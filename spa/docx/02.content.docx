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Familiarization, Internalization, Articulation (Fia)</w:t>
      </w:r>
      <w:r>
        <w:rPr>
          <w:lang w:val="es_ES" w:bidi="es_ES"/>
        </w:rPr>
      </w:r>
    </w:p>
    <w:p>
      <w:pPr/>
      <w:r>
        <w:rPr>
          <w:lang w:val="es_ES" w:bidi="es_ES"/>
        </w:rPr>
      </w:r>
      <w:r>
        <w:rPr>
          <w:b/>
          <w:lang w:val="es_ES" w:bidi="es_ES"/>
        </w:rPr>
        <w:t>Familiarization, Internalization, Articulation (FIA) Translation Guide</w:t>
      </w:r>
      <w:r>
        <w:rPr>
          <w:lang w:val="es_ES" w:bidi="es_ES"/>
        </w:rPr>
        <w:t xml:space="preserve"> © 2025 Word Collective Released under CC BY-SA 4.0 license. </w:t>
      </w:r>
      <w:r>
        <w:rPr>
          <w:lang w:val="es_ES" w:bidi="es_ES"/>
        </w:rPr>
        <w:t>Familiarization, Internalization, Articulation (FIA) Translation Guide</w:t>
      </w:r>
      <w:r>
        <w:rPr>
          <w:lang w:val="es_ES" w:bidi="es_ES"/>
        </w:rPr>
        <w:t xml:space="preserve"> has been adapted in the following languages Tok Pisin, عربي, Français, हिंदी, Bahasa Indonesia, Português, Русский, Español, Kiswahili, 简体中文 from </w:t>
      </w:r>
      <w:r>
        <w:rPr>
          <w:lang w:val="es_ES" w:bidi="es_ES"/>
        </w:rPr>
        <w:t>Familiarization, Internalization, Articulation (FIA)</w:t>
      </w:r>
      <w:r>
        <w:rPr>
          <w:lang w:val="es_ES" w:bidi="es_ES"/>
        </w:rPr>
        <w:t xml:space="preserve"> © 2025 Word Collective Released under CC BY-SA 4.0 license by Mission Mutual</w:t>
      </w:r>
      <w:r>
        <w:rPr>
          <w:lang w:val="es_ES" w:bidi="es_ES"/>
        </w:rPr>
      </w:r>
      <w:r>
        <w:rPr>
          <w:lang w:val="es_ES" w:bidi="es_ES"/>
        </w:rPr>
      </w:r>
    </w:p>
    <w:p>
      <w:pPr>
        <w:pStyle w:val="Heading1"/>
      </w:pPr>
      <w:r>
        <w:rPr>
          <w:lang w:val="es_ES" w:bidi="es_E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EXO</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Éxodo 1:1–7</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1:1–7 y guárdenlo en sus corazones.</w:t>
      </w:r>
    </w:p>
    <w:p>
      <w:pPr/>
      <w:r>
        <w:rPr>
          <w:lang w:val="es_ES" w:bidi="es_ES"/>
        </w:rPr>
      </w:r>
      <w:r>
        <w:rPr>
          <w:lang w:val="es_ES" w:bidi="es_ES"/>
        </w:rPr>
        <w:t>Escuchen una versión en audio de Éxodo 1:1–7 tres veces, en tres traducciones diferentes, si es posible.</w:t>
      </w:r>
    </w:p>
    <w:p>
      <w:pPr/>
      <w:r>
        <w:rPr>
          <w:lang w:val="es_ES" w:bidi="es_ES"/>
        </w:rPr>
      </w:r>
      <w:r>
        <w:rPr>
          <w:lang w:val="es_ES" w:bidi="es_ES"/>
        </w:rPr>
        <w:t>Pausen este audio aquí.</w:t>
      </w:r>
    </w:p>
    <w:p>
      <w:pPr/>
      <w:r>
        <w:rPr>
          <w:lang w:val="es_ES" w:bidi="es_ES"/>
        </w:rPr>
      </w:r>
      <w:r>
        <w:rPr>
          <w:lang w:val="es_ES" w:bidi="es_ES"/>
        </w:rPr>
        <w:t>Ahora, como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texto? Pausen este audio aquí.</w:t>
      </w:r>
    </w:p>
    <w:p>
      <w:pPr>
        <w:pStyle w:val="ListBullet"/>
        <w:spacing w:line="240" w:lineRule="auto"/>
        <w:ind w:left="720"/>
      </w:pPr>
      <w:r>
        <w:rPr>
          <w:lang w:val="es_ES" w:bidi="es_ES"/>
        </w:rPr>
      </w:r>
      <w:r>
        <w:rPr>
          <w:lang w:val="es_ES" w:bidi="es_ES"/>
        </w:rPr>
        <w:t>¿Qué nos dice este texto acerca de Dios? Pausen este audio aquí.</w:t>
      </w:r>
    </w:p>
    <w:p>
      <w:pPr>
        <w:pStyle w:val="ListBullet"/>
        <w:spacing w:line="240" w:lineRule="auto"/>
        <w:ind w:left="720"/>
      </w:pPr>
      <w:r>
        <w:rPr>
          <w:lang w:val="es_ES" w:bidi="es_ES"/>
        </w:rPr>
      </w:r>
      <w:r>
        <w:rPr>
          <w:lang w:val="es_ES" w:bidi="es_ES"/>
        </w:rPr>
        <w:t>¿Qué nos dice este texto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1:1–7 en la traducción que sea más fácil de entender.</w:t>
      </w:r>
    </w:p>
    <w:p>
      <w:pPr/>
      <w:r>
        <w:rPr>
          <w:lang w:val="es_ES" w:bidi="es_ES"/>
        </w:rPr>
      </w:r>
      <w:r>
        <w:rPr>
          <w:lang w:val="es_ES" w:bidi="es_ES"/>
        </w:rPr>
        <w:t>Pausen este audio aquí.</w:t>
      </w:r>
    </w:p>
    <w:p>
      <w:pPr/>
      <w:r>
        <w:rPr>
          <w:lang w:val="es_ES" w:bidi="es_ES"/>
        </w:rPr>
      </w:r>
      <w:r>
        <w:rPr>
          <w:lang w:val="es_ES" w:bidi="es_ES"/>
        </w:rPr>
        <w:t>Como el nombre del libro sugiere, el libro de Éxodo cuenta la historia de cómo los descendientes de Jacob, cuyo nombre también era Israel, viajaron desde Egipto. Jacob era el nieto de Abraham. Recordarán que Dios había dado la tierra de Canaán a Abraham y a los descendientes de Abraham. Es posible que también recuerden que Dios cambió el nombre de Jacob a Israel. Jacob, los hijos de Jacob, las esposas de sus hijos y sus hijos se habían mudado a Egipto durante una gran hambruna, cuando las personas no tenían suficiente comida para comer. Los descendientes de Jacob se quedaron en Egipto durante más de 400 años. Con el tiempo, las personas llegaron a conocer a los descendientes de Jacob como los "israelitas", porque descendían de Jacob, a quien Dios había llamado Israel.</w:t>
      </w:r>
    </w:p>
    <w:p>
      <w:pPr/>
      <w:r>
        <w:rPr>
          <w:lang w:val="es_ES" w:bidi="es_ES"/>
        </w:rPr>
      </w:r>
      <w:r>
        <w:rPr>
          <w:lang w:val="es_ES" w:bidi="es_ES"/>
        </w:rPr>
        <w:t>Deténganse aquí en grupo y miren un mapa de Canaán y Egipto. Pausen este audio aquí.</w:t>
      </w:r>
    </w:p>
    <w:p>
      <w:pPr/>
      <w:r>
        <w:rPr>
          <w:lang w:val="es_ES" w:bidi="es_ES"/>
        </w:rPr>
      </w:r>
      <w:r>
        <w:rPr>
          <w:lang w:val="es_ES" w:bidi="es_ES"/>
        </w:rPr>
        <w:t>Esta parte de la historia es una breve introducción a los hijos de Jacob y sus familias que vinieron a Egipto. Este pasaje comienza con una lista de los hijos de Israel, o de Jacob. Cada hijo trajo su familia con él a Egipto. El hogar de un hombre incluye a la familia inmediata de ese hombre, que a menudo incluye varias generaciones. Un hogar también puede incluir a otros parientes y siervos y siervas. Rubén, Simeón, Leví, Judá, Isacar, Zabulón, Benjamín, Dan, Neftalí, Gad y Aser viajan con Jacob a Egipto. José, que también era el hijo de Jacob, ya está en Egipto. Recordarán que José se había mudado a Egipto después de que sus hermanos lo vendieron a comerciantes de esclavos.</w:t>
      </w:r>
    </w:p>
    <w:p>
      <w:pPr/>
      <w:r>
        <w:rPr>
          <w:lang w:val="es_ES" w:bidi="es_ES"/>
        </w:rPr>
      </w:r>
      <w:r>
        <w:rPr>
          <w:lang w:val="es_ES" w:bidi="es_ES"/>
        </w:rPr>
        <w:t>En el momento en que la familia de Jacob se mudó a Egipto, Jacob tenía un total de 70 descendientes hombres. Cuando los israelitas enumeraban a sus descendientes, generalmente enumeraban solo a los hombres, por lo que estos son los hijos, nietos y bisnietos de Jacob. Este número puede no incluir a José y su familia que ya están en Egipto.</w:t>
      </w:r>
    </w:p>
    <w:p>
      <w:pPr/>
      <w:r>
        <w:rPr>
          <w:lang w:val="es_ES" w:bidi="es_ES"/>
        </w:rPr>
      </w:r>
      <w:r>
        <w:rPr>
          <w:lang w:val="es_ES" w:bidi="es_ES"/>
        </w:rPr>
        <w:t>Deténganse aquí y conversen sobre esta pregunta en grupo: Cuando hablan de familias y los descendientes de un hombre, ¿cómo cuentan a estas personas? ¿A quién incluyen? Pausen este audio aquí.</w:t>
      </w:r>
    </w:p>
    <w:p>
      <w:pPr/>
      <w:r>
        <w:rPr>
          <w:lang w:val="es_ES" w:bidi="es_ES"/>
        </w:rPr>
      </w:r>
      <w:r>
        <w:rPr>
          <w:lang w:val="es_ES" w:bidi="es_ES"/>
        </w:rPr>
        <w:t>Finalmente, José y todos los hermanos de José mueren. Todos los adultos que vivieron al mismo tiempo que José y sus hermanos también murieron, incluido Jacob. Esto muestra que ha pasado un largo período de tiempo desde que Jacob y su familia llegaron a Egipto.</w:t>
      </w:r>
    </w:p>
    <w:p>
      <w:pPr/>
      <w:r>
        <w:rPr>
          <w:lang w:val="es_ES" w:bidi="es_ES"/>
        </w:rPr>
      </w:r>
      <w:r>
        <w:rPr>
          <w:lang w:val="es_ES" w:bidi="es_ES"/>
        </w:rPr>
        <w:t>Las personas de la familia de Jacob, los israelitas, tienen muchos hijos y nietos. Los israelitas se han convertido en un grupo muy grande y llenan la tierra de Egipto. Esto no significa que las únicas personas en Egipto sean israelitas. En cambio, esto significa que hay tantos israelitas que parece que hay israelitas en todas partes de la tierra de Egipto. ¡Es increíble cómo una familia se ha convertido en un grupo tan grande de personas!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1:1–7 en la traducción que sea más fácil de entender.</w:t>
      </w:r>
    </w:p>
    <w:p>
      <w:pPr/>
      <w:r>
        <w:rPr>
          <w:lang w:val="es_ES" w:bidi="es_ES"/>
        </w:rPr>
      </w:r>
      <w:r>
        <w:rPr>
          <w:lang w:val="es_ES" w:bidi="es_ES"/>
        </w:rPr>
        <w:t>Pausen este audio aquí.</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dos escenas.</w:t>
      </w:r>
    </w:p>
    <w:p>
      <w:pPr/>
      <w:r>
        <w:rPr>
          <w:lang w:val="es_ES" w:bidi="es_ES"/>
        </w:rPr>
      </w:r>
      <w:r>
        <w:rPr>
          <w:b/>
          <w:lang w:val="es_ES" w:bidi="es_ES"/>
        </w:rPr>
        <w:t>En la primera escena:</w:t>
      </w:r>
      <w:r>
        <w:rPr>
          <w:lang w:val="es_ES" w:bidi="es_ES"/>
        </w:rPr>
        <w:t xml:space="preserve"> Jacob y sus hijos se mudan a Egipto, donde José ya vive.</w:t>
      </w:r>
    </w:p>
    <w:p>
      <w:pPr/>
      <w:r>
        <w:rPr>
          <w:lang w:val="es_ES" w:bidi="es_ES"/>
        </w:rPr>
      </w:r>
      <w:r>
        <w:rPr>
          <w:b/>
          <w:lang w:val="es_ES" w:bidi="es_ES"/>
        </w:rPr>
        <w:t>En la segunda escena:</w:t>
      </w:r>
      <w:r>
        <w:rPr>
          <w:lang w:val="es_ES" w:bidi="es_ES"/>
        </w:rPr>
        <w:t xml:space="preserve"> Jacob, todos sus hijos y toda esa generación mueren. Los descendientes de Jacob tienen muchos hijos, y aumentan tanto en número que están por todo Egipto.</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Jacob, cuyo nombre también es Israel</w:t>
      </w:r>
    </w:p>
    <w:p>
      <w:pPr>
        <w:pStyle w:val="ListBullet"/>
        <w:spacing w:line="240" w:lineRule="auto"/>
        <w:ind w:left="720"/>
      </w:pPr>
      <w:r>
        <w:rPr>
          <w:lang w:val="es_ES" w:bidi="es_ES"/>
        </w:rPr>
      </w:r>
      <w:r>
        <w:rPr>
          <w:lang w:val="es_ES" w:bidi="es_ES"/>
        </w:rPr>
        <w:t>Rubén</w:t>
      </w:r>
    </w:p>
    <w:p>
      <w:pPr>
        <w:pStyle w:val="ListBullet"/>
        <w:spacing w:line="240" w:lineRule="auto"/>
        <w:ind w:left="720"/>
      </w:pPr>
      <w:r>
        <w:rPr>
          <w:lang w:val="es_ES" w:bidi="es_ES"/>
        </w:rPr>
      </w:r>
      <w:r>
        <w:rPr>
          <w:lang w:val="es_ES" w:bidi="es_ES"/>
        </w:rPr>
        <w:t>Simeón</w:t>
      </w:r>
    </w:p>
    <w:p>
      <w:pPr>
        <w:pStyle w:val="ListBullet"/>
        <w:spacing w:line="240" w:lineRule="auto"/>
        <w:ind w:left="720"/>
      </w:pPr>
      <w:r>
        <w:rPr>
          <w:lang w:val="es_ES" w:bidi="es_ES"/>
        </w:rPr>
      </w:r>
      <w:r>
        <w:rPr>
          <w:lang w:val="es_ES" w:bidi="es_ES"/>
        </w:rPr>
        <w:t>Leví</w:t>
      </w:r>
    </w:p>
    <w:p>
      <w:pPr>
        <w:pStyle w:val="ListBullet"/>
        <w:spacing w:line="240" w:lineRule="auto"/>
        <w:ind w:left="720"/>
      </w:pPr>
      <w:r>
        <w:rPr>
          <w:lang w:val="es_ES" w:bidi="es_ES"/>
        </w:rPr>
      </w:r>
      <w:r>
        <w:rPr>
          <w:lang w:val="es_ES" w:bidi="es_ES"/>
        </w:rPr>
        <w:t>Judá</w:t>
      </w:r>
    </w:p>
    <w:p>
      <w:pPr>
        <w:pStyle w:val="ListBullet"/>
        <w:spacing w:line="240" w:lineRule="auto"/>
        <w:ind w:left="720"/>
      </w:pPr>
      <w:r>
        <w:rPr>
          <w:lang w:val="es_ES" w:bidi="es_ES"/>
        </w:rPr>
      </w:r>
      <w:r>
        <w:rPr>
          <w:lang w:val="es_ES" w:bidi="es_ES"/>
        </w:rPr>
        <w:t>Isacar</w:t>
      </w:r>
    </w:p>
    <w:p>
      <w:pPr>
        <w:pStyle w:val="ListBullet"/>
        <w:spacing w:line="240" w:lineRule="auto"/>
        <w:ind w:left="720"/>
      </w:pPr>
      <w:r>
        <w:rPr>
          <w:lang w:val="es_ES" w:bidi="es_ES"/>
        </w:rPr>
      </w:r>
      <w:r>
        <w:rPr>
          <w:lang w:val="es_ES" w:bidi="es_ES"/>
        </w:rPr>
        <w:t>Zabulón</w:t>
      </w:r>
    </w:p>
    <w:p>
      <w:pPr>
        <w:pStyle w:val="ListBullet"/>
        <w:spacing w:line="240" w:lineRule="auto"/>
        <w:ind w:left="720"/>
      </w:pPr>
      <w:r>
        <w:rPr>
          <w:lang w:val="es_ES" w:bidi="es_ES"/>
        </w:rPr>
      </w:r>
      <w:r>
        <w:rPr>
          <w:lang w:val="es_ES" w:bidi="es_ES"/>
        </w:rPr>
        <w:t>Benjamín</w:t>
      </w:r>
    </w:p>
    <w:p>
      <w:pPr>
        <w:pStyle w:val="ListBullet"/>
        <w:spacing w:line="240" w:lineRule="auto"/>
        <w:ind w:left="720"/>
      </w:pPr>
      <w:r>
        <w:rPr>
          <w:lang w:val="es_ES" w:bidi="es_ES"/>
        </w:rPr>
      </w:r>
      <w:r>
        <w:rPr>
          <w:lang w:val="es_ES" w:bidi="es_ES"/>
        </w:rPr>
        <w:t>Dan</w:t>
      </w:r>
    </w:p>
    <w:p>
      <w:pPr>
        <w:pStyle w:val="ListBullet"/>
        <w:spacing w:line="240" w:lineRule="auto"/>
        <w:ind w:left="720"/>
      </w:pPr>
      <w:r>
        <w:rPr>
          <w:lang w:val="es_ES" w:bidi="es_ES"/>
        </w:rPr>
      </w:r>
      <w:r>
        <w:rPr>
          <w:lang w:val="es_ES" w:bidi="es_ES"/>
        </w:rPr>
        <w:t>Neftalí</w:t>
      </w:r>
    </w:p>
    <w:p>
      <w:pPr>
        <w:pStyle w:val="ListBullet"/>
        <w:spacing w:line="240" w:lineRule="auto"/>
        <w:ind w:left="720"/>
      </w:pPr>
      <w:r>
        <w:rPr>
          <w:lang w:val="es_ES" w:bidi="es_ES"/>
        </w:rPr>
      </w:r>
      <w:r>
        <w:rPr>
          <w:lang w:val="es_ES" w:bidi="es_ES"/>
        </w:rPr>
        <w:t>Gad</w:t>
      </w:r>
    </w:p>
    <w:p>
      <w:pPr>
        <w:pStyle w:val="ListBullet"/>
        <w:spacing w:line="240" w:lineRule="auto"/>
        <w:ind w:left="720"/>
      </w:pPr>
      <w:r>
        <w:rPr>
          <w:lang w:val="es_ES" w:bidi="es_ES"/>
        </w:rPr>
      </w:r>
      <w:r>
        <w:rPr>
          <w:lang w:val="es_ES" w:bidi="es_ES"/>
        </w:rPr>
        <w:t>Asher</w:t>
      </w:r>
    </w:p>
    <w:p>
      <w:pPr>
        <w:pStyle w:val="ListBullet"/>
        <w:spacing w:line="240" w:lineRule="auto"/>
        <w:ind w:left="720"/>
      </w:pPr>
      <w:r>
        <w:rPr>
          <w:lang w:val="es_ES" w:bidi="es_ES"/>
        </w:rPr>
      </w:r>
      <w:r>
        <w:rPr>
          <w:lang w:val="es_ES" w:bidi="es_ES"/>
        </w:rPr>
        <w:t>José</w:t>
      </w:r>
    </w:p>
    <w:p>
      <w:pPr>
        <w:pStyle w:val="ListBullet"/>
        <w:spacing w:line="240" w:lineRule="auto"/>
        <w:ind w:left="720"/>
      </w:pPr>
      <w:r>
        <w:rPr>
          <w:lang w:val="es_ES" w:bidi="es_ES"/>
        </w:rPr>
      </w:r>
      <w:r>
        <w:rPr>
          <w:lang w:val="es_ES" w:bidi="es_ES"/>
        </w:rPr>
        <w:t>Las familias de los hijos de Jacob</w:t>
      </w:r>
    </w:p>
    <w:p>
      <w:pPr>
        <w:pStyle w:val="ListBullet"/>
        <w:spacing w:line="240" w:lineRule="auto"/>
        <w:ind w:left="720"/>
      </w:pPr>
      <w:r>
        <w:rPr>
          <w:lang w:val="es_ES" w:bidi="es_ES"/>
        </w:rPr>
      </w:r>
      <w:r>
        <w:rPr>
          <w:lang w:val="es_ES" w:bidi="es_ES"/>
        </w:rPr>
        <w:t>Y los israelitas</w:t>
      </w:r>
    </w:p>
    <w:p>
      <w:pPr/>
      <w:r>
        <w:rPr>
          <w:lang w:val="es_ES" w:bidi="es_ES"/>
        </w:rPr>
      </w:r>
      <w:r>
        <w:rPr>
          <w:lang w:val="es_ES" w:bidi="es_ES"/>
        </w:rPr>
        <w:t>Como grupo, pongan atención a estas partes de la ambientación del pasaje:</w:t>
      </w:r>
    </w:p>
    <w:p>
      <w:pPr/>
      <w:r>
        <w:rPr>
          <w:lang w:val="es_ES" w:bidi="es_ES"/>
        </w:rPr>
      </w:r>
      <w:r>
        <w:rPr>
          <w:lang w:val="es_ES" w:bidi="es_ES"/>
        </w:rPr>
        <w:t>Este pasaje cuenta la historia de cómo la familia de Jacob se muda de Canaán a Egipto. El narrador asume que las personas ya saben quiénes son Jacob y su familia del libro de Génesis, por lo que el narrador no explica quién es Jacob.</w:t>
      </w:r>
    </w:p>
    <w:p>
      <w:pPr/>
      <w:r>
        <w:rPr>
          <w:lang w:val="es_ES" w:bidi="es_ES"/>
        </w:rPr>
      </w:r>
      <w:r>
        <w:rPr>
          <w:lang w:val="es_ES" w:bidi="es_ES"/>
        </w:rPr>
        <w:t>En la primera escena, el narrador da los nombres de los hijos de Jacob que viajaron con Jacob a Egipto. El narrador no incluye el nombre de José en esta lista porque José ya estaba en Egipto. El narrador agrupa los nombres de los hijos según la madre que los dio a luz. Recuerden que Jacob tuvo hijos con cuatro mujeres. Rubén, Simeón, Leví, Judá, Isacar y Zabulón son los hijos de una mujer. Benjamín es el hijo de la segunda mujer. Dan y Neftalí son los hijos de la tercera mujer. Y Gad y Aser son los hijos de la cuarta mujer.</w:t>
      </w:r>
    </w:p>
    <w:p>
      <w:pPr/>
      <w:r>
        <w:rPr>
          <w:lang w:val="es_ES" w:bidi="es_ES"/>
        </w:rPr>
      </w:r>
      <w:r>
        <w:rPr>
          <w:lang w:val="es_ES" w:bidi="es_ES"/>
        </w:rPr>
        <w:t>Deténganse aquí y conversen sobre esta pregunta en grupo: En su idioma, ¿cómo enumerarían los hijos de un hombre? Si un hombre tuviera hijos con diferentes mujeres, ¿en qué orden enumerarían a los hijos, y cómo organizarían la lista? Pausen este audio aquí.</w:t>
      </w:r>
    </w:p>
    <w:p>
      <w:pPr/>
      <w:r>
        <w:rPr>
          <w:lang w:val="es_ES" w:bidi="es_ES"/>
        </w:rPr>
      </w:r>
      <w:r>
        <w:rPr>
          <w:lang w:val="es_ES" w:bidi="es_ES"/>
        </w:rPr>
        <w:t>Estos hijos viajan con todos sus hogares, pero el narrador solo cuenta los 70 miembros hombres de la familia que viajan. Todas estas personas viajan a Egipto, donde José ya vive.</w:t>
      </w:r>
    </w:p>
    <w:p>
      <w:pPr/>
      <w:r>
        <w:rPr>
          <w:lang w:val="es_ES" w:bidi="es_ES"/>
        </w:rPr>
      </w:r>
      <w:r>
        <w:rPr>
          <w:lang w:val="es_ES" w:bidi="es_ES"/>
        </w:rPr>
        <w:t>La segunda escena comienza muchos años después y continúa durante muchos años. Finalmente, Jacob, los hijos de Jacob y todos los adultos que vivieron al mismo tiempo que José murieron. Pero los descendientes de Jacob, los israelitas, tienen muchos hijos y nietos. El narrador usa varias frases para enfatizar que los israelitas crecieron hasta convertirse en un grupo muy grande. Estas frases significan lo mismo: que los israelitas tuvieron muchos hijos y se convirtieron en un gran grupo de personas. El narrador compara la manera en que los israelitas tenían muchos hijos con la manera en que un árbol da mucho fruto.</w:t>
      </w:r>
    </w:p>
    <w:p>
      <w:pPr/>
      <w:r>
        <w:rPr>
          <w:lang w:val="es_ES" w:bidi="es_ES"/>
        </w:rPr>
      </w:r>
      <w:r>
        <w:rPr>
          <w:lang w:val="es_ES" w:bidi="es_ES"/>
        </w:rPr>
        <w:t>Deténganse aquí y conversen sobre esta pregunta en grupo: En su idioma, ¿cómo enfatizarían algo para mostrar que es muy increíble o impresionante? ¿Cómo hablan de la manera en que las personas tienen muchos hijos y nietos? Si no es natural usar todas estas frases en su idioma, pueden usar menos palabras o frases en su traducción. Pausen este audio aquí.</w:t>
      </w:r>
    </w:p>
    <w:p>
      <w:pPr/>
      <w:r>
        <w:rPr>
          <w:lang w:val="es_ES" w:bidi="es_ES"/>
        </w:rPr>
      </w:r>
      <w:r>
        <w:rPr>
          <w:lang w:val="es_ES" w:bidi="es_ES"/>
        </w:rPr>
        <w:t>El narrador exagera cuando dice que los israelitas llenan la tierra. El narrador quiere decir que hay tantos israelitas que parece que hay israelitas en todas partes de la tierra de Egipto. Algunas traducciones dicen que los israelitas tienen tantas personas en su pueblo que los egipcios creen que los israelitas son peligrosos para ellos.</w:t>
      </w:r>
    </w:p>
    <w:p>
      <w:pPr/>
      <w:r>
        <w:rPr>
          <w:lang w:val="es_ES" w:bidi="es_ES"/>
        </w:rPr>
      </w:r>
      <w:r>
        <w:rPr>
          <w:lang w:val="es_ES" w:bidi="es_ES"/>
        </w:rPr>
        <w:t>¡El narrador quiere que las personas se sientan asombradas cuando escuchen esto! El narrador usa palabras y frases de Génesis para mostrar que Dios hizo que los israelitas crecieran de esta manera. El narrador quiere recordarles a las personas que Dios cumple su promesa de darle a Abraham tantos descendientes que nadie podría contarlos.</w:t>
      </w:r>
    </w:p>
    <w:p>
      <w:pPr/>
      <w:r>
        <w:rPr>
          <w:lang w:val="es_ES" w:bidi="es_ES"/>
        </w:rPr>
      </w:r>
      <w:r>
        <w:rPr>
          <w:lang w:val="es_ES" w:bidi="es_ES"/>
        </w:rPr>
        <w:t>Deténganse aquí y conversen sobre esta pregunta en grupo: Si han traducido el libro de Génesis, hablen de las maneras en que tradujeron la promesa de Dios a Abraham de que Abraham tendría muchos descendientes. Pausen este audio aquí.</w:t>
      </w:r>
    </w:p>
    <w:p>
      <w:pPr/>
      <w:r>
        <w:rPr>
          <w:lang w:val="es_ES" w:bidi="es_ES"/>
        </w:rPr>
      </w:r>
      <w:r>
        <w:rPr>
          <w:lang w:val="es_ES" w:bidi="es_ES"/>
        </w:rPr>
        <w:t>Ahora, el grupo debe crear un guion gráfico, dibujar o usar objetos para visualizar el pasaje y la acción en él.</w:t>
      </w:r>
    </w:p>
    <w:p>
      <w:pPr/>
      <w:r>
        <w:rPr>
          <w:lang w:val="es_ES" w:bidi="es_ES"/>
        </w:rPr>
      </w:r>
      <w:r>
        <w:rPr>
          <w:lang w:val="es_ES" w:bidi="es_ES"/>
        </w:rPr>
        <w:t>Usando un guion gráfico, dibujen imágenes de los 12 hijos de Jacob y agreguen puntos alrededor de cada uno de ellos para mostrar a sus descendientes. Si es posible, usen colores o formas separadas para los hijos y sus descendientes. Otra manera de mostrar esto es marcar un área en el suelo o piso para representar a Egipto, y luego colocar artículos como botellas, piedras o incluso hojas para representar a los 12 hijos de Jacob. Luego, agreguen otros elementos alrededor de esos elementos para mostrar cómo sus descendientes aumentan en número.</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1:1–7 en la traducción que sea más fácil de entender.</w:t>
      </w:r>
    </w:p>
    <w:p>
      <w:pPr/>
      <w:r>
        <w:rPr>
          <w:lang w:val="es_ES" w:bidi="es_ES"/>
        </w:rPr>
      </w:r>
      <w:r>
        <w:rPr>
          <w:lang w:val="es_ES" w:bidi="es_ES"/>
        </w:rPr>
        <w:t>Pausen este audio aquí.</w:t>
      </w:r>
    </w:p>
    <w:p>
      <w:pPr/>
      <w:r>
        <w:rPr>
          <w:lang w:val="es_ES" w:bidi="es_ES"/>
        </w:rPr>
      </w:r>
      <w:r>
        <w:rPr>
          <w:lang w:val="es_ES" w:bidi="es_ES"/>
        </w:rPr>
        <w:t>En este paso, el grupo dramatizará el pasaje.</w:t>
      </w:r>
    </w:p>
    <w:p>
      <w:pPr/>
      <w:r>
        <w:rPr>
          <w:lang w:val="es_ES" w:bidi="es_ES"/>
        </w:rPr>
      </w:r>
      <w:r>
        <w:rPr>
          <w:lang w:val="es_ES" w:bidi="es_ES"/>
        </w:rPr>
        <w:t>Este pasaje tiene dos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Jacob, cuyo nombre también es Israel</w:t>
      </w:r>
    </w:p>
    <w:p>
      <w:pPr>
        <w:pStyle w:val="ListBullet"/>
        <w:spacing w:line="240" w:lineRule="auto"/>
        <w:ind w:left="720"/>
      </w:pPr>
      <w:r>
        <w:rPr>
          <w:lang w:val="es_ES" w:bidi="es_ES"/>
        </w:rPr>
      </w:r>
      <w:r>
        <w:rPr>
          <w:lang w:val="es_ES" w:bidi="es_ES"/>
        </w:rPr>
        <w:t>Rubén</w:t>
      </w:r>
    </w:p>
    <w:p>
      <w:pPr>
        <w:pStyle w:val="ListBullet"/>
        <w:spacing w:line="240" w:lineRule="auto"/>
        <w:ind w:left="720"/>
      </w:pPr>
      <w:r>
        <w:rPr>
          <w:lang w:val="es_ES" w:bidi="es_ES"/>
        </w:rPr>
      </w:r>
      <w:r>
        <w:rPr>
          <w:lang w:val="es_ES" w:bidi="es_ES"/>
        </w:rPr>
        <w:t>Simeón</w:t>
      </w:r>
    </w:p>
    <w:p>
      <w:pPr>
        <w:pStyle w:val="ListBullet"/>
        <w:spacing w:line="240" w:lineRule="auto"/>
        <w:ind w:left="720"/>
      </w:pPr>
      <w:r>
        <w:rPr>
          <w:lang w:val="es_ES" w:bidi="es_ES"/>
        </w:rPr>
      </w:r>
      <w:r>
        <w:rPr>
          <w:lang w:val="es_ES" w:bidi="es_ES"/>
        </w:rPr>
        <w:t>Leví</w:t>
      </w:r>
    </w:p>
    <w:p>
      <w:pPr>
        <w:pStyle w:val="ListBullet"/>
        <w:spacing w:line="240" w:lineRule="auto"/>
        <w:ind w:left="720"/>
      </w:pPr>
      <w:r>
        <w:rPr>
          <w:lang w:val="es_ES" w:bidi="es_ES"/>
        </w:rPr>
      </w:r>
      <w:r>
        <w:rPr>
          <w:lang w:val="es_ES" w:bidi="es_ES"/>
        </w:rPr>
        <w:t>Judá</w:t>
      </w:r>
    </w:p>
    <w:p>
      <w:pPr>
        <w:pStyle w:val="ListBullet"/>
        <w:spacing w:line="240" w:lineRule="auto"/>
        <w:ind w:left="720"/>
      </w:pPr>
      <w:r>
        <w:rPr>
          <w:lang w:val="es_ES" w:bidi="es_ES"/>
        </w:rPr>
      </w:r>
      <w:r>
        <w:rPr>
          <w:lang w:val="es_ES" w:bidi="es_ES"/>
        </w:rPr>
        <w:t>Isacar</w:t>
      </w:r>
    </w:p>
    <w:p>
      <w:pPr>
        <w:pStyle w:val="ListBullet"/>
        <w:spacing w:line="240" w:lineRule="auto"/>
        <w:ind w:left="720"/>
      </w:pPr>
      <w:r>
        <w:rPr>
          <w:lang w:val="es_ES" w:bidi="es_ES"/>
        </w:rPr>
      </w:r>
      <w:r>
        <w:rPr>
          <w:lang w:val="es_ES" w:bidi="es_ES"/>
        </w:rPr>
        <w:t>Zabulón</w:t>
      </w:r>
    </w:p>
    <w:p>
      <w:pPr>
        <w:pStyle w:val="ListBullet"/>
        <w:spacing w:line="240" w:lineRule="auto"/>
        <w:ind w:left="720"/>
      </w:pPr>
      <w:r>
        <w:rPr>
          <w:lang w:val="es_ES" w:bidi="es_ES"/>
        </w:rPr>
      </w:r>
      <w:r>
        <w:rPr>
          <w:lang w:val="es_ES" w:bidi="es_ES"/>
        </w:rPr>
        <w:t>Benjamín</w:t>
      </w:r>
    </w:p>
    <w:p>
      <w:pPr>
        <w:pStyle w:val="ListBullet"/>
        <w:spacing w:line="240" w:lineRule="auto"/>
        <w:ind w:left="720"/>
      </w:pPr>
      <w:r>
        <w:rPr>
          <w:lang w:val="es_ES" w:bidi="es_ES"/>
        </w:rPr>
      </w:r>
      <w:r>
        <w:rPr>
          <w:lang w:val="es_ES" w:bidi="es_ES"/>
        </w:rPr>
        <w:t>Dan</w:t>
      </w:r>
    </w:p>
    <w:p>
      <w:pPr>
        <w:pStyle w:val="ListBullet"/>
        <w:spacing w:line="240" w:lineRule="auto"/>
        <w:ind w:left="720"/>
      </w:pPr>
      <w:r>
        <w:rPr>
          <w:lang w:val="es_ES" w:bidi="es_ES"/>
        </w:rPr>
      </w:r>
      <w:r>
        <w:rPr>
          <w:lang w:val="es_ES" w:bidi="es_ES"/>
        </w:rPr>
        <w:t>Neftalí</w:t>
      </w:r>
    </w:p>
    <w:p>
      <w:pPr>
        <w:pStyle w:val="ListBullet"/>
        <w:spacing w:line="240" w:lineRule="auto"/>
        <w:ind w:left="720"/>
      </w:pPr>
      <w:r>
        <w:rPr>
          <w:lang w:val="es_ES" w:bidi="es_ES"/>
        </w:rPr>
      </w:r>
      <w:r>
        <w:rPr>
          <w:lang w:val="es_ES" w:bidi="es_ES"/>
        </w:rPr>
        <w:t>Gad</w:t>
      </w:r>
    </w:p>
    <w:p>
      <w:pPr>
        <w:pStyle w:val="ListBullet"/>
        <w:spacing w:line="240" w:lineRule="auto"/>
        <w:ind w:left="720"/>
      </w:pPr>
      <w:r>
        <w:rPr>
          <w:lang w:val="es_ES" w:bidi="es_ES"/>
        </w:rPr>
      </w:r>
      <w:r>
        <w:rPr>
          <w:lang w:val="es_ES" w:bidi="es_ES"/>
        </w:rPr>
        <w:t>Asher</w:t>
      </w:r>
    </w:p>
    <w:p>
      <w:pPr>
        <w:pStyle w:val="ListBullet"/>
        <w:spacing w:line="240" w:lineRule="auto"/>
        <w:ind w:left="720"/>
      </w:pPr>
      <w:r>
        <w:rPr>
          <w:lang w:val="es_ES" w:bidi="es_ES"/>
        </w:rPr>
      </w:r>
      <w:r>
        <w:rPr>
          <w:lang w:val="es_ES" w:bidi="es_ES"/>
        </w:rPr>
        <w:t>José</w:t>
      </w:r>
    </w:p>
    <w:p>
      <w:pPr>
        <w:pStyle w:val="ListBullet"/>
        <w:spacing w:line="240" w:lineRule="auto"/>
        <w:ind w:left="720"/>
      </w:pPr>
      <w:r>
        <w:rPr>
          <w:lang w:val="es_ES" w:bidi="es_ES"/>
        </w:rPr>
      </w:r>
      <w:r>
        <w:rPr>
          <w:lang w:val="es_ES" w:bidi="es_ES"/>
        </w:rPr>
        <w:t>Las familias de los hijos de Jacob</w:t>
      </w:r>
    </w:p>
    <w:p>
      <w:pPr>
        <w:pStyle w:val="ListBullet"/>
        <w:spacing w:line="240" w:lineRule="auto"/>
        <w:ind w:left="720"/>
      </w:pPr>
      <w:r>
        <w:rPr>
          <w:lang w:val="es_ES" w:bidi="es_ES"/>
        </w:rPr>
      </w:r>
      <w:r>
        <w:rPr>
          <w:lang w:val="es_ES" w:bidi="es_ES"/>
        </w:rPr>
        <w:t>Y los israelitas</w:t>
      </w:r>
    </w:p>
    <w:p>
      <w:pPr/>
      <w:r>
        <w:rPr>
          <w:lang w:val="es_ES" w:bidi="es_ES"/>
        </w:rPr>
      </w:r>
      <w:r>
        <w:rPr>
          <w:lang w:val="es_ES" w:bidi="es_ES"/>
        </w:rPr>
        <w:t>En grupo, dramaticen el texto dos veces. Deberán interpretar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interpretar este pasaje por segunda vez. En algunos puntos de la obra, detengan la actuación y pregunten a la persona que está interpretando el personaje, "¿Qué está sintiendo o pensando?" La gente que interpreta al personaje debe responder qué estaría sintiendo o pensando si fuera ese personaje. Luego, continúen con la actuación.</w:t>
      </w:r>
    </w:p>
    <w:p>
      <w:pPr/>
      <w:r>
        <w:rPr>
          <w:lang w:val="es_ES" w:bidi="es_ES"/>
        </w:rPr>
      </w:r>
      <w:r>
        <w:rPr>
          <w:lang w:val="es_ES" w:bidi="es_ES"/>
        </w:rPr>
        <w:t>Pausen este audio aquí y actúen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Cuando Jacob fue a Egipto, 11 de los hijos de Jacob fueron con Jacob. Todas las personas en los hogares de estos hombres también fueron con los hombres a Egipto. Pueden mostrar que José, el duodécimo hijo de Jacob, ya está en Egipto cuando el resto de su familia viene y se une a él. Hagan que Jacob y los 11 hijos de Jacob se pongan cerca entre sí en un lado de la habitación. Todos estos hombres pueden entonces acercarse a José.</w:t>
      </w:r>
    </w:p>
    <w:p>
      <w:pPr/>
      <w:r>
        <w:rPr>
          <w:lang w:val="es_ES" w:bidi="es_ES"/>
        </w:rPr>
      </w:r>
      <w:r>
        <w:rPr>
          <w:lang w:val="es_ES" w:bidi="es_ES"/>
        </w:rPr>
        <w:t>Pausen la actuación. Pregúntenle a la persona que interpreta a Jacob: "¿Qué estás sintiendo o pensando?" Esta persona podría responder cosas como:</w:t>
      </w:r>
    </w:p>
    <w:p>
      <w:pPr>
        <w:pStyle w:val="ListBullet"/>
        <w:spacing w:line="240" w:lineRule="auto"/>
        <w:ind w:left="720"/>
      </w:pPr>
      <w:r>
        <w:rPr>
          <w:lang w:val="es_ES" w:bidi="es_ES"/>
        </w:rPr>
      </w:r>
      <w:r>
        <w:rPr>
          <w:lang w:val="es_ES" w:bidi="es_ES"/>
        </w:rPr>
        <w:t>Estoy tan contento de vivir cerca de todos mis hijos, especialmente de José, que ha estado en Egipto; o</w:t>
      </w:r>
    </w:p>
    <w:p>
      <w:pPr>
        <w:pStyle w:val="ListBullet"/>
        <w:spacing w:line="240" w:lineRule="auto"/>
        <w:ind w:left="720"/>
      </w:pPr>
      <w:r>
        <w:rPr>
          <w:lang w:val="es_ES" w:bidi="es_ES"/>
        </w:rPr>
      </w:r>
      <w:r>
        <w:rPr>
          <w:lang w:val="es_ES" w:bidi="es_ES"/>
        </w:rPr>
        <w:t>Estoy agradecido de que podamos vivir en esta buena tierra que tiene mucha comida y espacio para mi gran familia; o</w:t>
      </w:r>
    </w:p>
    <w:p>
      <w:pPr>
        <w:pStyle w:val="ListBullet"/>
        <w:spacing w:line="240" w:lineRule="auto"/>
        <w:ind w:left="720"/>
      </w:pPr>
      <w:r>
        <w:rPr>
          <w:lang w:val="es_ES" w:bidi="es_ES"/>
        </w:rPr>
      </w:r>
      <w:r>
        <w:rPr>
          <w:lang w:val="es_ES" w:bidi="es_ES"/>
        </w:rPr>
        <w:t>Es extraño mudarse a una nueva tierra que tiene personas y cultura diferentes a las que estoy acostumbrado.</w:t>
      </w:r>
    </w:p>
    <w:p>
      <w:pPr/>
      <w:r>
        <w:rPr>
          <w:lang w:val="es_ES" w:bidi="es_ES"/>
        </w:rPr>
      </w:r>
      <w:r>
        <w:rPr>
          <w:lang w:val="es_ES" w:bidi="es_ES"/>
        </w:rPr>
        <w:t>Continúen con la actuación.</w:t>
      </w:r>
    </w:p>
    <w:p>
      <w:pPr/>
      <w:r>
        <w:rPr>
          <w:lang w:val="es_ES" w:bidi="es_ES"/>
        </w:rPr>
      </w:r>
      <w:r>
        <w:rPr>
          <w:lang w:val="es_ES" w:bidi="es_ES"/>
        </w:rPr>
        <w:t>En la segunda escena, José, el padre de José y los hermanos de José mueren. Los descendientes de Jacob aumentan y se extienden por todo Egipto. En este momento, los descendientes de Jacob pueden moverse a diferentes partes de la habitación. Muchas otras personas pueden unirse a ellos, o pueden ponerse de pie de tal manera que muestre que hay muchas personas en su grupo.</w:t>
      </w:r>
    </w:p>
    <w:p>
      <w:pPr/>
      <w:r>
        <w:rPr>
          <w:lang w:val="es_ES" w:bidi="es_ES"/>
        </w:rPr>
      </w:r>
      <w:r>
        <w:rPr>
          <w:lang w:val="es_ES" w:bidi="es_ES"/>
        </w:rPr>
        <w:t>Pausen la actuación. Pregúntele a la persona que interpreta a los descendientes de Jacob, los israelitas: "¿Qué estás sintiendo o pensando?" Esta persona podría responder cosas como:</w:t>
      </w:r>
    </w:p>
    <w:p>
      <w:pPr>
        <w:pStyle w:val="ListBullet"/>
        <w:spacing w:line="240" w:lineRule="auto"/>
        <w:ind w:left="720"/>
      </w:pPr>
      <w:r>
        <w:rPr>
          <w:lang w:val="es_ES" w:bidi="es_ES"/>
        </w:rPr>
      </w:r>
      <w:r>
        <w:rPr>
          <w:lang w:val="es_ES" w:bidi="es_ES"/>
        </w:rPr>
        <w:t>¡Estoy orgulloso de venir de un pueblo tan grande! o</w:t>
      </w:r>
    </w:p>
    <w:p>
      <w:pPr>
        <w:pStyle w:val="ListBullet"/>
        <w:spacing w:line="240" w:lineRule="auto"/>
        <w:ind w:left="720"/>
      </w:pPr>
      <w:r>
        <w:rPr>
          <w:lang w:val="es_ES" w:bidi="es_ES"/>
        </w:rPr>
      </w:r>
      <w:r>
        <w:rPr>
          <w:lang w:val="es_ES" w:bidi="es_ES"/>
        </w:rPr>
        <w:t>Seguramente nadie podrá hacernos daño porque somos tantos; o</w:t>
      </w:r>
    </w:p>
    <w:p>
      <w:pPr>
        <w:pStyle w:val="ListBullet"/>
        <w:spacing w:line="240" w:lineRule="auto"/>
        <w:ind w:left="720"/>
      </w:pPr>
      <w:r>
        <w:rPr>
          <w:lang w:val="es_ES" w:bidi="es_ES"/>
        </w:rPr>
      </w:r>
      <w:r>
        <w:rPr>
          <w:lang w:val="es_ES" w:bidi="es_ES"/>
        </w:rPr>
        <w:t>¡Estoy asombrado de la manera en que tenemos tantos hijos y nietos! Tenemos más personas que los pueblos a nuestro alrededor, por lo que nuestra etnia crece más rápido; o</w:t>
      </w:r>
    </w:p>
    <w:p>
      <w:pPr>
        <w:pStyle w:val="ListBullet"/>
        <w:spacing w:line="240" w:lineRule="auto"/>
        <w:ind w:left="720"/>
      </w:pPr>
      <w:r>
        <w:rPr>
          <w:lang w:val="es_ES" w:bidi="es_ES"/>
        </w:rPr>
      </w:r>
      <w:r>
        <w:rPr>
          <w:lang w:val="es_ES" w:bidi="es_ES"/>
        </w:rPr>
        <w:t>Estoy agradecido de tener hijos y parientes que puedan cuidar de mí cuando envejezca.</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1:1–7 en la traducción que sea más fácil de entender.</w:t>
      </w:r>
    </w:p>
    <w:p>
      <w:pPr/>
      <w:r>
        <w:rPr>
          <w:lang w:val="es_ES" w:bidi="es_ES"/>
        </w:rPr>
      </w:r>
      <w:r>
        <w:rPr>
          <w:lang w:val="es_ES" w:bidi="es_ES"/>
        </w:rPr>
        <w:t>Pausen este audio aquí.</w:t>
      </w:r>
    </w:p>
    <w:p>
      <w:pPr/>
      <w:r>
        <w:rPr>
          <w:lang w:val="es_ES" w:bidi="es_ES"/>
        </w:rPr>
      </w:r>
      <w:r>
        <w:rPr>
          <w:lang w:val="es_ES" w:bidi="es_ES"/>
        </w:rPr>
        <w:t>En este paso, el grupo conversará sobre los términos y palabras clave de este pasaje.</w:t>
      </w:r>
    </w:p>
    <w:p>
      <w:pPr/>
      <w:r>
        <w:rPr>
          <w:lang w:val="es_ES" w:bidi="es_ES"/>
        </w:rPr>
      </w:r>
      <w:r>
        <w:rPr>
          <w:lang w:val="es_ES" w:bidi="es_ES"/>
        </w:rPr>
        <w:t xml:space="preserve">Este pasaje comienza con los nombres de los hijos de </w:t>
      </w:r>
      <w:r>
        <w:rPr>
          <w:b/>
          <w:lang w:val="es_ES" w:bidi="es_ES"/>
        </w:rPr>
        <w:t>Israel</w:t>
      </w:r>
      <w:r>
        <w:rPr>
          <w:lang w:val="es_ES" w:bidi="es_ES"/>
        </w:rPr>
        <w:t xml:space="preserve"> que vinieron a Egipto con Jacob. Recordarán que Israel es el nombre que Dios le dio a Jacob. Los </w:t>
      </w:r>
      <w:r>
        <w:rPr>
          <w:b/>
          <w:lang w:val="es_ES" w:bidi="es_ES"/>
        </w:rPr>
        <w:t>israelitas</w:t>
      </w:r>
      <w:r>
        <w:rPr>
          <w:lang w:val="es_ES" w:bidi="es_ES"/>
        </w:rPr>
        <w:t xml:space="preserve"> son descendientes de Jacob.</w:t>
      </w:r>
    </w:p>
    <w:p>
      <w:pPr/>
      <w:r>
        <w:rPr>
          <w:lang w:val="es_ES" w:bidi="es_ES"/>
        </w:rPr>
      </w:r>
      <w:r>
        <w:rPr>
          <w:lang w:val="es_ES" w:bidi="es_ES"/>
        </w:rPr>
        <w:t xml:space="preserve">[Deténganse aquí y conversen en grupo sobre qué palabra o frase usarán para Israel y los israelitas. Busquen Israel e israelitas en el Glosario Principal para obtener más información. Si ya han traducido estas palabras en otro libro de la Biblia, usen las mismas palabras que han usado allí. Pausen este audio aquí.] </w:t>
      </w:r>
    </w:p>
    <w:p>
      <w:pPr/>
      <w:r>
        <w:rPr>
          <w:lang w:val="es_ES" w:bidi="es_ES"/>
        </w:rPr>
      </w:r>
      <w:r>
        <w:rPr>
          <w:lang w:val="es_ES" w:bidi="es_ES"/>
        </w:rPr>
        <w:t xml:space="preserve">El narrador dice que 70 personas vinieron de Jacob, o descendieron de Jacob. Estas personas son descendientes de Jacob, y vinieron con Jacob a Egipto. Los </w:t>
      </w:r>
      <w:r>
        <w:rPr>
          <w:b/>
          <w:lang w:val="es_ES" w:bidi="es_ES"/>
        </w:rPr>
        <w:t>descendientes</w:t>
      </w:r>
      <w:r>
        <w:rPr>
          <w:lang w:val="es_ES" w:bidi="es_ES"/>
        </w:rPr>
        <w:t xml:space="preserve"> de una persona son sus hijos, nietos y todas las generaciones futuras de la misma línea familiar. Los israelitas son descendientes de Jacob.</w:t>
      </w:r>
    </w:p>
    <w:p>
      <w:pPr/>
      <w:r>
        <w:rPr>
          <w:lang w:val="es_ES" w:bidi="es_ES"/>
        </w:rPr>
      </w:r>
      <w:r>
        <w:rPr>
          <w:lang w:val="es_ES" w:bidi="es_ES"/>
        </w:rPr>
        <w:t xml:space="preserve">[Deténganse aquí y conversen en grupo sobre qué palabra o frase usarán para descendientes. Busquen descendientes en el Glosario Principal para obtener más información. Si ya han traducido esta palabra en otro libro de la Biblia, usen la misma palabra que hayan usado allí. Pausen este audio aquí.] </w:t>
      </w:r>
    </w:p>
    <w:p>
      <w:pPr/>
      <w:r>
        <w:rPr>
          <w:lang w:val="es_ES" w:bidi="es_ES"/>
        </w:rPr>
      </w:r>
      <w:r>
        <w:rPr>
          <w:lang w:val="es_ES" w:bidi="es_ES"/>
        </w:rPr>
        <w:t xml:space="preserve">Los hijos de Jacob llevaron a sus </w:t>
      </w:r>
      <w:r>
        <w:rPr>
          <w:b/>
          <w:lang w:val="es_ES" w:bidi="es_ES"/>
        </w:rPr>
        <w:t>familias</w:t>
      </w:r>
      <w:r>
        <w:rPr>
          <w:lang w:val="es_ES" w:bidi="es_ES"/>
        </w:rPr>
        <w:t xml:space="preserve"> con ellos a Egipto. En la Biblia, un hogar significa todas las personas que viven juntas en una misma casa. El padre era generalmente el jefe del hogar. El hogar de un hombre incluía a su esposa, sus hijos, sus hijas solteras, y a cualquier hijo casado con sus respectivas esposas e hijos. Otros parientes también podrían vivir con ellos. Si la familia tenía sirvientes o esclavos, entonces ellos también formaban parte del hogar. </w:t>
      </w:r>
    </w:p>
    <w:p>
      <w:pPr/>
      <w:r>
        <w:rPr>
          <w:lang w:val="es_ES" w:bidi="es_ES"/>
        </w:rPr>
      </w:r>
      <w:r>
        <w:rPr>
          <w:lang w:val="es_ES" w:bidi="es_ES"/>
        </w:rPr>
        <w:t>Deténganse aquí y conversen en grupo sobre la palabra o frase que usarán para hogar. Busquen hogar en el Glosario Principal para obtener más información. Si ya han traducido esta palabra en otro libro de la Biblia, usen la misma palabra que hayan usado allí. Pausen este audio aquí.</w:t>
      </w:r>
    </w:p>
    <w:p>
      <w:pPr/>
      <w:r>
        <w:rPr>
          <w:lang w:val="es_ES" w:bidi="es_ES"/>
        </w:rPr>
      </w:r>
      <w:r>
        <w:rPr>
          <w:lang w:val="es_ES" w:bidi="es_ES"/>
        </w:rPr>
        <w:t xml:space="preserve">José, los hermanos de José, y todos los que son parte de toda esa </w:t>
      </w:r>
      <w:r>
        <w:rPr>
          <w:b/>
          <w:lang w:val="es_ES" w:bidi="es_ES"/>
        </w:rPr>
        <w:t>generación</w:t>
      </w:r>
      <w:r>
        <w:rPr>
          <w:lang w:val="es_ES" w:bidi="es_ES"/>
        </w:rPr>
        <w:t xml:space="preserve"> mueren. Una generación se refiere a un grupo de personas que viven al mismo tiempo y tienen aproximadamente la misma edad.</w:t>
      </w:r>
    </w:p>
    <w:p>
      <w:pPr/>
      <w:r>
        <w:rPr>
          <w:lang w:val="es_ES" w:bidi="es_ES"/>
        </w:rPr>
      </w:r>
      <w:r>
        <w:rPr>
          <w:lang w:val="es_ES" w:bidi="es_ES"/>
        </w:rPr>
        <w:t xml:space="preserve">Deténganse aquí y conversen en grupo sobre la palabra o frase que usarán para generación. Busquen generación en el Glosario Principal para obtener más información. Si ya han traducido esta palabra en otro libro de la Biblia, usen la misma palabra que hayan usado allí. </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 Éxodo 1:1–7 en la traducción que sea más fácil de entender.</w:t>
      </w:r>
    </w:p>
    <w:p>
      <w:pPr/>
      <w:r>
        <w:rPr>
          <w:lang w:val="es_ES" w:bidi="es_ES"/>
        </w:rPr>
      </w:r>
      <w:r>
        <w:rPr>
          <w:lang w:val="es_ES" w:bidi="es_ES"/>
        </w:rPr>
        <w:t>Pausen este audio aquí.</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Éxodo 1:8–14</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1:8–14 y guárdenlo en sus corazones.</w:t>
      </w:r>
    </w:p>
    <w:p>
      <w:pPr/>
      <w:r>
        <w:rPr>
          <w:lang w:val="es_ES" w:bidi="es_ES"/>
        </w:rPr>
      </w:r>
      <w:r>
        <w:rPr>
          <w:lang w:val="es_ES" w:bidi="es_ES"/>
        </w:rPr>
        <w:t>Escuchen una versión en audio de Éxodo 1:8–14 tres veces, en tres traducciones diferentes, si es posible.</w:t>
      </w:r>
    </w:p>
    <w:p>
      <w:pPr/>
      <w:r>
        <w:rPr>
          <w:lang w:val="es_ES" w:bidi="es_ES"/>
        </w:rPr>
      </w:r>
      <w:r>
        <w:rPr>
          <w:lang w:val="es_ES" w:bidi="es_ES"/>
        </w:rPr>
        <w:t>Pausen este audio aquí.</w:t>
      </w:r>
    </w:p>
    <w:p>
      <w:pPr/>
      <w:r>
        <w:rPr>
          <w:lang w:val="es_ES" w:bidi="es_ES"/>
        </w:rPr>
      </w:r>
      <w:r>
        <w:rPr>
          <w:lang w:val="es_ES" w:bidi="es_ES"/>
        </w:rPr>
        <w:t>Ahora, como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texto? Pausen este audio aquí.</w:t>
      </w:r>
    </w:p>
    <w:p>
      <w:pPr>
        <w:pStyle w:val="ListBullet"/>
        <w:spacing w:line="240" w:lineRule="auto"/>
        <w:ind w:left="720"/>
      </w:pPr>
      <w:r>
        <w:rPr>
          <w:lang w:val="es_ES" w:bidi="es_ES"/>
        </w:rPr>
      </w:r>
      <w:r>
        <w:rPr>
          <w:lang w:val="es_ES" w:bidi="es_ES"/>
        </w:rPr>
        <w:t>¿Qué nos dice este texto acerca de Dios? Pausen este audio aquí.</w:t>
      </w:r>
    </w:p>
    <w:p>
      <w:pPr>
        <w:pStyle w:val="ListBullet"/>
        <w:spacing w:line="240" w:lineRule="auto"/>
        <w:ind w:left="720"/>
      </w:pPr>
      <w:r>
        <w:rPr>
          <w:lang w:val="es_ES" w:bidi="es_ES"/>
        </w:rPr>
      </w:r>
      <w:r>
        <w:rPr>
          <w:lang w:val="es_ES" w:bidi="es_ES"/>
        </w:rPr>
        <w:t>¿Qué nos dice este texto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1:8–14 en la traducción que sea más fácil de entender.</w:t>
      </w:r>
    </w:p>
    <w:p>
      <w:pPr/>
      <w:r>
        <w:rPr>
          <w:lang w:val="es_ES" w:bidi="es_ES"/>
        </w:rPr>
      </w:r>
      <w:r>
        <w:rPr>
          <w:lang w:val="es_ES" w:bidi="es_ES"/>
        </w:rPr>
        <w:t>Este pasaje continúa la historia de los israelitas en Egipto.</w:t>
      </w:r>
    </w:p>
    <w:p>
      <w:pPr/>
      <w:r>
        <w:rPr>
          <w:lang w:val="es_ES" w:bidi="es_ES"/>
        </w:rPr>
      </w:r>
      <w:r>
        <w:rPr>
          <w:lang w:val="es_ES" w:bidi="es_ES"/>
        </w:rPr>
        <w:t>El pasaje anterior nos dice los nombres de todos los hijos de Jacob, también llamado Israel, y sus familias. Fueron a vivir a Egipto cuando José, su hermano, los trajo. Luego, el pasaje nos dice que José y su generación murieron y los israelitas se multiplicaron y crecieron en número. Esta es la primera vez que los descendientes de Jacob se llaman israelitas.</w:t>
      </w:r>
    </w:p>
    <w:p>
      <w:pPr/>
      <w:r>
        <w:rPr>
          <w:lang w:val="es_ES" w:bidi="es_ES"/>
        </w:rPr>
      </w:r>
      <w:r>
        <w:rPr>
          <w:lang w:val="es_ES" w:bidi="es_ES"/>
        </w:rPr>
        <w:t>Este pasaje sucede muchos años después, y marca el comienzo de una nueva parte de la historia de los israelitas en Egipto. Han pasado varias generaciones desde la muerte de José. El nuevo rey de Egipto, también llamado Faraón, no conocía a José.</w:t>
      </w:r>
    </w:p>
    <w:p>
      <w:pPr/>
      <w:r>
        <w:rPr>
          <w:lang w:val="es_ES" w:bidi="es_ES"/>
        </w:rPr>
      </w:r>
      <w:r>
        <w:rPr>
          <w:lang w:val="es_ES" w:bidi="es_ES"/>
        </w:rPr>
        <w:t>El nuevo rey hace un anuncio importante. Anuncia una nueva estrategia para los egipcios contra los israelitas. Está preocupado por lo grande que es la población israelita. Los israelitas ahora son "un pueblo", ya que son más que solo una familia.</w:t>
      </w:r>
    </w:p>
    <w:p>
      <w:pPr/>
      <w:r>
        <w:rPr>
          <w:lang w:val="es_ES" w:bidi="es_ES"/>
        </w:rPr>
      </w:r>
      <w:r>
        <w:rPr>
          <w:lang w:val="es_ES" w:bidi="es_ES"/>
        </w:rPr>
        <w:t>El rey cree que el problema es urgente. Actúa como muchos gobernantes que quieren destruir a un grupo de personas, los acusa de querer derrocar al gobierno egipcio. Si hay una guerra, el rey piensa que los israelitas podrían unirse a los enemigos para luchar contra Egipto. El lenguaje original no está claro si el rey tiene miedo de que los israelitas entonces dejen el país, o si tiene miedo de que se levanten y conquisten Egipto.</w:t>
      </w:r>
    </w:p>
    <w:p>
      <w:pPr/>
      <w:r>
        <w:rPr>
          <w:lang w:val="es_ES" w:bidi="es_ES"/>
        </w:rPr>
      </w:r>
      <w:r>
        <w:rPr>
          <w:lang w:val="es_ES" w:bidi="es_ES"/>
        </w:rPr>
        <w:t>Algunos estudiosos creen que el rey, o Faraón, durante el tiempo de José era de una dinastía de gobernantes extranjeros. Después de muchos años, fueron derrocados por una dinastía de gobernantes egipcios que obligaron a los gobernantes extranjeros a salir de Egipto. A estos nuevos gobernantes no les gustaban los extranjeros. Los extranjeros fueron tratados como enemigos. Los israelitas probablemente vivían cerca de estos extranjeros.</w:t>
      </w:r>
    </w:p>
    <w:p>
      <w:pPr/>
      <w:r>
        <w:rPr>
          <w:lang w:val="es_ES" w:bidi="es_ES"/>
        </w:rPr>
      </w:r>
      <w:r>
        <w:rPr>
          <w:lang w:val="es_ES" w:bidi="es_ES"/>
        </w:rPr>
        <w:t>Cuando José estaba vivo, tuvo un acuerdo especial con el rey extranjero en ese momento. Este nuevo rey, muchos años después, no sabe de este acuerdo o no le importa el acuerdo.</w:t>
      </w:r>
    </w:p>
    <w:p>
      <w:pPr/>
      <w:r>
        <w:rPr>
          <w:lang w:val="es_ES" w:bidi="es_ES"/>
        </w:rPr>
      </w:r>
      <w:r>
        <w:rPr>
          <w:lang w:val="es_ES" w:bidi="es_ES"/>
        </w:rPr>
        <w:t>Entonces, el rey hizo a los israelitas en esclavos y los trató cruelmente. El rey ordenó a los duros amos de esclavos o capataces que oprimieran a los israelitas y les dieran un trabajo duro. Los capataces probablemente usaron látigos pesados con los israelitas. El trabajo pesado los humillaba y eran tratados como menos que humanos.</w:t>
      </w:r>
    </w:p>
    <w:p>
      <w:pPr/>
      <w:r>
        <w:rPr>
          <w:lang w:val="es_ES" w:bidi="es_ES"/>
        </w:rPr>
      </w:r>
      <w:r>
        <w:rPr>
          <w:lang w:val="es_ES" w:bidi="es_ES"/>
        </w:rPr>
        <w:t>Deténganse y conversen sobre la siguiente pregunta: ¿cómo tratan los líderes de su zona a los extranjeros o a otros grupos de personas de manera diferente a como tratan a los de su propio grupo? Detengan el audio aquí.</w:t>
      </w:r>
    </w:p>
    <w:p>
      <w:pPr/>
      <w:r>
        <w:rPr>
          <w:lang w:val="es_ES" w:bidi="es_ES"/>
        </w:rPr>
      </w:r>
      <w:r>
        <w:rPr>
          <w:lang w:val="es_ES" w:bidi="es_ES"/>
        </w:rPr>
        <w:t>Los egipcios obligaron a los israelitas a construir ciudades de almacenaje para el rey, a quien Moisés llama Faraón aquí por primera vez. Los israelitas construyeron Pitón y Ramsés como ciudades de almacenaje para el faraón. Ramsés también puede ser otro nombre para "Gosén". Es tanto una ciudad como un nombre de área. Gosén es el área en el norte de Egipto donde vivían los israelitas.</w:t>
      </w:r>
    </w:p>
    <w:p>
      <w:pPr/>
      <w:r>
        <w:rPr>
          <w:lang w:val="es_ES" w:bidi="es_ES"/>
        </w:rPr>
      </w:r>
      <w:r>
        <w:rPr>
          <w:lang w:val="es_ES" w:bidi="es_ES"/>
        </w:rPr>
        <w:t xml:space="preserve">Deténganse y busquen un mapa de </w:t>
      </w:r>
      <w:r>
        <w:rPr>
          <w:lang w:val="es_ES" w:bidi="es_ES"/>
        </w:rPr>
        <w:t>Egipto</w:t>
      </w:r>
      <w:r>
        <w:rPr>
          <w:lang w:val="es_ES" w:bidi="es_ES"/>
        </w:rPr>
        <w:t>. Miren el área de Ramsés y Pitón. Detengan el audio aquí.</w:t>
      </w:r>
    </w:p>
    <w:p>
      <w:pPr/>
      <w:r>
        <w:rPr>
          <w:lang w:val="es_ES" w:bidi="es_ES"/>
        </w:rPr>
      </w:r>
      <w:r>
        <w:rPr>
          <w:lang w:val="es_ES" w:bidi="es_ES"/>
        </w:rPr>
        <w:t>Las ciudades-almacén eran ciudades o pueblos especiales con muros altos a su alrededor. Los egipcios almacenarían grano y otras cosas en ellos.</w:t>
      </w:r>
    </w:p>
    <w:p>
      <w:pPr/>
      <w:r>
        <w:rPr>
          <w:lang w:val="es_ES" w:bidi="es_ES"/>
        </w:rPr>
      </w:r>
      <w:r>
        <w:rPr>
          <w:lang w:val="es_ES" w:bidi="es_ES"/>
        </w:rPr>
        <w:t xml:space="preserve">Deténganse y conversen sobre esta pregunta: ¿Cómo almacenan las cosas en su cultura? También miren una foto de cómo podría haber sido una </w:t>
      </w:r>
      <w:r>
        <w:rPr>
          <w:lang w:val="es_ES" w:bidi="es_ES"/>
        </w:rPr>
        <w:t>antigua ciudad almacén</w:t>
      </w:r>
      <w:r>
        <w:rPr>
          <w:lang w:val="es_ES" w:bidi="es_ES"/>
        </w:rPr>
        <w:t>. Detengan el audio aquí.</w:t>
      </w:r>
    </w:p>
    <w:p>
      <w:pPr/>
      <w:r>
        <w:rPr>
          <w:lang w:val="es_ES" w:bidi="es_ES"/>
        </w:rPr>
      </w:r>
      <w:r>
        <w:rPr>
          <w:lang w:val="es_ES" w:bidi="es_ES"/>
        </w:rPr>
        <w:t>La población de los israelitas creció a pesar del trabajo de esclavos. Normalmente, el trabajo esclavo mantendría a las familias israelitas separadas, ya que diferentes miembros de la familia tenían que estar lejos para trabajar, o destruiría su salud y los haría no poder tener tantos hijos. Los egipcios estaban aterrorizados de los israelitas. Comenzaron a odiar y temer a los israelitas. A los egipcios les preocupaba que el número de israelitas continuara aumentando. Entonces, los capataces egipcios trabajaron con los israelitas aún más duro. Los capataces obligaron a los israelitas a hacer ladrillos y mortero y a trabajar en los campos. Esto puede haber incluido la agricultura y otras formas de trabajo al aire libre. Los israelitas tenían vidas amargas, o muy difíciles.</w:t>
      </w:r>
    </w:p>
    <w:p>
      <w:pPr/>
      <w:r>
        <w:rPr>
          <w:lang w:val="es_ES" w:bidi="es_ES"/>
        </w:rPr>
      </w:r>
      <w:r>
        <w:rPr>
          <w:lang w:val="es_ES" w:bidi="es_ES"/>
        </w:rPr>
        <w:t>Las personas construyeron los edificios con ladrillos y mortero. Hacían ladrillos de barro fortalecidos con paja y prensados hasta convertirse en molde. Pegan los ladrillos con mortero. Aplastaban la piedra caliza y la mezclaron con agua para hacer mortero.</w:t>
      </w:r>
    </w:p>
    <w:p>
      <w:pPr/>
      <w:r>
        <w:rPr>
          <w:lang w:val="es_ES" w:bidi="es_ES"/>
        </w:rPr>
      </w:r>
      <w:r>
        <w:rPr>
          <w:lang w:val="es_ES" w:bidi="es_ES"/>
        </w:rPr>
        <w:t xml:space="preserve">Deténganse y miren una imagen de un </w:t>
      </w:r>
      <w:r>
        <w:rPr>
          <w:lang w:val="es_ES" w:bidi="es_ES"/>
        </w:rPr>
        <w:t>ladrillo de barro</w:t>
      </w:r>
      <w:r>
        <w:rPr>
          <w:lang w:val="es_ES" w:bidi="es_ES"/>
        </w:rPr>
        <w:t>. Pausen este audio aquí.</w:t>
      </w:r>
    </w:p>
    <w:p>
      <w:pPr>
        <w:pStyle w:val="ListBullet"/>
        <w:spacing w:line="240" w:lineRule="auto"/>
        <w:ind w:left="720"/>
      </w:pPr>
      <w:r>
        <w:rPr>
          <w:lang w:val="es_ES" w:bidi="es_ES"/>
        </w:rPr>
      </w:r>
      <w:r>
        <w:rPr>
          <w:lang w:val="es_ES" w:bidi="es_ES"/>
        </w:rPr>
        <w:t>Deténganse y conversen: ¿Cómo construyen edificios en su país? ¿Cómo se hacen los materiales de construcción? ¿Y qué tipo de personas hacen trabajos de construcción?</w:t>
      </w:r>
    </w:p>
    <w:p>
      <w:pPr>
        <w:pStyle w:val="ListBullet"/>
        <w:spacing w:line="240" w:lineRule="auto"/>
        <w:ind w:left="720"/>
      </w:pPr>
      <w:r>
        <w:rPr>
          <w:lang w:val="es_ES" w:bidi="es_ES"/>
        </w:rPr>
      </w:r>
      <w:r>
        <w:rPr>
          <w:lang w:val="es_ES" w:bidi="es_ES"/>
        </w:rPr>
        <w:t>También conversen: ¿Qué trabajo hay en su cultura que sea tan difícil? Pausen este audio aquí.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1:8–14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3 escenas.</w:t>
      </w:r>
    </w:p>
    <w:p>
      <w:pPr/>
      <w:r>
        <w:rPr>
          <w:lang w:val="es_ES" w:bidi="es_ES"/>
        </w:rPr>
      </w:r>
      <w:r>
        <w:rPr>
          <w:b/>
          <w:lang w:val="es_ES" w:bidi="es_ES"/>
        </w:rPr>
        <w:t>En la primera escena:</w:t>
      </w:r>
      <w:r>
        <w:rPr>
          <w:lang w:val="es_ES" w:bidi="es_ES"/>
        </w:rPr>
        <w:t xml:space="preserve"> Después de muchos años, hay un nuevo rey en Egipto que no conoce a José. Le preocupa que los israelitas sean demasiado numerosos.</w:t>
      </w:r>
    </w:p>
    <w:p>
      <w:pPr/>
      <w:r>
        <w:rPr>
          <w:lang w:val="es_ES" w:bidi="es_ES"/>
        </w:rPr>
      </w:r>
      <w:r>
        <w:rPr>
          <w:b/>
          <w:lang w:val="es_ES" w:bidi="es_ES"/>
        </w:rPr>
        <w:t>En la segunda escena:</w:t>
      </w:r>
      <w:r>
        <w:rPr>
          <w:lang w:val="es_ES" w:bidi="es_ES"/>
        </w:rPr>
        <w:t xml:space="preserve"> Los egipcios obligaron a los israelitas a construir ciudades almacén. Los israelitas continuaron aumentando.</w:t>
      </w:r>
    </w:p>
    <w:p>
      <w:pPr/>
      <w:r>
        <w:rPr>
          <w:lang w:val="es_ES" w:bidi="es_ES"/>
        </w:rPr>
      </w:r>
      <w:r>
        <w:rPr>
          <w:b/>
          <w:lang w:val="es_ES" w:bidi="es_ES"/>
        </w:rPr>
        <w:t>En la tercera escena:</w:t>
      </w:r>
      <w:r>
        <w:rPr>
          <w:lang w:val="es_ES" w:bidi="es_ES"/>
        </w:rPr>
        <w:t xml:space="preserve"> Los egipcios hicieron que los israelitas trabajaran aún más duro como esclavos, haciendo ladrillos y trabajando en los campos.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Faraón, rey de Egipto</w:t>
      </w:r>
    </w:p>
    <w:p>
      <w:pPr>
        <w:pStyle w:val="ListBullet"/>
        <w:spacing w:line="240" w:lineRule="auto"/>
        <w:ind w:left="720"/>
      </w:pPr>
      <w:r>
        <w:rPr>
          <w:lang w:val="es_ES" w:bidi="es_ES"/>
        </w:rPr>
      </w:r>
      <w:r>
        <w:rPr>
          <w:lang w:val="es_ES" w:bidi="es_ES"/>
        </w:rPr>
        <w:t>Capataces egipcios</w:t>
      </w:r>
    </w:p>
    <w:p>
      <w:pPr>
        <w:pStyle w:val="ListBullet"/>
        <w:spacing w:line="240" w:lineRule="auto"/>
        <w:ind w:left="720"/>
      </w:pPr>
      <w:r>
        <w:rPr>
          <w:lang w:val="es_ES" w:bidi="es_ES"/>
        </w:rPr>
      </w:r>
      <w:r>
        <w:rPr>
          <w:lang w:val="es_ES" w:bidi="es_ES"/>
        </w:rPr>
        <w:t>Los egipcios</w:t>
      </w:r>
    </w:p>
    <w:p>
      <w:pPr>
        <w:pStyle w:val="ListBullet"/>
        <w:spacing w:line="240" w:lineRule="auto"/>
        <w:ind w:left="720"/>
      </w:pPr>
      <w:r>
        <w:rPr>
          <w:lang w:val="es_ES" w:bidi="es_ES"/>
        </w:rPr>
      </w:r>
      <w:r>
        <w:rPr>
          <w:lang w:val="es_ES" w:bidi="es_ES"/>
        </w:rPr>
        <w:t>Los trabajadores israelitas</w:t>
      </w:r>
    </w:p>
    <w:p>
      <w:pPr/>
      <w:r>
        <w:rPr>
          <w:lang w:val="es_ES" w:bidi="es_ES"/>
        </w:rPr>
      </w:r>
      <w:r>
        <w:rPr>
          <w:lang w:val="es_ES" w:bidi="es_ES"/>
        </w:rPr>
        <w:t>En grupo, presten atención a lo que sienten los egipcios y los israelitas entre sí a lo largo de todo el pasaje.</w:t>
      </w:r>
    </w:p>
    <w:p>
      <w:pPr/>
      <w:r>
        <w:rPr>
          <w:lang w:val="es_ES" w:bidi="es_ES"/>
        </w:rPr>
      </w:r>
      <w:r>
        <w:rPr>
          <w:lang w:val="es_ES" w:bidi="es_ES"/>
        </w:rPr>
        <w:t>La primera escena comienza con una palabra que nos indica que esta historia se sitúa muchos años después.</w:t>
      </w:r>
    </w:p>
    <w:p>
      <w:pPr/>
      <w:r>
        <w:rPr>
          <w:lang w:val="es_ES" w:bidi="es_ES"/>
        </w:rPr>
      </w:r>
      <w:r>
        <w:rPr>
          <w:lang w:val="es_ES" w:bidi="es_ES"/>
        </w:rPr>
        <w:t>Un nuevo rey ahora gobierna Egipto. Han pasado varias generaciones desde la época de José. Este nuevo rey no recuerda la amabilidad y el acuerdo entre los israelitas y los egipcios, y no le gustan los extranjeros.</w:t>
      </w:r>
    </w:p>
    <w:p>
      <w:pPr/>
      <w:r>
        <w:rPr>
          <w:lang w:val="es_ES" w:bidi="es_ES"/>
        </w:rPr>
      </w:r>
      <w:r>
        <w:rPr>
          <w:lang w:val="es_ES" w:bidi="es_ES"/>
        </w:rPr>
        <w:t>Deténganse y conversen en grupo: ¿cómo comenzarán esta historia para mostrar que han pasado muchos años? Pausen este audio aquí.</w:t>
      </w:r>
    </w:p>
    <w:p>
      <w:pPr/>
      <w:r>
        <w:rPr>
          <w:lang w:val="es_ES" w:bidi="es_ES"/>
        </w:rPr>
      </w:r>
      <w:r>
        <w:rPr>
          <w:lang w:val="es_ES" w:bidi="es_ES"/>
        </w:rPr>
        <w:t>Este nuevo rey está preocupado por cuántos israelitas hay. El rey hace un anuncio importante. Usa una palabra para llamar la atención de sus oyentes y para mostrarles que lo que está a punto de decir es muy importante.</w:t>
      </w:r>
    </w:p>
    <w:p>
      <w:pPr/>
      <w:r>
        <w:rPr>
          <w:lang w:val="es_ES" w:bidi="es_ES"/>
        </w:rPr>
      </w:r>
      <w:r>
        <w:rPr>
          <w:lang w:val="es_ES" w:bidi="es_ES"/>
        </w:rPr>
        <w:t>Deténganse y conversen en grupo: Cuando un líder quiere llamar la atención de sus oyentes antes de hacer un anuncio importante, ¿qué dice? ¿Qué palabras o frases usan para comenzar su anuncio? Detengan el audio aquí.</w:t>
      </w:r>
    </w:p>
    <w:p>
      <w:pPr/>
      <w:r>
        <w:rPr>
          <w:lang w:val="es_ES" w:bidi="es_ES"/>
        </w:rPr>
      </w:r>
      <w:r>
        <w:rPr>
          <w:lang w:val="es_ES" w:bidi="es_ES"/>
        </w:rPr>
        <w:t>El rey quiere hacer un plan para oprimir a los israelitas y evitar que se multipliquen. Si estalla la guerra, le preocupa que los israelitas se unan a sus enemigos y se levanten. A veces "levantarse" puede significar "superar". No sabemos si al rey le preocupa que los israelitas conquisten a su pueblo o si le preocupa que dejen el país. Pueden seguir cualquier interpretación que sigan las traducciones cercanas.</w:t>
      </w:r>
    </w:p>
    <w:p>
      <w:pPr/>
      <w:r>
        <w:rPr>
          <w:lang w:val="es_ES" w:bidi="es_ES"/>
        </w:rPr>
      </w:r>
      <w:r>
        <w:rPr>
          <w:lang w:val="es_ES" w:bidi="es_ES"/>
        </w:rPr>
        <w:t>En la segunda escena, el rey ordena con urgencia el nombramiento de capataces para oprimir a los israelitas.</w:t>
      </w:r>
    </w:p>
    <w:p>
      <w:pPr/>
      <w:r>
        <w:rPr>
          <w:lang w:val="es_ES" w:bidi="es_ES"/>
        </w:rPr>
      </w:r>
      <w:r>
        <w:rPr>
          <w:lang w:val="es_ES" w:bidi="es_ES"/>
        </w:rPr>
        <w:t>Deténganse y conversen sobre la pregunta: ¿Cómo crean una sensación de urgencia? ¿Qué palabra usan? Detengan el audio aquí.</w:t>
      </w:r>
    </w:p>
    <w:p>
      <w:pPr/>
      <w:r>
        <w:rPr>
          <w:lang w:val="es_ES" w:bidi="es_ES"/>
        </w:rPr>
      </w:r>
      <w:r>
        <w:rPr>
          <w:lang w:val="es_ES" w:bidi="es_ES"/>
        </w:rPr>
        <w:t>Los capataces obligaron a los israelitas a hacer ladrillos y mortero para construir ciudades almacén para el rey. Los egipcios almacenaron grano y suministros del ejército en las ciudades almacén. Los capataces también hicieron que los israelitas trabajaran en los campos. Los capataces eran duros y usaban látigos. El trabajo les hacía la vida muy difícil y amarga, y los humillaban.</w:t>
      </w:r>
    </w:p>
    <w:p>
      <w:pPr/>
      <w:r>
        <w:rPr>
          <w:lang w:val="es_ES" w:bidi="es_ES"/>
        </w:rPr>
      </w:r>
      <w:r>
        <w:rPr>
          <w:lang w:val="es_ES" w:bidi="es_ES"/>
        </w:rPr>
        <w:t xml:space="preserve">Detengan el audio aquí. Miren una imagen de un </w:t>
      </w:r>
      <w:r>
        <w:rPr>
          <w:lang w:val="es_ES" w:bidi="es_ES"/>
        </w:rPr>
        <w:t>ladrillo de barro</w:t>
      </w:r>
      <w:r>
        <w:rPr>
          <w:lang w:val="es_ES" w:bidi="es_ES"/>
        </w:rPr>
        <w:t xml:space="preserve"> nuevamente si es necesario. Pausen el audio.</w:t>
      </w:r>
    </w:p>
    <w:p>
      <w:pPr/>
      <w:r>
        <w:rPr>
          <w:lang w:val="es_ES" w:bidi="es_ES"/>
        </w:rPr>
      </w:r>
      <w:r>
        <w:rPr>
          <w:lang w:val="es_ES" w:bidi="es_ES"/>
        </w:rPr>
        <w:t>En la tercera escena, los israelitas continuaron creciendo en número, por lo que los capataces los hicieron trabajar más duro.</w:t>
      </w:r>
    </w:p>
    <w:p>
      <w:pPr/>
      <w:r>
        <w:rPr>
          <w:lang w:val="es_ES" w:bidi="es_ES"/>
        </w:rPr>
      </w:r>
      <w:r>
        <w:rPr>
          <w:lang w:val="es_ES" w:bidi="es_ES"/>
        </w:rPr>
        <w:t>Los egipcios temían a los israelitas.</w:t>
      </w:r>
    </w:p>
    <w:p>
      <w:pPr/>
      <w:r>
        <w:rPr>
          <w:lang w:val="es_ES" w:bidi="es_ES"/>
        </w:rPr>
      </w:r>
      <w:r>
        <w:rPr>
          <w:lang w:val="es_ES" w:bidi="es_ES"/>
        </w:rPr>
        <w:t>A medida que el trabajo duro aumentaba, la población también aumentaba. A medida que esto sucedía, los egipcios sentían cada vez más miedo de los israelitas, y probablemente los odiaban a medida que les temían. Estaban "aterrorizados" por ellos.</w:t>
      </w:r>
    </w:p>
    <w:p>
      <w:pPr/>
      <w:r>
        <w:rPr>
          <w:lang w:val="es_ES" w:bidi="es_ES"/>
        </w:rPr>
      </w:r>
      <w:r>
        <w:rPr>
          <w:lang w:val="es_ES" w:bidi="es_ES"/>
        </w:rPr>
        <w:t>Deténganse aquí y conversen en grupo: Cuenten una historia sobre cuando las personas odiaban y temían a alguien o a un grupo de personas. Escuchen las palabras que usan mientras describen cómo se sentían entre sí. Conversen en equipo sobre cómo traducirán la idea de tener miedo a un grupo de personas y odiarlas al mismo tiempo. Detengan el audio aquí.</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1:8–14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3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Faraón, rey de Egipto</w:t>
      </w:r>
    </w:p>
    <w:p>
      <w:pPr>
        <w:pStyle w:val="ListBullet"/>
        <w:spacing w:line="240" w:lineRule="auto"/>
        <w:ind w:left="720"/>
      </w:pPr>
      <w:r>
        <w:rPr>
          <w:lang w:val="es_ES" w:bidi="es_ES"/>
        </w:rPr>
      </w:r>
      <w:r>
        <w:rPr>
          <w:lang w:val="es_ES" w:bidi="es_ES"/>
        </w:rPr>
        <w:t>Capataces egipcios</w:t>
      </w:r>
    </w:p>
    <w:p>
      <w:pPr>
        <w:pStyle w:val="ListBullet"/>
        <w:spacing w:line="240" w:lineRule="auto"/>
        <w:ind w:left="720"/>
      </w:pPr>
      <w:r>
        <w:rPr>
          <w:lang w:val="es_ES" w:bidi="es_ES"/>
        </w:rPr>
      </w:r>
      <w:r>
        <w:rPr>
          <w:lang w:val="es_ES" w:bidi="es_ES"/>
        </w:rPr>
        <w:t>Los egipcios</w:t>
      </w:r>
    </w:p>
    <w:p>
      <w:pPr>
        <w:pStyle w:val="ListBullet"/>
        <w:spacing w:line="240" w:lineRule="auto"/>
        <w:ind w:left="720"/>
      </w:pPr>
      <w:r>
        <w:rPr>
          <w:lang w:val="es_ES" w:bidi="es_ES"/>
        </w:rPr>
      </w:r>
      <w:r>
        <w:rPr>
          <w:lang w:val="es_ES" w:bidi="es_ES"/>
        </w:rPr>
        <w:t>Los trabajadores israelitas</w:t>
      </w:r>
    </w:p>
    <w:p>
      <w:pPr/>
      <w:r>
        <w:rPr>
          <w:lang w:val="es_ES" w:bidi="es_ES"/>
        </w:rPr>
      </w:r>
      <w:r>
        <w:rPr>
          <w:lang w:val="es_ES" w:bidi="es_ES"/>
        </w:rPr>
        <w:t>En grupo, dramaticen el texto dos veces. Deberán interpretar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interpretar este pasaje por segunda vez. En algunos puntos de la obra, detengan la actuación y pregunten a la persona que está interpretando el personaje, "¿Qué está sintiendo o pensando?" La gente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actuación y de las posibles respuestas:</w:t>
      </w:r>
    </w:p>
    <w:p>
      <w:pPr/>
      <w:r>
        <w:rPr>
          <w:lang w:val="es_ES" w:bidi="es_ES"/>
        </w:rPr>
      </w:r>
      <w:r>
        <w:rPr>
          <w:lang w:val="es_ES" w:bidi="es_ES"/>
        </w:rPr>
        <w:t>Interpreten a un nuevo rey que llega al poder.</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al Faraón: "¿Qué estás sintiendo o pensando?" La persona podría responder cosas como: "Importante", o "Es bueno tener el poder para dar órdenes".</w:t>
      </w:r>
    </w:p>
    <w:p>
      <w:pPr>
        <w:pStyle w:val="ListBullet"/>
        <w:spacing w:line="240" w:lineRule="auto"/>
        <w:ind w:left="720"/>
      </w:pPr>
      <w:r>
        <w:rPr>
          <w:lang w:val="es_ES" w:bidi="es_ES"/>
        </w:rPr>
      </w:r>
      <w:r>
        <w:rPr>
          <w:lang w:val="es_ES" w:bidi="es_ES"/>
        </w:rPr>
        <w:t>Pregúntenles a las personas que interpretan a los israelitas: "¿Qué están sintiendo o pensando?" Las personas podrían responder cosas como: "Preocupados por lo que el nuevo rey hará", o "Asustados por lo que el nuevo rey podría hacer—él no recuerda las promesas hechas a José por sus antepasados".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Actúen cuando el Faraón esté preocupado por cuántos israelitas hay.</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al Faraón: "¿Qué estás sintiendo o pensando?" La persona podría responder cosas como: "Preocupado por cuántos israelitas hay", o "Si los israelitas se vuelven más numerosos, podrían unirse a nuestros enemigos y luchar contra nosotros si hay una guerra", o "Los israelitas podrían irse del país y entonces no podremos usarlos para que trabajen para nosotros".</w:t>
      </w:r>
    </w:p>
    <w:p>
      <w:pPr>
        <w:pStyle w:val="ListBullet"/>
        <w:spacing w:line="240" w:lineRule="auto"/>
        <w:ind w:left="720"/>
      </w:pPr>
      <w:r>
        <w:rPr>
          <w:lang w:val="es_ES" w:bidi="es_ES"/>
        </w:rPr>
      </w:r>
      <w:r>
        <w:rPr>
          <w:lang w:val="es_ES" w:bidi="es_ES"/>
        </w:rPr>
        <w:t>Pregúntenles a las personas que interpretan a los egipcios: "¿Qué están sintiendo o pensando?" Podrían responder cosas como: "Estamos de acuerdo con el Faraón. Necesitamos evitar que los israelitas se multipliquen", o "Nos preocupa que los israelitas luchen contra nosotros si hay una guerra".</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Interpreten al Faraón dando órdenes a su pueblo para oprimir a los israelitas.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al Faraón: "¿Qué estás sintiendo o pensando?" La persona podría responder cosas como: "Preocupado de que los israelitas se estén volviendo tan numerosos", o "Es hora de detener la multiplicación de los israelitas, necesitamos actuar con urgencia".</w:t>
      </w:r>
    </w:p>
    <w:p>
      <w:pPr>
        <w:pStyle w:val="ListBullet"/>
        <w:spacing w:line="240" w:lineRule="auto"/>
        <w:ind w:left="720"/>
      </w:pPr>
      <w:r>
        <w:rPr>
          <w:lang w:val="es_ES" w:bidi="es_ES"/>
        </w:rPr>
      </w:r>
      <w:r>
        <w:rPr>
          <w:lang w:val="es_ES" w:bidi="es_ES"/>
        </w:rPr>
        <w:t>Pregúntenles a las personas que interpretan a los capataces: "¿Qué están sintiendo o pensando?" Podrían responder cosas como: "Es difícil ser tan duro con los israelitas", o "Necesitamos oprimir a los israelitas, por lo que necesitamos obligarlos a hacer un trabajo realmente duro".</w:t>
      </w:r>
    </w:p>
    <w:p>
      <w:pPr>
        <w:pStyle w:val="ListBullet"/>
        <w:spacing w:line="240" w:lineRule="auto"/>
        <w:ind w:left="720"/>
      </w:pPr>
      <w:r>
        <w:rPr>
          <w:lang w:val="es_ES" w:bidi="es_ES"/>
        </w:rPr>
      </w:r>
      <w:r>
        <w:rPr>
          <w:lang w:val="es_ES" w:bidi="es_ES"/>
        </w:rPr>
        <w:t>Pregúntenles a las personas que interpretan a los israelitas: "¿Qué están sintiendo o pensando?" Podrían responder cosas como: "Asustados. "Nos están haciendo trabajar tan duro construyendo ciudades-depósito", o "Las ciudades-depósito de Pitom y Ramsés son enormes. Nos vemos obligados a hacer ladrillos para construir estas ciudades. El trabajo es agotador y nunca termina".</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Actúen como los israelitas haciendo ladrillos y como los capataces que los obligan a trabajar aún más duro.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las personas que interpretan a los israelitas: "¿Qué están sintiendo o pensando?" Podrían responder: "Estamos agotados", o "Hacer los ladrillos es realmente difícil y los capataces nos golpean y nos obligan a trabajar aún más duro", o "No sé por qué Dios está dejando que esto nos suceda. En la época de José, había un acuerdo para dejarnos vivir aquí libremente. Esto no está bien", o "Algunos de nosotros tenemos que recoger la cosecha a pleno sol. Nos obligan a trabajar muchas horas".</w:t>
      </w:r>
    </w:p>
    <w:p>
      <w:pPr>
        <w:pStyle w:val="ListBullet"/>
        <w:spacing w:line="240" w:lineRule="auto"/>
        <w:ind w:left="720"/>
      </w:pPr>
      <w:r>
        <w:rPr>
          <w:lang w:val="es_ES" w:bidi="es_ES"/>
        </w:rPr>
      </w:r>
      <w:r>
        <w:rPr>
          <w:lang w:val="es_ES" w:bidi="es_ES"/>
        </w:rPr>
        <w:t>Pregúntenles a las personas que interpretan a los capataces: "¿Qué están sintiendo o pensando?" Podrían responder cosas como: "Los israelitas todavía se están multiplicando, es muy preocupante. Si los hacemos trabajar aún más, tal vez esto los detenga", o "Tenemos que evitar que los israelitas se hagan más grandes. Debemos obligarlos a trabajar más duro".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Representen al pueblo egipcio temiendo a los israelitas.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los egipcios: "¿Qué están pensando o sintiendo?" Podrían responder: "Los israelitas se están volviendo demasiado numerosos", o "Nos preocupa que luchen contra nosotros en una guerra", o "Los odiamos".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1:8–14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lang w:val="es_ES" w:bidi="es_ES"/>
        </w:rPr>
        <w:t xml:space="preserve">El </w:t>
      </w:r>
      <w:r>
        <w:rPr>
          <w:lang w:val="es_ES" w:bidi="es_ES"/>
        </w:rPr>
        <w:t>rey</w:t>
      </w:r>
      <w:r>
        <w:rPr>
          <w:lang w:val="es_ES" w:bidi="es_ES"/>
        </w:rPr>
        <w:t xml:space="preserve"> de Egipto también se llama Faraón. Faraón es un título, no un nombre. El </w:t>
      </w:r>
      <w:r>
        <w:rPr>
          <w:b/>
          <w:lang w:val="es_ES" w:bidi="es_ES"/>
        </w:rPr>
        <w:t>Faraón</w:t>
      </w:r>
      <w:r>
        <w:rPr>
          <w:lang w:val="es_ES" w:bidi="es_ES"/>
        </w:rPr>
        <w:t xml:space="preserve"> es un personaje clave en esta narrativa. No se nombra a un Faraón en particular, pero sabemos que es un Faraón diferente al que actuó amablemente con José.</w:t>
      </w:r>
    </w:p>
    <w:p>
      <w:pPr/>
      <w:r>
        <w:rPr>
          <w:lang w:val="es_ES" w:bidi="es_ES"/>
        </w:rPr>
      </w:r>
      <w:r>
        <w:rPr>
          <w:lang w:val="es_ES" w:bidi="es_ES"/>
        </w:rPr>
        <w:t xml:space="preserve">Deténganse aquí y conversen en grupo sobre qué palabra o frase usarán para Faraón. Busquen </w:t>
      </w:r>
      <w:r>
        <w:rPr>
          <w:lang w:val="es_ES" w:bidi="es_ES"/>
        </w:rPr>
        <w:t>Faraón</w:t>
      </w:r>
      <w:r>
        <w:rPr>
          <w:lang w:val="es_ES" w:bidi="es_ES"/>
        </w:rPr>
        <w:t xml:space="preserve"> en el Glosario Principal para obtener más información. Si ya han traducido esta palabra en otro libro de la Biblia, usen la misma palabra que hayan usado allí. Pausen este audio aquí.</w:t>
      </w:r>
    </w:p>
    <w:p>
      <w:pPr/>
      <w:r>
        <w:rPr>
          <w:lang w:val="es_ES" w:bidi="es_ES"/>
        </w:rPr>
      </w:r>
      <w:r>
        <w:rPr>
          <w:lang w:val="es_ES" w:bidi="es_ES"/>
        </w:rPr>
        <w:t xml:space="preserve">En el pasaje, el rey ordenó a los capataces, o amos de esclavos, que oprimieran a los </w:t>
      </w:r>
      <w:r>
        <w:rPr>
          <w:b/>
          <w:lang w:val="es_ES" w:bidi="es_ES"/>
        </w:rPr>
        <w:t>israelitas</w:t>
      </w:r>
      <w:r>
        <w:rPr>
          <w:lang w:val="es_ES" w:bidi="es_ES"/>
        </w:rPr>
        <w:t xml:space="preserve">, los descendientes de Jacob, o Israel. Usen la misma palabra para </w:t>
      </w:r>
      <w:r>
        <w:rPr>
          <w:lang w:val="es_ES" w:bidi="es_ES"/>
        </w:rPr>
        <w:t>israelitas</w:t>
      </w:r>
      <w:r>
        <w:rPr>
          <w:lang w:val="es_ES" w:bidi="es_ES"/>
        </w:rPr>
        <w:t xml:space="preserve"> que han usado en el pasaje anterior. La palabra </w:t>
      </w:r>
      <w:r>
        <w:rPr>
          <w:b/>
          <w:lang w:val="es_ES" w:bidi="es_ES"/>
        </w:rPr>
        <w:t>esclavitud</w:t>
      </w:r>
      <w:r>
        <w:rPr>
          <w:lang w:val="es_ES" w:bidi="es_ES"/>
        </w:rPr>
        <w:t xml:space="preserve"> aquí significa trabajo forzado. Los egipcios oprimieron a los israelitas y los obligaron a realizar trabajos forzados.</w:t>
      </w:r>
    </w:p>
    <w:p>
      <w:pPr/>
      <w:r>
        <w:rPr>
          <w:lang w:val="es_ES" w:bidi="es_ES"/>
        </w:rPr>
      </w:r>
      <w:r>
        <w:rPr>
          <w:lang w:val="es_ES" w:bidi="es_ES"/>
        </w:rPr>
        <w:t xml:space="preserve">Deténganse aquí y conversen en grupo sobre qué palabra o frase usarán para esclavo. Busquen </w:t>
      </w:r>
      <w:r>
        <w:rPr>
          <w:lang w:val="es_ES" w:bidi="es_ES"/>
        </w:rPr>
        <w:t>esclavo</w:t>
      </w:r>
      <w:r>
        <w:rPr>
          <w:lang w:val="es_ES" w:bidi="es_ES"/>
        </w:rPr>
        <w:t xml:space="preserve"> en el Glosario Principal para obtener más información. Si ya han traducido esta palabra en otro libro de la Biblia, usen la misma palabra que hayan usado allí. Pausen este audio aquí.</w:t>
      </w:r>
    </w:p>
    <w:p>
      <w:pPr/>
      <w:r>
        <w:rPr>
          <w:lang w:val="es_ES" w:bidi="es_ES"/>
        </w:rPr>
      </w:r>
      <w:r>
        <w:rPr>
          <w:lang w:val="es_ES" w:bidi="es_ES"/>
        </w:rPr>
        <w:t>Los amos de esclavos los hacían trabajar sin piedad para "aplastar sus espíritus". Esto significa que les harían la vida extremadamente difícil. Los amos de esclavos egipcios eran realmente capataces. Eran diferentes de los capataces o supervisores hebreos mencionados más tarde en Éxodo. Habrían usado látigos para oprimir a los israelitas con mayor dureza.</w:t>
      </w:r>
    </w:p>
    <w:p>
      <w:pPr/>
      <w:r>
        <w:rPr>
          <w:lang w:val="es_ES" w:bidi="es_ES"/>
        </w:rPr>
      </w:r>
      <w:r>
        <w:rPr>
          <w:lang w:val="es_ES" w:bidi="es_ES"/>
        </w:rPr>
        <w:t xml:space="preserve">Los egipcios obligaron a los israelitas a construir Pitón y Ramsés como </w:t>
      </w:r>
      <w:r>
        <w:rPr>
          <w:b/>
          <w:lang w:val="es_ES" w:bidi="es_ES"/>
        </w:rPr>
        <w:t>ciudades de almacenamiento</w:t>
      </w:r>
      <w:r>
        <w:rPr>
          <w:lang w:val="es_ES" w:bidi="es_ES"/>
        </w:rPr>
        <w:t xml:space="preserve"> para el rey. Estas eran ciudades o pueblos especiales con muros altos a su alrededor. Los egipcios almacenaban grano y suministros del ejército en estas ciudades almacén.</w:t>
      </w:r>
    </w:p>
    <w:p>
      <w:pPr/>
      <w:r>
        <w:rPr>
          <w:lang w:val="es_ES" w:bidi="es_ES"/>
        </w:rPr>
      </w:r>
      <w:r>
        <w:rPr>
          <w:lang w:val="es_ES" w:bidi="es_ES"/>
        </w:rPr>
        <w:t xml:space="preserve">Deténganse aquí y miren una foto en grupo de una </w:t>
      </w:r>
      <w:r>
        <w:rPr>
          <w:lang w:val="es_ES" w:bidi="es_ES"/>
        </w:rPr>
        <w:t>antigua ciudad almacén</w:t>
      </w:r>
      <w:r>
        <w:rPr>
          <w:lang w:val="es_ES" w:bidi="es_ES"/>
        </w:rPr>
        <w:t>. Pausen este audio aquí.</w:t>
      </w:r>
    </w:p>
    <w:p>
      <w:pPr/>
      <w:r>
        <w:rPr>
          <w:lang w:val="es_ES" w:bidi="es_ES"/>
        </w:rPr>
      </w:r>
      <w:r>
        <w:rPr>
          <w:lang w:val="es_ES" w:bidi="es_ES"/>
        </w:rPr>
        <w:t>El pasaje explica que su duro trabajo consistía en trabajar con mortero y ladrillos.</w:t>
      </w:r>
    </w:p>
    <w:p>
      <w:pPr/>
      <w:r>
        <w:rPr>
          <w:lang w:val="es_ES" w:bidi="es_ES"/>
        </w:rPr>
      </w:r>
      <w:r>
        <w:rPr>
          <w:lang w:val="es_ES" w:bidi="es_ES"/>
        </w:rPr>
        <w:t>Usaban ladrillos para construir muros. El mortero está húmedo como el barro. Lo aplicaban entre las capas de los ladrillos para unirlos.</w:t>
      </w:r>
    </w:p>
    <w:p>
      <w:pPr/>
      <w:r>
        <w:rPr>
          <w:lang w:val="es_ES" w:bidi="es_ES"/>
        </w:rPr>
      </w:r>
      <w:r>
        <w:rPr>
          <w:lang w:val="es_ES" w:bidi="es_ES"/>
        </w:rPr>
        <w:t>Los egipcios probablemente usaron un mortero de piedra caliza. Quemaron piedra caliza hasta convertirla en polvo, luego mezclaron el polvo con agua para hacer una pasta. Aplicaron el mortero entre los ladrillos para mantenerlos juntos. A medida que el mortero se secaba, se endurecía.</w:t>
      </w:r>
    </w:p>
    <w:p>
      <w:pPr/>
      <w:r>
        <w:rPr>
          <w:lang w:val="es_ES" w:bidi="es_ES"/>
        </w:rPr>
      </w:r>
      <w:r>
        <w:rPr>
          <w:lang w:val="es_ES" w:bidi="es_ES"/>
        </w:rPr>
        <w:t>El ladrillo de barro era el material más común usado por los egipcios. Los egipcios generalmente obligaban a los prisioneros o esclavos a hacer los ladrillos. Para hacer los ladrillos, primero los trabajadores reunían barro del río Nilo. Luego lo mezclaban con agua y paja pisoteándolo en un pozo. Entonces lo vertieron en un molde, lo sacaron y lo dejaron secar al sol.</w:t>
      </w:r>
    </w:p>
    <w:p>
      <w:pPr/>
      <w:r>
        <w:rPr>
          <w:lang w:val="es_ES" w:bidi="es_ES"/>
        </w:rPr>
      </w:r>
      <w:r>
        <w:rPr>
          <w:lang w:val="es_ES" w:bidi="es_ES"/>
        </w:rPr>
        <w:t xml:space="preserve">Deténganse aquí y conversen en grupo sobre qué palabra o frase usarán para </w:t>
      </w:r>
      <w:r>
        <w:rPr>
          <w:b/>
          <w:lang w:val="es_ES" w:bidi="es_ES"/>
        </w:rPr>
        <w:t>mortero</w:t>
      </w:r>
      <w:r>
        <w:rPr>
          <w:lang w:val="es_ES" w:bidi="es_ES"/>
        </w:rPr>
        <w:t xml:space="preserve"> y para </w:t>
      </w:r>
      <w:r>
        <w:rPr>
          <w:b/>
          <w:lang w:val="es_ES" w:bidi="es_ES"/>
        </w:rPr>
        <w:t>ladrillo</w:t>
      </w:r>
      <w:r>
        <w:rPr>
          <w:lang w:val="es_ES" w:bidi="es_ES"/>
        </w:rPr>
        <w:t xml:space="preserve">. Miren la foto de un </w:t>
      </w:r>
      <w:r>
        <w:rPr>
          <w:lang w:val="es_ES" w:bidi="es_ES"/>
        </w:rPr>
        <w:t>ladrillo de barro</w:t>
      </w:r>
      <w:r>
        <w:rPr>
          <w:lang w:val="es_ES" w:bidi="es_ES"/>
        </w:rPr>
        <w:t xml:space="preserve"> nuevamente si es necesario. Detengan el audio aquí.</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 Éxodo 1:8–14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les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Éxodo 1:15–22</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1:15–22 y guárdenlo en sus corazones.</w:t>
      </w:r>
    </w:p>
    <w:p>
      <w:pPr/>
      <w:r>
        <w:rPr>
          <w:lang w:val="es_ES" w:bidi="es_ES"/>
        </w:rPr>
      </w:r>
      <w:r>
        <w:rPr>
          <w:lang w:val="es_ES" w:bidi="es_ES"/>
        </w:rPr>
        <w:t>Escuchen una versión en audio de Éxodo 1:15–22 tres veces, en tres traducciones diferentes, si es posible.</w:t>
      </w:r>
    </w:p>
    <w:p>
      <w:pPr/>
      <w:r>
        <w:rPr>
          <w:lang w:val="es_ES" w:bidi="es_ES"/>
        </w:rPr>
      </w:r>
      <w:r>
        <w:rPr>
          <w:lang w:val="es_ES" w:bidi="es_ES"/>
        </w:rPr>
        <w:t>Pausen el audio aquí</w:t>
      </w:r>
    </w:p>
    <w:p>
      <w:pPr/>
      <w:r>
        <w:rPr>
          <w:lang w:val="es_ES" w:bidi="es_ES"/>
        </w:rPr>
      </w:r>
      <w:r>
        <w:rPr>
          <w:lang w:val="es_ES" w:bidi="es_ES"/>
        </w:rPr>
        <w:t>Ahora, como grupo, conversen sobre las siguientes preguntas:</w:t>
      </w:r>
    </w:p>
    <w:p>
      <w:pPr>
        <w:pStyle w:val="ListBullet"/>
        <w:spacing w:line="240" w:lineRule="auto"/>
        <w:ind w:left="720"/>
      </w:pPr>
      <w:r>
        <w:rPr>
          <w:lang w:val="es_ES" w:bidi="es_ES"/>
        </w:rPr>
      </w:r>
      <w:r>
        <w:rPr>
          <w:lang w:val="es_ES" w:bidi="es_ES"/>
        </w:rPr>
        <w:t>¿Qué les gusta de este pasaje? Pausen el audio aquí</w:t>
      </w:r>
    </w:p>
    <w:p>
      <w:pPr>
        <w:pStyle w:val="ListBullet"/>
        <w:spacing w:line="240" w:lineRule="auto"/>
        <w:ind w:left="720"/>
      </w:pPr>
      <w:r>
        <w:rPr>
          <w:lang w:val="es_ES" w:bidi="es_ES"/>
        </w:rPr>
      </w:r>
      <w:r>
        <w:rPr>
          <w:lang w:val="es_ES" w:bidi="es_ES"/>
        </w:rPr>
        <w:t>¿Qué es lo que no les gusta o no entienden de este texto? Pausen el audio aquí</w:t>
      </w:r>
    </w:p>
    <w:p>
      <w:pPr>
        <w:pStyle w:val="ListBullet"/>
        <w:spacing w:line="240" w:lineRule="auto"/>
        <w:ind w:left="720"/>
      </w:pPr>
      <w:r>
        <w:rPr>
          <w:lang w:val="es_ES" w:bidi="es_ES"/>
        </w:rPr>
      </w:r>
      <w:r>
        <w:rPr>
          <w:lang w:val="es_ES" w:bidi="es_ES"/>
        </w:rPr>
        <w:t>¿Qué nos dice este texto acerca de Dios? Pausen el audio aquí</w:t>
      </w:r>
    </w:p>
    <w:p>
      <w:pPr>
        <w:pStyle w:val="ListBullet"/>
        <w:spacing w:line="240" w:lineRule="auto"/>
        <w:ind w:left="720"/>
      </w:pPr>
      <w:r>
        <w:rPr>
          <w:lang w:val="es_ES" w:bidi="es_ES"/>
        </w:rPr>
      </w:r>
      <w:r>
        <w:rPr>
          <w:lang w:val="es_ES" w:bidi="es_ES"/>
        </w:rPr>
        <w:t>¿Qué nos dice este texto acerca de las personas? Pausen el audio aquí</w:t>
      </w:r>
    </w:p>
    <w:p>
      <w:pPr>
        <w:pStyle w:val="ListBullet"/>
        <w:spacing w:line="240" w:lineRule="auto"/>
        <w:ind w:left="720"/>
      </w:pPr>
      <w:r>
        <w:rPr>
          <w:lang w:val="es_ES" w:bidi="es_ES"/>
        </w:rPr>
      </w:r>
      <w:r>
        <w:rPr>
          <w:lang w:val="es_ES" w:bidi="es_ES"/>
        </w:rPr>
        <w:t>¿Cómo afecta este pasaje a nuestra vida diaria? Pausen el audio aquí</w:t>
      </w:r>
    </w:p>
    <w:p>
      <w:pPr>
        <w:pStyle w:val="ListBullet"/>
        <w:spacing w:line="240" w:lineRule="auto"/>
        <w:ind w:left="720"/>
      </w:pPr>
      <w:r>
        <w:rPr>
          <w:lang w:val="es_ES" w:bidi="es_ES"/>
        </w:rPr>
      </w:r>
      <w:r>
        <w:rPr>
          <w:lang w:val="es_ES" w:bidi="es_ES"/>
        </w:rPr>
        <w:t>¿A quién conocen que necesite escuchar este pasaje? Pausen el audio aquí</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1:15–22 en la traducción que sea más fácil de entender.</w:t>
      </w:r>
    </w:p>
    <w:p>
      <w:pPr/>
      <w:r>
        <w:rPr>
          <w:lang w:val="es_ES" w:bidi="es_ES"/>
        </w:rPr>
      </w:r>
      <w:r>
        <w:rPr>
          <w:lang w:val="es_ES" w:bidi="es_ES"/>
        </w:rPr>
        <w:t>En el pasaje anterior, el número de israelitas estaba creciendo y se estaban volviendo demasiado fuertes. El Faraón, el rey de Egipto, quería oprimirlos. Quería que su número disminuyera. Entonces, los hizo esclavos y los hizo trabajar duro. Esperaba que este primer plan impidiera que aumentaran. Sabemos por el libro de Génesis que los israelitas vivían en un área llamada "Gosén". El Faraón probablemente vivía en Ramsés, cerca del río Nilo.</w:t>
      </w:r>
    </w:p>
    <w:p>
      <w:pPr/>
      <w:r>
        <w:rPr>
          <w:lang w:val="es_ES" w:bidi="es_ES"/>
        </w:rPr>
      </w:r>
      <w:r>
        <w:rPr>
          <w:lang w:val="es_ES" w:bidi="es_ES"/>
        </w:rPr>
        <w:t xml:space="preserve">Deténganse y miren el mapa de </w:t>
      </w:r>
      <w:r>
        <w:rPr>
          <w:lang w:val="es_ES" w:bidi="es_ES"/>
        </w:rPr>
        <w:t>Egipto</w:t>
      </w:r>
      <w:r>
        <w:rPr>
          <w:lang w:val="es_ES" w:bidi="es_ES"/>
        </w:rPr>
        <w:t xml:space="preserve"> que muestra estas áreas. Pausen este audio aquí.</w:t>
      </w:r>
    </w:p>
    <w:p>
      <w:pPr/>
      <w:r>
        <w:rPr>
          <w:lang w:val="es_ES" w:bidi="es_ES"/>
        </w:rPr>
      </w:r>
      <w:r>
        <w:rPr>
          <w:lang w:val="es_ES" w:bidi="es_ES"/>
        </w:rPr>
        <w:t>Este pasaje entonces continúa la historia.</w:t>
      </w:r>
    </w:p>
    <w:p>
      <w:pPr/>
      <w:r>
        <w:rPr>
          <w:lang w:val="es_ES" w:bidi="es_ES"/>
        </w:rPr>
      </w:r>
      <w:r>
        <w:rPr>
          <w:lang w:val="es_ES" w:bidi="es_ES"/>
        </w:rPr>
        <w:t>El plan del Faraón había fallado y los israelitas todavía estaban creciendo en número. A los israelitas se les llama "hebreos" en este pasaje por primera vez. En el Antiguo Testamento, cuando un israelita quería distinguirse de una persona de otro grupo étnico, se llamaba a sí mismo "hebreo". Además, cuando un extranjero quería distinguirse de un israelita, el extranjero lo llamaba "hebreo".</w:t>
      </w:r>
    </w:p>
    <w:p>
      <w:pPr/>
      <w:r>
        <w:rPr>
          <w:lang w:val="es_ES" w:bidi="es_ES"/>
        </w:rPr>
      </w:r>
      <w:r>
        <w:rPr>
          <w:lang w:val="es_ES" w:bidi="es_ES"/>
        </w:rPr>
        <w:t>El Faraón les dijo a las parteras hebreas que mataran a todos los bebés varones inmediatamente después de nacer.</w:t>
      </w:r>
    </w:p>
    <w:p>
      <w:pPr/>
      <w:r>
        <w:rPr>
          <w:lang w:val="es_ES" w:bidi="es_ES"/>
        </w:rPr>
      </w:r>
      <w:r>
        <w:rPr>
          <w:lang w:val="es_ES" w:bidi="es_ES"/>
        </w:rPr>
        <w:t>Una partera es una mujer que ayuda a las mujeres a dar a luz.</w:t>
      </w:r>
    </w:p>
    <w:p>
      <w:pPr/>
      <w:r>
        <w:rPr>
          <w:lang w:val="es_ES" w:bidi="es_ES"/>
        </w:rPr>
      </w:r>
      <w:r>
        <w:rPr>
          <w:lang w:val="es_ES" w:bidi="es_ES"/>
        </w:rPr>
        <w:t>En el pasaje, el Faraón convocó a las parteras para darles órdenes. Sifrá y Puá, dos parteras, fueron a esa reunión con el Faraón. La historia nombra a las parteras, lo que les da un honor especial. Las parteras eran heroínas valientes para los hebreos.</w:t>
      </w:r>
    </w:p>
    <w:p>
      <w:pPr/>
      <w:r>
        <w:rPr>
          <w:lang w:val="es_ES" w:bidi="es_ES"/>
        </w:rPr>
      </w:r>
      <w:r>
        <w:rPr>
          <w:lang w:val="es_ES" w:bidi="es_ES"/>
        </w:rPr>
        <w:t>Había muchas mujeres hebreas dando a luz, por lo que es poco probable que solo hubiera dos parteras. Algunos creen que Sifra y Puá supervisaban a las otras parteras. Es probable que sean mayores y más experimentadas.</w:t>
      </w:r>
    </w:p>
    <w:p>
      <w:pPr/>
      <w:r>
        <w:rPr>
          <w:lang w:val="es_ES" w:bidi="es_ES"/>
        </w:rPr>
      </w:r>
      <w:r>
        <w:rPr>
          <w:lang w:val="es_ES" w:bidi="es_ES"/>
        </w:rPr>
        <w:t>El Faraón les dijo a las parteras que cuando ayudaran a parir bebés hebreos, debían matar a todos los bebés varones inmediatamente después de nacer. Algunas traducciones mencionan el taburete de parto que muchas mujeres en esa cultura usaban durante el proceso de parto. La traducción exacta aquí no está clara. Podría decirse que el Faraón les pidió a las parteras que observaran al niño en el momento del parto.</w:t>
      </w:r>
    </w:p>
    <w:p>
      <w:pPr/>
      <w:r>
        <w:rPr>
          <w:lang w:val="es_ES" w:bidi="es_ES"/>
        </w:rPr>
      </w:r>
      <w:r>
        <w:rPr>
          <w:lang w:val="es_ES" w:bidi="es_ES"/>
        </w:rPr>
        <w:t>Deténganse y conversen sobre esta pregunta en grupo: ¿Qué sucede en su cultura en el parto? ¿Quiénes son las personas que las ayudan? ¿Cómo las llaman? ¿ Cómo se habla del parto en un entorno público? Pausen este audio aquí.</w:t>
      </w:r>
    </w:p>
    <w:p>
      <w:pPr/>
      <w:r>
        <w:rPr>
          <w:lang w:val="es_ES" w:bidi="es_ES"/>
        </w:rPr>
      </w:r>
      <w:r>
        <w:rPr>
          <w:lang w:val="es_ES" w:bidi="es_ES"/>
        </w:rPr>
        <w:t>No está claro si el Faraón en realidad habló con las parteras directamente o si envió la orden a través de sus asesores. Implica que las parteras no tenían opción. Si desobedecían al Faraón, las mataría. Esto sería normal en esta cultura.</w:t>
      </w:r>
    </w:p>
    <w:p>
      <w:pPr/>
      <w:r>
        <w:rPr>
          <w:lang w:val="es_ES" w:bidi="es_ES"/>
        </w:rPr>
      </w:r>
      <w:r>
        <w:rPr>
          <w:lang w:val="es_ES" w:bidi="es_ES"/>
        </w:rPr>
        <w:t>Les estaba pidiendo que mataran a los bebés varones en secreto, tan pronto como nacieran.</w:t>
      </w:r>
    </w:p>
    <w:p>
      <w:pPr/>
      <w:r>
        <w:rPr>
          <w:lang w:val="es_ES" w:bidi="es_ES"/>
        </w:rPr>
      </w:r>
      <w:r>
        <w:rPr>
          <w:lang w:val="es_ES" w:bidi="es_ES"/>
        </w:rPr>
        <w:t>Algunos estudiosos creen que el Faraón eligió matar a los hijos varones porque, en esta cultura, los hombres eran los que luchaban en las guerras. Los niños crecerían para poder luchar, por lo que esto sería malo para los egipcios.</w:t>
      </w:r>
    </w:p>
    <w:p>
      <w:pPr/>
      <w:r>
        <w:rPr>
          <w:lang w:val="es_ES" w:bidi="es_ES"/>
        </w:rPr>
      </w:r>
      <w:r>
        <w:rPr>
          <w:lang w:val="es_ES" w:bidi="es_ES"/>
        </w:rPr>
        <w:t>Este era el siguiente plan del Faraón para tratar de controlar la población hebrea. Era un plan a largo plazo. El Faraón estaba pensando en lo que sucedería cuando los bebés crecieran. Si hubiera menos niños, habría menos soldados para luchar en 20 años.</w:t>
      </w:r>
    </w:p>
    <w:p>
      <w:pPr/>
      <w:r>
        <w:rPr>
          <w:lang w:val="es_ES" w:bidi="es_ES"/>
        </w:rPr>
      </w:r>
      <w:r>
        <w:rPr>
          <w:lang w:val="es_ES" w:bidi="es_ES"/>
        </w:rPr>
        <w:t>La historia continúa algún tiempo después, y el Faraón se dio cuenta de que las parteras no habían llevado a cabo sus órdenes, ya que los hebreos todavía estaban aumentando en número. No sabemos cuánto tiempo pasó antes de que el Faraón se diera cuenta de esto. Las parteras no obedecieron al Faraón. Las parteras hebreas temían, u obedecían, a Dios y dejaban vivir a los hijos varones.</w:t>
      </w:r>
    </w:p>
    <w:p>
      <w:pPr/>
      <w:r>
        <w:rPr>
          <w:lang w:val="es_ES" w:bidi="es_ES"/>
        </w:rPr>
      </w:r>
      <w:r>
        <w:rPr>
          <w:lang w:val="es_ES" w:bidi="es_ES"/>
        </w:rPr>
        <w:t>Las parteras no tenían una enseñanza formal sobre Dios, pero habrían entendido el bien y el mal y que había un creador divino y una vida después de la muerte. Matar a los bebés habría ido en contra del orden creado y habría estado mal. Entonces, temer a Dios por estas mujeres significaba que temían lo que Dios podía hacerles después de la muerte más que lo que el Faraón podía hacerles.</w:t>
      </w:r>
    </w:p>
    <w:p>
      <w:pPr/>
      <w:r>
        <w:rPr>
          <w:lang w:val="es_ES" w:bidi="es_ES"/>
        </w:rPr>
      </w:r>
      <w:r>
        <w:rPr>
          <w:lang w:val="es_ES" w:bidi="es_ES"/>
        </w:rPr>
        <w:t>Entonces, el Faraón envió a un mensajero para llamar a las parteras para que vinieran a él y les preguntó por qué habían dejado vivir a los bebés varones. Es probable que en realidad les haya hablado directamente. Dijeron que las mujeres hebreas eran "vigorosas" y dieron a luz antes de poder llegar allí. "Vigorosas" significa fuertes, llenas de energía. Entonces, les habría resultado difícil matar a un bebé hebreo sin que alguien se diera cuenta.</w:t>
      </w:r>
    </w:p>
    <w:p>
      <w:pPr/>
      <w:r>
        <w:rPr>
          <w:lang w:val="es_ES" w:bidi="es_ES"/>
        </w:rPr>
      </w:r>
      <w:r>
        <w:rPr>
          <w:lang w:val="es_ES" w:bidi="es_ES"/>
        </w:rPr>
        <w:t>Es probable que las mujeres hebreas estuvieran más involucradas activamente en el nacimiento de sus propios hijos que las mujeres egipcias. Las parteras hebreas probablemente ayudaban a las mujeres egipcias, así como a las mujeres hebreas, por lo que entenderían las diferencias entre ellas.</w:t>
      </w:r>
    </w:p>
    <w:p>
      <w:pPr/>
      <w:r>
        <w:rPr>
          <w:lang w:val="es_ES" w:bidi="es_ES"/>
        </w:rPr>
      </w:r>
      <w:r>
        <w:rPr>
          <w:lang w:val="es_ES" w:bidi="es_ES"/>
        </w:rPr>
        <w:t>El Faraón sabría lo que sucedía en el parto de las mujeres egipcias de clase alta.</w:t>
      </w:r>
    </w:p>
    <w:p>
      <w:pPr/>
      <w:r>
        <w:rPr>
          <w:lang w:val="es_ES" w:bidi="es_ES"/>
        </w:rPr>
      </w:r>
      <w:r>
        <w:rPr>
          <w:lang w:val="es_ES" w:bidi="es_ES"/>
        </w:rPr>
        <w:t>Sin importar si le estaban mintiendo al Faraón o no, las parteras estaban cumpliendo el plan general de Dios: convertir a los israelitas en una nación fuerte. Dios las honró y recompensó por esto. Dios las protegió del Faraón. Los recompensó dándoles familias propias. Moisés nombra a las parteras para que su coraje y fidelidad se registren para siempre.</w:t>
      </w:r>
    </w:p>
    <w:p>
      <w:pPr/>
      <w:r>
        <w:rPr>
          <w:lang w:val="es_ES" w:bidi="es_ES"/>
        </w:rPr>
      </w:r>
      <w:r>
        <w:rPr>
          <w:lang w:val="es_ES" w:bidi="es_ES"/>
        </w:rPr>
        <w:t>A menudo, las parteras israelitas no tenían hijos propios. Las mujeres que no tenían hijos podían pasar más tiempo visitando hogares para ayudar con el parto. Las personas pensaban que era vergonzoso que las mujeres no tuvieran hijos. Dios les quita esta vergüenza cuando les da a las parteras familias propias.</w:t>
      </w:r>
    </w:p>
    <w:p>
      <w:pPr/>
      <w:r>
        <w:rPr>
          <w:lang w:val="es_ES" w:bidi="es_ES"/>
        </w:rPr>
      </w:r>
      <w:r>
        <w:rPr>
          <w:lang w:val="es_ES" w:bidi="es_ES"/>
        </w:rPr>
        <w:t xml:space="preserve">Entonces el Faraón intenta su siguiente plan. Ahora involucra a </w:t>
      </w:r>
      <w:r>
        <w:rPr>
          <w:b/>
          <w:lang w:val="es_ES" w:bidi="es_ES"/>
        </w:rPr>
        <w:t>todos</w:t>
      </w:r>
      <w:r>
        <w:rPr>
          <w:lang w:val="es_ES" w:bidi="es_ES"/>
        </w:rPr>
        <w:t xml:space="preserve"> los egipcios, a toda la población, en su plan para matar a los bebés varones hebreos. Les dice que arrojen a todos los bebés hebreos varones al Nilo.</w:t>
      </w:r>
    </w:p>
    <w:p>
      <w:pPr/>
      <w:r>
        <w:rPr>
          <w:lang w:val="es_ES" w:bidi="es_ES"/>
        </w:rPr>
      </w:r>
      <w:r>
        <w:rPr>
          <w:lang w:val="es_ES" w:bidi="es_ES"/>
        </w:rPr>
        <w:t>Deténganse y conversen sobre esta pregunta en grupo: ¿Por qué el Faraón involucró a todo el pueblo egipcio en su plan? Además, hablen de un momento en que hayan escuchado sobre una cultura o un grupo de personas que están todos involucrados en perseguir a otro grupo de personas. Pausen este audio aquí.</w:t>
      </w:r>
    </w:p>
    <w:p>
      <w:pPr/>
      <w:r>
        <w:rPr>
          <w:lang w:val="es_ES" w:bidi="es_ES"/>
        </w:rPr>
      </w:r>
      <w:r>
        <w:rPr>
          <w:lang w:val="es_ES" w:bidi="es_ES"/>
        </w:rPr>
        <w:t>Arrojar a los bebés al río Nilo sería fácil y simple. No dejaría evidencia y se llevaría el problema.</w:t>
      </w:r>
    </w:p>
    <w:p>
      <w:pPr/>
      <w:r>
        <w:rPr>
          <w:lang w:val="es_ES" w:bidi="es_ES"/>
        </w:rPr>
      </w:r>
      <w:r>
        <w:rPr>
          <w:lang w:val="es_ES" w:bidi="es_ES"/>
        </w:rPr>
        <w:t>Entonces, vemos en todo este pasaje que Dios es responsable del crecimiento de Israel en Egipto. Ningún plan ni fuerza puede tener éxito en terminar o incluso ralentizar ese crecimiento. Entonces, podemos estar seguros de que ninguno de los planes del Faraón funcionará.</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1:15–22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El Faraón ordena a las parteras, Sipra y Puá, que maten a los bebés hebreos que eran varones.</w:t>
      </w:r>
    </w:p>
    <w:p>
      <w:pPr/>
      <w:r>
        <w:rPr>
          <w:lang w:val="es_ES" w:bidi="es_ES"/>
        </w:rPr>
      </w:r>
      <w:r>
        <w:rPr>
          <w:b/>
          <w:lang w:val="es_ES" w:bidi="es_ES"/>
        </w:rPr>
        <w:t>En la segunda escena:</w:t>
      </w:r>
      <w:r>
        <w:rPr>
          <w:lang w:val="es_ES" w:bidi="es_ES"/>
        </w:rPr>
        <w:t xml:space="preserve"> Las parteras temían a Dios y no obedecieron al Faraón.</w:t>
      </w:r>
    </w:p>
    <w:p>
      <w:pPr/>
      <w:r>
        <w:rPr>
          <w:lang w:val="es_ES" w:bidi="es_ES"/>
        </w:rPr>
      </w:r>
      <w:r>
        <w:rPr>
          <w:b/>
          <w:lang w:val="es_ES" w:bidi="es_ES"/>
        </w:rPr>
        <w:t>En la tercera escena:</w:t>
      </w:r>
      <w:r>
        <w:rPr>
          <w:lang w:val="es_ES" w:bidi="es_ES"/>
        </w:rPr>
        <w:t xml:space="preserve"> El Faraón llama a las parteras y les pide que expliquen por qué no lo han obedecido. Responden que las mujeres hebreas son "vigorosas" y dan a luz antes de que ellas lleguen, por lo que no hay tiempo para matar a los bebés varones.</w:t>
      </w:r>
    </w:p>
    <w:p>
      <w:pPr/>
      <w:r>
        <w:rPr>
          <w:lang w:val="es_ES" w:bidi="es_ES"/>
        </w:rPr>
      </w:r>
      <w:r>
        <w:rPr>
          <w:b/>
          <w:lang w:val="es_ES" w:bidi="es_ES"/>
        </w:rPr>
        <w:t>En la cuarta escena:</w:t>
      </w:r>
      <w:r>
        <w:rPr>
          <w:lang w:val="es_ES" w:bidi="es_ES"/>
        </w:rPr>
        <w:t xml:space="preserve"> El Faraón ordena a todo su pueblo que arroje a todos los bebés hebreos varones al Nilo.</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Sifra</w:t>
      </w:r>
    </w:p>
    <w:p>
      <w:pPr>
        <w:pStyle w:val="ListBullet"/>
        <w:spacing w:line="240" w:lineRule="auto"/>
        <w:ind w:left="720"/>
      </w:pPr>
      <w:r>
        <w:rPr>
          <w:lang w:val="es_ES" w:bidi="es_ES"/>
        </w:rPr>
      </w:r>
      <w:r>
        <w:rPr>
          <w:lang w:val="es_ES" w:bidi="es_ES"/>
        </w:rPr>
        <w:t>Puá</w:t>
      </w:r>
    </w:p>
    <w:p>
      <w:pPr>
        <w:pStyle w:val="ListBullet"/>
        <w:spacing w:line="240" w:lineRule="auto"/>
        <w:ind w:left="720"/>
      </w:pPr>
      <w:r>
        <w:rPr>
          <w:lang w:val="es_ES" w:bidi="es_ES"/>
        </w:rPr>
      </w:r>
      <w:r>
        <w:rPr>
          <w:lang w:val="es_ES" w:bidi="es_ES"/>
        </w:rPr>
        <w:t>Pueblo egipcio</w:t>
      </w:r>
    </w:p>
    <w:p>
      <w:pPr>
        <w:pStyle w:val="ListBullet"/>
        <w:spacing w:line="240" w:lineRule="auto"/>
        <w:ind w:left="720"/>
      </w:pPr>
      <w:r>
        <w:rPr>
          <w:lang w:val="es_ES" w:bidi="es_ES"/>
        </w:rPr>
      </w:r>
      <w:r>
        <w:rPr>
          <w:lang w:val="es_ES" w:bidi="es_ES"/>
        </w:rPr>
        <w:t>El mensajero del Faraón</w:t>
      </w:r>
    </w:p>
    <w:p>
      <w:pPr>
        <w:pStyle w:val="ListBullet"/>
        <w:spacing w:line="240" w:lineRule="auto"/>
        <w:ind w:left="720"/>
      </w:pPr>
      <w:r>
        <w:rPr>
          <w:lang w:val="es_ES" w:bidi="es_ES"/>
        </w:rPr>
      </w:r>
      <w:r>
        <w:rPr>
          <w:lang w:val="es_ES" w:bidi="es_ES"/>
        </w:rPr>
        <w:t>Las madres hebreas</w:t>
      </w:r>
    </w:p>
    <w:p>
      <w:pPr/>
      <w:r>
        <w:rPr>
          <w:lang w:val="es_ES" w:bidi="es_ES"/>
        </w:rPr>
      </w:r>
      <w:r>
        <w:rPr>
          <w:lang w:val="es_ES" w:bidi="es_ES"/>
        </w:rPr>
        <w:t>Como grupo, pongan atención a estas partes de la ambientación del pasaje:</w:t>
      </w:r>
    </w:p>
    <w:p>
      <w:pPr/>
      <w:r>
        <w:rPr>
          <w:lang w:val="es_ES" w:bidi="es_ES"/>
        </w:rPr>
      </w:r>
      <w:r>
        <w:rPr>
          <w:lang w:val="es_ES" w:bidi="es_ES"/>
        </w:rPr>
        <w:t>El Faraón está tratando de disminuir la población de israelitas, ya que estaban creciendo en número y el Faraón se sentía amenazado.</w:t>
      </w:r>
    </w:p>
    <w:p>
      <w:pPr/>
      <w:r>
        <w:rPr>
          <w:lang w:val="es_ES" w:bidi="es_ES"/>
        </w:rPr>
      </w:r>
      <w:r>
        <w:rPr>
          <w:lang w:val="es_ES" w:bidi="es_ES"/>
        </w:rPr>
        <w:t>En la primera escena, el Faraón, el rey de Egipto, habló directamente a las parteras y les ordenó que mataran a todos los bebés hebreos varones tan pronto como nacieran. Algunas traducciones incluyen "en el taburete de parto", que se refiere al momento en que las mujeres dan a luz. El lenguaje original no está claro aquí, pero lo que sabemos es que a las parteras hebreas se les ordenó mirar para ver si el bebé era un niño o una niña, y si el bebé era un niño, se suponía que debían matarlo de inmediato. Esto significa que tenían que matarlos tan pronto como nacieran.</w:t>
      </w:r>
    </w:p>
    <w:p>
      <w:pPr/>
      <w:r>
        <w:rPr>
          <w:lang w:val="es_ES" w:bidi="es_ES"/>
        </w:rPr>
      </w:r>
      <w:r>
        <w:rPr>
          <w:lang w:val="es_ES" w:bidi="es_ES"/>
        </w:rPr>
        <w:t>Deténganse y conversen: Las mujeres egipcias probablemente se arrodillaban sobre dos piedras mientras daban a luz. ¿Qué hacen las mujeres en su cultura? También compartan entre sí cualquier historia de cuando alguien que conocen tuvo un bebé que murió. Describan cómo se sentían ustedes u otras personas en su familia. Pausen el audio.</w:t>
      </w:r>
    </w:p>
    <w:p>
      <w:pPr/>
      <w:r>
        <w:rPr>
          <w:lang w:val="es_ES" w:bidi="es_ES"/>
        </w:rPr>
      </w:r>
      <w:r>
        <w:rPr>
          <w:lang w:val="es_ES" w:bidi="es_ES"/>
        </w:rPr>
        <w:t>El texto original interrumpe la historia aquí para mostrarnos que el narrador honra a estas mujeres porque son muy importantes y valientes.</w:t>
      </w:r>
    </w:p>
    <w:p>
      <w:pPr/>
      <w:r>
        <w:rPr>
          <w:lang w:val="es_ES" w:bidi="es_ES"/>
        </w:rPr>
      </w:r>
      <w:r>
        <w:rPr>
          <w:lang w:val="es_ES" w:bidi="es_ES"/>
        </w:rPr>
        <w:t>Deténganse aquí y conversen: En su idioma, ¿cómo muestran que un personaje en una historia es importante? ¿Mencionan sus nombres? Cuando dicen sus nombres, ¿cómo lo hacen? Cuenten una historia corta en la que den los nombres de las personas en la historia, y presten atención a cómo hablan de los nombres de esas personas. Pausen el audio.</w:t>
      </w:r>
    </w:p>
    <w:p>
      <w:pPr/>
      <w:r>
        <w:rPr>
          <w:lang w:val="es_ES" w:bidi="es_ES"/>
        </w:rPr>
      </w:r>
      <w:r>
        <w:rPr>
          <w:lang w:val="es_ES" w:bidi="es_ES"/>
        </w:rPr>
        <w:t>En el Antiguo Testamento, los hebreos, o israelitas, a menudo se referían a sí mismos como hebreos cuando hablaban con extranjeros. Los extranjeros a menudo los llamaban hebreos.</w:t>
      </w:r>
    </w:p>
    <w:p>
      <w:pPr/>
      <w:r>
        <w:rPr>
          <w:lang w:val="es_ES" w:bidi="es_ES"/>
        </w:rPr>
      </w:r>
      <w:r>
        <w:rPr>
          <w:lang w:val="es_ES" w:bidi="es_ES"/>
        </w:rPr>
        <w:t>Deténganse aquí y conversen en grupo: Cuando hablan de su grupo étnico a extranjeros, ¿cómo se describen a sí mismos? ¿Cómo los describen los extranjeros? Pausen el audio.</w:t>
      </w:r>
    </w:p>
    <w:p>
      <w:pPr/>
      <w:r>
        <w:rPr>
          <w:lang w:val="es_ES" w:bidi="es_ES"/>
        </w:rPr>
      </w:r>
      <w:r>
        <w:rPr>
          <w:lang w:val="es_ES" w:bidi="es_ES"/>
        </w:rPr>
        <w:t>Probablemente había más de 2 parteras hebreas. Probablemente representaban a todas las otras parteras.</w:t>
      </w:r>
    </w:p>
    <w:p>
      <w:pPr/>
      <w:r>
        <w:rPr>
          <w:lang w:val="es_ES" w:bidi="es_ES"/>
        </w:rPr>
      </w:r>
      <w:r>
        <w:rPr>
          <w:lang w:val="es_ES" w:bidi="es_ES"/>
        </w:rPr>
        <w:t>En la segunda escena, las parteras no obedecen al Faraón. Pensaban que lo que se les pedía que hicieran estaba mal.</w:t>
      </w:r>
    </w:p>
    <w:p>
      <w:pPr/>
      <w:r>
        <w:rPr>
          <w:lang w:val="es_ES" w:bidi="es_ES"/>
        </w:rPr>
      </w:r>
      <w:r>
        <w:rPr>
          <w:lang w:val="es_ES" w:bidi="es_ES"/>
        </w:rPr>
        <w:t>Sabían de Dios, pero no necesariamente sabrían mucho sobre él. Sabrían que estaba mal matar a bebés. Probablemente creerían que había vida después de la muerte y que serían juzgadas. Matar a bebés tendría un efecto en su vida después de la muerte. Entonces, tomaron la difícil decisión de "temer a Dios": seguir lo que sabían que era correcto y no seguir al Faraón. Sabían que el Faraón podría matarlas si lo desobedecían.</w:t>
      </w:r>
    </w:p>
    <w:p>
      <w:pPr/>
      <w:r>
        <w:rPr>
          <w:lang w:val="es_ES" w:bidi="es_ES"/>
        </w:rPr>
      </w:r>
      <w:r>
        <w:rPr>
          <w:lang w:val="es_ES" w:bidi="es_ES"/>
        </w:rPr>
        <w:t>Deténganse y compartan en grupo un momento en que tuvieron que tomar una decisión difícil. Pausen el audio.</w:t>
      </w:r>
    </w:p>
    <w:p>
      <w:pPr/>
      <w:r>
        <w:rPr>
          <w:lang w:val="es_ES" w:bidi="es_ES"/>
        </w:rPr>
      </w:r>
      <w:r>
        <w:rPr>
          <w:lang w:val="es_ES" w:bidi="es_ES"/>
        </w:rPr>
        <w:t>En la tercera escena, tiempo después, el Faraón envió a un mensajero para llamar a las parteras ante él y les cuestiona por qué no habían obedecido su orden. No sabemos cuánto tiempo pasó antes de que el Faraón se diera cuenta de que los bebés varones no habían sido asesinados. Probablemente pasó suficiente tiempo como para que los padres ya no pudieran esconder si sus hijos eran niños o niñas. Las parteras también tuvieron una buena cantidad de tiempo para averiguar lo que dirían al Faraón. Probablemente habrían estado nerviosas frente al Faraón, pero Dios las protegió.</w:t>
      </w:r>
    </w:p>
    <w:p>
      <w:pPr/>
      <w:r>
        <w:rPr>
          <w:lang w:val="es_ES" w:bidi="es_ES"/>
        </w:rPr>
      </w:r>
      <w:r>
        <w:rPr>
          <w:lang w:val="es_ES" w:bidi="es_ES"/>
        </w:rPr>
        <w:t>Le dijeron al Faraón que las mujeres hebreas eran diferentes de las egipcias y que daban a luz demasiado rápido como para que ellas pudieran matar a los bebés varones. Las parteras llegarían demasiado tarde al nacimiento, y el bebé ya habría nacido. Probablemente había más personas alrededor, y notarían si las parteras mataban al bebé en ese momento.</w:t>
      </w:r>
    </w:p>
    <w:p>
      <w:pPr/>
      <w:r>
        <w:rPr>
          <w:lang w:val="es_ES" w:bidi="es_ES"/>
        </w:rPr>
      </w:r>
      <w:r>
        <w:rPr>
          <w:lang w:val="es_ES" w:bidi="es_ES"/>
        </w:rPr>
        <w:t>Dios recompensó a las parteras por su coraje y les dio familias propias. Las parteras se habrían sentido avergonzadas de no tener hijos propios. Dios las bendijo dándoles sus propios hijos. Estarían llenas de alegría.</w:t>
      </w:r>
    </w:p>
    <w:p>
      <w:pPr/>
      <w:r>
        <w:rPr>
          <w:lang w:val="es_ES" w:bidi="es_ES"/>
        </w:rPr>
      </w:r>
      <w:r>
        <w:rPr>
          <w:lang w:val="es_ES" w:bidi="es_ES"/>
        </w:rPr>
        <w:t>En la cuarta escena, el Faraón tiene que llevar a cabo un plan más serio. Ordena a todas las personas egipcias que arrojen a los bebés varones al río Nilo. El río Nilo era un río grande que corría a través de Egipto. Los egipcios vivían como vecinos del pueblo hebreo. Las habrían conocido bien y también habría sido algo difícil para ellas llevar a cabo esta orden. Matar bebés también les habría parecido mal a los egipcios.</w:t>
      </w:r>
    </w:p>
    <w:p>
      <w:pPr/>
      <w:r>
        <w:rPr>
          <w:lang w:val="es_ES" w:bidi="es_ES"/>
        </w:rPr>
      </w:r>
      <w:r>
        <w:rPr>
          <w:lang w:val="es_ES" w:bidi="es_ES"/>
        </w:rPr>
        <w:t>Deténganse y conversen en grupo: Hablen de un momento en que un grupo de personas o un gobierno mató a otro grupo de personas. ¿Cómo hablan de esto? Detengan el audio aquí.</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1:15–22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cuatro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Sifra</w:t>
      </w:r>
    </w:p>
    <w:p>
      <w:pPr>
        <w:pStyle w:val="ListBullet"/>
        <w:spacing w:line="240" w:lineRule="auto"/>
        <w:ind w:left="720"/>
      </w:pPr>
      <w:r>
        <w:rPr>
          <w:lang w:val="es_ES" w:bidi="es_ES"/>
        </w:rPr>
      </w:r>
      <w:r>
        <w:rPr>
          <w:lang w:val="es_ES" w:bidi="es_ES"/>
        </w:rPr>
        <w:t>Puá</w:t>
      </w:r>
    </w:p>
    <w:p>
      <w:pPr>
        <w:pStyle w:val="ListBullet"/>
        <w:spacing w:line="240" w:lineRule="auto"/>
        <w:ind w:left="720"/>
      </w:pPr>
      <w:r>
        <w:rPr>
          <w:lang w:val="es_ES" w:bidi="es_ES"/>
        </w:rPr>
      </w:r>
      <w:r>
        <w:rPr>
          <w:lang w:val="es_ES" w:bidi="es_ES"/>
        </w:rPr>
        <w:t>Pueblo egipcio</w:t>
      </w:r>
    </w:p>
    <w:p>
      <w:pPr>
        <w:pStyle w:val="ListBullet"/>
        <w:spacing w:line="240" w:lineRule="auto"/>
        <w:ind w:left="720"/>
      </w:pPr>
      <w:r>
        <w:rPr>
          <w:lang w:val="es_ES" w:bidi="es_ES"/>
        </w:rPr>
      </w:r>
      <w:r>
        <w:rPr>
          <w:lang w:val="es_ES" w:bidi="es_ES"/>
        </w:rPr>
        <w:t>El mensajero del Faraón</w:t>
      </w:r>
    </w:p>
    <w:p>
      <w:pPr>
        <w:pStyle w:val="ListBullet"/>
        <w:spacing w:line="240" w:lineRule="auto"/>
        <w:ind w:left="720"/>
      </w:pPr>
      <w:r>
        <w:rPr>
          <w:lang w:val="es_ES" w:bidi="es_ES"/>
        </w:rPr>
      </w:r>
      <w:r>
        <w:rPr>
          <w:lang w:val="es_ES" w:bidi="es_ES"/>
        </w:rPr>
        <w:t>Las madres hebreas</w:t>
      </w:r>
    </w:p>
    <w:p>
      <w:pPr/>
      <w:r>
        <w:rPr>
          <w:lang w:val="es_ES" w:bidi="es_ES"/>
        </w:rPr>
      </w:r>
      <w:r>
        <w:rPr>
          <w:lang w:val="es_ES" w:bidi="es_ES"/>
        </w:rPr>
        <w:t>En grupo, dramaticen el texto dos veces. Deberán interpretar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interpretar este pasaje por segunda vez. En algunos puntos de la obra, detengan la actuación y pregunten a la persona que está interpretando el personaje, "¿Qué está sintiendo o pensando?" La gente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En la primera escena, el Faraón ordena a las parteras Sifra y Puá: "Cuando actúen como parteras para las mujeres hebreas, observen lo que sucede en el nacimiento: Si es un niño, mátenlo; si es una niña, ella puede vivir".</w:t>
      </w:r>
    </w:p>
    <w:p>
      <w:pPr>
        <w:pStyle w:val="ListBullet"/>
        <w:spacing w:line="240" w:lineRule="auto"/>
        <w:ind w:left="720"/>
      </w:pPr>
      <w:r>
        <w:rPr>
          <w:lang w:val="es_ES" w:bidi="es_ES"/>
        </w:rPr>
      </w:r>
      <w:r>
        <w:rPr>
          <w:lang w:val="es_ES" w:bidi="es_ES"/>
        </w:rPr>
        <w:t>Pausen la acción.</w:t>
      </w:r>
    </w:p>
    <w:p>
      <w:pPr>
        <w:pStyle w:val="ListBullet"/>
        <w:spacing w:line="240" w:lineRule="auto"/>
        <w:ind w:left="720"/>
      </w:pPr>
      <w:r>
        <w:rPr>
          <w:lang w:val="es_ES" w:bidi="es_ES"/>
        </w:rPr>
      </w:r>
      <w:r>
        <w:rPr>
          <w:lang w:val="es_ES" w:bidi="es_ES"/>
        </w:rPr>
        <w:t>Pregúntenle al Faraón: "¿Por qué estás dando esta orden?" Es posible que escuchen: "Los hebreos están creciendo demasiado. Debemos detenerlos", o "Intentamos evitar que el número de hebreos creciera convirtiéndolos en esclavos, pero siguen aumentando", o "Los hebreos son demasiados, debemos matarlos. De esta manera, las parteras pueden hacerlo en secreto sin que nadie se dé cuenta".</w:t>
      </w:r>
    </w:p>
    <w:p>
      <w:pPr>
        <w:pStyle w:val="ListBullet"/>
        <w:spacing w:line="240" w:lineRule="auto"/>
        <w:ind w:left="720"/>
      </w:pPr>
      <w:r>
        <w:rPr>
          <w:lang w:val="es_ES" w:bidi="es_ES"/>
        </w:rPr>
      </w:r>
      <w:r>
        <w:rPr>
          <w:lang w:val="es_ES" w:bidi="es_ES"/>
        </w:rPr>
        <w:t>Pregúntenles a Sifra y a Puá: "¿Cómo se sintieron cuando se les dio esta orden?" Es posible que escuchen: "Sorprendidas", o "No podemos hacer esto. Eso está mal", o "Tengo miedo de hacer esto. Dios me castigará", o "¿Cómo podemos hacer esto sin que nadie se dé cuenta?"</w:t>
      </w:r>
    </w:p>
    <w:p>
      <w:pPr>
        <w:pStyle w:val="ListBullet"/>
        <w:spacing w:line="240" w:lineRule="auto"/>
        <w:ind w:left="720"/>
      </w:pPr>
      <w:r>
        <w:rPr>
          <w:lang w:val="es_ES" w:bidi="es_ES"/>
        </w:rPr>
      </w:r>
      <w:r>
        <w:rPr>
          <w:lang w:val="es_ES" w:bidi="es_ES"/>
        </w:rPr>
        <w:t>Pregúntenles a las madres hebreas: "¿Qué sucede cuando dan a luz? ¿Quién está contigo?" Es posible que escuchen: "Mis parientes mujeres y la partera vinieron a ayudarme a dar a luz", o "La partera vino a ayudarme a dar a luz." Me dijo qué hacer y cortó el cordón umbilical del bebé".</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segunda escena, las parteras no siguieron la orden del Faraón. Permitieron que los bebés vivieran.</w:t>
      </w:r>
    </w:p>
    <w:p>
      <w:pPr/>
      <w:r>
        <w:rPr>
          <w:lang w:val="es_ES" w:bidi="es_ES"/>
        </w:rPr>
      </w:r>
      <w:r>
        <w:rPr>
          <w:lang w:val="es_ES" w:bidi="es_ES"/>
        </w:rPr>
        <w:t>En la tercera escena, el Faraón los llama de regreso y les pregunta: "¿Por qué han hecho esto, permitiendo que los niños vivan?"</w:t>
      </w:r>
    </w:p>
    <w:p>
      <w:pPr>
        <w:pStyle w:val="ListBullet"/>
        <w:spacing w:line="240" w:lineRule="auto"/>
        <w:ind w:left="720"/>
      </w:pPr>
      <w:r>
        <w:rPr>
          <w:lang w:val="es_ES" w:bidi="es_ES"/>
        </w:rPr>
      </w:r>
      <w:r>
        <w:rPr>
          <w:lang w:val="es_ES" w:bidi="es_ES"/>
        </w:rPr>
        <w:t>Pausen la acción.</w:t>
      </w:r>
    </w:p>
    <w:p>
      <w:pPr>
        <w:pStyle w:val="ListBullet"/>
        <w:spacing w:line="240" w:lineRule="auto"/>
        <w:ind w:left="720"/>
      </w:pPr>
      <w:r>
        <w:rPr>
          <w:lang w:val="es_ES" w:bidi="es_ES"/>
        </w:rPr>
      </w:r>
      <w:r>
        <w:rPr>
          <w:lang w:val="es_ES" w:bidi="es_ES"/>
        </w:rPr>
        <w:t>Pregúntenle al Faraón: "¿Cómo sabías que te habían desobedecido?" Es posible que escuchen: "Los hebreos eran tan fuertes como antes", o "Hay muchos adultos jóvenes varones. Solo debería haber niñas de esa edad", o "Hay muchos esclavos varones haciendo el trabajo que les hemos dado".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Las parteras le respondieron al Faraón que las mujeres hebreas eran diferentes a las egipcias y que a menudo daban a luz antes de que ellas llegaran.</w:t>
      </w:r>
    </w:p>
    <w:p>
      <w:pPr>
        <w:pStyle w:val="ListBullet"/>
        <w:spacing w:line="240" w:lineRule="auto"/>
        <w:ind w:left="720"/>
      </w:pPr>
      <w:r>
        <w:rPr>
          <w:lang w:val="es_ES" w:bidi="es_ES"/>
        </w:rPr>
      </w:r>
      <w:r>
        <w:rPr>
          <w:lang w:val="es_ES" w:bidi="es_ES"/>
        </w:rPr>
        <w:t>Pausen la acción.</w:t>
      </w:r>
    </w:p>
    <w:p>
      <w:pPr>
        <w:pStyle w:val="ListBullet"/>
        <w:spacing w:line="240" w:lineRule="auto"/>
        <w:ind w:left="720"/>
      </w:pPr>
      <w:r>
        <w:rPr>
          <w:lang w:val="es_ES" w:bidi="es_ES"/>
        </w:rPr>
      </w:r>
      <w:r>
        <w:rPr>
          <w:lang w:val="es_ES" w:bidi="es_ES"/>
        </w:rPr>
        <w:t>Pregúntenles a las parteras: "¿Cómo se sintieron cuando le dieron esta respuesta al Faraón?" Es posible que escuchen: "Asustadas y nerviosas de que pudiera matarnos", o "Era en parte verdad que cuando ayudamos a las mujeres hay muchas otras personas alrededor", o "No podríamos haber matado a su hijo sin que alguien se diera cuenta", o "Sabía que había hecho lo correcto, por lo que confiaba en Dios".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Entonces, Dios las protegió y luego las bendijo con una familia propia.</w:t>
      </w:r>
    </w:p>
    <w:p>
      <w:pPr>
        <w:pStyle w:val="ListBullet"/>
        <w:spacing w:line="240" w:lineRule="auto"/>
        <w:ind w:left="720"/>
      </w:pPr>
      <w:r>
        <w:rPr>
          <w:lang w:val="es_ES" w:bidi="es_ES"/>
        </w:rPr>
      </w:r>
      <w:r>
        <w:rPr>
          <w:lang w:val="es_ES" w:bidi="es_ES"/>
        </w:rPr>
        <w:t>Pausen la acción.</w:t>
      </w:r>
    </w:p>
    <w:p>
      <w:pPr>
        <w:pStyle w:val="ListBullet"/>
        <w:spacing w:line="240" w:lineRule="auto"/>
        <w:ind w:left="720"/>
      </w:pPr>
      <w:r>
        <w:rPr>
          <w:lang w:val="es_ES" w:bidi="es_ES"/>
        </w:rPr>
      </w:r>
      <w:r>
        <w:rPr>
          <w:lang w:val="es_ES" w:bidi="es_ES"/>
        </w:rPr>
        <w:t>Pregúntenles a las parteras: "¿Cómo se sintieron cuando Dios les permitió tener hijos propios?" Es posible que escuchen: "Muy bendecida", o "Es increíble que pudiera tener hijos después de todo este tiempo", o "Sabía que había hecho lo correcto y Dios me recompensó por mi obediencia a él".</w:t>
      </w:r>
    </w:p>
    <w:p>
      <w:pPr>
        <w:pStyle w:val="ListBullet"/>
        <w:spacing w:line="240" w:lineRule="auto"/>
        <w:ind w:left="720"/>
      </w:pPr>
      <w:r>
        <w:rPr>
          <w:lang w:val="es_ES" w:bidi="es_ES"/>
        </w:rPr>
      </w:r>
      <w:r>
        <w:rPr>
          <w:lang w:val="es_ES" w:bidi="es_ES"/>
        </w:rPr>
        <w:t>Continúen la actuación.</w:t>
      </w:r>
    </w:p>
    <w:p>
      <w:pPr/>
      <w:r>
        <w:rPr>
          <w:lang w:val="es_ES" w:bidi="es_ES"/>
        </w:rPr>
      </w:r>
      <w:r>
        <w:rPr>
          <w:lang w:val="es_ES" w:bidi="es_ES"/>
        </w:rPr>
        <w:t>En la cuarta escena, el Faraón ahora ordena a su propio pueblo que arroje a los niños hebreos al Nilo.</w:t>
      </w:r>
    </w:p>
    <w:p>
      <w:pPr>
        <w:pStyle w:val="ListBullet"/>
        <w:spacing w:line="240" w:lineRule="auto"/>
        <w:ind w:left="720"/>
      </w:pPr>
      <w:r>
        <w:rPr>
          <w:lang w:val="es_ES" w:bidi="es_ES"/>
        </w:rPr>
      </w:r>
      <w:r>
        <w:rPr>
          <w:lang w:val="es_ES" w:bidi="es_ES"/>
        </w:rPr>
        <w:t>Pausen la acción.</w:t>
      </w:r>
    </w:p>
    <w:p>
      <w:pPr>
        <w:pStyle w:val="ListBullet"/>
        <w:spacing w:line="240" w:lineRule="auto"/>
        <w:ind w:left="720"/>
      </w:pPr>
      <w:r>
        <w:rPr>
          <w:lang w:val="es_ES" w:bidi="es_ES"/>
        </w:rPr>
      </w:r>
      <w:r>
        <w:rPr>
          <w:lang w:val="es_ES" w:bidi="es_ES"/>
        </w:rPr>
        <w:t>Pregúntenles a los egipcios: "¿Cómo se sienten al tener que arrojar a los bebés varones al Nilo?" Es posible que escuchen: "No puedo, la vida es preciosa incluso para los hebreos", o "Necesitamos deshacernos de ellos, así que sí, lo haré", o "Los hebreos son demasiado grandes; esta es la única manera de detenerlos", o "Tengo miedo de lo que su Dios podría hacer, esto está mal".</w:t>
      </w:r>
    </w:p>
    <w:p>
      <w:pPr>
        <w:pStyle w:val="ListBullet"/>
        <w:spacing w:line="240" w:lineRule="auto"/>
        <w:ind w:left="720"/>
      </w:pPr>
      <w:r>
        <w:rPr>
          <w:lang w:val="es_ES" w:bidi="es_ES"/>
        </w:rPr>
      </w:r>
      <w:r>
        <w:rPr>
          <w:lang w:val="es_ES" w:bidi="es_ES"/>
        </w:rPr>
        <w:t>Continúen con la actuación.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1:15–22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lang w:val="es_ES" w:bidi="es_ES"/>
        </w:rPr>
        <w:t xml:space="preserve">El </w:t>
      </w:r>
      <w:r>
        <w:rPr>
          <w:lang w:val="es_ES" w:bidi="es_ES"/>
        </w:rPr>
        <w:t>rey</w:t>
      </w:r>
      <w:r>
        <w:rPr>
          <w:lang w:val="es_ES" w:bidi="es_ES"/>
        </w:rPr>
        <w:t xml:space="preserve"> de Egipto, o el Faraón, habló con las parteras hebreas. El rey de Egipto también se llama Faraón. El </w:t>
      </w:r>
      <w:r>
        <w:rPr>
          <w:b/>
          <w:lang w:val="es_ES" w:bidi="es_ES"/>
        </w:rPr>
        <w:t>Faraón</w:t>
      </w:r>
      <w:r>
        <w:rPr>
          <w:lang w:val="es_ES" w:bidi="es_ES"/>
        </w:rPr>
        <w:t xml:space="preserve"> es un personaje clave en esta narrativa. No se nombra a un Faraón en particular, pero sabemos que es un Faraón diferente al que actuó amablemente con José. Usen la misma palabra para Faraón que han usado en los pasajes anteriores. Consulten el Glosario Principal para obtener más información sobre la palabra </w:t>
      </w:r>
      <w:r>
        <w:rPr>
          <w:lang w:val="es_ES" w:bidi="es_ES"/>
        </w:rPr>
        <w:t>Faraón</w:t>
      </w:r>
      <w:r>
        <w:rPr>
          <w:lang w:val="es_ES" w:bidi="es_ES"/>
        </w:rPr>
        <w:t>.</w:t>
      </w:r>
    </w:p>
    <w:p>
      <w:pPr/>
      <w:r>
        <w:rPr>
          <w:lang w:val="es_ES" w:bidi="es_ES"/>
        </w:rPr>
      </w:r>
      <w:r>
        <w:rPr>
          <w:lang w:val="es_ES" w:bidi="es_ES"/>
        </w:rPr>
        <w:t xml:space="preserve">El pasaje habla de </w:t>
      </w:r>
      <w:r>
        <w:rPr>
          <w:b/>
          <w:lang w:val="es_ES" w:bidi="es_ES"/>
        </w:rPr>
        <w:t>hebreos</w:t>
      </w:r>
      <w:r>
        <w:rPr>
          <w:lang w:val="es_ES" w:bidi="es_ES"/>
        </w:rPr>
        <w:t xml:space="preserve"> en lugar de </w:t>
      </w:r>
      <w:r>
        <w:rPr>
          <w:lang w:val="es_ES" w:bidi="es_ES"/>
        </w:rPr>
        <w:t>israelitas</w:t>
      </w:r>
      <w:r>
        <w:rPr>
          <w:lang w:val="es_ES" w:bidi="es_ES"/>
        </w:rPr>
        <w:t xml:space="preserve">. En el Antiguo Testamento, cuando un israelita quería distinguirse de una persona de otro grupo étnico, se llamaba a sí mismo "hebreo". Además, cuando un </w:t>
      </w:r>
      <w:r>
        <w:rPr>
          <w:lang w:val="es_ES" w:bidi="es_ES"/>
        </w:rPr>
        <w:t>extranjero</w:t>
      </w:r>
      <w:r>
        <w:rPr>
          <w:lang w:val="es_ES" w:bidi="es_ES"/>
        </w:rPr>
        <w:t xml:space="preserve"> quería distinguirse de un israelita, el extranjero lo llamaba "hebreo".</w:t>
      </w:r>
    </w:p>
    <w:p>
      <w:pPr/>
      <w:r>
        <w:rPr>
          <w:lang w:val="es_ES" w:bidi="es_ES"/>
        </w:rPr>
      </w:r>
      <w:r>
        <w:rPr>
          <w:lang w:val="es_ES" w:bidi="es_ES"/>
        </w:rPr>
        <w:t xml:space="preserve">Deténganse aquí y conversen en grupo sobre qué palabra o frase usarán para hebreos. Busquen </w:t>
      </w:r>
      <w:r>
        <w:rPr>
          <w:lang w:val="es_ES" w:bidi="es_ES"/>
        </w:rPr>
        <w:t>Hebreos</w:t>
      </w:r>
      <w:r>
        <w:rPr>
          <w:lang w:val="es_ES" w:bidi="es_ES"/>
        </w:rPr>
        <w:t xml:space="preserve"> en el Glosario Principal para obtener más información. Si ya han traducido esta palabra en otro libro de la Biblia, usen la misma palabra que hayan usado allí. Pausen este audio aquí.</w:t>
      </w:r>
    </w:p>
    <w:p>
      <w:pPr/>
      <w:r>
        <w:rPr>
          <w:lang w:val="es_ES" w:bidi="es_ES"/>
        </w:rPr>
      </w:r>
      <w:r>
        <w:rPr>
          <w:lang w:val="es_ES" w:bidi="es_ES"/>
        </w:rPr>
        <w:t xml:space="preserve">Una </w:t>
      </w:r>
      <w:r>
        <w:rPr>
          <w:b/>
          <w:lang w:val="es_ES" w:bidi="es_ES"/>
        </w:rPr>
        <w:t>partera</w:t>
      </w:r>
      <w:r>
        <w:rPr>
          <w:lang w:val="es_ES" w:bidi="es_ES"/>
        </w:rPr>
        <w:t xml:space="preserve"> es una persona que ayuda a las mujeres a dar a luz. Cortan el cordón umbilical del niño, lavan al bebé con agua, luego lo salan y lo envuelven. Entonces le llevarían la noticia del nacimiento al padre. El cordón umbilical es el cordón que conecta al bebé con la madre.</w:t>
      </w:r>
    </w:p>
    <w:p>
      <w:pPr/>
      <w:r>
        <w:rPr>
          <w:lang w:val="es_ES" w:bidi="es_ES"/>
        </w:rPr>
      </w:r>
      <w:r>
        <w:rPr>
          <w:lang w:val="es_ES" w:bidi="es_ES"/>
        </w:rPr>
        <w:t>Deténganse aquí y conversen sobre qué palabra usan para partera. Detengan el audio aquí.</w:t>
      </w:r>
    </w:p>
    <w:p>
      <w:pPr/>
      <w:r>
        <w:rPr>
          <w:lang w:val="es_ES" w:bidi="es_ES"/>
        </w:rPr>
      </w:r>
      <w:r>
        <w:rPr>
          <w:lang w:val="es_ES" w:bidi="es_ES"/>
        </w:rPr>
        <w:t xml:space="preserve">El </w:t>
      </w:r>
      <w:r>
        <w:rPr>
          <w:b/>
          <w:lang w:val="es_ES" w:bidi="es_ES"/>
        </w:rPr>
        <w:t>taburete de parto</w:t>
      </w:r>
      <w:r>
        <w:rPr>
          <w:lang w:val="es_ES" w:bidi="es_ES"/>
        </w:rPr>
        <w:t xml:space="preserve"> se menciona en bastantes traducciones, aunque el idioma original, el hebreo, no usa esta palabra. Algunas traducciones solo dicen que hay que mirar al bebé en cuanto nazca para ver si es niña o niño. La misma palabra se usa más tarde en la Biblia para referirse a un par de piedras. Los antiguos escritos egipcios muestran que las mujeres egipcias muy a menudo se agachaban en el parto sobre un par de ladrillos o piedras o en un taburete de parto. Entonces, se piensa que las mujeres hebreas en Egipto pueden haber hecho lo mismo.</w:t>
      </w:r>
    </w:p>
    <w:p>
      <w:pPr/>
      <w:r>
        <w:rPr>
          <w:lang w:val="es_ES" w:bidi="es_ES"/>
        </w:rPr>
      </w:r>
      <w:r>
        <w:rPr>
          <w:lang w:val="es_ES" w:bidi="es_ES"/>
        </w:rPr>
        <w:t xml:space="preserve">El pasaje dice que las parteras </w:t>
      </w:r>
      <w:r>
        <w:rPr>
          <w:b/>
          <w:lang w:val="es_ES" w:bidi="es_ES"/>
        </w:rPr>
        <w:t>temían a Dios</w:t>
      </w:r>
      <w:r>
        <w:rPr>
          <w:lang w:val="es_ES" w:bidi="es_ES"/>
        </w:rPr>
        <w:t xml:space="preserve">. Para estas mujeres, </w:t>
      </w:r>
      <w:r>
        <w:rPr>
          <w:lang w:val="es_ES" w:bidi="es_ES"/>
        </w:rPr>
        <w:t>temer a Dios</w:t>
      </w:r>
      <w:r>
        <w:rPr>
          <w:lang w:val="es_ES" w:bidi="es_ES"/>
        </w:rPr>
        <w:t xml:space="preserve"> probablemente habría significado que temían lo que Dios les haría después de morir. Temían lo que Dios les haría, pero también respetaban a Dios.</w:t>
      </w:r>
    </w:p>
    <w:p>
      <w:pPr/>
      <w:r>
        <w:rPr>
          <w:lang w:val="es_ES" w:bidi="es_ES"/>
        </w:rPr>
      </w:r>
      <w:r>
        <w:rPr>
          <w:lang w:val="es_ES" w:bidi="es_ES"/>
        </w:rPr>
        <w:t xml:space="preserve">Deténganse aquí y conversen en grupo sobre qué palabra o frase usarán para </w:t>
      </w:r>
      <w:r>
        <w:rPr>
          <w:b/>
          <w:lang w:val="es_ES" w:bidi="es_ES"/>
        </w:rPr>
        <w:t>temer a Dios</w:t>
      </w:r>
      <w:r>
        <w:rPr>
          <w:lang w:val="es_ES" w:bidi="es_ES"/>
        </w:rPr>
        <w:t xml:space="preserve">. Busquen </w:t>
      </w:r>
      <w:r>
        <w:rPr>
          <w:lang w:val="es_ES" w:bidi="es_ES"/>
        </w:rPr>
        <w:t>Temor de Dios</w:t>
      </w:r>
      <w:r>
        <w:rPr>
          <w:lang w:val="es_ES" w:bidi="es_ES"/>
        </w:rPr>
        <w:t xml:space="preserve"> en el Glosario Principal para obtener más información. Si ya han traducido esta palabra en otro libro de la Biblia, usen la misma palabra que hayan usado allí. Pausen este audio aquí.</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 Éxodo 1:15–22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 xml:space="preserve">Luego, cada miembro del grupo deberá decir todo el pasaje, sin interrupciones, al menos una vez. Un miembro del grupo puede usar objetos al azar, movimientos o su guion gráfico para que les ayuden a recordar el pasaje. </w:t>
      </w:r>
      <w:r>
        <w:rPr>
          <w:b/>
          <w:lang w:val="es_ES" w:bidi="es_ES"/>
        </w:rPr>
        <w:t>Pausen este audio aquí</w:t>
      </w:r>
      <w:r>
        <w:rPr>
          <w:lang w:val="es_ES" w:bidi="es_ES"/>
        </w:rPr>
        <w:t>.</w:t>
      </w:r>
    </w:p>
    <w:p>
      <w:pPr/>
      <w:r>
        <w:rPr>
          <w:lang w:val="es_ES" w:bidi="es_ES"/>
        </w:rPr>
      </w:r>
      <w:r>
        <w:rPr>
          <w:lang w:val="es_ES" w:bidi="es_ES"/>
        </w:rPr>
        <w:t xml:space="preserve">Luego, el grupo puede decidir cuál versión del pasaje les gusta más. Puede que decidan que les gustó la forma en que un miembro del grupo contó una escena, pero que les gustó la forma en que otro miembro del grupo contó otra. </w:t>
      </w:r>
      <w:r>
        <w:rPr>
          <w:b/>
          <w:lang w:val="es_ES" w:bidi="es_ES"/>
        </w:rPr>
        <w:t>Pausen este audio aquí</w:t>
      </w:r>
      <w:r>
        <w:rPr>
          <w:lang w:val="es_ES" w:bidi="es_ES"/>
        </w:rPr>
        <w:t>.</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Éxodo 2:1–10</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2:1–10 y guárdenlo en sus corazones.</w:t>
      </w:r>
    </w:p>
    <w:p>
      <w:pPr/>
      <w:r>
        <w:rPr>
          <w:lang w:val="es_ES" w:bidi="es_ES"/>
        </w:rPr>
      </w:r>
      <w:r>
        <w:rPr>
          <w:lang w:val="es_ES" w:bidi="es_ES"/>
        </w:rPr>
        <w:t>Escuchen una versión en audio de Éxodo 2:1–10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Dios?</w:t>
      </w:r>
    </w:p>
    <w:p>
      <w:pPr>
        <w:pStyle w:val="ListBullet"/>
        <w:spacing w:line="240" w:lineRule="auto"/>
        <w:ind w:left="720"/>
      </w:pPr>
      <w:r>
        <w:rPr>
          <w:lang w:val="es_ES" w:bidi="es_ES"/>
        </w:rPr>
      </w:r>
      <w:r>
        <w:rPr>
          <w:lang w:val="es_ES" w:bidi="es_ES"/>
        </w:rPr>
        <w:t>¿Qué nos dice este texto acerca de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2:1–10 en la traducción que sea más fácil de entender.</w:t>
      </w:r>
    </w:p>
    <w:p>
      <w:pPr/>
      <w:r>
        <w:rPr>
          <w:lang w:val="es_ES" w:bidi="es_ES"/>
        </w:rPr>
      </w:r>
      <w:r>
        <w:rPr>
          <w:lang w:val="es_ES" w:bidi="es_ES"/>
        </w:rPr>
        <w:t>Cuando comienza esta historia, los israelitas, también llamados hebreos, son esclavos en Egipto, lo que significa que no tienen derechos y trabajan sin paga. En el pasaje anterior, el rey de los egipcios, también llamado Faraón, estaba preocupado por el creciente número de israelitas y por la posibilidad de que estos se defendieran, por lo que había ordenado a los egipcios que mataran a los recién nacidos varones israelitas. Esta es una historia narrativa del nacimiento y la protección de Moisés, a quien Dios elige para sacar a Israel de Egipto.</w:t>
      </w:r>
    </w:p>
    <w:p>
      <w:pPr/>
      <w:r>
        <w:rPr>
          <w:lang w:val="es_ES" w:bidi="es_ES"/>
        </w:rPr>
      </w:r>
      <w:r>
        <w:rPr>
          <w:lang w:val="es_ES" w:bidi="es_ES"/>
        </w:rPr>
        <w:t>La historia comienza con el matrimonio de un hombre y una mujer de la Casa o tribu de Leví. Esto significa que eran parte de la tribu o grupo de personas que descendieron de Leví, uno de los doce hijos de Jacob.</w:t>
      </w:r>
    </w:p>
    <w:p>
      <w:pPr/>
      <w:r>
        <w:rPr>
          <w:lang w:val="es_ES" w:bidi="es_ES"/>
        </w:rPr>
      </w:r>
      <w:r>
        <w:rPr>
          <w:lang w:val="es_ES" w:bidi="es_ES"/>
        </w:rPr>
        <w:t>Más tarde nos enteramos de que la pareja tiene dos hijos, pero su tercer hijo, un varón, nace durante este tiempo peligroso. La mujer ve que el bebé es un bebé especial. Esto significa en el idioma original que ella ama a su hijo y no quiere que muera, por lo que lo esconde de los egipcios. Ella logra esconderlo durante tres meses, pero él probablemente crece y se vuelve lo suficientemente ruidoso y activo como para que ella no pueda mantener a su bebé oculto con ella.</w:t>
      </w:r>
    </w:p>
    <w:p>
      <w:pPr/>
      <w:r>
        <w:rPr>
          <w:lang w:val="es_ES" w:bidi="es_ES"/>
        </w:rPr>
      </w:r>
      <w:r>
        <w:rPr>
          <w:lang w:val="es_ES" w:bidi="es_ES"/>
        </w:rPr>
        <w:t>Deténganse y conversen:</w:t>
      </w:r>
    </w:p>
    <w:p>
      <w:pPr/>
      <w:r>
        <w:rPr>
          <w:lang w:val="es_ES" w:bidi="es_ES"/>
        </w:rPr>
      </w:r>
      <w:r>
        <w:rPr>
          <w:lang w:val="es_ES" w:bidi="es_ES"/>
        </w:rPr>
        <w:t>Para mantenerlo a salvo, la madre del bebé consigue una cesta hecha de papiro, que son juncos o plantas delgadas que crecen junto a los ríos. Cubre cuidadosamente la cesta con betún y brea, que son pastas pegajosas que tapan los agujeros para que la cesta pueda flotar. Esta cesta sería lo suficientemente grande como para sostener al bebé de tres meses y tiene una cubierta o una tapa.</w:t>
      </w:r>
    </w:p>
    <w:p>
      <w:pPr/>
      <w:r>
        <w:rPr>
          <w:lang w:val="es_ES" w:bidi="es_ES"/>
        </w:rPr>
      </w:r>
      <w:r>
        <w:rPr>
          <w:lang w:val="es_ES" w:bidi="es_ES"/>
        </w:rPr>
        <w:t xml:space="preserve">Deténganse y muestren la imagen de una </w:t>
      </w:r>
      <w:r>
        <w:rPr>
          <w:b/>
          <w:lang w:val="es_ES" w:bidi="es_ES"/>
        </w:rPr>
        <w:t>cesta hecha de papiro</w:t>
      </w:r>
      <w:r>
        <w:rPr>
          <w:lang w:val="es_ES" w:bidi="es_ES"/>
        </w:rPr>
        <w:t>. Detengan el audio aquí.</w:t>
      </w:r>
    </w:p>
    <w:p>
      <w:pPr/>
      <w:r>
        <w:rPr>
          <w:lang w:val="es_ES" w:bidi="es_ES"/>
        </w:rPr>
      </w:r>
      <w:r>
        <w:rPr>
          <w:lang w:val="es_ES" w:bidi="es_ES"/>
        </w:rPr>
        <w:t>La madre del bebé pone a su bebé en la cesta y lo coloca en la orilla del Nilo, un río grande en Egipto. No está abandonando a su bebé; ha encontrado un nuevo lugar para esconderlo. Nadie buscaría un bebé vivo aquí, ya que los egipcios estaban ahogando a los bebés israelitas en el río. El ruido de los juncos de papiro escondería cualquier sonido del bebé, especialmente el llanto. No sería extraño que la madre regresara al río a menudo, ya que el río proporcionaba peces, agua, juncos para tejer y muchas otras cosas útiles. Su hermana mayor, que más tarde aprendemos que se llama Miriam, se queda escondida cerca para vigilar al bebé. Probablemente tiene de seis a doce años.</w:t>
      </w:r>
    </w:p>
    <w:p>
      <w:pPr/>
      <w:r>
        <w:rPr>
          <w:lang w:val="es_ES" w:bidi="es_ES"/>
        </w:rPr>
      </w:r>
      <w:r>
        <w:rPr>
          <w:lang w:val="es_ES" w:bidi="es_ES"/>
        </w:rPr>
        <w:t xml:space="preserve">Deténganse y muestren la imagen del </w:t>
      </w:r>
      <w:r>
        <w:rPr>
          <w:lang w:val="es_ES" w:bidi="es_ES"/>
        </w:rPr>
        <w:t>río Nilo</w:t>
      </w:r>
      <w:r>
        <w:rPr>
          <w:lang w:val="es_ES" w:bidi="es_ES"/>
        </w:rPr>
        <w:t>. Detengan el audio aquí.</w:t>
      </w:r>
    </w:p>
    <w:p>
      <w:pPr/>
      <w:r>
        <w:rPr>
          <w:lang w:val="es_ES" w:bidi="es_ES"/>
        </w:rPr>
      </w:r>
      <w:r>
        <w:rPr>
          <w:lang w:val="es_ES" w:bidi="es_ES"/>
        </w:rPr>
        <w:t>La hija del Faraón viene al río Nilo. Esta es la hija del hombre que ordenó los asesinatos. Baja al río para bañarse, lo que podría ser ceremonial o solo para lavarse. El Nilo es un río sagrado, y los egipcios lo usaban en la adoración y en lavados rituales. La hija del Faraón habría pensado que era algo bueno venir a bañarse a este río. Viene con un grupo de mujeres, que eran siervas o esclavas y solían ayudar a la hija del Faraón, especialmente protegiendo su privacidad.</w:t>
      </w:r>
    </w:p>
    <w:p>
      <w:pPr/>
      <w:r>
        <w:rPr>
          <w:lang w:val="es_ES" w:bidi="es_ES"/>
        </w:rPr>
      </w:r>
      <w:r>
        <w:rPr>
          <w:lang w:val="es_ES" w:bidi="es_ES"/>
        </w:rPr>
        <w:t>La hija del Faraón ve la cesta y envía a una de sus mujeres para que se la traiga. Cuando la hija del Faraón abre la cesta, ve al bebé, que está llorando. Siente compasión por el bebé, lo que significa que sintió preocupación o afecto por él. Dice de inmediato: "Este debe ser un bebé hebreo". Probablemente adivina esto porque el río Nilo es donde los egipcios estaban llevando a los bebés varones israelitas. Otra manera en que ella podría haberlo sabido es si él hubiera sido circuncidado, que consistía en la eliminación del prepucio del pene del niño para mostrar que era israelita. Esto a menudo se hace cuando el niño tiene ocho días de edad.</w:t>
      </w:r>
    </w:p>
    <w:p>
      <w:pPr/>
      <w:r>
        <w:rPr>
          <w:lang w:val="es_ES" w:bidi="es_ES"/>
        </w:rPr>
      </w:r>
      <w:r>
        <w:rPr>
          <w:lang w:val="es_ES" w:bidi="es_ES"/>
        </w:rPr>
        <w:t>La hermana del bebé se acerca y pregunta: "¿Quieres que busque a una mujer hebrea para que amamante al bebé por ti?" Al decir "cuidar", la niña se refiere tanto a alimentar como a brindar cuidados. Esto no era infrecuente. La realeza a menudo contrataba a mujeres para amamantar y cuidar de sus bebés. La hija del Faraón está de acuerdo y la hermana lleva a la madre del bebé a la hija del Faraón. La hija del Faraón le paga a la madre para que lleve al bebé a casa y lo amamante Como la hija del Faraón está pagando por esto, ella es la que tiene la custodia "legal" del bebé. Como los israelitas son esclavos, la hija del Faraón podría haber ordenado a la madre que amamantara al niño sin pagarle. Pero eso no es lo que sucede aquí. No solo la madre del bebé puede criarlo sin miedo a los egipcios, sino que la hija del Faraón probablemente le daría a la madre suficiente dinero para criar al niño con comodidad, así como el pago por su trabajo.</w:t>
      </w:r>
    </w:p>
    <w:p>
      <w:pPr/>
      <w:r>
        <w:rPr>
          <w:lang w:val="es_ES" w:bidi="es_ES"/>
        </w:rPr>
      </w:r>
      <w:r>
        <w:rPr>
          <w:lang w:val="es_ES" w:bidi="es_ES"/>
        </w:rPr>
        <w:t>Su madre mantiene al bebé hasta que haya terminado de amamantar, lo que significa que habría vivido con su familia durante tres a cuatro años. Entonces su madre lo lleva a la hija del Faraón, que lo adopta, o hace que el niño sea su propio hijo. Será criado en su hogar como un hijo real, por lo que tendrá muchas posesiones, educación e importancia. Ahora la hija del Faraón le da el nombre "Moisés", que tiene un significado tanto egipcio como hebreo. En egipcio, puede significar "hijo de" o "niño varón", mientras que en hebreo, significa "sacar". Anuncia: "Le di este nombre porque lo saqué del agua".</w:t>
      </w:r>
    </w:p>
    <w:p>
      <w:pPr/>
      <w:r>
        <w:rPr>
          <w:lang w:val="es_ES" w:bidi="es_ES"/>
        </w:rPr>
      </w:r>
      <w:r>
        <w:rPr>
          <w:lang w:val="es_ES" w:bidi="es_ES"/>
        </w:rPr>
        <w:t>Deténganse y conversen:</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2:1–10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Durante un tiempo peligroso, un hombre y una mujer levitas se casan y tienen un hijo, manteniendo al bebé oculto durante tres meses. Cuando la madre no puede mantener oculto al bebé en crecimiento por más tiempo, prepara una cesta y coloca a su hijo en el río Nilo.</w:t>
      </w:r>
    </w:p>
    <w:p>
      <w:pPr/>
      <w:r>
        <w:rPr>
          <w:lang w:val="es_ES" w:bidi="es_ES"/>
        </w:rPr>
      </w:r>
      <w:r>
        <w:rPr>
          <w:b/>
          <w:lang w:val="es_ES" w:bidi="es_ES"/>
        </w:rPr>
        <w:t>En la segunda escena:</w:t>
      </w:r>
      <w:r>
        <w:rPr>
          <w:lang w:val="es_ES" w:bidi="es_ES"/>
        </w:rPr>
        <w:t xml:space="preserve"> Mientras su hermana vigila al bebé, la hija del Faraón lo encuentra y tiene compasión de él. La hermana sugiere buscar una nodriza para el bebé y la hija del Faraón acepta. La hermana se va.</w:t>
      </w:r>
    </w:p>
    <w:p>
      <w:pPr/>
      <w:r>
        <w:rPr>
          <w:lang w:val="es_ES" w:bidi="es_ES"/>
        </w:rPr>
      </w:r>
      <w:r>
        <w:rPr>
          <w:b/>
          <w:lang w:val="es_ES" w:bidi="es_ES"/>
        </w:rPr>
        <w:t>En la tercera escena:</w:t>
      </w:r>
      <w:r>
        <w:rPr>
          <w:lang w:val="es_ES" w:bidi="es_ES"/>
        </w:rPr>
        <w:t xml:space="preserve"> La hermana regresa con la madre del bebé y la hija del Faraón contrata a la mujer para amamantar y criar al bebé.</w:t>
      </w:r>
    </w:p>
    <w:p>
      <w:pPr/>
      <w:r>
        <w:rPr>
          <w:lang w:val="es_ES" w:bidi="es_ES"/>
        </w:rPr>
      </w:r>
      <w:r>
        <w:rPr>
          <w:b/>
          <w:lang w:val="es_ES" w:bidi="es_ES"/>
        </w:rPr>
        <w:t>En la cuarta escena:</w:t>
      </w:r>
      <w:r>
        <w:rPr>
          <w:lang w:val="es_ES" w:bidi="es_ES"/>
        </w:rPr>
        <w:t xml:space="preserve"> Cuando el bebé crece, su madre lleva al niño a la hija del Faraón, que lo toma como su propio hijo y le da el nombre de Moisés.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Hombre levita</w:t>
      </w:r>
    </w:p>
    <w:p>
      <w:pPr>
        <w:pStyle w:val="ListBullet"/>
        <w:spacing w:line="240" w:lineRule="auto"/>
        <w:ind w:left="720"/>
      </w:pPr>
      <w:r>
        <w:rPr>
          <w:lang w:val="es_ES" w:bidi="es_ES"/>
        </w:rPr>
      </w:r>
      <w:r>
        <w:rPr>
          <w:lang w:val="es_ES" w:bidi="es_ES"/>
        </w:rPr>
        <w:t>Madre levita</w:t>
      </w:r>
    </w:p>
    <w:p>
      <w:pPr>
        <w:pStyle w:val="ListBullet"/>
        <w:spacing w:line="240" w:lineRule="auto"/>
        <w:ind w:left="720"/>
      </w:pPr>
      <w:r>
        <w:rPr>
          <w:lang w:val="es_ES" w:bidi="es_ES"/>
        </w:rPr>
      </w:r>
      <w:r>
        <w:rPr>
          <w:lang w:val="es_ES" w:bidi="es_ES"/>
        </w:rPr>
        <w:t>El bebé varón, que se llama Moisés</w:t>
      </w:r>
    </w:p>
    <w:p>
      <w:pPr>
        <w:pStyle w:val="ListBullet"/>
        <w:spacing w:line="240" w:lineRule="auto"/>
        <w:ind w:left="720"/>
      </w:pPr>
      <w:r>
        <w:rPr>
          <w:lang w:val="es_ES" w:bidi="es_ES"/>
        </w:rPr>
      </w:r>
      <w:r>
        <w:rPr>
          <w:lang w:val="es_ES" w:bidi="es_ES"/>
        </w:rPr>
        <w:t>Su hermana</w:t>
      </w:r>
    </w:p>
    <w:p>
      <w:pPr>
        <w:pStyle w:val="ListBullet"/>
        <w:spacing w:line="240" w:lineRule="auto"/>
        <w:ind w:left="720"/>
      </w:pPr>
      <w:r>
        <w:rPr>
          <w:lang w:val="es_ES" w:bidi="es_ES"/>
        </w:rPr>
      </w:r>
      <w:r>
        <w:rPr>
          <w:lang w:val="es_ES" w:bidi="es_ES"/>
        </w:rPr>
        <w:t>La hija del faraón</w:t>
      </w:r>
    </w:p>
    <w:p>
      <w:pPr>
        <w:pStyle w:val="ListBullet"/>
        <w:spacing w:line="240" w:lineRule="auto"/>
        <w:ind w:left="720"/>
      </w:pPr>
      <w:r>
        <w:rPr>
          <w:lang w:val="es_ES" w:bidi="es_ES"/>
        </w:rPr>
      </w:r>
      <w:r>
        <w:rPr>
          <w:lang w:val="es_ES" w:bidi="es_ES"/>
        </w:rPr>
        <w:t>Los ayudantes de la hija del Faraón</w:t>
      </w:r>
    </w:p>
    <w:p>
      <w:pPr/>
      <w:r>
        <w:rPr>
          <w:lang w:val="es_ES" w:bidi="es_ES"/>
        </w:rPr>
      </w:r>
      <w:r>
        <w:rPr>
          <w:lang w:val="es_ES" w:bidi="es_ES"/>
        </w:rPr>
        <w:t>La historia comienza con "Ahora" o "Durante este tiempo", lo que significa que la primera escena sucede durante el tiempo en que los egipcios estaban matando a bebés hebreos varones, que se describió en el último pasaje. Durante este tiempo, un hombre levita se casa con una mujer levita y la mujer concibe y da a luz a un hijo. Tienen otro hijo y una hija antes de esto, tal vez antes de que los egipcios maten a los bebés, ya que uno de sus hijos mayores es varón. Sus nacimientos no se mencionan como parte de esta historia.</w:t>
      </w:r>
    </w:p>
    <w:p>
      <w:pPr>
        <w:pStyle w:val="ListBullet"/>
        <w:spacing w:line="240" w:lineRule="auto"/>
        <w:ind w:left="720"/>
      </w:pPr>
      <w:r>
        <w:rPr>
          <w:lang w:val="es_ES" w:bidi="es_ES"/>
        </w:rPr>
      </w:r>
      <w:r>
        <w:rPr>
          <w:lang w:val="es_ES" w:bidi="es_ES"/>
        </w:rPr>
        <w:t>Deténganse y conversen.</w:t>
      </w:r>
    </w:p>
    <w:p>
      <w:pPr>
        <w:pStyle w:val="ListBullet"/>
        <w:spacing w:line="240" w:lineRule="auto"/>
        <w:ind w:left="720"/>
      </w:pPr>
      <w:r>
        <w:rPr>
          <w:lang w:val="es_ES" w:bidi="es_ES"/>
        </w:rPr>
      </w:r>
      <w:r>
        <w:rPr>
          <w:lang w:val="es_ES" w:bidi="es_ES"/>
        </w:rPr>
        <w:t>Hagan que diferentes miembros del equipo hablen sobre un evento que ya ha sucedido, pero no de esta manera. Estás buscando una manera de mostrar que la pareja está teniendo a su tercer hijo, pero el primero durante este tiempo peligroso. Detengan el audio aquí.</w:t>
      </w:r>
    </w:p>
    <w:p>
      <w:pPr/>
      <w:r>
        <w:rPr>
          <w:lang w:val="es_ES" w:bidi="es_ES"/>
        </w:rPr>
      </w:r>
      <w:r>
        <w:rPr>
          <w:lang w:val="es_ES" w:bidi="es_ES"/>
        </w:rPr>
        <w:t>La madre puede esconder a su nuevo bebé varón durante tres meses. Probablemente el bebé está creciendo y haciendo ruido, lo que dificulta mantener al bebé en secreto. Probablemente está escondiendo al bebé en su hogar o cerca. Ahora toma la decisión de esconderlo más lejos, junto al río Nilo. El río Nilo recorre Egipto a lo largo y tiene un promedio de 2,8 kilómetros de ancho y de ocho a once metros de profundidad. Toma una cesta, la arregla para que flote, luego coloca al bebé en la cesta. La cesta sería lo suficientemente grande como para sostener a un bebé y tiene una tapa que cubre completamente la parte superior. Puede haber sido una cesta de almacenamiento de su casa. La madre pone la cesta entre los juncos a la orilla del río, donde el agua no es profunda y no se movería rápidamente. La hermana se queda cerca para observar, probablemente escondiéndose entre los juncos.</w:t>
      </w:r>
    </w:p>
    <w:p>
      <w:pPr/>
      <w:r>
        <w:rPr>
          <w:lang w:val="es_ES" w:bidi="es_ES"/>
        </w:rPr>
      </w:r>
      <w:r>
        <w:rPr>
          <w:lang w:val="es_ES" w:bidi="es_ES"/>
        </w:rPr>
        <w:t xml:space="preserve">Deténganse y muestren la imagen de los </w:t>
      </w:r>
      <w:r>
        <w:rPr>
          <w:lang w:val="es_ES" w:bidi="es_ES"/>
        </w:rPr>
        <w:t>juncos a lo largo del río Nilo</w:t>
      </w:r>
      <w:r>
        <w:rPr>
          <w:lang w:val="es_ES" w:bidi="es_ES"/>
        </w:rPr>
        <w:t>. Detengan el audio aquí.</w:t>
      </w:r>
    </w:p>
    <w:p>
      <w:pPr/>
      <w:r>
        <w:rPr>
          <w:lang w:val="es_ES" w:bidi="es_ES"/>
        </w:rPr>
      </w:r>
      <w:r>
        <w:rPr>
          <w:lang w:val="es_ES" w:bidi="es_ES"/>
        </w:rPr>
        <w:t>La segunda escena comienza con otro "Ahora", como en la primera escena. Esta palabra muestra que la siguiente parte de la historia está sucediendo. Esto podría ser justo después de que la madre coloca al bebé o después de que haya pasado un corto tiempo. De cualquier manera, la madre no está presente durante esta escena. La hija del Faraón, junto con un grupo de ayudantes, viene al río por el lugar donde el bebé está oculto. Sus ayudantes están caminando a lo largo de la orilla del río, distribuidas para asegurarse de que nadie se acerque ni moleste a la hija del Faraón mientras está en el agua. La hija del Faraón está justo en la orilla del agua, o en el agua, ya que puede ver la cesta oculta. Ordena a un ayudante que le traiga la cesta.</w:t>
      </w:r>
    </w:p>
    <w:p>
      <w:pPr/>
      <w:r>
        <w:rPr>
          <w:lang w:val="es_ES" w:bidi="es_ES"/>
        </w:rPr>
      </w:r>
      <w:r>
        <w:rPr>
          <w:lang w:val="es_ES" w:bidi="es_ES"/>
        </w:rPr>
        <w:t>Cuando abre la cesta, la hija del Faraón ve al bebé, que está llorando, y tiene compasión de él. Se da cuenta rápidamente de que este es un bebé hebreo, ya sea porque parecía diferente a los bebés egipcios, o porque vio que estaba circuncidado. La hermana del bebé se acerca lo suficiente como para hablar y dice: "¿Debería ir a buscar a una mujer hebrea para que alimente y críe al bebé por ti?" La hija del Faraón está de acuerdo y la hermana se va.</w:t>
      </w:r>
    </w:p>
    <w:p>
      <w:pPr/>
      <w:r>
        <w:rPr>
          <w:lang w:val="es_ES" w:bidi="es_ES"/>
        </w:rPr>
      </w:r>
      <w:r>
        <w:rPr>
          <w:lang w:val="es_ES" w:bidi="es_ES"/>
        </w:rPr>
        <w:t>La tercera escena comienza cuando la hermana regresa, llevando con ella a la madre del bebé. La hija del Faraón ordena a la madre del bebé que tome al niño y lo críe.</w:t>
      </w:r>
    </w:p>
    <w:p>
      <w:pPr/>
      <w:r>
        <w:rPr>
          <w:lang w:val="es_ES" w:bidi="es_ES"/>
        </w:rPr>
      </w:r>
      <w:r>
        <w:rPr>
          <w:lang w:val="es_ES" w:bidi="es_ES"/>
        </w:rPr>
        <w:t>La cuarta escena tiene lugar durante un período de tiempo más largo, mientras la madre está criando al bebé varón. La historia no da una cantidad de tiempo establecida durante la cual la madre crió al bebé. Solo dice que cuando él era mayor, ella llevó al niño a la hija del Faraón. El niño probablemente no era un hombre completamente, pero al menos ya no necesitaba tomar el pecho. Ahora la hija del Faraón adopta al niño y le da un nombre, declarando o anunciando la razón por la que eligió el nombre. Podría estar hablándole a alguien o a sí misma. Dice: "Le di este nombre porque lo saqué del agua". Esto puede significar que está declarando su derecho a nombrarlo, ya que ella lo encontró, o porque el nombre "Moisés" puede sonar como la palabra en hebreo para "sacar de" o "extraer de".</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2:1–10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cuatro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Hombre levita</w:t>
      </w:r>
    </w:p>
    <w:p>
      <w:pPr>
        <w:pStyle w:val="ListBullet"/>
        <w:spacing w:line="240" w:lineRule="auto"/>
        <w:ind w:left="720"/>
      </w:pPr>
      <w:r>
        <w:rPr>
          <w:lang w:val="es_ES" w:bidi="es_ES"/>
        </w:rPr>
      </w:r>
      <w:r>
        <w:rPr>
          <w:lang w:val="es_ES" w:bidi="es_ES"/>
        </w:rPr>
        <w:t>Mujer levita</w:t>
      </w:r>
    </w:p>
    <w:p>
      <w:pPr>
        <w:pStyle w:val="ListBullet"/>
        <w:spacing w:line="240" w:lineRule="auto"/>
        <w:ind w:left="720"/>
      </w:pPr>
      <w:r>
        <w:rPr>
          <w:lang w:val="es_ES" w:bidi="es_ES"/>
        </w:rPr>
      </w:r>
      <w:r>
        <w:rPr>
          <w:lang w:val="es_ES" w:bidi="es_ES"/>
        </w:rPr>
        <w:t>El bebé varón o Moisés</w:t>
      </w:r>
    </w:p>
    <w:p>
      <w:pPr>
        <w:pStyle w:val="ListBullet"/>
        <w:spacing w:line="240" w:lineRule="auto"/>
        <w:ind w:left="720"/>
      </w:pPr>
      <w:r>
        <w:rPr>
          <w:lang w:val="es_ES" w:bidi="es_ES"/>
        </w:rPr>
      </w:r>
      <w:r>
        <w:rPr>
          <w:lang w:val="es_ES" w:bidi="es_ES"/>
        </w:rPr>
        <w:t>Su hermana</w:t>
      </w:r>
    </w:p>
    <w:p>
      <w:pPr>
        <w:pStyle w:val="ListBullet"/>
        <w:spacing w:line="240" w:lineRule="auto"/>
        <w:ind w:left="720"/>
      </w:pPr>
      <w:r>
        <w:rPr>
          <w:lang w:val="es_ES" w:bidi="es_ES"/>
        </w:rPr>
      </w:r>
      <w:r>
        <w:rPr>
          <w:lang w:val="es_ES" w:bidi="es_ES"/>
        </w:rPr>
        <w:t>La hija del faraón</w:t>
      </w:r>
    </w:p>
    <w:p>
      <w:pPr>
        <w:pStyle w:val="ListBullet"/>
        <w:spacing w:line="240" w:lineRule="auto"/>
        <w:ind w:left="720"/>
      </w:pPr>
      <w:r>
        <w:rPr>
          <w:lang w:val="es_ES" w:bidi="es_ES"/>
        </w:rPr>
      </w:r>
      <w:r>
        <w:rPr>
          <w:lang w:val="es_ES" w:bidi="es_ES"/>
        </w:rPr>
        <w:t>Los ayudantes de la hija del Faraón</w:t>
      </w:r>
    </w:p>
    <w:p>
      <w:pPr/>
      <w:r>
        <w:rPr>
          <w:lang w:val="es_ES" w:bidi="es_ES"/>
        </w:rPr>
      </w:r>
      <w:r>
        <w:rPr>
          <w:lang w:val="es_ES" w:bidi="es_ES"/>
        </w:rPr>
        <w:t>En grupo, dramaticen el texto dos veces. Deberán interpretar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texto por segunda vez. En ciertos momentos de la dramatización, hagan una pausa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Mientras los israelitas son esclavos en Egipto, un hombre de la tribu de Leví se casa con una mujer de la misma tribu. Durante un tiempo en que los egipcios están matando a los nuevos bebés hebreos varones, la mujer da a luz a un bebé varón. La madre ve que el niño es sano y hermoso, y ella lo esconde de los egipcios. Después de tres meses, ya no puede esconder al niño que no para de crecer.</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la madre: "¿Cómo te sentirías tratando de esconder a un bebé en crecimiento de las personas que quieren matarlo?" Esta persona podría responder cosas como:</w:t>
      </w:r>
    </w:p>
    <w:p>
      <w:pPr/>
      <w:r>
        <w:rPr>
          <w:lang w:val="es_ES" w:bidi="es_ES"/>
        </w:rPr>
      </w:r>
      <w:r>
        <w:rPr>
          <w:lang w:val="es_ES" w:bidi="es_ES"/>
        </w:rPr>
        <w:t>La madre del bebé toma una cesta y la prepara para que pueda flotar. Pone al bebé en la cesta y la cesta en las aguas tranquilas a la orilla del río Nilo. Las hierbas altas esconden la cesta. La hermana del bebé se pone lo suficientemente cerca como para ver lo que le sucederá al bebé.</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la madre: "¿Cómo te sientes al poner a tu hijo en el río?" Esta persona podría responder cosas como:</w:t>
      </w:r>
    </w:p>
    <w:p>
      <w:pPr>
        <w:pStyle w:val="ListBullet"/>
        <w:spacing w:line="240" w:lineRule="auto"/>
        <w:ind w:left="720"/>
      </w:pPr>
      <w:r>
        <w:rPr>
          <w:lang w:val="es_ES" w:bidi="es_ES"/>
        </w:rPr>
      </w:r>
      <w:r>
        <w:rPr>
          <w:lang w:val="es_ES" w:bidi="es_ES"/>
        </w:rPr>
        <w:t>Pregúntenle a la persona que interpreta a la hermana: "¿Cómo te sientes mientras vigilas a tu hermano?" Esta persona podría responder cosas como:</w:t>
      </w:r>
    </w:p>
    <w:p>
      <w:pPr/>
      <w:r>
        <w:rPr>
          <w:lang w:val="es_ES" w:bidi="es_ES"/>
        </w:rPr>
      </w:r>
      <w:r>
        <w:rPr>
          <w:lang w:val="es_ES" w:bidi="es_ES"/>
        </w:rPr>
        <w:t>Pronto, la hija del Faraón llega al río para bañarse, junto con un grupo de mujeres que se dispersan por la orilla. Están cerca de donde la cesta está oculta. La hija del Faraón ve la cesta y le dice a uno de sus ayudantes que la acerque. La hija del Faraón abre la cesta y ve al bebé varón, que está llorando.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la hermana: "¿Qué sientes cuando ves a la hija del Faraón abrir la cesta?" Esta persona podría responder cosas como:</w:t>
      </w:r>
    </w:p>
    <w:p>
      <w:pPr/>
      <w:r>
        <w:rPr>
          <w:lang w:val="es_ES" w:bidi="es_ES"/>
        </w:rPr>
      </w:r>
      <w:r>
        <w:rPr>
          <w:lang w:val="es_ES" w:bidi="es_ES"/>
        </w:rPr>
        <w:t>La hija del Faraón siente compasión por el bebé que llora y dice: "Este debe ser uno de los bebés hebreos". La hermana del niño se acerca y le pregunta a la hija del Faraón: "¿Debería ir a buscar a una mujer hebrea para alimentar y criar al bebé por ti?" "Sí, ve a hacer eso", responde la hija del Faraón.</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la hija del Faraón: "¿Cómo te sientes sosteniendo a este niño?" Es posible que escuchen:</w:t>
      </w:r>
    </w:p>
    <w:p>
      <w:pPr>
        <w:pStyle w:val="ListBullet"/>
        <w:spacing w:line="240" w:lineRule="auto"/>
        <w:ind w:left="720"/>
      </w:pPr>
      <w:r>
        <w:rPr>
          <w:lang w:val="es_ES" w:bidi="es_ES"/>
        </w:rPr>
      </w:r>
      <w:r>
        <w:rPr>
          <w:lang w:val="es_ES" w:bidi="es_ES"/>
        </w:rPr>
        <w:t>Pregúntenle a la persona que interpreta a la hermana: "¿Cómo te sientes al hablar con alguien tan importante que podría causarte daño?" Esta persona podría responder cosas como:</w:t>
      </w:r>
    </w:p>
    <w:p>
      <w:pPr/>
      <w:r>
        <w:rPr>
          <w:lang w:val="es_ES" w:bidi="es_ES"/>
        </w:rPr>
      </w:r>
      <w:r>
        <w:rPr>
          <w:lang w:val="es_ES" w:bidi="es_ES"/>
        </w:rPr>
        <w:t>La hermana encuentra a la madre del bebé y la lleva de regreso a la hija del Faraón. "Toma a este bebé varón. Aliméntalo y cuida de él por mí", la hija del Faraón ordena a la madre del bebé, "y te pagaré". Entonces, la madre del bebé lleva al bebé a casa y lo cría.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la madre del bebé: "¿Cómo te sientes yendo a casa con tu bebé?" Esta persona podría responder cosas como:</w:t>
      </w:r>
    </w:p>
    <w:p>
      <w:pPr/>
      <w:r>
        <w:rPr>
          <w:lang w:val="es_ES" w:bidi="es_ES"/>
        </w:rPr>
      </w:r>
      <w:r>
        <w:rPr>
          <w:lang w:val="es_ES" w:bidi="es_ES"/>
        </w:rPr>
        <w:t>Cuando el niño es mayor y ya ha sido destetado, su madre lo lleva ante la hija del faraón, quien lo adopta como su propio hijo. La hija del Faraón le da el nombre Moisés y dice: "Le doy este nombre porque lo saqué del agua".</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2:1–10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lang w:val="es_ES" w:bidi="es_ES"/>
        </w:rPr>
        <w:t xml:space="preserve">El hombre y la mujer al comienzo de esta historia vienen de la </w:t>
      </w:r>
      <w:r>
        <w:rPr>
          <w:b/>
          <w:lang w:val="es_ES" w:bidi="es_ES"/>
        </w:rPr>
        <w:t>Casa de Leví</w:t>
      </w:r>
      <w:r>
        <w:rPr>
          <w:lang w:val="es_ES" w:bidi="es_ES"/>
        </w:rPr>
        <w:t xml:space="preserve">, o la tribu de Leví. Una </w:t>
      </w:r>
      <w:r>
        <w:rPr>
          <w:b/>
          <w:lang w:val="es_ES" w:bidi="es_ES"/>
        </w:rPr>
        <w:t>tribu</w:t>
      </w:r>
      <w:r>
        <w:rPr>
          <w:lang w:val="es_ES" w:bidi="es_ES"/>
        </w:rPr>
        <w:t xml:space="preserve"> es un grupo de personas que descienden todas de una misma persona, en este caso Leví. Leví era uno de los </w:t>
      </w:r>
      <w:r>
        <w:rPr>
          <w:lang w:val="es_ES" w:bidi="es_ES"/>
        </w:rPr>
        <w:t>hijos</w:t>
      </w:r>
      <w:r>
        <w:rPr>
          <w:lang w:val="es_ES" w:bidi="es_ES"/>
        </w:rPr>
        <w:t xml:space="preserve"> de Jacob, que también se llamaba </w:t>
      </w:r>
      <w:r>
        <w:rPr>
          <w:lang w:val="es_ES" w:bidi="es_ES"/>
        </w:rPr>
        <w:t>Israel</w:t>
      </w:r>
      <w:r>
        <w:rPr>
          <w:lang w:val="es_ES" w:bidi="es_ES"/>
        </w:rPr>
        <w:t>.</w:t>
      </w:r>
    </w:p>
    <w:p>
      <w:pPr/>
      <w:r>
        <w:rPr>
          <w:lang w:val="es_ES" w:bidi="es_ES"/>
        </w:rPr>
      </w:r>
      <w:r>
        <w:rPr>
          <w:lang w:val="es_ES" w:bidi="es_ES"/>
        </w:rPr>
        <w:t xml:space="preserve">Cuando la pareja tiene un hijo y la madre ya no puede esconder al bebé cerca, consigue una </w:t>
      </w:r>
      <w:r>
        <w:rPr>
          <w:lang w:val="es_ES" w:bidi="es_ES"/>
        </w:rPr>
        <w:t>cesta</w:t>
      </w:r>
      <w:r>
        <w:rPr>
          <w:lang w:val="es_ES" w:bidi="es_ES"/>
        </w:rPr>
        <w:t xml:space="preserve"> hecha de papiro. </w:t>
      </w:r>
      <w:r>
        <w:rPr>
          <w:b/>
          <w:lang w:val="es_ES" w:bidi="es_ES"/>
        </w:rPr>
        <w:t>El papiro</w:t>
      </w:r>
      <w:r>
        <w:rPr>
          <w:lang w:val="es_ES" w:bidi="es_ES"/>
        </w:rPr>
        <w:t xml:space="preserve"> es un junco, o hierba alta, que crece en las aguas poco profundas a la orilla de un río. Las personas secaban estos juncos y los tejían en una cesta fuerte. Esta cesta habría sido lo suficientemente grande como para sostener a un bebé y tener una tapa. Originalmente no era una cesta para agua, por lo que la mujer la recubre con </w:t>
      </w:r>
      <w:r>
        <w:rPr>
          <w:b/>
          <w:lang w:val="es_ES" w:bidi="es_ES"/>
        </w:rPr>
        <w:t>betún</w:t>
      </w:r>
      <w:r>
        <w:rPr>
          <w:lang w:val="es_ES" w:bidi="es_ES"/>
        </w:rPr>
        <w:t xml:space="preserve"> y </w:t>
      </w:r>
      <w:r>
        <w:rPr>
          <w:b/>
          <w:lang w:val="es_ES" w:bidi="es_ES"/>
        </w:rPr>
        <w:t>brea</w:t>
      </w:r>
      <w:r>
        <w:rPr>
          <w:lang w:val="es_ES" w:bidi="es_ES"/>
        </w:rPr>
        <w:t>. Eran pastas espesas y pegajosas que se usaban para sellar grietas en los barcos. Esto haría que la cesta pudiera flotar en el agua.</w:t>
      </w:r>
    </w:p>
    <w:p>
      <w:pPr/>
      <w:r>
        <w:rPr>
          <w:lang w:val="es_ES" w:bidi="es_ES"/>
        </w:rPr>
      </w:r>
      <w:r>
        <w:rPr>
          <w:lang w:val="es_ES" w:bidi="es_ES"/>
        </w:rPr>
        <w:t xml:space="preserve">La madre coloca la cesta en el río </w:t>
      </w:r>
      <w:r>
        <w:rPr>
          <w:b/>
          <w:lang w:val="es_ES" w:bidi="es_ES"/>
        </w:rPr>
        <w:t>Nilo</w:t>
      </w:r>
      <w:r>
        <w:rPr>
          <w:lang w:val="es_ES" w:bidi="es_ES"/>
        </w:rPr>
        <w:t>, que es el río más importante de Egipto y a menudo se llama solo "el río".</w:t>
      </w:r>
    </w:p>
    <w:p>
      <w:pPr/>
      <w:r>
        <w:rPr>
          <w:lang w:val="es_ES" w:bidi="es_ES"/>
        </w:rPr>
      </w:r>
      <w:r>
        <w:rPr>
          <w:lang w:val="es_ES" w:bidi="es_ES"/>
        </w:rPr>
        <w:t xml:space="preserve">La </w:t>
      </w:r>
      <w:r>
        <w:rPr>
          <w:b/>
          <w:lang w:val="es_ES" w:bidi="es_ES"/>
        </w:rPr>
        <w:t>hija</w:t>
      </w:r>
      <w:r>
        <w:rPr>
          <w:lang w:val="es_ES" w:bidi="es_ES"/>
        </w:rPr>
        <w:t xml:space="preserve"> del Faraón baja al río. </w:t>
      </w:r>
      <w:r>
        <w:rPr>
          <w:b/>
          <w:lang w:val="es_ES" w:bidi="es_ES"/>
        </w:rPr>
        <w:t>Faraón</w:t>
      </w:r>
      <w:r>
        <w:rPr>
          <w:lang w:val="es_ES" w:bidi="es_ES"/>
        </w:rPr>
        <w:t xml:space="preserve"> es la palabra que se usa para el </w:t>
      </w:r>
      <w:r>
        <w:rPr>
          <w:lang w:val="es_ES" w:bidi="es_ES"/>
        </w:rPr>
        <w:t>rey</w:t>
      </w:r>
      <w:r>
        <w:rPr>
          <w:lang w:val="es_ES" w:bidi="es_ES"/>
        </w:rPr>
        <w:t xml:space="preserve"> en Egipto. Usen la misma palabra o frase para faraón que usaron en los pasajes anteriores. Consulten el Glosario Principal para obtener más información sobre </w:t>
      </w:r>
      <w:r>
        <w:rPr>
          <w:lang w:val="es_ES" w:bidi="es_ES"/>
        </w:rPr>
        <w:t>Faraón</w:t>
      </w:r>
      <w:r>
        <w:rPr>
          <w:lang w:val="es_ES" w:bidi="es_ES"/>
        </w:rPr>
        <w:t>.</w:t>
      </w:r>
    </w:p>
    <w:p>
      <w:pPr/>
      <w:r>
        <w:rPr>
          <w:lang w:val="es_ES" w:bidi="es_ES"/>
        </w:rPr>
      </w:r>
      <w:r>
        <w:rPr>
          <w:lang w:val="es_ES" w:bidi="es_ES"/>
        </w:rPr>
        <w:t xml:space="preserve">Cuando la hija del Faraón encuentra la cesta con el bebé dentro, dice: "Este debe ser un bebé hebreo". </w:t>
      </w:r>
      <w:r>
        <w:rPr>
          <w:b/>
          <w:lang w:val="es_ES" w:bidi="es_ES"/>
        </w:rPr>
        <w:t>Hebreo</w:t>
      </w:r>
      <w:r>
        <w:rPr>
          <w:lang w:val="es_ES" w:bidi="es_ES"/>
        </w:rPr>
        <w:t xml:space="preserve"> es otro nombre para </w:t>
      </w:r>
      <w:r>
        <w:rPr>
          <w:lang w:val="es_ES" w:bidi="es_ES"/>
        </w:rPr>
        <w:t>israelita</w:t>
      </w:r>
      <w:r>
        <w:rPr>
          <w:lang w:val="es_ES" w:bidi="es_ES"/>
        </w:rPr>
        <w:t xml:space="preserve">, así como para el idioma que los israelitas hablan. Para obtener más información, consulten el Glosario Principal sobre la palabra </w:t>
      </w:r>
      <w:r>
        <w:rPr>
          <w:lang w:val="es_ES" w:bidi="es_ES"/>
        </w:rPr>
        <w:t>hebreo</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les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Éxodo 2:11–15</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2:11–15 y guárdenlo en sus corazones.</w:t>
      </w:r>
    </w:p>
    <w:p>
      <w:pPr/>
      <w:r>
        <w:rPr>
          <w:lang w:val="es_ES" w:bidi="es_ES"/>
        </w:rPr>
      </w:r>
      <w:r>
        <w:rPr>
          <w:lang w:val="es_ES" w:bidi="es_ES"/>
        </w:rPr>
        <w:t>Escuchen una versión en audio de Éxodo 2:11–15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Dios?</w:t>
      </w:r>
    </w:p>
    <w:p>
      <w:pPr>
        <w:pStyle w:val="ListBullet"/>
        <w:spacing w:line="240" w:lineRule="auto"/>
        <w:ind w:left="720"/>
      </w:pPr>
      <w:r>
        <w:rPr>
          <w:lang w:val="es_ES" w:bidi="es_ES"/>
        </w:rPr>
      </w:r>
      <w:r>
        <w:rPr>
          <w:lang w:val="es_ES" w:bidi="es_ES"/>
        </w:rPr>
        <w:t>¿Qué nos dice este texto acerca de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2:11–15 en la traducción que sea más fácil de entender.</w:t>
      </w:r>
    </w:p>
    <w:p>
      <w:pPr/>
      <w:r>
        <w:rPr>
          <w:lang w:val="es_ES" w:bidi="es_ES"/>
        </w:rPr>
      </w:r>
      <w:r>
        <w:rPr>
          <w:lang w:val="es_ES" w:bidi="es_ES"/>
        </w:rPr>
        <w:t>En el libro de Génesis, Dios le dijo a Abraham que sus descendientes serían esclavos en una tierra extranjera durante cuatrocientos años, pero luego Dios los rescataría y los llevaría de regreso a la tierra prometida. En esta historia, los descendientes de Abraham se llaman los hebreos. Los hebreos ahora llevan cuatrocientos años esclavizados por los egipcios. Los egipcios tienen miedo de los hebreos y los están tratando muy duramente. Acabamos de aprender cómo Dios protegió a Moisés desde el nacimiento y se encargó de que la hija del Faraón criara a Moisés. Faraón es el título para el rey de Egipto. Esta historia tiene lugar en Egipto.</w:t>
      </w:r>
    </w:p>
    <w:p>
      <w:pPr/>
      <w:r>
        <w:rPr>
          <w:lang w:val="es_ES" w:bidi="es_ES"/>
        </w:rPr>
      </w:r>
      <w:r>
        <w:rPr>
          <w:lang w:val="es_ES" w:bidi="es_ES"/>
        </w:rPr>
        <w:t xml:space="preserve">Deténganse aquí y miren un mapa de </w:t>
      </w:r>
      <w:r>
        <w:rPr>
          <w:lang w:val="es_ES" w:bidi="es_ES"/>
        </w:rPr>
        <w:t>Egipto</w:t>
      </w:r>
      <w:r>
        <w:rPr>
          <w:lang w:val="es_ES" w:bidi="es_ES"/>
        </w:rPr>
        <w:t>. Noten los principales puntos de referencia y las ciudades. Pausen este audio aquí.</w:t>
      </w:r>
    </w:p>
    <w:p>
      <w:pPr/>
      <w:r>
        <w:rPr>
          <w:lang w:val="es_ES" w:bidi="es_ES"/>
        </w:rPr>
      </w:r>
      <w:r>
        <w:rPr>
          <w:lang w:val="es_ES" w:bidi="es_ES"/>
        </w:rPr>
        <w:t>Ahora Moisés es un hombre adulto y está dándose cuenta de su identidad y de su destino de salvar al pueblo hebreo. Moisés tiene unos 40 años cuando estos eventos tienen lugar. Esta es una historia narrativa de los primeros actos de Moisés en la edad adulta. Esta es la primera historia de una serie de historias que muestran la preparación de Moisés para convertirse en el libertador y líder del pueblo elegido por Dios, los hebreos.</w:t>
      </w:r>
    </w:p>
    <w:p>
      <w:pPr/>
      <w:r>
        <w:rPr>
          <w:lang w:val="es_ES" w:bidi="es_ES"/>
        </w:rPr>
      </w:r>
      <w:r>
        <w:rPr>
          <w:lang w:val="es_ES" w:bidi="es_ES"/>
        </w:rPr>
        <w:t>Deténganse aquí y conversen sobre esta pregunta en grupo: ¿Quién es un líder o héroe bien conocido en su cultura? ¿Qué tipo de historias se cuentan sobre esta persona para mostrar su carácter o su mérito para ser un líder? Pausen este audio aquí.</w:t>
      </w:r>
    </w:p>
    <w:p>
      <w:pPr/>
      <w:r>
        <w:rPr>
          <w:lang w:val="es_ES" w:bidi="es_ES"/>
        </w:rPr>
      </w:r>
      <w:r>
        <w:rPr>
          <w:lang w:val="es_ES" w:bidi="es_ES"/>
        </w:rPr>
        <w:t>La historia comienza diciendo que Moisés salió para observar las cargas de su pueblo. Lo más probable es que Moisés viviera en el palacio, o al menos en la parte real de la ciudad donde vivía la familia real. Disfrutaba de todos los privilegios de ser realeza egipcia en educación, ropa y estilo de vida. Pero vemos desde el comienzo de esta historia que se identifica como hebreo y no como egipcio. La importancia de esto se destaca en el libro de Hebreos del Nuevo Testamento, donde el autor nos dice que Moisés eligió ser maltratado junto con su pueblo. Moisés tomó la decisión personal e intencional de identificarse con el pueblo hebreo y ayudarlo.</w:t>
      </w:r>
    </w:p>
    <w:p>
      <w:pPr/>
      <w:r>
        <w:rPr>
          <w:lang w:val="es_ES" w:bidi="es_ES"/>
        </w:rPr>
      </w:r>
      <w:r>
        <w:rPr>
          <w:lang w:val="es_ES" w:bidi="es_ES"/>
        </w:rPr>
        <w:t>Moisés fue a ver a sus compañeros hebreos mientras estaban trabajando. Aprendimos anteriormente que los hebreos estaban construyendo ciudades-almacén, haciendo ladrillos y mortero y haciendo todo tipo de trabajo en los campos. Los egipcios eran muy duros y les daban trabajos forzados.</w:t>
      </w:r>
    </w:p>
    <w:p>
      <w:pPr/>
      <w:r>
        <w:rPr>
          <w:lang w:val="es_ES" w:bidi="es_ES"/>
        </w:rPr>
      </w:r>
      <w:r>
        <w:rPr>
          <w:lang w:val="es_ES" w:bidi="es_ES"/>
        </w:rPr>
        <w:t>Deténganse aquí y conversen sobre esta pregunta en grupo: Describan un momento en que vieron a otros experimentar sufrimiento. ¿Cómo se sintieron? ¿Qué hicieron? Pausen este audio aquí.</w:t>
      </w:r>
    </w:p>
    <w:p>
      <w:pPr/>
      <w:r>
        <w:rPr>
          <w:lang w:val="es_ES" w:bidi="es_ES"/>
        </w:rPr>
      </w:r>
      <w:r>
        <w:rPr>
          <w:lang w:val="es_ES" w:bidi="es_ES"/>
        </w:rPr>
        <w:t>Entonces Moisés ve a un egipcio golpeando a un hebreo y Moisés actúa rápidamente. Moisés mira a su alrededor y no ve a nadie más. Algunos interpretan esta sección en el sentido de que Moisés no vio a nadie más allí que ayudara o interviniera, por lo que Moisés actuó con justicia para salvar al hebreo. Sin embargo, es más probable que Moisés mirara a su alrededor para asegurarse de que nadie estuviera observando lo que él estaba a punto de hacer. Esto está respaldado por el hecho de que después de matar al egipcio, Moisés entierra rápidamente el cuerpo en la arena. Moisés se esfuerza mucho por asegurarse de que nadie vea sus acciones.</w:t>
      </w:r>
    </w:p>
    <w:p>
      <w:pPr/>
      <w:r>
        <w:rPr>
          <w:lang w:val="es_ES" w:bidi="es_ES"/>
        </w:rPr>
      </w:r>
      <w:r>
        <w:rPr>
          <w:lang w:val="es_ES" w:bidi="es_ES"/>
        </w:rPr>
        <w:t>Al día siguiente, Moisés nuevamente sale a donde los hebreos están trabajando y esta vez se sorprende al ver a dos hebreos peleando entre sí. Moisés interviene para tratar de reconciliarlos y le habla al hombre culpable diciendo: "¿Por qué estás golpeando a tu compañero?"</w:t>
      </w:r>
    </w:p>
    <w:p>
      <w:pPr/>
      <w:r>
        <w:rPr>
          <w:lang w:val="es_ES" w:bidi="es_ES"/>
        </w:rPr>
      </w:r>
      <w:r>
        <w:rPr>
          <w:lang w:val="es_ES" w:bidi="es_ES"/>
        </w:rPr>
        <w:t>Pero el hombre hebreo rechaza el intento de Moisés de intervenir y responde: "¿Quién te ha puesto como jefe?" ¿Planeas matarme como mataste al egipcio ayer?" El hombre no espera que Moisés responda a estas preguntas, pero le está diciendo dos cosas a Moisés. Primero está diciendo: "No tienes ningún poder sobre nosotros". Pero esta primera pregunta también apunta al futuro, cuando Dios hará de Moisés el líder del pueblo hebreo. Este rechazo del intento de Moisés de liberar al pueblo hebreo también prefigura cómo el pueblo hebreo continuará respondiendo al liderazgo de Moisés. Sospechan que la ayuda de Moisés causará más problemas que beneficios.</w:t>
      </w:r>
    </w:p>
    <w:p>
      <w:pPr/>
      <w:r>
        <w:rPr>
          <w:lang w:val="es_ES" w:bidi="es_ES"/>
        </w:rPr>
      </w:r>
      <w:r>
        <w:rPr>
          <w:lang w:val="es_ES" w:bidi="es_ES"/>
        </w:rPr>
        <w:t>Con la segunda pregunta, "¿También planeas matarme?", el hombre hebreo está diciendo: "Todos sabemos lo que hiciste y no te protegeremos cuando los egipcios descubran que un hombre egipcio está muerto". La respuesta del hombre hebreo muestra que el pueblo hebreo no respeta a Moisés. Los hebreos le guardan rencor a Moisés por el privilegio de haber crecido en el hogar del Faraón. Es probable que los hebreos tengan miedo de que los egipcios los castiguen por el crimen de Moisés. Este hombre está dejando claro que las personas que saben lo que Moisés hizo no esconderán la verdad al Faraón.</w:t>
      </w:r>
    </w:p>
    <w:p>
      <w:pPr/>
      <w:r>
        <w:rPr>
          <w:lang w:val="es_ES" w:bidi="es_ES"/>
        </w:rPr>
      </w:r>
      <w:r>
        <w:rPr>
          <w:lang w:val="es_ES" w:bidi="es_ES"/>
        </w:rPr>
        <w:t>Deténganse aquí y conversen sobre esta pregunta en grupo: ¿Alguna vez se han sentido movidos por la compasión a ayudar, pero en su emoción terminaron causando más daño que bien? Compartan sobre esa experiencia y lo que aprendieron de ella. Pausen este audio aquí.</w:t>
      </w:r>
    </w:p>
    <w:p>
      <w:pPr/>
      <w:r>
        <w:rPr>
          <w:lang w:val="es_ES" w:bidi="es_ES"/>
        </w:rPr>
      </w:r>
      <w:r>
        <w:rPr>
          <w:lang w:val="es_ES" w:bidi="es_ES"/>
        </w:rPr>
        <w:t>Entonces Moisés tuvo miedo, no del hombre hebreo, sino porque la gente sabía que Moisés había matado a un hombre. Moisés se dice a sí mismo: "¡Oh no! ¡Las personas saben lo que he hecho!" Y, efectivamente, el Faraón intenta que maten a Moisés. Entonces, Moisés huye del Faraón para salvar su propia vida.</w:t>
      </w:r>
    </w:p>
    <w:p>
      <w:pPr/>
      <w:r>
        <w:rPr>
          <w:lang w:val="es_ES" w:bidi="es_ES"/>
        </w:rPr>
      </w:r>
      <w:r>
        <w:rPr>
          <w:lang w:val="es_ES" w:bidi="es_ES"/>
        </w:rPr>
        <w:t>Deténganse aquí y conversen sobre esta pregunta en grupo: Cuenten sobre una ocasión en que tuvieron miedo durante su vida. O, si alguien en su grupo alguna vez ha tenido que huir de su hogar, expliquen cómo fue esa experiencia. Pausen este audio aquí.</w:t>
      </w:r>
    </w:p>
    <w:p>
      <w:pPr/>
      <w:r>
        <w:rPr>
          <w:lang w:val="es_ES" w:bidi="es_ES"/>
        </w:rPr>
      </w:r>
      <w:r>
        <w:rPr>
          <w:lang w:val="es_ES" w:bidi="es_ES"/>
        </w:rPr>
        <w:t>Moisés huye, de la tierra del Faraón, a la tierra de Madián. Madián es un país separado, probablemente al este de Egipto. Madián es un lugar, pero también es el nombre de las personas que vivían en ese lugar. Madián es el nombre del cuarto hijo de Abraham con su segunda esposa, Quetura. Entonces, estas personas son parientes lejanos de los hebreos y pronto aprendemos que también adoran a Dios. Eran un pueblo nómada que vivía en varios lugares diferentes. Entonces, es difícil saber con certeza a dónde fue Moisés cuando fue a "la tierra de Madián".</w:t>
      </w:r>
    </w:p>
    <w:p>
      <w:pPr/>
      <w:r>
        <w:rPr>
          <w:lang w:val="es_ES" w:bidi="es_ES"/>
        </w:rPr>
      </w:r>
      <w:r>
        <w:rPr>
          <w:lang w:val="es_ES" w:bidi="es_ES"/>
        </w:rPr>
        <w:t xml:space="preserve">Deténganse aquí y miren un mapa de </w:t>
      </w:r>
      <w:r>
        <w:rPr>
          <w:lang w:val="es_ES" w:bidi="es_ES"/>
        </w:rPr>
        <w:t>posibles ubicaciones para Madián</w:t>
      </w:r>
      <w:r>
        <w:rPr>
          <w:lang w:val="es_ES" w:bidi="es_ES"/>
        </w:rPr>
        <w:t>. Pausen este audio aquí.</w:t>
      </w:r>
    </w:p>
    <w:p>
      <w:pPr/>
      <w:r>
        <w:rPr>
          <w:lang w:val="es_ES" w:bidi="es_ES"/>
        </w:rPr>
      </w:r>
      <w:r>
        <w:rPr>
          <w:lang w:val="es_ES" w:bidi="es_ES"/>
        </w:rPr>
        <w:t>"Y Moisés se sentó junto a un pozo". Esta última oración es tanto la conclusión de esta historia como la apertura de la historia siguiente. Un pozo es una fuente de agua para una comunidad. Es natural que Moisés se detuviera aquí para descansar y refrescarse, pero también para encontrarse con otras personas. Los pozos son un lugar simbólico a lo largo de las Escrituras y son un lugar de reuniones importantes entre personas, como donde Jacob se encontró con su futura esposa Raquel. Como Moisés se detuvo en un pozo, sabemos que algo que le cambiará la vida está a punto de sucederle a Moisés.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2:11–15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Moisés observa el duro trabajo de sus compañeros hebreos y ve a un egipcio atacando a un hebreo.</w:t>
      </w:r>
    </w:p>
    <w:p>
      <w:pPr/>
      <w:r>
        <w:rPr>
          <w:lang w:val="es_ES" w:bidi="es_ES"/>
        </w:rPr>
      </w:r>
      <w:r>
        <w:rPr>
          <w:b/>
          <w:lang w:val="es_ES" w:bidi="es_ES"/>
        </w:rPr>
        <w:t>En la segunda escena:</w:t>
      </w:r>
      <w:r>
        <w:rPr>
          <w:lang w:val="es_ES" w:bidi="es_ES"/>
        </w:rPr>
        <w:t xml:space="preserve"> Moisés mata al egipcio y esconde el cuerpo.</w:t>
      </w:r>
    </w:p>
    <w:p>
      <w:pPr/>
      <w:r>
        <w:rPr>
          <w:lang w:val="es_ES" w:bidi="es_ES"/>
        </w:rPr>
      </w:r>
      <w:r>
        <w:rPr>
          <w:b/>
          <w:lang w:val="es_ES" w:bidi="es_ES"/>
        </w:rPr>
        <w:t>En la tercera escena:</w:t>
      </w:r>
      <w:r>
        <w:rPr>
          <w:lang w:val="es_ES" w:bidi="es_ES"/>
        </w:rPr>
        <w:t xml:space="preserve"> El segundo día, Moisés ve a dos hebreos peleando y los confronta. El culpable le responde a Moisés y Moisés se da cuenta de que se sabe que mató al hombre egipcio.</w:t>
      </w:r>
    </w:p>
    <w:p>
      <w:pPr/>
      <w:r>
        <w:rPr>
          <w:lang w:val="es_ES" w:bidi="es_ES"/>
        </w:rPr>
      </w:r>
      <w:r>
        <w:rPr>
          <w:b/>
          <w:lang w:val="es_ES" w:bidi="es_ES"/>
        </w:rPr>
        <w:t>En la cuarta escena:</w:t>
      </w:r>
      <w:r>
        <w:rPr>
          <w:lang w:val="es_ES" w:bidi="es_ES"/>
        </w:rPr>
        <w:t xml:space="preserve"> Faraón se entera de la acción de Moisés e intenta matarlo. Moisés huye a Madián.</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Moisés, el libertador elegido por Dios del pueblo hebreo</w:t>
      </w:r>
    </w:p>
    <w:p>
      <w:pPr>
        <w:pStyle w:val="ListBullet"/>
        <w:spacing w:line="240" w:lineRule="auto"/>
        <w:ind w:left="720"/>
      </w:pPr>
      <w:r>
        <w:rPr>
          <w:lang w:val="es_ES" w:bidi="es_ES"/>
        </w:rPr>
      </w:r>
      <w:r>
        <w:rPr>
          <w:lang w:val="es_ES" w:bidi="es_ES"/>
        </w:rPr>
        <w:t>El pueblo hebreo, el pueblo elegido por Dios, actualmente esclavos en Egipto</w:t>
      </w:r>
    </w:p>
    <w:p>
      <w:pPr>
        <w:pStyle w:val="ListBullet"/>
        <w:spacing w:line="240" w:lineRule="auto"/>
        <w:ind w:left="720"/>
      </w:pPr>
      <w:r>
        <w:rPr>
          <w:lang w:val="es_ES" w:bidi="es_ES"/>
        </w:rPr>
      </w:r>
      <w:r>
        <w:rPr>
          <w:lang w:val="es_ES" w:bidi="es_ES"/>
        </w:rPr>
        <w:t>Atacante egipcio, un egipcio que ataca a un esclavo hebreo. Moisés lo mata</w:t>
      </w:r>
    </w:p>
    <w:p>
      <w:pPr>
        <w:pStyle w:val="ListBullet"/>
        <w:spacing w:line="240" w:lineRule="auto"/>
        <w:ind w:left="720"/>
      </w:pPr>
      <w:r>
        <w:rPr>
          <w:lang w:val="es_ES" w:bidi="es_ES"/>
        </w:rPr>
      </w:r>
      <w:r>
        <w:rPr>
          <w:lang w:val="es_ES" w:bidi="es_ES"/>
        </w:rPr>
        <w:t>Víctima hebrea: el hebreo atacado por el egipcio</w:t>
      </w:r>
    </w:p>
    <w:p>
      <w:pPr>
        <w:pStyle w:val="ListBullet"/>
        <w:spacing w:line="240" w:lineRule="auto"/>
        <w:ind w:left="720"/>
      </w:pPr>
      <w:r>
        <w:rPr>
          <w:lang w:val="es_ES" w:bidi="es_ES"/>
        </w:rPr>
      </w:r>
      <w:r>
        <w:rPr>
          <w:lang w:val="es_ES" w:bidi="es_ES"/>
        </w:rPr>
        <w:t>Agresor hebreo, Uno de los hebreos que Moisés encuentra peleando, es el culpable que le responde a Moisés</w:t>
      </w:r>
    </w:p>
    <w:p>
      <w:pPr>
        <w:pStyle w:val="ListBullet"/>
        <w:spacing w:line="240" w:lineRule="auto"/>
        <w:ind w:left="720"/>
      </w:pPr>
      <w:r>
        <w:rPr>
          <w:lang w:val="es_ES" w:bidi="es_ES"/>
        </w:rPr>
      </w:r>
      <w:r>
        <w:rPr>
          <w:lang w:val="es_ES" w:bidi="es_ES"/>
        </w:rPr>
        <w:t>Segunda víctima hebrea, uno de los hebreos que Moisés encuentra peleando, no el culpable</w:t>
      </w:r>
    </w:p>
    <w:p>
      <w:pPr>
        <w:pStyle w:val="ListBullet"/>
        <w:spacing w:line="240" w:lineRule="auto"/>
        <w:ind w:left="720"/>
      </w:pPr>
      <w:r>
        <w:rPr>
          <w:lang w:val="es_ES" w:bidi="es_ES"/>
        </w:rPr>
      </w:r>
      <w:r>
        <w:rPr>
          <w:lang w:val="es_ES" w:bidi="es_ES"/>
        </w:rPr>
        <w:t>Faraón, rey de Egipto</w:t>
      </w:r>
    </w:p>
    <w:p>
      <w:pPr/>
      <w:r>
        <w:rPr>
          <w:lang w:val="es_ES" w:bidi="es_ES"/>
        </w:rPr>
      </w:r>
      <w:r>
        <w:rPr>
          <w:lang w:val="es_ES" w:bidi="es_ES"/>
        </w:rPr>
        <w:t>Como grupo, pongan atención a estas partes de la ambientación del pasaje:</w:t>
      </w:r>
    </w:p>
    <w:p>
      <w:pPr/>
      <w:r>
        <w:rPr>
          <w:lang w:val="es_ES" w:bidi="es_ES"/>
        </w:rPr>
      </w:r>
      <w:r>
        <w:rPr>
          <w:lang w:val="es_ES" w:bidi="es_ES"/>
        </w:rPr>
        <w:t>Esta historia tiene lugar en Egipto. No sabemos exactamente qué faraón tenía el mando en este momento, pero sí sabemos que tenía miedo de los hebreos. Los hebreos son el pueblo elegido por Dios, descienden de Abraham, y Dios los ha hecho crecer hasta convertirse en un grupo de personas grande y fuerte. Como el Faraón tiene miedo de los hebreos, los ha convertido en esclavos y los ha obligado a realizar trabajos muy duros.</w:t>
      </w:r>
    </w:p>
    <w:p>
      <w:pPr/>
      <w:r>
        <w:rPr>
          <w:lang w:val="es_ES" w:bidi="es_ES"/>
        </w:rPr>
      </w:r>
      <w:r>
        <w:rPr>
          <w:lang w:val="es_ES" w:bidi="es_ES"/>
        </w:rPr>
        <w:t>Esta historia omite un largo período de tiempo desde el nacimiento y la primera infancia de Moisés hasta su edad adulta. No sabemos nada sobre sus años de crecimiento. Muchas historias en aquella época se contaban de esta manera. Una historia sobre una persona importante solo incluiría la historia de su nacimiento si fuera muy significativa. Entonces la historia de la vida de la persona importante realmente comienza con las primeras acciones de esa persona como adulto.</w:t>
      </w:r>
    </w:p>
    <w:p>
      <w:pPr/>
      <w:r>
        <w:rPr>
          <w:lang w:val="es_ES" w:bidi="es_ES"/>
        </w:rPr>
      </w:r>
      <w:r>
        <w:rPr>
          <w:lang w:val="es_ES" w:bidi="es_ES"/>
        </w:rPr>
        <w:t>Deténganse aquí y conversen sobre esta pregunta en grupo: Cuenten una historia que omita mucho tiempo o información. Presten atención a las palabras o frases que usan para hacer la transición a la siguiente parte de la historia. Pausen este audio aquí.</w:t>
      </w:r>
    </w:p>
    <w:p>
      <w:pPr/>
      <w:r>
        <w:rPr>
          <w:lang w:val="es_ES" w:bidi="es_ES"/>
        </w:rPr>
      </w:r>
      <w:r>
        <w:rPr>
          <w:lang w:val="es_ES" w:bidi="es_ES"/>
        </w:rPr>
        <w:t>Un día, muchos años después, cuando Moisés era un adulto, probablemente tenía unos 40 años, Moisés salió del palacio o ciudad real de Egipto para ver a su propio pueblo, los hebreos. Dos veces en la primera oración, hay una aclaración de que los hebreos eran el propio pueblo de Moisés o sus hermanos. El uso del término "a sus hermanos" muestra que Moisés sabía que era hebreo y buscó identificarse con estas personas oprimidas. Pero el uso del término "hebreo" también muestra la incomodidad de Moisés, que también se sentía un poco como un forastero.</w:t>
      </w:r>
    </w:p>
    <w:p>
      <w:pPr/>
      <w:r>
        <w:rPr>
          <w:lang w:val="es_ES" w:bidi="es_ES"/>
        </w:rPr>
      </w:r>
      <w:r>
        <w:rPr>
          <w:lang w:val="es_ES" w:bidi="es_ES"/>
        </w:rPr>
        <w:t>Moisés miró sus cargas. Aquí la palabra cargas se refiere al trabajo duro que los esclavos hebreos soportaron. Los pasajes anteriores describían a los egipcios como amos astutos y despiadados que amargaban la vida de los hebreos con trabajos forzados. Moisés observa este trato tan duro. Moisés observó con compasión y compromiso emocional. Probablemente vio mucha violencia, sudor, sangre y lágrimas.</w:t>
      </w:r>
    </w:p>
    <w:p>
      <w:pPr/>
      <w:r>
        <w:rPr>
          <w:lang w:val="es_ES" w:bidi="es_ES"/>
        </w:rPr>
      </w:r>
      <w:r>
        <w:rPr>
          <w:lang w:val="es_ES" w:bidi="es_ES"/>
        </w:rPr>
        <w:t>"Y Moisés vio a un egipcio golpeando a un hebreo, uno de su propio pueblo". Probablemente este no era el único egipcio que estaba golpeando a un esclavo hebreo ese día, pero algo sobre este encuentro en particular hizo que Moisés actuara.</w:t>
      </w:r>
    </w:p>
    <w:p>
      <w:pPr/>
      <w:r>
        <w:rPr>
          <w:lang w:val="es_ES" w:bidi="es_ES"/>
        </w:rPr>
      </w:r>
      <w:r>
        <w:rPr>
          <w:lang w:val="es_ES" w:bidi="es_ES"/>
        </w:rPr>
        <w:t>Deténganse aquí y conversen sobre esta pregunta en grupo: Imaginen que están viendo toda esta violencia. ¿Qué los empujaría al límite? ¿Cómo debe sentirse eso? Pausen este audio aquí.</w:t>
      </w:r>
    </w:p>
    <w:p>
      <w:pPr/>
      <w:r>
        <w:rPr>
          <w:lang w:val="es_ES" w:bidi="es_ES"/>
        </w:rPr>
      </w:r>
      <w:r>
        <w:rPr>
          <w:lang w:val="es_ES" w:bidi="es_ES"/>
        </w:rPr>
        <w:t>La palabra que se usa para "golpear", "atacar" o "pegar" es la misma palabra que se usa en las tres peleas, cuando el egipcio golpeó al hebreo, cuando Moisés golpeó al egipcio y cuando los dos hebreos se estaban golpeando entre sí. La palabra no significa un solo golpe mortal. Esta palabra tampoco especifica si fue con un arma, un palo o un puño. No sabemos si el hebreo vivió o murió como resultado de esta paliza. En la lucha de Moisés con el egipcio no está claro si Moisés tenía la intención de matar al egipcio o si fue un accidente. En las otras dos peleas, nadie murió. Muchas traducciones usan diferentes palabras para cada uno de los tres eventos para aclarar las diferencias, especialmente para aclarar que la persona a la que Moisés golpeó murió como resultado.</w:t>
      </w:r>
    </w:p>
    <w:p>
      <w:pPr/>
      <w:r>
        <w:rPr>
          <w:lang w:val="es_ES" w:bidi="es_ES"/>
        </w:rPr>
      </w:r>
      <w:r>
        <w:rPr>
          <w:lang w:val="es_ES" w:bidi="es_ES"/>
        </w:rPr>
        <w:t>Deténganse aquí y conversen sobre esta pregunta en grupo: Cuenten un par de historias sobre diferentes tipos de peleas. Presten atención a las palabras o frases que usan para describir la pelea. Pausen este audio aquí.</w:t>
      </w:r>
    </w:p>
    <w:p>
      <w:pPr/>
      <w:r>
        <w:rPr>
          <w:lang w:val="es_ES" w:bidi="es_ES"/>
        </w:rPr>
      </w:r>
      <w:r>
        <w:rPr>
          <w:lang w:val="es_ES" w:bidi="es_ES"/>
        </w:rPr>
        <w:t>Moisés miró a su alrededor y no vio a nadie. Giró el rostro de un lado a otro para ver si alguien lo estaba observando. Como este es un lugar de trabajo muy concurrido, con muchos esclavos y capataces, es poco probable que no hubiera literalmente nadie alrededor. Es más probable que nadie lo estuviera observando. Esto muestra que la reacción de Moisés fue intencional. Primero se aseguró de que nadie estuviera observando ni pudiera ver lo que él estaba a punto de hacer.</w:t>
      </w:r>
    </w:p>
    <w:p>
      <w:pPr/>
      <w:r>
        <w:rPr>
          <w:lang w:val="es_ES" w:bidi="es_ES"/>
        </w:rPr>
      </w:r>
      <w:r>
        <w:rPr>
          <w:lang w:val="es_ES" w:bidi="es_ES"/>
        </w:rPr>
        <w:t>Moisés golpeó al egipcio hasta la muerte y lo escondió en la arena. La arena es como tierra suelta que vuela fácilmente con el viento o se lava fácilmente con el agua. Esto significa que Moisés probablemente enterró el cuerpo rápidamente con sus manos en un agujero poco profundo. Moisés no tuvo mucho tiempo para esconder su crimen, pero se apresuró para encubrir lo que hizo.</w:t>
      </w:r>
    </w:p>
    <w:p>
      <w:pPr/>
      <w:r>
        <w:rPr>
          <w:lang w:val="es_ES" w:bidi="es_ES"/>
        </w:rPr>
      </w:r>
      <w:r>
        <w:rPr>
          <w:lang w:val="es_ES" w:bidi="es_ES"/>
        </w:rPr>
        <w:t>Al día siguiente, Moisés salió del palacio a más o menos el mismo lugar y se sorprendió al ver a dos hebreos peleando entre sí. Moisés le habla al que golpea al otro y pregunta: "¿Por qué golpeas a tu compañero?"</w:t>
      </w:r>
    </w:p>
    <w:p>
      <w:pPr/>
      <w:r>
        <w:rPr>
          <w:lang w:val="es_ES" w:bidi="es_ES"/>
        </w:rPr>
      </w:r>
      <w:r>
        <w:rPr>
          <w:lang w:val="es_ES" w:bidi="es_ES"/>
        </w:rPr>
        <w:t>El hebreo responde con una pregunta: "¿Quién te hizo príncipe y juez sobre nosotros?" Esta es una pregunta para la que no espera una respuesta. Es como si estuviera diciendo: "¡No tienes derecho a interferir!" o "¡No reconocemos que tengas autoridad alguna sobre nosotros!"</w:t>
      </w:r>
    </w:p>
    <w:p>
      <w:pPr/>
      <w:r>
        <w:rPr>
          <w:lang w:val="es_ES" w:bidi="es_ES"/>
        </w:rPr>
      </w:r>
      <w:r>
        <w:rPr>
          <w:lang w:val="es_ES" w:bidi="es_ES"/>
        </w:rPr>
        <w:t>Deténganse aquí y conversen sobre esta pregunta en grupo: ¿Por qué piensan que los hebreos rechazan la autoridad de Moisés? Pausen este audio aquí.</w:t>
      </w:r>
    </w:p>
    <w:p>
      <w:pPr/>
      <w:r>
        <w:rPr>
          <w:lang w:val="es_ES" w:bidi="es_ES"/>
        </w:rPr>
      </w:r>
      <w:r>
        <w:rPr>
          <w:lang w:val="es_ES" w:bidi="es_ES"/>
        </w:rPr>
        <w:t>El hebreo continúa: "¿Planeas matarme como mataste al egipcio?" Esta es otra pregunta que no espera una respuesta. En realidad es más una amenaza para Moisés y podría decirse como una declaración como: "Supongo que planeas matarme como mataste a ese egipcio". Esto muestra que muchas personas saben lo que Moisés hizo. También muestra que los hebreos rechazan el intento de Moisés de ser uno de ellos.</w:t>
      </w:r>
    </w:p>
    <w:p>
      <w:pPr/>
      <w:r>
        <w:rPr>
          <w:lang w:val="es_ES" w:bidi="es_ES"/>
        </w:rPr>
      </w:r>
      <w:r>
        <w:rPr>
          <w:lang w:val="es_ES" w:bidi="es_ES"/>
        </w:rPr>
        <w:t>Entonces Moisés tuvo miedo, no del hombre hebreo, sino porque todos sabían que Moisés había matado a un egipcio. Moisés pensó para sí: "¡Oh no! ¡Las personas saben lo que he hecho!" El texto original dice que Moisés dijo esta frase, pero está claro por el contexto que Moisés probablemente no dijo esto en voz alta, sino que se dijo esta frase a sí mismo en su mente.</w:t>
      </w:r>
    </w:p>
    <w:p>
      <w:pPr/>
      <w:r>
        <w:rPr>
          <w:lang w:val="es_ES" w:bidi="es_ES"/>
        </w:rPr>
      </w:r>
      <w:r>
        <w:rPr>
          <w:lang w:val="es_ES" w:bidi="es_ES"/>
        </w:rPr>
        <w:t xml:space="preserve">Cuando el Faraón, el rey de Egipto, escuchó lo que Moisés hizo, el Faraón intentó matar a Moisés. Como rey, el propio Faraón probablemente no intentó matar a Moisés, sino que ordenó que Moisés fuera asesinado. Esto se debe tanto a que Moisés mató a otro egipcio como a que, por este motivo, los egipcios vieron a Moisés como alguien que intentaba iniciar una rebelión entre los hebreos. Para mantenerse vivo, Moisés </w:t>
      </w:r>
      <w:r>
        <w:rPr>
          <w:b/>
          <w:lang w:val="es_ES" w:bidi="es_ES"/>
        </w:rPr>
        <w:t>huye del Faraón</w:t>
      </w:r>
      <w:r>
        <w:rPr>
          <w:lang w:val="es_ES" w:bidi="es_ES"/>
        </w:rPr>
        <w:t>. Esta frase significa que Moisés salió de la tierra donde el Faraón tenía control, del país de Egipto. Probablemente este fue un largo viaje de varios días.</w:t>
      </w:r>
    </w:p>
    <w:p>
      <w:pPr/>
      <w:r>
        <w:rPr>
          <w:lang w:val="es_ES" w:bidi="es_ES"/>
        </w:rPr>
      </w:r>
      <w:r>
        <w:rPr>
          <w:lang w:val="es_ES" w:bidi="es_ES"/>
        </w:rPr>
        <w:t>Deténganse aquí y conversen sobre esta pregunta en grupo: ¿Cómo describirán a Moisés huyendo del Faraón y saliendo de Egipto? Pausen este audio aquí.</w:t>
      </w:r>
    </w:p>
    <w:p>
      <w:pPr/>
      <w:r>
        <w:rPr>
          <w:lang w:val="es_ES" w:bidi="es_ES"/>
        </w:rPr>
      </w:r>
      <w:r>
        <w:rPr>
          <w:lang w:val="es_ES" w:bidi="es_ES"/>
        </w:rPr>
        <w:t>Finalmente Moisés se sentó junto a un pozo en la tierra de Madián.</w:t>
      </w:r>
    </w:p>
    <w:p>
      <w:pPr/>
      <w:r>
        <w:rPr>
          <w:lang w:val="es_ES" w:bidi="es_ES"/>
        </w:rPr>
      </w:r>
      <w:r>
        <w:rPr>
          <w:lang w:val="es_ES" w:bidi="es_ES"/>
        </w:rPr>
        <w:t xml:space="preserve">Deténganse aquí y miren una imagen de un </w:t>
      </w:r>
      <w:r>
        <w:rPr>
          <w:lang w:val="es_ES" w:bidi="es_ES"/>
        </w:rPr>
        <w:t>pozo</w:t>
      </w:r>
      <w:r>
        <w:rPr>
          <w:lang w:val="es_ES" w:bidi="es_ES"/>
        </w:rPr>
        <w:t>. Pausen este audio aquí.</w:t>
      </w:r>
    </w:p>
    <w:p>
      <w:pPr/>
      <w:r>
        <w:rPr>
          <w:lang w:val="es_ES" w:bidi="es_ES"/>
        </w:rPr>
      </w:r>
      <w:r>
        <w:rPr>
          <w:lang w:val="es_ES" w:bidi="es_ES"/>
        </w:rPr>
        <w:t>Puede ser difícil entender el orden en que sucedieron los últimos eventos. El orden real de los hechos es que Moisés dejó Egipto y fue a Madián. Cuando Moisés llegó por primera vez a Madián, se sentó junto a un pozo. Finalmente, Moisés se quedó y vivió en Madián durante mucho tiempo. Pero el hecho de que Moisés se sentara junto al pozo concluye esta historia de Moisés saliendo de Egipto y comienza la siguiente historia de su importante encuentro en el pozo. Es por eso que este detalle de sentarse junto a un pozo se deja para el final de la historia.</w:t>
      </w:r>
    </w:p>
    <w:p>
      <w:pPr/>
      <w:r>
        <w:rPr>
          <w:lang w:val="es_ES" w:bidi="es_ES"/>
        </w:rPr>
      </w:r>
      <w:r>
        <w:rPr>
          <w:lang w:val="es_ES" w:bidi="es_ES"/>
        </w:rPr>
        <w:t>Deténganse aquí y conversen en grupo sobre cómo quieren describir el final de esta historia para que el orden de los eventos tenga sentido y también fluya fácilmente a la siguiente historia. Pausen este audio aquí.</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2:11–15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cuatro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Moisés: el libertador elegido por Dios del pueblo hebreo</w:t>
      </w:r>
    </w:p>
    <w:p>
      <w:pPr>
        <w:pStyle w:val="ListBullet"/>
        <w:spacing w:line="240" w:lineRule="auto"/>
        <w:ind w:left="720"/>
      </w:pPr>
      <w:r>
        <w:rPr>
          <w:lang w:val="es_ES" w:bidi="es_ES"/>
        </w:rPr>
      </w:r>
      <w:r>
        <w:rPr>
          <w:lang w:val="es_ES" w:bidi="es_ES"/>
        </w:rPr>
        <w:t>El pueblo hebreo: el pueblo elegido por Dios, actualmente esclavos en Egipto</w:t>
      </w:r>
    </w:p>
    <w:p>
      <w:pPr>
        <w:pStyle w:val="ListBullet"/>
        <w:spacing w:line="240" w:lineRule="auto"/>
        <w:ind w:left="720"/>
      </w:pPr>
      <w:r>
        <w:rPr>
          <w:lang w:val="es_ES" w:bidi="es_ES"/>
        </w:rPr>
      </w:r>
      <w:r>
        <w:rPr>
          <w:lang w:val="es_ES" w:bidi="es_ES"/>
        </w:rPr>
        <w:t>Atacante egipcio: un egipcio que ataca a un esclavo hebreo. Moisés lo mata</w:t>
      </w:r>
    </w:p>
    <w:p>
      <w:pPr>
        <w:pStyle w:val="ListBullet"/>
        <w:spacing w:line="240" w:lineRule="auto"/>
        <w:ind w:left="720"/>
      </w:pPr>
      <w:r>
        <w:rPr>
          <w:lang w:val="es_ES" w:bidi="es_ES"/>
        </w:rPr>
      </w:r>
      <w:r>
        <w:rPr>
          <w:lang w:val="es_ES" w:bidi="es_ES"/>
        </w:rPr>
        <w:t>Víctima hebrea: el hebreo atacado por el egipcio</w:t>
      </w:r>
    </w:p>
    <w:p>
      <w:pPr>
        <w:pStyle w:val="ListBullet"/>
        <w:spacing w:line="240" w:lineRule="auto"/>
        <w:ind w:left="720"/>
      </w:pPr>
      <w:r>
        <w:rPr>
          <w:lang w:val="es_ES" w:bidi="es_ES"/>
        </w:rPr>
      </w:r>
      <w:r>
        <w:rPr>
          <w:lang w:val="es_ES" w:bidi="es_ES"/>
        </w:rPr>
        <w:t>Agresor hebreo: uno de los hebreos que Moisés encuentra peleando, es el culpable que le responde a Moisés</w:t>
      </w:r>
    </w:p>
    <w:p>
      <w:pPr>
        <w:pStyle w:val="ListBullet"/>
        <w:spacing w:line="240" w:lineRule="auto"/>
        <w:ind w:left="720"/>
      </w:pPr>
      <w:r>
        <w:rPr>
          <w:lang w:val="es_ES" w:bidi="es_ES"/>
        </w:rPr>
      </w:r>
      <w:r>
        <w:rPr>
          <w:lang w:val="es_ES" w:bidi="es_ES"/>
        </w:rPr>
        <w:t>Segunda víctima hebrea: uno de los hebreos que Moisés encuentra peleando, no el culpable</w:t>
      </w:r>
    </w:p>
    <w:p>
      <w:pPr>
        <w:pStyle w:val="ListBullet"/>
        <w:spacing w:line="240" w:lineRule="auto"/>
        <w:ind w:left="720"/>
      </w:pPr>
      <w:r>
        <w:rPr>
          <w:lang w:val="es_ES" w:bidi="es_ES"/>
        </w:rPr>
      </w:r>
      <w:r>
        <w:rPr>
          <w:lang w:val="es_ES" w:bidi="es_ES"/>
        </w:rPr>
        <w:t>Faraón: rey de Egipto</w:t>
      </w:r>
    </w:p>
    <w:p>
      <w:pPr/>
      <w:r>
        <w:rPr>
          <w:lang w:val="es_ES" w:bidi="es_ES"/>
        </w:rPr>
      </w:r>
      <w:r>
        <w:rPr>
          <w:lang w:val="es_ES" w:bidi="es_ES"/>
        </w:rPr>
        <w:t>En grupo, dramaticen el texto dos veces. Deberán interpretar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interpretar este pasaje por segunda vez. En algunos puntos de la obra, detengan la actuación y pregunten a la persona que está interpretando el personaje, "¿Qué está sintiendo o pensando?" La gente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En los días en que los hebreos eran esclavizados por los egipcios y Moisés era un adulto, Moisés salió y observó el duro trabajo de su pueblo, los hebreos.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las personas que interpretan a los hebreos: "¿Qué están sintiendo o pensando?" La gente podría responder cosas como: "Agotados por años de trabajos muy duros y trato cruel", o "Enojados con los egipcios por esclavizarnos, pero también enojados con Dios por no hacer nada por salvarnos", o "Intrigados por saber cuándo nos rescatará Dios y cumplirá su promesa a nuestro antepasado Abraham de llevarnos de regreso a la tierra prometida".</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Durante su visita, Moisés vio a un egipcio golpeando a un hebreo.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"Me identifico con el pueblo hebreo y quiero salvarlo", o "¡Estoy enojado por la opresión de mi pueblo!" o "¡No puedo soportarlo más! ¡Tengo que hacer algo para ayudar! ¡Voy a matar a ese egipcio!"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Moisés se dio la vuelta y miró a su alrededor, pero no vio a nadie más, por lo que mató al egipcio y escondió el cuerpo en la arena.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"Al menos puedo salvar a este hebreo, incluso si no puedo ayudar a todos", o "Como nadie más iba a proteger a este hebreo inocente, decidí tomar el asunto en mis propias manos", o "Me vengué de los duros capataces egipcios de esclavos".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Al día siguiente, Moisés salió y se sorprendió al ver a dos hebreos peleando entre sí. Moisés le dijo al que comenzó la pelea: "¿Por qué estás golpeando a tu amigo?" Pero el hombre respondió: "¿Quién te hizo príncipe y juez sobre nosotros? ¿Planeas matarme como mataste al egipcio?"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las personas que interpretan a los hebreos combatientes: "¿Qué están sintiendo o pensando?" Las personas podrían responder cosas como: "Tenemos miedo de que seamos castigados por el crimen de Moisés", o "Resentidos de que Moisés piense que es uno de nosotros cuando ha vivido una vida fácil en el palacio mientras nosotros trabajamos duro como esclavos todos los días".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Entonces Moisés tuvo miedo porque se dio cuenta de que sus acciones eran conocidas.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"Expuesto porque el crimen que pensaba que cometí en secreto ahora es conocido por otras personas", o "Aterrorizado porque sé que el Faraón pronto se enterará e intentará matarme en represalia", o "Rechazado por los hebreos a quienes estaba buscando ayudar".</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El Faraón escuchó sobre lo que sucedió e intentó matar a Moisés, pero Moisés huyó hasta que llegó a una tierra llamada Madián y se detuvo junto a un pozo.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"Asustado y solo en una tierra extranjera", o "Rechazado tanto por los egipcios como por los hebreos", o "Me alegra haber escapado con vida, pero ahora no tengo nada y estoy en una tierra extraña", o "Cansado y sediento".</w:t>
      </w:r>
    </w:p>
    <w:p>
      <w:pPr>
        <w:pStyle w:val="ListBullet"/>
        <w:spacing w:line="240" w:lineRule="auto"/>
        <w:ind w:left="720"/>
      </w:pPr>
      <w:r>
        <w:rPr>
          <w:lang w:val="es_ES" w:bidi="es_ES"/>
        </w:rPr>
      </w:r>
      <w:r>
        <w:rPr>
          <w:lang w:val="es_ES" w:bidi="es_ES"/>
        </w:rPr>
        <w:t>Continúen con la actuación.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2:11–15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lang w:val="es_ES" w:bidi="es_ES"/>
        </w:rPr>
        <w:t xml:space="preserve">Un día, cuando Moisés era un hombre adulto, de unos 40 años, fue hasta su pueblo, los </w:t>
      </w:r>
      <w:r>
        <w:rPr>
          <w:b/>
          <w:lang w:val="es_ES" w:bidi="es_ES"/>
        </w:rPr>
        <w:t>hebreos</w:t>
      </w:r>
      <w:r>
        <w:rPr>
          <w:lang w:val="es_ES" w:bidi="es_ES"/>
        </w:rPr>
        <w:t xml:space="preserve">. Hebreo es un término que se usa para el pueblo elegido por </w:t>
      </w:r>
      <w:r>
        <w:rPr>
          <w:lang w:val="es_ES" w:bidi="es_ES"/>
        </w:rPr>
        <w:t>Dios</w:t>
      </w:r>
      <w:r>
        <w:rPr>
          <w:lang w:val="es_ES" w:bidi="es_ES"/>
        </w:rPr>
        <w:t xml:space="preserve">, también conocido como </w:t>
      </w:r>
      <w:r>
        <w:rPr>
          <w:lang w:val="es_ES" w:bidi="es_ES"/>
        </w:rPr>
        <w:t>israelitas</w:t>
      </w:r>
      <w:r>
        <w:rPr>
          <w:lang w:val="es_ES" w:bidi="es_ES"/>
        </w:rPr>
        <w:t xml:space="preserve">. Hebreo se refiere a los </w:t>
      </w:r>
      <w:r>
        <w:rPr>
          <w:lang w:val="es_ES" w:bidi="es_ES"/>
        </w:rPr>
        <w:t>descendientes</w:t>
      </w:r>
      <w:r>
        <w:rPr>
          <w:lang w:val="es_ES" w:bidi="es_ES"/>
        </w:rPr>
        <w:t xml:space="preserve"> de </w:t>
      </w:r>
      <w:r>
        <w:rPr>
          <w:lang w:val="es_ES" w:bidi="es_ES"/>
        </w:rPr>
        <w:t>Abraham</w:t>
      </w:r>
      <w:r>
        <w:rPr>
          <w:lang w:val="es_ES" w:bidi="es_ES"/>
        </w:rPr>
        <w:t xml:space="preserve"> a través de Isaac y Jacob. Recuerden que </w:t>
      </w:r>
      <w:r>
        <w:rPr>
          <w:lang w:val="es_ES" w:bidi="es_ES"/>
        </w:rPr>
        <w:t>hebreo</w:t>
      </w:r>
      <w:r>
        <w:rPr>
          <w:lang w:val="es_ES" w:bidi="es_ES"/>
        </w:rPr>
        <w:t xml:space="preserve"> está en el Glosario Principal. Usen la misma palabra para hebreo que han usado en los pasajes anteriores.</w:t>
      </w:r>
    </w:p>
    <w:p>
      <w:pPr/>
      <w:r>
        <w:rPr>
          <w:lang w:val="es_ES" w:bidi="es_ES"/>
        </w:rPr>
      </w:r>
      <w:r>
        <w:rPr>
          <w:lang w:val="es_ES" w:bidi="es_ES"/>
        </w:rPr>
        <w:t xml:space="preserve">Moisés vio sus cargas. Aquí la palabra </w:t>
      </w:r>
      <w:r>
        <w:rPr>
          <w:b/>
          <w:lang w:val="es_ES" w:bidi="es_ES"/>
        </w:rPr>
        <w:t>cargas</w:t>
      </w:r>
      <w:r>
        <w:rPr>
          <w:lang w:val="es_ES" w:bidi="es_ES"/>
        </w:rPr>
        <w:t xml:space="preserve"> se refiere al trabajo duro que los </w:t>
      </w:r>
      <w:r>
        <w:rPr>
          <w:lang w:val="es_ES" w:bidi="es_ES"/>
        </w:rPr>
        <w:t>esclavos</w:t>
      </w:r>
      <w:r>
        <w:rPr>
          <w:lang w:val="es_ES" w:bidi="es_ES"/>
        </w:rPr>
        <w:t xml:space="preserve"> hebreos soportaron. Los pasajes anteriores describían a los egipcios como </w:t>
      </w:r>
      <w:r>
        <w:rPr>
          <w:lang w:val="es_ES" w:bidi="es_ES"/>
        </w:rPr>
        <w:t>amos</w:t>
      </w:r>
      <w:r>
        <w:rPr>
          <w:lang w:val="es_ES" w:bidi="es_ES"/>
        </w:rPr>
        <w:t xml:space="preserve"> astutos y despiadados que amargaban la vida de los hebreos con trabajos forzados. Moisés observa este trato tan duro.</w:t>
      </w:r>
    </w:p>
    <w:p>
      <w:pPr/>
      <w:r>
        <w:rPr>
          <w:lang w:val="es_ES" w:bidi="es_ES"/>
        </w:rPr>
      </w:r>
      <w:r>
        <w:rPr>
          <w:lang w:val="es_ES" w:bidi="es_ES"/>
        </w:rPr>
        <w:t xml:space="preserve">Deténganse aquí y conversen en grupo sobre qué palabra o frase usarán para </w:t>
      </w:r>
      <w:r>
        <w:rPr>
          <w:b/>
          <w:lang w:val="es_ES" w:bidi="es_ES"/>
        </w:rPr>
        <w:t>cargas</w:t>
      </w:r>
      <w:r>
        <w:rPr>
          <w:lang w:val="es_ES" w:bidi="es_ES"/>
        </w:rPr>
        <w:t>. Pausen este audio aquí.</w:t>
      </w:r>
    </w:p>
    <w:p>
      <w:pPr/>
      <w:r>
        <w:rPr>
          <w:lang w:val="es_ES" w:bidi="es_ES"/>
        </w:rPr>
      </w:r>
      <w:r>
        <w:rPr>
          <w:lang w:val="es_ES" w:bidi="es_ES"/>
        </w:rPr>
        <w:t xml:space="preserve">Entonces Moisés vio a un egipcio golpeando a un hebreo, uno de su propio pueblo. </w:t>
      </w:r>
      <w:r>
        <w:rPr>
          <w:b/>
          <w:lang w:val="es_ES" w:bidi="es_ES"/>
        </w:rPr>
        <w:t>Egipcios</w:t>
      </w:r>
      <w:r>
        <w:rPr>
          <w:lang w:val="es_ES" w:bidi="es_ES"/>
        </w:rPr>
        <w:t xml:space="preserve"> se refiere a las personas de Egipto que esclavizaron al pueblo hebreo.</w:t>
      </w:r>
    </w:p>
    <w:p>
      <w:pPr/>
      <w:r>
        <w:rPr>
          <w:lang w:val="es_ES" w:bidi="es_ES"/>
        </w:rPr>
      </w:r>
      <w:r>
        <w:rPr>
          <w:lang w:val="es_ES" w:bidi="es_ES"/>
        </w:rPr>
        <w:t xml:space="preserve">"Dos veces" en la primera oración aclara que los hebreos eran el </w:t>
      </w:r>
      <w:r>
        <w:rPr>
          <w:b/>
          <w:lang w:val="es_ES" w:bidi="es_ES"/>
        </w:rPr>
        <w:t>propio pueblo</w:t>
      </w:r>
      <w:r>
        <w:rPr>
          <w:lang w:val="es_ES" w:bidi="es_ES"/>
        </w:rPr>
        <w:t xml:space="preserve"> de Moisés o sus "hermanos".</w:t>
      </w:r>
    </w:p>
    <w:p>
      <w:pPr/>
      <w:r>
        <w:rPr>
          <w:lang w:val="es_ES" w:bidi="es_ES"/>
        </w:rPr>
      </w:r>
      <w:r>
        <w:rPr>
          <w:lang w:val="es_ES" w:bidi="es_ES"/>
        </w:rPr>
        <w:t>Deténganse aquí y conversen en grupo sobre qué palabra o frase usarán para describir la relación cercana de Moisés con el pueblo hebreo. Pausen este audio aquí.</w:t>
      </w:r>
    </w:p>
    <w:p>
      <w:pPr/>
      <w:r>
        <w:rPr>
          <w:lang w:val="es_ES" w:bidi="es_ES"/>
        </w:rPr>
      </w:r>
      <w:r>
        <w:rPr>
          <w:lang w:val="es_ES" w:bidi="es_ES"/>
        </w:rPr>
        <w:t>Moisés vio al egipcio golpeando al hebreo. Anteriormente hablamos sobre la palabra "golpe", "impacto" o "ataque" en las tres luchas diferentes y sus diferentes resultados.</w:t>
      </w:r>
    </w:p>
    <w:p>
      <w:pPr/>
      <w:r>
        <w:rPr>
          <w:lang w:val="es_ES" w:bidi="es_ES"/>
        </w:rPr>
      </w:r>
      <w:r>
        <w:rPr>
          <w:lang w:val="es_ES" w:bidi="es_ES"/>
        </w:rPr>
        <w:t>Deténganse aquí y conversen en grupo sobre qué palabra o frase o si usarán diferentes palabras para describir la paliza en estos tres eventos. Pausen este audio aquí.</w:t>
      </w:r>
    </w:p>
    <w:p>
      <w:pPr/>
      <w:r>
        <w:rPr>
          <w:lang w:val="es_ES" w:bidi="es_ES"/>
        </w:rPr>
      </w:r>
      <w:r>
        <w:rPr>
          <w:lang w:val="es_ES" w:bidi="es_ES"/>
        </w:rPr>
        <w:t xml:space="preserve">Moisés miró a un lado y a otro y vio que no había nadie o que nadie estaba observando. Entonces Moisés golpeó al egipcio hasta la muerte y escondió el cuerpo del egipcio en la arena. La </w:t>
      </w:r>
      <w:r>
        <w:rPr>
          <w:b/>
          <w:lang w:val="es_ES" w:bidi="es_ES"/>
        </w:rPr>
        <w:t>arena</w:t>
      </w:r>
      <w:r>
        <w:rPr>
          <w:lang w:val="es_ES" w:bidi="es_ES"/>
        </w:rPr>
        <w:t xml:space="preserve"> es tierra muy fina y suelta, que vuela fácilmente con el viento o es arrastrada por el agua.</w:t>
      </w:r>
    </w:p>
    <w:p>
      <w:pPr/>
      <w:r>
        <w:rPr>
          <w:lang w:val="es_ES" w:bidi="es_ES"/>
        </w:rPr>
      </w:r>
      <w:r>
        <w:rPr>
          <w:lang w:val="es_ES" w:bidi="es_ES"/>
        </w:rPr>
        <w:t xml:space="preserve">Deténganse aquí y miren una imagen de </w:t>
      </w:r>
      <w:r>
        <w:rPr>
          <w:lang w:val="es_ES" w:bidi="es_ES"/>
        </w:rPr>
        <w:t>arena</w:t>
      </w:r>
      <w:r>
        <w:rPr>
          <w:lang w:val="es_ES" w:bidi="es_ES"/>
        </w:rPr>
        <w:t xml:space="preserve"> y conversen en grupo sobre qué palabra o frase usarán para describir la palabra arena. Pausen este audio aquí.</w:t>
      </w:r>
    </w:p>
    <w:p>
      <w:pPr/>
      <w:r>
        <w:rPr>
          <w:lang w:val="es_ES" w:bidi="es_ES"/>
        </w:rPr>
      </w:r>
      <w:r>
        <w:rPr>
          <w:lang w:val="es_ES" w:bidi="es_ES"/>
        </w:rPr>
        <w:t xml:space="preserve">Cuando Moisés salió al día siguiente, había dos hombres hebreos peleando. Moisés habló al </w:t>
      </w:r>
      <w:r>
        <w:rPr>
          <w:b/>
          <w:lang w:val="es_ES" w:bidi="es_ES"/>
        </w:rPr>
        <w:t>que estaba equivocado</w:t>
      </w:r>
      <w:r>
        <w:rPr>
          <w:lang w:val="es_ES" w:bidi="es_ES"/>
        </w:rPr>
        <w:t>. No sabemos cómo Moisés identificó a uno de los hebreos como el agresor o el malvado. Probablemente fuera el que estaba golpeando o pegándole al otro. Es posible que uno de los hombres fuera un capataz, un esclavo con cierta autoridad sobre un grupo, mientras que el otro fuera un trabajador, aunque ambos eran esclavos hebreos.</w:t>
      </w:r>
    </w:p>
    <w:p>
      <w:pPr/>
      <w:r>
        <w:rPr>
          <w:lang w:val="es_ES" w:bidi="es_ES"/>
        </w:rPr>
      </w:r>
      <w:r>
        <w:rPr>
          <w:lang w:val="es_ES" w:bidi="es_ES"/>
        </w:rPr>
        <w:t xml:space="preserve">Deténganse aquí y conversen en grupo sobre qué palabra o frase usarán para describir </w:t>
      </w:r>
      <w:r>
        <w:rPr>
          <w:b/>
          <w:lang w:val="es_ES" w:bidi="es_ES"/>
        </w:rPr>
        <w:t>al hebreo que estaba en falta</w:t>
      </w:r>
      <w:r>
        <w:rPr>
          <w:lang w:val="es_ES" w:bidi="es_ES"/>
        </w:rPr>
        <w:t>. Pausen este audio aquí.</w:t>
      </w:r>
    </w:p>
    <w:p>
      <w:pPr/>
      <w:r>
        <w:rPr>
          <w:lang w:val="es_ES" w:bidi="es_ES"/>
        </w:rPr>
      </w:r>
      <w:r>
        <w:rPr>
          <w:lang w:val="es_ES" w:bidi="es_ES"/>
        </w:rPr>
        <w:t xml:space="preserve">Moisés le dice al hombre: "¿Por qué estás golpeando a tu compañero?" </w:t>
      </w:r>
      <w:r>
        <w:rPr>
          <w:b/>
          <w:lang w:val="es_ES" w:bidi="es_ES"/>
        </w:rPr>
        <w:t>Compañero</w:t>
      </w:r>
      <w:r>
        <w:rPr>
          <w:lang w:val="es_ES" w:bidi="es_ES"/>
        </w:rPr>
        <w:t xml:space="preserve"> también podría ser "amigo" o "compañero hebreo" o "pariente".</w:t>
      </w:r>
    </w:p>
    <w:p>
      <w:pPr/>
      <w:r>
        <w:rPr>
          <w:lang w:val="es_ES" w:bidi="es_ES"/>
        </w:rPr>
      </w:r>
      <w:r>
        <w:rPr>
          <w:lang w:val="es_ES" w:bidi="es_ES"/>
        </w:rPr>
        <w:t xml:space="preserve">El hombre hebreo respondió: "¿Quién te hizo príncipe y juez sobre nosotros?" </w:t>
      </w:r>
      <w:r>
        <w:rPr>
          <w:b/>
          <w:lang w:val="es_ES" w:bidi="es_ES"/>
        </w:rPr>
        <w:t>Príncipe</w:t>
      </w:r>
      <w:r>
        <w:rPr>
          <w:lang w:val="es_ES" w:bidi="es_ES"/>
        </w:rPr>
        <w:t xml:space="preserve"> aquí significa "gobernante" u "oficial", no un </w:t>
      </w:r>
      <w:r>
        <w:rPr>
          <w:lang w:val="es_ES" w:bidi="es_ES"/>
        </w:rPr>
        <w:t>hijo</w:t>
      </w:r>
      <w:r>
        <w:rPr>
          <w:lang w:val="es_ES" w:bidi="es_ES"/>
        </w:rPr>
        <w:t xml:space="preserve"> de un </w:t>
      </w:r>
      <w:r>
        <w:rPr>
          <w:lang w:val="es_ES" w:bidi="es_ES"/>
        </w:rPr>
        <w:t>rey</w:t>
      </w:r>
      <w:r>
        <w:rPr>
          <w:lang w:val="es_ES" w:bidi="es_ES"/>
        </w:rPr>
        <w:t xml:space="preserve">. Significa uno que gobierna o tiene </w:t>
      </w:r>
      <w:r>
        <w:rPr>
          <w:lang w:val="es_ES" w:bidi="es_ES"/>
        </w:rPr>
        <w:t>autoridad</w:t>
      </w:r>
      <w:r>
        <w:rPr>
          <w:lang w:val="es_ES" w:bidi="es_ES"/>
        </w:rPr>
        <w:t xml:space="preserve">. Un </w:t>
      </w:r>
      <w:r>
        <w:rPr>
          <w:b/>
          <w:lang w:val="es_ES" w:bidi="es_ES"/>
        </w:rPr>
        <w:t>juez</w:t>
      </w:r>
      <w:r>
        <w:rPr>
          <w:lang w:val="es_ES" w:bidi="es_ES"/>
        </w:rPr>
        <w:t xml:space="preserve"> es alguien que resuelve disputas.</w:t>
      </w:r>
    </w:p>
    <w:p>
      <w:pPr/>
      <w:r>
        <w:rPr>
          <w:lang w:val="es_ES" w:bidi="es_ES"/>
        </w:rPr>
      </w:r>
      <w:r>
        <w:rPr>
          <w:lang w:val="es_ES" w:bidi="es_ES"/>
        </w:rPr>
        <w:t>Deténganse aquí y conversen en grupo sobre qué palabra o frase usarán para describir la frase "príncipe y juez". Pausen este audio aquí.</w:t>
      </w:r>
    </w:p>
    <w:p>
      <w:pPr/>
      <w:r>
        <w:rPr>
          <w:lang w:val="es_ES" w:bidi="es_ES"/>
        </w:rPr>
      </w:r>
      <w:r>
        <w:rPr>
          <w:lang w:val="es_ES" w:bidi="es_ES"/>
        </w:rPr>
        <w:t xml:space="preserve">Cuando el </w:t>
      </w:r>
      <w:r>
        <w:rPr>
          <w:lang w:val="es_ES" w:bidi="es_ES"/>
        </w:rPr>
        <w:t>Faraón</w:t>
      </w:r>
      <w:r>
        <w:rPr>
          <w:lang w:val="es_ES" w:bidi="es_ES"/>
        </w:rPr>
        <w:t xml:space="preserve"> escuchó que Moisés mató a un egipcio, el Faraón intentó matar a Moisés. Entonces, Moisés huye del Faraón.</w:t>
      </w:r>
    </w:p>
    <w:p>
      <w:pPr/>
      <w:r>
        <w:rPr>
          <w:lang w:val="es_ES" w:bidi="es_ES"/>
        </w:rPr>
      </w:r>
      <w:r>
        <w:rPr>
          <w:lang w:val="es_ES" w:bidi="es_ES"/>
        </w:rPr>
        <w:t xml:space="preserve">Moisés fue y se quedó en la tierra de </w:t>
      </w:r>
      <w:r>
        <w:rPr>
          <w:b/>
          <w:lang w:val="es_ES" w:bidi="es_ES"/>
        </w:rPr>
        <w:t>Madián</w:t>
      </w:r>
      <w:r>
        <w:rPr>
          <w:lang w:val="es_ES" w:bidi="es_ES"/>
        </w:rPr>
        <w:t xml:space="preserve"> y se sentó junto a un pozo. Madián es tanto el nombre de un lugar como de un grupo de personas. La ubicación exacta de Madián no se conoce porque era un pueblo nómada, pero es probable que se encuentre al este de Egipto. Los madianitas son parientes lejanos de los hebreos y también </w:t>
      </w:r>
      <w:r>
        <w:rPr>
          <w:lang w:val="es_ES" w:bidi="es_ES"/>
        </w:rPr>
        <w:t>adoran</w:t>
      </w:r>
      <w:r>
        <w:rPr>
          <w:lang w:val="es_ES" w:bidi="es_ES"/>
        </w:rPr>
        <w:t xml:space="preserve"> a Dios.</w:t>
      </w:r>
    </w:p>
    <w:p>
      <w:pPr/>
      <w:r>
        <w:rPr>
          <w:lang w:val="es_ES" w:bidi="es_ES"/>
        </w:rPr>
      </w:r>
      <w:r>
        <w:rPr>
          <w:lang w:val="es_ES" w:bidi="es_ES"/>
        </w:rPr>
        <w:t>Deténganse aquí y conversen en grupo sobre qué palabra o frase usarán para describir a Madián. Pausen este audio aquí.</w:t>
      </w:r>
    </w:p>
    <w:p>
      <w:pPr/>
      <w:r>
        <w:rPr>
          <w:lang w:val="es_ES" w:bidi="es_ES"/>
        </w:rPr>
      </w:r>
      <w:r>
        <w:rPr>
          <w:lang w:val="es_ES" w:bidi="es_ES"/>
        </w:rPr>
        <w:t xml:space="preserve">Esta frase sobre Moisés sentándose junto a un pozo podría significar tanto un evento momentáneo, como que estaba cansado de su largo viaje, como también que se estableció y vivió en Madián junto a un pozo. Un </w:t>
      </w:r>
      <w:r>
        <w:rPr>
          <w:b/>
          <w:lang w:val="es_ES" w:bidi="es_ES"/>
        </w:rPr>
        <w:t>pozo</w:t>
      </w:r>
      <w:r>
        <w:rPr>
          <w:lang w:val="es_ES" w:bidi="es_ES"/>
        </w:rPr>
        <w:t xml:space="preserve"> es un agujero profundo cavado en el suelo. El agua de una fuente subterránea llega a este hueco. Las personas usan una jarra de arcilla unida a una cuerda para sacar agua de este agujero profundo. El agua se usa para sus animales y para uso diario en la comunidad.</w:t>
      </w:r>
    </w:p>
    <w:p>
      <w:pPr/>
      <w:r>
        <w:rPr>
          <w:lang w:val="es_ES" w:bidi="es_ES"/>
        </w:rPr>
      </w:r>
      <w:r>
        <w:rPr>
          <w:lang w:val="es_ES" w:bidi="es_ES"/>
        </w:rPr>
        <w:t xml:space="preserve">Deténganse aquí y conversen en grupo sobre qué palabra o frase usarán para describir un </w:t>
      </w:r>
      <w:r>
        <w:rPr>
          <w:lang w:val="es_ES" w:bidi="es_ES"/>
        </w:rPr>
        <w:t>pozo</w:t>
      </w:r>
      <w:r>
        <w:rPr>
          <w:lang w:val="es_ES" w:bidi="es_ES"/>
        </w:rPr>
        <w:t>. Pausen este audio aquí.</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Éxodo 2:11–15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les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Éxodo 2:16–25</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2:16–25 y guárdenlo en sus corazones.</w:t>
      </w:r>
    </w:p>
    <w:p>
      <w:pPr/>
      <w:r>
        <w:rPr>
          <w:lang w:val="es_ES" w:bidi="es_ES"/>
        </w:rPr>
      </w:r>
      <w:r>
        <w:rPr>
          <w:lang w:val="es_ES" w:bidi="es_ES"/>
        </w:rPr>
        <w:t>Escuchen una versión en audio de Éxodo 2:16–25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sobre Dios o Jesús?</w:t>
      </w:r>
    </w:p>
    <w:p>
      <w:pPr>
        <w:pStyle w:val="ListBullet"/>
        <w:spacing w:line="240" w:lineRule="auto"/>
        <w:ind w:left="720"/>
      </w:pPr>
      <w:r>
        <w:rPr>
          <w:lang w:val="es_ES" w:bidi="es_ES"/>
        </w:rPr>
      </w:r>
      <w:r>
        <w:rPr>
          <w:lang w:val="es_ES" w:bidi="es_ES"/>
        </w:rPr>
        <w:t>¿Qué nos dice este pasaje sobre la gente?</w:t>
      </w:r>
    </w:p>
    <w:p>
      <w:pPr>
        <w:pStyle w:val="ListBullet"/>
        <w:spacing w:line="240" w:lineRule="auto"/>
        <w:ind w:left="720"/>
      </w:pPr>
      <w:r>
        <w:rPr>
          <w:lang w:val="es_ES" w:bidi="es_ES"/>
        </w:rPr>
      </w:r>
      <w:r>
        <w:rPr>
          <w:lang w:val="es_ES" w:bidi="es_ES"/>
        </w:rPr>
        <w:t>¿Cómo afecta este pasaje nuestra vida diaria?</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2:16–25 en la traducción que sea más fácil de entender.</w:t>
      </w:r>
    </w:p>
    <w:p>
      <w:pPr/>
      <w:r>
        <w:rPr>
          <w:lang w:val="es_ES" w:bidi="es_ES"/>
        </w:rPr>
      </w:r>
      <w:r>
        <w:rPr>
          <w:lang w:val="es_ES" w:bidi="es_ES"/>
        </w:rPr>
        <w:t>Esta historia explica cómo Moisés, un extranjero en una tierra extranjera, encuentra una nueva familia y un nuevo hogar. Anteriormente, Moisés huyó de su tierra natal en Egipto después de enojar al rey egipcio, o al Faraón. Ahora Moisés es un extranjero en la tierra nueva y extranjera de los madianitas.</w:t>
      </w:r>
    </w:p>
    <w:p>
      <w:pPr/>
      <w:r>
        <w:rPr>
          <w:lang w:val="es_ES" w:bidi="es_ES"/>
        </w:rPr>
      </w:r>
      <w:r>
        <w:rPr>
          <w:lang w:val="es_ES" w:bidi="es_ES"/>
        </w:rPr>
        <w:t xml:space="preserve">Deténganse aquí y observen como grupo un mapa de </w:t>
      </w:r>
      <w:r>
        <w:rPr>
          <w:lang w:val="es_ES" w:bidi="es_ES"/>
        </w:rPr>
        <w:t>Egipto y Madián</w:t>
      </w:r>
      <w:r>
        <w:rPr>
          <w:lang w:val="es_ES" w:bidi="es_ES"/>
        </w:rPr>
        <w:t>. Pausen este audio aquí.</w:t>
      </w:r>
    </w:p>
    <w:p>
      <w:pPr/>
      <w:r>
        <w:rPr>
          <w:lang w:val="es_ES" w:bidi="es_ES"/>
        </w:rPr>
      </w:r>
      <w:r>
        <w:rPr>
          <w:lang w:val="es_ES" w:bidi="es_ES"/>
        </w:rPr>
        <w:t>Al final de la última historia, Moisés se sentó al lado de un pozo de agua en la tierra de Madián. El sacerdote de Madián vivía cerca de ese pozo. Un sacerdote era alguien que actuaba como portavoz de las personas ante Dios. Un sacerdote presentaba los regalos de las personas a Dios. El sacerdote de Madián tenía siete hijas, y al comienzo de esta historia van al pozo para sacar agua para que beba su rebaño de animales. Estas hijas probablemente no estaban casadas, aunque algunas de ellas probablemente tenían la edad suficiente para casarse. Los animales que trajeron al pozo probablemente eran ovejas o cabras, y eran una parte importante de la riqueza y el sustento de la familia del sacerdote de Madián. Las hijas vinieron al pozo para obtener agua para sus animales. En ese tiempo, las personas bajaban un recipiente al pozo, lo llenaban de agua, luego lo sacaban nuevamente y vertían el agua del recipiente en los abrevaderos para que sus animales bebieran.</w:t>
      </w:r>
    </w:p>
    <w:p>
      <w:pPr/>
      <w:r>
        <w:rPr>
          <w:lang w:val="es_ES" w:bidi="es_ES"/>
        </w:rPr>
      </w:r>
      <w:r>
        <w:rPr>
          <w:lang w:val="es_ES" w:bidi="es_ES"/>
        </w:rPr>
        <w:t xml:space="preserve">Deténganse aquí y, en grupo, miren una imagen de una </w:t>
      </w:r>
      <w:r>
        <w:rPr>
          <w:lang w:val="es_ES" w:bidi="es_ES"/>
        </w:rPr>
        <w:t>oveja</w:t>
      </w:r>
      <w:r>
        <w:rPr>
          <w:lang w:val="es_ES" w:bidi="es_ES"/>
        </w:rPr>
        <w:t xml:space="preserve">, una </w:t>
      </w:r>
      <w:r>
        <w:rPr>
          <w:lang w:val="es_ES" w:bidi="es_ES"/>
        </w:rPr>
        <w:t>cabra</w:t>
      </w:r>
      <w:r>
        <w:rPr>
          <w:lang w:val="es_ES" w:bidi="es_ES"/>
        </w:rPr>
        <w:t xml:space="preserve">, un </w:t>
      </w:r>
      <w:r>
        <w:rPr>
          <w:lang w:val="es_ES" w:bidi="es_ES"/>
        </w:rPr>
        <w:t>pozo</w:t>
      </w:r>
      <w:r>
        <w:rPr>
          <w:lang w:val="es_ES" w:bidi="es_ES"/>
        </w:rPr>
        <w:t xml:space="preserve">, un </w:t>
      </w:r>
      <w:r>
        <w:rPr>
          <w:lang w:val="es_ES" w:bidi="es_ES"/>
        </w:rPr>
        <w:t>recipiente para sacar agua</w:t>
      </w:r>
      <w:r>
        <w:rPr>
          <w:lang w:val="es_ES" w:bidi="es_ES"/>
        </w:rPr>
        <w:t xml:space="preserve"> y un </w:t>
      </w:r>
      <w:r>
        <w:rPr>
          <w:lang w:val="es_ES" w:bidi="es_ES"/>
        </w:rPr>
        <w:t>abrevadero</w:t>
      </w:r>
      <w:r>
        <w:rPr>
          <w:lang w:val="es_ES" w:bidi="es_ES"/>
        </w:rPr>
        <w:t>. Pausen este audio aquí.</w:t>
      </w:r>
    </w:p>
    <w:p>
      <w:pPr/>
      <w:r>
        <w:rPr>
          <w:lang w:val="es_ES" w:bidi="es_ES"/>
        </w:rPr>
      </w:r>
      <w:r>
        <w:rPr>
          <w:lang w:val="es_ES" w:bidi="es_ES"/>
        </w:rPr>
        <w:t>Mientras las hijas recolectaban agua, algunos pastores se acercaron y las alejaron del pozo. Estos pastores eran hombres que tenían sus propios rebaños de animales. El pozo no les pertenecía, pero no querían compartirlo con las jóvenes ni permitir que las jóvenes hicieran uso de él. En ese tiempo, generalmente eran los jóvenes del hogar los que iban a recoger agua para que el rebaño de su familia bebiera; sin embargo, el sacerdote de Madián no tenía hijos, por lo que tuvo que enviar a sus hijas para hacer este trabajo en su lugar. Esto creó un problema, porque las jóvenes probablemente tenían miedo de los pastores mayores y más agresivos.</w:t>
      </w:r>
    </w:p>
    <w:p>
      <w:pPr/>
      <w:r>
        <w:rPr>
          <w:lang w:val="es_ES" w:bidi="es_ES"/>
        </w:rPr>
      </w:r>
      <w:r>
        <w:rPr>
          <w:lang w:val="es_ES" w:bidi="es_ES"/>
        </w:rPr>
        <w:t>Moisés ve a los pastores varones que alejan a las jóvenes. Se pone de pie y rescata a las jóvenes. Puede que haya expulsado a los pastores hombres, o les haya ordenado que dejaran en paz a las jóvenes. Moisés entonces hasta ayudó a las hijas a recoger el agua y llenar los abrevaderos para que sus animales bebieran. Esta escena nos dice varias cosas sobre Moisés. Nos dice que Moisés es un hombre virtuoso. Se preocupa profundamente por la justicia y la equidad, y ayuda a los necesitados. Moisés se preocupa especialmente por defender a los que son débiles de los que son fuertes. Su defensa de las hijas de Reuel es como su defensa del esclavo israelita maltratado por el egipcio en una historia anterior.</w:t>
      </w:r>
    </w:p>
    <w:p>
      <w:pPr/>
      <w:r>
        <w:rPr>
          <w:lang w:val="es_ES" w:bidi="es_ES"/>
        </w:rPr>
      </w:r>
      <w:r>
        <w:rPr>
          <w:lang w:val="es_ES" w:bidi="es_ES"/>
        </w:rPr>
        <w:t>Después de que terminaron de darles agua a los animales, las siete jóvenes se apresuraron a casa. Vinieron a su padre, el sacerdote de Madián, cuyo nombre era Reuel. Reuel les preguntó a sus hijas por qué habían regresado a casa tan pronto ese día. Las hijas de Reuel explicaron que un hombre las había rescatado de los pastores, y que las había ayudado a recoger el agua en los abrevaderos. Las hijas y Reuel aún no saben quién es Moisés, y las hijas lo llaman simplemente "un egipcio". Moisés era en realidad un israelita, pero había sido criado en el hogar del rey de Egipto; las hijas pueden haber pensado que Moisés era un egipcio por la forma en que se vestía o hablaba.</w:t>
      </w:r>
    </w:p>
    <w:p>
      <w:pPr/>
      <w:r>
        <w:rPr>
          <w:lang w:val="es_ES" w:bidi="es_ES"/>
        </w:rPr>
      </w:r>
      <w:r>
        <w:rPr>
          <w:lang w:val="es_ES" w:bidi="es_ES"/>
        </w:rPr>
        <w:t>Reuel les preguntó a sus hijas dónde estaba el hombre que las había rescatado y por qué lo habían dejado atrás en el pozo. Reuel hizo estas preguntas para mostrar su gran sorpresa de que sus hijas no invitaran a Moisés a su casa con ellas, porque en ese tiempo las personas generalmente mostraban su gratitud invitando a alguien a su hogar y dándole una comida. Reuel ahora quiere mostrar su gratitud a Moisés por rescatar a sus hijas, por lo que les instruye que regresen e inviten a Moisés a comer con ellas.</w:t>
      </w:r>
    </w:p>
    <w:p>
      <w:pPr/>
      <w:r>
        <w:rPr>
          <w:lang w:val="es_ES" w:bidi="es_ES"/>
        </w:rPr>
      </w:r>
      <w:r>
        <w:rPr>
          <w:lang w:val="es_ES" w:bidi="es_ES"/>
        </w:rPr>
        <w:t>Deténganse y conversen sobre esta pregunta en grupo: ¿Qué tipo de costumbres tienen para mostrar su gratitud a alguien? ¿Qué sucede cuando se les olvida hacer esto? Cuenten una historia sobre un momento en que ustedes o alguien que conocen se olvidó de mostrar su gratitud a alguien. Pausen la grabación aquí.</w:t>
      </w:r>
    </w:p>
    <w:p>
      <w:pPr/>
      <w:r>
        <w:rPr>
          <w:lang w:val="es_ES" w:bidi="es_ES"/>
        </w:rPr>
      </w:r>
      <w:r>
        <w:rPr>
          <w:lang w:val="es_ES" w:bidi="es_ES"/>
        </w:rPr>
        <w:t>La historia avanza en el tiempo aquí y no muestra la invitación de las hijas a Moisés o la comida que Moisés compartió con Reuel y su familia. Reuel le dio a su hija Séfora a Moisés para que se casara, y Moisés estaba feliz de vivir en el hogar de Reuel. Reuel hizo a Moisés un miembro de su familia, lo que muestra lo complacido que Reuel debe haber estado con Moisés. No le daría a su hija en matrimonio con Moisés si desconfiaba de Moisés o le desagradaba. Algún tiempo después, Séfora dio a luz a un hijo. Moisés llamó a su hijo "Gersón". En el idioma de Moisés, "Gersón" significaba "un extranjero"; Moisés explicó que eligió este nombre porque él mismo había sido un extranjero en la tierra de Madián. Este nombre era muy importante para Moisés, porque Moisés era un extranjero que huyó de su tierra natal y de su pueblo. Pero encontró un nuevo hogar y una nueva familia.</w:t>
      </w:r>
    </w:p>
    <w:p>
      <w:pPr/>
      <w:r>
        <w:rPr>
          <w:lang w:val="es_ES" w:bidi="es_ES"/>
        </w:rPr>
      </w:r>
      <w:r>
        <w:rPr>
          <w:lang w:val="es_ES" w:bidi="es_ES"/>
        </w:rPr>
        <w:t>Deténganse aquí y conversen sobre esta pregunta en grupo: ¿Cuáles son las costumbres para poner nombres en su cultura? ¿Cómo eligen los nombres para los bebés recién nacidos? ¿Qué tipo de significado especial tienen los nombres de los niños en su cultura? Pausen la grabación aquí.</w:t>
      </w:r>
    </w:p>
    <w:p>
      <w:pPr/>
      <w:r>
        <w:rPr>
          <w:lang w:val="es_ES" w:bidi="es_ES"/>
        </w:rPr>
      </w:r>
      <w:r>
        <w:rPr>
          <w:lang w:val="es_ES" w:bidi="es_ES"/>
        </w:rPr>
        <w:t>La historia ahora regresa a Egipto, la tierra natal de Moisés. En algún momento mientras Moisés estaba viviendo con Reuel, el rey de Egipto murió. Sin embargo, los israelitas continuaron siendo esclavos de los egipcios. Su dificultad y sufrimiento continuaron siendo muy grandes, y gimieron en su cautiverio. Estos son gritos de agonía y llanto. Clamaron a Dios que los rescatara de su esclavitud. Dios escuchó sus clamores pidiendo ayuda, y Dios recordó la promesa que había hecho con Abraham, Isaac y Jacob, los antepasados de los israelitas. Dios les había prometido a estos hombres que bendeciría a sus descendientes, los rescataría de la opresión y los llevaría a una tierra especial para que habitaran. En este momento de la historia, Dios escucha a los israelitas; ve su sufrimiento; y recuerda su promesa. Dios quiere ayudarlos, porque son su pueblo. Dios sabía que era hora de salvarlos de la esclavitud.</w:t>
      </w:r>
    </w:p>
    <w:p>
      <w:pPr/>
      <w:r>
        <w:rPr>
          <w:lang w:val="es_ES" w:bidi="es_ES"/>
        </w:rPr>
      </w:r>
      <w:r>
        <w:rPr>
          <w:lang w:val="es_ES" w:bidi="es_ES"/>
        </w:rPr>
        <w:t>Esta historia enfatiza el deseo de Dios de rescatar a los que están oprimidos y necesitan de él. La historia enfatiza esto primero contando cómo Moisés rescató a las hijas del sacerdote de Madián, y termina relatando cómo Dios recordó su promesa de rescatar a los israelitas de la esclavitud. El deseo de Moisés de salvar a las hijas nos recuerda el deseo de Dios de salvar a los israelitas.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2:16–25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siete escenas.</w:t>
      </w:r>
    </w:p>
    <w:p>
      <w:pPr/>
      <w:r>
        <w:rPr>
          <w:lang w:val="es_ES" w:bidi="es_ES"/>
        </w:rPr>
      </w:r>
      <w:r>
        <w:rPr>
          <w:b/>
          <w:lang w:val="es_ES" w:bidi="es_ES"/>
        </w:rPr>
        <w:t>En la primera escena:</w:t>
      </w:r>
      <w:r>
        <w:rPr>
          <w:lang w:val="es_ES" w:bidi="es_ES"/>
        </w:rPr>
        <w:t xml:space="preserve"> Las hijas de Reuel, el sacerdote de Madián (quien también es llamado Jetro), vienen a un pozo a sacar agua para sus ovejas.</w:t>
      </w:r>
    </w:p>
    <w:p>
      <w:pPr/>
      <w:r>
        <w:rPr>
          <w:lang w:val="es_ES" w:bidi="es_ES"/>
        </w:rPr>
      </w:r>
      <w:r>
        <w:rPr>
          <w:b/>
          <w:lang w:val="es_ES" w:bidi="es_ES"/>
        </w:rPr>
        <w:t>En la segunda escena:</w:t>
      </w:r>
      <w:r>
        <w:rPr>
          <w:lang w:val="es_ES" w:bidi="es_ES"/>
        </w:rPr>
        <w:t xml:space="preserve"> Un grupo de pastores viene y aleja a las hijas.</w:t>
      </w:r>
    </w:p>
    <w:p>
      <w:pPr/>
      <w:r>
        <w:rPr>
          <w:lang w:val="es_ES" w:bidi="es_ES"/>
        </w:rPr>
      </w:r>
      <w:r>
        <w:rPr>
          <w:b/>
          <w:lang w:val="es_ES" w:bidi="es_ES"/>
        </w:rPr>
        <w:t>En la tercera escena:</w:t>
      </w:r>
      <w:r>
        <w:rPr>
          <w:lang w:val="es_ES" w:bidi="es_ES"/>
        </w:rPr>
        <w:t xml:space="preserve"> Moisés defiende a las hijas de los pastores. Moisés entonces ayuda a las hijas a sacar agua para sus ovejas.</w:t>
      </w:r>
    </w:p>
    <w:p>
      <w:pPr/>
      <w:r>
        <w:rPr>
          <w:lang w:val="es_ES" w:bidi="es_ES"/>
        </w:rPr>
      </w:r>
      <w:r>
        <w:rPr>
          <w:b/>
          <w:lang w:val="es_ES" w:bidi="es_ES"/>
        </w:rPr>
        <w:t>En la cuarta escena:</w:t>
      </w:r>
      <w:r>
        <w:rPr>
          <w:lang w:val="es_ES" w:bidi="es_ES"/>
        </w:rPr>
        <w:t xml:space="preserve"> Las hijas regresan a casa y le cuentan a su padre, Reuel, todo lo que sucedió en el pozo. Reuel les instruye que inviten a Moisés a venir a su casa y comer con ellos.</w:t>
      </w:r>
    </w:p>
    <w:p>
      <w:pPr/>
      <w:r>
        <w:rPr>
          <w:lang w:val="es_ES" w:bidi="es_ES"/>
        </w:rPr>
      </w:r>
      <w:r>
        <w:rPr>
          <w:b/>
          <w:lang w:val="es_ES" w:bidi="es_ES"/>
        </w:rPr>
        <w:t>En la quinta escena:</w:t>
      </w:r>
      <w:r>
        <w:rPr>
          <w:lang w:val="es_ES" w:bidi="es_ES"/>
        </w:rPr>
        <w:t xml:space="preserve"> Moisés se casa con Séfora, una de las hijas de Reuel.</w:t>
      </w:r>
    </w:p>
    <w:p>
      <w:pPr/>
      <w:r>
        <w:rPr>
          <w:lang w:val="es_ES" w:bidi="es_ES"/>
        </w:rPr>
      </w:r>
      <w:r>
        <w:rPr>
          <w:b/>
          <w:lang w:val="es_ES" w:bidi="es_ES"/>
        </w:rPr>
        <w:t>En la sexta escena:</w:t>
      </w:r>
      <w:r>
        <w:rPr>
          <w:lang w:val="es_ES" w:bidi="es_ES"/>
        </w:rPr>
        <w:t xml:space="preserve"> Séfora da a luz a un hijo, y Moisés llama al bebé "Gersón".</w:t>
      </w:r>
    </w:p>
    <w:p>
      <w:pPr/>
      <w:r>
        <w:rPr>
          <w:lang w:val="es_ES" w:bidi="es_ES"/>
        </w:rPr>
      </w:r>
      <w:r>
        <w:rPr>
          <w:b/>
          <w:lang w:val="es_ES" w:bidi="es_ES"/>
        </w:rPr>
        <w:t>En la séptima escena:</w:t>
      </w:r>
      <w:r>
        <w:rPr>
          <w:lang w:val="es_ES" w:bidi="es_ES"/>
        </w:rPr>
        <w:t xml:space="preserve"> El rey de Egipto muere, y el pueblo de Israel clama a Dios para que los libere de su esclavitud. Dios escucha sus clamores y recuerda su pacto con Abraham.</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Reuel, el sacerdote de Madián (también llamado "Reuel")</w:t>
      </w:r>
    </w:p>
    <w:p>
      <w:pPr>
        <w:pStyle w:val="ListBullet"/>
        <w:spacing w:line="240" w:lineRule="auto"/>
        <w:ind w:left="720"/>
      </w:pPr>
      <w:r>
        <w:rPr>
          <w:lang w:val="es_ES" w:bidi="es_ES"/>
        </w:rPr>
      </w:r>
      <w:r>
        <w:rPr>
          <w:lang w:val="es_ES" w:bidi="es_ES"/>
        </w:rPr>
        <w:t>La hija de Reuel, Séfora</w:t>
      </w:r>
    </w:p>
    <w:p>
      <w:pPr>
        <w:pStyle w:val="ListBullet"/>
        <w:spacing w:line="240" w:lineRule="auto"/>
        <w:ind w:left="720"/>
      </w:pPr>
      <w:r>
        <w:rPr>
          <w:lang w:val="es_ES" w:bidi="es_ES"/>
        </w:rPr>
      </w:r>
      <w:r>
        <w:rPr>
          <w:lang w:val="es_ES" w:bidi="es_ES"/>
        </w:rPr>
        <w:t>Las otras seis hijas de Reuel</w:t>
      </w:r>
    </w:p>
    <w:p>
      <w:pPr>
        <w:pStyle w:val="ListBullet"/>
        <w:spacing w:line="240" w:lineRule="auto"/>
        <w:ind w:left="720"/>
      </w:pPr>
      <w:r>
        <w:rPr>
          <w:lang w:val="es_ES" w:bidi="es_ES"/>
        </w:rPr>
      </w:r>
      <w:r>
        <w:rPr>
          <w:lang w:val="es_ES" w:bidi="es_ES"/>
        </w:rPr>
        <w:t>Un grupo de pastores hombres</w:t>
      </w:r>
    </w:p>
    <w:p>
      <w:pPr>
        <w:pStyle w:val="ListBullet"/>
        <w:spacing w:line="240" w:lineRule="auto"/>
        <w:ind w:left="720"/>
      </w:pPr>
      <w:r>
        <w:rPr>
          <w:lang w:val="es_ES" w:bidi="es_ES"/>
        </w:rPr>
      </w:r>
      <w:r>
        <w:rPr>
          <w:lang w:val="es_ES" w:bidi="es_ES"/>
        </w:rPr>
        <w:t>Faraón, el rey de Egipto</w:t>
      </w:r>
    </w:p>
    <w:p>
      <w:pPr>
        <w:pStyle w:val="ListBullet"/>
        <w:spacing w:line="240" w:lineRule="auto"/>
        <w:ind w:left="720"/>
      </w:pPr>
      <w:r>
        <w:rPr>
          <w:lang w:val="es_ES" w:bidi="es_ES"/>
        </w:rPr>
      </w:r>
      <w:r>
        <w:rPr>
          <w:lang w:val="es_ES" w:bidi="es_ES"/>
        </w:rPr>
        <w:t>El pueblo de Israel</w:t>
      </w:r>
    </w:p>
    <w:p>
      <w:pPr>
        <w:pStyle w:val="ListBullet"/>
        <w:spacing w:line="240" w:lineRule="auto"/>
        <w:ind w:left="720"/>
      </w:pPr>
      <w:r>
        <w:rPr>
          <w:lang w:val="es_ES" w:bidi="es_ES"/>
        </w:rPr>
      </w:r>
      <w:r>
        <w:rPr>
          <w:lang w:val="es_ES" w:bidi="es_ES"/>
        </w:rPr>
        <w:t>Y Dios</w:t>
      </w:r>
    </w:p>
    <w:p>
      <w:pPr/>
      <w:r>
        <w:rPr>
          <w:lang w:val="es_ES" w:bidi="es_ES"/>
        </w:rPr>
      </w:r>
      <w:r>
        <w:rPr>
          <w:lang w:val="es_ES" w:bidi="es_ES"/>
        </w:rPr>
        <w:t>Como grupo, presten atención a estas partes del contexto del pasaje: Reuel y sus hijas viven en la tierra de Madián. Las hijas de Reuel van de su hogar a un pozo, luego de regreso a casa. Reuel les dice que regresen al pozo nuevamente y que inviten a Moisés a su hogar. Sin embargo, la Biblia no describe la escena de la invitación de las hijas a Moisés; en cambio, la historia en la Biblia salta a un momento posterior cuando Moisés está viviendo en el hogar de Reuel y Reuel le da a su hija Séfora en matrimonio. Después de esto, la historia se aleja de la tierra de Madián y regresa a la tierra de Egipto, donde el rey de Egipto acaba de morir y los israelitas esclavizados continúan sufriendo.</w:t>
      </w:r>
    </w:p>
    <w:p>
      <w:pPr/>
      <w:r>
        <w:rPr>
          <w:lang w:val="es_ES" w:bidi="es_ES"/>
        </w:rPr>
      </w:r>
      <w:r>
        <w:rPr>
          <w:lang w:val="es_ES" w:bidi="es_ES"/>
        </w:rPr>
        <w:t>En la primera escena, Moisés ya está sentado al lado del pozo. Luego, las siete hijas de Reuel, el sacerdote de Madián, vienen con su rebaño a un pozo para poder darles el agua a sus ovejas para que beban.</w:t>
      </w:r>
    </w:p>
    <w:p>
      <w:pPr/>
      <w:r>
        <w:rPr>
          <w:lang w:val="es_ES" w:bidi="es_ES"/>
        </w:rPr>
      </w:r>
      <w:r>
        <w:rPr>
          <w:lang w:val="es_ES" w:bidi="es_ES"/>
        </w:rPr>
        <w:t xml:space="preserve">Deténganse y muestren una imagen de una </w:t>
      </w:r>
      <w:r>
        <w:rPr>
          <w:b/>
          <w:lang w:val="es_ES" w:bidi="es_ES"/>
        </w:rPr>
        <w:t>oveja</w:t>
      </w:r>
      <w:r>
        <w:rPr>
          <w:lang w:val="es_ES" w:bidi="es_ES"/>
        </w:rPr>
        <w:t xml:space="preserve">, una </w:t>
      </w:r>
      <w:r>
        <w:rPr>
          <w:b/>
          <w:lang w:val="es_ES" w:bidi="es_ES"/>
        </w:rPr>
        <w:t>cabra</w:t>
      </w:r>
      <w:r>
        <w:rPr>
          <w:lang w:val="es_ES" w:bidi="es_ES"/>
        </w:rPr>
        <w:t xml:space="preserve">, un </w:t>
      </w:r>
      <w:r>
        <w:rPr>
          <w:b/>
          <w:lang w:val="es_ES" w:bidi="es_ES"/>
        </w:rPr>
        <w:t>pozo</w:t>
      </w:r>
      <w:r>
        <w:rPr>
          <w:lang w:val="es_ES" w:bidi="es_ES"/>
        </w:rPr>
        <w:t xml:space="preserve">, un </w:t>
      </w:r>
      <w:r>
        <w:rPr>
          <w:b/>
          <w:lang w:val="es_ES" w:bidi="es_ES"/>
        </w:rPr>
        <w:t>recipiente para sacar agua</w:t>
      </w:r>
      <w:r>
        <w:rPr>
          <w:lang w:val="es_ES" w:bidi="es_ES"/>
        </w:rPr>
        <w:t xml:space="preserve"> y un </w:t>
      </w:r>
      <w:r>
        <w:rPr>
          <w:b/>
          <w:lang w:val="es_ES" w:bidi="es_ES"/>
        </w:rPr>
        <w:t>abrevadero</w:t>
      </w:r>
      <w:r>
        <w:rPr>
          <w:lang w:val="es_ES" w:bidi="es_ES"/>
        </w:rPr>
        <w:t>. Pausen la grabación aquí.</w:t>
      </w:r>
    </w:p>
    <w:p>
      <w:pPr/>
      <w:r>
        <w:rPr>
          <w:lang w:val="es_ES" w:bidi="es_ES"/>
        </w:rPr>
      </w:r>
      <w:r>
        <w:rPr>
          <w:lang w:val="es_ES" w:bidi="es_ES"/>
        </w:rPr>
        <w:t>La historia no dice cuánto trabajo completaron las hijas antes de que los pastores vinieran a alejarlas. Es posible que las hijas ya hubieran llenado los recipientes con agua y comenzado a verterla en los abrevaderos cuando llegaron los pastores, o que recién hubieran comenzado a bajar sus recipientes al pozo.</w:t>
      </w:r>
    </w:p>
    <w:p>
      <w:pPr/>
      <w:r>
        <w:rPr>
          <w:lang w:val="es_ES" w:bidi="es_ES"/>
        </w:rPr>
      </w:r>
      <w:r>
        <w:rPr>
          <w:lang w:val="es_ES" w:bidi="es_ES"/>
        </w:rPr>
        <w:t>En la segunda escena, unos pastores hombres vienen y alejan del pozo a las hijas de Reuel. Son más fuertes y tal vez mayores que las hijas de Reuel, por lo que las hijas tienen miedo de ellos. Los pastores hombres no quieren que las jóvenes usen el agua.</w:t>
      </w:r>
    </w:p>
    <w:p>
      <w:pPr/>
      <w:r>
        <w:rPr>
          <w:lang w:val="es_ES" w:bidi="es_ES"/>
        </w:rPr>
      </w:r>
      <w:r>
        <w:rPr>
          <w:lang w:val="es_ES" w:bidi="es_ES"/>
        </w:rPr>
        <w:t>En la tercera escena, Moisés rescata a las hijas de Reuel. El pasaje de la Biblia no establece claramente cómo Moisés hace esto. Puede ser que Moisés haya expulsado a los pastores, o puede que les haya ordenado que dejaran en paz a las muchachas, y los pastores, por miedo a Moisés, lo obedecieron. Pero la Biblia es clara en que Moisés ayudó a las jóvenes: la palabra hebrea en la historia dice que las "salvó" o "rescató". Moisés no solo salva a las jóvenes de los pastores; también se queda con ellas y las ayuda a dar agua al rebaño de las jóvenes.</w:t>
      </w:r>
    </w:p>
    <w:p>
      <w:pPr/>
      <w:r>
        <w:rPr>
          <w:lang w:val="es_ES" w:bidi="es_ES"/>
        </w:rPr>
      </w:r>
      <w:r>
        <w:rPr>
          <w:lang w:val="es_ES" w:bidi="es_ES"/>
        </w:rPr>
        <w:t>En la cuarta escena, las hijas regresan a casa y le dicen a su padre lo que sucedió en el pozo. Reuel les hace a sus hijas dos preguntas: ya que Moisés las rescató, ¿por qué no está Moisés con ellas ahora? ¿Por qué lo dejaron en el pozo? Reuel hace estas preguntas porque está tan sorprendido. Está sorprendido de que sus hijas no mostraran su gratitud a Moisés invitándolo a su casa con ellas. Reuel cree que él y sus hijas deben darle a Moisés una comida para mostrar lo agradecidos que están por su ayuda. Reuel entonces les dice a sus hijas que regresen e inviten a Moisés a su hogar para comer con ellas.</w:t>
      </w:r>
    </w:p>
    <w:p>
      <w:pPr/>
      <w:r>
        <w:rPr>
          <w:lang w:val="es_ES" w:bidi="es_ES"/>
        </w:rPr>
      </w:r>
      <w:r>
        <w:rPr>
          <w:lang w:val="es_ES" w:bidi="es_ES"/>
        </w:rPr>
        <w:t>En la quinta escena, ha pasado algún tiempo, y Moisés ahora está viviendo en la casa de Reuel. Las jóvenes deben haber regresado para invitar a Moisés a su hogar para comer con ellas, y Moisés debe haber aceptado, pero esta escena no está en la Biblia. Reuel le da a su hija Séfora a Moisés para que se case con ella.</w:t>
      </w:r>
    </w:p>
    <w:p>
      <w:pPr/>
      <w:r>
        <w:rPr>
          <w:lang w:val="es_ES" w:bidi="es_ES"/>
        </w:rPr>
      </w:r>
      <w:r>
        <w:rPr>
          <w:lang w:val="es_ES" w:bidi="es_ES"/>
        </w:rPr>
        <w:t>En la sexta escena, Séfora da a luz a su hijo con Moisés. Moisés nombra al hijo "Gersón". En hebreo, "Gersón" significa un "extranjero". Este nombre tiene un significado especial y personal para Moisés, porque el propio Moisés ha sido un extranjero en una tierra extraña.</w:t>
      </w:r>
    </w:p>
    <w:p>
      <w:pPr/>
      <w:r>
        <w:rPr>
          <w:lang w:val="es_ES" w:bidi="es_ES"/>
        </w:rPr>
      </w:r>
      <w:r>
        <w:rPr>
          <w:lang w:val="es_ES" w:bidi="es_ES"/>
        </w:rPr>
        <w:t>En la séptima escena, la historia se mueve de Madián, la tierra del nuevo hogar de Moisés, a Egipto, su antiguo hogar.</w:t>
      </w:r>
    </w:p>
    <w:p>
      <w:pPr/>
      <w:r>
        <w:rPr>
          <w:lang w:val="es_ES" w:bidi="es_ES"/>
        </w:rPr>
      </w:r>
      <w:r>
        <w:rPr>
          <w:lang w:val="es_ES" w:bidi="es_ES"/>
        </w:rPr>
        <w:t xml:space="preserve">Deténganse y busquen un mapa que muestre tanto </w:t>
      </w:r>
      <w:r>
        <w:rPr>
          <w:b/>
          <w:lang w:val="es_ES" w:bidi="es_ES"/>
        </w:rPr>
        <w:t>Egipto como la tierra de Madián</w:t>
      </w:r>
      <w:r>
        <w:rPr>
          <w:lang w:val="es_ES" w:bidi="es_ES"/>
        </w:rPr>
        <w:t>. Noten la distancia entre las dos tierras. Pausen la grabación aquí.</w:t>
      </w:r>
    </w:p>
    <w:p>
      <w:pPr/>
      <w:r>
        <w:rPr>
          <w:lang w:val="es_ES" w:bidi="es_ES"/>
        </w:rPr>
      </w:r>
      <w:r>
        <w:rPr>
          <w:lang w:val="es_ES" w:bidi="es_ES"/>
        </w:rPr>
        <w:t>Pasan los años, y ahora el rey de Egipto muere, y los israelitas continúan sufriendo como esclavos de los egipcios. Los israelitas claman a Dios que los rescate de la esclavitud. Dios escucha sus oraciones, y Dios recuerda el pacto que hizo con Abraham. Dios ve a los israelitas, y sabe que son los descendientes de Abraham.</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2:16–25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siete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Reuel, el sacerdote de Madián</w:t>
      </w:r>
    </w:p>
    <w:p>
      <w:pPr>
        <w:pStyle w:val="ListBullet"/>
        <w:spacing w:line="240" w:lineRule="auto"/>
        <w:ind w:left="720"/>
      </w:pPr>
      <w:r>
        <w:rPr>
          <w:lang w:val="es_ES" w:bidi="es_ES"/>
        </w:rPr>
      </w:r>
      <w:r>
        <w:rPr>
          <w:lang w:val="es_ES" w:bidi="es_ES"/>
        </w:rPr>
        <w:t>La hija de Reuel, Séfora</w:t>
      </w:r>
    </w:p>
    <w:p>
      <w:pPr>
        <w:pStyle w:val="ListBullet"/>
        <w:spacing w:line="240" w:lineRule="auto"/>
        <w:ind w:left="720"/>
      </w:pPr>
      <w:r>
        <w:rPr>
          <w:lang w:val="es_ES" w:bidi="es_ES"/>
        </w:rPr>
      </w:r>
      <w:r>
        <w:rPr>
          <w:lang w:val="es_ES" w:bidi="es_ES"/>
        </w:rPr>
        <w:t>Las otras seis hijas de Reuel</w:t>
      </w:r>
    </w:p>
    <w:p>
      <w:pPr>
        <w:pStyle w:val="ListBullet"/>
        <w:spacing w:line="240" w:lineRule="auto"/>
        <w:ind w:left="720"/>
      </w:pPr>
      <w:r>
        <w:rPr>
          <w:lang w:val="es_ES" w:bidi="es_ES"/>
        </w:rPr>
      </w:r>
      <w:r>
        <w:rPr>
          <w:lang w:val="es_ES" w:bidi="es_ES"/>
        </w:rPr>
        <w:t>Un grupo de pastores</w:t>
      </w:r>
    </w:p>
    <w:p>
      <w:pPr>
        <w:pStyle w:val="ListBullet"/>
        <w:spacing w:line="240" w:lineRule="auto"/>
        <w:ind w:left="720"/>
      </w:pPr>
      <w:r>
        <w:rPr>
          <w:lang w:val="es_ES" w:bidi="es_ES"/>
        </w:rPr>
      </w:r>
      <w:r>
        <w:rPr>
          <w:lang w:val="es_ES" w:bidi="es_ES"/>
        </w:rPr>
        <w:t>Faraón, el rey de Egipto</w:t>
      </w:r>
    </w:p>
    <w:p>
      <w:pPr>
        <w:pStyle w:val="ListBullet"/>
        <w:spacing w:line="240" w:lineRule="auto"/>
        <w:ind w:left="720"/>
      </w:pPr>
      <w:r>
        <w:rPr>
          <w:lang w:val="es_ES" w:bidi="es_ES"/>
        </w:rPr>
      </w:r>
      <w:r>
        <w:rPr>
          <w:lang w:val="es_ES" w:bidi="es_ES"/>
        </w:rPr>
        <w:t>El pueblo de Israel</w:t>
      </w:r>
    </w:p>
    <w:p>
      <w:pPr>
        <w:pStyle w:val="ListBullet"/>
        <w:spacing w:line="240" w:lineRule="auto"/>
        <w:ind w:left="720"/>
      </w:pPr>
      <w:r>
        <w:rPr>
          <w:lang w:val="es_ES" w:bidi="es_ES"/>
        </w:rPr>
      </w:r>
      <w:r>
        <w:rPr>
          <w:lang w:val="es_ES" w:bidi="es_ES"/>
        </w:rPr>
        <w:t>Y Dios</w:t>
      </w:r>
    </w:p>
    <w:p>
      <w:pPr/>
      <w:r>
        <w:rPr>
          <w:lang w:val="es_ES" w:bidi="es_ES"/>
        </w:rPr>
      </w:r>
      <w:r>
        <w:rPr>
          <w:lang w:val="es_ES" w:bidi="es_ES"/>
        </w:rPr>
        <w:t>En grupo, actúen el texto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actúen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En la primera escena, las siete hijas de Reuel, el sacerdote de Madián, vienen con su rebaño a un pozo. Comienzan a sacar agua del pozo para que su rebaño beba.</w:t>
      </w:r>
    </w:p>
    <w:p>
      <w:pPr/>
      <w:r>
        <w:rPr>
          <w:lang w:val="es_ES" w:bidi="es_ES"/>
        </w:rPr>
      </w:r>
      <w:r>
        <w:rPr>
          <w:lang w:val="es_ES" w:bidi="es_ES"/>
        </w:rPr>
        <w:t>En la segunda escena, unos pastores vienen y alejan del pozo a las hijas de Reuel. Los pastores no quieren permitir que las jóvenes usen el agua.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las personas que interpretan a las hijas: "¿Por qué dejan que los pastores las alejen? ¿Cómo les hacen sentir estos pastores?"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tercera escena, Moisés rescata a las hijas de Reuel de los pastores. Moisés tal vez ahuyentó a los pastores hombres, o les ordenó que dejaran en paz a las jóvenes. Moisés también se queda con las jóvenes y les llena los abrevaderos.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"¿Por qué ayudaste a estas jóvenes de estas maneras?"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cuarta escena, las hijas regresan a casa, y su padre les pregunta por qué regresan tan pronto. Le dicen a su padre lo que sucedió en el pozo. Su padre pregunta por qué Moisés no está con ellas y por qué lo dejaron en el pozo. Entonces les dice a sus hijas que regresen e inviten a Moisés a su hogar para comer con ellos.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Reuel cómo se sintió cuando vio regresar a sus hijas. Es posible que escuchen:</w:t>
      </w:r>
    </w:p>
    <w:p>
      <w:pPr>
        <w:pStyle w:val="ListBullet"/>
        <w:spacing w:line="240" w:lineRule="auto"/>
        <w:ind w:left="720"/>
      </w:pPr>
      <w:r>
        <w:rPr>
          <w:lang w:val="es_ES" w:bidi="es_ES"/>
        </w:rPr>
      </w:r>
      <w:r>
        <w:rPr>
          <w:lang w:val="es_ES" w:bidi="es_ES"/>
        </w:rPr>
        <w:t>Pregúntenle a la persona que interpreta a Reuel cómo se sintió cuando escuchó que Moisés rescató a sus hijas.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quinta escena, Moisés ahora vive en la casa de Jetro. Reuel le da a su hija Séfora a Moisés para que se case con ella.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sientes mientras vives en la casa de Reuel y te casas con su hija?" Es posible que escuchen:</w:t>
      </w:r>
    </w:p>
    <w:p>
      <w:pPr>
        <w:pStyle w:val="ListBullet"/>
        <w:spacing w:line="240" w:lineRule="auto"/>
        <w:ind w:left="720"/>
      </w:pPr>
      <w:r>
        <w:rPr>
          <w:lang w:val="es_ES" w:bidi="es_ES"/>
        </w:rPr>
      </w:r>
      <w:r>
        <w:rPr>
          <w:lang w:val="es_ES" w:bidi="es_ES"/>
        </w:rPr>
        <w:t>Pregúntenle a la persona que interpreta a Reuel: "¿Por qué permitiste que Moisés viviera en tu casa? ¿Por qué le diste una de tus hijas en matrimonio?"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sexta escena, Séfora da a luz a un hijo. Moisés llama a su hijo "Gersón".</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"¿Por qué llamaste a tu hijo "Gersón"?"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séptima escena, la historia pasa de Madián, la tierra del nuevo hogar de Moisés, a Egipto, su antiguo hogar. El rey de Egipto acaba de morir, y los israelitas claman a Dios pidiendo ayuda. Dios escucha sus oraciones y Dios ve a los israelitas.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las personas que interpretan a los israelitas: "¿Por qué están gimiendo y clamando a Dios?" Es posible que escuchen:</w:t>
      </w:r>
    </w:p>
    <w:p>
      <w:pPr>
        <w:pStyle w:val="ListBullet"/>
        <w:spacing w:line="240" w:lineRule="auto"/>
        <w:ind w:left="720"/>
      </w:pPr>
      <w:r>
        <w:rPr>
          <w:lang w:val="es_ES" w:bidi="es_ES"/>
        </w:rPr>
      </w:r>
      <w:r>
        <w:rPr>
          <w:lang w:val="es_ES" w:bidi="es_ES"/>
        </w:rPr>
        <w:t>Pregúntenle a la persona que interpreta a Dios: "¿Por qué prestas atención a los clamores de los israelitas?" Es posible que escuchen: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2:16–25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lang w:val="es_ES" w:bidi="es_ES"/>
        </w:rPr>
        <w:t xml:space="preserve">El </w:t>
      </w:r>
      <w:r>
        <w:rPr>
          <w:b/>
          <w:lang w:val="es_ES" w:bidi="es_ES"/>
        </w:rPr>
        <w:t>sacerdote</w:t>
      </w:r>
      <w:r>
        <w:rPr>
          <w:lang w:val="es_ES" w:bidi="es_ES"/>
        </w:rPr>
        <w:t xml:space="preserve"> de Madián tenía siete </w:t>
      </w:r>
      <w:r>
        <w:rPr>
          <w:b/>
          <w:lang w:val="es_ES" w:bidi="es_ES"/>
        </w:rPr>
        <w:t>hijas</w:t>
      </w:r>
      <w:r>
        <w:rPr>
          <w:lang w:val="es_ES" w:bidi="es_ES"/>
        </w:rPr>
        <w:t xml:space="preserve">. Un sacerdote actuaba como portavoz del pueblo ante </w:t>
      </w:r>
      <w:r>
        <w:rPr>
          <w:lang w:val="es_ES" w:bidi="es_ES"/>
        </w:rPr>
        <w:t>Dios</w:t>
      </w:r>
      <w:r>
        <w:rPr>
          <w:lang w:val="es_ES" w:bidi="es_ES"/>
        </w:rPr>
        <w:t xml:space="preserve"> y presentaba las ofrendas del pueblo a Dios.</w:t>
      </w:r>
    </w:p>
    <w:p>
      <w:pPr/>
      <w:r>
        <w:rPr>
          <w:lang w:val="es_ES" w:bidi="es_ES"/>
        </w:rPr>
      </w:r>
      <w:r>
        <w:rPr>
          <w:lang w:val="es_ES" w:bidi="es_ES"/>
        </w:rPr>
        <w:t xml:space="preserve">Deténganse aquí y conversen como grupo sobre qué palabra o frase usarán para </w:t>
      </w:r>
      <w:r>
        <w:rPr>
          <w:b/>
          <w:lang w:val="es_ES" w:bidi="es_ES"/>
        </w:rPr>
        <w:t>sacerdote</w:t>
      </w:r>
      <w:r>
        <w:rPr>
          <w:lang w:val="es_ES" w:bidi="es_ES"/>
        </w:rPr>
        <w:t xml:space="preserve">. Busquen </w:t>
      </w:r>
      <w:r>
        <w:rPr>
          <w:lang w:val="es_ES" w:bidi="es_ES"/>
        </w:rPr>
        <w:t>sacerdote</w:t>
      </w:r>
      <w:r>
        <w:rPr>
          <w:lang w:val="es_ES" w:bidi="es_ES"/>
        </w:rPr>
        <w:t xml:space="preserve"> en el Glosario Principal para obtener más información. Si ya han traducido esta palabra en otro libro de la Biblia, usen la misma palabra que hayan usado allí. Pausen este audio aquí.</w:t>
      </w:r>
    </w:p>
    <w:p>
      <w:pPr/>
      <w:r>
        <w:rPr>
          <w:lang w:val="es_ES" w:bidi="es_ES"/>
        </w:rPr>
      </w:r>
      <w:r>
        <w:rPr>
          <w:lang w:val="es_ES" w:bidi="es_ES"/>
        </w:rPr>
        <w:t>Las siete hijas del sacerdote de Madián salieron a sacar agua de un pozo. Pusieron el agua en los abrevaderos para que su rebaño bebiera de ellos. Su rebaño probablemente estaba formado por ovejas o cabras.</w:t>
      </w:r>
    </w:p>
    <w:p>
      <w:pPr/>
      <w:r>
        <w:rPr>
          <w:lang w:val="es_ES" w:bidi="es_ES"/>
        </w:rPr>
      </w:r>
      <w:r>
        <w:rPr>
          <w:lang w:val="es_ES" w:bidi="es_ES"/>
        </w:rPr>
        <w:t xml:space="preserve">Deténganse aquí y miren, en grupo, una imagen de </w:t>
      </w:r>
      <w:r>
        <w:rPr>
          <w:lang w:val="es_ES" w:bidi="es_ES"/>
        </w:rPr>
        <w:t>ovejas</w:t>
      </w:r>
      <w:r>
        <w:rPr>
          <w:lang w:val="es_ES" w:bidi="es_ES"/>
        </w:rPr>
        <w:t xml:space="preserve">, </w:t>
      </w:r>
      <w:r>
        <w:rPr>
          <w:lang w:val="es_ES" w:bidi="es_ES"/>
        </w:rPr>
        <w:t>cabras</w:t>
      </w:r>
      <w:r>
        <w:rPr>
          <w:lang w:val="es_ES" w:bidi="es_ES"/>
        </w:rPr>
        <w:t xml:space="preserve">, un </w:t>
      </w:r>
      <w:r>
        <w:rPr>
          <w:lang w:val="es_ES" w:bidi="es_ES"/>
        </w:rPr>
        <w:t>pozo</w:t>
      </w:r>
      <w:r>
        <w:rPr>
          <w:lang w:val="es_ES" w:bidi="es_ES"/>
        </w:rPr>
        <w:t xml:space="preserve">, un </w:t>
      </w:r>
      <w:r>
        <w:rPr>
          <w:lang w:val="es_ES" w:bidi="es_ES"/>
        </w:rPr>
        <w:t>recipiente para sacar agua</w:t>
      </w:r>
      <w:r>
        <w:rPr>
          <w:lang w:val="es_ES" w:bidi="es_ES"/>
        </w:rPr>
        <w:t xml:space="preserve"> y un </w:t>
      </w:r>
      <w:r>
        <w:rPr>
          <w:lang w:val="es_ES" w:bidi="es_ES"/>
        </w:rPr>
        <w:t>abrevadero</w:t>
      </w:r>
      <w:r>
        <w:rPr>
          <w:lang w:val="es_ES" w:bidi="es_ES"/>
        </w:rPr>
        <w:t>. Pausen este audio aquí.</w:t>
      </w:r>
    </w:p>
    <w:p>
      <w:pPr/>
      <w:r>
        <w:rPr>
          <w:lang w:val="es_ES" w:bidi="es_ES"/>
        </w:rPr>
      </w:r>
      <w:r>
        <w:rPr>
          <w:lang w:val="es_ES" w:bidi="es_ES"/>
        </w:rPr>
        <w:t xml:space="preserve">Algunos </w:t>
      </w:r>
      <w:r>
        <w:rPr>
          <w:b/>
          <w:lang w:val="es_ES" w:bidi="es_ES"/>
        </w:rPr>
        <w:t>pastores</w:t>
      </w:r>
      <w:r>
        <w:rPr>
          <w:lang w:val="es_ES" w:bidi="es_ES"/>
        </w:rPr>
        <w:t xml:space="preserve"> vinieron y alejaron a las jóvenes del pozo. Los pastores eran hombres que cuidaban de las cabras y las ovejas.</w:t>
      </w:r>
    </w:p>
    <w:p>
      <w:pPr/>
      <w:r>
        <w:rPr>
          <w:lang w:val="es_ES" w:bidi="es_ES"/>
        </w:rPr>
      </w:r>
      <w:r>
        <w:rPr>
          <w:lang w:val="es_ES" w:bidi="es_ES"/>
        </w:rPr>
        <w:t xml:space="preserve">Deténganse aquí y conversen como grupo sobre qué palabra o frase usarán para </w:t>
      </w:r>
      <w:r>
        <w:rPr>
          <w:b/>
          <w:lang w:val="es_ES" w:bidi="es_ES"/>
        </w:rPr>
        <w:t>pastores</w:t>
      </w:r>
      <w:r>
        <w:rPr>
          <w:lang w:val="es_ES" w:bidi="es_ES"/>
        </w:rPr>
        <w:t xml:space="preserve">. Busquen </w:t>
      </w:r>
      <w:r>
        <w:rPr>
          <w:lang w:val="es_ES" w:bidi="es_ES"/>
        </w:rPr>
        <w:t>pastor</w:t>
      </w:r>
      <w:r>
        <w:rPr>
          <w:lang w:val="es_ES" w:bidi="es_ES"/>
        </w:rPr>
        <w:t xml:space="preserve"> en el Glosario Principal para obtener más información. Si ya han traducido esta palabra en otro libro de la Biblia, usen la misma palabra que hayan usado allí. Pausen este audio aquí.</w:t>
      </w:r>
    </w:p>
    <w:p>
      <w:pPr/>
      <w:r>
        <w:rPr>
          <w:lang w:val="es_ES" w:bidi="es_ES"/>
        </w:rPr>
      </w:r>
      <w:r>
        <w:rPr>
          <w:lang w:val="es_ES" w:bidi="es_ES"/>
        </w:rPr>
        <w:t xml:space="preserve">Moisés se levantó y defendió a las jóvenes de los pastores, y las ayudó a llenar sus abrevaderos. Después de que las hijas regresan a casa y Reuel invita a Moisés a su hogar para comer, la historia avanza en el tiempo. Ahora Moisés está viviendo en la casa de Reuel, y Reuel le da a su hija Séfora en matrimonio. Después de que Moisés y Séfora se casan, Séfora da a luz a un </w:t>
      </w:r>
      <w:r>
        <w:rPr>
          <w:lang w:val="es_ES" w:bidi="es_ES"/>
        </w:rPr>
        <w:t>hijo</w:t>
      </w:r>
      <w:r>
        <w:rPr>
          <w:lang w:val="es_ES" w:bidi="es_ES"/>
        </w:rPr>
        <w:t xml:space="preserve">. Moisés llama a su hijo Gersón. El nombre "Gersón" en el idioma de Moisés significaba </w:t>
      </w:r>
      <w:r>
        <w:rPr>
          <w:b/>
          <w:lang w:val="es_ES" w:bidi="es_ES"/>
        </w:rPr>
        <w:t>extranjero</w:t>
      </w:r>
      <w:r>
        <w:rPr>
          <w:lang w:val="es_ES" w:bidi="es_ES"/>
        </w:rPr>
        <w:t xml:space="preserve"> o, de acuerdo con algunas traducciones, </w:t>
      </w:r>
      <w:r>
        <w:rPr>
          <w:b/>
          <w:lang w:val="es_ES" w:bidi="es_ES"/>
        </w:rPr>
        <w:t>forastero</w:t>
      </w:r>
      <w:r>
        <w:rPr>
          <w:lang w:val="es_ES" w:bidi="es_ES"/>
        </w:rPr>
        <w:t>. Moisés explicó que él mismo había sido extranjero o forastero en la tierra de Madián, y que por eso había elegido este nombre para su hijo. El nombre "Gersón" tenía un significado especial y personal para Moisés, porque ahora Moisés era un extranjero. Dios lo había llevado ahora a una nueva familia.</w:t>
      </w:r>
    </w:p>
    <w:p>
      <w:pPr/>
      <w:r>
        <w:rPr>
          <w:lang w:val="es_ES" w:bidi="es_ES"/>
        </w:rPr>
      </w:r>
      <w:r>
        <w:rPr>
          <w:lang w:val="es_ES" w:bidi="es_ES"/>
        </w:rPr>
        <w:t xml:space="preserve">Deténganse aquí y conversen como grupo sobre qué palabra o frase usarán para </w:t>
      </w:r>
      <w:r>
        <w:rPr>
          <w:b/>
          <w:lang w:val="es_ES" w:bidi="es_ES"/>
        </w:rPr>
        <w:t>extranjero</w:t>
      </w:r>
      <w:r>
        <w:rPr>
          <w:lang w:val="es_ES" w:bidi="es_ES"/>
        </w:rPr>
        <w:t xml:space="preserve"> o </w:t>
      </w:r>
      <w:r>
        <w:rPr>
          <w:b/>
          <w:lang w:val="es_ES" w:bidi="es_ES"/>
        </w:rPr>
        <w:t>forastero</w:t>
      </w:r>
      <w:r>
        <w:rPr>
          <w:lang w:val="es_ES" w:bidi="es_ES"/>
        </w:rPr>
        <w:t xml:space="preserve">. Busquen </w:t>
      </w:r>
      <w:r>
        <w:rPr>
          <w:lang w:val="es_ES" w:bidi="es_ES"/>
        </w:rPr>
        <w:t>extranjero</w:t>
      </w:r>
      <w:r>
        <w:rPr>
          <w:lang w:val="es_ES" w:bidi="es_ES"/>
        </w:rPr>
        <w:t xml:space="preserve"> y </w:t>
      </w:r>
      <w:r>
        <w:rPr>
          <w:lang w:val="es_ES" w:bidi="es_ES"/>
        </w:rPr>
        <w:t>forastero</w:t>
      </w:r>
      <w:r>
        <w:rPr>
          <w:lang w:val="es_ES" w:bidi="es_ES"/>
        </w:rPr>
        <w:t xml:space="preserve"> en el Glosario Principal para obtener más información. Si ya han traducido estas palabras en otro libro de la Biblia, usen las mismas palabras que hayan usado allí. Pausen este audio aquí.</w:t>
      </w:r>
    </w:p>
    <w:p>
      <w:pPr/>
      <w:r>
        <w:rPr>
          <w:lang w:val="es_ES" w:bidi="es_ES"/>
        </w:rPr>
      </w:r>
      <w:r>
        <w:rPr>
          <w:lang w:val="es_ES" w:bidi="es_ES"/>
        </w:rPr>
        <w:t xml:space="preserve">Durante este tiempo, el rey de Egipto muere. La historia se refiere a él aquí como </w:t>
      </w:r>
      <w:r>
        <w:rPr>
          <w:lang w:val="es_ES" w:bidi="es_ES"/>
        </w:rPr>
        <w:t>rey</w:t>
      </w:r>
      <w:r>
        <w:rPr>
          <w:lang w:val="es_ES" w:bidi="es_ES"/>
        </w:rPr>
        <w:t xml:space="preserve">, pero es el mismo hombre al que en otros momentos se le llama </w:t>
      </w:r>
      <w:r>
        <w:rPr>
          <w:lang w:val="es_ES" w:bidi="es_ES"/>
        </w:rPr>
        <w:t>Faraón</w:t>
      </w:r>
      <w:r>
        <w:rPr>
          <w:lang w:val="es_ES" w:bidi="es_ES"/>
        </w:rPr>
        <w:t xml:space="preserve">. Dios escucha a los </w:t>
      </w:r>
      <w:r>
        <w:rPr>
          <w:lang w:val="es_ES" w:bidi="es_ES"/>
        </w:rPr>
        <w:t>israelitas</w:t>
      </w:r>
      <w:r>
        <w:rPr>
          <w:lang w:val="es_ES" w:bidi="es_ES"/>
        </w:rPr>
        <w:t xml:space="preserve"> y los ve, y Dios recuerda el </w:t>
      </w:r>
      <w:r>
        <w:rPr>
          <w:b/>
          <w:lang w:val="es_ES" w:bidi="es_ES"/>
        </w:rPr>
        <w:t>pacto</w:t>
      </w:r>
      <w:r>
        <w:rPr>
          <w:lang w:val="es_ES" w:bidi="es_ES"/>
        </w:rPr>
        <w:t xml:space="preserve"> que una vez hizo para rescatarlos. Algunas traducciones dicen que Dios vio a los israelitas y "conoció"; otras dicen que vio a los israelitas y "tomó nota" de ellos o "se preocupó" por ellos.</w:t>
      </w:r>
    </w:p>
    <w:p>
      <w:pPr/>
      <w:r>
        <w:rPr>
          <w:lang w:val="es_ES" w:bidi="es_ES"/>
        </w:rPr>
      </w:r>
      <w:r>
        <w:rPr>
          <w:lang w:val="es_ES" w:bidi="es_ES"/>
        </w:rPr>
        <w:t xml:space="preserve">Deténganse aquí y conversen en grupo sobre qué palabra o frase usarán para </w:t>
      </w:r>
      <w:r>
        <w:rPr>
          <w:b/>
          <w:lang w:val="es_ES" w:bidi="es_ES"/>
        </w:rPr>
        <w:t>pacto</w:t>
      </w:r>
      <w:r>
        <w:rPr>
          <w:lang w:val="es_ES" w:bidi="es_ES"/>
        </w:rPr>
        <w:t xml:space="preserve">. Busquen </w:t>
      </w:r>
      <w:r>
        <w:rPr>
          <w:lang w:val="es_ES" w:bidi="es_ES"/>
        </w:rPr>
        <w:t>pacto</w:t>
      </w:r>
      <w:r>
        <w:rPr>
          <w:lang w:val="es_ES" w:bidi="es_ES"/>
        </w:rPr>
        <w:t xml:space="preserve"> en el Glosario Principal para obtener más información. Si ya han traducido esta palabra en otro libro de la Biblia, usen la misma palabra que hayan usado allí. Pausen este audio aquí.</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les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Éxodo 3:1–10</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3:1–10 y guárdenlo en sus corazones.</w:t>
      </w:r>
    </w:p>
    <w:p>
      <w:pPr/>
      <w:r>
        <w:rPr>
          <w:lang w:val="es_ES" w:bidi="es_ES"/>
        </w:rPr>
      </w:r>
      <w:r>
        <w:rPr>
          <w:lang w:val="es_ES" w:bidi="es_ES"/>
        </w:rPr>
        <w:t>Escuchen una versión en audio de Éxodo 3:1–10 tres veces, en tres traducciones diferentes, si es posible.</w:t>
      </w:r>
    </w:p>
    <w:p>
      <w:pPr/>
      <w:r>
        <w:rPr>
          <w:lang w:val="es_ES" w:bidi="es_ES"/>
        </w:rPr>
      </w:r>
      <w:r>
        <w:rPr>
          <w:lang w:val="es_ES" w:bidi="es_ES"/>
        </w:rPr>
        <w:t>Pausen este audio aquí.</w:t>
      </w:r>
    </w:p>
    <w:p>
      <w:pPr/>
      <w:r>
        <w:rPr>
          <w:lang w:val="es_ES" w:bidi="es_ES"/>
        </w:rPr>
      </w:r>
      <w:r>
        <w:rPr>
          <w:lang w:val="es_ES" w:bidi="es_ES"/>
        </w:rPr>
        <w:t>Ahora, como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pasaje? Pausen este audio aquí.</w:t>
      </w:r>
    </w:p>
    <w:p>
      <w:pPr>
        <w:pStyle w:val="ListBullet"/>
        <w:spacing w:line="240" w:lineRule="auto"/>
        <w:ind w:left="720"/>
      </w:pPr>
      <w:r>
        <w:rPr>
          <w:lang w:val="es_ES" w:bidi="es_ES"/>
        </w:rPr>
      </w:r>
      <w:r>
        <w:rPr>
          <w:lang w:val="es_ES" w:bidi="es_ES"/>
        </w:rPr>
        <w:t>¿Qué nos dice este texto acerca de Dios? Pausen este audio aquí.</w:t>
      </w:r>
    </w:p>
    <w:p>
      <w:pPr>
        <w:pStyle w:val="ListBullet"/>
        <w:spacing w:line="240" w:lineRule="auto"/>
        <w:ind w:left="720"/>
      </w:pPr>
      <w:r>
        <w:rPr>
          <w:lang w:val="es_ES" w:bidi="es_ES"/>
        </w:rPr>
      </w:r>
      <w:r>
        <w:rPr>
          <w:lang w:val="es_ES" w:bidi="es_ES"/>
        </w:rPr>
        <w:t>¿Qué nos dice este pasaje acerca de la gente?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3:1–10 en la traducción que sea más fácil de entender.</w:t>
      </w:r>
    </w:p>
    <w:p>
      <w:pPr/>
      <w:r>
        <w:rPr>
          <w:lang w:val="es_ES" w:bidi="es_ES"/>
        </w:rPr>
      </w:r>
      <w:r>
        <w:rPr>
          <w:lang w:val="es_ES" w:bidi="es_ES"/>
        </w:rPr>
        <w:t>Esta historia sucede después de que Moisés ha huido de Egipto a Madián y se ha casado con Séfora. Esta es una historia narrativa de Dios revelándose a Moisés en una zarza ardiente. Dios le dice a Moisés que ha visto que su pueblo está sufriendo, y le dice que va a enviarlo para rescatar a su pueblo, los israelitas, de Egipto.</w:t>
      </w:r>
    </w:p>
    <w:p>
      <w:pPr/>
      <w:r>
        <w:rPr>
          <w:lang w:val="es_ES" w:bidi="es_ES"/>
        </w:rPr>
      </w:r>
      <w:r>
        <w:rPr>
          <w:lang w:val="es_ES" w:bidi="es_ES"/>
        </w:rPr>
        <w:t xml:space="preserve">Deténganse aquí y miren como grupo un mapa de </w:t>
      </w:r>
      <w:r>
        <w:rPr>
          <w:lang w:val="es_ES" w:bidi="es_ES"/>
        </w:rPr>
        <w:t>Madián y Egipto</w:t>
      </w:r>
      <w:r>
        <w:rPr>
          <w:lang w:val="es_ES" w:bidi="es_ES"/>
        </w:rPr>
        <w:t>. Pausen este audio aquí.</w:t>
      </w:r>
    </w:p>
    <w:p>
      <w:pPr/>
      <w:r>
        <w:rPr>
          <w:lang w:val="es_ES" w:bidi="es_ES"/>
        </w:rPr>
      </w:r>
      <w:r>
        <w:rPr>
          <w:lang w:val="es_ES" w:bidi="es_ES"/>
        </w:rPr>
        <w:t>El pasaje no nos dice cuánto tiempo ha pasado desde que Moisés se casó en la última historia, pero sabemos por otros pasajes que esta historia ocurre algunos años después. Moisés está cuidando de los rebaños que pertenecen a su suegro, Jetro. Jetro es otro nombre para Reuel, el nombre que escuchamos en el pasaje anterior. Jetro y Reuel son el mismo hombre. Recordarán que Jetro es el padre de Séfora, la esposa de Moisés. Jetro es un sacerdote en Madián. Probablemente es un hombre muy influyente. Los rebaños de Jetro habrían incluido ovejas y cabras.</w:t>
      </w:r>
    </w:p>
    <w:p>
      <w:pPr/>
      <w:r>
        <w:rPr>
          <w:lang w:val="es_ES" w:bidi="es_ES"/>
        </w:rPr>
      </w:r>
      <w:r>
        <w:rPr>
          <w:lang w:val="es_ES" w:bidi="es_ES"/>
        </w:rPr>
        <w:t xml:space="preserve">Deténganse aquí y miren en grupo una imagen de </w:t>
      </w:r>
      <w:r>
        <w:rPr>
          <w:lang w:val="es_ES" w:bidi="es_ES"/>
        </w:rPr>
        <w:t>ovejas y cabras</w:t>
      </w:r>
      <w:r>
        <w:rPr>
          <w:lang w:val="es_ES" w:bidi="es_ES"/>
        </w:rPr>
        <w:t>. Pausen este audio aquí.</w:t>
      </w:r>
    </w:p>
    <w:p>
      <w:pPr/>
      <w:r>
        <w:rPr>
          <w:lang w:val="es_ES" w:bidi="es_ES"/>
        </w:rPr>
      </w:r>
      <w:r>
        <w:rPr>
          <w:lang w:val="es_ES" w:bidi="es_ES"/>
        </w:rPr>
        <w:t>Estos son los rebaños que las hijas de Jetro habían llevado al pozo en la historia anterior. Los rebaños habrían sido el sustento de la familia. El hecho de que Moisés haya sido puesto a cargo de ellos sugiere que ahora está completamente establecido en Madián con la familia de su esposa. También sugiere que Moisés se identificaba completamente con su pueblo, los hebreos. Recordarán que Moisés creció en el palacio egipcio. Un egipcio de esta comunidad nunca se habría convertido en pastor. En contraste, los hebreos tenían una larga historia de cuidar de rebaños de animales.</w:t>
      </w:r>
    </w:p>
    <w:p>
      <w:pPr/>
      <w:r>
        <w:rPr>
          <w:lang w:val="es_ES" w:bidi="es_ES"/>
        </w:rPr>
      </w:r>
      <w:r>
        <w:rPr>
          <w:lang w:val="es_ES" w:bidi="es_ES"/>
        </w:rPr>
        <w:t>Moisés lleva a los animales muy lejos al desierto. Algunas traducciones dicen que fue "al oeste" o al "otro lado" del desierto, pero no sabemos precisamente adónde fue. La historia sugiere que ha ido más allá de sus áreas de pastoreo habituales. Está muy lejos de casa, en un lugar desconocido.</w:t>
      </w:r>
    </w:p>
    <w:p>
      <w:pPr/>
      <w:r>
        <w:rPr>
          <w:lang w:val="es_ES" w:bidi="es_ES"/>
        </w:rPr>
      </w:r>
      <w:r>
        <w:rPr>
          <w:lang w:val="es_ES" w:bidi="es_ES"/>
        </w:rPr>
        <w:t>Moisés llega a un monte llamado Horeb. Probablemente esta es la misma montaña que más adelante es llamada Sinaí. Horeb significa desierto o desolación. No sabemos el significado del nombre Sinaí. No sabemos dónde está este monte. La historia nos dice que este es el monte de Dios, lo que probablemente significa que la gente consideraba este monte sagrado o santo. En este momento de la historia, Moisés no conoce el significado de este monte, pero este monte se convertirá en el lugar donde Dios se encontrará con él.</w:t>
      </w:r>
    </w:p>
    <w:p>
      <w:pPr/>
      <w:r>
        <w:rPr>
          <w:lang w:val="es_ES" w:bidi="es_ES"/>
        </w:rPr>
      </w:r>
      <w:r>
        <w:rPr>
          <w:lang w:val="es_ES" w:bidi="es_ES"/>
        </w:rPr>
        <w:t xml:space="preserve">Deténganse aquí y miren en grupo una imagen de un </w:t>
      </w:r>
      <w:r>
        <w:rPr>
          <w:lang w:val="es_ES" w:bidi="es_ES"/>
        </w:rPr>
        <w:t>monte</w:t>
      </w:r>
      <w:r>
        <w:rPr>
          <w:lang w:val="es_ES" w:bidi="es_ES"/>
        </w:rPr>
        <w:t>. Pausen este audio aquí.</w:t>
      </w:r>
    </w:p>
    <w:p>
      <w:pPr/>
      <w:r>
        <w:rPr>
          <w:lang w:val="es_ES" w:bidi="es_ES"/>
        </w:rPr>
      </w:r>
      <w:r>
        <w:rPr>
          <w:lang w:val="es_ES" w:bidi="es_ES"/>
        </w:rPr>
        <w:t>Moisés está en el monte de Dios cuando el ángel de Jehová se le aparece. El Antiguo Testamento a menudo habla del "ángel de Jehová". Este ángel especial habla con tanta autoridad que es como si el propio Dios estuviera hablando. Este pasaje usa el ángel de Jehová y Jehová indistintamente, por lo que incluso podría ser que este ángel sea el propio Dios.</w:t>
      </w:r>
    </w:p>
    <w:p>
      <w:pPr/>
      <w:r>
        <w:rPr>
          <w:lang w:val="es_ES" w:bidi="es_ES"/>
        </w:rPr>
      </w:r>
      <w:r>
        <w:rPr>
          <w:lang w:val="es_ES" w:bidi="es_ES"/>
        </w:rPr>
        <w:t>En esta historia, el ángel de Jehová asume la forma simbólica de una llama de fuego. Una llama de fuego a menudo es un símbolo de la presencia de Jehová a lo largo del Antiguo Testamento.</w:t>
      </w:r>
    </w:p>
    <w:p>
      <w:pPr/>
      <w:r>
        <w:rPr>
          <w:lang w:val="es_ES" w:bidi="es_ES"/>
        </w:rPr>
      </w:r>
      <w:r>
        <w:rPr>
          <w:lang w:val="es_ES" w:bidi="es_ES"/>
        </w:rPr>
        <w:t>La llama de fuego aparece en medio de una zarza espinosa, pero el fuego no consume la zarza. Moisés piensa que es extraño que el fuego no consuma la zarza y cambia de dirección para acercarse y verla más de cerca.</w:t>
      </w:r>
    </w:p>
    <w:p>
      <w:pPr/>
      <w:r>
        <w:rPr>
          <w:lang w:val="es_ES" w:bidi="es_ES"/>
        </w:rPr>
      </w:r>
      <w:r>
        <w:rPr>
          <w:lang w:val="es_ES" w:bidi="es_ES"/>
        </w:rPr>
        <w:t>Deténganse aquí y cuenten una historia sobre un fuego que dañó o destruyó algo. Presten especial atención a las palabras y frases que usan para describir lo que el fuego les hace a las cosas que están en su camino. Pausen este audio aquí.</w:t>
      </w:r>
    </w:p>
    <w:p>
      <w:pPr/>
      <w:r>
        <w:rPr>
          <w:lang w:val="es_ES" w:bidi="es_ES"/>
        </w:rPr>
      </w:r>
      <w:r>
        <w:rPr>
          <w:lang w:val="es_ES" w:bidi="es_ES"/>
        </w:rPr>
        <w:t>Jehová ve que Moisés se ha acercado para mirar más de cerca, y lo llama. Moisés responde diciendo "aquí estoy", lo cual es una respuesta natural en hebreo, el idioma de Moisés, cuando alguien acaba de ser llamado por su nombre.</w:t>
      </w:r>
    </w:p>
    <w:p>
      <w:pPr/>
      <w:r>
        <w:rPr>
          <w:lang w:val="es_ES" w:bidi="es_ES"/>
        </w:rPr>
      </w:r>
      <w:r>
        <w:rPr>
          <w:lang w:val="es_ES" w:bidi="es_ES"/>
        </w:rPr>
        <w:t>Deténganse aquí y tomen turnos para decir el nombre de alguien del grupo. Presten especial atención a las palabras y frases que usan para responder cuando los llaman por su nombre. Pausen este audio aquí.</w:t>
      </w:r>
    </w:p>
    <w:p>
      <w:pPr/>
      <w:r>
        <w:rPr>
          <w:lang w:val="es_ES" w:bidi="es_ES"/>
        </w:rPr>
      </w:r>
      <w:r>
        <w:rPr>
          <w:lang w:val="es_ES" w:bidi="es_ES"/>
        </w:rPr>
        <w:t>Dios le dice a Moisés que no se acerque. La frase "acercarse" a menudo se usa en el Antiguo Testamento para referirse a entrar en la presencia de Dios. Entonces Jehová le instruye a Moisés que se quite las sandalias. Las sandalias son un tipo de calzado que se ata con correas. Cuando una persona se quita los zapatos, esto puede ser una señal de respeto.</w:t>
      </w:r>
    </w:p>
    <w:p>
      <w:pPr/>
      <w:r>
        <w:rPr>
          <w:lang w:val="es_ES" w:bidi="es_ES"/>
        </w:rPr>
      </w:r>
      <w:r>
        <w:rPr>
          <w:lang w:val="es_ES" w:bidi="es_ES"/>
        </w:rPr>
        <w:t xml:space="preserve">Deténganse aquí y miren en grupo una imagen de </w:t>
      </w:r>
      <w:r>
        <w:rPr>
          <w:lang w:val="es_ES" w:bidi="es_ES"/>
        </w:rPr>
        <w:t>sandalias</w:t>
      </w:r>
      <w:r>
        <w:rPr>
          <w:lang w:val="es_ES" w:bidi="es_ES"/>
        </w:rPr>
        <w:t>. Pausen este audio aquí.</w:t>
      </w:r>
    </w:p>
    <w:p>
      <w:pPr/>
      <w:r>
        <w:rPr>
          <w:lang w:val="es_ES" w:bidi="es_ES"/>
        </w:rPr>
      </w:r>
      <w:r>
        <w:rPr>
          <w:lang w:val="es_ES" w:bidi="es_ES"/>
        </w:rPr>
        <w:t>Entonces Dios le dice a Moisés que el suelo donde está de pie es santo, lo que significa que está apartado para Dios. Al decirle a Moisés que no se acercara y darle instrucciones de quitarse los zapatos, Jehová le está mostrando que el pueblo no puede venir directamente a la presencia de Jehová. Jehová es diferente de los seres humanos. Jehová es santo, o está apartado de la gente, y su presencia transforma el desierto en un lugar santo y apartado.</w:t>
      </w:r>
    </w:p>
    <w:p>
      <w:pPr/>
      <w:r>
        <w:rPr>
          <w:lang w:val="es_ES" w:bidi="es_ES"/>
        </w:rPr>
      </w:r>
      <w:r>
        <w:rPr>
          <w:lang w:val="es_ES" w:bidi="es_ES"/>
        </w:rPr>
        <w:t>Ahora Dios le dice a Moisés que es el Dios del padre de Moisés, y el Dios de sus antepasados: Abraham, Isaac y Jacob. Dios le está diciendo a Moisés que es el mismo Dios que sus padres y el resto de los israelitas adoraban en Egipto.</w:t>
      </w:r>
    </w:p>
    <w:p>
      <w:pPr/>
      <w:r>
        <w:rPr>
          <w:lang w:val="es_ES" w:bidi="es_ES"/>
        </w:rPr>
      </w:r>
      <w:r>
        <w:rPr>
          <w:lang w:val="es_ES" w:bidi="es_ES"/>
        </w:rPr>
        <w:t>Moisés reacciona cubriéndose el rostro por temor. La gente de la época de Moisés creía que aquellos que vieran a Dios morirían. Moisés probablemente también creía esto. La reacción de Moisés muestra que Moisés realmente entendió que este era el mismo gran Dios que sus antepasados habían conocido.</w:t>
      </w:r>
    </w:p>
    <w:p>
      <w:pPr/>
      <w:r>
        <w:rPr>
          <w:lang w:val="es_ES" w:bidi="es_ES"/>
        </w:rPr>
      </w:r>
      <w:r>
        <w:rPr>
          <w:lang w:val="es_ES" w:bidi="es_ES"/>
        </w:rPr>
        <w:t>Entonces Jehová le dice a Moisés que ha visto que su pueblo que está en Egipto está sufriendo. Jehová se refiere a los israelitas como su pueblo porque Jehová los ha escogido de entre todos los demás pueblos para que tengan una relación especial con él. La frase "mi pueblo que está en Egipto" sugiere que todo el pueblo escogido de Jehová está en Egipto, excepto Moisés.</w:t>
      </w:r>
    </w:p>
    <w:p>
      <w:pPr/>
      <w:r>
        <w:rPr>
          <w:lang w:val="es_ES" w:bidi="es_ES"/>
        </w:rPr>
      </w:r>
      <w:r>
        <w:rPr>
          <w:lang w:val="es_ES" w:bidi="es_ES"/>
        </w:rPr>
        <w:t>Jehová dice que ha escuchado y prestado atención a los clamores de su pueblo. Los amos egipcios que tenían a los israelitas como esclavos estaban obligándolos a hacer trabajos pesados en malas condiciones. El pueblo estaba clamando o gimiendo pidiendo ayuda, porque los egipcios los estaban tratando mal.</w:t>
      </w:r>
    </w:p>
    <w:p>
      <w:pPr/>
      <w:r>
        <w:rPr>
          <w:lang w:val="es_ES" w:bidi="es_ES"/>
        </w:rPr>
      </w:r>
      <w:r>
        <w:rPr>
          <w:lang w:val="es_ES" w:bidi="es_ES"/>
        </w:rPr>
        <w:t>Jehová dice que ha venido a librar o rescatar a su pueblo de los egipcios. El idioma original dice que Jehová arrebatará a su pueblo de entre los egipcios. El lenguaje da a entender que el rescate implicará cierta violencia.</w:t>
      </w:r>
    </w:p>
    <w:p>
      <w:pPr/>
      <w:r>
        <w:rPr>
          <w:lang w:val="es_ES" w:bidi="es_ES"/>
        </w:rPr>
      </w:r>
      <w:r>
        <w:rPr>
          <w:lang w:val="es_ES" w:bidi="es_ES"/>
        </w:rPr>
        <w:t>Jehová le dice a Moisés que llevará a su pueblo fuera de Egipto a una tierra buena y grande que fluye leche y miel. La leche es el líquido blanco que producen las hembras de los animales para alimentar a sus crías. La miel es un líquido dulce y pegajoso hecho por las abejas. "Una tierra que fluye leche y miel" es una manera de decir que la tierra que Jehová promete a su pueblo será grande y buena para cultivar. Jehová le dice a Moisés que seis pueblos viven en esta tierra: los cananeos, los hititas, los amorreos, los ferezeos, los heveos y los jebuseos. Probablemente cada uno de estos pueblos vivía en un lugar específico, y todas sus tierras juntas formaban la tierra que Jehová había prometido a los israelitas. Jehová le había prometido a Abram que esta tierra pertenecería a sus descendientes cuando Jehová había hecho el pacto con él.</w:t>
      </w:r>
    </w:p>
    <w:p>
      <w:pPr/>
      <w:r>
        <w:rPr>
          <w:lang w:val="es_ES" w:bidi="es_ES"/>
        </w:rPr>
      </w:r>
      <w:r>
        <w:rPr>
          <w:lang w:val="es_ES" w:bidi="es_ES"/>
        </w:rPr>
        <w:t xml:space="preserve">Deténganse aquí y miren un mapa de la </w:t>
      </w:r>
      <w:r>
        <w:rPr>
          <w:lang w:val="es_ES" w:bidi="es_ES"/>
        </w:rPr>
        <w:t>tierra prometida</w:t>
      </w:r>
      <w:r>
        <w:rPr>
          <w:lang w:val="es_ES" w:bidi="es_ES"/>
        </w:rPr>
        <w:t>. Pausen este audio aquí.</w:t>
      </w:r>
    </w:p>
    <w:p>
      <w:pPr/>
      <w:r>
        <w:rPr>
          <w:lang w:val="es_ES" w:bidi="es_ES"/>
        </w:rPr>
      </w:r>
      <w:r>
        <w:rPr>
          <w:lang w:val="es_ES" w:bidi="es_ES"/>
        </w:rPr>
        <w:t>Jehová repite que ha escuchado el llanto de los israelitas y ha visto que están sufriendo. Entonces Jehová le dice a Moisés: "Ve, ahora", lo que a veces se traduce como "Ven" en el sentido de la frase "¡vamos!" Jehová está llamando a Moisés a la acción. Jehová le dice a Moisés que lo está enviando al faraón, el rey de Egipto, para que pueda sacar al pueblo de Jehová de Egipto. Jehová le dice a Moisés que él será quien Jehová utilizará para rescatar a su pueblo.</w:t>
      </w:r>
    </w:p>
    <w:p>
      <w:pPr/>
      <w:r>
        <w:rPr>
          <w:lang w:val="es_ES" w:bidi="es_ES"/>
        </w:rPr>
      </w:r>
      <w:r>
        <w:rPr>
          <w:lang w:val="es_ES" w:bidi="es_ES"/>
        </w:rPr>
        <w:t>Deténganse aquí y conversen en grupo sobre esta pregunta: Recuerden lo que hizo Moisés en la historia anterior y por qué tuvo que huir a Madián. ¿Qué piensan acerca de que Dios haya elegido a Moisés para rescatar a su pueblo?</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3:1–10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Moisés lleva el rebaño de ovejas y cabras de Jetro por el desierto hasta el monte de Dios.</w:t>
      </w:r>
    </w:p>
    <w:p>
      <w:pPr/>
      <w:r>
        <w:rPr>
          <w:lang w:val="es_ES" w:bidi="es_ES"/>
        </w:rPr>
      </w:r>
      <w:r>
        <w:rPr>
          <w:b/>
          <w:lang w:val="es_ES" w:bidi="es_ES"/>
        </w:rPr>
        <w:t>En la segunda escena:</w:t>
      </w:r>
      <w:r>
        <w:rPr>
          <w:lang w:val="es_ES" w:bidi="es_ES"/>
        </w:rPr>
        <w:t xml:space="preserve"> El ángel de Jehová se le aparece a Moisés en medio de una zarza que estaba en llamas. Moisés mira la zarza y ve que no se ha consumido. Moisés se acerca para ver la zarza más de cerca.</w:t>
      </w:r>
    </w:p>
    <w:p>
      <w:pPr/>
      <w:r>
        <w:rPr>
          <w:lang w:val="es_ES" w:bidi="es_ES"/>
        </w:rPr>
      </w:r>
      <w:r>
        <w:rPr>
          <w:b/>
          <w:lang w:val="es_ES" w:bidi="es_ES"/>
        </w:rPr>
        <w:t>En la tercera escena:</w:t>
      </w:r>
      <w:r>
        <w:rPr>
          <w:lang w:val="es_ES" w:bidi="es_ES"/>
        </w:rPr>
        <w:t xml:space="preserve"> Cuando Jehová ve que Moisés se ha desviado de su camino, Dios llama a Moisés. Moisés responde diciendo: "Aquí estoy". Dios le dice a Moisés que no se acerque y que se quite las sandalias porque Moisés está pisando tierra santa. Dios le dice a Moisés que es el Dios de su padre, el Dios de Abraham, el Dios de Isaac y el Dios de Jacob. Moisés esconde su rostro porque tiene miedo de mirar a Dios.</w:t>
      </w:r>
    </w:p>
    <w:p>
      <w:pPr/>
      <w:r>
        <w:rPr>
          <w:lang w:val="es_ES" w:bidi="es_ES"/>
        </w:rPr>
      </w:r>
      <w:r>
        <w:rPr>
          <w:b/>
          <w:lang w:val="es_ES" w:bidi="es_ES"/>
        </w:rPr>
        <w:t>En la cuarta escena:</w:t>
      </w:r>
      <w:r>
        <w:rPr>
          <w:lang w:val="es_ES" w:bidi="es_ES"/>
        </w:rPr>
        <w:t xml:space="preserve"> Jehová le dice a Moisés que ha visto que su pueblo está sufriendo y los ha escuchado llorar debido a sus amos que los tienen como esclavos. Jehová dice que conoce el sufrimiento de su pueblo y que ha bajado para rescatarlos de los egipcios y llevarlos a su propia tierra, que será espaciosa y buena para producir cultivos. Jehová le dice a Moisés que la tierra manará leche y miel. Jehová dice que es la tierra donde actualmente viven los cananeos, hititas, amorreos, ferezeos, heveos y jebuseos.</w:t>
      </w:r>
    </w:p>
    <w:p>
      <w:pPr/>
      <w:r>
        <w:rPr>
          <w:lang w:val="es_ES" w:bidi="es_ES"/>
        </w:rPr>
      </w:r>
      <w:r>
        <w:rPr>
          <w:lang w:val="es_ES" w:bidi="es_ES"/>
        </w:rPr>
        <w:t>Jehová dice que ha escuchado el clamor de su pueblo y que ha visto que los egipcios tratan con dureza a su pueblo. Jehová dice que enviará a Moisés al faraón para que pueda sacar al pueblo de Jehová de Egipto.</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Jehová</w:t>
      </w:r>
    </w:p>
    <w:p>
      <w:pPr/>
      <w:r>
        <w:rPr>
          <w:lang w:val="es_ES" w:bidi="es_ES"/>
        </w:rPr>
      </w:r>
      <w:r>
        <w:rPr>
          <w:lang w:val="es_ES" w:bidi="es_ES"/>
        </w:rPr>
        <w:t>Como grupo, presten atención a estas partes del contexto del pasaje:</w:t>
      </w:r>
    </w:p>
    <w:p>
      <w:pPr/>
      <w:r>
        <w:rPr>
          <w:lang w:val="es_ES" w:bidi="es_ES"/>
        </w:rPr>
      </w:r>
      <w:r>
        <w:rPr>
          <w:lang w:val="es_ES" w:bidi="es_ES"/>
        </w:rPr>
        <w:t>La historia comienza con una expresión introductoria como "Un día, Moisés estaba cuidando de los rebaños" o "Ahora, Moisés estaba cuidando de los rebaños". Esta expresión indica que esta es una historia nueva y que es una escena separada de la historia anterior. El pasaje no dice cuánto tiempo ha pasado desde que Moisés se casó, pero por otros pasajes sabemos que han pasado varios años.</w:t>
      </w:r>
    </w:p>
    <w:p>
      <w:pPr/>
      <w:r>
        <w:rPr>
          <w:lang w:val="es_ES" w:bidi="es_ES"/>
        </w:rPr>
      </w:r>
      <w:r>
        <w:rPr>
          <w:lang w:val="es_ES" w:bidi="es_ES"/>
        </w:rPr>
        <w:t>Deténganse aquí y conversen sobre esta pregunta en grupo: Cada persona debe contar una historia corta sobre alguien que emprendió un viaje. El resto del grupo debe prestar atención a las palabras utilizadas al comienzo de cada historia. Pausen este audio aquí.</w:t>
      </w:r>
    </w:p>
    <w:p>
      <w:pPr/>
      <w:r>
        <w:rPr>
          <w:lang w:val="es_ES" w:bidi="es_ES"/>
        </w:rPr>
      </w:r>
      <w:r>
        <w:rPr>
          <w:lang w:val="es_ES" w:bidi="es_ES"/>
        </w:rPr>
        <w:t>En la primera escena, Moisés está cuidando de las ovejas y las cabras de Jetro. Moisés lleva el rebaño por el desierto, más allá de los lugares habituales de pastoreo, hasta llegar al monte de Dios. El texto no deja claro si guiaba los rebaños desde adelante o si los conducía desde atrás.</w:t>
      </w:r>
    </w:p>
    <w:p>
      <w:pPr/>
      <w:r>
        <w:rPr>
          <w:lang w:val="es_ES" w:bidi="es_ES"/>
        </w:rPr>
      </w:r>
      <w:r>
        <w:rPr>
          <w:lang w:val="es_ES" w:bidi="es_ES"/>
        </w:rPr>
        <w:t>Un desierto es un lugar donde no vive nadie y crece muy poco. El desierto donde estaba Moisés probablemente era seco y rocoso.</w:t>
      </w:r>
    </w:p>
    <w:p>
      <w:pPr/>
      <w:r>
        <w:rPr>
          <w:lang w:val="es_ES" w:bidi="es_ES"/>
        </w:rPr>
      </w:r>
      <w:r>
        <w:rPr>
          <w:lang w:val="es_ES" w:bidi="es_ES"/>
        </w:rPr>
        <w:t xml:space="preserve">Deténganse aquí y, como grupo, observen una imagen de un </w:t>
      </w:r>
      <w:r>
        <w:rPr>
          <w:lang w:val="es_ES" w:bidi="es_ES"/>
        </w:rPr>
        <w:t>desierto</w:t>
      </w:r>
      <w:r>
        <w:rPr>
          <w:lang w:val="es_ES" w:bidi="es_ES"/>
        </w:rPr>
        <w:t>. Pausen este audio aquí.</w:t>
      </w:r>
    </w:p>
    <w:p>
      <w:pPr/>
      <w:r>
        <w:rPr>
          <w:lang w:val="es_ES" w:bidi="es_ES"/>
        </w:rPr>
      </w:r>
      <w:r>
        <w:rPr>
          <w:lang w:val="es_ES" w:bidi="es_ES"/>
        </w:rPr>
        <w:t>En la segunda escena, Moisés está en el monte y el ángel de Jehová aparece como una llama de fuego en medio de una zarza. No sabemos exactamente en qué tipo de arbusto apareció el ángel de Jehová, pero probablemente era algún tipo de arbusto espinoso. Los arbustos espinosos tienen muchas puntas afiladas en las ramas, que se llaman espinas.</w:t>
      </w:r>
    </w:p>
    <w:p>
      <w:pPr/>
      <w:r>
        <w:rPr>
          <w:lang w:val="es_ES" w:bidi="es_ES"/>
        </w:rPr>
      </w:r>
      <w:r>
        <w:rPr>
          <w:lang w:val="es_ES" w:bidi="es_ES"/>
        </w:rPr>
        <w:t xml:space="preserve">Deténganse aquí y observen en grupo una imagen de un ejemplo de un </w:t>
      </w:r>
      <w:r>
        <w:rPr>
          <w:lang w:val="es_ES" w:bidi="es_ES"/>
        </w:rPr>
        <w:t>arbusto espinoso</w:t>
      </w:r>
      <w:r>
        <w:rPr>
          <w:lang w:val="es_ES" w:bidi="es_ES"/>
        </w:rPr>
        <w:t>. Conversen sobre qué arbustos espinosos o con púas conocen en su cultura. Pausen este audio aquí.</w:t>
      </w:r>
    </w:p>
    <w:p>
      <w:pPr/>
      <w:r>
        <w:rPr>
          <w:lang w:val="es_ES" w:bidi="es_ES"/>
        </w:rPr>
      </w:r>
      <w:r>
        <w:rPr>
          <w:lang w:val="es_ES" w:bidi="es_ES"/>
        </w:rPr>
        <w:t>Moisés nota el fuego y cambia de dirección para acercarse y mirar más de cerca.</w:t>
      </w:r>
    </w:p>
    <w:p>
      <w:pPr/>
      <w:r>
        <w:rPr>
          <w:lang w:val="es_ES" w:bidi="es_ES"/>
        </w:rPr>
      </w:r>
      <w:r>
        <w:rPr>
          <w:lang w:val="es_ES" w:bidi="es_ES"/>
        </w:rPr>
        <w:t>En la tercera escena, Jehová llama a Moisés desde el medio de la zarza espinosa. Jehová llama: "Moisés, Moisés", repitiendo el nombre de Moisés para comunicarle urgencia. Moisés responde diciendo: "Aquí estoy". Dios le dice a Moisés que no se acerque más y que se quite las sandalias.</w:t>
      </w:r>
    </w:p>
    <w:p>
      <w:pPr/>
      <w:r>
        <w:rPr>
          <w:lang w:val="es_ES" w:bidi="es_ES"/>
        </w:rPr>
      </w:r>
      <w:r>
        <w:rPr>
          <w:lang w:val="es_ES" w:bidi="es_ES"/>
        </w:rPr>
        <w:t>Ahora, el lenguaje de la historia muestra una pausa mientras Dios espera que Moisés se quite las sandalias.</w:t>
      </w:r>
    </w:p>
    <w:p>
      <w:pPr/>
      <w:r>
        <w:rPr>
          <w:lang w:val="es_ES" w:bidi="es_ES"/>
        </w:rPr>
      </w:r>
      <w:r>
        <w:rPr>
          <w:lang w:val="es_ES" w:bidi="es_ES"/>
        </w:rPr>
        <w:t>Deténganse aquí y conversen en grupo: Cuando cuentan una historia, ¿cómo muestran una pausa en la acción? Pausen este audio aquí.</w:t>
      </w:r>
    </w:p>
    <w:p>
      <w:pPr/>
      <w:r>
        <w:rPr>
          <w:lang w:val="es_ES" w:bidi="es_ES"/>
        </w:rPr>
      </w:r>
      <w:r>
        <w:rPr>
          <w:lang w:val="es_ES" w:bidi="es_ES"/>
        </w:rPr>
        <w:t>Ahora Dios le dice a Moisés que es el Dios de su padre y el Dios de sus antepasados. Moisés se cubre el rostro por temor. No sabemos si Moisés usó sus manos o su ropa para cubrirse el rostro.</w:t>
      </w:r>
    </w:p>
    <w:p>
      <w:pPr/>
      <w:r>
        <w:rPr>
          <w:lang w:val="es_ES" w:bidi="es_ES"/>
        </w:rPr>
      </w:r>
      <w:r>
        <w:rPr>
          <w:lang w:val="es_ES" w:bidi="es_ES"/>
        </w:rPr>
        <w:t>Entonces Jehová declara que ha visto el sufrimiento de su pueblo. Jehová enfatiza su compasión por su pueblo diciendo: "He visto con atención el sufrimiento de mi pueblo".</w:t>
      </w:r>
    </w:p>
    <w:p>
      <w:pPr/>
      <w:r>
        <w:rPr>
          <w:lang w:val="es_ES" w:bidi="es_ES"/>
        </w:rPr>
      </w:r>
      <w:r>
        <w:rPr>
          <w:lang w:val="es_ES" w:bidi="es_ES"/>
        </w:rPr>
        <w:t>Jehová dice que ha bajado para rescatar a su pueblo. El texto no nos dice de dónde ha bajado Jehová. Entonces Jehová dice que sacará a su pueblo de Egipto y lo llevará a la tierra prometida. La frase "hacer subir" probablemente significa literalmente llevar al pueblo desde las tierras bajas de Egipto hasta las montañas de la tierra prometida.</w:t>
      </w:r>
    </w:p>
    <w:p>
      <w:pPr/>
      <w:r>
        <w:rPr>
          <w:lang w:val="es_ES" w:bidi="es_ES"/>
        </w:rPr>
      </w:r>
      <w:r>
        <w:rPr>
          <w:lang w:val="es_ES" w:bidi="es_ES"/>
        </w:rPr>
        <w:t>Dios le da a Moisés una lista de seis pueblos que vivían en la tierra.</w:t>
      </w:r>
    </w:p>
    <w:p>
      <w:pPr/>
      <w:r>
        <w:rPr>
          <w:lang w:val="es_ES" w:bidi="es_ES"/>
        </w:rPr>
      </w:r>
      <w:r>
        <w:rPr>
          <w:lang w:val="es_ES" w:bidi="es_ES"/>
        </w:rPr>
        <w:t>Deténganse aquí y conversen en grupo: Cuenten una historia en la que estén enumerando grupos de personas o cosas. Presten atención a cómo los enumeran, en qué orden y cómo introducen la lista. Pausen este audio aquí.</w:t>
      </w:r>
    </w:p>
    <w:p>
      <w:pPr/>
      <w:r>
        <w:rPr>
          <w:lang w:val="es_ES" w:bidi="es_ES"/>
        </w:rPr>
      </w:r>
      <w:r>
        <w:rPr>
          <w:lang w:val="es_ES" w:bidi="es_ES"/>
        </w:rPr>
        <w:t>La frase "y ahora, miren" da énfasis a lo que sigue. Jehová repite que el clamor de los israelitas ha llegado hasta él y que Jehová ha visto la manera cruel en que los egipcios tratan a los israelitas. Esta repetición enfatiza que Jehová ha escuchado el clamor de su pueblo pidiendo ayuda.</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3:1–10 en la traducción que sea más fácil de entender.</w:t>
      </w:r>
    </w:p>
    <w:p>
      <w:pPr/>
      <w:r>
        <w:rPr>
          <w:lang w:val="es_ES" w:bidi="es_ES"/>
        </w:rPr>
      </w:r>
      <w:r>
        <w:rPr>
          <w:lang w:val="es_ES" w:bidi="es_ES"/>
        </w:rPr>
        <w:t>En este paso, el grupo actuará el pasaje.</w:t>
      </w:r>
    </w:p>
    <w:p>
      <w:pPr/>
      <w:r>
        <w:rPr>
          <w:lang w:val="es_ES" w:bidi="es_ES"/>
        </w:rPr>
      </w:r>
      <w:r>
        <w:rPr>
          <w:lang w:val="es_ES" w:bidi="es_ES"/>
        </w:rPr>
        <w:t>Este pasaje tiene cuatro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Jehová</w:t>
      </w:r>
    </w:p>
    <w:p>
      <w:pPr/>
      <w:r>
        <w:rPr>
          <w:lang w:val="es_ES" w:bidi="es_ES"/>
        </w:rPr>
      </w:r>
      <w:r>
        <w:rPr>
          <w:lang w:val="es_ES" w:bidi="es_ES"/>
        </w:rPr>
        <w:t>En grupo, actúen el pasaje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interpretar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actúen el pasaje por segunda vez.</w:t>
      </w:r>
    </w:p>
    <w:p>
      <w:pPr/>
      <w:r>
        <w:rPr>
          <w:lang w:val="es_ES" w:bidi="es_ES"/>
        </w:rPr>
      </w:r>
      <w:r>
        <w:rPr>
          <w:lang w:val="es_ES" w:bidi="es_ES"/>
        </w:rPr>
        <w:t>El siguiente es un ejemplo de la actuación y de las posibles respuestas.</w:t>
      </w:r>
    </w:p>
    <w:p>
      <w:pPr/>
      <w:r>
        <w:rPr>
          <w:lang w:val="es_ES" w:bidi="es_ES"/>
        </w:rPr>
      </w:r>
      <w:r>
        <w:rPr>
          <w:lang w:val="es_ES" w:bidi="es_ES"/>
        </w:rPr>
        <w:t>Actúen como Moisés en el desierto, guiando el rebaño de Jetro por el desierto hasta llegar a Horeb, el monte de Dios.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"He tenido que recorrer un largo camino para encontrar tierra donde los rebaños puedan pastar", o "¿Dónde encontraré agua para las ovejas hoy?" o "¡Guau, miren esa montaña!" o "Desearía poder volver a casa, donde está mi familia en Egipto".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Actúen como el ángel de Jehová, que se aparece a Moisés en medio del fuego. El fuego está en medio de una zarza. Moisés mira la zarza y ve que no se ha consumido Moisés dice: "Me volveré para acercarme y ver esta cosa increíble, para ver por qué la zarza no se consume".</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"Esto es muy extraño. ¿Por qué no se quema la zarza?" o "Nunca he visto eso antes, debo acercarme para ver lo que está sucediendo".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Jehová ve que Moisés se ha desviado, y Dios dice: "Moisés, Moisés". Moisés responde diciendo: "Aquí estoy".</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"¿Quién me habla desde el fuego?" o "Tengo miedo, ¿cómo saben mi nombre?"</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Dios le dice a Moisés: "No te acerques". "Quítate las sandalias, porque estás pisando suelo santo". Dios entonces le dice a Moisés: "Yo soy el Dios de tu padre, el Dios de Abraham, el Dios de Isaac y el Dios de Jacob". Actúen como Moisés, escondiendo su rostro, porque tiene miedo de mirar a Dios.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"¿Por qué Dios me habla? No soy nada especial", o "¿Sabe Dios que maté a ese egipcio? ¿Me va a castigar?" o "¿Realmente puede ser este el mismo Dios que habló a mis antepasados?" o "Si miro a Dios, creo que podría morir".</w:t>
      </w:r>
    </w:p>
    <w:p>
      <w:pPr>
        <w:pStyle w:val="ListBullet"/>
        <w:spacing w:line="240" w:lineRule="auto"/>
        <w:ind w:left="720"/>
      </w:pPr>
      <w:r>
        <w:rPr>
          <w:lang w:val="es_ES" w:bidi="es_ES"/>
        </w:rPr>
      </w:r>
      <w:r>
        <w:rPr>
          <w:lang w:val="es_ES" w:bidi="es_ES"/>
        </w:rPr>
        <w:t>Ahora pregúntenle a la persona que interpreta a Jehová: "¿Qué estás sintiendo o pensando?" La persona podría responder cosas como: "Me complace que Moisés me haya respondido", o "Quiero que Moisés sepa quién soy para que confíe en mí", o "Quiero que Moisés sepa que soy el Dios que hizo un pacto con su antepasado, Abram".</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Jehová le dice a Moisés: "He visto el sufrimiento de mi pueblo en Egipto. He escuchado sus clamores debido a sus crueles capataces. Sé que mi pueblo está sufriendo".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Jehová: "¿Qué estás sintiendo o pensando?" La persona podría responder cosas como: "Estoy triste porque mi pueblo está siendo maltratado", o "Estoy enojado porque los egipcios están haciendo sufrir a mi pueblo".</w:t>
      </w:r>
    </w:p>
    <w:p>
      <w:pPr>
        <w:pStyle w:val="ListBullet"/>
        <w:spacing w:line="240" w:lineRule="auto"/>
        <w:ind w:left="720"/>
      </w:pPr>
      <w:r>
        <w:rPr>
          <w:lang w:val="es_ES" w:bidi="es_ES"/>
        </w:rPr>
      </w:r>
      <w:r>
        <w:rPr>
          <w:lang w:val="es_ES" w:bidi="es_ES"/>
        </w:rPr>
        <w:t>Ahora pregúntenle a la persona que interpreta a Moisés: "¿Qué estás sintiendo o pensando?" La persona podría responder cosas como: "Estoy asombrado de que Dios haya visto el sufrimiento de mi pueblo", o "Me complace que Dios haya visto cómo nos tratan los egipcios. Tal vez haga algo al respecto".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Actúen como Jehová diciéndole a Moisés: "He bajado para rescatar a mi pueblo de los egipcios y llevarlo a su propia tierra, que será espaciosa y buena para producir cultivos. Esa tierra manará leche y miel. Es la tierra donde viven los cananeos, hititas, amorreos, ferezeos, heveos y jebuseos".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"Me siento aliviado de que Dios vaya a rescatar a mi pueblo de los terribles egipcios. Espero que los rescate pronto", o "Espero que Dios castigue severamente a los egipcios. Han sido muy crueles con nosotros", o "Estoy emocionado de ver la tierra que Dios ha prometido. Suena increíble".</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Jehová le dice a Moisés: "He escuchado el clamor de mi pueblo y he visto que los egipcios tratan cruelmente a mi pueblo". Ahora debes irte, porque te estoy enviando al faraón. Debes sacar a mi pueblo de Egipto".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"Estoy aterrorizado. ¿Por qué Dios me envía ante faraón?" o "Debe haber alguien más a quien Dios pueda enviar". ¡No puedo ir ante faraón!" o "Los israelitas no me escucharon cuando intenté ayudarlos antes. ¿Por qué me escucharían ahora? Dios le está pidiendo a la persona equivocada que lidere a su pueblo".</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3:1–10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lang w:val="es_ES" w:bidi="es_ES"/>
        </w:rPr>
        <w:t xml:space="preserve">Este pasaje usa dos nombres diferentes para Dios: el nombre personal, </w:t>
      </w:r>
      <w:r>
        <w:rPr>
          <w:b/>
          <w:lang w:val="es_ES" w:bidi="es_ES"/>
        </w:rPr>
        <w:t>Jehová</w:t>
      </w:r>
      <w:r>
        <w:rPr>
          <w:lang w:val="es_ES" w:bidi="es_ES"/>
        </w:rPr>
        <w:t xml:space="preserve">, y un nombre más general, </w:t>
      </w:r>
      <w:r>
        <w:rPr>
          <w:b/>
          <w:lang w:val="es_ES" w:bidi="es_ES"/>
        </w:rPr>
        <w:t>Dios</w:t>
      </w:r>
      <w:r>
        <w:rPr>
          <w:lang w:val="es_ES" w:bidi="es_ES"/>
        </w:rPr>
        <w:t xml:space="preserve">. Recordarán que Jehová es el nombre propio del Dios de los </w:t>
      </w:r>
      <w:r>
        <w:rPr>
          <w:lang w:val="es_ES" w:bidi="es_ES"/>
        </w:rPr>
        <w:t>judíos</w:t>
      </w:r>
      <w:r>
        <w:rPr>
          <w:lang w:val="es_ES" w:bidi="es_ES"/>
        </w:rPr>
        <w:t xml:space="preserve">. La mayoría de las traducciones al español utilizan la palabra </w:t>
      </w:r>
      <w:r>
        <w:rPr>
          <w:b/>
          <w:lang w:val="es_ES" w:bidi="es_ES"/>
        </w:rPr>
        <w:t>Señor</w:t>
      </w:r>
      <w:r>
        <w:rPr>
          <w:lang w:val="es_ES" w:bidi="es_ES"/>
        </w:rPr>
        <w:t xml:space="preserve">, que significa el amo supremo de todas las cosas. El nombre "Dios" significa ser divino o supremo. </w:t>
      </w:r>
      <w:r>
        <w:rPr>
          <w:lang w:val="es_ES" w:bidi="es_ES"/>
        </w:rPr>
        <w:t>Señor</w:t>
      </w:r>
      <w:r>
        <w:rPr>
          <w:lang w:val="es_ES" w:bidi="es_ES"/>
        </w:rPr>
        <w:t xml:space="preserve"> y </w:t>
      </w:r>
      <w:r>
        <w:rPr>
          <w:lang w:val="es_ES" w:bidi="es_ES"/>
        </w:rPr>
        <w:t>Dios</w:t>
      </w:r>
      <w:r>
        <w:rPr>
          <w:lang w:val="es_ES" w:bidi="es_ES"/>
        </w:rPr>
        <w:t xml:space="preserve"> se refieren al mismo ser divino o supremo.</w:t>
      </w:r>
    </w:p>
    <w:p>
      <w:pPr/>
      <w:r>
        <w:rPr>
          <w:lang w:val="es_ES" w:bidi="es_ES"/>
        </w:rPr>
      </w:r>
      <w:r>
        <w:rPr>
          <w:lang w:val="es_ES" w:bidi="es_ES"/>
        </w:rPr>
        <w:t xml:space="preserve">Deténganse aquí y conversen en grupo sobre qué palabra o frase usarán para </w:t>
      </w:r>
      <w:r>
        <w:rPr>
          <w:b/>
          <w:lang w:val="es_ES" w:bidi="es_ES"/>
        </w:rPr>
        <w:t>Jehová</w:t>
      </w:r>
      <w:r>
        <w:rPr>
          <w:lang w:val="es_ES" w:bidi="es_ES"/>
        </w:rPr>
        <w:t xml:space="preserve">. Busquen </w:t>
      </w:r>
      <w:r>
        <w:rPr>
          <w:lang w:val="es_ES" w:bidi="es_ES"/>
        </w:rPr>
        <w:t>Jehová</w:t>
      </w:r>
      <w:r>
        <w:rPr>
          <w:lang w:val="es_ES" w:bidi="es_ES"/>
        </w:rPr>
        <w:t xml:space="preserve"> en el Glosario Principal para obtener más información. Si ya han traducido esta palabra en otro libro de la Biblia, usen la misma palabra que hayan usado allí. Pausen este audio aquí.</w:t>
      </w:r>
    </w:p>
    <w:p>
      <w:pPr/>
      <w:r>
        <w:rPr>
          <w:lang w:val="es_ES" w:bidi="es_ES"/>
        </w:rPr>
      </w:r>
      <w:r>
        <w:rPr>
          <w:lang w:val="es_ES" w:bidi="es_ES"/>
        </w:rPr>
        <w:t xml:space="preserve">Moisés está cuidando de los rebaños que pertenecen a su suegro, Jetro. </w:t>
      </w:r>
      <w:r>
        <w:rPr>
          <w:b/>
          <w:lang w:val="es_ES" w:bidi="es_ES"/>
        </w:rPr>
        <w:t>Suegro</w:t>
      </w:r>
      <w:r>
        <w:rPr>
          <w:lang w:val="es_ES" w:bidi="es_ES"/>
        </w:rPr>
        <w:t xml:space="preserve"> es una palabra que significa el padre de su esposa. Si su idioma tiene una palabra para referirse al padre de su esposa, pueden usar esa palabra. Si su idioma no tiene una palabra específica, pueden describir a Jetro como el padre de la esposa de Moisés.</w:t>
      </w:r>
    </w:p>
    <w:p>
      <w:pPr/>
      <w:r>
        <w:rPr>
          <w:lang w:val="es_ES" w:bidi="es_ES"/>
        </w:rPr>
      </w:r>
      <w:r>
        <w:rPr>
          <w:lang w:val="es_ES" w:bidi="es_ES"/>
        </w:rPr>
        <w:t xml:space="preserve">Los </w:t>
      </w:r>
      <w:r>
        <w:rPr>
          <w:b/>
          <w:lang w:val="es_ES" w:bidi="es_ES"/>
        </w:rPr>
        <w:t>rebaños</w:t>
      </w:r>
      <w:r>
        <w:rPr>
          <w:lang w:val="es_ES" w:bidi="es_ES"/>
        </w:rPr>
        <w:t xml:space="preserve"> son grupos de ovejas y cabras que pertenecían a una misma persona. Usen la misma palabra o frase para rebaños que usaron en el pasaje anterior.</w:t>
      </w:r>
    </w:p>
    <w:p>
      <w:pPr/>
      <w:r>
        <w:rPr>
          <w:lang w:val="es_ES" w:bidi="es_ES"/>
        </w:rPr>
      </w:r>
      <w:r>
        <w:rPr>
          <w:lang w:val="es_ES" w:bidi="es_ES"/>
        </w:rPr>
        <w:t xml:space="preserve">Jetro era un sacerdote en Madián. Los </w:t>
      </w:r>
      <w:r>
        <w:rPr>
          <w:b/>
          <w:lang w:val="es_ES" w:bidi="es_ES"/>
        </w:rPr>
        <w:t>sacerdotes</w:t>
      </w:r>
      <w:r>
        <w:rPr>
          <w:lang w:val="es_ES" w:bidi="es_ES"/>
        </w:rPr>
        <w:t xml:space="preserve"> eran gente que representaba a un dios ante el pueblo. Jetro habría representado al dios de los madianitas ante el pueblo de Madián. Usen la misma palabra o frase para un sacerdote en Madián que usaron en el pasaje anterior. Para obtener más información sobre los </w:t>
      </w:r>
      <w:r>
        <w:rPr>
          <w:lang w:val="es_ES" w:bidi="es_ES"/>
        </w:rPr>
        <w:t>sacerdotes</w:t>
      </w:r>
      <w:r>
        <w:rPr>
          <w:lang w:val="es_ES" w:bidi="es_ES"/>
        </w:rPr>
        <w:t>, consulten el Glosario Principal.</w:t>
      </w:r>
    </w:p>
    <w:p>
      <w:pPr/>
      <w:r>
        <w:rPr>
          <w:lang w:val="es_ES" w:bidi="es_ES"/>
        </w:rPr>
      </w:r>
      <w:r>
        <w:rPr>
          <w:lang w:val="es_ES" w:bidi="es_ES"/>
        </w:rPr>
        <w:t xml:space="preserve">Moisés lleva los animales muy lejos al desierto. Un </w:t>
      </w:r>
      <w:r>
        <w:rPr>
          <w:b/>
          <w:lang w:val="es_ES" w:bidi="es_ES"/>
        </w:rPr>
        <w:t>desierto</w:t>
      </w:r>
      <w:r>
        <w:rPr>
          <w:lang w:val="es_ES" w:bidi="es_ES"/>
        </w:rPr>
        <w:t xml:space="preserve"> es un lugar deshabitado donde nadie vive y nadie ha cultivado la tierra. La gente que vivía en ciudades y pueblos llevaba a sus animales al desierto para encontrar comida para ellos. El desierto donde estaba Moisés habría sido seco y rocoso.</w:t>
      </w:r>
    </w:p>
    <w:p>
      <w:pPr/>
      <w:r>
        <w:rPr>
          <w:lang w:val="es_ES" w:bidi="es_ES"/>
        </w:rPr>
      </w:r>
      <w:r>
        <w:rPr>
          <w:lang w:val="es_ES" w:bidi="es_ES"/>
        </w:rPr>
        <w:t xml:space="preserve">Deténganse aquí y conversen en grupo sobre qué palabra o frase usarán para </w:t>
      </w:r>
      <w:r>
        <w:rPr>
          <w:b/>
          <w:lang w:val="es_ES" w:bidi="es_ES"/>
        </w:rPr>
        <w:t>desierto</w:t>
      </w:r>
      <w:r>
        <w:rPr>
          <w:lang w:val="es_ES" w:bidi="es_ES"/>
        </w:rPr>
        <w:t xml:space="preserve">. Busquen </w:t>
      </w:r>
      <w:r>
        <w:rPr>
          <w:lang w:val="es_ES" w:bidi="es_ES"/>
        </w:rPr>
        <w:t>desierto</w:t>
      </w:r>
      <w:r>
        <w:rPr>
          <w:lang w:val="es_ES" w:bidi="es_ES"/>
        </w:rPr>
        <w:t xml:space="preserve"> en el Glosario Principal para obtener más información. Si ya han traducido esta palabra en otro libro de la Biblia, usen la misma palabra que hayan usado allí. Pausen este audio aquí.</w:t>
      </w:r>
    </w:p>
    <w:p>
      <w:pPr/>
      <w:r>
        <w:rPr>
          <w:lang w:val="es_ES" w:bidi="es_ES"/>
        </w:rPr>
      </w:r>
      <w:r>
        <w:rPr>
          <w:lang w:val="es_ES" w:bidi="es_ES"/>
        </w:rPr>
        <w:t xml:space="preserve">Moisés llega a un monte llamado Horeb. Un </w:t>
      </w:r>
      <w:r>
        <w:rPr>
          <w:b/>
          <w:lang w:val="es_ES" w:bidi="es_ES"/>
        </w:rPr>
        <w:t>monte</w:t>
      </w:r>
      <w:r>
        <w:rPr>
          <w:lang w:val="es_ES" w:bidi="es_ES"/>
        </w:rPr>
        <w:t xml:space="preserve"> es un área de terreno muy elevado. Los montes generalmente tienen lados empinados e inclinados que se unen en un punto alto. Si su idioma no tiene una palabra para monte, pueden describirlo como un área de terreno elevado.</w:t>
      </w:r>
    </w:p>
    <w:p>
      <w:pPr/>
      <w:r>
        <w:rPr>
          <w:lang w:val="es_ES" w:bidi="es_ES"/>
        </w:rPr>
      </w:r>
      <w:r>
        <w:rPr>
          <w:lang w:val="es_ES" w:bidi="es_ES"/>
        </w:rPr>
        <w:t xml:space="preserve">Deténganse aquí y miren en grupo una imagen de un </w:t>
      </w:r>
      <w:r>
        <w:rPr>
          <w:lang w:val="es_ES" w:bidi="es_ES"/>
        </w:rPr>
        <w:t>monte</w:t>
      </w:r>
      <w:r>
        <w:rPr>
          <w:lang w:val="es_ES" w:bidi="es_ES"/>
        </w:rPr>
        <w:t>. Pausen este audio aquí.</w:t>
      </w:r>
    </w:p>
    <w:p>
      <w:pPr/>
      <w:r>
        <w:rPr>
          <w:lang w:val="es_ES" w:bidi="es_ES"/>
        </w:rPr>
      </w:r>
      <w:r>
        <w:rPr>
          <w:lang w:val="es_ES" w:bidi="es_ES"/>
        </w:rPr>
        <w:t xml:space="preserve">El </w:t>
      </w:r>
      <w:r>
        <w:rPr>
          <w:b/>
          <w:lang w:val="es_ES" w:bidi="es_ES"/>
        </w:rPr>
        <w:t>ángel de Jehová</w:t>
      </w:r>
      <w:r>
        <w:rPr>
          <w:lang w:val="es_ES" w:bidi="es_ES"/>
        </w:rPr>
        <w:t xml:space="preserve"> se le aparece a Moisés. Un </w:t>
      </w:r>
      <w:r>
        <w:rPr>
          <w:b/>
          <w:lang w:val="es_ES" w:bidi="es_ES"/>
        </w:rPr>
        <w:t>ángel</w:t>
      </w:r>
      <w:r>
        <w:rPr>
          <w:lang w:val="es_ES" w:bidi="es_ES"/>
        </w:rPr>
        <w:t xml:space="preserve"> es un ser sobrenatural y espiritual. El Antiguo Testamento a menudo habla del "ángel de Jehová". Este ángel especial habla con tanta </w:t>
      </w:r>
      <w:r>
        <w:rPr>
          <w:lang w:val="es_ES" w:bidi="es_ES"/>
        </w:rPr>
        <w:t>autoridad</w:t>
      </w:r>
      <w:r>
        <w:rPr>
          <w:lang w:val="es_ES" w:bidi="es_ES"/>
        </w:rPr>
        <w:t xml:space="preserve"> que es como si Dios mismo estuviera hablando. Incluso podría ser que este ángel sea Dios mismo.</w:t>
      </w:r>
    </w:p>
    <w:p>
      <w:pPr/>
      <w:r>
        <w:rPr>
          <w:lang w:val="es_ES" w:bidi="es_ES"/>
        </w:rPr>
      </w:r>
      <w:r>
        <w:rPr>
          <w:lang w:val="es_ES" w:bidi="es_ES"/>
        </w:rPr>
        <w:t xml:space="preserve">Deténganse aquí y conversen en grupo sobre qué palabra o frase usarán para </w:t>
      </w:r>
      <w:r>
        <w:rPr>
          <w:b/>
          <w:lang w:val="es_ES" w:bidi="es_ES"/>
        </w:rPr>
        <w:t>ángel de Jehová</w:t>
      </w:r>
      <w:r>
        <w:rPr>
          <w:lang w:val="es_ES" w:bidi="es_ES"/>
        </w:rPr>
        <w:t xml:space="preserve">. Busquen </w:t>
      </w:r>
      <w:r>
        <w:rPr>
          <w:lang w:val="es_ES" w:bidi="es_ES"/>
        </w:rPr>
        <w:t>ángel</w:t>
      </w:r>
      <w:r>
        <w:rPr>
          <w:lang w:val="es_ES" w:bidi="es_ES"/>
        </w:rPr>
        <w:t xml:space="preserve"> y ángel de Jehová o </w:t>
      </w:r>
      <w:r>
        <w:rPr>
          <w:lang w:val="es_ES" w:bidi="es_ES"/>
        </w:rPr>
        <w:t>ángel del Señor</w:t>
      </w:r>
      <w:r>
        <w:rPr>
          <w:lang w:val="es_ES" w:bidi="es_ES"/>
        </w:rPr>
        <w:t xml:space="preserve"> en el Glosario Principal para obtener más información. Si ya han traducido esta palabra en otro libro de la Biblia, usen la misma palabra que hayan usado allí. Pausen este audio aquí.</w:t>
      </w:r>
    </w:p>
    <w:p>
      <w:pPr/>
      <w:r>
        <w:rPr>
          <w:lang w:val="es_ES" w:bidi="es_ES"/>
        </w:rPr>
      </w:r>
      <w:r>
        <w:rPr>
          <w:lang w:val="es_ES" w:bidi="es_ES"/>
        </w:rPr>
        <w:t xml:space="preserve">Jehová le instruye a Moisés que se quite las sandalias. Las </w:t>
      </w:r>
      <w:r>
        <w:rPr>
          <w:b/>
          <w:lang w:val="es_ES" w:bidi="es_ES"/>
        </w:rPr>
        <w:t>sandalias</w:t>
      </w:r>
      <w:r>
        <w:rPr>
          <w:lang w:val="es_ES" w:bidi="es_ES"/>
        </w:rPr>
        <w:t xml:space="preserve"> son un tipo de calzado que se ata con correas. Si su idioma no tiene una palabra para un tipo de calzado que se ajusta con correas, pueden usar un término general para calzado.</w:t>
      </w:r>
    </w:p>
    <w:p>
      <w:pPr/>
      <w:r>
        <w:rPr>
          <w:lang w:val="es_ES" w:bidi="es_ES"/>
        </w:rPr>
      </w:r>
      <w:r>
        <w:rPr>
          <w:lang w:val="es_ES" w:bidi="es_ES"/>
        </w:rPr>
        <w:t xml:space="preserve">Dios le dice a Moisés que el terreno sobre el que está de pie es </w:t>
      </w:r>
      <w:r>
        <w:rPr>
          <w:b/>
          <w:lang w:val="es_ES" w:bidi="es_ES"/>
        </w:rPr>
        <w:t>santo</w:t>
      </w:r>
      <w:r>
        <w:rPr>
          <w:lang w:val="es_ES" w:bidi="es_ES"/>
        </w:rPr>
        <w:t>, lo que significa que está apartado para un propósito especial para Dios. Cuando santo se refiere al mismo Dios, significa que es distintivo de su creación y que es moralmente perfecto. Se refiere a su majestad y poder.</w:t>
      </w:r>
    </w:p>
    <w:p>
      <w:pPr/>
      <w:r>
        <w:rPr>
          <w:lang w:val="es_ES" w:bidi="es_ES"/>
        </w:rPr>
      </w:r>
      <w:r>
        <w:rPr>
          <w:lang w:val="es_ES" w:bidi="es_ES"/>
        </w:rPr>
        <w:t xml:space="preserve">Deténganse aquí y conversen en grupo sobre qué palabra o frase usarán para </w:t>
      </w:r>
      <w:r>
        <w:rPr>
          <w:b/>
          <w:lang w:val="es_ES" w:bidi="es_ES"/>
        </w:rPr>
        <w:t>santo</w:t>
      </w:r>
      <w:r>
        <w:rPr>
          <w:lang w:val="es_ES" w:bidi="es_ES"/>
        </w:rPr>
        <w:t xml:space="preserve">. Busquen </w:t>
      </w:r>
      <w:r>
        <w:rPr>
          <w:lang w:val="es_ES" w:bidi="es_ES"/>
        </w:rPr>
        <w:t>santo</w:t>
      </w:r>
      <w:r>
        <w:rPr>
          <w:lang w:val="es_ES" w:bidi="es_ES"/>
        </w:rPr>
        <w:t xml:space="preserve"> en el Glosario Principal para obtener más información. Si ya han traducido esta palabra en otro libro de la Biblia, usen la misma palabra que hayan usado allí. Pausen este audio aquí.</w:t>
      </w:r>
    </w:p>
    <w:p>
      <w:pPr/>
      <w:r>
        <w:rPr>
          <w:lang w:val="es_ES" w:bidi="es_ES"/>
        </w:rPr>
      </w:r>
      <w:r>
        <w:rPr>
          <w:lang w:val="es_ES" w:bidi="es_ES"/>
        </w:rPr>
        <w:t xml:space="preserve">Jehová le dice a Moisés que lo está enviando ante </w:t>
      </w:r>
      <w:r>
        <w:rPr>
          <w:b/>
          <w:lang w:val="es_ES" w:bidi="es_ES"/>
        </w:rPr>
        <w:t>faraón</w:t>
      </w:r>
      <w:r>
        <w:rPr>
          <w:lang w:val="es_ES" w:bidi="es_ES"/>
        </w:rPr>
        <w:t xml:space="preserve">, el </w:t>
      </w:r>
      <w:r>
        <w:rPr>
          <w:lang w:val="es_ES" w:bidi="es_ES"/>
        </w:rPr>
        <w:t>rey</w:t>
      </w:r>
      <w:r>
        <w:rPr>
          <w:lang w:val="es_ES" w:bidi="es_ES"/>
        </w:rPr>
        <w:t xml:space="preserve"> de Egipto. Usen la misma palabra o frase para faraón que usaron en los pasajes anteriores. Para obtener más información sobre el </w:t>
      </w:r>
      <w:r>
        <w:rPr>
          <w:lang w:val="es_ES" w:bidi="es_ES"/>
        </w:rPr>
        <w:t>faraón</w:t>
      </w:r>
      <w:r>
        <w:rPr>
          <w:lang w:val="es_ES" w:bidi="es_ES"/>
        </w:rPr>
        <w:t>, consulten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les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Éxodo 3:11–22</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3:11–22 y guárdenlo en sus corazones.</w:t>
      </w:r>
    </w:p>
    <w:p>
      <w:pPr/>
      <w:r>
        <w:rPr>
          <w:lang w:val="es_ES" w:bidi="es_ES"/>
        </w:rPr>
      </w:r>
      <w:r>
        <w:rPr>
          <w:lang w:val="es_ES" w:bidi="es_ES"/>
        </w:rPr>
        <w:t>Escuchen una versión en audio de Éxodo 3:11–22 tres veces, en tres traducciones diferentes, si es posible.</w:t>
      </w:r>
    </w:p>
    <w:p>
      <w:pPr/>
      <w:r>
        <w:rPr>
          <w:lang w:val="es_ES" w:bidi="es_ES"/>
        </w:rPr>
      </w:r>
      <w:r>
        <w:rPr>
          <w:lang w:val="es_ES" w:bidi="es_ES"/>
        </w:rPr>
        <w:t>Pausen este audio aquí.</w:t>
      </w:r>
    </w:p>
    <w:p>
      <w:pPr/>
      <w:r>
        <w:rPr>
          <w:lang w:val="es_ES" w:bidi="es_ES"/>
        </w:rPr>
      </w:r>
      <w:r>
        <w:rPr>
          <w:lang w:val="es_ES" w:bidi="es_ES"/>
        </w:rPr>
        <w:t>Ahora, como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no les gusta o qué no entienden de este pasaje? Pausen este audio aquí.</w:t>
      </w:r>
    </w:p>
    <w:p>
      <w:pPr>
        <w:pStyle w:val="ListBullet"/>
        <w:spacing w:line="240" w:lineRule="auto"/>
        <w:ind w:left="720"/>
      </w:pPr>
      <w:r>
        <w:rPr>
          <w:lang w:val="es_ES" w:bidi="es_ES"/>
        </w:rPr>
      </w:r>
      <w:r>
        <w:rPr>
          <w:lang w:val="es_ES" w:bidi="es_ES"/>
        </w:rPr>
        <w:t>¿Qué nos dice este texto acerca de Dios? Pausen este audio aquí.</w:t>
      </w:r>
    </w:p>
    <w:p>
      <w:pPr>
        <w:pStyle w:val="ListBullet"/>
        <w:spacing w:line="240" w:lineRule="auto"/>
        <w:ind w:left="720"/>
      </w:pPr>
      <w:r>
        <w:rPr>
          <w:lang w:val="es_ES" w:bidi="es_ES"/>
        </w:rPr>
      </w:r>
      <w:r>
        <w:rPr>
          <w:lang w:val="es_ES" w:bidi="es_ES"/>
        </w:rPr>
        <w:t>¿Qué nos dice este texto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3:11–22 en la traducción que sea más fácil de entender.</w:t>
      </w:r>
    </w:p>
    <w:p>
      <w:pPr/>
      <w:r>
        <w:rPr>
          <w:lang w:val="es_ES" w:bidi="es_ES"/>
        </w:rPr>
      </w:r>
      <w:r>
        <w:rPr>
          <w:lang w:val="es_ES" w:bidi="es_ES"/>
        </w:rPr>
        <w:t>Este pasaje continúa la historia de Jehová apareciéndose a Moisés en una zarza ardiente en el desierto. Jehová le ha dicho a Moisés que él, Jehová, ha visto el sufrimiento de su pueblo, los israelitas. Jehová también le ha dicho a Moisés que va a enviarlo para rescatar a su pueblo de Egipto.</w:t>
      </w:r>
    </w:p>
    <w:p>
      <w:pPr/>
      <w:r>
        <w:rPr>
          <w:lang w:val="es_ES" w:bidi="es_ES"/>
        </w:rPr>
      </w:r>
      <w:r>
        <w:rPr>
          <w:lang w:val="es_ES" w:bidi="es_ES"/>
        </w:rPr>
        <w:t>Este pasaje es un relato en el que Jehová le dice a Moisés lo que debe hacer y le promete que estará con él.</w:t>
      </w:r>
    </w:p>
    <w:p>
      <w:pPr/>
      <w:r>
        <w:rPr>
          <w:lang w:val="es_ES" w:bidi="es_ES"/>
        </w:rPr>
      </w:r>
      <w:r>
        <w:rPr>
          <w:lang w:val="es_ES" w:bidi="es_ES"/>
        </w:rPr>
        <w:t>Moisés le dice a Jehová: "¿Quién soy yo para ir ante el faraón y sacar de Egipto a los israelitas?" Moisés no está tratando de rechazar la petición de Jehová. En la cultura de Moisés, cuando una persona aceptaba un honor, era cortés y respetuoso responder diciendo: "¿Quién soy yo para hacer esto?" La respuesta de Moisés muestra que él comprende lo que Jehová le está pidiendo que haga. Moisés estaba siendo respetuoso con Jehová y también estaba expresando que no se sentía "lo suficientemente bueno" o "lo suficientemente importante" para realizar este trabajo tan importante.</w:t>
      </w:r>
    </w:p>
    <w:p>
      <w:pPr/>
      <w:r>
        <w:rPr>
          <w:lang w:val="es_ES" w:bidi="es_ES"/>
        </w:rPr>
      </w:r>
      <w:r>
        <w:rPr>
          <w:lang w:val="es_ES" w:bidi="es_ES"/>
        </w:rPr>
        <w:t>Deténganse aquí y conversen como grupo sobre esta pregunta: Cuenten una historia sobre alguien a quien una persona importante le haya pedido que realizara un trabajo para ella. Hablen sobre cómo responde esa persona cuando le piden que realice el trabajo. ¿Cuál es la respuesta cortés que se espera en su cultura? Pausen este audio aquí.</w:t>
      </w:r>
    </w:p>
    <w:p>
      <w:pPr/>
      <w:r>
        <w:rPr>
          <w:lang w:val="es_ES" w:bidi="es_ES"/>
        </w:rPr>
      </w:r>
      <w:r>
        <w:rPr>
          <w:lang w:val="es_ES" w:bidi="es_ES"/>
        </w:rPr>
        <w:t>Jehová responde prometiendo estar con Moisés. Cuando Jehová promete estar con alguien, significa que ayudará a esa persona y le dará dirección. Con la ayuda y la guía de Jehová, los israelitas reconocerán la autoridad de Moisés.</w:t>
      </w:r>
    </w:p>
    <w:p>
      <w:pPr/>
      <w:r>
        <w:rPr>
          <w:lang w:val="es_ES" w:bidi="es_ES"/>
        </w:rPr>
      </w:r>
      <w:r>
        <w:rPr>
          <w:lang w:val="es_ES" w:bidi="es_ES"/>
        </w:rPr>
        <w:t>Jehová también le promete a Moisés que todos los israelitas volverán al monte Sinaí para adorar a Jehová, que es el lugar donde Jehová y Moisés se están reuniendo actualmente. Recuerden que el monte Sinaí está fuera de Egipto. Esta señal confirmará que Moisés ha completado una parte importante del trabajo que Jehová le ha dado. Moisés tiene que sacar al pueblo de Egipto para que ellos puedan llegar al monte Sinaí. Jehová les da señales como esta a los profetas y líderes del Antiguo Testamento para que sepan que han completado un trabajo importante.</w:t>
      </w:r>
    </w:p>
    <w:p>
      <w:pPr/>
      <w:r>
        <w:rPr>
          <w:lang w:val="es_ES" w:bidi="es_ES"/>
        </w:rPr>
      </w:r>
      <w:r>
        <w:rPr>
          <w:lang w:val="es_ES" w:bidi="es_ES"/>
        </w:rPr>
        <w:t xml:space="preserve">Deténganse aquí y observen como grupo un mapa del </w:t>
      </w:r>
      <w:r>
        <w:rPr>
          <w:lang w:val="es_ES" w:bidi="es_ES"/>
        </w:rPr>
        <w:t>monte Sinaí y de Egipto</w:t>
      </w:r>
      <w:r>
        <w:rPr>
          <w:lang w:val="es_ES" w:bidi="es_ES"/>
        </w:rPr>
        <w:t>. Pausen este audio aquí.</w:t>
      </w:r>
    </w:p>
    <w:p>
      <w:pPr/>
      <w:r>
        <w:rPr>
          <w:lang w:val="es_ES" w:bidi="es_ES"/>
        </w:rPr>
      </w:r>
      <w:r>
        <w:rPr>
          <w:lang w:val="es_ES" w:bidi="es_ES"/>
        </w:rPr>
        <w:t>Moisés le pregunta a Dios cuál es su nombre, para poder decírselo a los israelitas. Todos los pueblos que vivían alrededor de los israelitas creían en más de un dios, por eso Moisés espera que los israelitas le pregunten con qué dios estaba hablando. Hay muchas razones posibles por las que era importante que Moisés conociera el nombre de Dios.</w:t>
      </w:r>
    </w:p>
    <w:p>
      <w:pPr/>
      <w:r>
        <w:rPr>
          <w:lang w:val="es_ES" w:bidi="es_ES"/>
        </w:rPr>
      </w:r>
      <w:r>
        <w:rPr>
          <w:lang w:val="es_ES" w:bidi="es_ES"/>
        </w:rPr>
        <w:t>En la época de Moisés, las personas pensaban que, para orar a un dios y adorarlo, tenían que decir el nombre del dios al que estaban orando. Moisés puede estar preguntando por el nombre de Dios porque "el Dios de sus padres" quizá no sea suficiente para que las personas sepan de quién se trata.</w:t>
      </w:r>
    </w:p>
    <w:p>
      <w:pPr/>
      <w:r>
        <w:rPr>
          <w:lang w:val="es_ES" w:bidi="es_ES"/>
        </w:rPr>
      </w:r>
      <w:r>
        <w:rPr>
          <w:lang w:val="es_ES" w:bidi="es_ES"/>
        </w:rPr>
        <w:t>En las culturas antiguas, las personas creían que un nombre les daba información sobre el carácter de una persona. Moisés le está pidiendo a Dios información sobre su carácter. Moisés también puede haber estado buscando la seguridad de que Dios realmente podía cumplir lo que le estaba prometiendo.</w:t>
      </w:r>
    </w:p>
    <w:p>
      <w:pPr/>
      <w:r>
        <w:rPr>
          <w:lang w:val="es_ES" w:bidi="es_ES"/>
        </w:rPr>
      </w:r>
      <w:r>
        <w:rPr>
          <w:lang w:val="es_ES" w:bidi="es_ES"/>
        </w:rPr>
        <w:t>Era importante que los israelitas entendieran que Moisés era un verdadero profeta. A lo largo de la historia de los israelitas, una persona solo puede ser un verdadero profeta si viene en el nombre de Jehová.</w:t>
      </w:r>
    </w:p>
    <w:p>
      <w:pPr/>
      <w:r>
        <w:rPr>
          <w:lang w:val="es_ES" w:bidi="es_ES"/>
        </w:rPr>
      </w:r>
      <w:r>
        <w:rPr>
          <w:lang w:val="es_ES" w:bidi="es_ES"/>
        </w:rPr>
        <w:t>Dios le dice a Moisés que su nombre es Jehová al decir: "Yo soy el que soy". La palabra Jehová en hebreo, el idioma de Moisés, significa "Yo soy" o "Yo hago que sea". En la cultura hebrea, los nombres revelaban el carácter de una persona. Dios muestra a su pueblo su carácter por medio de su nombre "Jehová". El nombre "Jehová" muestra la fidelidad de Dios hacia su pueblo. El nombre "Jehová" también muestra que Él es y siempre será el mismo, el Dios creador. Todas las demás características de Dios están comprendidas en este nombre "Jehová".</w:t>
      </w:r>
    </w:p>
    <w:p>
      <w:pPr/>
      <w:r>
        <w:rPr>
          <w:lang w:val="es_ES" w:bidi="es_ES"/>
        </w:rPr>
      </w:r>
      <w:r>
        <w:rPr>
          <w:lang w:val="es_ES" w:bidi="es_ES"/>
        </w:rPr>
        <w:t>Deténganse aquí y conversen en grupo sobre esta pregunta: Vayan por cada persona del grupo y conversen sobre el significado o la importancia de su nombre. ¿Cómo eligen los nombres en su cultura? Pausen este audio aquí.</w:t>
      </w:r>
    </w:p>
    <w:p>
      <w:pPr/>
      <w:r>
        <w:rPr>
          <w:lang w:val="es_ES" w:bidi="es_ES"/>
        </w:rPr>
      </w:r>
      <w:r>
        <w:rPr>
          <w:lang w:val="es_ES" w:bidi="es_ES"/>
        </w:rPr>
        <w:t>Ahora conversen sobre esta pregunta en grupo: Cuenten una historia sobre una vez en que alguien les pidió que transmitieran un mensaje. Presten atención al lenguaje que usan para describir que estaban hablando en nombre de otra persona o que venían en su nombre para traer un mensaje. Pausen este audio aquí.</w:t>
      </w:r>
    </w:p>
    <w:p>
      <w:pPr/>
      <w:r>
        <w:rPr>
          <w:lang w:val="es_ES" w:bidi="es_ES"/>
        </w:rPr>
      </w:r>
      <w:r>
        <w:rPr>
          <w:lang w:val="es_ES" w:bidi="es_ES"/>
        </w:rPr>
        <w:t>El nombre Jehová era conocido por los antepasados de Moisés, pero parece que los israelitas ya no estaban usando el nombre Jehová. Esto podría deberse a que las generaciones más recientes de israelitas habían perdido el conocimiento del Dios verdadero, o podría significar que Jehová ahora estaba adquiriendo un significado nuevo y más profundo para el pueblo de Israel.</w:t>
      </w:r>
    </w:p>
    <w:p>
      <w:pPr/>
      <w:r>
        <w:rPr>
          <w:lang w:val="es_ES" w:bidi="es_ES"/>
        </w:rPr>
      </w:r>
      <w:r>
        <w:rPr>
          <w:lang w:val="es_ES" w:bidi="es_ES"/>
        </w:rPr>
        <w:t>Jehová le da a Moisés la autoridad para decirles a los israelitas que "Yo soy" me ha enviado a ustedes. Jehová está dejando claro que él está enviando a Moisés para hablar en su nombre y representarlo ante los israelitas. Las palabras que Moisés debe decirles a los israelitas serán las palabras de Jehová, no simplemente las palabras de Moisés.</w:t>
      </w:r>
    </w:p>
    <w:p>
      <w:pPr/>
      <w:r>
        <w:rPr>
          <w:lang w:val="es_ES" w:bidi="es_ES"/>
        </w:rPr>
      </w:r>
      <w:r>
        <w:rPr>
          <w:lang w:val="es_ES" w:bidi="es_ES"/>
        </w:rPr>
        <w:t>Jehová también le dice a Moisés que les diga a los israelitas que es el Dios de sus antepasados quien lo ha enviado a ellos. Esto ayudaría a los israelitas a comprender que no es un dios nuevo quien ha enviado a Moisés, sino el mismo Dios al que adoraban sus antepasados. Jehová le dice a Moisés que su nombre, Jehová, debe ser usado inmediatamente por los israelitas para identificarlo, y que su nombre debe ser usado por todos sus descendientes de generación en generación.</w:t>
      </w:r>
    </w:p>
    <w:p>
      <w:pPr/>
      <w:r>
        <w:rPr>
          <w:lang w:val="es_ES" w:bidi="es_ES"/>
        </w:rPr>
      </w:r>
      <w:r>
        <w:rPr>
          <w:lang w:val="es_ES" w:bidi="es_ES"/>
        </w:rPr>
        <w:t>Jehová le pide a Moisés que les diga a los ancianos, o líderes, de Israel lo que Jehová ha dicho. Jehová dice que ha estado cuidando atentamente a los israelitas y que ha visto cómo los egipcios han tratado a los israelitas. Esta es una manera en la que Jehová está diciendo que va a hacer algo acerca del sufrimiento de ellos. Luego, Jehová repite la promesa que le hizo a Moisés en el pasaje anterior. Jehová dice que llevará a su pueblo fuera de Egipto hacia la tierra de los cananeos, hititas, amorreos, ferezeos, heveos y jebuseos. Jehová describe esto de la misma manera que en el pasaje anterior, diciendo que esta será una tierra que fluye leche y miel.</w:t>
      </w:r>
    </w:p>
    <w:p>
      <w:pPr/>
      <w:r>
        <w:rPr>
          <w:lang w:val="es_ES" w:bidi="es_ES"/>
        </w:rPr>
      </w:r>
      <w:r>
        <w:rPr>
          <w:lang w:val="es_ES" w:bidi="es_ES"/>
        </w:rPr>
        <w:t xml:space="preserve">Jehová instruyó a Moisés que, cuando fueran a hablar con el rey de Egipto, debían referirse a sí mismos como hebreos. Esto se debe a que el rey los habría considerado como hebreos en lugar de israelitas. </w:t>
      </w:r>
    </w:p>
    <w:p>
      <w:pPr/>
      <w:r>
        <w:rPr>
          <w:lang w:val="es_ES" w:bidi="es_ES"/>
        </w:rPr>
      </w:r>
      <w:r>
        <w:rPr>
          <w:lang w:val="es_ES" w:bidi="es_ES"/>
        </w:rPr>
        <w:t>Deténganse aquí y conversen sobre esta pregunta en grupo: El mismo grupo de personas a menudo puede ser descrito de diferentes maneras. Por ejemplo, las autoridades gubernamentales podrían no estar de acuerdo con la manera en que un grupo de personas se describe a sí mismo. Compartan cualquier ejemplo que puedan recordar. Pausen este audio aquí.</w:t>
      </w:r>
    </w:p>
    <w:p>
      <w:pPr/>
      <w:r>
        <w:rPr>
          <w:lang w:val="es_ES" w:bidi="es_ES"/>
        </w:rPr>
      </w:r>
      <w:r>
        <w:rPr>
          <w:lang w:val="es_ES" w:bidi="es_ES"/>
        </w:rPr>
        <w:t>Jehová instruyó a los líderes de Israel que le pidieran al rey que les permitiera viajar al desierto por tres días. En la época de Moisés, esta era una manera de pedir permiso para salir de Egipto por el tiempo que quisieran, no solamente por tres días. Los israelitas debían pedirle al rey permiso para salir e ir a ofrecer sacrificios a Jehová. Esta también era una manera de decir que los israelitas iban a ir y establecer su propio país con su propio Dios. Esto significaría que los israelitas tendrían una identidad diferente de la de Egipto.</w:t>
      </w:r>
    </w:p>
    <w:p>
      <w:pPr/>
      <w:r>
        <w:rPr>
          <w:lang w:val="es_ES" w:bidi="es_ES"/>
        </w:rPr>
      </w:r>
      <w:r>
        <w:rPr>
          <w:lang w:val="es_ES" w:bidi="es_ES"/>
        </w:rPr>
        <w:t>Jehová dice que sabe que el rey no dejará salir a los israelitas de Egipto, ni siquiera si la mano humana más poderosa intenta obligarlo. Esto muestra que Jehová sabe cómo es el rey. Jehová conoce la personalidad del rey y cómo piensa. Algunas traducciones dicen que el rey no dejará salir a los israelitas a menos que una mano poderosa lo obligue a dejarlos ir. Sin embargo, está más cerca del significado del idioma original, el hebreo, decir que ni siquiera la persona más poderosa podría obligar al rey a estar de acuerdo.</w:t>
      </w:r>
    </w:p>
    <w:p>
      <w:pPr/>
      <w:r>
        <w:rPr>
          <w:lang w:val="es_ES" w:bidi="es_ES"/>
        </w:rPr>
      </w:r>
      <w:r>
        <w:rPr>
          <w:lang w:val="es_ES" w:bidi="es_ES"/>
        </w:rPr>
        <w:t>Jehová entonces dice que hará algo que ningún ser humano puede hacer. Jehová hará que el rey esté de acuerdo al extender su mano para golpear a los egipcios, lo cual es una manera de decir que los destruirá. Jehová dice que hará esto realizando milagros, o señales, que están más allá de la comprensión humana. En este momento, Jehová no le revela a Moisés cuáles serán esos milagros. Jehová le dice a Moisés que entonces el rey dejará salir a los israelitas de Egipto.</w:t>
      </w:r>
    </w:p>
    <w:p>
      <w:pPr/>
      <w:r>
        <w:rPr>
          <w:lang w:val="es_ES" w:bidi="es_ES"/>
        </w:rPr>
      </w:r>
      <w:r>
        <w:rPr>
          <w:lang w:val="es_ES" w:bidi="es_ES"/>
        </w:rPr>
        <w:t>Los egipcios habían tratado muy mal a los israelitas, pero Jehová le dice a Moisés que esto cambiará. Jehová dice que los israelitas hallarán favor ante los ojos de los egipcios. Esta es una manera de decir que los egipcios verán con buenos ojos a los israelitas y les darán objetos valiosos hechos de oro y plata, y ropa preciosa a las mujeres israelitas antes de que salgan de Egipto. En la cultura de Moisés, las mujeres normalmente serían responsables de cuidar de los objetos valiosos de la familia.</w:t>
      </w:r>
    </w:p>
    <w:p>
      <w:pPr/>
      <w:r>
        <w:rPr>
          <w:lang w:val="es_ES" w:bidi="es_ES"/>
        </w:rPr>
      </w:r>
      <w:r>
        <w:rPr>
          <w:lang w:val="es_ES" w:bidi="es_ES"/>
        </w:rPr>
        <w:t>Deténganse aquí y conversen sobre esta pregunta en grupo: Cuenten una historia de alguien que los trató con una bondad inesperada. Presten atención a cómo describen la actitud de esta persona hacia ustedes. Pausen este audio aquí.</w:t>
      </w:r>
    </w:p>
    <w:p>
      <w:pPr/>
      <w:r>
        <w:rPr>
          <w:lang w:val="es_ES" w:bidi="es_ES"/>
        </w:rPr>
      </w:r>
      <w:r>
        <w:rPr>
          <w:lang w:val="es_ES" w:bidi="es_ES"/>
        </w:rPr>
        <w:t>Jehová le dice a Moisés que así es como los israelitas despojarán a los egipcios. Esta es normalmente una manera de decir que una nación roba las riquezas de otra nación después de una batalla. Jehová le está diciendo a Moisés que él, Jehová, peleará la batalla en favor de Israel, y que los egipcios entregarían voluntariamente sus riquezas al pueblo de Israel. De esta manera, Jehová se asegurará de que los israelitas tengan lo necesario cuando salgan de Egipto.</w:t>
      </w:r>
    </w:p>
    <w:p>
      <w:pPr/>
      <w:r>
        <w:rPr>
          <w:lang w:val="es_ES" w:bidi="es_ES"/>
        </w:rPr>
      </w:r>
      <w:r>
        <w:rPr>
          <w:lang w:val="es_ES" w:bidi="es_ES"/>
        </w:rPr>
        <w:t>Deténganse aquí y conversen sobre esta pregunta en grupo: Tomen turnos para contar una breve historia de un momento en el que Dios les proveyó de una manera inesperada.</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3:11–22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Primera escena:</w:t>
      </w:r>
      <w:r>
        <w:rPr>
          <w:lang w:val="es_ES" w:bidi="es_ES"/>
        </w:rPr>
        <w:t xml:space="preserve"> Moisés le pregunta a Dios: "¿Quién soy yo para hacer esto?" Dios responde diciéndole a Moisés que estará con él.</w:t>
      </w:r>
    </w:p>
    <w:p>
      <w:pPr/>
      <w:r>
        <w:rPr>
          <w:lang w:val="es_ES" w:bidi="es_ES"/>
        </w:rPr>
      </w:r>
      <w:r>
        <w:rPr>
          <w:b/>
          <w:lang w:val="es_ES" w:bidi="es_ES"/>
        </w:rPr>
        <w:t>Segunda escena:</w:t>
      </w:r>
      <w:r>
        <w:rPr>
          <w:lang w:val="es_ES" w:bidi="es_ES"/>
        </w:rPr>
        <w:t xml:space="preserve"> Moisés le pregunta a Dios qué debe decirles a los israelitas. Dios responde y le dice a Moisés: "Yo soy el que soy".</w:t>
      </w:r>
    </w:p>
    <w:p>
      <w:pPr/>
      <w:r>
        <w:rPr>
          <w:lang w:val="es_ES" w:bidi="es_ES"/>
        </w:rPr>
      </w:r>
      <w:r>
        <w:rPr>
          <w:b/>
          <w:lang w:val="es_ES" w:bidi="es_ES"/>
        </w:rPr>
        <w:t>Tercera escena:</w:t>
      </w:r>
      <w:r>
        <w:rPr>
          <w:lang w:val="es_ES" w:bidi="es_ES"/>
        </w:rPr>
        <w:t xml:space="preserve"> Jehová le dice a Moisés que reúna a los líderes de Israel y le instruye que les diga que se ha encontrado con el Dios de sus antepasados y que él ha prometido sacarlos de Egipto. Jehová le dice a Moisés que los líderes lo escucharán y que, después, ellos deberán ir a hablar con el rey de Egipto.</w:t>
      </w:r>
    </w:p>
    <w:p>
      <w:pPr/>
      <w:r>
        <w:rPr>
          <w:lang w:val="es_ES" w:bidi="es_ES"/>
        </w:rPr>
      </w:r>
      <w:r>
        <w:rPr>
          <w:b/>
          <w:lang w:val="es_ES" w:bidi="es_ES"/>
        </w:rPr>
        <w:t>Cuarta escena:</w:t>
      </w:r>
      <w:r>
        <w:rPr>
          <w:lang w:val="es_ES" w:bidi="es_ES"/>
        </w:rPr>
        <w:t xml:space="preserve"> Jehová le dice a Moisés que el rey de Egipto no permitirá que los israelitas salgan. Jehová dice que hará milagros en Egipto y que, después, el rey dejará salir a los israelitas. Jehová también dice que los egipcios mirarán con buenos ojos a los israelitas, y que estos podrán llevarse las riquezas de los egipcios.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Jehová</w:t>
      </w:r>
    </w:p>
    <w:p>
      <w:pPr/>
      <w:r>
        <w:rPr>
          <w:lang w:val="es_ES" w:bidi="es_ES"/>
        </w:rPr>
      </w:r>
      <w:r>
        <w:rPr>
          <w:lang w:val="es_ES" w:bidi="es_ES"/>
        </w:rPr>
        <w:t>Como grupo, presten atención a estos aspectos del contexto del pasaje:</w:t>
      </w:r>
    </w:p>
    <w:p>
      <w:pPr/>
      <w:r>
        <w:rPr>
          <w:lang w:val="es_ES" w:bidi="es_ES"/>
        </w:rPr>
      </w:r>
      <w:r>
        <w:rPr>
          <w:lang w:val="es_ES" w:bidi="es_ES"/>
        </w:rPr>
        <w:t>Este pasaje continúa la historia anterior, en la que Jehová se apareció a Moisés en una zarza ardiente. Toda la historia transcurre en el desierto, en el monte de Dios. Recordarán que el desierto probablemente era un lugar seco y rocoso.</w:t>
      </w:r>
    </w:p>
    <w:p>
      <w:pPr/>
      <w:r>
        <w:rPr>
          <w:lang w:val="es_ES" w:bidi="es_ES"/>
        </w:rPr>
      </w:r>
      <w:r>
        <w:rPr>
          <w:lang w:val="es_ES" w:bidi="es_ES"/>
        </w:rPr>
        <w:t xml:space="preserve">Deténganse aquí y, como grupo, observen una imagen de un </w:t>
      </w:r>
      <w:r>
        <w:rPr>
          <w:lang w:val="es_ES" w:bidi="es_ES"/>
        </w:rPr>
        <w:t>desierto</w:t>
      </w:r>
      <w:r>
        <w:rPr>
          <w:lang w:val="es_ES" w:bidi="es_ES"/>
        </w:rPr>
        <w:t>. Pausen este audio aquí.</w:t>
      </w:r>
    </w:p>
    <w:p>
      <w:pPr/>
      <w:r>
        <w:rPr>
          <w:lang w:val="es_ES" w:bidi="es_ES"/>
        </w:rPr>
      </w:r>
      <w:r>
        <w:rPr>
          <w:lang w:val="es_ES" w:bidi="es_ES"/>
        </w:rPr>
        <w:t>En la primera escena, Moisés pregunta: "¿Quién soy yo?" Es probable que Moisés no esperara una respuesta a esta pregunta, sino que estuviera dando a entender que no estaba calificado para presentarse ante el rey. Jehová no responde a la pregunta de Moisés, sino que le responde prometiéndole que estará con él. Esto nos muestra que es más importante entender quién es Jehová que quién es Moisés.</w:t>
      </w:r>
    </w:p>
    <w:p>
      <w:pPr/>
      <w:r>
        <w:rPr>
          <w:lang w:val="es_ES" w:bidi="es_ES"/>
        </w:rPr>
      </w:r>
      <w:r>
        <w:rPr>
          <w:lang w:val="es_ES" w:bidi="es_ES"/>
        </w:rPr>
        <w:t>El patrón de Dios hablando y Moisés objetando continúa a lo largo de los siguientes pasajes.</w:t>
      </w:r>
    </w:p>
    <w:p>
      <w:pPr/>
      <w:r>
        <w:rPr>
          <w:lang w:val="es_ES" w:bidi="es_ES"/>
        </w:rPr>
      </w:r>
      <w:r>
        <w:rPr>
          <w:lang w:val="es_ES" w:bidi="es_ES"/>
        </w:rPr>
        <w:t>En la segunda escena, Moisés responde a Jehová diciendo: "Si voy a los israelitas". No queda completamente claro en el pasaje qué estaba pensando Moisés cuando hizo esta pregunta. Moisés puede no estar seguro de si aceptará las instrucciones de Jehová, o puede estar suponiendo que irá a Egipto. Moisés simplemente puede estar preguntando qué debe decir si el pueblo le pregunta quién lo envió. En la respuesta de Jehová, él repite su nombre, o la frase "Yo soy", cuatro veces. Esta repetición enfatiza fuertemente la importancia del nombre de Jehová y todo lo que nos revela acerca de su carácter.</w:t>
      </w:r>
    </w:p>
    <w:p>
      <w:pPr/>
      <w:r>
        <w:rPr>
          <w:lang w:val="es_ES" w:bidi="es_ES"/>
        </w:rPr>
      </w:r>
      <w:r>
        <w:rPr>
          <w:lang w:val="es_ES" w:bidi="es_ES"/>
        </w:rPr>
        <w:t>En esta escena, Moisés y Jehová continúan la conversación que tuvieron en el desierto, cuando Jehová se apareció a Moisés en la zarza ardiente. Recordarán su conversación del pasaje anterior. Sin embargo, la frase "y Dios también dijo a Moisés" puede sugerir que había pasado un período de tiempo desde el pasaje anterior que el autor, Moisés, decidió no escribir aquí. Sin embargo, no sabemos si este es el caso.</w:t>
      </w:r>
    </w:p>
    <w:p>
      <w:pPr/>
      <w:r>
        <w:rPr>
          <w:lang w:val="es_ES" w:bidi="es_ES"/>
        </w:rPr>
      </w:r>
      <w:r>
        <w:rPr>
          <w:lang w:val="es_ES" w:bidi="es_ES"/>
        </w:rPr>
        <w:t>La frase "y Dios también dijo a Moisés" también enfatiza que todo lo que se le ha dicho a Moisés proviene directamente de Jehová y que son las palabras de Jehová, no las palabras de Moisés.</w:t>
      </w:r>
    </w:p>
    <w:p>
      <w:pPr/>
      <w:r>
        <w:rPr>
          <w:lang w:val="es_ES" w:bidi="es_ES"/>
        </w:rPr>
      </w:r>
      <w:r>
        <w:rPr>
          <w:lang w:val="es_ES" w:bidi="es_ES"/>
        </w:rPr>
        <w:t>Jehová dice: "Este es mi nombre para siempre, y así es como seré recordado por todos tus descendientes". Él está diciendo lo mismo de dos maneras diferentes para enfatizar y mostrar cuán importante es su nombre. Lo que dice Jehová es una forma de poesía que Moisés utiliza para resaltar las partes importantes de la historia.</w:t>
      </w:r>
    </w:p>
    <w:p>
      <w:pPr/>
      <w:r>
        <w:rPr>
          <w:lang w:val="es_ES" w:bidi="es_ES"/>
        </w:rPr>
      </w:r>
      <w:r>
        <w:rPr>
          <w:lang w:val="es_ES" w:bidi="es_ES"/>
        </w:rPr>
        <w:t>Deténganse aquí y conversen sobre esta pregunta en grupo: Cuando cuentan una historia, ¿cómo enfatizan la parte más importante? Pausen este audio aquí.</w:t>
      </w:r>
    </w:p>
    <w:p>
      <w:pPr/>
      <w:r>
        <w:rPr>
          <w:lang w:val="es_ES" w:bidi="es_ES"/>
        </w:rPr>
      </w:r>
      <w:r>
        <w:rPr>
          <w:lang w:val="es_ES" w:bidi="es_ES"/>
        </w:rPr>
        <w:t>En la tercera escena, Jehová le dice a Moisés: "Ve" y reúne a los líderes de Israel. Jehová le está diciendo a Moisés que debe ir a Egipto porque allí se encuentran los líderes de Israel. La instrucción era que Moisés convocara a los líderes para que se reunieran. Él no necesariamente tenía que ir personalmente a reunirlos.</w:t>
      </w:r>
    </w:p>
    <w:p>
      <w:pPr/>
      <w:r>
        <w:rPr>
          <w:lang w:val="es_ES" w:bidi="es_ES"/>
        </w:rPr>
      </w:r>
      <w:r>
        <w:rPr>
          <w:lang w:val="es_ES" w:bidi="es_ES"/>
        </w:rPr>
        <w:t>Jehová le dice a Moisés lo que debe decirles a los líderes de Israel. Jehová repite mucho de lo que dijo en el pasaje anterior. Esta era una forma común en la que los narradores antiguos explicaban lo que había sido ordenado y luego explicaban cómo se cumpliría. Ellos usarían casi exactamente las mismas palabras para enfatizar que el mandamiento debía cumplirse exactamente como había sido ordenado.</w:t>
      </w:r>
    </w:p>
    <w:p>
      <w:pPr/>
      <w:r>
        <w:rPr>
          <w:lang w:val="es_ES" w:bidi="es_ES"/>
        </w:rPr>
      </w:r>
      <w:r>
        <w:rPr>
          <w:lang w:val="es_ES" w:bidi="es_ES"/>
        </w:rPr>
        <w:t>Jehová dice que llevará a su pueblo fuera de Egipto hacia la tierra de los cananeos, hititas, amorreos, ferezeos, heveos y jebuseos. Jehová dice que esta será una tierra que fluye leche y miel. Recordarán que así es como Jehová describió la tierra que les daría a los israelitas en el pasaje anterior. Significa que la tierra sería grande, espaciosa y buena para cultivar. Recordarán que la frase "hacer subir" probablemente significa literalmente llevar al pueblo desde las tierras bajas de Egipto hasta las montañas de la tierra prometida.</w:t>
      </w:r>
    </w:p>
    <w:p>
      <w:pPr/>
      <w:r>
        <w:rPr>
          <w:lang w:val="es_ES" w:bidi="es_ES"/>
        </w:rPr>
      </w:r>
      <w:r>
        <w:rPr>
          <w:lang w:val="es_ES" w:bidi="es_ES"/>
        </w:rPr>
        <w:t>En la cuarta escena, Jehová le dice a Moisés que sabe que el rey no los dejará salir y que, por eso, Jehová herirá a los egipcios. Jehová le está diciendo a Moisés que los golpes de Jehová son una consecuencia directa de que el rey se niegue a dejar ir a los israelitas.</w:t>
      </w:r>
    </w:p>
    <w:p>
      <w:pPr/>
      <w:r>
        <w:rPr>
          <w:lang w:val="es_ES" w:bidi="es_ES"/>
        </w:rPr>
      </w:r>
      <w:r>
        <w:rPr>
          <w:lang w:val="es_ES" w:bidi="es_ES"/>
        </w:rPr>
        <w:t>Deténganse aquí y conversen sobre esta pregunta en grupo: Cuenten una historia sobre acciones que llevaron a consecuencias específicas. El resto del grupo debe prestar atención al lenguaje utilizado para mostrar que las consecuencias fueron el resultado de las acciones. Pausen este audio aquí.</w:t>
      </w:r>
    </w:p>
    <w:p>
      <w:pPr/>
      <w:r>
        <w:rPr>
          <w:lang w:val="es_ES" w:bidi="es_ES"/>
        </w:rPr>
      </w:r>
      <w:r>
        <w:rPr>
          <w:lang w:val="es_ES" w:bidi="es_ES"/>
        </w:rPr>
        <w:t>Jehová le dice a Moisés que las mujeres israelitas deben pedirles a sus vecinos objetos hechos de oro y plata, y ropa valiosa. Jehová también instruye a las mujeres israelitas que pidan regalos a cualquier mujer que viva en su casa. No está claro si esto se refiere a una mujer que vive en la casa del israelita, o si significa una mujer que vive en la casa del vecino. Es poco probable que los israelitas tuvieran a otras personas viviendo en sus casas, porque los israelitas eran esclavos. Por lo tanto, el mandamiento probablemente significa que las mujeres israelitas debían pedir regalos a sus vecinas y a cualquier mujer que viviera con sus vecinas. Este es un mandato que se espera que las mujeres cumplan.</w:t>
      </w:r>
    </w:p>
    <w:p>
      <w:pPr/>
      <w:r>
        <w:rPr>
          <w:lang w:val="es_ES" w:bidi="es_ES"/>
        </w:rPr>
      </w:r>
      <w:r>
        <w:rPr>
          <w:lang w:val="es_ES" w:bidi="es_ES"/>
        </w:rPr>
        <w:t>Los objetos hechos de oro y plata pueden haber sido joyas u otros artículos del hogar. La palabra utilizada para ropa en hebreo, el idioma de Moisés, se refería a prendas exteriores, como mantos.</w:t>
      </w:r>
    </w:p>
    <w:p>
      <w:pPr/>
      <w:r>
        <w:rPr>
          <w:lang w:val="es_ES" w:bidi="es_ES"/>
        </w:rPr>
      </w:r>
      <w:r>
        <w:rPr>
          <w:lang w:val="es_ES" w:bidi="es_ES"/>
        </w:rPr>
        <w:t xml:space="preserve">Deténganse aquí y observen en grupo imágenes de </w:t>
      </w:r>
      <w:r>
        <w:rPr>
          <w:lang w:val="es_ES" w:bidi="es_ES"/>
        </w:rPr>
        <w:t>objetos de plata y oro</w:t>
      </w:r>
      <w:r>
        <w:rPr>
          <w:lang w:val="es_ES" w:bidi="es_ES"/>
        </w:rPr>
        <w:t xml:space="preserve">, y de </w:t>
      </w:r>
      <w:r>
        <w:rPr>
          <w:lang w:val="es_ES" w:bidi="es_ES"/>
        </w:rPr>
        <w:t>mantos</w:t>
      </w:r>
      <w:r>
        <w:rPr>
          <w:lang w:val="es_ES" w:bidi="es_ES"/>
        </w:rPr>
        <w:t>. Pausen este audio aquí.</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3:11–22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cuatro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Jehová</w:t>
      </w:r>
    </w:p>
    <w:p>
      <w:pPr/>
      <w:r>
        <w:rPr>
          <w:lang w:val="es_ES" w:bidi="es_ES"/>
        </w:rPr>
      </w:r>
      <w:r>
        <w:rPr>
          <w:lang w:val="es_ES" w:bidi="es_ES"/>
        </w:rPr>
        <w:t>En grupo, dramaticen el texto dos veces. Deberán interpretar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interpretar este pasaje por segunda vez. En ciertos momentos del drama, detengan la representación y pregúntenle a la persona que interpreta al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Lo siguiente es un ejemplo de la representación y posibles respuestas:</w:t>
      </w:r>
    </w:p>
    <w:p>
      <w:pPr/>
      <w:r>
        <w:rPr>
          <w:lang w:val="es_ES" w:bidi="es_ES"/>
        </w:rPr>
      </w:r>
      <w:r>
        <w:rPr>
          <w:lang w:val="es_ES" w:bidi="es_ES"/>
        </w:rPr>
        <w:t>Esta historia sucede en el desierto. Moisés ha visto una zarza ardiente y se ha acercado para observarla. Jehová le ha hablado a Moisés desde la zarza ardiente y le ha dicho que él, Jehová, ha visto que los israelitas están sufriendo en Egipto. Jehová acaba de decirle a Moisés que lo está enviando para rescatar a los israelitas y llevarlos a su propia tierra.</w:t>
      </w:r>
    </w:p>
    <w:p>
      <w:pPr/>
      <w:r>
        <w:rPr>
          <w:lang w:val="es_ES" w:bidi="es_ES"/>
        </w:rPr>
      </w:r>
      <w:r>
        <w:rPr>
          <w:lang w:val="es_ES" w:bidi="es_ES"/>
        </w:rPr>
        <w:t>Pero Moisés le dice a Dios: "¿Quién soy yo para ir y hablar con el rey? ¿Quién soy yo para sacar a los israelitas de Egipto?"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algo como: "Realmente no puedo creer que Jehová me haya pedido que vaya y salve a los israelitas. Aunque crecí en el palacio, ahora solo soy un simple pastor de ovejas. No soy nadie importante", o "Es un gran honor servir a Jehová de esta manera", o "Me pregunto por qué Jehová me ha pedido que vaya ante el rey. ¿No podría haberle pedido a otra persona?"</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Dios le dice a Moisés: "Yo estaré contigo. Y esta será la señal de que yo soy quien te ha enviado. Cuando hayas sacado a los israelitas de Egipto, adorarás a Dios aquí, en este monte".</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algo como: "Me alegra que Jehová estará conmigo, pero aun así será una tarea aterradora", o "Me pregunto si realmente volveremos a adorar en este monte".</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Moisés se queja nuevamente, diciendo: "Si voy a los israelitas y les digo que el Dios de sus padres me ha enviado, ellos me preguntarán: '¿Cuál es su nombre?' Entonces, ¿qué les diré?"</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Jehová: "¿Qué estás sintiendo o pensando?" La persona podría responder algo como: "Moisés sigue dándome excusas", o "Necesito que Moisés se dé cuenta de que no se trata de quién es Moisés, sino de quién soy yo".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Dios le responde a Moisés y le dice: "Yo soy el que soy. Debes decirles a los israelitas: 'Yo Soy' me ha enviado a ustedes". Dios también le dice a Moisés: "Diles a los israelitas que Jehová, el Dios de sus padres, el Dios de Abraham, de Isaac y de Jacob, me ha enviado a ustedes. Este es mi nombre para siempre; este es el nombre con el que deben llamarme de generación en generación".</w:t>
      </w:r>
    </w:p>
    <w:p>
      <w:pPr/>
      <w:r>
        <w:rPr>
          <w:lang w:val="es_ES" w:bidi="es_ES"/>
        </w:rPr>
      </w:r>
      <w:r>
        <w:rPr>
          <w:lang w:val="es_ES" w:bidi="es_ES"/>
        </w:rPr>
        <w:t>Jehová le dice a Moisés: "Ve, reúne a los ancianos de Israel y diles: 'Jehová, el Dios de sus padres, el Dios de Abraham, de Isaac y de Jacob, se me apareció y dijo: ‘He velado por ustedes y he visto lo que los egipcios les han hecho. He prometido sacarlos de la aflicción que sufren en Egipto y llevarlos a la tierra donde viven los cananeos, los hititas, los amorreos, los ferezeos, los heveos y los jebuseos. Esa tierra fluirá con leche y miel'".</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algo como: "No hay manera de que los líderes de Israel me escuchen" o "Nadie va a creerme cuando diga que me he encontrado con Jehová".</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"Los líderes de Israel te escucharán. Entonces, tú y los líderes de Israel deberán ir ante el rey de Egipto y decirle: 'Jehová, el Dios de los hebreos, se ha encontrado con nosotros. Permítanos hacer un viaje de tres días al desierto para ofrecer sacrificios a Jehová nuestro Dios'. Pero yo sé que el rey de Egipto no los dejará ir, ni siquiera si la persona más poderosa intenta hacer que acceda. Por eso, yo, Jehová, levantaré mi mano y heriré a los egipcios. Haré toda clase de milagros para que los vean. Entonces el rey de Egipto los dejará ir".</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Jehová: "¿Qué estás sintiendo o pensando?" La persona podría responder algo como: "Sé que el rey de Egipto no dejará ir fácilmente a mi pueblo, pero haré que suceda" o "Me preocupo por mi pueblo y haré lo necesario para sacarlos de Egipto. Necesito que Moisés crea esto".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"Haré que los egipcios los miren con agrado. Ellos les darán regalos cuando salgan, para que no se vayan de Egipto con las manos vacías. Cada mujer israelita les pedirá plata, oro y vestidos hermosos a sus vecinas egipcias y a las mujeres extranjeras que viven en sus casas. Vestirán a sus hijos con estos regalos y tomarán de los egipcios sus riquezas".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algo como: "Los israelitas son esclavos. ¿Por qué los egipcios nos darían oro y plata?" O “Si esto es verdad, es asombroso. ¿No sería maravilloso tomar las riquezas de los egipcios y castigarlos por todas las formas en que nos han hecho sufrir?"</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3:11–22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lang w:val="es_ES" w:bidi="es_ES"/>
        </w:rPr>
        <w:t xml:space="preserve">Al igual que en la historia anterior, este pasaje utiliza dos nombres diferentes para Dios: el nombre personal </w:t>
      </w:r>
      <w:r>
        <w:rPr>
          <w:b/>
          <w:lang w:val="es_ES" w:bidi="es_ES"/>
        </w:rPr>
        <w:t>Jehová</w:t>
      </w:r>
      <w:r>
        <w:rPr>
          <w:lang w:val="es_ES" w:bidi="es_ES"/>
        </w:rPr>
        <w:t xml:space="preserve"> y un nombre más general, </w:t>
      </w:r>
      <w:r>
        <w:rPr>
          <w:b/>
          <w:lang w:val="es_ES" w:bidi="es_ES"/>
        </w:rPr>
        <w:t>Dios</w:t>
      </w:r>
      <w:r>
        <w:rPr>
          <w:lang w:val="es_ES" w:bidi="es_ES"/>
        </w:rPr>
        <w:t xml:space="preserve">. Recordarán que Jehová es el nombre propio del Dios de los </w:t>
      </w:r>
      <w:r>
        <w:rPr>
          <w:lang w:val="es_ES" w:bidi="es_ES"/>
        </w:rPr>
        <w:t>judíos</w:t>
      </w:r>
      <w:r>
        <w:rPr>
          <w:lang w:val="es_ES" w:bidi="es_ES"/>
        </w:rPr>
        <w:t xml:space="preserve">. La mayoría de las traducciones al inglés utilizan la palabra </w:t>
      </w:r>
      <w:r>
        <w:rPr>
          <w:b/>
          <w:lang w:val="es_ES" w:bidi="es_ES"/>
        </w:rPr>
        <w:t>Señor</w:t>
      </w:r>
      <w:r>
        <w:rPr>
          <w:lang w:val="es_ES" w:bidi="es_ES"/>
        </w:rPr>
        <w:t xml:space="preserve">, que significa el amo supremo sobre todas las cosas. El nombre "Dios" significa ser divino o supremo. </w:t>
      </w:r>
      <w:r>
        <w:rPr>
          <w:lang w:val="es_ES" w:bidi="es_ES"/>
        </w:rPr>
        <w:t>Señor</w:t>
      </w:r>
      <w:r>
        <w:rPr>
          <w:lang w:val="es_ES" w:bidi="es_ES"/>
        </w:rPr>
        <w:t xml:space="preserve"> y </w:t>
      </w:r>
      <w:r>
        <w:rPr>
          <w:lang w:val="es_ES" w:bidi="es_ES"/>
        </w:rPr>
        <w:t>Dios</w:t>
      </w:r>
      <w:r>
        <w:rPr>
          <w:lang w:val="es_ES" w:bidi="es_ES"/>
        </w:rPr>
        <w:t xml:space="preserve"> se refieren al mismo ser divino o supremo. Utilicen las mismas palabras o frases para Dios y para Jehová que utilizaron en el pasaje anterior. Para obtener más información sobre </w:t>
      </w:r>
      <w:r>
        <w:rPr>
          <w:lang w:val="es_ES" w:bidi="es_ES"/>
        </w:rPr>
        <w:t>Jehová</w:t>
      </w:r>
      <w:r>
        <w:rPr>
          <w:lang w:val="es_ES" w:bidi="es_ES"/>
        </w:rPr>
        <w:t>, consulten el Glosario Principal.</w:t>
      </w:r>
    </w:p>
    <w:p>
      <w:pPr/>
      <w:r>
        <w:rPr>
          <w:lang w:val="es_ES" w:bidi="es_ES"/>
        </w:rPr>
      </w:r>
      <w:r>
        <w:rPr>
          <w:lang w:val="es_ES" w:bidi="es_ES"/>
        </w:rPr>
        <w:t xml:space="preserve">Este pasaje habla acerca de Moisés yendo ante </w:t>
      </w:r>
      <w:r>
        <w:rPr>
          <w:b/>
          <w:lang w:val="es_ES" w:bidi="es_ES"/>
        </w:rPr>
        <w:t>Faraón</w:t>
      </w:r>
      <w:r>
        <w:rPr>
          <w:lang w:val="es_ES" w:bidi="es_ES"/>
        </w:rPr>
        <w:t xml:space="preserve">, el </w:t>
      </w:r>
      <w:r>
        <w:rPr>
          <w:lang w:val="es_ES" w:bidi="es_ES"/>
        </w:rPr>
        <w:t>rey</w:t>
      </w:r>
      <w:r>
        <w:rPr>
          <w:lang w:val="es_ES" w:bidi="es_ES"/>
        </w:rPr>
        <w:t xml:space="preserve"> de Egipto. Usen la misma palabra o frase para </w:t>
      </w:r>
      <w:r>
        <w:rPr>
          <w:b/>
          <w:lang w:val="es_ES" w:bidi="es_ES"/>
        </w:rPr>
        <w:t>faraón</w:t>
      </w:r>
      <w:r>
        <w:rPr>
          <w:lang w:val="es_ES" w:bidi="es_ES"/>
        </w:rPr>
        <w:t xml:space="preserve"> que usaron en los pasajes anteriores. Sin embargo, esta es la única vez que el autor utiliza el título específico de Faraón en este pasaje. El autor utiliza el término general para “rey” en el resto de este pasaje. Para obtener más información sobre el </w:t>
      </w:r>
      <w:r>
        <w:rPr>
          <w:lang w:val="es_ES" w:bidi="es_ES"/>
        </w:rPr>
        <w:t>faraón</w:t>
      </w:r>
      <w:r>
        <w:rPr>
          <w:lang w:val="es_ES" w:bidi="es_ES"/>
        </w:rPr>
        <w:t>, consulten el Glosario Principal.</w:t>
      </w:r>
    </w:p>
    <w:p>
      <w:pPr/>
      <w:r>
        <w:rPr>
          <w:lang w:val="es_ES" w:bidi="es_ES"/>
        </w:rPr>
      </w:r>
      <w:r>
        <w:rPr>
          <w:lang w:val="es_ES" w:bidi="es_ES"/>
        </w:rPr>
        <w:t xml:space="preserve">Jehová dice que está enviando a Moisés para rescatar a los israelitas. Usen la misma palabra o frase para </w:t>
      </w:r>
      <w:r>
        <w:rPr>
          <w:b/>
          <w:lang w:val="es_ES" w:bidi="es_ES"/>
        </w:rPr>
        <w:t>israelitas</w:t>
      </w:r>
      <w:r>
        <w:rPr>
          <w:lang w:val="es_ES" w:bidi="es_ES"/>
        </w:rPr>
        <w:t xml:space="preserve"> que usaron en los pasajes anteriores. Para obtener más información sobre los </w:t>
      </w:r>
      <w:r>
        <w:rPr>
          <w:lang w:val="es_ES" w:bidi="es_ES"/>
        </w:rPr>
        <w:t>israelitas</w:t>
      </w:r>
      <w:r>
        <w:rPr>
          <w:lang w:val="es_ES" w:bidi="es_ES"/>
        </w:rPr>
        <w:t>, consulten el Glosario Principal.</w:t>
      </w:r>
    </w:p>
    <w:p>
      <w:pPr/>
      <w:r>
        <w:rPr>
          <w:lang w:val="es_ES" w:bidi="es_ES"/>
        </w:rPr>
      </w:r>
      <w:r>
        <w:rPr>
          <w:lang w:val="es_ES" w:bidi="es_ES"/>
        </w:rPr>
        <w:t>Jehová dice: “Yo soy el que soy”. La palabra Jehová en hebreo, el idioma de Moisés, significa "Yo soy" o "Yo hago que sea". Aquí es útil utilizar una traducción que explique el significado del nombre Jehová.</w:t>
      </w:r>
    </w:p>
    <w:p>
      <w:pPr/>
      <w:r>
        <w:rPr>
          <w:lang w:val="es_ES" w:bidi="es_ES"/>
        </w:rPr>
      </w:r>
      <w:r>
        <w:rPr>
          <w:lang w:val="es_ES" w:bidi="es_ES"/>
        </w:rPr>
        <w:t xml:space="preserve">Deténganse aquí y conversen como grupo sobre qué palabra o frase utilizarán para </w:t>
      </w:r>
      <w:r>
        <w:rPr>
          <w:b/>
          <w:lang w:val="es_ES" w:bidi="es_ES"/>
        </w:rPr>
        <w:t>Yo soy</w:t>
      </w:r>
      <w:r>
        <w:rPr>
          <w:lang w:val="es_ES" w:bidi="es_ES"/>
        </w:rPr>
        <w:t xml:space="preserve">. Busquen </w:t>
      </w:r>
      <w:r>
        <w:rPr>
          <w:lang w:val="es_ES" w:bidi="es_ES"/>
        </w:rPr>
        <w:t>Yo soy</w:t>
      </w:r>
      <w:r>
        <w:rPr>
          <w:lang w:val="es_ES" w:bidi="es_ES"/>
        </w:rPr>
        <w:t xml:space="preserve"> y </w:t>
      </w:r>
      <w:r>
        <w:rPr>
          <w:lang w:val="es_ES" w:bidi="es_ES"/>
        </w:rPr>
        <w:t>Jehová</w:t>
      </w:r>
      <w:r>
        <w:rPr>
          <w:lang w:val="es_ES" w:bidi="es_ES"/>
        </w:rPr>
        <w:t xml:space="preserve"> en el Glosario Principal para obtener más información. Si ya han traducido “Yo soy” en otro libro de la Biblia, utilicen la misma palabra que han usado allí. Pausen este audio aquí.</w:t>
      </w:r>
    </w:p>
    <w:p>
      <w:pPr/>
      <w:r>
        <w:rPr>
          <w:lang w:val="es_ES" w:bidi="es_ES"/>
        </w:rPr>
      </w:r>
      <w:r>
        <w:rPr>
          <w:lang w:val="es_ES" w:bidi="es_ES"/>
        </w:rPr>
        <w:t xml:space="preserve">Jehová dice que este es su nombre que debe ser usado por todas las </w:t>
      </w:r>
      <w:r>
        <w:rPr>
          <w:b/>
          <w:lang w:val="es_ES" w:bidi="es_ES"/>
        </w:rPr>
        <w:t>generaciones</w:t>
      </w:r>
      <w:r>
        <w:rPr>
          <w:lang w:val="es_ES" w:bidi="es_ES"/>
        </w:rPr>
        <w:t>. En este caso, la palabra “generación” se refiere a las personas que viven en la misma época. Cuando alguien habla de varias generaciones, o utiliza la expresión “de generación en generación”, esta es una manera de hablar de una vida tras otra, y otra más. Jehová está diciendo que su nombre debe ser usado por un grupo de personas tras otro durante el resto de la historia. Todos los descendientes de Moisés deben usar este nombre para siempre.</w:t>
      </w:r>
    </w:p>
    <w:p>
      <w:pPr/>
      <w:r>
        <w:rPr>
          <w:lang w:val="es_ES" w:bidi="es_ES"/>
        </w:rPr>
      </w:r>
      <w:r>
        <w:rPr>
          <w:lang w:val="es_ES" w:bidi="es_ES"/>
        </w:rPr>
        <w:t xml:space="preserve">Deténganse aquí y conversen en grupo sobre qué palabra o frase usarán para </w:t>
      </w:r>
      <w:r>
        <w:rPr>
          <w:b/>
          <w:lang w:val="es_ES" w:bidi="es_ES"/>
        </w:rPr>
        <w:t>generaciones</w:t>
      </w:r>
      <w:r>
        <w:rPr>
          <w:lang w:val="es_ES" w:bidi="es_ES"/>
        </w:rPr>
        <w:t xml:space="preserve">. Busquen generación o </w:t>
      </w:r>
      <w:r>
        <w:rPr>
          <w:lang w:val="es_ES" w:bidi="es_ES"/>
        </w:rPr>
        <w:t>generaciones</w:t>
      </w:r>
      <w:r>
        <w:rPr>
          <w:lang w:val="es_ES" w:bidi="es_ES"/>
        </w:rPr>
        <w:t xml:space="preserve"> en el Glosario Principal para obtener más información. Si ya han traducido esta palabra en otro libro de la Biblia, usen la misma palabra que hayan usado allí. Pausen este audio aquí.</w:t>
      </w:r>
    </w:p>
    <w:p>
      <w:pPr/>
      <w:r>
        <w:rPr>
          <w:lang w:val="es_ES" w:bidi="es_ES"/>
        </w:rPr>
      </w:r>
      <w:r>
        <w:rPr>
          <w:lang w:val="es_ES" w:bidi="es_ES"/>
        </w:rPr>
        <w:t xml:space="preserve">Se le dice a Moisés que reúna a los </w:t>
      </w:r>
      <w:r>
        <w:rPr>
          <w:b/>
          <w:lang w:val="es_ES" w:bidi="es_ES"/>
        </w:rPr>
        <w:t>ancianos</w:t>
      </w:r>
      <w:r>
        <w:rPr>
          <w:lang w:val="es_ES" w:bidi="es_ES"/>
        </w:rPr>
        <w:t xml:space="preserve"> de Israel. Un anciano es una persona con </w:t>
      </w:r>
      <w:r>
        <w:rPr>
          <w:lang w:val="es_ES" w:bidi="es_ES"/>
        </w:rPr>
        <w:t>autoridad</w:t>
      </w:r>
      <w:r>
        <w:rPr>
          <w:lang w:val="es_ES" w:bidi="es_ES"/>
        </w:rPr>
        <w:t xml:space="preserve"> en la comunidad. En el Antiguo Testamento, un anciano generalmente era el jefe de una familia o de un grupo de familias. Un grupo de ancianos se reunía para tomar decisiones sobre los asuntos de la comunidad. En este caso, esto se refiere a los líderes del pueblo hebreo en Egipto.</w:t>
      </w:r>
    </w:p>
    <w:p>
      <w:pPr/>
      <w:r>
        <w:rPr>
          <w:lang w:val="es_ES" w:bidi="es_ES"/>
        </w:rPr>
      </w:r>
      <w:r>
        <w:rPr>
          <w:lang w:val="es_ES" w:bidi="es_ES"/>
        </w:rPr>
        <w:t>Cuando traduzcan esta palabra, tengan cuidado de no usar un término que solo se refiera a personas de edad avanzada. Un anciano no era necesariamente una persona de edad avanzada, aunque tampoco sería una persona muy joven.</w:t>
      </w:r>
    </w:p>
    <w:p>
      <w:pPr/>
      <w:r>
        <w:rPr>
          <w:lang w:val="es_ES" w:bidi="es_ES"/>
        </w:rPr>
      </w:r>
      <w:r>
        <w:rPr>
          <w:lang w:val="es_ES" w:bidi="es_ES"/>
        </w:rPr>
        <w:t xml:space="preserve">Deténganse aquí y conversen como grupo sobre qué palabra o expresión usarán para </w:t>
      </w:r>
      <w:r>
        <w:rPr>
          <w:b/>
          <w:lang w:val="es_ES" w:bidi="es_ES"/>
        </w:rPr>
        <w:t>ancianos</w:t>
      </w:r>
      <w:r>
        <w:rPr>
          <w:lang w:val="es_ES" w:bidi="es_ES"/>
        </w:rPr>
        <w:t xml:space="preserve">. Busquen </w:t>
      </w:r>
      <w:r>
        <w:rPr>
          <w:lang w:val="es_ES" w:bidi="es_ES"/>
        </w:rPr>
        <w:t>ancianos</w:t>
      </w:r>
      <w:r>
        <w:rPr>
          <w:lang w:val="es_ES" w:bidi="es_ES"/>
        </w:rPr>
        <w:t xml:space="preserve"> en el Glosario Principal para obtener más información. Si ya han traducido esta palabra para referirse a los líderes de la nación en otro libro de la Biblia, utilicen la misma palabra que han usado allí. Pausen este audio aquí.</w:t>
      </w:r>
    </w:p>
    <w:p>
      <w:pPr/>
      <w:r>
        <w:rPr>
          <w:lang w:val="es_ES" w:bidi="es_ES"/>
        </w:rPr>
      </w:r>
      <w:r>
        <w:rPr>
          <w:lang w:val="es_ES" w:bidi="es_ES"/>
        </w:rPr>
        <w:t xml:space="preserve">Se les dice a Moisés y a los ancianos que le digan al rey que se han reunido con el Dios de los hebreos. Usen la misma palabra o frase para </w:t>
      </w:r>
      <w:r>
        <w:rPr>
          <w:b/>
          <w:lang w:val="es_ES" w:bidi="es_ES"/>
        </w:rPr>
        <w:t>hebreos</w:t>
      </w:r>
      <w:r>
        <w:rPr>
          <w:lang w:val="es_ES" w:bidi="es_ES"/>
        </w:rPr>
        <w:t xml:space="preserve"> que usaron en los pasajes anteriores. Para obtener más información sobre los </w:t>
      </w:r>
      <w:r>
        <w:rPr>
          <w:lang w:val="es_ES" w:bidi="es_ES"/>
        </w:rPr>
        <w:t>hebreos</w:t>
      </w:r>
      <w:r>
        <w:rPr>
          <w:lang w:val="es_ES" w:bidi="es_ES"/>
        </w:rPr>
        <w:t>, consulten el Glosario Principal.</w:t>
      </w:r>
    </w:p>
    <w:p>
      <w:pPr/>
      <w:r>
        <w:rPr>
          <w:lang w:val="es_ES" w:bidi="es_ES"/>
        </w:rPr>
      </w:r>
      <w:r>
        <w:rPr>
          <w:lang w:val="es_ES" w:bidi="es_ES"/>
        </w:rPr>
        <w:t xml:space="preserve">Moisés y los ancianos deben pedirle permiso al rey para ir al desierto y ofrecer sacrificios a Dios. Usen la misma palabra o frase para </w:t>
      </w:r>
      <w:r>
        <w:rPr>
          <w:b/>
          <w:lang w:val="es_ES" w:bidi="es_ES"/>
        </w:rPr>
        <w:t>desierto</w:t>
      </w:r>
      <w:r>
        <w:rPr>
          <w:lang w:val="es_ES" w:bidi="es_ES"/>
        </w:rPr>
        <w:t xml:space="preserve"> que usaron en los pasajes anteriores. Para obtener más información sobre el </w:t>
      </w:r>
      <w:r>
        <w:rPr>
          <w:lang w:val="es_ES" w:bidi="es_ES"/>
        </w:rPr>
        <w:t>desierto</w:t>
      </w:r>
      <w:r>
        <w:rPr>
          <w:lang w:val="es_ES" w:bidi="es_ES"/>
        </w:rPr>
        <w:t>, consulten el Glosario Principal.</w:t>
      </w:r>
    </w:p>
    <w:p>
      <w:pPr/>
      <w:r>
        <w:rPr>
          <w:lang w:val="es_ES" w:bidi="es_ES"/>
        </w:rPr>
      </w:r>
      <w:r>
        <w:rPr>
          <w:lang w:val="es_ES" w:bidi="es_ES"/>
        </w:rPr>
        <w:t xml:space="preserve">Un </w:t>
      </w:r>
      <w:r>
        <w:rPr>
          <w:b/>
          <w:lang w:val="es_ES" w:bidi="es_ES"/>
        </w:rPr>
        <w:t>sacrificio</w:t>
      </w:r>
      <w:r>
        <w:rPr>
          <w:lang w:val="es_ES" w:bidi="es_ES"/>
        </w:rPr>
        <w:t xml:space="preserve"> es un regalo a Dios. Las personas a menudo colocaban el regalo en una plataforma hecha de tierra o piedras grandes, que se llamaba </w:t>
      </w:r>
      <w:r>
        <w:rPr>
          <w:lang w:val="es_ES" w:bidi="es_ES"/>
        </w:rPr>
        <w:t>altar</w:t>
      </w:r>
      <w:r>
        <w:rPr>
          <w:lang w:val="es_ES" w:bidi="es_ES"/>
        </w:rPr>
        <w:t xml:space="preserve">. El propósito de un sacrificio podía ser que las personas quisieran agradecer a Dios por algo, </w:t>
      </w:r>
      <w:r>
        <w:rPr>
          <w:lang w:val="es_ES" w:bidi="es_ES"/>
        </w:rPr>
        <w:t>adorar</w:t>
      </w:r>
      <w:r>
        <w:rPr>
          <w:lang w:val="es_ES" w:bidi="es_ES"/>
        </w:rPr>
        <w:t xml:space="preserve"> a Dios, confirmar su relación con Dios o pedir </w:t>
      </w:r>
      <w:r>
        <w:rPr>
          <w:lang w:val="es_ES" w:bidi="es_ES"/>
        </w:rPr>
        <w:t>perdón</w:t>
      </w:r>
      <w:r>
        <w:rPr>
          <w:lang w:val="es_ES" w:bidi="es_ES"/>
        </w:rPr>
        <w:t xml:space="preserve"> por algo que habían hecho mal. Un </w:t>
      </w:r>
      <w:r>
        <w:rPr>
          <w:b/>
          <w:lang w:val="es_ES" w:bidi="es_ES"/>
        </w:rPr>
        <w:t>sacrificio</w:t>
      </w:r>
      <w:r>
        <w:rPr>
          <w:lang w:val="es_ES" w:bidi="es_ES"/>
        </w:rPr>
        <w:t xml:space="preserve"> podía implicar la muerte de un animal, que luego sería quemado sobre el altar. Pero el regalo también podía ser artículos alimenticios, aceite o especias de olor dulce.</w:t>
      </w:r>
    </w:p>
    <w:p>
      <w:pPr/>
      <w:r>
        <w:rPr>
          <w:lang w:val="es_ES" w:bidi="es_ES"/>
        </w:rPr>
      </w:r>
      <w:r>
        <w:rPr>
          <w:lang w:val="es_ES" w:bidi="es_ES"/>
        </w:rPr>
        <w:t xml:space="preserve">Deténganse aquí y conversen como grupo sobre qué palabra o expresión usarán para </w:t>
      </w:r>
      <w:r>
        <w:rPr>
          <w:b/>
          <w:lang w:val="es_ES" w:bidi="es_ES"/>
        </w:rPr>
        <w:t>sacrificio</w:t>
      </w:r>
      <w:r>
        <w:rPr>
          <w:lang w:val="es_ES" w:bidi="es_ES"/>
        </w:rPr>
        <w:t xml:space="preserve">. Busquen </w:t>
      </w:r>
      <w:r>
        <w:rPr>
          <w:lang w:val="es_ES" w:bidi="es_ES"/>
        </w:rPr>
        <w:t>sacrificio</w:t>
      </w:r>
      <w:r>
        <w:rPr>
          <w:lang w:val="es_ES" w:bidi="es_ES"/>
        </w:rPr>
        <w:t xml:space="preserve"> en el Glosario Principal para obtener más información. Si ya han traducido esta palabra en otro libro de la Biblia, usen la misma palabra que hayan usado allí.</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les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Éxodo 4:1–17</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4:1–17 y guárdenlo en sus corazones.</w:t>
      </w:r>
    </w:p>
    <w:p>
      <w:pPr/>
      <w:r>
        <w:rPr>
          <w:lang w:val="es_ES" w:bidi="es_ES"/>
        </w:rPr>
      </w:r>
      <w:r>
        <w:rPr>
          <w:lang w:val="es_ES" w:bidi="es_ES"/>
        </w:rPr>
        <w:t>Escuchen una versión en audio de Éxodo 4:1–17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sobre Dios o Jesús?</w:t>
      </w:r>
    </w:p>
    <w:p>
      <w:pPr>
        <w:pStyle w:val="ListBullet"/>
        <w:spacing w:line="240" w:lineRule="auto"/>
        <w:ind w:left="720"/>
      </w:pPr>
      <w:r>
        <w:rPr>
          <w:lang w:val="es_ES" w:bidi="es_ES"/>
        </w:rPr>
      </w:r>
      <w:r>
        <w:rPr>
          <w:lang w:val="es_ES" w:bidi="es_ES"/>
        </w:rPr>
        <w:t>¿Qué nos dice este pasaje sobre la gente?</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4:1–17 en la traducción que sea más fácil de entender.</w:t>
      </w:r>
    </w:p>
    <w:p>
      <w:pPr/>
      <w:r>
        <w:rPr>
          <w:lang w:val="es_ES" w:bidi="es_ES"/>
        </w:rPr>
      </w:r>
      <w:r>
        <w:rPr>
          <w:lang w:val="es_ES" w:bidi="es_ES"/>
        </w:rPr>
        <w:t>Este pasaje es la última parte de la conversación entre Moisés y Jehová. Moisés y Jehová todavía están hablando en el monte Horeb. Jehová le está hablando a Moisés desde una zarza que está ardiendo, pero no se consume. Jehová le dice a Moisés que lo va a enviar al rey de Egipto para decirle que deje salir de Egipto a los israelitas. En este pasaje se usa Jehová en cada ocasión en que aparece Dios, hasta que Moisés hable del Dios de Abraham, Isaac y Jacob.</w:t>
      </w:r>
    </w:p>
    <w:p>
      <w:pPr/>
      <w:r>
        <w:rPr>
          <w:lang w:val="es_ES" w:bidi="es_ES"/>
        </w:rPr>
      </w:r>
      <w:r>
        <w:rPr>
          <w:lang w:val="es_ES" w:bidi="es_ES"/>
        </w:rPr>
        <w:t>Hasta donde sabemos, Jehová no se le había aparecido a nadie desde la época de Jacob, unos cuatrocientos años antes. En este pasaje, Moisés le presenta a Jehová sus preocupaciones acerca de obedecer los planes de Jehová. Moisés expresa sus dudas de que los israelitas realmente lo escuchen. Esta es la tercera vez que Moisés expresa su preocupación a Jehová, y Jehová ya le ha asegurado que los israelitas lo escucharán. Moisés le pregunta a Jehová: "¿Y si los líderes de los israelitas, o los ancianos, no me creen y dicen: 'Jehová no se te apareció?'"</w:t>
      </w:r>
    </w:p>
    <w:p>
      <w:pPr/>
      <w:r>
        <w:rPr>
          <w:lang w:val="es_ES" w:bidi="es_ES"/>
        </w:rPr>
      </w:r>
      <w:r>
        <w:rPr>
          <w:lang w:val="es_ES" w:bidi="es_ES"/>
        </w:rPr>
        <w:t>La respuesta de Jehová al "¿Y si...?" de Moisés es otra pregunta. Jehová le pregunta a Moisés qué tiene en la mano. La vara que estaba en la mano de Moisés no era mágica. Era una vara común que un pastor tendría para mantener juntas a las ovejas. A veces, la vara de un pastor tenía un gancho en un extremo para acercar una oveja al rebaño si comenzaba a alejarse. Sabemos que Moisés estaba guiando sus ovejas cuando Jehová comenzó a hablarle. Esta vara probablemente medía alrededor de un metro y medio de largo y podría haber tenido un gancho en el extremo.</w:t>
      </w:r>
    </w:p>
    <w:p>
      <w:pPr/>
      <w:r>
        <w:rPr>
          <w:lang w:val="es_ES" w:bidi="es_ES"/>
        </w:rPr>
      </w:r>
      <w:r>
        <w:rPr>
          <w:lang w:val="es_ES" w:bidi="es_ES"/>
        </w:rPr>
        <w:t xml:space="preserve">Deténganse aquí y miren juntos como grupo una imagen de una </w:t>
      </w:r>
      <w:r>
        <w:rPr>
          <w:lang w:val="es_ES" w:bidi="es_ES"/>
        </w:rPr>
        <w:t>vara de pastor</w:t>
      </w:r>
      <w:r>
        <w:rPr>
          <w:lang w:val="es_ES" w:bidi="es_ES"/>
        </w:rPr>
        <w:t>. Conversen esta pregunta como grupo: ¿Qué tipo de herramientas usan los pastores en su cultura para mantener juntas a las ovejas o al ganado? Pausen este audio aquí.</w:t>
      </w:r>
    </w:p>
    <w:p>
      <w:pPr/>
      <w:r>
        <w:rPr>
          <w:lang w:val="es_ES" w:bidi="es_ES"/>
        </w:rPr>
      </w:r>
      <w:r>
        <w:rPr>
          <w:lang w:val="es_ES" w:bidi="es_ES"/>
        </w:rPr>
        <w:t>Jehová le da a Moisés tres señales para que las realice delante de los ancianos de Israel, para que ellos crean que Jehová, el Dios de Abraham, Isaac y Jacob, envió a Moisés. Jehová quiere que los israelitas conozcan su nombre y sepan que Él es el mismo Dios que adoraron sus antepasados importantes. La primera señal consiste en tomar la vara que Moisés tiene y lanzarla al suelo. Cuando Moisés la arroja, se convierte en una serpiente. Para evitar que la serpiente muerda, la mayoría de las personas levantarían una serpiente por el cuello. Esto impediría que la serpiente girara la cabeza para morder la mano que la levantó. Sin embargo, Jehová le indica a Moisés que levante la serpiente por la cola, para mostrar que esto era un milagro. Cuando Moisés toma la serpiente, esta vuelve a convertirse en una vara. La vara era un símbolo egipcio de autoridad, y la serpiente era un símbolo del propio faraón. La mayoría de los eruditos creen que esta era una señal de que incluso Jehová tiene autoridad sobre el faraón y los egipcios.</w:t>
      </w:r>
    </w:p>
    <w:p>
      <w:pPr/>
      <w:r>
        <w:rPr>
          <w:lang w:val="es_ES" w:bidi="es_ES"/>
        </w:rPr>
      </w:r>
      <w:r>
        <w:rPr>
          <w:lang w:val="es_ES" w:bidi="es_ES"/>
        </w:rPr>
        <w:t xml:space="preserve">Deténganse aquí y miren juntos como grupo una imagen de una </w:t>
      </w:r>
      <w:r>
        <w:rPr>
          <w:lang w:val="es_ES" w:bidi="es_ES"/>
        </w:rPr>
        <w:t>serpiente</w:t>
      </w:r>
      <w:r>
        <w:rPr>
          <w:lang w:val="es_ES" w:bidi="es_ES"/>
        </w:rPr>
        <w:t>.</w:t>
      </w:r>
    </w:p>
    <w:p>
      <w:pPr/>
      <w:r>
        <w:rPr>
          <w:lang w:val="es_ES" w:bidi="es_ES"/>
        </w:rPr>
      </w:r>
      <w:r>
        <w:rPr>
          <w:lang w:val="es_ES" w:bidi="es_ES"/>
        </w:rPr>
        <w:t>Deténganse aquí y conversen como grupo esta pregunta: ¿Cómo ve su cultura a las serpientes? ¿Cómo manejarían las personas de su cultura una serpiente? Pausen este audio aquí.</w:t>
      </w:r>
    </w:p>
    <w:p>
      <w:pPr/>
      <w:r>
        <w:rPr>
          <w:lang w:val="es_ES" w:bidi="es_ES"/>
        </w:rPr>
      </w:r>
      <w:r>
        <w:rPr>
          <w:lang w:val="es_ES" w:bidi="es_ES"/>
        </w:rPr>
        <w:t>La segunda señal era que Moisés pusiera su mano dentro de su manto, o vestidura exterior, cerca de su pecho. Cuando sacó su mano, estaba blanca como la nieve, o muy blanca y brillante, y llena de una enfermedad de la piel. Luego, cuando Moisés volvió a poner su mano dentro de su manto y la sacó otra vez, estaba sana como el resto de su carne. Esta enfermedad de la piel no era solo una pequeña erupción, sino una enfermedad grave. Muchas personas temían las enfermedades de la piel, por lo que el hecho de que Dios pudiera sanarla mostraba su gran poder.</w:t>
      </w:r>
    </w:p>
    <w:p>
      <w:pPr/>
      <w:r>
        <w:rPr>
          <w:lang w:val="es_ES" w:bidi="es_ES"/>
        </w:rPr>
      </w:r>
      <w:r>
        <w:rPr>
          <w:lang w:val="es_ES" w:bidi="es_ES"/>
        </w:rPr>
        <w:t>Deténganse aquí y conversen esta pregunta como grupo: Hablen sobre algo de su cultura que sea lo más blanco que puedan imaginar. Hablen sobre los tipos de enfermedades de la piel que enfrentan en su cultura. ¿Hay alguna que sea mortal si no recibe tratamiento? ¿Qué usarán en su traducción para describir esta enfermedad de la piel? Pausen este audio aquí.</w:t>
      </w:r>
    </w:p>
    <w:p>
      <w:pPr/>
      <w:r>
        <w:rPr>
          <w:lang w:val="es_ES" w:bidi="es_ES"/>
        </w:rPr>
      </w:r>
      <w:r>
        <w:rPr>
          <w:lang w:val="es_ES" w:bidi="es_ES"/>
        </w:rPr>
        <w:t xml:space="preserve">Deténganse aquí y miren una imagen de una </w:t>
      </w:r>
      <w:r>
        <w:rPr>
          <w:lang w:val="es_ES" w:bidi="es_ES"/>
        </w:rPr>
        <w:t>capa</w:t>
      </w:r>
      <w:r>
        <w:rPr>
          <w:lang w:val="es_ES" w:bidi="es_ES"/>
        </w:rPr>
        <w:t xml:space="preserve"> juntos en grupo. Pausen este audio aquí.</w:t>
      </w:r>
    </w:p>
    <w:p>
      <w:pPr/>
      <w:r>
        <w:rPr>
          <w:lang w:val="es_ES" w:bidi="es_ES"/>
        </w:rPr>
      </w:r>
      <w:r>
        <w:rPr>
          <w:lang w:val="es_ES" w:bidi="es_ES"/>
        </w:rPr>
        <w:t xml:space="preserve">Entonces Jehová le dice a Moisés que, si los israelitas no escuchan la voz de la primera ni de la segunda señal, haga la tercera señal. Hay una conexión directa entre las señales de Jehová y su palabra. Las señales son evidencia de que la palabra de Jehová es verdadera. Jehová le dice a Moisés que tome agua del río Nilo y la derrame sobre la tierra. El agua se convertirá en sangre sobre la tierra seca. El Nilo es el río más largo de África, con 6 650 kilómetros, y fluye hacia el norte hasta desembocar en el mar Mediterráneo. Esto permite que Egipto tenga comercio con muchas naciones alrededor del mar Mediterráneo. El Nilo era una fuente de prosperidad para Egipto, y los egipcios lo identificaban con uno de los dioses egipcios. Muchos eruditos piensan que esta señal fue nuevamente una prueba de que Jehová tenía control y poder sobre la fuente de riqueza de Egipto, y que también era más poderoso que cualquiera de los dioses egipcios. </w:t>
      </w:r>
    </w:p>
    <w:p>
      <w:pPr/>
      <w:r>
        <w:rPr>
          <w:lang w:val="es_ES" w:bidi="es_ES"/>
        </w:rPr>
      </w:r>
      <w:r>
        <w:rPr>
          <w:lang w:val="es_ES" w:bidi="es_ES"/>
        </w:rPr>
        <w:t xml:space="preserve">Deténganse aquí y miren una imagen del </w:t>
      </w:r>
      <w:r>
        <w:rPr>
          <w:lang w:val="es_ES" w:bidi="es_ES"/>
        </w:rPr>
        <w:t>río Nilo</w:t>
      </w:r>
      <w:r>
        <w:rPr>
          <w:lang w:val="es_ES" w:bidi="es_ES"/>
        </w:rPr>
        <w:t xml:space="preserve">. Miren un mapa de </w:t>
      </w:r>
      <w:r>
        <w:rPr>
          <w:lang w:val="es_ES" w:bidi="es_ES"/>
        </w:rPr>
        <w:t>Egipto</w:t>
      </w:r>
      <w:r>
        <w:rPr>
          <w:lang w:val="es_ES" w:bidi="es_ES"/>
        </w:rPr>
        <w:t xml:space="preserve"> y vean dónde se encuentra el río Nilo en el país. Pausen este audio aquí.</w:t>
      </w:r>
    </w:p>
    <w:p>
      <w:pPr/>
      <w:r>
        <w:rPr>
          <w:lang w:val="es_ES" w:bidi="es_ES"/>
        </w:rPr>
      </w:r>
      <w:r>
        <w:rPr>
          <w:lang w:val="es_ES" w:bidi="es_ES"/>
        </w:rPr>
        <w:t>La cultura egipcia de esa época daba mucha importancia a la oratoria. Tenían relatos culturales que mostraban el valor de hablar bien. La manera en que Moisés se dirige a Jehová es respetuosa y formal. Oh Señor, o Por favor, perdóname, Señor, o mi amo. Sin embargo, Moisés sigue quejándose ante Jehová de que no es, ni nunca ha sido, un buen orador, y de que tampoco se ha convertido en uno desde que Jehová comenzó a hablar con él. Moisés está haciendo lo que muchas personas de esa cultura harían. Moisés está mostrando una humildad exagerada al hablar con alguien que era más importante o superior que él.</w:t>
      </w:r>
    </w:p>
    <w:p>
      <w:pPr/>
      <w:r>
        <w:rPr>
          <w:lang w:val="es_ES" w:bidi="es_ES"/>
        </w:rPr>
      </w:r>
      <w:r>
        <w:rPr>
          <w:lang w:val="es_ES" w:bidi="es_ES"/>
        </w:rPr>
        <w:t>Jehová deja claro que Él es quien hizo la boca de Moisés y la de toda la humanidad. Jehová le hace a Moisés preguntas que no espera que responda. Jehová es plenamente capaz de superar todas las excusas y dificultades de Moisés. Jehová no solo está enviando a Moisés ante los ancianos de Israel y los egipcios, sino que Él mismo irá con Moisés. Jehová dice que pondrá en la boca de Moisés las palabras que debe decir. Ninguna de las excusas de Moisés ha dado resultado. Moisés no quiere hacer lo que Jehová le está pidiendo. Esto se pone de manifiesto en la súplica directa de Moisés a Jehová, que ya no es tan cortés como antes. Algunas versiones dicen: "Oh, Señor, envía a quien Tú quieras". Esto puede resultar confuso, porque da la impresión de que Moisés está aceptando que Dios lo enviará. Sin embargo, lo que Moisés está diciendo es más bien: "Por favor, Jehová, perdóname, pero envía a cualquier otra persona, menos a mí".</w:t>
      </w:r>
    </w:p>
    <w:p>
      <w:pPr/>
      <w:r>
        <w:rPr>
          <w:lang w:val="es_ES" w:bidi="es_ES"/>
        </w:rPr>
      </w:r>
      <w:r>
        <w:rPr>
          <w:lang w:val="es_ES" w:bidi="es_ES"/>
        </w:rPr>
        <w:t>Deténganse aquí y conversen en grupo sobre esta pregunta: Hablen acerca de las excusas que ustedes o los demás podrían darle a Dios cuando no quieren hacer lo que Dios les ha pedido que hagan. Pausen este audio aquí.</w:t>
      </w:r>
    </w:p>
    <w:p>
      <w:pPr/>
      <w:r>
        <w:rPr>
          <w:lang w:val="es_ES" w:bidi="es_ES"/>
        </w:rPr>
      </w:r>
      <w:r>
        <w:rPr>
          <w:lang w:val="es_ES" w:bidi="es_ES"/>
        </w:rPr>
        <w:t>Jehová muestra tanto su ira como su gran misericordia hacia Moisés. Jehová sigue incluyendo a Moisés en su plan, incluso cuando Moisés quiere ser desobediente. Jehová dice que el hermano de Moisés, Aarón el levita, liderará junto con Moisés. Tanto Aarón como Moisés pertenecen al clan o la tribu de los levitas de Israel. No sabemos con certeza por qué Dios deja claro en este pasaje que Aarón es levita. Jehová dice que Aarón es un buen orador y que, en ese momento, está yendo al encuentro de Moisés. Jehová dice que Aarón se alegrará en su corazón. Esto probablemente no significa simplemente que Aarón se alegraría de ver a Moisés, sino que Aarón se alegraría al escuchar el plan de Dios para rescatar a los israelitas de Egipto.</w:t>
      </w:r>
    </w:p>
    <w:p>
      <w:pPr/>
      <w:r>
        <w:rPr>
          <w:lang w:val="es_ES" w:bidi="es_ES"/>
        </w:rPr>
      </w:r>
      <w:r>
        <w:rPr>
          <w:lang w:val="es_ES" w:bidi="es_ES"/>
        </w:rPr>
        <w:t>Jehová ya no le da a Moisés más oportunidad para objetar, sino que le dice que Moisés hablará con su hermano Aarón y le dará a Aarón las palabras que debe decir. Jehová también promete estar con la boca de ambos y enseñarles lo que deben decir y hacer. Aarón hablará por Moisés, y Moisés le comunicará a Aarón lo que Jehová le diga. Entonces Jehová le dice a Moisés que lleve consigo la vara para realizar los milagros. La vara de Moisés se convierte en un símbolo de autoridad para Moisés. También es un símbolo de la presencia de Jehová que acompaña a Moisés y Aarón.</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4:1–17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Moisés le pregunta a Jehová qué debe hacer si los ancianos de Israel no escuchan sus palabras.</w:t>
      </w:r>
    </w:p>
    <w:p>
      <w:pPr/>
      <w:r>
        <w:rPr>
          <w:lang w:val="es_ES" w:bidi="es_ES"/>
        </w:rPr>
      </w:r>
      <w:r>
        <w:rPr>
          <w:b/>
          <w:lang w:val="es_ES" w:bidi="es_ES"/>
        </w:rPr>
        <w:t>En la segunda escena:</w:t>
      </w:r>
      <w:r>
        <w:rPr>
          <w:lang w:val="es_ES" w:bidi="es_ES"/>
        </w:rPr>
        <w:t xml:space="preserve"> Jehová le da a Moisés tres señales para mostrárselas a los ancianos, con el fin de que crean que Dios se apareció a Moisés. Las señales son: convertir la vara en una serpiente y luego volverla a convertir en vara; la mano de Moisés se enferma y luego es sanada; y convertir el agua del río Nilo en sangre.</w:t>
      </w:r>
    </w:p>
    <w:p>
      <w:pPr/>
      <w:r>
        <w:rPr>
          <w:lang w:val="es_ES" w:bidi="es_ES"/>
        </w:rPr>
      </w:r>
      <w:r>
        <w:rPr>
          <w:b/>
          <w:lang w:val="es_ES" w:bidi="es_ES"/>
        </w:rPr>
        <w:t>En la tercera escena:</w:t>
      </w:r>
      <w:r>
        <w:rPr>
          <w:lang w:val="es_ES" w:bidi="es_ES"/>
        </w:rPr>
        <w:t xml:space="preserve"> Moisés dice que nunca ha sido un buen orador y que tampoco lo es ahora. Jehová le dice a Moisés que Él le dará las palabras que debe decir y le enseñará qué decir. Moisés le pide a Jehová que, por favor, envíe a cualquier otra persona.</w:t>
      </w:r>
    </w:p>
    <w:p>
      <w:pPr/>
      <w:r>
        <w:rPr>
          <w:lang w:val="es_ES" w:bidi="es_ES"/>
        </w:rPr>
      </w:r>
      <w:r>
        <w:rPr>
          <w:b/>
          <w:lang w:val="es_ES" w:bidi="es_ES"/>
        </w:rPr>
        <w:t>En la cuarta escena:</w:t>
      </w:r>
      <w:r>
        <w:rPr>
          <w:lang w:val="es_ES" w:bidi="es_ES"/>
        </w:rPr>
        <w:t xml:space="preserve"> Dios se enoja con Moisés. Jehová le dice a Moisés que enviará a su hermano Aarón para que hable por él ante el pueblo. Jehová estará con la boca de ambos y les enseñará qué decir. Jehová le dice a Moisés que Aarón hablará por Moisés, y que Moisés será la voz de Jehová para Aarón. Jehová le dice a Moisés que lleve la vara consigo.</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Se menciona a los ancianos de Israel</w:t>
      </w:r>
    </w:p>
    <w:p>
      <w:pPr>
        <w:pStyle w:val="ListBullet"/>
        <w:spacing w:line="240" w:lineRule="auto"/>
        <w:ind w:left="720"/>
      </w:pPr>
      <w:r>
        <w:rPr>
          <w:lang w:val="es_ES" w:bidi="es_ES"/>
        </w:rPr>
      </w:r>
      <w:r>
        <w:rPr>
          <w:lang w:val="es_ES" w:bidi="es_ES"/>
        </w:rPr>
        <w:t>La vara/serpiente</w:t>
      </w:r>
    </w:p>
    <w:p>
      <w:pPr>
        <w:pStyle w:val="ListBullet"/>
        <w:spacing w:line="240" w:lineRule="auto"/>
        <w:ind w:left="720"/>
      </w:pPr>
      <w:r>
        <w:rPr>
          <w:lang w:val="es_ES" w:bidi="es_ES"/>
        </w:rPr>
      </w:r>
      <w:r>
        <w:rPr>
          <w:lang w:val="es_ES" w:bidi="es_ES"/>
        </w:rPr>
        <w:t>Aarón</w:t>
      </w:r>
    </w:p>
    <w:p>
      <w:pPr/>
      <w:r>
        <w:rPr>
          <w:lang w:val="es_ES" w:bidi="es_ES"/>
        </w:rPr>
      </w:r>
      <w:r>
        <w:rPr>
          <w:lang w:val="es_ES" w:bidi="es_ES"/>
        </w:rPr>
        <w:t>Como grupo, presten atención a estas partes del escenario del pasaje: Este pasaje continúa la conversación entre Moisés y Jehová en el monte Horeb. Jehová todavía está hablando desde una zarza que está ardiendo, pero que no se consume. Moisés tenía en su mano la vara de pastor, porque había llevado sus ovejas hasta esta zona.</w:t>
      </w:r>
    </w:p>
    <w:p>
      <w:pPr/>
      <w:r>
        <w:rPr>
          <w:lang w:val="es_ES" w:bidi="es_ES"/>
        </w:rPr>
      </w:r>
      <w:r>
        <w:rPr>
          <w:lang w:val="es_ES" w:bidi="es_ES"/>
        </w:rPr>
        <w:t>Moisés le pregunta a Jehová qué debe hacer si los ancianos de Israel no escuchan sus palabras. Jehová le pregunta a Moisés qué tiene en su mano. Moisés está sosteniendo su vara de pastor. Jehová le dice a Moisés que deje caer la vara al suelo, y la vara se convierte en una serpiente. Moisés retrocede y se aleja de la serpiente. Algunas versiones dicen que Moisés huyó, pero es más probable que Moisés simplemente retrocediera o se alejara de la serpiente. Entonces Jehová le dice a Moisés que tome la serpiente por la cola. Moisés toma la serpiente por la cola, y la serpiente vuelve a convertirse en una vara. Jehová le dice a Moisés que realice esta señal, y el pueblo creerá que Jehová, el Dios al que adoraron sus antepasados, Abraham, Isaac y Jacob, se ha encontrado con Moisés.</w:t>
      </w:r>
    </w:p>
    <w:p>
      <w:pPr/>
      <w:r>
        <w:rPr>
          <w:lang w:val="es_ES" w:bidi="es_ES"/>
        </w:rPr>
      </w:r>
      <w:r>
        <w:rPr>
          <w:lang w:val="es_ES" w:bidi="es_ES"/>
        </w:rPr>
        <w:t xml:space="preserve">Deténganse aquí y vuelvan a mirar una imagen de la </w:t>
      </w:r>
      <w:r>
        <w:rPr>
          <w:lang w:val="es_ES" w:bidi="es_ES"/>
        </w:rPr>
        <w:t>vara de pastor</w:t>
      </w:r>
      <w:r>
        <w:rPr>
          <w:lang w:val="es_ES" w:bidi="es_ES"/>
        </w:rPr>
        <w:t>. Pausen este audio aquí.</w:t>
      </w:r>
    </w:p>
    <w:p>
      <w:pPr/>
      <w:r>
        <w:rPr>
          <w:lang w:val="es_ES" w:bidi="es_ES"/>
        </w:rPr>
      </w:r>
      <w:r>
        <w:rPr>
          <w:lang w:val="es_ES" w:bidi="es_ES"/>
        </w:rPr>
        <w:t>Jehová le da a Moisés otra señal en caso de que los ancianos no hagan caso de la primera señal. Jehová le dice a Moisés que ponga su mano en el pliegue de su manto, cerca de su pecho. Moisés hace esto. Cuando Moisés vuelve a sacar su mano, esta tiene una terrible enfermedad de la piel, llamada lepra, y está extremadamente blanca.</w:t>
      </w:r>
    </w:p>
    <w:p>
      <w:pPr/>
      <w:r>
        <w:rPr>
          <w:lang w:val="es_ES" w:bidi="es_ES"/>
        </w:rPr>
      </w:r>
      <w:r>
        <w:rPr>
          <w:lang w:val="es_ES" w:bidi="es_ES"/>
        </w:rPr>
        <w:t xml:space="preserve">Deténganse aquí y miren en grupo una imagen de una </w:t>
      </w:r>
      <w:r>
        <w:rPr>
          <w:lang w:val="es_ES" w:bidi="es_ES"/>
        </w:rPr>
        <w:t>mano enferma</w:t>
      </w:r>
      <w:r>
        <w:rPr>
          <w:lang w:val="es_ES" w:bidi="es_ES"/>
        </w:rPr>
        <w:t>. Pausen este audio aquí.</w:t>
      </w:r>
    </w:p>
    <w:p>
      <w:pPr/>
      <w:r>
        <w:rPr>
          <w:lang w:val="es_ES" w:bidi="es_ES"/>
        </w:rPr>
      </w:r>
      <w:r>
        <w:rPr>
          <w:lang w:val="es_ES" w:bidi="es_ES"/>
        </w:rPr>
        <w:t>Moisés vuelve a poner su mano dentro de su manto y luego la saca una vez más, y su mano queda sana como el resto de su carne. Jehová le dice a Moisés que, si los ancianos de Israel no hacen caso de la primera ni de la segunda señal, entonces haga la tercera señal. Esta señal consistirá en derramar un poco del agua del río Nilo sobre la tierra, y se convertirá en sangre.</w:t>
      </w:r>
    </w:p>
    <w:p>
      <w:pPr/>
      <w:r>
        <w:rPr>
          <w:lang w:val="es_ES" w:bidi="es_ES"/>
        </w:rPr>
      </w:r>
      <w:r>
        <w:rPr>
          <w:lang w:val="es_ES" w:bidi="es_ES"/>
        </w:rPr>
        <w:t>Moisés dice que nunca ha sido un buen orador y que no se ha convertido en uno desde que Jehová ha estado hablando con él. Moisés dice que es lento de habla y torpe de lengua. Esto significa que Moisés no puede pensar ni decir las palabras correctas rápidamente o en el momento adecuado. Aquí Moisés está mostrando una humildad exagerada porque está hablando con alguien que es mucho mayor que él. Esta es una manera muy respetuosa de hablar con Dios.</w:t>
      </w:r>
    </w:p>
    <w:p>
      <w:pPr/>
      <w:r>
        <w:rPr>
          <w:lang w:val="es_ES" w:bidi="es_ES"/>
        </w:rPr>
      </w:r>
      <w:r>
        <w:rPr>
          <w:lang w:val="es_ES" w:bidi="es_ES"/>
        </w:rPr>
        <w:t>Deténganse aquí y conversen como grupo sobre esta pregunta: ¿Cómo dirían que alguien tiene dificultad para pensar en las palabras correctas en el momento adecuado? Pausen este audio aquí.</w:t>
      </w:r>
    </w:p>
    <w:p>
      <w:pPr/>
      <w:r>
        <w:rPr>
          <w:lang w:val="es_ES" w:bidi="es_ES"/>
        </w:rPr>
      </w:r>
      <w:r>
        <w:rPr>
          <w:lang w:val="es_ES" w:bidi="es_ES"/>
        </w:rPr>
        <w:t>Jehová le pregunta a Moisés: ¿quién hizo la boca de los humanos y quién hace que el hombre sea mudo, o incapaz de hablar, o sordo, o incapaz de escuchar, o incapaz de ver o estar ciego? Jehová está haciendo una pregunta de la cual no espera una respuesta. Jehová le dice a Moisés que irá con él, le dará las palabras que debe decir y le enseñará qué decir. Moisés le pide a Jehová que, por favor, envíe a cualquier otra persona. Esta es una súplica directa a Jehová. Moisés ya no está dando excusas, sino que le está pidiendo directamente a Jehová. Esta no es una manera respetuosa de hablar con Jehová.</w:t>
      </w:r>
    </w:p>
    <w:p>
      <w:pPr/>
      <w:r>
        <w:rPr>
          <w:lang w:val="es_ES" w:bidi="es_ES"/>
        </w:rPr>
      </w:r>
      <w:r>
        <w:rPr>
          <w:lang w:val="es_ES" w:bidi="es_ES"/>
        </w:rPr>
        <w:t>La ira de Jehová se encendió contra Moisés. Esto literalmente significa que la nariz de Jehová se calentó o comenzó a arder. Esta expresión era una forma común de la época para expresar que alguien se enojaba mucho.</w:t>
      </w:r>
    </w:p>
    <w:p>
      <w:pPr/>
      <w:r>
        <w:rPr>
          <w:lang w:val="es_ES" w:bidi="es_ES"/>
        </w:rPr>
      </w:r>
      <w:r>
        <w:rPr>
          <w:lang w:val="es_ES" w:bidi="es_ES"/>
        </w:rPr>
        <w:t>Deténganse aquí y conversen como grupo sobre esta pregunta: ¿Cómo hablan de alguien que se enoja mucho? Pausen este audio aquí.</w:t>
      </w:r>
    </w:p>
    <w:p>
      <w:pPr/>
      <w:r>
        <w:rPr>
          <w:lang w:val="es_ES" w:bidi="es_ES"/>
        </w:rPr>
      </w:r>
      <w:r>
        <w:rPr>
          <w:lang w:val="es_ES" w:bidi="es_ES"/>
        </w:rPr>
        <w:t>En algún momento antes de esta conversación, Aarón comenzó un viaje para visitar a Moisés. Jehová le dice a Moisés que su hermano Aarón ya está en camino, para que Aarón pueda ir con Moisés y hablar al pueblo en lugar de Moisés. Jehová le dice a Moisés que Aarón hablará por él, y que Moisés pondrá las palabras en la boca de Aarón. Esto significa que, mientras Jehová le dice a Moisés qué debe decir, Moisés le dirá a Aarón qué debe decir. Jehová estará con la boca de ambos y les enseñará qué decir. Jehová dice que será como si Aarón fuera la boca de Moisés, y Moisés será como Dios para Aarón. Esto significa que Moisés representará a Dios y hablará lo que Dios le diga que hable, y se lo comunicará a Aarón. Jehová le dice a Moisés que lleve consigo la vara.</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4:1–17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cuatro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Se menciona a los ancianos de Israel</w:t>
      </w:r>
    </w:p>
    <w:p>
      <w:pPr>
        <w:pStyle w:val="ListBullet"/>
        <w:spacing w:line="240" w:lineRule="auto"/>
        <w:ind w:left="720"/>
      </w:pPr>
      <w:r>
        <w:rPr>
          <w:lang w:val="es_ES" w:bidi="es_ES"/>
        </w:rPr>
      </w:r>
      <w:r>
        <w:rPr>
          <w:lang w:val="es_ES" w:bidi="es_ES"/>
        </w:rPr>
        <w:t>La vara/serpiente</w:t>
      </w:r>
    </w:p>
    <w:p>
      <w:pPr>
        <w:pStyle w:val="ListBullet"/>
        <w:spacing w:line="240" w:lineRule="auto"/>
        <w:ind w:left="720"/>
      </w:pPr>
      <w:r>
        <w:rPr>
          <w:lang w:val="es_ES" w:bidi="es_ES"/>
        </w:rPr>
      </w:r>
      <w:r>
        <w:rPr>
          <w:lang w:val="es_ES" w:bidi="es_ES"/>
        </w:rPr>
        <w:t>Aarón</w:t>
      </w:r>
    </w:p>
    <w:p>
      <w:pPr/>
      <w:r>
        <w:rPr>
          <w:lang w:val="es_ES" w:bidi="es_ES"/>
        </w:rPr>
      </w:r>
      <w:r>
        <w:rPr>
          <w:lang w:val="es_ES" w:bidi="es_ES"/>
        </w:rPr>
        <w:t>En grupo, dramaticen el texto dos veces. Deberán interpretar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interpretar este pasaje por segunda vez. En algunos puntos de la obra, detengan la actuación y pregunten a la persona que está interpretando el personaje, "¿Qué estás sintiendo o pensando?" La persona que interpreta al personaje debe responder lo que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Lo siguiente es un ejemplo de la dramatización y de las posibles respuestas:</w:t>
      </w:r>
    </w:p>
    <w:p>
      <w:pPr/>
      <w:r>
        <w:rPr>
          <w:lang w:val="es_ES" w:bidi="es_ES"/>
        </w:rPr>
      </w:r>
      <w:r>
        <w:rPr>
          <w:lang w:val="es_ES" w:bidi="es_ES"/>
        </w:rPr>
        <w:t xml:space="preserve">Moisés le pregunta a Jehová qué debe hacer si los ancianos de Israel no escuchan sus palabras. Jehová le pregunta a Moisés qué tiene en su mano. Moisés está sosteniendo su vara de pastor. Jehová le dice a Moisés que deje caer la vara al suelo, y la vara se convierte en una serpiente. Moisés retrocede y se aleja de la serpiente. Entonces Jehová le dice a Moisés que tome la serpiente por la cola. </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"¡No quiero recoger esa serpiente!" o "¿No podría Jehová simplemente escoger a otra persona?" o "¡Está bien, fue increíble ver cómo la vara se convirtió en una serpiente!"</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Moisés toma la serpiente por la cola, y la serpiente vuelve a convertirse en una vara. Jehová le dice a Moisés que los ancianos harán caso de esta primera señal. Ellos sabrán que el Dios de sus antepasados, el Dios de Abraham, Isaac y Jacob, se ha aparecido a Moisés. Jehová le da a Moisés dos señales más para mostrarles a los ancianos, a fin de que crean que Dios se le ha aparecido a Moisés. Jehová le dice a Moisés que meta su mano en el pliegue de su manto. Moisés hace esto. Cuando Moisés vuelve a sacar la mano, esta tiene una terrible enfermedad de la piel y está extremadamente blanca.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"¿¡Qué está pasando!? ¿¡Qué le pasó a mi mano!?" o "¡De verdad espero que Él arregle esto!"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Moisés vuelve a poner su mano dentro de su manto y luego la saca una vez más, y su mano queda sana como el resto de su carne. Jehová le dice a Moisés que, si los ancianos de Israel no hacen caso de la primera ni de la segunda señal, entonces haga la tercera señal. Esta señal consistirá en derramar un poco del agua del río Nilo sobre la tierra, y se convertirá en sangre.</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"¡Esta es una idea descabellada!" o "Estoy muy nervioso por esto. ¿Quién soy yo para ir a hablar con los ancianos?" o "De verdad no quiero hacer esto. No entiendo por qué Jehová me escogió a mí".</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Moisés dice que nunca ha sido un buen orador y que tampoco lo es ahora. Jehová le pregunta a Moisés: ¿Quién hizo la boca de los seres humanos, y quién los hizo mudos, sordos o ciegos, o quién los hace ver? Jehová le dice a Moisés que estará con él, le dará las palabras que debe decir y le enseñará qué decir. Moisés le pide a Jehová que, por favor, envíe a cualquier otra persona.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Jehová: "¿Qué está sintiendo o pensando?" La persona podría responder cosas como: "Me entristece que Moisés no entienda exactamente quién soy yo", o "No creo que Moisés se dé cuenta de aquello en lo que le estoy pidiendo que participe", o "Me frustra que Moisés siga dando excusas y no confíe en mí", o "¡Quiero ayudarlo! ¡Él simplemente necesita obedecerme!"</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Dios se enoja con Moisés. Jehová le dice a Moisés que Aarón ya está en camino para verlo. Jehová enviará a Aarón para que hable al pueblo en lugar de Moisés. Jehová estará con la boca de ambos y les enseñará qué decir. Jehová le dice a Moisés que Aarón hablará por Moisés, y que Moisés será la voz de Jehová para Aarón. Jehová le dice a Moisés que lleve la vara consigo.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"Me alegra que Dios me esté enviando con alguien", o "No estoy seguro exactamente de por qué tengo tanto miedo de hacer esto" o "Esto es muy importante; espero que Dios sea digno de confianza".</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4:1–17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lang w:val="es_ES" w:bidi="es_ES"/>
        </w:rPr>
        <w:t xml:space="preserve">Moisés le pregunta a </w:t>
      </w:r>
      <w:r>
        <w:rPr>
          <w:b/>
          <w:lang w:val="es_ES" w:bidi="es_ES"/>
        </w:rPr>
        <w:t>Jehová</w:t>
      </w:r>
      <w:r>
        <w:rPr>
          <w:lang w:val="es_ES" w:bidi="es_ES"/>
        </w:rPr>
        <w:t xml:space="preserve"> qué debe hacer si los </w:t>
      </w:r>
      <w:r>
        <w:rPr>
          <w:lang w:val="es_ES" w:bidi="es_ES"/>
        </w:rPr>
        <w:t>ancianos</w:t>
      </w:r>
      <w:r>
        <w:rPr>
          <w:lang w:val="es_ES" w:bidi="es_ES"/>
        </w:rPr>
        <w:t xml:space="preserve"> </w:t>
      </w:r>
      <w:r>
        <w:rPr>
          <w:lang w:val="es_ES" w:bidi="es_ES"/>
        </w:rPr>
        <w:t>israelitas</w:t>
      </w:r>
      <w:r>
        <w:rPr>
          <w:lang w:val="es_ES" w:bidi="es_ES"/>
        </w:rPr>
        <w:t xml:space="preserve"> no escuchan sus palabras. Jehová es el nombre personal de Dios. Jehová se usa para referirse a Dios a lo largo de este pasaje. Usen la misma palabra que han usado antes para Jehová. Para obtener más información sobre </w:t>
      </w:r>
      <w:r>
        <w:rPr>
          <w:lang w:val="es_ES" w:bidi="es_ES"/>
        </w:rPr>
        <w:t>Jehová</w:t>
      </w:r>
      <w:r>
        <w:rPr>
          <w:lang w:val="es_ES" w:bidi="es_ES"/>
        </w:rPr>
        <w:t>, consulten el Glosario Principal.</w:t>
      </w:r>
    </w:p>
    <w:p>
      <w:pPr/>
      <w:r>
        <w:rPr>
          <w:lang w:val="es_ES" w:bidi="es_ES"/>
        </w:rPr>
      </w:r>
      <w:r>
        <w:rPr>
          <w:lang w:val="es_ES" w:bidi="es_ES"/>
        </w:rPr>
        <w:t xml:space="preserve">Jehová le pregunta a Moisés qué tiene en su mano. Moisés está sosteniendo su </w:t>
      </w:r>
      <w:r>
        <w:rPr>
          <w:b/>
          <w:lang w:val="es_ES" w:bidi="es_ES"/>
        </w:rPr>
        <w:t>vara de pastor</w:t>
      </w:r>
      <w:r>
        <w:rPr>
          <w:lang w:val="es_ES" w:bidi="es_ES"/>
        </w:rPr>
        <w:t xml:space="preserve">. Un pastor es alguien que cuida ovejas o cabras. La vara que usaba un pastor servía para guiar a las ovejas y las cabras en la dirección correcta. Usen la misma palabra que han usado antes para pastor. Para obtener más información sobre </w:t>
      </w:r>
      <w:r>
        <w:rPr>
          <w:lang w:val="es_ES" w:bidi="es_ES"/>
        </w:rPr>
        <w:t>pastor</w:t>
      </w:r>
      <w:r>
        <w:rPr>
          <w:lang w:val="es_ES" w:bidi="es_ES"/>
        </w:rPr>
        <w:t xml:space="preserve">, consulten el Glosario Principal. Jehová le dice a Moisés que haga la </w:t>
      </w:r>
      <w:r>
        <w:rPr>
          <w:b/>
          <w:lang w:val="es_ES" w:bidi="es_ES"/>
        </w:rPr>
        <w:t>señal</w:t>
      </w:r>
      <w:r>
        <w:rPr>
          <w:lang w:val="es_ES" w:bidi="es_ES"/>
        </w:rPr>
        <w:t xml:space="preserve"> de la serpiente, y el pueblo creerá que Jehová, el </w:t>
      </w:r>
      <w:r>
        <w:rPr>
          <w:b/>
          <w:lang w:val="es_ES" w:bidi="es_ES"/>
        </w:rPr>
        <w:t>Dios de sus antepasados</w:t>
      </w:r>
      <w:r>
        <w:rPr>
          <w:lang w:val="es_ES" w:bidi="es_ES"/>
        </w:rPr>
        <w:t xml:space="preserve"> Abraham, Isaac y Jacob, se ha encontrado con Moisés. Una señal es un indicio de que algo es verdadero o de que algo sucederá. Consulten el Glosario Principal para obtener más información sobre </w:t>
      </w:r>
      <w:r>
        <w:rPr>
          <w:lang w:val="es_ES" w:bidi="es_ES"/>
        </w:rPr>
        <w:t>milagros</w:t>
      </w:r>
      <w:r>
        <w:rPr>
          <w:lang w:val="es_ES" w:bidi="es_ES"/>
        </w:rPr>
        <w:t xml:space="preserve">, </w:t>
      </w:r>
      <w:r>
        <w:rPr>
          <w:lang w:val="es_ES" w:bidi="es_ES"/>
        </w:rPr>
        <w:t>señales</w:t>
      </w:r>
      <w:r>
        <w:rPr>
          <w:lang w:val="es_ES" w:bidi="es_ES"/>
        </w:rPr>
        <w:t xml:space="preserve"> y maravillas. Dios es el creador de todas las cosas. El Dios de tus padres, o antepasados, es el Dios al que </w:t>
      </w:r>
      <w:r>
        <w:rPr>
          <w:lang w:val="es_ES" w:bidi="es_ES"/>
        </w:rPr>
        <w:t>adoraron</w:t>
      </w:r>
      <w:r>
        <w:rPr>
          <w:lang w:val="es_ES" w:bidi="es_ES"/>
        </w:rPr>
        <w:t xml:space="preserve"> Abraham, Isaac y Jacob. Abraham fue aquel a quien Dios prometió darle muchos </w:t>
      </w:r>
      <w:r>
        <w:rPr>
          <w:lang w:val="es_ES" w:bidi="es_ES"/>
        </w:rPr>
        <w:t>descendientes</w:t>
      </w:r>
      <w:r>
        <w:rPr>
          <w:lang w:val="es_ES" w:bidi="es_ES"/>
        </w:rPr>
        <w:t xml:space="preserve"> y </w:t>
      </w:r>
      <w:r>
        <w:rPr>
          <w:lang w:val="es_ES" w:bidi="es_ES"/>
        </w:rPr>
        <w:t>bendecir</w:t>
      </w:r>
      <w:r>
        <w:rPr>
          <w:lang w:val="es_ES" w:bidi="es_ES"/>
        </w:rPr>
        <w:t xml:space="preserve"> a todas las </w:t>
      </w:r>
      <w:r>
        <w:rPr>
          <w:lang w:val="es_ES" w:bidi="es_ES"/>
        </w:rPr>
        <w:t>naciones</w:t>
      </w:r>
      <w:r>
        <w:rPr>
          <w:lang w:val="es_ES" w:bidi="es_ES"/>
        </w:rPr>
        <w:t xml:space="preserve"> por medio de él. Usen las mismas palabras para Dios de sus padres, y para Abraham, que han usado en los pasajes anteriores. Para obtener más información sobre </w:t>
      </w:r>
      <w:r>
        <w:rPr>
          <w:lang w:val="es_ES" w:bidi="es_ES"/>
        </w:rPr>
        <w:t>Dios</w:t>
      </w:r>
      <w:r>
        <w:rPr>
          <w:lang w:val="es_ES" w:bidi="es_ES"/>
        </w:rPr>
        <w:t xml:space="preserve"> y </w:t>
      </w:r>
      <w:r>
        <w:rPr>
          <w:lang w:val="es_ES" w:bidi="es_ES"/>
        </w:rPr>
        <w:t>Abraham</w:t>
      </w:r>
      <w:r>
        <w:rPr>
          <w:lang w:val="es_ES" w:bidi="es_ES"/>
        </w:rPr>
        <w:t>, consulten el Glosario Principal.</w:t>
      </w:r>
    </w:p>
    <w:p>
      <w:pPr/>
      <w:r>
        <w:rPr>
          <w:lang w:val="es_ES" w:bidi="es_ES"/>
        </w:rPr>
      </w:r>
      <w:r>
        <w:rPr>
          <w:lang w:val="es_ES" w:bidi="es_ES"/>
        </w:rPr>
        <w:t xml:space="preserve">Jehová le da a Moisés otra señal. Jehová le dice a Moisés que meta su mano en el pliegue de su </w:t>
      </w:r>
      <w:r>
        <w:rPr>
          <w:b/>
          <w:lang w:val="es_ES" w:bidi="es_ES"/>
        </w:rPr>
        <w:t>manto</w:t>
      </w:r>
      <w:r>
        <w:rPr>
          <w:lang w:val="es_ES" w:bidi="es_ES"/>
        </w:rPr>
        <w:t xml:space="preserve">. El manto es la prenda exterior que se usaba sobre la ropa habitual. Consulten el Glosario Principal para obtener más información sobre </w:t>
      </w:r>
      <w:r>
        <w:rPr>
          <w:lang w:val="es_ES" w:bidi="es_ES"/>
        </w:rPr>
        <w:t>manto</w:t>
      </w:r>
      <w:r>
        <w:rPr>
          <w:lang w:val="es_ES" w:bidi="es_ES"/>
        </w:rPr>
        <w:t xml:space="preserve">. Moisés hace esto. Cuando Moisés vuelve a sacar su mano, esta tiene una terrible enfermedad de la piel, llamada </w:t>
      </w:r>
      <w:r>
        <w:rPr>
          <w:b/>
          <w:lang w:val="es_ES" w:bidi="es_ES"/>
        </w:rPr>
        <w:t>lepra</w:t>
      </w:r>
      <w:r>
        <w:rPr>
          <w:lang w:val="es_ES" w:bidi="es_ES"/>
        </w:rPr>
        <w:t>, y está extremadamente blanca. La lepra podía referirse a varios tipos de enfermedades de la piel, pero era extremadamente contagiosa y hacía que una persona fuera impura en sentido religioso o ritual.</w:t>
      </w:r>
    </w:p>
    <w:p>
      <w:pPr/>
      <w:r>
        <w:rPr>
          <w:lang w:val="es_ES" w:bidi="es_ES"/>
        </w:rPr>
      </w:r>
      <w:r>
        <w:rPr>
          <w:lang w:val="es_ES" w:bidi="es_ES"/>
        </w:rPr>
        <w:t xml:space="preserve">Deténganse aquí y conversen como grupo sobre qué palabra o frase usarán para la </w:t>
      </w:r>
      <w:r>
        <w:rPr>
          <w:b/>
          <w:lang w:val="es_ES" w:bidi="es_ES"/>
        </w:rPr>
        <w:t>lepra</w:t>
      </w:r>
      <w:r>
        <w:rPr>
          <w:lang w:val="es_ES" w:bidi="es_ES"/>
        </w:rPr>
        <w:t xml:space="preserve">. Busquen </w:t>
      </w:r>
      <w:r>
        <w:rPr>
          <w:lang w:val="es_ES" w:bidi="es_ES"/>
        </w:rPr>
        <w:t>lepra</w:t>
      </w:r>
      <w:r>
        <w:rPr>
          <w:lang w:val="es_ES" w:bidi="es_ES"/>
        </w:rPr>
        <w:t xml:space="preserve"> en el Glosario Principal para obtener más información. Si ya han traducido esta palabra en otro libro de la Biblia, usen la misma palabra que hayan usado allí. Pausen este audio aquí.</w:t>
      </w:r>
    </w:p>
    <w:p>
      <w:pPr/>
      <w:r>
        <w:rPr>
          <w:lang w:val="es_ES" w:bidi="es_ES"/>
        </w:rPr>
      </w:r>
      <w:r>
        <w:rPr>
          <w:lang w:val="es_ES" w:bidi="es_ES"/>
        </w:rPr>
        <w:t xml:space="preserve">Moisés vuelve a poner su mano dentro de su manto y luego la saca una vez más, y su mano queda sana como el resto de su carne. Jehová le dice a Moisés que, si los ancianos de Israel no hacen caso de la primera ni de la segunda señal, entonces haga la tercera señal. Esta señal consistirá en derramar un poco del agua del río Nilo sobre la tierra, y se convertirá en </w:t>
      </w:r>
      <w:r>
        <w:rPr>
          <w:b/>
          <w:lang w:val="es_ES" w:bidi="es_ES"/>
        </w:rPr>
        <w:t>sangre</w:t>
      </w:r>
      <w:r>
        <w:rPr>
          <w:lang w:val="es_ES" w:bidi="es_ES"/>
        </w:rPr>
        <w:t>. La sangre a menudo se usa como símbolo de vida; sin embargo, aquí es muy probable que se use como símbolo de muerte.</w:t>
      </w:r>
    </w:p>
    <w:p>
      <w:pPr/>
      <w:r>
        <w:rPr>
          <w:lang w:val="es_ES" w:bidi="es_ES"/>
        </w:rPr>
      </w:r>
      <w:r>
        <w:rPr>
          <w:lang w:val="es_ES" w:bidi="es_ES"/>
        </w:rPr>
        <w:t xml:space="preserve">Deténganse aquí y conversen como grupo sobre qué palabra o frase usarán para </w:t>
      </w:r>
      <w:r>
        <w:rPr>
          <w:b/>
          <w:lang w:val="es_ES" w:bidi="es_ES"/>
        </w:rPr>
        <w:t>sangre</w:t>
      </w:r>
      <w:r>
        <w:rPr>
          <w:lang w:val="es_ES" w:bidi="es_ES"/>
        </w:rPr>
        <w:t xml:space="preserve">. Busquen </w:t>
      </w:r>
      <w:r>
        <w:rPr>
          <w:lang w:val="es_ES" w:bidi="es_ES"/>
        </w:rPr>
        <w:t>sangre</w:t>
      </w:r>
      <w:r>
        <w:rPr>
          <w:lang w:val="es_ES" w:bidi="es_ES"/>
        </w:rPr>
        <w:t xml:space="preserve"> en el Glosario Principal para obtener más información. Si ya han traducido esta palabra en otro libro de la Biblia, usen la misma palabra que hayan usado allí. Pausen este audio aquí.</w:t>
      </w:r>
    </w:p>
    <w:p>
      <w:pPr/>
      <w:r>
        <w:rPr>
          <w:lang w:val="es_ES" w:bidi="es_ES"/>
        </w:rPr>
      </w:r>
      <w:r>
        <w:rPr>
          <w:lang w:val="es_ES" w:bidi="es_ES"/>
        </w:rPr>
        <w:t xml:space="preserve">Moisés dice: "Perdona a tu siervo, </w:t>
      </w:r>
      <w:r>
        <w:rPr>
          <w:b/>
          <w:lang w:val="es_ES" w:bidi="es_ES"/>
        </w:rPr>
        <w:t>Señor</w:t>
      </w:r>
      <w:r>
        <w:rPr>
          <w:lang w:val="es_ES" w:bidi="es_ES"/>
        </w:rPr>
        <w:t xml:space="preserve">", y que nunca ha sido ni se ha convertido en un buen orador desde que Jehová ha estado hablando con su </w:t>
      </w:r>
      <w:r>
        <w:rPr>
          <w:b/>
          <w:lang w:val="es_ES" w:bidi="es_ES"/>
        </w:rPr>
        <w:t>siervo</w:t>
      </w:r>
      <w:r>
        <w:rPr>
          <w:lang w:val="es_ES" w:bidi="es_ES"/>
        </w:rPr>
        <w:t xml:space="preserve"> Moisés. Un siervo es alguien que sirve y trabaja para su amo, generalmente sin tener la posibilidad de elegir.</w:t>
      </w:r>
    </w:p>
    <w:p>
      <w:pPr/>
      <w:r>
        <w:rPr>
          <w:lang w:val="es_ES" w:bidi="es_ES"/>
        </w:rPr>
      </w:r>
      <w:r>
        <w:rPr>
          <w:lang w:val="es_ES" w:bidi="es_ES"/>
        </w:rPr>
        <w:t xml:space="preserve">Deténganse aquí y conversen en grupo sobre qué palabra o frase usarán para </w:t>
      </w:r>
      <w:r>
        <w:rPr>
          <w:b/>
          <w:lang w:val="es_ES" w:bidi="es_ES"/>
        </w:rPr>
        <w:t>siervo</w:t>
      </w:r>
      <w:r>
        <w:rPr>
          <w:lang w:val="es_ES" w:bidi="es_ES"/>
        </w:rPr>
        <w:t xml:space="preserve">. Busquen </w:t>
      </w:r>
      <w:r>
        <w:rPr>
          <w:lang w:val="es_ES" w:bidi="es_ES"/>
        </w:rPr>
        <w:t>siervo</w:t>
      </w:r>
      <w:r>
        <w:rPr>
          <w:lang w:val="es_ES" w:bidi="es_ES"/>
        </w:rPr>
        <w:t xml:space="preserve"> en el Glosario Principal para obtener más información. Si ya han traducido esta palabra en otro libro de la Biblia, usen la misma palabra que hayan usado allí. Pausen este audio aquí.</w:t>
      </w:r>
    </w:p>
    <w:p>
      <w:pPr/>
      <w:r>
        <w:rPr>
          <w:lang w:val="es_ES" w:bidi="es_ES"/>
        </w:rPr>
      </w:r>
      <w:r>
        <w:rPr>
          <w:lang w:val="es_ES" w:bidi="es_ES"/>
        </w:rPr>
        <w:t xml:space="preserve">Señor significa </w:t>
      </w:r>
      <w:r>
        <w:rPr>
          <w:lang w:val="es_ES" w:bidi="es_ES"/>
        </w:rPr>
        <w:t>amo</w:t>
      </w:r>
      <w:r>
        <w:rPr>
          <w:lang w:val="es_ES" w:bidi="es_ES"/>
        </w:rPr>
        <w:t xml:space="preserve">, o alguien que está en una posición superior. Usen la misma palabra para Señor que han usado en los pasajes anteriores. Para obtener más información sobre </w:t>
      </w:r>
      <w:r>
        <w:rPr>
          <w:lang w:val="es_ES" w:bidi="es_ES"/>
        </w:rPr>
        <w:t>Señor</w:t>
      </w:r>
      <w:r>
        <w:rPr>
          <w:lang w:val="es_ES" w:bidi="es_ES"/>
        </w:rPr>
        <w:t>, consulten el Glosario Principal.</w:t>
      </w:r>
    </w:p>
    <w:p>
      <w:pPr/>
      <w:r>
        <w:rPr>
          <w:lang w:val="es_ES" w:bidi="es_ES"/>
        </w:rPr>
      </w:r>
      <w:r>
        <w:rPr>
          <w:lang w:val="es_ES" w:bidi="es_ES"/>
        </w:rPr>
        <w:t xml:space="preserve">Jehová le dice a Moisés que Aarón hablará por él, y que Moisés será como </w:t>
      </w:r>
      <w:r>
        <w:rPr>
          <w:b/>
          <w:lang w:val="es_ES" w:bidi="es_ES"/>
        </w:rPr>
        <w:t>Dios</w:t>
      </w:r>
      <w:r>
        <w:rPr>
          <w:lang w:val="es_ES" w:bidi="es_ES"/>
        </w:rPr>
        <w:t xml:space="preserve"> para Aarón. Dios es la palabra general que se usa para referirse al creador del universo. Usen la misma palabra para Dios que han usado en los pasajes anteriores. Para obtener más información sobre </w:t>
      </w:r>
      <w:r>
        <w:rPr>
          <w:lang w:val="es_ES" w:bidi="es_ES"/>
        </w:rPr>
        <w:t>Dios</w:t>
      </w:r>
      <w:r>
        <w:rPr>
          <w:lang w:val="es_ES" w:bidi="es_ES"/>
        </w:rPr>
        <w:t xml:space="preserve">, consulten el Glosario Principal. </w:t>
      </w:r>
    </w:p>
    <w:p>
      <w:pPr/>
      <w:r>
        <w:rPr>
          <w:lang w:val="es_ES" w:bidi="es_ES"/>
        </w:rPr>
      </w:r>
      <w:r>
        <w:rPr>
          <w:lang w:val="es_ES" w:bidi="es_ES"/>
        </w:rPr>
        <w:t>Jehová le dice a Moisés que lleve consigo la vara.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les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Éxodo 4:18–31</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4:18–31 y guárdenlo en sus corazones.</w:t>
      </w:r>
    </w:p>
    <w:p>
      <w:pPr/>
      <w:r>
        <w:rPr>
          <w:lang w:val="es_ES" w:bidi="es_ES"/>
        </w:rPr>
      </w:r>
      <w:r>
        <w:rPr>
          <w:lang w:val="es_ES" w:bidi="es_ES"/>
        </w:rPr>
        <w:t>Escuchen una versión en audio de Éxodo 4:18–31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sobre Dios o Jesús?</w:t>
      </w:r>
    </w:p>
    <w:p>
      <w:pPr>
        <w:pStyle w:val="ListBullet"/>
        <w:spacing w:line="240" w:lineRule="auto"/>
        <w:ind w:left="720"/>
      </w:pPr>
      <w:r>
        <w:rPr>
          <w:lang w:val="es_ES" w:bidi="es_ES"/>
        </w:rPr>
      </w:r>
      <w:r>
        <w:rPr>
          <w:lang w:val="es_ES" w:bidi="es_ES"/>
        </w:rPr>
        <w:t>¿Qué nos dice este pasaje sobre la gente?</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4:18–31 en la traducción que sea más fácil de entender.</w:t>
      </w:r>
    </w:p>
    <w:p>
      <w:pPr/>
      <w:r>
        <w:rPr>
          <w:lang w:val="es_ES" w:bidi="es_ES"/>
        </w:rPr>
      </w:r>
      <w:r>
        <w:rPr>
          <w:lang w:val="es_ES" w:bidi="es_ES"/>
        </w:rPr>
        <w:t>Moisés acaba de encontrarse con Jehová en el monte Horeb. Jehová le dice a Moisés que este regresará a Egipto para decirle al faraón que deje salir a los israelitas. Moisés le da a Jehová muchas excusas para que Jehová elija a otra persona y, finalmente, Jehová dice que enviará a su hermano Aarón con Moisés.</w:t>
      </w:r>
    </w:p>
    <w:p>
      <w:pPr/>
      <w:r>
        <w:rPr>
          <w:lang w:val="es_ES" w:bidi="es_ES"/>
        </w:rPr>
      </w:r>
      <w:r>
        <w:rPr>
          <w:lang w:val="es_ES" w:bidi="es_ES"/>
        </w:rPr>
        <w:t>En este pasaje, se usa Jehová en cada caso para referirse a Dios, excepto cuando se habla de objetos relacionados con Dios; por ejemplo, el monte de Dios o la vara de Dios.</w:t>
      </w:r>
    </w:p>
    <w:p>
      <w:pPr/>
      <w:r>
        <w:rPr>
          <w:lang w:val="es_ES" w:bidi="es_ES"/>
        </w:rPr>
      </w:r>
      <w:r>
        <w:rPr>
          <w:lang w:val="es_ES" w:bidi="es_ES"/>
        </w:rPr>
        <w:t>En este pasaje, Moisés regresa del monte Horeb y vuelve a Madián, donde está su suegro Jetro. Como Moisés es pastor de Jetro, es correcto que le pida permiso para irse con su familia. Moisés le pide permiso a Jetro para regresar a Egipto y saber cómo está su pueblo. Moisés está hablando de los israelitas que todavía están en Egipto. Jetro le dice a Moisés que se vaya en paz.</w:t>
      </w:r>
    </w:p>
    <w:p>
      <w:pPr/>
      <w:r>
        <w:rPr>
          <w:lang w:val="es_ES" w:bidi="es_ES"/>
        </w:rPr>
      </w:r>
      <w:r>
        <w:rPr>
          <w:lang w:val="es_ES" w:bidi="es_ES"/>
        </w:rPr>
        <w:t xml:space="preserve">Deténganse aquí y observen en grupo un mapa del </w:t>
      </w:r>
      <w:r>
        <w:rPr>
          <w:lang w:val="es_ES" w:bidi="es_ES"/>
        </w:rPr>
        <w:t>monte Horeb, Madián y Egipto</w:t>
      </w:r>
      <w:r>
        <w:rPr>
          <w:lang w:val="es_ES" w:bidi="es_ES"/>
        </w:rPr>
        <w:t>. Pausen este audio aquí.</w:t>
      </w:r>
    </w:p>
    <w:p>
      <w:pPr/>
      <w:r>
        <w:rPr>
          <w:lang w:val="es_ES" w:bidi="es_ES"/>
        </w:rPr>
      </w:r>
      <w:r>
        <w:rPr>
          <w:lang w:val="es_ES" w:bidi="es_ES"/>
        </w:rPr>
        <w:t>Deténganse aquí y conversen en grupo sobre esta pregunta: Cuenten una historia sobre alguna ocasión en la que tuvieron que pedir permiso amablemente para hacer algo. ¿Cómo se piden las cosas de manera cortés en su cultura? Pausen este audio aquí.</w:t>
      </w:r>
    </w:p>
    <w:p>
      <w:pPr/>
      <w:r>
        <w:rPr>
          <w:lang w:val="es_ES" w:bidi="es_ES"/>
        </w:rPr>
      </w:r>
      <w:r>
        <w:rPr>
          <w:lang w:val="es_ES" w:bidi="es_ES"/>
        </w:rPr>
        <w:t>En algún momento, Jehová le habla a Moisés mientras él está en Madián. No estamos seguros de si este acontecimiento ocurrió antes o después de que Moisés le pidiera permiso a Jetro para irse. Pero sí sabemos que Moisés le pide permiso a Jetro como resultado del mandato de Jehová de regresar a Egipto. Jehová le dice a Moisés que regrese a Egipto, ya que los que lo querían matar ya habían muerto. Cuando Moisés estaba en Egipto, mató a un egipcio. Esto llegó a oídos del faraón, el rey de Egipto, y él quería matar a Moisés. Ahora el faraón ha muerto, por lo que Moisés puede regresar a Egipto. Moisés toma a su esposa, Séfora, y a sus hijos, y los pone sobre un asno. Un asno es un animal parecido a un caballo, pero con orejas más largas y patas más cortas. A menudo se usan como animales de trabajo para transportar cargas o personas.</w:t>
      </w:r>
    </w:p>
    <w:p>
      <w:pPr/>
      <w:r>
        <w:rPr>
          <w:lang w:val="es_ES" w:bidi="es_ES"/>
        </w:rPr>
      </w:r>
      <w:r>
        <w:rPr>
          <w:lang w:val="es_ES" w:bidi="es_ES"/>
        </w:rPr>
        <w:t xml:space="preserve">Deténganse aquí y observen en grupo una imagen de un </w:t>
      </w:r>
      <w:r>
        <w:rPr>
          <w:lang w:val="es_ES" w:bidi="es_ES"/>
        </w:rPr>
        <w:t>asno</w:t>
      </w:r>
      <w:r>
        <w:rPr>
          <w:lang w:val="es_ES" w:bidi="es_ES"/>
        </w:rPr>
        <w:t>. Pausen este audio aquí.</w:t>
      </w:r>
    </w:p>
    <w:p>
      <w:pPr/>
      <w:r>
        <w:rPr>
          <w:lang w:val="es_ES" w:bidi="es_ES"/>
        </w:rPr>
      </w:r>
      <w:r>
        <w:rPr>
          <w:lang w:val="es_ES" w:bidi="es_ES"/>
        </w:rPr>
        <w:t xml:space="preserve">Muchas versiones dicen que Moisés regresó a la tierra de Egipto. En este pasaje, esto significa que Moisés comenzó el viaje de regreso a Egipto, no que ya hubiera llegado a Egipto. Moisés también llevó consigo la vara de Dios. Esta era la vara que Jehová usó para mostrarle a Moisés uno de los milagros que Moisés haría. Jehová le había indicado a Moisés que llevara la vara consigo cuando hablara con los ancianos israelitas y con el faraón. </w:t>
      </w:r>
    </w:p>
    <w:p>
      <w:pPr/>
      <w:r>
        <w:rPr>
          <w:lang w:val="es_ES" w:bidi="es_ES"/>
        </w:rPr>
      </w:r>
      <w:r>
        <w:rPr>
          <w:lang w:val="es_ES" w:bidi="es_ES"/>
        </w:rPr>
        <w:t xml:space="preserve">Deténganse aquí y observen en grupo la imagen de la </w:t>
      </w:r>
      <w:r>
        <w:rPr>
          <w:lang w:val="es_ES" w:bidi="es_ES"/>
        </w:rPr>
        <w:t>vara de pastor</w:t>
      </w:r>
      <w:r>
        <w:rPr>
          <w:lang w:val="es_ES" w:bidi="es_ES"/>
        </w:rPr>
        <w:t>. Pausen este audio aquí.</w:t>
      </w:r>
    </w:p>
    <w:p>
      <w:pPr/>
      <w:r>
        <w:rPr>
          <w:lang w:val="es_ES" w:bidi="es_ES"/>
        </w:rPr>
      </w:r>
      <w:r>
        <w:rPr>
          <w:lang w:val="es_ES" w:bidi="es_ES"/>
        </w:rPr>
        <w:t>Deténganse aquí y conversen en grupo sobre esta pregunta: Hablen sobre los símbolos de poder y autoridad en su cultura. Pausen este audio aquí.</w:t>
      </w:r>
    </w:p>
    <w:p>
      <w:pPr/>
      <w:r>
        <w:rPr>
          <w:lang w:val="es_ES" w:bidi="es_ES"/>
        </w:rPr>
      </w:r>
      <w:r>
        <w:rPr>
          <w:lang w:val="es_ES" w:bidi="es_ES"/>
        </w:rPr>
        <w:t>No estamos seguros exactamente de cuándo ocurre la siguiente conversación entre Jehová y Moisés. Podría haber sido cuando Moisés estaba en Madián, cuando Jehová le aseguró que quienes lo querían matar ya habían muerto. O podría ser que, mientras Moisés regresaba a Egipto, Jehová volviera a hablar con él. Jehová le dice a Moisés que se asegure de hacer delante del faraón todos los milagros que Él le había dado poder para hacer. Jehová le dice a Moisés cuál será la respuesta del faraón. Jehová usa la frase: "Endureceré el corazón del faraón", o "haré que el faraón sea terco". En esa cultura, la gente creía que el corazón era el centro de la mente o del pensamiento y, a menudo, también de los sentimientos. La mente, la voluntad y las emociones del faraón serán obstinadas o no cambiarán cuando el faraón no deje ir al pueblo israelita. El faraón ya ignora los clamores de los israelitas, por lo que el corazón del faraón también será obstinado y se resistirá a los milagros que Moisés haga.</w:t>
      </w:r>
    </w:p>
    <w:p>
      <w:pPr/>
      <w:r>
        <w:rPr>
          <w:lang w:val="es_ES" w:bidi="es_ES"/>
        </w:rPr>
      </w:r>
      <w:r>
        <w:rPr>
          <w:lang w:val="es_ES" w:bidi="es_ES"/>
        </w:rPr>
        <w:t>Jehová le dice a Moisés lo que tendrá que decir después de que el faraón no deje ir al pueblo israelita. Aquí tenemos una cita de Jehová dentro de su discurso a Moisés. Jehová le dice a Moisés que diga: "Esto es lo que dice Jehová" o "Así dice Jehová". Esta frase mostraba la autoridad de la cita directa de Jehová que el mensajero pronunciaba. Así que Moisés debe repetir exactamente lo que Jehová le dice que diga al faraón. Jehová llama a Israel su hijo primogénito, porque Israel es la primera nación que Jehová elige como su pueblo. Jehová dice que el faraón debe dejar ir al hijo de Jehová para que lo adoren. Pero como el faraón dirá que no, Jehová matará al hijo primogénito del faraón.</w:t>
      </w:r>
    </w:p>
    <w:p>
      <w:pPr/>
      <w:r>
        <w:rPr>
          <w:lang w:val="es_ES" w:bidi="es_ES"/>
        </w:rPr>
      </w:r>
      <w:r>
        <w:rPr>
          <w:lang w:val="es_ES" w:bidi="es_ES"/>
        </w:rPr>
        <w:t>Deténganse aquí y conversen en grupo sobre esta pregunta: ¿Cómo indican que su comunicación tiene autoridad? Pausen este audio aquí.</w:t>
      </w:r>
    </w:p>
    <w:p>
      <w:pPr/>
      <w:r>
        <w:rPr>
          <w:lang w:val="es_ES" w:bidi="es_ES"/>
        </w:rPr>
      </w:r>
      <w:r>
        <w:rPr>
          <w:lang w:val="es_ES" w:bidi="es_ES"/>
        </w:rPr>
        <w:t>Esta siguiente parte es un intercambio confuso entre Moisés, su familia y Jehová. En un lugar donde Moisés y su familia se detuvieron para descansar durante la noche, Jehová se encontró con "él" y vino para matarlo o trató de hacer que muriera. No se explica quién es "él", pero la mayoría de los eruditos coinciden en que se trata de Moisés, y algunos creen que es el hijo mayor de Moisés. No se explica cómo ni por qué Jehová intentó matar a cualquiera de estos dos hombres. Las acciones de la esposa de Moisés pueden dar alguna idea de por qué Jehová intentó matar a Moisés o a su hijo, pero, nuevamente, el texto no es claro. Algunos eruditos creen que, debido a que Moisés había matado al egipcio, todavía era culpable ante Dios, y por eso Dios vino a matarlo. Sin embargo, lo que la mayoría de los eruditos cree es que, debido a que Moisés fue criado como egipcio, no había circuncidado a su hijo ni él mismo había sido circuncidado. Esta era la señal del pacto que Jehová estableció con Abraham, el antepasado de los israelitas. Los egipcios no practicaban la circuncisión de la misma manera que los israelitas, por lo que Moisés necesitaba distinguirse de los egipcios al ser circuncidado él mismo. Séfora, la esposa de Moisés, actúa rápidamente y circuncida a su hijo, cortándole el prepucio con un pedernal, que era un objeto de metal o de piedra muy afilado utilizado en antiguos rituales judíos y que se encontraba fácilmente en la zona. Entonces Zapporah le rozó los pies con el prepucio. Nuevamente, no se indica si el pasaje se refiere a los pies de Moisés o a los pies de su hijo. En esa cultura, la gente a menudo usaba la palabra "pies" como una manera más delicada de referirse a los genitales. Así que es posible que Séfora haya tocado el prepucio con los genitales de Moisés, pero no estamos seguros. Lo mejor es traducir esto literalmente como: “ella tocó los pies de él con el prepucio”. Muchas versiones dicen que eran los pies de Moisés, porque Séfora dice que él se ha convertido en su esposo, o en un pariente de sangre para ella. Si se trata de Moisés, entonces se considera que esta acción es un símbolo de que Moisés también fue circuncidado. Sin embargo, si se trata de los pies del hijo, entonces el término "esposo" empleado por Séfora se traduciría como alguien que fue circuncidado. Si se refiere al hijo, podría traducirse como que, por medio de este derramamiento de sangre, ahora él era su hijo circuncidado. Algunos creen que las palabras de Séfora, "esposo de sangre", forman parte del ritual de la circuncisión, por lo que no debería entenderse que Séfora estaba enojada o molesta, sino que simplemente estaba pronunciando esas palabras.</w:t>
      </w:r>
    </w:p>
    <w:p>
      <w:pPr/>
      <w:r>
        <w:rPr>
          <w:lang w:val="es_ES" w:bidi="es_ES"/>
        </w:rPr>
      </w:r>
      <w:r>
        <w:rPr>
          <w:lang w:val="es_ES" w:bidi="es_ES"/>
        </w:rPr>
        <w:t>Deténganse aquí y conversen en grupo sobre esta pregunta: ¿Cómo explican una historia cuando los detalles no están claros? Pausen este audio aquí.</w:t>
      </w:r>
    </w:p>
    <w:p>
      <w:pPr/>
      <w:r>
        <w:rPr>
          <w:lang w:val="es_ES" w:bidi="es_ES"/>
        </w:rPr>
      </w:r>
      <w:r>
        <w:rPr>
          <w:lang w:val="es_ES" w:bidi="es_ES"/>
        </w:rPr>
        <w:t>Deténganse aquí y conversen en grupo sobre esta pregunta: ¿Qué tipos de rituales solemnes como este tienen en su cultura? Descríbanlos. Pausen este audio aquí.</w:t>
      </w:r>
    </w:p>
    <w:p>
      <w:pPr/>
      <w:r>
        <w:rPr>
          <w:lang w:val="es_ES" w:bidi="es_ES"/>
        </w:rPr>
      </w:r>
      <w:r>
        <w:rPr>
          <w:lang w:val="es_ES" w:bidi="es_ES"/>
        </w:rPr>
        <w:t>Deténganse aquí y conversen en grupo sobre esta pregunta: ¿Por qué creen que era tan importante que Moisés y su hijo fueran circuncidados? ¿Por qué Dios consideraba tan importante este ritual? Pausen este audio aquí.</w:t>
      </w:r>
    </w:p>
    <w:p>
      <w:pPr/>
      <w:r>
        <w:rPr>
          <w:lang w:val="es_ES" w:bidi="es_ES"/>
        </w:rPr>
      </w:r>
      <w:r>
        <w:rPr>
          <w:lang w:val="es_ES" w:bidi="es_ES"/>
        </w:rPr>
        <w:t>Así que Jehová le permitió vivir. Este debe ser el mismo "él" del que se habla en el pasaje anterior, ya sea Moisés o su hijo mayor. Este fue el resultado de que Séfora realizara la circuncisión y pronunciara las palabras "esposo de sangre".</w:t>
      </w:r>
    </w:p>
    <w:p>
      <w:pPr/>
      <w:r>
        <w:rPr>
          <w:lang w:val="es_ES" w:bidi="es_ES"/>
        </w:rPr>
      </w:r>
      <w:r>
        <w:rPr>
          <w:lang w:val="es_ES" w:bidi="es_ES"/>
        </w:rPr>
        <w:t xml:space="preserve">Entonces Jehová habla con Aarón y le dice que vaya a encontrarse con Moisés en el desierto. No estamos seguros del momento exacto en que Dios habló con Aarón ni de dónde se encontraba Aarón, pero lo más probable es que estuviera en Egipto. Aarón se encontró con Moisés en el monte de Dios. Es probable que Aarón se encontrara con Moisés por casualidad en el monte de Dios, posiblemente el monte Horeb, pero este no era un lugar acordado para encontrarse. Nuevamente, no sabemos qué monte es este. Allí Aarón besó a Moisés, probablemente en la mejilla. Este era un saludo amistoso entre familiares en la cultura judía. Luego Moisés le cuenta a Aarón todo lo que Jehová le dijo y las señales que Jehová le indicó que hiciera. </w:t>
      </w:r>
    </w:p>
    <w:p>
      <w:pPr/>
      <w:r>
        <w:rPr>
          <w:lang w:val="es_ES" w:bidi="es_ES"/>
        </w:rPr>
      </w:r>
      <w:r>
        <w:rPr>
          <w:lang w:val="es_ES" w:bidi="es_ES"/>
        </w:rPr>
        <w:t>Luego Moisés y Aarón van juntos a Egipto y reúnen a los ancianos o líderes de Israel. Aarón habla en nombre de Moisés, tal como Jehová había dicho que lo haría. Aarón les comunica a los líderes todas las palabras de Jehová y luego realiza las señales. Nuevamente, no se especifica a quién se refiere "él", por lo que Aarón o Moisés podrían haber realizado las señales. De cualquier manera, el pueblo creyó y, cuando escuchó que Jehová había visto la manera en que eran tratados y que se preocupaba por ellos, o que había venido a visitarlos, se inclinó hasta el suelo como acto de adoración.</w:t>
      </w:r>
    </w:p>
    <w:p>
      <w:pPr/>
      <w:r>
        <w:rPr>
          <w:lang w:val="es_ES" w:bidi="es_ES"/>
        </w:rPr>
      </w:r>
      <w:r>
        <w:rPr>
          <w:lang w:val="es_ES" w:bidi="es_ES"/>
        </w:rPr>
        <w:t>Deténganse aquí y conversen en grupo sobre esta pregunta: Cuenten una historia sobre una ocasión en la que estuvieron muy agradecidos con Dios por lo que Él había hecho. ¿Cómo adoraron a Dios?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4:18–31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cinco escenas.</w:t>
      </w:r>
    </w:p>
    <w:p>
      <w:pPr/>
      <w:r>
        <w:rPr>
          <w:lang w:val="es_ES" w:bidi="es_ES"/>
        </w:rPr>
      </w:r>
      <w:r>
        <w:rPr>
          <w:b/>
          <w:lang w:val="es_ES" w:bidi="es_ES"/>
        </w:rPr>
        <w:t>En la primera escena:</w:t>
      </w:r>
      <w:r>
        <w:rPr>
          <w:lang w:val="es_ES" w:bidi="es_ES"/>
        </w:rPr>
        <w:t xml:space="preserve"> Moisés regresa a Madián para pedirle permiso a su suegro, Jetro, para llevar a su familia a Egipto a fin de comprobar cómo están los israelitas que se encuentran allí. Jetro le dice a Moisés que se vaya en paz.</w:t>
      </w:r>
    </w:p>
    <w:p>
      <w:pPr/>
      <w:r>
        <w:rPr>
          <w:lang w:val="es_ES" w:bidi="es_ES"/>
        </w:rPr>
      </w:r>
      <w:r>
        <w:rPr>
          <w:b/>
          <w:lang w:val="es_ES" w:bidi="es_ES"/>
        </w:rPr>
        <w:t>En la segunda escena:</w:t>
      </w:r>
      <w:r>
        <w:rPr>
          <w:lang w:val="es_ES" w:bidi="es_ES"/>
        </w:rPr>
        <w:t xml:space="preserve"> El autor nos recuerda que Jehová le dice a Moisés que regrese a Egipto porque los hombres que buscaban quitarle la vida han muerto. Moisés pone a su esposa y a sus hijos sobre un asno, y se dirigen hacia Egipto. Moisés llevó consigo en la mano la vara de Dios.</w:t>
      </w:r>
    </w:p>
    <w:p>
      <w:pPr/>
      <w:r>
        <w:rPr>
          <w:lang w:val="es_ES" w:bidi="es_ES"/>
        </w:rPr>
      </w:r>
      <w:r>
        <w:rPr>
          <w:b/>
          <w:lang w:val="es_ES" w:bidi="es_ES"/>
        </w:rPr>
        <w:t>En la tercera escena:</w:t>
      </w:r>
      <w:r>
        <w:rPr>
          <w:lang w:val="es_ES" w:bidi="es_ES"/>
        </w:rPr>
        <w:t xml:space="preserve"> Jehová habla con Moisés y le dice que vaya al Faraón y realice todas las señales que Jehová le dio poder para realizar. Jehová le dice a Moisés que endurecerá el corazón del faraón para que el faraón no deje salir a los israelitas. Jehová le da a Moisés las palabras exactas que debe decirle al faraón, diciéndole que Israel es el hijo de Jehová, su primogénito, y que el faraón debe dejar salir a Israel de Egipto para que vaya a adorar a Dios. Como el faraón se ha negado a dejar salir a Israel, Jehová matará al primogénito del faraón.</w:t>
      </w:r>
    </w:p>
    <w:p>
      <w:pPr/>
      <w:r>
        <w:rPr>
          <w:lang w:val="es_ES" w:bidi="es_ES"/>
        </w:rPr>
      </w:r>
      <w:r>
        <w:rPr>
          <w:b/>
          <w:lang w:val="es_ES" w:bidi="es_ES"/>
        </w:rPr>
        <w:t>En la cuarta escena:</w:t>
      </w:r>
      <w:r>
        <w:rPr>
          <w:lang w:val="es_ES" w:bidi="es_ES"/>
        </w:rPr>
        <w:t xml:space="preserve"> Cuando Moisés y su familia se detienen para descansar durante la noche, Jehová viene para matarlo. Séfora le corta rápidamente el prepucio a su hijo y se lo pone en los pies, declarando que ahora él es para ella un esposo de sangre. Jehová dejó que viviera.</w:t>
      </w:r>
    </w:p>
    <w:p>
      <w:pPr/>
      <w:r>
        <w:rPr>
          <w:lang w:val="es_ES" w:bidi="es_ES"/>
        </w:rPr>
      </w:r>
      <w:r>
        <w:rPr>
          <w:b/>
          <w:lang w:val="es_ES" w:bidi="es_ES"/>
        </w:rPr>
        <w:t>En la quinta escena:</w:t>
      </w:r>
      <w:r>
        <w:rPr>
          <w:lang w:val="es_ES" w:bidi="es_ES"/>
        </w:rPr>
        <w:t xml:space="preserve"> Jehová le dice a Aarón que vaya al desierto para encontrarse con Moisés. Aarón va y encuentra a Moisés en el monte de Dios. Aarón saluda a Moisés con un beso. Moisés le cuenta a Aarón todo lo que Jehová le dijo. Moisés y Aarón van a Egipto y reúnen a los líderes israelitas. Aarón les cuenta todo lo que Jehová dijo y realizan las señales delante de ellos. Los líderes israelitas les creen y, cuando escuchan que Jehová los ha visitado y se ha acordado de cómo los están tratando, se inclinan hasta el suelo en adoración.</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Jetro</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asno</w:t>
      </w:r>
    </w:p>
    <w:p>
      <w:pPr>
        <w:pStyle w:val="ListBullet"/>
        <w:spacing w:line="240" w:lineRule="auto"/>
        <w:ind w:left="720"/>
      </w:pPr>
      <w:r>
        <w:rPr>
          <w:lang w:val="es_ES" w:bidi="es_ES"/>
        </w:rPr>
      </w:r>
      <w:r>
        <w:rPr>
          <w:lang w:val="es_ES" w:bidi="es_ES"/>
        </w:rPr>
        <w:t>Séfora</w:t>
      </w:r>
    </w:p>
    <w:p>
      <w:pPr>
        <w:pStyle w:val="ListBullet"/>
        <w:spacing w:line="240" w:lineRule="auto"/>
        <w:ind w:left="720"/>
      </w:pPr>
      <w:r>
        <w:rPr>
          <w:lang w:val="es_ES" w:bidi="es_ES"/>
        </w:rPr>
      </w:r>
      <w:r>
        <w:rPr>
          <w:lang w:val="es_ES" w:bidi="es_ES"/>
        </w:rPr>
        <w:t>El hijo de Moisés</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Aarón</w:t>
      </w:r>
    </w:p>
    <w:p>
      <w:pPr>
        <w:pStyle w:val="ListBullet"/>
        <w:spacing w:line="240" w:lineRule="auto"/>
        <w:ind w:left="720"/>
      </w:pPr>
      <w:r>
        <w:rPr>
          <w:lang w:val="es_ES" w:bidi="es_ES"/>
        </w:rPr>
      </w:r>
      <w:r>
        <w:rPr>
          <w:lang w:val="es_ES" w:bidi="es_ES"/>
        </w:rPr>
        <w:t>Los ancianos israelitas</w:t>
      </w:r>
    </w:p>
    <w:p>
      <w:pPr/>
      <w:r>
        <w:rPr>
          <w:lang w:val="es_ES" w:bidi="es_ES"/>
        </w:rPr>
      </w:r>
      <w:r>
        <w:rPr>
          <w:lang w:val="es_ES" w:bidi="es_ES"/>
        </w:rPr>
        <w:t>Como grupo, presten atención a estas partes del contexto del pasaje: este pasaje tiene lugar en varias zonas diferentes. Moisés comienza en el monte Horeb y regresa a Madián. Luego, Moisés parte con su familia hacia Egipto. Una parte del pasaje tiene lugar en el camino a Egipto, y la última parte es en algún lugar de Egipto.</w:t>
      </w:r>
    </w:p>
    <w:p>
      <w:pPr/>
      <w:r>
        <w:rPr>
          <w:lang w:val="es_ES" w:bidi="es_ES"/>
        </w:rPr>
      </w:r>
      <w:r>
        <w:rPr>
          <w:lang w:val="es_ES" w:bidi="es_ES"/>
        </w:rPr>
        <w:t xml:space="preserve">Deténganse aquí y observen nuevamente el mapa de </w:t>
      </w:r>
      <w:r>
        <w:rPr>
          <w:lang w:val="es_ES" w:bidi="es_ES"/>
        </w:rPr>
        <w:t>Madián, Horeb y Egipto</w:t>
      </w:r>
      <w:r>
        <w:rPr>
          <w:lang w:val="es_ES" w:bidi="es_ES"/>
        </w:rPr>
        <w:t>. Pausen este audio aquí.</w:t>
      </w:r>
    </w:p>
    <w:p>
      <w:pPr/>
      <w:r>
        <w:rPr>
          <w:lang w:val="es_ES" w:bidi="es_ES"/>
        </w:rPr>
      </w:r>
      <w:r>
        <w:rPr>
          <w:lang w:val="es_ES" w:bidi="es_ES"/>
        </w:rPr>
        <w:t>En la primera escena, Moisés ha estado en el monte Horeb, hablando con Jehová. Moisés deja el monte Horeb y regresa a Madián con su suegro, es decir, el padre de su esposa, Jetro. Un pequeño detalle que deben notar es que Moisés estaba cuidando las ovejas de Jetro cuando fue a Horeb. Lo más probable es que Moisés se esté llevando las ovejas consigo. Moisés le pide permiso a Jetro para salir de Madián con su esposa y sus hijos, e ir a Egipto para ver cómo está su pueblo, es decir, los israelitas. En esta cultura, Moisés necesita ser especialmente respetuoso con su suegro, el padre de su esposa. Moisés no necesariamente está pidiendo permiso, sino que está usando una manera muy respetuosa de decirle a Jetro que irá a Egipto. Jetro le dice a Moisés: "Ve en paz". Esto significa que no habrá ningún problema entre Moisés y Jetro cuando Moisés se vaya.</w:t>
      </w:r>
    </w:p>
    <w:p>
      <w:pPr/>
      <w:r>
        <w:rPr>
          <w:lang w:val="es_ES" w:bidi="es_ES"/>
        </w:rPr>
      </w:r>
      <w:r>
        <w:rPr>
          <w:lang w:val="es_ES" w:bidi="es_ES"/>
        </w:rPr>
        <w:t>En la segunda escena, Jehová habla con Moisés mientras él todavía está en Madián. No estamos seguros de cuándo ni de qué ocasión se está hablando, pero sabemos que Dios ha estado hablando con Moisés acerca de regresar a Egipto. Jehová le dice a Moisés que regrese a Egipto porque los hombres que querían matarlo han muerto. Moisés pone a su esposa, Séfora, y a sus hijos sobre un asno, y lleva la vara de Dios en su mano. Luego, Moisés parte de regreso a Egipto.</w:t>
      </w:r>
    </w:p>
    <w:p>
      <w:pPr/>
      <w:r>
        <w:rPr>
          <w:lang w:val="es_ES" w:bidi="es_ES"/>
        </w:rPr>
      </w:r>
      <w:r>
        <w:rPr>
          <w:lang w:val="es_ES" w:bidi="es_ES"/>
        </w:rPr>
        <w:t>En la tercera escena, Moisés viaja de camino a Egipto con su familia. Jehová habla con Moisés y le dice qué debe hacer y qué debe decir cuando esté delante del Faraón. Sin embargo, Jehová dice que endurecerá el corazón del faraón, lo que significa que el faraón será muy terco y no dejará salir a los israelitas de Egipto.</w:t>
      </w:r>
    </w:p>
    <w:p>
      <w:pPr/>
      <w:r>
        <w:rPr>
          <w:lang w:val="es_ES" w:bidi="es_ES"/>
        </w:rPr>
      </w:r>
      <w:r>
        <w:rPr>
          <w:lang w:val="es_ES" w:bidi="es_ES"/>
        </w:rPr>
        <w:t>Deténganse aquí y conversen en grupo sobre esta pregunta: ¿Cómo hablan de alguien que es muy terco?</w:t>
      </w:r>
    </w:p>
    <w:p>
      <w:pPr/>
      <w:r>
        <w:rPr>
          <w:lang w:val="es_ES" w:bidi="es_ES"/>
        </w:rPr>
      </w:r>
      <w:r>
        <w:rPr>
          <w:lang w:val="es_ES" w:bidi="es_ES"/>
        </w:rPr>
        <w:t>Cuenten una historia sobre alguna vez en que hayan sido muy tercos o sobre alguien que conocieron que haya sido muy terco. Pausen este audio aquí.</w:t>
      </w:r>
    </w:p>
    <w:p>
      <w:pPr/>
      <w:r>
        <w:rPr>
          <w:lang w:val="es_ES" w:bidi="es_ES"/>
        </w:rPr>
      </w:r>
      <w:r>
        <w:rPr>
          <w:lang w:val="es_ES" w:bidi="es_ES"/>
        </w:rPr>
        <w:t>Jehová le dice a Moisés que, después de que el faraón no deje salir a los israelitas, Moisés debe decirle al faraón estas palabras exactas de Jehová: "Te dije: 'Deja ir a mi hijo para que me adore', pero te negaste a dejarlo ir. ¡Ahora mataré a tu primogénito!" Recuerden que esta es una cita directa que Jehová le está dando a Moisés por adelantado.</w:t>
      </w:r>
    </w:p>
    <w:p>
      <w:pPr/>
      <w:r>
        <w:rPr>
          <w:lang w:val="es_ES" w:bidi="es_ES"/>
        </w:rPr>
      </w:r>
      <w:r>
        <w:rPr>
          <w:lang w:val="es_ES" w:bidi="es_ES"/>
        </w:rPr>
        <w:t>La cuarta escena tiene lugar en un alojamiento, probablemente en tiendas de campaña, en el camino a Egipto. Como es un lugar para descansar, lo más probable es que sea de noche durante esta escena. Recuerden que no sabemos con certeza si Jehová vino a matar a Moisés o a su hijo. No estamos seguros de cómo Séfora supo que Dios venía a matar a Moisés o a su hijo. No estamos seguros de si Séfora tocó el prepucio del pene contra los pies o los genitales de Moisés, o contra los de su hijo.</w:t>
      </w:r>
    </w:p>
    <w:p>
      <w:pPr/>
      <w:r>
        <w:rPr>
          <w:lang w:val="es_ES" w:bidi="es_ES"/>
        </w:rPr>
      </w:r>
      <w:r>
        <w:rPr>
          <w:lang w:val="es_ES" w:bidi="es_ES"/>
        </w:rPr>
        <w:t>Deténganse aquí y conversen en grupo sobre esta pregunta: Hablen sobre cómo traducirán esta parte del pasaje que no está clara. Hablen sobre si usarán a Moisés o a su hijo como objeto de este pasaje, o si mantendrán la incertidumbre. ¿Cómo suelen contar historias cuando a veces no está claro lo que sucede? Pausen este audio aquí.</w:t>
      </w:r>
    </w:p>
    <w:p>
      <w:pPr/>
      <w:r>
        <w:rPr>
          <w:lang w:val="es_ES" w:bidi="es_ES"/>
        </w:rPr>
      </w:r>
      <w:r>
        <w:rPr>
          <w:lang w:val="es_ES" w:bidi="es_ES"/>
        </w:rPr>
        <w:t>No sabemos exactamente dónde está Aarón cuando Jehová le habla para decirle que se encuentre con Moisés. La mayoría de los eruditos supone que está en Egipto. Así que Aarón va a encontrarse con Moisés y lo encuentra en el monte de Dios, probablemente en el monte Horeb, donde Moisés se encontró con Dios. Aarón saluda a Moisés con un beso. Moisés le cuenta a Aarón todo lo que Jehová dijo. Los dos hombres regresan juntos a Egipto y reúnen a los líderes israelitas para contarles todo lo que Jehová dijo. Uno de ellos también realiza las señales que Jehová les dio poder para hacer. Los líderes israelitas escucharon que Jehová los había visitado, lo que realmente significa que Jehová se preocupaba por ellos y los había escuchado. Los líderes israelitas les creen y se inclinan hasta el suelo para adorar a Jehová. Ya no volvemos a leer sobre la esposa y los hijos de Moisés, por lo que no sabemos si todavía están con Moisés o si regresaron a Madián con el padre de Séfora.</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4:18–31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cinco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Jetro</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Asno</w:t>
      </w:r>
    </w:p>
    <w:p>
      <w:pPr>
        <w:pStyle w:val="ListBullet"/>
        <w:spacing w:line="240" w:lineRule="auto"/>
        <w:ind w:left="720"/>
      </w:pPr>
      <w:r>
        <w:rPr>
          <w:lang w:val="es_ES" w:bidi="es_ES"/>
        </w:rPr>
      </w:r>
      <w:r>
        <w:rPr>
          <w:lang w:val="es_ES" w:bidi="es_ES"/>
        </w:rPr>
        <w:t>Séfora</w:t>
      </w:r>
    </w:p>
    <w:p>
      <w:pPr>
        <w:pStyle w:val="ListBullet"/>
        <w:spacing w:line="240" w:lineRule="auto"/>
        <w:ind w:left="720"/>
      </w:pPr>
      <w:r>
        <w:rPr>
          <w:lang w:val="es_ES" w:bidi="es_ES"/>
        </w:rPr>
      </w:r>
      <w:r>
        <w:rPr>
          <w:lang w:val="es_ES" w:bidi="es_ES"/>
        </w:rPr>
        <w:t>El hijo de Moisés</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Aarón</w:t>
      </w:r>
    </w:p>
    <w:p>
      <w:pPr>
        <w:pStyle w:val="ListBullet"/>
        <w:spacing w:line="240" w:lineRule="auto"/>
        <w:ind w:left="720"/>
      </w:pPr>
      <w:r>
        <w:rPr>
          <w:lang w:val="es_ES" w:bidi="es_ES"/>
        </w:rPr>
      </w:r>
      <w:r>
        <w:rPr>
          <w:lang w:val="es_ES" w:bidi="es_ES"/>
        </w:rPr>
        <w:t>Los ancianos israelitas</w:t>
      </w:r>
    </w:p>
    <w:p>
      <w:pPr/>
      <w:r>
        <w:rPr>
          <w:lang w:val="es_ES" w:bidi="es_ES"/>
        </w:rPr>
      </w:r>
      <w:r>
        <w:rPr>
          <w:lang w:val="es_ES" w:bidi="es_ES"/>
        </w:rPr>
        <w:t>En grupo, dramaticen el texto dos veces. Deberán interpretar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interpretar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muestra un ejemplo de la actuación y las posibles respuestas:</w:t>
      </w:r>
    </w:p>
    <w:p>
      <w:pPr/>
      <w:r>
        <w:rPr>
          <w:lang w:val="es_ES" w:bidi="es_ES"/>
        </w:rPr>
      </w:r>
      <w:r>
        <w:rPr>
          <w:lang w:val="es_ES" w:bidi="es_ES"/>
        </w:rPr>
        <w:t>Moisés regresa a Madián para pedirle permiso a su suegro, Jetro, para llevar a su familia a Egipto a fin de ver cómo están los israelitas que se encuentran allí. Jetro le dice a Moisés que se vaya en paz.</w:t>
      </w:r>
    </w:p>
    <w:p>
      <w:pPr/>
      <w:r>
        <w:rPr>
          <w:lang w:val="es_ES" w:bidi="es_ES"/>
        </w:rPr>
      </w:r>
      <w:r>
        <w:rPr>
          <w:lang w:val="es_ES" w:bidi="es_ES"/>
        </w:rPr>
        <w:t>Jehová le dice a Moisés que regrese a Egipto porque los hombres que buscaban matarlo han muerto. Moisés pone a su esposa y a sus hijos sobre un asno, y se dirigen hacia Egipto. Moisés llevó consigo en la mano la vara de Dios.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"No estoy seguro de que realmente quiera hacer esto, pero como Aarón estará conmigo, tal vez todo salga bien", o "Estoy nervioso por lo que pueda pasar", o "Todavía no entiendo por qué Jehová me eligió a mí de entre todas las personas".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Jehová habla con Moisés y le dice que vaya al Faraón y realice todas las señales que Jehová le dio poder para hacer. Jehová le dice a Moisés que endurecerá el corazón del faraón para que el faraón no deje salir a los israelitas. Jehová le da a Moisés las palabras exactas que debe decirle al faraón, diciéndole que Israel es el hijo de Jehová, su primogénito, y que el faraón debe dejar salir a Israel de Egipto para que vaya a adorar a Dios. Como el Faraón se ha negado a dejar salir a Israel, Jehová matará al primogénito del Faraón.</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algo como: "Si Jehová sabe que el Faraón no los dejará ir, entonces ¿por qué estamos haciendo esto?" o "Sé que el faraón no está tratando bien a los israelitas, pero esto parece un castigo muy severo para él."</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Cuando Moisés y su familia se detienen para descansar durante la noche, Jehová viene para matarlo. Séfora le corta rápidamente el prepucio a su hijo y se lo pone en los pies, declarando que ahora él es para ella un esposo de sangre. Jehová dejó que viviera.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Séfora: "¿Qué estás sintiendo o pensando?" La persona podría responder cosas como: "No estoy seguro de que Moisés se dé cuenta plenamente de quién es Jehová", o "Estoy muy agradecido de haber estado aquí para arreglar las cosas".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Jehová le dice a Aarón que vaya al desierto para encontrarse con Moisés. Aarón va y encuentra a Moisés en el monte de Dios. Aarón saluda a Moisés con un beso. Moisés le cuenta a Aarón todo lo que Jehová le dijo.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Aarón: "¿Qué estás sintiendo o pensando?" La persona podría responder algo como: "¡Esto es increíble! ¡Alabado sea Jehová por haber escuchado nuestros clamores desde Egipto!" o “¡Estoy emocionado y nervioso por aquello de lo que seremos parte!”</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Moisés y Aarón van a Egipto y reúnen a los líderes israelitas. Aarón les cuenta todo lo que Jehová dijo y realiza las señales delante de ellos. Los líderes israelitas les creen y, cuando escuchan que Jehová los ha visitado y se ha acordado de cómo los están tratando, se inclinan hasta el suelo en adoración.</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los líderes israelitas: "¿Qué estás sintiendo o pensando?" La persona podría responder algo como: "¡Por fin seremos libres!" o "¡Alabado sea Jehová, por fin ha venido por nosotros!" o "¡Hemos sufrido tanto que no puedo creer que esto finalmente vaya a terminar!"</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4:18–31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lang w:val="es_ES" w:bidi="es_ES"/>
        </w:rPr>
        <w:t xml:space="preserve">Moisés regresa a Madián para pedirle permiso a su suegro, Jetro, que es el padre de su esposa, para llevar a su familia a Egipto a fin de ver cómo están los </w:t>
      </w:r>
      <w:r>
        <w:rPr>
          <w:lang w:val="es_ES" w:bidi="es_ES"/>
        </w:rPr>
        <w:t>israelitas</w:t>
      </w:r>
      <w:r>
        <w:rPr>
          <w:lang w:val="es_ES" w:bidi="es_ES"/>
        </w:rPr>
        <w:t xml:space="preserve"> que se encuentran allí. Jetro le dice a Moisés que se vaya en </w:t>
      </w:r>
      <w:r>
        <w:rPr>
          <w:b/>
          <w:lang w:val="es_ES" w:bidi="es_ES"/>
        </w:rPr>
        <w:t>paz</w:t>
      </w:r>
      <w:r>
        <w:rPr>
          <w:lang w:val="es_ES" w:bidi="es_ES"/>
        </w:rPr>
        <w:t>. La paz es la ausencia de conflicto y la plenitud o integridad de la vida.</w:t>
      </w:r>
    </w:p>
    <w:p>
      <w:pPr/>
      <w:r>
        <w:rPr>
          <w:lang w:val="es_ES" w:bidi="es_ES"/>
        </w:rPr>
      </w:r>
      <w:r>
        <w:rPr>
          <w:lang w:val="es_ES" w:bidi="es_ES"/>
        </w:rPr>
        <w:t xml:space="preserve">Deténganse aquí y conversen en grupo sobre qué palabra o frase usarán para </w:t>
      </w:r>
      <w:r>
        <w:rPr>
          <w:b/>
          <w:lang w:val="es_ES" w:bidi="es_ES"/>
        </w:rPr>
        <w:t>paz</w:t>
      </w:r>
      <w:r>
        <w:rPr>
          <w:lang w:val="es_ES" w:bidi="es_ES"/>
        </w:rPr>
        <w:t xml:space="preserve">. Busquen </w:t>
      </w:r>
      <w:r>
        <w:rPr>
          <w:lang w:val="es_ES" w:bidi="es_ES"/>
        </w:rPr>
        <w:t>paz</w:t>
      </w:r>
      <w:r>
        <w:rPr>
          <w:lang w:val="es_ES" w:bidi="es_ES"/>
        </w:rPr>
        <w:t xml:space="preserve"> en el Glosario Principal para obtener más información. Si ya han traducido esta palabra en otro libro de la Biblia, usen la misma palabra que hayan usado allí. Pausen este audio aquí.</w:t>
      </w:r>
    </w:p>
    <w:p>
      <w:pPr/>
      <w:r>
        <w:rPr>
          <w:lang w:val="es_ES" w:bidi="es_ES"/>
        </w:rPr>
      </w:r>
      <w:r>
        <w:rPr>
          <w:b/>
          <w:lang w:val="es_ES" w:bidi="es_ES"/>
        </w:rPr>
        <w:t>Jehová</w:t>
      </w:r>
      <w:r>
        <w:rPr>
          <w:lang w:val="es_ES" w:bidi="es_ES"/>
        </w:rPr>
        <w:t xml:space="preserve"> le dice a Moisés que regrese a Egipto porque los hombres que buscaban matarlo han muerto. Jehová es el nombre personal y propio de Dios. Usen la misma palabra para Jehová que hayan usado en los pasajes anteriores. Para obtener más información sobre </w:t>
      </w:r>
      <w:r>
        <w:rPr>
          <w:lang w:val="es_ES" w:bidi="es_ES"/>
        </w:rPr>
        <w:t>Jehová</w:t>
      </w:r>
      <w:r>
        <w:rPr>
          <w:lang w:val="es_ES" w:bidi="es_ES"/>
        </w:rPr>
        <w:t xml:space="preserve"> y sobre el término general para </w:t>
      </w:r>
      <w:r>
        <w:rPr>
          <w:lang w:val="es_ES" w:bidi="es_ES"/>
        </w:rPr>
        <w:t>Dios</w:t>
      </w:r>
      <w:r>
        <w:rPr>
          <w:lang w:val="es_ES" w:bidi="es_ES"/>
        </w:rPr>
        <w:t>, consulten el Glosario Principal. Jehová se usa para referirse a Dios en este pasaje en todas las situaciones, excepto cuando se habla de objetos relacionados con Dios, como la vara de Dios o el monte de Dios.</w:t>
      </w:r>
    </w:p>
    <w:p>
      <w:pPr/>
      <w:r>
        <w:rPr>
          <w:lang w:val="es_ES" w:bidi="es_ES"/>
        </w:rPr>
      </w:r>
      <w:r>
        <w:rPr>
          <w:lang w:val="es_ES" w:bidi="es_ES"/>
        </w:rPr>
        <w:t xml:space="preserve">Moisés pone a su esposa y a sus hijos sobre un </w:t>
      </w:r>
      <w:r>
        <w:rPr>
          <w:b/>
          <w:lang w:val="es_ES" w:bidi="es_ES"/>
        </w:rPr>
        <w:t>asno</w:t>
      </w:r>
      <w:r>
        <w:rPr>
          <w:lang w:val="es_ES" w:bidi="es_ES"/>
        </w:rPr>
        <w:t xml:space="preserve"> y se dirigen hacia Egipto. Moisés llevó en la mano la </w:t>
      </w:r>
      <w:r>
        <w:rPr>
          <w:b/>
          <w:lang w:val="es_ES" w:bidi="es_ES"/>
        </w:rPr>
        <w:t>vara</w:t>
      </w:r>
      <w:r>
        <w:rPr>
          <w:lang w:val="es_ES" w:bidi="es_ES"/>
        </w:rPr>
        <w:t xml:space="preserve"> de Dios. Usen la misma palabra para vara que hayan usado en los pasajes anteriores. Un asno es un animal parecido a un caballo que se usa para transportar cargas.</w:t>
      </w:r>
    </w:p>
    <w:p>
      <w:pPr/>
      <w:r>
        <w:rPr>
          <w:lang w:val="es_ES" w:bidi="es_ES"/>
        </w:rPr>
      </w:r>
      <w:r>
        <w:rPr>
          <w:lang w:val="es_ES" w:bidi="es_ES"/>
        </w:rPr>
        <w:t xml:space="preserve">Deténganse aquí y conversen en grupo sobre qué palabra o frase usarán para </w:t>
      </w:r>
      <w:r>
        <w:rPr>
          <w:b/>
          <w:lang w:val="es_ES" w:bidi="es_ES"/>
        </w:rPr>
        <w:t>asno</w:t>
      </w:r>
      <w:r>
        <w:rPr>
          <w:lang w:val="es_ES" w:bidi="es_ES"/>
        </w:rPr>
        <w:t xml:space="preserve">. Busquen </w:t>
      </w:r>
      <w:r>
        <w:rPr>
          <w:lang w:val="es_ES" w:bidi="es_ES"/>
        </w:rPr>
        <w:t>asno</w:t>
      </w:r>
      <w:r>
        <w:rPr>
          <w:lang w:val="es_ES" w:bidi="es_ES"/>
        </w:rPr>
        <w:t xml:space="preserve"> en el Glosario Principal para obtener más información. Si ya han traducido esta palabra en otro libro de la Biblia, usen la misma palabra que hayan usado allí. Pausen este audio aquí.</w:t>
      </w:r>
    </w:p>
    <w:p>
      <w:pPr/>
      <w:r>
        <w:rPr>
          <w:lang w:val="es_ES" w:bidi="es_ES"/>
        </w:rPr>
      </w:r>
      <w:r>
        <w:rPr>
          <w:lang w:val="es_ES" w:bidi="es_ES"/>
        </w:rPr>
        <w:t xml:space="preserve">Jehová habla con Moisés y le dice que vaya al </w:t>
      </w:r>
      <w:r>
        <w:rPr>
          <w:b/>
          <w:lang w:val="es_ES" w:bidi="es_ES"/>
        </w:rPr>
        <w:t>Faraón</w:t>
      </w:r>
      <w:r>
        <w:rPr>
          <w:lang w:val="es_ES" w:bidi="es_ES"/>
        </w:rPr>
        <w:t xml:space="preserve"> y realice todos los </w:t>
      </w:r>
      <w:r>
        <w:rPr>
          <w:b/>
          <w:lang w:val="es_ES" w:bidi="es_ES"/>
        </w:rPr>
        <w:t>milagros o maravillas</w:t>
      </w:r>
      <w:r>
        <w:rPr>
          <w:lang w:val="es_ES" w:bidi="es_ES"/>
        </w:rPr>
        <w:t xml:space="preserve"> que Jehová le dio poder para hacer. Faraón es el término que se usa para referirse al </w:t>
      </w:r>
      <w:r>
        <w:rPr>
          <w:lang w:val="es_ES" w:bidi="es_ES"/>
        </w:rPr>
        <w:t>rey</w:t>
      </w:r>
      <w:r>
        <w:rPr>
          <w:lang w:val="es_ES" w:bidi="es_ES"/>
        </w:rPr>
        <w:t xml:space="preserve"> de Egipto. Los milagros son actos poderosos que solo Dios puede realizar. Usen las mismas palabras para Faraón y milagros o maravillas que hayan usado en pasajes anteriores. Para obtener más información sobre </w:t>
      </w:r>
      <w:r>
        <w:rPr>
          <w:lang w:val="es_ES" w:bidi="es_ES"/>
        </w:rPr>
        <w:t>Faraón</w:t>
      </w:r>
      <w:r>
        <w:rPr>
          <w:lang w:val="es_ES" w:bidi="es_ES"/>
        </w:rPr>
        <w:t xml:space="preserve"> y </w:t>
      </w:r>
      <w:r>
        <w:rPr>
          <w:lang w:val="es_ES" w:bidi="es_ES"/>
        </w:rPr>
        <w:t>milagros</w:t>
      </w:r>
      <w:r>
        <w:rPr>
          <w:lang w:val="es_ES" w:bidi="es_ES"/>
        </w:rPr>
        <w:t>, consulten el Glosario Principal.</w:t>
      </w:r>
    </w:p>
    <w:p>
      <w:pPr/>
      <w:r>
        <w:rPr>
          <w:lang w:val="es_ES" w:bidi="es_ES"/>
        </w:rPr>
      </w:r>
      <w:r>
        <w:rPr>
          <w:lang w:val="es_ES" w:bidi="es_ES"/>
        </w:rPr>
        <w:t xml:space="preserve">Jehová le dice a Moisés que endurecerá el </w:t>
      </w:r>
      <w:r>
        <w:rPr>
          <w:b/>
          <w:lang w:val="es_ES" w:bidi="es_ES"/>
        </w:rPr>
        <w:t>corazón</w:t>
      </w:r>
      <w:r>
        <w:rPr>
          <w:lang w:val="es_ES" w:bidi="es_ES"/>
        </w:rPr>
        <w:t xml:space="preserve"> del Faraón para que el Faraón no deje salir a los israelitas. El corazón es el lugar donde se sienten las emociones y se toman las decisiones.</w:t>
      </w:r>
    </w:p>
    <w:p>
      <w:pPr/>
      <w:r>
        <w:rPr>
          <w:lang w:val="es_ES" w:bidi="es_ES"/>
        </w:rPr>
      </w:r>
      <w:r>
        <w:rPr>
          <w:lang w:val="es_ES" w:bidi="es_ES"/>
        </w:rPr>
        <w:t xml:space="preserve">Deténganse aquí y conversen en grupo sobre qué palabra o frase usarán para </w:t>
      </w:r>
      <w:r>
        <w:rPr>
          <w:b/>
          <w:lang w:val="es_ES" w:bidi="es_ES"/>
        </w:rPr>
        <w:t>corazón</w:t>
      </w:r>
      <w:r>
        <w:rPr>
          <w:lang w:val="es_ES" w:bidi="es_ES"/>
        </w:rPr>
        <w:t xml:space="preserve">. Busquen </w:t>
      </w:r>
      <w:r>
        <w:rPr>
          <w:lang w:val="es_ES" w:bidi="es_ES"/>
        </w:rPr>
        <w:t>corazón</w:t>
      </w:r>
      <w:r>
        <w:rPr>
          <w:lang w:val="es_ES" w:bidi="es_ES"/>
        </w:rPr>
        <w:t xml:space="preserve"> en el Glosario Principal para obtener más información. Si ya han traducido esta palabra en otro libro de la Biblia, usen la misma palabra que hayan usado allí. Pausen este audio aquí.</w:t>
      </w:r>
    </w:p>
    <w:p>
      <w:pPr/>
      <w:r>
        <w:rPr>
          <w:lang w:val="es_ES" w:bidi="es_ES"/>
        </w:rPr>
      </w:r>
      <w:r>
        <w:rPr>
          <w:lang w:val="es_ES" w:bidi="es_ES"/>
        </w:rPr>
        <w:t xml:space="preserve">Jehová le da a Moisés las palabras exactas que debe decirle al Faraón, diciéndole que </w:t>
      </w:r>
      <w:r>
        <w:rPr>
          <w:b/>
          <w:lang w:val="es_ES" w:bidi="es_ES"/>
        </w:rPr>
        <w:t>Israel</w:t>
      </w:r>
      <w:r>
        <w:rPr>
          <w:lang w:val="es_ES" w:bidi="es_ES"/>
        </w:rPr>
        <w:t xml:space="preserve"> es el </w:t>
      </w:r>
      <w:r>
        <w:rPr>
          <w:lang w:val="es_ES" w:bidi="es_ES"/>
        </w:rPr>
        <w:t>hijo</w:t>
      </w:r>
      <w:r>
        <w:rPr>
          <w:lang w:val="es_ES" w:bidi="es_ES"/>
        </w:rPr>
        <w:t xml:space="preserve"> de Jehová, su primogénito, y que el Faraón debe dejar salir a Israel de Egipto para que vaya a </w:t>
      </w:r>
      <w:r>
        <w:rPr>
          <w:b/>
          <w:lang w:val="es_ES" w:bidi="es_ES"/>
        </w:rPr>
        <w:t>adorar</w:t>
      </w:r>
      <w:r>
        <w:rPr>
          <w:lang w:val="es_ES" w:bidi="es_ES"/>
        </w:rPr>
        <w:t xml:space="preserve"> a Dios. Como el faraón se ha negado a dejar salir a Israel, Jehová matará al primogénito del faraón. Israel es la nación formada por los </w:t>
      </w:r>
      <w:r>
        <w:rPr>
          <w:lang w:val="es_ES" w:bidi="es_ES"/>
        </w:rPr>
        <w:t>descendientes</w:t>
      </w:r>
      <w:r>
        <w:rPr>
          <w:lang w:val="es_ES" w:bidi="es_ES"/>
        </w:rPr>
        <w:t xml:space="preserve"> de Jacob, cuyo nombre fue cambiado a Israel. Adorar es mostrar reverencia y admiración hacia algo, en este caso, Dios. Usen la misma palabra para Israel y adoración que hayan usado en los pasajes anteriores. Para obtener más información sobre </w:t>
      </w:r>
      <w:r>
        <w:rPr>
          <w:lang w:val="es_ES" w:bidi="es_ES"/>
        </w:rPr>
        <w:t>Israel</w:t>
      </w:r>
      <w:r>
        <w:rPr>
          <w:lang w:val="es_ES" w:bidi="es_ES"/>
        </w:rPr>
        <w:t xml:space="preserve"> y la </w:t>
      </w:r>
      <w:r>
        <w:rPr>
          <w:lang w:val="es_ES" w:bidi="es_ES"/>
        </w:rPr>
        <w:t>adoración</w:t>
      </w:r>
      <w:r>
        <w:rPr>
          <w:lang w:val="es_ES" w:bidi="es_ES"/>
        </w:rPr>
        <w:t>, consulten el Glosario Principal.</w:t>
      </w:r>
    </w:p>
    <w:p>
      <w:pPr/>
      <w:r>
        <w:rPr>
          <w:lang w:val="es_ES" w:bidi="es_ES"/>
        </w:rPr>
      </w:r>
      <w:r>
        <w:rPr>
          <w:lang w:val="es_ES" w:bidi="es_ES"/>
        </w:rPr>
        <w:t xml:space="preserve">Cuando Moisés y su familia se detienen para descansar durante la noche, Jehová se acerca para matarlo. Séfora le corta rápidamente el prepucio a su hijo y se lo pone en los pies, declarando que ahora él es para ella un </w:t>
      </w:r>
      <w:r>
        <w:rPr>
          <w:b/>
          <w:lang w:val="es_ES" w:bidi="es_ES"/>
        </w:rPr>
        <w:t>esposo de sangre</w:t>
      </w:r>
      <w:r>
        <w:rPr>
          <w:lang w:val="es_ES" w:bidi="es_ES"/>
        </w:rPr>
        <w:t>. Esposo puede significar un marido, alguien que ha sido circuncidado o un pariente. La sangre suele ser un símbolo de vida, pero aquí se refiere a la sangre relacionada con la circuncisión de alguien.</w:t>
      </w:r>
    </w:p>
    <w:p>
      <w:pPr/>
      <w:r>
        <w:rPr>
          <w:lang w:val="es_ES" w:bidi="es_ES"/>
        </w:rPr>
      </w:r>
      <w:r>
        <w:rPr>
          <w:lang w:val="es_ES" w:bidi="es_ES"/>
        </w:rPr>
        <w:t xml:space="preserve">Deténganse aquí y conversen en grupo sobre qué palabra o frase usarán para </w:t>
      </w:r>
      <w:r>
        <w:rPr>
          <w:b/>
          <w:lang w:val="es_ES" w:bidi="es_ES"/>
        </w:rPr>
        <w:t>esposo de sangre</w:t>
      </w:r>
      <w:r>
        <w:rPr>
          <w:lang w:val="es_ES" w:bidi="es_ES"/>
        </w:rPr>
        <w:t xml:space="preserve">. Busquen </w:t>
      </w:r>
      <w:r>
        <w:rPr>
          <w:lang w:val="es_ES" w:bidi="es_ES"/>
        </w:rPr>
        <w:t>sangre</w:t>
      </w:r>
      <w:r>
        <w:rPr>
          <w:lang w:val="es_ES" w:bidi="es_ES"/>
        </w:rPr>
        <w:t xml:space="preserve"> en el Glosario Principal para obtener más información. Si ya han traducido esta palabra en otro libro de la Biblia, usen la misma palabra que hayan usado allí. Pausen este audio aquí.</w:t>
      </w:r>
    </w:p>
    <w:p>
      <w:pPr/>
      <w:r>
        <w:rPr>
          <w:lang w:val="es_ES" w:bidi="es_ES"/>
        </w:rPr>
      </w:r>
      <w:r>
        <w:rPr>
          <w:lang w:val="es_ES" w:bidi="es_ES"/>
        </w:rPr>
        <w:t xml:space="preserve">Jehová le permitió vivir debido a la </w:t>
      </w:r>
      <w:r>
        <w:rPr>
          <w:b/>
          <w:lang w:val="es_ES" w:bidi="es_ES"/>
        </w:rPr>
        <w:t>circuncisión</w:t>
      </w:r>
      <w:r>
        <w:rPr>
          <w:lang w:val="es_ES" w:bidi="es_ES"/>
        </w:rPr>
        <w:t>.</w:t>
      </w:r>
    </w:p>
    <w:p>
      <w:pPr/>
      <w:r>
        <w:rPr>
          <w:lang w:val="es_ES" w:bidi="es_ES"/>
        </w:rPr>
      </w:r>
      <w:r>
        <w:rPr>
          <w:lang w:val="es_ES" w:bidi="es_ES"/>
        </w:rPr>
        <w:t xml:space="preserve">Deténganse aquí y conversen en grupo sobre qué palabra o frase usarán para </w:t>
      </w:r>
      <w:r>
        <w:rPr>
          <w:b/>
          <w:lang w:val="es_ES" w:bidi="es_ES"/>
        </w:rPr>
        <w:t>circuncisión</w:t>
      </w:r>
      <w:r>
        <w:rPr>
          <w:lang w:val="es_ES" w:bidi="es_ES"/>
        </w:rPr>
        <w:t xml:space="preserve">. Busquen </w:t>
      </w:r>
      <w:r>
        <w:rPr>
          <w:lang w:val="es_ES" w:bidi="es_ES"/>
        </w:rPr>
        <w:t>circuncisión</w:t>
      </w:r>
      <w:r>
        <w:rPr>
          <w:lang w:val="es_ES" w:bidi="es_ES"/>
        </w:rPr>
        <w:t xml:space="preserve"> en el Glosario Principal para obtener más información. Si ya han traducido esta palabra en otro libro de la Biblia, usen la misma palabra que hayan usado allí. Pausen este audio aquí.</w:t>
      </w:r>
    </w:p>
    <w:p>
      <w:pPr/>
      <w:r>
        <w:rPr>
          <w:lang w:val="es_ES" w:bidi="es_ES"/>
        </w:rPr>
      </w:r>
      <w:r>
        <w:rPr>
          <w:lang w:val="es_ES" w:bidi="es_ES"/>
        </w:rPr>
        <w:t xml:space="preserve">Jehová le dice a Aarón que vaya al </w:t>
      </w:r>
      <w:r>
        <w:rPr>
          <w:b/>
          <w:lang w:val="es_ES" w:bidi="es_ES"/>
        </w:rPr>
        <w:t>desierto</w:t>
      </w:r>
      <w:r>
        <w:rPr>
          <w:lang w:val="es_ES" w:bidi="es_ES"/>
        </w:rPr>
        <w:t xml:space="preserve"> para encontrarse con Moisés. El desierto es una zona de tierra donde no vive nadie, pero que generalmente es un lugar al que los </w:t>
      </w:r>
      <w:r>
        <w:rPr>
          <w:lang w:val="es_ES" w:bidi="es_ES"/>
        </w:rPr>
        <w:t>pastores</w:t>
      </w:r>
      <w:r>
        <w:rPr>
          <w:lang w:val="es_ES" w:bidi="es_ES"/>
        </w:rPr>
        <w:t xml:space="preserve"> pueden llevar a sus ovejas. Usen la misma palabra para desierto que hayan usado en los pasajes anteriores. Para obtener más información sobre el </w:t>
      </w:r>
      <w:r>
        <w:rPr>
          <w:lang w:val="es_ES" w:bidi="es_ES"/>
        </w:rPr>
        <w:t>desierto</w:t>
      </w:r>
      <w:r>
        <w:rPr>
          <w:lang w:val="es_ES" w:bidi="es_ES"/>
        </w:rPr>
        <w:t>, consulten el Glosario Principal.</w:t>
      </w:r>
    </w:p>
    <w:p>
      <w:pPr/>
      <w:r>
        <w:rPr>
          <w:lang w:val="es_ES" w:bidi="es_ES"/>
        </w:rPr>
      </w:r>
      <w:r>
        <w:rPr>
          <w:lang w:val="es_ES" w:bidi="es_ES"/>
        </w:rPr>
        <w:t xml:space="preserve">Aarón va y encuentra a Moisés en el monte de Dios. Aarón saluda a Moisés con un beso. Moisés le cuenta a Aarón todo lo que Jehová le dijo y le muestra las </w:t>
      </w:r>
      <w:r>
        <w:rPr>
          <w:b/>
          <w:lang w:val="es_ES" w:bidi="es_ES"/>
        </w:rPr>
        <w:t>señales</w:t>
      </w:r>
      <w:r>
        <w:rPr>
          <w:lang w:val="es_ES" w:bidi="es_ES"/>
        </w:rPr>
        <w:t xml:space="preserve"> que Jehová le dijo que hiciera. Las señales son indicios de que algo es verdadero o sucederá. Las señales pueden ser un tipo específico de milagro. En este pasaje, estas acciones se denominan milagros o señales. Moisés y Aarón van a Egipto y reúnen a los </w:t>
      </w:r>
      <w:r>
        <w:rPr>
          <w:b/>
          <w:lang w:val="es_ES" w:bidi="es_ES"/>
        </w:rPr>
        <w:t>ancianos</w:t>
      </w:r>
      <w:r>
        <w:rPr>
          <w:lang w:val="es_ES" w:bidi="es_ES"/>
        </w:rPr>
        <w:t xml:space="preserve"> israelitas. Aarón les cuenta todo lo que Jehová dijo y realizan las señales delante de ellos. Los líderes israelitas les </w:t>
      </w:r>
      <w:r>
        <w:rPr>
          <w:b/>
          <w:lang w:val="es_ES" w:bidi="es_ES"/>
        </w:rPr>
        <w:t>creen</w:t>
      </w:r>
      <w:r>
        <w:rPr>
          <w:lang w:val="es_ES" w:bidi="es_ES"/>
        </w:rPr>
        <w:t xml:space="preserve"> y, cuando escuchan que Jehová los ha visitado y se ha acordado de cómo los están tratando, se inclinan hasta el suelo en adoración. Los ancianos son los gobernantes de la tribu o del grupo de personas. Creer es confiar en lo que alguien dice. Usen las mismas palabras para señales, ancianos y creer que hayan usado en los pasajes anteriores. Para obtener más información sobre </w:t>
      </w:r>
      <w:r>
        <w:rPr>
          <w:lang w:val="es_ES" w:bidi="es_ES"/>
        </w:rPr>
        <w:t>señales</w:t>
      </w:r>
      <w:r>
        <w:rPr>
          <w:lang w:val="es_ES" w:bidi="es_ES"/>
        </w:rPr>
        <w:t xml:space="preserve">, </w:t>
      </w:r>
      <w:r>
        <w:rPr>
          <w:lang w:val="es_ES" w:bidi="es_ES"/>
        </w:rPr>
        <w:t>ancianos</w:t>
      </w:r>
      <w:r>
        <w:rPr>
          <w:lang w:val="es_ES" w:bidi="es_ES"/>
        </w:rPr>
        <w:t xml:space="preserve"> y </w:t>
      </w:r>
      <w:r>
        <w:rPr>
          <w:lang w:val="es_ES" w:bidi="es_ES"/>
        </w:rPr>
        <w:t>creer</w:t>
      </w:r>
      <w:r>
        <w:rPr>
          <w:lang w:val="es_ES" w:bidi="es_ES"/>
        </w:rPr>
        <w:t>, consulten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les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Éxodo 5:1–21</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5:1–21 y guárdenlo en sus corazones.</w:t>
      </w:r>
    </w:p>
    <w:p>
      <w:pPr/>
      <w:r>
        <w:rPr>
          <w:lang w:val="es_ES" w:bidi="es_ES"/>
        </w:rPr>
      </w:r>
      <w:r>
        <w:rPr>
          <w:lang w:val="es_ES" w:bidi="es_ES"/>
        </w:rPr>
        <w:t>Escuchen una versión en audio de Éxodo 5:1–21 tres veces, en tres traducciones diferentes, si es posible.</w:t>
      </w:r>
    </w:p>
    <w:p>
      <w:pPr/>
      <w:r>
        <w:rPr>
          <w:lang w:val="es_ES" w:bidi="es_ES"/>
        </w:rPr>
      </w:r>
      <w:r>
        <w:rPr>
          <w:lang w:val="es_ES" w:bidi="es_ES"/>
        </w:rPr>
        <w:t>Pausen este audio aquí.</w:t>
      </w:r>
    </w:p>
    <w:p>
      <w:pPr/>
      <w:r>
        <w:rPr>
          <w:lang w:val="es_ES" w:bidi="es_ES"/>
        </w:rPr>
      </w:r>
      <w:r>
        <w:rPr>
          <w:lang w:val="es_ES" w:bidi="es_ES"/>
        </w:rPr>
        <w:t>Ahora, como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pasaje? Pausen este audio aquí.</w:t>
      </w:r>
    </w:p>
    <w:p>
      <w:pPr>
        <w:pStyle w:val="ListBullet"/>
        <w:spacing w:line="240" w:lineRule="auto"/>
        <w:ind w:left="720"/>
      </w:pPr>
      <w:r>
        <w:rPr>
          <w:lang w:val="es_ES" w:bidi="es_ES"/>
        </w:rPr>
      </w:r>
      <w:r>
        <w:rPr>
          <w:lang w:val="es_ES" w:bidi="es_ES"/>
        </w:rPr>
        <w:t>¿Qué nos dice este texto acerca de Dios? Pausen este audio aquí.</w:t>
      </w:r>
    </w:p>
    <w:p>
      <w:pPr>
        <w:pStyle w:val="ListBullet"/>
        <w:spacing w:line="240" w:lineRule="auto"/>
        <w:ind w:left="720"/>
      </w:pPr>
      <w:r>
        <w:rPr>
          <w:lang w:val="es_ES" w:bidi="es_ES"/>
        </w:rPr>
      </w:r>
      <w:r>
        <w:rPr>
          <w:lang w:val="es_ES" w:bidi="es_ES"/>
        </w:rPr>
        <w:t>¿Qué nos dice este texto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5:1–21 en la traducción que sea más fácil de entender.</w:t>
      </w:r>
    </w:p>
    <w:p>
      <w:pPr/>
      <w:r>
        <w:rPr>
          <w:lang w:val="es_ES" w:bidi="es_ES"/>
        </w:rPr>
      </w:r>
      <w:r>
        <w:rPr>
          <w:lang w:val="es_ES" w:bidi="es_ES"/>
        </w:rPr>
        <w:t>En el pasaje anterior, Jehová le dijo a Moisés que regresara a Egipto para pedirle al Faraón que dejara ir a los israelitas, para que Israel pudiera servir a Jehová. Aarón se unió a Moisés en el monte de Dios, y Moisés le dijo a Aarón todo lo que Jehová le había ordenado. En Egipto, Moisés y Aarón reunieron a todos los ancianos de Israel, y Aarón les dijo todo lo que Jehová le había ordenado a Moisés. Los ancianos creían en Jehová y lo adoraban.</w:t>
      </w:r>
    </w:p>
    <w:p>
      <w:pPr/>
      <w:r>
        <w:rPr>
          <w:lang w:val="es_ES" w:bidi="es_ES"/>
        </w:rPr>
      </w:r>
      <w:r>
        <w:rPr>
          <w:lang w:val="es_ES" w:bidi="es_ES"/>
        </w:rPr>
        <w:t>Después de que Moisés y Aarón se reunieron con los líderes de Israel, Aarón y Moisés fueron a ver al Faraón, el rey de Egipto. Dios les había dicho que hicieran eso. Algunos de los líderes israelitas posiblemente fueron con ellos. El sistema legal egipcio permitía que cualquiera pudiera presentarse ante el Faraón. Faraón era el título del rey de Egipto, que probablemente era la nación más poderosa de la tierra en ese momento. Moisés y Aarón hablaron con el Faraón directamente y con autoridad. Dejaron claro al Faraón que estaban diciendo las palabras de Jehová, que era el Dios de Israel. Jehová es el nombre personal de Dios, que Dios le reveló a Moisés en la zarza ardiente. Jehová le estaba diciendo al Faraón, por medio de Moisés y Aarón, que permitiera que su pueblo Israel fuera a celebrar un banquete o una celebración y honrar a Jehová en el desierto.</w:t>
      </w:r>
    </w:p>
    <w:p>
      <w:pPr/>
      <w:r>
        <w:rPr>
          <w:lang w:val="es_ES" w:bidi="es_ES"/>
        </w:rPr>
      </w:r>
      <w:r>
        <w:rPr>
          <w:lang w:val="es_ES" w:bidi="es_ES"/>
        </w:rPr>
        <w:t>Pero el Faraón respondió con una pregunta: "¿Quién es Jehová para que yo obedezca su voz y deje ir a Israel?" En esos días, las personas adoraban a varios dioses. Conocer los nombres personales de esos dioses era necesario para invocar su poder. Lo más probable es que el Faraón aún no hubiera escuchado hablar de un Dios llamado "Jehová". El Faraón, que se consideraba un dios, probablemente era arrogante y hablaba con desprecio. El significado detrás de su pregunta era: "No conozco a este Jehová. ¿Por qué debería prestarle atención alguna a lo que dice?" Por lo tanto, el Faraón se negó a aceptar la demanda de Jehová de dejar que Israel fuera al desierto para honrar a Jehová.</w:t>
      </w:r>
    </w:p>
    <w:p>
      <w:pPr/>
      <w:r>
        <w:rPr>
          <w:lang w:val="es_ES" w:bidi="es_ES"/>
        </w:rPr>
      </w:r>
      <w:r>
        <w:rPr>
          <w:lang w:val="es_ES" w:bidi="es_ES"/>
        </w:rPr>
        <w:t>Después de la dura respuesta del Faraón, Moisés y Aarón respondieron con una petición humilde. Esta vez, sobre todo usaron las palabras exactas que Dios le dio a Moisés en la zarza ardiente. Dijeron: "El Dios de los hebreos nos ha encontrado. Por favor, déjanos hacer un viaje de tres días para poder ofrecer sacrificios a Jehová nuestro Dios". Le explicaron al Faraón que se encontraron inesperadamente con el "Dios de los hebreos". La palabra traducida como al "encuentro" en español implicaba que no planeaban ni organizaban reunirse con Jehová. Entonces le rogaron al Faraón que permitiera que los hebreos hicieran un viaje de tres días para hacer sacrificios a Jehová su Dios. Un sacrificio es algo que se ofrece a Dios para agradecerle, pedirle perdón, restablecer una relación con él o para honrarlo. Aquí, Dios quería que los israelitas lo honraran. Podría tratarse de un sacrificio de sangre, que consiste en matar y quemar un animal, o de un sacrificio sin sangre, en el que se ofrece a Dios incienso o grano. Aarón y Moisés añadieron que, si no iban, Jehová enviaría castigos a los hebreos. Los heriría con una peste, lo que significa que Jehová enviaría una enfermedad contagiosa y generalmente mortal. O los atacaría con la espada, lo que significa que Dios haría que otras personas mataran a los hebreos en la batalla.</w:t>
      </w:r>
    </w:p>
    <w:p>
      <w:pPr/>
      <w:r>
        <w:rPr>
          <w:lang w:val="es_ES" w:bidi="es_ES"/>
        </w:rPr>
      </w:r>
      <w:r>
        <w:rPr>
          <w:lang w:val="es_ES" w:bidi="es_ES"/>
        </w:rPr>
        <w:t>Pero ninguna de las peticiones hizo cambiar la opinión del Faraón. Respondió dirigiéndose a Moisés y Aarón por sus nombres. Es posible que el rey los estuviera seleccionando de entre un grupo de ancianos de Israel, o que hubiera reconocido a Moisés como un antiguo príncipe egipcio y a Aarón como su hermano. El Faraón les preguntó: "Moisés y Aarón, ¿por qué alejan al pueblo de su trabajo?" El Faraón no quería que el pueblo israelita dejara de trabajar y fuera al desierto para adorar a Dios. Los israelitas ya no eran un pueblo independiente, sino que eran un grupo de esclavos bajo el control de los capataces egipcios. Los israelitas no eran esclavos en el sentido de que eran propiedad del rey y no tenían independencia en absoluto. Estaban sujetos al rey, tal como lo estaban todos los egipcios. Pero, a diferencia de los egipcios, como grupo, se vieron obligados a hacer trabajos pesados con poca o ninguna paga. Su propósito principal en la vida era realizar trabajos forzados que les asignaban los egipcios. Originalmente, eran personas libres y trabajaban como pastores. Entonces el Faraón los hizo esclavos como trabajadores de la construcción y los obligó a realizar trabajos generales y, especialmente, a hacer ladrillos. También trabajaban en los campos plantando, cuidando y cosechando cultivos. El Faraón hizo eso para reducir la posición de los israelitas en la sociedad egipcia y detener su creciente influencia. El Faraón también usó el trabajo duro como una herramienta para reducir la creciente población israelita. La intención del Faraón era que la pesada carga de trabajo debilitara y enfermara a los que antes estaban fuertes, y acabara con las vidas de los que ya estaban débiles y enfermos.</w:t>
      </w:r>
    </w:p>
    <w:p>
      <w:pPr/>
      <w:r>
        <w:rPr>
          <w:lang w:val="es_ES" w:bidi="es_ES"/>
        </w:rPr>
      </w:r>
      <w:r>
        <w:rPr>
          <w:lang w:val="es_ES" w:bidi="es_ES"/>
        </w:rPr>
        <w:t>Deténganse aquí y conversen sobre esta pregunta en grupo: Cuenten una historia sobre un grupo de personas que fueron oprimidas o invadidas por otros. ¿Qué tipo de cosas les hicieron los conquistadores? Pausen este audio aquí.</w:t>
      </w:r>
    </w:p>
    <w:p>
      <w:pPr/>
      <w:r>
        <w:rPr>
          <w:lang w:val="es_ES" w:bidi="es_ES"/>
        </w:rPr>
      </w:r>
      <w:r>
        <w:rPr>
          <w:lang w:val="es_ES" w:bidi="es_ES"/>
        </w:rPr>
        <w:t>Entonces el Faraón les ordenó a Moisés, a Aarón, a los ancianos que probablemente estaban con ellos y a todos los israelitas que regresaran a sus cargas o a los trabajos forzados.</w:t>
      </w:r>
    </w:p>
    <w:p>
      <w:pPr/>
      <w:r>
        <w:rPr>
          <w:lang w:val="es_ES" w:bidi="es_ES"/>
        </w:rPr>
      </w:r>
      <w:r>
        <w:rPr>
          <w:lang w:val="es_ES" w:bidi="es_ES"/>
        </w:rPr>
        <w:t>El rey continuó: "Los israelitas han aumentado mucho en número. Ahora tú, Moisés y Aarón, quieren hacer que dejen de trabajar!" El Faraón pensaba que ya había demasiados israelitas en Egipto, así que ¿por qué debería darles descanso de sus trabajos forzados? La petición de Moisés y Aarón de que el Faraón dejara al pueblo hacer un viaje de tres días al desierto estaba en contra de la política del Faraón de hacer que los israelitas trabajaran muy duro para que algunos de ellos murieran. El viaje al desierto le daría descanso al pueblo, lo que el Faraón no quería que tuviera.</w:t>
      </w:r>
    </w:p>
    <w:p>
      <w:pPr/>
      <w:r>
        <w:rPr>
          <w:lang w:val="es_ES" w:bidi="es_ES"/>
        </w:rPr>
      </w:r>
      <w:r>
        <w:rPr>
          <w:lang w:val="es_ES" w:bidi="es_ES"/>
        </w:rPr>
        <w:t>El mismo día, después de que Aarón y Moisés salieron del palacio, el Faraón emitió un decreto y dio una orden a los capataces del pueblo, es decir, de los israelitas, y a sus sobrestantes. Los capataces eran esclavistas egipcios que eran directamente responsables ante el rey. Los capataces eran israelitas cuya responsabilidad era mantener a los esclavos trabajando. Reportaban a los capataces egipcios, o a los capataces de esclavos. No sabemos si los israelitas consideraban que los capataces israelitas representaban a su pueblo, o si consideraban que estos en realidad respondían a los capataces egipcios o a los supervisores de esclavos. El Faraón emitió un nuevo decreto diciéndoles a los capataces, o a los conductores de esclavos, que debían dejar de suministrarles paja a los israelitas para hacer ladrillos. A partir de entonces, los israelitas debían ir y encontrar la paja ellos mismos. "Déjalos ir" es una orden y significaba que los capataces, o los que supervisaban a los esclavos, debían hacer que los esclavos israelitas salieran al campo de cosecha y recogieran la paja dondequiera que pudieran encontrarla. Los ladrillos en el antiguo Egipto eran bloques rectangulares planos de barro o arcilla secada al sol, que las personas usaban para construir muros y edificios. Las personas colocaban ladrillos unos encima de otros con una capa de barro en el medio como mortero. La paja se refiere a los trozos cortados de los tallos de trigo o cebada después de que se ha cosechado el grano. Tenía un doble propósito: hacía que el barro se uniera formando un solo grumo y producía una sustancia que fortalecía los ladrillos secos. Hasta ese momento, los israelitas que hacían ladrillos no tenían que reunir ellos mismos la paja, ya que otras personas eran responsables de suministrarles la paja. Sin embargo, el decreto del rey significaba que, además de hacer ladrillos, ahora también tenían que ir y recoger ellos mismos la paja. Sin embargo, el rey ordenó a los capataces, o jefes de esclavos, que no redujeran el número de ladrillos que exigían a los israelitas, a pesar de que ahora los israelitas tendrían más trabajo. No sabemos el número exacto de ladrillos que requerían los capataces, o los jefes de esclavos, pero sabemos que obligaban a los esclavos a hacer un número mínimo de ladrillos cada día.</w:t>
      </w:r>
    </w:p>
    <w:p>
      <w:pPr/>
      <w:r>
        <w:rPr>
          <w:lang w:val="es_ES" w:bidi="es_ES"/>
        </w:rPr>
      </w:r>
      <w:r>
        <w:rPr>
          <w:lang w:val="es_ES" w:bidi="es_ES"/>
        </w:rPr>
        <w:t xml:space="preserve">Deténganse aquí y, como grupo, miren una imagen de </w:t>
      </w:r>
      <w:r>
        <w:rPr>
          <w:lang w:val="es_ES" w:bidi="es_ES"/>
        </w:rPr>
        <w:t>ladrillos egipcios hechos de barro y paja</w:t>
      </w:r>
      <w:r>
        <w:rPr>
          <w:lang w:val="es_ES" w:bidi="es_ES"/>
        </w:rPr>
        <w:t>. Pausen este audio aquí.</w:t>
      </w:r>
    </w:p>
    <w:p>
      <w:pPr/>
      <w:r>
        <w:rPr>
          <w:lang w:val="es_ES" w:bidi="es_ES"/>
        </w:rPr>
      </w:r>
      <w:r>
        <w:rPr>
          <w:lang w:val="es_ES" w:bidi="es_ES"/>
        </w:rPr>
        <w:t>Entonces el Faraón dio una razón para su nuevo decreto. El Faraón dijo que los israelitas eran perezosos y no tenían suficiente que hacer, por lo que preguntaron si podían ir a ofrecer sacrificios a su Dios en lugar de trabajar. En cambio, el Faraón decidió aumentar su carga de trabajo. El Faraón omitió el nombre de Dios, Jehová. Al hacer esto, estaba comunicando que para él Jehová era simplemente "el dios que este pueblo adora", no un dios al que fuera a respetar o escuchar. Estaba hablando de Jehová con desprecio.</w:t>
      </w:r>
    </w:p>
    <w:p>
      <w:pPr/>
      <w:r>
        <w:rPr>
          <w:lang w:val="es_ES" w:bidi="es_ES"/>
        </w:rPr>
      </w:r>
      <w:r>
        <w:rPr>
          <w:lang w:val="es_ES" w:bidi="es_ES"/>
        </w:rPr>
        <w:t>Entonces el Faraón ordenó a los capataces, o supervisores de esclavos, y a los jefes de cuadrilla que obligaran a los hombres, o al pueblo, a trabajar más duro que antes y a estar muy ocupados trabajando. El propósito de la orden del rey de aumentar la carga de trabajo de los israelitas era "para que no tengan tiempo de escuchar palabras mentirosas". No está claro cuáles eran las palabras mentirosas. El rey puede haberse referido a las palabras de Moisés y Aarón, de que el Dios de los hebreos se había encontrado con ellos, o a la petición de Moisés, Aarón y los líderes israelitas de dejar que el pueblo fuera a ofrecer sacrificios a Jehová en el desierto.</w:t>
      </w:r>
    </w:p>
    <w:p>
      <w:pPr/>
      <w:r>
        <w:rPr>
          <w:lang w:val="es_ES" w:bidi="es_ES"/>
        </w:rPr>
      </w:r>
      <w:r>
        <w:rPr>
          <w:lang w:val="es_ES" w:bidi="es_ES"/>
        </w:rPr>
        <w:t>Así pues, los capataces, o los que azotaban a los esclavos, y los jefes que supervisaban a los esclavos israelitas se dirigieron al lugar donde estos trabajaban. La expresión "salieron" no significa necesariamente que los capataces (o supervisores de esclavos) y los oficiales estuvieran en el palacio en primer lugar. La frase puede significar simplemente que fueron a los israelitas. Informaron lo que el Faraón había ordenado. Hasta ahora, otros trabajadores les habían suministrado paja a los israelitas. Ahora el Faraón dice que los israelitas tienen que ir "a donde sea que puedan encontrarla", posiblemente a los campos o a los lugares donde la gente recoge paja. Los esclavos israelitas tendrán que pasar mucho más tiempo yendo a donde está la paja, recogiéndola y luego haciendo los ladrillos. Pero necesitarían hacer el mismo número de ladrillos por día que antes.</w:t>
      </w:r>
    </w:p>
    <w:p>
      <w:pPr/>
      <w:r>
        <w:rPr>
          <w:lang w:val="es_ES" w:bidi="es_ES"/>
        </w:rPr>
      </w:r>
      <w:r>
        <w:rPr>
          <w:lang w:val="es_ES" w:bidi="es_ES"/>
        </w:rPr>
        <w:t>Deténganse aquí y conversen sobre esta pregunta en grupo: ¿Cuenten una historia sobre un momento en que un gobernante de su pueblo le pidió a su pueblo que hiciera algo demasiado difícil para ellos? Si es así, ¿qué fue? Pausen este audio aquí.</w:t>
      </w:r>
    </w:p>
    <w:p>
      <w:pPr/>
      <w:r>
        <w:rPr>
          <w:lang w:val="es_ES" w:bidi="es_ES"/>
        </w:rPr>
      </w:r>
      <w:r>
        <w:rPr>
          <w:lang w:val="es_ES" w:bidi="es_ES"/>
        </w:rPr>
        <w:t>Por lo tanto, el pueblo se dispersó por todo Egipto para buscar rastrojo para usarlo como paja. Estas personas probablemente incluían a todos los miembros de la familia israelita. Lo más probable es que necesitaran a todos los israelitas para ayudar a recoger la paja debido al trabajo adicional que el Faraón les había dado. Así que todos, en todas partes, fueron a buscar rastrojo que sirviera de sustituto de la paja. El rastrojo es el tallo muy corto de las plantas que queda después de la cosecha: el pedazo entre la raíz y el lugar donde la guadaña o la hoz cortaron la planta. No era tan buena como la paja y hacía mucho más difícil el proceso de producir ladrillos utilizables. Pero además, el rastrojo era mucho más difícil de recoger de los campos cosechados en comparación con la paja.</w:t>
      </w:r>
    </w:p>
    <w:p>
      <w:pPr/>
      <w:r>
        <w:rPr>
          <w:lang w:val="es_ES" w:bidi="es_ES"/>
        </w:rPr>
      </w:r>
      <w:r>
        <w:rPr>
          <w:lang w:val="es_ES" w:bidi="es_ES"/>
        </w:rPr>
        <w:t xml:space="preserve">Deténganse aquí y, como grupo, miren las imágenes de </w:t>
      </w:r>
      <w:r>
        <w:rPr>
          <w:lang w:val="es_ES" w:bidi="es_ES"/>
        </w:rPr>
        <w:t>paja y rastrojo</w:t>
      </w:r>
      <w:r>
        <w:rPr>
          <w:lang w:val="es_ES" w:bidi="es_ES"/>
        </w:rPr>
        <w:t>. Pausen este audio aquí.</w:t>
      </w:r>
    </w:p>
    <w:p>
      <w:pPr/>
      <w:r>
        <w:rPr>
          <w:lang w:val="es_ES" w:bidi="es_ES"/>
        </w:rPr>
      </w:r>
      <w:r>
        <w:rPr>
          <w:lang w:val="es_ES" w:bidi="es_ES"/>
        </w:rPr>
        <w:t>Los capataces, o jefes de esclavos, seguían presionando a los israelitas y a los capataces, diciendo: "Completa tu trabajo, tu tarea diaria todos los días, como si hubiera paja". Los capataces, o jefes de esclavos, estaban instando a los israelitas a terminar su cuota diaria de ladrillos. Estaban diciendo que los israelitas tenían que hacer cada día el mismo número de ladrillos que hacían cuando los egipcios les daban paja.</w:t>
      </w:r>
    </w:p>
    <w:p>
      <w:pPr/>
      <w:r>
        <w:rPr>
          <w:lang w:val="es_ES" w:bidi="es_ES"/>
        </w:rPr>
      </w:r>
      <w:r>
        <w:rPr>
          <w:lang w:val="es_ES" w:bidi="es_ES"/>
        </w:rPr>
        <w:t>Los capataces, o supervisores de esclavos, que habían puesto a los jefes de cuadrilla israelitas al frente del pueblo de Israel, golpearon a los jefes de cuadrilla. Les preguntaron: "¿Por qué no han completado el trabajo asignado de hacer ladrillos, hoy y ayer, como en el pasado?" Antes de que el Faraón dejara de darles paja, los trabajadores completaron su trabajo. Pero ayer y hoy, o en los últimos días después de que el Faraón dejó de darles paja, no pudieron completar su trabajo. Los propios capataces en realidad no estaban haciendo los ladrillos, sino que eran responsables del trabajo que hacían los israelitas. Por lo tanto, el significado de la pregunta de los capataces, o de los jefes de esclavos, es: "¿Por qué no obligaron ayer ni están obligando hoy a los trabajadores a hacer la misma cantidad de ladrillos que hacían antes?"</w:t>
      </w:r>
    </w:p>
    <w:p>
      <w:pPr/>
      <w:r>
        <w:rPr>
          <w:lang w:val="es_ES" w:bidi="es_ES"/>
        </w:rPr>
      </w:r>
      <w:r>
        <w:rPr>
          <w:lang w:val="es_ES" w:bidi="es_ES"/>
        </w:rPr>
        <w:t>Entonces los capataces israelitas fueron al palacio para presentarle una queja al Faraón. El Faraón como el rey era el tribunal de apelaciones final. Los capataces vinieron a una audiencia con él y, en una queja educada, pero amarga, le preguntaron al rey: "¿Por qué haces esto a tus siervos? ¡No les están dando a tus siervos ninguna paja para hacer ladrillos, sino que nos están ordenando que hagamos ladrillos!" Los capataces estaban preguntando por qué el Faraón trataría a los capataces y a los israelitas de esta manera. Ya nadie les estaba suministrando la paja, pero los capataces egipcios, o los capataces de esclavos, todavía les estaban ordenando que exigieran a los israelitas que hicieran el mismo número de ladrillos que antes. Los capataces añadieron con angustia: "Y ahora están golpeando a tus siervos, pero es tu propio pueblo el que tiene la culpa". Los capataces se estaban quejando de que los egipcios los golpeaban porque el pueblo no hacía suficientes ladrillos. Los capataces israelitas se están llamando siervos del Faraón.</w:t>
      </w:r>
    </w:p>
    <w:p>
      <w:pPr/>
      <w:r>
        <w:rPr>
          <w:lang w:val="es_ES" w:bidi="es_ES"/>
        </w:rPr>
      </w:r>
      <w:r>
        <w:rPr>
          <w:lang w:val="es_ES" w:bidi="es_ES"/>
        </w:rPr>
        <w:t>Los egipcios estaban golpeando a los capataces. Es posible que los capataces israelitas estén acusando indirectamente al propio Faraón de maltratarlos, o quizá estén acusando a los capataces o a los supervisores de ejercer más autoridad de la que deberían.</w:t>
      </w:r>
    </w:p>
    <w:p>
      <w:pPr/>
      <w:r>
        <w:rPr>
          <w:lang w:val="es_ES" w:bidi="es_ES"/>
        </w:rPr>
      </w:r>
      <w:r>
        <w:rPr>
          <w:lang w:val="es_ES" w:bidi="es_ES"/>
        </w:rPr>
        <w:t>Deténganse aquí y conversen sobre esta pregunta en grupo: ¿Quién juzga los asuntos de injusticia en su comunidad? Si no están conformes con la sentencia, ¿ante quién pueden apelar? Pausen este audio aquí.</w:t>
      </w:r>
    </w:p>
    <w:p>
      <w:pPr/>
      <w:r>
        <w:rPr>
          <w:lang w:val="es_ES" w:bidi="es_ES"/>
        </w:rPr>
      </w:r>
      <w:r>
        <w:rPr>
          <w:lang w:val="es_ES" w:bidi="es_ES"/>
        </w:rPr>
        <w:t>Pero el Faraón respondió: "¡Son unos perezosos, nada más que perezosos!" Por eso siguen pidiendo: 'Vayamos y ofrezcamos sacrificios a Jehová". El rey enfatizó su disgusto con los capataces y los israelitas al repetir la palabra "perezosos" u "ociosos". Ignoró su queja de que los egipcios no les suministraban la paja y los golpeaban. Entonces el rey ordenó a los capataces que regresaran a su trabajo y declaró que no recibirían ninguna paja. El Faraón también dijo que tendrían que entregar el mismo número de ladrillos. Esto significaba que los capataces tenían que asegurarse de que los israelitas hicieran diariamente el mismo número de ladrillos que hacían antes de que el rey emitiera su decreto.</w:t>
      </w:r>
    </w:p>
    <w:p>
      <w:pPr/>
      <w:r>
        <w:rPr>
          <w:lang w:val="es_ES" w:bidi="es_ES"/>
        </w:rPr>
      </w:r>
      <w:r>
        <w:rPr>
          <w:lang w:val="es_ES" w:bidi="es_ES"/>
        </w:rPr>
        <w:t>Ahora los capataces israelitas se dieron cuenta de que ellos y los israelitas a su cargo estaban en problemas; estaban atrapados en una situación sin salida. Lo supieron cuando tanto el Faraón como los capataces egipcios, o los supervisores de los esclavos, dijeron: "Todavía deben fabricar cada día la misma cantidad de ladrillos que antes".</w:t>
      </w:r>
    </w:p>
    <w:p>
      <w:pPr/>
      <w:r>
        <w:rPr>
          <w:lang w:val="es_ES" w:bidi="es_ES"/>
        </w:rPr>
      </w:r>
      <w:r>
        <w:rPr>
          <w:lang w:val="es_ES" w:bidi="es_ES"/>
        </w:rPr>
        <w:t>Cuando los capataces salían del palacio del Faraón, encontraron a Moisés y Aarón, que fueron a encontrarse con ellos afuera. Moisés y Aarón estaban ansiosos por saber el resultado de la audiencia de los capataces con el rey y querían mostrar su apoyo.</w:t>
      </w:r>
    </w:p>
    <w:p>
      <w:pPr/>
      <w:r>
        <w:rPr>
          <w:lang w:val="es_ES" w:bidi="es_ES"/>
        </w:rPr>
      </w:r>
      <w:r>
        <w:rPr>
          <w:lang w:val="es_ES" w:bidi="es_ES"/>
        </w:rPr>
        <w:t>Los capataces hablaron con Moisés y Aarón y los regañaron con ira. Dijeron: "¡Que Jehová los mire y los juzgue! Nos han hecho abominables ante el Faraón y sus siervos, y han puesto una espada en su mano para matarnos." Los capataces estaban furiosos y estaban maldiciendo a Moisés y a Aarón. Deseaban que Jehová mirara a Moisés y a Aarón con desaprobación, notara lo que hacían y los castigara. Los capataces pensaban que Moisés y Aarón no representaban bien a los israelitas ante el Faraón y que, al actuar así, habían desobedecido a Jehová. Parecían pensar que Moisés y Aarón habían ido en contra de la voluntad de Jehová, porque creían que Jehová no habría permitido todo este sufrimiento a menos que Moisés y Aarón lo desobedecieran. Y, por lo tanto, los capataces querían que Dios juzgara a Moisés y Aarón. "Nos han hecho abominables ante los ojos del Faraón y de sus siervos" significa: "Hicieron que el Faraón y sus siervos, o capataces, nos odiaran". Al afirmar que Moisés y Aarón "pusieron una espada en la mano de los egipcios para matarlos", los capataces estaban diciendo que ahora los egipcios tenían una manera de matarlos.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5:1–21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siete escenas.</w:t>
      </w:r>
    </w:p>
    <w:p>
      <w:pPr/>
      <w:r>
        <w:rPr>
          <w:lang w:val="es_ES" w:bidi="es_ES"/>
        </w:rPr>
      </w:r>
      <w:r>
        <w:rPr>
          <w:b/>
          <w:lang w:val="es_ES" w:bidi="es_ES"/>
        </w:rPr>
        <w:t>En la primera escena:</w:t>
      </w:r>
      <w:r>
        <w:rPr>
          <w:lang w:val="es_ES" w:bidi="es_ES"/>
        </w:rPr>
        <w:t xml:space="preserve"> Moisés y Aarón van ante el Faraón y le piden, en nombre de Jehová, que deje que su pueblo Israel vaya al desierto para adorar a Jehová. El Faraón no está de acuerdo y les dice a Moisés y Aarón que el pueblo debe regresar a su trabajo.</w:t>
      </w:r>
    </w:p>
    <w:p>
      <w:pPr/>
      <w:r>
        <w:rPr>
          <w:lang w:val="es_ES" w:bidi="es_ES"/>
        </w:rPr>
      </w:r>
      <w:r>
        <w:rPr>
          <w:b/>
          <w:lang w:val="es_ES" w:bidi="es_ES"/>
        </w:rPr>
        <w:t>En la segunda escena:</w:t>
      </w:r>
      <w:r>
        <w:rPr>
          <w:lang w:val="es_ES" w:bidi="es_ES"/>
        </w:rPr>
        <w:t xml:space="preserve"> El Faraón decreta que los israelitas ahora tienen que recoger su propia paja para hacer ladrillos. Ordena a los capataces, o a los que controlan los esclavos, que no reduzcan la cantidad diaria de ladrillos que deben hacer los esclavos israelitas.</w:t>
      </w:r>
    </w:p>
    <w:p>
      <w:pPr/>
      <w:r>
        <w:rPr>
          <w:lang w:val="es_ES" w:bidi="es_ES"/>
        </w:rPr>
      </w:r>
      <w:r>
        <w:rPr>
          <w:b/>
          <w:lang w:val="es_ES" w:bidi="es_ES"/>
        </w:rPr>
        <w:t>En la tercera escena:</w:t>
      </w:r>
      <w:r>
        <w:rPr>
          <w:lang w:val="es_ES" w:bidi="es_ES"/>
        </w:rPr>
        <w:t xml:space="preserve"> Los capataces o jefes de esclavos comunican a los israelitas que, a partir de ahora, tendrán que recoger ellos mismos la paja y que su cuota de ladrillos seguirá siendo la misma.</w:t>
      </w:r>
    </w:p>
    <w:p>
      <w:pPr/>
      <w:r>
        <w:rPr>
          <w:lang w:val="es_ES" w:bidi="es_ES"/>
        </w:rPr>
      </w:r>
      <w:r>
        <w:rPr>
          <w:b/>
          <w:lang w:val="es_ES" w:bidi="es_ES"/>
        </w:rPr>
        <w:t>En la cuarta escena:</w:t>
      </w:r>
      <w:r>
        <w:rPr>
          <w:lang w:val="es_ES" w:bidi="es_ES"/>
        </w:rPr>
        <w:t xml:space="preserve"> Los esclavos israelitas por todo el país se dispersan buscando rastrojo para usarlo como paja. Los capataces egipcios, o los que controlan los esclavos, instan al pueblo a hacer diariamente la misma cantidad de ladrillos que antes.</w:t>
      </w:r>
    </w:p>
    <w:p>
      <w:pPr/>
      <w:r>
        <w:rPr>
          <w:lang w:val="es_ES" w:bidi="es_ES"/>
        </w:rPr>
      </w:r>
      <w:r>
        <w:rPr>
          <w:b/>
          <w:lang w:val="es_ES" w:bidi="es_ES"/>
        </w:rPr>
        <w:t>En la quinta escena:</w:t>
      </w:r>
      <w:r>
        <w:rPr>
          <w:lang w:val="es_ES" w:bidi="es_ES"/>
        </w:rPr>
        <w:t xml:space="preserve"> Los capataces egipcios golpean a los capataces israelitas y les preguntan por qué no están logrando que la gente fabrique la misma cantidad de ladrillos que antes.</w:t>
      </w:r>
    </w:p>
    <w:p>
      <w:pPr/>
      <w:r>
        <w:rPr>
          <w:lang w:val="es_ES" w:bidi="es_ES"/>
        </w:rPr>
      </w:r>
      <w:r>
        <w:rPr>
          <w:b/>
          <w:lang w:val="es_ES" w:bidi="es_ES"/>
        </w:rPr>
        <w:t>En la sexta escena:</w:t>
      </w:r>
      <w:r>
        <w:rPr>
          <w:lang w:val="es_ES" w:bidi="es_ES"/>
        </w:rPr>
        <w:t xml:space="preserve"> Los capataces israelitas van ante el Faraón para quejarse de la forma en que los capataces egipcios los están tratando. El Faraón acusa a los capataces de ser perezosos y les dice que regresen a su trabajo.</w:t>
      </w:r>
    </w:p>
    <w:p>
      <w:pPr/>
      <w:r>
        <w:rPr>
          <w:lang w:val="es_ES" w:bidi="es_ES"/>
        </w:rPr>
      </w:r>
      <w:r>
        <w:rPr>
          <w:b/>
          <w:lang w:val="es_ES" w:bidi="es_ES"/>
        </w:rPr>
        <w:t>En la séptima escena:</w:t>
      </w:r>
      <w:r>
        <w:rPr>
          <w:lang w:val="es_ES" w:bidi="es_ES"/>
        </w:rPr>
        <w:t xml:space="preserve"> Los capataces les hablan a Moisés y Aarón con ira y los maldicen. Los capataces acusan a Moisés y Aarón de hacer que el Faraón y sus funcionarios los odien.</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Aarón</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Capataces egipcios, o supervisores de esclavos, que rendían cuentas al Faraón</w:t>
      </w:r>
    </w:p>
    <w:p>
      <w:pPr>
        <w:pStyle w:val="ListBullet"/>
        <w:spacing w:line="240" w:lineRule="auto"/>
        <w:ind w:left="720"/>
      </w:pPr>
      <w:r>
        <w:rPr>
          <w:lang w:val="es_ES" w:bidi="es_ES"/>
        </w:rPr>
      </w:r>
      <w:r>
        <w:rPr>
          <w:lang w:val="es_ES" w:bidi="es_ES"/>
        </w:rPr>
        <w:t>Los capataces israelitas que rendían cuentas a los capataces o jefes de esclavos</w:t>
      </w:r>
    </w:p>
    <w:p>
      <w:pPr>
        <w:pStyle w:val="ListBullet"/>
        <w:spacing w:line="240" w:lineRule="auto"/>
        <w:ind w:left="720"/>
      </w:pPr>
      <w:r>
        <w:rPr>
          <w:lang w:val="es_ES" w:bidi="es_ES"/>
        </w:rPr>
      </w:r>
      <w:r>
        <w:rPr>
          <w:lang w:val="es_ES" w:bidi="es_ES"/>
        </w:rPr>
        <w:t>Y el pueblo, o los israelitas</w:t>
      </w:r>
    </w:p>
    <w:p>
      <w:pPr/>
      <w:r>
        <w:rPr>
          <w:lang w:val="es_ES" w:bidi="es_ES"/>
        </w:rPr>
      </w:r>
      <w:r>
        <w:rPr>
          <w:lang w:val="es_ES" w:bidi="es_ES"/>
        </w:rPr>
        <w:t>Como grupo, pongan atención a estas partes de la ambientación del pasaje:</w:t>
      </w:r>
    </w:p>
    <w:p>
      <w:pPr/>
      <w:r>
        <w:rPr>
          <w:lang w:val="es_ES" w:bidi="es_ES"/>
        </w:rPr>
      </w:r>
      <w:r>
        <w:rPr>
          <w:lang w:val="es_ES" w:bidi="es_ES"/>
        </w:rPr>
        <w:t>Después de que Moisés y Aarón se reunieron con los líderes de Israel, Aarón y Moisés fueron a ver al Faraón, el rey de Egipto, en su palacio. Algunos de los líderes israelitas posiblemente fueron con ellos. El pasaje dice que "ellos" hablaron con el Faraón, pero lo más probable es que solo uno de ellos, Moisés o Aarón, haya hablado. El orador se dirigió al Faraón de una manera autoritaria y directa. Usó una frase especial, que dejaba claro al Faraón que Jehová estaba hablando a través de ellos. Dijo: "Así dice Jehová, el Dios de Israel", y siguió con las palabras de Dios, pidiéndole al Faraón que dejara ir al pueblo de Jehová y lo honrara en el desierto.</w:t>
      </w:r>
    </w:p>
    <w:p>
      <w:pPr/>
      <w:r>
        <w:rPr>
          <w:lang w:val="es_ES" w:bidi="es_ES"/>
        </w:rPr>
      </w:r>
      <w:r>
        <w:rPr>
          <w:lang w:val="es_ES" w:bidi="es_ES"/>
        </w:rPr>
        <w:t>Deténganse aquí y conversen sobre esta pregunta en grupo: En su idioma, ¿cómo dejan claro que alguien está trayendo un mensaje de alguien con autoridad? Pausen este audio aquí.</w:t>
      </w:r>
    </w:p>
    <w:p>
      <w:pPr/>
      <w:r>
        <w:rPr>
          <w:lang w:val="es_ES" w:bidi="es_ES"/>
        </w:rPr>
      </w:r>
      <w:r>
        <w:rPr>
          <w:lang w:val="es_ES" w:bidi="es_ES"/>
        </w:rPr>
        <w:t>Pero el Faraón respondió con una pregunta: "¿Quién es este Jehová para que yo obedezca su voz y deje ir a Israel?" El Faraón estaba diciendo que no conocía a Jehová y no veía razón para escucharlo. Por lo tanto, el Faraón se negó a aceptar la demanda de Jehová de dejar que Israel fuera y honrara a Jehová en el desierto.</w:t>
      </w:r>
    </w:p>
    <w:p>
      <w:pPr/>
      <w:r>
        <w:rPr>
          <w:lang w:val="es_ES" w:bidi="es_ES"/>
        </w:rPr>
      </w:r>
      <w:r>
        <w:rPr>
          <w:lang w:val="es_ES" w:bidi="es_ES"/>
        </w:rPr>
        <w:t>Después de la dura respuesta del Faraón, Moisés y Aarón respondieron con una petición humilde. Esta vez, sobre todo usaron las palabras exactas que Dios le dio a Moisés en la zarza ardiente. Dijeron: "El Dios de los hebreos nos ha salido al encuentro. Por favor, déjanos hacer un viaje de tres días para poder ofrecer sacrificios a Jehová nuestro Dios". Entonces añadieron que, si no iban, Jehová enviaría castigos a los hebreos en forma de enfermedad mortal o muerte en batalla.</w:t>
      </w:r>
    </w:p>
    <w:p>
      <w:pPr/>
      <w:r>
        <w:rPr>
          <w:lang w:val="es_ES" w:bidi="es_ES"/>
        </w:rPr>
      </w:r>
      <w:r>
        <w:rPr>
          <w:lang w:val="es_ES" w:bidi="es_ES"/>
        </w:rPr>
        <w:t>Pero el Faraón les respondió a Aarón y Moisés preguntándoles por qué estaban impidiendo que las personas realizaran su trabajo. El Faraón se dirigió a Moisés y Aarón por sus nombres. Es posible que haya estado seleccionándolos del grupo de ancianos de Israel, o que haya reconocido a Moisés como un antiguo príncipe egipcio y a Aarón como su hermano. Entonces el Faraón ordenó a Moisés, Aarón, a los ancianos que probablemente estaban con ellos y a todos los israelitas que regresaran a sus cargas o a los trabajos forzados. El rey continuó y llamó su atención diciendo: "¡Escúchenme! ¡Las personas que ahora viven en esta tierra son cada vez más numerosas, y ustedes quieren que dejen de trabajar y descansen!" La petición de Moisés y Aarón de que el Faraón dejara al pueblo hacer un viaje de tres días al desierto estaba en contra de la política del Faraón de hacer que los israelitas trabajaran muy duro para que algunos de ellos murieran. El viaje al desierto le daría descanso al pueblo, lo que el Faraón no quería que tuviera.</w:t>
      </w:r>
    </w:p>
    <w:p>
      <w:pPr/>
      <w:r>
        <w:rPr>
          <w:lang w:val="es_ES" w:bidi="es_ES"/>
        </w:rPr>
      </w:r>
      <w:r>
        <w:rPr>
          <w:lang w:val="es_ES" w:bidi="es_ES"/>
        </w:rPr>
        <w:t>La siguiente escena comienza ese "mismo día" en que el Faraón ordenó a los capataces o jefes del pueblo que controlaban los esclavos. Moisés y Aarón probablemente dejaron el palacio, pero el rey reaccionó de inmediato emitiendo un nuevo decreto. "El Faraón ordenó" puede significar: "El Faraón dio la orden". No necesariamente habló directamente con todos los capataces, jefes de los esclavos del pueblo y sus capataces, y el texto no nos dice cuántos había. Algunos de ellos pueden haber estado en el palacio en ese momento. El decreto del Faraón prohibía a los capataces, o a los supervisores, suministrarles paja a los esclavos israelitas para hacer ladrillos, como hacían antes. A partir de entonces, los israelitas tuvieron que recoger paja ellos mismos para hacer ladrillos. Sin embargo, el rey ordenó a los capataces, o jefes de esclavos, que no redujeran el número de ladrillos que exigían que los israelitas entregaran, a pesar de que ahora tendrían más trabajo.</w:t>
      </w:r>
    </w:p>
    <w:p>
      <w:pPr/>
      <w:r>
        <w:rPr>
          <w:lang w:val="es_ES" w:bidi="es_ES"/>
        </w:rPr>
      </w:r>
      <w:r>
        <w:rPr>
          <w:lang w:val="es_ES" w:bidi="es_ES"/>
        </w:rPr>
        <w:t xml:space="preserve">Deténganse aquí y, como grupo, miren una imagen de </w:t>
      </w:r>
      <w:r>
        <w:rPr>
          <w:lang w:val="es_ES" w:bidi="es_ES"/>
        </w:rPr>
        <w:t>ladrillos egipcios hechos de barro y paja</w:t>
      </w:r>
      <w:r>
        <w:rPr>
          <w:lang w:val="es_ES" w:bidi="es_ES"/>
        </w:rPr>
        <w:t>. Pausen este audio aquí.</w:t>
      </w:r>
    </w:p>
    <w:p>
      <w:pPr/>
      <w:r>
        <w:rPr>
          <w:lang w:val="es_ES" w:bidi="es_ES"/>
        </w:rPr>
      </w:r>
      <w:r>
        <w:rPr>
          <w:lang w:val="es_ES" w:bidi="es_ES"/>
        </w:rPr>
        <w:t>Entonces el Faraón dio una razón para su nuevo decreto. Dijo: "Porque son perezosos". La palabra "perezoso" es sarcástica e implica que los israelitas eran perezosos y no querían trabajar duro. Es por eso que el rey aumentó su carga de trabajo. El Faraón continuó diciendo: "Por lo tanto, claman: 'Vayamos y ofrezcamos sacrificio a nuestro Dios'". El rey estaba diciendo que, como resultado de no tener suficiente que hacer, los israelitas seguían pidiéndole o insistían en rogarle que los dejara ir al desierto y hacer sacrificios a su Dios. El Faraón omitió el nombre de Dios, Jehová. Al hacer esto, estaba comunicando que para él Jehová era simplemente "el dios que este pueblo adora", no un dios al que fuera a respetar o escuchar. Al Faraón no le gustaba ni respetaba a Jehová.</w:t>
      </w:r>
    </w:p>
    <w:p>
      <w:pPr/>
      <w:r>
        <w:rPr>
          <w:lang w:val="es_ES" w:bidi="es_ES"/>
        </w:rPr>
      </w:r>
      <w:r>
        <w:rPr>
          <w:lang w:val="es_ES" w:bidi="es_ES"/>
        </w:rPr>
        <w:t>Deténganse aquí y conversen sobre esta pregunta en grupo: El Faraón mostró con sus palabras que no respetaba ni le gustaba el Dios de los israelitas. Cuando a las personas con autoridad no les gusta o no respetan a alguien más, ¿cómo hablan de esa persona? Describan un momento en que alguien habló de alguien más de una manera irrespetuosa. Pausen este audio aquí.</w:t>
      </w:r>
    </w:p>
    <w:p>
      <w:pPr/>
      <w:r>
        <w:rPr>
          <w:lang w:val="es_ES" w:bidi="es_ES"/>
        </w:rPr>
      </w:r>
      <w:r>
        <w:rPr>
          <w:lang w:val="es_ES" w:bidi="es_ES"/>
        </w:rPr>
        <w:t>Entonces el rey ordenó a los capataces, o a los supervisores de esclavos, y a los jefes de cuadrilla que obligaran a los hombres, o al pueblo, a trabajar más duro que antes, y a mantenerse ocupados trabajando. Hizo eso para que los israelitas no miraran lo que él llamaba palabras de engaño. El propósito de la orden del rey de aumentar la carga de trabajo de los israelitas era "para que no tengan tiempo de escuchar palabras mentirosas". No está claro cuáles eran las palabras mentirosas. El rey puede haberse referido a las palabras de Moisés y Aarón, de que el Dios de los hebreos se había reunido con ellos, o a la petición de Moisés, Aarón y los líderes israelitas de dejar que el pueblo fuera y ofreciera sacrificios a Jehová en el desierto.</w:t>
      </w:r>
    </w:p>
    <w:p>
      <w:pPr/>
      <w:r>
        <w:rPr>
          <w:lang w:val="es_ES" w:bidi="es_ES"/>
        </w:rPr>
      </w:r>
      <w:r>
        <w:rPr>
          <w:lang w:val="es_ES" w:bidi="es_ES"/>
        </w:rPr>
        <w:t>Por lo tanto, los capataces, o capataces que supervisaban a los esclavos israelitas salieron a donde estaban trabajando los israelitas. La frase "salieron" no significa necesariamente que los capataces, o los capataces de esclavos, y los capataces estaban en el palacio en primer lugar. La frase puede significar simplemente que fueron a los israelitas. Informaron lo que el Faraón había ordenado. Dijeron: "Así dice el Faraón: 'No les daré paja. Vayan y recojan ustedes mismos su paja dondequiera que puedan encontrarla, pero su trabajo no se reducirá en lo mínimo'".</w:t>
      </w:r>
    </w:p>
    <w:p>
      <w:pPr/>
      <w:r>
        <w:rPr>
          <w:lang w:val="es_ES" w:bidi="es_ES"/>
        </w:rPr>
      </w:r>
      <w:r>
        <w:rPr>
          <w:lang w:val="es_ES" w:bidi="es_ES"/>
        </w:rPr>
        <w:t>Como resultado, el pueblo se dispersó por todo Egipto para buscar rastrojo para usarlo como paja. Estas personas probablemente incluían a todos los miembros de la familia israelita. Lo más probable es que necesitaran a todos los israelitas para ayudar a recoger la paja debido al trabajo adicional que el Faraón les había dado. Entonces, todos, en todas partes, fueron a buscar rastrojo que sirviera de sustituto de la paja.</w:t>
      </w:r>
    </w:p>
    <w:p>
      <w:pPr/>
      <w:r>
        <w:rPr>
          <w:lang w:val="es_ES" w:bidi="es_ES"/>
        </w:rPr>
      </w:r>
      <w:r>
        <w:rPr>
          <w:lang w:val="es_ES" w:bidi="es_ES"/>
        </w:rPr>
        <w:t xml:space="preserve">Deténganse aquí y, como grupo, miren las imágenes de </w:t>
      </w:r>
      <w:r>
        <w:rPr>
          <w:lang w:val="es_ES" w:bidi="es_ES"/>
        </w:rPr>
        <w:t>paja y rastrojo</w:t>
      </w:r>
      <w:r>
        <w:rPr>
          <w:lang w:val="es_ES" w:bidi="es_ES"/>
        </w:rPr>
        <w:t>. Pausen este audio aquí.</w:t>
      </w:r>
    </w:p>
    <w:p>
      <w:pPr/>
      <w:r>
        <w:rPr>
          <w:lang w:val="es_ES" w:bidi="es_ES"/>
        </w:rPr>
      </w:r>
      <w:r>
        <w:rPr>
          <w:lang w:val="es_ES" w:bidi="es_ES"/>
        </w:rPr>
        <w:t>Los capataces, o los que controlaban los esclavos egipcios, seguían presionando a los israelitas y a los capataces, diciendo: "Completen sus trabajos, sus tareas diarias cada día, como cuando había paja". Los capataces, o jefes de esclavos, estaban instando a los israelitas a terminar su cuota diaria de ladrillos. Estaban diciendo que los israelitas tenían que hacer cada día el mismo número de ladrillos que hacían cuando los egipcios les daban paja. El texto repite varias veces la idea de que los israelitas tenían que hacer el mismo número de ladrillos que antes. El autor lo hace a propósito para llamar la atención sobre esta situación.</w:t>
      </w:r>
    </w:p>
    <w:p>
      <w:pPr/>
      <w:r>
        <w:rPr>
          <w:lang w:val="es_ES" w:bidi="es_ES"/>
        </w:rPr>
      </w:r>
      <w:r>
        <w:rPr>
          <w:lang w:val="es_ES" w:bidi="es_ES"/>
        </w:rPr>
        <w:t>Los capataces, o los que explotaban a los esclavos, que habían puesto a los capataces israelitas al frente del pueblo de Israel, azotaban a los capataces. Les preguntaron: "¿Por qué no han completado el trabajo asignado de hacer ladrillos, hoy y ayer, como en el pasado?" Los propios capataces en realidad no estaban haciendo los ladrillos, sino que estaban obligando a otros israelitas a hacer el trabajo. Por lo tanto, el significado de la pregunta de los capataces, o de los jefes de esclavos, es: "¿Por qué no están obligando a los trabajadores a fabricar ayer y hoy la misma cantidad de ladrillos que hacían antes?"</w:t>
      </w:r>
    </w:p>
    <w:p>
      <w:pPr/>
      <w:r>
        <w:rPr>
          <w:lang w:val="es_ES" w:bidi="es_ES"/>
        </w:rPr>
      </w:r>
      <w:r>
        <w:rPr>
          <w:lang w:val="es_ES" w:bidi="es_ES"/>
        </w:rPr>
        <w:t>Entonces los capataces israelitas vinieron al rey para presentar una apelación. Los capataces vinieron a una audiencia con él y, en una queja educada, pero amarga, le preguntaron al rey: "¿Por qué haces esto a tus siervos? ¡No les están dando a tus siervos ninguna paja para hacer ladrillos, sino que nos están ordenando que hagamos ladrillos!" Los capataces probablemente entraron en el propio palacio para hablar con el rey. Los capataces añadieron con angustia: "Y ahora están golpeando a tus siervos, pero es tu propio pueblo el que tiene la culpa".</w:t>
      </w:r>
    </w:p>
    <w:p>
      <w:pPr/>
      <w:r>
        <w:rPr>
          <w:lang w:val="es_ES" w:bidi="es_ES"/>
        </w:rPr>
      </w:r>
      <w:r>
        <w:rPr>
          <w:lang w:val="es_ES" w:bidi="es_ES"/>
        </w:rPr>
        <w:t>Pero el Faraón respondió: "¡Son unos perezosos, nada más que perezosos!" Por eso siguen pidiendo: 'Vayamos y ofrezcamos sacrificios a Jehová". El rey enfatizó su disgusto con los capataces y los israelitas al repetir la palabra perezoso u ocioso. Entonces el rey ordenó a los capataces que regresaran a su trabajo y declaró que no recibirían ninguna paja. El Faraón también dijo que tendrían que entregar el mismo número de ladrillos. Esto significaba que los capataces tenían que asegurarse de que los israelitas hicieran diariamente el mismo número de ladrillos que hacían antes de que el rey emitiera su decreto.</w:t>
      </w:r>
    </w:p>
    <w:p>
      <w:pPr/>
      <w:r>
        <w:rPr>
          <w:lang w:val="es_ES" w:bidi="es_ES"/>
        </w:rPr>
      </w:r>
      <w:r>
        <w:rPr>
          <w:lang w:val="es_ES" w:bidi="es_ES"/>
        </w:rPr>
        <w:t>Deténganse aquí y conversen sobre esta pregunta en grupo: Aquí el Faraón enfatizó su disgusto al repetir la palabra "perezosos". ¿Cómo enfatizan los sentimientos intensos cuando cuentan una historia en su idioma? Pausen este audio aquí.</w:t>
      </w:r>
    </w:p>
    <w:p>
      <w:pPr/>
      <w:r>
        <w:rPr>
          <w:lang w:val="es_ES" w:bidi="es_ES"/>
        </w:rPr>
      </w:r>
      <w:r>
        <w:rPr>
          <w:lang w:val="es_ES" w:bidi="es_ES"/>
        </w:rPr>
        <w:t>Ahora los capataces israelitas se dieron cuenta de que ellos y los israelitas a su cargo estaban en problemas; estaban atrapados en una situación sin salida. Lo supieron cuando tanto el Faraón como los capataces egipcios dijeron: "Todavía deben fabricar cada día la misma cantidad de ladrillos que hacían antes".</w:t>
      </w:r>
    </w:p>
    <w:p>
      <w:pPr/>
      <w:r>
        <w:rPr>
          <w:lang w:val="es_ES" w:bidi="es_ES"/>
        </w:rPr>
      </w:r>
      <w:r>
        <w:rPr>
          <w:lang w:val="es_ES" w:bidi="es_ES"/>
        </w:rPr>
        <w:t>Mientras los capataces salían del palacio del Faraón, encontraron a Moisés y Aarón, que vinieron a encontrarse con ellos. Los capataces hablaron con Moisés y Aarón y los regañaron con ira, diciendo: "¡Que Jehová los mire y los juzgue! Nos han hecho abominables ante el Faraón y sus siervos, y han puesto una espada en su mano para matarnos." Los capataces estaban furiosos y estaban maldiciendo a Moisés y a Aarón. Parecían pensar que Moisés y Aarón habían ido en contra de la voluntad de Jehová, porque creían que Jehová no habría permitido todo este sufrimiento a menos que Moisés y Aarón lo desobedecieran. Y, por lo tanto, los capataces querían que Dios juzgara a Moisés y Aarón.</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5:1–21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siete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Aarón</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Capataces egipcios que rendían cuentas al Faraón</w:t>
      </w:r>
    </w:p>
    <w:p>
      <w:pPr>
        <w:pStyle w:val="ListBullet"/>
        <w:spacing w:line="240" w:lineRule="auto"/>
        <w:ind w:left="720"/>
      </w:pPr>
      <w:r>
        <w:rPr>
          <w:lang w:val="es_ES" w:bidi="es_ES"/>
        </w:rPr>
      </w:r>
      <w:r>
        <w:rPr>
          <w:lang w:val="es_ES" w:bidi="es_ES"/>
        </w:rPr>
        <w:t>Los capataces israelitas que informaban a los supervisores</w:t>
      </w:r>
    </w:p>
    <w:p>
      <w:pPr>
        <w:pStyle w:val="ListBullet"/>
        <w:spacing w:line="240" w:lineRule="auto"/>
        <w:ind w:left="720"/>
      </w:pPr>
      <w:r>
        <w:rPr>
          <w:lang w:val="es_ES" w:bidi="es_ES"/>
        </w:rPr>
      </w:r>
      <w:r>
        <w:rPr>
          <w:lang w:val="es_ES" w:bidi="es_ES"/>
        </w:rPr>
        <w:t>Y el pueblo, o los israelitas</w:t>
      </w:r>
    </w:p>
    <w:p>
      <w:pPr/>
      <w:r>
        <w:rPr>
          <w:lang w:val="es_ES" w:bidi="es_ES"/>
        </w:rPr>
      </w:r>
      <w:r>
        <w:rPr>
          <w:lang w:val="es_ES" w:bidi="es_ES"/>
        </w:rPr>
        <w:t>En grupo, actúen el texto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algunos puntos de la obra, detengan la actuación y pregunten a la persona que está interpretando el personaje, "¿Qué está sintiendo o pensando?" La gente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del drama y de las posibles respuestas:</w:t>
      </w:r>
    </w:p>
    <w:p>
      <w:pPr/>
      <w:r>
        <w:rPr>
          <w:lang w:val="es_ES" w:bidi="es_ES"/>
        </w:rPr>
      </w:r>
      <w:r>
        <w:rPr>
          <w:lang w:val="es_ES" w:bidi="es_ES"/>
        </w:rPr>
        <w:t>Entonces Aarón y Moisés fueron ante el rey de Egipto y dijeron: "Jehová Dios, a quien nosotros, el pueblo israelita, adoramos, te dice esto: '¡Deja que mi pueblo vaya al desierto, para que tenga un banquete para honrarme!'"</w:t>
      </w:r>
    </w:p>
    <w:p>
      <w:pPr/>
      <w:r>
        <w:rPr>
          <w:lang w:val="es_ES" w:bidi="es_ES"/>
        </w:rPr>
      </w:r>
      <w:r>
        <w:rPr>
          <w:lang w:val="es_ES" w:bidi="es_ES"/>
        </w:rPr>
        <w:t>Pero el rey dijo: "¿Quién es Jehová? ¿Por qué debería prestarle atención a lo que dice y dejar ir al pueblo israelita? ¡No conozco a Jehová! Y además, no dejaré ir al pueblo israelita!"</w:t>
      </w:r>
    </w:p>
    <w:p>
      <w:pPr/>
      <w:r>
        <w:rPr>
          <w:lang w:val="es_ES" w:bidi="es_ES"/>
        </w:rPr>
      </w:r>
      <w:r>
        <w:rPr>
          <w:lang w:val="es_ES" w:bidi="es_ES"/>
        </w:rPr>
        <w:t>Moisés y Aarón respondieron: "Jehová Dios, a quien nosotros los hebreos adoramos, se nos ha aparecido y nos ha dicho qué debemos decirle. Por lo tanto, les pedimos que nos dejen ir en un viaje de tres días al desierto. Debemos ofrecer sacrificios a Jehová Dios allí. Si no hacemos eso, hará que muramos de enfermedades o de ataques de nuestros enemigos". Pero el rey de Egipto les dijo: "Moisés y Aarón, ¿por qué están impidiendo que el pueblo israelita trabaje? Diles a esos esclavos que regresen a trabajar!" El rey también dijo: "Escúchenme! Ustedes, las personas que ahora viven en esta tierra, son más numerosas, ¡y quieren que dejen de trabajar y descansen!"</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y a Aarón: "¿Qué estás sintiendo o pensando?" Las personas podrían responder cosas como "¿Qué debemos hacer ahora? ¿Cómo podemos obedecer a Jehová?" o "¡El Faraón no conoce a Jehová y se burla de él!" o "El Faraón quiere que el pueblo hebreo muera. ¡Piensa que hay demasiados de nosotros!"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Ese mismo día, el rey ordenó a los capataces egipcios de esclavos y a los capataces israelitas que supervisaban a los esclavos: "No continúen dándole paja al pueblo israelita para hacer ladrillos, como han hecho anteriormente. Hagan que vayan a los campos y recojan paja para sí mismos. Pero exijan que hagan el mismo número de ladrillos que hacían antes. No disminuyan el número en absoluto. No tienen suficiente trabajo que hacer. Esa es la razón por la que me están pidiendo que los deje ir al desierto para ofrecer sacrificios a su Dios. ¡Obliguen a los hombres a trabajar más duro, para que no tengan tiempo de escuchar las mentiras de sus líderes!"</w:t>
      </w:r>
    </w:p>
    <w:p>
      <w:pPr/>
      <w:r>
        <w:rPr>
          <w:lang w:val="es_ES" w:bidi="es_ES"/>
        </w:rPr>
      </w:r>
      <w:r>
        <w:rPr>
          <w:lang w:val="es_ES" w:bidi="es_ES"/>
        </w:rPr>
        <w:t>Por lo tanto, los capataces egipcios y los capataces israelitas fueron a donde estaba el pueblo israelita y les dijeron: "El rey ha dicho que ya no les dará ninguna paja. Por lo tanto, ustedes mismos deben ir y recoger paja dondequiera que puedan encontrarla. Pero todavía deben seguir trabajando para hacer el mismo número de ladrillos que antes".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las personas que interpretan a los israelitas: "¿Qué están sintiendo o pensando?" Las personas podrían responder cosas como: "¡Ay de nosotros! ¿Cómo podemos suministrar el mismo número de ladrillos que antes?" o "Ahora tenemos que sacar el rastrojo, pero dónde lo encontramos? ¿Cómo podemos trabajar aún más duro?" o "¿Por qué los egipcios nos odian tanto? ¡Éramos pastores pacíficos y nos convirtieron en esclavos miserables!"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Por lo tanto, el pueblo israelita fue por todo Egipto para encontrar paja. Los jefes de esclavos seguían presionándolos: "¡Terminen el trabajo que se les requiere que hagan cada día, haciendo la misma cantidad de ladrillos que hacían antes, cuando les dimos paja!" Cuando no podían hacer eso, los jefes de esclavos hicieron que otros golpearan a los capataces israelitas con palos, y les preguntaron: "¿Por qué todos los hombres que están supervisando no han podido hacer hoy el mismo número de ladrillos que hacían antes?"</w:t>
      </w:r>
    </w:p>
    <w:p>
      <w:pPr/>
      <w:r>
        <w:rPr>
          <w:lang w:val="es_ES" w:bidi="es_ES"/>
        </w:rPr>
      </w:r>
      <w:r>
        <w:rPr>
          <w:lang w:val="es_ES" w:bidi="es_ES"/>
        </w:rPr>
        <w:t>Entonces los capataces israelitas fueron ante el rey y se quejaron, diciendo: "¿Por qué nos están tratando de esta manera? Ahora no nos están dando ninguna paja para hacer ladrillos, pero siguen ordenándonos que hagamos ladrillos. Y ahora a veces nos golpean. ¡Pero es culpa de sus propios jefes de esclavos que no podamos hacer tantos ladrillos como antes!" Pero el rey dijo: "¡Son perezosos y no quieren trabajar! Es por eso que siguen diciendo: 'Permítenos ir al desierto y ofrecer sacrificios a Jehová'. ¡Así que vayan y regresen al trabajo! No les vamos a dar ninguna paja, ¡pero deben seguir haciendo el mismo número de ladrillos!"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los capataces israelitas: "¿Qué estás sintiendo o pensando?" Las personas podrían responder cosas como: "¡Esta es una situación desesperada! ¡Nosotros y el pueblo estamos en problemas!" o "¡El Faraón no nos va a ayudar! Entonces, ¿qué podemos hacer?" o "¡Pensábamos que Jehová se había enterado de nuestra miseria y nos iba a sacar! ¡Moisés y Aarón tienen la culpa! ¡Que Jehová los juzgue!"</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Los capataces israelitas se dieron cuenta de que estaban en una situación difícil, porque se les había dicho: "No vamos a disminuir el número de ladrillos que deben hacer cada día". Mientras dejaban el palacio del rey, se encontraron con Aarón y Moisés, que los estaban esperando allí. Les dijeron a Aarón y a Moisés: "Jehová ha visto lo que ustedes dos han hecho. ¡Los castigará, porque han hecho que el rey y sus funcionarios nos desprecien! ¡Les han dado una excusa para matarnos!"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las personas que interpretan a Moisés y a Aarón: "¿Qué están sintiendo o pensando?" La persona podría responder cosas como: "Los capataces no cambiaron el corazón del Faraón. ¡Y nos están culpando por el decreto del rey!" o "¡Nos están maldiciendo y quieren que Dios nos juzgue! ¡Pero solo dijimos lo que Jehová nos dijo que dijéramos al Faraón!" o "¿Qué debemos hacer? Tenemos que hablar con Jehová".</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5:1–21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lang w:val="es_ES" w:bidi="es_ES"/>
        </w:rPr>
        <w:t xml:space="preserve">Después de que Moisés y Aarón fueron y dijeron al </w:t>
      </w:r>
      <w:r>
        <w:rPr>
          <w:b/>
          <w:lang w:val="es_ES" w:bidi="es_ES"/>
        </w:rPr>
        <w:t>Faraón</w:t>
      </w:r>
      <w:r>
        <w:rPr>
          <w:lang w:val="es_ES" w:bidi="es_ES"/>
        </w:rPr>
        <w:t xml:space="preserve">: "Así dice </w:t>
      </w:r>
      <w:r>
        <w:rPr>
          <w:b/>
          <w:lang w:val="es_ES" w:bidi="es_ES"/>
        </w:rPr>
        <w:t>Jehová</w:t>
      </w:r>
      <w:r>
        <w:rPr>
          <w:lang w:val="es_ES" w:bidi="es_ES"/>
        </w:rPr>
        <w:t xml:space="preserve">, el </w:t>
      </w:r>
      <w:r>
        <w:rPr>
          <w:lang w:val="es_ES" w:bidi="es_ES"/>
        </w:rPr>
        <w:t>Dios</w:t>
      </w:r>
      <w:r>
        <w:rPr>
          <w:lang w:val="es_ES" w:bidi="es_ES"/>
        </w:rPr>
        <w:t xml:space="preserve"> de </w:t>
      </w:r>
      <w:r>
        <w:rPr>
          <w:b/>
          <w:lang w:val="es_ES" w:bidi="es_ES"/>
        </w:rPr>
        <w:t>Israel</w:t>
      </w:r>
      <w:r>
        <w:rPr>
          <w:lang w:val="es_ES" w:bidi="es_ES"/>
        </w:rPr>
        <w:t xml:space="preserve">: 'Deja ir a mi pueblo, para que pueda celebrar un banquete para mí en el </w:t>
      </w:r>
      <w:r>
        <w:rPr>
          <w:b/>
          <w:lang w:val="es_ES" w:bidi="es_ES"/>
        </w:rPr>
        <w:t>desierto</w:t>
      </w:r>
      <w:r>
        <w:rPr>
          <w:lang w:val="es_ES" w:bidi="es_ES"/>
        </w:rPr>
        <w:t xml:space="preserve">'". Usen la misma palabra o frase para Faraón que usaron en los pasajes anteriores. Para obtener más información sobre el </w:t>
      </w:r>
      <w:r>
        <w:rPr>
          <w:lang w:val="es_ES" w:bidi="es_ES"/>
        </w:rPr>
        <w:t>Faraón</w:t>
      </w:r>
      <w:r>
        <w:rPr>
          <w:lang w:val="es_ES" w:bidi="es_ES"/>
        </w:rPr>
        <w:t>, consulten el Glosario Principal.</w:t>
      </w:r>
    </w:p>
    <w:p>
      <w:pPr/>
      <w:r>
        <w:rPr>
          <w:lang w:val="es_ES" w:bidi="es_ES"/>
        </w:rPr>
      </w:r>
      <w:r>
        <w:rPr>
          <w:lang w:val="es_ES" w:bidi="es_ES"/>
        </w:rPr>
        <w:t xml:space="preserve">Usen la misma palabra o frase para </w:t>
      </w:r>
      <w:r>
        <w:rPr>
          <w:b/>
          <w:lang w:val="es_ES" w:bidi="es_ES"/>
        </w:rPr>
        <w:t>Jehová</w:t>
      </w:r>
      <w:r>
        <w:rPr>
          <w:lang w:val="es_ES" w:bidi="es_ES"/>
        </w:rPr>
        <w:t xml:space="preserve"> que usaron en los pasajes anteriores. Para obtener más información sobre </w:t>
      </w:r>
      <w:r>
        <w:rPr>
          <w:lang w:val="es_ES" w:bidi="es_ES"/>
        </w:rPr>
        <w:t>Jehová</w:t>
      </w:r>
      <w:r>
        <w:rPr>
          <w:lang w:val="es_ES" w:bidi="es_ES"/>
        </w:rPr>
        <w:t>, consulten el Glosario Principal.</w:t>
      </w:r>
    </w:p>
    <w:p>
      <w:pPr/>
      <w:r>
        <w:rPr>
          <w:lang w:val="es_ES" w:bidi="es_ES"/>
        </w:rPr>
      </w:r>
      <w:r>
        <w:rPr>
          <w:lang w:val="es_ES" w:bidi="es_ES"/>
        </w:rPr>
        <w:t xml:space="preserve">La palabra </w:t>
      </w:r>
      <w:r>
        <w:rPr>
          <w:b/>
          <w:lang w:val="es_ES" w:bidi="es_ES"/>
        </w:rPr>
        <w:t>Israel</w:t>
      </w:r>
      <w:r>
        <w:rPr>
          <w:lang w:val="es_ES" w:bidi="es_ES"/>
        </w:rPr>
        <w:t xml:space="preserve"> tiene varios significados diferentes en la Biblia. Aquí la palabra Israel se refiere al pueblo de Israel, o a los </w:t>
      </w:r>
      <w:r>
        <w:rPr>
          <w:lang w:val="es_ES" w:bidi="es_ES"/>
        </w:rPr>
        <w:t>israelitas</w:t>
      </w:r>
      <w:r>
        <w:rPr>
          <w:lang w:val="es_ES" w:bidi="es_ES"/>
        </w:rPr>
        <w:t xml:space="preserve"> que descendieron del hombre Israel o Jacob. Usen la misma palabra o frase para Israel que usaron en los pasajes anteriores. Para obtener más información sobre </w:t>
      </w:r>
      <w:r>
        <w:rPr>
          <w:lang w:val="es_ES" w:bidi="es_ES"/>
        </w:rPr>
        <w:t>Israel</w:t>
      </w:r>
      <w:r>
        <w:rPr>
          <w:lang w:val="es_ES" w:bidi="es_ES"/>
        </w:rPr>
        <w:t>, consulten el Glosario Principal.</w:t>
      </w:r>
    </w:p>
    <w:p>
      <w:pPr/>
      <w:r>
        <w:rPr>
          <w:lang w:val="es_ES" w:bidi="es_ES"/>
        </w:rPr>
      </w:r>
      <w:r>
        <w:rPr>
          <w:lang w:val="es_ES" w:bidi="es_ES"/>
        </w:rPr>
        <w:t xml:space="preserve">Usen la misma palabra o frase para </w:t>
      </w:r>
      <w:r>
        <w:rPr>
          <w:b/>
          <w:lang w:val="es_ES" w:bidi="es_ES"/>
        </w:rPr>
        <w:t>desierto</w:t>
      </w:r>
      <w:r>
        <w:rPr>
          <w:lang w:val="es_ES" w:bidi="es_ES"/>
        </w:rPr>
        <w:t xml:space="preserve"> que usaron en los pasajes anteriores. Para obtener más información sobre el </w:t>
      </w:r>
      <w:r>
        <w:rPr>
          <w:lang w:val="es_ES" w:bidi="es_ES"/>
        </w:rPr>
        <w:t>desierto</w:t>
      </w:r>
      <w:r>
        <w:rPr>
          <w:lang w:val="es_ES" w:bidi="es_ES"/>
        </w:rPr>
        <w:t>, consulten el Glosario Principal.</w:t>
      </w:r>
    </w:p>
    <w:p>
      <w:pPr/>
      <w:r>
        <w:rPr>
          <w:lang w:val="es_ES" w:bidi="es_ES"/>
        </w:rPr>
      </w:r>
      <w:r>
        <w:rPr>
          <w:lang w:val="es_ES" w:bidi="es_ES"/>
        </w:rPr>
        <w:t xml:space="preserve">Entonces Moisés y Aarón dijeron al Faraón: "El Dios de los </w:t>
      </w:r>
      <w:r>
        <w:rPr>
          <w:b/>
          <w:lang w:val="es_ES" w:bidi="es_ES"/>
        </w:rPr>
        <w:t>hebreos</w:t>
      </w:r>
      <w:r>
        <w:rPr>
          <w:lang w:val="es_ES" w:bidi="es_ES"/>
        </w:rPr>
        <w:t xml:space="preserve"> se ha reunido con nosotros. Por favor, déjanos ir en un viaje de tres días al desierto para que podamos </w:t>
      </w:r>
      <w:r>
        <w:rPr>
          <w:b/>
          <w:lang w:val="es_ES" w:bidi="es_ES"/>
        </w:rPr>
        <w:t>ofrecer sacrificios</w:t>
      </w:r>
      <w:r>
        <w:rPr>
          <w:lang w:val="es_ES" w:bidi="es_ES"/>
        </w:rPr>
        <w:t xml:space="preserve"> a Jehová, nuestro Dios". Hebreos se refiere al mismo grupo de personas que los israelitas. Usen la misma palabra o frase para hebreos que usaron en los pasajes anteriores. Para obtener más información sobre los </w:t>
      </w:r>
      <w:r>
        <w:rPr>
          <w:lang w:val="es_ES" w:bidi="es_ES"/>
        </w:rPr>
        <w:t>hebreos</w:t>
      </w:r>
      <w:r>
        <w:rPr>
          <w:lang w:val="es_ES" w:bidi="es_ES"/>
        </w:rPr>
        <w:t>, consulten el Glosario Principal.</w:t>
      </w:r>
    </w:p>
    <w:p>
      <w:pPr/>
      <w:r>
        <w:rPr>
          <w:lang w:val="es_ES" w:bidi="es_ES"/>
        </w:rPr>
      </w:r>
      <w:r>
        <w:rPr>
          <w:lang w:val="es_ES" w:bidi="es_ES"/>
        </w:rPr>
        <w:t xml:space="preserve">Usen la misma palabra o frase para </w:t>
      </w:r>
      <w:r>
        <w:rPr>
          <w:b/>
          <w:lang w:val="es_ES" w:bidi="es_ES"/>
        </w:rPr>
        <w:t>sacrificio</w:t>
      </w:r>
      <w:r>
        <w:rPr>
          <w:lang w:val="es_ES" w:bidi="es_ES"/>
        </w:rPr>
        <w:t xml:space="preserve"> que usaron en los pasajes anteriores. Para más información sobre el </w:t>
      </w:r>
      <w:r>
        <w:rPr>
          <w:lang w:val="es_ES" w:bidi="es_ES"/>
        </w:rPr>
        <w:t>sacrificio</w:t>
      </w:r>
      <w:r>
        <w:rPr>
          <w:lang w:val="es_ES" w:bidi="es_ES"/>
        </w:rPr>
        <w:t>, consulte el Glosario Principal.</w:t>
      </w:r>
    </w:p>
    <w:p>
      <w:pPr/>
      <w:r>
        <w:rPr>
          <w:lang w:val="es_ES" w:bidi="es_ES"/>
        </w:rPr>
      </w:r>
      <w:r>
        <w:rPr>
          <w:lang w:val="es_ES" w:bidi="es_ES"/>
        </w:rPr>
        <w:t xml:space="preserve">El mismo día, el Faraón ordenó a los </w:t>
      </w:r>
      <w:r>
        <w:rPr>
          <w:b/>
          <w:lang w:val="es_ES" w:bidi="es_ES"/>
        </w:rPr>
        <w:t>supervisores</w:t>
      </w:r>
      <w:r>
        <w:rPr>
          <w:lang w:val="es_ES" w:bidi="es_ES"/>
        </w:rPr>
        <w:t xml:space="preserve"> del pueblo y a sus </w:t>
      </w:r>
      <w:r>
        <w:rPr>
          <w:b/>
          <w:lang w:val="es_ES" w:bidi="es_ES"/>
        </w:rPr>
        <w:t>capataces</w:t>
      </w:r>
      <w:r>
        <w:rPr>
          <w:lang w:val="es_ES" w:bidi="es_ES"/>
        </w:rPr>
        <w:t xml:space="preserve">: "Ya no le darán </w:t>
      </w:r>
      <w:r>
        <w:rPr>
          <w:b/>
          <w:lang w:val="es_ES" w:bidi="es_ES"/>
        </w:rPr>
        <w:t>paja</w:t>
      </w:r>
      <w:r>
        <w:rPr>
          <w:lang w:val="es_ES" w:bidi="es_ES"/>
        </w:rPr>
        <w:t xml:space="preserve"> al pueblo para hacer </w:t>
      </w:r>
      <w:r>
        <w:rPr>
          <w:b/>
          <w:lang w:val="es_ES" w:bidi="es_ES"/>
        </w:rPr>
        <w:t>ladrillos</w:t>
      </w:r>
      <w:r>
        <w:rPr>
          <w:lang w:val="es_ES" w:bidi="es_ES"/>
        </w:rPr>
        <w:t>, como en el pasado; que vayan ellos mismos a recoger la paja".</w:t>
      </w:r>
    </w:p>
    <w:p>
      <w:pPr/>
      <w:r>
        <w:rPr>
          <w:lang w:val="es_ES" w:bidi="es_ES"/>
        </w:rPr>
      </w:r>
      <w:r>
        <w:rPr>
          <w:lang w:val="es_ES" w:bidi="es_ES"/>
        </w:rPr>
        <w:t>Los capataces eran esclavistas egipcios que eran directamente responsables ante el rey. Usen la misma palabra o frase para capataces que usaron en los pasajes anteriores.</w:t>
      </w:r>
    </w:p>
    <w:p>
      <w:pPr/>
      <w:r>
        <w:rPr>
          <w:lang w:val="es_ES" w:bidi="es_ES"/>
        </w:rPr>
      </w:r>
      <w:r>
        <w:rPr>
          <w:lang w:val="es_ES" w:bidi="es_ES"/>
        </w:rPr>
        <w:t xml:space="preserve">Los capataces eran israelitas cuya responsabilidad era mantener a los </w:t>
      </w:r>
      <w:r>
        <w:rPr>
          <w:lang w:val="es_ES" w:bidi="es_ES"/>
        </w:rPr>
        <w:t>esclavos</w:t>
      </w:r>
      <w:r>
        <w:rPr>
          <w:lang w:val="es_ES" w:bidi="es_ES"/>
        </w:rPr>
        <w:t xml:space="preserve"> trabajando. Rendían cuentas a los capataces egipcios.</w:t>
      </w:r>
    </w:p>
    <w:p>
      <w:pPr/>
      <w:r>
        <w:rPr>
          <w:lang w:val="es_ES" w:bidi="es_ES"/>
        </w:rPr>
      </w:r>
      <w:r>
        <w:rPr>
          <w:lang w:val="es_ES" w:bidi="es_ES"/>
        </w:rPr>
        <w:t xml:space="preserve">Deténganse aquí y conversen en grupo sobre qué palabra o frase usarán para </w:t>
      </w:r>
      <w:r>
        <w:rPr>
          <w:b/>
          <w:lang w:val="es_ES" w:bidi="es_ES"/>
        </w:rPr>
        <w:t>capataces</w:t>
      </w:r>
      <w:r>
        <w:rPr>
          <w:lang w:val="es_ES" w:bidi="es_ES"/>
        </w:rPr>
        <w:t>. Pausen este audio aquí.</w:t>
      </w:r>
    </w:p>
    <w:p>
      <w:pPr/>
      <w:r>
        <w:rPr>
          <w:lang w:val="es_ES" w:bidi="es_ES"/>
        </w:rPr>
      </w:r>
      <w:r>
        <w:rPr>
          <w:lang w:val="es_ES" w:bidi="es_ES"/>
        </w:rPr>
        <w:t xml:space="preserve">Los </w:t>
      </w:r>
      <w:r>
        <w:rPr>
          <w:b/>
          <w:lang w:val="es_ES" w:bidi="es_ES"/>
        </w:rPr>
        <w:t>ladrillos</w:t>
      </w:r>
      <w:r>
        <w:rPr>
          <w:lang w:val="es_ES" w:bidi="es_ES"/>
        </w:rPr>
        <w:t xml:space="preserve"> en el antiguo Egipto eran bloques rectangulares planos de barro secado al sol o arcilla mezclada con paja, que las personas usaban para construir paredes y edificios. Las personas colocaban ladrillos unos encima de otros con una capa de barro en el medio como mortero. Usen la misma palabra o frase para ladrillos que usaron en los pasajes anteriores.</w:t>
      </w:r>
    </w:p>
    <w:p>
      <w:pPr/>
      <w:r>
        <w:rPr>
          <w:lang w:val="es_ES" w:bidi="es_ES"/>
        </w:rPr>
      </w:r>
      <w:r>
        <w:rPr>
          <w:lang w:val="es_ES" w:bidi="es_ES"/>
        </w:rPr>
        <w:t xml:space="preserve">Deténganse aquí y, como grupo, miren una imagen de </w:t>
      </w:r>
      <w:r>
        <w:rPr>
          <w:lang w:val="es_ES" w:bidi="es_ES"/>
        </w:rPr>
        <w:t>ladrillos egipcios hechos de barro y paja</w:t>
      </w:r>
      <w:r>
        <w:rPr>
          <w:lang w:val="es_ES" w:bidi="es_ES"/>
        </w:rPr>
        <w:t>. Pausen este audio aquí.</w:t>
      </w:r>
    </w:p>
    <w:p>
      <w:pPr/>
      <w:r>
        <w:rPr>
          <w:lang w:val="es_ES" w:bidi="es_ES"/>
        </w:rPr>
      </w:r>
      <w:r>
        <w:rPr>
          <w:lang w:val="es_ES" w:bidi="es_ES"/>
        </w:rPr>
        <w:t xml:space="preserve">La </w:t>
      </w:r>
      <w:r>
        <w:rPr>
          <w:b/>
          <w:lang w:val="es_ES" w:bidi="es_ES"/>
        </w:rPr>
        <w:t>paja</w:t>
      </w:r>
      <w:r>
        <w:rPr>
          <w:lang w:val="es_ES" w:bidi="es_ES"/>
        </w:rPr>
        <w:t xml:space="preserve"> se refiere a pedazos cortados de los tallos de trigo o cebada después de que las personas cosecharon el grano. Sirvió a un doble propósito: hacía que el barro se uniera en un solo grumo, y produjo una sustancia que fortaleció los ladrillos secos.</w:t>
      </w:r>
    </w:p>
    <w:p>
      <w:pPr/>
      <w:r>
        <w:rPr>
          <w:lang w:val="es_ES" w:bidi="es_ES"/>
        </w:rPr>
      </w:r>
      <w:r>
        <w:rPr>
          <w:lang w:val="es_ES" w:bidi="es_ES"/>
        </w:rPr>
        <w:t>Usen la misma palabra o frase para paja que usaron en los pasajes anteriores.</w:t>
      </w:r>
    </w:p>
    <w:p>
      <w:pPr/>
      <w:r>
        <w:rPr>
          <w:lang w:val="es_ES" w:bidi="es_ES"/>
        </w:rPr>
      </w:r>
      <w:r>
        <w:rPr>
          <w:lang w:val="es_ES" w:bidi="es_ES"/>
        </w:rPr>
        <w:t xml:space="preserve">Por lo tanto, el pueblo se dispersó por toda la tierra de Egipto para recoger </w:t>
      </w:r>
      <w:r>
        <w:rPr>
          <w:b/>
          <w:lang w:val="es_ES" w:bidi="es_ES"/>
        </w:rPr>
        <w:t>rastrojo</w:t>
      </w:r>
      <w:r>
        <w:rPr>
          <w:lang w:val="es_ES" w:bidi="es_ES"/>
        </w:rPr>
        <w:t xml:space="preserve"> que sirviera de paja. El rastrojo es el tallo muy corto que queda de las plantas después de la cosecha: la parte entre la raíz y el lugar donde la guadaña o la hoz cortaron la planta.</w:t>
      </w:r>
    </w:p>
    <w:p>
      <w:pPr/>
      <w:r>
        <w:rPr>
          <w:lang w:val="es_ES" w:bidi="es_ES"/>
        </w:rPr>
      </w:r>
      <w:r>
        <w:rPr>
          <w:lang w:val="es_ES" w:bidi="es_ES"/>
        </w:rPr>
        <w:t>Deténganse aquí y conversen en grupo sobre qué palabra o frase usarán para rastrojo.</w:t>
      </w:r>
    </w:p>
    <w:p>
      <w:pPr/>
      <w:r>
        <w:rPr>
          <w:lang w:val="es_ES" w:bidi="es_ES"/>
        </w:rPr>
      </w:r>
      <w:r>
        <w:rPr>
          <w:lang w:val="es_ES" w:bidi="es_ES"/>
        </w:rPr>
        <w:t xml:space="preserve">Deténganse aquí y, como grupo, miren las imágenes de </w:t>
      </w:r>
      <w:r>
        <w:rPr>
          <w:lang w:val="es_ES" w:bidi="es_ES"/>
        </w:rPr>
        <w:t>paja y rastrojo</w:t>
      </w:r>
      <w:r>
        <w:rPr>
          <w:lang w:val="es_ES" w:bidi="es_ES"/>
        </w:rPr>
        <w:t>. Pausen este audio aquí.</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les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Éxodo 5:22–6:13</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5:22–6:13 y guárdenlo en sus corazones.</w:t>
      </w:r>
    </w:p>
    <w:p>
      <w:pPr/>
      <w:r>
        <w:rPr>
          <w:lang w:val="es_ES" w:bidi="es_ES"/>
        </w:rPr>
      </w:r>
      <w:r>
        <w:rPr>
          <w:lang w:val="es_ES" w:bidi="es_ES"/>
        </w:rPr>
        <w:t>Escuchen una versión en audio de Éxodo 5:22–6:13 tres veces, en tres traducciones diferentes, si es posible.</w:t>
      </w:r>
    </w:p>
    <w:p>
      <w:pPr/>
      <w:r>
        <w:rPr>
          <w:lang w:val="es_ES" w:bidi="es_ES"/>
        </w:rPr>
      </w:r>
      <w:r>
        <w:rPr>
          <w:lang w:val="es_ES" w:bidi="es_ES"/>
        </w:rPr>
        <w:t>Pausen este audio aquí.</w:t>
      </w:r>
    </w:p>
    <w:p>
      <w:pPr/>
      <w:r>
        <w:rPr>
          <w:lang w:val="es_ES" w:bidi="es_ES"/>
        </w:rPr>
      </w:r>
      <w:r>
        <w:rPr>
          <w:lang w:val="es_ES" w:bidi="es_ES"/>
        </w:rPr>
        <w:t>Ahora, como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pasaje? Pausen este audio aquí.</w:t>
      </w:r>
    </w:p>
    <w:p>
      <w:pPr>
        <w:pStyle w:val="ListBullet"/>
        <w:spacing w:line="240" w:lineRule="auto"/>
        <w:ind w:left="720"/>
      </w:pPr>
      <w:r>
        <w:rPr>
          <w:lang w:val="es_ES" w:bidi="es_ES"/>
        </w:rPr>
      </w:r>
      <w:r>
        <w:rPr>
          <w:lang w:val="es_ES" w:bidi="es_ES"/>
        </w:rPr>
        <w:t>¿Qué nos dice este texto acerca de Dios? Pausen este audio aquí.</w:t>
      </w:r>
    </w:p>
    <w:p>
      <w:pPr>
        <w:pStyle w:val="ListBullet"/>
        <w:spacing w:line="240" w:lineRule="auto"/>
        <w:ind w:left="720"/>
      </w:pPr>
      <w:r>
        <w:rPr>
          <w:lang w:val="es_ES" w:bidi="es_ES"/>
        </w:rPr>
      </w:r>
      <w:r>
        <w:rPr>
          <w:lang w:val="es_ES" w:bidi="es_ES"/>
        </w:rPr>
        <w:t>¿Qué nos dice este texto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5:22–6:13 en la traducción que sea más fácil de entender.</w:t>
      </w:r>
    </w:p>
    <w:p>
      <w:pPr/>
      <w:r>
        <w:rPr>
          <w:lang w:val="es_ES" w:bidi="es_ES"/>
        </w:rPr>
      </w:r>
      <w:r>
        <w:rPr>
          <w:lang w:val="es_ES" w:bidi="es_ES"/>
        </w:rPr>
        <w:t>En el pasaje anterior, Moisés y Aarón le dijeron al Faraón que Jehová, el Dios de los hebreos, quería que el Faraón dejara que los israelitas fueran y ofrecieran sacrificios a Jehová en el desierto. El Faraón se negó e hizo que el trabajo de los esclavos israelitas fuera aún más difícil. Emitió un decreto que exigía que los esclavos israelitas recogieran su propio rastrojo para usarlo como paja para hacer ladrillos. Pero el Faraón esperaba que produjeran el mismo número de ladrillos que antes. Cuando los israelitas no produjeron su cuota de ladrillos, los egipcios golpearon a los capataces israelitas. Los capataces se quejaron ante el Faraón sobre la situación. Pero el Faraón no retrocedió y los capataces culparon a Moisés y a Aarón por sus dificultades. Los capataces maldijeron a Moisés y a Aarón diciendo que Dios debía juzgarlos.</w:t>
      </w:r>
    </w:p>
    <w:p>
      <w:pPr/>
      <w:r>
        <w:rPr>
          <w:lang w:val="es_ES" w:bidi="es_ES"/>
        </w:rPr>
      </w:r>
      <w:r>
        <w:rPr>
          <w:lang w:val="es_ES" w:bidi="es_ES"/>
        </w:rPr>
        <w:t>Entonces Moisés se volvió hacia Jehová y oró ante él. Dijo a Jehová con desesperación: "Oh Señor, o amo, ¿por qué has traído daño a este pueblo?" Moisés no esperaba que Jehová respondiera a su pregunta. Era más como un lamento. En él, acusó a Jehová de permitir las dificultades que el Faraón trajo entonces sobre los israelitas. Moisés estaba infeliz y decepcionado por lo que había sucedido. Jehová le había dicho que esperara la terquedad del Faraón, pero él no esperaba las acciones crueles del Faraón contra los israelitas como resultado de haber hablado con él. Es por eso que Moisés le preguntó a Jehová durante su oración: "¿Por qué me enviaste en una misión así?" Moisés continuó: "Y desde el momento en que fui ante el Faraón para hablar en tu nombre, él ha tratado a tu pueblo cruelmente. ¡Y no has hecho nada para ayudarlos!" La frase "desde el momento en que fui ante el Faraón" implica que pasó una cantidad significativa de tiempo entre la audiencia de Moisés con el Faraón y el momento en que estaba hablando con Jehová. Moisés esperaba que la liberación prometida de Jehová sucediera rápidamente y no implicara contratiempos o decepciones.</w:t>
      </w:r>
    </w:p>
    <w:p>
      <w:pPr/>
      <w:r>
        <w:rPr>
          <w:lang w:val="es_ES" w:bidi="es_ES"/>
        </w:rPr>
      </w:r>
      <w:r>
        <w:rPr>
          <w:lang w:val="es_ES" w:bidi="es_ES"/>
        </w:rPr>
        <w:t>Deténganse aquí y cuenten al grupo una historia sobre un momento en que alguien les pidió que hicieran algo realmente difícil que estaba por encima de sus capacidades. Pausen este audio aquí.</w:t>
      </w:r>
    </w:p>
    <w:p>
      <w:pPr/>
      <w:r>
        <w:rPr>
          <w:lang w:val="es_ES" w:bidi="es_ES"/>
        </w:rPr>
      </w:r>
      <w:r>
        <w:rPr>
          <w:lang w:val="es_ES" w:bidi="es_ES"/>
        </w:rPr>
        <w:t>Jehová le respondió a Moisés, diciendo que a partir de entonces Moisés vería lo que Jehová haría al Faraón. Jehová realizaría sus poderosos actos sobre el Faraón y Egipto sin retrasarse más. Jehová continuó: "Debido a mi mano poderosa, el Faraón dejará ir a mi pueblo Israel, debido a mi mano poderosa expulsará al pueblo de su tierra". Jehová estaba diciendo: "Obligaré poderosamente al Faraón a que deje ir a mi pueblo. ¡De hecho, por mi poder obligaré al Faraón a expulsar a Israel de su tierra!" Jehová le respondió a Moisés refiriéndose a la promesa original que le había hecho en la zarza ardiente. La promesa era que se necesitaría algo más grande que el poder humano para lograr que el Faraón dejara ir a los israelitas. Aquí Jehová prometió a Moisés que obligaría al Faraón a dejar que los israelitas salieran de Egipto, no solo a ir a una fiesta de tres días. Jehová obligaría al Faraón a "expulsar a los israelitas de la tierra del Faraón" permanentemente.</w:t>
      </w:r>
    </w:p>
    <w:p>
      <w:pPr/>
      <w:r>
        <w:rPr>
          <w:lang w:val="es_ES" w:bidi="es_ES"/>
        </w:rPr>
      </w:r>
      <w:r>
        <w:rPr>
          <w:lang w:val="es_ES" w:bidi="es_ES"/>
        </w:rPr>
        <w:t>Dios habló a Moisés y dijo: "Yo soy Jehová". Dios se presentó por su nombre propio "Jehová". "Jehová" es un nombre único, ninguna otra religión en la región alrededor de Israel usó un nombre como este para su dios. En la cultura hebrea, los nombres revelaban el carácter de una persona. Dios muestra a su pueblo su carácter por medio de su nombre "Jehová". El nombre "Jehová" muestra la fidelidad de Dios hacia su pueblo. El nombre "Jehová" muestra que Él es y siempre será el mismo, el Dios creador. Dios usó la frase "Yo soy Jehová" cuatro veces en este pasaje. Al hacer esto, Dios confirmó su autoridad y su presencia como el Dios de Israel. Entonces Dios le recordó a Moisés que Él era el Dios que se les apareció a Abraham, a Isaac y a Jacob, los antepasados de los israelitas. Dios dijo que se reveló a ellos usando el nombre El Shaddai, que algunas personas traducen como Dios Omnipotente o Dios Todopoderoso. El nombre muestra la fuerza y el poder de Dios para obrar milagros.</w:t>
      </w:r>
    </w:p>
    <w:p>
      <w:pPr/>
      <w:r>
        <w:rPr>
          <w:lang w:val="es_ES" w:bidi="es_ES"/>
        </w:rPr>
      </w:r>
      <w:r>
        <w:rPr>
          <w:lang w:val="es_ES" w:bidi="es_ES"/>
        </w:rPr>
        <w:t>Luego Dios dijo: "pero por mi nombre, Jehová, no me di a conocer plenamente a ellos". Sin embargo, Dios se había presentado a los antepasados israelitas por su nombre personal "Jehová", y ellos usaron el nombre "Jehová" cuando invocaron a Dios en el libro de Génesis. Lo que este pasaje puede estar insinuando es que, aunque Abraham, Isaac y Jacob conocían el nombre de Dios, "Jehová", no lo conocían completamente de acuerdo con el significado de este nombre. Dios revelaría el significado completo de su nombre "Jehová" cumpliendo su pacto con Abraham, Isaac y Jacob.</w:t>
      </w:r>
    </w:p>
    <w:p>
      <w:pPr/>
      <w:r>
        <w:rPr>
          <w:lang w:val="es_ES" w:bidi="es_ES"/>
        </w:rPr>
      </w:r>
      <w:r>
        <w:rPr>
          <w:lang w:val="es_ES" w:bidi="es_ES"/>
        </w:rPr>
        <w:t>Deténganse aquí y conversen en grupo sobre esta pregunta: ¿Qué significados tienen los nombres de las personas y deidades en su cultura? Pausen este audio aquí.</w:t>
      </w:r>
    </w:p>
    <w:p>
      <w:pPr/>
      <w:r>
        <w:rPr>
          <w:lang w:val="es_ES" w:bidi="es_ES"/>
        </w:rPr>
      </w:r>
      <w:r>
        <w:rPr>
          <w:lang w:val="es_ES" w:bidi="es_ES"/>
        </w:rPr>
        <w:t>Dios también le recordó a Moisés que había hecho su pacto con Abraham, Isaac y Jacob. Un pacto, o alianza, era una relación que implicaba un acuerdo vinculante entre dos partes, sellado con un juramento, que ambas partes tenían que cumplir. Era más que solo una promesa, pero incluía una promesa. Jehová dijo que era su pacto con Abraham, Isaac y Jacob. Jehová inició el pacto. Estableció los términos del pacto, que incluían su promesa. El pacto de Jehová era una promesa de darles a los israelitas la tierra de Canaán. Personas llamadas cananeos vivían en Canaán. Antes de mudarse a Egipto, los israelitas vivieron en Canaán como forasteros o extranjeros. Jehová prometió bajo los términos de su pacto dejar que los israelitas fueran dueños de la tierra de Canaán. Canaán sería su tierra natal.</w:t>
      </w:r>
    </w:p>
    <w:p>
      <w:pPr/>
      <w:r>
        <w:rPr>
          <w:lang w:val="es_ES" w:bidi="es_ES"/>
        </w:rPr>
      </w:r>
      <w:r>
        <w:rPr>
          <w:lang w:val="es_ES" w:bidi="es_ES"/>
        </w:rPr>
        <w:t>Deténganse aquí y conversen en grupo sobre esta pregunta: ¿Qué tipo de acuerdos vinculantes o pactos hacen las personas en su comunidad? Pausen este audio aquí.</w:t>
      </w:r>
    </w:p>
    <w:p>
      <w:pPr/>
      <w:r>
        <w:rPr>
          <w:lang w:val="es_ES" w:bidi="es_ES"/>
        </w:rPr>
      </w:r>
      <w:r>
        <w:rPr>
          <w:lang w:val="es_ES" w:bidi="es_ES"/>
        </w:rPr>
        <w:t>Jehová continuó tranquilizando a Moisés y dijo: "En este momento he escuchado el clamor desesperado de los israelitas, porque los egipcios los están haciendo trabajar como esclavos, y he recordado mi pacto". Cuando Jehová dijo: "He escuchado", lo más probable es que signifique "Voy a responder favorablemente a tus oraciones y satisfacer tus necesidades".</w:t>
      </w:r>
    </w:p>
    <w:p>
      <w:pPr/>
      <w:r>
        <w:rPr>
          <w:lang w:val="es_ES" w:bidi="es_ES"/>
        </w:rPr>
      </w:r>
      <w:r>
        <w:rPr>
          <w:lang w:val="es_ES" w:bidi="es_ES"/>
        </w:rPr>
        <w:t>Jehová es el Dios que estaría presente personal, decisiva y fielmente para cumplir el pacto que hizo con Abraham, Isaac y Jacob. Los antepasados israelitas solo tenían las promesas, no las cosas que Dios prometió. Ha llegado el momento en que los israelitas conocerían a Dios en la capacidad y el carácter de su nombre, Jehová. Ahora cumpliría lo que había prometido y haría lo que había decretado.</w:t>
      </w:r>
    </w:p>
    <w:p>
      <w:pPr/>
      <w:r>
        <w:rPr>
          <w:lang w:val="es_ES" w:bidi="es_ES"/>
        </w:rPr>
      </w:r>
      <w:r>
        <w:rPr>
          <w:lang w:val="es_ES" w:bidi="es_ES"/>
        </w:rPr>
        <w:t>Por esta razón, Jehová le dio a Moisés palabras para tranquilizar a los israelitas. Jehová le dijo a Moisés que dijera: "Yo soy Jehová". Al presentarse nuevamente por su nombre personal "Jehová", Jehová le recordó a Moisés y a los israelitas que él era el Dios que hizo un pacto con Abraham, Isaac y Jacob. Usó su nombre personal "Jehová" como garantía de la promesa que hizo a los antepasados israelitas. Una parte del pacto de Jehová era liberar a los israelitas de la esclavitud egipcia. Jehová continuó: "Y los sacaré de los trabajos forzados que los egipcios les imponen." Y los liberaré de la opresión de los egipcios. Y los redimiré con brazo extendido y con grandes actos de juicio." La palabra "redimir" a menudo se refiere a recomprar lo que pertenece a alguien, por ejemplo, recomprar a miembros de la familia que alguien vendió como esclavos. Aquí Jehová estaba diciendo que sacaría a los israelitas de Egipto. Él los libraría y los salvaría. La frase "con un brazo extendido" significa "a través de mi gran poder", y sugiere un brazo esperando para golpear. Jehová liberaría o salvaría a su pueblo a través de su gran poder cuando golpeara a Egipto con sus grandes actos de juicio o terrible castigo. El terrible castigo probablemente se refiere a las plagas que Jehová traería sobre los egipcios. Jehová no solo rescataría a su pueblo de los egipcios, sino que también castigaría a los egipcios en el proceso.</w:t>
      </w:r>
    </w:p>
    <w:p>
      <w:pPr/>
      <w:r>
        <w:rPr>
          <w:lang w:val="es_ES" w:bidi="es_ES"/>
        </w:rPr>
      </w:r>
      <w:r>
        <w:rPr>
          <w:lang w:val="es_ES" w:bidi="es_ES"/>
        </w:rPr>
        <w:t>Deténganse aquí y cuenten al grupo una historia de una situación en la que alguien con autoridad les dio un mensaje de consuelo y aliento para que lo transmitieran a un grupo de personas que estaban a su cargo. Pausen este audio aquí.</w:t>
      </w:r>
    </w:p>
    <w:p>
      <w:pPr/>
      <w:r>
        <w:rPr>
          <w:lang w:val="es_ES" w:bidi="es_ES"/>
        </w:rPr>
      </w:r>
      <w:r>
        <w:rPr>
          <w:lang w:val="es_ES" w:bidi="es_ES"/>
        </w:rPr>
        <w:t>Jehová continuó: "Y los haré mi propio pueblo", lo que significaba que Jehová adoptaría a los israelitas como sus hijos. Él los reclamaría como suyos y los aceptaría. Esto también era parte del pacto de Jehová con los antepasados israelitas. Jehová prosiguió: "y seré su Dios, y sabrán que yo soy Jehová su Dios, que los ha sacado de debajo de las cargas de los egipcios". Jehová se convertiría en el Dios de los israelitas. Lo conocerían y lo adorarían. Al rescatarlos Jehová, los israelitas sabrían por experiencia que Jehová era el Dios activo y presente que los liberó de la esclavitud en Egipto.</w:t>
      </w:r>
    </w:p>
    <w:p>
      <w:pPr/>
      <w:r>
        <w:rPr>
          <w:lang w:val="es_ES" w:bidi="es_ES"/>
        </w:rPr>
      </w:r>
      <w:r>
        <w:rPr>
          <w:lang w:val="es_ES" w:bidi="es_ES"/>
        </w:rPr>
        <w:t>Jehová continuó diciendo que haría que los israelitas entraran en la tierra de Canaán. Había hecho un juramento y prometido a Abraham, Isaac y Jacob que darían Canaán a sus descendientes. Jehová les daría la tierra a los israelitas como su propia posesión. Sería de ellos. No serían esclavos, sino que serían dueños de la tierra. Esta era la parte final del pacto de Jehová con los antepasados israelitas. Los sacaría de la esclavitud egipcia y los pondría al servicio de Jehová en la tierra que les prometió. Jehová concluyó su discurso diciendo: "Yo soy Jehová". De esta manera, Jehová confirmó su autoridad para cumplir el pacto que hizo con Abraham, Isaac y Jacob.</w:t>
      </w:r>
    </w:p>
    <w:p>
      <w:pPr/>
      <w:r>
        <w:rPr>
          <w:lang w:val="es_ES" w:bidi="es_ES"/>
        </w:rPr>
      </w:r>
      <w:r>
        <w:rPr>
          <w:lang w:val="es_ES" w:bidi="es_ES"/>
        </w:rPr>
        <w:t>Moisés les dijo a los israelitas lo que Jehová había dicho, pero se negaron a escucharlo. Los israelitas estaban demasiado abatidos y agotados por la esclavitud que tuvieron que soportar para escuchar a Moisés o prestar atención a las palabras que citaba.</w:t>
      </w:r>
    </w:p>
    <w:p>
      <w:pPr/>
      <w:r>
        <w:rPr>
          <w:lang w:val="es_ES" w:bidi="es_ES"/>
        </w:rPr>
      </w:r>
      <w:r>
        <w:rPr>
          <w:lang w:val="es_ES" w:bidi="es_ES"/>
        </w:rPr>
        <w:t>Luego Jehová le dijo a Moisés que fuera nuevamente ante el rey de Egipto y le exigiera que dejara que los israelitas salieran de su país. Esta vez los israelitas no solo irían a un festival de tres días, sino que el Faraón debía dejarlos salir de su tierra para siempre.</w:t>
      </w:r>
    </w:p>
    <w:p>
      <w:pPr/>
      <w:r>
        <w:rPr>
          <w:lang w:val="es_ES" w:bidi="es_ES"/>
        </w:rPr>
      </w:r>
      <w:r>
        <w:rPr>
          <w:lang w:val="es_ES" w:bidi="es_ES"/>
        </w:rPr>
        <w:t>Pero Moisés habló en presencia de Jehová y dijo: "Incluso los israelitas se han negado a creer lo que les dije." ¿Por qué me escucharía el Faraón?" Moisés estaba diciendo que los israelitas no lo escuchaban, aunque eran su pueblo y se beneficiarían del mensaje que estaba hablando en nombre de Jehová. Por lo tanto, ¿cómo podría esperar tener éxito al exigir al Faraón la libertad para los israelitas? El Faraón era el enemigo de Moisés. El Faraón perdería los beneficios del trabajo de los israelitas si dejaban su tierra. Luego Moisés añadió: "Soy un hombre de labios incircuncidados", lo que significa que además se consideraba un mal orador.</w:t>
      </w:r>
    </w:p>
    <w:p>
      <w:pPr/>
      <w:r>
        <w:rPr>
          <w:lang w:val="es_ES" w:bidi="es_ES"/>
        </w:rPr>
      </w:r>
      <w:r>
        <w:rPr>
          <w:lang w:val="es_ES" w:bidi="es_ES"/>
        </w:rPr>
        <w:t>Luego Jehová habló con Moisés y Aarón. Jehová le ordenó a Moisés y a Aarón que sacaran a los israelitas de la tierra de Egipto. Esto significa que Moisés y Aarón estaban bajo las órdenes de Jehová para hacer que los israelitas salieran de Egipto. Jehová posiblemente les dijo a Moisés y a Aarón: "Estoy con ustedes." No deben temer al Faraón o a los israelitas. Deben sacar al pueblo de Egipto."</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5:22–6:13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nueve escenas.</w:t>
      </w:r>
    </w:p>
    <w:p>
      <w:pPr/>
      <w:r>
        <w:rPr>
          <w:lang w:val="es_ES" w:bidi="es_ES"/>
        </w:rPr>
      </w:r>
      <w:r>
        <w:rPr>
          <w:b/>
          <w:lang w:val="es_ES" w:bidi="es_ES"/>
        </w:rPr>
        <w:t>En la primera escena:</w:t>
      </w:r>
      <w:r>
        <w:rPr>
          <w:lang w:val="es_ES" w:bidi="es_ES"/>
        </w:rPr>
        <w:t xml:space="preserve"> Moisés se vuelve a Jehová en oración y lamento. Está preguntando a Jehová por qué lo envió en una misión que resultó en más miseria para los israelitas.</w:t>
      </w:r>
    </w:p>
    <w:p>
      <w:pPr/>
      <w:r>
        <w:rPr>
          <w:lang w:val="es_ES" w:bidi="es_ES"/>
        </w:rPr>
      </w:r>
      <w:r>
        <w:rPr>
          <w:b/>
          <w:lang w:val="es_ES" w:bidi="es_ES"/>
        </w:rPr>
        <w:t>En la segunda escena:</w:t>
      </w:r>
      <w:r>
        <w:rPr>
          <w:lang w:val="es_ES" w:bidi="es_ES"/>
        </w:rPr>
        <w:t xml:space="preserve"> Jehová responde a Moisés y le promete que él, Jehová, obligará al Faraón a expulsar a los israelitas de la tierra de Egipto permanentemente.</w:t>
      </w:r>
    </w:p>
    <w:p>
      <w:pPr/>
      <w:r>
        <w:rPr>
          <w:lang w:val="es_ES" w:bidi="es_ES"/>
        </w:rPr>
      </w:r>
      <w:r>
        <w:rPr>
          <w:b/>
          <w:lang w:val="es_ES" w:bidi="es_ES"/>
        </w:rPr>
        <w:t>En la tercera escena:</w:t>
      </w:r>
      <w:r>
        <w:rPr>
          <w:lang w:val="es_ES" w:bidi="es_ES"/>
        </w:rPr>
        <w:t xml:space="preserve"> Dios le recuerda a Moisés que él es Jehová, el Dios que se les apareció a Abraham, Isaac y Jacob e hizo su pacto con ellos para darles la tierra de Canaán.</w:t>
      </w:r>
    </w:p>
    <w:p>
      <w:pPr/>
      <w:r>
        <w:rPr>
          <w:lang w:val="es_ES" w:bidi="es_ES"/>
        </w:rPr>
      </w:r>
      <w:r>
        <w:rPr>
          <w:b/>
          <w:lang w:val="es_ES" w:bidi="es_ES"/>
        </w:rPr>
        <w:t>En la cuarta escena:</w:t>
      </w:r>
      <w:r>
        <w:rPr>
          <w:lang w:val="es_ES" w:bidi="es_ES"/>
        </w:rPr>
        <w:t xml:space="preserve"> Jehová dice que ha escuchado los clamores desesperados de sufrimiento de los israelitas en Egipto y que ahora iba a cumplir las promesas que les había hecho.</w:t>
      </w:r>
    </w:p>
    <w:p>
      <w:pPr/>
      <w:r>
        <w:rPr>
          <w:lang w:val="es_ES" w:bidi="es_ES"/>
        </w:rPr>
      </w:r>
      <w:r>
        <w:rPr>
          <w:b/>
          <w:lang w:val="es_ES" w:bidi="es_ES"/>
        </w:rPr>
        <w:t>En la quinta escena:</w:t>
      </w:r>
      <w:r>
        <w:rPr>
          <w:lang w:val="es_ES" w:bidi="es_ES"/>
        </w:rPr>
        <w:t xml:space="preserve"> Jehová le da a Moisés las palabras exactas para alentar a los israelitas. A través del discurso de Moisés, Jehová se revela a los israelitas por su nombre personal. Les promete que los sacará de la esclavitud en Egipto y los establecerá como su pueblo, que lo conocerá y lo adorará. Luego los llevará a la tierra de Canaán, donde le servirán.</w:t>
      </w:r>
    </w:p>
    <w:p>
      <w:pPr/>
      <w:r>
        <w:rPr>
          <w:lang w:val="es_ES" w:bidi="es_ES"/>
        </w:rPr>
      </w:r>
      <w:r>
        <w:rPr>
          <w:b/>
          <w:lang w:val="es_ES" w:bidi="es_ES"/>
        </w:rPr>
        <w:t>En la sexta escena:</w:t>
      </w:r>
      <w:r>
        <w:rPr>
          <w:lang w:val="es_ES" w:bidi="es_ES"/>
        </w:rPr>
        <w:t xml:space="preserve"> Moisés habla a los israelitas y les da el mensaje de Jehová, pero ellos no aceptan sus palabras. Están demasiado agotados por la esclavitud como para escuchar el mensaje de Moisés de Jehová.</w:t>
      </w:r>
    </w:p>
    <w:p>
      <w:pPr/>
      <w:r>
        <w:rPr>
          <w:lang w:val="es_ES" w:bidi="es_ES"/>
        </w:rPr>
      </w:r>
      <w:r>
        <w:rPr>
          <w:b/>
          <w:lang w:val="es_ES" w:bidi="es_ES"/>
        </w:rPr>
        <w:t>En la séptima escena:</w:t>
      </w:r>
      <w:r>
        <w:rPr>
          <w:lang w:val="es_ES" w:bidi="es_ES"/>
        </w:rPr>
        <w:t xml:space="preserve"> Jehová le dice a Moisés que vaya ante el Faraón y le ordene que deje salir a los israelitas de la tierra de Egipto.</w:t>
      </w:r>
    </w:p>
    <w:p>
      <w:pPr/>
      <w:r>
        <w:rPr>
          <w:lang w:val="es_ES" w:bidi="es_ES"/>
        </w:rPr>
      </w:r>
      <w:r>
        <w:rPr>
          <w:b/>
          <w:lang w:val="es_ES" w:bidi="es_ES"/>
        </w:rPr>
        <w:t>En la octava escena:</w:t>
      </w:r>
      <w:r>
        <w:rPr>
          <w:lang w:val="es_ES" w:bidi="es_ES"/>
        </w:rPr>
        <w:t xml:space="preserve"> Moisés le responde a Jehová diciendo que si los israelitas no lo escuchaban, sería poco probable que el Faraón lo hiciera.</w:t>
      </w:r>
    </w:p>
    <w:p>
      <w:pPr/>
      <w:r>
        <w:rPr>
          <w:lang w:val="es_ES" w:bidi="es_ES"/>
        </w:rPr>
      </w:r>
      <w:r>
        <w:rPr>
          <w:b/>
          <w:lang w:val="es_ES" w:bidi="es_ES"/>
        </w:rPr>
        <w:t>En la novena escena:</w:t>
      </w:r>
      <w:r>
        <w:rPr>
          <w:lang w:val="es_ES" w:bidi="es_ES"/>
        </w:rPr>
        <w:t xml:space="preserve"> Jehová habla con Moisés y Aarón y les da una orden de sacar a los israelitas de Egipto. Moisés y Aarón deben hablarles a los israelitas y al Faraón sobre ello.</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El pueblo de Israel</w:t>
      </w:r>
    </w:p>
    <w:p>
      <w:pPr>
        <w:pStyle w:val="ListBullet"/>
        <w:spacing w:line="240" w:lineRule="auto"/>
        <w:ind w:left="720"/>
      </w:pPr>
      <w:r>
        <w:rPr>
          <w:lang w:val="es_ES" w:bidi="es_ES"/>
        </w:rPr>
      </w:r>
      <w:r>
        <w:rPr>
          <w:lang w:val="es_ES" w:bidi="es_ES"/>
        </w:rPr>
        <w:t>Y Aarón</w:t>
      </w:r>
    </w:p>
    <w:p>
      <w:pPr/>
      <w:r>
        <w:rPr>
          <w:lang w:val="es_ES" w:bidi="es_ES"/>
        </w:rPr>
      </w:r>
      <w:r>
        <w:rPr>
          <w:lang w:val="es_ES" w:bidi="es_ES"/>
        </w:rPr>
        <w:t>Como grupo, pongan atención a estas partes de la ambientación del pasaje:</w:t>
      </w:r>
    </w:p>
    <w:p>
      <w:pPr/>
      <w:r>
        <w:rPr>
          <w:lang w:val="es_ES" w:bidi="es_ES"/>
        </w:rPr>
      </w:r>
      <w:r>
        <w:rPr>
          <w:lang w:val="es_ES" w:bidi="es_ES"/>
        </w:rPr>
        <w:t>Luego Moisés se volvió a Jehová en oración. El pasaje no establece dónde estaba Moisés cuando oró a Jehová. Moisés sintió desesperación y le dijo a Jehová: "¿Por qué Señor, has permitido que las cosas se desarrollen de esta manera?" Moisés no esperaba que Jehová respondiera a su pregunta. Era más como un lamento. Moisés le preguntó a Jehová por qué lo enviaría a una misión que resultaría en la miseria de los israelitas. Moisés continuó: "Y desde el momento en que fui ante el Faraón para hablar en tu nombre, él ha tratado a tu pueblo cruelmente. ¡Y no has hecho nada para ayudarlos!" La frase "desde el momento en que fui ante el Faraón" implica que pasó cierto tiempo entre la audiencia de Moisés con el Faraón y su oración actual.</w:t>
      </w:r>
    </w:p>
    <w:p>
      <w:pPr/>
      <w:r>
        <w:rPr>
          <w:lang w:val="es_ES" w:bidi="es_ES"/>
        </w:rPr>
      </w:r>
      <w:r>
        <w:rPr>
          <w:lang w:val="es_ES" w:bidi="es_ES"/>
        </w:rPr>
        <w:t>Deténganse aquí y en grupo conversen sobre historias en su cultura en las que un personaje se queja de su situación usando un lamento u oración. Pausen este audio aquí.</w:t>
      </w:r>
    </w:p>
    <w:p>
      <w:pPr/>
      <w:r>
        <w:rPr>
          <w:lang w:val="es_ES" w:bidi="es_ES"/>
        </w:rPr>
      </w:r>
      <w:r>
        <w:rPr>
          <w:lang w:val="es_ES" w:bidi="es_ES"/>
        </w:rPr>
        <w:t>Jehová le respondió a Moisés diciendo que muy pronto Moisés vería lo que Jehová le iba a hacer al Faraón. Jehová continuó: "Debido a mi mano poderosa, el Faraón dejará ir a mi pueblo Israel. Debido a mi mano poderosa, él expulsará al pueblo de su tierra". Jehová le respondió a Moisés diciendo que se necesitaría algo más grande que el poder humano para lograr que el Faraón dejara ir a los israelitas. Aquí Jehová prometió a Moisés que obligaría al Faraón a dejar que los israelitas salieran de Egipto. No irían a un festival de solo tres días. Dios obligaría al Faraón a expulsarlos de la tierra de Egipto permanentemente.</w:t>
      </w:r>
    </w:p>
    <w:p>
      <w:pPr/>
      <w:r>
        <w:rPr>
          <w:lang w:val="es_ES" w:bidi="es_ES"/>
        </w:rPr>
      </w:r>
      <w:r>
        <w:rPr>
          <w:lang w:val="es_ES" w:bidi="es_ES"/>
        </w:rPr>
        <w:t>Dios habló a Moisés y dijo: "Yo soy Jehová". Dios se presentó a Moisés por su nombre personal Jehová. Dios usó la frase "Yo soy Jehová" cuatro veces en este pasaje. Al hacer esto, Dios confirmó su autoridad y su presencia como el Dios de Israel. Entonces Dios le recordó a Moisés que se les apareció a Abraham, a Isaac y a Jacob, los antepasados de los israelitas. Dios dijo que se reveló a ellos usando el nombre El Shaddai, que significa Dios Todopoderoso. El es el nombre de Dios. Shaddai significa poder. Algunas traducciones usan Dios Todopoderoso y otras usan Dios Omnipotente.</w:t>
      </w:r>
    </w:p>
    <w:p>
      <w:pPr/>
      <w:r>
        <w:rPr>
          <w:lang w:val="es_ES" w:bidi="es_ES"/>
        </w:rPr>
      </w:r>
      <w:r>
        <w:rPr>
          <w:lang w:val="es_ES" w:bidi="es_ES"/>
        </w:rPr>
        <w:t>Luego Dios dijo: "pero por mi nombre, Jehová, no me di a conocer plenamente a ellos". Sin embargo, Dios se había presentado a los antepasados o ancestros israelitas por su nombre personal "Jehová", y ellos usaron el nombre "Jehová" cuando invocaron a Dios en el libro de Génesis. Lo que este pasaje puede estar insinuando es que, aunque Abraham, Isaac y Jacob conocían el nombre de Dios, "Jehová", no lo conocían completamente de acuerdo con el significado completo de este nombre. Dios revelaría el significado completo de su nombre "Jehová" cumpliendo su pacto con Abraham, Isaac y Jacob.</w:t>
      </w:r>
    </w:p>
    <w:p>
      <w:pPr/>
      <w:r>
        <w:rPr>
          <w:lang w:val="es_ES" w:bidi="es_ES"/>
        </w:rPr>
      </w:r>
      <w:r>
        <w:rPr>
          <w:lang w:val="es_ES" w:bidi="es_ES"/>
        </w:rPr>
        <w:t>Deténganse aquí y, en grupo, conversen sobre cómo una historia de su cultura mostraría o describiría la autoridad de un personaje. Pausen este audio aquí.</w:t>
      </w:r>
    </w:p>
    <w:p>
      <w:pPr/>
      <w:r>
        <w:rPr>
          <w:lang w:val="es_ES" w:bidi="es_ES"/>
        </w:rPr>
      </w:r>
      <w:r>
        <w:rPr>
          <w:lang w:val="es_ES" w:bidi="es_ES"/>
        </w:rPr>
        <w:t>Dios también le recordó a Moisés que había hecho su pacto con Abraham, Isaac y Jacob. El pacto de Dios era una promesa de darles a los israelitas la tierra de Canaán. Personas llamadas cananeos vivían en Canaán y eran dueñas de la tierra. Antes de mudarse a Egipto, los israelitas vivieron en Canaán como forasteros o extranjeros. Dios prometió bajo los términos de su pacto dejar que los israelitas fueran dueños de la tierra.</w:t>
      </w:r>
    </w:p>
    <w:p>
      <w:pPr/>
      <w:r>
        <w:rPr>
          <w:lang w:val="es_ES" w:bidi="es_ES"/>
        </w:rPr>
      </w:r>
      <w:r>
        <w:rPr>
          <w:lang w:val="es_ES" w:bidi="es_ES"/>
        </w:rPr>
        <w:t>Dios continuó tranquilizando a Moisés y dijo: "En este momento he escuchado el clamor desesperado de los israelitas, porque los egipcios los están haciendo trabajar duramente como esclavos, Les cumpliré mi promesa." Dios dijo que ahora era el momento de llevar a cabo lo que le había prometido a su pueblo.</w:t>
      </w:r>
    </w:p>
    <w:p>
      <w:pPr/>
      <w:r>
        <w:rPr>
          <w:lang w:val="es_ES" w:bidi="es_ES"/>
        </w:rPr>
      </w:r>
      <w:r>
        <w:rPr>
          <w:lang w:val="es_ES" w:bidi="es_ES"/>
        </w:rPr>
        <w:t>Jehová quería tranquilizar a los israelitas de que les cumpliría su promesa. Entonces, Jehová le dijo a Moisés que dijera: "Yo soy Jehová". Al presentarse nuevamente por su nombre personal "Jehová", Dios le recordó a Moisés y a los israelitas que él era el Dios que hizo un pacto con Abraham, Isaac y Jacob. Usó su nombre personal "Jehová" como garantía de la promesa que hizo a los antepasados israelitas. Jehová prometió que rescataría a los israelitas del trabajo forzado y la opresión de los egipcios. Él redimiría a su pueblo con brazo extendido y con grandes actos de juicio. "Con un brazo extendido" es una expresión que significa que Jehová liberaría a su pueblo Israel con su gran poder.</w:t>
      </w:r>
    </w:p>
    <w:p>
      <w:pPr/>
      <w:r>
        <w:rPr>
          <w:lang w:val="es_ES" w:bidi="es_ES"/>
        </w:rPr>
      </w:r>
      <w:r>
        <w:rPr>
          <w:lang w:val="es_ES" w:bidi="es_ES"/>
        </w:rPr>
        <w:t>Jehová continuó diciendo que adoptaría a los israelitas como sus hijos. Él los reclamaría como suyos y los aceptaría. Jehová se convertiría en el Dios de los israelitas. Lo conocerían y lo adorarían. Al rescatarlos Jehová, los israelitas sabrían por experiencia que Jehová era el Dios activo y presente que los liberó de la esclavitud en Egipto.</w:t>
      </w:r>
    </w:p>
    <w:p>
      <w:pPr/>
      <w:r>
        <w:rPr>
          <w:lang w:val="es_ES" w:bidi="es_ES"/>
        </w:rPr>
      </w:r>
      <w:r>
        <w:rPr>
          <w:lang w:val="es_ES" w:bidi="es_ES"/>
        </w:rPr>
        <w:t>Jehová continuó diciendo que haría que los israelitas entraran en la tierra de Canaán. Él había hecho un juramento y prometido a Abraham, Isaac y Jacob que les daría Canaán a ellos y a sus descendientes. Jehová les daría la tierra a los israelitas como su propia posesión. Sería de ellos. No serían esclavos, sino que serían dueños de la tierra. Esta era la parte final del pacto de Jehová con los antepasados israelitas. Los sacaría de la esclavitud egipcia y los pondría al servicio de Jehová en la tierra que les prometió. Jehová concluyó su discurso diciendo: "Yo soy Jehová". De esta manera, Jehová confirmó su autoridad para cumplir el pacto que hizo con Abraham, Isaac y Jacob.</w:t>
      </w:r>
    </w:p>
    <w:p>
      <w:pPr/>
      <w:r>
        <w:rPr>
          <w:lang w:val="es_ES" w:bidi="es_ES"/>
        </w:rPr>
      </w:r>
      <w:r>
        <w:rPr>
          <w:lang w:val="es_ES" w:bidi="es_ES"/>
        </w:rPr>
        <w:t>Deténganse aquí y en grupo conversen sobre cómo las personas en su cultura confirman su autoridad cuando terminan un discurso oficial. Pausen este audio aquí.</w:t>
      </w:r>
    </w:p>
    <w:p>
      <w:pPr/>
      <w:r>
        <w:rPr>
          <w:lang w:val="es_ES" w:bidi="es_ES"/>
        </w:rPr>
      </w:r>
      <w:r>
        <w:rPr>
          <w:lang w:val="es_ES" w:bidi="es_ES"/>
        </w:rPr>
        <w:t>Moisés les dijo a los israelitas lo que Dios había dicho, pero se negaron a escucharlo. Los israelitas estaban demasiado abatidos y agotados por la esclavitud que tuvieron que soportar para escuchar a Moisés o prestar atención a las palabras que citaba.</w:t>
      </w:r>
    </w:p>
    <w:p>
      <w:pPr/>
      <w:r>
        <w:rPr>
          <w:lang w:val="es_ES" w:bidi="es_ES"/>
        </w:rPr>
      </w:r>
      <w:r>
        <w:rPr>
          <w:lang w:val="es_ES" w:bidi="es_ES"/>
        </w:rPr>
        <w:t>La historia aquí deja claro que está comenzando una nueva escena. Luego Jehová le dijo a Moisés que fuera nuevamente ante el rey de Egipto y le exigiera que dejara que los israelitas salieran de su país.</w:t>
      </w:r>
    </w:p>
    <w:p>
      <w:pPr/>
      <w:r>
        <w:rPr>
          <w:lang w:val="es_ES" w:bidi="es_ES"/>
        </w:rPr>
      </w:r>
      <w:r>
        <w:rPr>
          <w:lang w:val="es_ES" w:bidi="es_ES"/>
        </w:rPr>
        <w:t>Pero Moisés habló en presencia de Jehová y dijo: "Incluso los israelitas se han negado a creer lo que les dije". ¿Por qué me escucharía el Faraón?" Esta manera de introducir el discurso de Moisés sugiere que respondió a Jehová con cierta emoción.</w:t>
      </w:r>
    </w:p>
    <w:p>
      <w:pPr/>
      <w:r>
        <w:rPr>
          <w:lang w:val="es_ES" w:bidi="es_ES"/>
        </w:rPr>
      </w:r>
      <w:r>
        <w:rPr>
          <w:lang w:val="es_ES" w:bidi="es_ES"/>
        </w:rPr>
        <w:t>Moisés dijo: "Soy un hombre de labios incircuncisos". Moisés usó la idea de la circuncisión para decir que era un mal orador. Pueden decir simplemente: "No soy un orador poderoso".</w:t>
      </w:r>
    </w:p>
    <w:p>
      <w:pPr/>
      <w:r>
        <w:rPr>
          <w:lang w:val="es_ES" w:bidi="es_ES"/>
        </w:rPr>
      </w:r>
      <w:r>
        <w:rPr>
          <w:lang w:val="es_ES" w:bidi="es_ES"/>
        </w:rPr>
        <w:t>Entonces Jehová le ordenó a Moisés y a Aarón que sacaran a los israelitas de la tierra de Egipto. Esto significa que Moisés y Aarón estaban bajo las órdenes de Jehová para hacer que los israelitas salieran de Egipto. Jehová posiblemente les dijo a Moisés y a Aarón: "Estoy con ustedes." No deben temer al Faraón o a los israelitas. Deben sacar al pueblo de Egipto."</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5:22–6:13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nueve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 xml:space="preserve">Jehová </w:t>
      </w:r>
    </w:p>
    <w:p>
      <w:pPr>
        <w:pStyle w:val="ListBullet"/>
        <w:spacing w:line="240" w:lineRule="auto"/>
        <w:ind w:left="720"/>
      </w:pPr>
      <w:r>
        <w:rPr>
          <w:lang w:val="es_ES" w:bidi="es_ES"/>
        </w:rPr>
      </w:r>
      <w:r>
        <w:rPr>
          <w:lang w:val="es_ES" w:bidi="es_ES"/>
        </w:rPr>
        <w:t>El pueblo de Israel</w:t>
      </w:r>
    </w:p>
    <w:p>
      <w:pPr>
        <w:pStyle w:val="ListBullet"/>
        <w:spacing w:line="240" w:lineRule="auto"/>
        <w:ind w:left="720"/>
      </w:pPr>
      <w:r>
        <w:rPr>
          <w:lang w:val="es_ES" w:bidi="es_ES"/>
        </w:rPr>
      </w:r>
      <w:r>
        <w:rPr>
          <w:lang w:val="es_ES" w:bidi="es_ES"/>
        </w:rPr>
        <w:t>Y Aarón</w:t>
      </w:r>
    </w:p>
    <w:p>
      <w:pPr/>
      <w:r>
        <w:rPr>
          <w:lang w:val="es_ES" w:bidi="es_ES"/>
        </w:rPr>
      </w:r>
      <w:r>
        <w:rPr>
          <w:lang w:val="es_ES" w:bidi="es_ES"/>
        </w:rPr>
        <w:t>En grupo, dramaticen el texto dos veces. Deberán interpretar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interpretar este pasaje por segunda vez. En algunos puntos de la obra, detengan la actuación y pregunten a la persona que está interpretando el personaje, "¿Qué está sintiendo o pensando?" La gente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del drama y de las posibles respuestas.</w:t>
      </w:r>
    </w:p>
    <w:p>
      <w:pPr/>
      <w:r>
        <w:rPr>
          <w:lang w:val="es_ES" w:bidi="es_ES"/>
        </w:rPr>
      </w:r>
      <w:r>
        <w:rPr>
          <w:lang w:val="es_ES" w:bidi="es_ES"/>
        </w:rPr>
        <w:t>Moisés oró a Jehová nuevamente, diciendo: "Oh Señor, o amo, ¿por qué has hecho que todas estas cosas malas le sucedan a tu pueblo?" ¿Y por qué me enviaste? ¡Desde que fui ante el rey y le dije lo que me dijiste que dijera, él ha tratado a tu pueblo muy cruelmente, y no has hecho nada para ayudarlos o rescatarlos!".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"Realmente no entiendo a Jehová. Pensé que me envió para ayudar al pueblo de Israel", o "¿Sabía Jehová lo que el Faraón les haría a los israelitas?" ¿Jehová sabía que el Faraón aumentaría la miseria de ellos como resultado de que Aarón y yo habláramos con él?" o "Siento que causé el sufrimiento de las personas. ¿Por qué Jehová me envió?"</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Entonces Jehová le dijo a Moisés: "Ahora verás lo que le haré al rey. Lo obligaré poderosamente a dejar ir a mi pueblo. ¡De hecho, por mi poder lo obligaré a expulsarlos de su tierra!" Dios también le dijo a Moisés: "Yo soy Jehová. Yo soy el que se les apareció a Abraham, Isaac y Jacob, y les dije que era Dios Todopoderoso, pero no les dije que mi nombre era Jehová. También hice mi acuerdo solemne con ellos, prometiendo darles la región de Canaán. Esa era la zona en la que vivían como extranjeros. Y también he escuchado al pueblo israelita mientras gemía debido al duro trabajo al que los egipcios lo obligaban como sus esclavos. He pensado en esa promesa solemne que hice. Entonces, dile a los israelitas que dije esto: 'Yo soy Jehová. Los liberaré de las cargas del trabajo pesado que los egipcios les han dado. Los liberaré de ser sus esclavos. Con mi gran poder y castigándolos muy severamente, los salvaré. Haré que sean mi propio pueblo, y yo seré su Dios, al que ustedes adoran. Verdaderamente sabrán que yo, Jehová su Dios, soy el que los ha liberado de las cargas del trabajo como esclavos de los egipcios. Y los llevaré a la tierra que prometí solemnemente darles a Abraham, a Isaac y a Jacob. La poseerán para siempre. Yo soy Jehová'"</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Jehová: "¿Qué está sintiendo o pensando?" La persona podría responder cosas como: "Amo a mi pueblo Israel. Es por eso que hice mi pacto con ellos", o "He escuchado sus clamores. Siento pena por ellos. Ahora es el momento de que les cumpla mi promesa", o "Liberaré a mi pueblo Israel de su esclavitud, ¡el Faraón los dejará ir! ¡Y los llevaré a Canaán! ¡Sabrán que yo soy Jehová!"</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Moisés les dijo eso a los israelitas, pero no creyeron lo que dijo. Estaban muy desanimados debido al duro trabajo que habían sido obligados a hacer como esclavos.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las personas que interpretan a los israelitas: "¿Qué están sintiendo o pensando?" Las personas podrían responder cosas como: "¿Qué está tratando de decir Moisés? ¿No nos ha causado ya suficiente dolor?" o "¿Cómo podemos escucharlo? ¡Tenemos que trabajar!" o "¿Qué pasa si confiamos en Moisés y nuestra vida empeora aún más? ¡No lo escucharemos!"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 xml:space="preserve">Jehová le dijo a Moisés: "¡Ve y dile al rey de Egipto </w:t>
      </w:r>
      <w:r>
        <w:rPr>
          <w:b/>
          <w:lang w:val="es_ES" w:bidi="es_ES"/>
        </w:rPr>
        <w:t>nuevamente</w:t>
      </w:r>
      <w:r>
        <w:rPr>
          <w:lang w:val="es_ES" w:bidi="es_ES"/>
        </w:rPr>
        <w:t xml:space="preserve"> que debe permitir que el pueblo israelita salga de su tierra!" Pero Moisés le dijo a Jehová: "Escucha lo que estoy diciendo. Ni siquiera los israelitas han prestado atención a lo que les dije. Pero soy un mal orador. Entonces, ¿por qué debe el Faraón prestar atención a lo que le digo? ¡El Faraón ciertamente no prestará atención a lo que le digo!" Pero Jehová habló con Aarón y Moisés y les ordenó: "Diles a los israelitas y al rey de Egipto que los he comisionado a ustedes dos para sacar al pueblo israelita de Egipto".</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5:22–6:13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lang w:val="es_ES" w:bidi="es_ES"/>
        </w:rPr>
        <w:t xml:space="preserve">Entonces Moisés se volvió a </w:t>
      </w:r>
      <w:r>
        <w:rPr>
          <w:b/>
          <w:lang w:val="es_ES" w:bidi="es_ES"/>
        </w:rPr>
        <w:t>Jehová</w:t>
      </w:r>
      <w:r>
        <w:rPr>
          <w:lang w:val="es_ES" w:bidi="es_ES"/>
        </w:rPr>
        <w:t xml:space="preserve"> y dijo: "Oh Señor, ¿por qué has hecho </w:t>
      </w:r>
      <w:r>
        <w:rPr>
          <w:lang w:val="es_ES" w:bidi="es_ES"/>
        </w:rPr>
        <w:t>mal</w:t>
      </w:r>
      <w:r>
        <w:rPr>
          <w:lang w:val="es_ES" w:bidi="es_ES"/>
        </w:rPr>
        <w:t xml:space="preserve"> a este pueblo?" Moisés se dirige a Jehová como </w:t>
      </w:r>
      <w:r>
        <w:rPr>
          <w:b/>
          <w:lang w:val="es_ES" w:bidi="es_ES"/>
        </w:rPr>
        <w:t>Señor</w:t>
      </w:r>
      <w:r>
        <w:rPr>
          <w:lang w:val="es_ES" w:bidi="es_ES"/>
        </w:rPr>
        <w:t xml:space="preserve">, que significa amo. Usen la misma palabra para Señor como amo que han usado en los pasajes anteriores, y recuerden que </w:t>
      </w:r>
      <w:r>
        <w:rPr>
          <w:lang w:val="es_ES" w:bidi="es_ES"/>
        </w:rPr>
        <w:t>Señor</w:t>
      </w:r>
      <w:r>
        <w:rPr>
          <w:lang w:val="es_ES" w:bidi="es_ES"/>
        </w:rPr>
        <w:t xml:space="preserve"> está en el Glosario Principal. </w:t>
      </w:r>
      <w:r>
        <w:rPr>
          <w:b/>
          <w:lang w:val="es_ES" w:bidi="es_ES"/>
        </w:rPr>
        <w:t>Jehová</w:t>
      </w:r>
      <w:r>
        <w:rPr>
          <w:lang w:val="es_ES" w:bidi="es_ES"/>
        </w:rPr>
        <w:t xml:space="preserve"> es el nombre personal de Dios, y se usa en la mayoría de las partes de este pasaje. En algunos lugares se usa la palabra Dios. En esos lugares, usen la misma palabra para Dios que han usado en los pasajes anteriores, y consulten </w:t>
      </w:r>
      <w:r>
        <w:rPr>
          <w:lang w:val="es_ES" w:bidi="es_ES"/>
        </w:rPr>
        <w:t>Dios</w:t>
      </w:r>
      <w:r>
        <w:rPr>
          <w:lang w:val="es_ES" w:bidi="es_ES"/>
        </w:rPr>
        <w:t xml:space="preserve"> en el Glosario Principal para obtener más información. Usen el mismo nombre para </w:t>
      </w:r>
      <w:r>
        <w:rPr>
          <w:b/>
          <w:lang w:val="es_ES" w:bidi="es_ES"/>
        </w:rPr>
        <w:t>Jehová</w:t>
      </w:r>
      <w:r>
        <w:rPr>
          <w:lang w:val="es_ES" w:bidi="es_ES"/>
        </w:rPr>
        <w:t xml:space="preserve"> que han usado en los pasajes anteriores. Busquen </w:t>
      </w:r>
      <w:r>
        <w:rPr>
          <w:lang w:val="es_ES" w:bidi="es_ES"/>
        </w:rPr>
        <w:t>Jehová</w:t>
      </w:r>
      <w:r>
        <w:rPr>
          <w:lang w:val="es_ES" w:bidi="es_ES"/>
        </w:rPr>
        <w:t xml:space="preserve"> en el Glosario Principal para obtener más información.</w:t>
      </w:r>
    </w:p>
    <w:p>
      <w:pPr/>
      <w:r>
        <w:rPr>
          <w:lang w:val="es_ES" w:bidi="es_ES"/>
        </w:rPr>
      </w:r>
      <w:r>
        <w:rPr>
          <w:lang w:val="es_ES" w:bidi="es_ES"/>
        </w:rPr>
        <w:t xml:space="preserve">Porque desde que vine ante el </w:t>
      </w:r>
      <w:r>
        <w:rPr>
          <w:b/>
          <w:lang w:val="es_ES" w:bidi="es_ES"/>
        </w:rPr>
        <w:t>Faraón</w:t>
      </w:r>
      <w:r>
        <w:rPr>
          <w:lang w:val="es_ES" w:bidi="es_ES"/>
        </w:rPr>
        <w:t xml:space="preserve"> para hablar en tu nombre, él ha hecho mal a este pueblo. Usen la misma palabra o frase para </w:t>
      </w:r>
      <w:r>
        <w:rPr>
          <w:b/>
          <w:lang w:val="es_ES" w:bidi="es_ES"/>
        </w:rPr>
        <w:t>Faraón</w:t>
      </w:r>
      <w:r>
        <w:rPr>
          <w:lang w:val="es_ES" w:bidi="es_ES"/>
        </w:rPr>
        <w:t xml:space="preserve"> que usaron en los pasajes anteriores. Para obtener más información sobre </w:t>
      </w:r>
      <w:r>
        <w:rPr>
          <w:lang w:val="es_ES" w:bidi="es_ES"/>
        </w:rPr>
        <w:t>Faraón</w:t>
      </w:r>
      <w:r>
        <w:rPr>
          <w:lang w:val="es_ES" w:bidi="es_ES"/>
        </w:rPr>
        <w:t>, consulten el Glosario Principal.</w:t>
      </w:r>
    </w:p>
    <w:p>
      <w:pPr/>
      <w:r>
        <w:rPr>
          <w:lang w:val="es_ES" w:bidi="es_ES"/>
        </w:rPr>
      </w:r>
      <w:r>
        <w:rPr>
          <w:lang w:val="es_ES" w:bidi="es_ES"/>
        </w:rPr>
        <w:t xml:space="preserve">Me aparecí a </w:t>
      </w:r>
      <w:r>
        <w:rPr>
          <w:lang w:val="es_ES" w:bidi="es_ES"/>
        </w:rPr>
        <w:t>Abraham</w:t>
      </w:r>
      <w:r>
        <w:rPr>
          <w:lang w:val="es_ES" w:bidi="es_ES"/>
        </w:rPr>
        <w:t xml:space="preserve">, a Isaac y a Jacob, como </w:t>
      </w:r>
      <w:r>
        <w:rPr>
          <w:b/>
          <w:lang w:val="es_ES" w:bidi="es_ES"/>
        </w:rPr>
        <w:t>El Shaddai</w:t>
      </w:r>
      <w:r>
        <w:rPr>
          <w:lang w:val="es_ES" w:bidi="es_ES"/>
        </w:rPr>
        <w:t xml:space="preserve">, y por mi nombre Jehová, no me di a conocer a ellos. </w:t>
      </w:r>
      <w:r>
        <w:rPr>
          <w:b/>
          <w:lang w:val="es_ES" w:bidi="es_ES"/>
        </w:rPr>
        <w:t>El Shaddai</w:t>
      </w:r>
      <w:r>
        <w:rPr>
          <w:lang w:val="es_ES" w:bidi="es_ES"/>
        </w:rPr>
        <w:t xml:space="preserve"> es un nombre para Dios que significa Dios Todopoderoso. El es el nombre de Dios. Shaddai significa poder. Algunas traducciones usan Dios Todopoderoso y otras usan Dios Omnipotente.</w:t>
      </w:r>
    </w:p>
    <w:p>
      <w:pPr/>
      <w:r>
        <w:rPr>
          <w:lang w:val="es_ES" w:bidi="es_ES"/>
        </w:rPr>
      </w:r>
      <w:r>
        <w:rPr>
          <w:lang w:val="es_ES" w:bidi="es_ES"/>
        </w:rPr>
        <w:t xml:space="preserve">Deténganse aquí y conversen en grupo sobre qué palabra o frase usarán para </w:t>
      </w:r>
      <w:r>
        <w:rPr>
          <w:b/>
          <w:lang w:val="es_ES" w:bidi="es_ES"/>
        </w:rPr>
        <w:t>El Shaddai</w:t>
      </w:r>
      <w:r>
        <w:rPr>
          <w:lang w:val="es_ES" w:bidi="es_ES"/>
        </w:rPr>
        <w:t xml:space="preserve">. Busquen </w:t>
      </w:r>
      <w:r>
        <w:rPr>
          <w:lang w:val="es_ES" w:bidi="es_ES"/>
        </w:rPr>
        <w:t>El Shaddai</w:t>
      </w:r>
      <w:r>
        <w:rPr>
          <w:lang w:val="es_ES" w:bidi="es_ES"/>
        </w:rPr>
        <w:t xml:space="preserve"> en el Glosario Principal para obtener más información. Si ya han traducido esta palabra en otro libro de la Biblia, usen la misma palabra que hayan usado allí. Pausen este audio aquí.</w:t>
      </w:r>
    </w:p>
    <w:p>
      <w:pPr/>
      <w:r>
        <w:rPr>
          <w:lang w:val="es_ES" w:bidi="es_ES"/>
        </w:rPr>
      </w:r>
      <w:r>
        <w:rPr>
          <w:lang w:val="es_ES" w:bidi="es_ES"/>
        </w:rPr>
        <w:t xml:space="preserve">También establecí mi </w:t>
      </w:r>
      <w:r>
        <w:rPr>
          <w:b/>
          <w:lang w:val="es_ES" w:bidi="es_ES"/>
        </w:rPr>
        <w:t>pacto</w:t>
      </w:r>
      <w:r>
        <w:rPr>
          <w:lang w:val="es_ES" w:bidi="es_ES"/>
        </w:rPr>
        <w:t xml:space="preserve"> con ellos para darles la tierra de </w:t>
      </w:r>
      <w:r>
        <w:rPr>
          <w:lang w:val="es_ES" w:bidi="es_ES"/>
        </w:rPr>
        <w:t>Canaán</w:t>
      </w:r>
      <w:r>
        <w:rPr>
          <w:lang w:val="es_ES" w:bidi="es_ES"/>
        </w:rPr>
        <w:t xml:space="preserve">, la tierra en la que vivían como </w:t>
      </w:r>
      <w:r>
        <w:rPr>
          <w:lang w:val="es_ES" w:bidi="es_ES"/>
        </w:rPr>
        <w:t>forasteros</w:t>
      </w:r>
      <w:r>
        <w:rPr>
          <w:lang w:val="es_ES" w:bidi="es_ES"/>
        </w:rPr>
        <w:t xml:space="preserve">. Usen la misma palabra o frase para </w:t>
      </w:r>
      <w:r>
        <w:rPr>
          <w:b/>
          <w:lang w:val="es_ES" w:bidi="es_ES"/>
        </w:rPr>
        <w:t>pacto</w:t>
      </w:r>
      <w:r>
        <w:rPr>
          <w:lang w:val="es_ES" w:bidi="es_ES"/>
        </w:rPr>
        <w:t xml:space="preserve"> que han usado en los pasajes anteriores. Busquen </w:t>
      </w:r>
      <w:r>
        <w:rPr>
          <w:lang w:val="es_ES" w:bidi="es_ES"/>
        </w:rPr>
        <w:t>pacto</w:t>
      </w:r>
      <w:r>
        <w:rPr>
          <w:lang w:val="es_ES" w:bidi="es_ES"/>
        </w:rPr>
        <w:t xml:space="preserve"> en el Glosario Principal para obtener más información.</w:t>
      </w:r>
    </w:p>
    <w:p>
      <w:pPr/>
      <w:r>
        <w:rPr>
          <w:lang w:val="es_ES" w:bidi="es_ES"/>
        </w:rPr>
      </w:r>
      <w:r>
        <w:rPr>
          <w:lang w:val="es_ES" w:bidi="es_ES"/>
        </w:rPr>
        <w:t xml:space="preserve">Dios dice que ha escuchado el gemido de los </w:t>
      </w:r>
      <w:r>
        <w:rPr>
          <w:b/>
          <w:lang w:val="es_ES" w:bidi="es_ES"/>
        </w:rPr>
        <w:t>Israelitas</w:t>
      </w:r>
      <w:r>
        <w:rPr>
          <w:lang w:val="es_ES" w:bidi="es_ES"/>
        </w:rPr>
        <w:t xml:space="preserve">. Usen la misma palabra para </w:t>
      </w:r>
      <w:r>
        <w:rPr>
          <w:b/>
          <w:lang w:val="es_ES" w:bidi="es_ES"/>
        </w:rPr>
        <w:t>Israelitas</w:t>
      </w:r>
      <w:r>
        <w:rPr>
          <w:lang w:val="es_ES" w:bidi="es_ES"/>
        </w:rPr>
        <w:t xml:space="preserve"> que han usado en los pasajes anteriores, y recuerden que </w:t>
      </w:r>
      <w:r>
        <w:rPr>
          <w:lang w:val="es_ES" w:bidi="es_ES"/>
        </w:rPr>
        <w:t>Israelitas</w:t>
      </w:r>
      <w:r>
        <w:rPr>
          <w:lang w:val="es_ES" w:bidi="es_ES"/>
        </w:rPr>
        <w:t xml:space="preserve"> está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les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Éxodo 6:14–27</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6:14–27 y guárdenlo en sus corazones.</w:t>
      </w:r>
    </w:p>
    <w:p>
      <w:pPr/>
      <w:r>
        <w:rPr>
          <w:lang w:val="es_ES" w:bidi="es_ES"/>
        </w:rPr>
      </w:r>
      <w:r>
        <w:rPr>
          <w:lang w:val="es_ES" w:bidi="es_ES"/>
        </w:rPr>
        <w:t>Escuchen una versión en audio de Éxodo 6:14–27 tres veces, en tres traducciones diferentes, si es posible.</w:t>
      </w:r>
    </w:p>
    <w:p>
      <w:pPr/>
      <w:r>
        <w:rPr>
          <w:lang w:val="es_ES" w:bidi="es_ES"/>
        </w:rPr>
      </w:r>
      <w:r>
        <w:rPr>
          <w:lang w:val="es_ES" w:bidi="es_ES"/>
        </w:rPr>
        <w:t>Pausen este audio aquí.</w:t>
      </w:r>
    </w:p>
    <w:p>
      <w:pPr/>
      <w:r>
        <w:rPr>
          <w:lang w:val="es_ES" w:bidi="es_ES"/>
        </w:rPr>
      </w:r>
      <w:r>
        <w:rPr>
          <w:lang w:val="es_ES" w:bidi="es_ES"/>
        </w:rPr>
        <w:t>Ahora, como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pasaje? Pausen este audio aquí.</w:t>
      </w:r>
    </w:p>
    <w:p>
      <w:pPr>
        <w:pStyle w:val="ListBullet"/>
        <w:spacing w:line="240" w:lineRule="auto"/>
        <w:ind w:left="720"/>
      </w:pPr>
      <w:r>
        <w:rPr>
          <w:lang w:val="es_ES" w:bidi="es_ES"/>
        </w:rPr>
      </w:r>
      <w:r>
        <w:rPr>
          <w:lang w:val="es_ES" w:bidi="es_ES"/>
        </w:rPr>
        <w:t>¿Qué nos dice este pasaje acerca de Dios? Pausen este audio aquí.</w:t>
      </w:r>
    </w:p>
    <w:p>
      <w:pPr>
        <w:pStyle w:val="ListBullet"/>
        <w:spacing w:line="240" w:lineRule="auto"/>
        <w:ind w:left="720"/>
      </w:pPr>
      <w:r>
        <w:rPr>
          <w:lang w:val="es_ES" w:bidi="es_ES"/>
        </w:rPr>
      </w:r>
      <w:r>
        <w:rPr>
          <w:lang w:val="es_ES" w:bidi="es_ES"/>
        </w:rPr>
        <w:t>¿Qué nos dice este pasaje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6:14–27 en la traducción que sea más fácil de entender.</w:t>
      </w:r>
    </w:p>
    <w:p>
      <w:pPr/>
      <w:r>
        <w:rPr>
          <w:lang w:val="es_ES" w:bidi="es_ES"/>
        </w:rPr>
      </w:r>
      <w:r>
        <w:rPr>
          <w:lang w:val="es_ES" w:bidi="es_ES"/>
        </w:rPr>
        <w:t>En el pasaje anterior, Moisés le preguntó a Dios por qué Dios lo había enviado a una misión al Faraón, que solo trajo más miseria a los israelitas. Dios respondió recordándole a Moisés que él era Jehová, el mismo Dios que hizo su pacto con Abraham, Isaac y Jacob. Jehová le dijo a Moisés que les dijera a los israelitas que había escuchado sus clamores y que ahora cumpliría su pacto con ellos. Los sacaría de la esclavitud egipcia y los llevaría a la tierra de Canaán.</w:t>
      </w:r>
    </w:p>
    <w:p>
      <w:pPr/>
      <w:r>
        <w:rPr>
          <w:lang w:val="es_ES" w:bidi="es_ES"/>
        </w:rPr>
      </w:r>
      <w:r>
        <w:rPr>
          <w:lang w:val="es_ES" w:bidi="es_ES"/>
        </w:rPr>
        <w:t>Este pasaje comienza con el registro familiar de Moisés y Aarón. Esta información de contexto en este momento de la historia le da a Aarón una mayor importancia, porque está a punto de convertirse en el portavoz de Moisés. Más tarde se convertirá en el primer sumo sacerdote de los israelitas. Esta lista tiene miembros de la familia de Aarón, tanto sus antepasados que vivieron antes de él como sus descendientes que vivieron después de él. Esta lista no incluye a todos los miembros de la familia de Aarón y Moisés. Solo menciona a las personas clave que ayudan a rastrear el linaje de Aarón hasta la familia inmediata de Israel, o Jacob. La mención de los descendientes de Aarón permite que las generaciones futuras rastreen su linaje hasta él.</w:t>
      </w:r>
    </w:p>
    <w:p>
      <w:pPr/>
      <w:r>
        <w:rPr>
          <w:lang w:val="es_ES" w:bidi="es_ES"/>
        </w:rPr>
      </w:r>
      <w:r>
        <w:rPr>
          <w:lang w:val="es_ES" w:bidi="es_ES"/>
        </w:rPr>
        <w:t>La lista consiste en tres grupos de personas. El primer grupo incluye a los tres hijos mayores de Israel, o Jacob, Rubén, Simeón y Leví, y a sus hijos. El segundo grupo se enfoca en la tribu de Leví y enumera a los nietos de Leví. El tercer grupo continúa con la tribu de Leví, enfocándose en los descendientes masculinos de Coat, el segundo hijo de Leví. Enumera algunos de los nietos de Coat y un bisnieto. Aarón y Moisés están en esta lista.</w:t>
      </w:r>
    </w:p>
    <w:p>
      <w:pPr/>
      <w:r>
        <w:rPr>
          <w:lang w:val="es_ES" w:bidi="es_ES"/>
        </w:rPr>
      </w:r>
      <w:r>
        <w:rPr>
          <w:lang w:val="es_ES" w:bidi="es_ES"/>
        </w:rPr>
        <w:t>Miremos ahora con más detalle a cada uno de estos grupos de miembros de la familia. El primer grupo enumera a los tres hijos mayores de Jacob, o Israel. Jacob era el hijo de Isaac y el nieto de Abraham. Jehová prometió a Abraham que Jehová crearía su nación elegida a través de Abraham. El pueblo elegido de Jehová descendió de los doce hijos de Jacob. Jehová le dio a Jacob el nuevo nombre de Israel, del cual el pueblo de Jehová también obtuvo su nombre "Israel". La lista menciona primero a Rubén, el hijo primogénito de Israel, y a los cuatro hijos de Rubén. El pasaje, sin embargo, no menciona a los nietos de Rubén porque Moisés y Aarón no descendían de su linaje. El pasaje comienza diciendo: "Estos son los jefes de las casas de sus padres" y enumera a los hijos de Rubén, el hijo primogénito de Israel. La frase "los jefes de sus familias" significa que los hijos de Rubén se convirtieron en jefes de sus clanes ancestrales. Entonces, cada clan llevaría el nombre del hijo. Por ejemplo, el hijo de Rubén, Hezrón, sería el jefe de su clan familiar y la gente llamaría a sus descendientes "los Hezronitas".</w:t>
      </w:r>
    </w:p>
    <w:p>
      <w:pPr/>
      <w:r>
        <w:rPr>
          <w:lang w:val="es_ES" w:bidi="es_ES"/>
        </w:rPr>
      </w:r>
      <w:r>
        <w:rPr>
          <w:lang w:val="es_ES" w:bidi="es_ES"/>
        </w:rPr>
        <w:t>La siguiente persona en la lista es Simeón, el segundo hijo de Jacob. El pasaje también solo menciona a los seis hijos de Simeón y a ningún nieto, porque Aarón y Moisés tampoco descendían de su linaje. El pasaje dice que la madre del hijo de Simeón llamado Saúl era una "mujer cananea". Esto significa que no era israelita, sino que venía de la tierra de Canaán.</w:t>
      </w:r>
    </w:p>
    <w:p>
      <w:pPr/>
      <w:r>
        <w:rPr>
          <w:lang w:val="es_ES" w:bidi="es_ES"/>
        </w:rPr>
      </w:r>
      <w:r>
        <w:rPr>
          <w:lang w:val="es_ES" w:bidi="es_ES"/>
        </w:rPr>
        <w:t>El linaje de la tribu de Leví, el tercer hijo de Jacob, sigue a continuación. El pasaje enumera los nombres de sus tres hijos: Gersón, Coat y Merari "de acuerdo con sus generaciones". Esto significa que los nombres aparecen por orden de edad, desde el mayor hasta el más joven. La lista familiar no menciona a su hermana. El pasaje nos da de manera selectiva más información para mostrar la importancia de ciertos miembros de la familia. El pasaje nos dice la edad de Leví porque Aarón y Moisés venían de su linaje. Leví vivió 137 años. Esta larga edad era típica de los antepasados israelitas Abraham, Isaac y Jacob y de otras personas de su generación.</w:t>
      </w:r>
    </w:p>
    <w:p>
      <w:pPr/>
      <w:r>
        <w:rPr>
          <w:lang w:val="es_ES" w:bidi="es_ES"/>
        </w:rPr>
      </w:r>
      <w:r>
        <w:rPr>
          <w:lang w:val="es_ES" w:bidi="es_ES"/>
        </w:rPr>
        <w:t>El pasaje no enumera a los nueve hijos restantes de Jacob. A partir de este momento, el pasaje se concentra en los descendientes de Leví porque Aarón y Moisés vienen de su linaje.</w:t>
      </w:r>
    </w:p>
    <w:p>
      <w:pPr/>
      <w:r>
        <w:rPr>
          <w:lang w:val="es_ES" w:bidi="es_ES"/>
        </w:rPr>
      </w:r>
      <w:r>
        <w:rPr>
          <w:lang w:val="es_ES" w:bidi="es_ES"/>
        </w:rPr>
        <w:t>Deténganse aquí y pidan a la gente de su grupo que hablen sobre sus propios antepasados:</w:t>
      </w:r>
    </w:p>
    <w:p>
      <w:pPr/>
      <w:r>
        <w:rPr>
          <w:lang w:val="es_ES" w:bidi="es_ES"/>
        </w:rPr>
      </w:r>
      <w:r>
        <w:rPr>
          <w:lang w:val="es_ES" w:bidi="es_ES"/>
        </w:rPr>
        <w:t>Los hijos de Gersón, el hijo mayor de Leví, eran Libni y Simei, "por sus clanes". La frase "por sus clanes" no está clara, pero lo más probable es que signifique que los nombres Libni y Simei también representaban a sus clanes familiares o a sus descendientes.</w:t>
      </w:r>
    </w:p>
    <w:p>
      <w:pPr/>
      <w:r>
        <w:rPr>
          <w:lang w:val="es_ES" w:bidi="es_ES"/>
        </w:rPr>
      </w:r>
      <w:r>
        <w:rPr>
          <w:lang w:val="es_ES" w:bidi="es_ES"/>
        </w:rPr>
        <w:t>Los hijos de Coat, el segundo hijo de Leví, eran, por orden de edad, Amram, Izhar, Hebrón y Uziel. El pasaje nos dice que Coat vivió 133 años. Coat es una persona importante en esta historia porque Aarón y Moisés vinieron de su linaje.</w:t>
      </w:r>
    </w:p>
    <w:p>
      <w:pPr/>
      <w:r>
        <w:rPr>
          <w:lang w:val="es_ES" w:bidi="es_ES"/>
        </w:rPr>
      </w:r>
      <w:r>
        <w:rPr>
          <w:lang w:val="es_ES" w:bidi="es_ES"/>
        </w:rPr>
        <w:t>Los hijos de Merari, el hijo más joven de Leví, eran, por orden de edad, Mahlí y Musi. Para mostrar que terminó de hablar de los levitas, el escritor dice casi lo mismo que dijo cuando comenzó a enumerar a los clanes levitas: "Estos son los clanes de levitas de acuerdo con sus generaciones". Esta declaración se refiere a los tres hijos y a los ocho nietos de Leví que dieron sus nombres a los clanes levitas.</w:t>
      </w:r>
    </w:p>
    <w:p>
      <w:pPr/>
      <w:r>
        <w:rPr>
          <w:lang w:val="es_ES" w:bidi="es_ES"/>
        </w:rPr>
      </w:r>
      <w:r>
        <w:rPr>
          <w:lang w:val="es_ES" w:bidi="es_ES"/>
        </w:rPr>
        <w:t>Ahora la lista familiar se enfoca en el tercer grupo de personas, el clan, o los descendientes de Coat, el segundo hijo de Leví. El clan de Coat es importante en esta historia, ya que Aarón y Moisés vienen de la línea de Coat.</w:t>
      </w:r>
    </w:p>
    <w:p>
      <w:pPr/>
      <w:r>
        <w:rPr>
          <w:lang w:val="es_ES" w:bidi="es_ES"/>
        </w:rPr>
      </w:r>
      <w:r>
        <w:rPr>
          <w:lang w:val="es_ES" w:bidi="es_ES"/>
        </w:rPr>
        <w:t>Amram era el hijo mayor de Coat. Él se casó con Jocabed, quien era hermana de su padre y tía de Amram. Las costumbres del matrimonio eran diferentes en ese entonces. Abraham se casó con su media hermana. Isaac y Jacob también se casaron con mujeres que eran parientes cercanas. Más tarde, Dios les dio leyes a los israelitas que prohibían el matrimonio y las relaciones sexuales entre miembros de la familia cercanos, como entre un hombre y la hermana de su padre. Sin embargo, Amram se casó con Jocabed, su tía, antes de que Dios diera las leyes. Esto significa que Amram y Jocabed no rompieron las leyes de Dios al casarse. Jocabed era la madre de Aarón y de Moisés. Los padres de Aarón y Moisés eran ambos de la tribu de Leví. Jocabed y Amram también tuvieron otros hijos, pero no están en esta lista. El pasaje nos dice que Amram vivió 137 años. Es una persona importante en esta historia porque es el padre de Aarón y de Moisés.</w:t>
      </w:r>
    </w:p>
    <w:p>
      <w:pPr/>
      <w:r>
        <w:rPr>
          <w:lang w:val="es_ES" w:bidi="es_ES"/>
        </w:rPr>
      </w:r>
      <w:r>
        <w:rPr>
          <w:lang w:val="es_ES" w:bidi="es_ES"/>
        </w:rPr>
        <w:t>Luego, la lista familiar menciona a los hijos de Izhar y Uziel. Izhar y Uziel eran el segundo y el cuarto hijo de Coat y los hermanos menores de Amram. Sin embargo, la lista no menciona a los hijos de Hebrón, el tercer hijo de Coat. Los descendientes de Hebrón probablemente no eran importantes para esta historia.</w:t>
      </w:r>
    </w:p>
    <w:p>
      <w:pPr/>
      <w:r>
        <w:rPr>
          <w:lang w:val="es_ES" w:bidi="es_ES"/>
        </w:rPr>
      </w:r>
      <w:r>
        <w:rPr>
          <w:lang w:val="es_ES" w:bidi="es_ES"/>
        </w:rPr>
        <w:t>El pasaje ahora se enfoca en la siguiente generación a partir de los hijos de Coat y sigue a algunos de los descendientes de algunos de sus hijos, que son importantes para la historia.</w:t>
      </w:r>
    </w:p>
    <w:p>
      <w:pPr/>
      <w:r>
        <w:rPr>
          <w:lang w:val="es_ES" w:bidi="es_ES"/>
        </w:rPr>
      </w:r>
      <w:r>
        <w:rPr>
          <w:lang w:val="es_ES" w:bidi="es_ES"/>
        </w:rPr>
        <w:t>Aarón, el hijo del hijo de Coat, Amram, se casó con Eliseba, que era de la tribu de Judá. Su padre, Aminadab y su hermano Naasón eran antepasados de Jesucristo. Eliseba dio a luz a Nadab, Abiú, Eleazar e Itamar. Los hijos de Aarón más tarde se convirtieron en sacerdotes con Aarón. Eleazar se convirtió en jefe o sumo sacerdote después de que Aarón murió.</w:t>
      </w:r>
    </w:p>
    <w:p>
      <w:pPr/>
      <w:r>
        <w:rPr>
          <w:lang w:val="es_ES" w:bidi="es_ES"/>
        </w:rPr>
      </w:r>
      <w:r>
        <w:rPr>
          <w:lang w:val="es_ES" w:bidi="es_ES"/>
        </w:rPr>
        <w:t>El pasaje no habla de los descendientes de Moisés porque se enfoca principalmente en Aarón, como portavoz de Moisés y futuro sumo sacerdote.</w:t>
      </w:r>
    </w:p>
    <w:p>
      <w:pPr/>
      <w:r>
        <w:rPr>
          <w:lang w:val="es_ES" w:bidi="es_ES"/>
        </w:rPr>
      </w:r>
      <w:r>
        <w:rPr>
          <w:lang w:val="es_ES" w:bidi="es_ES"/>
        </w:rPr>
        <w:t>Luego, el pasaje enumera a los hijos de Coré, quien era hijo de Izhar y primo de Aarón. Coré y sus hijos están en esta lista familiar probablemente porque él más tarde lideró una gran rebelión contra Moisés en el desierto. Además, los coraitas eran un poderoso clan entre los levitas.</w:t>
      </w:r>
    </w:p>
    <w:p>
      <w:pPr/>
      <w:r>
        <w:rPr>
          <w:lang w:val="es_ES" w:bidi="es_ES"/>
        </w:rPr>
      </w:r>
      <w:r>
        <w:rPr>
          <w:lang w:val="es_ES" w:bidi="es_ES"/>
        </w:rPr>
        <w:t>La línea familiar en este pasaje termina con el hijo de Aarón, Eleazar y su familia. Los hijos de Aarón, Nadab y Abiú, murieron sin hijos. El pasaje no menciona a los descendientes de Itamar, el hijo menor de Aarón. Eleazar, el tercer hijo de Aarón, se casó con una de las hijas de Putiel. No sabemos quién era Futiel y de qué linaje venía. Eleazar y su esposa tuvieron un hijo llamado Finees, que se convirtió en el sumo sacerdote después de su padre Eleazar. La lista familiar se cierra con una declaración: "Estos son los jefes de las casas de los padres de los levitas por sus clanes". Se refiere a todos los descendientes masculinos de Leví en esta lista familiar. Todos los hombres enumerados eran los jefes de los clanes de los levitas, organizados por familias.</w:t>
      </w:r>
    </w:p>
    <w:p>
      <w:pPr/>
      <w:r>
        <w:rPr>
          <w:lang w:val="es_ES" w:bidi="es_ES"/>
        </w:rPr>
      </w:r>
      <w:r>
        <w:rPr>
          <w:lang w:val="es_ES" w:bidi="es_ES"/>
        </w:rPr>
        <w:t xml:space="preserve">Deténganse aquí y en grupo miren un </w:t>
      </w:r>
      <w:r>
        <w:rPr>
          <w:b/>
          <w:lang w:val="es_ES" w:bidi="es_ES"/>
        </w:rPr>
        <w:t>árbol genealógico de las personas de esta lista familiar</w:t>
      </w:r>
      <w:r>
        <w:rPr>
          <w:lang w:val="es_ES" w:bidi="es_ES"/>
        </w:rPr>
        <w:t>. Detengan el audio aquí.</w:t>
      </w:r>
    </w:p>
    <w:p>
      <w:pPr/>
      <w:r>
        <w:rPr>
          <w:lang w:val="es_ES" w:bidi="es_ES"/>
        </w:rPr>
      </w:r>
      <w:r>
        <w:rPr>
          <w:lang w:val="es_ES" w:bidi="es_ES"/>
        </w:rPr>
        <w:t>El pasaje ahora concluye la lista familiar y vincula a Aarón y Moisés de la lista familiar con la historia, que la lista familiar interrumpió. El pasaje hace esto diciendo que Aarón y Moisés, que fueron mencionados en la lista familiar, son los que Jehová ordenó que sacaran al pueblo de Israel de la tierra de Egipto "por sus ejércitos". El pasaje menciona a Aarón primero porque era mayor y porque la lista familiar se enfoca más en él. Esta es una repetición casi exacta de lo que Jehová les dijo a Aarón y a Moisés antes de que comenzara la lista familiar. La frase "por sus ejércitos" es una adición. Es un término militar que se refiere a los soldados listos para la batalla. Puede sugerir que Aarón y Moisés debían sacar a los israelitas de Egipto en orden de batalla, o tropa por tropa. La frase puede significar igualmente que Aarón y Moisés debían sacar a los israelitas tribu por tribu.</w:t>
      </w:r>
    </w:p>
    <w:p>
      <w:pPr/>
      <w:r>
        <w:rPr>
          <w:lang w:val="es_ES" w:bidi="es_ES"/>
        </w:rPr>
      </w:r>
      <w:r>
        <w:rPr>
          <w:lang w:val="es_ES" w:bidi="es_ES"/>
        </w:rPr>
        <w:t>El pasaje continúa, enfatizando nuevamente que Moisés y Aarón de la lista familiar eran los hombres que hablaron con el Faraón, el rey de Egipto, y le dijeron que debía dejarlos sacar al pueblo de Israel de Egipto. El pasaje termina enfatizando que está hablando de "este Moisés y este Aarón". Aquí, el nombre Moisés aparece primero, aunque Aarón es el mayor, ya que Moisés será el personaje principal en la historia que sigue.</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6:14–27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El pasaje enumera los nombres del primer grupo: los primeros tres hijos de Israel, o Jacob y sus hijos.</w:t>
      </w:r>
    </w:p>
    <w:p>
      <w:pPr/>
      <w:r>
        <w:rPr>
          <w:lang w:val="es_ES" w:bidi="es_ES"/>
        </w:rPr>
      </w:r>
      <w:r>
        <w:rPr>
          <w:b/>
          <w:lang w:val="es_ES" w:bidi="es_ES"/>
        </w:rPr>
        <w:t>En la segunda escena:</w:t>
      </w:r>
      <w:r>
        <w:rPr>
          <w:lang w:val="es_ES" w:bidi="es_ES"/>
        </w:rPr>
        <w:t xml:space="preserve"> El pasaje enumera los nombres en el segundo grupo, la tribu de Leví: los nietos de Leví.</w:t>
      </w:r>
    </w:p>
    <w:p>
      <w:pPr/>
      <w:r>
        <w:rPr>
          <w:lang w:val="es_ES" w:bidi="es_ES"/>
        </w:rPr>
      </w:r>
      <w:r>
        <w:rPr>
          <w:b/>
          <w:lang w:val="es_ES" w:bidi="es_ES"/>
        </w:rPr>
        <w:t>En la tercera escena:</w:t>
      </w:r>
      <w:r>
        <w:rPr>
          <w:lang w:val="es_ES" w:bidi="es_ES"/>
        </w:rPr>
        <w:t xml:space="preserve"> El pasaje enumera los nombres en el tercer grupo: descendientes masculinos de Coat, el segundo hijo de Leví: algunos de los nietos de Coat y un bisnieto. Aarón y Moisés están en esta lista.</w:t>
      </w:r>
    </w:p>
    <w:p>
      <w:pPr/>
      <w:r>
        <w:rPr>
          <w:lang w:val="es_ES" w:bidi="es_ES"/>
        </w:rPr>
      </w:r>
      <w:r>
        <w:rPr>
          <w:b/>
          <w:lang w:val="es_ES" w:bidi="es_ES"/>
        </w:rPr>
        <w:t>En la cuarta escena:</w:t>
      </w:r>
      <w:r>
        <w:rPr>
          <w:lang w:val="es_ES" w:bidi="es_ES"/>
        </w:rPr>
        <w:t xml:space="preserve"> El pasaje nos recuerda que Aarón y Moisés de la lista familiar son a quienes Dios ordenó sacar al pueblo de Israel de Egipto. También son los que le dijeron al Faraón que dejara salir de Egipto al pueblo de Israel.</w:t>
      </w:r>
    </w:p>
    <w:p>
      <w:pPr/>
      <w:r>
        <w:rPr>
          <w:lang w:val="es_ES" w:bidi="es_ES"/>
        </w:rPr>
      </w:r>
      <w:r>
        <w:rPr>
          <w:lang w:val="es_ES" w:bidi="es_ES"/>
        </w:rPr>
        <w:t>Los personajes de este texto son:</w:t>
      </w:r>
    </w:p>
    <w:p>
      <w:pPr/>
      <w:r>
        <w:rPr>
          <w:lang w:val="es_ES" w:bidi="es_ES"/>
        </w:rPr>
      </w:r>
      <w:r>
        <w:rPr>
          <w:lang w:val="es_ES" w:bidi="es_ES"/>
        </w:rPr>
        <w:t>Todos los nombres mencionados en los tres grupos en la lista familiar</w:t>
      </w:r>
    </w:p>
    <w:p>
      <w:pPr/>
      <w:r>
        <w:rPr>
          <w:lang w:val="es_ES" w:bidi="es_ES"/>
        </w:rPr>
      </w:r>
      <w:r>
        <w:rPr>
          <w:lang w:val="es_ES" w:bidi="es_ES"/>
        </w:rPr>
        <w:t>Estas son las personas que el pasaje enumera en el primer grupo:</w:t>
      </w:r>
    </w:p>
    <w:p>
      <w:pPr>
        <w:pStyle w:val="ListBullet"/>
        <w:spacing w:line="240" w:lineRule="auto"/>
        <w:ind w:left="720"/>
      </w:pPr>
      <w:r>
        <w:rPr>
          <w:lang w:val="es_ES" w:bidi="es_ES"/>
        </w:rPr>
      </w:r>
      <w:r>
        <w:rPr>
          <w:lang w:val="es_ES" w:bidi="es_ES"/>
        </w:rPr>
        <w:t>Israel, o Jacob</w:t>
      </w:r>
    </w:p>
    <w:p>
      <w:pPr>
        <w:pStyle w:val="ListBullet"/>
        <w:spacing w:line="240" w:lineRule="auto"/>
        <w:ind w:left="720"/>
      </w:pPr>
      <w:r>
        <w:rPr>
          <w:lang w:val="es_ES" w:bidi="es_ES"/>
        </w:rPr>
      </w:r>
      <w:r>
        <w:rPr>
          <w:lang w:val="es_ES" w:bidi="es_ES"/>
        </w:rPr>
        <w:t>Rubén, hijo primogénito de Israel</w:t>
      </w:r>
    </w:p>
    <w:p>
      <w:pPr>
        <w:pStyle w:val="ListBullet"/>
        <w:spacing w:line="240" w:lineRule="auto"/>
        <w:ind w:left="720"/>
      </w:pPr>
      <w:r>
        <w:rPr>
          <w:lang w:val="es_ES" w:bidi="es_ES"/>
        </w:rPr>
      </w:r>
      <w:r>
        <w:rPr>
          <w:lang w:val="es_ES" w:bidi="es_ES"/>
        </w:rPr>
        <w:t>Hanoc, hijo de Rubén</w:t>
      </w:r>
    </w:p>
    <w:p>
      <w:pPr>
        <w:pStyle w:val="ListBullet"/>
        <w:spacing w:line="240" w:lineRule="auto"/>
        <w:ind w:left="720"/>
      </w:pPr>
      <w:r>
        <w:rPr>
          <w:lang w:val="es_ES" w:bidi="es_ES"/>
        </w:rPr>
      </w:r>
      <w:r>
        <w:rPr>
          <w:lang w:val="es_ES" w:bidi="es_ES"/>
        </w:rPr>
        <w:t>Falú, hijo de Rubén</w:t>
      </w:r>
    </w:p>
    <w:p>
      <w:pPr>
        <w:pStyle w:val="ListBullet"/>
        <w:spacing w:line="240" w:lineRule="auto"/>
        <w:ind w:left="720"/>
      </w:pPr>
      <w:r>
        <w:rPr>
          <w:lang w:val="es_ES" w:bidi="es_ES"/>
        </w:rPr>
      </w:r>
      <w:r>
        <w:rPr>
          <w:lang w:val="es_ES" w:bidi="es_ES"/>
        </w:rPr>
        <w:t>Hezrón, hijo de Rubén</w:t>
      </w:r>
    </w:p>
    <w:p>
      <w:pPr>
        <w:pStyle w:val="ListBullet"/>
        <w:spacing w:line="240" w:lineRule="auto"/>
        <w:ind w:left="720"/>
      </w:pPr>
      <w:r>
        <w:rPr>
          <w:lang w:val="es_ES" w:bidi="es_ES"/>
        </w:rPr>
      </w:r>
      <w:r>
        <w:rPr>
          <w:lang w:val="es_ES" w:bidi="es_ES"/>
        </w:rPr>
        <w:t>Carmi, hijo de Rubén</w:t>
      </w:r>
    </w:p>
    <w:p>
      <w:pPr>
        <w:pStyle w:val="ListBullet"/>
        <w:spacing w:line="240" w:lineRule="auto"/>
        <w:ind w:left="720"/>
      </w:pPr>
      <w:r>
        <w:rPr>
          <w:lang w:val="es_ES" w:bidi="es_ES"/>
        </w:rPr>
      </w:r>
      <w:r>
        <w:rPr>
          <w:lang w:val="es_ES" w:bidi="es_ES"/>
        </w:rPr>
        <w:t>Simeón, segundo hijo de Israel</w:t>
      </w:r>
    </w:p>
    <w:p>
      <w:pPr>
        <w:pStyle w:val="ListBullet"/>
        <w:spacing w:line="240" w:lineRule="auto"/>
        <w:ind w:left="720"/>
      </w:pPr>
      <w:r>
        <w:rPr>
          <w:lang w:val="es_ES" w:bidi="es_ES"/>
        </w:rPr>
      </w:r>
      <w:r>
        <w:rPr>
          <w:lang w:val="es_ES" w:bidi="es_ES"/>
        </w:rPr>
        <w:t>Jemuel, hijo de Simeón</w:t>
      </w:r>
    </w:p>
    <w:p>
      <w:pPr>
        <w:pStyle w:val="ListBullet"/>
        <w:spacing w:line="240" w:lineRule="auto"/>
        <w:ind w:left="720"/>
      </w:pPr>
      <w:r>
        <w:rPr>
          <w:lang w:val="es_ES" w:bidi="es_ES"/>
        </w:rPr>
      </w:r>
      <w:r>
        <w:rPr>
          <w:lang w:val="es_ES" w:bidi="es_ES"/>
        </w:rPr>
        <w:t>Jamín, hijo de Simeón</w:t>
      </w:r>
    </w:p>
    <w:p>
      <w:pPr>
        <w:pStyle w:val="ListBullet"/>
        <w:spacing w:line="240" w:lineRule="auto"/>
        <w:ind w:left="720"/>
      </w:pPr>
      <w:r>
        <w:rPr>
          <w:lang w:val="es_ES" w:bidi="es_ES"/>
        </w:rPr>
      </w:r>
      <w:r>
        <w:rPr>
          <w:lang w:val="es_ES" w:bidi="es_ES"/>
        </w:rPr>
        <w:t>Ohad, hijo de Simeón</w:t>
      </w:r>
    </w:p>
    <w:p>
      <w:pPr>
        <w:pStyle w:val="ListBullet"/>
        <w:spacing w:line="240" w:lineRule="auto"/>
        <w:ind w:left="720"/>
      </w:pPr>
      <w:r>
        <w:rPr>
          <w:lang w:val="es_ES" w:bidi="es_ES"/>
        </w:rPr>
      </w:r>
      <w:r>
        <w:rPr>
          <w:lang w:val="es_ES" w:bidi="es_ES"/>
        </w:rPr>
        <w:t>Jaquín, hijo de Simeón</w:t>
      </w:r>
    </w:p>
    <w:p>
      <w:pPr>
        <w:pStyle w:val="ListBullet"/>
        <w:spacing w:line="240" w:lineRule="auto"/>
        <w:ind w:left="720"/>
      </w:pPr>
      <w:r>
        <w:rPr>
          <w:lang w:val="es_ES" w:bidi="es_ES"/>
        </w:rPr>
      </w:r>
      <w:r>
        <w:rPr>
          <w:lang w:val="es_ES" w:bidi="es_ES"/>
        </w:rPr>
        <w:t>Zohar, hijo de Simeón</w:t>
      </w:r>
    </w:p>
    <w:p>
      <w:pPr>
        <w:pStyle w:val="ListBullet"/>
        <w:spacing w:line="240" w:lineRule="auto"/>
        <w:ind w:left="720"/>
      </w:pPr>
      <w:r>
        <w:rPr>
          <w:lang w:val="es_ES" w:bidi="es_ES"/>
        </w:rPr>
      </w:r>
      <w:r>
        <w:rPr>
          <w:lang w:val="es_ES" w:bidi="es_ES"/>
        </w:rPr>
        <w:t>Saúl, hijo de Simeón</w:t>
      </w:r>
    </w:p>
    <w:p>
      <w:pPr>
        <w:pStyle w:val="ListBullet"/>
        <w:spacing w:line="240" w:lineRule="auto"/>
        <w:ind w:left="720"/>
      </w:pPr>
      <w:r>
        <w:rPr>
          <w:lang w:val="es_ES" w:bidi="es_ES"/>
        </w:rPr>
      </w:r>
      <w:r>
        <w:rPr>
          <w:lang w:val="es_ES" w:bidi="es_ES"/>
        </w:rPr>
        <w:t>Mujer cananea, madre de Saúl, hijo de Simeón</w:t>
      </w:r>
    </w:p>
    <w:p>
      <w:pPr>
        <w:pStyle w:val="ListBullet"/>
        <w:spacing w:line="240" w:lineRule="auto"/>
        <w:ind w:left="720"/>
      </w:pPr>
      <w:r>
        <w:rPr>
          <w:lang w:val="es_ES" w:bidi="es_ES"/>
        </w:rPr>
      </w:r>
      <w:r>
        <w:rPr>
          <w:lang w:val="es_ES" w:bidi="es_ES"/>
        </w:rPr>
        <w:t>Leví, tercer hijo de Israel</w:t>
      </w:r>
    </w:p>
    <w:p>
      <w:pPr>
        <w:pStyle w:val="ListBullet"/>
        <w:spacing w:line="240" w:lineRule="auto"/>
        <w:ind w:left="720"/>
      </w:pPr>
      <w:r>
        <w:rPr>
          <w:lang w:val="es_ES" w:bidi="es_ES"/>
        </w:rPr>
      </w:r>
      <w:r>
        <w:rPr>
          <w:lang w:val="es_ES" w:bidi="es_ES"/>
        </w:rPr>
        <w:t>Gersón, hijo de Leví</w:t>
      </w:r>
    </w:p>
    <w:p>
      <w:pPr>
        <w:pStyle w:val="ListBullet"/>
        <w:spacing w:line="240" w:lineRule="auto"/>
        <w:ind w:left="720"/>
      </w:pPr>
      <w:r>
        <w:rPr>
          <w:lang w:val="es_ES" w:bidi="es_ES"/>
        </w:rPr>
      </w:r>
      <w:r>
        <w:rPr>
          <w:lang w:val="es_ES" w:bidi="es_ES"/>
        </w:rPr>
        <w:t>Coat, hijo de Leví</w:t>
      </w:r>
    </w:p>
    <w:p>
      <w:pPr>
        <w:pStyle w:val="ListBullet"/>
        <w:spacing w:line="240" w:lineRule="auto"/>
        <w:ind w:left="720"/>
      </w:pPr>
      <w:r>
        <w:rPr>
          <w:lang w:val="es_ES" w:bidi="es_ES"/>
        </w:rPr>
      </w:r>
      <w:r>
        <w:rPr>
          <w:lang w:val="es_ES" w:bidi="es_ES"/>
        </w:rPr>
        <w:t>Merari, hijo de Leví</w:t>
      </w:r>
    </w:p>
    <w:p>
      <w:pPr/>
      <w:r>
        <w:rPr>
          <w:lang w:val="es_ES" w:bidi="es_ES"/>
        </w:rPr>
      </w:r>
      <w:r>
        <w:rPr>
          <w:lang w:val="es_ES" w:bidi="es_ES"/>
        </w:rPr>
        <w:t>Estas son las personas que el pasaje enumera en el segundo grupo:</w:t>
      </w:r>
    </w:p>
    <w:p>
      <w:pPr>
        <w:pStyle w:val="ListBullet"/>
        <w:spacing w:line="240" w:lineRule="auto"/>
        <w:ind w:left="720"/>
      </w:pPr>
      <w:r>
        <w:rPr>
          <w:lang w:val="es_ES" w:bidi="es_ES"/>
        </w:rPr>
      </w:r>
      <w:r>
        <w:rPr>
          <w:lang w:val="es_ES" w:bidi="es_ES"/>
        </w:rPr>
        <w:t>Libni, hijo de Gersón</w:t>
      </w:r>
    </w:p>
    <w:p>
      <w:pPr>
        <w:pStyle w:val="ListBullet"/>
        <w:spacing w:line="240" w:lineRule="auto"/>
        <w:ind w:left="720"/>
      </w:pPr>
      <w:r>
        <w:rPr>
          <w:lang w:val="es_ES" w:bidi="es_ES"/>
        </w:rPr>
      </w:r>
      <w:r>
        <w:rPr>
          <w:lang w:val="es_ES" w:bidi="es_ES"/>
        </w:rPr>
        <w:t>Simei, hijo de Gersón</w:t>
      </w:r>
    </w:p>
    <w:p>
      <w:pPr>
        <w:pStyle w:val="ListBullet"/>
        <w:spacing w:line="240" w:lineRule="auto"/>
        <w:ind w:left="720"/>
      </w:pPr>
      <w:r>
        <w:rPr>
          <w:lang w:val="es_ES" w:bidi="es_ES"/>
        </w:rPr>
      </w:r>
      <w:r>
        <w:rPr>
          <w:lang w:val="es_ES" w:bidi="es_ES"/>
        </w:rPr>
        <w:t>Amram, hijo de Coat</w:t>
      </w:r>
    </w:p>
    <w:p>
      <w:pPr>
        <w:pStyle w:val="ListBullet"/>
        <w:spacing w:line="240" w:lineRule="auto"/>
        <w:ind w:left="720"/>
      </w:pPr>
      <w:r>
        <w:rPr>
          <w:lang w:val="es_ES" w:bidi="es_ES"/>
        </w:rPr>
      </w:r>
      <w:r>
        <w:rPr>
          <w:lang w:val="es_ES" w:bidi="es_ES"/>
        </w:rPr>
        <w:t>Izhar, hijo de Coat</w:t>
      </w:r>
    </w:p>
    <w:p>
      <w:pPr>
        <w:pStyle w:val="ListBullet"/>
        <w:spacing w:line="240" w:lineRule="auto"/>
        <w:ind w:left="720"/>
      </w:pPr>
      <w:r>
        <w:rPr>
          <w:lang w:val="es_ES" w:bidi="es_ES"/>
        </w:rPr>
      </w:r>
      <w:r>
        <w:rPr>
          <w:lang w:val="es_ES" w:bidi="es_ES"/>
        </w:rPr>
        <w:t>Hebrón, hijo de Coat</w:t>
      </w:r>
    </w:p>
    <w:p>
      <w:pPr>
        <w:pStyle w:val="ListBullet"/>
        <w:spacing w:line="240" w:lineRule="auto"/>
        <w:ind w:left="720"/>
      </w:pPr>
      <w:r>
        <w:rPr>
          <w:lang w:val="es_ES" w:bidi="es_ES"/>
        </w:rPr>
      </w:r>
      <w:r>
        <w:rPr>
          <w:lang w:val="es_ES" w:bidi="es_ES"/>
        </w:rPr>
        <w:t>Uziel, hijo de Coat</w:t>
      </w:r>
    </w:p>
    <w:p>
      <w:pPr>
        <w:pStyle w:val="ListBullet"/>
        <w:spacing w:line="240" w:lineRule="auto"/>
        <w:ind w:left="720"/>
      </w:pPr>
      <w:r>
        <w:rPr>
          <w:lang w:val="es_ES" w:bidi="es_ES"/>
        </w:rPr>
      </w:r>
      <w:r>
        <w:rPr>
          <w:lang w:val="es_ES" w:bidi="es_ES"/>
        </w:rPr>
        <w:t>Mahli, hijo de Merari</w:t>
      </w:r>
    </w:p>
    <w:p>
      <w:pPr>
        <w:pStyle w:val="ListBullet"/>
        <w:spacing w:line="240" w:lineRule="auto"/>
        <w:ind w:left="720"/>
      </w:pPr>
      <w:r>
        <w:rPr>
          <w:lang w:val="es_ES" w:bidi="es_ES"/>
        </w:rPr>
      </w:r>
      <w:r>
        <w:rPr>
          <w:lang w:val="es_ES" w:bidi="es_ES"/>
        </w:rPr>
        <w:t>Musi, hijo de Merari</w:t>
      </w:r>
    </w:p>
    <w:p>
      <w:pPr/>
      <w:r>
        <w:rPr>
          <w:lang w:val="es_ES" w:bidi="es_ES"/>
        </w:rPr>
      </w:r>
      <w:r>
        <w:rPr>
          <w:lang w:val="es_ES" w:bidi="es_ES"/>
        </w:rPr>
        <w:t xml:space="preserve"> Estas son las personas que el pasaje enumera en el tercer grupo:</w:t>
      </w:r>
    </w:p>
    <w:p>
      <w:pPr>
        <w:pStyle w:val="ListBullet"/>
        <w:spacing w:line="240" w:lineRule="auto"/>
        <w:ind w:left="720"/>
      </w:pPr>
      <w:r>
        <w:rPr>
          <w:lang w:val="es_ES" w:bidi="es_ES"/>
        </w:rPr>
      </w:r>
      <w:r>
        <w:rPr>
          <w:lang w:val="es_ES" w:bidi="es_ES"/>
        </w:rPr>
        <w:t>Jocabed, la hermana de Coat y la esposa de Amram</w:t>
      </w:r>
    </w:p>
    <w:p>
      <w:pPr>
        <w:pStyle w:val="ListBullet"/>
        <w:spacing w:line="240" w:lineRule="auto"/>
        <w:ind w:left="720"/>
      </w:pPr>
      <w:r>
        <w:rPr>
          <w:lang w:val="es_ES" w:bidi="es_ES"/>
        </w:rPr>
      </w:r>
      <w:r>
        <w:rPr>
          <w:lang w:val="es_ES" w:bidi="es_ES"/>
        </w:rPr>
        <w:t>Aarón, el hijo de Amram y Jocabed</w:t>
      </w:r>
    </w:p>
    <w:p>
      <w:pPr>
        <w:pStyle w:val="ListBullet"/>
        <w:spacing w:line="240" w:lineRule="auto"/>
        <w:ind w:left="720"/>
      </w:pPr>
      <w:r>
        <w:rPr>
          <w:lang w:val="es_ES" w:bidi="es_ES"/>
        </w:rPr>
      </w:r>
      <w:r>
        <w:rPr>
          <w:lang w:val="es_ES" w:bidi="es_ES"/>
        </w:rPr>
        <w:t>Moisés, el hijo de Amram y Jocabed</w:t>
      </w:r>
    </w:p>
    <w:p>
      <w:pPr>
        <w:pStyle w:val="ListBullet"/>
        <w:spacing w:line="240" w:lineRule="auto"/>
        <w:ind w:left="720"/>
      </w:pPr>
      <w:r>
        <w:rPr>
          <w:lang w:val="es_ES" w:bidi="es_ES"/>
        </w:rPr>
      </w:r>
      <w:r>
        <w:rPr>
          <w:lang w:val="es_ES" w:bidi="es_ES"/>
        </w:rPr>
        <w:t>Coré, hijo de Izhar</w:t>
      </w:r>
    </w:p>
    <w:p>
      <w:pPr>
        <w:pStyle w:val="ListBullet"/>
        <w:spacing w:line="240" w:lineRule="auto"/>
        <w:ind w:left="720"/>
      </w:pPr>
      <w:r>
        <w:rPr>
          <w:lang w:val="es_ES" w:bidi="es_ES"/>
        </w:rPr>
      </w:r>
      <w:r>
        <w:rPr>
          <w:lang w:val="es_ES" w:bidi="es_ES"/>
        </w:rPr>
        <w:t>Nefeg, hijo de Izhar</w:t>
      </w:r>
    </w:p>
    <w:p>
      <w:pPr>
        <w:pStyle w:val="ListBullet"/>
        <w:spacing w:line="240" w:lineRule="auto"/>
        <w:ind w:left="720"/>
      </w:pPr>
      <w:r>
        <w:rPr>
          <w:lang w:val="es_ES" w:bidi="es_ES"/>
        </w:rPr>
      </w:r>
      <w:r>
        <w:rPr>
          <w:lang w:val="es_ES" w:bidi="es_ES"/>
        </w:rPr>
        <w:t>Zicri, hijo de Izhar</w:t>
      </w:r>
    </w:p>
    <w:p>
      <w:pPr>
        <w:pStyle w:val="ListBullet"/>
        <w:spacing w:line="240" w:lineRule="auto"/>
        <w:ind w:left="720"/>
      </w:pPr>
      <w:r>
        <w:rPr>
          <w:lang w:val="es_ES" w:bidi="es_ES"/>
        </w:rPr>
      </w:r>
      <w:r>
        <w:rPr>
          <w:lang w:val="es_ES" w:bidi="es_ES"/>
        </w:rPr>
        <w:t>Misael, hijo de Uziel</w:t>
      </w:r>
    </w:p>
    <w:p>
      <w:pPr>
        <w:pStyle w:val="ListBullet"/>
        <w:spacing w:line="240" w:lineRule="auto"/>
        <w:ind w:left="720"/>
      </w:pPr>
      <w:r>
        <w:rPr>
          <w:lang w:val="es_ES" w:bidi="es_ES"/>
        </w:rPr>
      </w:r>
      <w:r>
        <w:rPr>
          <w:lang w:val="es_ES" w:bidi="es_ES"/>
        </w:rPr>
        <w:t>Elzafán, hijo de Uziel</w:t>
      </w:r>
    </w:p>
    <w:p>
      <w:pPr>
        <w:pStyle w:val="ListBullet"/>
        <w:spacing w:line="240" w:lineRule="auto"/>
        <w:ind w:left="720"/>
      </w:pPr>
      <w:r>
        <w:rPr>
          <w:lang w:val="es_ES" w:bidi="es_ES"/>
        </w:rPr>
      </w:r>
      <w:r>
        <w:rPr>
          <w:lang w:val="es_ES" w:bidi="es_ES"/>
        </w:rPr>
        <w:t>Sitri, hijo de Uziel</w:t>
      </w:r>
    </w:p>
    <w:p>
      <w:pPr>
        <w:pStyle w:val="ListBullet"/>
        <w:spacing w:line="240" w:lineRule="auto"/>
        <w:ind w:left="720"/>
      </w:pPr>
      <w:r>
        <w:rPr>
          <w:lang w:val="es_ES" w:bidi="es_ES"/>
        </w:rPr>
      </w:r>
      <w:r>
        <w:rPr>
          <w:lang w:val="es_ES" w:bidi="es_ES"/>
        </w:rPr>
        <w:t>Aminadab</w:t>
      </w:r>
    </w:p>
    <w:p>
      <w:pPr>
        <w:pStyle w:val="ListBullet"/>
        <w:spacing w:line="240" w:lineRule="auto"/>
        <w:ind w:left="720"/>
      </w:pPr>
      <w:r>
        <w:rPr>
          <w:lang w:val="es_ES" w:bidi="es_ES"/>
        </w:rPr>
      </w:r>
      <w:r>
        <w:rPr>
          <w:lang w:val="es_ES" w:bidi="es_ES"/>
        </w:rPr>
        <w:t>Naasón, hijo de Aminadab</w:t>
      </w:r>
    </w:p>
    <w:p>
      <w:pPr>
        <w:pStyle w:val="ListBullet"/>
        <w:spacing w:line="240" w:lineRule="auto"/>
        <w:ind w:left="720"/>
      </w:pPr>
      <w:r>
        <w:rPr>
          <w:lang w:val="es_ES" w:bidi="es_ES"/>
        </w:rPr>
      </w:r>
      <w:r>
        <w:rPr>
          <w:lang w:val="es_ES" w:bidi="es_ES"/>
        </w:rPr>
        <w:t>Eliseba, la hija de Aminadab y esposa de Aarón</w:t>
      </w:r>
    </w:p>
    <w:p>
      <w:pPr>
        <w:pStyle w:val="ListBullet"/>
        <w:spacing w:line="240" w:lineRule="auto"/>
        <w:ind w:left="720"/>
      </w:pPr>
      <w:r>
        <w:rPr>
          <w:lang w:val="es_ES" w:bidi="es_ES"/>
        </w:rPr>
      </w:r>
      <w:r>
        <w:rPr>
          <w:lang w:val="es_ES" w:bidi="es_ES"/>
        </w:rPr>
        <w:t>Nadab, hijo de Aarón y Eliseba</w:t>
      </w:r>
    </w:p>
    <w:p>
      <w:pPr>
        <w:pStyle w:val="ListBullet"/>
        <w:spacing w:line="240" w:lineRule="auto"/>
        <w:ind w:left="720"/>
      </w:pPr>
      <w:r>
        <w:rPr>
          <w:lang w:val="es_ES" w:bidi="es_ES"/>
        </w:rPr>
      </w:r>
      <w:r>
        <w:rPr>
          <w:lang w:val="es_ES" w:bidi="es_ES"/>
        </w:rPr>
        <w:t>Abiú, hijo de Aarón y Eliseba</w:t>
      </w:r>
    </w:p>
    <w:p>
      <w:pPr>
        <w:pStyle w:val="ListBullet"/>
        <w:spacing w:line="240" w:lineRule="auto"/>
        <w:ind w:left="720"/>
      </w:pPr>
      <w:r>
        <w:rPr>
          <w:lang w:val="es_ES" w:bidi="es_ES"/>
        </w:rPr>
      </w:r>
      <w:r>
        <w:rPr>
          <w:lang w:val="es_ES" w:bidi="es_ES"/>
        </w:rPr>
        <w:t>Eleazar, hijo de Aarón y Eliseba</w:t>
      </w:r>
    </w:p>
    <w:p>
      <w:pPr>
        <w:pStyle w:val="ListBullet"/>
        <w:spacing w:line="240" w:lineRule="auto"/>
        <w:ind w:left="720"/>
      </w:pPr>
      <w:r>
        <w:rPr>
          <w:lang w:val="es_ES" w:bidi="es_ES"/>
        </w:rPr>
      </w:r>
      <w:r>
        <w:rPr>
          <w:lang w:val="es_ES" w:bidi="es_ES"/>
        </w:rPr>
        <w:t>Itamar, hijo de Aarón y Eliseba</w:t>
      </w:r>
    </w:p>
    <w:p>
      <w:pPr>
        <w:pStyle w:val="ListBullet"/>
        <w:spacing w:line="240" w:lineRule="auto"/>
        <w:ind w:left="720"/>
      </w:pPr>
      <w:r>
        <w:rPr>
          <w:lang w:val="es_ES" w:bidi="es_ES"/>
        </w:rPr>
      </w:r>
      <w:r>
        <w:rPr>
          <w:lang w:val="es_ES" w:bidi="es_ES"/>
        </w:rPr>
        <w:t>Asir, hijo de Coré</w:t>
      </w:r>
    </w:p>
    <w:p>
      <w:pPr>
        <w:pStyle w:val="ListBullet"/>
        <w:spacing w:line="240" w:lineRule="auto"/>
        <w:ind w:left="720"/>
      </w:pPr>
      <w:r>
        <w:rPr>
          <w:lang w:val="es_ES" w:bidi="es_ES"/>
        </w:rPr>
      </w:r>
      <w:r>
        <w:rPr>
          <w:lang w:val="es_ES" w:bidi="es_ES"/>
        </w:rPr>
        <w:t>Elcana, hijo de Coré</w:t>
      </w:r>
    </w:p>
    <w:p>
      <w:pPr>
        <w:pStyle w:val="ListBullet"/>
        <w:spacing w:line="240" w:lineRule="auto"/>
        <w:ind w:left="720"/>
      </w:pPr>
      <w:r>
        <w:rPr>
          <w:lang w:val="es_ES" w:bidi="es_ES"/>
        </w:rPr>
      </w:r>
      <w:r>
        <w:rPr>
          <w:lang w:val="es_ES" w:bidi="es_ES"/>
        </w:rPr>
        <w:t>Abiasaf, hijo de Coré</w:t>
      </w:r>
    </w:p>
    <w:p>
      <w:pPr>
        <w:pStyle w:val="ListBullet"/>
        <w:spacing w:line="240" w:lineRule="auto"/>
        <w:ind w:left="720"/>
      </w:pPr>
      <w:r>
        <w:rPr>
          <w:lang w:val="es_ES" w:bidi="es_ES"/>
        </w:rPr>
      </w:r>
      <w:r>
        <w:rPr>
          <w:lang w:val="es_ES" w:bidi="es_ES"/>
        </w:rPr>
        <w:t>Futiel, suegro de Eleazar</w:t>
      </w:r>
    </w:p>
    <w:p>
      <w:pPr>
        <w:pStyle w:val="ListBullet"/>
        <w:spacing w:line="240" w:lineRule="auto"/>
        <w:ind w:left="720"/>
      </w:pPr>
      <w:r>
        <w:rPr>
          <w:lang w:val="es_ES" w:bidi="es_ES"/>
        </w:rPr>
      </w:r>
      <w:r>
        <w:rPr>
          <w:lang w:val="es_ES" w:bidi="es_ES"/>
        </w:rPr>
        <w:t>Hija de Futiel</w:t>
      </w:r>
    </w:p>
    <w:p>
      <w:pPr>
        <w:pStyle w:val="ListBullet"/>
        <w:spacing w:line="240" w:lineRule="auto"/>
        <w:ind w:left="720"/>
      </w:pPr>
      <w:r>
        <w:rPr>
          <w:lang w:val="es_ES" w:bidi="es_ES"/>
        </w:rPr>
      </w:r>
      <w:r>
        <w:rPr>
          <w:lang w:val="es_ES" w:bidi="es_ES"/>
        </w:rPr>
        <w:t>Finees, hijo de Eleazar y la hija de Futiel</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Pueblo de Israel</w:t>
      </w:r>
    </w:p>
    <w:p>
      <w:pPr>
        <w:pStyle w:val="ListBullet"/>
        <w:spacing w:line="240" w:lineRule="auto"/>
        <w:ind w:left="720"/>
      </w:pPr>
      <w:r>
        <w:rPr>
          <w:lang w:val="es_ES" w:bidi="es_ES"/>
        </w:rPr>
      </w:r>
      <w:r>
        <w:rPr>
          <w:lang w:val="es_ES" w:bidi="es_ES"/>
        </w:rPr>
        <w:t>Y el Faraón</w:t>
      </w:r>
    </w:p>
    <w:p>
      <w:pPr/>
      <w:r>
        <w:rPr>
          <w:lang w:val="es_ES" w:bidi="es_ES"/>
        </w:rPr>
      </w:r>
      <w:r>
        <w:rPr>
          <w:lang w:val="es_ES" w:bidi="es_ES"/>
        </w:rPr>
        <w:t>Como grupo, pongan atención a estas partes de la ambientación del pasaje:</w:t>
      </w:r>
    </w:p>
    <w:p>
      <w:pPr/>
      <w:r>
        <w:rPr>
          <w:lang w:val="es_ES" w:bidi="es_ES"/>
        </w:rPr>
      </w:r>
      <w:r>
        <w:rPr>
          <w:lang w:val="es_ES" w:bidi="es_ES"/>
        </w:rPr>
        <w:t>La lista familiar interrumpe una narrativa importante en el libro de Éxodo, en la que Aarón y Moisés desempeñaron un papel clave. Este pasaje comienza con una referencia a la lista de jefes de "sus familias", o las familias de Moisés y Aarón.</w:t>
      </w:r>
    </w:p>
    <w:p>
      <w:pPr/>
      <w:r>
        <w:rPr>
          <w:lang w:val="es_ES" w:bidi="es_ES"/>
        </w:rPr>
      </w:r>
      <w:r>
        <w:rPr>
          <w:lang w:val="es_ES" w:bidi="es_ES"/>
        </w:rPr>
        <w:t>La lista familiar es una herramienta que el autor usa para ayudar al lector a rastrear el linaje de Aarón y Moisés hasta la familia inmediata de Jacob, o Israel. Descubrimos en qué clanes familiares están. Aprendemos quiénes son sus familiares directos y quiénes son los descendientes de Aarón.</w:t>
      </w:r>
    </w:p>
    <w:p>
      <w:pPr/>
      <w:r>
        <w:rPr>
          <w:lang w:val="es_ES" w:bidi="es_ES"/>
        </w:rPr>
      </w:r>
      <w:r>
        <w:rPr>
          <w:lang w:val="es_ES" w:bidi="es_ES"/>
        </w:rPr>
        <w:t>Aquí hay algo que pueden hacer para ayudarlos a visualizar la posición de Aarón y Moisés dentro de la familia extendida de Israel, o Jacob. Es posible que primero quieran pensar en cómo van a pronunciar los nombres de todas las personas en la historia en su idioma.</w:t>
      </w:r>
    </w:p>
    <w:p>
      <w:pPr/>
      <w:r>
        <w:rPr>
          <w:lang w:val="es_ES" w:bidi="es_ES"/>
        </w:rPr>
      </w:r>
      <w:r>
        <w:rPr>
          <w:lang w:val="es_ES" w:bidi="es_ES"/>
        </w:rPr>
        <w:t>Ahora comiencen a hacer un árbol genealógico de todos los nombres en la lista familiar. Así es como se hace. Primero recojan una bolsa de guijarros, rocas, frijoles u otros objetos pequeños. Cada objeto representará un nombre de la lista. Asegúrense de tener suficientes objetos del mismo tipo para cada generación. Por ejemplo, usen el mismo tipo de rocas para los tres hijos de Israel, o Jacob y sus hijos.</w:t>
      </w:r>
    </w:p>
    <w:p>
      <w:pPr/>
      <w:r>
        <w:rPr>
          <w:lang w:val="es_ES" w:bidi="es_ES"/>
        </w:rPr>
      </w:r>
      <w:r>
        <w:rPr>
          <w:lang w:val="es_ES" w:bidi="es_ES"/>
        </w:rPr>
        <w:t>Luego junten una bolsa con muchos palos. Usarán los palos para conectar los guijarros u objetos, que representan a miembros de la familia, entre sí.</w:t>
      </w:r>
    </w:p>
    <w:p>
      <w:pPr/>
      <w:r>
        <w:rPr>
          <w:lang w:val="es_ES" w:bidi="es_ES"/>
        </w:rPr>
      </w:r>
      <w:r>
        <w:rPr>
          <w:lang w:val="es_ES" w:bidi="es_ES"/>
        </w:rPr>
        <w:t>Ahora comiencen el árbol genealógico poniendo una piedra grande para representar a Israel, o Jacob. Ahora coloquen tres guijarros, que se vean iguales, debajo del guijarro de Israel. Representarán a sus tres hijos de esta lista familiar. Ahora unan cada piedra de los hijos con la piedra de Israel más grande usando palos.</w:t>
      </w:r>
    </w:p>
    <w:p>
      <w:pPr/>
      <w:r>
        <w:rPr>
          <w:lang w:val="es_ES" w:bidi="es_ES"/>
        </w:rPr>
      </w:r>
      <w:r>
        <w:rPr>
          <w:lang w:val="es_ES" w:bidi="es_ES"/>
        </w:rPr>
        <w:t>Recuerden que solo están ilustrando la lista familiar de este pasaje. Debido a eso, no tendrán guijarros para los nueve hijos restantes de Israel, ya que no están en esta lista.</w:t>
      </w:r>
    </w:p>
    <w:p>
      <w:pPr/>
      <w:r>
        <w:rPr>
          <w:lang w:val="es_ES" w:bidi="es_ES"/>
        </w:rPr>
      </w:r>
      <w:r>
        <w:rPr>
          <w:lang w:val="es_ES" w:bidi="es_ES"/>
        </w:rPr>
        <w:t>Ahora coloquen otra fila de guijarros u objetos de diferente aspecto debajo de los guijarros que representan a los hijos de Leví. Estos serán los nietos de Israel. A medida que coloquen los guijarros u objetos, digan el nombre de la persona que representan. Cada vez que se mencione a una madre, pueden poner un guijarro adicional. El guijarro madre puede estar al lado del guijarro hijo. O puede estar al lado del esposo, como lo prefieran. Ahora conecten cada guijarro hijo y su guijarro padre con un palo. ¡El árbol genealógico está creciendo!</w:t>
      </w:r>
    </w:p>
    <w:p>
      <w:pPr/>
      <w:r>
        <w:rPr>
          <w:lang w:val="es_ES" w:bidi="es_ES"/>
        </w:rPr>
      </w:r>
      <w:r>
        <w:rPr>
          <w:lang w:val="es_ES" w:bidi="es_ES"/>
        </w:rPr>
        <w:t>Continúen de la misma manera añadiendo los guijarros u objetos para los otros grupos al árbol genealógico. Pueden elegir dos guijarros más grandes para Aarón y Moisés. Miren bien dónde están Aarón y Moisés en el árbol genealógico. Túrnense para decir diferentes datos que aprendieron en este pasaje sobre sus familiares directos. ¿Pueden decir los nombres del padre, abuelo y bisabuelo de Aarón y Moisés? ¿Cuáles son los nombres de los descendientes de Aarón?</w:t>
      </w:r>
    </w:p>
    <w:p>
      <w:pPr/>
      <w:r>
        <w:rPr>
          <w:lang w:val="es_ES" w:bidi="es_ES"/>
        </w:rPr>
      </w:r>
      <w:r>
        <w:rPr>
          <w:lang w:val="es_ES" w:bidi="es_ES"/>
        </w:rPr>
        <w:t>Deténganse aquí y conversen sobre la siguiente pregunta en grupo: ¿Cuál es la manera más natural de dar una lista de nombres de familiares en su idioma? Pausen este audio aquí.</w:t>
      </w:r>
    </w:p>
    <w:p>
      <w:pPr/>
      <w:r>
        <w:rPr>
          <w:lang w:val="es_ES" w:bidi="es_ES"/>
        </w:rPr>
      </w:r>
      <w:r>
        <w:rPr>
          <w:lang w:val="es_ES" w:bidi="es_ES"/>
        </w:rPr>
        <w:t>El pasaje nos dice que cada hijo en la lista familiar se convirtió en jefe de su clan ancestral. Entonces, cada clan llevaría el nombre del hijo. Por ejemplo, el hijo de Rubén, Hezrón, sería el jefe de su clan familiar y la gente llamaría a sus descendientes "los Hezronitas". ¿Pueden pensar cómo crearán los nombres de clanes en su idioma?</w:t>
      </w:r>
    </w:p>
    <w:p>
      <w:pPr/>
      <w:r>
        <w:rPr>
          <w:lang w:val="es_ES" w:bidi="es_ES"/>
        </w:rPr>
      </w:r>
      <w:r>
        <w:rPr>
          <w:lang w:val="es_ES" w:bidi="es_ES"/>
        </w:rPr>
        <w:t>Deténganse aquí y conversen sobre esta pregunta en grupo: En su grupo étnico, ¿cómo describen a las personas que vienen de diferentes partes o clanes de su familia? Si crean un nombre o un apodo para diferentes clanes, ¿de dónde viene el nombre? Detengan el audio aquí.</w:t>
      </w:r>
    </w:p>
    <w:p>
      <w:pPr/>
      <w:r>
        <w:rPr>
          <w:lang w:val="es_ES" w:bidi="es_ES"/>
        </w:rPr>
      </w:r>
      <w:r>
        <w:rPr>
          <w:lang w:val="es_ES" w:bidi="es_ES"/>
        </w:rPr>
        <w:t>Aquí hay algo más que pueden hacer para recordar la historia. Elijan un clan familiar de la lista familiar. Por ejemplo, el clan de Aarón incluirá a Aarón, sus cuatro hijos y su nieto Finees. Alineen a 6 personas. Cada uno de ellos es un personaje del clan Aarónita. Cada uno de ellos memorizará el nombre de su propio personaje. Todos dicen el nombre de su personaje, uno después de otro, en el orden correcto y cómo están relacionados con Aarón. Hagan esto unas cuantas veces. Luego, ¿las personas también pueden recordar el nombre del hermano de su personaje? Pueden elegir un clan más grande, por ejemplo, los coatitas, e involucrar a más personas en la actividad.</w:t>
      </w:r>
    </w:p>
    <w:p>
      <w:pPr/>
      <w:r>
        <w:rPr>
          <w:lang w:val="es_ES" w:bidi="es_ES"/>
        </w:rPr>
      </w:r>
      <w:r>
        <w:rPr>
          <w:lang w:val="es_ES" w:bidi="es_ES"/>
        </w:rPr>
        <w:t>Ahora túrnense para explicarse entre sí cómo Aarón y Moisés de la lista familiar encajan en la historia del Éxodo. El pasaje hace esto diciendo que Aarón y Moisés, que fueron mencionados en la lista familiar, son los que Jehová ordenó que sacaran al pueblo de Israel de la tierra de Egipto.</w:t>
      </w:r>
    </w:p>
    <w:p>
      <w:pPr/>
      <w:r>
        <w:rPr>
          <w:lang w:val="es_ES" w:bidi="es_ES"/>
        </w:rPr>
      </w:r>
      <w:r>
        <w:rPr>
          <w:lang w:val="es_ES" w:bidi="es_ES"/>
        </w:rPr>
        <w:t>El pasaje continúa, enfatizando nuevamente que Moisés y Aarón de la lista familiar eran los hombres que hablaron con el Faraón, el rey de Egipto, y le dijeron que debía dejarlos sacar al pueblo de Israel de Egipto.</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6:14–27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cuatro escenas.</w:t>
      </w:r>
    </w:p>
    <w:p>
      <w:pPr/>
      <w:r>
        <w:rPr>
          <w:lang w:val="es_ES" w:bidi="es_ES"/>
        </w:rPr>
      </w:r>
      <w:r>
        <w:rPr>
          <w:lang w:val="es_ES" w:bidi="es_ES"/>
        </w:rPr>
        <w:t>Los personajes de este texto son:</w:t>
      </w:r>
    </w:p>
    <w:p>
      <w:pPr/>
      <w:r>
        <w:rPr>
          <w:lang w:val="es_ES" w:bidi="es_ES"/>
        </w:rPr>
      </w:r>
      <w:r>
        <w:rPr>
          <w:lang w:val="es_ES" w:bidi="es_ES"/>
        </w:rPr>
        <w:t>Todos los nombres mencionados en los tres grupos de la lista de la familia</w:t>
      </w:r>
    </w:p>
    <w:p>
      <w:pPr/>
      <w:r>
        <w:rPr>
          <w:lang w:val="es_ES" w:bidi="es_ES"/>
        </w:rPr>
      </w:r>
      <w:r>
        <w:rPr>
          <w:lang w:val="es_ES" w:bidi="es_ES"/>
        </w:rPr>
        <w:t>Estas son las personas que el pasaje enumera en el primer grupo:</w:t>
      </w:r>
    </w:p>
    <w:p>
      <w:pPr>
        <w:pStyle w:val="ListBullet"/>
        <w:spacing w:line="240" w:lineRule="auto"/>
        <w:ind w:left="720"/>
      </w:pPr>
      <w:r>
        <w:rPr>
          <w:lang w:val="es_ES" w:bidi="es_ES"/>
        </w:rPr>
      </w:r>
      <w:r>
        <w:rPr>
          <w:lang w:val="es_ES" w:bidi="es_ES"/>
        </w:rPr>
        <w:t>Israel, o Jacob</w:t>
      </w:r>
    </w:p>
    <w:p>
      <w:pPr>
        <w:pStyle w:val="ListBullet"/>
        <w:spacing w:line="240" w:lineRule="auto"/>
        <w:ind w:left="720"/>
      </w:pPr>
      <w:r>
        <w:rPr>
          <w:lang w:val="es_ES" w:bidi="es_ES"/>
        </w:rPr>
      </w:r>
      <w:r>
        <w:rPr>
          <w:lang w:val="es_ES" w:bidi="es_ES"/>
        </w:rPr>
        <w:t>Rubén, hijo primogénito de Israel</w:t>
      </w:r>
    </w:p>
    <w:p>
      <w:pPr>
        <w:pStyle w:val="ListBullet"/>
        <w:spacing w:line="240" w:lineRule="auto"/>
        <w:ind w:left="720"/>
      </w:pPr>
      <w:r>
        <w:rPr>
          <w:lang w:val="es_ES" w:bidi="es_ES"/>
        </w:rPr>
      </w:r>
      <w:r>
        <w:rPr>
          <w:lang w:val="es_ES" w:bidi="es_ES"/>
        </w:rPr>
        <w:t>Hanoc, hijo de Rubén</w:t>
      </w:r>
    </w:p>
    <w:p>
      <w:pPr>
        <w:pStyle w:val="ListBullet"/>
        <w:spacing w:line="240" w:lineRule="auto"/>
        <w:ind w:left="720"/>
      </w:pPr>
      <w:r>
        <w:rPr>
          <w:lang w:val="es_ES" w:bidi="es_ES"/>
        </w:rPr>
      </w:r>
      <w:r>
        <w:rPr>
          <w:lang w:val="es_ES" w:bidi="es_ES"/>
        </w:rPr>
        <w:t>Falú, hijo de Rubén</w:t>
      </w:r>
    </w:p>
    <w:p>
      <w:pPr>
        <w:pStyle w:val="ListBullet"/>
        <w:spacing w:line="240" w:lineRule="auto"/>
        <w:ind w:left="720"/>
      </w:pPr>
      <w:r>
        <w:rPr>
          <w:lang w:val="es_ES" w:bidi="es_ES"/>
        </w:rPr>
      </w:r>
      <w:r>
        <w:rPr>
          <w:lang w:val="es_ES" w:bidi="es_ES"/>
        </w:rPr>
        <w:t>Hezrón, hijo de Rubén</w:t>
      </w:r>
    </w:p>
    <w:p>
      <w:pPr>
        <w:pStyle w:val="ListBullet"/>
        <w:spacing w:line="240" w:lineRule="auto"/>
        <w:ind w:left="720"/>
      </w:pPr>
      <w:r>
        <w:rPr>
          <w:lang w:val="es_ES" w:bidi="es_ES"/>
        </w:rPr>
      </w:r>
      <w:r>
        <w:rPr>
          <w:lang w:val="es_ES" w:bidi="es_ES"/>
        </w:rPr>
        <w:t>Carmi, hijo de Rubén</w:t>
      </w:r>
    </w:p>
    <w:p>
      <w:pPr>
        <w:pStyle w:val="ListBullet"/>
        <w:spacing w:line="240" w:lineRule="auto"/>
        <w:ind w:left="720"/>
      </w:pPr>
      <w:r>
        <w:rPr>
          <w:lang w:val="es_ES" w:bidi="es_ES"/>
        </w:rPr>
      </w:r>
      <w:r>
        <w:rPr>
          <w:lang w:val="es_ES" w:bidi="es_ES"/>
        </w:rPr>
        <w:t>Simeón, segundo hijo de Israel</w:t>
      </w:r>
    </w:p>
    <w:p>
      <w:pPr>
        <w:pStyle w:val="ListBullet"/>
        <w:spacing w:line="240" w:lineRule="auto"/>
        <w:ind w:left="720"/>
      </w:pPr>
      <w:r>
        <w:rPr>
          <w:lang w:val="es_ES" w:bidi="es_ES"/>
        </w:rPr>
      </w:r>
      <w:r>
        <w:rPr>
          <w:lang w:val="es_ES" w:bidi="es_ES"/>
        </w:rPr>
        <w:t>Jemuel, hijo de Simeón</w:t>
      </w:r>
    </w:p>
    <w:p>
      <w:pPr>
        <w:pStyle w:val="ListBullet"/>
        <w:spacing w:line="240" w:lineRule="auto"/>
        <w:ind w:left="720"/>
      </w:pPr>
      <w:r>
        <w:rPr>
          <w:lang w:val="es_ES" w:bidi="es_ES"/>
        </w:rPr>
      </w:r>
      <w:r>
        <w:rPr>
          <w:lang w:val="es_ES" w:bidi="es_ES"/>
        </w:rPr>
        <w:t>Jamín, hijo de Simeón</w:t>
      </w:r>
    </w:p>
    <w:p>
      <w:pPr>
        <w:pStyle w:val="ListBullet"/>
        <w:spacing w:line="240" w:lineRule="auto"/>
        <w:ind w:left="720"/>
      </w:pPr>
      <w:r>
        <w:rPr>
          <w:lang w:val="es_ES" w:bidi="es_ES"/>
        </w:rPr>
      </w:r>
      <w:r>
        <w:rPr>
          <w:lang w:val="es_ES" w:bidi="es_ES"/>
        </w:rPr>
        <w:t>Ohad, hijo de Simeón</w:t>
      </w:r>
    </w:p>
    <w:p>
      <w:pPr>
        <w:pStyle w:val="ListBullet"/>
        <w:spacing w:line="240" w:lineRule="auto"/>
        <w:ind w:left="720"/>
      </w:pPr>
      <w:r>
        <w:rPr>
          <w:lang w:val="es_ES" w:bidi="es_ES"/>
        </w:rPr>
      </w:r>
      <w:r>
        <w:rPr>
          <w:lang w:val="es_ES" w:bidi="es_ES"/>
        </w:rPr>
        <w:t>Jaquín, hijo de Simeón</w:t>
      </w:r>
    </w:p>
    <w:p>
      <w:pPr>
        <w:pStyle w:val="ListBullet"/>
        <w:spacing w:line="240" w:lineRule="auto"/>
        <w:ind w:left="720"/>
      </w:pPr>
      <w:r>
        <w:rPr>
          <w:lang w:val="es_ES" w:bidi="es_ES"/>
        </w:rPr>
      </w:r>
      <w:r>
        <w:rPr>
          <w:lang w:val="es_ES" w:bidi="es_ES"/>
        </w:rPr>
        <w:t>Zohar, hijo de Simeón</w:t>
      </w:r>
    </w:p>
    <w:p>
      <w:pPr>
        <w:pStyle w:val="ListBullet"/>
        <w:spacing w:line="240" w:lineRule="auto"/>
        <w:ind w:left="720"/>
      </w:pPr>
      <w:r>
        <w:rPr>
          <w:lang w:val="es_ES" w:bidi="es_ES"/>
        </w:rPr>
      </w:r>
      <w:r>
        <w:rPr>
          <w:lang w:val="es_ES" w:bidi="es_ES"/>
        </w:rPr>
        <w:t>Saúl, hijo de Simeón</w:t>
      </w:r>
    </w:p>
    <w:p>
      <w:pPr>
        <w:pStyle w:val="ListBullet"/>
        <w:spacing w:line="240" w:lineRule="auto"/>
        <w:ind w:left="720"/>
      </w:pPr>
      <w:r>
        <w:rPr>
          <w:lang w:val="es_ES" w:bidi="es_ES"/>
        </w:rPr>
      </w:r>
      <w:r>
        <w:rPr>
          <w:lang w:val="es_ES" w:bidi="es_ES"/>
        </w:rPr>
        <w:t>Mujer cananea, madre de Saúl, hijo de Simeón</w:t>
      </w:r>
    </w:p>
    <w:p>
      <w:pPr>
        <w:pStyle w:val="ListBullet"/>
        <w:spacing w:line="240" w:lineRule="auto"/>
        <w:ind w:left="720"/>
      </w:pPr>
      <w:r>
        <w:rPr>
          <w:lang w:val="es_ES" w:bidi="es_ES"/>
        </w:rPr>
      </w:r>
      <w:r>
        <w:rPr>
          <w:lang w:val="es_ES" w:bidi="es_ES"/>
        </w:rPr>
        <w:t>Leví, tercer hijo de Israel</w:t>
      </w:r>
    </w:p>
    <w:p>
      <w:pPr>
        <w:pStyle w:val="ListBullet"/>
        <w:spacing w:line="240" w:lineRule="auto"/>
        <w:ind w:left="720"/>
      </w:pPr>
      <w:r>
        <w:rPr>
          <w:lang w:val="es_ES" w:bidi="es_ES"/>
        </w:rPr>
      </w:r>
      <w:r>
        <w:rPr>
          <w:lang w:val="es_ES" w:bidi="es_ES"/>
        </w:rPr>
        <w:t>Gersón, hijo de Leví</w:t>
      </w:r>
    </w:p>
    <w:p>
      <w:pPr>
        <w:pStyle w:val="ListBullet"/>
        <w:spacing w:line="240" w:lineRule="auto"/>
        <w:ind w:left="720"/>
      </w:pPr>
      <w:r>
        <w:rPr>
          <w:lang w:val="es_ES" w:bidi="es_ES"/>
        </w:rPr>
      </w:r>
      <w:r>
        <w:rPr>
          <w:lang w:val="es_ES" w:bidi="es_ES"/>
        </w:rPr>
        <w:t>Coat, hijo de Leví</w:t>
      </w:r>
    </w:p>
    <w:p>
      <w:pPr>
        <w:pStyle w:val="ListBullet"/>
        <w:spacing w:line="240" w:lineRule="auto"/>
        <w:ind w:left="720"/>
      </w:pPr>
      <w:r>
        <w:rPr>
          <w:lang w:val="es_ES" w:bidi="es_ES"/>
        </w:rPr>
      </w:r>
      <w:r>
        <w:rPr>
          <w:lang w:val="es_ES" w:bidi="es_ES"/>
        </w:rPr>
        <w:t>Merari, hijo de Leví</w:t>
      </w:r>
    </w:p>
    <w:p>
      <w:pPr/>
      <w:r>
        <w:rPr>
          <w:lang w:val="es_ES" w:bidi="es_ES"/>
        </w:rPr>
      </w:r>
      <w:r>
        <w:rPr>
          <w:lang w:val="es_ES" w:bidi="es_ES"/>
        </w:rPr>
        <w:t>Estas son las personas que el pasaje enumera en el segundo grupo:</w:t>
      </w:r>
    </w:p>
    <w:p>
      <w:pPr>
        <w:pStyle w:val="ListBullet"/>
        <w:spacing w:line="240" w:lineRule="auto"/>
        <w:ind w:left="720"/>
      </w:pPr>
      <w:r>
        <w:rPr>
          <w:lang w:val="es_ES" w:bidi="es_ES"/>
        </w:rPr>
      </w:r>
      <w:r>
        <w:rPr>
          <w:lang w:val="es_ES" w:bidi="es_ES"/>
        </w:rPr>
        <w:t>Libni, hijo de Gersón</w:t>
      </w:r>
    </w:p>
    <w:p>
      <w:pPr>
        <w:pStyle w:val="ListBullet"/>
        <w:spacing w:line="240" w:lineRule="auto"/>
        <w:ind w:left="720"/>
      </w:pPr>
      <w:r>
        <w:rPr>
          <w:lang w:val="es_ES" w:bidi="es_ES"/>
        </w:rPr>
      </w:r>
      <w:r>
        <w:rPr>
          <w:lang w:val="es_ES" w:bidi="es_ES"/>
        </w:rPr>
        <w:t>Simei, hijo de Gersón</w:t>
      </w:r>
    </w:p>
    <w:p>
      <w:pPr>
        <w:pStyle w:val="ListBullet"/>
        <w:spacing w:line="240" w:lineRule="auto"/>
        <w:ind w:left="720"/>
      </w:pPr>
      <w:r>
        <w:rPr>
          <w:lang w:val="es_ES" w:bidi="es_ES"/>
        </w:rPr>
      </w:r>
      <w:r>
        <w:rPr>
          <w:lang w:val="es_ES" w:bidi="es_ES"/>
        </w:rPr>
        <w:t>Amram, hijo de Coat</w:t>
      </w:r>
    </w:p>
    <w:p>
      <w:pPr>
        <w:pStyle w:val="ListBullet"/>
        <w:spacing w:line="240" w:lineRule="auto"/>
        <w:ind w:left="720"/>
      </w:pPr>
      <w:r>
        <w:rPr>
          <w:lang w:val="es_ES" w:bidi="es_ES"/>
        </w:rPr>
      </w:r>
      <w:r>
        <w:rPr>
          <w:lang w:val="es_ES" w:bidi="es_ES"/>
        </w:rPr>
        <w:t>Izhar, hijo de Coat</w:t>
      </w:r>
    </w:p>
    <w:p>
      <w:pPr>
        <w:pStyle w:val="ListBullet"/>
        <w:spacing w:line="240" w:lineRule="auto"/>
        <w:ind w:left="720"/>
      </w:pPr>
      <w:r>
        <w:rPr>
          <w:lang w:val="es_ES" w:bidi="es_ES"/>
        </w:rPr>
      </w:r>
      <w:r>
        <w:rPr>
          <w:lang w:val="es_ES" w:bidi="es_ES"/>
        </w:rPr>
        <w:t>Hebrón, hijo de Coat</w:t>
      </w:r>
    </w:p>
    <w:p>
      <w:pPr>
        <w:pStyle w:val="ListBullet"/>
        <w:spacing w:line="240" w:lineRule="auto"/>
        <w:ind w:left="720"/>
      </w:pPr>
      <w:r>
        <w:rPr>
          <w:lang w:val="es_ES" w:bidi="es_ES"/>
        </w:rPr>
      </w:r>
      <w:r>
        <w:rPr>
          <w:lang w:val="es_ES" w:bidi="es_ES"/>
        </w:rPr>
        <w:t>Uziel, hijo de Coat</w:t>
      </w:r>
    </w:p>
    <w:p>
      <w:pPr>
        <w:pStyle w:val="ListBullet"/>
        <w:spacing w:line="240" w:lineRule="auto"/>
        <w:ind w:left="720"/>
      </w:pPr>
      <w:r>
        <w:rPr>
          <w:lang w:val="es_ES" w:bidi="es_ES"/>
        </w:rPr>
      </w:r>
      <w:r>
        <w:rPr>
          <w:lang w:val="es_ES" w:bidi="es_ES"/>
        </w:rPr>
        <w:t>Mahli, hijo de Merari</w:t>
      </w:r>
    </w:p>
    <w:p>
      <w:pPr>
        <w:pStyle w:val="ListBullet"/>
        <w:spacing w:line="240" w:lineRule="auto"/>
        <w:ind w:left="720"/>
      </w:pPr>
      <w:r>
        <w:rPr>
          <w:lang w:val="es_ES" w:bidi="es_ES"/>
        </w:rPr>
      </w:r>
      <w:r>
        <w:rPr>
          <w:lang w:val="es_ES" w:bidi="es_ES"/>
        </w:rPr>
        <w:t>Mushi, hijo de Merari</w:t>
      </w:r>
    </w:p>
    <w:p>
      <w:pPr/>
      <w:r>
        <w:rPr>
          <w:lang w:val="es_ES" w:bidi="es_ES"/>
        </w:rPr>
      </w:r>
      <w:r>
        <w:rPr>
          <w:lang w:val="es_ES" w:bidi="es_ES"/>
        </w:rPr>
        <w:t xml:space="preserve"> Estas son las personas que el pasaje enumera en el tercer grupo:</w:t>
      </w:r>
    </w:p>
    <w:p>
      <w:pPr>
        <w:pStyle w:val="ListBullet"/>
        <w:spacing w:line="240" w:lineRule="auto"/>
        <w:ind w:left="720"/>
      </w:pPr>
      <w:r>
        <w:rPr>
          <w:lang w:val="es_ES" w:bidi="es_ES"/>
        </w:rPr>
      </w:r>
      <w:r>
        <w:rPr>
          <w:lang w:val="es_ES" w:bidi="es_ES"/>
        </w:rPr>
        <w:t>Jocabed, la hermana de Coat y la esposa de Amram</w:t>
      </w:r>
    </w:p>
    <w:p>
      <w:pPr>
        <w:pStyle w:val="ListBullet"/>
        <w:spacing w:line="240" w:lineRule="auto"/>
        <w:ind w:left="720"/>
      </w:pPr>
      <w:r>
        <w:rPr>
          <w:lang w:val="es_ES" w:bidi="es_ES"/>
        </w:rPr>
      </w:r>
      <w:r>
        <w:rPr>
          <w:lang w:val="es_ES" w:bidi="es_ES"/>
        </w:rPr>
        <w:t>Aarón, el hijo de Amram y Jocabed</w:t>
      </w:r>
    </w:p>
    <w:p>
      <w:pPr>
        <w:pStyle w:val="ListBullet"/>
        <w:spacing w:line="240" w:lineRule="auto"/>
        <w:ind w:left="720"/>
      </w:pPr>
      <w:r>
        <w:rPr>
          <w:lang w:val="es_ES" w:bidi="es_ES"/>
        </w:rPr>
      </w:r>
      <w:r>
        <w:rPr>
          <w:lang w:val="es_ES" w:bidi="es_ES"/>
        </w:rPr>
        <w:t>Moisés, el hijo de Amram y Jocabed</w:t>
      </w:r>
    </w:p>
    <w:p>
      <w:pPr>
        <w:pStyle w:val="ListBullet"/>
        <w:spacing w:line="240" w:lineRule="auto"/>
        <w:ind w:left="720"/>
      </w:pPr>
      <w:r>
        <w:rPr>
          <w:lang w:val="es_ES" w:bidi="es_ES"/>
        </w:rPr>
      </w:r>
      <w:r>
        <w:rPr>
          <w:lang w:val="es_ES" w:bidi="es_ES"/>
        </w:rPr>
        <w:t>Coré, hijo de Izhar</w:t>
      </w:r>
    </w:p>
    <w:p>
      <w:pPr>
        <w:pStyle w:val="ListBullet"/>
        <w:spacing w:line="240" w:lineRule="auto"/>
        <w:ind w:left="720"/>
      </w:pPr>
      <w:r>
        <w:rPr>
          <w:lang w:val="es_ES" w:bidi="es_ES"/>
        </w:rPr>
      </w:r>
      <w:r>
        <w:rPr>
          <w:lang w:val="es_ES" w:bidi="es_ES"/>
        </w:rPr>
        <w:t>Nefeg, hijo de Izhar</w:t>
      </w:r>
    </w:p>
    <w:p>
      <w:pPr>
        <w:pStyle w:val="ListBullet"/>
        <w:spacing w:line="240" w:lineRule="auto"/>
        <w:ind w:left="720"/>
      </w:pPr>
      <w:r>
        <w:rPr>
          <w:lang w:val="es_ES" w:bidi="es_ES"/>
        </w:rPr>
      </w:r>
      <w:r>
        <w:rPr>
          <w:lang w:val="es_ES" w:bidi="es_ES"/>
        </w:rPr>
        <w:t>Zicri, hijo de Izhar</w:t>
      </w:r>
    </w:p>
    <w:p>
      <w:pPr>
        <w:pStyle w:val="ListBullet"/>
        <w:spacing w:line="240" w:lineRule="auto"/>
        <w:ind w:left="720"/>
      </w:pPr>
      <w:r>
        <w:rPr>
          <w:lang w:val="es_ES" w:bidi="es_ES"/>
        </w:rPr>
      </w:r>
      <w:r>
        <w:rPr>
          <w:lang w:val="es_ES" w:bidi="es_ES"/>
        </w:rPr>
        <w:t>Misael, hijo de Uziel</w:t>
      </w:r>
    </w:p>
    <w:p>
      <w:pPr>
        <w:pStyle w:val="ListBullet"/>
        <w:spacing w:line="240" w:lineRule="auto"/>
        <w:ind w:left="720"/>
      </w:pPr>
      <w:r>
        <w:rPr>
          <w:lang w:val="es_ES" w:bidi="es_ES"/>
        </w:rPr>
      </w:r>
      <w:r>
        <w:rPr>
          <w:lang w:val="es_ES" w:bidi="es_ES"/>
        </w:rPr>
        <w:t>Elzafán, hijo de Uziel</w:t>
      </w:r>
    </w:p>
    <w:p>
      <w:pPr>
        <w:pStyle w:val="ListBullet"/>
        <w:spacing w:line="240" w:lineRule="auto"/>
        <w:ind w:left="720"/>
      </w:pPr>
      <w:r>
        <w:rPr>
          <w:lang w:val="es_ES" w:bidi="es_ES"/>
        </w:rPr>
      </w:r>
      <w:r>
        <w:rPr>
          <w:lang w:val="es_ES" w:bidi="es_ES"/>
        </w:rPr>
        <w:t>Sitri, hijo de Uziel</w:t>
      </w:r>
    </w:p>
    <w:p>
      <w:pPr>
        <w:pStyle w:val="ListBullet"/>
        <w:spacing w:line="240" w:lineRule="auto"/>
        <w:ind w:left="720"/>
      </w:pPr>
      <w:r>
        <w:rPr>
          <w:lang w:val="es_ES" w:bidi="es_ES"/>
        </w:rPr>
      </w:r>
      <w:r>
        <w:rPr>
          <w:lang w:val="es_ES" w:bidi="es_ES"/>
        </w:rPr>
        <w:t>Aminadab</w:t>
      </w:r>
    </w:p>
    <w:p>
      <w:pPr>
        <w:pStyle w:val="ListBullet"/>
        <w:spacing w:line="240" w:lineRule="auto"/>
        <w:ind w:left="720"/>
      </w:pPr>
      <w:r>
        <w:rPr>
          <w:lang w:val="es_ES" w:bidi="es_ES"/>
        </w:rPr>
      </w:r>
      <w:r>
        <w:rPr>
          <w:lang w:val="es_ES" w:bidi="es_ES"/>
        </w:rPr>
        <w:t>Naasón, hijo de Aminadab</w:t>
      </w:r>
    </w:p>
    <w:p>
      <w:pPr>
        <w:pStyle w:val="ListBullet"/>
        <w:spacing w:line="240" w:lineRule="auto"/>
        <w:ind w:left="720"/>
      </w:pPr>
      <w:r>
        <w:rPr>
          <w:lang w:val="es_ES" w:bidi="es_ES"/>
        </w:rPr>
      </w:r>
      <w:r>
        <w:rPr>
          <w:lang w:val="es_ES" w:bidi="es_ES"/>
        </w:rPr>
        <w:t>Eliseba, la hija de Aminadab y esposa de Aarón</w:t>
      </w:r>
    </w:p>
    <w:p>
      <w:pPr>
        <w:pStyle w:val="ListBullet"/>
        <w:spacing w:line="240" w:lineRule="auto"/>
        <w:ind w:left="720"/>
      </w:pPr>
      <w:r>
        <w:rPr>
          <w:lang w:val="es_ES" w:bidi="es_ES"/>
        </w:rPr>
      </w:r>
      <w:r>
        <w:rPr>
          <w:lang w:val="es_ES" w:bidi="es_ES"/>
        </w:rPr>
        <w:t>Nadab, hijo de Aarón y Eliseba</w:t>
      </w:r>
    </w:p>
    <w:p>
      <w:pPr>
        <w:pStyle w:val="ListBullet"/>
        <w:spacing w:line="240" w:lineRule="auto"/>
        <w:ind w:left="720"/>
      </w:pPr>
      <w:r>
        <w:rPr>
          <w:lang w:val="es_ES" w:bidi="es_ES"/>
        </w:rPr>
      </w:r>
      <w:r>
        <w:rPr>
          <w:lang w:val="es_ES" w:bidi="es_ES"/>
        </w:rPr>
        <w:t>Abiú, hijo de Aarón y Eliseba</w:t>
      </w:r>
    </w:p>
    <w:p>
      <w:pPr>
        <w:pStyle w:val="ListBullet"/>
        <w:spacing w:line="240" w:lineRule="auto"/>
        <w:ind w:left="720"/>
      </w:pPr>
      <w:r>
        <w:rPr>
          <w:lang w:val="es_ES" w:bidi="es_ES"/>
        </w:rPr>
      </w:r>
      <w:r>
        <w:rPr>
          <w:lang w:val="es_ES" w:bidi="es_ES"/>
        </w:rPr>
        <w:t>Eleazar, hijo de Aarón y Eliseba</w:t>
      </w:r>
    </w:p>
    <w:p>
      <w:pPr>
        <w:pStyle w:val="ListBullet"/>
        <w:spacing w:line="240" w:lineRule="auto"/>
        <w:ind w:left="720"/>
      </w:pPr>
      <w:r>
        <w:rPr>
          <w:lang w:val="es_ES" w:bidi="es_ES"/>
        </w:rPr>
      </w:r>
      <w:r>
        <w:rPr>
          <w:lang w:val="es_ES" w:bidi="es_ES"/>
        </w:rPr>
        <w:t>Itamar, hijo de Aarón y Eliseba</w:t>
      </w:r>
    </w:p>
    <w:p>
      <w:pPr>
        <w:pStyle w:val="ListBullet"/>
        <w:spacing w:line="240" w:lineRule="auto"/>
        <w:ind w:left="720"/>
      </w:pPr>
      <w:r>
        <w:rPr>
          <w:lang w:val="es_ES" w:bidi="es_ES"/>
        </w:rPr>
      </w:r>
      <w:r>
        <w:rPr>
          <w:lang w:val="es_ES" w:bidi="es_ES"/>
        </w:rPr>
        <w:t>Asir, hijo de Coré</w:t>
      </w:r>
    </w:p>
    <w:p>
      <w:pPr>
        <w:pStyle w:val="ListBullet"/>
        <w:spacing w:line="240" w:lineRule="auto"/>
        <w:ind w:left="720"/>
      </w:pPr>
      <w:r>
        <w:rPr>
          <w:lang w:val="es_ES" w:bidi="es_ES"/>
        </w:rPr>
      </w:r>
      <w:r>
        <w:rPr>
          <w:lang w:val="es_ES" w:bidi="es_ES"/>
        </w:rPr>
        <w:t>Elcana, hijo de Coré</w:t>
      </w:r>
    </w:p>
    <w:p>
      <w:pPr>
        <w:pStyle w:val="ListBullet"/>
        <w:spacing w:line="240" w:lineRule="auto"/>
        <w:ind w:left="720"/>
      </w:pPr>
      <w:r>
        <w:rPr>
          <w:lang w:val="es_ES" w:bidi="es_ES"/>
        </w:rPr>
      </w:r>
      <w:r>
        <w:rPr>
          <w:lang w:val="es_ES" w:bidi="es_ES"/>
        </w:rPr>
        <w:t>Abiasaf, hijo de Coré</w:t>
      </w:r>
    </w:p>
    <w:p>
      <w:pPr>
        <w:pStyle w:val="ListBullet"/>
        <w:spacing w:line="240" w:lineRule="auto"/>
        <w:ind w:left="720"/>
      </w:pPr>
      <w:r>
        <w:rPr>
          <w:lang w:val="es_ES" w:bidi="es_ES"/>
        </w:rPr>
      </w:r>
      <w:r>
        <w:rPr>
          <w:lang w:val="es_ES" w:bidi="es_ES"/>
        </w:rPr>
        <w:t>Putiel, suegro de Eleazar</w:t>
      </w:r>
    </w:p>
    <w:p>
      <w:pPr>
        <w:pStyle w:val="ListBullet"/>
        <w:spacing w:line="240" w:lineRule="auto"/>
        <w:ind w:left="720"/>
      </w:pPr>
      <w:r>
        <w:rPr>
          <w:lang w:val="es_ES" w:bidi="es_ES"/>
        </w:rPr>
      </w:r>
      <w:r>
        <w:rPr>
          <w:lang w:val="es_ES" w:bidi="es_ES"/>
        </w:rPr>
        <w:t>Hija de Putiel</w:t>
      </w:r>
    </w:p>
    <w:p>
      <w:pPr>
        <w:pStyle w:val="ListBullet"/>
        <w:spacing w:line="240" w:lineRule="auto"/>
        <w:ind w:left="720"/>
      </w:pPr>
      <w:r>
        <w:rPr>
          <w:lang w:val="es_ES" w:bidi="es_ES"/>
        </w:rPr>
      </w:r>
      <w:r>
        <w:rPr>
          <w:lang w:val="es_ES" w:bidi="es_ES"/>
        </w:rPr>
        <w:t>Fineas, hijo de Eleazar y la hija de Putiel</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Pueblo de Israel</w:t>
      </w:r>
    </w:p>
    <w:p>
      <w:pPr>
        <w:pStyle w:val="ListBullet"/>
        <w:spacing w:line="240" w:lineRule="auto"/>
        <w:ind w:left="720"/>
      </w:pPr>
      <w:r>
        <w:rPr>
          <w:lang w:val="es_ES" w:bidi="es_ES"/>
        </w:rPr>
      </w:r>
      <w:r>
        <w:rPr>
          <w:lang w:val="es_ES" w:bidi="es_ES"/>
        </w:rPr>
        <w:t>Y el Faraón</w:t>
      </w:r>
    </w:p>
    <w:p>
      <w:pPr/>
      <w:r>
        <w:rPr>
          <w:lang w:val="es_ES" w:bidi="es_ES"/>
        </w:rPr>
      </w:r>
      <w:r>
        <w:rPr>
          <w:lang w:val="es_ES" w:bidi="es_ES"/>
        </w:rPr>
        <w:t>En grupo, dramaticen el texto dos veces. Deben actuar el pasaje en su propio idioma.</w:t>
      </w:r>
    </w:p>
    <w:p>
      <w:pPr/>
      <w:r>
        <w:rPr>
          <w:lang w:val="es_ES" w:bidi="es_ES"/>
        </w:rPr>
      </w:r>
      <w:r>
        <w:rPr>
          <w:lang w:val="es_ES" w:bidi="es_ES"/>
        </w:rPr>
        <w:t>Este pasaje es diferente de la mayoría de los demás, porque, en su mayor parte, es una lista de nombres. Pueden involucrar a varios narradores para volver a contar los nombres de la lista, pero no hay diálogo ni drama. Ayúdense mutuamente a recordar los diferentes clanes familiares. Seleccionen algunos actores para que sean la audiencia que escucha.</w:t>
      </w:r>
    </w:p>
    <w:p>
      <w:pPr/>
      <w:r>
        <w:rPr>
          <w:lang w:val="es_ES" w:bidi="es_ES"/>
        </w:rPr>
      </w:r>
      <w:r>
        <w:rPr>
          <w:lang w:val="es_ES" w:bidi="es_ES"/>
        </w:rPr>
        <w:t>Detengan este audio aquí y actúen el pasaje.</w:t>
      </w:r>
    </w:p>
    <w:p>
      <w:pPr/>
      <w:r>
        <w:rPr>
          <w:lang w:val="es_ES" w:bidi="es_ES"/>
        </w:rPr>
      </w:r>
      <w:r>
        <w:rPr>
          <w:lang w:val="es_ES" w:bidi="es_ES"/>
        </w:rPr>
        <w:t>El grupo vuelve a contar el pasaje por segunda vez. En ciertos momentos, hagan una pausa en el relato y pregunten a la audiencia: "¿Qué están sintiendo o pensando?" La audiencia debe responder qué estarían sintiendo o pensando. Luego, continúen con la actuación.</w:t>
      </w:r>
    </w:p>
    <w:p>
      <w:pPr/>
      <w:r>
        <w:rPr>
          <w:lang w:val="es_ES" w:bidi="es_ES"/>
        </w:rPr>
      </w:r>
      <w:r>
        <w:rPr>
          <w:lang w:val="es_ES" w:bidi="es_ES"/>
        </w:rPr>
        <w:t>Pausen este audio aquí y actúen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Estos son los antepasados de algunos de los clanes de Israel: Los hijos de Rubén, el hijo mayor de Israel, eran Hanoc, Falú, Hezrón y Carmi. Sus descendientes se convirtieron en los clanes de Rubén.</w:t>
      </w:r>
    </w:p>
    <w:p>
      <w:pPr/>
      <w:r>
        <w:rPr>
          <w:lang w:val="es_ES" w:bidi="es_ES"/>
        </w:rPr>
      </w:r>
      <w:r>
        <w:rPr>
          <w:lang w:val="es_ES" w:bidi="es_ES"/>
        </w:rPr>
        <w:t>Los hijos de Simeón eran Jemuel, Jamín, Ohad, Jaquín, Zohar y Saúl. La madre de Saúl era una mujer cananea. Sus descendientes se convirtieron en los clanes de Simeón.</w:t>
      </w:r>
    </w:p>
    <w:p>
      <w:pPr/>
      <w:r>
        <w:rPr>
          <w:lang w:val="es_ES" w:bidi="es_ES"/>
        </w:rPr>
      </w:r>
      <w:r>
        <w:rPr>
          <w:lang w:val="es_ES" w:bidi="es_ES"/>
        </w:rPr>
        <w:t>Estos son los descendientes de Leví, como se enumeran en sus registros familiares: Los hijos de Leví eran Gersón, Coat y Merari. Leví vivió hasta tener 137 años.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audiencia: "¿Qué están sintiendo o pensando?" Las personas podrían responder cosas como: "¿Por qué la lista no nos dice los nombres de los otros nueve hijos de Israel?" o "¿No eran importantes para esta historia los otros hijos de Israel?"</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Los descendientes de Gersón incluían a Libni y Simei, cada uno de los cuales se convirtió en el antepasado de un clan.</w:t>
      </w:r>
    </w:p>
    <w:p>
      <w:pPr/>
      <w:r>
        <w:rPr>
          <w:lang w:val="es_ES" w:bidi="es_ES"/>
        </w:rPr>
      </w:r>
      <w:r>
        <w:rPr>
          <w:lang w:val="es_ES" w:bidi="es_ES"/>
        </w:rPr>
        <w:t>Los descendientes de Coat incluían a Amram, Izhar, Hebrón y Uziel. Coat vivió hasta tener 133 años.</w:t>
      </w:r>
    </w:p>
    <w:p>
      <w:pPr/>
      <w:r>
        <w:rPr>
          <w:lang w:val="es_ES" w:bidi="es_ES"/>
        </w:rPr>
      </w:r>
      <w:r>
        <w:rPr>
          <w:lang w:val="es_ES" w:bidi="es_ES"/>
        </w:rPr>
        <w:t>Los descendientes de Merari incluían a Mahlí y Mushi. Estos son los clanes de los levitas, como se enumeran en sus registros familiares.</w:t>
      </w:r>
    </w:p>
    <w:p>
      <w:pPr/>
      <w:r>
        <w:rPr>
          <w:lang w:val="es_ES" w:bidi="es_ES"/>
        </w:rPr>
      </w:r>
      <w:r>
        <w:rPr>
          <w:lang w:val="es_ES" w:bidi="es_ES"/>
        </w:rPr>
        <w:t>Amram se casó con la hermana de su padre, Jocabed, y ella dio a luz a sus hijos, Aarón y Moisés. Amram vivió hasta tener 137 años.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audiencia: "¿Qué están sintiendo o pensando?" Las personas podrían responder cosas como: "Me pregunto por qué Amram se casó con su tía" o "¿Estaba Amram rompiendo la Ley de Jehová al casarse con Jocabed?"</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Los hijos de Izhar eran Coré, Nefeg y Zicri. Los hijos de Uziel eran Misael, Elzafán y Sitri.</w:t>
      </w:r>
    </w:p>
    <w:p>
      <w:pPr/>
      <w:r>
        <w:rPr>
          <w:lang w:val="es_ES" w:bidi="es_ES"/>
        </w:rPr>
      </w:r>
      <w:r>
        <w:rPr>
          <w:lang w:val="es_ES" w:bidi="es_ES"/>
        </w:rPr>
        <w:t>Aarón se casó con Eliseba, la hija de Aminadab y hermana de Naasón, y ella dio a luz a sus hijos, Nadab, Abiú, Eleazar e Itamar.</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audiencia: "¿Qué están sintiendo o pensando?" Las personas podrían responder cosas como: "Me pregunto si Aminadab es una persona importante, ya que Aarón se casó con su hija"</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Los hijos de Coré eran Asir, Elcana y Abiasaf. Sus descendientes se convirtieron en los clanes de Coré.</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audiencia: "¿Qué están sintiendo o pensando?" Las personas podrían responder cosas como: "Me pregunto por qué los descendientes de Coré están en la lista, ya que Aarón no está en su línea"</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Eleazar, hijo de Aarón, se casó con una de las hijas de Putiel, y ella dio a luz a su hijo, Finees. Estos son los antepasados de las familias levitas, enumerados de acuerdo con sus clanes.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audiencia: "¿Qué están sintiendo o pensando?" Las personas podrían responder cosas como: "¿Me pregunto por qué solo uno de los nietos de Aarón está en esta lista?" o "¿No tenía otros nietos?" o "¿No eran los otros importantes para esta historia?"</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Aarón y Moisés, nombrados en esta lista, son los mismos a los que Jehová dijo: "Saquen al pueblo de Israel de la tierra de Egipto como a un ejército". Fueron Moisés y Aarón los que hablaron con el Faraón, el rey de Egipto, sobre sacar al pueblo de Israel de Egipto.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audiencia: "¿Qué están sintiendo o pensando?" Las personas podrían responder cosas como: "Es tan bueno entender dónde están Aarón y Moisés en la lista familiar", o "Son de la tribu de Leví", o "Incluso su madre era una levita", o "Están a cuatro generaciones de Israel".</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6:14–27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lang w:val="es_ES" w:bidi="es_ES"/>
        </w:rPr>
        <w:t xml:space="preserve">Estos son los mismos Aarón y Moisés, a quienes </w:t>
      </w:r>
      <w:r>
        <w:rPr>
          <w:b/>
          <w:lang w:val="es_ES" w:bidi="es_ES"/>
        </w:rPr>
        <w:t>Jehová</w:t>
      </w:r>
      <w:r>
        <w:rPr>
          <w:lang w:val="es_ES" w:bidi="es_ES"/>
        </w:rPr>
        <w:t xml:space="preserve"> dijo: "Saquen al pueblo de </w:t>
      </w:r>
      <w:r>
        <w:rPr>
          <w:b/>
          <w:lang w:val="es_ES" w:bidi="es_ES"/>
        </w:rPr>
        <w:t>Israel</w:t>
      </w:r>
      <w:r>
        <w:rPr>
          <w:lang w:val="es_ES" w:bidi="es_ES"/>
        </w:rPr>
        <w:t xml:space="preserve"> de la tierra de Egipto como su ejército".</w:t>
      </w:r>
    </w:p>
    <w:p>
      <w:pPr/>
      <w:r>
        <w:rPr>
          <w:lang w:val="es_ES" w:bidi="es_ES"/>
        </w:rPr>
      </w:r>
      <w:r>
        <w:rPr>
          <w:b/>
          <w:lang w:val="es_ES" w:bidi="es_ES"/>
        </w:rPr>
        <w:t>Jehová</w:t>
      </w:r>
      <w:r>
        <w:rPr>
          <w:lang w:val="es_ES" w:bidi="es_ES"/>
        </w:rPr>
        <w:t xml:space="preserve"> es el nombre personal de </w:t>
      </w:r>
      <w:r>
        <w:rPr>
          <w:lang w:val="es_ES" w:bidi="es_ES"/>
        </w:rPr>
        <w:t>Dios</w:t>
      </w:r>
      <w:r>
        <w:rPr>
          <w:lang w:val="es_ES" w:bidi="es_ES"/>
        </w:rPr>
        <w:t xml:space="preserve">, y se usa a lo largo de este pasaje. Usen el mismo nombre para Jehová que han usado en los pasajes anteriores. Busquen </w:t>
      </w:r>
      <w:r>
        <w:rPr>
          <w:lang w:val="es_ES" w:bidi="es_ES"/>
        </w:rPr>
        <w:t>Jehová</w:t>
      </w:r>
      <w:r>
        <w:rPr>
          <w:lang w:val="es_ES" w:bidi="es_ES"/>
        </w:rPr>
        <w:t xml:space="preserve"> en el Glosario Principal para obtener más información.</w:t>
      </w:r>
    </w:p>
    <w:p>
      <w:pPr/>
      <w:r>
        <w:rPr>
          <w:lang w:val="es_ES" w:bidi="es_ES"/>
        </w:rPr>
      </w:r>
      <w:r>
        <w:rPr>
          <w:lang w:val="es_ES" w:bidi="es_ES"/>
        </w:rPr>
        <w:t xml:space="preserve">Usen la misma palabra o frase para </w:t>
      </w:r>
      <w:r>
        <w:rPr>
          <w:b/>
          <w:lang w:val="es_ES" w:bidi="es_ES"/>
        </w:rPr>
        <w:t>Israel</w:t>
      </w:r>
      <w:r>
        <w:rPr>
          <w:lang w:val="es_ES" w:bidi="es_ES"/>
        </w:rPr>
        <w:t xml:space="preserve"> que han usado en los pasajes anteriores. Busquen </w:t>
      </w:r>
      <w:r>
        <w:rPr>
          <w:lang w:val="es_ES" w:bidi="es_ES"/>
        </w:rPr>
        <w:t>Israel</w:t>
      </w:r>
      <w:r>
        <w:rPr>
          <w:lang w:val="es_ES" w:bidi="es_ES"/>
        </w:rPr>
        <w:t xml:space="preserve"> en el Glosario Principal para obtener más información.</w:t>
      </w:r>
    </w:p>
    <w:p>
      <w:pPr/>
      <w:r>
        <w:rPr>
          <w:lang w:val="es_ES" w:bidi="es_ES"/>
        </w:rPr>
      </w:r>
      <w:r>
        <w:rPr>
          <w:lang w:val="es_ES" w:bidi="es_ES"/>
        </w:rPr>
        <w:t xml:space="preserve">Fueron ellos los que hablaron con el </w:t>
      </w:r>
      <w:r>
        <w:rPr>
          <w:b/>
          <w:lang w:val="es_ES" w:bidi="es_ES"/>
        </w:rPr>
        <w:t>Faraón</w:t>
      </w:r>
      <w:r>
        <w:rPr>
          <w:lang w:val="es_ES" w:bidi="es_ES"/>
        </w:rPr>
        <w:t xml:space="preserve">, </w:t>
      </w:r>
      <w:r>
        <w:rPr>
          <w:lang w:val="es_ES" w:bidi="es_ES"/>
        </w:rPr>
        <w:t>rey</w:t>
      </w:r>
      <w:r>
        <w:rPr>
          <w:lang w:val="es_ES" w:bidi="es_ES"/>
        </w:rPr>
        <w:t xml:space="preserve"> de Egipto, sobre sacar al pueblo de Israel de Egipto, este Moisés y este Aarón.</w:t>
      </w:r>
    </w:p>
    <w:p>
      <w:pPr/>
      <w:r>
        <w:rPr>
          <w:lang w:val="es_ES" w:bidi="es_ES"/>
        </w:rPr>
      </w:r>
      <w:r>
        <w:rPr>
          <w:lang w:val="es_ES" w:bidi="es_ES"/>
        </w:rPr>
        <w:t xml:space="preserve">Usen la misma palabra o frase para </w:t>
      </w:r>
      <w:r>
        <w:rPr>
          <w:b/>
          <w:lang w:val="es_ES" w:bidi="es_ES"/>
        </w:rPr>
        <w:t>Faraón</w:t>
      </w:r>
      <w:r>
        <w:rPr>
          <w:lang w:val="es_ES" w:bidi="es_ES"/>
        </w:rPr>
        <w:t xml:space="preserve"> que han usado en los pasajes anteriores. Busquen </w:t>
      </w:r>
      <w:r>
        <w:rPr>
          <w:lang w:val="es_ES" w:bidi="es_ES"/>
        </w:rPr>
        <w:t>Faraón</w:t>
      </w:r>
      <w:r>
        <w:rPr>
          <w:lang w:val="es_ES" w:bidi="es_ES"/>
        </w:rPr>
        <w:t xml:space="preserve"> en el Glosario Principal para obtener más información.</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el relato del pasaje en su propio idioma. Recuerden incluir lo que decidieron en los pasos anteriores, como cronología, palabras, frases, emociones o cualquier otra cosa que hayan tratado.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les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Éxodo 6:28–7:13</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6:28–7:13 y guárdenlo en sus corazones.</w:t>
      </w:r>
    </w:p>
    <w:p>
      <w:pPr/>
      <w:r>
        <w:rPr>
          <w:lang w:val="es_ES" w:bidi="es_ES"/>
        </w:rPr>
      </w:r>
      <w:r>
        <w:rPr>
          <w:lang w:val="es_ES" w:bidi="es_ES"/>
        </w:rPr>
        <w:t>Escuchen una versión en audio de Éxodo 6:28–7:13 tres veces, en tres traducciones diferentes, si es posible.</w:t>
      </w:r>
    </w:p>
    <w:p>
      <w:pPr/>
      <w:r>
        <w:rPr>
          <w:lang w:val="es_ES" w:bidi="es_ES"/>
        </w:rPr>
      </w:r>
      <w:r>
        <w:rPr>
          <w:lang w:val="es_ES" w:bidi="es_ES"/>
        </w:rPr>
        <w:t>Pausen este audio aquí.</w:t>
      </w:r>
    </w:p>
    <w:p>
      <w:pPr/>
      <w:r>
        <w:rPr>
          <w:lang w:val="es_ES" w:bidi="es_ES"/>
        </w:rPr>
      </w:r>
      <w:r>
        <w:rPr>
          <w:lang w:val="es_ES" w:bidi="es_ES"/>
        </w:rPr>
        <w:t>Ahora, como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pasaje? Pausen este audio aquí.</w:t>
      </w:r>
    </w:p>
    <w:p>
      <w:pPr>
        <w:pStyle w:val="ListBullet"/>
        <w:spacing w:line="240" w:lineRule="auto"/>
        <w:ind w:left="720"/>
      </w:pPr>
      <w:r>
        <w:rPr>
          <w:lang w:val="es_ES" w:bidi="es_ES"/>
        </w:rPr>
      </w:r>
      <w:r>
        <w:rPr>
          <w:lang w:val="es_ES" w:bidi="es_ES"/>
        </w:rPr>
        <w:t>¿Qué nos dice este pasaje acerca de Dios? Pausen este audio aquí.</w:t>
      </w:r>
    </w:p>
    <w:p>
      <w:pPr>
        <w:pStyle w:val="ListBullet"/>
        <w:spacing w:line="240" w:lineRule="auto"/>
        <w:ind w:left="720"/>
      </w:pPr>
      <w:r>
        <w:rPr>
          <w:lang w:val="es_ES" w:bidi="es_ES"/>
        </w:rPr>
      </w:r>
      <w:r>
        <w:rPr>
          <w:lang w:val="es_ES" w:bidi="es_ES"/>
        </w:rPr>
        <w:t>¿Qué nos dice este pasaje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6:28–7:13 en la traducción que sea más fácil de entender.</w:t>
      </w:r>
    </w:p>
    <w:p>
      <w:pPr/>
      <w:r>
        <w:rPr>
          <w:lang w:val="es_ES" w:bidi="es_ES"/>
        </w:rPr>
      </w:r>
      <w:r>
        <w:rPr>
          <w:lang w:val="es_ES" w:bidi="es_ES"/>
        </w:rPr>
        <w:t>El pasaje anterior consistía en una lista familiar de nombres, que nos daba una comprensión de los antecedentes familiares de Aarón y Moisés. Eran bisnietos de Leví, el tercer hijo de Israel. Además de los antepasados de Aarón, la lista también mencionaba a algunos de sus descendientes. Se detuvo en su nieto Finees.</w:t>
      </w:r>
    </w:p>
    <w:p>
      <w:pPr/>
      <w:r>
        <w:rPr>
          <w:lang w:val="es_ES" w:bidi="es_ES"/>
        </w:rPr>
      </w:r>
      <w:r>
        <w:rPr>
          <w:lang w:val="es_ES" w:bidi="es_ES"/>
        </w:rPr>
        <w:t>La primera parte de este pasaje es un resumen de los eventos que ya tuvieron lugar. Vuelve a contar la historia de cómo Jehová ordenó a Moisés que sacara a los israelitas de Egipto. Cuando Jehová habló con Moisés en la tierra de Egipto, le dijo: "¡Yo soy Jehová! Dile al Faraón, el rey de Egipto, todo lo que te estoy diciendo". Diciendo: "¡Yo soy Jehová!" Jehová le estaba recordando a Moisés que Jehová era el Dios Todopoderoso y Omnipotente que hizo una promesa a Abraham, Isaac y Jacob de sacar al pueblo de Israel de la tierra de Egipto. El papel de Moisés era simplemente transmitirle al Faraón, rey de Egipto, lo que Dios le dijo que dijera. Moisés debía cumplir el papel de portavoz de Dios.</w:t>
      </w:r>
    </w:p>
    <w:p>
      <w:pPr/>
      <w:r>
        <w:rPr>
          <w:lang w:val="es_ES" w:bidi="es_ES"/>
        </w:rPr>
      </w:r>
      <w:r>
        <w:rPr>
          <w:lang w:val="es_ES" w:bidi="es_ES"/>
        </w:rPr>
        <w:t>Pero Moisés dijo a Jehová: "Soy un hombre de labios incircuncisos". ¿Cómo me escuchará el Faraón?" Moisés se consideraba un mal orador. Su pregunta era realmente una declaración que decía: "El Faraón ciertamente no me escuchará".</w:t>
      </w:r>
    </w:p>
    <w:p>
      <w:pPr/>
      <w:r>
        <w:rPr>
          <w:lang w:val="es_ES" w:bidi="es_ES"/>
        </w:rPr>
      </w:r>
      <w:r>
        <w:rPr>
          <w:lang w:val="es_ES" w:bidi="es_ES"/>
        </w:rPr>
        <w:t>Deténganse aquí y cuenten una historia de cómo Dios esperaba que llevaran a cabo un acto de fe, el cual les resultó muy aterrador. Pausen este audio aquí.</w:t>
      </w:r>
    </w:p>
    <w:p>
      <w:pPr/>
      <w:r>
        <w:rPr>
          <w:lang w:val="es_ES" w:bidi="es_ES"/>
        </w:rPr>
      </w:r>
      <w:r>
        <w:rPr>
          <w:lang w:val="es_ES" w:bidi="es_ES"/>
        </w:rPr>
        <w:t>Jehová le respondió a Moisés, diciendo que Jehová pondría a Moisés como Dios ante el Faraón y que Aarón, el hermano de Moisés, sería el portavoz de Moisés. Jehová quería tranquilizar a Moisés. Jehová enfatizó que Él era el que haría que Moisés pareciera Dios ante el Faraón. Y de la misma manera en que un profeta era el portavoz de su dios, Aarón sería el portavoz de Moisés, hablando con el Faraón, tal como Moisés le indicara.</w:t>
      </w:r>
    </w:p>
    <w:p>
      <w:pPr/>
      <w:r>
        <w:rPr>
          <w:lang w:val="es_ES" w:bidi="es_ES"/>
        </w:rPr>
      </w:r>
      <w:r>
        <w:rPr>
          <w:lang w:val="es_ES" w:bidi="es_ES"/>
        </w:rPr>
        <w:t>Jehová continuó tranquilizando a Moisés. Moisés diría lo que Jehová le ordenaba decir. Solo hablaría lo que Jehová le dijo que dijera. Aarón, a su vez, debía comunicar el mensaje al Faraón. Entonces, Aarón sería el que le diría al Faraón el mensaje de Jehová. Le diría al Faraón que dejara salir al pueblo de Israel de su tierra, es decir, Egipto.</w:t>
      </w:r>
    </w:p>
    <w:p>
      <w:pPr/>
      <w:r>
        <w:rPr>
          <w:lang w:val="es_ES" w:bidi="es_ES"/>
        </w:rPr>
      </w:r>
      <w:r>
        <w:rPr>
          <w:lang w:val="es_ES" w:bidi="es_ES"/>
        </w:rPr>
        <w:t>Entonces Jehová le dijo a Moisés que endurecería el corazón del Faraón, o haría que el rey fuera terco. En esa cultura, la gente creía que el corazón era el centro de la mente o del pensamiento, y a menudo también de los sentimientos. Éxodo usa tres frases cuando habla del endurecimiento del corazón del Faraón. Los pasajes dicen que Jehová endurecería el corazón del Faraón, o que el Faraón endurecería su propio corazón, o que el corazón del Faraón se endureció o se volvió obstinado. Las tres frases se refieren a lo mismo: Dios impidiendo que el Faraón dejara que los israelitas salieran de Egipto hasta el momento que Dios eligiera. Al hacer esto, Dios estaba mostrando su poder sobre el poder del Faraón.</w:t>
      </w:r>
    </w:p>
    <w:p>
      <w:pPr/>
      <w:r>
        <w:rPr>
          <w:lang w:val="es_ES" w:bidi="es_ES"/>
        </w:rPr>
      </w:r>
      <w:r>
        <w:rPr>
          <w:lang w:val="es_ES" w:bidi="es_ES"/>
        </w:rPr>
        <w:t>Entonces, cuando Jehová endureció el corazón del Faraón, aunque Jehová realizaría muchas señales y maravillas, el Faraón no escucharía a Moisés. Las señales y maravillas son eventos sobrenaturales, que Jehová usó como prueba de que había hablado. Jehová le estaba diciendo a Moisés que, incluso cuando el Faraón experimentara esos aterradores actos sobrenaturales de Jehová, el Faraón no haría lo que Moisés y Aarón le pidieran.</w:t>
      </w:r>
    </w:p>
    <w:p>
      <w:pPr/>
      <w:r>
        <w:rPr>
          <w:lang w:val="es_ES" w:bidi="es_ES"/>
        </w:rPr>
      </w:r>
      <w:r>
        <w:rPr>
          <w:lang w:val="es_ES" w:bidi="es_ES"/>
        </w:rPr>
        <w:t>Jehová continuó diciendo que pondría su mano sobre Egipto, que era una frase que significaba que usaría su poder contra Egipto. Y sacaría a "sus ejércitos", su pueblo, los hijos de Israel, de la tierra de Egipto mediante grandes actos de juicio. Aquí el término militar, "ejércitos", que significa "soldados listos para la batalla", se refiere al pueblo de Jehová, los hijos de Israel. Jehová sacaría a su pueblo de Egipto usando su poder para castigar a los egipcios a través de sus actos sobrenaturales.</w:t>
      </w:r>
    </w:p>
    <w:p>
      <w:pPr/>
      <w:r>
        <w:rPr>
          <w:lang w:val="es_ES" w:bidi="es_ES"/>
        </w:rPr>
      </w:r>
      <w:r>
        <w:rPr>
          <w:lang w:val="es_ES" w:bidi="es_ES"/>
        </w:rPr>
        <w:t>Deténganse aquí y cuenten una historia de un momento en que Dios esperó que realizaran un acto de fe en obediencia a Él y cómo los alentó de manera práctica a hacerlo. Pausen este audio aquí.</w:t>
      </w:r>
    </w:p>
    <w:p>
      <w:pPr/>
      <w:r>
        <w:rPr>
          <w:lang w:val="es_ES" w:bidi="es_ES"/>
        </w:rPr>
      </w:r>
      <w:r>
        <w:rPr>
          <w:lang w:val="es_ES" w:bidi="es_ES"/>
        </w:rPr>
        <w:t>Jehová continuó: "Entonces los egipcios sabrán que yo soy Jehová, cuando extienda mi mano sobre Egipto y saque de entre ellos al pueblo de Israel". Hasta ese momento, solo los israelitas conocían o reconocían a Jehová. La frase "los egipcios sabrán" significa que los egipcios aún no han reconocido ni percibido quién era realmente Jehová. Reconocerían a Jehová por quien era y sabrían que era todopoderoso cuando los castigara.</w:t>
      </w:r>
    </w:p>
    <w:p>
      <w:pPr/>
      <w:r>
        <w:rPr>
          <w:lang w:val="es_ES" w:bidi="es_ES"/>
        </w:rPr>
      </w:r>
      <w:r>
        <w:rPr>
          <w:lang w:val="es_ES" w:bidi="es_ES"/>
        </w:rPr>
        <w:t>El pasaje dice que Moisés y Aarón "lo hicieron, hicieron tal como Jehová les ordenó". Esto se refiere a sus acciones en el pasado, cuando obedecieron a Jehová y hablaron con el Faraón. Sin embargo, la frase "como Jehová les ordenó" también se refiere a órdenes específicas que Jehová les daría en la siguiente parte del pasaje y en los pasajes que siguen. Esta oración, por lo tanto, es tanto una conclusión del relato de eventos pasados como un avance de lo que pronto sucedería. Moisés y Aarón hicieron, en efecto, tal como Jehová les ordenó.</w:t>
      </w:r>
    </w:p>
    <w:p>
      <w:pPr/>
      <w:r>
        <w:rPr>
          <w:lang w:val="es_ES" w:bidi="es_ES"/>
        </w:rPr>
      </w:r>
      <w:r>
        <w:rPr>
          <w:lang w:val="es_ES" w:bidi="es_ES"/>
        </w:rPr>
        <w:t>En el momento en que hablaron con el Faraón, Moisés tenía 80 años y Aarón tenía 83 años. Aarón era tres años mayor que su hermano menor Moisés.</w:t>
      </w:r>
    </w:p>
    <w:p>
      <w:pPr/>
      <w:r>
        <w:rPr>
          <w:lang w:val="es_ES" w:bidi="es_ES"/>
        </w:rPr>
      </w:r>
      <w:r>
        <w:rPr>
          <w:lang w:val="es_ES" w:bidi="es_ES"/>
        </w:rPr>
        <w:t>A partir de este momento, el pasaje habla de nuevos eventos. Entonces Jehová les dijo a Moisés y a Aarón qué debían hacer cuando Faraón les pidiera a Moisés y a Aarón que demostraran quiénes eran realizando un milagro. Dios sabía que el Faraón le pediría a Moisés y a Aarón que mostraran evidencia convincente de que Jehová los envió. El Faraón les pediría que mostraran una señal o maravilla sobrenatural. Jehová le dijo a Moisés que, cuando eso sucediera, debía decirle a Aarón: "Toma tu vara y arrójala ante el Faraón, para que se convierta en serpiente". La "vara" de Aarón era el palo que usaba principalmente para caminar. Debía arrojarla frente al Faraón y se convertiría en una "serpiente". La palabra para serpiente en este versículo a menudo significa "monstruo marino", o el "dragón". No es la palabra común para "serpiente". Aquí sugiere el poder superior de Jehová sobre los poderes del mal. La traducción habitual, sin embargo, es "serpiente" porque es similar en tamaño y forma a una vara. Usen la misma palabra para "serpiente" a lo largo de este pasaje.</w:t>
      </w:r>
    </w:p>
    <w:p>
      <w:pPr/>
      <w:r>
        <w:rPr>
          <w:lang w:val="es_ES" w:bidi="es_ES"/>
        </w:rPr>
      </w:r>
      <w:r>
        <w:rPr>
          <w:lang w:val="es_ES" w:bidi="es_ES"/>
        </w:rPr>
        <w:t>Entonces, Moisés y Aarón fueron ante el Faraón, lo que significa que lo más probable es que hayan entrado en su palacio. Probablemente el Faraón les exigió un milagro, porque el pasaje dice que hicieron lo que Jehová les ordenó. Aarón arrojó su vara frente al Faraón y a sus siervos, y se convirtió en una serpiente. Los siervos del Faraón probablemente eran hombres importantes que servían como ayudantes y como asesores del rey.</w:t>
      </w:r>
    </w:p>
    <w:p>
      <w:pPr/>
      <w:r>
        <w:rPr>
          <w:lang w:val="es_ES" w:bidi="es_ES"/>
        </w:rPr>
      </w:r>
      <w:r>
        <w:rPr>
          <w:lang w:val="es_ES" w:bidi="es_ES"/>
        </w:rPr>
        <w:t>Entonces el Faraón envió a llamar a los sabios y hechiceros. Los sabios probablemente eran sacerdotes que tenían un gran conocimiento sobre "magia". Los hechiceros eran sus ayudantes que estaban entrenados para usar hierbas y mezclar pociones con el fin de lanzar hechizos e interpretar señales. Tanto los sabios como los hechiceros servían como asesores especiales del rey y no estaban lejos. Eran los magos de Egipto y realizaban las mismas señales milagrosas que hicieron Moisés y Aarón usando sus poderes secretos. Cada uno de los magos arrojó su vara ante el Faraón y las varas se convirtieron en serpientes. Los magos del Faraón realizaban sus "milagros" ya sea por ilusión y trucos engañosos, o usaban el poder demoníaco de sus dioses. Sin embargo, la vara de Aarón, que en ese momento era una serpiente, se tragó las varas de serpiente de los magos. Esta era evidencia de que el poder de Jehová era mayor que el poder del Faraón.</w:t>
      </w:r>
    </w:p>
    <w:p>
      <w:pPr/>
      <w:r>
        <w:rPr>
          <w:lang w:val="es_ES" w:bidi="es_ES"/>
        </w:rPr>
      </w:r>
      <w:r>
        <w:rPr>
          <w:lang w:val="es_ES" w:bidi="es_ES"/>
        </w:rPr>
        <w:t>A pesar de todo esto, el Faraón se comportó como Jehová había dicho. Se mantuvo terco y se negó a escuchar a Moisés y a Aarón.</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6:28–7:13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ocho escenas.</w:t>
      </w:r>
    </w:p>
    <w:p>
      <w:pPr/>
      <w:r>
        <w:rPr>
          <w:lang w:val="es_ES" w:bidi="es_ES"/>
        </w:rPr>
      </w:r>
      <w:r>
        <w:rPr>
          <w:b/>
          <w:lang w:val="es_ES" w:bidi="es_ES"/>
        </w:rPr>
        <w:t>En la primera escena:</w:t>
      </w:r>
      <w:r>
        <w:rPr>
          <w:lang w:val="es_ES" w:bidi="es_ES"/>
        </w:rPr>
        <w:t xml:space="preserve"> El pasaje vuelve a contar lo que ya sucedió en el pasado. Jehová le ordenó a Moisés que fuera su portavoz ante el Faraón. Moisés discutió con Jehová diciendo que era un mal orador y que el Faraón no lo escucharía.</w:t>
      </w:r>
    </w:p>
    <w:p>
      <w:pPr/>
      <w:r>
        <w:rPr>
          <w:lang w:val="es_ES" w:bidi="es_ES"/>
        </w:rPr>
      </w:r>
      <w:r>
        <w:rPr>
          <w:b/>
          <w:lang w:val="es_ES" w:bidi="es_ES"/>
        </w:rPr>
        <w:t>En la segunda escena:</w:t>
      </w:r>
      <w:r>
        <w:rPr>
          <w:lang w:val="es_ES" w:bidi="es_ES"/>
        </w:rPr>
        <w:t xml:space="preserve"> Jehová le dijo a Moisés que Jehová haría que Moisés pareciera un Dios ante el Faraón y Aarón sería el profeta de Moisés. Moisés diría todo lo que Jehová le ordenara y Aarón le diría al Faraón que dejara salir a los israelitas de la tierra del Faraón.</w:t>
      </w:r>
    </w:p>
    <w:p>
      <w:pPr/>
      <w:r>
        <w:rPr>
          <w:lang w:val="es_ES" w:bidi="es_ES"/>
        </w:rPr>
      </w:r>
      <w:r>
        <w:rPr>
          <w:b/>
          <w:lang w:val="es_ES" w:bidi="es_ES"/>
        </w:rPr>
        <w:t>En la tercera escena:</w:t>
      </w:r>
      <w:r>
        <w:rPr>
          <w:lang w:val="es_ES" w:bidi="es_ES"/>
        </w:rPr>
        <w:t xml:space="preserve"> Jehová le dijo a Moisés que Jehová haría que el Faraón fuera terco. Y aunque Jehová realizaría muchas señales milagrosas ante el Faraón, el Faraón no escucharía a Moisés. Entonces Jehová realizaría grandes actos de juicio contra Egipto y sacaría de allí a su pueblo Israel. Entonces el pueblo de Egipto sabría quién era realmente Jehová.</w:t>
      </w:r>
    </w:p>
    <w:p>
      <w:pPr/>
      <w:r>
        <w:rPr>
          <w:lang w:val="es_ES" w:bidi="es_ES"/>
        </w:rPr>
      </w:r>
      <w:r>
        <w:rPr>
          <w:b/>
          <w:lang w:val="es_ES" w:bidi="es_ES"/>
        </w:rPr>
        <w:t>En la cuarta escena:</w:t>
      </w:r>
      <w:r>
        <w:rPr>
          <w:lang w:val="es_ES" w:bidi="es_ES"/>
        </w:rPr>
        <w:t xml:space="preserve"> Moisés y Aarón hicieron todo lo que Jehová les ordenó en el pasado y harían lo que él les dijera que hicieran a partir de ahora.</w:t>
      </w:r>
    </w:p>
    <w:p>
      <w:pPr/>
      <w:r>
        <w:rPr>
          <w:lang w:val="es_ES" w:bidi="es_ES"/>
        </w:rPr>
      </w:r>
      <w:r>
        <w:rPr>
          <w:b/>
          <w:lang w:val="es_ES" w:bidi="es_ES"/>
        </w:rPr>
        <w:t>En la quinta escena:</w:t>
      </w:r>
      <w:r>
        <w:rPr>
          <w:lang w:val="es_ES" w:bidi="es_ES"/>
        </w:rPr>
        <w:t xml:space="preserve"> A partir de este momento, el pasaje habla de nuevos eventos. Jehová les dice a Moisés y a Aarón lo que deben hacer cuando el Faraón les pida que se prueben a sí mismos realizando un milagro. Moisés debe decirle a Aarón que arroje su vara ante el Faraón, para que se convierta en serpiente.</w:t>
      </w:r>
    </w:p>
    <w:p>
      <w:pPr/>
      <w:r>
        <w:rPr>
          <w:lang w:val="es_ES" w:bidi="es_ES"/>
        </w:rPr>
      </w:r>
      <w:r>
        <w:rPr>
          <w:b/>
          <w:lang w:val="es_ES" w:bidi="es_ES"/>
        </w:rPr>
        <w:t>En la sexta escena:</w:t>
      </w:r>
      <w:r>
        <w:rPr>
          <w:lang w:val="es_ES" w:bidi="es_ES"/>
        </w:rPr>
        <w:t xml:space="preserve"> Moisés y Aarón van ante el Faraón y hacen exactamente lo que Jehová les ordenó. Aarón arroja su vara, que se convierte en serpiente.</w:t>
      </w:r>
    </w:p>
    <w:p>
      <w:pPr/>
      <w:r>
        <w:rPr>
          <w:lang w:val="es_ES" w:bidi="es_ES"/>
        </w:rPr>
      </w:r>
      <w:r>
        <w:rPr>
          <w:b/>
          <w:lang w:val="es_ES" w:bidi="es_ES"/>
        </w:rPr>
        <w:t>En la séptima escena:</w:t>
      </w:r>
      <w:r>
        <w:rPr>
          <w:lang w:val="es_ES" w:bidi="es_ES"/>
        </w:rPr>
        <w:t xml:space="preserve"> El Faraón convoca a sus magos que realizan el mismo milagro con sus artes secretas. Cuando arrojan sus varas al suelo, se convierten en serpientes. Sin embargo, la vara de serpiente de Aarón se traga las varas de serpiente de los magos.</w:t>
      </w:r>
    </w:p>
    <w:p>
      <w:pPr/>
      <w:r>
        <w:rPr>
          <w:lang w:val="es_ES" w:bidi="es_ES"/>
        </w:rPr>
      </w:r>
      <w:r>
        <w:rPr>
          <w:b/>
          <w:lang w:val="es_ES" w:bidi="es_ES"/>
        </w:rPr>
        <w:t>En la octava escena:</w:t>
      </w:r>
      <w:r>
        <w:rPr>
          <w:lang w:val="es_ES" w:bidi="es_ES"/>
        </w:rPr>
        <w:t xml:space="preserve"> El corazón del Faraón se endurece y no escucha a Moisés y a Aarón, tal como Jehová había dicho.</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Aarón</w:t>
      </w:r>
    </w:p>
    <w:p>
      <w:pPr>
        <w:pStyle w:val="ListBullet"/>
        <w:spacing w:line="240" w:lineRule="auto"/>
        <w:ind w:left="720"/>
      </w:pPr>
      <w:r>
        <w:rPr>
          <w:lang w:val="es_ES" w:bidi="es_ES"/>
        </w:rPr>
      </w:r>
      <w:r>
        <w:rPr>
          <w:lang w:val="es_ES" w:bidi="es_ES"/>
        </w:rPr>
        <w:t>Faraón, rey de Egipto</w:t>
      </w:r>
    </w:p>
    <w:p>
      <w:pPr>
        <w:pStyle w:val="ListBullet"/>
        <w:spacing w:line="240" w:lineRule="auto"/>
        <w:ind w:left="720"/>
      </w:pPr>
      <w:r>
        <w:rPr>
          <w:lang w:val="es_ES" w:bidi="es_ES"/>
        </w:rPr>
      </w:r>
      <w:r>
        <w:rPr>
          <w:lang w:val="es_ES" w:bidi="es_ES"/>
        </w:rPr>
        <w:t>Pueblo de Israel</w:t>
      </w:r>
    </w:p>
    <w:p>
      <w:pPr>
        <w:pStyle w:val="ListBullet"/>
        <w:spacing w:line="240" w:lineRule="auto"/>
        <w:ind w:left="720"/>
      </w:pPr>
      <w:r>
        <w:rPr>
          <w:lang w:val="es_ES" w:bidi="es_ES"/>
        </w:rPr>
      </w:r>
      <w:r>
        <w:rPr>
          <w:lang w:val="es_ES" w:bidi="es_ES"/>
        </w:rPr>
        <w:t>Los egipcios</w:t>
      </w:r>
    </w:p>
    <w:p>
      <w:pPr>
        <w:pStyle w:val="ListBullet"/>
        <w:spacing w:line="240" w:lineRule="auto"/>
        <w:ind w:left="720"/>
      </w:pPr>
      <w:r>
        <w:rPr>
          <w:lang w:val="es_ES" w:bidi="es_ES"/>
        </w:rPr>
      </w:r>
      <w:r>
        <w:rPr>
          <w:lang w:val="es_ES" w:bidi="es_ES"/>
        </w:rPr>
        <w:t>La vara de Aarón y la serpiente en la que se convirtió</w:t>
      </w:r>
    </w:p>
    <w:p>
      <w:pPr>
        <w:pStyle w:val="ListBullet"/>
        <w:spacing w:line="240" w:lineRule="auto"/>
        <w:ind w:left="720"/>
      </w:pPr>
      <w:r>
        <w:rPr>
          <w:lang w:val="es_ES" w:bidi="es_ES"/>
        </w:rPr>
      </w:r>
      <w:r>
        <w:rPr>
          <w:lang w:val="es_ES" w:bidi="es_ES"/>
        </w:rPr>
        <w:t>Los siervos del Faraón</w:t>
      </w:r>
    </w:p>
    <w:p>
      <w:pPr>
        <w:pStyle w:val="ListBullet"/>
        <w:spacing w:line="240" w:lineRule="auto"/>
        <w:ind w:left="720"/>
      </w:pPr>
      <w:r>
        <w:rPr>
          <w:lang w:val="es_ES" w:bidi="es_ES"/>
        </w:rPr>
      </w:r>
      <w:r>
        <w:rPr>
          <w:lang w:val="es_ES" w:bidi="es_ES"/>
        </w:rPr>
        <w:t>Los sabios y hechiceros del Faraón, también llamados magos</w:t>
      </w:r>
    </w:p>
    <w:p>
      <w:pPr>
        <w:pStyle w:val="ListBullet"/>
        <w:spacing w:line="240" w:lineRule="auto"/>
        <w:ind w:left="720"/>
      </w:pPr>
      <w:r>
        <w:rPr>
          <w:lang w:val="es_ES" w:bidi="es_ES"/>
        </w:rPr>
      </w:r>
      <w:r>
        <w:rPr>
          <w:lang w:val="es_ES" w:bidi="es_ES"/>
        </w:rPr>
        <w:t>Y las varas de los magos del Faraón y las serpientes en las que se convirtieron las varas</w:t>
      </w:r>
    </w:p>
    <w:p>
      <w:pPr/>
      <w:r>
        <w:rPr>
          <w:lang w:val="es_ES" w:bidi="es_ES"/>
        </w:rPr>
      </w:r>
      <w:r>
        <w:rPr>
          <w:lang w:val="es_ES" w:bidi="es_ES"/>
        </w:rPr>
        <w:t>Como grupo, pongan atención a estas partes de la ambientación del pasaje:</w:t>
      </w:r>
    </w:p>
    <w:p>
      <w:pPr/>
      <w:r>
        <w:rPr>
          <w:lang w:val="es_ES" w:bidi="es_ES"/>
        </w:rPr>
      </w:r>
      <w:r>
        <w:rPr>
          <w:lang w:val="es_ES" w:bidi="es_ES"/>
        </w:rPr>
        <w:t>La primera parte de este pasaje es un resumen de eventos que ya tuvieron lugar. Vuelve a contar la historia de cómo Jehová ordenó a Moisés que sacara a los israelitas de Egipto. Esta es una parte importante de la historia, por lo que Moisés repite esta parte de la historia varias veces para que su audiencia pueda recordarla y entender que es importante.</w:t>
      </w:r>
    </w:p>
    <w:p>
      <w:pPr/>
      <w:r>
        <w:rPr>
          <w:lang w:val="es_ES" w:bidi="es_ES"/>
        </w:rPr>
      </w:r>
      <w:r>
        <w:rPr>
          <w:lang w:val="es_ES" w:bidi="es_ES"/>
        </w:rPr>
        <w:t>Deténganse aquí y, en grupo, conversen sobre ejemplos de historias de su cultura que repiten ciertas partes importantes de la narrativa varias veces a lo largo de la historia. Pausen este audio aquí.</w:t>
      </w:r>
    </w:p>
    <w:p>
      <w:pPr/>
      <w:r>
        <w:rPr>
          <w:lang w:val="es_ES" w:bidi="es_ES"/>
        </w:rPr>
      </w:r>
      <w:r>
        <w:rPr>
          <w:lang w:val="es_ES" w:bidi="es_ES"/>
        </w:rPr>
        <w:t>Cuando Jehová habló con Moisés en la tierra de Egipto, le dijo: "¡Yo soy Jehová! Dile al Faraón, el rey de Egipto, todo lo que te estoy diciendo". Jehová le ordenó a Moisés que fuera su portavoz ante el Faraón. Pero Moisés discutió con Jehová diciendo que tenía "labios incircuncidados", lo que significaba que era un mal orador. Esto no significa que los labios de Moisés hayan sido literalmente circuncidados. Esta es una manera de decir que Moisés no podía hablar bien. Tal vez no sabía el tipo correcto de cosas que debía decir. Temía que el Faraón no lo escuchara.</w:t>
      </w:r>
    </w:p>
    <w:p>
      <w:pPr/>
      <w:r>
        <w:rPr>
          <w:lang w:val="es_ES" w:bidi="es_ES"/>
        </w:rPr>
      </w:r>
      <w:r>
        <w:rPr>
          <w:lang w:val="es_ES" w:bidi="es_ES"/>
        </w:rPr>
        <w:t>Deténganse aquí y conversen sobre lo siguiente: ¿Cómo hablarían de alguien que no habla bien? ¿Qué tipo de descripciones usan para explicar que no tienen fluidez en su discurso o no saben qué decir? Pausen este audio aquí.</w:t>
      </w:r>
    </w:p>
    <w:p>
      <w:pPr/>
      <w:r>
        <w:rPr>
          <w:lang w:val="es_ES" w:bidi="es_ES"/>
        </w:rPr>
      </w:r>
      <w:r>
        <w:rPr>
          <w:lang w:val="es_ES" w:bidi="es_ES"/>
        </w:rPr>
        <w:t>Jehová le respondió a Moisés diciendo que Jehová haría que Moisés pareciera un Dios ante el Faraón y que Aarón sería el profeta de Moisés. Moisés diría todo lo que Jehová le ordenara y Aarón le diría al Faraón que dejara salir a los israelitas de la tierra del Faraón, es decir, Egipto.</w:t>
      </w:r>
    </w:p>
    <w:p>
      <w:pPr/>
      <w:r>
        <w:rPr>
          <w:lang w:val="es_ES" w:bidi="es_ES"/>
        </w:rPr>
      </w:r>
      <w:r>
        <w:rPr>
          <w:lang w:val="es_ES" w:bidi="es_ES"/>
        </w:rPr>
        <w:t>Pero Jehová haría que el Faraón fuera terco. Y aunque Jehová realizaría muchas señales milagrosas ante el Faraón, el Faraón no escucharía a Moisés. Entonces Jehová usaría su poder contra Egipto. Jehová sacaría a su pueblo de Egipto usando su poder para castigar a los egipcios a través de sus actos sobrenaturales.</w:t>
      </w:r>
    </w:p>
    <w:p>
      <w:pPr/>
      <w:r>
        <w:rPr>
          <w:lang w:val="es_ES" w:bidi="es_ES"/>
        </w:rPr>
      </w:r>
      <w:r>
        <w:rPr>
          <w:lang w:val="es_ES" w:bidi="es_ES"/>
        </w:rPr>
        <w:t>Entonces Jehová dijo que cuando usara su poder contra los egipcios y sacara a los israelitas de Egipto, los egipcios sabrían que él era Jehová.</w:t>
      </w:r>
    </w:p>
    <w:p>
      <w:pPr/>
      <w:r>
        <w:rPr>
          <w:lang w:val="es_ES" w:bidi="es_ES"/>
        </w:rPr>
      </w:r>
      <w:r>
        <w:rPr>
          <w:lang w:val="es_ES" w:bidi="es_ES"/>
        </w:rPr>
        <w:t>El pasaje dice que Moisés y Aarón "lo hicieron, hicieron tal como Jehová les ordenó". Esto se refiere a sus acciones en el pasado, cuando obedecían a Jehová y hablaban con el Faraón. Sin embargo, la frase "como Jehová les ordenó" también incluye órdenes específicas que Jehová les daría en la siguiente parte del pasaje y en los pasajes que siguen. Esta oración, por lo tanto, es tanto una conclusión del relato de eventos pasados como un avance de lo que pronto sucedería.</w:t>
      </w:r>
    </w:p>
    <w:p>
      <w:pPr/>
      <w:r>
        <w:rPr>
          <w:lang w:val="es_ES" w:bidi="es_ES"/>
        </w:rPr>
      </w:r>
      <w:r>
        <w:rPr>
          <w:lang w:val="es_ES" w:bidi="es_ES"/>
        </w:rPr>
        <w:t>Deténganse aquí y conversen sobre lo siguiente. En este momento, el pasaje detiene la repetición de una narrativa importante y comienza a contarle a la audiencia sobre nuevos eventos en la historia. Conversen en grupo sobre cómo dejar claro a la audiencia que termina la repetición de lo que había sucedido y comienzan nuevos eventos en la historia. Pausen este audio aquí.</w:t>
      </w:r>
    </w:p>
    <w:p>
      <w:pPr/>
      <w:r>
        <w:rPr>
          <w:lang w:val="es_ES" w:bidi="es_ES"/>
        </w:rPr>
      </w:r>
      <w:r>
        <w:rPr>
          <w:lang w:val="es_ES" w:bidi="es_ES"/>
        </w:rPr>
        <w:t>El pasaje ahora nos da información adicional sobre Moisés y Aarón. En el momento en que hablaron con el Faraón, Moisés tenía 80 años y Aarón tenía 83 años. Aarón era tres años mayor que su hermano menor Moisés.</w:t>
      </w:r>
    </w:p>
    <w:p>
      <w:pPr/>
      <w:r>
        <w:rPr>
          <w:lang w:val="es_ES" w:bidi="es_ES"/>
        </w:rPr>
      </w:r>
      <w:r>
        <w:rPr>
          <w:lang w:val="es_ES" w:bidi="es_ES"/>
        </w:rPr>
        <w:t>A partir de este momento, el pasaje habla de nuevos eventos. Entonces Jehová les dijo a Moisés y a Aarón qué debían hacer cuando Faraón les pidiera a Moisés y a Aarón que se identificaran realizando un milagro. Jehová le dijo a Moisés que, cuando eso sucediera, debía decirle a Aarón: "Toma tu vara y arrójala ante el Faraón. Se convertirá en una serpiente".</w:t>
      </w:r>
    </w:p>
    <w:p>
      <w:pPr/>
      <w:r>
        <w:rPr>
          <w:lang w:val="es_ES" w:bidi="es_ES"/>
        </w:rPr>
      </w:r>
      <w:r>
        <w:rPr>
          <w:lang w:val="es_ES" w:bidi="es_ES"/>
        </w:rPr>
        <w:t>Entonces, Moisés y Aarón fueron ante el Faraón, lo que significa que lo más probable es que hayan entrado en su palacio. Probablemente el Faraón les exigió un milagro, porque el pasaje dice que hicieron lo que Jehová les ordenó. Aarón arrojó su vara frente al Faraón y a sus siervos, y se convirtió en serpiente.</w:t>
      </w:r>
    </w:p>
    <w:p>
      <w:pPr/>
      <w:r>
        <w:rPr>
          <w:lang w:val="es_ES" w:bidi="es_ES"/>
        </w:rPr>
      </w:r>
      <w:r>
        <w:rPr>
          <w:lang w:val="es_ES" w:bidi="es_ES"/>
        </w:rPr>
        <w:t>Entonces el Faraón envió a llamar a los sabios y hechiceros. Tanto los sabios como los hechiceros servían como asesores especiales del rey y no estaban lejos. Eran los magos de Egipto y realizaban las mismas señales milagrosas que hicieron Moisés y Aarón usando sus poderes secretos. Cada uno de los magos arrojó su vara ante el Faraón y las varas se convirtieron en serpientes. Sin embargo, la vara de Aarón, que en ese momento era una serpiente, se tragó las varas de serpiente de los magos.</w:t>
      </w:r>
    </w:p>
    <w:p>
      <w:pPr/>
      <w:r>
        <w:rPr>
          <w:lang w:val="es_ES" w:bidi="es_ES"/>
        </w:rPr>
      </w:r>
      <w:r>
        <w:rPr>
          <w:lang w:val="es_ES" w:bidi="es_ES"/>
        </w:rPr>
        <w:t>A pesar de todo esto, el Faraón se comportó como Jehová había dicho. Se mantuvo terco y se negó a escuchar a Moisés y a Aarón.</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6:28–7:13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ocho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Aarón</w:t>
      </w:r>
    </w:p>
    <w:p>
      <w:pPr>
        <w:pStyle w:val="ListBullet"/>
        <w:spacing w:line="240" w:lineRule="auto"/>
        <w:ind w:left="720"/>
      </w:pPr>
      <w:r>
        <w:rPr>
          <w:lang w:val="es_ES" w:bidi="es_ES"/>
        </w:rPr>
      </w:r>
      <w:r>
        <w:rPr>
          <w:lang w:val="es_ES" w:bidi="es_ES"/>
        </w:rPr>
        <w:t>Faraón, rey de Egipto</w:t>
      </w:r>
    </w:p>
    <w:p>
      <w:pPr>
        <w:pStyle w:val="ListBullet"/>
        <w:spacing w:line="240" w:lineRule="auto"/>
        <w:ind w:left="720"/>
      </w:pPr>
      <w:r>
        <w:rPr>
          <w:lang w:val="es_ES" w:bidi="es_ES"/>
        </w:rPr>
      </w:r>
      <w:r>
        <w:rPr>
          <w:lang w:val="es_ES" w:bidi="es_ES"/>
        </w:rPr>
        <w:t>Pueblo de Israel</w:t>
      </w:r>
    </w:p>
    <w:p>
      <w:pPr>
        <w:pStyle w:val="ListBullet"/>
        <w:spacing w:line="240" w:lineRule="auto"/>
        <w:ind w:left="720"/>
      </w:pPr>
      <w:r>
        <w:rPr>
          <w:lang w:val="es_ES" w:bidi="es_ES"/>
        </w:rPr>
      </w:r>
      <w:r>
        <w:rPr>
          <w:lang w:val="es_ES" w:bidi="es_ES"/>
        </w:rPr>
        <w:t>Los egipcios</w:t>
      </w:r>
    </w:p>
    <w:p>
      <w:pPr>
        <w:pStyle w:val="ListBullet"/>
        <w:spacing w:line="240" w:lineRule="auto"/>
        <w:ind w:left="720"/>
      </w:pPr>
      <w:r>
        <w:rPr>
          <w:lang w:val="es_ES" w:bidi="es_ES"/>
        </w:rPr>
      </w:r>
      <w:r>
        <w:rPr>
          <w:lang w:val="es_ES" w:bidi="es_ES"/>
        </w:rPr>
        <w:t>La vara de Aarón y la serpiente en la que se convirtió</w:t>
      </w:r>
    </w:p>
    <w:p>
      <w:pPr>
        <w:pStyle w:val="ListBullet"/>
        <w:spacing w:line="240" w:lineRule="auto"/>
        <w:ind w:left="720"/>
      </w:pPr>
      <w:r>
        <w:rPr>
          <w:lang w:val="es_ES" w:bidi="es_ES"/>
        </w:rPr>
      </w:r>
      <w:r>
        <w:rPr>
          <w:lang w:val="es_ES" w:bidi="es_ES"/>
        </w:rPr>
        <w:t>Los siervos del Faraón</w:t>
      </w:r>
    </w:p>
    <w:p>
      <w:pPr>
        <w:pStyle w:val="ListBullet"/>
        <w:spacing w:line="240" w:lineRule="auto"/>
        <w:ind w:left="720"/>
      </w:pPr>
      <w:r>
        <w:rPr>
          <w:lang w:val="es_ES" w:bidi="es_ES"/>
        </w:rPr>
      </w:r>
      <w:r>
        <w:rPr>
          <w:lang w:val="es_ES" w:bidi="es_ES"/>
        </w:rPr>
        <w:t>Los sabios y hechiceros del Faraón, también llamados magos</w:t>
      </w:r>
    </w:p>
    <w:p>
      <w:pPr>
        <w:pStyle w:val="ListBullet"/>
        <w:spacing w:line="240" w:lineRule="auto"/>
        <w:ind w:left="720"/>
      </w:pPr>
      <w:r>
        <w:rPr>
          <w:lang w:val="es_ES" w:bidi="es_ES"/>
        </w:rPr>
      </w:r>
      <w:r>
        <w:rPr>
          <w:lang w:val="es_ES" w:bidi="es_ES"/>
        </w:rPr>
        <w:t>Y las varas de los magos del Faraón y las serpientes en las que se convirtieron las varas</w:t>
      </w:r>
    </w:p>
    <w:p>
      <w:pPr/>
      <w:r>
        <w:rPr>
          <w:lang w:val="es_ES" w:bidi="es_ES"/>
        </w:rPr>
      </w:r>
      <w:r>
        <w:rPr>
          <w:lang w:val="es_ES" w:bidi="es_ES"/>
        </w:rPr>
        <w:t>En grupo, dramaticen el texto dos veces. Deberán interpretar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interpretar este pasaje por segunda vez. En algunos puntos de la obra, detengan la actuación y pregunten a la persona que está interpretando el personaje, "¿Qué está sintiendo o pensando?" La gente que interpreta al personaje debe responder qué estaría sintiendo o pensando si fuera ese personaje. Luego, continúen con la actuación.</w:t>
      </w:r>
    </w:p>
    <w:p>
      <w:pPr/>
      <w:r>
        <w:rPr>
          <w:lang w:val="es_ES" w:bidi="es_ES"/>
        </w:rPr>
      </w:r>
      <w:r>
        <w:rPr>
          <w:lang w:val="es_ES" w:bidi="es_ES"/>
        </w:rPr>
        <w:t>Pausen este audio aquí y actúen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Cuando Jehová le habló a Moisés en la tierra de Egipto, le dijo: "¡Yo soy Jehová! Dile al Faraón, el rey de Egipto, todo lo que te estoy diciendo". Pero Moisés discutió con Jehová, diciendo: "¡No puedo hacerlo! ¡Soy un orador tan torpe! ¿Por qué debería el Faraón escucharme?"</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"¿Cómo se supone que yo, Moisés, debería hablar con el Faraón, rey de Egipto? ¡Soy un anciano!" o "¡Ni siquiera puedo hablar correctamente!" o "Jehová está esperando demasiado de mí. ¡No puedo hacerlo!"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Entonces Jehová le dijo a Moisés: "Presta mucha atención a esto. Haré que te parezcas a Dios ante el Faraón, y tu hermano, Aarón, será tu profeta. Dile a Aarón todo lo que te ordene, y Aarón debe ordenarle al Faraón que deje que el pueblo de Israel salga de su país. Pero endureceré el corazón del Faraón para poder hacer muchas señales y maravillas milagrosas en la tierra de Egipto. Incluso entonces, el Faraón se negará a escucharte. Entonces, descargaré mi puño sobre Egipto. Entonces rescataré a mis fuerzas —mi pueblo, los israelitas— de la tierra de Egipto con grandes actos de juicio. Cuando levante mi mano poderosa y saque a los israelitas, los egipcios sabrán que yo soy Jehová".</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"Jehová me dirá exactamente qué decirle al Faraón. ¡Seré el portavoz de Jehová!" o "¡Jehová me hará como un Dios para el Faraón! ¡Seré poderoso!" o "¡Jehová dice que el Faraón se negará a escucharme! Entonces, Jehová juzgará a Egipto y sacará de allí a su pueblo Israel. ¡El Faraón obedecerá a Jehová entonces!"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Entonces, Moisés y Aarón hicieron tal como Jehová les había ordenado. Moisés tenía ochenta años, y Aarón tenía ochenta y tres cuando le presentaron sus demandas al Faraón.</w:t>
      </w:r>
    </w:p>
    <w:p>
      <w:pPr/>
      <w:r>
        <w:rPr>
          <w:lang w:val="es_ES" w:bidi="es_ES"/>
        </w:rPr>
      </w:r>
      <w:r>
        <w:rPr>
          <w:lang w:val="es_ES" w:bidi="es_ES"/>
        </w:rPr>
        <w:t>Entonces Jehová les dijo a Moisés y a Aarón: "El Faraón exigirá: 'Muéstrame un milagro'. Cuando haga esto, dile a Aarón: 'Toma tu vara y arrójala delante del Faraón, y se convertirá en una serpiente'".</w:t>
      </w:r>
    </w:p>
    <w:p>
      <w:pPr/>
      <w:r>
        <w:rPr>
          <w:lang w:val="es_ES" w:bidi="es_ES"/>
        </w:rPr>
      </w:r>
      <w:r>
        <w:rPr>
          <w:lang w:val="es_ES" w:bidi="es_ES"/>
        </w:rPr>
        <w:t>Entonces, Moisés y Aarón fueron ante el Faraón e hicieron lo que Jehová les había ordenado. ¡Aarón arrojó su vara ante el Faraón y sus funcionarios, y se convirtió en una serpiente! Entonces el Faraón llamó a sus propios sabios y hechiceros, y estos magos egipcios hicieron lo mismo con su magia. ¡Arrojaron sus varas, que también se convirtieron en serpientes! Pero entonces la vara de serpiente de Aarón se tragó sus varas de serpiente.</w:t>
      </w:r>
    </w:p>
    <w:p>
      <w:pPr/>
      <w:r>
        <w:rPr>
          <w:lang w:val="es_ES" w:bidi="es_ES"/>
        </w:rPr>
      </w:r>
      <w:r>
        <w:rPr>
          <w:lang w:val="es_ES" w:bidi="es_ES"/>
        </w:rPr>
        <w:t>El corazón del Faraón, sin embargo, se mantuvo endurecido. Siguió negándose a escuchar, tal como Jehová había predicho.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al Faraón: "¿Qué estás sintiendo o pensando?" La persona podría responder cosas como: "¡Mis magos pueden realizar las mismas señales que Moisés y Aarón! ¿Quiénes son Moisés y Aarón para decirme qué hacer?" o "¡Jehová no es tan poderoso después de todo!", o "¡No voy a dejar que el pueblo de Israel salga de Egipto!"</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6:28–7:13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lang w:val="es_ES" w:bidi="es_ES"/>
        </w:rPr>
        <w:t xml:space="preserve">El día en que </w:t>
      </w:r>
      <w:r>
        <w:rPr>
          <w:b/>
          <w:lang w:val="es_ES" w:bidi="es_ES"/>
        </w:rPr>
        <w:t>Jehová</w:t>
      </w:r>
      <w:r>
        <w:rPr>
          <w:lang w:val="es_ES" w:bidi="es_ES"/>
        </w:rPr>
        <w:t xml:space="preserve"> le habló a Moisés en la tierra de Egipto, Jehová le dijo: "Yo soy Jehová; dile al </w:t>
      </w:r>
      <w:r>
        <w:rPr>
          <w:b/>
          <w:lang w:val="es_ES" w:bidi="es_ES"/>
        </w:rPr>
        <w:t>Faraón</w:t>
      </w:r>
      <w:r>
        <w:rPr>
          <w:lang w:val="es_ES" w:bidi="es_ES"/>
        </w:rPr>
        <w:t xml:space="preserve"> </w:t>
      </w:r>
      <w:r>
        <w:rPr>
          <w:lang w:val="es_ES" w:bidi="es_ES"/>
        </w:rPr>
        <w:t>rey</w:t>
      </w:r>
      <w:r>
        <w:rPr>
          <w:lang w:val="es_ES" w:bidi="es_ES"/>
        </w:rPr>
        <w:t xml:space="preserve"> de Egipto, todo lo que te diga".</w:t>
      </w:r>
    </w:p>
    <w:p>
      <w:pPr/>
      <w:r>
        <w:rPr>
          <w:lang w:val="es_ES" w:bidi="es_ES"/>
        </w:rPr>
      </w:r>
      <w:r>
        <w:rPr>
          <w:b/>
          <w:lang w:val="es_ES" w:bidi="es_ES"/>
        </w:rPr>
        <w:t>Jehová</w:t>
      </w:r>
      <w:r>
        <w:rPr>
          <w:lang w:val="es_ES" w:bidi="es_ES"/>
        </w:rPr>
        <w:t xml:space="preserve"> es el nombre personal de Dios, y se usa a lo largo de este pasaje. Usen el mismo nombre para Jehová que han usado en los pasajes anteriores. Busquen </w:t>
      </w:r>
      <w:r>
        <w:rPr>
          <w:lang w:val="es_ES" w:bidi="es_ES"/>
        </w:rPr>
        <w:t>Jehová</w:t>
      </w:r>
      <w:r>
        <w:rPr>
          <w:lang w:val="es_ES" w:bidi="es_ES"/>
        </w:rPr>
        <w:t xml:space="preserve"> en el Glosario Principal para obtener más información.</w:t>
      </w:r>
    </w:p>
    <w:p>
      <w:pPr/>
      <w:r>
        <w:rPr>
          <w:lang w:val="es_ES" w:bidi="es_ES"/>
        </w:rPr>
      </w:r>
      <w:r>
        <w:rPr>
          <w:lang w:val="es_ES" w:bidi="es_ES"/>
        </w:rPr>
        <w:t xml:space="preserve">Usen la misma palabra o frase para </w:t>
      </w:r>
      <w:r>
        <w:rPr>
          <w:b/>
          <w:lang w:val="es_ES" w:bidi="es_ES"/>
        </w:rPr>
        <w:t>Faraón</w:t>
      </w:r>
      <w:r>
        <w:rPr>
          <w:lang w:val="es_ES" w:bidi="es_ES"/>
        </w:rPr>
        <w:t xml:space="preserve"> que han usado en los pasajes anteriores. Busquen </w:t>
      </w:r>
      <w:r>
        <w:rPr>
          <w:lang w:val="es_ES" w:bidi="es_ES"/>
        </w:rPr>
        <w:t>Faraón</w:t>
      </w:r>
      <w:r>
        <w:rPr>
          <w:lang w:val="es_ES" w:bidi="es_ES"/>
        </w:rPr>
        <w:t xml:space="preserve"> en el Glosario Principal para obtener más información.</w:t>
      </w:r>
    </w:p>
    <w:p>
      <w:pPr/>
      <w:r>
        <w:rPr>
          <w:lang w:val="es_ES" w:bidi="es_ES"/>
        </w:rPr>
      </w:r>
      <w:r>
        <w:rPr>
          <w:lang w:val="es_ES" w:bidi="es_ES"/>
        </w:rPr>
        <w:t xml:space="preserve">Y Jehová le dijo a Moisés: "Mira, te he hecho como </w:t>
      </w:r>
      <w:r>
        <w:rPr>
          <w:b/>
          <w:lang w:val="es_ES" w:bidi="es_ES"/>
        </w:rPr>
        <w:t>Dios</w:t>
      </w:r>
      <w:r>
        <w:rPr>
          <w:lang w:val="es_ES" w:bidi="es_ES"/>
        </w:rPr>
        <w:t xml:space="preserve"> ante el Faraón, y tu hermano Aarón será tu </w:t>
      </w:r>
      <w:r>
        <w:rPr>
          <w:b/>
          <w:lang w:val="es_ES" w:bidi="es_ES"/>
        </w:rPr>
        <w:t>profeta</w:t>
      </w:r>
      <w:r>
        <w:rPr>
          <w:lang w:val="es_ES" w:bidi="es_ES"/>
        </w:rPr>
        <w:t>".</w:t>
      </w:r>
    </w:p>
    <w:p>
      <w:pPr/>
      <w:r>
        <w:rPr>
          <w:lang w:val="es_ES" w:bidi="es_ES"/>
        </w:rPr>
      </w:r>
      <w:r>
        <w:rPr>
          <w:lang w:val="es_ES" w:bidi="es_ES"/>
        </w:rPr>
        <w:t xml:space="preserve">Usen la misma palabra o frase para </w:t>
      </w:r>
      <w:r>
        <w:rPr>
          <w:b/>
          <w:lang w:val="es_ES" w:bidi="es_ES"/>
        </w:rPr>
        <w:t>Dios</w:t>
      </w:r>
      <w:r>
        <w:rPr>
          <w:lang w:val="es_ES" w:bidi="es_ES"/>
        </w:rPr>
        <w:t xml:space="preserve"> que han usado en los pasajes anteriores. Busquen </w:t>
      </w:r>
      <w:r>
        <w:rPr>
          <w:lang w:val="es_ES" w:bidi="es_ES"/>
        </w:rPr>
        <w:t>Dios</w:t>
      </w:r>
      <w:r>
        <w:rPr>
          <w:lang w:val="es_ES" w:bidi="es_ES"/>
        </w:rPr>
        <w:t xml:space="preserve"> en el Glosario Principal para obtener más información.</w:t>
      </w:r>
    </w:p>
    <w:p>
      <w:pPr/>
      <w:r>
        <w:rPr>
          <w:lang w:val="es_ES" w:bidi="es_ES"/>
        </w:rPr>
      </w:r>
      <w:r>
        <w:rPr>
          <w:lang w:val="es_ES" w:bidi="es_ES"/>
        </w:rPr>
        <w:t xml:space="preserve">Un </w:t>
      </w:r>
      <w:r>
        <w:rPr>
          <w:b/>
          <w:lang w:val="es_ES" w:bidi="es_ES"/>
        </w:rPr>
        <w:t>profeta</w:t>
      </w:r>
      <w:r>
        <w:rPr>
          <w:lang w:val="es_ES" w:bidi="es_ES"/>
        </w:rPr>
        <w:t xml:space="preserve"> es alguien que lleva el mensaje de Dios a las personas. Aquí Dios les daría su mensaje a Moisés y a Aarón, así como el profeta de Moisés le daría el mensaje de Dios al Faraón.</w:t>
      </w:r>
    </w:p>
    <w:p>
      <w:pPr/>
      <w:r>
        <w:rPr>
          <w:lang w:val="es_ES" w:bidi="es_ES"/>
        </w:rPr>
      </w:r>
      <w:r>
        <w:rPr>
          <w:lang w:val="es_ES" w:bidi="es_ES"/>
        </w:rPr>
        <w:t xml:space="preserve">Deténganse aquí y conversen en grupo sobre qué palabra o frase usarán para </w:t>
      </w:r>
      <w:r>
        <w:rPr>
          <w:b/>
          <w:lang w:val="es_ES" w:bidi="es_ES"/>
        </w:rPr>
        <w:t>profeta</w:t>
      </w:r>
      <w:r>
        <w:rPr>
          <w:lang w:val="es_ES" w:bidi="es_ES"/>
        </w:rPr>
        <w:t xml:space="preserve">. Busquen </w:t>
      </w:r>
      <w:r>
        <w:rPr>
          <w:lang w:val="es_ES" w:bidi="es_ES"/>
        </w:rPr>
        <w:t>profeta</w:t>
      </w:r>
      <w:r>
        <w:rPr>
          <w:lang w:val="es_ES" w:bidi="es_ES"/>
        </w:rPr>
        <w:t xml:space="preserve"> en el Glosario Principal para obtener más información. Si ya han traducido esta palabra en otro libro de la Biblia, usen la misma palabra que hayan usado allí. Pausen este audio aquí.</w:t>
      </w:r>
    </w:p>
    <w:p>
      <w:pPr/>
      <w:r>
        <w:rPr>
          <w:lang w:val="es_ES" w:bidi="es_ES"/>
        </w:rPr>
      </w:r>
      <w:r>
        <w:rPr>
          <w:lang w:val="es_ES" w:bidi="es_ES"/>
        </w:rPr>
        <w:t xml:space="preserve">"Pero endureceré el </w:t>
      </w:r>
      <w:r>
        <w:rPr>
          <w:lang w:val="es_ES" w:bidi="es_ES"/>
        </w:rPr>
        <w:t>corazón</w:t>
      </w:r>
      <w:r>
        <w:rPr>
          <w:lang w:val="es_ES" w:bidi="es_ES"/>
        </w:rPr>
        <w:t xml:space="preserve"> del Faraón, y aunque multiplique mis </w:t>
      </w:r>
      <w:r>
        <w:rPr>
          <w:b/>
          <w:lang w:val="es_ES" w:bidi="es_ES"/>
        </w:rPr>
        <w:t>señales</w:t>
      </w:r>
      <w:r>
        <w:rPr>
          <w:lang w:val="es_ES" w:bidi="es_ES"/>
        </w:rPr>
        <w:t xml:space="preserve"> y maravillas en la tierra de Egipto, el Faraón no los escuchará".</w:t>
      </w:r>
    </w:p>
    <w:p>
      <w:pPr/>
      <w:r>
        <w:rPr>
          <w:lang w:val="es_ES" w:bidi="es_ES"/>
        </w:rPr>
      </w:r>
      <w:r>
        <w:rPr>
          <w:lang w:val="es_ES" w:bidi="es_ES"/>
        </w:rPr>
        <w:t xml:space="preserve">Usen la misma palabra o frase para </w:t>
      </w:r>
      <w:r>
        <w:rPr>
          <w:b/>
          <w:lang w:val="es_ES" w:bidi="es_ES"/>
        </w:rPr>
        <w:t>señales</w:t>
      </w:r>
      <w:r>
        <w:rPr>
          <w:lang w:val="es_ES" w:bidi="es_ES"/>
        </w:rPr>
        <w:t xml:space="preserve"> que han usado en los pasajes anteriores. Busquen </w:t>
      </w:r>
      <w:r>
        <w:rPr>
          <w:lang w:val="es_ES" w:bidi="es_ES"/>
        </w:rPr>
        <w:t>señales</w:t>
      </w:r>
      <w:r>
        <w:rPr>
          <w:lang w:val="es_ES" w:bidi="es_ES"/>
        </w:rPr>
        <w:t xml:space="preserve"> en el Glosario Principal para obtener más información.</w:t>
      </w:r>
    </w:p>
    <w:p>
      <w:pPr/>
      <w:r>
        <w:rPr>
          <w:lang w:val="es_ES" w:bidi="es_ES"/>
        </w:rPr>
      </w:r>
      <w:r>
        <w:rPr>
          <w:lang w:val="es_ES" w:bidi="es_ES"/>
        </w:rPr>
        <w:t xml:space="preserve">"Cuando el Faraón les diga: 'Pongan a prueba su valía haciendo un </w:t>
      </w:r>
      <w:r>
        <w:rPr>
          <w:b/>
          <w:lang w:val="es_ES" w:bidi="es_ES"/>
        </w:rPr>
        <w:t>milagro</w:t>
      </w:r>
      <w:r>
        <w:rPr>
          <w:lang w:val="es_ES" w:bidi="es_ES"/>
        </w:rPr>
        <w:t>', entonces le dirán a Aarón: 'Toma tu vara y arrójala ante el Faraón, para que se convierta en una serpiente'".</w:t>
      </w:r>
    </w:p>
    <w:p>
      <w:pPr/>
      <w:r>
        <w:rPr>
          <w:lang w:val="es_ES" w:bidi="es_ES"/>
        </w:rPr>
      </w:r>
      <w:r>
        <w:rPr>
          <w:lang w:val="es_ES" w:bidi="es_ES"/>
        </w:rPr>
        <w:t xml:space="preserve">Usen la misma palabra o frase para </w:t>
      </w:r>
      <w:r>
        <w:rPr>
          <w:b/>
          <w:lang w:val="es_ES" w:bidi="es_ES"/>
        </w:rPr>
        <w:t>milagro</w:t>
      </w:r>
      <w:r>
        <w:rPr>
          <w:lang w:val="es_ES" w:bidi="es_ES"/>
        </w:rPr>
        <w:t xml:space="preserve"> que han usado en los pasajes anteriores. Busquen </w:t>
      </w:r>
      <w:r>
        <w:rPr>
          <w:lang w:val="es_ES" w:bidi="es_ES"/>
        </w:rPr>
        <w:t>milagro</w:t>
      </w:r>
      <w:r>
        <w:rPr>
          <w:lang w:val="es_ES" w:bidi="es_ES"/>
        </w:rPr>
        <w:t xml:space="preserve"> en el Glosario Principal para obtener más información.</w:t>
      </w:r>
    </w:p>
    <w:p>
      <w:pPr/>
      <w:r>
        <w:rPr>
          <w:lang w:val="es_ES" w:bidi="es_ES"/>
        </w:rPr>
      </w:r>
      <w:r>
        <w:rPr>
          <w:lang w:val="es_ES" w:bidi="es_ES"/>
        </w:rPr>
        <w:t xml:space="preserve">Entonces el Faraón convocó a los hombres sabios y a los hechiceros, y estos, los </w:t>
      </w:r>
      <w:r>
        <w:rPr>
          <w:b/>
          <w:lang w:val="es_ES" w:bidi="es_ES"/>
        </w:rPr>
        <w:t>magos</w:t>
      </w:r>
      <w:r>
        <w:rPr>
          <w:lang w:val="es_ES" w:bidi="es_ES"/>
        </w:rPr>
        <w:t xml:space="preserve"> de Egipto, también hicieron lo mismo con sus artes secretas.</w:t>
      </w:r>
    </w:p>
    <w:p>
      <w:pPr/>
      <w:r>
        <w:rPr>
          <w:lang w:val="es_ES" w:bidi="es_ES"/>
        </w:rPr>
      </w:r>
      <w:r>
        <w:rPr>
          <w:lang w:val="es_ES" w:bidi="es_ES"/>
        </w:rPr>
        <w:t xml:space="preserve">Los </w:t>
      </w:r>
      <w:r>
        <w:rPr>
          <w:b/>
          <w:lang w:val="es_ES" w:bidi="es_ES"/>
        </w:rPr>
        <w:t>magos</w:t>
      </w:r>
      <w:r>
        <w:rPr>
          <w:lang w:val="es_ES" w:bidi="es_ES"/>
        </w:rPr>
        <w:t xml:space="preserve"> usaban poderes especiales para controlar partes de la naturaleza. La magia era el uso de poderes milagrosos u ocultos mediante métodos cuidadosamente especificados para lograr fines que de otra manera serían inalcanzables. Los magos también interpretaban sueños y señales o presagios. Especialmente los reyes usaban magos para interpretar los sueños. El mago usó poderes mágicos para tratar algunas enfermedades. A lo largo de las Escrituras, Dios muestra que Dios tiene más poder que los magos y sus poderes mágicos. Moisés realizó milagros en los pasajes posteriores del Éxodo que los magos del Faraón no pudieron duplicar. Finalmente, en el libro de Hechos, los creyentes de Éfeso quemaron sus libros de magia.</w:t>
      </w:r>
    </w:p>
    <w:p>
      <w:pPr/>
      <w:r>
        <w:rPr>
          <w:lang w:val="es_ES" w:bidi="es_ES"/>
        </w:rPr>
      </w:r>
      <w:r>
        <w:rPr>
          <w:lang w:val="es_ES" w:bidi="es_ES"/>
        </w:rPr>
        <w:t xml:space="preserve">Deténganse aquí y conversen en grupo sobre qué palabra o frase usarán para </w:t>
      </w:r>
      <w:r>
        <w:rPr>
          <w:b/>
          <w:lang w:val="es_ES" w:bidi="es_ES"/>
        </w:rPr>
        <w:t>mago</w:t>
      </w:r>
      <w:r>
        <w:rPr>
          <w:lang w:val="es_ES" w:bidi="es_ES"/>
        </w:rPr>
        <w:t xml:space="preserve">. Busquen </w:t>
      </w:r>
      <w:r>
        <w:rPr>
          <w:lang w:val="es_ES" w:bidi="es_ES"/>
        </w:rPr>
        <w:t>mago</w:t>
      </w:r>
      <w:r>
        <w:rPr>
          <w:lang w:val="es_ES" w:bidi="es_ES"/>
        </w:rPr>
        <w:t xml:space="preserve"> en el Glosario Principal para obtener más información. Si ya han traducido esta palabra en otro libro de la Biblia, usen la misma palabra que hayan usado allí. Pausen este audio aquí.</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les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Éxodo 7:14–25</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7:14–25 y guárdenlo en sus corazones.</w:t>
      </w:r>
    </w:p>
    <w:p>
      <w:pPr/>
      <w:r>
        <w:rPr>
          <w:lang w:val="es_ES" w:bidi="es_ES"/>
        </w:rPr>
      </w:r>
      <w:r>
        <w:rPr>
          <w:lang w:val="es_ES" w:bidi="es_ES"/>
        </w:rPr>
        <w:t>Escuchen una versión en audio de Éxodo 7:14–25 tres veces, en tres traducciones diferentes, si es posible.</w:t>
      </w:r>
    </w:p>
    <w:p>
      <w:pPr/>
      <w:r>
        <w:rPr>
          <w:lang w:val="es_ES" w:bidi="es_ES"/>
        </w:rPr>
      </w:r>
      <w:r>
        <w:rPr>
          <w:lang w:val="es_ES" w:bidi="es_ES"/>
        </w:rPr>
        <w:t>Pausen este audio aquí.</w:t>
      </w:r>
    </w:p>
    <w:p>
      <w:pPr/>
      <w:r>
        <w:rPr>
          <w:lang w:val="es_ES" w:bidi="es_ES"/>
        </w:rPr>
      </w:r>
      <w:r>
        <w:rPr>
          <w:lang w:val="es_ES" w:bidi="es_ES"/>
        </w:rPr>
        <w:t>Ahora, como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pasaje? Pausen este audio aquí.</w:t>
      </w:r>
    </w:p>
    <w:p>
      <w:pPr>
        <w:pStyle w:val="ListBullet"/>
        <w:spacing w:line="240" w:lineRule="auto"/>
        <w:ind w:left="720"/>
      </w:pPr>
      <w:r>
        <w:rPr>
          <w:lang w:val="es_ES" w:bidi="es_ES"/>
        </w:rPr>
      </w:r>
      <w:r>
        <w:rPr>
          <w:lang w:val="es_ES" w:bidi="es_ES"/>
        </w:rPr>
        <w:t>¿Qué nos dice este texto acerca de Dios? Pausen este audio aquí.</w:t>
      </w:r>
    </w:p>
    <w:p>
      <w:pPr>
        <w:pStyle w:val="ListBullet"/>
        <w:spacing w:line="240" w:lineRule="auto"/>
        <w:ind w:left="720"/>
      </w:pPr>
      <w:r>
        <w:rPr>
          <w:lang w:val="es_ES" w:bidi="es_ES"/>
        </w:rPr>
      </w:r>
      <w:r>
        <w:rPr>
          <w:lang w:val="es_ES" w:bidi="es_ES"/>
        </w:rPr>
        <w:t>¿Qué nos dice este texto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7:14–25 en la traducción que sea más fácil de entender.</w:t>
      </w:r>
    </w:p>
    <w:p>
      <w:pPr/>
      <w:r>
        <w:rPr>
          <w:lang w:val="es_ES" w:bidi="es_ES"/>
        </w:rPr>
      </w:r>
      <w:r>
        <w:rPr>
          <w:lang w:val="es_ES" w:bidi="es_ES"/>
        </w:rPr>
        <w:t>El pasaje anterior comenzó repitiendo lo que Jehová ya había dicho y hecho. Jehová le había ordenado a Moisés que fuera su portavoz ante el Faraón. Jehová haría que el Faraón se volviera obstinado y luego realizaría grandes juicios contra Egipto y sacaría a su pueblo Israel de Egipto. Entonces el pasaje introdujo nuevos eventos en los que Moisés y Aarón fueron ante el Faraón, quien les pidió que demostraran de parte de quién venían, realizando un milagro. Aarón arrojó su vara al suelo y esta se convirtió en una serpiente. Los magos del Faraón realizaron el mismo milagro, pero la vara de serpiente de Aarón se comió sus varas de serpiente. El corazón del Faraón se endureció y no escuchó a Moisés ni a Aarón.</w:t>
      </w:r>
    </w:p>
    <w:p>
      <w:pPr/>
      <w:r>
        <w:rPr>
          <w:lang w:val="es_ES" w:bidi="es_ES"/>
        </w:rPr>
      </w:r>
      <w:r>
        <w:rPr>
          <w:lang w:val="es_ES" w:bidi="es_ES"/>
        </w:rPr>
        <w:t>Entonces Jehová le dijo a Moisés que el corazón del Faraón todavía estaba endurecido. Aquí la palabra para endurecido significa pesado o torpe. Jehová le informaba a Moisés que nada había cambiado como resultado del milagro en el que Jehová había convertido la vara de Aarón en una serpiente. Jehová dijo que el Faraón se negaba a dejar salir al pueblo de Israel de Egipto. Este era el resultado de su corazón testarudo.</w:t>
      </w:r>
    </w:p>
    <w:p>
      <w:pPr/>
      <w:r>
        <w:rPr>
          <w:lang w:val="es_ES" w:bidi="es_ES"/>
        </w:rPr>
      </w:r>
      <w:r>
        <w:rPr>
          <w:lang w:val="es_ES" w:bidi="es_ES"/>
        </w:rPr>
        <w:t>Deténganse aquí y cuenten al grupo una historia sobre un momento en el que alguien con autoridad, por ejemplo, su jefe o un miembro de la familia de mayor edad, quería que le dieran una instrucción a alguien que sabían que era testarudo y difícil de tratar. ¿Cómo lo hicieron? ¿Cómo reaccionó la persona? Pausen este audio aquí.</w:t>
      </w:r>
    </w:p>
    <w:p>
      <w:pPr/>
      <w:r>
        <w:rPr>
          <w:lang w:val="es_ES" w:bidi="es_ES"/>
        </w:rPr>
      </w:r>
      <w:r>
        <w:rPr>
          <w:lang w:val="es_ES" w:bidi="es_ES"/>
        </w:rPr>
        <w:t>Jehová le dijo a Moisés que fuera y viera al Faraón a la mañana siguiente, mientras el Faraón salía al agua. El agua era el río Nilo. El Nilo es el río más largo en África y corre por todo Egipto. Era el punto de referencia más grande de Egipto. El pueblo de Egipto dependía del Nilo como fuente de vida, agricultura y supervivencia. El Nilo era una ruta importante de transporte. No sabemos por qué el Faraón bajó al agua por la mañana. Puede que haya ido allí para adorar al dios Hapi del río Nilo. O puede que haya ido a bañarse. El palacio del Faraón probablemente no estaba lejos del río. Jehová le dijo a Moisés que se pusiera en la orilla del Nilo para encontrarse con el Faraón. Moisés debía traer consigo su vara, o bastón para caminar. Esta era la vara que Jehová convirtió en una serpiente en Horeb, el monte de Jehová antes de que Moisés regresara a Egipto. No era la vara de Aarón del pasaje anterior. La palabra para serpiente aquí es la palabra común para "víbora".</w:t>
      </w:r>
    </w:p>
    <w:p>
      <w:pPr/>
      <w:r>
        <w:rPr>
          <w:lang w:val="es_ES" w:bidi="es_ES"/>
        </w:rPr>
      </w:r>
      <w:r>
        <w:rPr>
          <w:lang w:val="es_ES" w:bidi="es_ES"/>
        </w:rPr>
        <w:t xml:space="preserve">Deténganse aquí y miren en grupo un mapa de </w:t>
      </w:r>
      <w:r>
        <w:rPr>
          <w:lang w:val="es_ES" w:bidi="es_ES"/>
        </w:rPr>
        <w:t>Egipto con el río Nilo</w:t>
      </w:r>
      <w:r>
        <w:rPr>
          <w:lang w:val="es_ES" w:bidi="es_ES"/>
        </w:rPr>
        <w:t>. Pausen este audio aquí.</w:t>
      </w:r>
    </w:p>
    <w:p>
      <w:pPr/>
      <w:r>
        <w:rPr>
          <w:lang w:val="es_ES" w:bidi="es_ES"/>
        </w:rPr>
      </w:r>
      <w:r>
        <w:rPr>
          <w:lang w:val="es_ES" w:bidi="es_ES"/>
        </w:rPr>
        <w:t>Jehová le dijo a Moisés que le dijera esto al Faraón: "Jehová, el Dios de los hebreos, me envió a mí, Moisés, a ti, Faraón, y Jehová está diciendo: Deja ir a mi pueblo para que me sirva en el desierto". Entonces Moisés debía decirle al Faraón: "Pero hasta ahora te has negado a escuchar a Jehová". Jehová le dio a Moisés un mensaje para el Faraón, en el que se describía claramente que Moisés representaba a Jehová, "el Dios de los hebreos, o de los israelitas", y que Jehová exigía que el Faraón liberara al pueblo de Jehová, Israel, para que saliera de Egipto. El discurso también explicaba que Jehová estaba a punto de hacer juicios sobre el Faraón y todo Egipto porque hasta ese momento el Faraón se había negado a escuchar. Moisés debía continuar diciéndole al Faraón: "Pero Jehová dice así: Por esto sabrás que yo soy Jehová". La frase "Por esto" se refiere a la plaga que pronto tendría lugar, y así introduce la advertencia al Faraón. La palabra "sabrán" significa "descubrirán". Jehová quería enseñarle al Faraón quién él era. Jehová quería que el Faraón conociera su grandeza y poder de salvación, no solo su nombre. Anteriormente, Jehová solo anunció quién era a Abraham, Isaac y Jacob, a Moisés y a los israelitas. Ahora, por primera vez, Jehová estaba revelando el significado de su nombre a un no israelita. El discurso de Moisés continuó: "¡Miren! Con la vara que está en mi mano, golpearé el agua del Nilo, y el río se convertirá en sangre". Cuando Moisés hace las cosas que Jehová le ordena, es como si la mano de Moisés fuera la mano de Jehová. Jehová usa la mano de Moisés como su propia mano para golpear el agua. Por lo tanto, dice "Golpearé el agua". Teniendo en cuenta lo que el pasaje dice más tarde, parece seguro que Jehová es quien realiza el milagro y golpea el agua con su poder, o simbólicamente con su vara. El movimiento de Moisés con la vara simbolizará el poder de Jehová y el milagro de Jehová al cambiar el agua en sangre. La palabra hebrea para sangre se refiere a la sangre de un hombre o animal o al color de la sangre.</w:t>
      </w:r>
    </w:p>
    <w:p>
      <w:pPr/>
      <w:r>
        <w:rPr>
          <w:lang w:val="es_ES" w:bidi="es_ES"/>
        </w:rPr>
      </w:r>
      <w:r>
        <w:rPr>
          <w:lang w:val="es_ES" w:bidi="es_ES"/>
        </w:rPr>
        <w:t>Jehová continuó diciéndole a Moisés lo que debía decirle al Faraón: "Los peces en el Nilo morirán, el Nilo se pudrirá, y los egipcios dudarán al beber el agua del Nilo". Moisés debía hacer que el Faraón tuviera conciencia de las consecuencias que la plaga tendría para los egipcios. La palabra usada para pez se refiere a todos los diferentes tipos de peces de agua dulce y criaturas vivientes en el río Nilo. Ellos morirán porque el agua del río se convertiría en sangre. El mal olor del Nilo posiblemente vendría de los peces muertos en lugar de la sangre. Los egipcios se cansarían de buscar en vano en el Nilo agua adecuada para poder beber. Algunos estudiosos de la Biblia creen que el agua no se convirtió en sangre real, pero en cambio Jehová ordenó que fenómenos naturales causaran el enrojecimiento y la contaminación temporal del Nilo y de otras aguas superficiales. Esto haría que el agua en el Nilo no fuera potable y mataría a sus peces. Otros estudiosos de la Biblia creen que el agua se convirtió en sangre.</w:t>
      </w:r>
    </w:p>
    <w:p>
      <w:pPr/>
      <w:r>
        <w:rPr>
          <w:lang w:val="es_ES" w:bidi="es_ES"/>
        </w:rPr>
      </w:r>
      <w:r>
        <w:rPr>
          <w:lang w:val="es_ES" w:bidi="es_ES"/>
        </w:rPr>
        <w:t>Jehová le dijo a Moisés que hablara con Aarón y le diera las siguientes instrucciones: "Aarón, toma tu vara y extiende tu mano sobre las aguas de Egipto, sobre sus ríos, sus canales, sus estanques y todos sus embalses, para que se conviertan en sangre, y haya sangre en toda la tierra de Egipto, incluso en vasijas de madera y en vasijas de piedra". Aarón debía tomar su propia vara y estirar la mano con la que estaba sosteniendo la vara. Debía estirar su mano simbólicamente sobre todos los cuerpos de agua en Egipto, para que se convirtieran en sangre. La vara de Aarón era un recordatorio simbólico de que Jehová, no Aarón o Moisés, en realidad estaba realizando el milagro de convertir el agua en sangre. Algunas traducciones al inglés usan la palabra "arroyos" en lugar de ríos. Otras traducciones al inglés usan la palabra "arroyos" en lugar de canales. Los arroyos, o pequeños ríos, eran ramas del río Nilo, que se formaron naturalmente. Los canales eran brazos del Nilo, que las personas cavaban para obtener agua y regar sus campos. Los estanques eran piscinas de agua que quedaban después de que el Nilo desbordaba. Los reservorios eran piscinas de agua que las personas cavaban para almacenar agua para su uso posterior. Habría sangre en lugar de agua en todos los cuerpos de agua en todo Egipto tan pronto como Aarón extendiera su brazo con su vara sobre ellos.</w:t>
      </w:r>
    </w:p>
    <w:p>
      <w:pPr/>
      <w:r>
        <w:rPr>
          <w:lang w:val="es_ES" w:bidi="es_ES"/>
        </w:rPr>
      </w:r>
      <w:r>
        <w:rPr>
          <w:lang w:val="es_ES" w:bidi="es_ES"/>
        </w:rPr>
        <w:t xml:space="preserve">Deténganse aquí y miren en grupo una imagen de un </w:t>
      </w:r>
      <w:r>
        <w:rPr>
          <w:lang w:val="es_ES" w:bidi="es_ES"/>
        </w:rPr>
        <w:t>canal del Nilo</w:t>
      </w:r>
      <w:r>
        <w:rPr>
          <w:lang w:val="es_ES" w:bidi="es_ES"/>
        </w:rPr>
        <w:t>. Pausen este audio aquí.</w:t>
      </w:r>
    </w:p>
    <w:p>
      <w:pPr/>
      <w:r>
        <w:rPr>
          <w:lang w:val="es_ES" w:bidi="es_ES"/>
        </w:rPr>
      </w:r>
      <w:r>
        <w:rPr>
          <w:lang w:val="es_ES" w:bidi="es_ES"/>
        </w:rPr>
        <w:t>Deténganse aquí y cuenten al grupo una historia sobre un momento en que alguien les dijo que llevaran a cabo sus instrucciones y que era importante que hicieran exactamente lo que les estaban pidiendo que hicieran. ¿Qué habría sucedido si no hubieran seguido todas sus instrucciones? Pausen este audio aquí.</w:t>
      </w:r>
    </w:p>
    <w:p>
      <w:pPr/>
      <w:r>
        <w:rPr>
          <w:lang w:val="es_ES" w:bidi="es_ES"/>
        </w:rPr>
      </w:r>
      <w:r>
        <w:rPr>
          <w:lang w:val="es_ES" w:bidi="es_ES"/>
        </w:rPr>
        <w:t>Moisés y Aarón obedecieron a Jehová e hicieron todo lo que Jehová les ordenó. Mientras el Faraón y sus funcionarios observaban, Moisés, con sus palabras, dirigió a Aarón. Aarón entonces levantó la vara para que todos lo vieran y golpeó la superficie del agua en el Nilo. El agua de todo el río Nilo se convirtió en sangre.</w:t>
      </w:r>
    </w:p>
    <w:p>
      <w:pPr/>
      <w:r>
        <w:rPr>
          <w:lang w:val="es_ES" w:bidi="es_ES"/>
        </w:rPr>
      </w:r>
      <w:r>
        <w:rPr>
          <w:lang w:val="es_ES" w:bidi="es_ES"/>
        </w:rPr>
        <w:t>Y los peces en el Nilo murieron. La palabra "pez" incluía todas las especies de peces y otras criaturas vivientes en el río. Murieron como resultado de que el agua se convirtió en sangre. Y el agua en el Nilo apestaba debido a los peces muertos. Como resultado, los egipcios no podían beber el agua del Nilo. Y en todas partes en Egipto, el agua se convirtió en sangre.</w:t>
      </w:r>
    </w:p>
    <w:p>
      <w:pPr/>
      <w:r>
        <w:rPr>
          <w:lang w:val="es_ES" w:bidi="es_ES"/>
        </w:rPr>
      </w:r>
      <w:r>
        <w:rPr>
          <w:lang w:val="es_ES" w:bidi="es_ES"/>
        </w:rPr>
        <w:t>Pero los magos egipcios hicieron la misma señal milagrosa que Moisés y Aarón habían hecho, usando sus poderes secretos. Los magos eran los hombres sabios y hechiceros del Faraón. Convirtieron el agua en sangre. No estamos seguros de cuál agua los magos convirtieron en sangre, ya que Jehová ya había convertido en sangre toda el agua de Egipto a través de Moisés y Aarón. Puede ser que haya sido el agua que los egipcios estaban cavando para beber, o puede ser que haya sido agua potable que los magos tenían con ellos. Los magos del Faraón realizaron su "milagro" por ilusión y trucos engañosos simplemente tiñendo el agua de rojo, o usando el poder demoníaco de sus dioses. Pero tal como Jehová le dijo a Moisés, el corazón del Faraón se mantuvo obstinado. Al ver que sus magos realizaron el mismo milagro, el Faraón tuvo una excusa para no escuchar a Moisés y a Aarón, y no dejó ir a los israelitas.</w:t>
      </w:r>
    </w:p>
    <w:p>
      <w:pPr/>
      <w:r>
        <w:rPr>
          <w:lang w:val="es_ES" w:bidi="es_ES"/>
        </w:rPr>
      </w:r>
      <w:r>
        <w:rPr>
          <w:lang w:val="es_ES" w:bidi="es_ES"/>
        </w:rPr>
        <w:t>El Faraón había estado de pie al lado del río con sus funcionarios. Se alejó de Moisés y Aarón, y posiblemente también de sus propios magos, y entró en su casa. La frase "entró en su casa" sugiere que el palacio estaba cerca del río. El pasaje entonces dice: "y él no tomó en serio ni siquiera esto". Esta frase significa que el Faraón ni siquiera prestó atención a lo que sucedió. La palabra "corazón" también puede referirse a la mente del Faraón. También podrían traducir esta frase como "El Faraón desestimó el asunto de su mente".</w:t>
      </w:r>
    </w:p>
    <w:p>
      <w:pPr/>
      <w:r>
        <w:rPr>
          <w:lang w:val="es_ES" w:bidi="es_ES"/>
        </w:rPr>
      </w:r>
      <w:r>
        <w:rPr>
          <w:lang w:val="es_ES" w:bidi="es_ES"/>
        </w:rPr>
        <w:t>Y todos los egipcios cavaron a lo largo del río Nilo en busca de agua para poder beber, porque no podían beber el agua del Nilo. La frase "todos los egipcios" puede significar todos los egipcios que vivían cerca del río, no todos los egipcios. Sin embargo, la mayoría de la población vivía a lo largo del río Nilo, por lo que también puede significar "muchísimos egipcios", de modo que pareciera que fueron todos ellos. La frase "todos los egipcios" implicaba que la peste solo afectaba a los egipcios y no a los israelitas. Los egipcios, al cavar agujeros en la arena y el limo, probablemente esperaban encontrar "agua potable" sin el olor y las impurezas del agua ensangrentada del Nilo. No podían beber el agua del Nilo, pero no sabemos si esto era debido a la sangre o al mal olor, o a ambos.</w:t>
      </w:r>
    </w:p>
    <w:p>
      <w:pPr/>
      <w:r>
        <w:rPr>
          <w:lang w:val="es_ES" w:bidi="es_ES"/>
        </w:rPr>
      </w:r>
      <w:r>
        <w:rPr>
          <w:lang w:val="es_ES" w:bidi="es_ES"/>
        </w:rPr>
        <w:t>El pasaje dice: "Pasaron siete días completos después de que Jehová había golpeado el Nilo". La frase concluye la primera plaga y comienza la segunda plaga, con la que Jehová afligiría a Egipto. La frase puede significar que la primera plaga duró siete días, o simplemente puede indicar que la segunda plaga comenzó una semana después de que Jehová convirtió el agua en sangre. Como el pasaje no indica cuándo terminó la primera plaga, es razonable asumir que se necesitaron siete días para que los efectos de la sangre y los peces muertos desaparecieran. La frase "después de que Jehová había golpeado el Nilo" se refiere al momento en que Moisés, con sus palabras, le ordenó a Aarón, y Aarón levantó su vara y golpeó la superficie del agua en el Nilo. Entonces Jehová cambió el agua en sangre.</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7:14–25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siete escenas.</w:t>
      </w:r>
    </w:p>
    <w:p>
      <w:pPr/>
      <w:r>
        <w:rPr>
          <w:lang w:val="es_ES" w:bidi="es_ES"/>
        </w:rPr>
      </w:r>
      <w:r>
        <w:rPr>
          <w:b/>
          <w:lang w:val="es_ES" w:bidi="es_ES"/>
        </w:rPr>
        <w:t>En la primera escena:</w:t>
      </w:r>
      <w:r>
        <w:rPr>
          <w:lang w:val="es_ES" w:bidi="es_ES"/>
        </w:rPr>
        <w:t xml:space="preserve"> Jehová le dice a Moisés que el corazón del Faraón todavía está endurecido y que todavía se niega a dejar salir de Egipto al pueblo de Israel.</w:t>
      </w:r>
    </w:p>
    <w:p>
      <w:pPr/>
      <w:r>
        <w:rPr>
          <w:lang w:val="es_ES" w:bidi="es_ES"/>
        </w:rPr>
      </w:r>
      <w:r>
        <w:rPr>
          <w:b/>
          <w:lang w:val="es_ES" w:bidi="es_ES"/>
        </w:rPr>
        <w:t>En la segunda escena:</w:t>
      </w:r>
      <w:r>
        <w:rPr>
          <w:lang w:val="es_ES" w:bidi="es_ES"/>
        </w:rPr>
        <w:t xml:space="preserve"> Jehová le ordena a Moisés que tome su vara y vaya a la orilla del río Nilo a la mañana siguiente y hable con el Faraón.</w:t>
      </w:r>
    </w:p>
    <w:p>
      <w:pPr/>
      <w:r>
        <w:rPr>
          <w:lang w:val="es_ES" w:bidi="es_ES"/>
        </w:rPr>
      </w:r>
      <w:r>
        <w:rPr>
          <w:b/>
          <w:lang w:val="es_ES" w:bidi="es_ES"/>
        </w:rPr>
        <w:t>En la tercera escena:</w:t>
      </w:r>
      <w:r>
        <w:rPr>
          <w:lang w:val="es_ES" w:bidi="es_ES"/>
        </w:rPr>
        <w:t xml:space="preserve"> Jehová le dice a Moisés exactamente qué debe decir al Faraón. Moisés debía decir que:</w:t>
      </w:r>
    </w:p>
    <w:p>
      <w:pPr>
        <w:pStyle w:val="ListBullet"/>
        <w:spacing w:line="240" w:lineRule="auto"/>
        <w:ind w:left="720"/>
      </w:pPr>
      <w:r>
        <w:rPr>
          <w:lang w:val="es_ES" w:bidi="es_ES"/>
        </w:rPr>
      </w:r>
      <w:r>
        <w:rPr>
          <w:lang w:val="es_ES" w:bidi="es_ES"/>
        </w:rPr>
        <w:t>Jehová envió a Moisés al Faraón para que lo representara y le hablara.</w:t>
      </w:r>
    </w:p>
    <w:p>
      <w:pPr>
        <w:pStyle w:val="ListBullet"/>
        <w:spacing w:line="240" w:lineRule="auto"/>
        <w:ind w:left="720"/>
      </w:pPr>
      <w:r>
        <w:rPr>
          <w:lang w:val="es_ES" w:bidi="es_ES"/>
        </w:rPr>
      </w:r>
      <w:r>
        <w:rPr>
          <w:lang w:val="es_ES" w:bidi="es_ES"/>
        </w:rPr>
        <w:t>Jehová le está diciendo al Faraón que deje que su pueblo Israel vaya y lo adore en el desierto.</w:t>
      </w:r>
    </w:p>
    <w:p>
      <w:pPr>
        <w:pStyle w:val="ListBullet"/>
        <w:spacing w:line="240" w:lineRule="auto"/>
        <w:ind w:left="720"/>
      </w:pPr>
      <w:r>
        <w:rPr>
          <w:lang w:val="es_ES" w:bidi="es_ES"/>
        </w:rPr>
      </w:r>
      <w:r>
        <w:rPr>
          <w:lang w:val="es_ES" w:bidi="es_ES"/>
        </w:rPr>
        <w:t>El Faraón no había escuchado hasta ese momento.</w:t>
      </w:r>
    </w:p>
    <w:p>
      <w:pPr>
        <w:pStyle w:val="ListBullet"/>
        <w:spacing w:line="240" w:lineRule="auto"/>
        <w:ind w:left="720"/>
      </w:pPr>
      <w:r>
        <w:rPr>
          <w:lang w:val="es_ES" w:bidi="es_ES"/>
        </w:rPr>
      </w:r>
      <w:r>
        <w:rPr>
          <w:lang w:val="es_ES" w:bidi="es_ES"/>
        </w:rPr>
        <w:t>La plaga que Jehová estaba a punto de desencadenar en Egipto le mostraría al Faraón quién era Jehová, su grandeza y su poder.</w:t>
      </w:r>
    </w:p>
    <w:p>
      <w:pPr>
        <w:pStyle w:val="ListBullet"/>
        <w:spacing w:line="240" w:lineRule="auto"/>
        <w:ind w:left="720"/>
      </w:pPr>
      <w:r>
        <w:rPr>
          <w:lang w:val="es_ES" w:bidi="es_ES"/>
        </w:rPr>
      </w:r>
      <w:r>
        <w:rPr>
          <w:lang w:val="es_ES" w:bidi="es_ES"/>
        </w:rPr>
        <w:t>Jehová golpearía el Nilo con su vara, o su poder, y el Nilo se convertiría en sangre.</w:t>
      </w:r>
    </w:p>
    <w:p>
      <w:pPr>
        <w:pStyle w:val="ListBullet"/>
        <w:spacing w:line="240" w:lineRule="auto"/>
        <w:ind w:left="720"/>
      </w:pPr>
      <w:r>
        <w:rPr>
          <w:lang w:val="es_ES" w:bidi="es_ES"/>
        </w:rPr>
      </w:r>
      <w:r>
        <w:rPr>
          <w:lang w:val="es_ES" w:bidi="es_ES"/>
        </w:rPr>
        <w:t>Los peces en el Nilo morirían, el Nilo apestaría y los egipcios se cansarían tratando de encontrar agua para poder beber.</w:t>
      </w:r>
    </w:p>
    <w:p>
      <w:pPr/>
      <w:r>
        <w:rPr>
          <w:lang w:val="es_ES" w:bidi="es_ES"/>
        </w:rPr>
      </w:r>
      <w:r>
        <w:rPr>
          <w:b/>
          <w:lang w:val="es_ES" w:bidi="es_ES"/>
        </w:rPr>
        <w:t>En la cuarta escena:</w:t>
      </w:r>
      <w:r>
        <w:rPr>
          <w:lang w:val="es_ES" w:bidi="es_ES"/>
        </w:rPr>
        <w:t xml:space="preserve"> Jehová le dice a Moisés que instruya a Aarón. Moisés debe decirle a Aarón que tome su vara y extienda su mano sobre las aguas de Egipto, y todos los cuerpos de agua en todo Egipto se convertirán en sangre.</w:t>
      </w:r>
    </w:p>
    <w:p>
      <w:pPr/>
      <w:r>
        <w:rPr>
          <w:lang w:val="es_ES" w:bidi="es_ES"/>
        </w:rPr>
      </w:r>
      <w:r>
        <w:rPr>
          <w:b/>
          <w:lang w:val="es_ES" w:bidi="es_ES"/>
        </w:rPr>
        <w:t>En la quinta escena:</w:t>
      </w:r>
      <w:r>
        <w:rPr>
          <w:lang w:val="es_ES" w:bidi="es_ES"/>
        </w:rPr>
        <w:t xml:space="preserve"> Moisés y Aarón llevan a cabo las órdenes de Jehová. Aarón levanta su vara en la presencia del Faraón y de sus siervos, y toda el agua del Nilo se convierte en sangre. Los peces en el Nilo mueren y el río apesta.</w:t>
      </w:r>
    </w:p>
    <w:p>
      <w:pPr/>
      <w:r>
        <w:rPr>
          <w:lang w:val="es_ES" w:bidi="es_ES"/>
        </w:rPr>
      </w:r>
      <w:r>
        <w:rPr>
          <w:b/>
          <w:lang w:val="es_ES" w:bidi="es_ES"/>
        </w:rPr>
        <w:t>En la sexta escena:</w:t>
      </w:r>
      <w:r>
        <w:rPr>
          <w:lang w:val="es_ES" w:bidi="es_ES"/>
        </w:rPr>
        <w:t xml:space="preserve"> Los magos del Faraón hacen el mismo milagro con sus artes secretas. El corazón del Faraón permanece obstinado y él regresa a su palacio.</w:t>
      </w:r>
    </w:p>
    <w:p>
      <w:pPr/>
      <w:r>
        <w:rPr>
          <w:lang w:val="es_ES" w:bidi="es_ES"/>
        </w:rPr>
      </w:r>
      <w:r>
        <w:rPr>
          <w:b/>
          <w:lang w:val="es_ES" w:bidi="es_ES"/>
        </w:rPr>
        <w:t>En la séptima escena:</w:t>
      </w:r>
      <w:r>
        <w:rPr>
          <w:lang w:val="es_ES" w:bidi="es_ES"/>
        </w:rPr>
        <w:t xml:space="preserve"> Los egipcios no pueden beber el agua del Nilo y tienen que cavar a lo largo del Nilo para encontrar agua potable. Los efectos de la plaga desaparecen después de siete días de que Jehová golpeara el Nilo.</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Pueblo de Israel</w:t>
      </w:r>
    </w:p>
    <w:p>
      <w:pPr>
        <w:pStyle w:val="ListBullet"/>
        <w:spacing w:line="240" w:lineRule="auto"/>
        <w:ind w:left="720"/>
      </w:pPr>
      <w:r>
        <w:rPr>
          <w:lang w:val="es_ES" w:bidi="es_ES"/>
        </w:rPr>
      </w:r>
      <w:r>
        <w:rPr>
          <w:lang w:val="es_ES" w:bidi="es_ES"/>
        </w:rPr>
        <w:t>La vara de Moisés</w:t>
      </w:r>
    </w:p>
    <w:p>
      <w:pPr>
        <w:pStyle w:val="ListBullet"/>
        <w:spacing w:line="240" w:lineRule="auto"/>
        <w:ind w:left="720"/>
      </w:pPr>
      <w:r>
        <w:rPr>
          <w:lang w:val="es_ES" w:bidi="es_ES"/>
        </w:rPr>
      </w:r>
      <w:r>
        <w:rPr>
          <w:lang w:val="es_ES" w:bidi="es_ES"/>
        </w:rPr>
        <w:t>Peces en el río Nilo</w:t>
      </w:r>
    </w:p>
    <w:p>
      <w:pPr>
        <w:pStyle w:val="ListBullet"/>
        <w:spacing w:line="240" w:lineRule="auto"/>
        <w:ind w:left="720"/>
      </w:pPr>
      <w:r>
        <w:rPr>
          <w:lang w:val="es_ES" w:bidi="es_ES"/>
        </w:rPr>
      </w:r>
      <w:r>
        <w:rPr>
          <w:lang w:val="es_ES" w:bidi="es_ES"/>
        </w:rPr>
        <w:t>Los egipcios</w:t>
      </w:r>
    </w:p>
    <w:p>
      <w:pPr>
        <w:pStyle w:val="ListBullet"/>
        <w:spacing w:line="240" w:lineRule="auto"/>
        <w:ind w:left="720"/>
      </w:pPr>
      <w:r>
        <w:rPr>
          <w:lang w:val="es_ES" w:bidi="es_ES"/>
        </w:rPr>
      </w:r>
      <w:r>
        <w:rPr>
          <w:lang w:val="es_ES" w:bidi="es_ES"/>
        </w:rPr>
        <w:t>Aarón</w:t>
      </w:r>
    </w:p>
    <w:p>
      <w:pPr>
        <w:pStyle w:val="ListBullet"/>
        <w:spacing w:line="240" w:lineRule="auto"/>
        <w:ind w:left="720"/>
      </w:pPr>
      <w:r>
        <w:rPr>
          <w:lang w:val="es_ES" w:bidi="es_ES"/>
        </w:rPr>
      </w:r>
      <w:r>
        <w:rPr>
          <w:lang w:val="es_ES" w:bidi="es_ES"/>
        </w:rPr>
        <w:t>La vara de Aarón</w:t>
      </w:r>
    </w:p>
    <w:p>
      <w:pPr>
        <w:pStyle w:val="ListBullet"/>
        <w:spacing w:line="240" w:lineRule="auto"/>
        <w:ind w:left="720"/>
      </w:pPr>
      <w:r>
        <w:rPr>
          <w:lang w:val="es_ES" w:bidi="es_ES"/>
        </w:rPr>
      </w:r>
      <w:r>
        <w:rPr>
          <w:lang w:val="es_ES" w:bidi="es_ES"/>
        </w:rPr>
        <w:t>Los funcionarios del Faraón</w:t>
      </w:r>
    </w:p>
    <w:p>
      <w:pPr>
        <w:pStyle w:val="ListBullet"/>
        <w:spacing w:line="240" w:lineRule="auto"/>
        <w:ind w:left="720"/>
      </w:pPr>
      <w:r>
        <w:rPr>
          <w:lang w:val="es_ES" w:bidi="es_ES"/>
        </w:rPr>
      </w:r>
      <w:r>
        <w:rPr>
          <w:lang w:val="es_ES" w:bidi="es_ES"/>
        </w:rPr>
        <w:t>Y los magos egipcios</w:t>
      </w:r>
    </w:p>
    <w:p>
      <w:pPr/>
      <w:r>
        <w:rPr>
          <w:lang w:val="es_ES" w:bidi="es_ES"/>
        </w:rPr>
      </w:r>
      <w:r>
        <w:rPr>
          <w:lang w:val="es_ES" w:bidi="es_ES"/>
        </w:rPr>
        <w:t>Como grupo, pongan atención a estas partes de la ambientación del pasaje:</w:t>
      </w:r>
    </w:p>
    <w:p>
      <w:pPr/>
      <w:r>
        <w:rPr>
          <w:lang w:val="es_ES" w:bidi="es_ES"/>
        </w:rPr>
      </w:r>
      <w:r>
        <w:rPr>
          <w:lang w:val="es_ES" w:bidi="es_ES"/>
        </w:rPr>
        <w:t>Jehová le dijo a Moisés que el corazón del Faraón todavía estaba endurecido y que todavía se negaba a dejar que el pueblo de Israel saliera de Egipto.</w:t>
      </w:r>
    </w:p>
    <w:p>
      <w:pPr/>
      <w:r>
        <w:rPr>
          <w:lang w:val="es_ES" w:bidi="es_ES"/>
        </w:rPr>
      </w:r>
      <w:r>
        <w:rPr>
          <w:lang w:val="es_ES" w:bidi="es_ES"/>
        </w:rPr>
        <w:t>Jehová le dio instrucciones a Moisés diciendo que a la mañana siguiente debía ir a ver al Faraón, ya que este estaba saliendo al río Nilo. El palacio del Faraón probablemente no estaba lejos del río. Jehová le dijo a Moisés que se pusiera en la orilla del Nilo para encontrarse con el Faraón. Moisés debía traer consigo su vara, o bastón para caminar. Sabemos que Aarón estaba con Moisés, aunque la historia no dice eso en este momento.</w:t>
      </w:r>
    </w:p>
    <w:p>
      <w:pPr/>
      <w:r>
        <w:rPr>
          <w:lang w:val="es_ES" w:bidi="es_ES"/>
        </w:rPr>
      </w:r>
      <w:r>
        <w:rPr>
          <w:lang w:val="es_ES" w:bidi="es_ES"/>
        </w:rPr>
        <w:t xml:space="preserve">Deténganse aquí y miren en grupo un mapa de </w:t>
      </w:r>
      <w:r>
        <w:rPr>
          <w:lang w:val="es_ES" w:bidi="es_ES"/>
        </w:rPr>
        <w:t>Egipto con el río Nilo</w:t>
      </w:r>
      <w:r>
        <w:rPr>
          <w:lang w:val="es_ES" w:bidi="es_ES"/>
        </w:rPr>
        <w:t>. Pausen este audio aquí.</w:t>
      </w:r>
    </w:p>
    <w:p>
      <w:pPr/>
      <w:r>
        <w:rPr>
          <w:lang w:val="es_ES" w:bidi="es_ES"/>
        </w:rPr>
      </w:r>
      <w:r>
        <w:rPr>
          <w:lang w:val="es_ES" w:bidi="es_ES"/>
        </w:rPr>
        <w:t>Jehová le dijo a Moisés exactamente qué debía decirle al Faraón. Jehová le dio a Moisés el discurso completo, incluidas las palabras que el propio Moisés debía decir cuando se dirigiera al Faraón y las palabras que iba a decir al Faraón en nombre de Jehová. Cuando repitan este pasaje, actúen el discurso. Elijan tres personas para que interpreten a Moisés, a Jehová y al Faraón. El actor que interpreta al Faraón estará de pie y escuchando, mientras los actores que interpretan a Moisés y a Jehová pronunciarán el discurso.</w:t>
      </w:r>
    </w:p>
    <w:p>
      <w:pPr/>
      <w:r>
        <w:rPr>
          <w:lang w:val="es_ES" w:bidi="es_ES"/>
        </w:rPr>
      </w:r>
      <w:r>
        <w:rPr>
          <w:lang w:val="es_ES" w:bidi="es_ES"/>
        </w:rPr>
        <w:t>Jehová le ordenó a Moisés que dijera lo siguiente al Faraón: "Jehová, el Dios de los hebreos, me ha enviado para decirte: Deja ir a mi pueblo para que me adore en el desierto. Pero hasta ahora no has escuchado. Esto es lo que Jehová dice: Por esto sabrás que yo soy Jehová; con la vara que está en mi mano, golpearé el agua del Nilo, y se convertirá en sangre. Los peces en el Nilo morirán, y el río apestará; los egipcios no podrán beber su agua".</w:t>
      </w:r>
    </w:p>
    <w:p>
      <w:pPr/>
      <w:r>
        <w:rPr>
          <w:lang w:val="es_ES" w:bidi="es_ES"/>
        </w:rPr>
      </w:r>
      <w:r>
        <w:rPr>
          <w:lang w:val="es_ES" w:bidi="es_ES"/>
        </w:rPr>
        <w:t>Deténganse aquí y conversen en grupo: En su cultura, ¿cómo le dan a alguien las instrucciones que otra persona les dio anteriormente? ¿Qué palabras o frases usan para decir que las instrucciones vienen de alguien más? Pausen este audio aquí.</w:t>
      </w:r>
    </w:p>
    <w:p>
      <w:pPr/>
      <w:r>
        <w:rPr>
          <w:lang w:val="es_ES" w:bidi="es_ES"/>
        </w:rPr>
      </w:r>
      <w:r>
        <w:rPr>
          <w:lang w:val="es_ES" w:bidi="es_ES"/>
        </w:rPr>
        <w:t>Jehová le dijo a Moisés que hablara con Aarón y le diera las siguientes instrucciones: "Aarón, toma tu vara y extiende tu mano sobre las aguas de Egipto, sobre sus ríos, sus canales, sus estanques y todos sus embalses, para que se conviertan en sangre, y haya sangre en toda la tierra de Egipto, incluso en vasijas de madera y en vasijas de piedra". Aarón debía tomar su propia vara y estirar la mano con la que estaba sosteniendo la vara. Debía estirar su mano simbólicamente sobre todos los cuerpos de agua en Egipto, para que se convirtieran en sangre.</w:t>
      </w:r>
    </w:p>
    <w:p>
      <w:pPr/>
      <w:r>
        <w:rPr>
          <w:lang w:val="es_ES" w:bidi="es_ES"/>
        </w:rPr>
      </w:r>
      <w:r>
        <w:rPr>
          <w:lang w:val="es_ES" w:bidi="es_ES"/>
        </w:rPr>
        <w:t xml:space="preserve">Deténganse aquí y miren en grupo una imagen de un </w:t>
      </w:r>
      <w:r>
        <w:rPr>
          <w:lang w:val="es_ES" w:bidi="es_ES"/>
        </w:rPr>
        <w:t>canal del Nilo</w:t>
      </w:r>
      <w:r>
        <w:rPr>
          <w:lang w:val="es_ES" w:bidi="es_ES"/>
        </w:rPr>
        <w:t>. Pausen este audio aquí.</w:t>
      </w:r>
    </w:p>
    <w:p>
      <w:pPr/>
      <w:r>
        <w:rPr>
          <w:lang w:val="es_ES" w:bidi="es_ES"/>
        </w:rPr>
      </w:r>
      <w:r>
        <w:rPr>
          <w:lang w:val="es_ES" w:bidi="es_ES"/>
        </w:rPr>
        <w:t>Moisés y Aarón obedecieron a Jehová, siguiendo todo lo que Jehová les ordenó que hicieran. Aunque la historia no repite las instrucciones de Jehová aquí, Moisés le habría dicho al Faraón todo lo que Jehová le dijo que dijera al Faraón. La historia entonces dice que "él" levantó la vara para que todos la vieran y golpeó la superficie del agua en el Nilo. No está totalmente claro si la palabra "él" se refiere a Moisés o a Aarón. Es más probable que haya sido Aarón y que mientras el Faraón y sus oficiales observaban, Moisés, con sus palabras, dirigió a Aarón. Pueden elegir usar la palabra "él" sin mencionar ni a Moisés ni a Aarón, o pueden decir "Aarón", porque Aarón es el más probable. Cuando Aarón levantó la vara, el agua en todo el río Nilo se convirtió en sangre.</w:t>
      </w:r>
    </w:p>
    <w:p>
      <w:pPr/>
      <w:r>
        <w:rPr>
          <w:lang w:val="es_ES" w:bidi="es_ES"/>
        </w:rPr>
      </w:r>
      <w:r>
        <w:rPr>
          <w:lang w:val="es_ES" w:bidi="es_ES"/>
        </w:rPr>
        <w:t>Y los peces en el Nilo murieron como resultado de que el agua se convirtió en sangre. Y el agua en el Nilo apestaba debido a los peces muertos. Como resultado, los egipcios no podían beber el agua del Nilo. Y en todas partes en Egipto, el agua se convirtió en sangre.</w:t>
      </w:r>
    </w:p>
    <w:p>
      <w:pPr/>
      <w:r>
        <w:rPr>
          <w:lang w:val="es_ES" w:bidi="es_ES"/>
        </w:rPr>
      </w:r>
      <w:r>
        <w:rPr>
          <w:lang w:val="es_ES" w:bidi="es_ES"/>
        </w:rPr>
        <w:t>Pero los magos egipcios hicieron la misma señal milagrosa que Moisés y Aarón habían hecho usando sus artes secretas. Convirtieron el agua en sangre. No estamos seguros de cuál agua los magos convirtieron en sangre, ya que Jehová había convertido toda el agua de Egipto en sangre a través de Moisés y Aarón. Puede que haya sido el agua que los egipcios estaban cavando para beber. Pero tal como Jehová le dijo a Moisés, el corazón del Faraón se mantuvo obstinado. Al ver que sus magos realizaron el mismo milagro, el Faraón tuvo una excusa para no escuchar a Moisés y a Aarón, y no dejó ir a los israelitas.</w:t>
      </w:r>
    </w:p>
    <w:p>
      <w:pPr/>
      <w:r>
        <w:rPr>
          <w:lang w:val="es_ES" w:bidi="es_ES"/>
        </w:rPr>
      </w:r>
      <w:r>
        <w:rPr>
          <w:lang w:val="es_ES" w:bidi="es_ES"/>
        </w:rPr>
        <w:t>El Faraón había estado de pie al lado del río con sus funcionarios. Se alejó de Moisés y Aarón, y posiblemente también de sus propios magos, y entró en su casa. La frase "entró en su casa" sugiere que el palacio estaba cerca del río. El pasaje entonces dice: "y no puso su corazón aun en esto". Esta frase significa que el Faraón ni siquiera le prestó atención a lo que sucedió. La palabra "corazón" también puede referirse a la mente del Faraón. También podrían traducir esta frase como "El Faraón desestimó el asunto de su mente".</w:t>
      </w:r>
    </w:p>
    <w:p>
      <w:pPr/>
      <w:r>
        <w:rPr>
          <w:lang w:val="es_ES" w:bidi="es_ES"/>
        </w:rPr>
      </w:r>
      <w:r>
        <w:rPr>
          <w:lang w:val="es_ES" w:bidi="es_ES"/>
        </w:rPr>
        <w:t>Y todos los egipcios cavaron a lo largo del río Nilo en busca de agua para beber, porque no podían beber el agua del Nilo. La frase "todos los egipcios" implicaba que la peste solo afectaba a los egipcios y no a los israelitas. Los egipcios, al cavar agujeros en la arena y el limo, probablemente esperaban encontrar "agua potable" sin el olor y las impurezas del agua de sangre del Nilo. Los efectos de la plaga se disiparon después de siete días a partir de que Jehová golpeó el Nilo.</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7:14–25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siete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Pueblo de Israel</w:t>
      </w:r>
    </w:p>
    <w:p>
      <w:pPr>
        <w:pStyle w:val="ListBullet"/>
        <w:spacing w:line="240" w:lineRule="auto"/>
        <w:ind w:left="720"/>
      </w:pPr>
      <w:r>
        <w:rPr>
          <w:lang w:val="es_ES" w:bidi="es_ES"/>
        </w:rPr>
      </w:r>
      <w:r>
        <w:rPr>
          <w:lang w:val="es_ES" w:bidi="es_ES"/>
        </w:rPr>
        <w:t>La Vara de Moisés</w:t>
      </w:r>
    </w:p>
    <w:p>
      <w:pPr>
        <w:pStyle w:val="ListBullet"/>
        <w:spacing w:line="240" w:lineRule="auto"/>
        <w:ind w:left="720"/>
      </w:pPr>
      <w:r>
        <w:rPr>
          <w:lang w:val="es_ES" w:bidi="es_ES"/>
        </w:rPr>
      </w:r>
      <w:r>
        <w:rPr>
          <w:lang w:val="es_ES" w:bidi="es_ES"/>
        </w:rPr>
        <w:t>Peces en el río Nilo</w:t>
      </w:r>
    </w:p>
    <w:p>
      <w:pPr>
        <w:pStyle w:val="ListBullet"/>
        <w:spacing w:line="240" w:lineRule="auto"/>
        <w:ind w:left="720"/>
      </w:pPr>
      <w:r>
        <w:rPr>
          <w:lang w:val="es_ES" w:bidi="es_ES"/>
        </w:rPr>
      </w:r>
      <w:r>
        <w:rPr>
          <w:lang w:val="es_ES" w:bidi="es_ES"/>
        </w:rPr>
        <w:t>Los egipcios</w:t>
      </w:r>
    </w:p>
    <w:p>
      <w:pPr>
        <w:pStyle w:val="ListBullet"/>
        <w:spacing w:line="240" w:lineRule="auto"/>
        <w:ind w:left="720"/>
      </w:pPr>
      <w:r>
        <w:rPr>
          <w:lang w:val="es_ES" w:bidi="es_ES"/>
        </w:rPr>
      </w:r>
      <w:r>
        <w:rPr>
          <w:lang w:val="es_ES" w:bidi="es_ES"/>
        </w:rPr>
        <w:t>Aarón</w:t>
      </w:r>
    </w:p>
    <w:p>
      <w:pPr>
        <w:pStyle w:val="ListBullet"/>
        <w:spacing w:line="240" w:lineRule="auto"/>
        <w:ind w:left="720"/>
      </w:pPr>
      <w:r>
        <w:rPr>
          <w:lang w:val="es_ES" w:bidi="es_ES"/>
        </w:rPr>
      </w:r>
      <w:r>
        <w:rPr>
          <w:lang w:val="es_ES" w:bidi="es_ES"/>
        </w:rPr>
        <w:t>La vara de Aarón</w:t>
      </w:r>
    </w:p>
    <w:p>
      <w:pPr>
        <w:pStyle w:val="ListBullet"/>
        <w:spacing w:line="240" w:lineRule="auto"/>
        <w:ind w:left="720"/>
      </w:pPr>
      <w:r>
        <w:rPr>
          <w:lang w:val="es_ES" w:bidi="es_ES"/>
        </w:rPr>
      </w:r>
      <w:r>
        <w:rPr>
          <w:lang w:val="es_ES" w:bidi="es_ES"/>
        </w:rPr>
        <w:t>Los funcionarios del Faraón</w:t>
      </w:r>
    </w:p>
    <w:p>
      <w:pPr>
        <w:pStyle w:val="ListBullet"/>
        <w:spacing w:line="240" w:lineRule="auto"/>
        <w:ind w:left="720"/>
      </w:pPr>
      <w:r>
        <w:rPr>
          <w:lang w:val="es_ES" w:bidi="es_ES"/>
        </w:rPr>
      </w:r>
      <w:r>
        <w:rPr>
          <w:lang w:val="es_ES" w:bidi="es_ES"/>
        </w:rPr>
        <w:t>Y los magos egipcios</w:t>
      </w:r>
    </w:p>
    <w:p>
      <w:pPr/>
      <w:r>
        <w:rPr>
          <w:lang w:val="es_ES" w:bidi="es_ES"/>
        </w:rPr>
      </w:r>
      <w:r>
        <w:rPr>
          <w:lang w:val="es_ES" w:bidi="es_ES"/>
        </w:rPr>
        <w:t>En grupo, dramaticen el texto dos veces. Deberán interpretar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interpretar este pasaje por segunda vez. En algunos puntos de la obra, detengan la actuación y pregunten a la persona que está interpretando el personaje, "¿Qué está sintiendo o pensando?" La gente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Entonces Jehová le dijo a Moisés: "El corazón del Faraón es obstinado, y todavía se niega a dejar ir al pueblo. Entonces, vayan ante el Faraón por la mañana cuando baje al río. Deténganse en la orilla del Nilo y encuéntrense con él allí. Asegúrense de llevar consigo la vara que se convirtió en serpiente.</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"Jehová sí dijo que haría que el corazón del Faraón fuera terco", o "Jehová me dijo que llevara mi vara conmigo. Tal vez haga otro milagro para convencer al Faraón", o "Juzgará al Faraón por ser obstinado, por lo que el Faraón dejará salir al pueblo de Israel de Egipto".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Entonces anuncien al Faraón: "Jehová, el Dios de los hebreos, me ha enviado para decirte: Deja ir a mi pueblo, para que puedan adorarme en el desierto. Hasta ahora, te has negado a escucharlo. Entonces, esto es lo que Jehová dice: Te mostraré que yo soy Jehová. ¡Miren! Golpearé el agua del Nilo con esta vara en mi mano, y el río se convertirá en sangre. Los peces que hay en él morirán, y el río apestará. Los egipcios no podrán beber agua del Nilo".</w:t>
      </w:r>
    </w:p>
    <w:p>
      <w:pPr/>
      <w:r>
        <w:rPr>
          <w:lang w:val="es_ES" w:bidi="es_ES"/>
        </w:rPr>
      </w:r>
      <w:r>
        <w:rPr>
          <w:lang w:val="es_ES" w:bidi="es_ES"/>
        </w:rPr>
        <w:t>Entonces Jehová le dijo a Moisés: "Dile a Aarón: Toma tu vara y levanta tu mano sobre las aguas de Egipto, todos sus ríos, canales, estanques y todos los embalses. Convierte toda el agua en sangre. En todo Egipto el agua se convertirá en sangre, incluso el agua almacenada en cuencos de madera y vasijas de piedra".</w:t>
      </w:r>
    </w:p>
    <w:p>
      <w:pPr/>
      <w:r>
        <w:rPr>
          <w:lang w:val="es_ES" w:bidi="es_ES"/>
        </w:rPr>
      </w:r>
      <w:r>
        <w:rPr>
          <w:lang w:val="es_ES" w:bidi="es_ES"/>
        </w:rPr>
        <w:t>Entonces, Moisés y Aarón hicieron tal como Jehová les ordenó. Mientras el Faraón y todos sus oficiales observaban, Aarón levantó su vara y golpeó el agua del Nilo. ¡De repente, todo el río se convirtió en sangre! Los peces en el río murieron, y el agua se volvió tan impura que los egipcios no podían beberla. Había sangre en todas partes por toda la tierra de Egipto.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Aarón: "¿Qué estás sintiendo o pensando?" La persona podría responder cosas como: "¡Yahvé es tan poderoso! ¡Miren el agua en todas partes! ¡Es sangre!" o "¡Puaj! ¡El agua apesta! ¡Todos los peces están muertos! ¿Qué beberán los egipcios?" o "¿Me pregunto qué hará el Faraón? Los egipcios están sufriendo".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Pero nuevamente los magos de Egipto usaron su magia, y también convirtieron el agua en sangre. Entonces, el corazón del Faraón siguió endurecido. Se negó a escuchar a Moisés y a Aarón, tal como Jehová lo había predicho. El Faraón regresó a su palacio y se olvidó por completo del asunto. Entonces todos los egipcios cavaron a lo largo de la orilla del río para encontrar agua potable, porque no podían beber el agua del Nilo. Pasaron siete días desde el momento en que Jehová golpeó el Nilo.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al Faraón: "¿Qué estás sintiendo o pensando?" La persona podría responder cosas como "Sabía que Jehová no era tan poderoso. Mis magos pueden hacer el mismo milagro que Aarón y Moisés", o "Moisés y Aarón son tan ingenuos. ¿No saben que nunca dejaré ir al pueblo de Israel?" o "Esto no me afecta. Tengo mucha agua limpia para beber en mi palacio".</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7:14–25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lang w:val="es_ES" w:bidi="es_ES"/>
        </w:rPr>
        <w:t xml:space="preserve">Entonces </w:t>
      </w:r>
      <w:r>
        <w:rPr>
          <w:b/>
          <w:lang w:val="es_ES" w:bidi="es_ES"/>
        </w:rPr>
        <w:t>Jehová</w:t>
      </w:r>
      <w:r>
        <w:rPr>
          <w:lang w:val="es_ES" w:bidi="es_ES"/>
        </w:rPr>
        <w:t xml:space="preserve"> le dijo a Moisés: "El </w:t>
      </w:r>
      <w:r>
        <w:rPr>
          <w:lang w:val="es_ES" w:bidi="es_ES"/>
        </w:rPr>
        <w:t>corazón</w:t>
      </w:r>
      <w:r>
        <w:rPr>
          <w:lang w:val="es_ES" w:bidi="es_ES"/>
        </w:rPr>
        <w:t xml:space="preserve"> del </w:t>
      </w:r>
      <w:r>
        <w:rPr>
          <w:b/>
          <w:lang w:val="es_ES" w:bidi="es_ES"/>
        </w:rPr>
        <w:t>Faraón</w:t>
      </w:r>
      <w:r>
        <w:rPr>
          <w:lang w:val="es_ES" w:bidi="es_ES"/>
        </w:rPr>
        <w:t xml:space="preserve"> está endurecido; se niega a dejar ir al pueblo".</w:t>
      </w:r>
    </w:p>
    <w:p>
      <w:pPr/>
      <w:r>
        <w:rPr>
          <w:lang w:val="es_ES" w:bidi="es_ES"/>
        </w:rPr>
      </w:r>
      <w:r>
        <w:rPr>
          <w:b/>
          <w:lang w:val="es_ES" w:bidi="es_ES"/>
        </w:rPr>
        <w:t>Jehová</w:t>
      </w:r>
      <w:r>
        <w:rPr>
          <w:lang w:val="es_ES" w:bidi="es_ES"/>
        </w:rPr>
        <w:t xml:space="preserve"> es el nombre personal de </w:t>
      </w:r>
      <w:r>
        <w:rPr>
          <w:lang w:val="es_ES" w:bidi="es_ES"/>
        </w:rPr>
        <w:t>Dios</w:t>
      </w:r>
      <w:r>
        <w:rPr>
          <w:lang w:val="es_ES" w:bidi="es_ES"/>
        </w:rPr>
        <w:t xml:space="preserve">, y se usa a lo largo de este pasaje. Usen el mismo nombre para Jehová que han usado en los pasajes anteriores. Busquen </w:t>
      </w:r>
      <w:r>
        <w:rPr>
          <w:lang w:val="es_ES" w:bidi="es_ES"/>
        </w:rPr>
        <w:t>Jehov</w:t>
      </w:r>
      <w:r>
        <w:rPr>
          <w:lang w:val="es_ES" w:bidi="es_ES"/>
        </w:rPr>
        <w:t>á en el Glosario Principal para obtener más información.</w:t>
      </w:r>
    </w:p>
    <w:p>
      <w:pPr/>
      <w:r>
        <w:rPr>
          <w:lang w:val="es_ES" w:bidi="es_ES"/>
        </w:rPr>
      </w:r>
      <w:r>
        <w:rPr>
          <w:lang w:val="es_ES" w:bidi="es_ES"/>
        </w:rPr>
        <w:t xml:space="preserve">Usen la misma palabra o frase para </w:t>
      </w:r>
      <w:r>
        <w:rPr>
          <w:b/>
          <w:lang w:val="es_ES" w:bidi="es_ES"/>
        </w:rPr>
        <w:t>Faraón</w:t>
      </w:r>
      <w:r>
        <w:rPr>
          <w:lang w:val="es_ES" w:bidi="es_ES"/>
        </w:rPr>
        <w:t xml:space="preserve"> que han usado en los pasajes anteriores. Busquen </w:t>
      </w:r>
      <w:r>
        <w:rPr>
          <w:lang w:val="es_ES" w:bidi="es_ES"/>
        </w:rPr>
        <w:t>Faraón</w:t>
      </w:r>
      <w:r>
        <w:rPr>
          <w:lang w:val="es_ES" w:bidi="es_ES"/>
        </w:rPr>
        <w:t xml:space="preserve"> en el Glosario Principal para obtener más información.</w:t>
      </w:r>
    </w:p>
    <w:p>
      <w:pPr/>
      <w:r>
        <w:rPr>
          <w:lang w:val="es_ES" w:bidi="es_ES"/>
        </w:rPr>
      </w:r>
      <w:r>
        <w:rPr>
          <w:lang w:val="es_ES" w:bidi="es_ES"/>
        </w:rPr>
        <w:t xml:space="preserve">Jehová le habló a Moisés y le dijo que fuera y hablara con el Faraón a la mañana siguiente, cuando el Faraón bajara al río. Jehová le dijo a Moisés que dijera lo siguiente al Faraón: "Jehová, el Dios de los </w:t>
      </w:r>
      <w:r>
        <w:rPr>
          <w:b/>
          <w:lang w:val="es_ES" w:bidi="es_ES"/>
        </w:rPr>
        <w:t>hebreos</w:t>
      </w:r>
      <w:r>
        <w:rPr>
          <w:lang w:val="es_ES" w:bidi="es_ES"/>
        </w:rPr>
        <w:t xml:space="preserve">, o </w:t>
      </w:r>
      <w:r>
        <w:rPr>
          <w:lang w:val="es_ES" w:bidi="es_ES"/>
        </w:rPr>
        <w:t>israelitas</w:t>
      </w:r>
      <w:r>
        <w:rPr>
          <w:lang w:val="es_ES" w:bidi="es_ES"/>
        </w:rPr>
        <w:t xml:space="preserve">, me envió a ti, diciendo: Deja ir a mi pueblo para que me </w:t>
      </w:r>
      <w:r>
        <w:rPr>
          <w:b/>
          <w:lang w:val="es_ES" w:bidi="es_ES"/>
        </w:rPr>
        <w:t>adoren</w:t>
      </w:r>
      <w:r>
        <w:rPr>
          <w:lang w:val="es_ES" w:bidi="es_ES"/>
        </w:rPr>
        <w:t xml:space="preserve"> en el </w:t>
      </w:r>
      <w:r>
        <w:rPr>
          <w:b/>
          <w:lang w:val="es_ES" w:bidi="es_ES"/>
        </w:rPr>
        <w:t>desierto</w:t>
      </w:r>
      <w:r>
        <w:rPr>
          <w:lang w:val="es_ES" w:bidi="es_ES"/>
        </w:rPr>
        <w:t>".</w:t>
      </w:r>
    </w:p>
    <w:p>
      <w:pPr/>
      <w:r>
        <w:rPr>
          <w:lang w:val="es_ES" w:bidi="es_ES"/>
        </w:rPr>
      </w:r>
      <w:r>
        <w:rPr>
          <w:lang w:val="es_ES" w:bidi="es_ES"/>
        </w:rPr>
        <w:t xml:space="preserve">La palabra </w:t>
      </w:r>
      <w:r>
        <w:rPr>
          <w:b/>
          <w:lang w:val="es_ES" w:bidi="es_ES"/>
        </w:rPr>
        <w:t>hebreos</w:t>
      </w:r>
      <w:r>
        <w:rPr>
          <w:lang w:val="es_ES" w:bidi="es_ES"/>
        </w:rPr>
        <w:t xml:space="preserve">, o israelitas, es el nombre de un grupo de </w:t>
      </w:r>
      <w:r>
        <w:rPr>
          <w:lang w:val="es_ES" w:bidi="es_ES"/>
        </w:rPr>
        <w:t>descendientes</w:t>
      </w:r>
      <w:r>
        <w:rPr>
          <w:lang w:val="es_ES" w:bidi="es_ES"/>
        </w:rPr>
        <w:t xml:space="preserve"> de Abraham. Usen la misma palabra o frase para hebreos que usaron en los pasajes anteriores. Busquen </w:t>
      </w:r>
      <w:r>
        <w:rPr>
          <w:lang w:val="es_ES" w:bidi="es_ES"/>
        </w:rPr>
        <w:t>hebreos</w:t>
      </w:r>
      <w:r>
        <w:rPr>
          <w:lang w:val="es_ES" w:bidi="es_ES"/>
        </w:rPr>
        <w:t xml:space="preserve"> en el Glosario Principal para obtener más información.</w:t>
      </w:r>
    </w:p>
    <w:p>
      <w:pPr/>
      <w:r>
        <w:rPr>
          <w:lang w:val="es_ES" w:bidi="es_ES"/>
        </w:rPr>
      </w:r>
      <w:r>
        <w:rPr>
          <w:lang w:val="es_ES" w:bidi="es_ES"/>
        </w:rPr>
        <w:t xml:space="preserve">La palabra </w:t>
      </w:r>
      <w:r>
        <w:rPr>
          <w:b/>
          <w:lang w:val="es_ES" w:bidi="es_ES"/>
        </w:rPr>
        <w:t>adoración</w:t>
      </w:r>
      <w:r>
        <w:rPr>
          <w:lang w:val="es_ES" w:bidi="es_ES"/>
        </w:rPr>
        <w:t xml:space="preserve"> aquí implica mostrar amor por Jehová sirviéndole. Usen la misma palabra o frase para adoración que usaron en los pasajes anteriores. Busquen </w:t>
      </w:r>
      <w:r>
        <w:rPr>
          <w:lang w:val="es_ES" w:bidi="es_ES"/>
        </w:rPr>
        <w:t>adoración</w:t>
      </w:r>
      <w:r>
        <w:rPr>
          <w:lang w:val="es_ES" w:bidi="es_ES"/>
        </w:rPr>
        <w:t xml:space="preserve"> en el Glosario Principal para obtener más información.</w:t>
      </w:r>
    </w:p>
    <w:p>
      <w:pPr/>
      <w:r>
        <w:rPr>
          <w:lang w:val="es_ES" w:bidi="es_ES"/>
        </w:rPr>
      </w:r>
      <w:r>
        <w:rPr>
          <w:lang w:val="es_ES" w:bidi="es_ES"/>
        </w:rPr>
        <w:t xml:space="preserve">Usen la misma palabra o frase para </w:t>
      </w:r>
      <w:r>
        <w:rPr>
          <w:b/>
          <w:lang w:val="es_ES" w:bidi="es_ES"/>
        </w:rPr>
        <w:t>desierto</w:t>
      </w:r>
      <w:r>
        <w:rPr>
          <w:lang w:val="es_ES" w:bidi="es_ES"/>
        </w:rPr>
        <w:t xml:space="preserve"> que usaron en los pasajes anteriores. Busquen </w:t>
      </w:r>
      <w:r>
        <w:rPr>
          <w:lang w:val="es_ES" w:bidi="es_ES"/>
        </w:rPr>
        <w:t>desierto</w:t>
      </w:r>
      <w:r>
        <w:rPr>
          <w:lang w:val="es_ES" w:bidi="es_ES"/>
        </w:rPr>
        <w:t xml:space="preserve"> en el Glosario Principal para obtener más información.</w:t>
      </w:r>
    </w:p>
    <w:p>
      <w:pPr/>
      <w:r>
        <w:rPr>
          <w:lang w:val="es_ES" w:bidi="es_ES"/>
        </w:rPr>
      </w:r>
      <w:r>
        <w:rPr>
          <w:lang w:val="es_ES" w:bidi="es_ES"/>
        </w:rPr>
        <w:t xml:space="preserve">Y Jehová le dijo a Moisés: "Dile a Aarón: Toma tu vara y extiende tu mano sobre las aguas de Egipto, sobre sus ríos, sus canales, sus estanques y todos sus embalses, para que se conviertan en </w:t>
      </w:r>
      <w:r>
        <w:rPr>
          <w:lang w:val="es_ES" w:bidi="es_ES"/>
        </w:rPr>
        <w:t>sangre</w:t>
      </w:r>
      <w:r>
        <w:rPr>
          <w:lang w:val="es_ES" w:bidi="es_ES"/>
        </w:rPr>
        <w:t xml:space="preserve">, y haya sangre en toda la tierra de Egipto, incluso en los recipientes de madera y en las vasijas de piedra". Los </w:t>
      </w:r>
      <w:r>
        <w:rPr>
          <w:b/>
          <w:lang w:val="es_ES" w:bidi="es_ES"/>
        </w:rPr>
        <w:t>canales</w:t>
      </w:r>
      <w:r>
        <w:rPr>
          <w:lang w:val="es_ES" w:bidi="es_ES"/>
        </w:rPr>
        <w:t xml:space="preserve"> eran brazos del Nilo que las personas cavaban para obtener agua y regar sus campos. Los </w:t>
      </w:r>
      <w:r>
        <w:rPr>
          <w:b/>
          <w:lang w:val="es_ES" w:bidi="es_ES"/>
        </w:rPr>
        <w:t>arroyos</w:t>
      </w:r>
      <w:r>
        <w:rPr>
          <w:lang w:val="es_ES" w:bidi="es_ES"/>
        </w:rPr>
        <w:t xml:space="preserve">, o pequeños ríos, eran brazos del río Nilo, que se formaron naturalmente. Los </w:t>
      </w:r>
      <w:r>
        <w:rPr>
          <w:b/>
          <w:lang w:val="es_ES" w:bidi="es_ES"/>
        </w:rPr>
        <w:t>estanques</w:t>
      </w:r>
      <w:r>
        <w:rPr>
          <w:lang w:val="es_ES" w:bidi="es_ES"/>
        </w:rPr>
        <w:t xml:space="preserve"> eran piscinas de agua que quedaban cuando el Nilo se desbordaba. Los </w:t>
      </w:r>
      <w:r>
        <w:rPr>
          <w:b/>
          <w:lang w:val="es_ES" w:bidi="es_ES"/>
        </w:rPr>
        <w:t>reservorios</w:t>
      </w:r>
      <w:r>
        <w:rPr>
          <w:lang w:val="es_ES" w:bidi="es_ES"/>
        </w:rPr>
        <w:t xml:space="preserve"> eran estanques de agua que las personas cavaban para almacenar agua para su uso posterior.</w:t>
      </w:r>
    </w:p>
    <w:p>
      <w:pPr/>
      <w:r>
        <w:rPr>
          <w:lang w:val="es_ES" w:bidi="es_ES"/>
        </w:rPr>
      </w:r>
      <w:r>
        <w:rPr>
          <w:lang w:val="es_ES" w:bidi="es_ES"/>
        </w:rPr>
        <w:t>Deténganse aquí y conversen en grupo sobre qué palabras o frases usarán para todos los diferentes cuerpos de agua. Si ya han traducido estas palabras en otro libro de la Biblia, usen las mismas palabras que han usado allí. Pausen este audio aquí.</w:t>
      </w:r>
    </w:p>
    <w:p>
      <w:pPr/>
      <w:r>
        <w:rPr>
          <w:lang w:val="es_ES" w:bidi="es_ES"/>
        </w:rPr>
      </w:r>
      <w:r>
        <w:rPr>
          <w:lang w:val="es_ES" w:bidi="es_ES"/>
        </w:rPr>
        <w:t xml:space="preserve">Después de que Jehová cambió el agua en sangre, los </w:t>
      </w:r>
      <w:r>
        <w:rPr>
          <w:b/>
          <w:lang w:val="es_ES" w:bidi="es_ES"/>
        </w:rPr>
        <w:t>magos</w:t>
      </w:r>
      <w:r>
        <w:rPr>
          <w:lang w:val="es_ES" w:bidi="es_ES"/>
        </w:rPr>
        <w:t xml:space="preserve"> de Egipto hicieron lo mismo con sus artes secretas.</w:t>
      </w:r>
    </w:p>
    <w:p>
      <w:pPr/>
      <w:r>
        <w:rPr>
          <w:lang w:val="es_ES" w:bidi="es_ES"/>
        </w:rPr>
      </w:r>
      <w:r>
        <w:rPr>
          <w:lang w:val="es_ES" w:bidi="es_ES"/>
        </w:rPr>
        <w:t xml:space="preserve">Usen la misma palabra o frase para </w:t>
      </w:r>
      <w:r>
        <w:rPr>
          <w:b/>
          <w:lang w:val="es_ES" w:bidi="es_ES"/>
        </w:rPr>
        <w:t>magos</w:t>
      </w:r>
      <w:r>
        <w:rPr>
          <w:lang w:val="es_ES" w:bidi="es_ES"/>
        </w:rPr>
        <w:t xml:space="preserve"> que hayan usado en los pasajes anteriores. Busquen </w:t>
      </w:r>
      <w:r>
        <w:rPr>
          <w:lang w:val="es_ES" w:bidi="es_ES"/>
        </w:rPr>
        <w:t>magos</w:t>
      </w:r>
      <w:r>
        <w:rPr>
          <w:lang w:val="es_ES" w:bidi="es_ES"/>
        </w:rPr>
        <w:t xml:space="preserve"> en el Glosario Principal para obtener más información.</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les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Éxodo 8:1–15</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8:1–15 y guárdenlo en sus corazones.</w:t>
      </w:r>
    </w:p>
    <w:p>
      <w:pPr/>
      <w:r>
        <w:rPr>
          <w:lang w:val="es_ES" w:bidi="es_ES"/>
        </w:rPr>
      </w:r>
      <w:r>
        <w:rPr>
          <w:lang w:val="es_ES" w:bidi="es_ES"/>
        </w:rPr>
        <w:t>Escuchen una versión en audio de Éxodo 8:1–15 tres veces, en tres traducciones diferentes, si es posible.</w:t>
      </w:r>
    </w:p>
    <w:p>
      <w:pPr/>
      <w:r>
        <w:rPr>
          <w:lang w:val="es_ES" w:bidi="es_ES"/>
        </w:rPr>
      </w:r>
      <w:r>
        <w:rPr>
          <w:lang w:val="es_ES" w:bidi="es_ES"/>
        </w:rPr>
        <w:t>Pausen este audio aquí.</w:t>
      </w:r>
    </w:p>
    <w:p>
      <w:pPr/>
      <w:r>
        <w:rPr>
          <w:lang w:val="es_ES" w:bidi="es_ES"/>
        </w:rPr>
      </w:r>
      <w:r>
        <w:rPr>
          <w:lang w:val="es_ES" w:bidi="es_ES"/>
        </w:rPr>
        <w:t>Luego, en grupo, conversen sobre las siguientes preguntas:</w:t>
      </w:r>
    </w:p>
    <w:p>
      <w:pPr/>
      <w:r>
        <w:rPr>
          <w:lang w:val="es_ES" w:bidi="es_ES"/>
        </w:rPr>
      </w:r>
      <w:r>
        <w:rPr>
          <w:lang w:val="es_ES" w:bidi="es_ES"/>
        </w:rPr>
        <w:t>¿Qué les gusta de este pasaje?</w:t>
      </w:r>
    </w:p>
    <w:p>
      <w:pPr/>
      <w:r>
        <w:rPr>
          <w:lang w:val="es_ES" w:bidi="es_ES"/>
        </w:rPr>
      </w:r>
      <w:r>
        <w:rPr>
          <w:lang w:val="es_ES" w:bidi="es_ES"/>
        </w:rPr>
        <w:t>Pausen este audio aquí.</w:t>
      </w:r>
    </w:p>
    <w:p>
      <w:pPr/>
      <w:r>
        <w:rPr>
          <w:lang w:val="es_ES" w:bidi="es_ES"/>
        </w:rPr>
      </w:r>
      <w:r>
        <w:rPr>
          <w:lang w:val="es_ES" w:bidi="es_ES"/>
        </w:rPr>
        <w:t>¿Qué es lo que no les gusta o no entienden de este texto?</w:t>
      </w:r>
    </w:p>
    <w:p>
      <w:pPr/>
      <w:r>
        <w:rPr>
          <w:lang w:val="es_ES" w:bidi="es_ES"/>
        </w:rPr>
      </w:r>
      <w:r>
        <w:rPr>
          <w:lang w:val="es_ES" w:bidi="es_ES"/>
        </w:rPr>
        <w:t>Pausen este audio aquí.</w:t>
      </w:r>
    </w:p>
    <w:p>
      <w:pPr/>
      <w:r>
        <w:rPr>
          <w:lang w:val="es_ES" w:bidi="es_ES"/>
        </w:rPr>
      </w:r>
      <w:r>
        <w:rPr>
          <w:lang w:val="es_ES" w:bidi="es_ES"/>
        </w:rPr>
        <w:t>¿Qué nos dice este texto acerca de Dios?</w:t>
      </w:r>
    </w:p>
    <w:p>
      <w:pPr/>
      <w:r>
        <w:rPr>
          <w:lang w:val="es_ES" w:bidi="es_ES"/>
        </w:rPr>
      </w:r>
      <w:r>
        <w:rPr>
          <w:lang w:val="es_ES" w:bidi="es_ES"/>
        </w:rPr>
        <w:t>Pausen este audio aquí.</w:t>
      </w:r>
    </w:p>
    <w:p>
      <w:pPr/>
      <w:r>
        <w:rPr>
          <w:lang w:val="es_ES" w:bidi="es_ES"/>
        </w:rPr>
      </w:r>
      <w:r>
        <w:rPr>
          <w:lang w:val="es_ES" w:bidi="es_ES"/>
        </w:rPr>
        <w:t>¿Qué nos dice este texto acerca de las personas?</w:t>
      </w:r>
    </w:p>
    <w:p>
      <w:pPr/>
      <w:r>
        <w:rPr>
          <w:lang w:val="es_ES" w:bidi="es_ES"/>
        </w:rPr>
      </w:r>
      <w:r>
        <w:rPr>
          <w:lang w:val="es_ES" w:bidi="es_ES"/>
        </w:rPr>
        <w:t>Pausen este audio aquí.</w:t>
      </w:r>
    </w:p>
    <w:p>
      <w:pPr/>
      <w:r>
        <w:rPr>
          <w:lang w:val="es_ES" w:bidi="es_ES"/>
        </w:rPr>
      </w:r>
      <w:r>
        <w:rPr>
          <w:lang w:val="es_ES" w:bidi="es_ES"/>
        </w:rPr>
        <w:t>¿Cómo afecta este pasaje a nuestra vida diaria?</w:t>
      </w:r>
    </w:p>
    <w:p>
      <w:pPr/>
      <w:r>
        <w:rPr>
          <w:lang w:val="es_ES" w:bidi="es_ES"/>
        </w:rPr>
      </w:r>
      <w:r>
        <w:rPr>
          <w:lang w:val="es_ES" w:bidi="es_ES"/>
        </w:rPr>
        <w:t>Pausen este audio aquí.</w:t>
      </w:r>
    </w:p>
    <w:p>
      <w:pPr/>
      <w:r>
        <w:rPr>
          <w:lang w:val="es_ES" w:bidi="es_ES"/>
        </w:rPr>
      </w:r>
      <w:r>
        <w:rPr>
          <w:lang w:val="es_ES" w:bidi="es_ES"/>
        </w:rPr>
        <w:t>¿A quién conocen que necesite escuchar este pasaje?</w:t>
      </w:r>
    </w:p>
    <w:p>
      <w:pPr/>
      <w:r>
        <w:rPr>
          <w:lang w:val="es_ES" w:bidi="es_ES"/>
        </w:rPr>
      </w:r>
      <w:r>
        <w:rPr>
          <w:lang w:val="es_ES" w:bidi="es_ES"/>
        </w:rPr>
        <w:t>Pausen este audio aquí.</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8:1–15 en la traducción que sea más fácil de entender.</w:t>
      </w:r>
    </w:p>
    <w:p>
      <w:pPr/>
      <w:r>
        <w:rPr>
          <w:lang w:val="es_ES" w:bidi="es_ES"/>
        </w:rPr>
      </w:r>
      <w:r>
        <w:rPr>
          <w:lang w:val="es_ES" w:bidi="es_ES"/>
        </w:rPr>
        <w:t>En el último pasaje, Jehová le ordenó a Moisés que le dijera a Aarón, su hermano, que golpeara el río Nilo. De repente, toda el agua almacenada en las represas, jarras, baldes y los depósitos se convirtió en sangre. Entonces los egipcios tuvieron que cavar nuevos pozos para obtener agua potable. Este pasaje sucede 7 días después de que Jehová convirtió el agua en sangre.</w:t>
      </w:r>
    </w:p>
    <w:p>
      <w:pPr/>
      <w:r>
        <w:rPr>
          <w:lang w:val="es_ES" w:bidi="es_ES"/>
        </w:rPr>
      </w:r>
      <w:r>
        <w:rPr>
          <w:lang w:val="es_ES" w:bidi="es_ES"/>
        </w:rPr>
        <w:t>Siete días después, Jehová le dijo a Moisés que regresara ante el Faraón, el rey de Egipto, y le dijera que dejara ir a su pueblo, los israelitas, para que pudieran adorar o servir a Jehová. Esta vez, Moisés no está pidiendo que los israelitas se vayan solo por poco tiempo. Jehová le dijo a Moisés que le dijera al Faraón: "Si te niegas a dejar ir a los israelitas para que me adoren, Jehová te castigará con una plaga, o ataque, de ranas en todo el país de Egipto. El río Nilo se llenará de ranas que entrarán en tu palacio y dormitorio, en tu cama y en la casa de tus funcionarios y de tu pueblo, y en tus hornos y cuencos para amasar". Esta es la primera vez que el propio Faraón será afectado por las plagas. Cuando Jehová dijo que el río Nilo estaría lleno de ranas, Jehová estaba mostrando que ningún lugar estaría libre de ranas y que nadie podría evitarlas. Cada parte de la casa estará llena de ranas, incluso los hornos y los cuencos de madera o arcilla donde se mezclaba la harina para el pan.</w:t>
      </w:r>
    </w:p>
    <w:p>
      <w:pPr/>
      <w:r>
        <w:rPr>
          <w:lang w:val="es_ES" w:bidi="es_ES"/>
        </w:rPr>
      </w:r>
      <w:r>
        <w:rPr>
          <w:lang w:val="es_ES" w:bidi="es_ES"/>
        </w:rPr>
        <w:t xml:space="preserve">Muestren la imagen de las </w:t>
      </w:r>
      <w:r>
        <w:rPr>
          <w:lang w:val="es_ES" w:bidi="es_ES"/>
        </w:rPr>
        <w:t>ranas</w:t>
      </w:r>
      <w:r>
        <w:rPr>
          <w:lang w:val="es_ES" w:bidi="es_ES"/>
        </w:rPr>
        <w:t xml:space="preserve">, el </w:t>
      </w:r>
      <w:r>
        <w:rPr>
          <w:b/>
          <w:lang w:val="es_ES" w:bidi="es_ES"/>
        </w:rPr>
        <w:t>horno</w:t>
      </w:r>
      <w:r>
        <w:rPr>
          <w:lang w:val="es_ES" w:bidi="es_ES"/>
        </w:rPr>
        <w:t xml:space="preserve"> y los </w:t>
      </w:r>
      <w:r>
        <w:rPr>
          <w:lang w:val="es_ES" w:bidi="es_ES"/>
        </w:rPr>
        <w:t>cuencos para amasar</w:t>
      </w:r>
      <w:r>
        <w:rPr>
          <w:lang w:val="es_ES" w:bidi="es_ES"/>
        </w:rPr>
        <w:t>. Pausen este audio aquí.</w:t>
      </w:r>
    </w:p>
    <w:p>
      <w:pPr/>
      <w:r>
        <w:rPr>
          <w:lang w:val="es_ES" w:bidi="es_ES"/>
        </w:rPr>
      </w:r>
      <w:r>
        <w:rPr>
          <w:lang w:val="es_ES" w:bidi="es_ES"/>
        </w:rPr>
        <w:t>Los egipcios adoraban a una diosa con la cabeza de una rana. Esta diosa ayudaba a dar vida, por lo que los egipcios podrían haber dudado en matar a las ranas que invadían sus hogares.</w:t>
      </w:r>
    </w:p>
    <w:p>
      <w:pPr/>
      <w:r>
        <w:rPr>
          <w:lang w:val="es_ES" w:bidi="es_ES"/>
        </w:rPr>
      </w:r>
      <w:r>
        <w:rPr>
          <w:lang w:val="es_ES" w:bidi="es_ES"/>
        </w:rPr>
        <w:t>Deténganse aquí y conversen sobre esta pregunta en grupo. Conversen sobre animales o reptiles que las personas consideran sagrados en su cultura. Y si alguien lo mata, ¿qué le sucede a menudo a esa persona? Pausen este audio aquí.</w:t>
      </w:r>
    </w:p>
    <w:p>
      <w:pPr/>
      <w:r>
        <w:rPr>
          <w:lang w:val="es_ES" w:bidi="es_ES"/>
        </w:rPr>
      </w:r>
      <w:r>
        <w:rPr>
          <w:lang w:val="es_ES" w:bidi="es_ES"/>
        </w:rPr>
        <w:t>Solo escuchamos lo que Jehová le dice a Moisés que le diga al Faraón. Asumimos que Moisés realmente va a decirle esto al Faraón. Entonces Jehová le dijo a Moisés nuevamente que le dijera a su hermano Aarón que sostuviera la vara o bastón con su mano y la extendiera sobre los ríos, canales y estanques. Los canales son cuerpos de agua extensos por los que una persona puede navegar en barco o que podrían usarse para irrigar campos. Los estanques son cuerpos de agua pequeños e inmóviles. Entonces, Aarón extendió su mano sobre toda el agua en Egipto y las ranas cubrieron toda la tierra de Egipto. Pero los magos en Egipto también hicieron que las ranas cubrieran toda la tierra de Egipto por sus poderes secretos o magia. Sin embargo, el poder de los magos era limitado. El Faraón tuvo que confiar en Moisés y en Aarón para arreglar el problema.</w:t>
      </w:r>
    </w:p>
    <w:p>
      <w:pPr/>
      <w:r>
        <w:rPr>
          <w:lang w:val="es_ES" w:bidi="es_ES"/>
        </w:rPr>
      </w:r>
      <w:r>
        <w:rPr>
          <w:lang w:val="es_ES" w:bidi="es_ES"/>
        </w:rPr>
        <w:t>Entonces el Faraón invitó a Moisés y a Aarón a su palacio y les rogó que oraran y le pidieran a Jehová que quitara las ranas de su presencia y de su pueblo, entonces dejaría que el pueblo de Israel fuera a ofrecer sacrificios a Jehová y regresara a Egipto nuevamente. El hecho de que el Faraón invitara a Moisés y a su hermano Aarón demuestra ahora que Dios ha logrado obligar al Faraón a reconocerlo y a aceptar el hecho de que nadie en Egipto tiene el poder para librar a los egipcios y a la tierra del juicio de Dios.</w:t>
      </w:r>
    </w:p>
    <w:p>
      <w:pPr/>
      <w:r>
        <w:rPr>
          <w:lang w:val="es_ES" w:bidi="es_ES"/>
        </w:rPr>
      </w:r>
      <w:r>
        <w:rPr>
          <w:lang w:val="es_ES" w:bidi="es_ES"/>
        </w:rPr>
        <w:t xml:space="preserve">Muestren la imagen de </w:t>
      </w:r>
      <w:r>
        <w:rPr>
          <w:lang w:val="es_ES" w:bidi="es_ES"/>
        </w:rPr>
        <w:t>ríos</w:t>
      </w:r>
      <w:r>
        <w:rPr>
          <w:lang w:val="es_ES" w:bidi="es_ES"/>
        </w:rPr>
        <w:t xml:space="preserve">, </w:t>
      </w:r>
      <w:r>
        <w:rPr>
          <w:lang w:val="es_ES" w:bidi="es_ES"/>
        </w:rPr>
        <w:t>canales</w:t>
      </w:r>
      <w:r>
        <w:rPr>
          <w:lang w:val="es_ES" w:bidi="es_ES"/>
        </w:rPr>
        <w:t xml:space="preserve"> y </w:t>
      </w:r>
      <w:r>
        <w:rPr>
          <w:lang w:val="es_ES" w:bidi="es_ES"/>
        </w:rPr>
        <w:t>estanques</w:t>
      </w:r>
      <w:r>
        <w:rPr>
          <w:lang w:val="es_ES" w:bidi="es_ES"/>
        </w:rPr>
        <w:t>. Pausen este audio aquí.</w:t>
      </w:r>
    </w:p>
    <w:p>
      <w:pPr/>
      <w:r>
        <w:rPr>
          <w:lang w:val="es_ES" w:bidi="es_ES"/>
        </w:rPr>
      </w:r>
      <w:r>
        <w:rPr>
          <w:lang w:val="es_ES" w:bidi="es_ES"/>
        </w:rPr>
        <w:t>Deténganse aquí y conversen sobre esta pregunta en grupo. En su cultura, conversen sobre situaciones en las que los magos usan poderes malignos para alterar las fuerzas de la naturaleza. Pausen este audio aquí</w:t>
      </w:r>
    </w:p>
    <w:p>
      <w:pPr/>
      <w:r>
        <w:rPr>
          <w:lang w:val="es_ES" w:bidi="es_ES"/>
        </w:rPr>
      </w:r>
      <w:r>
        <w:rPr>
          <w:lang w:val="es_ES" w:bidi="es_ES"/>
        </w:rPr>
        <w:t>Pero Moisés también le dijo al Faraón: "¿Cuándo quieres que las ranas se vayan para que yo pueda orar a Jehová en tu nombre, por tus siervos y por tu pueblo, para que las ranas se alejen de ti y de tus casas, y las ranas permanezcan solo en el río Nilo?" Entonces el Faraón le dijo a Moisés "mañana". Moisés respondió: "Sí, tal como has dicho, se hará para mañana. Esto los ayudará a entender que no hay nadie como nuestro Dios. Las ranas se apartarán de ti, de tus casas y de tus siervos y de tu pueblo. Las ranas solo estarán en el río Nilo". Entonces, Moisés y su hermano Aarón dejaron el palacio del Faraón y Moisés oró a Dios con respecto a las ranas, tal como había acordado con el Faraón. Entonces, Dios respondió a las oraciones de Moisés y todas las ranas murieron en las casas, los patios y en los campos. Dios hace que mueran todas las ranas para mostrar al Faraón que la autoridad de los dioses del Faraón no es igual a la autoridad de Jehová, el creador. Todas las ranas se reunieron en montones, y la tierra estaba llena de olores desagradables. Sin embargo, cuando el Faraón notó que todas las ranas habían sido eliminadas, nuevamente endureció su corazón contra Dios, tal como Jehová le había dicho anteriormente a Moisés que el Faraón haría. Esto significa que el Faraón se volvió terco.</w:t>
      </w:r>
    </w:p>
    <w:p>
      <w:pPr/>
      <w:r>
        <w:rPr>
          <w:lang w:val="es_ES" w:bidi="es_ES"/>
        </w:rPr>
      </w:r>
      <w:r>
        <w:rPr>
          <w:lang w:val="es_ES" w:bidi="es_ES"/>
        </w:rPr>
        <w:t>Deténganse aquí y cuenten una historia en grupo sobre alguna vez que un rey o gobernante haya hecho una promesa o llegado a un acuerdo con su pueblo, pero no haya cumplido su promesa. Pausen este audio aquí.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8:1–15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tres escenas.</w:t>
      </w:r>
    </w:p>
    <w:p>
      <w:pPr/>
      <w:r>
        <w:rPr>
          <w:lang w:val="es_ES" w:bidi="es_ES"/>
        </w:rPr>
      </w:r>
      <w:r>
        <w:rPr>
          <w:b/>
          <w:lang w:val="es_ES" w:bidi="es_ES"/>
        </w:rPr>
        <w:t>En la primera escena:</w:t>
      </w:r>
      <w:r>
        <w:rPr>
          <w:lang w:val="es_ES" w:bidi="es_ES"/>
        </w:rPr>
        <w:t xml:space="preserve"> Dios le ordenó a Moisés que le dijera al Faraón que dejara ir a los israelitas para que lo adoraran. Y si el Faraón se negase, él los atacará con una plaga de ranas por todo Egipto.</w:t>
      </w:r>
    </w:p>
    <w:p>
      <w:pPr/>
      <w:r>
        <w:rPr>
          <w:lang w:val="es_ES" w:bidi="es_ES"/>
        </w:rPr>
      </w:r>
      <w:r>
        <w:rPr>
          <w:b/>
          <w:lang w:val="es_ES" w:bidi="es_ES"/>
        </w:rPr>
        <w:t>En la segunda escena:</w:t>
      </w:r>
      <w:r>
        <w:rPr>
          <w:lang w:val="es_ES" w:bidi="es_ES"/>
        </w:rPr>
        <w:t xml:space="preserve"> Dios le ordenó a Moisés que le dijera a Aarón que sostuviera la vara en sus manos y la extendiera sobre los ríos, canales y estanques para que las ranas cubrieran la tierra de Egipto. Los magos egipcios hicieron lo mismo.</w:t>
      </w:r>
    </w:p>
    <w:p>
      <w:pPr/>
      <w:r>
        <w:rPr>
          <w:lang w:val="es_ES" w:bidi="es_ES"/>
        </w:rPr>
      </w:r>
      <w:r>
        <w:rPr>
          <w:b/>
          <w:lang w:val="es_ES" w:bidi="es_ES"/>
        </w:rPr>
        <w:t>En la tercera escena:</w:t>
      </w:r>
      <w:r>
        <w:rPr>
          <w:lang w:val="es_ES" w:bidi="es_ES"/>
        </w:rPr>
        <w:t xml:space="preserve"> El Faraón invitó a Moisés y a su hermano Aarón a orar a Dios para que se llevara a todas las ranas de regreso al río Nilo. Y el Faraón endureció su corazón contra Dios cuando Dios se llevó a todas las ranas.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Moisés y su hermano Aarón</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Los magos</w:t>
      </w:r>
    </w:p>
    <w:p>
      <w:pPr/>
      <w:r>
        <w:rPr>
          <w:lang w:val="es_ES" w:bidi="es_ES"/>
        </w:rPr>
      </w:r>
      <w:r>
        <w:rPr>
          <w:lang w:val="es_ES" w:bidi="es_ES"/>
        </w:rPr>
        <w:t>Como grupo, presten atención a estas partes de la ambientación del pasaje:</w:t>
      </w:r>
    </w:p>
    <w:p>
      <w:pPr/>
      <w:r>
        <w:rPr>
          <w:lang w:val="es_ES" w:bidi="es_ES"/>
        </w:rPr>
      </w:r>
      <w:r>
        <w:rPr>
          <w:lang w:val="es_ES" w:bidi="es_ES"/>
        </w:rPr>
        <w:t>Este pasaje sucede siete días después de que toda el agua en las represas, estanques y jarras se convirtieron en sangre. Jehová le ordenó a Moisés que fuera a decirle al Faraón que Jehová dice que deje ir a su pueblo para adorarlo. Y si el Faraón se negase, Jehová enviará ranas sobre toda la tierra de Egipto para castigarlo. El río Nilo estaría cubierto de ranas las cuales entrarán en el palacio, en el dormitorio del Faraón y en su cama para dormir y en las casas de sus funcionarios y en las casas de todos en Egipto. Las ranas entrarán donde los egipcios cocinan y llenarán sus platos y ollas. Solo escuchamos sobre las instrucciones de Jehová a Moisés. Debemos asumir que Moisés realmente fue ante el Faraón y le dijo al Faraón todas estas cosas.</w:t>
      </w:r>
    </w:p>
    <w:p>
      <w:pPr/>
      <w:r>
        <w:rPr>
          <w:lang w:val="es_ES" w:bidi="es_ES"/>
        </w:rPr>
      </w:r>
      <w:r>
        <w:rPr>
          <w:lang w:val="es_ES" w:bidi="es_ES"/>
        </w:rPr>
        <w:t>En la segunda escena, Dios le ordenó a Moisés que le dijera a Aarón, su hermano, que colocara la vara que tenía en su mano sobre los ríos, los canales y los estanques sobre toda la tierra de Egipto. Entonces, Aarón extendió su vara sobre los ríos y las ranas de repente cubrieron toda la tierra en Egipto. Entonces el Faraón llamó a sus magos e hicieron lo mismo con sus poderes secretos. Entonces el Faraón invitó a Moisés y a Aarón a su palacio y les rogó que oraran y le pidieran a Jehová que le quitara las ranas a él y a su pueblo. Entonces el Faraón dijo que cuando las ranas se fueran, el pueblo podría ir a hacer sacrificios a Jehová. Esto es diferente de lo que Moisés le pidió que hiciera. Moisés le pidió al Faraón que dejara que el pueblo fuera a servir o adorar a Jehová. El Faraón es más específico sobre lo que el pueblo puede hacer, porque él quiere que el pueblo regrese después.</w:t>
      </w:r>
    </w:p>
    <w:p>
      <w:pPr/>
      <w:r>
        <w:rPr>
          <w:lang w:val="es_ES" w:bidi="es_ES"/>
        </w:rPr>
      </w:r>
      <w:r>
        <w:rPr>
          <w:lang w:val="es_ES" w:bidi="es_ES"/>
        </w:rPr>
        <w:t>En la tercera escena, Moisés habla con el Faraón respetuosamente. Moisés le pide al Faraón que le dé a Moisés el honor de decirle cuándo orar a Jehová para pedirle que detenga el castigo de las ranas. Cuando el Faraón le dice a Moisés cuándo orar, el Faraón también está mostrando que sabe que Jehová es el Dios todopoderoso. El Faraón le pide a Moisés que ore "mañana", o al día siguiente. Moisés le dice al Faraón que las ranas se detendrán al día siguiente, tal como el Faraón ha pedido. Entonces el Faraón entenderá que no es igual a Dios y que no hay otro poder y autoridad como Dios. Moisés le dice al Faraón exactamente lo que harán las ranas: se irán de las casas, de los funcionarios y del pueblo, y solo quedarán en el río Nilo.</w:t>
      </w:r>
    </w:p>
    <w:p>
      <w:pPr/>
      <w:r>
        <w:rPr>
          <w:lang w:val="es_ES" w:bidi="es_ES"/>
        </w:rPr>
      </w:r>
      <w:r>
        <w:rPr>
          <w:lang w:val="es_ES" w:bidi="es_ES"/>
        </w:rPr>
        <w:t>Entonces Moisés se marcha. Moisés hace exactamente lo que dijo que haría. Jehová hace exactamente lo que dijo que haría. Esta información se repite aquí: primero escuchamos lo que el Faraón pide y lo que Jehová dice que hará, y ahora escuchamos que estas cosas en realidad suceden. Todas las ranas estaban muertas y se juntaron en montones, y la tierra estaba llena de olores desagradables o malos olores.</w:t>
      </w:r>
    </w:p>
    <w:p>
      <w:pPr/>
      <w:r>
        <w:rPr>
          <w:lang w:val="es_ES" w:bidi="es_ES"/>
        </w:rPr>
      </w:r>
      <w:r>
        <w:rPr>
          <w:lang w:val="es_ES" w:bidi="es_ES"/>
        </w:rPr>
        <w:t>En el momento en que el Faraón descubrió que Jehová había respondido a sus oraciones y que todas las ranas habían salido de las casas de los egipcios para regresar al río Nilo, sintió un gran alivio y endureció su corazón ante las instrucciones que Jehová les dio a Moisés y a su hermano Aarón para que le entregaran.</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8:1–15 en la traducción que sea más fácil de entender.</w:t>
      </w:r>
    </w:p>
    <w:p>
      <w:pPr/>
      <w:r>
        <w:rPr>
          <w:lang w:val="es_ES" w:bidi="es_ES"/>
        </w:rPr>
      </w:r>
      <w:r>
        <w:rPr>
          <w:lang w:val="es_ES" w:bidi="es_ES"/>
        </w:rPr>
        <w:t>En este paso, el equipo dramatizará la historia.</w:t>
      </w:r>
    </w:p>
    <w:p>
      <w:pPr/>
      <w:r>
        <w:rPr>
          <w:lang w:val="es_ES" w:bidi="es_ES"/>
        </w:rPr>
      </w:r>
      <w:r>
        <w:rPr>
          <w:lang w:val="es_ES" w:bidi="es_ES"/>
        </w:rPr>
        <w:t>Este pasaje tiene tres escenas.</w:t>
      </w:r>
    </w:p>
    <w:p>
      <w:pPr/>
      <w:r>
        <w:rPr>
          <w:lang w:val="es_ES" w:bidi="es_ES"/>
        </w:rPr>
      </w:r>
      <w:r>
        <w:rPr>
          <w:b/>
          <w:lang w:val="es_ES" w:bidi="es_ES"/>
        </w:rPr>
        <w:t>En la primera escena:</w:t>
      </w:r>
      <w:r>
        <w:rPr>
          <w:lang w:val="es_ES" w:bidi="es_ES"/>
        </w:rPr>
        <w:t xml:space="preserve"> Jehová le ordenó a Moisés que le dijera al Faraón que dejara ir a los israelitas para que lo adoraran. Y si el Faraón se negase, él los castigaría con una plaga de ranas en todo Egipto.</w:t>
      </w:r>
    </w:p>
    <w:p>
      <w:pPr/>
      <w:r>
        <w:rPr>
          <w:lang w:val="es_ES" w:bidi="es_ES"/>
        </w:rPr>
      </w:r>
      <w:r>
        <w:rPr>
          <w:b/>
          <w:lang w:val="es_ES" w:bidi="es_ES"/>
        </w:rPr>
        <w:t>En la segunda escena:</w:t>
      </w:r>
      <w:r>
        <w:rPr>
          <w:lang w:val="es_ES" w:bidi="es_ES"/>
        </w:rPr>
        <w:t xml:space="preserve"> Dios le ordenó a Moisés que le dijera a Aarón que sostuviera la vara en sus manos y la extendiera sobre los ríos, canales y estanques para hacer que las ranas cubrieran la tierra de Egipto, y los magos egipcios hicieron lo mismo.</w:t>
      </w:r>
    </w:p>
    <w:p>
      <w:pPr/>
      <w:r>
        <w:rPr>
          <w:lang w:val="es_ES" w:bidi="es_ES"/>
        </w:rPr>
      </w:r>
      <w:r>
        <w:rPr>
          <w:b/>
          <w:lang w:val="es_ES" w:bidi="es_ES"/>
        </w:rPr>
        <w:t>En la tercera escena:</w:t>
      </w:r>
      <w:r>
        <w:rPr>
          <w:lang w:val="es_ES" w:bidi="es_ES"/>
        </w:rPr>
        <w:t xml:space="preserve"> El Faraón invitó a Moisés y a su hermano Aarón a orar a Dios para que se llevara a todas las ranas de regreso al río Nilo. Y el Faraón endureció su corazón contra Dios cuando todas las ranas desaparecieron.</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Moisés y su hermano Aarón</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Los Magos</w:t>
      </w:r>
    </w:p>
    <w:p>
      <w:pPr/>
      <w:r>
        <w:rPr>
          <w:lang w:val="es_ES" w:bidi="es_ES"/>
        </w:rPr>
      </w:r>
      <w:r>
        <w:rPr>
          <w:lang w:val="es_ES" w:bidi="es_ES"/>
        </w:rPr>
        <w:t>Presten atención al diálogo, la fluidez, la trama y la cronología de la historia. Asegúrense de no omitir la actuación de las partes difíciles o importantes de la historia. Ayúdense unos a otros a recordar cada parte de la historia. Detengan este audio aquí y dramatizen el texto.</w:t>
      </w:r>
    </w:p>
    <w:p>
      <w:pPr/>
      <w:r>
        <w:rPr>
          <w:lang w:val="es_ES" w:bidi="es_ES"/>
        </w:rPr>
      </w:r>
      <w:r>
        <w:rPr>
          <w:lang w:val="es_ES" w:bidi="es_ES"/>
        </w:rPr>
        <w:t>El grupo debe interpretar este pasaje por segunda vez. En algunos puntos de la obra, detengan la actuación y pregunten a la persona que está interpretando el personaje, "¿Qué está sintiendo o pensando?" La persona que interpreta al personaje debe responder qué estaría sintiendo o pensando si fuera ese personaje. Luego, reanuden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En la primera escena, Dios le dijo a Moisés que fuera ante el Faraón y le dijera que dejara ir a su pueblo, los israelitas, para que pudieran adorarlo o servirlo. Pero si él se negase a dejarlos ir, yo, Dios lo atacará con ranas en todo el país de Egipto. El río Nilo se llenará de ranas que entrarán en su palacio y en su dormitorio, en su cama y en las casas de sus funcionarios y de su pueblo, y en sus hornos y cuencos para amasar. Y todas las ranas vendrán sobre él, sobre su pueblo y sobre todos sus funcionarios.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la persona que interpreta a Moisés: "¿Qué estás sintiendo o pensando?" Es posible que escuchen cosas como: "Deseo que el Faraón sepa que Dios es todopoderoso y tiene la autoridad incuestionable para ordenar a cualquiera en la tierra que haga lo que Él quiera que se haga".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la persona que interpreta al Faraón: "¿Qué estás sintiendo o pensando?" Es posible que escuchen cosas como: "Yo también soy un hombre de poder y autoridad en todo Egipto. Al menos Dios necesita darme algo de respeto ante mis súbditos para que yo también pueda hacer lo que pretendo hacer".</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segunda escena, Dios le dijo a Moisés que le dijera a su hermano Aarón que extendiera su mano con su vara sobre los ríos, los canales y sobre los estanques, para hacer que las ranas cubrieran toda la tierra de Egipto. Entonces, Aarón extendió su mano sobre los ríos de Egipto y las ranas cubrieron la tierra de Egipto. Pero los magos también hicieron aparecer ranas para que cubrieran toda la tierra de Egipto por medio de sus artes secretas.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la persona que interpreta a Aarón: "¿Qué estás sintiendo o pensando?" Es posible que escuchen cosas como: "Estos son milagros nunca antes vistos del poder de Dios en acción; a esta altura, el Faraón ya debería reconocer que nadie puede competir con el poder y la autoridad soberanos de Dios".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la persona que interpreta a los magos: "¿Qué estás sintiendo o pensando?" Es posible que escuchen cosas como: "¡Bien! El poder milagroso de Dios no significa que no debamos ejercer nuestro poder y autoridad como el rey de Egipto esperaba que hiciéramos".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tercera escena, el Faraón invitó a Moisés y a su hermano Aarón a orar a Dios para que se lleve a todas las ranas de regreso al río Nilo. Moisés le está pidiendo al Faraón que le diga cuando. Moisés dice que le está dando al Faraón el honor de fijar el momento en que Moisés orará a Jehová por él, por sus siervos y por su pueblo para que las ranas se alejen de él y permanezcan solo en el río Nilo. Entonces el Faraón dijo "para mañana". Moisés respondió: "Sí, tal como has dicho, se hará para mañana, esto te ayudará a entender que no hay nadie como nuestro Dios. Las ranas se alejarán de ti, de tus casas, de tus siervos y de tu pueblo; solo quedarán en el Nilo". Después, Moisés y su hermano Aarón dejaron el palacio del Faraón y oraron a Dios con respecto a las ranas, tal como Moisés había acordado con el Faraón. Entonces, Dios respondió a las oraciones de Moisés y todas las ranas murieron en las casas, los patios y en los campos. Olía mal. Sin embargo, cuando el Faraón notó que había cierto alivio después de que todas las ranas fueron eliminadas, endureció su corazón contra Dios. Decidió dejar de escuchar a Moisés y a su hermano Aarón, tal como Dios le dijo anteriormente a Moisés que el Faraón haría.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la persona que interpreta a Moisés: "¿Qué estás sintiendo o pensando?" Es posible que escuchen cosas como: "El Faraón está tan lleno de orgullo debido a su posición que piensa que puede ordenar a Dios de la manera en que está acostumbrado a ordenar a sus funcionarios y a sus súbditos".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la persona que interpreta al Faraón: "¿Qué estás sintiendo o pensando?" Es posible que escuchen cosas como: "Nadie se atreve a someterme ni a quitarme el orgullo como rey de Egipto. Sé cómo hacer las cosas a mi manera".</w:t>
      </w:r>
    </w:p>
    <w:p>
      <w:pPr>
        <w:pStyle w:val="ListBullet"/>
        <w:spacing w:line="240" w:lineRule="auto"/>
        <w:ind w:left="720"/>
      </w:pPr>
      <w:r>
        <w:rPr>
          <w:lang w:val="es_ES" w:bidi="es_ES"/>
        </w:rPr>
      </w:r>
      <w:r>
        <w:rPr>
          <w:lang w:val="es_ES" w:bidi="es_ES"/>
        </w:rPr>
        <w:t>Continúen con la actuación.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8:1–15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b/>
          <w:lang w:val="es_ES" w:bidi="es_ES"/>
        </w:rPr>
        <w:t>Jehová</w:t>
      </w:r>
      <w:r>
        <w:rPr>
          <w:lang w:val="es_ES" w:bidi="es_ES"/>
        </w:rPr>
        <w:t xml:space="preserve"> le dijo a Moisés que fuera ante el Faraón nuevamente y le dijera que dejara ir a su pueblo, los </w:t>
      </w:r>
      <w:r>
        <w:rPr>
          <w:lang w:val="es_ES" w:bidi="es_ES"/>
        </w:rPr>
        <w:t>israelitas</w:t>
      </w:r>
      <w:r>
        <w:rPr>
          <w:lang w:val="es_ES" w:bidi="es_ES"/>
        </w:rPr>
        <w:t>, para que pudieran adorarlo o servirlo. Jehová es el nombre personal de</w:t>
      </w:r>
      <w:r>
        <w:rPr>
          <w:lang w:val="es_ES" w:bidi="es_ES"/>
        </w:rPr>
        <w:t xml:space="preserve"> Dio</w:t>
      </w:r>
      <w:r>
        <w:rPr>
          <w:lang w:val="es_ES" w:bidi="es_ES"/>
        </w:rPr>
        <w:t xml:space="preserve">s. Usen el mismo nombre para Yahweh que usaron en los pasajes anteriores, y recuerden que </w:t>
      </w:r>
      <w:r>
        <w:rPr>
          <w:lang w:val="es_ES" w:bidi="es_ES"/>
        </w:rPr>
        <w:t>Yahweh</w:t>
      </w:r>
      <w:r>
        <w:rPr>
          <w:lang w:val="es_ES" w:bidi="es_ES"/>
        </w:rPr>
        <w:t xml:space="preserve"> está en el Glosario Principal.</w:t>
      </w:r>
    </w:p>
    <w:p>
      <w:pPr/>
      <w:r>
        <w:rPr>
          <w:lang w:val="es_ES" w:bidi="es_ES"/>
        </w:rPr>
      </w:r>
      <w:r>
        <w:rPr>
          <w:lang w:val="es_ES" w:bidi="es_ES"/>
        </w:rPr>
        <w:t xml:space="preserve">Jehová le dijo a Moisés que fuera ante el </w:t>
      </w:r>
      <w:r>
        <w:rPr>
          <w:b/>
          <w:lang w:val="es_ES" w:bidi="es_ES"/>
        </w:rPr>
        <w:t>Faraón</w:t>
      </w:r>
      <w:r>
        <w:rPr>
          <w:lang w:val="es_ES" w:bidi="es_ES"/>
        </w:rPr>
        <w:t xml:space="preserve"> nuevamente y le dijera que dejara ir a su pueblo, los israelitas, para que pudieran adorarlo. El término Faraón se refiere al título de los </w:t>
      </w:r>
      <w:r>
        <w:rPr>
          <w:lang w:val="es_ES" w:bidi="es_ES"/>
        </w:rPr>
        <w:t>reyes</w:t>
      </w:r>
      <w:r>
        <w:rPr>
          <w:lang w:val="es_ES" w:bidi="es_ES"/>
        </w:rPr>
        <w:t xml:space="preserve"> de Egipto. Traduzcan Faraón de la misma manera que lo han hecho en los pasajes anteriores, y recuerden que el </w:t>
      </w:r>
      <w:r>
        <w:rPr>
          <w:lang w:val="es_ES" w:bidi="es_ES"/>
        </w:rPr>
        <w:t>Faraón</w:t>
      </w:r>
      <w:r>
        <w:rPr>
          <w:lang w:val="es_ES" w:bidi="es_ES"/>
        </w:rPr>
        <w:t xml:space="preserve"> está en el Glosario Principal.</w:t>
      </w:r>
    </w:p>
    <w:p>
      <w:pPr/>
      <w:r>
        <w:rPr>
          <w:lang w:val="es_ES" w:bidi="es_ES"/>
        </w:rPr>
      </w:r>
      <w:r>
        <w:rPr>
          <w:lang w:val="es_ES" w:bidi="es_ES"/>
        </w:rPr>
        <w:t xml:space="preserve">Jehová le dijo a Moisés que le dijera al Faraón: "Si te niegas a dejar ir a los israelitas, Jehová te enviará una </w:t>
      </w:r>
      <w:r>
        <w:rPr>
          <w:b/>
          <w:lang w:val="es_ES" w:bidi="es_ES"/>
        </w:rPr>
        <w:t>plaga</w:t>
      </w:r>
      <w:r>
        <w:rPr>
          <w:lang w:val="es_ES" w:bidi="es_ES"/>
        </w:rPr>
        <w:t xml:space="preserve"> de ranas sobre todo el país de Egipto". Las plagas no son enfermedades; son castigos duros o desastres en las personas o la naturaleza que causan muchos problemas a las personas.</w:t>
      </w:r>
    </w:p>
    <w:p>
      <w:pPr/>
      <w:r>
        <w:rPr>
          <w:lang w:val="es_ES" w:bidi="es_ES"/>
        </w:rPr>
      </w:r>
      <w:r>
        <w:rPr>
          <w:lang w:val="es_ES" w:bidi="es_ES"/>
        </w:rPr>
        <w:t xml:space="preserve">Deténganse aquí y conversen en grupo sobre cómo traducirán la palabra </w:t>
      </w:r>
      <w:r>
        <w:rPr>
          <w:b/>
          <w:lang w:val="es_ES" w:bidi="es_ES"/>
        </w:rPr>
        <w:t>plaga</w:t>
      </w:r>
      <w:r>
        <w:rPr>
          <w:lang w:val="es_ES" w:bidi="es_ES"/>
        </w:rPr>
        <w:t>. Pausen este audio aquí.</w:t>
      </w:r>
    </w:p>
    <w:p>
      <w:pPr/>
      <w:r>
        <w:rPr>
          <w:lang w:val="es_ES" w:bidi="es_ES"/>
        </w:rPr>
      </w:r>
      <w:r>
        <w:rPr>
          <w:lang w:val="es_ES" w:bidi="es_ES"/>
        </w:rPr>
        <w:t xml:space="preserve">"Las ranas se apartarán de ti, de tus casas y de tus </w:t>
      </w:r>
      <w:r>
        <w:rPr>
          <w:b/>
          <w:lang w:val="es_ES" w:bidi="es_ES"/>
        </w:rPr>
        <w:t>siervos</w:t>
      </w:r>
      <w:r>
        <w:rPr>
          <w:lang w:val="es_ES" w:bidi="es_ES"/>
        </w:rPr>
        <w:t xml:space="preserve"> y de tu pueblo; serán dejadas solo en el Nilo". Un siervo es alguien que vive en la misma casa que su </w:t>
      </w:r>
      <w:r>
        <w:rPr>
          <w:lang w:val="es_ES" w:bidi="es_ES"/>
        </w:rPr>
        <w:t>amo</w:t>
      </w:r>
      <w:r>
        <w:rPr>
          <w:lang w:val="es_ES" w:bidi="es_ES"/>
        </w:rPr>
        <w:t xml:space="preserve"> para servirle de alguna manera. Un siervo podía ser hombre o mujer. En este caso, estos siervos eran los siervos especiales del Faraón. Traduzcan siervos de la misma manera que lo han hecho en los pasajes anteriores, y recuerden que </w:t>
      </w:r>
      <w:r>
        <w:rPr>
          <w:lang w:val="es_ES" w:bidi="es_ES"/>
        </w:rPr>
        <w:t>siervos</w:t>
      </w:r>
      <w:r>
        <w:rPr>
          <w:lang w:val="es_ES" w:bidi="es_ES"/>
        </w:rPr>
        <w:t xml:space="preserve"> está en el Glosario Principal.</w:t>
      </w:r>
    </w:p>
    <w:p>
      <w:pPr/>
      <w:r>
        <w:rPr>
          <w:lang w:val="es_ES" w:bidi="es_ES"/>
        </w:rPr>
      </w:r>
      <w:r>
        <w:rPr>
          <w:lang w:val="es_ES" w:bidi="es_ES"/>
        </w:rPr>
        <w:t xml:space="preserve">Entonces, Aarón extendió su mano sobre los ríos de Egipto y las ranas cubrieron toda la tierra de Egipto. Pero los </w:t>
      </w:r>
      <w:r>
        <w:rPr>
          <w:b/>
          <w:lang w:val="es_ES" w:bidi="es_ES"/>
        </w:rPr>
        <w:t>magos</w:t>
      </w:r>
      <w:r>
        <w:rPr>
          <w:lang w:val="es_ES" w:bidi="es_ES"/>
        </w:rPr>
        <w:t xml:space="preserve"> de Egipto también hicieron que las ranas cubrieran toda la tierra de Egipto con sus poderes secretos o magia. Los magos son personas con poderes especiales para controlar partes de la naturaleza. Usaron poderes milagrosos u ocultos cuidadosamente para interpretar sueños y tratar algunas enfermedades. A lo largo de las Escrituras, Jehová muestra que tiene más poder que los magos y sus poderes mágicos. Traduzcan mago de la misma manera que lo han hecho en los pasajes anteriores y recuerden que </w:t>
      </w:r>
      <w:r>
        <w:rPr>
          <w:lang w:val="es_ES" w:bidi="es_ES"/>
        </w:rPr>
        <w:t>mago</w:t>
      </w:r>
      <w:r>
        <w:rPr>
          <w:lang w:val="es_ES" w:bidi="es_ES"/>
        </w:rPr>
        <w:t xml:space="preserve"> está en el Glosario Principal.</w:t>
      </w:r>
    </w:p>
    <w:p>
      <w:pPr/>
      <w:r>
        <w:rPr>
          <w:lang w:val="es_ES" w:bidi="es_ES"/>
        </w:rPr>
      </w:r>
      <w:r>
        <w:rPr>
          <w:lang w:val="es_ES" w:bidi="es_ES"/>
        </w:rPr>
        <w:t xml:space="preserve">Entonces el Faraón invitó a Moisés y a Aarón a su palacio y les rogó que oraran y le pidieran al </w:t>
      </w:r>
      <w:r>
        <w:rPr>
          <w:lang w:val="es_ES" w:bidi="es_ES"/>
        </w:rPr>
        <w:t>Señor</w:t>
      </w:r>
      <w:r>
        <w:rPr>
          <w:lang w:val="es_ES" w:bidi="es_ES"/>
        </w:rPr>
        <w:t xml:space="preserve"> que les quitara las ranas a él y a su pueblo. Entonces dejará que el pueblo de </w:t>
      </w:r>
      <w:r>
        <w:rPr>
          <w:lang w:val="es_ES" w:bidi="es_ES"/>
        </w:rPr>
        <w:t>Israel</w:t>
      </w:r>
      <w:r>
        <w:rPr>
          <w:lang w:val="es_ES" w:bidi="es_ES"/>
        </w:rPr>
        <w:t xml:space="preserve"> vaya a ofrecer </w:t>
      </w:r>
      <w:r>
        <w:rPr>
          <w:b/>
          <w:lang w:val="es_ES" w:bidi="es_ES"/>
        </w:rPr>
        <w:t>sacrificio</w:t>
      </w:r>
      <w:r>
        <w:rPr>
          <w:lang w:val="es_ES" w:bidi="es_ES"/>
        </w:rPr>
        <w:t xml:space="preserve"> a Jehová. Un sacrificio es algo que se ofrece a Dios para agradecerle o pedirle </w:t>
      </w:r>
      <w:r>
        <w:rPr>
          <w:lang w:val="es_ES" w:bidi="es_ES"/>
        </w:rPr>
        <w:t>perdón</w:t>
      </w:r>
      <w:r>
        <w:rPr>
          <w:lang w:val="es_ES" w:bidi="es_ES"/>
        </w:rPr>
        <w:t xml:space="preserve">. Traduzcan sacrificio de la misma manera que lo han hecho en los pasajes anteriores, y recuerden que el </w:t>
      </w:r>
      <w:r>
        <w:rPr>
          <w:lang w:val="es_ES" w:bidi="es_ES"/>
        </w:rPr>
        <w:t>sacrificio</w:t>
      </w:r>
      <w:r>
        <w:rPr>
          <w:lang w:val="es_ES" w:bidi="es_ES"/>
        </w:rPr>
        <w:t xml:space="preserve"> está en el Glosario Principal.</w:t>
      </w:r>
    </w:p>
    <w:p>
      <w:pPr/>
      <w:r>
        <w:rPr>
          <w:lang w:val="es_ES" w:bidi="es_ES"/>
        </w:rPr>
      </w:r>
      <w:r>
        <w:rPr>
          <w:lang w:val="es_ES" w:bidi="es_ES"/>
        </w:rPr>
        <w:t xml:space="preserve">Sin embargo, cuando el Faraón notó que había cierto alivio después de que todas las ranas fueron exterminadas, decidió </w:t>
      </w:r>
      <w:r>
        <w:rPr>
          <w:b/>
          <w:lang w:val="es_ES" w:bidi="es_ES"/>
        </w:rPr>
        <w:t>endurecer su corazón</w:t>
      </w:r>
      <w:r>
        <w:rPr>
          <w:lang w:val="es_ES" w:bidi="es_ES"/>
        </w:rPr>
        <w:t xml:space="preserve"> contra Dios, Moisés y su hermano Aarón, tal como Jehová el Señor le dijo anteriormente a Moisés que el Faraón haría. El corazón endurecido significa volverse muy terco. Traduzcan </w:t>
      </w:r>
      <w:r>
        <w:rPr>
          <w:lang w:val="es_ES" w:bidi="es_ES"/>
        </w:rPr>
        <w:t>corazón</w:t>
      </w:r>
      <w:r>
        <w:rPr>
          <w:lang w:val="es_ES" w:bidi="es_ES"/>
        </w:rPr>
        <w:t xml:space="preserve"> endurecido de la misma manera que en los pasajes anteriores.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les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Éxodo 8:16–19</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8:16–19 y guárdenlo en sus corazones.</w:t>
      </w:r>
    </w:p>
    <w:p>
      <w:pPr/>
      <w:r>
        <w:rPr>
          <w:lang w:val="es_ES" w:bidi="es_ES"/>
        </w:rPr>
      </w:r>
      <w:r>
        <w:rPr>
          <w:lang w:val="es_ES" w:bidi="es_ES"/>
        </w:rPr>
        <w:t>Escuchen una versión en audio de Éxodo 8:16–19 tres veces, en tres traducciones diferentes, si es posible.</w:t>
      </w:r>
    </w:p>
    <w:p>
      <w:pPr/>
      <w:r>
        <w:rPr>
          <w:lang w:val="es_ES" w:bidi="es_ES"/>
        </w:rPr>
      </w:r>
      <w:r>
        <w:rPr>
          <w:lang w:val="es_ES" w:bidi="es_ES"/>
        </w:rPr>
        <w:t>Pausen este audio aquí.</w:t>
      </w:r>
    </w:p>
    <w:p>
      <w:pPr/>
      <w:r>
        <w:rPr>
          <w:lang w:val="es_ES" w:bidi="es_ES"/>
        </w:rPr>
      </w:r>
      <w:r>
        <w:rPr>
          <w:lang w:val="es_ES" w:bidi="es_ES"/>
        </w:rPr>
        <w:t>Luego, en grupo, conversen sobre las siguientes preguntas:</w:t>
      </w:r>
    </w:p>
    <w:p>
      <w:pPr/>
      <w:r>
        <w:rPr>
          <w:lang w:val="es_ES" w:bidi="es_ES"/>
        </w:rPr>
      </w:r>
      <w:r>
        <w:rPr>
          <w:lang w:val="es_ES" w:bidi="es_ES"/>
        </w:rPr>
        <w:t>¿Qué les gusta de este pasaje?</w:t>
      </w:r>
    </w:p>
    <w:p>
      <w:pPr/>
      <w:r>
        <w:rPr>
          <w:lang w:val="es_ES" w:bidi="es_ES"/>
        </w:rPr>
      </w:r>
      <w:r>
        <w:rPr>
          <w:lang w:val="es_ES" w:bidi="es_ES"/>
        </w:rPr>
        <w:t>Pausen este audio aquí.</w:t>
      </w:r>
    </w:p>
    <w:p>
      <w:pPr/>
      <w:r>
        <w:rPr>
          <w:lang w:val="es_ES" w:bidi="es_ES"/>
        </w:rPr>
      </w:r>
      <w:r>
        <w:rPr>
          <w:lang w:val="es_ES" w:bidi="es_ES"/>
        </w:rPr>
        <w:t>¿Qué es lo que no les gusta o no entienden de este texto?</w:t>
      </w:r>
    </w:p>
    <w:p>
      <w:pPr/>
      <w:r>
        <w:rPr>
          <w:lang w:val="es_ES" w:bidi="es_ES"/>
        </w:rPr>
      </w:r>
      <w:r>
        <w:rPr>
          <w:lang w:val="es_ES" w:bidi="es_ES"/>
        </w:rPr>
        <w:t>Pausen este audio aquí.</w:t>
      </w:r>
    </w:p>
    <w:p>
      <w:pPr/>
      <w:r>
        <w:rPr>
          <w:lang w:val="es_ES" w:bidi="es_ES"/>
        </w:rPr>
      </w:r>
      <w:r>
        <w:rPr>
          <w:lang w:val="es_ES" w:bidi="es_ES"/>
        </w:rPr>
        <w:t>¿Qué nos dice este texto acerca de Dios?</w:t>
      </w:r>
    </w:p>
    <w:p>
      <w:pPr/>
      <w:r>
        <w:rPr>
          <w:lang w:val="es_ES" w:bidi="es_ES"/>
        </w:rPr>
      </w:r>
      <w:r>
        <w:rPr>
          <w:lang w:val="es_ES" w:bidi="es_ES"/>
        </w:rPr>
        <w:t>Pausen este audio aquí.</w:t>
      </w:r>
    </w:p>
    <w:p>
      <w:pPr/>
      <w:r>
        <w:rPr>
          <w:lang w:val="es_ES" w:bidi="es_ES"/>
        </w:rPr>
      </w:r>
      <w:r>
        <w:rPr>
          <w:lang w:val="es_ES" w:bidi="es_ES"/>
        </w:rPr>
        <w:t>¿Qué nos dice este texto acerca de las personas?</w:t>
      </w:r>
    </w:p>
    <w:p>
      <w:pPr/>
      <w:r>
        <w:rPr>
          <w:lang w:val="es_ES" w:bidi="es_ES"/>
        </w:rPr>
      </w:r>
      <w:r>
        <w:rPr>
          <w:lang w:val="es_ES" w:bidi="es_ES"/>
        </w:rPr>
        <w:t>Pausen este audio aquí.</w:t>
      </w:r>
    </w:p>
    <w:p>
      <w:pPr/>
      <w:r>
        <w:rPr>
          <w:lang w:val="es_ES" w:bidi="es_ES"/>
        </w:rPr>
      </w:r>
      <w:r>
        <w:rPr>
          <w:lang w:val="es_ES" w:bidi="es_ES"/>
        </w:rPr>
        <w:t>¿Cómo afecta este pasaje a nuestra vida diaria?</w:t>
      </w:r>
    </w:p>
    <w:p>
      <w:pPr/>
      <w:r>
        <w:rPr>
          <w:lang w:val="es_ES" w:bidi="es_ES"/>
        </w:rPr>
      </w:r>
      <w:r>
        <w:rPr>
          <w:lang w:val="es_ES" w:bidi="es_ES"/>
        </w:rPr>
        <w:t>Pausen este audio aquí.</w:t>
      </w:r>
    </w:p>
    <w:p>
      <w:pPr/>
      <w:r>
        <w:rPr>
          <w:lang w:val="es_ES" w:bidi="es_ES"/>
        </w:rPr>
      </w:r>
      <w:r>
        <w:rPr>
          <w:lang w:val="es_ES" w:bidi="es_ES"/>
        </w:rPr>
        <w:t>¿A quién conocen que necesite escuchar este pasaje?</w:t>
      </w:r>
    </w:p>
    <w:p>
      <w:pPr/>
      <w:r>
        <w:rPr>
          <w:lang w:val="es_ES" w:bidi="es_ES"/>
        </w:rPr>
      </w:r>
      <w:r>
        <w:rPr>
          <w:lang w:val="es_ES" w:bidi="es_ES"/>
        </w:rPr>
        <w:t>Pausen este audio aquí.</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8:16–19 en la traducción que sea más fácil de entender.</w:t>
      </w:r>
    </w:p>
    <w:p>
      <w:pPr/>
      <w:r>
        <w:rPr>
          <w:lang w:val="es_ES" w:bidi="es_ES"/>
        </w:rPr>
      </w:r>
      <w:r>
        <w:rPr>
          <w:lang w:val="es_ES" w:bidi="es_ES"/>
        </w:rPr>
        <w:t>En el último pasaje, Jehová expuso a Egipto a ranas en toda su tierra. Moisés oró y las ranas murieron, pero el Faraón nuevamente endureció su corazón y no permitió que los israelitas se marcharan. Por lo tanto, después de algún tiempo, Jehová le ordenó a Moisés que le dijera a su hermano Aarón que usara la vara que estaba sosteniendo y golpeara el polvo del suelo. El polvo es la tierra suelta de la superficie del suelo. Todo este polvo en la tierra de Egipto se convertiría en mosquitos. No sabemos qué tipo de insecto eran esos mosquitos. Posiblemente podrían ser algunos insectos voladores que pican, como jejenes, piojos o tal vez mosquitos que pican a las personas y a los animales en todo Egipto. Tradicionalmente, en español, este término se traduce como "piojo", pero no tenemos forma de saber exactamente qué insecto es. No sabemos el número exacto de tales insectos en ese momento. Moisés y Aarón hicieron exactamente lo que Jehová les dijo. Todo el polvo en Egipto se convirtió en estos mosquitos.</w:t>
      </w:r>
    </w:p>
    <w:p>
      <w:pPr/>
      <w:r>
        <w:rPr>
          <w:lang w:val="es_ES" w:bidi="es_ES"/>
        </w:rPr>
      </w:r>
      <w:r>
        <w:rPr>
          <w:lang w:val="es_ES" w:bidi="es_ES"/>
        </w:rPr>
        <w:t xml:space="preserve">Deténganse aquí y muestren la imagen de una </w:t>
      </w:r>
      <w:r>
        <w:rPr>
          <w:lang w:val="es_ES" w:bidi="es_ES"/>
        </w:rPr>
        <w:t>vara</w:t>
      </w:r>
      <w:r>
        <w:rPr>
          <w:lang w:val="es_ES" w:bidi="es_ES"/>
        </w:rPr>
        <w:t xml:space="preserve"> y de </w:t>
      </w:r>
      <w:r>
        <w:rPr>
          <w:lang w:val="es_ES" w:bidi="es_ES"/>
        </w:rPr>
        <w:t>mosquitos</w:t>
      </w:r>
      <w:r>
        <w:rPr>
          <w:lang w:val="es_ES" w:bidi="es_ES"/>
        </w:rPr>
        <w:t>. Detengan el audio aquí.</w:t>
      </w:r>
    </w:p>
    <w:p>
      <w:pPr/>
      <w:r>
        <w:rPr>
          <w:lang w:val="es_ES" w:bidi="es_ES"/>
        </w:rPr>
      </w:r>
      <w:r>
        <w:rPr>
          <w:lang w:val="es_ES" w:bidi="es_ES"/>
        </w:rPr>
        <w:t>Deténganse aquí y conversen sobre esta pregunta en grupo: En su cultura, discutan sobre situaciones en las que algunas abejas o insectos invaden su comunidad y comienzan a picar a personas, o animales, o a destruir tierras de cultivo. Pausen este audio aquí.</w:t>
      </w:r>
    </w:p>
    <w:p>
      <w:pPr/>
      <w:r>
        <w:rPr>
          <w:lang w:val="es_ES" w:bidi="es_ES"/>
        </w:rPr>
      </w:r>
      <w:r>
        <w:rPr>
          <w:lang w:val="es_ES" w:bidi="es_ES"/>
        </w:rPr>
        <w:t>Los magos intentaron usar su poder secreto para producir mosquitos, pero esta vez no pudieron. Tal vez los magos también intentaron golpear el polvo con su vara como lo hizo Aarón, o tal vez intentaron entonar algunos cánticos secretos para producir mosquitos. Lo que sea que hicieran, nada de esto funcionó. Los mosquitos estaban sobre todas las personas y los animales, causando mucha destrucción y problemas en la tierra de Egipto. Los magos pudieron haber estado con el Faraón todo el tiempo, o pudieron ir con él en ese momento. En cualquier caso, los magos le dijeron al Faraón: "¡Este debe ser el dedo de Dios!" Los magos confesaron al Faraón que creían que solo el poder de Dios podía haber producido esas mosquitos.</w:t>
      </w:r>
    </w:p>
    <w:p>
      <w:pPr/>
      <w:r>
        <w:rPr>
          <w:lang w:val="es_ES" w:bidi="es_ES"/>
        </w:rPr>
      </w:r>
      <w:r>
        <w:rPr>
          <w:lang w:val="es_ES" w:bidi="es_ES"/>
        </w:rPr>
        <w:t>Los magos no estaban diciendo que creían en Jehová, pero los magos sabían que un dios de algún tipo había traído esta plaga. Pero el corazón del Faraón se endureció más o se volvió más obstinado, y no escuchó a Jehová. Esto es lo que Jehová les había dicho a Moisés y a su hermano Aarón que Faraón haría.</w:t>
      </w:r>
    </w:p>
    <w:p>
      <w:pPr/>
      <w:r>
        <w:rPr>
          <w:lang w:val="es_ES" w:bidi="es_ES"/>
        </w:rPr>
      </w:r>
      <w:r>
        <w:rPr>
          <w:lang w:val="es_ES" w:bidi="es_ES"/>
        </w:rPr>
        <w:t>Deténganse aquí y cuenten una historia en grupo sobre momentos en los que hayan visto a diferentes poderes espirituales enfrentarse entre sí. ¿Qué sucedió? ¿Cómo respondieron las personas a esto?</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8:16–19 en la traducción que sea más fácil de entender.</w:t>
      </w:r>
    </w:p>
    <w:p>
      <w:pPr/>
      <w:r>
        <w:rPr>
          <w:lang w:val="es_ES" w:bidi="es_ES"/>
        </w:rPr>
      </w:r>
      <w:r>
        <w:rPr>
          <w:lang w:val="es_ES" w:bidi="es_ES"/>
        </w:rPr>
        <w:t>En este paso, el grupo definirá las escenas, personajes y el contexto de este pasaje. Entonces el grupo visualizará este pasaje.</w:t>
      </w:r>
    </w:p>
    <w:p>
      <w:pPr/>
      <w:r>
        <w:rPr>
          <w:lang w:val="es_ES" w:bidi="es_ES"/>
        </w:rPr>
      </w:r>
      <w:r>
        <w:rPr>
          <w:lang w:val="es_ES" w:bidi="es_ES"/>
        </w:rPr>
        <w:t>Este pasaje tiene dos escenas.</w:t>
      </w:r>
    </w:p>
    <w:p>
      <w:pPr/>
      <w:r>
        <w:rPr>
          <w:lang w:val="es_ES" w:bidi="es_ES"/>
        </w:rPr>
      </w:r>
      <w:r>
        <w:rPr>
          <w:b/>
          <w:lang w:val="es_ES" w:bidi="es_ES"/>
        </w:rPr>
        <w:t>En la primera escena:</w:t>
      </w:r>
      <w:r>
        <w:rPr>
          <w:lang w:val="es_ES" w:bidi="es_ES"/>
        </w:rPr>
        <w:t xml:space="preserve"> Algún tiempo después, Jehová le ordenó a Moisés que le dijera a su hermano Aarón que usara la vara que tenía en la mano y golpeara el polvo del suelo, y el polvo de todo Egipto se convirtió en mosquitos.</w:t>
      </w:r>
    </w:p>
    <w:p>
      <w:pPr/>
      <w:r>
        <w:rPr>
          <w:lang w:val="es_ES" w:bidi="es_ES"/>
        </w:rPr>
      </w:r>
      <w:r>
        <w:rPr>
          <w:b/>
          <w:lang w:val="es_ES" w:bidi="es_ES"/>
        </w:rPr>
        <w:t>En la segunda escena:</w:t>
      </w:r>
      <w:r>
        <w:rPr>
          <w:lang w:val="es_ES" w:bidi="es_ES"/>
        </w:rPr>
        <w:t xml:space="preserve"> Los magos egipcios, mediante sus artes secretas, también golpean el polvo para que se convierta en mosquitos, pero fracasan en sus esfuerzos por producir también mosquitos. Los magos dicen que este es el "dedo de Dios". El Faraón endureció su corazón y no escuchó, tal como Jehová había dicho que sucedería.</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Moisés y su hermano Aarón</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Los magos</w:t>
      </w:r>
    </w:p>
    <w:p>
      <w:pPr/>
      <w:r>
        <w:rPr>
          <w:lang w:val="es_ES" w:bidi="es_ES"/>
        </w:rPr>
      </w:r>
      <w:r>
        <w:rPr>
          <w:lang w:val="es_ES" w:bidi="es_ES"/>
        </w:rPr>
        <w:t>Como grupo, presten atención a estas partes de la ambientación del pasaje:</w:t>
      </w:r>
    </w:p>
    <w:p>
      <w:pPr/>
      <w:r>
        <w:rPr>
          <w:lang w:val="es_ES" w:bidi="es_ES"/>
        </w:rPr>
      </w:r>
      <w:r>
        <w:rPr>
          <w:lang w:val="es_ES" w:bidi="es_ES"/>
        </w:rPr>
        <w:t>En la primera escena, Jehová le ordenó a Moisés que le dijera a su hermano Aarón que usara la vara que estaba sosteniendo y que golpeara el polvo del suelo. Recuerden que el polvo del suelo es la capa superficial de tierra suelta, o tierra suelta, en la parte superior del suelo. Jehová prometió a Moisés y a Aarón que el polvo en todo Egipto se convertiría en mosquitos, o pequeños insectos picadores. Moisés y Aarón hicieron exactamente lo que Jehová les dijo y todas las personas y animales en Egipto quedaron cubiertos de mosquitos.</w:t>
      </w:r>
    </w:p>
    <w:p>
      <w:pPr/>
      <w:r>
        <w:rPr>
          <w:lang w:val="es_ES" w:bidi="es_ES"/>
        </w:rPr>
      </w:r>
      <w:r>
        <w:rPr>
          <w:lang w:val="es_ES" w:bidi="es_ES"/>
        </w:rPr>
        <w:t>En la segunda escena, los magos egipcios querían usar su poder secreto para hacer que aparecieran mosquitos. Pero esta vez es diferente. Los magos probablemente también golpearon el polvo o entonaron sus cánticos secretos, pero no funcionó. No pudieron producir los mosquitos. Es posible que los magos ya hayan estado con el Faraón, o que hayan venido ante él en ese momento. Los magos dijeron: "Este es el dedo de Dios". El "dedo de Dios" es una expresión especial que significa "el poder de Dios". Usaron el dedo de una mano para representar toda la mano. La mano de Dios mostraba el poder de Dios. Los magos decían que solo un dios podía producir mosquitos de esta manera. Pero el Faraón se mantuvo muy obstinado. Moisés nos recuerda que Jehová ya le había dicho a Moisés y a Aarón que el Faraón permanecería obstinado.</w:t>
      </w:r>
    </w:p>
    <w:p>
      <w:pPr/>
      <w:r>
        <w:rPr>
          <w:lang w:val="es_ES" w:bidi="es_ES"/>
        </w:rPr>
      </w:r>
      <w:r>
        <w:rPr>
          <w:lang w:val="es_ES" w:bidi="es_ES"/>
        </w:rPr>
        <w:t>Deténganse aquí y conversen sobre lo siguiente: ¿Cómo ustedes se refieren al gran poder de Dios? Cuenten una historia sobre un momento en el que solo Dios podría haber hecho algo. ¿Cómo describen el poder de Dios en esta historia? Escuchen cuidadosamente las palabras o frases que usan para describir lo poderoso que es Dios. Pausen este audio aquí.</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8:16–19 en la traducción que sea más fácil de entender.</w:t>
      </w:r>
    </w:p>
    <w:p>
      <w:pPr/>
      <w:r>
        <w:rPr>
          <w:lang w:val="es_ES" w:bidi="es_ES"/>
        </w:rPr>
      </w:r>
      <w:r>
        <w:rPr>
          <w:lang w:val="es_ES" w:bidi="es_ES"/>
        </w:rPr>
        <w:t>En este paso, el equipo dramatizará el pasaje.</w:t>
      </w:r>
    </w:p>
    <w:p>
      <w:pPr/>
      <w:r>
        <w:rPr>
          <w:lang w:val="es_ES" w:bidi="es_ES"/>
        </w:rPr>
      </w:r>
      <w:r>
        <w:rPr>
          <w:lang w:val="es_ES" w:bidi="es_ES"/>
        </w:rPr>
        <w:t>Este pasaje tiene dos escenas.</w:t>
      </w:r>
    </w:p>
    <w:p>
      <w:pPr/>
      <w:r>
        <w:rPr>
          <w:lang w:val="es_ES" w:bidi="es_ES"/>
        </w:rPr>
      </w:r>
      <w:r>
        <w:rPr>
          <w:b/>
          <w:lang w:val="es_ES" w:bidi="es_ES"/>
        </w:rPr>
        <w:t>En la primera escena:</w:t>
      </w:r>
      <w:r>
        <w:rPr>
          <w:lang w:val="es_ES" w:bidi="es_ES"/>
        </w:rPr>
        <w:t xml:space="preserve"> Jehová le ordenó a Moisés que le dijera a su hermano Aarón que usara la vara que tenía en la mano y golpeara el polvo en el suelo y el polvo en todo Egipto se convirtió en mosquitos.</w:t>
      </w:r>
    </w:p>
    <w:p>
      <w:pPr/>
      <w:r>
        <w:rPr>
          <w:lang w:val="es_ES" w:bidi="es_ES"/>
        </w:rPr>
      </w:r>
      <w:r>
        <w:rPr>
          <w:b/>
          <w:lang w:val="es_ES" w:bidi="es_ES"/>
        </w:rPr>
        <w:t>En la segunda escena:</w:t>
      </w:r>
      <w:r>
        <w:rPr>
          <w:lang w:val="es_ES" w:bidi="es_ES"/>
        </w:rPr>
        <w:t xml:space="preserve"> Los magos egipcios, mediante sus artes secretas, también golpean el polvo para producir mosquitos, pero fracasan en su intento de hacer que aparezcan mosquitos. Los magos dicen que este es el "dedo de Dios". El Faraón endureció su corazón y no escuchó, tal como Jehová había dicho que sucedería.</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Moisés y su hermano Aarón</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Los magos</w:t>
      </w:r>
    </w:p>
    <w:p>
      <w:pPr/>
      <w:r>
        <w:rPr>
          <w:lang w:val="es_ES" w:bidi="es_ES"/>
        </w:rPr>
      </w:r>
      <w:r>
        <w:rPr>
          <w:lang w:val="es_ES" w:bidi="es_ES"/>
        </w:rPr>
        <w:t>Presten atención al diálogo, la fluidez, la trama y la cronología de la historia. Asegúrense de no omitir la actuación de las partes difíciles o importantes de la historia. Ayúdense unos a otros a recordar cada parte de la historia. Detengan este audio aquí y dramatizen el texto.</w:t>
      </w:r>
    </w:p>
    <w:p>
      <w:pPr/>
      <w:r>
        <w:rPr>
          <w:lang w:val="es_ES" w:bidi="es_ES"/>
        </w:rPr>
      </w:r>
      <w:r>
        <w:rPr>
          <w:lang w:val="es_ES" w:bidi="es_ES"/>
        </w:rPr>
        <w:t>El grupo debe interpretar este pasaje por segunda vez. En algunos puntos de la obra, detengan la actuación y pregunten a la persona que está interpretando el personaje, "¿Qué está sintiendo o pensando?" La persona que interpreta al personaje debe responder qué estaría sintiendo o pensando si fuera ese personaje. Luego, reinicien la actuación. 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En la primera escena, Jehová le ordenó a Moisés que le dijera a su hermano Aarón que usara la vara que estaba sosteniendo y golpeara el polvo en el suelo y el polvo de todo Egipto se convertiría en mosquitos. Entonces Moisés y Aarón hicieron exactamente lo que Jehová les dijo. Y de repente los mosquitos vinieron sobre las personas y los animales.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la persona que interpreta a Moisés: "¿Qué estás sintiendo o pensando?" Es posible que escuchen cosas como: "El Faraón parece ser alguien que da por sentado las órdenes de Dios". Tal vez el Faraón necesite que se le enseñe una lección de vida para respetar a Dios cada vez que dé una instrucción".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la persona que interpreta al Faraón: "¿Qué estás sintiendo o pensando?" Es posible que escuchen cosas como: "Yo también soy un hombre de poder y autoridad en todo Egipto, y nadie da instrucciones sin notificarme. Mis instrucciones deben obedecerse primero".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segunda escena, cuando los magos intentaron producir mosquitos por sus poderes secretos, dijeron: "Faraón, esto debe ser el dedo de Dios". Pero el corazón del Faraón se endureció más y no escuchó a Jehová, tal como Jehová le había dicho a Moisés y a su hermano Aarón que sucedería.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la persona que interpreta a Moisés: "¿Qué estás sintiendo o pensando?" Es posible que escuchen cosas como: "Creo que el Faraón a esta altura ya debería haber aprendido su lección y haberse humillado ante Dios. " ¡Pero todavía está poniendo a prueba la paciencia de Dios! ¿Cuándo terminará esto?"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la persona que interpreta a los magos: "¿Qué estás sintiendo o pensando?" Es posible que escuchen cosas como: "Hemos visto el poder de Dios obrando con mucha más fuerza que nuestro poder. Pensamos que es hora de rendirnos ante Dios y también notificar al Faraón que es hora de que todas las autoridades de Egipto simplemente se rindan ante Dios".</w:t>
      </w:r>
    </w:p>
    <w:p>
      <w:pPr>
        <w:pStyle w:val="ListBullet"/>
        <w:spacing w:line="240" w:lineRule="auto"/>
        <w:ind w:left="720"/>
      </w:pPr>
      <w:r>
        <w:rPr>
          <w:lang w:val="es_ES" w:bidi="es_ES"/>
        </w:rPr>
      </w:r>
      <w:r>
        <w:rPr>
          <w:lang w:val="es_ES" w:bidi="es_ES"/>
        </w:rPr>
        <w:t>Continúen con la actuación.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8:16–19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b/>
          <w:lang w:val="es_ES" w:bidi="es_ES"/>
        </w:rPr>
        <w:t>Jehová</w:t>
      </w:r>
      <w:r>
        <w:rPr>
          <w:lang w:val="es_ES" w:bidi="es_ES"/>
        </w:rPr>
        <w:t xml:space="preserve"> le ordenó a Moisés que le dijera a su hermano Aarón que usara la vara que estaba sosteniendo y golpeara el polvo del suelo, y el polvo de todo Egipto se convertiría en mosquitos. Jehová es el nombre personal de</w:t>
      </w:r>
      <w:r>
        <w:rPr>
          <w:lang w:val="es_ES" w:bidi="es_ES"/>
        </w:rPr>
        <w:t xml:space="preserve"> Dio</w:t>
      </w:r>
      <w:r>
        <w:rPr>
          <w:lang w:val="es_ES" w:bidi="es_ES"/>
        </w:rPr>
        <w:t xml:space="preserve">s. Usen el mismo nombre para Jehová que usaron en los pasajes anteriores, y recuerden que </w:t>
      </w:r>
      <w:r>
        <w:rPr>
          <w:lang w:val="es_ES" w:bidi="es_ES"/>
        </w:rPr>
        <w:t>Jehová</w:t>
      </w:r>
      <w:r>
        <w:rPr>
          <w:lang w:val="es_ES" w:bidi="es_ES"/>
        </w:rPr>
        <w:t xml:space="preserve"> está en el Glosario Principal.</w:t>
      </w:r>
    </w:p>
    <w:p>
      <w:pPr/>
      <w:r>
        <w:rPr>
          <w:lang w:val="es_ES" w:bidi="es_ES"/>
        </w:rPr>
      </w:r>
      <w:r>
        <w:rPr>
          <w:lang w:val="es_ES" w:bidi="es_ES"/>
        </w:rPr>
        <w:t xml:space="preserve">Entonces, los magos vieron </w:t>
      </w:r>
      <w:r>
        <w:rPr>
          <w:b/>
          <w:lang w:val="es_ES" w:bidi="es_ES"/>
        </w:rPr>
        <w:t>mosqui</w:t>
      </w:r>
      <w:r>
        <w:rPr>
          <w:lang w:val="es_ES" w:bidi="es_ES"/>
        </w:rPr>
        <w:t>tos lastimando a las personas y a los animales, el término mosquitos se refiere a un pequeño insecto o piojos que sirven como juicio de Dios contra el Faraón en la tierra de Egipto. ¿Cómo describirían a un insecto muy pequeño que puede dañar tanto a las personas como a los animales, como abejas, piojos y mosquitos?</w:t>
      </w:r>
    </w:p>
    <w:p>
      <w:pPr/>
      <w:r>
        <w:rPr>
          <w:lang w:val="es_ES" w:bidi="es_ES"/>
        </w:rPr>
      </w:r>
      <w:r>
        <w:rPr>
          <w:lang w:val="es_ES" w:bidi="es_ES"/>
        </w:rPr>
        <w:t xml:space="preserve">Entonces los </w:t>
      </w:r>
      <w:r>
        <w:rPr>
          <w:b/>
          <w:lang w:val="es_ES" w:bidi="es_ES"/>
        </w:rPr>
        <w:t>magos</w:t>
      </w:r>
      <w:r>
        <w:rPr>
          <w:lang w:val="es_ES" w:bidi="es_ES"/>
        </w:rPr>
        <w:t xml:space="preserve"> también hicieron el intento y golpearon el polvo del suelo para que se convirtiera en mosquitos, pero esta vez fallaron. Los magos son personas con poderes especiales para controlar partes de la naturaleza. Usaban poderes milagrosos u ocultos cuidadosamente para interpretar sueños y tratar algunas enfermedades. A lo largo de las Escrituras, Jehová muestra que tiene más poder que los magos y sus poderes mágicos. Traduzcan mago de la misma manera que lo han hecho en los pasajes anteriores y recuerden que </w:t>
      </w:r>
      <w:r>
        <w:rPr>
          <w:lang w:val="es_ES" w:bidi="es_ES"/>
        </w:rPr>
        <w:t>mago</w:t>
      </w:r>
      <w:r>
        <w:rPr>
          <w:lang w:val="es_ES" w:bidi="es_ES"/>
        </w:rPr>
        <w:t xml:space="preserve"> está en el Glosario Principal.</w:t>
      </w:r>
    </w:p>
    <w:p>
      <w:pPr/>
      <w:r>
        <w:rPr>
          <w:lang w:val="es_ES" w:bidi="es_ES"/>
        </w:rPr>
      </w:r>
      <w:r>
        <w:rPr>
          <w:lang w:val="es_ES" w:bidi="es_ES"/>
        </w:rPr>
        <w:t xml:space="preserve">Los magos llamaron al </w:t>
      </w:r>
      <w:r>
        <w:rPr>
          <w:b/>
          <w:lang w:val="es_ES" w:bidi="es_ES"/>
        </w:rPr>
        <w:t>Faraón</w:t>
      </w:r>
      <w:r>
        <w:rPr>
          <w:lang w:val="es_ES" w:bidi="es_ES"/>
        </w:rPr>
        <w:t xml:space="preserve"> y le dijeron: "Faraón, este debe ser el dedo de Dios". Faraón es el título que recibían los </w:t>
      </w:r>
      <w:r>
        <w:rPr>
          <w:lang w:val="es_ES" w:bidi="es_ES"/>
        </w:rPr>
        <w:t>reyes</w:t>
      </w:r>
      <w:r>
        <w:rPr>
          <w:lang w:val="es_ES" w:bidi="es_ES"/>
        </w:rPr>
        <w:t xml:space="preserve"> de Egipto. Traduzcan al Faraón de la misma manera que lo han hecho en los pasajes anteriores, y recuerden que </w:t>
      </w:r>
      <w:r>
        <w:rPr>
          <w:lang w:val="es_ES" w:bidi="es_ES"/>
        </w:rPr>
        <w:t>Faraón</w:t>
      </w:r>
      <w:r>
        <w:rPr>
          <w:lang w:val="es_ES" w:bidi="es_ES"/>
        </w:rPr>
        <w:t xml:space="preserve"> está en el Glosario Principal.</w:t>
      </w:r>
    </w:p>
    <w:p>
      <w:pPr/>
      <w:r>
        <w:rPr>
          <w:lang w:val="es_ES" w:bidi="es_ES"/>
        </w:rPr>
      </w:r>
      <w:r>
        <w:rPr>
          <w:lang w:val="es_ES" w:bidi="es_ES"/>
        </w:rPr>
        <w:t xml:space="preserve">Pero el corazón del Faraón se endureció más y no escuchó a Jehová. Jehová le había advertido a Moisés y a su hermano Aarón que el Faraón no los escucharía. Tener un corazón endurecido significa ser muy obstinado. Traduzcan </w:t>
      </w:r>
      <w:r>
        <w:rPr>
          <w:lang w:val="es_ES" w:bidi="es_ES"/>
        </w:rPr>
        <w:t>corazón</w:t>
      </w:r>
      <w:r>
        <w:rPr>
          <w:lang w:val="es_ES" w:bidi="es_ES"/>
        </w:rPr>
        <w:t xml:space="preserve"> endurecido de la misma manera que en los pasajes anteriores.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les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Éxodo 8:20–32</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8:20–32 y guárdenlo en sus corazones.</w:t>
      </w:r>
    </w:p>
    <w:p>
      <w:pPr/>
      <w:r>
        <w:rPr>
          <w:lang w:val="es_ES" w:bidi="es_ES"/>
        </w:rPr>
      </w:r>
      <w:r>
        <w:rPr>
          <w:lang w:val="es_ES" w:bidi="es_ES"/>
        </w:rPr>
        <w:t>Escuchen una versión en audio de Éxodo 8:20–32 tres veces, en tres traducciones diferentes, si es posible.</w:t>
      </w:r>
    </w:p>
    <w:p>
      <w:pPr/>
      <w:r>
        <w:rPr>
          <w:lang w:val="es_ES" w:bidi="es_ES"/>
        </w:rPr>
      </w:r>
      <w:r>
        <w:rPr>
          <w:lang w:val="es_ES" w:bidi="es_ES"/>
        </w:rPr>
        <w:t>Pausen este audio aquí.</w:t>
      </w:r>
    </w:p>
    <w:p>
      <w:pPr/>
      <w:r>
        <w:rPr>
          <w:lang w:val="es_ES" w:bidi="es_ES"/>
        </w:rPr>
      </w:r>
      <w:r>
        <w:rPr>
          <w:lang w:val="es_ES" w:bidi="es_ES"/>
        </w:rPr>
        <w:t>Ahora, como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texto? Pausen este audio aquí.</w:t>
      </w:r>
    </w:p>
    <w:p>
      <w:pPr>
        <w:pStyle w:val="ListBullet"/>
        <w:spacing w:line="240" w:lineRule="auto"/>
        <w:ind w:left="720"/>
      </w:pPr>
      <w:r>
        <w:rPr>
          <w:lang w:val="es_ES" w:bidi="es_ES"/>
        </w:rPr>
      </w:r>
      <w:r>
        <w:rPr>
          <w:lang w:val="es_ES" w:bidi="es_ES"/>
        </w:rPr>
        <w:t>¿Qué nos dice este texto acerca de Dios? Pausen este audio aquí.</w:t>
      </w:r>
    </w:p>
    <w:p>
      <w:pPr>
        <w:pStyle w:val="ListBullet"/>
        <w:spacing w:line="240" w:lineRule="auto"/>
        <w:ind w:left="720"/>
      </w:pPr>
      <w:r>
        <w:rPr>
          <w:lang w:val="es_ES" w:bidi="es_ES"/>
        </w:rPr>
      </w:r>
      <w:r>
        <w:rPr>
          <w:lang w:val="es_ES" w:bidi="es_ES"/>
        </w:rPr>
        <w:t>¿Qué nos dice este texto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8:20–32 en la traducción que sea más fácil de entender.</w:t>
      </w:r>
    </w:p>
    <w:p>
      <w:pPr/>
      <w:r>
        <w:rPr>
          <w:lang w:val="es_ES" w:bidi="es_ES"/>
        </w:rPr>
      </w:r>
      <w:r>
        <w:rPr>
          <w:lang w:val="es_ES" w:bidi="es_ES"/>
        </w:rPr>
        <w:t>En el último pasaje, Jehová azotó al pueblo de Egipto con mosquitos. Ahora en este pasaje, Jehová le dice a Moisés que se encuentre con el Faraón en el río por la mañana, al igual que lo hizo anteriormente cuando el agua se convirtió en sangre. Jehová le dice a Moisés que pida nuevamente que el Faraón deje que el pueblo de Jehová vaya a adorarlo. Si el Faraón no lo hace, Jehová le advierte al Faraón que él enviará un enjambre de moscas para cubrir todas las partes en Egipto, incluso el suelo. Las moscas probablemente eran algún tipo de insecto volador que picaba. Este gran número de moscas entraría en los hogares de los egipcios y arruinarían toda la tierra de Egipto. Moisés también le dijo al Faraón que la tierra donde los israelitas vivían en Gosén estaría libre de este enjambre de moscas. La tierra de Gosén es el área en Egipto donde vivían los israelitas. Cuando Jehová dijo que Gosén estaría libre de los enjambres de moscas, Jehová estaba mostrando cuán poderoso es sobre la naturaleza. Jehová puede decidir a quién molestan las moscas, y a quién dejan en paz las moscas. Jehová dice que al día siguiente, esta señal sucederá. Y Jehová hizo que sucediera.</w:t>
      </w:r>
    </w:p>
    <w:p>
      <w:pPr/>
      <w:r>
        <w:rPr>
          <w:lang w:val="es_ES" w:bidi="es_ES"/>
        </w:rPr>
      </w:r>
      <w:r>
        <w:rPr>
          <w:lang w:val="es_ES" w:bidi="es_ES"/>
        </w:rPr>
        <w:t>Esta es la primera vez en las plagas que escuchamos específicamente que los israelitas no fueron dañados por la plaga. Es posible que los israelitas tampoco hayan sido dañados por ninguna de las plagas anteriores, pero esta vez Jehová lo dice específicamente. Quedó muy claro que los dioses o magos en Egipto no eran capaces de proteger a los egipcios contra los enjambres de moscas. Entonces, el sufrimiento causado por los enjambres de moscas hizo que el Faraón entendiera que Jehová está a cargo de la tierra.</w:t>
      </w:r>
    </w:p>
    <w:p>
      <w:pPr/>
      <w:r>
        <w:rPr>
          <w:lang w:val="es_ES" w:bidi="es_ES"/>
        </w:rPr>
      </w:r>
      <w:r>
        <w:rPr>
          <w:lang w:val="es_ES" w:bidi="es_ES"/>
        </w:rPr>
        <w:t xml:space="preserve">Deténganse aquí y muestren la foto de un </w:t>
      </w:r>
      <w:r>
        <w:rPr>
          <w:lang w:val="es_ES" w:bidi="es_ES"/>
        </w:rPr>
        <w:t>enjambres de moscas</w:t>
      </w:r>
      <w:r>
        <w:rPr>
          <w:lang w:val="es_ES" w:bidi="es_ES"/>
        </w:rPr>
        <w:t>. Detengan el audio aquí.</w:t>
      </w:r>
    </w:p>
    <w:p>
      <w:pPr/>
      <w:r>
        <w:rPr>
          <w:lang w:val="es_ES" w:bidi="es_ES"/>
        </w:rPr>
      </w:r>
      <w:r>
        <w:rPr>
          <w:lang w:val="es_ES" w:bidi="es_ES"/>
        </w:rPr>
        <w:t xml:space="preserve">Deténganse aquí y muestren el mapa de </w:t>
      </w:r>
      <w:r>
        <w:rPr>
          <w:lang w:val="es_ES" w:bidi="es_ES"/>
        </w:rPr>
        <w:t>Egipto y Gosén</w:t>
      </w:r>
      <w:r>
        <w:rPr>
          <w:lang w:val="es_ES" w:bidi="es_ES"/>
        </w:rPr>
        <w:t>. Detengan el audio aquí.</w:t>
      </w:r>
    </w:p>
    <w:p>
      <w:pPr/>
      <w:r>
        <w:rPr>
          <w:lang w:val="es_ES" w:bidi="es_ES"/>
        </w:rPr>
      </w:r>
      <w:r>
        <w:rPr>
          <w:lang w:val="es_ES" w:bidi="es_ES"/>
        </w:rPr>
        <w:t>Deténganse aquí y conversen sobre esta pregunta en grupo: En su cultura, cuenten una historia sobre un momento en que algunas partes de su tierra fueron atacadas por un insecto. ¿Qué sucedió? ¿Todas las partes de su tierra fueron atacadas? ¿Quiénes sufrieron, y cómo sufrieron? Pausen este audio aquí.</w:t>
      </w:r>
    </w:p>
    <w:p>
      <w:pPr/>
      <w:r>
        <w:rPr>
          <w:lang w:val="es_ES" w:bidi="es_ES"/>
        </w:rPr>
      </w:r>
      <w:r>
        <w:rPr>
          <w:lang w:val="es_ES" w:bidi="es_ES"/>
        </w:rPr>
        <w:t>Entonces de inmediato, el Faraón llamó a Moisés y a su hermano Aarón y les dijo que fueran rápidamente e hicieran sacrificios a Jehová dentro de la tierra de Egipto. El Faraón quería mantener a los israelitas cerca de él para poder vigilar que no escaparan. Pero Moisés dijo que los israelitas no podían sacrificar en la tierra de Egipto. Primero, sus sacrificios serían ofensivos para los egipcios, porque los egipcios menospreciaban a las personas que criaban ovejas y cabras. Ovejas y cabras eran lo que los israelitas sacrificaban a Dios. Entonces Moisés explica que los egipcios iban a querer apedrear, o matar, a los israelitas, si los veían sacrificando así, porque sería muy ofensivo para ellos. Moisés dice nuevamente que los israelitas necesitan obedecer a Jehová y dejar Egipto para hacer un viaje de tres días al desierto para ofrecer sacrificios a Jehová, como él les había ordenado. El Faraón le dijo a Moisés: "Yo los dejaré ir para que ofrezcan un sacrificio a Jehová en el desierto". Entonces el Faraón le dijo a Moisés que no se alejara demasiado. Debe haber sido difícil para el Faraón admitir esto, porque significaba que la creencia del Faraón en su propio poder y en sus propios magos estaba llegando a su fin.</w:t>
      </w:r>
    </w:p>
    <w:p>
      <w:pPr/>
      <w:r>
        <w:rPr>
          <w:lang w:val="es_ES" w:bidi="es_ES"/>
        </w:rPr>
      </w:r>
      <w:r>
        <w:rPr>
          <w:lang w:val="es_ES" w:bidi="es_ES"/>
        </w:rPr>
        <w:t>Deténganse aquí y conversen sobre esta pregunta en grupo: Hablen de un momento en que un líder en su comunidad cambió de opinión sobre una decisión importante. ¿Qué lo hizo cambiar de opinión? Pausen este audio aquí.</w:t>
      </w:r>
    </w:p>
    <w:p>
      <w:pPr/>
      <w:r>
        <w:rPr>
          <w:lang w:val="es_ES" w:bidi="es_ES"/>
        </w:rPr>
      </w:r>
      <w:r>
        <w:rPr>
          <w:lang w:val="es_ES" w:bidi="es_ES"/>
        </w:rPr>
        <w:t>"Pero oren por mí antes de que se vayan", dijo el Faraón. El Faraón le está pidiendo a Moisés que ore para que los enjambres de moscas se vayan. Entonces, Moisés le dijo al Faraón: "Si quieres que ore por ti, entonces debes asegurarte de que no me engañaras ni me mentiras como lo hiciste la última vez. No te niegues a dejarnos ir en el momento en que Jehová responda a tus oraciones sobre la plaga de las ranas y los mosquitos. Si estás de acuerdo, entonces para mañana todos los enjambres de moscas se alejarán de ti, de tu pueblo y de tus funcionarios". Nuevamente Moisés ora y Jehová responde. Aquí Jehová está estableciendo su poder completo sobre las personas y sus criaturas. Todos los enjambres de moscas dejaron al Faraón, a su pueblo y a sus funcionarios. Toda la tierra de Egipto estaba completamente libre de los enjambres de moscas. Nuevamente en el momento en que el Faraón descubrió que todos los enjambres de moscas habían desaparecido, el Faraón endureció su corazón contra Jehová o se volvió muy terco y se negó a dejar que los israelitas fueran a adorar o servir a Jehová.</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8:20–32 en la traducción que sea más fácil de entender.</w:t>
      </w:r>
    </w:p>
    <w:p>
      <w:pPr/>
      <w:r>
        <w:rPr>
          <w:lang w:val="es_ES" w:bidi="es_ES"/>
        </w:rPr>
      </w:r>
      <w:r>
        <w:rPr>
          <w:lang w:val="es_ES" w:bidi="es_ES"/>
        </w:rPr>
        <w:t>En este paso, el grupo definirá las escenas, personajes y el contexto de este pasaje. Entonces el grupo visualizará este pasaje.</w:t>
      </w:r>
    </w:p>
    <w:p>
      <w:pPr/>
      <w:r>
        <w:rPr>
          <w:lang w:val="es_ES" w:bidi="es_ES"/>
        </w:rPr>
      </w:r>
      <w:r>
        <w:rPr>
          <w:lang w:val="es_ES" w:bidi="es_ES"/>
        </w:rPr>
        <w:t>Este pasaje tiene tres escenas.</w:t>
      </w:r>
    </w:p>
    <w:p>
      <w:pPr/>
      <w:r>
        <w:rPr>
          <w:lang w:val="es_ES" w:bidi="es_ES"/>
        </w:rPr>
      </w:r>
      <w:r>
        <w:rPr>
          <w:b/>
          <w:lang w:val="es_ES" w:bidi="es_ES"/>
        </w:rPr>
        <w:t>En la primera escena:</w:t>
      </w:r>
      <w:r>
        <w:rPr>
          <w:lang w:val="es_ES" w:bidi="es_ES"/>
        </w:rPr>
        <w:t xml:space="preserve"> Jehová le dijo a Moisés que le dijera al Faraón que Jehová quiere que los israelitas salgan de Egipto para ir a adorarlo. Y si el Faraón se negase a dejarlos ir, Jehová castigaría a las personas y la tierra con enjambres de moscas.</w:t>
      </w:r>
    </w:p>
    <w:p>
      <w:pPr/>
      <w:r>
        <w:rPr>
          <w:lang w:val="es_ES" w:bidi="es_ES"/>
        </w:rPr>
      </w:r>
      <w:r>
        <w:rPr>
          <w:b/>
          <w:lang w:val="es_ES" w:bidi="es_ES"/>
        </w:rPr>
        <w:t>En la segunda escena:</w:t>
      </w:r>
      <w:r>
        <w:rPr>
          <w:lang w:val="es_ES" w:bidi="es_ES"/>
        </w:rPr>
        <w:t xml:space="preserve"> Jehová castiga al pueblo con enjambres de moscas. El Faraón aceptó y le dijo a Moisés que los israelitas podían ir y hacer sacrificios en la tierra de Egipto para adorar o servir a Jehová. Moisés insiste en que los israelitas dejen Egipto. El Faraón está de acuerdo y le pide a Moisés que ore por él.</w:t>
      </w:r>
    </w:p>
    <w:p>
      <w:pPr/>
      <w:r>
        <w:rPr>
          <w:lang w:val="es_ES" w:bidi="es_ES"/>
        </w:rPr>
      </w:r>
      <w:r>
        <w:rPr>
          <w:b/>
          <w:lang w:val="es_ES" w:bidi="es_ES"/>
        </w:rPr>
        <w:t>En la tercera escena:</w:t>
      </w:r>
      <w:r>
        <w:rPr>
          <w:lang w:val="es_ES" w:bidi="es_ES"/>
        </w:rPr>
        <w:t xml:space="preserve"> El Faraón finge haber aceptado los mandamientos de Jehová, pero luego endurece su corazón después de que Jehová decide librar a los egipcios de los enjambres de moscas picadoras.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Moisés y su hermano Aarón</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Los funcionarios del Faraón y el pueblo de Egipto</w:t>
      </w:r>
    </w:p>
    <w:p>
      <w:pPr/>
      <w:r>
        <w:rPr>
          <w:lang w:val="es_ES" w:bidi="es_ES"/>
        </w:rPr>
      </w:r>
      <w:r>
        <w:rPr>
          <w:lang w:val="es_ES" w:bidi="es_ES"/>
        </w:rPr>
        <w:t>Como grupo, pongan atención a estas partes de la ambientación del pasaje:</w:t>
      </w:r>
    </w:p>
    <w:p>
      <w:pPr/>
      <w:r>
        <w:rPr>
          <w:lang w:val="es_ES" w:bidi="es_ES"/>
        </w:rPr>
      </w:r>
      <w:r>
        <w:rPr>
          <w:lang w:val="es_ES" w:bidi="es_ES"/>
        </w:rPr>
        <w:t>En la primera escena, no sabemos cuánto tiempo ha pasado desde la plaga anterior a esta, y no sabemos cómo terminó la plaga anterior. Cuando Jehová habló con Moisés para que fuera a encontrarse con el Faraón temprano en la mañana, tan pronto como el sol saliera, Aarón no estaba con él. Jehová quería que Moisés fuera y esperara o se pusiera en el camino del Faraón mientras el Faraón caminaba hacia el río Nilo. El río Nilo probablemente no estaba lejos del palacio del Faraón. Jehová le dijo a Moisés que le ordenara al Faraón que Jehová quería que su pueblo fuera y realizara las ceremonias adecuadas para adorarlo. Y si el Faraón no escuchase la advertencia de Jehová, al día siguiente Jehová enviaría grandes y dolorosos insectos que picarían al Faraón, y a los propios egipcios. El suelo y las casas de los egipcios estarían llenos con estos insectos que pican, y no habría lugar donde los egipcios pudieran escapar de estos terribles insectos que pican. Pero Jehová protegerá el área o tratará la tierra de Gosén de manera diferente; no se encontrará ni un solo insecto que pique en Gosén. Jehová dice: "Entonces reconocerás que soy Jehová, yo estoy aquí en Egipto. Protegeré o preservaré a mi pueblo, los israelitas, de estos insectos que pican dolorosamente y que atacarán a los egipcios".</w:t>
      </w:r>
    </w:p>
    <w:p>
      <w:pPr/>
      <w:r>
        <w:rPr>
          <w:lang w:val="es_ES" w:bidi="es_ES"/>
        </w:rPr>
      </w:r>
      <w:r>
        <w:rPr>
          <w:lang w:val="es_ES" w:bidi="es_ES"/>
        </w:rPr>
        <w:t>La segunda escena comienza dos días después de que Moisés recibió estas instrucciones de Jehová, y al día siguiente de que Moisés advirtió al Faraón. El día después de que Moisés advirtió al Faraón, Jehová envió grandes enjambres de insectos que pican al palacio del Faraón, a las casas de sus siervos y por todas partes. La tierra de Egipto fue casi destruida por los grandes insectos de picaduras dolorosas. Entonces, cuando el Faraón descubrió que los insectos que picaban estaban azotando a los egipcios, el Faraón rápidamente envió a sus siervos para que fueran y trajeran a Moisés y a Aarón y les dijo ahora que podían ir y ofrecer sacrificios adecuados de animales para adorar a Jehová, pero tenían que quedarse en Egipto. Entonces Moisés dijo al Faraón: No es adecuado que hagamos nuestros sacrificios aquí en Egipto. Será ofensivo para los egipcios porque ellos creen que no se debe realizar el acto de sacrificar nuestro tipo de animal. Entonces, Moisés alegó que Jehová les había ordenado caminar tres días por el desierto para realizar el sacrificio de animales adecuado, tal como él lo exige.</w:t>
      </w:r>
    </w:p>
    <w:p>
      <w:pPr/>
      <w:r>
        <w:rPr>
          <w:lang w:val="es_ES" w:bidi="es_ES"/>
        </w:rPr>
      </w:r>
      <w:r>
        <w:rPr>
          <w:lang w:val="es_ES" w:bidi="es_ES"/>
        </w:rPr>
        <w:t>En la tercera escena, el Faraón aceptó permitir que los israelitas fueran a adorar a Jehová. Pero les dijo que no fueran muy lejos para hacer sacrificios y adorar a Jehová. El Faraón le pidió a Moisés que le pidiera a Jehová que se llevara a estos insectos cuya picadura era dolorosa. Entonces Moisés estuvo de acuerdo y dijo: "Tan pronto como te deje, le pediré a Jehová que quite los insectos que pican de ti, tus siervos y tu pueblo". Cuando Moisés habló con el Faraón, fue muy educado. Moisés usó el título de Faraón y le habló como si se refiriera a otra persona, en lugar de dirigirse a él directamente. Esta era la manera educada de hablar con un rey.</w:t>
      </w:r>
    </w:p>
    <w:p>
      <w:pPr/>
      <w:r>
        <w:rPr>
          <w:lang w:val="es_ES" w:bidi="es_ES"/>
        </w:rPr>
      </w:r>
      <w:r>
        <w:rPr>
          <w:lang w:val="es_ES" w:bidi="es_ES"/>
        </w:rPr>
        <w:t>Deténganse aquí y conversen en grupo: En su cultura, ¿cómo le hablan a un rey o líder importante? ¿Cómo se dirigen a él, y cómo actúan? Pausen este audio aquí.</w:t>
      </w:r>
    </w:p>
    <w:p>
      <w:pPr/>
      <w:r>
        <w:rPr>
          <w:lang w:val="es_ES" w:bidi="es_ES"/>
        </w:rPr>
      </w:r>
      <w:r>
        <w:rPr>
          <w:lang w:val="es_ES" w:bidi="es_ES"/>
        </w:rPr>
        <w:t>Y Jehová respondió a la petición de Moisés e hizo que todos los insectos que pican dejaran Egipto completamente. La historia enfatiza que Jehová eliminó completamente los insectos, la historia dice "no quedó una mosca". Pero el Faraón endureció su corazón nuevamente o se volvió obstinado al negarse a permitir que los israelitas fueran a ofrecer el sacrificio adecuado de animales para adorar a Jehová.</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8:20–32 en la traducción que sea más fácil de entender.</w:t>
      </w:r>
    </w:p>
    <w:p>
      <w:pPr/>
      <w:r>
        <w:rPr>
          <w:lang w:val="es_ES" w:bidi="es_ES"/>
        </w:rPr>
      </w:r>
      <w:r>
        <w:rPr>
          <w:lang w:val="es_ES" w:bidi="es_ES"/>
        </w:rPr>
        <w:t>En este paso, el equipo dramatizará la historia.</w:t>
      </w:r>
    </w:p>
    <w:p>
      <w:pPr/>
      <w:r>
        <w:rPr>
          <w:lang w:val="es_ES" w:bidi="es_ES"/>
        </w:rPr>
      </w:r>
      <w:r>
        <w:rPr>
          <w:lang w:val="es_ES" w:bidi="es_ES"/>
        </w:rPr>
        <w:t>Este pasaje tiene tres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Moisés y su hermano Aarón</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Los funcionarios del Faraón y las personas de Egipto</w:t>
      </w:r>
    </w:p>
    <w:p>
      <w:pPr/>
      <w:r>
        <w:rPr>
          <w:lang w:val="es_ES" w:bidi="es_ES"/>
        </w:rPr>
      </w:r>
      <w:r>
        <w:rPr>
          <w:lang w:val="es_ES" w:bidi="es_ES"/>
        </w:rPr>
        <w:t>Como grupo, presten atención a estas partes del contexto del pasaje: Presten atención al diálogo, el flujo, la trama y la cronología de la historia. Asegúrense de no omitir la actuación de las partes difíciles o importantes de la historia. Ayúdense mutuamente a recordar cada parte de la historia.</w:t>
      </w:r>
    </w:p>
    <w:p>
      <w:pPr/>
      <w:r>
        <w:rPr>
          <w:lang w:val="es_ES" w:bidi="es_ES"/>
        </w:rPr>
      </w:r>
      <w:r>
        <w:rPr>
          <w:lang w:val="es_ES" w:bidi="es_ES"/>
        </w:rPr>
        <w:t>Detengan este audio aquí y actúen el pasaje.</w:t>
      </w:r>
    </w:p>
    <w:p>
      <w:pPr/>
      <w:r>
        <w:rPr>
          <w:lang w:val="es_ES" w:bidi="es_ES"/>
        </w:rPr>
      </w:r>
      <w:r>
        <w:rPr>
          <w:lang w:val="es_ES" w:bidi="es_ES"/>
        </w:rPr>
        <w:t>El grupo debe interpretar este pasaje por segunda vez. En algunos puntos de la obra, detengan la actuación y pregunten a la persona que está interpretando el personaje, "¿Qué está sintiendo o pensando?" La persona que interpreta al personaje debe responder qué estaría sintiendo o pensando si fuera ese personaje. Luego, reanuden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En la primera escena, Jehová dijo a Moisés: "Por la mañana, el Faraón estará en su camino al río Nilo. Quiero que te levantes y te encuentres con él en el camino. Dile al Faraón que Jehová quiere que los israelitas dejen Egipto para ir a adorarme o servirme. Y si se niega a dejarlos ir, lo castigaré a él, a sus siervos, a su pueblo, y llenaré sus casas con enjambres de moscas. Y toda la tierra de Egipto estará llena de enjambres de moscas". Moisés también le dijo al Faraón que la tierra donde los israelitas viven en Gosén estaría libre de este enjambre de moscas. Entonces Jehová le dijo a Moisés que le dijera al Faraón que este castigo contra él también marcará una diferencia entre su pueblo, los israelitas, y los egipcios.</w:t>
      </w:r>
    </w:p>
    <w:p>
      <w:pPr>
        <w:pStyle w:val="ListBullet"/>
        <w:spacing w:line="240" w:lineRule="auto"/>
        <w:ind w:left="720"/>
      </w:pPr>
      <w:r>
        <w:rPr>
          <w:lang w:val="es_ES" w:bidi="es_ES"/>
        </w:rPr>
      </w:r>
      <w:r>
        <w:rPr>
          <w:lang w:val="es_ES" w:bidi="es_ES"/>
        </w:rPr>
        <w:t>Pausen la acción.</w:t>
      </w:r>
    </w:p>
    <w:p>
      <w:pPr>
        <w:pStyle w:val="ListBullet"/>
        <w:spacing w:line="240" w:lineRule="auto"/>
        <w:ind w:left="720"/>
      </w:pPr>
      <w:r>
        <w:rPr>
          <w:lang w:val="es_ES" w:bidi="es_ES"/>
        </w:rPr>
      </w:r>
      <w:r>
        <w:rPr>
          <w:lang w:val="es_ES" w:bidi="es_ES"/>
        </w:rPr>
        <w:t>Pregúntenle a la persona que interpreta a Moisés: "¿Qué estás sintiendo o pensando?" Es posible que escuchen cosas como: "Desearía ser Dios, habría castigado al Faraón y a los egipcios hasta la muerte después de la desobediencia repetida y continua a las instrucciones de Dios".</w:t>
      </w:r>
    </w:p>
    <w:p>
      <w:pPr>
        <w:pStyle w:val="ListBullet"/>
        <w:spacing w:line="240" w:lineRule="auto"/>
        <w:ind w:left="720"/>
      </w:pPr>
      <w:r>
        <w:rPr>
          <w:lang w:val="es_ES" w:bidi="es_ES"/>
        </w:rPr>
      </w:r>
      <w:r>
        <w:rPr>
          <w:lang w:val="es_ES" w:bidi="es_ES"/>
        </w:rPr>
        <w:t>Pausen la acción.</w:t>
      </w:r>
    </w:p>
    <w:p>
      <w:pPr>
        <w:pStyle w:val="ListBullet"/>
        <w:spacing w:line="240" w:lineRule="auto"/>
        <w:ind w:left="720"/>
      </w:pPr>
      <w:r>
        <w:rPr>
          <w:lang w:val="es_ES" w:bidi="es_ES"/>
        </w:rPr>
      </w:r>
      <w:r>
        <w:rPr>
          <w:lang w:val="es_ES" w:bidi="es_ES"/>
        </w:rPr>
        <w:t>Pregúntenle a la persona que interpreta al Faraón: "¿Qué estás sintiendo o pensando?" Es posible que escuchen cosas como: "De hecho, Dios es verdaderamente Dios, tan lento para la ira y paciente para tomar medidas contra los líderes rebeldes y contra su pueblo que permanece desobediente a sus mandamientos".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segunda escena, Jehová hizo todo lo que le dijo a Moisés que le dijera al Faraón que haría. Grandes enjambres de moscas invadieron el palacio del Faraón y las casas de sus funcionarios; en todo Egipto, la tierra quedó arruinada por las moscas. El Faraón llamó a Moisés y a su hermano Aarón y les dijo que fueran rápidamente e hicieran sacrificios dentro de la tierra de Egipto. Pero Moisés dijo: "Esto nunca sucederá, que los israelitas hagan sacrificio alguno a Jehová en la tierra de Egipto. Las personas de Egipto nos odiarán y será una desgracia para la tierra de Egipto, ¿y no piensas que los egipcios incluso podrían matarnos? Solo necesitamos obedecer a Jehová, hacer un viaje de 3 días al desierto y ofrecer nuestros sacrificios a Jehová como él nos ha ordenado. El Faraón dijo a Moisés: "Te dejaré ir para que ofrezcan sacrificios a Jehová en el desierto".</w:t>
      </w:r>
    </w:p>
    <w:p>
      <w:pPr>
        <w:pStyle w:val="ListBullet"/>
        <w:spacing w:line="240" w:lineRule="auto"/>
        <w:ind w:left="720"/>
      </w:pPr>
      <w:r>
        <w:rPr>
          <w:lang w:val="es_ES" w:bidi="es_ES"/>
        </w:rPr>
      </w:r>
      <w:r>
        <w:rPr>
          <w:lang w:val="es_ES" w:bidi="es_ES"/>
        </w:rPr>
        <w:t>Pausen la acción.</w:t>
      </w:r>
    </w:p>
    <w:p>
      <w:pPr>
        <w:pStyle w:val="ListBullet"/>
        <w:spacing w:line="240" w:lineRule="auto"/>
        <w:ind w:left="720"/>
      </w:pPr>
      <w:r>
        <w:rPr>
          <w:lang w:val="es_ES" w:bidi="es_ES"/>
        </w:rPr>
      </w:r>
      <w:r>
        <w:rPr>
          <w:lang w:val="es_ES" w:bidi="es_ES"/>
        </w:rPr>
        <w:t>Pregúntenle a la persona que interpreta a Moisés y a Aarón: "¿Qué estás sintiendo o pensando?" Es posible que escuchen cosas como: "Me estoy cansando de ser un negociador entre el Faraón y Jehová. A esta altura, Jehová debería saber que el Faraón era un gobernante muy engañoso en Egipto".</w:t>
      </w:r>
    </w:p>
    <w:p>
      <w:pPr>
        <w:pStyle w:val="ListBullet"/>
        <w:spacing w:line="240" w:lineRule="auto"/>
        <w:ind w:left="720"/>
      </w:pPr>
      <w:r>
        <w:rPr>
          <w:lang w:val="es_ES" w:bidi="es_ES"/>
        </w:rPr>
      </w:r>
      <w:r>
        <w:rPr>
          <w:lang w:val="es_ES" w:bidi="es_ES"/>
        </w:rPr>
        <w:t>Pregúntenle a la persona que interpreta al Faraón: "¿Qué estás sintiendo o pensando?" Es posible que escuchen cosas como: "Creo que estoy sobrepasando mis límites y no valorando a Jehová como se debe. Sin embargo, solo estoy ganando tiempo para ver si Jehová me tiene alguna consideración para continuar haciendo las cosas a mi manera.</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tercera escena, el Faraón le dice a Moisés: "Pero, por favor, ora por mí antes de que te vayas". Entonces Moisés dice al Faraón: "Si quieres que ore por ti, entonces debes asegurarte de no engañarme ni mentirme como lo hiciste la última vez. Si estás de acuerdo, entonces mañana todos los enjambres de moscas te dejarán, a tu pueblo y a tus funcionarios". Nuevamente Moisés oró y Jehová respondió. Todos los enjambres de moscas dejaron al Faraón, a su pueblo y a sus funcionarios. Toda la tierra de Egipto estaba completamente libre de los enjambres de moscas. Nuevamente en el momento en que el Faraón descubrió que todos los enjambres de moscas habían desaparecido, el Faraón endureció su corazón contra Jehová y se negó a dejar que los israelitas fueran a adorar o servir a Jehová.</w:t>
      </w:r>
    </w:p>
    <w:p>
      <w:pPr>
        <w:pStyle w:val="ListBullet"/>
        <w:spacing w:line="240" w:lineRule="auto"/>
        <w:ind w:left="720"/>
      </w:pPr>
      <w:r>
        <w:rPr>
          <w:lang w:val="es_ES" w:bidi="es_ES"/>
        </w:rPr>
      </w:r>
      <w:r>
        <w:rPr>
          <w:lang w:val="es_ES" w:bidi="es_ES"/>
        </w:rPr>
        <w:t>Pausen la acción.</w:t>
      </w:r>
    </w:p>
    <w:p>
      <w:pPr>
        <w:pStyle w:val="ListBullet"/>
        <w:spacing w:line="240" w:lineRule="auto"/>
        <w:ind w:left="720"/>
      </w:pPr>
      <w:r>
        <w:rPr>
          <w:lang w:val="es_ES" w:bidi="es_ES"/>
        </w:rPr>
      </w:r>
      <w:r>
        <w:rPr>
          <w:lang w:val="es_ES" w:bidi="es_ES"/>
        </w:rPr>
        <w:t>Pregúntenle a la persona que interpreta a Moisés: "¿Qué estás sintiendo o pensando?" Es posible que escuchen cosas como: "Esto era exactamente lo que predije: que el Faraón ha demostrado ser un mentiroso habitual. ¿Durante cuánto tiempo permitiría Jehová que un engañador como el Faraón siguiera haciendo esto?"</w:t>
      </w:r>
    </w:p>
    <w:p>
      <w:pPr>
        <w:pStyle w:val="ListBullet"/>
        <w:spacing w:line="240" w:lineRule="auto"/>
        <w:ind w:left="720"/>
      </w:pPr>
      <w:r>
        <w:rPr>
          <w:lang w:val="es_ES" w:bidi="es_ES"/>
        </w:rPr>
      </w:r>
      <w:r>
        <w:rPr>
          <w:lang w:val="es_ES" w:bidi="es_ES"/>
        </w:rPr>
        <w:t>Pausen la acción.</w:t>
      </w:r>
    </w:p>
    <w:p>
      <w:pPr>
        <w:pStyle w:val="ListBullet"/>
        <w:spacing w:line="240" w:lineRule="auto"/>
        <w:ind w:left="720"/>
      </w:pPr>
      <w:r>
        <w:rPr>
          <w:lang w:val="es_ES" w:bidi="es_ES"/>
        </w:rPr>
      </w:r>
      <w:r>
        <w:rPr>
          <w:lang w:val="es_ES" w:bidi="es_ES"/>
        </w:rPr>
        <w:t>Pregúntenle a la persona que interpreta al Faraón: "¿Qué estás sintiendo o pensando?" Es posible que escuchen cosas como: "Creo que Jehová podría estar cambiando de parecer al haber tenido algunas consideraciones amables. Tal vez Jehová solo les diga a Moisés y a Aarón que él permite que los israelitas hagan sus sacrificios en Egipto en lugar de ir al desierto".</w:t>
      </w:r>
    </w:p>
    <w:p>
      <w:pPr>
        <w:pStyle w:val="ListBullet"/>
        <w:spacing w:line="240" w:lineRule="auto"/>
        <w:ind w:left="720"/>
      </w:pPr>
      <w:r>
        <w:rPr>
          <w:lang w:val="es_ES" w:bidi="es_ES"/>
        </w:rPr>
      </w:r>
      <w:r>
        <w:rPr>
          <w:lang w:val="es_ES" w:bidi="es_ES"/>
        </w:rPr>
        <w:t>Continúen con la actuación.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8:20–32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b/>
          <w:lang w:val="es_ES" w:bidi="es_ES"/>
        </w:rPr>
        <w:t>Jehová</w:t>
      </w:r>
      <w:r>
        <w:rPr>
          <w:lang w:val="es_ES" w:bidi="es_ES"/>
        </w:rPr>
        <w:t xml:space="preserve"> le dijo a Moisés: "Por la mañana, el </w:t>
      </w:r>
      <w:r>
        <w:rPr>
          <w:b/>
          <w:lang w:val="es_ES" w:bidi="es_ES"/>
        </w:rPr>
        <w:t>Faraón</w:t>
      </w:r>
      <w:r>
        <w:rPr>
          <w:lang w:val="es_ES" w:bidi="es_ES"/>
        </w:rPr>
        <w:t xml:space="preserve"> estará en su camino al río Nilo. Quiero que te levantes y te encuentres con él en el camino". Jehová es el nombre personal de </w:t>
      </w:r>
      <w:r>
        <w:rPr>
          <w:lang w:val="es_ES" w:bidi="es_ES"/>
        </w:rPr>
        <w:t>Dios</w:t>
      </w:r>
      <w:r>
        <w:rPr>
          <w:lang w:val="es_ES" w:bidi="es_ES"/>
        </w:rPr>
        <w:t xml:space="preserve">. Usen el mismo nombre para Jehová que usaron en los pasajes anteriores, y recuerden que </w:t>
      </w:r>
      <w:r>
        <w:rPr>
          <w:lang w:val="es_ES" w:bidi="es_ES"/>
        </w:rPr>
        <w:t>Jehová</w:t>
      </w:r>
      <w:r>
        <w:rPr>
          <w:lang w:val="es_ES" w:bidi="es_ES"/>
        </w:rPr>
        <w:t xml:space="preserve"> está en el Glosario Principal. El Faraón se refiere al título para los </w:t>
      </w:r>
      <w:r>
        <w:rPr>
          <w:lang w:val="es_ES" w:bidi="es_ES"/>
        </w:rPr>
        <w:t>reyes</w:t>
      </w:r>
      <w:r>
        <w:rPr>
          <w:lang w:val="es_ES" w:bidi="es_ES"/>
        </w:rPr>
        <w:t xml:space="preserve"> de Egipto. Traduzcan Faraón de la misma manera que lo han hecho en los pasajes anteriores, y recuerden que </w:t>
      </w:r>
      <w:r>
        <w:rPr>
          <w:lang w:val="es_ES" w:bidi="es_ES"/>
        </w:rPr>
        <w:t>Faraón</w:t>
      </w:r>
      <w:r>
        <w:rPr>
          <w:lang w:val="es_ES" w:bidi="es_ES"/>
        </w:rPr>
        <w:t xml:space="preserve"> está en el Glosario Principal.</w:t>
      </w:r>
    </w:p>
    <w:p>
      <w:pPr/>
      <w:r>
        <w:rPr>
          <w:lang w:val="es_ES" w:bidi="es_ES"/>
        </w:rPr>
      </w:r>
      <w:r>
        <w:rPr>
          <w:lang w:val="es_ES" w:bidi="es_ES"/>
        </w:rPr>
        <w:t xml:space="preserve">Entonces Jehová dijo que pondrá una división entre su pueblo y el Pueblo del Faraón. Mañana esta </w:t>
      </w:r>
      <w:r>
        <w:rPr>
          <w:b/>
          <w:lang w:val="es_ES" w:bidi="es_ES"/>
        </w:rPr>
        <w:t>señal</w:t>
      </w:r>
      <w:r>
        <w:rPr>
          <w:lang w:val="es_ES" w:bidi="es_ES"/>
        </w:rPr>
        <w:t xml:space="preserve"> sucederá. Y Jehová hizo que sucediera. Una señal es algo inusual que está sucediendo por una razón especial. Jehová puede dar una señal para decirles a las personas que algo que les dice es verdad. Por ejemplo, cuando Dios prometió a Noé que nunca más destruiría la tierra a través del agua, puso el arcoíris en el cielo como una señal. Cada vez que las personas veían el arco iris, podían recordar la promesa de Dios. Traduzcan señal de la misma manera que lo han hecho en los pasajes anteriores, y recuerden que </w:t>
      </w:r>
      <w:r>
        <w:rPr>
          <w:lang w:val="es_ES" w:bidi="es_ES"/>
        </w:rPr>
        <w:t>señal</w:t>
      </w:r>
      <w:r>
        <w:rPr>
          <w:lang w:val="es_ES" w:bidi="es_ES"/>
        </w:rPr>
        <w:t xml:space="preserve"> está en el Glosario Principal.</w:t>
      </w:r>
    </w:p>
    <w:p>
      <w:pPr/>
      <w:r>
        <w:rPr>
          <w:lang w:val="es_ES" w:bidi="es_ES"/>
        </w:rPr>
      </w:r>
      <w:r>
        <w:rPr>
          <w:lang w:val="es_ES" w:bidi="es_ES"/>
        </w:rPr>
        <w:t xml:space="preserve">El Faraón llamó a Moisés y a su hermano Aarón y les dijo que vayan rápidamente y hicieran </w:t>
      </w:r>
      <w:r>
        <w:rPr>
          <w:b/>
          <w:lang w:val="es_ES" w:bidi="es_ES"/>
        </w:rPr>
        <w:t>sacrificios</w:t>
      </w:r>
      <w:r>
        <w:rPr>
          <w:lang w:val="es_ES" w:bidi="es_ES"/>
        </w:rPr>
        <w:t xml:space="preserve"> en la tierra de Egipto. Traduzcan sacrificio de la misma manera que lo han hecho en los pasajes anteriores, y recuerden que </w:t>
      </w:r>
      <w:r>
        <w:rPr>
          <w:lang w:val="es_ES" w:bidi="es_ES"/>
        </w:rPr>
        <w:t>sacrificio</w:t>
      </w:r>
      <w:r>
        <w:rPr>
          <w:lang w:val="es_ES" w:bidi="es_ES"/>
        </w:rPr>
        <w:t xml:space="preserve"> está en el Glosario Principal.</w:t>
      </w:r>
    </w:p>
    <w:p>
      <w:pPr/>
      <w:r>
        <w:rPr>
          <w:lang w:val="es_ES" w:bidi="es_ES"/>
        </w:rPr>
      </w:r>
      <w:r>
        <w:rPr>
          <w:lang w:val="es_ES" w:bidi="es_ES"/>
        </w:rPr>
        <w:t xml:space="preserve">Moisés dice nuevamente que los </w:t>
      </w:r>
      <w:r>
        <w:rPr>
          <w:lang w:val="es_ES" w:bidi="es_ES"/>
        </w:rPr>
        <w:t>israelitas</w:t>
      </w:r>
      <w:r>
        <w:rPr>
          <w:lang w:val="es_ES" w:bidi="es_ES"/>
        </w:rPr>
        <w:t xml:space="preserve"> necesitan obedecer a Jehová y dejar Egipto para hacer un viaje de tres días al </w:t>
      </w:r>
      <w:r>
        <w:rPr>
          <w:b/>
          <w:lang w:val="es_ES" w:bidi="es_ES"/>
        </w:rPr>
        <w:t>desierto</w:t>
      </w:r>
      <w:r>
        <w:rPr>
          <w:lang w:val="es_ES" w:bidi="es_ES"/>
        </w:rPr>
        <w:t xml:space="preserve"> para ofrecer sacrificios a Jehová, tal como él nos ordena. Un desierto o yermo es un lugar solitario y estéril, sin agua. Casi no hay árboles ni arbustos que crezcan en el desierto. El suelo es seco y rocoso, y hay animales salvajes deambulando por ahí. Las personas no viven en el yermo o el desierto. Traduzcan el desierto de la misma manera que lo han hecho en los pasajes anteriores, y recuerden que </w:t>
      </w:r>
      <w:r>
        <w:rPr>
          <w:lang w:val="es_ES" w:bidi="es_ES"/>
        </w:rPr>
        <w:t>desierto</w:t>
      </w:r>
      <w:r>
        <w:rPr>
          <w:lang w:val="es_ES" w:bidi="es_ES"/>
        </w:rPr>
        <w:t xml:space="preserve"> está en el Glosario Principal.</w:t>
      </w:r>
    </w:p>
    <w:p>
      <w:pPr/>
      <w:r>
        <w:rPr>
          <w:lang w:val="es_ES" w:bidi="es_ES"/>
        </w:rPr>
      </w:r>
      <w:r>
        <w:rPr>
          <w:lang w:val="es_ES" w:bidi="es_ES"/>
        </w:rPr>
        <w:t xml:space="preserve">Nuevamente en el momento en que el Faraón descubrió que todos los enjambres de moscas habían desaparecido, el Faraón </w:t>
      </w:r>
      <w:r>
        <w:rPr>
          <w:b/>
          <w:lang w:val="es_ES" w:bidi="es_ES"/>
        </w:rPr>
        <w:t>endureció su corazón</w:t>
      </w:r>
      <w:r>
        <w:rPr>
          <w:lang w:val="es_ES" w:bidi="es_ES"/>
        </w:rPr>
        <w:t xml:space="preserve"> contra Jehová y se negó a dejar que los israelitas fueran a adorar o servir a Jehová. El </w:t>
      </w:r>
      <w:r>
        <w:rPr>
          <w:lang w:val="es_ES" w:bidi="es_ES"/>
        </w:rPr>
        <w:t>corazón</w:t>
      </w:r>
      <w:r>
        <w:rPr>
          <w:lang w:val="es_ES" w:bidi="es_ES"/>
        </w:rPr>
        <w:t xml:space="preserve"> endurecido significa volverse muy obstinado. Traduzcan el corazón endurecido de la misma manera que en los pasajes anteriores.</w:t>
      </w:r>
    </w:p>
    <w:p>
      <w:pPr/>
      <w:r>
        <w:rPr>
          <w:lang w:val="es_ES" w:bidi="es_ES"/>
        </w:rPr>
      </w:r>
      <w:r>
        <w:rPr>
          <w:lang w:val="es_ES" w:bidi="es_ES"/>
        </w:rPr>
        <w:t xml:space="preserve">Muestren la foto de un </w:t>
      </w:r>
      <w:r>
        <w:rPr>
          <w:lang w:val="es_ES" w:bidi="es_ES"/>
        </w:rPr>
        <w:t>enjambres de moscas</w:t>
      </w:r>
      <w:r>
        <w:rPr>
          <w:lang w:val="es_ES" w:bidi="es_ES"/>
        </w:rPr>
        <w:t>.</w:t>
      </w:r>
    </w:p>
    <w:p>
      <w:pPr/>
      <w:r>
        <w:rPr>
          <w:lang w:val="es_ES" w:bidi="es_ES"/>
        </w:rPr>
      </w:r>
      <w:r>
        <w:rPr>
          <w:lang w:val="es_ES" w:bidi="es_ES"/>
        </w:rPr>
        <w:t xml:space="preserve">Muestren el mapa de </w:t>
      </w:r>
      <w:r>
        <w:rPr>
          <w:lang w:val="es_ES" w:bidi="es_ES"/>
        </w:rPr>
        <w:t>Egipto y Gosén</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les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Éxodo 9:1–7</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9:1–7 y guárdenlo en sus corazones.</w:t>
      </w:r>
    </w:p>
    <w:p>
      <w:pPr/>
      <w:r>
        <w:rPr>
          <w:lang w:val="es_ES" w:bidi="es_ES"/>
        </w:rPr>
      </w:r>
      <w:r>
        <w:rPr>
          <w:lang w:val="es_ES" w:bidi="es_ES"/>
        </w:rPr>
        <w:t>Escuchen una versión en audio de Éxodo 9:1–7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Dios?</w:t>
      </w:r>
    </w:p>
    <w:p>
      <w:pPr>
        <w:pStyle w:val="ListBullet"/>
        <w:spacing w:line="240" w:lineRule="auto"/>
        <w:ind w:left="720"/>
      </w:pPr>
      <w:r>
        <w:rPr>
          <w:lang w:val="es_ES" w:bidi="es_ES"/>
        </w:rPr>
      </w:r>
      <w:r>
        <w:rPr>
          <w:lang w:val="es_ES" w:bidi="es_ES"/>
        </w:rPr>
        <w:t>¿Qué nos dice este texto acerca de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9:1–7 en la traducción que sea más fácil de entender.</w:t>
      </w:r>
    </w:p>
    <w:p>
      <w:pPr/>
      <w:r>
        <w:rPr>
          <w:lang w:val="es_ES" w:bidi="es_ES"/>
        </w:rPr>
      </w:r>
      <w:r>
        <w:rPr>
          <w:lang w:val="es_ES" w:bidi="es_ES"/>
        </w:rPr>
        <w:t>Moisés continúa tratando de que el Faraón o Rey de Egipto permita que los israelitas salgan de Egipto. Esta es la quinta plaga o desastre que castiga al pueblo egipcio. Al igual que con la plaga de las moscas, estos desastre no afectan a los hebreos. Estas plagas afecta a todo Egipto, excepto el área donde viven los hebreos. Esta es la primera de las plagas en la que la plaga causa la muerte de una cantidad significativa de animales, en este caso la muerte del ganado o de los animales de granja. Esta es una historia narrativa de los eventos de esta plaga.</w:t>
      </w:r>
    </w:p>
    <w:p>
      <w:pPr/>
      <w:r>
        <w:rPr>
          <w:lang w:val="es_ES" w:bidi="es_ES"/>
        </w:rPr>
      </w:r>
      <w:r>
        <w:rPr>
          <w:lang w:val="es_ES" w:bidi="es_ES"/>
        </w:rPr>
        <w:t>Jehová le dice a Moisés que vaya ante el Faraón. Dios no incluye a Aarón en esta orden a Moisés.</w:t>
      </w:r>
    </w:p>
    <w:p>
      <w:pPr/>
      <w:r>
        <w:rPr>
          <w:lang w:val="es_ES" w:bidi="es_ES"/>
        </w:rPr>
      </w:r>
      <w:r>
        <w:rPr>
          <w:lang w:val="es_ES" w:bidi="es_ES"/>
        </w:rPr>
        <w:t>Este pasaje usa ambos nombres para Dios. Jehová es el nombre personal de Dios y Dios, o Elohim, es el nombre general de Dios. Ambos nombres corresponden a la misma persona. Dios se identifica como Jehová, el Dios de los hebreos. Al decir su nombre así, Dios le está dando al Faraón el nombre personal de Dios, Jehová. Esto muestra que Jehová es el Dios israelita. "Hebreos" es el nombre de los descendientes de Jacob que vinieron a vivir a Egipto durante la época de la hambruna, cuando José era el gobernador de Egipto. También se llaman israelitas, ya que Israel era el nombre que Jehová le dio a Jacob. Este Faraón o el rey de Egipto no reconoce al Dios de los hebreos como un Dios verdadero y poderoso.</w:t>
      </w:r>
    </w:p>
    <w:p>
      <w:pPr/>
      <w:r>
        <w:rPr>
          <w:lang w:val="es_ES" w:bidi="es_ES"/>
        </w:rPr>
      </w:r>
      <w:r>
        <w:rPr>
          <w:lang w:val="es_ES" w:bidi="es_ES"/>
        </w:rPr>
        <w:t>Dios se identifica como el Dios de los hebreos. Después de esto, en el pasaje se hace referencia al pueblo como israelitas. Los israelitas eran descendientes de Jacob, que también se llamaba Israel. Los israelitas hablaban hebreo. Los nombres "hebreos" e "israelitas" son intercambiables y se refieren al mismo pueblo.</w:t>
      </w:r>
    </w:p>
    <w:p>
      <w:pPr/>
      <w:r>
        <w:rPr>
          <w:lang w:val="es_ES" w:bidi="es_ES"/>
        </w:rPr>
      </w:r>
      <w:r>
        <w:rPr>
          <w:lang w:val="es_ES" w:bidi="es_ES"/>
        </w:rPr>
        <w:t>Los egipcios adoraban a muchos dioses. Entre estos dioses había una diosa representada por una vaca y un dios representado por un toro. Estos eran dioses importantes para los egipcios. Esta plaga contra el ganado demuestra que Dios es superior a estos dioses egipcios.</w:t>
      </w:r>
    </w:p>
    <w:p>
      <w:pPr/>
      <w:r>
        <w:rPr>
          <w:lang w:val="es_ES" w:bidi="es_ES"/>
        </w:rPr>
      </w:r>
      <w:r>
        <w:rPr>
          <w:lang w:val="es_ES" w:bidi="es_ES"/>
        </w:rPr>
        <w:t xml:space="preserve">Deténganse y muestren una imagen de la </w:t>
      </w:r>
      <w:r>
        <w:rPr>
          <w:lang w:val="es_ES" w:bidi="es_ES"/>
        </w:rPr>
        <w:t>estatua del toro sagrado, Apis</w:t>
      </w:r>
      <w:r>
        <w:rPr>
          <w:lang w:val="es_ES" w:bidi="es_ES"/>
        </w:rPr>
        <w:t xml:space="preserve">, que los egipcios adoraban como un dios. Muestren una imagen de la </w:t>
      </w:r>
      <w:r>
        <w:rPr>
          <w:lang w:val="es_ES" w:bidi="es_ES"/>
        </w:rPr>
        <w:t>estatua de la vaca sagrada, Hathor</w:t>
      </w:r>
      <w:r>
        <w:rPr>
          <w:lang w:val="es_ES" w:bidi="es_ES"/>
        </w:rPr>
        <w:t>. Pausen la grabación aquí.</w:t>
      </w:r>
    </w:p>
    <w:p>
      <w:pPr/>
      <w:r>
        <w:rPr>
          <w:lang w:val="es_ES" w:bidi="es_ES"/>
        </w:rPr>
      </w:r>
      <w:r>
        <w:rPr>
          <w:lang w:val="es_ES" w:bidi="es_ES"/>
        </w:rPr>
        <w:t>Dios dice que le diga, al Faraón que la "Mano del Señor golpeará..." La Mano del Señor es una imagen verbal que se refiere al poder completo de Dios. Dios va a intervenir en lo que está sucediendo. Cuando Dios habla de usar su mano, Dios está hablando de llevar todo su poder al evento. No podemos ver la mano de Dios. Vemos los resultados de que Dios usa este poder. Esta imagen de la mano de Dios obrando es una manera de ayudarnos a entender el poder y la autoridad suprema de Dios sobre todas las cosas. En las primeras plagas, Aarón usó su vara para comenzar la plaga. Aquí, Aarón no usa su vara. Dios envía la plaga directamente. Dios muestra que Dios no necesita la vara de Aarón para comenzar la plaga. Dios usa su mano poderosa para comenzar la plaga.</w:t>
      </w:r>
    </w:p>
    <w:p>
      <w:pPr/>
      <w:r>
        <w:rPr>
          <w:lang w:val="es_ES" w:bidi="es_ES"/>
        </w:rPr>
      </w:r>
      <w:r>
        <w:rPr>
          <w:lang w:val="es_ES" w:bidi="es_ES"/>
        </w:rPr>
        <w:t>Dios le dice a Moisés que le diga al Faraón que el poder de Dios va a golpear al ganado egipcio. El ganado está compuesto por los animales que han sido domesticados o controlados por las personas y usados para trabajo y alimento. Estos animales incluían caballos, asnos, camellos, ganado, ovejas y cabras. Ganado es la palabra que incluye a más de una o a muchas vacas y toros. Los otros tipos de animales incluyen los términos macho y hembra en el nombre.</w:t>
      </w:r>
    </w:p>
    <w:p>
      <w:pPr/>
      <w:r>
        <w:rPr>
          <w:lang w:val="es_ES" w:bidi="es_ES"/>
        </w:rPr>
      </w:r>
      <w:r>
        <w:rPr>
          <w:lang w:val="es_ES" w:bidi="es_ES"/>
        </w:rPr>
        <w:t xml:space="preserve">Deténganse y muestren una imagen de cada uno de estos animales: </w:t>
      </w:r>
      <w:r>
        <w:rPr>
          <w:lang w:val="es_ES" w:bidi="es_ES"/>
        </w:rPr>
        <w:t>caballo</w:t>
      </w:r>
      <w:r>
        <w:rPr>
          <w:lang w:val="es_ES" w:bidi="es_ES"/>
        </w:rPr>
        <w:t xml:space="preserve">, </w:t>
      </w:r>
      <w:r>
        <w:rPr>
          <w:lang w:val="es_ES" w:bidi="es_ES"/>
        </w:rPr>
        <w:t>asno</w:t>
      </w:r>
      <w:r>
        <w:rPr>
          <w:lang w:val="es_ES" w:bidi="es_ES"/>
        </w:rPr>
        <w:t xml:space="preserve">, </w:t>
      </w:r>
      <w:r>
        <w:rPr>
          <w:lang w:val="es_ES" w:bidi="es_ES"/>
        </w:rPr>
        <w:t>camello con una joroba</w:t>
      </w:r>
      <w:r>
        <w:rPr>
          <w:lang w:val="es_ES" w:bidi="es_ES"/>
        </w:rPr>
        <w:t xml:space="preserve">, </w:t>
      </w:r>
      <w:r>
        <w:rPr>
          <w:b/>
          <w:lang w:val="es_ES" w:bidi="es_ES"/>
        </w:rPr>
        <w:t>vaca</w:t>
      </w:r>
      <w:r>
        <w:rPr>
          <w:lang w:val="es_ES" w:bidi="es_ES"/>
        </w:rPr>
        <w:t xml:space="preserve">, </w:t>
      </w:r>
      <w:r>
        <w:rPr>
          <w:lang w:val="es_ES" w:bidi="es_ES"/>
        </w:rPr>
        <w:t>toro</w:t>
      </w:r>
      <w:r>
        <w:rPr>
          <w:lang w:val="es_ES" w:bidi="es_ES"/>
        </w:rPr>
        <w:t xml:space="preserve">, </w:t>
      </w:r>
      <w:r>
        <w:rPr>
          <w:lang w:val="es_ES" w:bidi="es_ES"/>
        </w:rPr>
        <w:t>carnero</w:t>
      </w:r>
      <w:r>
        <w:rPr>
          <w:lang w:val="es_ES" w:bidi="es_ES"/>
        </w:rPr>
        <w:t xml:space="preserve">, </w:t>
      </w:r>
      <w:r>
        <w:rPr>
          <w:lang w:val="es_ES" w:bidi="es_ES"/>
        </w:rPr>
        <w:t>oveja</w:t>
      </w:r>
      <w:r>
        <w:rPr>
          <w:lang w:val="es_ES" w:bidi="es_ES"/>
        </w:rPr>
        <w:t xml:space="preserve">, </w:t>
      </w:r>
      <w:r>
        <w:rPr>
          <w:lang w:val="es_ES" w:bidi="es_ES"/>
        </w:rPr>
        <w:t>cabra</w:t>
      </w:r>
      <w:r>
        <w:rPr>
          <w:lang w:val="es_ES" w:bidi="es_ES"/>
        </w:rPr>
        <w:t>. Pausen la grabación aquí.</w:t>
      </w:r>
    </w:p>
    <w:p>
      <w:pPr/>
      <w:r>
        <w:rPr>
          <w:lang w:val="es_ES" w:bidi="es_ES"/>
        </w:rPr>
      </w:r>
      <w:r>
        <w:rPr>
          <w:lang w:val="es_ES" w:bidi="es_ES"/>
        </w:rPr>
        <w:t>Dios va a azotar a estos animales con una plaga mortal, lo que significa que los animales morirán. La plaga sería para los animales egipcios, pero no para el ganado de los israelitas. Dios dijo que ni uno solo de los animales de los israelitas moriría. Dios estableció un tiempo específico para que comenzara la plaga contra el ganado. Moisés estaba hablando con el Faraón. Moisés le dijo al Faraón que la plaga comenzaría el día siguiente.</w:t>
      </w:r>
    </w:p>
    <w:p>
      <w:pPr/>
      <w:r>
        <w:rPr>
          <w:lang w:val="es_ES" w:bidi="es_ES"/>
        </w:rPr>
      </w:r>
      <w:r>
        <w:rPr>
          <w:lang w:val="es_ES" w:bidi="es_ES"/>
        </w:rPr>
        <w:t>Al día siguiente, Dios hizo exactamente lo que Dios dijo que haría. Dios envió la plaga sobre los animales. Tal como Dios dijo, el ganado egipcio murió. Tal como Dios dijo, el ganado israelita no murió.</w:t>
      </w:r>
    </w:p>
    <w:p>
      <w:pPr/>
      <w:r>
        <w:rPr>
          <w:lang w:val="es_ES" w:bidi="es_ES"/>
        </w:rPr>
      </w:r>
      <w:r>
        <w:rPr>
          <w:lang w:val="es_ES" w:bidi="es_ES"/>
        </w:rPr>
        <w:t>En la Escritura, muchas veces, hay un aumento intencional de números o se dice que un gran número de personas estaban presentes cuando el número podría haber sido menor. El texto puede decir que todo Israel o toda Jerusalén o todo Egipto hizo algo. Significa que un gran número de personas hicieron algo. Aquí, el texto dice que todo el ganado de los egipcios murió. No murió todo el ganado. Sin embargo, un número muy grande de animales murió por esta plaga.</w:t>
      </w:r>
    </w:p>
    <w:p>
      <w:pPr/>
      <w:r>
        <w:rPr>
          <w:lang w:val="es_ES" w:bidi="es_ES"/>
        </w:rPr>
      </w:r>
      <w:r>
        <w:rPr>
          <w:lang w:val="es_ES" w:bidi="es_ES"/>
        </w:rPr>
        <w:t>Deténganse y conversen: Cuenten una historia que implique un evento muy grande con muchas personas. El narrador debe emplear términos excesivamente complejos o numerosos para describir este evento, utilizando palabras que denoten la presencia de un grupo muy numeroso. ¿Cómo describe el narrador esto? ¿Cómo entiende la audiencia que esta es una exageración intencional? Pausen la grabación aquí.</w:t>
      </w:r>
    </w:p>
    <w:p>
      <w:pPr/>
      <w:r>
        <w:rPr>
          <w:lang w:val="es_ES" w:bidi="es_ES"/>
        </w:rPr>
      </w:r>
      <w:r>
        <w:rPr>
          <w:lang w:val="es_ES" w:bidi="es_ES"/>
        </w:rPr>
        <w:t>Después de que el ganado egipcio murió, el Faraón envió a sus funcionarios para ver lo que había sucedido con el ganado israelita. Los funcionarios descubrieron e informaron al Faraón que no había muerto ni un solo animal de los israelitas.</w:t>
      </w:r>
    </w:p>
    <w:p>
      <w:pPr/>
      <w:r>
        <w:rPr>
          <w:lang w:val="es_ES" w:bidi="es_ES"/>
        </w:rPr>
      </w:r>
      <w:r>
        <w:rPr>
          <w:lang w:val="es_ES" w:bidi="es_ES"/>
        </w:rPr>
        <w:t>El corazón del Faraón permaneció obstinado, endurecido o inflexible. Una traducción dice que el rey todavía era demasiado obstinado para dejar ir al pueblo. Esta es una imagen verbal que significa que el Faraón o el rey de Egipto no fue convencido ni siquiera por este desastre de que Dios era todopoderoso. El Faraón no estaba convencido de que necesitaba dejar que el pueblo de Dios saliera de Egipto.</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9:1–7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dos escenas.</w:t>
      </w:r>
    </w:p>
    <w:p>
      <w:pPr/>
      <w:r>
        <w:rPr>
          <w:lang w:val="es_ES" w:bidi="es_ES"/>
        </w:rPr>
      </w:r>
      <w:r>
        <w:rPr>
          <w:b/>
          <w:lang w:val="es_ES" w:bidi="es_ES"/>
        </w:rPr>
        <w:t>En la primera escena:</w:t>
      </w:r>
      <w:r>
        <w:rPr>
          <w:lang w:val="es_ES" w:bidi="es_ES"/>
        </w:rPr>
        <w:t xml:space="preserve"> Dios envía a Moisés para que le diga al Faraón que la siguiente plaga hará que el ganado muera.</w:t>
      </w:r>
    </w:p>
    <w:p>
      <w:pPr/>
      <w:r>
        <w:rPr>
          <w:lang w:val="es_ES" w:bidi="es_ES"/>
        </w:rPr>
      </w:r>
      <w:r>
        <w:rPr>
          <w:b/>
          <w:lang w:val="es_ES" w:bidi="es_ES"/>
        </w:rPr>
        <w:t>En la segunda escena:</w:t>
      </w:r>
      <w:r>
        <w:rPr>
          <w:lang w:val="es_ES" w:bidi="es_ES"/>
        </w:rPr>
        <w:t xml:space="preserve"> el ganado egipcio muere, pero el Faraón se niega a dejar ir a las personas.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Dios o Jehová</w:t>
      </w:r>
    </w:p>
    <w:p>
      <w:pPr>
        <w:pStyle w:val="ListBullet"/>
        <w:spacing w:line="240" w:lineRule="auto"/>
        <w:ind w:left="720"/>
      </w:pPr>
      <w:r>
        <w:rPr>
          <w:lang w:val="es_ES" w:bidi="es_ES"/>
        </w:rPr>
      </w:r>
      <w:r>
        <w:rPr>
          <w:lang w:val="es_ES" w:bidi="es_ES"/>
        </w:rPr>
        <w:t>Los funcionarios del rey</w:t>
      </w:r>
    </w:p>
    <w:p>
      <w:pPr>
        <w:pStyle w:val="ListBullet"/>
        <w:spacing w:line="240" w:lineRule="auto"/>
        <w:ind w:left="720"/>
      </w:pPr>
      <w:r>
        <w:rPr>
          <w:lang w:val="es_ES" w:bidi="es_ES"/>
        </w:rPr>
      </w:r>
      <w:r>
        <w:rPr>
          <w:lang w:val="es_ES" w:bidi="es_ES"/>
        </w:rPr>
        <w:t>Los israelitas y su ganado</w:t>
      </w:r>
    </w:p>
    <w:p>
      <w:pPr>
        <w:pStyle w:val="ListBullet"/>
        <w:spacing w:line="240" w:lineRule="auto"/>
        <w:ind w:left="720"/>
      </w:pPr>
      <w:r>
        <w:rPr>
          <w:lang w:val="es_ES" w:bidi="es_ES"/>
        </w:rPr>
      </w:r>
      <w:r>
        <w:rPr>
          <w:lang w:val="es_ES" w:bidi="es_ES"/>
        </w:rPr>
        <w:t>Los egipcios y su ganado</w:t>
      </w:r>
    </w:p>
    <w:p>
      <w:pPr/>
      <w:r>
        <w:rPr>
          <w:lang w:val="es_ES" w:bidi="es_ES"/>
        </w:rPr>
      </w:r>
      <w:r>
        <w:rPr>
          <w:lang w:val="es_ES" w:bidi="es_ES"/>
        </w:rPr>
        <w:t>Como grupo, pongan atención a estas partes de la ambientación del pasaje:</w:t>
      </w:r>
    </w:p>
    <w:p>
      <w:pPr/>
      <w:r>
        <w:rPr>
          <w:lang w:val="es_ES" w:bidi="es_ES"/>
        </w:rPr>
      </w:r>
      <w:r>
        <w:rPr>
          <w:lang w:val="es_ES" w:bidi="es_ES"/>
        </w:rPr>
        <w:t>El pasaje comienza con una palabra de tiempo o una palabra de conexión. El pasaje anterior termina con la declaración de que el Faraón ha endurecido su corazón o el Faraón se ha vuelto más obstinado y se niega a dejar que los hebreos se vayan. Entonces, Jehová le dice a Moisés que regrese con el anuncio de la siguiente plaga. "Entonces" es una palabra que conecta el pasaje actual con el pasaje anterior.</w:t>
      </w:r>
    </w:p>
    <w:p>
      <w:pPr/>
      <w:r>
        <w:rPr>
          <w:lang w:val="es_ES" w:bidi="es_ES"/>
        </w:rPr>
      </w:r>
      <w:r>
        <w:rPr>
          <w:lang w:val="es_ES" w:bidi="es_ES"/>
        </w:rPr>
        <w:t>Deténganse y cuenten una historia que incluya una secuencia de eventos. Escuchen con atención al que cuenta la historia. ¿Qué palabra o palabras usa el narrador para decir que un evento comienza tan pronto como termina el evento anterior? Pausen la grabación aquí.</w:t>
      </w:r>
    </w:p>
    <w:p>
      <w:pPr/>
      <w:r>
        <w:rPr>
          <w:lang w:val="es_ES" w:bidi="es_ES"/>
        </w:rPr>
      </w:r>
      <w:r>
        <w:rPr>
          <w:lang w:val="es_ES" w:bidi="es_ES"/>
        </w:rPr>
        <w:t>En la escena 1, Jehová habla con Moisés y le dice a Moisés que vaya ante el Faraón con un mensaje específico. Jehová no incluye a Aarón en esta orden. Jehová le da a Moisés un mensaje muy específico con detalles sobre lo que Jehová va a hacer para la siguiente plaga. Moisés dice: "Esto es lo que dice Jehová, el Dios de los hebreos". En el Antiguo Testamento, los profetas a menudo comenzaban sus mensajes de Dios con esta frase para mostrar que las palabras que van a decir son de Jehová.</w:t>
      </w:r>
    </w:p>
    <w:p>
      <w:pPr/>
      <w:r>
        <w:rPr>
          <w:lang w:val="es_ES" w:bidi="es_ES"/>
        </w:rPr>
      </w:r>
      <w:r>
        <w:rPr>
          <w:lang w:val="es_ES" w:bidi="es_ES"/>
        </w:rPr>
        <w:t>Deténganse aquí y conversen en equipo: ¿De qué maneras introducen mensajes importantes de profetas o maestros en su cultura? Pausen la grabación aquí.</w:t>
      </w:r>
    </w:p>
    <w:p>
      <w:pPr/>
      <w:r>
        <w:rPr>
          <w:lang w:val="es_ES" w:bidi="es_ES"/>
        </w:rPr>
      </w:r>
      <w:r>
        <w:rPr>
          <w:lang w:val="es_ES" w:bidi="es_ES"/>
        </w:rPr>
        <w:t>Esta vez, la plaga hará que los animales mueran. Esta es la primera vez que la plaga causa muerte. Además, esta vez Jehová va a tratar a los egipcios y a los israelitas de manera diferente. Los animales egipcios morirán. No habrá muerte entre los animales israelitas. Esto significa que la plaga solo afectará a los egipcios. Moisés le dice al Faraón que Jehová ya ha decidido cuándo comenzará la plaga. Jehová dice que la plaga comenzará mañana. Moisés va a darle al Faraón el mensaje de Jehová. El mensaje solo se registra una vez. No sabemos si esta es una cita directa del mensaje de Jehová o si este es el mensaje dado por Moisés al Faraón. La traducción sigue siendo la misma.</w:t>
      </w:r>
    </w:p>
    <w:p>
      <w:pPr/>
      <w:r>
        <w:rPr>
          <w:lang w:val="es_ES" w:bidi="es_ES"/>
        </w:rPr>
      </w:r>
      <w:r>
        <w:rPr>
          <w:lang w:val="es_ES" w:bidi="es_ES"/>
        </w:rPr>
        <w:t>En la escena 2, Jehová hace exactamente lo que Jehová dijo que iba a hacer. El texto dice que todos los animales egipcios murieron. Es importante traducir esto como está escrito; todos los animales murieron. Sin embargo, necesitamos entender que no murieron todos los animales. Esta es una manera de decir que un número muy grande de animales murió. El Faraón envía funcionarios para ver lo que le sucedió al ganado israelita. Los funcionarios informaron que ningún animal del ganado israelita murió. Incluso con esto, el Faraón no estaba convencido. El texto usa una imagen verbal para describir las acciones del Faraón. El corazón del Faraón estaba endurecido, obstinado o inflexible. El Faraón se negó a dejar ir al pueblo.</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9:1–7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2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Los funcionarios del rey</w:t>
      </w:r>
    </w:p>
    <w:p>
      <w:pPr>
        <w:pStyle w:val="ListBullet"/>
        <w:spacing w:line="240" w:lineRule="auto"/>
        <w:ind w:left="720"/>
      </w:pPr>
      <w:r>
        <w:rPr>
          <w:lang w:val="es_ES" w:bidi="es_ES"/>
        </w:rPr>
      </w:r>
      <w:r>
        <w:rPr>
          <w:lang w:val="es_ES" w:bidi="es_ES"/>
        </w:rPr>
        <w:t>Los israelitas y su ganado</w:t>
      </w:r>
    </w:p>
    <w:p>
      <w:pPr>
        <w:pStyle w:val="ListBullet"/>
        <w:spacing w:line="240" w:lineRule="auto"/>
        <w:ind w:left="720"/>
      </w:pPr>
      <w:r>
        <w:rPr>
          <w:lang w:val="es_ES" w:bidi="es_ES"/>
        </w:rPr>
      </w:r>
      <w:r>
        <w:rPr>
          <w:lang w:val="es_ES" w:bidi="es_ES"/>
        </w:rPr>
        <w:t>Los egipcios y su ganado</w:t>
      </w:r>
    </w:p>
    <w:p>
      <w:pPr/>
      <w:r>
        <w:rPr>
          <w:lang w:val="es_ES" w:bidi="es_ES"/>
        </w:rPr>
      </w:r>
      <w:r>
        <w:rPr>
          <w:lang w:val="es_ES" w:bidi="es_ES"/>
        </w:rPr>
        <w:t>En grupo, dramaticen el texto dos veces. Deberán interpretar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interpretar este pasaje por segunda vez. En algunos puntos de la obra, detengan la actuación y pregunten a la persona que está interpretando el personaje, "¿Qué está sintiendo o pensando?" La gente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En la escena 1, Jehová le dice a Moisés que regrese al Faraón con el mensaje de que Jehová va a enviar otra plaga. Moisés debe exigir que el Faraón permita que los israelitas dejen Egipto. Si el Faraón se niega, la mano de Jehová golpeará el ganado de los egipcios. Esta vez la plaga hará que el ganado del pueblo egipcio muera, pero la plaga no tocará el ganado de los israelitas. Moisés obedece, va ante el Faraón y le entrega este mensaje.</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Moisés: "¿Cómo te sientes al dar este mensaje?" Es posible que escuchen: "Tengo miedo porque esta vez Aarón no va conmigo. Seré solo yo hablando con el Faraón. No sé por qué Dios quiere que haga esto solo", o, "Este mensaje suena realmente mal. Creo que el Faraón estará enojado cuando escuche esto", o, "Me parece que Dios está mostrando su poder y que Dios es más poderoso que la vaca sagrada egipcia y el toro sagrado que el Faraón adora. Me alegro de que Dios esté mostrando esto al Faraón".</w:t>
      </w:r>
    </w:p>
    <w:p>
      <w:pPr>
        <w:pStyle w:val="ListBullet"/>
        <w:spacing w:line="240" w:lineRule="auto"/>
        <w:ind w:left="720"/>
      </w:pPr>
      <w:r>
        <w:rPr>
          <w:lang w:val="es_ES" w:bidi="es_ES"/>
        </w:rPr>
      </w:r>
      <w:r>
        <w:rPr>
          <w:lang w:val="es_ES" w:bidi="es_ES"/>
        </w:rPr>
        <w:t>Pregúntenle al Faraón: "¿Cómo te sientes mientras escuchas este mensaje?" Es posible que escuchen: "Esto es una tontería. No hay manera de que este Dios que nadie puede ver sea más poderoso que los dioses egipcios. Moisés dice que el ganado de los israelitas no será tocado. Yo no le creo eso. Nadie puede enviar una enfermedad así al ganado sin que afecte a todos los animales. Esto quedará en nada".</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escena 2, al día siguiente, Jehová envía la plaga sobre el ganado egipcio y el ganado egipcio muere. El Faraón envía funcionarios para descubrir qué sucedió con el ganado israelita. Los funcionarios informan que no murió ninguna de las cabezas de ganado de los israelitas. Pero incluso con esta información, el Faraón permaneció obstinado. El Faraón se negó a permitir que los israelitas dejaran Egipto.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los funcionarios del Faraón: "¿Qué pensaron cuando vieron que el ganado israelita estaba todo a salvo?" Es posible que escuchen:</w:t>
      </w:r>
    </w:p>
    <w:p>
      <w:pPr>
        <w:pStyle w:val="ListBullet"/>
        <w:spacing w:line="240" w:lineRule="auto"/>
        <w:ind w:left="720"/>
      </w:pPr>
      <w:r>
        <w:rPr>
          <w:lang w:val="es_ES" w:bidi="es_ES"/>
        </w:rPr>
      </w:r>
      <w:r>
        <w:rPr>
          <w:lang w:val="es_ES" w:bidi="es_ES"/>
        </w:rPr>
        <w:t>Pregúntenles a los israelitas: "¿Cómo se sienten hoy?" Es posible que escuchen:</w:t>
      </w:r>
    </w:p>
    <w:p>
      <w:pPr>
        <w:pStyle w:val="ListBullet"/>
        <w:spacing w:line="240" w:lineRule="auto"/>
        <w:ind w:left="720"/>
      </w:pPr>
      <w:r>
        <w:rPr>
          <w:lang w:val="es_ES" w:bidi="es_ES"/>
        </w:rPr>
      </w:r>
      <w:r>
        <w:rPr>
          <w:lang w:val="es_ES" w:bidi="es_ES"/>
        </w:rPr>
        <w:t>Pregúntenle al Faraón: "¿Cómo te sientes hoy?" Es posible que escuchen:</w:t>
      </w:r>
    </w:p>
    <w:p>
      <w:pPr>
        <w:pStyle w:val="ListBullet"/>
        <w:spacing w:line="240" w:lineRule="auto"/>
        <w:ind w:left="720"/>
      </w:pPr>
      <w:r>
        <w:rPr>
          <w:lang w:val="es_ES" w:bidi="es_ES"/>
        </w:rPr>
      </w:r>
      <w:r>
        <w:rPr>
          <w:lang w:val="es_ES" w:bidi="es_ES"/>
        </w:rPr>
        <w:t>Continúen con la actuación.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9:1–7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lang w:val="es_ES" w:bidi="es_ES"/>
        </w:rPr>
        <w:t xml:space="preserve">Esta es la quinta </w:t>
      </w:r>
      <w:r>
        <w:rPr>
          <w:b/>
          <w:lang w:val="es_ES" w:bidi="es_ES"/>
        </w:rPr>
        <w:t>plaga</w:t>
      </w:r>
      <w:r>
        <w:rPr>
          <w:lang w:val="es_ES" w:bidi="es_ES"/>
        </w:rPr>
        <w:t xml:space="preserve"> o desastre que Dios envía a Egipto. Usen la misma palabra para plaga que han usado para las cuatro plagas anteriores.</w:t>
      </w:r>
    </w:p>
    <w:p>
      <w:pPr/>
      <w:r>
        <w:rPr>
          <w:lang w:val="es_ES" w:bidi="es_ES"/>
        </w:rPr>
      </w:r>
      <w:r>
        <w:rPr>
          <w:lang w:val="es_ES" w:bidi="es_ES"/>
        </w:rPr>
        <w:t xml:space="preserve">Dios se identifica como </w:t>
      </w:r>
      <w:r>
        <w:rPr>
          <w:b/>
          <w:lang w:val="es_ES" w:bidi="es_ES"/>
        </w:rPr>
        <w:t>Jehová</w:t>
      </w:r>
      <w:r>
        <w:rPr>
          <w:lang w:val="es_ES" w:bidi="es_ES"/>
        </w:rPr>
        <w:t xml:space="preserve">, el </w:t>
      </w:r>
      <w:r>
        <w:rPr>
          <w:b/>
          <w:lang w:val="es_ES" w:bidi="es_ES"/>
        </w:rPr>
        <w:t>Dios</w:t>
      </w:r>
      <w:r>
        <w:rPr>
          <w:lang w:val="es_ES" w:bidi="es_ES"/>
        </w:rPr>
        <w:t xml:space="preserve"> de los </w:t>
      </w:r>
      <w:r>
        <w:rPr>
          <w:b/>
          <w:lang w:val="es_ES" w:bidi="es_ES"/>
        </w:rPr>
        <w:t>hebreos</w:t>
      </w:r>
      <w:r>
        <w:rPr>
          <w:lang w:val="es_ES" w:bidi="es_ES"/>
        </w:rPr>
        <w:t xml:space="preserve">. </w:t>
      </w:r>
      <w:r>
        <w:rPr>
          <w:lang w:val="es_ES" w:bidi="es_ES"/>
        </w:rPr>
        <w:t>Jehová</w:t>
      </w:r>
      <w:r>
        <w:rPr>
          <w:lang w:val="es_ES" w:bidi="es_ES"/>
        </w:rPr>
        <w:t xml:space="preserve">, los </w:t>
      </w:r>
      <w:r>
        <w:rPr>
          <w:lang w:val="es_ES" w:bidi="es_ES"/>
        </w:rPr>
        <w:t>hebreos</w:t>
      </w:r>
      <w:r>
        <w:rPr>
          <w:lang w:val="es_ES" w:bidi="es_ES"/>
        </w:rPr>
        <w:t xml:space="preserve"> y </w:t>
      </w:r>
      <w:r>
        <w:rPr>
          <w:lang w:val="es_ES" w:bidi="es_ES"/>
        </w:rPr>
        <w:t>Dios</w:t>
      </w:r>
      <w:r>
        <w:rPr>
          <w:lang w:val="es_ES" w:bidi="es_ES"/>
        </w:rPr>
        <w:t xml:space="preserve"> se mencionan en el Glosario Principal. Usen la misma palabra para Jehová y para Dios que han usado en los pasajes anteriores.</w:t>
      </w:r>
    </w:p>
    <w:p>
      <w:pPr/>
      <w:r>
        <w:rPr>
          <w:lang w:val="es_ES" w:bidi="es_ES"/>
        </w:rPr>
      </w:r>
      <w:r>
        <w:rPr>
          <w:lang w:val="es_ES" w:bidi="es_ES"/>
        </w:rPr>
        <w:t xml:space="preserve">Jehová le dice al Faraón que deje ir a su pueblo para que puedan </w:t>
      </w:r>
      <w:r>
        <w:rPr>
          <w:b/>
          <w:lang w:val="es_ES" w:bidi="es_ES"/>
        </w:rPr>
        <w:t>adorar</w:t>
      </w:r>
      <w:r>
        <w:rPr>
          <w:lang w:val="es_ES" w:bidi="es_ES"/>
        </w:rPr>
        <w:t xml:space="preserve"> a Dios. Usen la misma palabra para </w:t>
      </w:r>
      <w:r>
        <w:rPr>
          <w:lang w:val="es_ES" w:bidi="es_ES"/>
        </w:rPr>
        <w:t>adoración</w:t>
      </w:r>
      <w:r>
        <w:rPr>
          <w:lang w:val="es_ES" w:bidi="es_ES"/>
        </w:rPr>
        <w:t xml:space="preserve"> que han usado en los pasajes anteriores.</w:t>
      </w:r>
    </w:p>
    <w:p>
      <w:pPr/>
      <w:r>
        <w:rPr>
          <w:lang w:val="es_ES" w:bidi="es_ES"/>
        </w:rPr>
      </w:r>
      <w:r>
        <w:rPr>
          <w:lang w:val="es_ES" w:bidi="es_ES"/>
        </w:rPr>
        <w:t xml:space="preserve">Algunas traducciones usan el nombre </w:t>
      </w:r>
      <w:r>
        <w:rPr>
          <w:b/>
          <w:lang w:val="es_ES" w:bidi="es_ES"/>
        </w:rPr>
        <w:t>Faraón</w:t>
      </w:r>
      <w:r>
        <w:rPr>
          <w:lang w:val="es_ES" w:bidi="es_ES"/>
        </w:rPr>
        <w:t xml:space="preserve">, que es el título para el </w:t>
      </w:r>
      <w:r>
        <w:rPr>
          <w:lang w:val="es_ES" w:bidi="es_ES"/>
        </w:rPr>
        <w:t>rey</w:t>
      </w:r>
      <w:r>
        <w:rPr>
          <w:lang w:val="es_ES" w:bidi="es_ES"/>
        </w:rPr>
        <w:t xml:space="preserve"> de Egipto. Cada rey es llamado Faraón, seguido de su propio nombre. Este pasaje no nos da el nombre del rey. Algunas traducciones usan la palabra "rey" en lugar del título "Faraón". Usen el mismo término que han usado en los pasajes anteriores. La palabra </w:t>
      </w:r>
      <w:r>
        <w:rPr>
          <w:lang w:val="es_ES" w:bidi="es_ES"/>
        </w:rPr>
        <w:t>Faraón</w:t>
      </w:r>
      <w:r>
        <w:rPr>
          <w:lang w:val="es_ES" w:bidi="es_ES"/>
        </w:rPr>
        <w:t xml:space="preserve"> se encuentra en el Glosario Principal.</w:t>
      </w:r>
    </w:p>
    <w:p>
      <w:pPr/>
      <w:r>
        <w:rPr>
          <w:lang w:val="es_ES" w:bidi="es_ES"/>
        </w:rPr>
      </w:r>
      <w:r>
        <w:rPr>
          <w:lang w:val="es_ES" w:bidi="es_ES"/>
        </w:rPr>
        <w:t xml:space="preserve">La </w:t>
      </w:r>
      <w:r>
        <w:rPr>
          <w:b/>
          <w:lang w:val="es_ES" w:bidi="es_ES"/>
        </w:rPr>
        <w:t>mano de Jehová</w:t>
      </w:r>
      <w:r>
        <w:rPr>
          <w:lang w:val="es_ES" w:bidi="es_ES"/>
        </w:rPr>
        <w:t xml:space="preserve"> es una imagen verbal que describe el pleno poder o la fuerza de Dios. Tenían la misma expresión cuando Moisés y Aarón se acercaron al Faraón y la vara de Aarón se convirtió en una serpiente. Usen la misma palabra que usaron para ese pasaje.</w:t>
      </w:r>
    </w:p>
    <w:p>
      <w:pPr/>
      <w:r>
        <w:rPr>
          <w:lang w:val="es_ES" w:bidi="es_ES"/>
        </w:rPr>
      </w:r>
      <w:r>
        <w:rPr>
          <w:lang w:val="es_ES" w:bidi="es_ES"/>
        </w:rPr>
        <w:t xml:space="preserve">Jehová no permitirá que el ganado de los israelitas muera. Traduzcan </w:t>
      </w:r>
      <w:r>
        <w:rPr>
          <w:lang w:val="es_ES" w:bidi="es_ES"/>
        </w:rPr>
        <w:t>israelitas</w:t>
      </w:r>
      <w:r>
        <w:rPr>
          <w:lang w:val="es_ES" w:bidi="es_ES"/>
        </w:rPr>
        <w:t xml:space="preserve"> de la misma manera que lo han hecho anteriormente, y recuerden que </w:t>
      </w:r>
      <w:r>
        <w:rPr>
          <w:lang w:val="es_ES" w:bidi="es_ES"/>
        </w:rPr>
        <w:t>Israel</w:t>
      </w:r>
      <w:r>
        <w:rPr>
          <w:lang w:val="es_ES" w:bidi="es_ES"/>
        </w:rPr>
        <w:t xml:space="preserve"> está en el Glosario Principal.</w:t>
      </w:r>
    </w:p>
    <w:p>
      <w:pPr/>
      <w:r>
        <w:rPr>
          <w:lang w:val="es_ES" w:bidi="es_ES"/>
        </w:rPr>
      </w:r>
      <w:r>
        <w:rPr>
          <w:lang w:val="es_ES" w:bidi="es_ES"/>
        </w:rPr>
        <w:t xml:space="preserve">El </w:t>
      </w:r>
      <w:r>
        <w:rPr>
          <w:lang w:val="es_ES" w:bidi="es_ES"/>
        </w:rPr>
        <w:t>corazón</w:t>
      </w:r>
      <w:r>
        <w:rPr>
          <w:lang w:val="es_ES" w:bidi="es_ES"/>
        </w:rPr>
        <w:t xml:space="preserve"> del Faraón permaneció obstinado o estaba endurecido. Usen la misma traducción que han usado anteriormente para esta expresión. Esta es una imagen verbal para explicar que el Faraón se negó a reconocer el poder de Dios. El Faraón se negó a escuchar a Moisés. El Faraón se negó a permitir que los israelitas se fueran.</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les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Éxodo 9:8–12</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9:8–12 y guárdenlo en sus corazones.</w:t>
      </w:r>
    </w:p>
    <w:p>
      <w:pPr/>
      <w:r>
        <w:rPr>
          <w:lang w:val="es_ES" w:bidi="es_ES"/>
        </w:rPr>
      </w:r>
      <w:r>
        <w:rPr>
          <w:lang w:val="es_ES" w:bidi="es_ES"/>
        </w:rPr>
        <w:t>Escuchen una versión en audio de Éxodo 9:8–12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Dios?</w:t>
      </w:r>
    </w:p>
    <w:p>
      <w:pPr>
        <w:pStyle w:val="ListBullet"/>
        <w:spacing w:line="240" w:lineRule="auto"/>
        <w:ind w:left="720"/>
      </w:pPr>
      <w:r>
        <w:rPr>
          <w:lang w:val="es_ES" w:bidi="es_ES"/>
        </w:rPr>
      </w:r>
      <w:r>
        <w:rPr>
          <w:lang w:val="es_ES" w:bidi="es_ES"/>
        </w:rPr>
        <w:t>¿Qué nos dice este texto acerca de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9:8–12 en la traducción que sea más fácil de entender.</w:t>
      </w:r>
    </w:p>
    <w:p>
      <w:pPr/>
      <w:r>
        <w:rPr>
          <w:lang w:val="es_ES" w:bidi="es_ES"/>
        </w:rPr>
      </w:r>
      <w:r>
        <w:rPr>
          <w:lang w:val="es_ES" w:bidi="es_ES"/>
        </w:rPr>
        <w:t>Después de la muerte del ganado, Jehová nuevamente habló tanto con Moisés como con Aarón y les dijo a Moisés y a Aarón que fueran nuevamente ante el Faraón. Este es un relato narrativo de la sexta plaga.</w:t>
      </w:r>
    </w:p>
    <w:p>
      <w:pPr/>
      <w:r>
        <w:rPr>
          <w:lang w:val="es_ES" w:bidi="es_ES"/>
        </w:rPr>
      </w:r>
      <w:r>
        <w:rPr>
          <w:lang w:val="es_ES" w:bidi="es_ES"/>
        </w:rPr>
        <w:t>La palabra "entonces" introduce la siguiente plaga. El pasaje es una lista de eventos en la que cada evento ocurre después del otro. "Entonces" es la palabra en español que se usa para conectar la secuencia e introducir el siguiente evento.</w:t>
      </w:r>
    </w:p>
    <w:p>
      <w:pPr/>
      <w:r>
        <w:rPr>
          <w:lang w:val="es_ES" w:bidi="es_ES"/>
        </w:rPr>
      </w:r>
      <w:r>
        <w:rPr>
          <w:lang w:val="es_ES" w:bidi="es_ES"/>
        </w:rPr>
        <w:t>Esta vez, Jehová habló tanto a Moisés como a Aarón y les dio instrucciones. Esta vez, Moisés y Aarón no hablaron con el Faraón primero. En cambio, Jehová les dijo a Moisés y a Aarón que fueran y realizaran una acción mientras el Faraón observaba. Moisés no advierte al Faraón de lo que está a punto de suceder. Moisés no le da al Faraón la oportunidad de dejar que los israelitas se vayan antes de que Moisés lance el hollín al aire. Esto es diferente de los relatos de las plagas anteriores.</w:t>
      </w:r>
    </w:p>
    <w:p>
      <w:pPr/>
      <w:r>
        <w:rPr>
          <w:lang w:val="es_ES" w:bidi="es_ES"/>
        </w:rPr>
      </w:r>
      <w:r>
        <w:rPr>
          <w:lang w:val="es_ES" w:bidi="es_ES"/>
        </w:rPr>
        <w:t>Jehová le dijo a Moisés y a Aarón que tomaran hollín o cenizas de un horno. Entonces Moisés debía arrojar el hollín al aire. Arrojar el hollín hacia el cielo permite que el viento lo lleve y lo disperse ampliamente. Cuando algo se quema, lo que queda es el polvo fino o las cenizas. Las cenizas permanecen amontonadas hasta que son agitadas de alguna manera. Cuando se las mueve, estas cenizas, que son extremadamente ligeras, flotan en el aire y el viento las lleva a otros lugares. El hollín es igual a la ceniza, solo que más fino. El hollín es más como un polvo negro. Un horno de cerámica es un tipo de horno que alcanza temperaturas muy elevadas. El horno de cerámica se usa para cocer arcilla para que se convierta en una sustancia dura que es difícil de romper. La arcilla puede convertirse en arcilla dura, porcelana, ladrillo o baldosas. Un horno de cerámica u horno también se puede usar para hornear alimentos, como pan, o para quemar basura. El horno también se puede usar para quemar el cadáver de un animal o de una persona. La Escritura no dice qué tipo de horno era este, pero dice que había cenizas o hollín. El texto hace que suene como si Moisés y Aarón debían llenar ambas manos con cenizas y luego Moisés las arrojaría al aire. Esto serían cuatro puñados de cenizas para arrojar. Jehová le dijo a Moisés y a Aarón que se aseguraran de que el Faraón estuviera observando cuando Moisés arrojara las cenizas al aire. Jehová le dijo a Moisés y a Aarón que las cenizas harían que brotasen forúnculos sobre las personas y sobre los animales en todo Egipto.</w:t>
      </w:r>
    </w:p>
    <w:p>
      <w:pPr/>
      <w:r>
        <w:rPr>
          <w:lang w:val="es_ES" w:bidi="es_ES"/>
        </w:rPr>
      </w:r>
      <w:r>
        <w:rPr>
          <w:lang w:val="es_ES" w:bidi="es_ES"/>
        </w:rPr>
        <w:t xml:space="preserve">Deténganse y muestren una imagen de un </w:t>
      </w:r>
      <w:r>
        <w:rPr>
          <w:lang w:val="es_ES" w:bidi="es_ES"/>
        </w:rPr>
        <w:t>horno de cerámica</w:t>
      </w:r>
      <w:r>
        <w:rPr>
          <w:lang w:val="es_ES" w:bidi="es_ES"/>
        </w:rPr>
        <w:t xml:space="preserve">. Muestren una imagen de </w:t>
      </w:r>
      <w:r>
        <w:rPr>
          <w:lang w:val="es_ES" w:bidi="es_ES"/>
        </w:rPr>
        <w:t>cenizas</w:t>
      </w:r>
      <w:r>
        <w:rPr>
          <w:lang w:val="es_ES" w:bidi="es_ES"/>
        </w:rPr>
        <w:t xml:space="preserve">. Muestren una imagen de </w:t>
      </w:r>
      <w:r>
        <w:rPr>
          <w:lang w:val="es_ES" w:bidi="es_ES"/>
        </w:rPr>
        <w:t>algo cubierto de hollín</w:t>
      </w:r>
      <w:r>
        <w:rPr>
          <w:lang w:val="es_ES" w:bidi="es_ES"/>
        </w:rPr>
        <w:t>. Actividad: tome algunas cenizas y arrójenlas al aire en un día ventoso. Observen las cenizas flotar en el viento. Pausen la grabación aquí.</w:t>
      </w:r>
    </w:p>
    <w:p>
      <w:pPr/>
      <w:r>
        <w:rPr>
          <w:lang w:val="es_ES" w:bidi="es_ES"/>
        </w:rPr>
      </w:r>
      <w:r>
        <w:rPr>
          <w:lang w:val="es_ES" w:bidi="es_ES"/>
        </w:rPr>
        <w:t>Moisés y Aarón obedecieron a Jehová. Moisés y Aarón fueron ante el Faraón, y cada uno llevaba hollín en ambas manos. Entonces Moisés tomó el hollín y lo arrojó al aire. La siguiente parte de lo que sucedió está implícita. Jehová le dijo a Moisés que el hollín se extendería sobre el país de Egipto y causaría forúnculos. El texto no repite esto. El texto no dice que el polvo se extendió por todo Egipto. Sin embargo, a las personas y a los animales de todo Egipto les salieron forúnculos. Esto significa que el aire llevó el hollín por todo Egipto. Aparecieron úlceras en personas y animales. Algunas traducciones usan la palabra hombre. Aquí, la palabra "hombre" es un término general que significa toda la humanidad, personas o seres humanos. Las cenizas cayeron sobre todos, incluidos hombres, mujeres y niños. Todos o todos los humanos o todas las personas fueron afectados por los forúnculos. A todos los animales que no habían muerto en la plaga anterior también les brotaron furúnculos en la piel. Este pasaje no menciona a los israelitas con esta plaga. No sabemos si los israelitas también tuvieron forúnculos por esta plaga.</w:t>
      </w:r>
    </w:p>
    <w:p>
      <w:pPr/>
      <w:r>
        <w:rPr>
          <w:lang w:val="es_ES" w:bidi="es_ES"/>
        </w:rPr>
      </w:r>
      <w:r>
        <w:rPr>
          <w:lang w:val="es_ES" w:bidi="es_ES"/>
        </w:rPr>
        <w:t>Un forúnculo es una hinchazón inflamada, dolorosa y llena de pus en la piel causada por algún tipo de infección. Un forúnculo se siente caliente al tacto. El forúnculo aumentará de tamaño hasta que se rompa y se convierta en una llaga abierta que supura. Como es una infección, todo el cuerpo se sentirá cansado y enfermo. El individuo probablemente tendrá fiebre o temperatura elevada. Una persona o un animal con forúnculos está realmente enfermo y no puede hacer su trabajo.</w:t>
      </w:r>
    </w:p>
    <w:p>
      <w:pPr/>
      <w:r>
        <w:rPr>
          <w:lang w:val="es_ES" w:bidi="es_ES"/>
        </w:rPr>
      </w:r>
      <w:r>
        <w:rPr>
          <w:lang w:val="es_ES" w:bidi="es_ES"/>
        </w:rPr>
        <w:t xml:space="preserve">Deténganse aquí y muestren una imagen de un </w:t>
      </w:r>
      <w:r>
        <w:rPr>
          <w:lang w:val="es_ES" w:bidi="es_ES"/>
        </w:rPr>
        <w:t>forúnculo en la piel de alguien</w:t>
      </w:r>
      <w:r>
        <w:rPr>
          <w:lang w:val="es_ES" w:bidi="es_ES"/>
        </w:rPr>
        <w:t>. Pausen la grabación aquí.</w:t>
      </w:r>
    </w:p>
    <w:p>
      <w:pPr/>
      <w:r>
        <w:rPr>
          <w:lang w:val="es_ES" w:bidi="es_ES"/>
        </w:rPr>
      </w:r>
      <w:r>
        <w:rPr>
          <w:lang w:val="es_ES" w:bidi="es_ES"/>
        </w:rPr>
        <w:t>Con esta plaga, Jehová estaba atacando al menos a tres dioses egipcios relacionados con la salud. Jehová estaba mostrando que estos tres dioses no podían proteger la salud del pueblo. Jehová derrotó a estos tres dioses.</w:t>
      </w:r>
    </w:p>
    <w:p>
      <w:pPr/>
      <w:r>
        <w:rPr>
          <w:lang w:val="es_ES" w:bidi="es_ES"/>
        </w:rPr>
      </w:r>
      <w:r>
        <w:rPr>
          <w:lang w:val="es_ES" w:bidi="es_ES"/>
        </w:rPr>
        <w:t>Los forúnculos afectaron a todo Egipto. Las palabras "todo Egipto" realmente significan que un gran número de personas de todas las partes de Egipto fueron afectadas. Esto no significa que absolutamente cada persona, hombre, mujer y niño, y cada uno de los animales en Egipto tuviera forúnculos. Esto significa que los forúnculos estaban extendidos sobre toda la tierra de Egipto. Esto no solo ocurrió donde vivía el Faraón. Cuando se escribió esta historia, las personas entendieron que no todas las personas tenían forúnculos y no todos los animales tenían forúnculos.</w:t>
      </w:r>
    </w:p>
    <w:p>
      <w:pPr/>
      <w:r>
        <w:rPr>
          <w:lang w:val="es_ES" w:bidi="es_ES"/>
        </w:rPr>
      </w:r>
      <w:r>
        <w:rPr>
          <w:lang w:val="es_ES" w:bidi="es_ES"/>
        </w:rPr>
        <w:t>Deténganse y conversen: Cuenten una historia sobre algo que sucedió en su pueblo o ciudad. El narrador dice que todos participaron en el evento. Saben que no todos participaron. ¿Cómo saben eso? ¿Cómo les hace saber el narrador que cuando dice "todos", quiere decir muchas personas, pero no quiere decir absolutamente todas las personas? Pausen la grabación aquí.</w:t>
      </w:r>
    </w:p>
    <w:p>
      <w:pPr/>
      <w:r>
        <w:rPr>
          <w:lang w:val="es_ES" w:bidi="es_ES"/>
        </w:rPr>
      </w:r>
      <w:r>
        <w:rPr>
          <w:lang w:val="es_ES" w:bidi="es_ES"/>
        </w:rPr>
        <w:t>Esta plaga debilitó a los magos. Los magos fueron tan afectados por los forúnculos que ni siquiera podían ponerse de pie. Los magos no pudieron ir ante Moisés y Aarón. Esta es la última vez que se menciona a los magos con las plagas.</w:t>
      </w:r>
    </w:p>
    <w:p>
      <w:pPr/>
      <w:r>
        <w:rPr>
          <w:lang w:val="es_ES" w:bidi="es_ES"/>
        </w:rPr>
      </w:r>
      <w:r>
        <w:rPr>
          <w:lang w:val="es_ES" w:bidi="es_ES"/>
        </w:rPr>
        <w:t>El Faraón vio cómo sucedía todo esto. El corazón del Faraón siguió endurecido. El pasaje dice que Jehová endureció el corazón del Faraón. Esta es una imagen verbal que significa que el Faraón se negó a escuchar o se negó a creer. El Faraón era obstinado. Jehová le había dicho a Moisés que el Faraón no escucharía y el Faraón no escuchó.</w:t>
      </w:r>
    </w:p>
    <w:p>
      <w:pPr/>
      <w:r>
        <w:rPr>
          <w:lang w:val="es_ES" w:bidi="es_ES"/>
        </w:rPr>
      </w:r>
      <w:r>
        <w:rPr>
          <w:lang w:val="es_ES" w:bidi="es_ES"/>
        </w:rPr>
        <w:t>Deténganse y conversen. Cuenten una historia que tenga una predicción de que algo sucederá. Ese algo sí sucede. En el momento en que sucede, nos enteramos de que alguien había predicho de antemano que este evento sucedería. Escuchen cómo el narrador explica que esto había sido predicho. Pausen la grabación aquí.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9:8–12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dos escenas.</w:t>
      </w:r>
    </w:p>
    <w:p>
      <w:pPr/>
      <w:r>
        <w:rPr>
          <w:lang w:val="es_ES" w:bidi="es_ES"/>
        </w:rPr>
      </w:r>
      <w:r>
        <w:rPr>
          <w:b/>
          <w:lang w:val="es_ES" w:bidi="es_ES"/>
        </w:rPr>
        <w:t>En la primera escena:</w:t>
      </w:r>
      <w:r>
        <w:rPr>
          <w:lang w:val="es_ES" w:bidi="es_ES"/>
        </w:rPr>
        <w:t xml:space="preserve"> Jehová le dice a Moisés y a Aarón que vayan ante el Faraón y arrojen cenizas o hollín al aire con el Faraón observando.</w:t>
      </w:r>
    </w:p>
    <w:p>
      <w:pPr/>
      <w:r>
        <w:rPr>
          <w:lang w:val="es_ES" w:bidi="es_ES"/>
        </w:rPr>
      </w:r>
      <w:r>
        <w:rPr>
          <w:b/>
          <w:lang w:val="es_ES" w:bidi="es_ES"/>
        </w:rPr>
        <w:t>En la segunda escena:</w:t>
      </w:r>
      <w:r>
        <w:rPr>
          <w:lang w:val="es_ES" w:bidi="es_ES"/>
        </w:rPr>
        <w:t xml:space="preserve"> Las cenizas se dispersan en todo Egipto y hacen que aparezcan forúnculos tanto en las personas como en los animales. El Faraón permanece obstinado y no deja que los israelitas se vayan.</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Aarón</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Magos</w:t>
      </w:r>
    </w:p>
    <w:p>
      <w:pPr>
        <w:pStyle w:val="ListBullet"/>
        <w:spacing w:line="240" w:lineRule="auto"/>
        <w:ind w:left="720"/>
      </w:pPr>
      <w:r>
        <w:rPr>
          <w:lang w:val="es_ES" w:bidi="es_ES"/>
        </w:rPr>
      </w:r>
      <w:r>
        <w:rPr>
          <w:lang w:val="es_ES" w:bidi="es_ES"/>
        </w:rPr>
        <w:t>Personas de Egipto</w:t>
      </w:r>
    </w:p>
    <w:p>
      <w:pPr/>
      <w:r>
        <w:rPr>
          <w:lang w:val="es_ES" w:bidi="es_ES"/>
        </w:rPr>
      </w:r>
      <w:r>
        <w:rPr>
          <w:lang w:val="es_ES" w:bidi="es_ES"/>
        </w:rPr>
        <w:t>Como grupo, presten atención a estas partes de la ambientación del pasaje:</w:t>
      </w:r>
    </w:p>
    <w:p>
      <w:pPr/>
      <w:r>
        <w:rPr>
          <w:lang w:val="es_ES" w:bidi="es_ES"/>
        </w:rPr>
      </w:r>
      <w:r>
        <w:rPr>
          <w:lang w:val="es_ES" w:bidi="es_ES"/>
        </w:rPr>
        <w:t>Este pasaje comienza con la palabra "entonces", que significa que este es el siguiente evento o la siguiente plaga. No sabemos cuánto tiempo ha pasado desde la plaga contra el ganado.</w:t>
      </w:r>
    </w:p>
    <w:p>
      <w:pPr/>
      <w:r>
        <w:rPr>
          <w:lang w:val="es_ES" w:bidi="es_ES"/>
        </w:rPr>
      </w:r>
      <w:r>
        <w:rPr>
          <w:lang w:val="es_ES" w:bidi="es_ES"/>
        </w:rPr>
        <w:t>En la primera escena, Jehová le dice a Moisés y a Aarón que vayan y obtengan puñados de hollín de un horno. Moisés llenaría cada mano con hollín y Aarón llenaría cada mano con hollín. Entonces Moisés y Aarón debían ir ante el Faraón y asegurarse de que el Faraón observara a Moisés arrojando el hollín al aire. Jehová les dijo a Moisés y a Aarón que el hollín se dispersaría por todo Egipto y haría que brotaran forúnculos en las personas y en los animales dondequiera que el hollín cayera. En algún momento antes de que el hollín cause que se formen los forúnculos, Jehová le dice a Moisés que el Faraón no escuchará a Moisés y a Aarón, incluso después de que el Faraón vea esta plaga.</w:t>
      </w:r>
    </w:p>
    <w:p>
      <w:pPr/>
      <w:r>
        <w:rPr>
          <w:lang w:val="es_ES" w:bidi="es_ES"/>
        </w:rPr>
      </w:r>
      <w:r>
        <w:rPr>
          <w:lang w:val="es_ES" w:bidi="es_ES"/>
        </w:rPr>
        <w:t>Este pasaje usa la misma manera de hablar del número de personas afectadas por la plaga que en otras plagas. El hollín se extendió sobre toda la tierra de Egipto. Esto es como decir que el hollín se esparció por todas partes. Esto no significa que todas las personas se enfermaran de forúnculos. No todos los animales se enfermaron de forúnculos. Muchas personas y muchos animales de todo Egipto se enfermaron con forúnculos.</w:t>
      </w:r>
    </w:p>
    <w:p>
      <w:pPr/>
      <w:r>
        <w:rPr>
          <w:lang w:val="es_ES" w:bidi="es_ES"/>
        </w:rPr>
      </w:r>
      <w:r>
        <w:rPr>
          <w:lang w:val="es_ES" w:bidi="es_ES"/>
        </w:rPr>
        <w:t>Deténganse aquí y conversen sobre cómo decir esta parte de la historia para que las personas entiendan lo que sucedió. Pausen la grabación aquí.</w:t>
      </w:r>
    </w:p>
    <w:p>
      <w:pPr/>
      <w:r>
        <w:rPr>
          <w:lang w:val="es_ES" w:bidi="es_ES"/>
        </w:rPr>
      </w:r>
      <w:r>
        <w:rPr>
          <w:lang w:val="es_ES" w:bidi="es_ES"/>
        </w:rPr>
        <w:t>En la segunda escena, Moisés y Aarón toman los puñados de hollín y se presentan ante el Faraón. Entonces, mientras el Faraón los observaba, Moisés arrojó el hollín al aire. El pasaje implica que el hollín viajó por aire por todo Egipto y, en cada lugar donde cayó el hollín, a las personas y a los animales les brotaron forúnculos en la piel. Recuerden que las cenizas son el residuo de un fuego que ha consumido algo. Cuando las cenizas se deshacen, se convierten en un polvo negro fino llamado hollín. Esto es tan fino que cualquier viento ligero dispersará el hollín por todas partes.</w:t>
      </w:r>
    </w:p>
    <w:p>
      <w:pPr/>
      <w:r>
        <w:rPr>
          <w:lang w:val="es_ES" w:bidi="es_ES"/>
        </w:rPr>
      </w:r>
      <w:r>
        <w:rPr>
          <w:lang w:val="es_ES" w:bidi="es_ES"/>
        </w:rPr>
        <w:t>Deténganse y cuenten una historia. El narrador debe contar una historia sobre algo que sucedió y que desencadenó otra cosa. El narrador necesita dejar fuera algunos de los pasos en el proceso. Escuchen cuidadosamente. ¿Cómo saben que la primera acción causó el resultado? ¿Cómo saben que los forúnculos en esta historia fueron causados por el hollín que caía sobre las personas? Pausen la grabación aquí.</w:t>
      </w:r>
    </w:p>
    <w:p>
      <w:pPr/>
      <w:r>
        <w:rPr>
          <w:lang w:val="es_ES" w:bidi="es_ES"/>
        </w:rPr>
      </w:r>
      <w:r>
        <w:rPr>
          <w:lang w:val="es_ES" w:bidi="es_ES"/>
        </w:rPr>
        <w:t>Incluso los magos tenían forúnculos tan graves que no podían presentarse ante Moisés. El Faraón vio todo esto suceder. Jehová endureció el corazón del Faraón. Jehová ya le había predicho a Moisés antes de que este arrojara el hollín al aire, que el Faraón se negaría a dejar ir al pueblo. Tal como Jehová había dicho, el Faraón se negó a dejar ir al pueblo. El Faraón se negó a escuchar.</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9:8–12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2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Aarón</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Magos</w:t>
      </w:r>
    </w:p>
    <w:p>
      <w:pPr>
        <w:pStyle w:val="ListBullet"/>
        <w:spacing w:line="240" w:lineRule="auto"/>
        <w:ind w:left="720"/>
      </w:pPr>
      <w:r>
        <w:rPr>
          <w:lang w:val="es_ES" w:bidi="es_ES"/>
        </w:rPr>
      </w:r>
      <w:r>
        <w:rPr>
          <w:lang w:val="es_ES" w:bidi="es_ES"/>
        </w:rPr>
        <w:t>Personas de Egipto</w:t>
      </w:r>
    </w:p>
    <w:p>
      <w:pPr/>
      <w:r>
        <w:rPr>
          <w:lang w:val="es_ES" w:bidi="es_ES"/>
        </w:rPr>
      </w:r>
      <w:r>
        <w:rPr>
          <w:lang w:val="es_ES" w:bidi="es_ES"/>
        </w:rPr>
        <w:t>En grupo, dramaticen el texto dos veces. Deberán interpretar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interpretar este pasaje por segunda vez. En algunos puntos de la obra, detengan la actuación y pregunten a la persona que está interpretando el personaje, "¿Qué está sintiendo o pensando?" La gente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Jehová le dice a Moisés y a Aarón que vayan a un horno y llenen cada mano con hollín. Moisés y Aarón van al horno y cada uno se lleno las manos con hollín. Jehová le dice a Moisés y a Aarón que se presenten ante el Faraón y que, ante su mirada, Moisés arroje el hollín al aire. Jehová le dice a Moisés y a Aarón que el hollín se extenderá por todo Egipto. A las personas y a los animales de todo Egipto les saldrán forúnculos.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Moisés y a Aarón: "¿Cómo se sienten al hacer esto?" Es posible que escuchen: "No sé por qué tenemos que usar hollín. Está sucio y se pega a las manos", o, "Esto le mostrará al Faraón que Jehová es más fuerte que los dioses de sanación del Faraón. Esos dioses no podrán evitar que estos forúnculos sucedan", o, "Espero que esta sea la plaga final. No me gusta ver al pueblo egipcio sufrir así. Creo que ellos estarían dispuestos a dejarnos ir".</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segunda escena, Moisés y Aarón obedecen a Jehová. Moisés y Aarón van al horno y recogen puñados de hollín. Moisés y Aarón van cerca del Faraón y con el Faraón observando, Moisés arroja el hollín al aire. De repente, les brotan forúnculos a los egipcios y a sus animales por toda la tierra. Incluso a los magos les salen forúnculos. Los forúnculos son tan graves y dolorosos que los magos no pueden venir y presentarse ante Moisés y Aarón. El Faraón ve todo lo que está sucediendo. Jehová endurece el corazón del Faraón. Jehová ya le ha dicho a Moisés que este endurecimiento sucederá. El Faraón se niega a escuchar.</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Faraón: "¿Cómo te sientes ahora?" Es posible que escuchen: "Estoy cansado de ver a Moisés y a Aarón. No me traen nada más que problemas. Quiero que se vayan, pero no puedo dejar ir a los israelitas. Sería perjudicial para nuestra economía. Además, no estoy listo para aceptar que su Dios sea más poderoso que mis dioses. Egipto es poderoso y también lo son nuestros dioses".</w:t>
      </w:r>
    </w:p>
    <w:p>
      <w:pPr>
        <w:pStyle w:val="ListBullet"/>
        <w:spacing w:line="240" w:lineRule="auto"/>
        <w:ind w:left="720"/>
      </w:pPr>
      <w:r>
        <w:rPr>
          <w:lang w:val="es_ES" w:bidi="es_ES"/>
        </w:rPr>
      </w:r>
      <w:r>
        <w:rPr>
          <w:lang w:val="es_ES" w:bidi="es_ES"/>
        </w:rPr>
        <w:t>Pregúntenles a las personas: "¿Cómo se sienten ahora?" Es posible que escuchen: "Estoy cansado de estas cosas. Estos forúnculos duelen. Estoy perdiendo dinero cuando pierdo a mis animales así", o, "Estoy enojado. Quiero que el Faraón se deshaga de estos extranjeros. Los israelitas nunca se han convertido en parte de nosotros", o, "Sin duda parece que el Dios de los israelitas es más poderoso que los dioses egipcios. De lo contrario, nuestros dioses nos protegerían de estos desastres".</w:t>
      </w:r>
    </w:p>
    <w:p>
      <w:pPr>
        <w:pStyle w:val="ListBullet"/>
        <w:spacing w:line="240" w:lineRule="auto"/>
        <w:ind w:left="720"/>
      </w:pPr>
      <w:r>
        <w:rPr>
          <w:lang w:val="es_ES" w:bidi="es_ES"/>
        </w:rPr>
      </w:r>
      <w:r>
        <w:rPr>
          <w:lang w:val="es_ES" w:bidi="es_ES"/>
        </w:rPr>
        <w:t>Continúen con la actuación.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9:8–12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lang w:val="es_ES" w:bidi="es_ES"/>
        </w:rPr>
        <w:t xml:space="preserve">Este pasaje usa </w:t>
      </w:r>
      <w:r>
        <w:rPr>
          <w:b/>
          <w:lang w:val="es_ES" w:bidi="es_ES"/>
        </w:rPr>
        <w:t>Jehová</w:t>
      </w:r>
      <w:r>
        <w:rPr>
          <w:lang w:val="es_ES" w:bidi="es_ES"/>
        </w:rPr>
        <w:t xml:space="preserve"> como el nombre de </w:t>
      </w:r>
      <w:r>
        <w:rPr>
          <w:lang w:val="es_ES" w:bidi="es_ES"/>
        </w:rPr>
        <w:t>Dios</w:t>
      </w:r>
      <w:r>
        <w:rPr>
          <w:lang w:val="es_ES" w:bidi="es_ES"/>
        </w:rPr>
        <w:t xml:space="preserve"> a lo largo del pasaje. Usen la misma palabra para Jehová que hayan usado en los pasajes anteriores. La palabra </w:t>
      </w:r>
      <w:r>
        <w:rPr>
          <w:lang w:val="es_ES" w:bidi="es_ES"/>
        </w:rPr>
        <w:t>Jehová</w:t>
      </w:r>
      <w:r>
        <w:rPr>
          <w:lang w:val="es_ES" w:bidi="es_ES"/>
        </w:rPr>
        <w:t xml:space="preserve"> se encuentra en el Glosario Principal.</w:t>
      </w:r>
    </w:p>
    <w:p>
      <w:pPr/>
      <w:r>
        <w:rPr>
          <w:lang w:val="es_ES" w:bidi="es_ES"/>
        </w:rPr>
      </w:r>
      <w:r>
        <w:rPr>
          <w:lang w:val="es_ES" w:bidi="es_ES"/>
        </w:rPr>
        <w:t xml:space="preserve">Jehová les dijo a Moisés y a Aarón que fueran ante el </w:t>
      </w:r>
      <w:r>
        <w:rPr>
          <w:b/>
          <w:lang w:val="es_ES" w:bidi="es_ES"/>
        </w:rPr>
        <w:t>Faraón</w:t>
      </w:r>
      <w:r>
        <w:rPr>
          <w:lang w:val="es_ES" w:bidi="es_ES"/>
        </w:rPr>
        <w:t xml:space="preserve">. Faraón es el nombre o título usado por los </w:t>
      </w:r>
      <w:r>
        <w:rPr>
          <w:lang w:val="es_ES" w:bidi="es_ES"/>
        </w:rPr>
        <w:t>reyes</w:t>
      </w:r>
      <w:r>
        <w:rPr>
          <w:lang w:val="es_ES" w:bidi="es_ES"/>
        </w:rPr>
        <w:t xml:space="preserve"> de Egipto. Usen la misma palabra para </w:t>
      </w:r>
      <w:r>
        <w:rPr>
          <w:lang w:val="es_ES" w:bidi="es_ES"/>
        </w:rPr>
        <w:t>Faraón</w:t>
      </w:r>
      <w:r>
        <w:rPr>
          <w:lang w:val="es_ES" w:bidi="es_ES"/>
        </w:rPr>
        <w:t xml:space="preserve"> que han usado en las traducciones anteriores.</w:t>
      </w:r>
    </w:p>
    <w:p>
      <w:pPr/>
      <w:r>
        <w:rPr>
          <w:lang w:val="es_ES" w:bidi="es_ES"/>
        </w:rPr>
      </w:r>
      <w:r>
        <w:rPr>
          <w:lang w:val="es_ES" w:bidi="es_ES"/>
        </w:rPr>
        <w:t xml:space="preserve">Jehová le dijo a Moisés y a Aarón que tomaran puñados de hollín o cenizas de un horno. En el idioma original, la indicación parece ser que cada uno de los hombres debía tomar un puñado en cada mano, lo que da un total de cuatro puñados de hollín. La palabra en el idioma </w:t>
      </w:r>
      <w:r>
        <w:rPr>
          <w:lang w:val="es_ES" w:bidi="es_ES"/>
        </w:rPr>
        <w:t>hebreo</w:t>
      </w:r>
      <w:r>
        <w:rPr>
          <w:lang w:val="es_ES" w:bidi="es_ES"/>
        </w:rPr>
        <w:t xml:space="preserve"> se refiere a una sustancia en polvo que queda al quemar algo. Tanto cenizas como hollín son traducciones correctas. En español, el hollín es un polvo más fino y más ligero que las cenizas, lo que significa que el hollín se dispersaría incluso más lejos con el viento. Su idioma puede tener una palabra para esta sustancia. Si tienen más de una palabra, elijan la que sea más fina y más ligera. Un horno de cerámica es un horno o estufa que se usa para secar, hornear o quemar algo. Cualquier horno tendría restos de ceniza o hollín en su interior. La mayoría de las traducciones al español usan la palabra hollín.</w:t>
      </w:r>
    </w:p>
    <w:p>
      <w:pPr/>
      <w:r>
        <w:rPr>
          <w:lang w:val="es_ES" w:bidi="es_ES"/>
        </w:rPr>
      </w:r>
      <w:r>
        <w:rPr>
          <w:lang w:val="es_ES" w:bidi="es_ES"/>
        </w:rPr>
        <w:t xml:space="preserve">Deténganse y muestren las imágenes del </w:t>
      </w:r>
      <w:r>
        <w:rPr>
          <w:lang w:val="es_ES" w:bidi="es_ES"/>
        </w:rPr>
        <w:t>horno de cerámica</w:t>
      </w:r>
      <w:r>
        <w:rPr>
          <w:lang w:val="es_ES" w:bidi="es_ES"/>
        </w:rPr>
        <w:t xml:space="preserve">, las </w:t>
      </w:r>
      <w:r>
        <w:rPr>
          <w:lang w:val="es_ES" w:bidi="es_ES"/>
        </w:rPr>
        <w:t>cenizas</w:t>
      </w:r>
      <w:r>
        <w:rPr>
          <w:lang w:val="es_ES" w:bidi="es_ES"/>
        </w:rPr>
        <w:t xml:space="preserve"> y el </w:t>
      </w:r>
      <w:r>
        <w:rPr>
          <w:lang w:val="es_ES" w:bidi="es_ES"/>
        </w:rPr>
        <w:t>hollín</w:t>
      </w:r>
      <w:r>
        <w:rPr>
          <w:lang w:val="es_ES" w:bidi="es_ES"/>
        </w:rPr>
        <w:t>. Pausen la grabación aquí.</w:t>
      </w:r>
    </w:p>
    <w:p>
      <w:pPr/>
      <w:r>
        <w:rPr>
          <w:lang w:val="es_ES" w:bidi="es_ES"/>
        </w:rPr>
      </w:r>
      <w:r>
        <w:rPr>
          <w:lang w:val="es_ES" w:bidi="es_ES"/>
        </w:rPr>
        <w:t>Las cenizas o el hollín se dispersaron sobre Egipto e hicieron que aparecieran forúnculos en la piel de las personas y los animales. Estos forúnculos eran dolorosos y enfermaron a las personas.</w:t>
      </w:r>
    </w:p>
    <w:p>
      <w:pPr/>
      <w:r>
        <w:rPr>
          <w:lang w:val="es_ES" w:bidi="es_ES"/>
        </w:rPr>
      </w:r>
      <w:r>
        <w:rPr>
          <w:lang w:val="es_ES" w:bidi="es_ES"/>
        </w:rPr>
        <w:t xml:space="preserve">Deténganse y muestren la imagen de un </w:t>
      </w:r>
      <w:r>
        <w:rPr>
          <w:lang w:val="es_ES" w:bidi="es_ES"/>
        </w:rPr>
        <w:t>forúnculo en una persona</w:t>
      </w:r>
      <w:r>
        <w:rPr>
          <w:lang w:val="es_ES" w:bidi="es_ES"/>
        </w:rPr>
        <w:t>. Pausen la grabación aquí.</w:t>
      </w:r>
    </w:p>
    <w:p>
      <w:pPr/>
      <w:r>
        <w:rPr>
          <w:lang w:val="es_ES" w:bidi="es_ES"/>
        </w:rPr>
      </w:r>
      <w:r>
        <w:rPr>
          <w:lang w:val="es_ES" w:bidi="es_ES"/>
        </w:rPr>
        <w:t xml:space="preserve">Los </w:t>
      </w:r>
      <w:r>
        <w:rPr>
          <w:b/>
          <w:lang w:val="es_ES" w:bidi="es_ES"/>
        </w:rPr>
        <w:t>magos</w:t>
      </w:r>
      <w:r>
        <w:rPr>
          <w:lang w:val="es_ES" w:bidi="es_ES"/>
        </w:rPr>
        <w:t xml:space="preserve"> de Egipto estaban tan enfermos por los forúnculos que no podían presentarse ante Moisés. Usen la misma palabra para </w:t>
      </w:r>
      <w:r>
        <w:rPr>
          <w:lang w:val="es_ES" w:bidi="es_ES"/>
        </w:rPr>
        <w:t>magos</w:t>
      </w:r>
      <w:r>
        <w:rPr>
          <w:lang w:val="es_ES" w:bidi="es_ES"/>
        </w:rPr>
        <w:t xml:space="preserve"> que usaron en las traducciones anteriores.</w:t>
      </w:r>
    </w:p>
    <w:p>
      <w:pPr/>
      <w:r>
        <w:rPr>
          <w:lang w:val="es_ES" w:bidi="es_ES"/>
        </w:rPr>
      </w:r>
      <w:r>
        <w:rPr>
          <w:lang w:val="es_ES" w:bidi="es_ES"/>
        </w:rPr>
        <w:t>Todos los egipcios tenían forúnculos. El escritor tiene la intención de usar la palabra "todos". Las personas en ese tiempo entendieron que esto significaba una gran cantidad de gente o muchas personas, pero no absolutamente todas. Necesitan usar una expresión similar que indique un gran número de personas en su traducción. Revisen cómo tradujeron "todo Egipto" en el pasaje anterior. Usen el mismo tipo de lenguaje aquí.</w:t>
      </w:r>
    </w:p>
    <w:p>
      <w:pPr/>
      <w:r>
        <w:rPr>
          <w:lang w:val="es_ES" w:bidi="es_ES"/>
        </w:rPr>
      </w:r>
      <w:r>
        <w:rPr>
          <w:b/>
          <w:lang w:val="es_ES" w:bidi="es_ES"/>
        </w:rPr>
        <w:t>Jehová endureció el corazón del Faraón</w:t>
      </w:r>
      <w:r>
        <w:rPr>
          <w:lang w:val="es_ES" w:bidi="es_ES"/>
        </w:rPr>
        <w:t xml:space="preserve">. Esta expresión es una imagen verbal que significa que Jehová hizo que el Faraón permaneciera obstinado y se negara a dejar que los </w:t>
      </w:r>
      <w:r>
        <w:rPr>
          <w:lang w:val="es_ES" w:bidi="es_ES"/>
        </w:rPr>
        <w:t>israelitas</w:t>
      </w:r>
      <w:r>
        <w:rPr>
          <w:lang w:val="es_ES" w:bidi="es_ES"/>
        </w:rPr>
        <w:t xml:space="preserve"> salieran de Egipto. Jehová le había dicho a Moisés antes de que Moisés fuera ante el Faraón que este endurecimiento del corazón del Faraón sucedería. Usen la misma expresión que usaron en los pasajes anteriores para describir lo que le sucede al </w:t>
      </w:r>
      <w:r>
        <w:rPr>
          <w:lang w:val="es_ES" w:bidi="es_ES"/>
        </w:rPr>
        <w:t>corazón</w:t>
      </w:r>
      <w:r>
        <w:rPr>
          <w:lang w:val="es_ES" w:bidi="es_ES"/>
        </w:rPr>
        <w:t xml:space="preserve"> del Faraón. Su expresión debe dejar claro que Jehová ya le había dicho a Moisés cómo el Faraón reaccionaría a esta plaga.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les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Éxodo 9:13–21</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9:13–21 y guárdenlo en sus corazones.</w:t>
      </w:r>
    </w:p>
    <w:p>
      <w:pPr/>
      <w:r>
        <w:rPr>
          <w:lang w:val="es_ES" w:bidi="es_ES"/>
        </w:rPr>
      </w:r>
      <w:r>
        <w:rPr>
          <w:lang w:val="es_ES" w:bidi="es_ES"/>
        </w:rPr>
        <w:t>Escuchen una versión en audio de Éxodo 9:13–21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acerca de Dios?</w:t>
      </w:r>
    </w:p>
    <w:p>
      <w:pPr>
        <w:pStyle w:val="ListBullet"/>
        <w:spacing w:line="240" w:lineRule="auto"/>
        <w:ind w:left="720"/>
      </w:pPr>
      <w:r>
        <w:rPr>
          <w:lang w:val="es_ES" w:bidi="es_ES"/>
        </w:rPr>
      </w:r>
      <w:r>
        <w:rPr>
          <w:lang w:val="es_ES" w:bidi="es_ES"/>
        </w:rPr>
        <w:t>¿Qué nos dice este pasaje sobre las personas?</w:t>
      </w:r>
    </w:p>
    <w:p>
      <w:pPr>
        <w:pStyle w:val="ListBullet"/>
        <w:spacing w:line="240" w:lineRule="auto"/>
        <w:ind w:left="720"/>
      </w:pPr>
      <w:r>
        <w:rPr>
          <w:lang w:val="es_ES" w:bidi="es_ES"/>
        </w:rPr>
      </w:r>
      <w:r>
        <w:rPr>
          <w:lang w:val="es_ES" w:bidi="es_ES"/>
        </w:rPr>
        <w:t>¿Cómo afecta este pasaje nuestra vida diaria?</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9:13–21 en la traducción que sea más fácil de entender.</w:t>
      </w:r>
    </w:p>
    <w:p>
      <w:pPr/>
      <w:r>
        <w:rPr>
          <w:lang w:val="es_ES" w:bidi="es_ES"/>
        </w:rPr>
      </w:r>
      <w:r>
        <w:rPr>
          <w:lang w:val="es_ES" w:bidi="es_ES"/>
        </w:rPr>
        <w:t>Después de la plaga de forúnculos en el pueblo y los animales, el Faraón se negó a permitir que los israelitas salieran de Egipto. Jehová entonces envió otra plaga a los egipcios. Este es un relato narrativo de la siguiente plaga, la plaga del granizo que es la séptima plaga.</w:t>
      </w:r>
    </w:p>
    <w:p>
      <w:pPr/>
      <w:r>
        <w:rPr>
          <w:lang w:val="es_ES" w:bidi="es_ES"/>
        </w:rPr>
      </w:r>
      <w:r>
        <w:rPr>
          <w:lang w:val="es_ES" w:bidi="es_ES"/>
        </w:rPr>
        <w:t>Entonces, Jehová le habló a Moisés. Aarón no aparece hasta después de la plaga cuando el Faraón envía a llamar tanto a Moisés como a Aarón. No sabemos cuánto tiempo ha pasado desde la última plaga de forúnculos. Esta vez Jehová dijo que Moisés fuera en un momento muy específico, temprano en la mañana, y se pusiera frente al Faraón. Parece que Moisés fue sin Aarón y le entregó el mensaje al Faraón.</w:t>
      </w:r>
    </w:p>
    <w:p>
      <w:pPr/>
      <w:r>
        <w:rPr>
          <w:lang w:val="es_ES" w:bidi="es_ES"/>
        </w:rPr>
      </w:r>
      <w:r>
        <w:rPr>
          <w:lang w:val="es_ES" w:bidi="es_ES"/>
        </w:rPr>
        <w:t>Jehová le dio a Moisés un mensaje muy específico para el Faraón. Jehová se identifica a sí mismo como Jehová, el Dios de los hebreos. De esta manera, Jehová se está asegurando de que el Faraón recuerde quién es Jehová. Jehová le dice al Faraón que "deje ir a mi pueblo" para que el pueblo pueda adorar a Jehová. Mi pueblo significa el pueblo elegido de Dios o los descendientes de Jacob, los israelitas que ahora son esclavos en Egipto. Los israelitas debían salir de Egipto y adorar a Dios. La idea de adoración incluye el sacrificio de animales que se ofrecieron a Dios. La adoración también incluye la idea del amor, del asombro y de la maravilla de Dios.</w:t>
      </w:r>
    </w:p>
    <w:p>
      <w:pPr/>
      <w:r>
        <w:rPr>
          <w:lang w:val="es_ES" w:bidi="es_ES"/>
        </w:rPr>
      </w:r>
      <w:r>
        <w:rPr>
          <w:lang w:val="es_ES" w:bidi="es_ES"/>
        </w:rPr>
        <w:t>Jehová le dice a Moisés que hable directamente al Faraón usando un discurso directo.</w:t>
      </w:r>
    </w:p>
    <w:p>
      <w:pPr/>
      <w:r>
        <w:rPr>
          <w:lang w:val="es_ES" w:bidi="es_ES"/>
        </w:rPr>
      </w:r>
      <w:r>
        <w:rPr>
          <w:lang w:val="es_ES" w:bidi="es_ES"/>
        </w:rPr>
        <w:t>Deténganse aquí y conversen en equipo. ¿Cómo le hablan normalmente a alguien con alta autoridad? ¿Hablan directamente con esta persona? Si no, ¿cómo le darían el mensaje? Pausen el audio aquí.</w:t>
      </w:r>
    </w:p>
    <w:p>
      <w:pPr/>
      <w:r>
        <w:rPr>
          <w:lang w:val="es_ES" w:bidi="es_ES"/>
        </w:rPr>
      </w:r>
      <w:r>
        <w:rPr>
          <w:lang w:val="es_ES" w:bidi="es_ES"/>
        </w:rPr>
        <w:t>Jehová le dice a Moisés que le diga al Faraón que habrá más plagas y estas plagas serán peores que las que ya han venido. Jehová le dice al Faraón que ahora el Faraón junto con el pueblo serán castigados. Con esta plaga no solo morirán los animales, sino también las personas. Jehová dice que el Faraón sabrá que no hay nadie como Dios en toda la tierra. Los egipcios adoraban a muchos dioses. Cada una de las plagas atacó uno o más de los dioses egipcios y demostró que Dios era más poderoso que los dioses egipcios. Algunos piensan que la plaga del granizo atacó al menos 4 de los dioses egipcios. Ninguno de ellos demostró poder resistir a Jehová.</w:t>
      </w:r>
    </w:p>
    <w:p>
      <w:pPr/>
      <w:r>
        <w:rPr>
          <w:lang w:val="es_ES" w:bidi="es_ES"/>
        </w:rPr>
      </w:r>
      <w:r>
        <w:rPr>
          <w:lang w:val="es_ES" w:bidi="es_ES"/>
        </w:rPr>
        <w:t>Jehová se refiere a "Mi mano". Esta es la mano de Dios. Cuando Jehová habla de usar la mano de Jehová para hacer algo, Jehová está hablando del poder y la fuerza de Dios. Jehová dice que Dios podría haber usado su mano para golpear al pueblo egipcio y borrarlo de la faz de la tierra. Esta es una imagen verbal que significa que el pueblo egipcio desaparecería completamente.</w:t>
      </w:r>
    </w:p>
    <w:p>
      <w:pPr>
        <w:pStyle w:val="ListBullet"/>
        <w:spacing w:line="240" w:lineRule="auto"/>
        <w:ind w:left="720"/>
      </w:pPr>
      <w:r>
        <w:rPr>
          <w:lang w:val="es_ES" w:bidi="es_ES"/>
        </w:rPr>
      </w:r>
      <w:r>
        <w:rPr>
          <w:lang w:val="es_ES" w:bidi="es_ES"/>
        </w:rPr>
        <w:t>Pausen y conversen:</w:t>
      </w:r>
    </w:p>
    <w:p>
      <w:pPr>
        <w:pStyle w:val="ListBullet"/>
        <w:spacing w:line="240" w:lineRule="auto"/>
        <w:ind w:left="720"/>
      </w:pPr>
      <w:r>
        <w:rPr>
          <w:lang w:val="es_ES" w:bidi="es_ES"/>
        </w:rPr>
      </w:r>
      <w:r>
        <w:rPr>
          <w:lang w:val="es_ES" w:bidi="es_ES"/>
        </w:rPr>
        <w:t>Coloquen varios objetos en una mesa o superficie. Entonces hagan que alguien use su mano para quitar todos los objetos de la mesa con un solo golpe. Ahora conversen sobre la acción que acaba de ocurrir. Esta persona solo usó su mano para limpiar todos los objetos de la superficie o la cara de la mesa. ¿Cómo describen esa acción en su idioma? ¿Cómo se aplica esta descripción a la imagen de Dios usando la mano de Dios para golpear al pueblo egipcio y borrarlo de la superficie de la Tierra? Pausen la grabación aquí.</w:t>
      </w:r>
    </w:p>
    <w:p>
      <w:pPr/>
      <w:r>
        <w:rPr>
          <w:lang w:val="es_ES" w:bidi="es_ES"/>
        </w:rPr>
      </w:r>
      <w:r>
        <w:rPr>
          <w:lang w:val="es_ES" w:bidi="es_ES"/>
        </w:rPr>
        <w:t>Jehová dice que el Faraón y los egipcios todavía están viviendo porque Dios tiene un propósito. Dios quiere demostrarles a todos que no hay otro Dios como Dios. Dios está usando su poder para difundir su fama por toda la tierra. Esto significa que las personas en todas partes escucharán sobre lo que Dios ha hecho en Egipto. El Faraón todavía se niega a aceptar que Jehová tiene este poder. El Faraón todavía cree que los dioses egipcios demostrarán su poder.</w:t>
      </w:r>
    </w:p>
    <w:p>
      <w:pPr/>
      <w:r>
        <w:rPr>
          <w:lang w:val="es_ES" w:bidi="es_ES"/>
        </w:rPr>
      </w:r>
      <w:r>
        <w:rPr>
          <w:lang w:val="es_ES" w:bidi="es_ES"/>
        </w:rPr>
        <w:t>Jehová dice que si el Faraón no deja que los israelitas salgan de Egipto, entonces Jehová enviará una plaga de granizo. Esta será una tormenta acompañada de granizo. Una tormenta generalmente tiene un relámpago que causa el sonido del trueno. La mayoría de las tormentas eléctricas producen lluvia pesada. A veces, bajo ciertas condiciones, la lluvia viene como lluvia congelada que se acumula en bolas congeladas a medida que cae. Llamamos a estas bolas congeladas granizo y llamamos a la tormenta granizada. Algunas de las bolas son muy pequeñas como un guisante o incluso más pequeñas, pero algunas son lo suficientemente grandes como para ser del mismo tamaño que una bola que arrojarían o tal vez de 2 a 4 centímetros de diámetro. Llamamos a estas bolas congeladas de hielo, piedras de granizo. Como estas bolas son de hielo, son pesadas y destructivas. Cuanto más grande es la bola de hielo que cae, mayor es el daño a las plantas, árboles, edificios e incluso vehículos. Los granizos grandes pueden atravesar el techo de una casa.</w:t>
      </w:r>
    </w:p>
    <w:p>
      <w:pPr/>
      <w:r>
        <w:rPr>
          <w:lang w:val="es_ES" w:bidi="es_ES"/>
        </w:rPr>
      </w:r>
      <w:r>
        <w:rPr>
          <w:lang w:val="es_ES" w:bidi="es_ES"/>
        </w:rPr>
        <w:t>Jehová le dice al Faraón que el granizo será devastador. Cualquier animal o cualquier persona que esté fuera durante la tormenta de granizo será matada por el granizo. Jehová le da al Faraón hasta el día siguiente a la misma hora para que todo el ganado y las personas estén dentro o en un refugio. El ganado son los animales domésticos usados en la agricultura y para comer. Algunos de los funcionarios del Faraón escucharon la palabra de Jehová y llevaron a sus animales y siervos adentro bajo refugio. Aquí, la palabra de Jehová se refiere a la advertencia que Jehová ya ha dado. Esta palabra de Jehová es un mensaje divino de Jehová. Aquí, la palabra de Jehová significa todo el discurso que Jehová le dio a Moisés. Las personas deben respetar, temer u honrar la palabra de Jehová. Deben tratar la palabra de Jehová con asombro. Otros funcionarios no escucharon la palabra de Jehová y dejaron a sus animales y siervos fuera a campo abierto.</w:t>
      </w:r>
    </w:p>
    <w:p>
      <w:pPr/>
      <w:r>
        <w:rPr>
          <w:lang w:val="es_ES" w:bidi="es_ES"/>
        </w:rPr>
      </w:r>
      <w:r>
        <w:rPr>
          <w:lang w:val="es_ES" w:bidi="es_ES"/>
        </w:rPr>
        <w:t>El pasaje no dice que Moisés fue al Faraón y repitió este mensaje. Esto está implícito por el pasaje. Todo sucede tal como Jehová ha dicho que sucederá.</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9:13–21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dos escenas.</w:t>
      </w:r>
    </w:p>
    <w:p>
      <w:pPr/>
      <w:r>
        <w:rPr>
          <w:lang w:val="es_ES" w:bidi="es_ES"/>
        </w:rPr>
      </w:r>
      <w:r>
        <w:rPr>
          <w:b/>
          <w:lang w:val="es_ES" w:bidi="es_ES"/>
        </w:rPr>
        <w:t>En la primera escena:</w:t>
      </w:r>
      <w:r>
        <w:rPr>
          <w:lang w:val="es_ES" w:bidi="es_ES"/>
        </w:rPr>
        <w:t xml:space="preserve"> Jehová le dice a Moisés que vaya al Faraón y anuncie otra plaga a menos que el Faraón permita que los israelitas se vayan. Moisés hace tal como se le ordenó.</w:t>
      </w:r>
    </w:p>
    <w:p>
      <w:pPr/>
      <w:r>
        <w:rPr>
          <w:lang w:val="es_ES" w:bidi="es_ES"/>
        </w:rPr>
      </w:r>
      <w:r>
        <w:rPr>
          <w:b/>
          <w:lang w:val="es_ES" w:bidi="es_ES"/>
        </w:rPr>
        <w:t>En la segunda escena:</w:t>
      </w:r>
      <w:r>
        <w:rPr>
          <w:lang w:val="es_ES" w:bidi="es_ES"/>
        </w:rPr>
        <w:t xml:space="preserve"> Algunos funcionarios escuchan a Moisés y protegen a sus animales y siervos. Otros funcionarios no escuchan a Moisés y no protegen a sus animales y siervos.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Funcionarios del Faraón</w:t>
      </w:r>
    </w:p>
    <w:p>
      <w:pPr/>
      <w:r>
        <w:rPr>
          <w:lang w:val="es_ES" w:bidi="es_ES"/>
        </w:rPr>
      </w:r>
      <w:r>
        <w:rPr>
          <w:lang w:val="es_ES" w:bidi="es_ES"/>
        </w:rPr>
        <w:t>Como grupo, pongan atención a estas partes de la ambientación del pasaje:</w:t>
      </w:r>
    </w:p>
    <w:p>
      <w:pPr/>
      <w:r>
        <w:rPr>
          <w:lang w:val="es_ES" w:bidi="es_ES"/>
        </w:rPr>
      </w:r>
      <w:r>
        <w:rPr>
          <w:lang w:val="es_ES" w:bidi="es_ES"/>
        </w:rPr>
        <w:t>El pasaje comienza con una palabra que indica que este es el siguiente evento. Presten atención a cómo su idioma introduce el siguiente evento.</w:t>
      </w:r>
    </w:p>
    <w:p>
      <w:pPr/>
      <w:r>
        <w:rPr>
          <w:lang w:val="es_ES" w:bidi="es_ES"/>
        </w:rPr>
      </w:r>
      <w:r>
        <w:rPr>
          <w:lang w:val="es_ES" w:bidi="es_ES"/>
        </w:rPr>
        <w:t>El mensaje que Dios le dice a Moisés que le dé al Faraón usa un discurso directo. Algunos idiomas tienen un pronombre de segunda persona formal o "usted" y un pronombre de segunda persona informal o familiar o "tú". La mayoría de las traducciones que tienen estos patrones de discurso formales e informales usan el "tú" informal en este pasaje para hablar con el Faraón. Jehová usa este "tú" informal en las instrucciones de Jehová a Moisés. Jehová le dice a Moisés: "Dile al Faraón", "Entonces sabrás..." Este "tú" es el tú informal. Este patrón de discurso no es lo que normalmente pensaríamos para usar. Como la mayoría de los idiomas con las dos formas del pronombre de segunda persona "tú" probablemente usarían el "usted" formal para hablar con el Faraón, es posible que quieran practicar este discurso con anticipación.</w:t>
      </w:r>
    </w:p>
    <w:p>
      <w:pPr/>
      <w:r>
        <w:rPr>
          <w:lang w:val="es_ES" w:bidi="es_ES"/>
        </w:rPr>
      </w:r>
      <w:r>
        <w:rPr>
          <w:lang w:val="es_ES" w:bidi="es_ES"/>
        </w:rPr>
        <w:t>En la primera escena, Jehová le habla a Moisés diciéndole que vaya temprano en la mañana y le dé este mensaje al Faraón. Entonces Jehová le da un discurso bastante largo diciéndole a Moisés qué decirle al Faraón. Dios parece esperar que Moisés repita el mensaje exactamente como Dios lo da. Dios hace que Moisés hable directamente al Faraón.</w:t>
      </w:r>
    </w:p>
    <w:p>
      <w:pPr/>
      <w:r>
        <w:rPr>
          <w:lang w:val="es_ES" w:bidi="es_ES"/>
        </w:rPr>
      </w:r>
      <w:r>
        <w:rPr>
          <w:lang w:val="es_ES" w:bidi="es_ES"/>
        </w:rPr>
        <w:t>Dios explica nuevamente quién es Dios, por qué Dios está haciendo esto y lo que el Faraón debe hacer. Dios dice claramente que si el Faraón se niega a dejar ir al pueblo, Dios enviará una tormenta de granizo que matará a personas y animales y destruirá los cultivos. Pero Dios le da al Faraón 24 horas de anticipación para que el Faraón pueda advertirle al pueblo para que se protejan a sí mismos y a sus animales.</w:t>
      </w:r>
    </w:p>
    <w:p>
      <w:pPr/>
      <w:r>
        <w:rPr>
          <w:lang w:val="es_ES" w:bidi="es_ES"/>
        </w:rPr>
      </w:r>
      <w:r>
        <w:rPr>
          <w:lang w:val="es_ES" w:bidi="es_ES"/>
        </w:rPr>
        <w:t>En la segunda escena, algunos de los funcionarios escuchan la advertencia y traen su ganado y siervos de los campos. Estos animales y personas tienen refugio de la tormenta venidera. Otros funcionarios ignoran la advertencia. Estos otros funcionarios no traen su ganado y siervos de los campos. Estas personas y animales son dejados fuera al campo abierto sin refugio.</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9:13–21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2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Funcionarios del Faraón</w:t>
      </w:r>
    </w:p>
    <w:p>
      <w:pPr/>
      <w:r>
        <w:rPr>
          <w:lang w:val="es_ES" w:bidi="es_ES"/>
        </w:rPr>
      </w:r>
      <w:r>
        <w:rPr>
          <w:lang w:val="es_ES" w:bidi="es_ES"/>
        </w:rPr>
        <w:t>En grupo, dramaticen el pasaje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En la primera escena, Jehová le habla a Moisés diciéndole que vaya a ver al Faraón a primera hora de la mañana. Jehová le dice a Moisés exactamente qué decirle al Faraón. El mensaje le dice al Faraón qué hacer y por qué. Entonces Jehová da una advertencia. Si el Faraón se niega a dejar que los israelitas se vayan, Jehová enviará una tormenta de granizo. Jehová le da al Faraón una advertencia de 24 horas de que la tormenta de granizo se acerca. Jehová le dice al Faraón que traiga a los siervos y el ganado de los campos para su protección. Jehová dice que cualquier ganado o cualquier persona fuera en el momento de la tormenta de granizo morirá.</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Moisés: "¿Cómo te sientes ahora que le has dado al Faraón este mensaje?" Es posible que escuchen:</w:t>
      </w:r>
    </w:p>
    <w:p>
      <w:pPr>
        <w:pStyle w:val="ListBullet"/>
        <w:spacing w:line="240" w:lineRule="auto"/>
        <w:ind w:left="720"/>
      </w:pPr>
      <w:r>
        <w:rPr>
          <w:lang w:val="es_ES" w:bidi="es_ES"/>
        </w:rPr>
      </w:r>
      <w:r>
        <w:rPr>
          <w:lang w:val="es_ES" w:bidi="es_ES"/>
        </w:rPr>
        <w:t>Pregúntenle al Faraón: "¿Cómo te sientes ahora que has escuchado este mensaje?"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segunda escena, algunos de los funcionarios del Faraón decidieron escuchar la advertencia que Moisés les dio. Estos funcionarios fueron y rápidamente reunieron a todos sus siervos y a todo su ganado y los llevaron a resguardo. Pero otros funcionarios del Faraón ignoraron la advertencia. Estos funcionarios dejaron a sus siervos y su ganado en los campos para continuar trabajando.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diferentes funcionarios cómo se sienten? Es posible que escuchen: "Escuché lo que Moisés dijo. Tengo miedo. Ya hemos perdido gran parte de nuestro ganado. No quiero correr el riesgo de perder más o de perder a mis siervos. Estoy trayendo el mío para protección. No sé mucho sobre el Dios de los israelitas, pero hasta ahora parece más poderoso que nuestros dioses egipcios", o "No tengo miedo. No puedo ver este Dios de los hebreos. ¿Cómo sé que este Dios existe o que puede hacer lo que dice? Traer todos esos animales y personas hace que pierda dinero. Voy a arriesgarme con esto. Creo que nuestros dioses egipcios nos protegerán".</w:t>
      </w:r>
    </w:p>
    <w:p>
      <w:pPr>
        <w:pStyle w:val="ListBullet"/>
        <w:spacing w:line="240" w:lineRule="auto"/>
        <w:ind w:left="720"/>
      </w:pPr>
      <w:r>
        <w:rPr>
          <w:lang w:val="es_ES" w:bidi="es_ES"/>
        </w:rPr>
      </w:r>
      <w:r>
        <w:rPr>
          <w:lang w:val="es_ES" w:bidi="es_ES"/>
        </w:rPr>
        <w:t>Continúen con la actuación.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9:13–21 en la traducción que sea más fácil de entender.</w:t>
      </w:r>
    </w:p>
    <w:p>
      <w:pPr/>
      <w:r>
        <w:rPr>
          <w:lang w:val="es_ES" w:bidi="es_ES"/>
        </w:rPr>
      </w:r>
      <w:r>
        <w:rPr>
          <w:lang w:val="es_ES" w:bidi="es_ES"/>
        </w:rPr>
        <w:t xml:space="preserve">En este paso, el grupo discutirá sobre términos y palabras clave en este pasaje. </w:t>
      </w:r>
    </w:p>
    <w:p>
      <w:pPr/>
      <w:r>
        <w:rPr>
          <w:lang w:val="es_ES" w:bidi="es_ES"/>
        </w:rPr>
      </w:r>
      <w:r>
        <w:rPr>
          <w:lang w:val="es_ES" w:bidi="es_ES"/>
        </w:rPr>
        <w:t>Con cada plaga, Jehová usa el mismo mandato. Dejen ir a mi pueblo para que puedan adorarme. Estarían usando las mismas palabras para esta orden cada vez. Usen la misma palabra para plaga que han estado usando.</w:t>
      </w:r>
    </w:p>
    <w:p>
      <w:pPr/>
      <w:r>
        <w:rPr>
          <w:lang w:val="es_ES" w:bidi="es_ES"/>
        </w:rPr>
      </w:r>
      <w:r>
        <w:rPr>
          <w:b/>
          <w:lang w:val="es_ES" w:bidi="es_ES"/>
        </w:rPr>
        <w:t>Jehová</w:t>
      </w:r>
      <w:r>
        <w:rPr>
          <w:lang w:val="es_ES" w:bidi="es_ES"/>
        </w:rPr>
        <w:t xml:space="preserve"> es el nombre que Dios usó. Se habla de </w:t>
      </w:r>
      <w:r>
        <w:rPr>
          <w:lang w:val="es_ES" w:bidi="es_ES"/>
        </w:rPr>
        <w:t>Yahvé</w:t>
      </w:r>
      <w:r>
        <w:rPr>
          <w:lang w:val="es_ES" w:bidi="es_ES"/>
        </w:rPr>
        <w:t xml:space="preserve"> en el Glosario Principal. Usen la misma palabra para Jehová que han estado usando.</w:t>
      </w:r>
    </w:p>
    <w:p>
      <w:pPr/>
      <w:r>
        <w:rPr>
          <w:lang w:val="es_ES" w:bidi="es_ES"/>
        </w:rPr>
      </w:r>
      <w:r>
        <w:rPr>
          <w:lang w:val="es_ES" w:bidi="es_ES"/>
        </w:rPr>
        <w:t xml:space="preserve">Jehová se identifica a sí mismo como el </w:t>
      </w:r>
      <w:r>
        <w:rPr>
          <w:b/>
          <w:lang w:val="es_ES" w:bidi="es_ES"/>
        </w:rPr>
        <w:t>Dios de los hebreos</w:t>
      </w:r>
      <w:r>
        <w:rPr>
          <w:lang w:val="es_ES" w:bidi="es_ES"/>
        </w:rPr>
        <w:t xml:space="preserve">. La palabra Dios es la misma palabra para </w:t>
      </w:r>
      <w:r>
        <w:rPr>
          <w:lang w:val="es_ES" w:bidi="es_ES"/>
        </w:rPr>
        <w:t>Dios</w:t>
      </w:r>
      <w:r>
        <w:rPr>
          <w:lang w:val="es_ES" w:bidi="es_ES"/>
        </w:rPr>
        <w:t xml:space="preserve"> que han estado usando. Dios de los </w:t>
      </w:r>
      <w:r>
        <w:rPr>
          <w:lang w:val="es_ES" w:bidi="es_ES"/>
        </w:rPr>
        <w:t>hebreos</w:t>
      </w:r>
      <w:r>
        <w:rPr>
          <w:lang w:val="es_ES" w:bidi="es_ES"/>
        </w:rPr>
        <w:t xml:space="preserve"> es el título que Dios reivindica. Esto significa que Jehová es el Dios de los </w:t>
      </w:r>
      <w:r>
        <w:rPr>
          <w:lang w:val="es_ES" w:bidi="es_ES"/>
        </w:rPr>
        <w:t>descendientes</w:t>
      </w:r>
      <w:r>
        <w:rPr>
          <w:lang w:val="es_ES" w:bidi="es_ES"/>
        </w:rPr>
        <w:t xml:space="preserve"> de Jacob que viven en Egipto. Su idioma es hebreo. Usen el mismo título que han usado anteriormente.</w:t>
      </w:r>
    </w:p>
    <w:p>
      <w:pPr/>
      <w:r>
        <w:rPr>
          <w:lang w:val="es_ES" w:bidi="es_ES"/>
        </w:rPr>
      </w:r>
      <w:r>
        <w:rPr>
          <w:b/>
          <w:lang w:val="es_ES" w:bidi="es_ES"/>
        </w:rPr>
        <w:t>Faraón</w:t>
      </w:r>
      <w:r>
        <w:rPr>
          <w:lang w:val="es_ES" w:bidi="es_ES"/>
        </w:rPr>
        <w:t xml:space="preserve"> es el título usado para el </w:t>
      </w:r>
      <w:r>
        <w:rPr>
          <w:lang w:val="es_ES" w:bidi="es_ES"/>
        </w:rPr>
        <w:t>rey</w:t>
      </w:r>
      <w:r>
        <w:rPr>
          <w:lang w:val="es_ES" w:bidi="es_ES"/>
        </w:rPr>
        <w:t xml:space="preserve"> de Egipto. Usen la misma traducción que han estado usando para </w:t>
      </w:r>
      <w:r>
        <w:rPr>
          <w:lang w:val="es_ES" w:bidi="es_ES"/>
        </w:rPr>
        <w:t>Faraón</w:t>
      </w:r>
      <w:r>
        <w:rPr>
          <w:lang w:val="es_ES" w:bidi="es_ES"/>
        </w:rPr>
        <w:t xml:space="preserve"> o el Rey de Egipto.</w:t>
      </w:r>
    </w:p>
    <w:p>
      <w:pPr/>
      <w:r>
        <w:rPr>
          <w:lang w:val="es_ES" w:bidi="es_ES"/>
        </w:rPr>
      </w:r>
      <w:r>
        <w:rPr>
          <w:lang w:val="es_ES" w:bidi="es_ES"/>
        </w:rPr>
        <w:t xml:space="preserve">Jehová dijo que el Faraón debía permitir que los hebreos fueran a </w:t>
      </w:r>
      <w:r>
        <w:rPr>
          <w:b/>
          <w:lang w:val="es_ES" w:bidi="es_ES"/>
        </w:rPr>
        <w:t>adorar</w:t>
      </w:r>
      <w:r>
        <w:rPr>
          <w:lang w:val="es_ES" w:bidi="es_ES"/>
        </w:rPr>
        <w:t xml:space="preserve"> a Dios. Usen la misma palabra para adoración que han estado usando. El concepto de </w:t>
      </w:r>
      <w:r>
        <w:rPr>
          <w:lang w:val="es_ES" w:bidi="es_ES"/>
        </w:rPr>
        <w:t>Adoración</w:t>
      </w:r>
      <w:r>
        <w:rPr>
          <w:lang w:val="es_ES" w:bidi="es_ES"/>
        </w:rPr>
        <w:t xml:space="preserve"> esta en el Glosario Principal.</w:t>
      </w:r>
    </w:p>
    <w:p>
      <w:pPr/>
      <w:r>
        <w:rPr>
          <w:lang w:val="es_ES" w:bidi="es_ES"/>
        </w:rPr>
      </w:r>
      <w:r>
        <w:rPr>
          <w:lang w:val="es_ES" w:bidi="es_ES"/>
        </w:rPr>
        <w:t>Jehová habla de usar su mano para golpear al Faraón y al pueblo egipcio y borrarlos de la faz de la tierra. Usen la misma expresión que han usado para expresar la mano de Dios en los pasajes anteriores. Borrar a un pueblo de la faz de la tierra es una imagen verbal que dice que el pueblo desaparecerá y será como si nunca hubiera existido. Usen la expresión de su idioma que decidieron para esta imagen verbal.</w:t>
      </w:r>
    </w:p>
    <w:p>
      <w:pPr/>
      <w:r>
        <w:rPr>
          <w:lang w:val="es_ES" w:bidi="es_ES"/>
        </w:rPr>
      </w:r>
      <w:r>
        <w:rPr>
          <w:lang w:val="es_ES" w:bidi="es_ES"/>
        </w:rPr>
        <w:t>Jehová le dice al Faraón que Jehová enviará una tormenta de granizo que es la peor que el pueblo ha visto alguna vez en la historia de Egipto. Una tormenta de granizo es una tormenta de trueno en la que la lluvia cae como bolas de hielo congeladas. Esta tormenta se puede describir como una lluvia de bolas de hielo congeladas o piedras de hielo congeladas. Las bolas pueden variar de tamaño, desde muy pequeñas como un guisante o unos pocos milímetros de diámetro hasta muy grandes como una pelota de béisbol o más de 3 centímetros de diámetro. Cuanto más grande es la piedra de hielo, más daño hace. Sin embargo, todos los granizos, incluso los realmente pequeños como un guisante, causan daño a las plantas y árboles o a cualquier cosa que la piedra golpee mientras cae.</w:t>
      </w:r>
    </w:p>
    <w:p>
      <w:pPr/>
      <w:r>
        <w:rPr>
          <w:lang w:val="es_ES" w:bidi="es_ES"/>
        </w:rPr>
      </w:r>
      <w:r>
        <w:rPr>
          <w:lang w:val="es_ES" w:bidi="es_ES"/>
        </w:rPr>
        <w:t>Dios usa un lenguaje familiar en lugar de un lenguaje formal para el mensaje al Faraón. Si su idioma tiene un idioma formal usado para visitantes y líderes y un idioma familiar usado para familia y amigos cercanos, usen las formas familiares del idioma.</w:t>
      </w:r>
    </w:p>
    <w:p>
      <w:pPr/>
      <w:r>
        <w:rPr>
          <w:lang w:val="es_ES" w:bidi="es_ES"/>
        </w:rPr>
      </w:r>
      <w:r>
        <w:rPr>
          <w:lang w:val="es_ES" w:bidi="es_ES"/>
        </w:rPr>
        <w:t xml:space="preserve">Jehová le advierte al Faraón que lleve a todo el ganado y los </w:t>
      </w:r>
      <w:r>
        <w:rPr>
          <w:lang w:val="es_ES" w:bidi="es_ES"/>
        </w:rPr>
        <w:t>siervos</w:t>
      </w:r>
      <w:r>
        <w:rPr>
          <w:lang w:val="es_ES" w:bidi="es_ES"/>
        </w:rPr>
        <w:t xml:space="preserve"> a refugio antes de que ocurra la tormenta de granizo. El ganado son los animales domesticados usados en la agricultura y para comer. Algunos de los funcionarios del Faraón escucharon y algunos no lo hicieron. Los funcionarios serían personas que trabajaban para el Faraón con una capacidad oficial, como ministro del gobierno o oficial militar.</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9:22–35</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9:22–35 y guárdenlo en sus corazones.</w:t>
      </w:r>
    </w:p>
    <w:p>
      <w:pPr/>
      <w:r>
        <w:rPr>
          <w:lang w:val="es_ES" w:bidi="es_ES"/>
        </w:rPr>
      </w:r>
      <w:r>
        <w:rPr>
          <w:lang w:val="es_ES" w:bidi="es_ES"/>
        </w:rPr>
        <w:t>Escuchen una versión en audio de Éxodo 9:22–35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acerca de Dios?</w:t>
      </w:r>
    </w:p>
    <w:p>
      <w:pPr>
        <w:pStyle w:val="ListBullet"/>
        <w:spacing w:line="240" w:lineRule="auto"/>
        <w:ind w:left="720"/>
      </w:pPr>
      <w:r>
        <w:rPr>
          <w:lang w:val="es_ES" w:bidi="es_ES"/>
        </w:rPr>
      </w:r>
      <w:r>
        <w:rPr>
          <w:lang w:val="es_ES" w:bidi="es_ES"/>
        </w:rPr>
        <w:t>¿Qué nos dice este pasaje sobre las personas?</w:t>
      </w:r>
    </w:p>
    <w:p>
      <w:pPr>
        <w:pStyle w:val="ListBullet"/>
        <w:spacing w:line="240" w:lineRule="auto"/>
        <w:ind w:left="720"/>
      </w:pPr>
      <w:r>
        <w:rPr>
          <w:lang w:val="es_ES" w:bidi="es_ES"/>
        </w:rPr>
      </w:r>
      <w:r>
        <w:rPr>
          <w:lang w:val="es_ES" w:bidi="es_ES"/>
        </w:rPr>
        <w:t>¿Cómo afecta este pasaje nuestra vida diaria?</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9:22–35 en la traducción que sea más fácil de entender.</w:t>
      </w:r>
    </w:p>
    <w:p>
      <w:pPr/>
      <w:r>
        <w:rPr>
          <w:lang w:val="es_ES" w:bidi="es_ES"/>
        </w:rPr>
      </w:r>
      <w:r>
        <w:rPr>
          <w:lang w:val="es_ES" w:bidi="es_ES"/>
        </w:rPr>
        <w:t>En el último pasaje, Jehová envió a Moisés para decirle al Faraón que Jehová enviaría una plaga de granizo a menos que el Faraón permitiera que los israelitas fueran al desierto para adorar a Jehová. Algunos de los funcionarios del Faraón escucharon a Moisés y trasladaron a sus siervos y animales a un lugar seguro o a refugio. Otros ignoraron la advertencia y dejaron a los siervos y los animales en los campos o fuera al aire libre sin protección sobre ellos. Este pasaje es una narrativa que cuenta lo que sucedió con la plaga del granizo después de que Moisés dejó la presencia del Faraón.</w:t>
      </w:r>
    </w:p>
    <w:p>
      <w:pPr/>
      <w:r>
        <w:rPr>
          <w:lang w:val="es_ES" w:bidi="es_ES"/>
        </w:rPr>
      </w:r>
      <w:r>
        <w:rPr>
          <w:lang w:val="es_ES" w:bidi="es_ES"/>
        </w:rPr>
        <w:t>Esta plaga ocurrió en algún momento entre los meses de enero y abril. Este es el momento en que el ganado fue puesto en el campo para pastar o comer del campo. Esta temporada es la única época del año en que el ganado encontraría algo para comer en los campos. Lo más probable es que la plaga fuera en febrero o marzo cuando la cebada estaba lista para cosechar.</w:t>
      </w:r>
    </w:p>
    <w:p>
      <w:pPr/>
      <w:r>
        <w:rPr>
          <w:lang w:val="es_ES" w:bidi="es_ES"/>
        </w:rPr>
      </w:r>
      <w:r>
        <w:rPr>
          <w:lang w:val="es_ES" w:bidi="es_ES"/>
        </w:rPr>
        <w:t xml:space="preserve">Deténganse y muestren una imagen de </w:t>
      </w:r>
      <w:r>
        <w:rPr>
          <w:lang w:val="es_ES" w:bidi="es_ES"/>
        </w:rPr>
        <w:t>cebada lista para la cosecha</w:t>
      </w:r>
      <w:r>
        <w:rPr>
          <w:lang w:val="es_ES" w:bidi="es_ES"/>
        </w:rPr>
        <w:t>. Pausen el audio aquí.</w:t>
      </w:r>
    </w:p>
    <w:p>
      <w:pPr/>
      <w:r>
        <w:rPr>
          <w:lang w:val="es_ES" w:bidi="es_ES"/>
        </w:rPr>
      </w:r>
      <w:r>
        <w:rPr>
          <w:lang w:val="es_ES" w:bidi="es_ES"/>
        </w:rPr>
        <w:t>A medida que comienza el pasaje, Moisés levanta su vara al cielo. El pasaje no dice que Moisés dejó al Faraón antes de hacer esto. Sin embargo, más tarde, después de que comienza la plaga del granizo, el Faraón envía a llamar a Moisés y a Aarón. Esto significa que Moisés había dejado al Faraón cuando comenzó la plaga del granizo.</w:t>
      </w:r>
    </w:p>
    <w:p>
      <w:pPr/>
      <w:r>
        <w:rPr>
          <w:lang w:val="es_ES" w:bidi="es_ES"/>
        </w:rPr>
      </w:r>
      <w:r>
        <w:rPr>
          <w:lang w:val="es_ES" w:bidi="es_ES"/>
        </w:rPr>
        <w:t>Jehová le dice a Moisés que levante su mano al cielo. Moisés tenía su vara o su vara en su mano. La vara o vara era un palo que Moisés usaba como pastor. El pastor usaría la vara para ayudar a caminar y para proteger a los animales. Moisés y Aarón llevaban cada uno una vara. Jehová usó la vara de Moisés para demostrar el poder de Jehová en la Zarza Ardiente en el desierto. Aarón usó su vara con la mayoría de las plagas anteriores. Esta vez Jehová usa la vara de Moisés para comenzar la plaga del granizo.</w:t>
      </w:r>
    </w:p>
    <w:p>
      <w:pPr/>
      <w:r>
        <w:rPr>
          <w:lang w:val="es_ES" w:bidi="es_ES"/>
        </w:rPr>
      </w:r>
      <w:r>
        <w:rPr>
          <w:lang w:val="es_ES" w:bidi="es_ES"/>
        </w:rPr>
        <w:t xml:space="preserve">Deténganse y muestren una imagen de la </w:t>
      </w:r>
      <w:r>
        <w:rPr>
          <w:lang w:val="es_ES" w:bidi="es_ES"/>
        </w:rPr>
        <w:t>vara de un pastor</w:t>
      </w:r>
      <w:r>
        <w:rPr>
          <w:lang w:val="es_ES" w:bidi="es_ES"/>
        </w:rPr>
        <w:t>. Pausen el audio aquí.</w:t>
      </w:r>
    </w:p>
    <w:p>
      <w:pPr/>
      <w:r>
        <w:rPr>
          <w:lang w:val="es_ES" w:bidi="es_ES"/>
        </w:rPr>
      </w:r>
      <w:r>
        <w:rPr>
          <w:lang w:val="es_ES" w:bidi="es_ES"/>
        </w:rPr>
        <w:t>Cuando Moisés levantó la vara hacia el cielo, Jehová envió una tormenta con granizo. En esta situación, la vara que Moisés generalmente usaba para ayuda y protección ahora representa el poder y la presencia de Jehová. La estructura de la oración muestra que mientras Moisés levantaba su vara hacia el cielo, la tormenta comenzó y fue inmediatamente violenta o muy fuerte. Esta es una acción simultánea: la vara se levanta y el granizo comienza a caer. Esta era una tormenta con relámpagos, viento, lluvia y granizo. Algunas traducciones describen los relámpagos como fuego que corre hacia la tierra o incluso bolas de fuego.</w:t>
      </w:r>
    </w:p>
    <w:p>
      <w:pPr/>
      <w:r>
        <w:rPr>
          <w:lang w:val="es_ES" w:bidi="es_ES"/>
        </w:rPr>
      </w:r>
      <w:r>
        <w:rPr>
          <w:lang w:val="es_ES" w:bidi="es_ES"/>
        </w:rPr>
        <w:t xml:space="preserve">Deténganse y muestren una imagen de </w:t>
      </w:r>
      <w:r>
        <w:rPr>
          <w:lang w:val="es_ES" w:bidi="es_ES"/>
        </w:rPr>
        <w:t>rayos que caen del cielo hacia la tierra</w:t>
      </w:r>
      <w:r>
        <w:rPr>
          <w:lang w:val="es_ES" w:bidi="es_ES"/>
        </w:rPr>
        <w:t xml:space="preserve">. Conversen sobre la imagen. ¿Cómo llaman a los rayos de luz? ¿Cómo llaman al sonido que viene después de los relámpagos? Vuelvan a mostrar la imagen del </w:t>
      </w:r>
      <w:r>
        <w:rPr>
          <w:lang w:val="es_ES" w:bidi="es_ES"/>
        </w:rPr>
        <w:t>granizo</w:t>
      </w:r>
      <w:r>
        <w:rPr>
          <w:lang w:val="es_ES" w:bidi="es_ES"/>
        </w:rPr>
        <w:t xml:space="preserve">. Vuelvan a dibujar el video del </w:t>
      </w:r>
      <w:r>
        <w:rPr>
          <w:lang w:val="es_ES" w:bidi="es_ES"/>
        </w:rPr>
        <w:t>granizo que cae y rebota</w:t>
      </w:r>
      <w:r>
        <w:rPr>
          <w:lang w:val="es_ES" w:bidi="es_ES"/>
        </w:rPr>
        <w:t>. Pausen el audio aquí.</w:t>
      </w:r>
    </w:p>
    <w:p>
      <w:pPr/>
      <w:r>
        <w:rPr>
          <w:lang w:val="es_ES" w:bidi="es_ES"/>
        </w:rPr>
      </w:r>
      <w:r>
        <w:rPr>
          <w:lang w:val="es_ES" w:bidi="es_ES"/>
        </w:rPr>
        <w:t>De acuerdo con el texto, la tormenta cubrió todo Egipto, excepto el área de Gosén donde vivían los israelitas. La tormenta era violenta. La tormenta continuó sin detenerse. Esta no era una tormenta normal. Normalmente, el viento mueve las tormentas rápidamente sobre un área, pero esta tormenta permaneció en su lugar en todo Egipto. El granizo fue devastador y continuo, es decir, no se detuvo. El texto dice que esta era la peor tormenta desde el comienzo del tiempo en Egipto. Desde el comienzo del tiempo es una manera de decir que nunca antes había habido una tormenta así. No había tormenta ni granizo en el área de Gosén.</w:t>
      </w:r>
    </w:p>
    <w:p>
      <w:pPr/>
      <w:r>
        <w:rPr>
          <w:lang w:val="es_ES" w:bidi="es_ES"/>
        </w:rPr>
      </w:r>
      <w:r>
        <w:rPr>
          <w:lang w:val="es_ES" w:bidi="es_ES"/>
        </w:rPr>
        <w:t xml:space="preserve">Deténganse aquí y muestren el mapa de </w:t>
      </w:r>
      <w:r>
        <w:rPr>
          <w:lang w:val="es_ES" w:bidi="es_ES"/>
        </w:rPr>
        <w:t>Egipto con el área de Gosén marcada</w:t>
      </w:r>
      <w:r>
        <w:rPr>
          <w:lang w:val="es_ES" w:bidi="es_ES"/>
        </w:rPr>
        <w:t>.</w:t>
      </w:r>
    </w:p>
    <w:p>
      <w:pPr/>
      <w:r>
        <w:rPr>
          <w:lang w:val="es_ES" w:bidi="es_ES"/>
        </w:rPr>
      </w:r>
      <w:r>
        <w:rPr>
          <w:lang w:val="es_ES" w:bidi="es_ES"/>
        </w:rPr>
        <w:t>Deténganse y conversen: Hablen sobre las tormentas eléctricas fuertes que han experimentado. Describan la tormenta, cuánto tiempo duró y el tipo de daño hecho por el viento y la lluvia. Hablen de cómo se sintieron durante la tormenta.</w:t>
      </w:r>
    </w:p>
    <w:p>
      <w:pPr/>
      <w:r>
        <w:rPr>
          <w:lang w:val="es_ES" w:bidi="es_ES"/>
        </w:rPr>
      </w:r>
      <w:r>
        <w:rPr>
          <w:lang w:val="es_ES" w:bidi="es_ES"/>
        </w:rPr>
        <w:t>Deténganse y conversen: Hablen sobre la peor tormenta que alguna vez sucedió en su área. ¿Cómo describen las personas esta tormenta? Pausen la grabación aquí.</w:t>
      </w:r>
    </w:p>
    <w:p>
      <w:pPr/>
      <w:r>
        <w:rPr>
          <w:lang w:val="es_ES" w:bidi="es_ES"/>
        </w:rPr>
      </w:r>
      <w:r>
        <w:rPr>
          <w:lang w:val="es_ES" w:bidi="es_ES"/>
        </w:rPr>
        <w:t>El granizo era tan malo que destruyó todo lo que estaba a cielo abierto. El granizo, que consiste en bolas de hielo, mató a cualquier animal en el campo y a cualquier persona que estuviera en el campo o que no estuviera bajo refugio. Las bolas de granizo más grandes podrían haber pasado por el techo de un refugio simple. El granizo arrancó las hojas y el fruto de los árboles y el granizo hizo que el grano se cayera de las plantas. El granizo arruinó o destruyó los cultivos y animales en todo Egipto, excepto el área de Gosén.</w:t>
      </w:r>
    </w:p>
    <w:p>
      <w:pPr/>
      <w:r>
        <w:rPr>
          <w:lang w:val="es_ES" w:bidi="es_ES"/>
        </w:rPr>
      </w:r>
      <w:r>
        <w:rPr>
          <w:lang w:val="es_ES" w:bidi="es_ES"/>
        </w:rPr>
        <w:t>La tormenta todavía estaba sucediendo cuando el Faraón llamó a Moisés y a Aarón para que se presentaran ante él. El Faraón dice: "Esta vez he hecho mal, y Jehová ha hecho lo correcto". Algunas traducciones dicen: "Yo y mi pueblo hemos hecho mal o hemos sido malvados, pero Jehová ha hecho lo correcto". Aquí hacer el bien y el mal son términos legales que se usarían en la corte o ante un juez. El Faraón no está diciendo que el Faraón es malo o ha hecho cosas malas. El Faraón simplemente está diciendo que esta vez Jehová ha ganado.</w:t>
      </w:r>
    </w:p>
    <w:p>
      <w:pPr/>
      <w:r>
        <w:rPr>
          <w:lang w:val="es_ES" w:bidi="es_ES"/>
        </w:rPr>
      </w:r>
      <w:r>
        <w:rPr>
          <w:lang w:val="es_ES" w:bidi="es_ES"/>
        </w:rPr>
        <w:t>Entonces el Faraón le pide a Moisés que le ruegue a Jehová que termine la tormenta. El Faraón acepta dejar ir a los israelitas. Moisés acepta pedirle a Jehová que termine la tormenta. Sin embargo, Moisés cree que el Faraón no ha aprendido a temer a Dios, Jehová. Moisés usa ambos nombres para Dios. Mientras Moisés habla con el Faraón, Moisés usa un discurso directo.</w:t>
      </w:r>
    </w:p>
    <w:p>
      <w:pPr/>
      <w:r>
        <w:rPr>
          <w:lang w:val="es_ES" w:bidi="es_ES"/>
        </w:rPr>
      </w:r>
      <w:r>
        <w:rPr>
          <w:lang w:val="es_ES" w:bidi="es_ES"/>
        </w:rPr>
        <w:t>Moisés dice que Moisés y Aarón dejarán la ciudad y luego orarán para que Jehová detenga la tormenta. Esto significa que Moisés y Aarón caminarán por las calles o en lugares abiertos con el relámpago y el granizo cayendo por todas partes. Moisés cree que Dios protegerá a Moisés y a Aarón del granizo. Moisés levantará sus manos para orar. Esto significa que Moisés levantará sus manos sobre su cabeza mientras Moisés ora.</w:t>
      </w:r>
    </w:p>
    <w:p>
      <w:pPr/>
      <w:r>
        <w:rPr>
          <w:lang w:val="es_ES" w:bidi="es_ES"/>
        </w:rPr>
      </w:r>
      <w:r>
        <w:rPr>
          <w:lang w:val="es_ES" w:bidi="es_ES"/>
        </w:rPr>
        <w:t>Moisés le dice al Faraón: "Sé que no temes a Jehová". Esta es la primera vez que se ha usado esta frase. Temor de Jehová significa que alguien está asombrado ante Dios. Esta persona conoce la grandeza de Dios y sabe que Dios es más grande o más fuerte que cualquier otro ser. La persona que teme a Jehová tiene miedo de lo que podría suceder si esta persona desobedece una de las órdenes de Jehová. La persona que teme a Jehová se asegura de respetar cada parte del acuerdo con Jehová porque ignorar esto podría resultar en malas consecuencias o incluso ser fatal.</w:t>
      </w:r>
    </w:p>
    <w:p>
      <w:pPr/>
      <w:r>
        <w:rPr>
          <w:lang w:val="es_ES" w:bidi="es_ES"/>
        </w:rPr>
      </w:r>
      <w:r>
        <w:rPr>
          <w:lang w:val="es_ES" w:bidi="es_ES"/>
        </w:rPr>
        <w:t>El granizo junto con el viento destruyó los cultivos de lino y cebada. Estos cultivos están listos para la cosecha mucho antes que el trigo. Esto significa que la tormenta ocurrió durante febrero o marzo. El lino es una planta que se usaba para hacer tela de lino. La cebada es un grano que se usa para hacer pan. Las otras plantas de espelta y trigo maduran más tarde. Estas plantas habrían sido brotes jóvenes que acababan de surgir. El granizo habría dañado estas plantas, pero estas podrían recuperarse y aun así producir cultivos más tarde. La espelta es un tipo de grano. Algunas traducciones solo dicen los cultivos de trigo o los otros cultivos de grano o los cultivos de cereales.</w:t>
      </w:r>
    </w:p>
    <w:p>
      <w:pPr/>
      <w:r>
        <w:rPr>
          <w:lang w:val="es_ES" w:bidi="es_ES"/>
        </w:rPr>
      </w:r>
      <w:r>
        <w:rPr>
          <w:lang w:val="es_ES" w:bidi="es_ES"/>
        </w:rPr>
        <w:t xml:space="preserve">Deténganse y muestren una imagen de </w:t>
      </w:r>
      <w:r>
        <w:rPr>
          <w:b/>
          <w:lang w:val="es_ES" w:bidi="es_ES"/>
        </w:rPr>
        <w:t>lino</w:t>
      </w:r>
      <w:r>
        <w:rPr>
          <w:lang w:val="es_ES" w:bidi="es_ES"/>
        </w:rPr>
        <w:t xml:space="preserve">. Muestren una imagen de </w:t>
      </w:r>
      <w:r>
        <w:rPr>
          <w:lang w:val="es_ES" w:bidi="es_ES"/>
        </w:rPr>
        <w:t>plantas de cebada listas para la cosecha</w:t>
      </w:r>
      <w:r>
        <w:rPr>
          <w:lang w:val="es_ES" w:bidi="es_ES"/>
        </w:rPr>
        <w:t xml:space="preserve">. Muestren una imagen de </w:t>
      </w:r>
      <w:r>
        <w:rPr>
          <w:lang w:val="es_ES" w:bidi="es_ES"/>
        </w:rPr>
        <w:t>plantas de trigo jóvenes</w:t>
      </w:r>
      <w:r>
        <w:rPr>
          <w:lang w:val="es_ES" w:bidi="es_ES"/>
        </w:rPr>
        <w:t xml:space="preserve">. Muestren una imagen de </w:t>
      </w:r>
      <w:r>
        <w:rPr>
          <w:lang w:val="es_ES" w:bidi="es_ES"/>
        </w:rPr>
        <w:t>espelta o trigo emmer como una planta joven</w:t>
      </w:r>
      <w:r>
        <w:rPr>
          <w:lang w:val="es_ES" w:bidi="es_ES"/>
        </w:rPr>
        <w:t>. Pausen el audio aquí.</w:t>
      </w:r>
    </w:p>
    <w:p>
      <w:pPr/>
      <w:r>
        <w:rPr>
          <w:lang w:val="es_ES" w:bidi="es_ES"/>
        </w:rPr>
      </w:r>
      <w:r>
        <w:rPr>
          <w:lang w:val="es_ES" w:bidi="es_ES"/>
        </w:rPr>
        <w:t>Después de que Moisés dejó la ciudad, Moisés levantó sus manos a Jehová. Jehová hizo que la tormenta y el granizo se detuvieran. Tan pronto como el Faraón vio que la lluvia y el granizo se detenían, el Faraón endureció su corazón y se negó a permitir que los israelitas se fueran. Esto era exactamente lo que Jehová le había dicho a Moisés que sucedería. Algunas traducciones dicen que el Faraón se volvió obstinado nuevamente.</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9:22–35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3 escenas.</w:t>
      </w:r>
    </w:p>
    <w:p>
      <w:pPr/>
      <w:r>
        <w:rPr>
          <w:lang w:val="es_ES" w:bidi="es_ES"/>
        </w:rPr>
      </w:r>
      <w:r>
        <w:rPr>
          <w:b/>
          <w:lang w:val="es_ES" w:bidi="es_ES"/>
        </w:rPr>
        <w:t>En la primera escena:</w:t>
      </w:r>
      <w:r>
        <w:rPr>
          <w:lang w:val="es_ES" w:bidi="es_ES"/>
        </w:rPr>
        <w:t xml:space="preserve"> Moisés deja al Faraón y sale a orar a Jehová. La tormenta de granizo comienza y destruye todo en los espacios abiertos en Egipto. La tormenta no toca el área donde viven los israelitas.</w:t>
      </w:r>
    </w:p>
    <w:p>
      <w:pPr/>
      <w:r>
        <w:rPr>
          <w:lang w:val="es_ES" w:bidi="es_ES"/>
        </w:rPr>
      </w:r>
      <w:r>
        <w:rPr>
          <w:b/>
          <w:lang w:val="es_ES" w:bidi="es_ES"/>
        </w:rPr>
        <w:t>En la segunda escena:</w:t>
      </w:r>
      <w:r>
        <w:rPr>
          <w:lang w:val="es_ES" w:bidi="es_ES"/>
        </w:rPr>
        <w:t xml:space="preserve"> El Faraón llama a Moisés y a Aarón. El Faraón les ruega que detengan la tormenta. El Faraón promete dejar que los israelitas se vayan.</w:t>
      </w:r>
    </w:p>
    <w:p>
      <w:pPr/>
      <w:r>
        <w:rPr>
          <w:lang w:val="es_ES" w:bidi="es_ES"/>
        </w:rPr>
      </w:r>
      <w:r>
        <w:rPr>
          <w:b/>
          <w:lang w:val="es_ES" w:bidi="es_ES"/>
        </w:rPr>
        <w:t>En la tercera escena:</w:t>
      </w:r>
      <w:r>
        <w:rPr>
          <w:lang w:val="es_ES" w:bidi="es_ES"/>
        </w:rPr>
        <w:t xml:space="preserve"> Moisés ora para que la tormenta se detenga y esta se detiene. El Faraón vuelve a ponerse obstinado de inmediato y se niega a dejar que el pueblo se vaya.</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Aarón</w:t>
      </w:r>
    </w:p>
    <w:p>
      <w:pPr>
        <w:pStyle w:val="ListBullet"/>
        <w:spacing w:line="240" w:lineRule="auto"/>
        <w:ind w:left="720"/>
      </w:pPr>
      <w:r>
        <w:rPr>
          <w:lang w:val="es_ES" w:bidi="es_ES"/>
        </w:rPr>
      </w:r>
      <w:r>
        <w:rPr>
          <w:lang w:val="es_ES" w:bidi="es_ES"/>
        </w:rPr>
        <w:t>Pueblo egipcio</w:t>
      </w:r>
    </w:p>
    <w:p>
      <w:pPr>
        <w:pStyle w:val="ListBullet"/>
        <w:spacing w:line="240" w:lineRule="auto"/>
        <w:ind w:left="720"/>
      </w:pPr>
      <w:r>
        <w:rPr>
          <w:lang w:val="es_ES" w:bidi="es_ES"/>
        </w:rPr>
      </w:r>
      <w:r>
        <w:rPr>
          <w:lang w:val="es_ES" w:bidi="es_ES"/>
        </w:rPr>
        <w:t>Israelitas</w:t>
      </w:r>
    </w:p>
    <w:p>
      <w:pPr>
        <w:pStyle w:val="ListBullet"/>
        <w:spacing w:line="240" w:lineRule="auto"/>
        <w:ind w:left="720"/>
      </w:pPr>
      <w:r>
        <w:rPr>
          <w:lang w:val="es_ES" w:bidi="es_ES"/>
        </w:rPr>
      </w:r>
      <w:r>
        <w:rPr>
          <w:lang w:val="es_ES" w:bidi="es_ES"/>
        </w:rPr>
        <w:t>Los funcionarios del Faraón</w:t>
      </w:r>
    </w:p>
    <w:p>
      <w:pPr/>
      <w:r>
        <w:rPr>
          <w:lang w:val="es_ES" w:bidi="es_ES"/>
        </w:rPr>
      </w:r>
      <w:r>
        <w:rPr>
          <w:lang w:val="es_ES" w:bidi="es_ES"/>
        </w:rPr>
        <w:t>Como grupo, pongan atención a estas partes de la ambientación del pasaje:</w:t>
      </w:r>
    </w:p>
    <w:p>
      <w:pPr/>
      <w:r>
        <w:rPr>
          <w:lang w:val="es_ES" w:bidi="es_ES"/>
        </w:rPr>
      </w:r>
      <w:r>
        <w:rPr>
          <w:lang w:val="es_ES" w:bidi="es_ES"/>
        </w:rPr>
        <w:t>La primera escena comienza con una palabra que indica el tiempo, "entonces". Esta palabra introduce el siguiente evento en una serie de eventos.</w:t>
      </w:r>
    </w:p>
    <w:p>
      <w:pPr/>
      <w:r>
        <w:rPr>
          <w:lang w:val="es_ES" w:bidi="es_ES"/>
        </w:rPr>
      </w:r>
      <w:r>
        <w:rPr>
          <w:lang w:val="es_ES" w:bidi="es_ES"/>
        </w:rPr>
        <w:t>Deténganse y cuenten una historia que tenga varios eventos que suceden, uno después del otro. Noten cómo el narrador les dice que el siguiente evento en la serie está comenzando. Pausen el audio aquí.</w:t>
      </w:r>
    </w:p>
    <w:p>
      <w:pPr/>
      <w:r>
        <w:rPr>
          <w:lang w:val="es_ES" w:bidi="es_ES"/>
        </w:rPr>
      </w:r>
      <w:r>
        <w:rPr>
          <w:lang w:val="es_ES" w:bidi="es_ES"/>
        </w:rPr>
        <w:t>Después de que Moisés sale de la presencia del Faraón, Moisés levanta su vara hacia el cielo o hacia donde está Jehová y comienza la tormenta de granizo. Esta tormenta es grave con relámpagos, truenos, viento, lluvia y granizo. El granizo es bolas de lluvia congeladas. El granizo mata todo lo que está a cielo abierto o no bajo refugio, personas, animales y cultivos que están listos para cosechar. El granizo golpea a las plantas jóvenes que acaban de salir de la tierra, pero no destruye esas plantas. La tormenta cubre todo Egipto. La tormenta no toca el área de Gosén donde viven los israelitas. La tormenta continúa sin detenerse.</w:t>
      </w:r>
    </w:p>
    <w:p>
      <w:pPr/>
      <w:r>
        <w:rPr>
          <w:lang w:val="es_ES" w:bidi="es_ES"/>
        </w:rPr>
      </w:r>
      <w:r>
        <w:rPr>
          <w:lang w:val="es_ES" w:bidi="es_ES"/>
        </w:rPr>
        <w:t>En la segunda escena, el Faraón llama a Moisés y a Aarón que vengan. Entonces el Faraón le dice a Moisés y a Aarón: "Yo y mi pueblo hemos hecho mal esta vez y Jehová ha hecho lo correcto". El Faraón le pide a Moisés que le pida a Jehová que detenga la tormenta. Durante esta conversación, la tormenta continúa. El Faraón promete dejar que los israelitas se vayan después de que termine la tormenta.</w:t>
      </w:r>
    </w:p>
    <w:p>
      <w:pPr/>
      <w:r>
        <w:rPr>
          <w:lang w:val="es_ES" w:bidi="es_ES"/>
        </w:rPr>
      </w:r>
      <w:r>
        <w:rPr>
          <w:lang w:val="es_ES" w:bidi="es_ES"/>
        </w:rPr>
        <w:t>Moisés acepta dejar la ciudad y luego le ruega a Jehová que termine la tormenta. Moisés habla con el Faraón usando un discurso directo. Moisés dice que el Faraón y los egipcios aprenderán que la tierra pertenece a Jehová. Moisés le dice al Faraón: "Sé que no temes a Jehová, Dios".</w:t>
      </w:r>
    </w:p>
    <w:p>
      <w:pPr/>
      <w:r>
        <w:rPr>
          <w:lang w:val="es_ES" w:bidi="es_ES"/>
        </w:rPr>
      </w:r>
      <w:r>
        <w:rPr>
          <w:lang w:val="es_ES" w:bidi="es_ES"/>
        </w:rPr>
        <w:t>El autor nos da información adicional sobre lo que la tormenta hizo a los cultivos. En este momento, la tormenta había estado el tiempo suficiente como para que todos los cultivos listos para cosechar, incluidos el lino y la cebada, fueron destruidos. Cualquier fruto en los árboles, así como las hojas en los árboles fueron destruidos. Dos tipos de trigo que acababan de salir del suelo no fueron destruidos.</w:t>
      </w:r>
    </w:p>
    <w:p>
      <w:pPr/>
      <w:r>
        <w:rPr>
          <w:lang w:val="es_ES" w:bidi="es_ES"/>
        </w:rPr>
      </w:r>
      <w:r>
        <w:rPr>
          <w:lang w:val="es_ES" w:bidi="es_ES"/>
        </w:rPr>
        <w:t>En la tercera escena, Moisés deja al Faraón y camina fuera de la ciudad. Moisés está caminando al aire libre con la lluvia y el granizo que caen y el viento fuerte soplando. Cuando Moisés sale de la ciudad, Moisés levanta sus manos hacia el cielo y Jehová detiene la tormenta. Noten que esta vez, Moisés usa sus manos, pero no su vara. Aarón fue con Moisés para ver al Faraón, pero Aarón no se menciona en la escena 3.</w:t>
      </w:r>
    </w:p>
    <w:p>
      <w:pPr/>
      <w:r>
        <w:rPr>
          <w:lang w:val="es_ES" w:bidi="es_ES"/>
        </w:rPr>
      </w:r>
      <w:r>
        <w:rPr>
          <w:lang w:val="es_ES" w:bidi="es_ES"/>
        </w:rPr>
        <w:t>Cuando la tormenta se detuvo, el Faraón cambió de inmediato de opinión. El texto dice que el Faraón nuevamente se volvió obstinado. El Faraón y sus funcionarios pecaron o desobedecieron a Dios. El corazón del Faraón era duro. El Faraón se negó a dejar que los israelitas salieran de Egipto. Jehová ya le había dicho a Moisés que esto sucedería.</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9:22–35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3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Aarón</w:t>
      </w:r>
    </w:p>
    <w:p>
      <w:pPr>
        <w:pStyle w:val="ListBullet"/>
        <w:spacing w:line="240" w:lineRule="auto"/>
        <w:ind w:left="720"/>
      </w:pPr>
      <w:r>
        <w:rPr>
          <w:lang w:val="es_ES" w:bidi="es_ES"/>
        </w:rPr>
      </w:r>
      <w:r>
        <w:rPr>
          <w:lang w:val="es_ES" w:bidi="es_ES"/>
        </w:rPr>
        <w:t>Pueblo egipcio</w:t>
      </w:r>
    </w:p>
    <w:p>
      <w:pPr>
        <w:pStyle w:val="ListBullet"/>
        <w:spacing w:line="240" w:lineRule="auto"/>
        <w:ind w:left="720"/>
      </w:pPr>
      <w:r>
        <w:rPr>
          <w:lang w:val="es_ES" w:bidi="es_ES"/>
        </w:rPr>
      </w:r>
      <w:r>
        <w:rPr>
          <w:lang w:val="es_ES" w:bidi="es_ES"/>
        </w:rPr>
        <w:t>Israelitas</w:t>
      </w:r>
    </w:p>
    <w:p>
      <w:pPr>
        <w:pStyle w:val="ListBullet"/>
        <w:spacing w:line="240" w:lineRule="auto"/>
        <w:ind w:left="720"/>
      </w:pPr>
      <w:r>
        <w:rPr>
          <w:lang w:val="es_ES" w:bidi="es_ES"/>
        </w:rPr>
      </w:r>
      <w:r>
        <w:rPr>
          <w:lang w:val="es_ES" w:bidi="es_ES"/>
        </w:rPr>
        <w:t>Los funcionarios del Faraón</w:t>
      </w:r>
    </w:p>
    <w:p>
      <w:pPr/>
      <w:r>
        <w:rPr>
          <w:lang w:val="es_ES" w:bidi="es_ES"/>
        </w:rPr>
      </w:r>
      <w:r>
        <w:rPr>
          <w:lang w:val="es_ES" w:bidi="es_ES"/>
        </w:rPr>
        <w:t>En grupo, dramaticen el pasaje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En la primera escena, la tormenta de granizo comienza y continúa en todo Egipto. En todas partes al mismo tiempo, el viento, la lluvia, los truenos, los relámpagos y el granizo van continuamente. Las personas que están atrapadas afuera mueren cuando el granizo cae sobre ellas. Los animales que salieron de fuera mueren. Todos los cultivos que están listos para cosechar están siendo destruidos.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al pueblo egipcio: "¿Cómo se sienten en este momento? Es posible que escuchen: "Estoy aterrorizado. Nunca he escuchado hablar de una tormenta como esta", o "El sonido del granizo es terrible. No puedo escucharme pensar", o "Los truenos y los relámpagos son continuos. De todos modos, odio las tormentas", o "Estas piedras de granizo son tan grandes que matan a personas y animales cuando las piedras los golpean. Esto es terrible. Acabo de perder todos mis cultivos. No sé lo que comeremos este año".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segunda escena, el Faraón llama a Moisés y a Aarón al palacio. El Faraón le pide a Moisés que le pida a Jehová que detenga el granizo. El Faraón dice: "Esta vez he hecho mal, pero Dios está en la razón". El Faraón promete dejar que los israelitas salgan de Egipto. Moisés acepta pedirle a Dios que detenga el granizo. Sin embargo, Moisés no cree que el Faraón haya aprendido a temer a Jehová.</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al Faraón: "¿Cómo te sientes en este momento?" Es posible que escuchen: "Estoy enojado. Este granizo está destruyendo todo. Tengo que rogarle al Dios de Moisés que detenga esto, y no quiero reconocer a este Dios como el Dios supremo todopoderoso. Pero tengo que hacer esto para salvar a mi país".</w:t>
      </w:r>
    </w:p>
    <w:p>
      <w:pPr>
        <w:pStyle w:val="ListBullet"/>
        <w:spacing w:line="240" w:lineRule="auto"/>
        <w:ind w:left="720"/>
      </w:pPr>
      <w:r>
        <w:rPr>
          <w:lang w:val="es_ES" w:bidi="es_ES"/>
        </w:rPr>
      </w:r>
      <w:r>
        <w:rPr>
          <w:lang w:val="es_ES" w:bidi="es_ES"/>
        </w:rPr>
        <w:t>Pregúntenle a Moisés: "¿Qué te llevó a sentir que el Faraón no teme a Jehová?" Es posible que escuchen: "Cada vez, el Faraón dice algo que piensa que Jehová quiere escuchar para detener la plaga. Luego, tan pronto como se detiene, el Faraón regresa a sus acciones anteriores y se niega a dejarnos salir de Egipto. No confío en él. Creo que solo está diciendo algo nuevamente y no cumplirá su palabra".</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tercera escena, Moisés deja al Faraón y camina por la tormenta para salir de la ciudad. La tormenta continúa en todo el alrededor de Moisés mientras camina.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Moisés: "¿Cómo te sientes mientras caminas por esta tormenta?"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Cuando el Faraón vio la tormenta se detuvo, entonces el Faraón y sus funcionarios pecaron o desobedecieron a Jehová nuevamente. El Faraón se volvió obstinado o tenía un corazón duro. El Faraón se negó a dejar que los israelitas salieran de Egipto. Jehová le había dicho a Moisés que este sería el resultado.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los funcionarios del Faraón: "¿Cómo se sienten ahora?" Es posible que escuchen:</w:t>
      </w:r>
    </w:p>
    <w:p>
      <w:pPr>
        <w:pStyle w:val="ListBullet"/>
        <w:spacing w:line="240" w:lineRule="auto"/>
        <w:ind w:left="720"/>
      </w:pPr>
      <w:r>
        <w:rPr>
          <w:lang w:val="es_ES" w:bidi="es_ES"/>
        </w:rPr>
      </w:r>
      <w:r>
        <w:rPr>
          <w:lang w:val="es_ES" w:bidi="es_ES"/>
        </w:rPr>
        <w:t>Pregúntenle a Moisés: "¿Cómo te sientes en este momento?" Es posible que escuchen:</w:t>
      </w:r>
    </w:p>
    <w:p>
      <w:pPr>
        <w:pStyle w:val="ListBullet"/>
        <w:spacing w:line="240" w:lineRule="auto"/>
        <w:ind w:left="720"/>
      </w:pPr>
      <w:r>
        <w:rPr>
          <w:lang w:val="es_ES" w:bidi="es_ES"/>
        </w:rPr>
      </w:r>
      <w:r>
        <w:rPr>
          <w:lang w:val="es_ES" w:bidi="es_ES"/>
        </w:rPr>
        <w:t>Continúen con la actuación.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9:22–35 en la traducción que sea más fácil de entender.</w:t>
      </w:r>
    </w:p>
    <w:p>
      <w:pPr/>
      <w:r>
        <w:rPr>
          <w:lang w:val="es_ES" w:bidi="es_ES"/>
        </w:rPr>
      </w:r>
      <w:r>
        <w:rPr>
          <w:lang w:val="es_ES" w:bidi="es_ES"/>
        </w:rPr>
        <w:t xml:space="preserve">En este paso, el grupo discutirá sobre términos y palabras clave en este pasaje. </w:t>
      </w:r>
    </w:p>
    <w:p>
      <w:pPr/>
      <w:r>
        <w:rPr>
          <w:lang w:val="es_ES" w:bidi="es_ES"/>
        </w:rPr>
      </w:r>
      <w:r>
        <w:rPr>
          <w:lang w:val="es_ES" w:bidi="es_ES"/>
        </w:rPr>
        <w:t xml:space="preserve">A medida que comienza el pasaje, Moisés levanta su vara en el aire. Usen la misma palabra para la vara del </w:t>
      </w:r>
      <w:r>
        <w:rPr>
          <w:lang w:val="es_ES" w:bidi="es_ES"/>
        </w:rPr>
        <w:t>pastor</w:t>
      </w:r>
      <w:r>
        <w:rPr>
          <w:lang w:val="es_ES" w:bidi="es_ES"/>
        </w:rPr>
        <w:t xml:space="preserve"> que han estado usando.</w:t>
      </w:r>
    </w:p>
    <w:p>
      <w:pPr/>
      <w:r>
        <w:rPr>
          <w:lang w:val="es_ES" w:bidi="es_ES"/>
        </w:rPr>
      </w:r>
      <w:r>
        <w:rPr>
          <w:lang w:val="es_ES" w:bidi="es_ES"/>
        </w:rPr>
        <w:t>Mientras se levantaba la vara, Jehová comenzó la tormenta. Usen las mismas palabras para truenos, relámpagos y granizo que usaron en el pasaje anterior. No había tormenta en la tierra de Gosén. Usen la misma traducción para Gosén que han usado en los pasajes anteriores.</w:t>
      </w:r>
    </w:p>
    <w:p>
      <w:pPr/>
      <w:r>
        <w:rPr>
          <w:lang w:val="es_ES" w:bidi="es_ES"/>
        </w:rPr>
      </w:r>
      <w:r>
        <w:rPr>
          <w:lang w:val="es_ES" w:bidi="es_ES"/>
        </w:rPr>
        <w:t xml:space="preserve">El </w:t>
      </w:r>
      <w:r>
        <w:rPr>
          <w:lang w:val="es_ES" w:bidi="es_ES"/>
        </w:rPr>
        <w:t>Faraón</w:t>
      </w:r>
      <w:r>
        <w:rPr>
          <w:lang w:val="es_ES" w:bidi="es_ES"/>
        </w:rPr>
        <w:t xml:space="preserve"> llamó a Moisés y a Aarón para que vinieran al Faraón. El Faraón dijo: "He pecado". </w:t>
      </w:r>
      <w:r>
        <w:rPr>
          <w:lang w:val="es_ES" w:bidi="es_ES"/>
        </w:rPr>
        <w:t>Pecado</w:t>
      </w:r>
      <w:r>
        <w:rPr>
          <w:lang w:val="es_ES" w:bidi="es_ES"/>
        </w:rPr>
        <w:t xml:space="preserve"> se menciona en el Glosario Principal. Usen la misma palabra para pecado que han usado en los pasajes anteriores.</w:t>
      </w:r>
    </w:p>
    <w:p>
      <w:pPr/>
      <w:r>
        <w:rPr>
          <w:lang w:val="es_ES" w:bidi="es_ES"/>
        </w:rPr>
      </w:r>
      <w:r>
        <w:rPr>
          <w:lang w:val="es_ES" w:bidi="es_ES"/>
        </w:rPr>
        <w:t xml:space="preserve">El Faraón dijo que Jehová era justo o hizo lo correcto. Se habla de </w:t>
      </w:r>
      <w:r>
        <w:rPr>
          <w:lang w:val="es_ES" w:bidi="es_ES"/>
        </w:rPr>
        <w:t>Justo</w:t>
      </w:r>
      <w:r>
        <w:rPr>
          <w:lang w:val="es_ES" w:bidi="es_ES"/>
        </w:rPr>
        <w:t xml:space="preserve"> en el Glosario Principal. En este contexto, la palabra justo es más un término legal para estar en la razón. El Faraón está diciendo que Jehová ha ganado el caso en la corte y el Faraón ha perdido el caso. Otra manera es decir que Jehová estaba en lo correcto y el Faraón y el pueblo estaban incorrectos. Esto significa que el Faraón se equivocó al negarse a dejar que los </w:t>
      </w:r>
      <w:r>
        <w:rPr>
          <w:lang w:val="es_ES" w:bidi="es_ES"/>
        </w:rPr>
        <w:t>israelitas</w:t>
      </w:r>
      <w:r>
        <w:rPr>
          <w:lang w:val="es_ES" w:bidi="es_ES"/>
        </w:rPr>
        <w:t xml:space="preserve"> fueran a adorar a Dios.</w:t>
      </w:r>
    </w:p>
    <w:p>
      <w:pPr/>
      <w:r>
        <w:rPr>
          <w:lang w:val="es_ES" w:bidi="es_ES"/>
        </w:rPr>
      </w:r>
      <w:r>
        <w:rPr>
          <w:lang w:val="es_ES" w:bidi="es_ES"/>
        </w:rPr>
        <w:t>Deténganse aquí y conversen sobre qué palabra usarán para justo. Pausen este audio aquí.</w:t>
      </w:r>
    </w:p>
    <w:p>
      <w:pPr/>
      <w:r>
        <w:rPr>
          <w:lang w:val="es_ES" w:bidi="es_ES"/>
        </w:rPr>
      </w:r>
      <w:r>
        <w:rPr>
          <w:lang w:val="es_ES" w:bidi="es_ES"/>
        </w:rPr>
        <w:t xml:space="preserve">Moisés dijo que el Faraón aún no temía a Jehová. Esta es la primera vez que se usa esta frase de "temer a Jehová". Se habla del </w:t>
      </w:r>
      <w:r>
        <w:rPr>
          <w:lang w:val="es_ES" w:bidi="es_ES"/>
        </w:rPr>
        <w:t>temor de Dios</w:t>
      </w:r>
      <w:r>
        <w:rPr>
          <w:lang w:val="es_ES" w:bidi="es_ES"/>
        </w:rPr>
        <w:t xml:space="preserve"> en el Glosario Principal. Temor de Jehová significa que alguien está asombrado ante Dios. Esta persona conoce la grandeza de Dios y sabe que Dios es más grande o más fuerte que cualquier otro ser. La persona que teme a Jehová tiene miedo de lo que podría suceder si esta persona desobedece una de las órdenes de Jehová. La persona que teme a Jehová se asegura de respetar cada parte del acuerdo con Jehová porque ignorar esto podría resultar en malas consecuencias o incluso ser fatal. Este es un concepto importante y se usará muchas veces nuevamente en las Escrituras.</w:t>
      </w:r>
    </w:p>
    <w:p>
      <w:pPr/>
      <w:r>
        <w:rPr>
          <w:lang w:val="es_ES" w:bidi="es_ES"/>
        </w:rPr>
      </w:r>
      <w:r>
        <w:rPr>
          <w:lang w:val="es_ES" w:bidi="es_ES"/>
        </w:rPr>
        <w:t>Pausen la grabación y conversen en grupo sobre qué palabra o frase usarán para temor de Jehová. Pausen la grabación aquí.</w:t>
      </w:r>
    </w:p>
    <w:p>
      <w:pPr/>
      <w:r>
        <w:rPr>
          <w:lang w:val="es_ES" w:bidi="es_ES"/>
        </w:rPr>
      </w:r>
      <w:r>
        <w:rPr>
          <w:lang w:val="es_ES" w:bidi="es_ES"/>
        </w:rPr>
        <w:t xml:space="preserve">Moisés usa ambos nombres para Dios, </w:t>
      </w:r>
      <w:r>
        <w:rPr>
          <w:b/>
          <w:lang w:val="es_ES" w:bidi="es_ES"/>
        </w:rPr>
        <w:t>Jehová</w:t>
      </w:r>
      <w:r>
        <w:rPr>
          <w:lang w:val="es_ES" w:bidi="es_ES"/>
        </w:rPr>
        <w:t xml:space="preserve"> y </w:t>
      </w:r>
      <w:r>
        <w:rPr>
          <w:b/>
          <w:lang w:val="es_ES" w:bidi="es_ES"/>
        </w:rPr>
        <w:t>Dios</w:t>
      </w:r>
      <w:r>
        <w:rPr>
          <w:lang w:val="es_ES" w:bidi="es_ES"/>
        </w:rPr>
        <w:t xml:space="preserve">, cuando Moisés habla con el Faraón. Moisés dice que aún no han aprendido a temer al Señor Dios. </w:t>
      </w:r>
      <w:r>
        <w:rPr>
          <w:lang w:val="es_ES" w:bidi="es_ES"/>
        </w:rPr>
        <w:t>Señor</w:t>
      </w:r>
      <w:r>
        <w:rPr>
          <w:lang w:val="es_ES" w:bidi="es_ES"/>
        </w:rPr>
        <w:t xml:space="preserve"> es la traducción al español de Jehová. Dios es la traducción al español de Elohim. Se habla de las palabras </w:t>
      </w:r>
      <w:r>
        <w:rPr>
          <w:lang w:val="es_ES" w:bidi="es_ES"/>
        </w:rPr>
        <w:t>Jehová</w:t>
      </w:r>
      <w:r>
        <w:rPr>
          <w:lang w:val="es_ES" w:bidi="es_ES"/>
        </w:rPr>
        <w:t xml:space="preserve"> y </w:t>
      </w:r>
      <w:r>
        <w:rPr>
          <w:lang w:val="es_ES" w:bidi="es_ES"/>
        </w:rPr>
        <w:t>Dios</w:t>
      </w:r>
      <w:r>
        <w:rPr>
          <w:lang w:val="es_ES" w:bidi="es_ES"/>
        </w:rPr>
        <w:t xml:space="preserve"> en el Glosario Principal. Usen las mismas palabras para traducir estos dos nombres para Dios que han usado anteriormente.</w:t>
      </w:r>
    </w:p>
    <w:p>
      <w:pPr/>
      <w:r>
        <w:rPr>
          <w:lang w:val="es_ES" w:bidi="es_ES"/>
        </w:rPr>
      </w:r>
      <w:r>
        <w:rPr>
          <w:lang w:val="es_ES" w:bidi="es_ES"/>
        </w:rPr>
        <w:t>El pasaje dice que los cultivos de lino y cebada fueron destruidos. El lino es una planta que se usa para hacer tela de lino. La cebada produce un grano que se usa para hacer pan y otros alimentos tanto para las personas como para los animales. El pasaje menciona dos tipos de trigo: espelta o trigo emmer y trigo. Si tienen múltiples tipos de trigo, es posible que quieran dar los dos nombres. Algunas traducciones solo dicen que los cultivos de trigo no fueron destruidos.</w:t>
      </w:r>
    </w:p>
    <w:p>
      <w:pPr/>
      <w:r>
        <w:rPr>
          <w:lang w:val="es_ES" w:bidi="es_ES"/>
        </w:rPr>
      </w:r>
      <w:r>
        <w:rPr>
          <w:lang w:val="es_ES" w:bidi="es_ES"/>
        </w:rPr>
        <w:t xml:space="preserve">Deténganse y muestren una imagen de </w:t>
      </w:r>
      <w:r>
        <w:rPr>
          <w:b/>
          <w:lang w:val="es_ES" w:bidi="es_ES"/>
        </w:rPr>
        <w:t>lino</w:t>
      </w:r>
      <w:r>
        <w:rPr>
          <w:lang w:val="es_ES" w:bidi="es_ES"/>
        </w:rPr>
        <w:t xml:space="preserve">, una imagen de </w:t>
      </w:r>
      <w:r>
        <w:rPr>
          <w:lang w:val="es_ES" w:bidi="es_ES"/>
        </w:rPr>
        <w:t>plantas de cebada listas para cosechar</w:t>
      </w:r>
      <w:r>
        <w:rPr>
          <w:lang w:val="es_ES" w:bidi="es_ES"/>
        </w:rPr>
        <w:t xml:space="preserve">, una imagen de </w:t>
      </w:r>
      <w:r>
        <w:rPr>
          <w:lang w:val="es_ES" w:bidi="es_ES"/>
        </w:rPr>
        <w:t>plantas de trigo jóvenes</w:t>
      </w:r>
      <w:r>
        <w:rPr>
          <w:lang w:val="es_ES" w:bidi="es_ES"/>
        </w:rPr>
        <w:t xml:space="preserve">, una imagen de </w:t>
      </w:r>
      <w:r>
        <w:rPr>
          <w:lang w:val="es_ES" w:bidi="es_ES"/>
        </w:rPr>
        <w:t>espelta o trigo emmer como una planta joven</w:t>
      </w:r>
      <w:r>
        <w:rPr>
          <w:lang w:val="es_ES" w:bidi="es_ES"/>
        </w:rPr>
        <w:t>. Pausen la grabación aquí.</w:t>
      </w:r>
    </w:p>
    <w:p>
      <w:pPr/>
      <w:r>
        <w:rPr>
          <w:lang w:val="es_ES" w:bidi="es_ES"/>
        </w:rPr>
      </w:r>
      <w:r>
        <w:rPr>
          <w:lang w:val="es_ES" w:bidi="es_ES"/>
        </w:rPr>
        <w:t xml:space="preserve">El Faraón se volvió obstinado. Como su </w:t>
      </w:r>
      <w:r>
        <w:rPr>
          <w:lang w:val="es_ES" w:bidi="es_ES"/>
        </w:rPr>
        <w:t>corazón</w:t>
      </w:r>
      <w:r>
        <w:rPr>
          <w:lang w:val="es_ES" w:bidi="es_ES"/>
        </w:rPr>
        <w:t xml:space="preserve"> estaba duro, el Faraón se negó a dejar que los israelitas salieran de Egipto. Cada plaga ha descrito cómo el corazón del Faraón era duro o el Faraón era obstinado. Usen las mismas palabras que han estado usando para describir el corazón del Faraón.</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10:1–20</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10:1–20 y guárdenlo en sus corazones.</w:t>
      </w:r>
    </w:p>
    <w:p>
      <w:pPr/>
      <w:r>
        <w:rPr>
          <w:lang w:val="es_ES" w:bidi="es_ES"/>
        </w:rPr>
      </w:r>
      <w:r>
        <w:rPr>
          <w:lang w:val="es_ES" w:bidi="es_ES"/>
        </w:rPr>
        <w:t>Escuchen una versión en audio de Éxodo 10:1–20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acerca de Dios?</w:t>
      </w:r>
    </w:p>
    <w:p>
      <w:pPr>
        <w:pStyle w:val="ListBullet"/>
        <w:spacing w:line="240" w:lineRule="auto"/>
        <w:ind w:left="720"/>
      </w:pPr>
      <w:r>
        <w:rPr>
          <w:lang w:val="es_ES" w:bidi="es_ES"/>
        </w:rPr>
      </w:r>
      <w:r>
        <w:rPr>
          <w:lang w:val="es_ES" w:bidi="es_ES"/>
        </w:rPr>
        <w:t>¿Qué nos dice este pasaje sobre las personas?</w:t>
      </w:r>
    </w:p>
    <w:p>
      <w:pPr>
        <w:pStyle w:val="ListBullet"/>
        <w:spacing w:line="240" w:lineRule="auto"/>
        <w:ind w:left="720"/>
      </w:pPr>
      <w:r>
        <w:rPr>
          <w:lang w:val="es_ES" w:bidi="es_ES"/>
        </w:rPr>
      </w:r>
      <w:r>
        <w:rPr>
          <w:lang w:val="es_ES" w:bidi="es_ES"/>
        </w:rPr>
        <w:t>¿Cómo afecta este pasaje nuestra vida cotidiana?</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10:1–20 en la traducción que sea más fácil de entender.</w:t>
      </w:r>
    </w:p>
    <w:p>
      <w:pPr/>
      <w:r>
        <w:rPr>
          <w:lang w:val="es_ES" w:bidi="es_ES"/>
        </w:rPr>
      </w:r>
      <w:r>
        <w:rPr>
          <w:lang w:val="es_ES" w:bidi="es_ES"/>
        </w:rPr>
        <w:t>La plaga de granizo ha terminado. No sabemos cuánto tiempo ha pasado desde la plaga del granizo. Entonces Jehová vuelve a hablar con Moisés y presenta la siguiente plaga, que es la plaga de las langostas. Como esta plaga de langostas destruye los cultivos que el granizo no destruyó, esta plaga probablemente ocurrió poco después de la plaga del granizo. Este es un relato narrativo de lo que sucedió con esta plaga.</w:t>
      </w:r>
    </w:p>
    <w:p>
      <w:pPr/>
      <w:r>
        <w:rPr>
          <w:lang w:val="es_ES" w:bidi="es_ES"/>
        </w:rPr>
      </w:r>
      <w:r>
        <w:rPr>
          <w:lang w:val="es_ES" w:bidi="es_ES"/>
        </w:rPr>
        <w:t>Jehová le dice a Moisés que Jehová ha hecho que el Faraón sea obstinado o ha endurecido el corazón del Faraón. Ser obstinado es negarse a ceder ante alguien o a obedecerle. La persona obstinada elige desobedecer o ser obstinada. La persona obstinada se vuelve irrazonable o nadie puede razonar con esta persona y convencerla de que cambie de opinión y obedezca. Algunas traducciones usan la frase de corazón endurecido. Aquí esto significa que el corazón del Faraón es pesado o insensible. Jehová afirma que Jehová les ha hecho esto al Faraón y a los funcionarios del Faraón. Este es un cambio con respecto a las plagas anteriores. Con la mayoría de las plagas, el Faraón endureció su propio corazón. Con la plaga de los forúnculos, Jehová endureció el corazón del Faraón. Y ahora, aquí con la plaga de las langostas, Jehová hace que el Faraón y los funcionarios del Faraón sean obstinados o endurece sus corazones.</w:t>
      </w:r>
    </w:p>
    <w:p>
      <w:pPr/>
      <w:r>
        <w:rPr>
          <w:lang w:val="es_ES" w:bidi="es_ES"/>
        </w:rPr>
      </w:r>
      <w:r>
        <w:rPr>
          <w:lang w:val="es_ES" w:bidi="es_ES"/>
        </w:rPr>
        <w:t>Jehová le explica a Moisés que Jehová ha endurecido el corazón del Faraón para que Jehová pueda hacer estas señales milagrosas. Las plagas son milagros o señales milagrosas. Nadie más puede hacer estas señales. Solo Jehová ha podido hacer que sucedan y hacer que se detengan. Los magos egipcios han intentado mostrar el mismo poder, pero no lo lograron. Jehová quiere mostrar a los egipcios quién es Jehová. Jehová también quiere que Moisés y los israelitas les cuenten a sus hijos, quienes a su vez se lo contarán a sus hijos, sobre estas señales milagrosas. Jehová quiere que los israelitas sepan que Jehová es Jehová. Al igual que las otras plagas, esta plaga de langostas ataca a los dioses egipcios. Jehová está demostrando que los dioses egipcios no pueden hacer nada. Jehová es Dios.</w:t>
      </w:r>
    </w:p>
    <w:p>
      <w:pPr/>
      <w:r>
        <w:rPr>
          <w:lang w:val="es_ES" w:bidi="es_ES"/>
        </w:rPr>
      </w:r>
      <w:r>
        <w:rPr>
          <w:lang w:val="es_ES" w:bidi="es_ES"/>
        </w:rPr>
        <w:t>Moisés y Aarón van ante el Faraón con el mensaje de Jehová. Moisés y Aarón le dicen al Faraón que deje ir a los israelitas o Jehová traerá un enjambre de langostas sobre el país de Egipto.</w:t>
      </w:r>
    </w:p>
    <w:p>
      <w:pPr/>
      <w:r>
        <w:rPr>
          <w:lang w:val="es_ES" w:bidi="es_ES"/>
        </w:rPr>
      </w:r>
      <w:r>
        <w:rPr>
          <w:lang w:val="es_ES" w:bidi="es_ES"/>
        </w:rPr>
        <w:t xml:space="preserve">Deténganse y muestren una imagen de una </w:t>
      </w:r>
      <w:r>
        <w:rPr>
          <w:lang w:val="es_ES" w:bidi="es_ES"/>
        </w:rPr>
        <w:t>langosta</w:t>
      </w:r>
      <w:r>
        <w:rPr>
          <w:lang w:val="es_ES" w:bidi="es_ES"/>
        </w:rPr>
        <w:t xml:space="preserve">. Muestren una imagen de un </w:t>
      </w:r>
      <w:r>
        <w:rPr>
          <w:lang w:val="es_ES" w:bidi="es_ES"/>
        </w:rPr>
        <w:t>enjambre de langostas</w:t>
      </w:r>
      <w:r>
        <w:rPr>
          <w:lang w:val="es_ES" w:bidi="es_ES"/>
        </w:rPr>
        <w:t xml:space="preserve">. Muestren una imagen de una </w:t>
      </w:r>
      <w:r>
        <w:rPr>
          <w:lang w:val="es_ES" w:bidi="es_ES"/>
        </w:rPr>
        <w:t>planta o árbol después de que las langostas hayan comido las hojas</w:t>
      </w:r>
      <w:r>
        <w:rPr>
          <w:lang w:val="es_ES" w:bidi="es_ES"/>
        </w:rPr>
        <w:t>. Pausen la grabación aquí.</w:t>
      </w:r>
    </w:p>
    <w:p>
      <w:pPr/>
      <w:r>
        <w:rPr>
          <w:lang w:val="es_ES" w:bidi="es_ES"/>
        </w:rPr>
      </w:r>
      <w:r>
        <w:rPr>
          <w:lang w:val="es_ES" w:bidi="es_ES"/>
        </w:rPr>
        <w:t>Moisés y Aarón hablan con el Faraón, usan discurso directo. Moisés habla con el Faraón usando las palabras que Dios le ha dado a Moisés para que las diga. Moisés dice: "Deja ir a mi pueblo". Mi pueblo se refiere a los israelitas.</w:t>
      </w:r>
    </w:p>
    <w:p>
      <w:pPr/>
      <w:r>
        <w:rPr>
          <w:lang w:val="es_ES" w:bidi="es_ES"/>
        </w:rPr>
      </w:r>
      <w:r>
        <w:rPr>
          <w:lang w:val="es_ES" w:bidi="es_ES"/>
        </w:rPr>
        <w:t>Jehová dice que si el Faraón se niega a permitir que los israelitas vayan a adorar a Jehová, entonces Jehová enviará una plaga de langostas. Los egipcios conocían las langostas. Las langostas vienen en grandes cantidades como una nube. Las langostas en Egipto generalmente vienen del sur. Las langostas comen todo lo verde que tienen a la vista. La plaga de las langostas sería la segunda parte del desastre que destruye completamente la agricultura egipcia. El granizo destruyó todos los cultivos que estaban listos para cosechar. Ahora las langostas comerán todo lo que queda, todo lo que no estaba listo para cosechar pero seguía creciendo. Después de las langostas, todos los cultivos serán destruidos. Normalmente las langostas vienen en ciclos cada pocos años. Donde aterrizan las langostas, comen y destruyen. Alguna zona será invadida por langostas que comerán los cultivos. El área generalmente es pequeña. La diferencia esta vez con esta plaga es el número de langostas y la ubicación. El número de langostas era tan grande que cubrían todo con varias capas de profundidad. Las langostas cubrieron toda la tierra de Egipto. Jehová le dijo al Faraón que las langostas estarían en todas las casas y palacios. El pueblo egipcio nunca había visto tal invasión de langostas antes de este momento. Moisés y Aarón dejaron al Faraón después de dar esta advertencia.</w:t>
      </w:r>
    </w:p>
    <w:p>
      <w:pPr/>
      <w:r>
        <w:rPr>
          <w:lang w:val="es_ES" w:bidi="es_ES"/>
        </w:rPr>
      </w:r>
      <w:r>
        <w:rPr>
          <w:lang w:val="es_ES" w:bidi="es_ES"/>
        </w:rPr>
        <w:t>Los funcionarios del Faraón que estaban con el Faraón también escucharon la advertencia sobre las langostas. Estos funcionarios le rogaron al Faraón que dejara ir a los israelitas. Los funcionarios sabían que las langostas comen cualquier cosa que crezca. Los funcionarios reconocieron que las langostas destruirían toda la comida que quedaba en Egipto. Los funcionarios le preguntan al Faraón cuánto tiempo permitirá el Faraón que Moisés sea un lazo o una trampa para ellos. Un lazo es un tipo particular de trampa que se usa para atrapar animales salvajes. El animal no ve el lazo hasta que está atrapado por él. Los funcionarios egipcios están usando la imagen del lazo como una metáfora para describir cómo Moisés está quitando la libertad de los egipcios al enviar estas plagas.</w:t>
      </w:r>
    </w:p>
    <w:p>
      <w:pPr/>
      <w:r>
        <w:rPr>
          <w:lang w:val="es_ES" w:bidi="es_ES"/>
        </w:rPr>
      </w:r>
      <w:r>
        <w:rPr>
          <w:lang w:val="es_ES" w:bidi="es_ES"/>
        </w:rPr>
        <w:t xml:space="preserve">Deténganse y muestren una imagen de una </w:t>
      </w:r>
      <w:r>
        <w:rPr>
          <w:lang w:val="es_ES" w:bidi="es_ES"/>
        </w:rPr>
        <w:t>trampa simple</w:t>
      </w:r>
      <w:r>
        <w:rPr>
          <w:lang w:val="es_ES" w:bidi="es_ES"/>
        </w:rPr>
        <w:t>. En equipo, hablen de cómo las personas en su área cazan animales salvajes. ¿Qué tipos de trampas o lazos usan los cazadores? Cuenten una historia en la que alguien engañe o atrape a alguien más. Escuchen cuidadosamente la imagen que el narrador usa para describir cómo la persona estaba atrapada. Pausen el audio aquí.</w:t>
      </w:r>
    </w:p>
    <w:p>
      <w:pPr/>
      <w:r>
        <w:rPr>
          <w:lang w:val="es_ES" w:bidi="es_ES"/>
        </w:rPr>
      </w:r>
      <w:r>
        <w:rPr>
          <w:lang w:val="es_ES" w:bidi="es_ES"/>
        </w:rPr>
        <w:t>El Faraón hizo que un siervo llevara a Moisés y a Aarón de regreso al palacio. El Faraón le preguntó a Moisés quién iría a adorar a Jehová. Moisés explica que Jehová está exigiendo que se les permita a todas las personas, incluidas las mujeres y los hijos, ir a adorar a Jehová. El Faraón parece tener problemas para entender por qué las mujeres y los niños tendrían que ir. En las religiones egipcias, los hombres hacían las actividades de adoración. Las mujeres y los niños no participan. Para los israelitas, los hombres ofrecían los sacrificios necesarios para adorar, pero las mujeres y los niños participaban en los otros actos de adoración, incluido comer la comida especial preparada del animal sacrificado.</w:t>
      </w:r>
    </w:p>
    <w:p>
      <w:pPr/>
      <w:r>
        <w:rPr>
          <w:lang w:val="es_ES" w:bidi="es_ES"/>
        </w:rPr>
      </w:r>
      <w:r>
        <w:rPr>
          <w:lang w:val="es_ES" w:bidi="es_ES"/>
        </w:rPr>
        <w:t>El Faraón dice: "Veo a través de tu plan maligno". El Faraón en realidad está diciendo que el Faraón sabe que Moisés está planeando que los israelitas salgan de Egipto y no regresen. Esta es la razón por la que el Faraón dice: "Jehová necesitará estar contigo si dejo que te lleves a tus pequeños". El Faraón no tiene la intención de dejar que los israelitas salgan de Egipto. El Faraón dice que los hombres pueden ir a adorar a Jehová, pero las mujeres y los hijos deben permanecer en Egipto. El Faraón arrojó a Moisés y a Aarón del palacio. Una traducción dice que los funcionarios expulsaron a Moisés y a Aarón. Estos verbos sugieren violencia o una acción fuerte. Moisés y Aarón fueron expulsados de alguna manera violenta en lugar de solo salir.</w:t>
      </w:r>
    </w:p>
    <w:p>
      <w:pPr/>
      <w:r>
        <w:rPr>
          <w:lang w:val="es_ES" w:bidi="es_ES"/>
        </w:rPr>
      </w:r>
      <w:r>
        <w:rPr>
          <w:lang w:val="es_ES" w:bidi="es_ES"/>
        </w:rPr>
        <w:t>Jehová le dijo a Moisés que levantara su mano sobre Egipto. Moisés levantó su vara. Este es el palo del pastor que Moisés ha estado usando.</w:t>
      </w:r>
    </w:p>
    <w:p>
      <w:pPr/>
      <w:r>
        <w:rPr>
          <w:lang w:val="es_ES" w:bidi="es_ES"/>
        </w:rPr>
      </w:r>
      <w:r>
        <w:rPr>
          <w:lang w:val="es_ES" w:bidi="es_ES"/>
        </w:rPr>
        <w:t xml:space="preserve">Deténganse y muestren una imagen de la </w:t>
      </w:r>
      <w:r>
        <w:rPr>
          <w:lang w:val="es_ES" w:bidi="es_ES"/>
        </w:rPr>
        <w:t>vara de un pastor</w:t>
      </w:r>
      <w:r>
        <w:rPr>
          <w:lang w:val="es_ES" w:bidi="es_ES"/>
        </w:rPr>
        <w:t>. Pausen la grabación aquí.</w:t>
      </w:r>
    </w:p>
    <w:p>
      <w:pPr/>
      <w:r>
        <w:rPr>
          <w:lang w:val="es_ES" w:bidi="es_ES"/>
        </w:rPr>
      </w:r>
      <w:r>
        <w:rPr>
          <w:lang w:val="es_ES" w:bidi="es_ES"/>
        </w:rPr>
        <w:t>Jehová le dijo a Moisés que extendiera su mano sobre Egipto. Moisés levantó la vara. Para hacer lo que Jehová dijo, Moisés habría girado lentamente en un círculo para que la vara señalara en todas las direcciones de Egipto. Entonces Jehová hizo que soplara un viento del este. Este viento trajo las langostas. Las langostas llegaron en enjambres densos que parecen nubes.</w:t>
      </w:r>
    </w:p>
    <w:p>
      <w:pPr/>
      <w:r>
        <w:rPr>
          <w:lang w:val="es_ES" w:bidi="es_ES"/>
        </w:rPr>
      </w:r>
      <w:r>
        <w:rPr>
          <w:lang w:val="es_ES" w:bidi="es_ES"/>
        </w:rPr>
        <w:t xml:space="preserve">Deténganse y muestren la imagen de un </w:t>
      </w:r>
      <w:r>
        <w:rPr>
          <w:lang w:val="es_ES" w:bidi="es_ES"/>
        </w:rPr>
        <w:t>enjambre de langostas</w:t>
      </w:r>
      <w:r>
        <w:rPr>
          <w:lang w:val="es_ES" w:bidi="es_ES"/>
        </w:rPr>
        <w:t xml:space="preserve">. Conversen en grupo sobre esta imagen. ¿Alguna vez han visto un enjambre de cualquier insecto, como abejas? ¿Cómo se describe un enjambre? Muestren un mapa de </w:t>
      </w:r>
      <w:r>
        <w:rPr>
          <w:lang w:val="es_ES" w:bidi="es_ES"/>
        </w:rPr>
        <w:t>Egipto</w:t>
      </w:r>
      <w:r>
        <w:rPr>
          <w:lang w:val="es_ES" w:bidi="es_ES"/>
        </w:rPr>
        <w:t>. Vean dónde se encuentra la dirección al este. Las langostas fueron arrastradas desde esta zona hasta Egipto por el viento del este. Pausen el audio aquí.</w:t>
      </w:r>
    </w:p>
    <w:p>
      <w:pPr/>
      <w:r>
        <w:rPr>
          <w:lang w:val="es_ES" w:bidi="es_ES"/>
        </w:rPr>
      </w:r>
      <w:r>
        <w:rPr>
          <w:lang w:val="es_ES" w:bidi="es_ES"/>
        </w:rPr>
        <w:t>Los egipcios habrían visto langostas antes de esta plaga. Los egipcios nunca antes habían visto tantas langostas en todo el país. Las langostas se comieron todas las plantas verdes y todas las frutas que habían sobrevivido a la tormenta de granizo. No quedaba una sola hoja en los árboles. Había tantas langostas que hacía que la tierra pareciera oscura. El pasaje dice que esta era la peor invasión de langostas en toda la historia de Egipto. Nadie había visto nunca tantas langostas al mismo tiempo.</w:t>
      </w:r>
    </w:p>
    <w:p>
      <w:pPr/>
      <w:r>
        <w:rPr>
          <w:lang w:val="es_ES" w:bidi="es_ES"/>
        </w:rPr>
      </w:r>
      <w:r>
        <w:rPr>
          <w:lang w:val="es_ES" w:bidi="es_ES"/>
        </w:rPr>
        <w:t>El Faraón envió rápidamente a alguien para llevar a Moisés y a Aarón de regreso al palacio. El Faraón le dice a Moisés: "He pecado contra Jehová, tu Dios". El Faraón está hablando de que Jehová es el Dios de Moisés, Aarón y todos los israelitas. El Faraón usa ambos nombres para Dios: Jehová y Dios.</w:t>
      </w:r>
    </w:p>
    <w:p>
      <w:pPr/>
      <w:r>
        <w:rPr>
          <w:lang w:val="es_ES" w:bidi="es_ES"/>
        </w:rPr>
      </w:r>
      <w:r>
        <w:rPr>
          <w:lang w:val="es_ES" w:bidi="es_ES"/>
        </w:rPr>
        <w:t>El Faraón les pide a Moisés y a Aarón que perdonen su pecado esta vez, o tan solo esta vez. Pecar es desobedecer a Jehová. Esta no es la primera vez que el Faraón pide perdón por sus pecados, pero sí es la primera vez que admite haber pecado contra Jehová. El Faraón parece entender que las plagas están conduciendo a la muerte de los egipcios. El Faraón en realidad le pide a Moisés y a Aarón que oren a Jehová y pidan que esta muerte se lleve. El Faraón sabe que con todos los cultivos destruidos, los egipcios morirán de hambre.</w:t>
      </w:r>
    </w:p>
    <w:p>
      <w:pPr/>
      <w:r>
        <w:rPr>
          <w:lang w:val="es_ES" w:bidi="es_ES"/>
        </w:rPr>
      </w:r>
      <w:r>
        <w:rPr>
          <w:lang w:val="es_ES" w:bidi="es_ES"/>
        </w:rPr>
        <w:t>Moisés deja la presencia del Faraón y ora a Jehová. Jehová respondió cambiando la dirección del viento. Ahora el viento estaba soplando del oeste. El viento sopló todas las langostas hacia el mar Rojo. No quedó ni una sola langosta en Egipto.</w:t>
      </w:r>
    </w:p>
    <w:p>
      <w:pPr/>
      <w:r>
        <w:rPr>
          <w:lang w:val="es_ES" w:bidi="es_ES"/>
        </w:rPr>
      </w:r>
      <w:r>
        <w:rPr>
          <w:lang w:val="es_ES" w:bidi="es_ES"/>
        </w:rPr>
        <w:t>Deténganse y miren el mapa. El Mar Rojo debe estar marcado en el mapa. Pausen el audio aquí.</w:t>
      </w:r>
    </w:p>
    <w:p>
      <w:pPr/>
      <w:r>
        <w:rPr>
          <w:lang w:val="es_ES" w:bidi="es_ES"/>
        </w:rPr>
      </w:r>
      <w:r>
        <w:rPr>
          <w:lang w:val="es_ES" w:bidi="es_ES"/>
        </w:rPr>
        <w:t>Tal como con las plagas anteriores, Jehová endureció el corazón del Faraón. El Faraón se negó a dejar que los israelitas salieran de Egipto.</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10:1–20 en la traducción que sea más fácil de entender.</w:t>
      </w:r>
    </w:p>
    <w:p>
      <w:pPr/>
      <w:r>
        <w:rPr>
          <w:lang w:val="es_ES" w:bidi="es_ES"/>
        </w:rPr>
      </w:r>
      <w:r>
        <w:rPr>
          <w:lang w:val="es_ES" w:bidi="es_ES"/>
        </w:rPr>
        <w:t>En este paso, el grupo definirá las escenas, los personajes y el escenario de este pasaje. Luego, el grupo visualizará este pasaje.</w:t>
      </w:r>
    </w:p>
    <w:p>
      <w:pPr/>
      <w:r>
        <w:rPr>
          <w:lang w:val="es_ES" w:bidi="es_ES"/>
        </w:rPr>
      </w:r>
      <w:r>
        <w:rPr>
          <w:lang w:val="es_ES" w:bidi="es_ES"/>
        </w:rPr>
        <w:t>Este pasaje tiene 6 escenas.</w:t>
      </w:r>
    </w:p>
    <w:p>
      <w:pPr/>
      <w:r>
        <w:rPr>
          <w:lang w:val="es_ES" w:bidi="es_ES"/>
        </w:rPr>
      </w:r>
      <w:r>
        <w:rPr>
          <w:b/>
          <w:lang w:val="es_ES" w:bidi="es_ES"/>
        </w:rPr>
        <w:t>En la primera escena:</w:t>
      </w:r>
      <w:r>
        <w:rPr>
          <w:lang w:val="es_ES" w:bidi="es_ES"/>
        </w:rPr>
        <w:t xml:space="preserve"> Jehová le dice a Moisés que vaya al Faraón nuevamente. Esta vez Jehová explica el propósito de todas las señales milagrosas.</w:t>
      </w:r>
    </w:p>
    <w:p>
      <w:pPr/>
      <w:r>
        <w:rPr>
          <w:lang w:val="es_ES" w:bidi="es_ES"/>
        </w:rPr>
      </w:r>
      <w:r>
        <w:rPr>
          <w:b/>
          <w:lang w:val="es_ES" w:bidi="es_ES"/>
        </w:rPr>
        <w:t>En la segunda escena:</w:t>
      </w:r>
      <w:r>
        <w:rPr>
          <w:lang w:val="es_ES" w:bidi="es_ES"/>
        </w:rPr>
        <w:t xml:space="preserve"> Moisés y Aarón van al Faraón y le dicen al Faraón que, a menos que el Faraón permita que los israelitas se vayan, la siguiente señal será una plaga de langostas que destruirá todos los cultivos que sobrevivieron al granizo.</w:t>
      </w:r>
    </w:p>
    <w:p>
      <w:pPr/>
      <w:r>
        <w:rPr>
          <w:lang w:val="es_ES" w:bidi="es_ES"/>
        </w:rPr>
      </w:r>
      <w:r>
        <w:rPr>
          <w:b/>
          <w:lang w:val="es_ES" w:bidi="es_ES"/>
        </w:rPr>
        <w:t>En la tercera escena:</w:t>
      </w:r>
      <w:r>
        <w:rPr>
          <w:lang w:val="es_ES" w:bidi="es_ES"/>
        </w:rPr>
        <w:t xml:space="preserve"> Los funcionarios del Faraón le ruegan al Faraón que deje ir al pueblo.</w:t>
      </w:r>
    </w:p>
    <w:p>
      <w:pPr/>
      <w:r>
        <w:rPr>
          <w:lang w:val="es_ES" w:bidi="es_ES"/>
        </w:rPr>
      </w:r>
      <w:r>
        <w:rPr>
          <w:b/>
          <w:lang w:val="es_ES" w:bidi="es_ES"/>
        </w:rPr>
        <w:t>En la cuarta escena:</w:t>
      </w:r>
      <w:r>
        <w:rPr>
          <w:lang w:val="es_ES" w:bidi="es_ES"/>
        </w:rPr>
        <w:t xml:space="preserve"> Moisés y Aarón regresan al palacio y hablan con el Faraón. El Faraón los arroja del palacio.</w:t>
      </w:r>
    </w:p>
    <w:p>
      <w:pPr/>
      <w:r>
        <w:rPr>
          <w:lang w:val="es_ES" w:bidi="es_ES"/>
        </w:rPr>
      </w:r>
      <w:r>
        <w:rPr>
          <w:b/>
          <w:lang w:val="es_ES" w:bidi="es_ES"/>
        </w:rPr>
        <w:t>En la quinta escena:</w:t>
      </w:r>
      <w:r>
        <w:rPr>
          <w:lang w:val="es_ES" w:bidi="es_ES"/>
        </w:rPr>
        <w:t xml:space="preserve"> Comienza la plaga. Las langostas cubren Egipto y destruyen todas las plantas vivas.</w:t>
      </w:r>
    </w:p>
    <w:p>
      <w:pPr/>
      <w:r>
        <w:rPr>
          <w:lang w:val="es_ES" w:bidi="es_ES"/>
        </w:rPr>
      </w:r>
      <w:r>
        <w:rPr>
          <w:b/>
          <w:lang w:val="es_ES" w:bidi="es_ES"/>
        </w:rPr>
        <w:t>En la sexta escena:</w:t>
      </w:r>
      <w:r>
        <w:rPr>
          <w:lang w:val="es_ES" w:bidi="es_ES"/>
        </w:rPr>
        <w:t xml:space="preserve"> El Faraón convoca a Moisés y a Aarón. El Faraón pide que Jehová detenga la plaga. Moisés y Aarón oran y le piden a Jehová que detenga la plaga de las langostas. Una vez que la plaga ha terminado, Jehová endureció el corazón del Faraón nuevamente. El Faraón se negó a dejar que los israelitas salieran de Egipto.</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Aarón</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Los funcionarios del Faraón</w:t>
      </w:r>
    </w:p>
    <w:p>
      <w:pPr/>
      <w:r>
        <w:rPr>
          <w:lang w:val="es_ES" w:bidi="es_ES"/>
        </w:rPr>
      </w:r>
      <w:r>
        <w:rPr>
          <w:lang w:val="es_ES" w:bidi="es_ES"/>
        </w:rPr>
        <w:t>Como grupo, presten atención a estas partes de la ambientación del pasaje:</w:t>
      </w:r>
    </w:p>
    <w:p>
      <w:pPr/>
      <w:r>
        <w:rPr>
          <w:lang w:val="es_ES" w:bidi="es_ES"/>
        </w:rPr>
      </w:r>
      <w:r>
        <w:rPr>
          <w:lang w:val="es_ES" w:bidi="es_ES"/>
        </w:rPr>
        <w:t>La primera escena comienza con una palabra de conexión. Esta palabra, "entonces", indica que este evento es el siguiente que ocurrirá en una serie de eventos. Su equipo debe decidir qué palabra de conexión utilizar.</w:t>
      </w:r>
    </w:p>
    <w:p>
      <w:pPr/>
      <w:r>
        <w:rPr>
          <w:lang w:val="es_ES" w:bidi="es_ES"/>
        </w:rPr>
      </w:r>
      <w:r>
        <w:rPr>
          <w:lang w:val="es_ES" w:bidi="es_ES"/>
        </w:rPr>
        <w:t>Jehová habla con Moisés y le da a Moisés una explicación de por qué Jehová ha estado haciendo estas señales milagrosas o plagas. Jehová quiere que los israelitas les hablen a sus hijos y nietos sobre estos eventos para que los descendientes sepan que Jehová es Jehová. Jehová envía a Moisés y a Aarón de regreso al Faraón para anunciar la siguiente plaga.</w:t>
      </w:r>
    </w:p>
    <w:p>
      <w:pPr/>
      <w:r>
        <w:rPr>
          <w:lang w:val="es_ES" w:bidi="es_ES"/>
        </w:rPr>
      </w:r>
      <w:r>
        <w:rPr>
          <w:lang w:val="es_ES" w:bidi="es_ES"/>
        </w:rPr>
        <w:t>En la segunda escena, Moisés y Aarón se presentan ante el Faraón y le comunican lo que Jehová dice que sucederá si se niega a dejar que los israelitas salgan de Egipto. Moisés en realidad dice: "Esto es lo que Jehová, el Dios de los hebreos dice: '¿Cuánto tiempo te negarás a someterte a mí?'" Aquí Jehová está preguntando: ¿Cuánto más tardarás? También es una pregunta que no requiere una respuesta, y muestra la frustración de Jehová con el Faraón. Jehová usa la forma singular del pronombre tú, por lo que está claro que Jehová está hablando directamente con el Faraón y no con los funcionarios alrededor del Faraón. Cuando Jehová le dice a Moisés qué decirle al Faraón, Moisés repite el mensaje al Faraón, usando un discurso directo. Moisés le dice al Faraón que vendrá una plaga de langostas como la que Egipto jamás ha visto, y que devorará toda planta verde u hoja que quede en Egipto.</w:t>
      </w:r>
    </w:p>
    <w:p>
      <w:pPr/>
      <w:r>
        <w:rPr>
          <w:lang w:val="es_ES" w:bidi="es_ES"/>
        </w:rPr>
      </w:r>
      <w:r>
        <w:rPr>
          <w:lang w:val="es_ES" w:bidi="es_ES"/>
        </w:rPr>
        <w:t>Deténganse y conversen: ¿Cómo hace su idioma preguntas que no requieren una respuesta? Pausen este audio aquí.</w:t>
      </w:r>
    </w:p>
    <w:p>
      <w:pPr/>
      <w:r>
        <w:rPr>
          <w:lang w:val="es_ES" w:bidi="es_ES"/>
        </w:rPr>
      </w:r>
      <w:r>
        <w:rPr>
          <w:lang w:val="es_ES" w:bidi="es_ES"/>
        </w:rPr>
        <w:t>Moisés usa el nombre Jehová, Dios de los hebreos, cuando habla con Faraón. Moisés usa este nombre completo para que el Faraón no tenga ninguna duda de quién es Jehová.</w:t>
      </w:r>
    </w:p>
    <w:p>
      <w:pPr/>
      <w:r>
        <w:rPr>
          <w:lang w:val="es_ES" w:bidi="es_ES"/>
        </w:rPr>
      </w:r>
      <w:r>
        <w:rPr>
          <w:lang w:val="es_ES" w:bidi="es_ES"/>
        </w:rPr>
        <w:t>En la tercera escena, los funcionarios del Faraón se presentan ante él y le ruegan que deje partir a los israelitas. Los funcionarios preguntan: "¿Cuánto tiempo será Moisés una trampa para nosotros? ¿No sabes que Egipto está en ruinas? Usen una imagen verbal para ilustrar lo que piensan que está sucediendo. Dicen que Moisés es como una trampa o un lazo; Moisés está tratando de engañarlos. Algunas traducciones dicen que Moisés tiene al pueblo egipcio como rehén.</w:t>
      </w:r>
    </w:p>
    <w:p>
      <w:pPr/>
      <w:r>
        <w:rPr>
          <w:lang w:val="es_ES" w:bidi="es_ES"/>
        </w:rPr>
      </w:r>
      <w:r>
        <w:rPr>
          <w:lang w:val="es_ES" w:bidi="es_ES"/>
        </w:rPr>
        <w:t>Deténganse y elijan la mejor manera de describir esto para su gente. Pausen la grabación aquí.</w:t>
      </w:r>
    </w:p>
    <w:p>
      <w:pPr/>
      <w:r>
        <w:rPr>
          <w:lang w:val="es_ES" w:bidi="es_ES"/>
        </w:rPr>
      </w:r>
      <w:r>
        <w:rPr>
          <w:lang w:val="es_ES" w:bidi="es_ES"/>
        </w:rPr>
        <w:t>En la cuarta escena, el Faraón envía a llamar a Moisés y a Aarón. El Faraón acepta dejar que los hombres israelitas vayan a adorar a Jehová, pero dice que las mujeres y los hijos deben permanecer en Egipto. Moisés dice que se debe permitir que las mujeres y los niños vayan con los hombres. Cuando Moisés dice esto, Moisés usa un emparejamiento poético de los grupos. Moisés dice, jóvenes y ancianos, hijos e hijas, rebaños y manadas. Este emparejamiento deja claro que se debe permitir que todos, tanto personas como animales, puedan ir. El Faraón dijo que a las mujeres y los niños nunca se les permitiría salir de Egipto. Entonces el Faraón arrojó a Moisés y a Aarón del palacio.</w:t>
      </w:r>
    </w:p>
    <w:p>
      <w:pPr/>
      <w:r>
        <w:rPr>
          <w:lang w:val="es_ES" w:bidi="es_ES"/>
        </w:rPr>
      </w:r>
      <w:r>
        <w:rPr>
          <w:lang w:val="es_ES" w:bidi="es_ES"/>
        </w:rPr>
        <w:t>Deténganse y conversen: ¿Cómo usan la fuerza para hacer que alguien se vaya? ¿Qué acciones podrían ser necesarias? El Faraón no levantó a Moisés ni lo arrojó. Sin embargo, los verbos usados significan que la acción era fuerte o violenta. Pausen la grabación aquí.</w:t>
      </w:r>
    </w:p>
    <w:p>
      <w:pPr/>
      <w:r>
        <w:rPr>
          <w:lang w:val="es_ES" w:bidi="es_ES"/>
        </w:rPr>
      </w:r>
      <w:r>
        <w:rPr>
          <w:lang w:val="es_ES" w:bidi="es_ES"/>
        </w:rPr>
        <w:t>En la quinta escena, Jehová le dijo a Moisés que levantara su vara sobre Egipto. Moisés levantó su vara hacia el cielo. Probablemente Moisés levantó la vara y giró lentamente para que la vara mirara en todas las direcciones sobre Egipto. Entonces Jehová envió un viento del este para que soplara y trajera las langostas. Las langostas invadieron todo Egipto. Las langostas cubrieron todo el país de Egipto. Las langostas se comieron toda planta y toda hoja. No quedaba nada creciendo. Las langostas hicieron que la tierra pareciera oscura. Nadie en Egipto había visto langostas como estas antes.</w:t>
      </w:r>
    </w:p>
    <w:p>
      <w:pPr/>
      <w:r>
        <w:rPr>
          <w:lang w:val="es_ES" w:bidi="es_ES"/>
        </w:rPr>
      </w:r>
      <w:r>
        <w:rPr>
          <w:lang w:val="es_ES" w:bidi="es_ES"/>
        </w:rPr>
        <w:t>En la sexta escena, el Faraón llamó a Moisés y a Aarón para regresar al palacio. Esta vez el Faraón dijo: "He pecado contra Jehová y contra ti". El Faraón le pidió a Moisés que perdonara el pecado del Faraón. El Faraón le pidió a Moisés que le rogara a Jehová que se llevara esta muerte. Moisés dejó el palacio y le pidió a Jehová que detuviera la plaga. Jehová cambió la dirección del viento para que el viento viniera del oeste. El viento del oeste arrastró a las langostas fuera de Egipto hacia el mar Rojo. Entonces Jehová endureció el corazón de Faraón nuevamente y Faraón se negó a dejar que los israelitas salieran de Egipto.</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10:1–20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6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Aarón</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Los funcionarios del Faraón</w:t>
      </w:r>
    </w:p>
    <w:p>
      <w:pPr>
        <w:pStyle w:val="ListBullet"/>
        <w:spacing w:line="240" w:lineRule="auto"/>
        <w:ind w:left="720"/>
      </w:pPr>
      <w:r>
        <w:rPr>
          <w:lang w:val="es_ES" w:bidi="es_ES"/>
        </w:rPr>
      </w:r>
      <w:r>
        <w:rPr>
          <w:lang w:val="es_ES" w:bidi="es_ES"/>
        </w:rPr>
        <w:t>Los egipcios</w:t>
      </w:r>
    </w:p>
    <w:p>
      <w:pPr/>
      <w:r>
        <w:rPr>
          <w:lang w:val="es_ES" w:bidi="es_ES"/>
        </w:rPr>
      </w:r>
      <w:r>
        <w:rPr>
          <w:lang w:val="es_ES" w:bidi="es_ES"/>
        </w:rPr>
        <w:t>En grupo, dramaticen el pasaje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dejar de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Escena 1: Jehová habla con Moisés y con Aarón y les dice que Jehová ha hecho que el Faraón sea obstinado por una razón. Jehová quiere que todos sepan quién es Jehová. Jehová quiere que los israelitas les hablen a sus hijos y nietos sobre estas señales milagrosas. Jehová quiere que todos los descendientes israelitas conozcan a Jehová y sepan sobre estas plagas. Cuando Jehová dice que les diga a sus hijos y nietos, Jehová significa que esto se aplica a cada generación en el futuro.</w:t>
      </w:r>
    </w:p>
    <w:p>
      <w:pPr>
        <w:pStyle w:val="ListBullet"/>
        <w:spacing w:line="240" w:lineRule="auto"/>
        <w:ind w:left="720"/>
      </w:pPr>
      <w:r>
        <w:rPr>
          <w:lang w:val="es_ES" w:bidi="es_ES"/>
        </w:rPr>
      </w:r>
      <w:r>
        <w:rPr>
          <w:lang w:val="es_ES" w:bidi="es_ES"/>
        </w:rPr>
        <w:t>Detengan la grabación.</w:t>
      </w:r>
    </w:p>
    <w:p>
      <w:pPr>
        <w:pStyle w:val="ListBullet"/>
        <w:spacing w:line="240" w:lineRule="auto"/>
        <w:ind w:left="720"/>
      </w:pPr>
      <w:r>
        <w:rPr>
          <w:lang w:val="es_ES" w:bidi="es_ES"/>
        </w:rPr>
      </w:r>
      <w:r>
        <w:rPr>
          <w:lang w:val="es_ES" w:bidi="es_ES"/>
        </w:rPr>
        <w:t>Pregúntenle a Moisés: "¿Cómo te sientes sobre esta explicación de Jehová?"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Escena 2: Moisés y Aarón van al Faraón y hablan directamente con el Faraón usando un discurso directo. Moisés le dice al Faraón el mensaje de Dios. El Faraón debe permitir que el pueblo vaya a adorar a Jehová. Si el Faraón se niega, Moisés le advierte al Faraón que la siguiente señal milagrosa o plaga será terrible. Jehová enviará langostas para comer toda planta viva que sobrevivió al granizo. Moisés le dice al Faraón que Egipto nunca ha visto langostas como la plaga que está por venir. Entonces Moisés y Aarón dejan el palacio.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Faraón: "¿Qué sientes en este momento?"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Escena 3: Los funcionarios del Faraón, que estaban con el Faraón, le ruegan al Faraón que deje que los israelitas se vayan. Dicen que Moisés es como una trampa para el pueblo o está reteniendo al pueblo de Egipto de rehén.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funcionarios: "¿Por qué dicen que Moisés es como un lazo o una trampa para el pueblo de Egipto?"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Escena 4: El Faraón envía a llamar a Moisés y a Aarón. El Faraón acepta dejar que los hombres israelitas vayan a adorar a Jehová. El Faraón se niega a permitir que las mujeres y los hijos vayan con los hombres. Moisés insiste en que las mujeres y los hijos también deben ir. El Faraón dice: "Puedo ver a través de tu plan maligno". El Faraón se niega a dejar que las mujeres y los hijos vayan con los hombres para adorar a Jehová. El Faraón arroja a Moisés y a Aarón del palacio.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Faraón: "¿Por qué no quieres que las mujeres y los hijos vayan con los hombres?" Es posible que escuchen:</w:t>
      </w:r>
    </w:p>
    <w:p>
      <w:pPr>
        <w:pStyle w:val="ListBullet"/>
        <w:spacing w:line="240" w:lineRule="auto"/>
        <w:ind w:left="720"/>
      </w:pPr>
      <w:r>
        <w:rPr>
          <w:lang w:val="es_ES" w:bidi="es_ES"/>
        </w:rPr>
      </w:r>
      <w:r>
        <w:rPr>
          <w:lang w:val="es_ES" w:bidi="es_ES"/>
        </w:rPr>
        <w:t>Pregúntenle a Moisés: "¿Cómo te sientes ahora?"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Escena 5: Jehová le dice a Moisés que levante su mano sobre Egipto. Moisés levanta la mano con su vara de pastor. Moisés extiende la vara sobre Egipto. Esto probablemente significa que Moisés se dio la vuelta para que la vara señalara a cada área de Egipto. Entonces Jehová envió un viento del este que trajo langostas como los egipcios nunca habían visto antes. Las langostas cubrieron la tierra y comieron cada planta viva y cada hoja.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egipcios: "¿Cómo se sienten ahora?"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Escena 6: El Faraón envía a llamar a Moisés y a Aarón. El Faraón le pide a Moisés que perdone el pecado del Faraón. El Faraón dice: "He pecado contra Jehová y contra ti". El Faraón pide que Jehová se lleve esta muerte. El Faraón sabe que sin comida, las personas en Egipto morirán. Moisés deja al Faraón y ora. Jehová envió un viento del oeste que arrastró las langostas fuera de Egipto y las llevó al mar Rojo. Entonces Jehová endureció el corazón del Faraón nuevamente. El Faraón se negó a dejar que los israelitas salieran de Egipto.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Faraón: "¿Cómo te sientes ahora?" Es posible que escuchen:</w:t>
      </w:r>
    </w:p>
    <w:p>
      <w:pPr>
        <w:pStyle w:val="ListBullet"/>
        <w:spacing w:line="240" w:lineRule="auto"/>
        <w:ind w:left="720"/>
      </w:pPr>
      <w:r>
        <w:rPr>
          <w:lang w:val="es_ES" w:bidi="es_ES"/>
        </w:rPr>
      </w:r>
      <w:r>
        <w:rPr>
          <w:lang w:val="es_ES" w:bidi="es_ES"/>
        </w:rPr>
        <w:t>Pregúntenle a Moisés: "¿Cómo te sientes ahora?" Es posible que escuchen:</w:t>
      </w:r>
    </w:p>
    <w:p>
      <w:pPr>
        <w:pStyle w:val="ListBullet"/>
        <w:spacing w:line="240" w:lineRule="auto"/>
        <w:ind w:left="720"/>
      </w:pPr>
      <w:r>
        <w:rPr>
          <w:lang w:val="es_ES" w:bidi="es_ES"/>
        </w:rPr>
      </w:r>
      <w:r>
        <w:rPr>
          <w:lang w:val="es_ES" w:bidi="es_ES"/>
        </w:rPr>
        <w:t>Continúen con la actuación.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10:1–20 en la traducción que sea más fácil de entender.</w:t>
      </w:r>
    </w:p>
    <w:p>
      <w:pPr/>
      <w:r>
        <w:rPr>
          <w:lang w:val="es_ES" w:bidi="es_ES"/>
        </w:rPr>
      </w:r>
      <w:r>
        <w:rPr>
          <w:lang w:val="es_ES" w:bidi="es_ES"/>
        </w:rPr>
        <w:t xml:space="preserve">En este paso, el grupo discutirá sobre términos y palabras clave en este pasaje. </w:t>
      </w:r>
    </w:p>
    <w:p>
      <w:pPr/>
      <w:r>
        <w:rPr>
          <w:lang w:val="es_ES" w:bidi="es_ES"/>
        </w:rPr>
      </w:r>
      <w:r>
        <w:rPr>
          <w:b/>
          <w:lang w:val="es_ES" w:bidi="es_ES"/>
        </w:rPr>
        <w:t>Jehová</w:t>
      </w:r>
      <w:r>
        <w:rPr>
          <w:lang w:val="es_ES" w:bidi="es_ES"/>
        </w:rPr>
        <w:t xml:space="preserve"> habla con Moisés. Usen el mismo nombre para Jehová que han estado usando. La palabra </w:t>
      </w:r>
      <w:r>
        <w:rPr>
          <w:lang w:val="es_ES" w:bidi="es_ES"/>
        </w:rPr>
        <w:t>Jehová</w:t>
      </w:r>
      <w:r>
        <w:rPr>
          <w:lang w:val="es_ES" w:bidi="es_ES"/>
        </w:rPr>
        <w:t xml:space="preserve"> se encuentra en el Glosario Principal.</w:t>
      </w:r>
    </w:p>
    <w:p>
      <w:pPr/>
      <w:r>
        <w:rPr>
          <w:lang w:val="es_ES" w:bidi="es_ES"/>
        </w:rPr>
      </w:r>
      <w:r>
        <w:rPr>
          <w:lang w:val="es_ES" w:bidi="es_ES"/>
        </w:rPr>
        <w:t xml:space="preserve">Jehová le dice a Moisés que Jehová es quien hace que el </w:t>
      </w:r>
      <w:r>
        <w:rPr>
          <w:lang w:val="es_ES" w:bidi="es_ES"/>
        </w:rPr>
        <w:t>Faraón</w:t>
      </w:r>
      <w:r>
        <w:rPr>
          <w:lang w:val="es_ES" w:bidi="es_ES"/>
        </w:rPr>
        <w:t xml:space="preserve"> y los funcionarios del Faraón sean de corazón duro u obstinados. Usen las mismas palabras o descripciones para </w:t>
      </w:r>
      <w:r>
        <w:rPr>
          <w:lang w:val="es_ES" w:bidi="es_ES"/>
        </w:rPr>
        <w:t>corazón</w:t>
      </w:r>
      <w:r>
        <w:rPr>
          <w:lang w:val="es_ES" w:bidi="es_ES"/>
        </w:rPr>
        <w:t xml:space="preserve"> duro que han usado en los pasajes anteriores.</w:t>
      </w:r>
    </w:p>
    <w:p>
      <w:pPr/>
      <w:r>
        <w:rPr>
          <w:lang w:val="es_ES" w:bidi="es_ES"/>
        </w:rPr>
      </w:r>
      <w:r>
        <w:rPr>
          <w:lang w:val="es_ES" w:bidi="es_ES"/>
        </w:rPr>
        <w:t xml:space="preserve">Jehová habla de las señales milagrosas o las plagas que Jehová ha enviado al pueblo egipcio. Se habla de </w:t>
      </w:r>
      <w:r>
        <w:rPr>
          <w:lang w:val="es_ES" w:bidi="es_ES"/>
        </w:rPr>
        <w:t>milagros</w:t>
      </w:r>
      <w:r>
        <w:rPr>
          <w:lang w:val="es_ES" w:bidi="es_ES"/>
        </w:rPr>
        <w:t xml:space="preserve">, </w:t>
      </w:r>
      <w:r>
        <w:rPr>
          <w:lang w:val="es_ES" w:bidi="es_ES"/>
        </w:rPr>
        <w:t>señales</w:t>
      </w:r>
      <w:r>
        <w:rPr>
          <w:lang w:val="es_ES" w:bidi="es_ES"/>
        </w:rPr>
        <w:t xml:space="preserve"> y maravillas en el Glosario Principal. Un milagro es algo que solo Jehová puede hacer. Una señal significa que esto es algo realmente importante. Una señal muestra el camino o les da información a las personas. Las señales milagrosas señalarían al pueblo a Jehová.</w:t>
      </w:r>
    </w:p>
    <w:p>
      <w:pPr/>
      <w:r>
        <w:rPr>
          <w:lang w:val="es_ES" w:bidi="es_ES"/>
        </w:rPr>
      </w:r>
      <w:r>
        <w:rPr>
          <w:lang w:val="es_ES" w:bidi="es_ES"/>
        </w:rPr>
        <w:t>Cuando Moisés le da el mensaje de Jehová al Faraón, Moisés usa un discurso directo.</w:t>
      </w:r>
    </w:p>
    <w:p>
      <w:pPr/>
      <w:r>
        <w:rPr>
          <w:lang w:val="es_ES" w:bidi="es_ES"/>
        </w:rPr>
      </w:r>
      <w:r>
        <w:rPr>
          <w:lang w:val="es_ES" w:bidi="es_ES"/>
        </w:rPr>
        <w:t xml:space="preserve">Faraón es el título del </w:t>
      </w:r>
      <w:r>
        <w:rPr>
          <w:lang w:val="es_ES" w:bidi="es_ES"/>
        </w:rPr>
        <w:t>rey</w:t>
      </w:r>
      <w:r>
        <w:rPr>
          <w:lang w:val="es_ES" w:bidi="es_ES"/>
        </w:rPr>
        <w:t xml:space="preserve"> de Egipto. Usen el mismo título para el rey que han estado usando.</w:t>
      </w:r>
    </w:p>
    <w:p>
      <w:pPr/>
      <w:r>
        <w:rPr>
          <w:lang w:val="es_ES" w:bidi="es_ES"/>
        </w:rPr>
      </w:r>
      <w:r>
        <w:rPr>
          <w:lang w:val="es_ES" w:bidi="es_ES"/>
        </w:rPr>
        <w:t xml:space="preserve">Los funcionarios del gobierno le piden al Faraón que deje que los hombres </w:t>
      </w:r>
      <w:r>
        <w:rPr>
          <w:lang w:val="es_ES" w:bidi="es_ES"/>
        </w:rPr>
        <w:t>israelitas</w:t>
      </w:r>
      <w:r>
        <w:rPr>
          <w:lang w:val="es_ES" w:bidi="es_ES"/>
        </w:rPr>
        <w:t xml:space="preserve"> vayan a </w:t>
      </w:r>
      <w:r>
        <w:rPr>
          <w:b/>
          <w:lang w:val="es_ES" w:bidi="es_ES"/>
        </w:rPr>
        <w:t>adorar</w:t>
      </w:r>
      <w:r>
        <w:rPr>
          <w:lang w:val="es_ES" w:bidi="es_ES"/>
        </w:rPr>
        <w:t xml:space="preserve"> a Dios. La </w:t>
      </w:r>
      <w:r>
        <w:rPr>
          <w:lang w:val="es_ES" w:bidi="es_ES"/>
        </w:rPr>
        <w:t>adoración</w:t>
      </w:r>
      <w:r>
        <w:rPr>
          <w:lang w:val="es_ES" w:bidi="es_ES"/>
        </w:rPr>
        <w:t xml:space="preserve"> se habla en el Glosario Principal. Usen la misma palabra para adorar que han estado usando.</w:t>
      </w:r>
    </w:p>
    <w:p>
      <w:pPr/>
      <w:r>
        <w:rPr>
          <w:lang w:val="es_ES" w:bidi="es_ES"/>
        </w:rPr>
      </w:r>
      <w:r>
        <w:rPr>
          <w:lang w:val="es_ES" w:bidi="es_ES"/>
        </w:rPr>
        <w:t xml:space="preserve">Moisés levantó su vara sobre Egipto. La vara es un palo que los </w:t>
      </w:r>
      <w:r>
        <w:rPr>
          <w:lang w:val="es_ES" w:bidi="es_ES"/>
        </w:rPr>
        <w:t>pastores</w:t>
      </w:r>
      <w:r>
        <w:rPr>
          <w:lang w:val="es_ES" w:bidi="es_ES"/>
        </w:rPr>
        <w:t xml:space="preserve"> llevaban. Usen la misma palabra para la vara que han estado usando.</w:t>
      </w:r>
    </w:p>
    <w:p>
      <w:pPr/>
      <w:r>
        <w:rPr>
          <w:lang w:val="es_ES" w:bidi="es_ES"/>
        </w:rPr>
      </w:r>
      <w:r>
        <w:rPr>
          <w:lang w:val="es_ES" w:bidi="es_ES"/>
        </w:rPr>
        <w:t xml:space="preserve">El Faraón convocó a Moisés y a Aarón y dijo: "He pecado contra Jehová, tu </w:t>
      </w:r>
      <w:r>
        <w:rPr>
          <w:b/>
          <w:lang w:val="es_ES" w:bidi="es_ES"/>
        </w:rPr>
        <w:t>Dios</w:t>
      </w:r>
      <w:r>
        <w:rPr>
          <w:lang w:val="es_ES" w:bidi="es_ES"/>
        </w:rPr>
        <w:t xml:space="preserve">". </w:t>
      </w:r>
      <w:r>
        <w:rPr>
          <w:lang w:val="es_ES" w:bidi="es_ES"/>
        </w:rPr>
        <w:t>Pecado</w:t>
      </w:r>
      <w:r>
        <w:rPr>
          <w:lang w:val="es_ES" w:bidi="es_ES"/>
        </w:rPr>
        <w:t xml:space="preserve"> se menciona en el Glosario Principal. Usen la misma palabra para pecado que han usado anteriormente. Dios es el nombre general para Dios. </w:t>
      </w:r>
      <w:r>
        <w:rPr>
          <w:lang w:val="es_ES" w:bidi="es_ES"/>
        </w:rPr>
        <w:t>Dios</w:t>
      </w:r>
      <w:r>
        <w:rPr>
          <w:lang w:val="es_ES" w:bidi="es_ES"/>
        </w:rPr>
        <w:t xml:space="preserve"> se encuentra en el Glosario Principal. Usen la misma palabra para Dios que han estado usando.</w:t>
      </w:r>
    </w:p>
    <w:p>
      <w:pPr/>
      <w:r>
        <w:rPr>
          <w:lang w:val="es_ES" w:bidi="es_ES"/>
        </w:rPr>
      </w:r>
      <w:r>
        <w:rPr>
          <w:lang w:val="es_ES" w:bidi="es_ES"/>
        </w:rPr>
        <w:t>Jehová endureció el corazón del Faraón. Esto significa que el Faraón nuevamente se volvió obstinado o se negó a dejar ir al pueblo. Usen la misma manera de traducir esta idea de corazón duro o ser obstinado que han estado usando.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10:21–29</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10:21–29 y guárdenlo en sus corazones.</w:t>
      </w:r>
    </w:p>
    <w:p>
      <w:pPr/>
      <w:r>
        <w:rPr>
          <w:lang w:val="es_ES" w:bidi="es_ES"/>
        </w:rPr>
      </w:r>
      <w:r>
        <w:rPr>
          <w:lang w:val="es_ES" w:bidi="es_ES"/>
        </w:rPr>
        <w:t>Escuchen una versión en audio de Éxodo 10:21–29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acerca de Dios?</w:t>
      </w:r>
    </w:p>
    <w:p>
      <w:pPr>
        <w:pStyle w:val="ListBullet"/>
        <w:spacing w:line="240" w:lineRule="auto"/>
        <w:ind w:left="720"/>
      </w:pPr>
      <w:r>
        <w:rPr>
          <w:lang w:val="es_ES" w:bidi="es_ES"/>
        </w:rPr>
      </w:r>
      <w:r>
        <w:rPr>
          <w:lang w:val="es_ES" w:bidi="es_ES"/>
        </w:rPr>
        <w:t>¿Qué nos dice este pasaje sobre las personas?</w:t>
      </w:r>
    </w:p>
    <w:p>
      <w:pPr>
        <w:pStyle w:val="ListBullet"/>
        <w:spacing w:line="240" w:lineRule="auto"/>
        <w:ind w:left="720"/>
      </w:pPr>
      <w:r>
        <w:rPr>
          <w:lang w:val="es_ES" w:bidi="es_ES"/>
        </w:rPr>
      </w:r>
      <w:r>
        <w:rPr>
          <w:lang w:val="es_ES" w:bidi="es_ES"/>
        </w:rPr>
        <w:t>¿Cómo afecta este pasaje nuestra vida diaria?</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10:21–29 en la traducción que sea más fácil de entender.</w:t>
      </w:r>
    </w:p>
    <w:p>
      <w:pPr/>
      <w:r>
        <w:rPr>
          <w:lang w:val="es_ES" w:bidi="es_ES"/>
        </w:rPr>
      </w:r>
      <w:r>
        <w:rPr>
          <w:lang w:val="es_ES" w:bidi="es_ES"/>
        </w:rPr>
        <w:t>Después de la plaga de las langostas, Jehová le habló a Moisés y le dijo qué hacer para la siguiente plaga. No sabemos cuánto tiempo ha pasado desde la plaga de las langostas. Lo que sí sabemos es que el corazón del Faraón se endureció o que el Faraón se volvió obstinado nuevamente después de la plaga de las langostas. El Faraón se negó a permitir que los israelitas dejaran Egipto. Este es un relato narrativo de la plaga de la oscuridad.</w:t>
      </w:r>
    </w:p>
    <w:p>
      <w:pPr/>
      <w:r>
        <w:rPr>
          <w:lang w:val="es_ES" w:bidi="es_ES"/>
        </w:rPr>
      </w:r>
      <w:r>
        <w:rPr>
          <w:lang w:val="es_ES" w:bidi="es_ES"/>
        </w:rPr>
        <w:t>Para esta plaga, Jehová le habla a Moisés y le dice a Moisés qué hacer. Jehová no le dice a Moisés que vaya al Faraón y anuncie la plaga. Moisés no va al Faraón para advertirle sobre esta plaga o exigir que el Faraón permita que los israelitas salgan de Egipto. Aarón no parece estar con Moisés durante esta plaga.</w:t>
      </w:r>
    </w:p>
    <w:p>
      <w:pPr/>
      <w:r>
        <w:rPr>
          <w:lang w:val="es_ES" w:bidi="es_ES"/>
        </w:rPr>
      </w:r>
      <w:r>
        <w:rPr>
          <w:lang w:val="es_ES" w:bidi="es_ES"/>
        </w:rPr>
        <w:t>Jehová le dice a Moisés: "Levanta tu mano hacia el cielo". El paraíso es el cielo. La historia indica que Moisés debe levantar su mano. La historia no menciona la vara de pastor que Moisés solía llevar. Cuando Moisés levante su mano al cielo, una oscuridad tan espesa que se puede sentir cubrirá Egipto.</w:t>
      </w:r>
    </w:p>
    <w:p>
      <w:pPr/>
      <w:r>
        <w:rPr>
          <w:lang w:val="es_ES" w:bidi="es_ES"/>
        </w:rPr>
      </w:r>
      <w:r>
        <w:rPr>
          <w:lang w:val="es_ES" w:bidi="es_ES"/>
        </w:rPr>
        <w:t>Deténganse y encuentren una manera de entrar en un lugar totalmente oscuro. Esta probablemente será una pequeña habitación o armario donde puedan cerrar la puerta y bloquear toda la luz de cualquier abertura. No debe haber ninguna luz que entre en el espacio. Es posible que necesiten usar algo que bloquee la puerta para que no pueda brillar. Cuando está completamente oscuro, los miembros del equipo no pueden verse entre sí. Si uno levanta su mano, el miembro del equipo no puede ver la mano moverse. Hagan que los miembros del equipo conversen sobre cómo se siente esta oscuridad. Pausen la grabación aquí.</w:t>
      </w:r>
    </w:p>
    <w:p>
      <w:pPr/>
      <w:r>
        <w:rPr>
          <w:lang w:val="es_ES" w:bidi="es_ES"/>
        </w:rPr>
      </w:r>
      <w:r>
        <w:rPr>
          <w:lang w:val="es_ES" w:bidi="es_ES"/>
        </w:rPr>
        <w:t>La oscuridad cubrió la tierra de Egipto durante 3 días. Esto significa 24 horas por día. La oscuridad no era la oscuridad normal del cielo nocturno donde las estrellas y la luna proporcionan algo de luz. Esta era una oscuridad anormal que no permitía que se mostrara la luz. Nadie podía ver ni siquiera una sombra de algo en movimiento. Como con las otras plagas, Jehová estaba mostrando que Jehová era más poderoso que los dioses egipcios.</w:t>
      </w:r>
    </w:p>
    <w:p>
      <w:pPr/>
      <w:r>
        <w:rPr>
          <w:lang w:val="es_ES" w:bidi="es_ES"/>
        </w:rPr>
      </w:r>
      <w:r>
        <w:rPr>
          <w:lang w:val="es_ES" w:bidi="es_ES"/>
        </w:rPr>
        <w:t>La oscuridad era tan espesa que podías sentirla. Esta es una imagen verbal para lo espesa o pesada que se sentía la oscuridad para el pueblo. Algunas personas piensan que la mejor traducción aquí es decir que la persona no podría ver nada, lo cual significa que la persona tiene que sentir o tantear para moverse incluso un poco.</w:t>
      </w:r>
    </w:p>
    <w:p>
      <w:pPr/>
      <w:r>
        <w:rPr>
          <w:lang w:val="es_ES" w:bidi="es_ES"/>
        </w:rPr>
      </w:r>
      <w:r>
        <w:rPr>
          <w:lang w:val="es_ES" w:bidi="es_ES"/>
        </w:rPr>
        <w:t>Deténganse y pónganse un vendaje sobre los ojos de una persona para que esta persona no pueda ver nada. Entonces esta persona con los ojos vendados necesita encontrar una silla y sentarse en ella. Pueden asignar otra tarea si se prefieren. Ahora el equipo observa cómo esta persona con los ojos vendados siente y palpa mientras intenta encontrar el objeto buscado. Describan lo que ven. Pausen la grabación aquí.</w:t>
      </w:r>
    </w:p>
    <w:p>
      <w:pPr/>
      <w:r>
        <w:rPr>
          <w:lang w:val="es_ES" w:bidi="es_ES"/>
        </w:rPr>
      </w:r>
      <w:r>
        <w:rPr>
          <w:lang w:val="es_ES" w:bidi="es_ES"/>
        </w:rPr>
        <w:t>Este tipo de oscuridad completa lleva a la confusión. La persona no puede decir dónde está en relación con nada a su alrededor. Pierde la noción del tiempo, lo que significa que no sabe si es mañana o tarde, día o noche, porque la oscuridad sigue siendo la misma. Esta oscuridad duró tres días. Los egipcios no sabían que solo duraría tres días. Los egipcios sí sabían que las plantas necesitan luz para crecer. Si la oscuridad continuaba, no habría comida.</w:t>
      </w:r>
    </w:p>
    <w:p>
      <w:pPr/>
      <w:r>
        <w:rPr>
          <w:lang w:val="es_ES" w:bidi="es_ES"/>
        </w:rPr>
      </w:r>
      <w:r>
        <w:rPr>
          <w:lang w:val="es_ES" w:bidi="es_ES"/>
        </w:rPr>
        <w:t>Durante los tres días de oscuridad, nadie en Egipto se movió. De todos modos, la mayoría de las personas generalmente no viajaban de noche porque las estrellas no daban suficiente luz para viajar con seguridad, sin poder ver los obstáculos o el camino habitual. La oscuridad durante la plaga era tan intensa que nadie se atrevía a moverse porque no podía ver a dónde iba.</w:t>
      </w:r>
    </w:p>
    <w:p>
      <w:pPr/>
      <w:r>
        <w:rPr>
          <w:lang w:val="es_ES" w:bidi="es_ES"/>
        </w:rPr>
      </w:r>
      <w:r>
        <w:rPr>
          <w:lang w:val="es_ES" w:bidi="es_ES"/>
        </w:rPr>
        <w:t>Al igual que con las plagas anteriores, la plaga u oscuridad no llegó al área donde vivían los israelitas. Los israelitas tenían luz como de costumbre en su parte de Egipto.</w:t>
      </w:r>
    </w:p>
    <w:p>
      <w:pPr/>
      <w:r>
        <w:rPr>
          <w:lang w:val="es_ES" w:bidi="es_ES"/>
        </w:rPr>
      </w:r>
      <w:r>
        <w:rPr>
          <w:lang w:val="es_ES" w:bidi="es_ES"/>
        </w:rPr>
        <w:t>La plaga de la oscuridad terminó después de 3 días de oscuridad. Entonces el Faraón llamó a Moisés para que viniera a ver al Faraón. El pasaje no dice que la plaga había terminado. Sin embargo, la oscuridad tenía que terminar para que el Faraón pudiera enviar un mensajero a buscar a Moisés. Durante la oscuridad, el mensajero no podría moverse para encontrar a Moisés.</w:t>
      </w:r>
    </w:p>
    <w:p>
      <w:pPr/>
      <w:r>
        <w:rPr>
          <w:lang w:val="es_ES" w:bidi="es_ES"/>
        </w:rPr>
      </w:r>
      <w:r>
        <w:rPr>
          <w:lang w:val="es_ES" w:bidi="es_ES"/>
        </w:rPr>
        <w:t>El Faraón le dice a Moisés que tome al pueblo y vaya a adorar a Jehová. El Faraón incluso da permiso para que los niños vayan. Sin embargo, el Faraón dice que los animales deben permanecer en Egipto. El Faraón ha dicho que todos los israelitas pueden irse. Sin embargo, al mantener a los animales en Egipto, el Faraón también mantendrá a algunos de los israelitas que tendrán que permanecer atrás para cuidar de los animales. Suena como si el Faraón estuviera permitiendo que todas las personas se vayan, pero en realidad, algunos deben permanecer en Egipto para cuidar de los animales. Al mantener a los animales y a algunos de los israelitas, el Faraón está tratando de asegurarse de que los israelitas regresen a Egipto después de su tiempo de adoración.</w:t>
      </w:r>
    </w:p>
    <w:p>
      <w:pPr/>
      <w:r>
        <w:rPr>
          <w:lang w:val="es_ES" w:bidi="es_ES"/>
        </w:rPr>
      </w:r>
      <w:r>
        <w:rPr>
          <w:lang w:val="es_ES" w:bidi="es_ES"/>
        </w:rPr>
        <w:t>Moisés le dice al Faraón que todos los animales deben ir con los israelitas. El sacrificio y las ofrendas quemadas son dos de las maneras en que los israelitas adoraban a Dios. El sacrificio generalmente implicaba ofrecerle un animal matado a Dios, ya sea para agradecer a Dios o para pedir perdón. El pueblo sacrificaría un animal y quemaría parte del animal como una ofrenda a Jehová. El pueblo guardaba parte del animal sacrificado y lo comía junto como una comida de celebración que era parte del tiempo de adoración. Cuando el pueblo ofrecía una ofrenda quemada, no guardaban parte del animal para comer. Quemaron todo el animal. Moisés dice que el Faraón debe permitir que todos los animales vayan. Los animales domésticos o el ganado tienen una pezuña como un pie. Moisés dice que ni una pezuña ni una pata de animal pueden quedar en Egipto. Esto significa que se debe permitir que cada animal que pertenece a los israelitas vaya. Estos animales tenían pezuñas o cuatro patas.</w:t>
      </w:r>
    </w:p>
    <w:p>
      <w:pPr/>
      <w:r>
        <w:rPr>
          <w:lang w:val="es_ES" w:bidi="es_ES"/>
        </w:rPr>
      </w:r>
      <w:r>
        <w:rPr>
          <w:lang w:val="es_ES" w:bidi="es_ES"/>
        </w:rPr>
        <w:t xml:space="preserve">Deténganse y muestren una imagen de una </w:t>
      </w:r>
      <w:r>
        <w:rPr>
          <w:lang w:val="es_ES" w:bidi="es_ES"/>
        </w:rPr>
        <w:t>pezuña</w:t>
      </w:r>
      <w:r>
        <w:rPr>
          <w:lang w:val="es_ES" w:bidi="es_ES"/>
        </w:rPr>
        <w:t>. Esto puede ser cualquier animal doméstico.</w:t>
      </w:r>
    </w:p>
    <w:p>
      <w:pPr/>
      <w:r>
        <w:rPr>
          <w:lang w:val="es_ES" w:bidi="es_ES"/>
        </w:rPr>
      </w:r>
      <w:r>
        <w:rPr>
          <w:lang w:val="es_ES" w:bidi="es_ES"/>
        </w:rPr>
        <w:t>Moisés le dice al Faraón que los israelitas no sabrán cómo adorarán a Jehová hasta que lleguen al lugar de adoración. Jehová podría revelar más instrucciones sobre la adoración. Moisés le dice al Faraón la verdad cuando Moisés dice que aún no saben solo cómo adorarán a Jehová. La mayoría de las personas en ese tiempo sacrificaban animales y hacían ofrendas quemadas, pero en este momento, Jehová aún no le había dado a Moisés instrucciones específicas sobre los sacrificios que los israelitas harían mientras adoraban a Dios.</w:t>
      </w:r>
    </w:p>
    <w:p>
      <w:pPr/>
      <w:r>
        <w:rPr>
          <w:lang w:val="es_ES" w:bidi="es_ES"/>
        </w:rPr>
      </w:r>
      <w:r>
        <w:rPr>
          <w:lang w:val="es_ES" w:bidi="es_ES"/>
        </w:rPr>
        <w:t>Jehová endurece el corazón del Faraón. Esto significa que el Faraón nuevamente es obstinado y se niega a permitir lo que Moisés ha pedido. El Faraón le advierte fuertemente a Moisés. El Faraón le dice a Moisés que se vaya y nunca regrese. El Faraón no quiere ver a Moisés nuevamente. El Faraón le dice a Moisés: "Si regresas para verme, morirás. El día en que veas mi rostro, morirás". Esta expresión es una imagen verbal que significa que si Moisés regresa para hablar con el Faraón o ver al Faraón de cualquier manera, Moisés será asesinado. El idioma que el Faraón usa es un lenguaje fuerte que indica que el Faraón está realmente enojado.</w:t>
      </w:r>
    </w:p>
    <w:p>
      <w:pPr/>
      <w:r>
        <w:rPr>
          <w:lang w:val="es_ES" w:bidi="es_ES"/>
        </w:rPr>
      </w:r>
      <w:r>
        <w:rPr>
          <w:lang w:val="es_ES" w:bidi="es_ES"/>
        </w:rPr>
        <w:t>Moisés está de acuerdo con el Faraón. Moisés le dice al Faraón: "Nunca veré tu rostro nuevamente". Esto significa que Moisés no regresará para hablar con el Faraón nuevamente.</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10:21–29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dos escenas.</w:t>
      </w:r>
    </w:p>
    <w:p>
      <w:pPr/>
      <w:r>
        <w:rPr>
          <w:lang w:val="es_ES" w:bidi="es_ES"/>
        </w:rPr>
      </w:r>
      <w:r>
        <w:rPr>
          <w:b/>
          <w:lang w:val="es_ES" w:bidi="es_ES"/>
        </w:rPr>
        <w:t>En la primera escena:</w:t>
      </w:r>
      <w:r>
        <w:rPr>
          <w:lang w:val="es_ES" w:bidi="es_ES"/>
        </w:rPr>
        <w:t xml:space="preserve"> Jehová le dice a Moisés que levante su mano al cielo. La oscuridad cubre Egipto durante 3 días.</w:t>
      </w:r>
    </w:p>
    <w:p>
      <w:pPr/>
      <w:r>
        <w:rPr>
          <w:lang w:val="es_ES" w:bidi="es_ES"/>
        </w:rPr>
      </w:r>
      <w:r>
        <w:rPr>
          <w:b/>
          <w:lang w:val="es_ES" w:bidi="es_ES"/>
        </w:rPr>
        <w:t>En la segunda escena:</w:t>
      </w:r>
      <w:r>
        <w:rPr>
          <w:lang w:val="es_ES" w:bidi="es_ES"/>
        </w:rPr>
        <w:t xml:space="preserve"> El Faraón envía a llamar a Moisés y accede a que los israelitas puedan irse, pero no los animales. Entonces el Faraón le advierte a Moisés y le ordena que se retire de su presencia y nunca regrese.</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Faraón</w:t>
      </w:r>
    </w:p>
    <w:p>
      <w:pPr/>
      <w:r>
        <w:rPr>
          <w:lang w:val="es_ES" w:bidi="es_ES"/>
        </w:rPr>
      </w:r>
      <w:r>
        <w:rPr>
          <w:lang w:val="es_ES" w:bidi="es_ES"/>
        </w:rPr>
        <w:t>Como grupo, presten atención a estas partes de la ambientación del pasaje:</w:t>
      </w:r>
    </w:p>
    <w:p>
      <w:pPr/>
      <w:r>
        <w:rPr>
          <w:lang w:val="es_ES" w:bidi="es_ES"/>
        </w:rPr>
      </w:r>
      <w:r>
        <w:rPr>
          <w:lang w:val="es_ES" w:bidi="es_ES"/>
        </w:rPr>
        <w:t>En la primera escena, Jehová habla con Moisés. Jehová le dice a Moisés que levante su mano hacia el cielo. Cuando Moisés levanta su mano hacia el cielo, la oscuridad cubre todo Egipto, excepto la parte donde viven los israelitas. La oscuridad es tan densa que nadie puede moverse porque no pueden ver nada. La oscuridad dura 3 días y es tanto de día como de noche.</w:t>
      </w:r>
    </w:p>
    <w:p>
      <w:pPr/>
      <w:r>
        <w:rPr>
          <w:lang w:val="es_ES" w:bidi="es_ES"/>
        </w:rPr>
      </w:r>
      <w:r>
        <w:rPr>
          <w:lang w:val="es_ES" w:bidi="es_ES"/>
        </w:rPr>
        <w:t>En la segunda escena, cuando la oscuridad termina, el Faraón llama a Moisés para que venga ante el Faraón. El Faraón le dice a Moisés que el pueblo, incluidos los niños, puede ir a adorar a Dios. Pero deben dejar los animales en Egipto. Moisés se niega. Moisés le dice al Faraón que cada animal debe ir con los israelitas. Los israelitas no saben qué animales se necesitarán para el sacrificio y los holocaustos. Los israelitas aprenderán lo que necesitan cuando lleguen al lugar de adoración.</w:t>
      </w:r>
    </w:p>
    <w:p>
      <w:pPr/>
      <w:r>
        <w:rPr>
          <w:lang w:val="es_ES" w:bidi="es_ES"/>
        </w:rPr>
      </w:r>
      <w:r>
        <w:rPr>
          <w:lang w:val="es_ES" w:bidi="es_ES"/>
        </w:rPr>
        <w:t>Jehová endurece el corazón del Faraón o hace que el Faraón sea obstinado y se niegue a escuchar a Moisés. El Faraón le advierte fuertemente a Moisés. El Faraón le dice a Moisés que se vaya y nunca regrese al palacio ni a la presencia del Faraón. El Faraón le dice a Moisés que si vuelve a verlo, lo matará. Moisés acepta irse y nunca regresar para ver al Faraón.</w:t>
      </w:r>
    </w:p>
    <w:p>
      <w:pPr/>
      <w:r>
        <w:rPr>
          <w:lang w:val="es_ES" w:bidi="es_ES"/>
        </w:rPr>
      </w:r>
      <w:r>
        <w:rPr>
          <w:lang w:val="es_ES" w:bidi="es_ES"/>
        </w:rPr>
        <w:t>Deténganse y conversen sobre los siguientes temas: Representen una escena en la que una persona esté realmente enojada con otra persona. La primera persona le dice a la segunda que se vaya y nunca regrese. La primera persona amenaza con matar a la segunda si regresa. Escuchen las palabras de acción que la persona usa. Escuchen la emoción en su voz. ¿Qué palabras usan para describir lo que acaba de suceder? Pausen la grabación aquí.</w:t>
      </w:r>
    </w:p>
    <w:p>
      <w:pPr/>
      <w:r>
        <w:rPr>
          <w:lang w:val="es_ES" w:bidi="es_ES"/>
        </w:rPr>
      </w:r>
      <w:r>
        <w:rPr>
          <w:lang w:val="es_ES" w:bidi="es_ES"/>
        </w:rPr>
        <w:t>Ahora, el grupo debe crear un guion gráfico, dibujar o usar objetos para visualizar el fragmento y la acción que contiene.</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10:21–29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2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Faraón</w:t>
      </w:r>
    </w:p>
    <w:p>
      <w:pPr/>
      <w:r>
        <w:rPr>
          <w:lang w:val="es_ES" w:bidi="es_ES"/>
        </w:rPr>
      </w:r>
      <w:r>
        <w:rPr>
          <w:lang w:val="es_ES" w:bidi="es_ES"/>
        </w:rPr>
        <w:t>En grupo, dramaticen el pasaje dos veces. Deberían representar el pasaje en su propio idioma.</w:t>
      </w:r>
    </w:p>
    <w:p>
      <w:pPr/>
      <w:r>
        <w:rPr>
          <w:lang w:val="es_ES" w:bidi="es_ES"/>
        </w:rPr>
      </w:r>
      <w:r>
        <w:rPr>
          <w:lang w:val="es_ES" w:bidi="es_ES"/>
        </w:rPr>
        <w:t>Primero, representen el fragmento sin detenerse. Presten atención al diálogo, al flujo, a la trama y a la cronología del texto. Asegúrense de no saltarse la representación de las partes difíciles o importantes del pasaje. Ayúdense unos a otros a recordar cada parte del pasaje.</w:t>
      </w:r>
    </w:p>
    <w:p>
      <w:pPr/>
      <w:r>
        <w:rPr>
          <w:lang w:val="es_ES" w:bidi="es_ES"/>
        </w:rPr>
      </w:r>
      <w:r>
        <w:rPr>
          <w:lang w:val="es_ES" w:bidi="es_ES"/>
        </w:rPr>
        <w:t>Pausen este audio aquí y representen el pasaje.</w:t>
      </w:r>
    </w:p>
    <w:p>
      <w:pPr/>
      <w:r>
        <w:rPr>
          <w:lang w:val="es_ES" w:bidi="es_ES"/>
        </w:rPr>
      </w:r>
      <w:r>
        <w:rPr>
          <w:lang w:val="es_ES" w:bidi="es_ES"/>
        </w:rPr>
        <w:t>El grupo debe representar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el drama.</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del drama y de las posibles respuestas:</w:t>
      </w:r>
    </w:p>
    <w:p>
      <w:pPr/>
      <w:r>
        <w:rPr>
          <w:lang w:val="es_ES" w:bidi="es_ES"/>
        </w:rPr>
      </w:r>
      <w:r>
        <w:rPr>
          <w:lang w:val="es_ES" w:bidi="es_ES"/>
        </w:rPr>
        <w:t>En la primera escena, Jehová habla con Moisés. Jehová le dice a Moisés que levante su mano al cielo. Esta acción hará que la oscuridad cubra la tierra de Egipto. La oscuridad será completa. Nadie podrá ver nada. La oscuridad se sentirá espesa o pesada y las personas tendrán que buscar a tientas para moverse de un lugar a otro. Moisés hizo lo que Jehová le instruyó. La oscuridad cubrió Egipto durante tres días. Pero la luz era normal en el área donde vivían los israelitas.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Pregúntale al Faraón: "¿Qué te parece esta oscuridad?"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segunda escena, el Faraón llama a Moisés para que venga ante el Faraón. El Faraón acepta dejar que el pueblo, incluidas las mujeres y los niños, vayan a adorar a Jehová. El Faraón dice que los animales deben permanecer en Egipto. Moisés rechaza esta oferta. Moisés dice que los animales son importantes para la adoración. Los israelitas sacrificarán algunos de los animales. Los israelitas usarán algunos de los animales para holocaustos. El pueblo no sabe cuántos animales necesitan hasta que llegan al lugar de adoración y Jehová les da más instrucciones.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Moisés: "¿Por qué estás rechazando esta oferta del Faraón?"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Cuando el Faraón escucha esto de Moisés, el Faraón se endurece nuevamente. El Faraón se niega a dejar que nadie se vaya. Entonces el Faraón se enoja con Moisés y le advierte fuertemente. El Faraón le dice a Moisés que se vaya y que nunca vuelva a verlo. El Faraón dice: "Si veo tu rostro, te mataré". Moisés acepta irse y nunca regresar para ver al Faraón.</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Pregúntale a Moisés: "¿Cómo te sientes ante esta amenaza del Faraón?" Es posible que escuchen:</w:t>
      </w:r>
    </w:p>
    <w:p>
      <w:pPr>
        <w:pStyle w:val="ListBullet"/>
        <w:spacing w:line="240" w:lineRule="auto"/>
        <w:ind w:left="720"/>
      </w:pPr>
      <w:r>
        <w:rPr>
          <w:lang w:val="es_ES" w:bidi="es_ES"/>
        </w:rPr>
      </w:r>
      <w:r>
        <w:rPr>
          <w:lang w:val="es_ES" w:bidi="es_ES"/>
        </w:rPr>
        <w:t>Pregúntenle al Faraón: "¿Por qué estás tan enojado con Moisés?" Es posible que escuchen: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10:21–29 en la traducción que sea más fácil de entender.</w:t>
      </w:r>
    </w:p>
    <w:p>
      <w:pPr/>
      <w:r>
        <w:rPr>
          <w:lang w:val="es_ES" w:bidi="es_ES"/>
        </w:rPr>
      </w:r>
      <w:r>
        <w:rPr>
          <w:lang w:val="es_ES" w:bidi="es_ES"/>
        </w:rPr>
        <w:t>En este paso, el grupo discutirá términos y palabras clave en este pasaje.</w:t>
      </w:r>
    </w:p>
    <w:p>
      <w:pPr/>
      <w:r>
        <w:rPr>
          <w:lang w:val="es_ES" w:bidi="es_ES"/>
        </w:rPr>
      </w:r>
      <w:r>
        <w:rPr>
          <w:b/>
          <w:lang w:val="es_ES" w:bidi="es_ES"/>
        </w:rPr>
        <w:t>Jehová</w:t>
      </w:r>
      <w:r>
        <w:rPr>
          <w:lang w:val="es_ES" w:bidi="es_ES"/>
        </w:rPr>
        <w:t xml:space="preserve"> habla con Moisés. Usen la misma palabra para Jehová que han usado en otros pasajes. La palabra </w:t>
      </w:r>
      <w:r>
        <w:rPr>
          <w:lang w:val="es_ES" w:bidi="es_ES"/>
        </w:rPr>
        <w:t>Jehová</w:t>
      </w:r>
      <w:r>
        <w:rPr>
          <w:lang w:val="es_ES" w:bidi="es_ES"/>
        </w:rPr>
        <w:t xml:space="preserve"> se encuentra en el Glosario Principal.</w:t>
      </w:r>
    </w:p>
    <w:p>
      <w:pPr/>
      <w:r>
        <w:rPr>
          <w:lang w:val="es_ES" w:bidi="es_ES"/>
        </w:rPr>
      </w:r>
      <w:r>
        <w:rPr>
          <w:lang w:val="es_ES" w:bidi="es_ES"/>
        </w:rPr>
        <w:t xml:space="preserve">Plaga es una palabra que significa ataque o lesión. La palabra plaga también puede significar lesionar o golpear o castigar. La idea es que Jehová va a hacer que algo malo le suceda al pueblo de Egipto. En este caso, el propósito de la plaga es convencer al pueblo egipcio de que Jehová es más poderoso que todos los </w:t>
      </w:r>
      <w:r>
        <w:rPr>
          <w:lang w:val="es_ES" w:bidi="es_ES"/>
        </w:rPr>
        <w:t>dioses</w:t>
      </w:r>
      <w:r>
        <w:rPr>
          <w:lang w:val="es_ES" w:bidi="es_ES"/>
        </w:rPr>
        <w:t xml:space="preserve"> egipcios. El pueblo debe obedecer y adorar a Jehová. Usen la misma palabra para plaga que han estado usando.</w:t>
      </w:r>
    </w:p>
    <w:p>
      <w:pPr/>
      <w:r>
        <w:rPr>
          <w:lang w:val="es_ES" w:bidi="es_ES"/>
        </w:rPr>
      </w:r>
      <w:r>
        <w:rPr>
          <w:lang w:val="es_ES" w:bidi="es_ES"/>
        </w:rPr>
        <w:t>Jehová va a cubrir la tierra de Egipto con oscuridad. Esta es la misma palabra para oscuridad que se usa en la historia de la creación cuando Jehová separó la oscuridad de la luz.</w:t>
      </w:r>
    </w:p>
    <w:p>
      <w:pPr/>
      <w:r>
        <w:rPr>
          <w:lang w:val="es_ES" w:bidi="es_ES"/>
        </w:rPr>
      </w:r>
      <w:r>
        <w:rPr>
          <w:lang w:val="es_ES" w:bidi="es_ES"/>
        </w:rPr>
        <w:t xml:space="preserve">El </w:t>
      </w:r>
      <w:r>
        <w:rPr>
          <w:b/>
          <w:lang w:val="es_ES" w:bidi="es_ES"/>
        </w:rPr>
        <w:t>Faraón</w:t>
      </w:r>
      <w:r>
        <w:rPr>
          <w:lang w:val="es_ES" w:bidi="es_ES"/>
        </w:rPr>
        <w:t xml:space="preserve"> da permiso para que Moisés y los </w:t>
      </w:r>
      <w:r>
        <w:rPr>
          <w:lang w:val="es_ES" w:bidi="es_ES"/>
        </w:rPr>
        <w:t>israelitas</w:t>
      </w:r>
      <w:r>
        <w:rPr>
          <w:lang w:val="es_ES" w:bidi="es_ES"/>
        </w:rPr>
        <w:t xml:space="preserve"> vayan a </w:t>
      </w:r>
      <w:r>
        <w:rPr>
          <w:b/>
          <w:lang w:val="es_ES" w:bidi="es_ES"/>
        </w:rPr>
        <w:t>adorar</w:t>
      </w:r>
      <w:r>
        <w:rPr>
          <w:lang w:val="es_ES" w:bidi="es_ES"/>
        </w:rPr>
        <w:t xml:space="preserve"> a Jehová. Usen la misma palabra para Faraón o el </w:t>
      </w:r>
      <w:r>
        <w:rPr>
          <w:lang w:val="es_ES" w:bidi="es_ES"/>
        </w:rPr>
        <w:t>Rey</w:t>
      </w:r>
      <w:r>
        <w:rPr>
          <w:lang w:val="es_ES" w:bidi="es_ES"/>
        </w:rPr>
        <w:t xml:space="preserve"> de Egipto que han estado usando. </w:t>
      </w:r>
      <w:r>
        <w:rPr>
          <w:lang w:val="es_ES" w:bidi="es_ES"/>
        </w:rPr>
        <w:t>Faraón</w:t>
      </w:r>
      <w:r>
        <w:rPr>
          <w:lang w:val="es_ES" w:bidi="es_ES"/>
        </w:rPr>
        <w:t xml:space="preserve"> se encuentra en el Glosario Principal. Adorar significa mostrar asombro y admiración por </w:t>
      </w:r>
      <w:r>
        <w:rPr>
          <w:lang w:val="es_ES" w:bidi="es_ES"/>
        </w:rPr>
        <w:t>Dios</w:t>
      </w:r>
      <w:r>
        <w:rPr>
          <w:lang w:val="es_ES" w:bidi="es_ES"/>
        </w:rPr>
        <w:t xml:space="preserve">. La adoración generalmente implicaba algún tipo de </w:t>
      </w:r>
      <w:r>
        <w:rPr>
          <w:lang w:val="es_ES" w:bidi="es_ES"/>
        </w:rPr>
        <w:t>ofrenda</w:t>
      </w:r>
      <w:r>
        <w:rPr>
          <w:lang w:val="es_ES" w:bidi="es_ES"/>
        </w:rPr>
        <w:t xml:space="preserve"> a Dios, como un sacrificio animal. Utilicen la misma palabra para adoración que han estado usando. </w:t>
      </w:r>
      <w:r>
        <w:rPr>
          <w:lang w:val="es_ES" w:bidi="es_ES"/>
        </w:rPr>
        <w:t>Adoración</w:t>
      </w:r>
      <w:r>
        <w:rPr>
          <w:lang w:val="es_ES" w:bidi="es_ES"/>
        </w:rPr>
        <w:t xml:space="preserve"> esta en el Glosario Principal.</w:t>
      </w:r>
    </w:p>
    <w:p>
      <w:pPr/>
      <w:r>
        <w:rPr>
          <w:lang w:val="es_ES" w:bidi="es_ES"/>
        </w:rPr>
      </w:r>
      <w:r>
        <w:rPr>
          <w:lang w:val="es_ES" w:bidi="es_ES"/>
        </w:rPr>
        <w:t xml:space="preserve">Ganado es una palabra plural que significa todos los animales que el pueblo usaba para la agricultura o la vida diaria. El ganado incluye animales como ovejas, cabras, vacas y </w:t>
      </w:r>
      <w:r>
        <w:rPr>
          <w:lang w:val="es_ES" w:bidi="es_ES"/>
        </w:rPr>
        <w:t>asnos</w:t>
      </w:r>
      <w:r>
        <w:rPr>
          <w:lang w:val="es_ES" w:bidi="es_ES"/>
        </w:rPr>
        <w:t>. El ganado no incluye animales salvajes. El ganado tiene pezuñas en lugar de pies.</w:t>
      </w:r>
    </w:p>
    <w:p>
      <w:pPr/>
      <w:r>
        <w:rPr>
          <w:lang w:val="es_ES" w:bidi="es_ES"/>
        </w:rPr>
      </w:r>
      <w:r>
        <w:rPr>
          <w:lang w:val="es_ES" w:bidi="es_ES"/>
        </w:rPr>
        <w:t xml:space="preserve">Deténganse y muestren una imagen de una </w:t>
      </w:r>
      <w:r>
        <w:rPr>
          <w:lang w:val="es_ES" w:bidi="es_ES"/>
        </w:rPr>
        <w:t>pezuña</w:t>
      </w:r>
      <w:r>
        <w:rPr>
          <w:lang w:val="es_ES" w:bidi="es_ES"/>
        </w:rPr>
        <w:t>.</w:t>
      </w:r>
    </w:p>
    <w:p>
      <w:pPr/>
      <w:r>
        <w:rPr>
          <w:lang w:val="es_ES" w:bidi="es_ES"/>
        </w:rPr>
      </w:r>
      <w:r>
        <w:rPr>
          <w:lang w:val="es_ES" w:bidi="es_ES"/>
        </w:rPr>
        <w:t xml:space="preserve">El pueblo debía ofrecer un </w:t>
      </w:r>
      <w:r>
        <w:rPr>
          <w:b/>
          <w:lang w:val="es_ES" w:bidi="es_ES"/>
        </w:rPr>
        <w:t>sacrificio</w:t>
      </w:r>
      <w:r>
        <w:rPr>
          <w:lang w:val="es_ES" w:bidi="es_ES"/>
        </w:rPr>
        <w:t xml:space="preserve">o un </w:t>
      </w:r>
      <w:r>
        <w:rPr>
          <w:b/>
          <w:lang w:val="es_ES" w:bidi="es_ES"/>
        </w:rPr>
        <w:t>holocausto</w:t>
      </w:r>
      <w:r>
        <w:rPr>
          <w:lang w:val="es_ES" w:bidi="es_ES"/>
        </w:rPr>
        <w:t xml:space="preserve"> a Dios. Un sacrificio implicaba quemar parte del animal y reservar parte del animal para que las personas comieran. Un holocausto significaba que el animal entero era consumido por el fuego. El pueblo no comía nada de este animal. Ambos tipos de ofrendas eran para adoración y para el </w:t>
      </w:r>
      <w:r>
        <w:rPr>
          <w:lang w:val="es_ES" w:bidi="es_ES"/>
        </w:rPr>
        <w:t>perdón</w:t>
      </w:r>
      <w:r>
        <w:rPr>
          <w:lang w:val="es_ES" w:bidi="es_ES"/>
        </w:rPr>
        <w:t xml:space="preserve"> de los </w:t>
      </w:r>
      <w:r>
        <w:rPr>
          <w:lang w:val="es_ES" w:bidi="es_ES"/>
        </w:rPr>
        <w:t>pecados</w:t>
      </w:r>
      <w:r>
        <w:rPr>
          <w:lang w:val="es_ES" w:bidi="es_ES"/>
        </w:rPr>
        <w:t xml:space="preserve">. </w:t>
      </w:r>
      <w:r>
        <w:rPr>
          <w:lang w:val="es_ES" w:bidi="es_ES"/>
        </w:rPr>
        <w:t>Sacrificio</w:t>
      </w:r>
      <w:r>
        <w:rPr>
          <w:lang w:val="es_ES" w:bidi="es_ES"/>
        </w:rPr>
        <w:t xml:space="preserve">se encuentra en el Glosario Principal. Se habla de la </w:t>
      </w:r>
      <w:r>
        <w:rPr>
          <w:lang w:val="es_ES" w:bidi="es_ES"/>
        </w:rPr>
        <w:t>ofrenda quemada</w:t>
      </w:r>
      <w:r>
        <w:rPr>
          <w:lang w:val="es_ES" w:bidi="es_ES"/>
        </w:rPr>
        <w:t xml:space="preserve">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11:1–10</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11:1–10 y guárdenlo en sus corazones.</w:t>
      </w:r>
    </w:p>
    <w:p>
      <w:pPr/>
      <w:r>
        <w:rPr>
          <w:lang w:val="es_ES" w:bidi="es_ES"/>
        </w:rPr>
      </w:r>
      <w:r>
        <w:rPr>
          <w:lang w:val="es_ES" w:bidi="es_ES"/>
        </w:rPr>
        <w:t>Escuchen una versión en audio de Éxodo 11:1–10 tres veces, en tres traducciones diferentes, si es posible.</w:t>
      </w:r>
    </w:p>
    <w:p>
      <w:pPr/>
      <w:r>
        <w:rPr>
          <w:lang w:val="es_ES" w:bidi="es_ES"/>
        </w:rPr>
      </w:r>
      <w:r>
        <w:rPr>
          <w:lang w:val="es_ES" w:bidi="es_ES"/>
        </w:rPr>
        <w:t>Pausen este audio aquí.</w:t>
      </w:r>
    </w:p>
    <w:p>
      <w:pPr/>
      <w:r>
        <w:rPr>
          <w:lang w:val="es_ES" w:bidi="es_ES"/>
        </w:rPr>
      </w:r>
      <w:r>
        <w:rPr>
          <w:lang w:val="es_ES" w:bidi="es_ES"/>
        </w:rPr>
        <w:t>Ahora, como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pasaje? Pausen este audio aquí.</w:t>
      </w:r>
    </w:p>
    <w:p>
      <w:pPr>
        <w:pStyle w:val="ListBullet"/>
        <w:spacing w:line="240" w:lineRule="auto"/>
        <w:ind w:left="720"/>
      </w:pPr>
      <w:r>
        <w:rPr>
          <w:lang w:val="es_ES" w:bidi="es_ES"/>
        </w:rPr>
      </w:r>
      <w:r>
        <w:rPr>
          <w:lang w:val="es_ES" w:bidi="es_ES"/>
        </w:rPr>
        <w:t>¿Qué nos dice este pasaje acerca de Dios? Pausen este audio aquí.</w:t>
      </w:r>
    </w:p>
    <w:p>
      <w:pPr>
        <w:pStyle w:val="ListBullet"/>
        <w:spacing w:line="240" w:lineRule="auto"/>
        <w:ind w:left="720"/>
      </w:pPr>
      <w:r>
        <w:rPr>
          <w:lang w:val="es_ES" w:bidi="es_ES"/>
        </w:rPr>
      </w:r>
      <w:r>
        <w:rPr>
          <w:lang w:val="es_ES" w:bidi="es_ES"/>
        </w:rPr>
        <w:t>¿Qué nos dice este pasaje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11:1–10 en la traducción que sea más fácil de entender.</w:t>
      </w:r>
    </w:p>
    <w:p>
      <w:pPr/>
      <w:r>
        <w:rPr>
          <w:lang w:val="es_ES" w:bidi="es_ES"/>
        </w:rPr>
      </w:r>
      <w:r>
        <w:rPr>
          <w:lang w:val="es_ES" w:bidi="es_ES"/>
        </w:rPr>
        <w:t>Jehová ya le había anunciado a Moisés que habrá una plaga o castigo más para el pueblo egipcio. Aquí Jehová está repitiendo lo que Jehová ya le ha dicho a Moisés en los anuncios anteriores. Esta plaga será la décima plaga que Jehová ha enviado. Después de esta plaga, el Faraón hará que los israelitas salgan de Egipto. Este es un relato narrativo de lo que será la plaga. Todas las plagas han atacado a varios dioses que los egipcios adoraban. Esta décima plaga muestra que un número de dioses diferentes no tienen el poder que Jehová tiene. Los egipcios adoraban al Faraón como un dios. Esta décima plaga muestra que Jehová tiene mucho más poder que el Faraón.</w:t>
      </w:r>
    </w:p>
    <w:p>
      <w:pPr/>
      <w:r>
        <w:rPr>
          <w:lang w:val="es_ES" w:bidi="es_ES"/>
        </w:rPr>
      </w:r>
      <w:r>
        <w:rPr>
          <w:lang w:val="es_ES" w:bidi="es_ES"/>
        </w:rPr>
        <w:t>Jehová le dice a Moisés que después de esta décima plaga, el Faraón estará tan ansioso de que los israelitas salgan de Egipto que el Faraón en realidad obligará al pueblo a salir. Forzar a alguien a que se vaya sugiere una acción fuerte, violenta. Algunas traducciones usan las palabras expulsar o ahuyentar.</w:t>
      </w:r>
    </w:p>
    <w:p>
      <w:pPr/>
      <w:r>
        <w:rPr>
          <w:lang w:val="es_ES" w:bidi="es_ES"/>
        </w:rPr>
      </w:r>
      <w:r>
        <w:rPr>
          <w:lang w:val="es_ES" w:bidi="es_ES"/>
        </w:rPr>
        <w:t>Deténganse y cuenten una historia sobre cómo un líder hizo que alguien o un grupo de personas se moviera a un lugar diferente. Describan cómo el líder hizo esto. Escuchen cuidadosamente las palabras que la persona usa para describir lo que el líder hizo para hacer que el grupo se vaya. Pausen el audio aquí.</w:t>
      </w:r>
    </w:p>
    <w:p>
      <w:pPr/>
      <w:r>
        <w:rPr>
          <w:lang w:val="es_ES" w:bidi="es_ES"/>
        </w:rPr>
      </w:r>
      <w:r>
        <w:rPr>
          <w:lang w:val="es_ES" w:bidi="es_ES"/>
        </w:rPr>
        <w:t>Entonces Jehová le dice a Moisés que les diga a los israelitas que vayan a sus vecinos egipcios y pidan objetos de oro y plata. Jehová ya ha hecho que el pueblo egipcio respete a los israelitas o mire a los israelitas con favor. Esto significa que los egipcios estaban listos para dar estos objetos de plata y oro a los israelitas cuando los israelitas lo pidieron. Los israelitas no tomaron los objetos de oro y plata por la fuerza. Además, los egipcios tenían un gran respeto y admiración por Moisés. Incluso los funcionarios del Faraón respetaban a Moisés. Sin embargo, el Faraón no respetaba a Moisés.</w:t>
      </w:r>
    </w:p>
    <w:p>
      <w:pPr/>
      <w:r>
        <w:rPr>
          <w:lang w:val="es_ES" w:bidi="es_ES"/>
        </w:rPr>
      </w:r>
      <w:r>
        <w:rPr>
          <w:lang w:val="es_ES" w:bidi="es_ES"/>
        </w:rPr>
        <w:t>Al igual que con las otras plagas, Moisés le anunció al Faraón lo que iba a suceder. Probablemente Moisés anunció esto antes de que Moisés dejara la presencia del Faraón después de la plaga de la oscuridad. Moisés le dijo al Faraón: "Esto es lo que Jehová dice". Esto significa que Moisés le está repitiendo al Faraón lo que Jehová le dijo a Moisés. Jehová dice que alrededor de la medianoche, Jehová pasará por todo Egipto. La medianoche no significa las 12 a.m. La medianoche significa en medio de la noche, cuando todos estarían en su sueño más profundo. Este es el tiempo más profundo o más oscuro de la noche. En este momento, el primogénito de cada egipcio morirá. Algunas personas piensan que el primogénito se refiere a los hijos, pero otros traductores creen que el primogénito significa solo ese primer hijo, ya sea niño o niña. Lo más probable es que la palabra primogénito se refiera solo a los hijos o hombres. El hijo primogénito del Faraón morirá. El primogénito de la sierva más humilde, la que tritura o muele la harina, morirá. El siervo que muele la harina se sienta en un molino hecho de dos piedras y pone el trigo entre las dos piedras. Luego, al girar la piedra superior, el trigo se convierte en harina que se puede usar para hornear pan. Este siervo generalmente era el menos importante de todos los siervos. Moisés dice que el primogénito, desde la persona más importante hasta la menos importante en Egipto, morirá. En un pasaje posterior, veremos que alguien murió en cada casa de Egipto.</w:t>
      </w:r>
    </w:p>
    <w:p>
      <w:pPr/>
      <w:r>
        <w:rPr>
          <w:lang w:val="es_ES" w:bidi="es_ES"/>
        </w:rPr>
      </w:r>
      <w:r>
        <w:rPr>
          <w:lang w:val="es_ES" w:bidi="es_ES"/>
        </w:rPr>
        <w:t xml:space="preserve">Deténganse y muestren una imagen de un </w:t>
      </w:r>
      <w:r>
        <w:rPr>
          <w:lang w:val="es_ES" w:bidi="es_ES"/>
        </w:rPr>
        <w:t>molino de mano, como el que habría sido usado por los siervos egipcios</w:t>
      </w:r>
      <w:r>
        <w:rPr>
          <w:lang w:val="es_ES" w:bidi="es_ES"/>
        </w:rPr>
        <w:t>. Pausen el audio aquí.</w:t>
      </w:r>
    </w:p>
    <w:p>
      <w:pPr/>
      <w:r>
        <w:rPr>
          <w:lang w:val="es_ES" w:bidi="es_ES"/>
        </w:rPr>
      </w:r>
      <w:r>
        <w:rPr>
          <w:lang w:val="es_ES" w:bidi="es_ES"/>
        </w:rPr>
        <w:t>Jehová dice que desde el primogénito de Faraón hasta el primogénito del siervo más bajo morirán. Esto significa que el hijo primogénito de cada familia en Egipto morirá. Además, el primogénito de todo el ganado o animales domésticos morirá. Como resultado de toda esta muerte que sucede en cada casa al mismo tiempo, habrá un clamor fuerte. Este sonido de llanto o gemido es un llanto que expresa un gran pesar o dolor. El lamento es un grito de dolor.</w:t>
      </w:r>
    </w:p>
    <w:p>
      <w:pPr/>
      <w:r>
        <w:rPr>
          <w:lang w:val="es_ES" w:bidi="es_ES"/>
        </w:rPr>
      </w:r>
      <w:r>
        <w:rPr>
          <w:lang w:val="es_ES" w:bidi="es_ES"/>
        </w:rPr>
        <w:t>Deténganse y conversen sobre la siguiente pregunta: Cuenten una historia sobre la muerte repentina de una persona amada. Escuchen cuidadosamente la descripción de cómo los miembros de la familia expresan su dolor. ¿Qué palabras usa el narrador para describir el llanto? Pausen el audio aquí.</w:t>
      </w:r>
    </w:p>
    <w:p>
      <w:pPr/>
      <w:r>
        <w:rPr>
          <w:lang w:val="es_ES" w:bidi="es_ES"/>
        </w:rPr>
      </w:r>
      <w:r>
        <w:rPr>
          <w:lang w:val="es_ES" w:bidi="es_ES"/>
        </w:rPr>
        <w:t>Jehová dice que esta terrible muerte de los primogénitos les sucederá a los egipcios. Sin embargo, en el área donde viven los israelitas, nada sucederá. Será tan silencioso y pacífico que incluso los perros no ladrarán. Durante la noche, el perro ladrará a cualquier sonido inusual. Pero durante esta plaga no habría sonidos inusuales, por lo que los perros no ladrarían. Moisés le dice al Faraón que Jehová trata a los egipcios de manera diferente de los israelitas.</w:t>
      </w:r>
    </w:p>
    <w:p>
      <w:pPr/>
      <w:r>
        <w:rPr>
          <w:lang w:val="es_ES" w:bidi="es_ES"/>
        </w:rPr>
      </w:r>
      <w:r>
        <w:rPr>
          <w:lang w:val="es_ES" w:bidi="es_ES"/>
        </w:rPr>
        <w:t>Deténganse y conversen sobre la siguiente pregunta: Hablen sobre los perros que deambulan durante la noche cerca de donde viven. ¿Qué hace que estos perros ladren? Cuando un perro ladra, ¿qué hacen los perros cercanos? ¿Cómo reacciona el pueblo cuando escuchan a los perros ladrar? Pausen el audio aquí.</w:t>
      </w:r>
    </w:p>
    <w:p>
      <w:pPr/>
      <w:r>
        <w:rPr>
          <w:lang w:val="es_ES" w:bidi="es_ES"/>
        </w:rPr>
      </w:r>
      <w:r>
        <w:rPr>
          <w:lang w:val="es_ES" w:bidi="es_ES"/>
        </w:rPr>
        <w:t>Moisés le dice al Faraón que los altos funcionarios en Egipto correrán hacia Moisés, se inclinarán ante Moisés y le rogarán a Moisés que tome a los israelitas y salga de Egipto. Moisés usa una imagen verbal para describir la urgencia que los egipcios sentirán. Correr hacia alguien y caer al suelo ante esa persona es una acción violenta que sugiere que la persona está en gran angustia.</w:t>
      </w:r>
    </w:p>
    <w:p>
      <w:pPr/>
      <w:r>
        <w:rPr>
          <w:lang w:val="es_ES" w:bidi="es_ES"/>
        </w:rPr>
      </w:r>
      <w:r>
        <w:rPr>
          <w:lang w:val="es_ES" w:bidi="es_ES"/>
        </w:rPr>
        <w:t>Cuando Moisés dejó la presencia del Faraón, Moisés ardía de ira. Esto significa que Moisés estaba muy enojado. Una imagen verbal dice que Moisés ardía en ira. Esto significa que Moisés estaba tan enojado que su piel probablemente se sentía caliente al tacto. Alguien caliente con ira significa que esta persona es como una olla de agua en una estufa lista para hervir. Algunas personas dirían que esta persona está a punto de explotar de ira.</w:t>
      </w:r>
    </w:p>
    <w:p>
      <w:pPr/>
      <w:r>
        <w:rPr>
          <w:lang w:val="es_ES" w:bidi="es_ES"/>
        </w:rPr>
      </w:r>
      <w:r>
        <w:rPr>
          <w:lang w:val="es_ES" w:bidi="es_ES"/>
        </w:rPr>
        <w:t>Deténganse y conversen sobre lo siguiente: Cuenten una historia sobre alguien que estaba extremadamente enojado por algo. Esta persona estaba tan enojada que su rostro estaba rojo y su piel se sentía caliente. Escuchen cuidadosamente cualquier imagen verbal que el narrador use para describir la ira de la persona. Pausen la grabación aquí.</w:t>
      </w:r>
    </w:p>
    <w:p>
      <w:pPr/>
      <w:r>
        <w:rPr>
          <w:lang w:val="es_ES" w:bidi="es_ES"/>
        </w:rPr>
      </w:r>
      <w:r>
        <w:rPr>
          <w:lang w:val="es_ES" w:bidi="es_ES"/>
        </w:rPr>
        <w:t>Antes de que Moisés fuera al Faraón para decirle al Faraón sobre la décima plaga, Jehová le había dicho a Moisés que el Faraón no escucharía. Jehová dice que el corazón duro del Faraón significa que Jehová realizará aún más milagros en Egipto. El Faraón se negó a dejar que los israelitas salieran de Egipto. Jehová había endurecido el corazón del Faraón o hecho que el Faraón fuera obstinado. El Faraón había visto todos estos milagros que Moisés y Aarón habían realizado, pero el Faraón permaneció obstinado o con un corazón endurecido.</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11:1–10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dos escenas.</w:t>
      </w:r>
    </w:p>
    <w:p>
      <w:pPr/>
      <w:r>
        <w:rPr>
          <w:lang w:val="es_ES" w:bidi="es_ES"/>
        </w:rPr>
      </w:r>
      <w:r>
        <w:rPr>
          <w:b/>
          <w:lang w:val="es_ES" w:bidi="es_ES"/>
        </w:rPr>
        <w:t>En la primera escena:</w:t>
      </w:r>
      <w:r>
        <w:rPr>
          <w:lang w:val="es_ES" w:bidi="es_ES"/>
        </w:rPr>
        <w:t xml:space="preserve"> Jehová ya le ha dicho a Moisés sobre la décima plaga que está por venir. Jehová le ha instruido a Moisés que le diga al pueblo que pida objetos de oro y plata de los egipcios.</w:t>
      </w:r>
    </w:p>
    <w:p>
      <w:pPr/>
      <w:r>
        <w:rPr>
          <w:lang w:val="es_ES" w:bidi="es_ES"/>
        </w:rPr>
      </w:r>
      <w:r>
        <w:rPr>
          <w:b/>
          <w:lang w:val="es_ES" w:bidi="es_ES"/>
        </w:rPr>
        <w:t>En la segunda escena:</w:t>
      </w:r>
      <w:r>
        <w:rPr>
          <w:lang w:val="es_ES" w:bidi="es_ES"/>
        </w:rPr>
        <w:t xml:space="preserve"> Moisés ya le ha anunciado al Faraón antes de que Moisés dejara la presencia del Faraón que el primogénito de cada casa morirá. No habrá muertes entre los israelitas. Entonces el Faraón obligará a Moisés y a los israelitas a salir de Egipto. Jehová también le había dicho a Moisés que el Faraón no escucharía a Moisés. Jehová ha endurecido el corazón del Faraón.</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Los funcionarios del Faraón</w:t>
      </w:r>
    </w:p>
    <w:p>
      <w:pPr>
        <w:pStyle w:val="ListBullet"/>
        <w:spacing w:line="240" w:lineRule="auto"/>
        <w:ind w:left="720"/>
      </w:pPr>
      <w:r>
        <w:rPr>
          <w:lang w:val="es_ES" w:bidi="es_ES"/>
        </w:rPr>
      </w:r>
      <w:r>
        <w:rPr>
          <w:lang w:val="es_ES" w:bidi="es_ES"/>
        </w:rPr>
        <w:t>La criada de menor rango</w:t>
      </w:r>
    </w:p>
    <w:p>
      <w:pPr>
        <w:pStyle w:val="ListBullet"/>
        <w:spacing w:line="240" w:lineRule="auto"/>
        <w:ind w:left="720"/>
      </w:pPr>
      <w:r>
        <w:rPr>
          <w:lang w:val="es_ES" w:bidi="es_ES"/>
        </w:rPr>
      </w:r>
      <w:r>
        <w:rPr>
          <w:lang w:val="es_ES" w:bidi="es_ES"/>
        </w:rPr>
        <w:t>Los israelitas</w:t>
      </w:r>
    </w:p>
    <w:p>
      <w:pPr>
        <w:pStyle w:val="ListBullet"/>
        <w:spacing w:line="240" w:lineRule="auto"/>
        <w:ind w:left="720"/>
      </w:pPr>
      <w:r>
        <w:rPr>
          <w:lang w:val="es_ES" w:bidi="es_ES"/>
        </w:rPr>
      </w:r>
      <w:r>
        <w:rPr>
          <w:lang w:val="es_ES" w:bidi="es_ES"/>
        </w:rPr>
        <w:t>Los egipcios</w:t>
      </w:r>
    </w:p>
    <w:p>
      <w:pPr>
        <w:pStyle w:val="ListBullet"/>
        <w:spacing w:line="240" w:lineRule="auto"/>
        <w:ind w:left="720"/>
      </w:pPr>
      <w:r>
        <w:rPr>
          <w:lang w:val="es_ES" w:bidi="es_ES"/>
        </w:rPr>
      </w:r>
      <w:r>
        <w:rPr>
          <w:lang w:val="es_ES" w:bidi="es_ES"/>
        </w:rPr>
        <w:t>Aarón se menciona al final</w:t>
      </w:r>
    </w:p>
    <w:p>
      <w:pPr/>
      <w:r>
        <w:rPr>
          <w:lang w:val="es_ES" w:bidi="es_ES"/>
        </w:rPr>
      </w:r>
      <w:r>
        <w:rPr>
          <w:lang w:val="es_ES" w:bidi="es_ES"/>
        </w:rPr>
        <w:t>Como grupo, pongan atención a estas partes de la ambientación del pasaje:</w:t>
      </w:r>
    </w:p>
    <w:p>
      <w:pPr/>
      <w:r>
        <w:rPr>
          <w:lang w:val="es_ES" w:bidi="es_ES"/>
        </w:rPr>
      </w:r>
      <w:r>
        <w:rPr>
          <w:lang w:val="es_ES" w:bidi="es_ES"/>
        </w:rPr>
        <w:t>En la primera escena, Jehová le ha dicho a Moisés que habrá una plaga más. Cuando esta plaga termine, el Faraón obligará a los israelitas a salir de Egipto. Jehová le ha dicho a Moisés que los israelitas deben ir a sus vecinos egipcios y pedir objetos de oro y plata. Jehová ya ha hecho que los egipcios estén dispuestos a dar estos objetos a los israelitas. Tanto el pueblo egipcio como los funcionarios egipcios tenían un gran respeto por Moisés. No estamos seguros de si Moisés ha dejado la presencia del Faraón después de que la plaga de la oscuridad ha terminado o si Moisés todavía está con el Faraón. Probablemente Moisés le dice esto al Faraón antes de que Moisés diga que dejará la presencia del Faraón y nunca regresará. Esta primera escena es información adicional que Moisés nos da para recordarnos lo que Jehová ya le ha dicho a Moisés.</w:t>
      </w:r>
    </w:p>
    <w:p>
      <w:pPr/>
      <w:r>
        <w:rPr>
          <w:lang w:val="es_ES" w:bidi="es_ES"/>
        </w:rPr>
      </w:r>
      <w:r>
        <w:rPr>
          <w:lang w:val="es_ES" w:bidi="es_ES"/>
        </w:rPr>
        <w:t>En la segunda escena, Moisés le anuncia la décima plaga al Faraón. Jehová va a pasar por Egipto a mitad de la noche. A medida que Jehová pasa, el primogénito en cada casa morirá. Esta muerte alcanzará a cada egipcio, desde el Faraón que está sentado en su trono hasta el siervo más bajo y menos importante del hogar. Un trono es una silla especial en la que los reyes o gobernantes se sientan para mostrar su autoridad y poder. A nadie, excepto el gobernante, se le permite sentarse en esta silla especial. Incluso los primogénitos de los animales domésticos o aquellos animales usados en la agricultura morirán. La mayoría de las personas creen que esto significa que los animales machos primogénitos morirían. El pueblo clamará con clamores de gran dolor. Sin embargo, no habrá muerte entre los israelitas. Estará tan calmo y pacífico donde viven los israelitas que los perros callejeros ni siquiera ladrarán. Cuando esta noche termine, los funcionarios egipcios correrán hacia Moisés, caerán ante él y le rogarán que tome a los israelitas y salgan de Egipto.</w:t>
      </w:r>
    </w:p>
    <w:p>
      <w:pPr/>
      <w:r>
        <w:rPr>
          <w:lang w:val="es_ES" w:bidi="es_ES"/>
        </w:rPr>
      </w:r>
      <w:r>
        <w:rPr>
          <w:lang w:val="es_ES" w:bidi="es_ES"/>
        </w:rPr>
        <w:t>Deténganse y representen la escena de los funcionarios que corren y caen ante Moisés y le rogan a Moisés que salga de Egipto. Primero actúen esta escena haciendo que algunos funcionarios caminen con calma hacia Moisés, se detengan y se inclinen, y luego le pidan educadamente a Moisés que salga de Egipto. Luego repitan la escena haciendo que los funcionarios corran hacia Moisés, caigan ante Moisés y le rueguen a Moisés que salga de Egipto. Después de actuar esta escena, describan lo que sucedió la segunda vez que interpreten esto. Decidan qué palabras usarán para mostrar la urgencia y violencia de los funcionarios. Pausen el audio aquí.</w:t>
      </w:r>
    </w:p>
    <w:p>
      <w:pPr/>
      <w:r>
        <w:rPr>
          <w:lang w:val="es_ES" w:bidi="es_ES"/>
        </w:rPr>
      </w:r>
      <w:r>
        <w:rPr>
          <w:lang w:val="es_ES" w:bidi="es_ES"/>
        </w:rPr>
        <w:t>Al igual que con las otras plagas, el Faraón se negó a escuchar a Moisés. Jehová ya le había dicho a Moisés que el Faraón se negaría a escuchar porque Jehová había endurecido el corazón del Faraón o hecho que el Faraón fuera obstinado. El Faraón se negó a permitir que los israelitas dejaran Egipto.</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11:1–10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2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Los funcionarios del Faraón</w:t>
      </w:r>
    </w:p>
    <w:p>
      <w:pPr>
        <w:pStyle w:val="ListBullet"/>
        <w:spacing w:line="240" w:lineRule="auto"/>
        <w:ind w:left="720"/>
      </w:pPr>
      <w:r>
        <w:rPr>
          <w:lang w:val="es_ES" w:bidi="es_ES"/>
        </w:rPr>
      </w:r>
      <w:r>
        <w:rPr>
          <w:lang w:val="es_ES" w:bidi="es_ES"/>
        </w:rPr>
        <w:t>La sierva más baja</w:t>
      </w:r>
    </w:p>
    <w:p>
      <w:pPr>
        <w:pStyle w:val="ListBullet"/>
        <w:spacing w:line="240" w:lineRule="auto"/>
        <w:ind w:left="720"/>
      </w:pPr>
      <w:r>
        <w:rPr>
          <w:lang w:val="es_ES" w:bidi="es_ES"/>
        </w:rPr>
      </w:r>
      <w:r>
        <w:rPr>
          <w:lang w:val="es_ES" w:bidi="es_ES"/>
        </w:rPr>
        <w:t>Los israelitas</w:t>
      </w:r>
    </w:p>
    <w:p>
      <w:pPr>
        <w:pStyle w:val="ListBullet"/>
        <w:spacing w:line="240" w:lineRule="auto"/>
        <w:ind w:left="720"/>
      </w:pPr>
      <w:r>
        <w:rPr>
          <w:lang w:val="es_ES" w:bidi="es_ES"/>
        </w:rPr>
      </w:r>
      <w:r>
        <w:rPr>
          <w:lang w:val="es_ES" w:bidi="es_ES"/>
        </w:rPr>
        <w:t>Los egipcios</w:t>
      </w:r>
    </w:p>
    <w:p>
      <w:pPr>
        <w:pStyle w:val="ListBullet"/>
        <w:spacing w:line="240" w:lineRule="auto"/>
        <w:ind w:left="720"/>
      </w:pPr>
      <w:r>
        <w:rPr>
          <w:lang w:val="es_ES" w:bidi="es_ES"/>
        </w:rPr>
      </w:r>
      <w:r>
        <w:rPr>
          <w:lang w:val="es_ES" w:bidi="es_ES"/>
        </w:rPr>
        <w:t>Aarón se menciona al final</w:t>
      </w:r>
    </w:p>
    <w:p>
      <w:pPr/>
      <w:r>
        <w:rPr>
          <w:lang w:val="es_ES" w:bidi="es_ES"/>
        </w:rPr>
      </w:r>
      <w:r>
        <w:rPr>
          <w:lang w:val="es_ES" w:bidi="es_ES"/>
        </w:rPr>
        <w:t>En grupo, dramaticen el pasaje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En la primera escena, representen el mensaje que Jehová ya le ha dicho a Moisés. Jehová le ha dicho a Moisés que habrá una plaga más contra Egipto. Después de esta plaga, el Faraón obligará a los israelitas a salir de Egipto. Jehová le dice a Moisés que haga que los israelitas les pidan a los egipcios sus objetos de oro y plata. Jehová ya había preparado a los egipcios para que los egipcios estuvieran dispuestos a dar estos objetos a los israelitas. Los egipcios también tenían un gran respeto por Moisés.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egipcios: "¿Por qué están dispuestos a dar sus objetos de oro y plata a los israelitas?" Es posible que escuchen:</w:t>
      </w:r>
    </w:p>
    <w:p>
      <w:pPr>
        <w:pStyle w:val="ListBullet"/>
        <w:spacing w:line="240" w:lineRule="auto"/>
        <w:ind w:left="720"/>
      </w:pPr>
      <w:r>
        <w:rPr>
          <w:lang w:val="es_ES" w:bidi="es_ES"/>
        </w:rPr>
      </w:r>
      <w:r>
        <w:rPr>
          <w:lang w:val="es_ES" w:bidi="es_ES"/>
        </w:rPr>
        <w:t>Pregúntenles a los israelitas: "¿Cómo se sienten pidiendo a los egipcios sus objetos de oro y plata?"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segunda escena, Moisés todavía está con el Faraón después de la plaga de la oscuridad y le dice al Faraón sobre la siguiente o décima plaga. Esta vez Jehová pasará sobre Egipto durante la mitad de la noche. El primogénito en cada familia morirá comenzando con el hijo del Faraón y yendo al siervo más bajo o menos importante. El primogénito de cada uno de los animales domésticos morirá. El pueblo de todo Egipto clamará con clamores de gran dolor. Nadie morirá en el área israelita. Jehová hará una distinción entre los egipcios y los israelitas. Después de este evento, los funcionarios egipcios correrán hacia Moisés, caerán de rodillas y le rogarán a Moisés que tome a los israelitas y salga de Egipto. Después de decir estas cosas, Moisés dejó al Faraón. Moisés estaba extremadamente enojado cuando Moisés dejó al Faraón.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Pregúntele al Faraón: "¿Cómo se siente ahora que ha escuchado este mensaje de que su hijo morirá?" Es posible que escuchen:</w:t>
      </w:r>
    </w:p>
    <w:p>
      <w:pPr>
        <w:pStyle w:val="ListBullet"/>
        <w:spacing w:line="240" w:lineRule="auto"/>
        <w:ind w:left="720"/>
      </w:pPr>
      <w:r>
        <w:rPr>
          <w:lang w:val="es_ES" w:bidi="es_ES"/>
        </w:rPr>
      </w:r>
      <w:r>
        <w:rPr>
          <w:lang w:val="es_ES" w:bidi="es_ES"/>
        </w:rPr>
        <w:t>Pregúntenle a Moisés: "¿Por qué estás tan enojado?" Es posible que escuchen:</w:t>
      </w:r>
    </w:p>
    <w:p>
      <w:pPr>
        <w:pStyle w:val="ListBullet"/>
        <w:spacing w:line="240" w:lineRule="auto"/>
        <w:ind w:left="720"/>
      </w:pPr>
      <w:r>
        <w:rPr>
          <w:lang w:val="es_ES" w:bidi="es_ES"/>
        </w:rPr>
      </w:r>
      <w:r>
        <w:rPr>
          <w:lang w:val="es_ES" w:bidi="es_ES"/>
        </w:rPr>
        <w:t>Pregúntenles a los funcionarios egipcios: "¿Cómo se sienten en este momento?"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Anteriormente, Jehová le había dicho a Moisés que el Faraón no escucharía. Tal como Jehová dijo, el Faraón no escuchó. Jehová endureció el corazón del Faraón y el Faraón nuevamente se volvió obstinado. El Faraón se negó a dejar que los israelitas salieran de Egipto.</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11:1–10 en la traducción que sea más fácil de entender.</w:t>
      </w:r>
    </w:p>
    <w:p>
      <w:pPr/>
      <w:r>
        <w:rPr>
          <w:lang w:val="es_ES" w:bidi="es_ES"/>
        </w:rPr>
      </w:r>
      <w:r>
        <w:rPr>
          <w:lang w:val="es_ES" w:bidi="es_ES"/>
        </w:rPr>
        <w:t xml:space="preserve">En este paso, el grupo discutirá sobre términos y palabras clave en este pasaje. </w:t>
      </w:r>
    </w:p>
    <w:p>
      <w:pPr/>
      <w:r>
        <w:rPr>
          <w:lang w:val="es_ES" w:bidi="es_ES"/>
        </w:rPr>
      </w:r>
      <w:r>
        <w:rPr>
          <w:b/>
          <w:lang w:val="es_ES" w:bidi="es_ES"/>
        </w:rPr>
        <w:t>Jehová</w:t>
      </w:r>
      <w:r>
        <w:rPr>
          <w:lang w:val="es_ES" w:bidi="es_ES"/>
        </w:rPr>
        <w:t xml:space="preserve"> habla con Moisés. Jehová es el nombre de </w:t>
      </w:r>
      <w:r>
        <w:rPr>
          <w:lang w:val="es_ES" w:bidi="es_ES"/>
        </w:rPr>
        <w:t>Dios</w:t>
      </w:r>
      <w:r>
        <w:rPr>
          <w:lang w:val="es_ES" w:bidi="es_ES"/>
        </w:rPr>
        <w:t xml:space="preserve">. Se habla de </w:t>
      </w:r>
      <w:r>
        <w:rPr>
          <w:lang w:val="es_ES" w:bidi="es_ES"/>
        </w:rPr>
        <w:t>Yahvé</w:t>
      </w:r>
      <w:r>
        <w:rPr>
          <w:lang w:val="es_ES" w:bidi="es_ES"/>
        </w:rPr>
        <w:t xml:space="preserve"> en el Glosario Principal. Usen la misma palabra para Jehová que han estado usando.</w:t>
      </w:r>
    </w:p>
    <w:p>
      <w:pPr/>
      <w:r>
        <w:rPr>
          <w:lang w:val="es_ES" w:bidi="es_ES"/>
        </w:rPr>
      </w:r>
      <w:r>
        <w:rPr>
          <w:b/>
          <w:lang w:val="es_ES" w:bidi="es_ES"/>
        </w:rPr>
        <w:t>Faraón</w:t>
      </w:r>
      <w:r>
        <w:rPr>
          <w:lang w:val="es_ES" w:bidi="es_ES"/>
        </w:rPr>
        <w:t xml:space="preserve"> es el título usado para el </w:t>
      </w:r>
      <w:r>
        <w:rPr>
          <w:lang w:val="es_ES" w:bidi="es_ES"/>
        </w:rPr>
        <w:t>Rey</w:t>
      </w:r>
      <w:r>
        <w:rPr>
          <w:lang w:val="es_ES" w:bidi="es_ES"/>
        </w:rPr>
        <w:t xml:space="preserve"> de Egipto. Usen el mismo título que han estado usando para el Rey de Egipto. La palabra </w:t>
      </w:r>
      <w:r>
        <w:rPr>
          <w:lang w:val="es_ES" w:bidi="es_ES"/>
        </w:rPr>
        <w:t>Faraón</w:t>
      </w:r>
      <w:r>
        <w:rPr>
          <w:lang w:val="es_ES" w:bidi="es_ES"/>
        </w:rPr>
        <w:t xml:space="preserve"> se encuentra en el Glosario Principal.</w:t>
      </w:r>
    </w:p>
    <w:p>
      <w:pPr/>
      <w:r>
        <w:rPr>
          <w:lang w:val="es_ES" w:bidi="es_ES"/>
        </w:rPr>
      </w:r>
      <w:r>
        <w:rPr>
          <w:lang w:val="es_ES" w:bidi="es_ES"/>
        </w:rPr>
        <w:t xml:space="preserve">Jehová anuncia que habrá una plaga más para los egipcios. </w:t>
      </w:r>
      <w:r>
        <w:rPr>
          <w:b/>
          <w:lang w:val="es_ES" w:bidi="es_ES"/>
        </w:rPr>
        <w:t>Plaga</w:t>
      </w:r>
      <w:r>
        <w:rPr>
          <w:lang w:val="es_ES" w:bidi="es_ES"/>
        </w:rPr>
        <w:t xml:space="preserve"> significa lesionar, golpear o castigar. Usen la misma palabra para plaga que han usado en los pasajes anteriores.</w:t>
      </w:r>
    </w:p>
    <w:p>
      <w:pPr/>
      <w:r>
        <w:rPr>
          <w:lang w:val="es_ES" w:bidi="es_ES"/>
        </w:rPr>
      </w:r>
      <w:r>
        <w:rPr>
          <w:lang w:val="es_ES" w:bidi="es_ES"/>
        </w:rPr>
        <w:t>Jehová dice que Jehová pasará por Egipto a la medianoche. Medianoche en este pasaje significa la parte más profunda, más oscura de la mitad de la noche. La palabra medianoche no se refiere a una hora como las 12 a.m.</w:t>
      </w:r>
    </w:p>
    <w:p>
      <w:pPr/>
      <w:r>
        <w:rPr>
          <w:lang w:val="es_ES" w:bidi="es_ES"/>
        </w:rPr>
      </w:r>
      <w:r>
        <w:rPr>
          <w:lang w:val="es_ES" w:bidi="es_ES"/>
        </w:rPr>
        <w:t>Jehová dice que el primogénito de cada familia morirá. Algunas traducciones traducen esto como el hijo primogénito. Otras traducciones traducen esta palabra como el hijo primogénito que podría ser niño o niña. Más tarde, un pasaje nos dice que la muerte sucedió en cada casa en Egipto.</w:t>
      </w:r>
    </w:p>
    <w:p>
      <w:pPr/>
      <w:r>
        <w:rPr>
          <w:lang w:val="es_ES" w:bidi="es_ES"/>
        </w:rPr>
      </w:r>
      <w:r>
        <w:rPr>
          <w:lang w:val="es_ES" w:bidi="es_ES"/>
        </w:rPr>
        <w:t xml:space="preserve">Un trono es una silla o asiento especial usado por un rey o gobernante que simbolizaba la </w:t>
      </w:r>
      <w:r>
        <w:rPr>
          <w:lang w:val="es_ES" w:bidi="es_ES"/>
        </w:rPr>
        <w:t>autoridad</w:t>
      </w:r>
      <w:r>
        <w:rPr>
          <w:lang w:val="es_ES" w:bidi="es_ES"/>
        </w:rPr>
        <w:t xml:space="preserve"> y el poder del rey. El rey o gobernante es la única persona que puede sentarse en una silla así.</w:t>
      </w:r>
    </w:p>
    <w:p>
      <w:pPr/>
      <w:r>
        <w:rPr>
          <w:lang w:val="es_ES" w:bidi="es_ES"/>
        </w:rPr>
      </w:r>
      <w:r>
        <w:rPr>
          <w:lang w:val="es_ES" w:bidi="es_ES"/>
        </w:rPr>
        <w:t xml:space="preserve">Ganado es un término general que se usa para cualquier animal doméstico o grupo de animales. Estos animales se usan en la agricultura, los viajes o diferentes tipos de trabajo. Las vacas, </w:t>
      </w:r>
      <w:r>
        <w:rPr>
          <w:lang w:val="es_ES" w:bidi="es_ES"/>
        </w:rPr>
        <w:t>asnos</w:t>
      </w:r>
      <w:r>
        <w:rPr>
          <w:lang w:val="es_ES" w:bidi="es_ES"/>
        </w:rPr>
        <w:t>, caballos, ovejas y cabras son ejemplos de ganado.</w:t>
      </w:r>
    </w:p>
    <w:p>
      <w:pPr/>
      <w:r>
        <w:rPr>
          <w:lang w:val="es_ES" w:bidi="es_ES"/>
        </w:rPr>
      </w:r>
      <w:r>
        <w:rPr>
          <w:lang w:val="es_ES" w:bidi="es_ES"/>
        </w:rPr>
        <w:t xml:space="preserve">Moisés dice que los funcionarios egipcios caerán al suelo ante Moisés. Los funcionarios eran personas que ayudaban al Faraón en varios aspectos del gobierno sobre Egipto. Algunos de ellos serían altos </w:t>
      </w:r>
      <w:r>
        <w:rPr>
          <w:lang w:val="es_ES" w:bidi="es_ES"/>
        </w:rPr>
        <w:t>servidores</w:t>
      </w:r>
      <w:r>
        <w:rPr>
          <w:lang w:val="es_ES" w:bidi="es_ES"/>
        </w:rPr>
        <w:t>. Eran hombres importantes. Esto significa que los funcionarios se inclinarán ante Moisés como una señal de respeto. La imagen de los funcionarios que caen al suelo indica que hay urgencia en su petición. La inclinación acompaña la petición de que Moisés salga de Egipto. Los funcionarios se inclinarán ante Moisés y le rogarán que se vaya al mismo tiempo.</w:t>
      </w:r>
    </w:p>
    <w:p>
      <w:pPr/>
      <w:r>
        <w:rPr>
          <w:lang w:val="es_ES" w:bidi="es_ES"/>
        </w:rPr>
      </w:r>
      <w:r>
        <w:rPr>
          <w:lang w:val="es_ES" w:bidi="es_ES"/>
        </w:rPr>
        <w:t xml:space="preserve">Moisés y Aarón realizaron </w:t>
      </w:r>
      <w:r>
        <w:rPr>
          <w:b/>
          <w:lang w:val="es_ES" w:bidi="es_ES"/>
        </w:rPr>
        <w:t>milagros</w:t>
      </w:r>
      <w:r>
        <w:rPr>
          <w:lang w:val="es_ES" w:bidi="es_ES"/>
        </w:rPr>
        <w:t xml:space="preserve"> en la presencia del Faraón. Los milagros son </w:t>
      </w:r>
      <w:r>
        <w:rPr>
          <w:lang w:val="es_ES" w:bidi="es_ES"/>
        </w:rPr>
        <w:t>señales</w:t>
      </w:r>
      <w:r>
        <w:rPr>
          <w:lang w:val="es_ES" w:bidi="es_ES"/>
        </w:rPr>
        <w:t xml:space="preserve"> y maravillas que solo Dios puede realizar. Usen la misma palabra para milagro que han usado en los pasajes anteriores. Se habla de los </w:t>
      </w:r>
      <w:r>
        <w:rPr>
          <w:lang w:val="es_ES" w:bidi="es_ES"/>
        </w:rPr>
        <w:t>milagros</w:t>
      </w:r>
      <w:r>
        <w:rPr>
          <w:lang w:val="es_ES" w:bidi="es_ES"/>
        </w:rPr>
        <w:t xml:space="preserve"> en el Glosario Principal.</w:t>
      </w:r>
    </w:p>
    <w:p>
      <w:pPr/>
      <w:r>
        <w:rPr>
          <w:lang w:val="es_ES" w:bidi="es_ES"/>
        </w:rPr>
      </w:r>
      <w:r>
        <w:rPr>
          <w:lang w:val="es_ES" w:bidi="es_ES"/>
        </w:rPr>
        <w:t>Moisés estaba muy enojado, o ardía en ira, o estaba encendido de ira. Usen la imagen verbal que han decidido utilizar para describir la ira de Moisés.</w:t>
      </w:r>
    </w:p>
    <w:p>
      <w:pPr/>
      <w:r>
        <w:rPr>
          <w:lang w:val="es_ES" w:bidi="es_ES"/>
        </w:rPr>
      </w:r>
      <w:r>
        <w:rPr>
          <w:lang w:val="es_ES" w:bidi="es_ES"/>
        </w:rPr>
        <w:t xml:space="preserve">Jehová endureció el </w:t>
      </w:r>
      <w:r>
        <w:rPr>
          <w:lang w:val="es_ES" w:bidi="es_ES"/>
        </w:rPr>
        <w:t>corazón</w:t>
      </w:r>
      <w:r>
        <w:rPr>
          <w:lang w:val="es_ES" w:bidi="es_ES"/>
        </w:rPr>
        <w:t xml:space="preserve"> del Faraón. Jehová hizo que el Faraón fuera obstinado y se negara a dejar que los </w:t>
      </w:r>
      <w:r>
        <w:rPr>
          <w:lang w:val="es_ES" w:bidi="es_ES"/>
        </w:rPr>
        <w:t>israelitas</w:t>
      </w:r>
      <w:r>
        <w:rPr>
          <w:lang w:val="es_ES" w:bidi="es_ES"/>
        </w:rPr>
        <w:t xml:space="preserve"> salieran de Egipto. Usen la misma palabra para el corazón endurecido del Faraón que han usado en los pasajes anteriores.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12:1–13</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12:1–13 y guárdenlo en sus corazones.</w:t>
      </w:r>
    </w:p>
    <w:p>
      <w:pPr/>
      <w:r>
        <w:rPr>
          <w:lang w:val="es_ES" w:bidi="es_ES"/>
        </w:rPr>
      </w:r>
      <w:r>
        <w:rPr>
          <w:lang w:val="es_ES" w:bidi="es_ES"/>
        </w:rPr>
        <w:t>Escuchen una versión en audio de Éxodo 12:1–13 tres veces, en tres traducciones diferentes, si es posible.</w:t>
      </w:r>
    </w:p>
    <w:p>
      <w:pPr/>
      <w:r>
        <w:rPr>
          <w:lang w:val="es_ES" w:bidi="es_ES"/>
        </w:rPr>
      </w:r>
      <w:r>
        <w:rPr>
          <w:lang w:val="es_ES" w:bidi="es_ES"/>
        </w:rPr>
        <w:t>Pausen este audio aquí.</w:t>
      </w:r>
    </w:p>
    <w:p>
      <w:pPr/>
      <w:r>
        <w:rPr>
          <w:lang w:val="es_ES" w:bidi="es_ES"/>
        </w:rPr>
      </w:r>
      <w:r>
        <w:rPr>
          <w:lang w:val="es_ES" w:bidi="es_ES"/>
        </w:rPr>
        <w:t>Ahora, como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pasaje? Pausen este audio aquí.</w:t>
      </w:r>
    </w:p>
    <w:p>
      <w:pPr>
        <w:pStyle w:val="ListBullet"/>
        <w:spacing w:line="240" w:lineRule="auto"/>
        <w:ind w:left="720"/>
      </w:pPr>
      <w:r>
        <w:rPr>
          <w:lang w:val="es_ES" w:bidi="es_ES"/>
        </w:rPr>
      </w:r>
      <w:r>
        <w:rPr>
          <w:lang w:val="es_ES" w:bidi="es_ES"/>
        </w:rPr>
        <w:t>¿Qué nos dice este pasaje acerca de Dios? Pausen este audio aquí.</w:t>
      </w:r>
    </w:p>
    <w:p>
      <w:pPr>
        <w:pStyle w:val="ListBullet"/>
        <w:spacing w:line="240" w:lineRule="auto"/>
        <w:ind w:left="720"/>
      </w:pPr>
      <w:r>
        <w:rPr>
          <w:lang w:val="es_ES" w:bidi="es_ES"/>
        </w:rPr>
      </w:r>
      <w:r>
        <w:rPr>
          <w:lang w:val="es_ES" w:bidi="es_ES"/>
        </w:rPr>
        <w:t>¿Qué nos dice este pasaje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12:1–13 en la traducción que sea más fácil de entender.</w:t>
      </w:r>
    </w:p>
    <w:p>
      <w:pPr/>
      <w:r>
        <w:rPr>
          <w:lang w:val="es_ES" w:bidi="es_ES"/>
        </w:rPr>
      </w:r>
      <w:r>
        <w:rPr>
          <w:lang w:val="es_ES" w:bidi="es_ES"/>
        </w:rPr>
        <w:t>Moisés le ha dado las advertencias de Jehová al faraón por última vez. En este pasaje, Jehová les explica a Moisés y Aarón las cosas que los israelitas deben hacer para prepararse para la Pascua. Pascua es una palabra que se refiere al paso de Jehová sobre la tierra donde estaban viviendo los israelitas. Jehová se saltó o pasó por alto esta área, mientras que en el resto de Egipto el primogénito de cada casa murió. Jehová le da instrucciones a Moisés sobre lo que deben hacer los israelitas para prepararse para este evento. No sabemos exactamente cuándo Jehová le dio estas instrucciones a Moisés. Más tarde, Jehová le dice a Moisés que este evento debe recordarse y celebrarse cada año como un festival. El Festival de la Pascua será un evento que se celebra cada año para que los israelitas siempre recuerden lo que Jehová hizo en Egipto. Este es un relato narrativo de las instrucciones de Jehová.</w:t>
      </w:r>
    </w:p>
    <w:p>
      <w:pPr/>
      <w:r>
        <w:rPr>
          <w:lang w:val="es_ES" w:bidi="es_ES"/>
        </w:rPr>
      </w:r>
      <w:r>
        <w:rPr>
          <w:lang w:val="es_ES" w:bidi="es_ES"/>
        </w:rPr>
        <w:t>Detengan el audio aquí y conversen sobre la siguiente pregunta. ¿Cuáles son algunos de sus festivales especiales de recuerdo? ¿Cómo se preparan para estos festivales? ¿Por qué estos festivales de recuerdo son importantes para la comunidad? Pausen la grabación aquí.</w:t>
      </w:r>
    </w:p>
    <w:p>
      <w:pPr/>
      <w:r>
        <w:rPr>
          <w:lang w:val="es_ES" w:bidi="es_ES"/>
        </w:rPr>
      </w:r>
      <w:r>
        <w:rPr>
          <w:lang w:val="es_ES" w:bidi="es_ES"/>
        </w:rPr>
        <w:t>Jehová le dio estas instrucciones a Moisés y Aarón. Los descendientes de Aarón se convertirán en los líderes de adoración de los israelitas. Jehová aún no les da a Moisés y Aarón las instrucciones sobre cómo guiar al pueblo en la adoración. Sin embargo, es significativo que Jehová les diga a Moisés y Aarón qué instrucciones deben dar a los israelitas en este momento para una festividad que repetirán cada año en recuerdo de lo que Jehová hizo por ellos.</w:t>
      </w:r>
    </w:p>
    <w:p>
      <w:pPr/>
      <w:r>
        <w:rPr>
          <w:lang w:val="es_ES" w:bidi="es_ES"/>
        </w:rPr>
      </w:r>
      <w:r>
        <w:rPr>
          <w:lang w:val="es_ES" w:bidi="es_ES"/>
        </w:rPr>
        <w:t>Jehová les dice a Moisés y a Aarón que este mes se convertirá en el primer mes del año para los israelitas. Este mes era en la primavera y probablemente en la misma época que en algún momento entre mediados de marzo y mediados de abril en el calendario de hoy. El mes aún no tiene un nombre. El mes debía comenzar con la primera luna nueva después del equinoccio que ocurre en marzo. El equinoccio es la época del año en que el sol cruza el ecuador o la línea media de la tierra. Este equinoccio sucede dos veces al año, en septiembre y en marzo.</w:t>
      </w:r>
    </w:p>
    <w:p>
      <w:pPr/>
      <w:r>
        <w:rPr>
          <w:lang w:val="es_ES" w:bidi="es_ES"/>
        </w:rPr>
      </w:r>
      <w:r>
        <w:rPr>
          <w:lang w:val="es_ES" w:bidi="es_ES"/>
        </w:rPr>
        <w:t>Detengan la grabación aquí y conversen sobre la siguiente pregunta. ¿Cómo cuenta su pueblo los meses y años? ¿Cuándo comienza un nuevo año? ¿Su calendario sigue la luna, o tienen otra manera de comenzar el año? Pausen la grabación aquí.</w:t>
      </w:r>
    </w:p>
    <w:p>
      <w:pPr/>
      <w:r>
        <w:rPr>
          <w:lang w:val="es_ES" w:bidi="es_ES"/>
        </w:rPr>
      </w:r>
      <w:r>
        <w:rPr>
          <w:lang w:val="es_ES" w:bidi="es_ES"/>
        </w:rPr>
        <w:t>Jehová le dice a Moisés y a Aarón que les digan a los israelitas que cada familia debe elegir un cordero o un cabrito para un sacrificio. Jehová da instrucciones muy específicas. El cordero o cabrito debe tener un año y no tener defectos. Un defecto sería algún tipo de imperfección, como la cojera, la ceguera de un ojo o algún otro problema. Jehová pedía que usaran un animal perfecto. Un cordero o cabrito de un año es casi del mismo tamaño que una oveja o cabra adulta.</w:t>
      </w:r>
    </w:p>
    <w:p>
      <w:pPr>
        <w:pStyle w:val="ListBullet"/>
        <w:spacing w:line="240" w:lineRule="auto"/>
        <w:ind w:left="720"/>
      </w:pPr>
      <w:r>
        <w:rPr>
          <w:lang w:val="es_ES" w:bidi="es_ES"/>
        </w:rPr>
      </w:r>
      <w:r>
        <w:rPr>
          <w:lang w:val="es_ES" w:bidi="es_ES"/>
        </w:rPr>
        <w:t>Detengan la grabación aquí y muestren una imagen de un cordero de un año con un carnero adulto.</w:t>
      </w:r>
    </w:p>
    <w:p>
      <w:pPr>
        <w:pStyle w:val="ListBullet"/>
        <w:spacing w:line="240" w:lineRule="auto"/>
        <w:ind w:left="720"/>
      </w:pPr>
      <w:r>
        <w:rPr>
          <w:lang w:val="es_ES" w:bidi="es_ES"/>
        </w:rPr>
      </w:r>
      <w:r>
        <w:rPr>
          <w:lang w:val="es_ES" w:bidi="es_ES"/>
        </w:rPr>
        <w:t>Muestren una imagen de un cabrito de un año con una cabra adulta. Pausen la grabación aquí.</w:t>
      </w:r>
    </w:p>
    <w:p>
      <w:pPr/>
      <w:r>
        <w:rPr>
          <w:lang w:val="es_ES" w:bidi="es_ES"/>
        </w:rPr>
      </w:r>
      <w:r>
        <w:rPr>
          <w:lang w:val="es_ES" w:bidi="es_ES"/>
        </w:rPr>
        <w:t>Cada familia debía matar un animal, ya sea un cordero o un cabrito. La familia comería todo el animal esa misma noche. No debían guardar nada de la carne para otra comida y no debían desechar nada de la carne que no se hubiera consumido. Se suponía que la familia debía determinar cuánto comería cada persona y compartir el resto con otra familia israelita si no podían comerse todo el cordero. Todos los que participaran tendrían suficiente carne para comer, pero no habría carne sobrante ni desperdiciada.</w:t>
      </w:r>
    </w:p>
    <w:p>
      <w:pPr/>
      <w:r>
        <w:rPr>
          <w:lang w:val="es_ES" w:bidi="es_ES"/>
        </w:rPr>
      </w:r>
      <w:r>
        <w:rPr>
          <w:lang w:val="es_ES" w:bidi="es_ES"/>
        </w:rPr>
        <w:t>Jehová dijo que la familia debía seleccionar el cordero o cabrito de un año el décimo día del mes. Debían mantener el animal hasta el decimocuarto día del mes. Este sería el día de la luna llena. Al atardecer o cuando el sol se estaba poniendo, debían sacrificar el cordero o el cabrito. Este sería el final del decimocuarto día. El festival propiamente dicho tiene lugar el decimoquinto día, que comienza al atardecer, esa misma noche justo después de que hayan sacrificado el cordero el decimocuarto día. Los israelitas contaban sus días de atardecer a atardecer. Luego, después de matar al animal, debían tomar parte de su sangre y ponerla en los postes y en el dintel de la puerta. Los postes de la puerta estaban a cada lado de la puerta. El dintel es la viga o piedra que cruza los postes y está sobre la puerta. Los israelitas debían poner la sangre en los postes de la puerta y el dintel de la casa donde estaban comiendo el cordero o el cabrito. Otra manera de decir esto es que la sangre debía estar a cada lado de la puerta y sobre la parte superior de la puerta.</w:t>
      </w:r>
    </w:p>
    <w:p>
      <w:pPr/>
      <w:r>
        <w:rPr>
          <w:lang w:val="es_ES" w:bidi="es_ES"/>
        </w:rPr>
      </w:r>
      <w:r>
        <w:rPr>
          <w:lang w:val="es_ES" w:bidi="es_ES"/>
        </w:rPr>
        <w:t>Detengan la grabación aquí y muestren una imagen de una pequeña casa con sangre en los postes de la puerta y el dintel. Pausen la grabación aquí.</w:t>
      </w:r>
    </w:p>
    <w:p>
      <w:pPr/>
      <w:r>
        <w:rPr>
          <w:lang w:val="es_ES" w:bidi="es_ES"/>
        </w:rPr>
      </w:r>
      <w:r>
        <w:rPr>
          <w:lang w:val="es_ES" w:bidi="es_ES"/>
        </w:rPr>
        <w:t>Jehová les dice a los israelitas que el cordero o el cabrito deben asarse al fuego y que deben comer la carne con hierbas amargas. Las hierbas amargas eran vegetales de hoja verde que crecían en esa área. Las hierbas amargas podrían haber sido achicoria, mastuerzo amargo, lechuga silvestre, vellosilla o cerrajas. No sabemos qué eran las hierbas. Sí sabemos que estaban fácilmente disponibles para el pueblo y que tenían un sabor amargo en lugar de dulce. Estas hierbas no necesitaban cocinarse.</w:t>
      </w:r>
    </w:p>
    <w:p>
      <w:pPr/>
      <w:r>
        <w:rPr>
          <w:lang w:val="es_ES" w:bidi="es_ES"/>
        </w:rPr>
      </w:r>
      <w:r>
        <w:rPr>
          <w:lang w:val="es_ES" w:bidi="es_ES"/>
        </w:rPr>
        <w:t>Detengan la grabación aquí y muestren una imagen de un animal completo asando sobre un fuego.</w:t>
      </w:r>
    </w:p>
    <w:p>
      <w:pPr/>
      <w:r>
        <w:rPr>
          <w:lang w:val="es_ES" w:bidi="es_ES"/>
        </w:rPr>
      </w:r>
      <w:r>
        <w:rPr>
          <w:lang w:val="es_ES" w:bidi="es_ES"/>
        </w:rPr>
        <w:t>Muestren una imagen de un plato de hierbas amargas, como achicoria, lechuga silvestre o mastuerzo amargo. Esta imagen puede tener más de un tipo de hierba amarga. Pausen la grabación aquí.</w:t>
      </w:r>
    </w:p>
    <w:p>
      <w:pPr/>
      <w:r>
        <w:rPr>
          <w:lang w:val="es_ES" w:bidi="es_ES"/>
        </w:rPr>
      </w:r>
      <w:r>
        <w:rPr>
          <w:lang w:val="es_ES" w:bidi="es_ES"/>
        </w:rPr>
        <w:t>Jehová también le dijo a Moisés y a Aarón que los israelitas debían comer pan hecho sin levadura. La levadura es el agente que hace que el pan se eleve mientras se hornea. El pan hecho con levadura toma tiempo para prepararse porque la masa debe dejarse descansar mientras la levadura trabaja y la masa leuda. La levadura hace que el pan sea suave y fácil de masticar. El pan hecho sin levadura se puede hacer muy rápidamente. El pan sin levadura ni nada que lo haga subir sería plano y difícil de masticar.</w:t>
      </w:r>
    </w:p>
    <w:p>
      <w:pPr/>
      <w:r>
        <w:rPr>
          <w:lang w:val="es_ES" w:bidi="es_ES"/>
        </w:rPr>
      </w:r>
      <w:r>
        <w:rPr>
          <w:lang w:val="es_ES" w:bidi="es_ES"/>
        </w:rPr>
        <w:t>Jehová dijo que el pueblo no podía comer la carne cruda. El pueblo no podía hervir la carne. Hervir la carne hasta que esté hecha lleva mucho más tiempo que asarla sobre el fuego. Jehová dijo que debían asar todo el animal, incluidos la cabeza, las piernas, los pies y los órganos internos. Debían comer todo el animal durante la noche. Cualquier cosa que no se coma debe quemarse antes de que llegue la mañana. Los tres elementos de la comida podrían prepararse y comerse rápidamente. La carne debía asarse, las hierbas amargas no requerían cocción y el pan no tenía nada que lo hiciera crecer, por lo que también podía cocinarse rápidamente.</w:t>
      </w:r>
    </w:p>
    <w:p>
      <w:pPr/>
      <w:r>
        <w:rPr>
          <w:lang w:val="es_ES" w:bidi="es_ES"/>
        </w:rPr>
      </w:r>
      <w:r>
        <w:rPr>
          <w:lang w:val="es_ES" w:bidi="es_ES"/>
        </w:rPr>
        <w:t>Después de decirles cómo cocinar la comida, Jehová entonces les dice a Moisés y a Aarón cómo debe comer el pueblo la comida. El pueblo debe estar completamente vestido, incluso con sus sandalias, su manto ceñido de manera que esté apretado alrededor de su cintura y su bastón en una mano. Los israelitas estarían vestidos para viajar. Jehová da estas instrucciones específicas porque las personas generalmente no se visten para viajar de noche. El pueblo debe comer la comida rápidamente o con urgencia. Esta noche tenía luna llena, lo que proporcionaba mucha luz para que la gente pudiera ver si necesitaba viajar.</w:t>
      </w:r>
    </w:p>
    <w:p>
      <w:pPr/>
      <w:r>
        <w:rPr>
          <w:lang w:val="es_ES" w:bidi="es_ES"/>
        </w:rPr>
      </w:r>
      <w:r>
        <w:rPr>
          <w:lang w:val="es_ES" w:bidi="es_ES"/>
        </w:rPr>
        <w:t>Jehová les dice a Moisés y a Aarón que, mientras los israelitas en su área están comiendo esta comida, esa misma noche Jehová irá por todo Egipto y matará al hijo primogénito de cada familia y a cada animal macho primogénito en Egipto. Esto sucederá durante la noche mientras los israelitas están cenando. Jehová dice que esta acción es para traer juicio sobre todos los dioses egipcios. Los egipcios también consideraban al faraón como un dios. Los egipcios sabrán que Jehová es Dios. Entonces Jehová hace una promesa. Jehová dice que cuando vea la sangre en la puerta de una casa, Jehová pasará por alto esa casa. Nadie en esa casa morirá. La sangre en los postes de la puerta y el dintel será una señal para que Jehová sepa dónde están los israelitas y no toque a ninguno de ellos con la muerte esa noche.</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12:1–13 en la traducción que sea más fácil de entender.</w:t>
      </w:r>
    </w:p>
    <w:p>
      <w:pPr/>
      <w:r>
        <w:rPr>
          <w:lang w:val="es_ES" w:bidi="es_ES"/>
        </w:rPr>
      </w:r>
      <w:r>
        <w:rPr>
          <w:lang w:val="es_ES" w:bidi="es_ES"/>
        </w:rPr>
        <w:t>En este paso, el grupo definirá las escenas, los personajes y el contexto de este pasaje. Entonces el grupo visualizará este pasaje.</w:t>
      </w:r>
    </w:p>
    <w:p>
      <w:pPr/>
      <w:r>
        <w:rPr>
          <w:lang w:val="es_ES" w:bidi="es_ES"/>
        </w:rPr>
      </w:r>
      <w:r>
        <w:rPr>
          <w:lang w:val="es_ES" w:bidi="es_ES"/>
        </w:rPr>
        <w:t>Este pasaje tiene 1 escena.</w:t>
      </w:r>
    </w:p>
    <w:p>
      <w:pPr/>
      <w:r>
        <w:rPr>
          <w:lang w:val="es_ES" w:bidi="es_ES"/>
        </w:rPr>
      </w:r>
      <w:r>
        <w:rPr>
          <w:b/>
          <w:lang w:val="es_ES" w:bidi="es_ES"/>
        </w:rPr>
        <w:t>En la primera escena:</w:t>
      </w:r>
      <w:r>
        <w:rPr>
          <w:lang w:val="es_ES" w:bidi="es_ES"/>
        </w:rPr>
        <w:t xml:space="preserve"> Jehová le da instrucciones a Moisés y a Aarón sobre cómo preparar la comida especial que debían comer la noche en que Jehová cruzó Egipto matando al hijo primogénito de cada familia egipcia.</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Aarón</w:t>
      </w:r>
    </w:p>
    <w:p>
      <w:pPr>
        <w:pStyle w:val="ListBullet"/>
        <w:spacing w:line="240" w:lineRule="auto"/>
        <w:ind w:left="720"/>
      </w:pPr>
      <w:r>
        <w:rPr>
          <w:lang w:val="es_ES" w:bidi="es_ES"/>
        </w:rPr>
      </w:r>
      <w:r>
        <w:rPr>
          <w:lang w:val="es_ES" w:bidi="es_ES"/>
        </w:rPr>
        <w:t>Israelitas</w:t>
      </w:r>
    </w:p>
    <w:p>
      <w:pPr/>
      <w:r>
        <w:rPr>
          <w:lang w:val="es_ES" w:bidi="es_ES"/>
        </w:rPr>
      </w:r>
      <w:r>
        <w:rPr>
          <w:lang w:val="es_ES" w:bidi="es_ES"/>
        </w:rPr>
        <w:t>Como grupo, pongan atención a estas partes de la ambientación del pasaje:</w:t>
      </w:r>
    </w:p>
    <w:p>
      <w:pPr/>
      <w:r>
        <w:rPr>
          <w:lang w:val="es_ES" w:bidi="es_ES"/>
        </w:rPr>
      </w:r>
      <w:r>
        <w:rPr>
          <w:lang w:val="es_ES" w:bidi="es_ES"/>
        </w:rPr>
        <w:t>Antes de revisar este pasaje, el equipo debe decidir el término que usará para Pascua. Esta palabra conlleva la idea de proteger a alguien, resguardar a alguien del daño o liberar a alguien del peligro. Este término se usará repetidamente tanto en el Antiguo Testamento como en el Nuevo Testamento. Cuando se usa el término, el pueblo recuerda lo que sucedió en Egipto cuando Jehová pasó sobre los israelitas y nadie en sus hogares murió.</w:t>
      </w:r>
    </w:p>
    <w:p>
      <w:pPr/>
      <w:r>
        <w:rPr>
          <w:lang w:val="es_ES" w:bidi="es_ES"/>
        </w:rPr>
      </w:r>
      <w:r>
        <w:rPr>
          <w:lang w:val="es_ES" w:bidi="es_ES"/>
        </w:rPr>
        <w:t>Detengan el audio y jueguen un juego. En este juego, pueden alinear personas u objetos. La persona que está jugando irá entonces a cada objeto o persona y los tocará. La persona que está jugando decidirá omitir o no tocar a una o dos de las personas u objetos. La persona que está jugando ha pasado por encima de estos objetos. La palabra utilizada para esta acción también debería incluir la idea de proteger o resguardar a esa persona del daño. Al no tocar a esa persona u objeto, esa persona no sufrió ningún daño. Ahora ¿cómo llaman a esta acción? Pausen la grabación aquí.</w:t>
      </w:r>
    </w:p>
    <w:p>
      <w:pPr/>
      <w:r>
        <w:rPr>
          <w:lang w:val="es_ES" w:bidi="es_ES"/>
        </w:rPr>
      </w:r>
      <w:r>
        <w:rPr>
          <w:lang w:val="es_ES" w:bidi="es_ES"/>
        </w:rPr>
        <w:t>Este pasaje es una escena con Jehová dando instrucciones a Moisés y Aarón, quienes deben repetir estas instrucciones a los israelitas. Jehová le dice a Moisés y a Aarón cómo prepararse para la primera Pascua. La Pascua es un festival que celebra cómo Jehová liberó a los israelitas de Egipto.</w:t>
      </w:r>
    </w:p>
    <w:p>
      <w:pPr/>
      <w:r>
        <w:rPr>
          <w:lang w:val="es_ES" w:bidi="es_ES"/>
        </w:rPr>
      </w:r>
      <w:r>
        <w:rPr>
          <w:lang w:val="es_ES" w:bidi="es_ES"/>
        </w:rPr>
        <w:t>Primero Jehová le dice a Moisés y a Aarón que este mes debe convertirse en el primer mes del año para los israelitas. El décimo día de este mes, los israelitas deben elegir un cordero o cabrito de un año que no tenga defectos. Deben mantener el animal hasta el decimocuarto día y luego, al atardecer, deben sacrificarlo. En preparación para este evento, la familia debe decidir cuánta carne comerá cada persona. Si piensan que quedará carne de esta comida, entonces la familia debe compartir el animal con otra familia. Deben planificar cuidadosamente para que todos tengan suficiente para comer y no sobre nada.</w:t>
      </w:r>
    </w:p>
    <w:p>
      <w:pPr/>
      <w:r>
        <w:rPr>
          <w:lang w:val="es_ES" w:bidi="es_ES"/>
        </w:rPr>
      </w:r>
      <w:r>
        <w:rPr>
          <w:lang w:val="es_ES" w:bidi="es_ES"/>
        </w:rPr>
        <w:t>Deben matar al animal el decimocuarto día al atardecer. Deben tomar la sangre de este animal y poner sangre a cada lado de la puerta y en el dintel de la puerta. Jehová verá la sangre en los postes de la puerta y sabrá que una familia israelita vive en esta casa. Jehová no tocará esta casa mientras Jehová pasa por Egipto matando a los hijos primogénitos de cada familia egipcia.</w:t>
      </w:r>
    </w:p>
    <w:p>
      <w:pPr/>
      <w:r>
        <w:rPr>
          <w:lang w:val="es_ES" w:bidi="es_ES"/>
        </w:rPr>
      </w:r>
      <w:r>
        <w:rPr>
          <w:lang w:val="es_ES" w:bidi="es_ES"/>
        </w:rPr>
        <w:t>Jehová le dice a Moisés y a Aarón que el animal debe asarse sobre el fuego. Todo el animal, incluidos la cabeza, las piernas y los órganos internos, será asado. Los israelitas no pueden comer la carne sin cocinar o cruda, y no pueden hervirla. Con la carne, deben comer hierbas amargas. Estas hierbas son vegetales de hoja verde que no requieren cocción. Deben hornear el pan sin levadura. Usar levadura toma tiempo para que el pan aumente. Sin levadura, el pan se puede cocinar rápidamente. De esta manera, los tres elementos de la comida pueden prepararse y comerse rápidamente. Quienes consuman la comida deben estar vestidos para viajar. Deben tener su manto puesto y ceñido cerca del cuerpo. Deben llevar puestas sus sandalias y tener su bastón en una mano. Deben comer la comida con sentido de urgencia o, lo que es lo mismo, deben comer rápidamente.</w:t>
      </w:r>
    </w:p>
    <w:p>
      <w:pPr/>
      <w:r>
        <w:rPr>
          <w:lang w:val="es_ES" w:bidi="es_ES"/>
        </w:rPr>
      </w:r>
      <w:r>
        <w:rPr>
          <w:lang w:val="es_ES" w:bidi="es_ES"/>
        </w:rPr>
        <w:t>Esta comida tiene lugar la noche de la luna llena. Por lo tanto, el pueblo puede viajar rápidamente si necesitan viajar.</w:t>
      </w:r>
    </w:p>
    <w:p>
      <w:pPr/>
      <w:r>
        <w:rPr>
          <w:lang w:val="es_ES" w:bidi="es_ES"/>
        </w:rPr>
      </w:r>
      <w:r>
        <w:rPr>
          <w:lang w:val="es_ES" w:bidi="es_ES"/>
        </w:rPr>
        <w:t>Todo debe comerse. No pueden guardar nada de la carne para otra comida. Si queda algo a la mañana, entonces esa parte debe quemarse.</w:t>
      </w:r>
    </w:p>
    <w:p>
      <w:pPr/>
      <w:r>
        <w:rPr>
          <w:lang w:val="es_ES" w:bidi="es_ES"/>
        </w:rPr>
      </w:r>
      <w:r>
        <w:rPr>
          <w:lang w:val="es_ES" w:bidi="es_ES"/>
        </w:rPr>
        <w:t>Jehová le dice a Moisés y a Aarón que, mientras los israelitas estén comiendo esta comida especial, Jehová pasará por la tierra de Egipto y herirá de muerte a todo varón primogénito de cada familia egipcia y a todo primogénito de los animales domésticos. Este es un acto de juicio contra los dioses de Egipto, incluido el faraón. Todos en Egipto sabrán que Jehová es Dios.</w:t>
      </w:r>
    </w:p>
    <w:p>
      <w:pPr/>
      <w:r>
        <w:rPr>
          <w:lang w:val="es_ES" w:bidi="es_ES"/>
        </w:rPr>
      </w:r>
      <w:r>
        <w:rPr>
          <w:lang w:val="es_ES" w:bidi="es_ES"/>
        </w:rPr>
        <w:t>Jehová le recuerda a Moisés y a Aarón que la sangre en los postes de la puerta y sobre la puerta de las casas de los israelitas será una señal de que este es un hogar israelita. Jehová no tocará estos hogares. Todos en esta casa estarán a salvo.</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12:1–13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1 escena.</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Aarón</w:t>
      </w:r>
    </w:p>
    <w:p>
      <w:pPr>
        <w:pStyle w:val="ListBullet"/>
        <w:spacing w:line="240" w:lineRule="auto"/>
        <w:ind w:left="720"/>
      </w:pPr>
      <w:r>
        <w:rPr>
          <w:lang w:val="es_ES" w:bidi="es_ES"/>
        </w:rPr>
      </w:r>
      <w:r>
        <w:rPr>
          <w:lang w:val="es_ES" w:bidi="es_ES"/>
        </w:rPr>
        <w:t>Los israelitas</w:t>
      </w:r>
    </w:p>
    <w:p>
      <w:pPr/>
      <w:r>
        <w:rPr>
          <w:lang w:val="es_ES" w:bidi="es_ES"/>
        </w:rPr>
      </w:r>
      <w:r>
        <w:rPr>
          <w:lang w:val="es_ES" w:bidi="es_ES"/>
        </w:rPr>
        <w:t>En grupo, dramaticen el pasaje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Jehová comienza a dar instrucciones sobre una comida especial de festival que los israelitas deben preparar y comer. Jehová le dice a Moisés y a Aarón que, a partir de ahora, deben contar este mes como el primer mes del año. Luego, el décimo día de este mes, deben elegir un cordero o cabrito de un año.</w:t>
      </w:r>
    </w:p>
    <w:p>
      <w:pPr/>
      <w:r>
        <w:rPr>
          <w:lang w:val="es_ES" w:bidi="es_ES"/>
        </w:rPr>
      </w:r>
      <w:r>
        <w:rPr>
          <w:lang w:val="es_ES" w:bidi="es_ES"/>
        </w:rPr>
        <w:t>Jehová le dice a Moisés y a Aarón que los israelitas deben preparar una comida especial usando un cordero o cabrito de un año. Todo el animal debe comerse durante la comida. La familia necesita decidir cuánta carne comerá cada persona. Entonces, si la familia no puede comer todo el animal durante esa comida, deben encontrar otra familia con la que compartir. Todo el animal debe ser consumido sin que sobre nada ni se deseche nada.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Moisés y a Aarón: "¿Qué piensan de estas instrucciones?"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Jehová continúa las instrucciones. El decimocuarto día del mes, al atardecer, los israelitas deben matar al cordero o al cabrito. Deben tomar parte de la sangre y ponerla en los postes de la puerta y dinteles de las casas donde comerán la comida.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Moisés: "¿Qué piensas de esta instrucción?"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Jehová continúa las instrucciones. Jehová le dice a Moisés que todo el cordero debe asarse sobre el fuego abierto. El pueblo debe comer hierbas amargas con la carne. El pan debe cocinarse sin levadura. Todo sobre la manera en que debe prepararse y comerse la comida sugiere urgencia. El pueblo debe comer toda la carne durante esta comida. Si queda algo, debe quemarse. Jehová le dice a Moisés que los israelitas deben usar ropa de viaje o estar vestidos para irse a toda prisa mientras comen la comida. Sus capas deben ajustarse alrededor de la cintura con un cinturón. Deben usar sus sandalias y deben mantener su bastón en una mano incluso mientras comen.</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Moisés: "¿Cómo te sientes acerca de estas instrucciones?"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Jehová continúa explicando lo que va a sucederles a Moisés y a Aarón. Jehová va a ir por toda la tierra de Egipto. Jehová matará al hijo primogénito de cada hogar egipcio y al primogénito de todos los animales. Jehová les dice: "Ejecutaré juicio contra los dioses de Egipto para que sepan que Jehová es Dios". Jehová también le dice a Moisés que la sangre en los postes de la puerta mantendrá a los israelitas a salvo. Esta sangre será una señal de que este es un hogar israelita. Jehová no tocará estos hogares. Nadie en una casa con sangre en los postes de la puerta morirá.</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Moisés y a Aarón: "¿Cómo se sienten ahora que han escuchado todas estas instrucciones?" Es posible que escuchen: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12:1–13 en la traducción que sea más fácil de entender.</w:t>
      </w:r>
    </w:p>
    <w:p>
      <w:pPr/>
      <w:r>
        <w:rPr>
          <w:lang w:val="es_ES" w:bidi="es_ES"/>
        </w:rPr>
      </w:r>
      <w:r>
        <w:rPr>
          <w:lang w:val="es_ES" w:bidi="es_ES"/>
        </w:rPr>
        <w:t xml:space="preserve">En este paso, el grupo discutirá sobre términos y palabras clave en este pasaje. </w:t>
      </w:r>
    </w:p>
    <w:p>
      <w:pPr/>
      <w:r>
        <w:rPr>
          <w:lang w:val="es_ES" w:bidi="es_ES"/>
        </w:rPr>
      </w:r>
      <w:r>
        <w:rPr>
          <w:lang w:val="es_ES" w:bidi="es_ES"/>
        </w:rPr>
        <w:t xml:space="preserve">Jehová le da las instrucciones a Moisés y a Aarón para la primera </w:t>
      </w:r>
      <w:r>
        <w:rPr>
          <w:b/>
          <w:lang w:val="es_ES" w:bidi="es_ES"/>
        </w:rPr>
        <w:t>Pascua</w:t>
      </w:r>
      <w:r>
        <w:rPr>
          <w:lang w:val="es_ES" w:bidi="es_ES"/>
        </w:rPr>
        <w:t xml:space="preserve">. Pascua es una manera de traducir esta palabra </w:t>
      </w:r>
      <w:r>
        <w:rPr>
          <w:lang w:val="es_ES" w:bidi="es_ES"/>
        </w:rPr>
        <w:t>hebrea</w:t>
      </w:r>
      <w:r>
        <w:rPr>
          <w:lang w:val="es_ES" w:bidi="es_ES"/>
        </w:rPr>
        <w:t>. La palabra tiene el significado de proteger del daño, proteger del peligro o liberar a alguien del peligro o daño. Al decidir qué palabra usar, no deben tomar prestada una palabra de otro idioma o del idioma comercial. Revisen el juego que jugaron y las palabras que usaron para describir la acción.</w:t>
      </w:r>
    </w:p>
    <w:p>
      <w:pPr/>
      <w:r>
        <w:rPr>
          <w:lang w:val="es_ES" w:bidi="es_ES"/>
        </w:rPr>
      </w:r>
      <w:r>
        <w:rPr>
          <w:lang w:val="es_ES" w:bidi="es_ES"/>
        </w:rPr>
        <w:t xml:space="preserve">Deténganse aquí y decidan qué palabra usarán para Pascua. Para obtener más información sobre </w:t>
      </w:r>
      <w:r>
        <w:rPr>
          <w:lang w:val="es_ES" w:bidi="es_ES"/>
        </w:rPr>
        <w:t>Pascua</w:t>
      </w:r>
      <w:r>
        <w:rPr>
          <w:lang w:val="es_ES" w:bidi="es_ES"/>
        </w:rPr>
        <w:t>, consulten el Glosario Principal. Pausen este audio aquí.</w:t>
      </w:r>
    </w:p>
    <w:p>
      <w:pPr/>
      <w:r>
        <w:rPr>
          <w:lang w:val="es_ES" w:bidi="es_ES"/>
        </w:rPr>
      </w:r>
      <w:r>
        <w:rPr>
          <w:b/>
          <w:lang w:val="es_ES" w:bidi="es_ES"/>
        </w:rPr>
        <w:t>Jehová</w:t>
      </w:r>
      <w:r>
        <w:rPr>
          <w:lang w:val="es_ES" w:bidi="es_ES"/>
        </w:rPr>
        <w:t xml:space="preserve"> le dio instrucciones a Moisés y a Aarón. Se habla de </w:t>
      </w:r>
      <w:r>
        <w:rPr>
          <w:lang w:val="es_ES" w:bidi="es_ES"/>
        </w:rPr>
        <w:t>Yahvé</w:t>
      </w:r>
      <w:r>
        <w:rPr>
          <w:lang w:val="es_ES" w:bidi="es_ES"/>
        </w:rPr>
        <w:t xml:space="preserve"> en el Glosario Principal. Usen la misma palabra para Jehová que han estado usando.</w:t>
      </w:r>
    </w:p>
    <w:p>
      <w:pPr/>
      <w:r>
        <w:rPr>
          <w:lang w:val="es_ES" w:bidi="es_ES"/>
        </w:rPr>
      </w:r>
      <w:r>
        <w:rPr>
          <w:lang w:val="es_ES" w:bidi="es_ES"/>
        </w:rPr>
        <w:t xml:space="preserve">Jehová le dijo a Moisés y a Aarón que el mes debía ser el primer mes del año a partir de este momento. Jehová estaba cambiando la manera en que los </w:t>
      </w:r>
      <w:r>
        <w:rPr>
          <w:lang w:val="es_ES" w:bidi="es_ES"/>
        </w:rPr>
        <w:t>israelitas</w:t>
      </w:r>
      <w:r>
        <w:rPr>
          <w:lang w:val="es_ES" w:bidi="es_ES"/>
        </w:rPr>
        <w:t xml:space="preserve"> contaban los años. Siguieron un calendario lunar. El mes no se menciona en este pasaje. Es un mes que ocurre entre mediados de marzo y mediados de abril. El mes debía comenzar con la primera luna nueva después del equinoccio que ocurre en marzo. El equinoccio es la época del año en que el sol cruza el ecuador o la línea media de la tierra. Este equinoccio sucede en otoño o septiembre y en primavera o marzo. Jehová no incluye estos detalles en las instrucciones.</w:t>
      </w:r>
    </w:p>
    <w:p>
      <w:pPr/>
      <w:r>
        <w:rPr>
          <w:lang w:val="es_ES" w:bidi="es_ES"/>
        </w:rPr>
      </w:r>
      <w:r>
        <w:rPr>
          <w:lang w:val="es_ES" w:bidi="es_ES"/>
        </w:rPr>
        <w:t>Jehová le dice a Moisés y a Aarón que el pueblo debe seleccionar un cordero o cabrito perfecto que tenga un año. El animal no debe tener defectos o debe ser perfecto. Un defecto es algo que hace que el animal sea menos deseable, como cojear, estar ciego o tener algún otro defecto.</w:t>
      </w:r>
    </w:p>
    <w:p>
      <w:pPr/>
      <w:r>
        <w:rPr>
          <w:lang w:val="es_ES" w:bidi="es_ES"/>
        </w:rPr>
      </w:r>
      <w:r>
        <w:rPr>
          <w:lang w:val="es_ES" w:bidi="es_ES"/>
        </w:rPr>
        <w:t>El animal asado debe comerse con hierbas amargas o vegetales de ensalada. Estas verduras de hoja verde eran comunes en Egipto. La gente los comía crudos o sin cocinarlos. El sabor es amargo en lugar de dulce. El pasaje no nos da el nombre de las hierbas. La mayoría de las traducciones solo dicen hierbas amargas.</w:t>
      </w:r>
    </w:p>
    <w:p>
      <w:pPr/>
      <w:r>
        <w:rPr>
          <w:lang w:val="es_ES" w:bidi="es_ES"/>
        </w:rPr>
      </w:r>
      <w:r>
        <w:rPr>
          <w:lang w:val="es_ES" w:bidi="es_ES"/>
        </w:rPr>
        <w:t xml:space="preserve">Jehová dice que ejecutaré </w:t>
      </w:r>
      <w:r>
        <w:rPr>
          <w:b/>
          <w:lang w:val="es_ES" w:bidi="es_ES"/>
        </w:rPr>
        <w:t>juicios</w:t>
      </w:r>
      <w:r>
        <w:rPr>
          <w:lang w:val="es_ES" w:bidi="es_ES"/>
        </w:rPr>
        <w:t xml:space="preserve"> sobre los </w:t>
      </w:r>
      <w:r>
        <w:rPr>
          <w:lang w:val="es_ES" w:bidi="es_ES"/>
        </w:rPr>
        <w:t>dioses</w:t>
      </w:r>
      <w:r>
        <w:rPr>
          <w:lang w:val="es_ES" w:bidi="es_ES"/>
        </w:rPr>
        <w:t xml:space="preserve"> de Egipto. Juicios es una palabra que significa más de un castigo. Jehová dice: Castigaré a los dioses de Egipto, o castigaré severamente a los dioses de Egipto.</w:t>
      </w:r>
    </w:p>
    <w:p>
      <w:pPr/>
      <w:r>
        <w:rPr>
          <w:lang w:val="es_ES" w:bidi="es_ES"/>
        </w:rPr>
      </w:r>
      <w:r>
        <w:rPr>
          <w:lang w:val="es_ES" w:bidi="es_ES"/>
        </w:rPr>
        <w:t xml:space="preserve">La sangre en los postes de la puerta es una </w:t>
      </w:r>
      <w:r>
        <w:rPr>
          <w:b/>
          <w:lang w:val="es_ES" w:bidi="es_ES"/>
        </w:rPr>
        <w:t>señal</w:t>
      </w:r>
      <w:r>
        <w:rPr>
          <w:lang w:val="es_ES" w:bidi="es_ES"/>
        </w:rPr>
        <w:t xml:space="preserve">. Esta es la misma palabra que significa algo milagroso. Sin embargo, aquí la palabra señal significa marca distintiva. La </w:t>
      </w:r>
      <w:r>
        <w:rPr>
          <w:lang w:val="es_ES" w:bidi="es_ES"/>
        </w:rPr>
        <w:t>sangre</w:t>
      </w:r>
      <w:r>
        <w:rPr>
          <w:lang w:val="es_ES" w:bidi="es_ES"/>
        </w:rPr>
        <w:t xml:space="preserve"> me mostrará dónde vives. Esta sangre los está protegiendo porque cuando Jehová la ve, Jehová sabe que los israelitas viven en esta casa. Usen la misma palabra para señal que han usado en los pasajes anteriores, y recuerden que </w:t>
      </w:r>
      <w:r>
        <w:rPr>
          <w:lang w:val="es_ES" w:bidi="es_ES"/>
        </w:rPr>
        <w:t>señal</w:t>
      </w:r>
      <w:r>
        <w:rPr>
          <w:lang w:val="es_ES" w:bidi="es_ES"/>
        </w:rPr>
        <w:t xml:space="preserve"> está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12:14–28</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12:14–28 y guárdenlo en sus corazones.</w:t>
      </w:r>
    </w:p>
    <w:p>
      <w:pPr/>
      <w:r>
        <w:rPr>
          <w:lang w:val="es_ES" w:bidi="es_ES"/>
        </w:rPr>
      </w:r>
      <w:r>
        <w:rPr>
          <w:lang w:val="es_ES" w:bidi="es_ES"/>
        </w:rPr>
        <w:t>Escuchen una versión en audio de Éxodo 12:14–28 tres veces, en tres traducciones diferentes, si es posible.</w:t>
      </w:r>
    </w:p>
    <w:p>
      <w:pPr/>
      <w:r>
        <w:rPr>
          <w:lang w:val="es_ES" w:bidi="es_ES"/>
        </w:rPr>
      </w:r>
      <w:r>
        <w:rPr>
          <w:lang w:val="es_ES" w:bidi="es_ES"/>
        </w:rPr>
        <w:t>Pausen este audio aquí.</w:t>
      </w:r>
    </w:p>
    <w:p>
      <w:pPr/>
      <w:r>
        <w:rPr>
          <w:lang w:val="es_ES" w:bidi="es_ES"/>
        </w:rPr>
      </w:r>
      <w:r>
        <w:rPr>
          <w:lang w:val="es_ES" w:bidi="es_ES"/>
        </w:rPr>
        <w:t>Ahora, como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pasaje? Pausen este audio aquí.</w:t>
      </w:r>
    </w:p>
    <w:p>
      <w:pPr>
        <w:pStyle w:val="ListBullet"/>
        <w:spacing w:line="240" w:lineRule="auto"/>
        <w:ind w:left="720"/>
      </w:pPr>
      <w:r>
        <w:rPr>
          <w:lang w:val="es_ES" w:bidi="es_ES"/>
        </w:rPr>
      </w:r>
      <w:r>
        <w:rPr>
          <w:lang w:val="es_ES" w:bidi="es_ES"/>
        </w:rPr>
        <w:t>¿Qué nos dice este pasaje acerca de Dios? Pausen este audio aquí.</w:t>
      </w:r>
    </w:p>
    <w:p>
      <w:pPr>
        <w:pStyle w:val="ListBullet"/>
        <w:spacing w:line="240" w:lineRule="auto"/>
        <w:ind w:left="720"/>
      </w:pPr>
      <w:r>
        <w:rPr>
          <w:lang w:val="es_ES" w:bidi="es_ES"/>
        </w:rPr>
      </w:r>
      <w:r>
        <w:rPr>
          <w:lang w:val="es_ES" w:bidi="es_ES"/>
        </w:rPr>
        <w:t>¿Qué nos dice este pasaje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12:14–28 en la traducción que sea más fácil de entender.</w:t>
      </w:r>
    </w:p>
    <w:p>
      <w:pPr/>
      <w:r>
        <w:rPr>
          <w:lang w:val="es_ES" w:bidi="es_ES"/>
        </w:rPr>
      </w:r>
      <w:r>
        <w:rPr>
          <w:lang w:val="es_ES" w:bidi="es_ES"/>
        </w:rPr>
        <w:t>En el pasaje anterior, Jehová le dio a Moisés las instrucciones que los israelitas debían seguir mientras preparaban una comida festiva para celebrar la Pascua la noche en que Jehová juzgó a los egipcios. Este pasaje continúa las instrucciones que Jehová le da a Moisés. Jehová dice que los israelitas deben celebrar un festival cada año para que siempre recuerden lo que Jehová hizo por ellos. Esta es una descripción narrativa de las instrucciones para la preparación de la fiesta.</w:t>
      </w:r>
    </w:p>
    <w:p>
      <w:pPr/>
      <w:r>
        <w:rPr>
          <w:lang w:val="es_ES" w:bidi="es_ES"/>
        </w:rPr>
      </w:r>
      <w:r>
        <w:rPr>
          <w:lang w:val="es_ES" w:bidi="es_ES"/>
        </w:rPr>
        <w:t>El pasaje no menciona a Aarón. Sin embargo, Jehová estaba dando estas instrucciones tanto a Moisés como a Aarón en el pasaje anterior. Este pasaje es una continuación de las instrucciones. Aarón estaba con Moisés cuando Jehová dio estas instrucciones.</w:t>
      </w:r>
    </w:p>
    <w:p>
      <w:pPr/>
      <w:r>
        <w:rPr>
          <w:lang w:val="es_ES" w:bidi="es_ES"/>
        </w:rPr>
      </w:r>
      <w:r>
        <w:rPr>
          <w:lang w:val="es_ES" w:bidi="es_ES"/>
        </w:rPr>
        <w:t>Jehová dice que este festival debe celebrarse de generación en generación. Esto significa que los padres deben enseñar a sus hijos cómo celebrar este festival. Cada generación debe enseñar a la siguiente o cada padre debe enseñar a su hijo. Jehová dice que esta es una ley para siempre. Jehová les está diciendo a los israelitas que esta ley durará para siempre y que no pueden cambiarla ni olvidarla.</w:t>
      </w:r>
    </w:p>
    <w:p>
      <w:pPr/>
      <w:r>
        <w:rPr>
          <w:lang w:val="es_ES" w:bidi="es_ES"/>
        </w:rPr>
      </w:r>
      <w:r>
        <w:rPr>
          <w:lang w:val="es_ES" w:bidi="es_ES"/>
        </w:rPr>
        <w:t>En el pasaje anterior, Jehová le dijo al pueblo que este mes sería el primer mes del año. El mes comienza con la primera luna nueva después del equinoccio que ocurre en marzo. El equinoccio es la época del año en que el sol cruza el ecuador o la línea media de la tierra. Este equinoccio sucede en otoño o septiembre y en primavera o marzo. Los israelitas hacen ajustes en su calendario lunar para que el nuevo año siempre comience en la primavera después del equinoccio.</w:t>
      </w:r>
    </w:p>
    <w:p>
      <w:pPr/>
      <w:r>
        <w:rPr>
          <w:lang w:val="es_ES" w:bidi="es_ES"/>
        </w:rPr>
      </w:r>
      <w:r>
        <w:rPr>
          <w:lang w:val="es_ES" w:bidi="es_ES"/>
        </w:rPr>
        <w:t>Este pasaje nos habla de dos eventos o festivales que ocurren al mismo tiempo. La fiesta de la Pascua ocurre el decimoquinto día del primer mes del año. Este día comienza al atardecer y es la noche de la luna llena. Esta fiesta celebra el evento en Egipto cuando Jehová pasa sobre los hogares de los israelitas y mata al hijo primogénito de los egipcios. Al mismo tiempo, este decimoquinto día del mes es el comienzo de la Fiesta de los Panes sin Levadura, que dura 7 días. Jehová ha ordenado que los israelitas coman pan sin levadura como parte de la Fiesta de la Pascua. Ahora Jehová da instrucciones adicionales para un festival de 7 días con otra comida especial al final de los siete días.</w:t>
      </w:r>
    </w:p>
    <w:p>
      <w:pPr/>
      <w:r>
        <w:rPr>
          <w:lang w:val="es_ES" w:bidi="es_ES"/>
        </w:rPr>
      </w:r>
      <w:r>
        <w:rPr>
          <w:lang w:val="es_ES" w:bidi="es_ES"/>
        </w:rPr>
        <w:t>El primer día del festival es el decimoquinto día del mes. Al final del decimocuarto día, los israelitas matarán al cordero o al cabrito. Esto debe hacerse antes del atardecer. El nuevo día o el decimoquinto día comienza al atardecer. El festival en realidad comienza el decimoquinto día. Este es el momento de la luna llena.</w:t>
      </w:r>
    </w:p>
    <w:p>
      <w:pPr/>
      <w:r>
        <w:rPr>
          <w:lang w:val="es_ES" w:bidi="es_ES"/>
        </w:rPr>
      </w:r>
      <w:r>
        <w:rPr>
          <w:lang w:val="es_ES" w:bidi="es_ES"/>
        </w:rPr>
        <w:t>El primer día del festival o el decimoquinto día del mes, los israelitas deben eliminar toda la levadura de la casa. Luego, durante siete días, comerán pan hecho sin levadura. El pan hecho sin levadura es pan sin levadura. Jehová dice que cualquiera que coma pan hecho con levadura debe ser excluido de la comunidad. Esto significa que esta persona ya no será considerada un israelita.</w:t>
      </w:r>
    </w:p>
    <w:p>
      <w:pPr/>
      <w:r>
        <w:rPr>
          <w:lang w:val="es_ES" w:bidi="es_ES"/>
        </w:rPr>
      </w:r>
      <w:r>
        <w:rPr>
          <w:lang w:val="es_ES" w:bidi="es_ES"/>
        </w:rPr>
        <w:t>Deténganse aquí y conversen sobre la siguiente pregunta: ¿Qué haría que una persona fuera expulsada de su comunidad y ya no fuera considerada parte de su familia o grupo? Pausen la grabación aquí.</w:t>
      </w:r>
    </w:p>
    <w:p>
      <w:pPr/>
      <w:r>
        <w:rPr>
          <w:lang w:val="es_ES" w:bidi="es_ES"/>
        </w:rPr>
      </w:r>
      <w:r>
        <w:rPr>
          <w:lang w:val="es_ES" w:bidi="es_ES"/>
        </w:rPr>
        <w:t>Deténganse aquí y coman un poco de pan hecho sin levadura ni otro agente leudante, como el polvo de hornear. Hablen de la textura y el sabor del pan. Pausen la grabación aquí.</w:t>
      </w:r>
    </w:p>
    <w:p>
      <w:pPr/>
      <w:r>
        <w:rPr>
          <w:lang w:val="es_ES" w:bidi="es_ES"/>
        </w:rPr>
      </w:r>
      <w:r>
        <w:rPr>
          <w:lang w:val="es_ES" w:bidi="es_ES"/>
        </w:rPr>
        <w:t>Los israelitas deben celebrar una asamblea santa el primer día y el séptimo día. Una santa asamblea es un momento para reunirse como grupo y adorar a Jehová. Este es un mandamiento. Deben reunirse para adorar a Jehová. Los israelitas no deben hacer ningún trabajo el primer y el séptimo día del festival, los días en que se reúnen para adorar a Jehová. El único trabajo que pueden hacer en esos dos días es preparar comida para comer.</w:t>
      </w:r>
    </w:p>
    <w:p>
      <w:pPr/>
      <w:r>
        <w:rPr>
          <w:lang w:val="es_ES" w:bidi="es_ES"/>
        </w:rPr>
      </w:r>
      <w:r>
        <w:rPr>
          <w:lang w:val="es_ES" w:bidi="es_ES"/>
        </w:rPr>
        <w:t>Entonces Jehová explica el propósito del Festival de los Panes sin Levadura. Este festival les recordará a los israelitas que Jehová los sacó de Egipto este mismo día. Jehová usa el término ejércitos o fuerzas militares. Con el tiempo, los israelitas se organizarían en fuerzas armadas listas para conquistar la tierra y defender la tierra que Jehová les dio. Este día es el decimoquinto día del mes. Jehová dice que el pan debe hacerse sin levadura desde la noche del decimocuarto día hasta la noche del vigésimo primer día. La noche del decimocuarto día significa que este es en realidad el decimoquinto día.</w:t>
      </w:r>
    </w:p>
    <w:p>
      <w:pPr/>
      <w:r>
        <w:rPr>
          <w:lang w:val="es_ES" w:bidi="es_ES"/>
        </w:rPr>
      </w:r>
      <w:r>
        <w:rPr>
          <w:lang w:val="es_ES" w:bidi="es_ES"/>
        </w:rPr>
        <w:t>Deténganse y conversen sobre la siguiente pregunta: ¿Cómo cuentan los días en su cultura? ¿Cuándo comienza el nuevo día? Pausen la grabación aquí.</w:t>
      </w:r>
    </w:p>
    <w:p>
      <w:pPr/>
      <w:r>
        <w:rPr>
          <w:lang w:val="es_ES" w:bidi="es_ES"/>
        </w:rPr>
      </w:r>
      <w:r>
        <w:rPr>
          <w:lang w:val="es_ES" w:bidi="es_ES"/>
        </w:rPr>
        <w:t>Jehová dice que nadie usará levadura para preparar el pan durante estos siete días. La levadura debe eliminarse de sus hogares antes del comienzo de este festival. La levadura puede flotar de forma invisible en el aire si se deja en la casa. Esta levadura flotante en realidad puede posarse sobre la harina y convertirse en parte del pan. Al eliminar la levadura de la casa, no hay posibilidad de que el pan tenga levadura. Jehová nuevamente les dice a los israelitas que cualquiera que coma pan hecho con levadura debe ser excluido de la comunidad. Entonces Jehová dice que incluso los extranjeros que viven entre los israelitas deben seguir estas reglas sobre el pan. Más tarde, cuando los israelitas se establecieron en la tierra que Jehová les dio, algunos extranjeros o personas que no eran israelitas también decidieron vivir allí. Jehová dice que incluso estas personas deben celebrar esta fiesta especial. Entonces Jehová dice que los israelitas, dondequiera que vivan, deben observar la fiesta. Esto significa que si los israelitas se mudan a otro país para vivir, aún deben observar la fiesta.</w:t>
      </w:r>
    </w:p>
    <w:p>
      <w:pPr/>
      <w:r>
        <w:rPr>
          <w:lang w:val="es_ES" w:bidi="es_ES"/>
        </w:rPr>
      </w:r>
      <w:r>
        <w:rPr>
          <w:lang w:val="es_ES" w:bidi="es_ES"/>
        </w:rPr>
        <w:t>Después de que Jehová termina las instrucciones, Moisés reúne a los ancianos de los israelitas. Los ancianos eran los miembros principales. Los ancianos eran los líderes.</w:t>
      </w:r>
    </w:p>
    <w:p>
      <w:pPr/>
      <w:r>
        <w:rPr>
          <w:lang w:val="es_ES" w:bidi="es_ES"/>
        </w:rPr>
      </w:r>
      <w:r>
        <w:rPr>
          <w:lang w:val="es_ES" w:bidi="es_ES"/>
        </w:rPr>
        <w:t>Deténganse y conversen sobre la siguiente pregunta: ¿Cómo se eligen los ancianos o líderes de su comunidad? ¿Cuáles son sus responsabilidades? Pausen la grabación aquí.</w:t>
      </w:r>
    </w:p>
    <w:p>
      <w:pPr/>
      <w:r>
        <w:rPr>
          <w:lang w:val="es_ES" w:bidi="es_ES"/>
        </w:rPr>
      </w:r>
      <w:r>
        <w:rPr>
          <w:lang w:val="es_ES" w:bidi="es_ES"/>
        </w:rPr>
        <w:t>Moisés les da a los ancianos las instrucciones que Jehová le acaba de dar a Moisés. Estas instrucciones tienen detalles adicionales. El pueblo debe elegir un cabrito o un cordero. Deben matar al animal y desangrarlo en un recipiente. Deben usar un haz de ramas de hisopo. El hisopo es un arbusto que tiene hojas verdes y flores púrpuras. Los israelitas debían tomar un haz de ramas de hisopo, sumergirlo en la vasija con sangre y luego poner la sangre en los postes de la puerta y el dintel de la casa. El dintel es la pieza de madera o piedra que cruza la parte superior de los dos postes y forma el marco superior del vano de la puerta. Una vez que la sangre estaba en la puerta, nadie podía salir por esa puerta hasta la mañana. Esto se hizo al final del decimocuarto día o al comienzo del decimoquinto día, al atardecer del decimocuarto día.</w:t>
      </w:r>
    </w:p>
    <w:p>
      <w:pPr>
        <w:pStyle w:val="ListBullet"/>
        <w:spacing w:line="240" w:lineRule="auto"/>
        <w:ind w:left="720"/>
      </w:pPr>
      <w:r>
        <w:rPr>
          <w:lang w:val="es_ES" w:bidi="es_ES"/>
        </w:rPr>
      </w:r>
      <w:r>
        <w:rPr>
          <w:lang w:val="es_ES" w:bidi="es_ES"/>
        </w:rPr>
        <w:t>Deténganse aquí y muestren una imagen del hisopo.</w:t>
      </w:r>
    </w:p>
    <w:p>
      <w:pPr>
        <w:pStyle w:val="ListBullet"/>
        <w:spacing w:line="240" w:lineRule="auto"/>
        <w:ind w:left="720"/>
      </w:pPr>
      <w:r>
        <w:rPr>
          <w:lang w:val="es_ES" w:bidi="es_ES"/>
        </w:rPr>
      </w:r>
      <w:r>
        <w:rPr>
          <w:lang w:val="es_ES" w:bidi="es_ES"/>
        </w:rPr>
        <w:t>Muestren una imagen de alguien que usa hisopo para poner sangre en los postes de la puerta y el dintel de una casa. Pausen este audio aquí.</w:t>
      </w:r>
    </w:p>
    <w:p>
      <w:pPr/>
      <w:r>
        <w:rPr>
          <w:lang w:val="es_ES" w:bidi="es_ES"/>
        </w:rPr>
      </w:r>
      <w:r>
        <w:rPr>
          <w:lang w:val="es_ES" w:bidi="es_ES"/>
        </w:rPr>
        <w:t>Moisés les dice a los ancianos que le digan al pueblo que Jehová va a pasar por todo Egipto durante la noche. Jehová va a matar al hijo primogénito de cada familia egipcia. Jehová verá la sangre en los postes de la puerta y el dintel de la casa israelita. Cuando Jehová vea esta sangre, Jehová pasará por alto o pasará de largo por esa casa. Jehová no entrará en la casa con la sangre en los postes de la puerta y el dintel. Jehová no permitirá que el ángel de la muerte entre en esta casa. Algunas traducciones usan el título Destructor en lugar de Ángel de la Muerte. El ángel de la muerte va con Jehová sobre todo Egipto. El ángel de la muerte entrará en las casas de los egipcios y matará al hijo primogénito en cada casa.</w:t>
      </w:r>
    </w:p>
    <w:p>
      <w:pPr/>
      <w:r>
        <w:rPr>
          <w:lang w:val="es_ES" w:bidi="es_ES"/>
        </w:rPr>
      </w:r>
      <w:r>
        <w:rPr>
          <w:lang w:val="es_ES" w:bidi="es_ES"/>
        </w:rPr>
        <w:t>Moisés continúa con las instrucciones para los ancianos, quienes deben transmitir estas instrucciones a su pueblo. Los israelitas deben recordar este evento y celebrar esta fiesta incluso cuando lleguen a la tierra que Jehová les está dando. Cuando los hijos pregunten qué significa la ceremonia, el pueblo debe enseñarles que este es un sacrificio a Jehová porque Jehová pasó por alto las casas de los israelitas cuando Jehová mató al primogénito de todos los egipcios. Cuando Moisés terminó de dar estas instrucciones, los ancianos se inclinaron en el suelo y adoraron a Jehová.</w:t>
      </w:r>
    </w:p>
    <w:p>
      <w:pPr/>
      <w:r>
        <w:rPr>
          <w:lang w:val="es_ES" w:bidi="es_ES"/>
        </w:rPr>
      </w:r>
      <w:r>
        <w:rPr>
          <w:lang w:val="es_ES" w:bidi="es_ES"/>
        </w:rPr>
        <w:t>Detengan la grabación y muestren una imagen de un grupo de hombres inclinándose en el suelo en adoración. Pausen este audio aquí.</w:t>
      </w:r>
    </w:p>
    <w:p>
      <w:pPr/>
      <w:r>
        <w:rPr>
          <w:lang w:val="es_ES" w:bidi="es_ES"/>
        </w:rPr>
      </w:r>
      <w:r>
        <w:rPr>
          <w:lang w:val="es_ES" w:bidi="es_ES"/>
        </w:rPr>
        <w:t>Los israelitas obedecieron los mandamientos de Jehová. Hicieron todo lo que Moisés les dijo que hicieran, exactamente como Moisés les indicó.</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12:14–28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dos escenas.</w:t>
      </w:r>
    </w:p>
    <w:p>
      <w:pPr/>
      <w:r>
        <w:rPr>
          <w:lang w:val="es_ES" w:bidi="es_ES"/>
        </w:rPr>
      </w:r>
      <w:r>
        <w:rPr>
          <w:b/>
          <w:lang w:val="es_ES" w:bidi="es_ES"/>
        </w:rPr>
        <w:t>En la primera escena:</w:t>
      </w:r>
      <w:r>
        <w:rPr>
          <w:lang w:val="es_ES" w:bidi="es_ES"/>
        </w:rPr>
        <w:t xml:space="preserve"> Jehová le da a Moisés instrucciones adicionales para la fiesta de la Pascua, así como para la Fiesta de los Panes sin Levadura. Estas dos fiestas ocurren al mismo tiempo.</w:t>
      </w:r>
    </w:p>
    <w:p>
      <w:pPr/>
      <w:r>
        <w:rPr>
          <w:lang w:val="es_ES" w:bidi="es_ES"/>
        </w:rPr>
      </w:r>
      <w:r>
        <w:rPr>
          <w:b/>
          <w:lang w:val="es_ES" w:bidi="es_ES"/>
        </w:rPr>
        <w:t>En la segunda escena:</w:t>
      </w:r>
      <w:r>
        <w:rPr>
          <w:lang w:val="es_ES" w:bidi="es_ES"/>
        </w:rPr>
        <w:t xml:space="preserve"> Moisés llama a los ancianos de los israelitas para que vengan a escuchar las instrucciones para la Fiesta de la Pascua y la Fiesta de los Panes sin Levadura. Después de que los ancianos tienen todas las instrucciones, los ancianos se inclinan en el suelo y adoran a Jehová.</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Aarón</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Los ancianos de los israelitas</w:t>
      </w:r>
    </w:p>
    <w:p>
      <w:pPr>
        <w:pStyle w:val="ListBullet"/>
        <w:spacing w:line="240" w:lineRule="auto"/>
        <w:ind w:left="720"/>
      </w:pPr>
      <w:r>
        <w:rPr>
          <w:lang w:val="es_ES" w:bidi="es_ES"/>
        </w:rPr>
      </w:r>
      <w:r>
        <w:rPr>
          <w:lang w:val="es_ES" w:bidi="es_ES"/>
        </w:rPr>
        <w:t>Los israelitas</w:t>
      </w:r>
    </w:p>
    <w:p>
      <w:pPr>
        <w:pStyle w:val="ListBullet"/>
        <w:spacing w:line="240" w:lineRule="auto"/>
        <w:ind w:left="720"/>
      </w:pPr>
      <w:r>
        <w:rPr>
          <w:lang w:val="es_ES" w:bidi="es_ES"/>
        </w:rPr>
      </w:r>
      <w:r>
        <w:rPr>
          <w:lang w:val="es_ES" w:bidi="es_ES"/>
        </w:rPr>
        <w:t>Los hijos de los israelitas</w:t>
      </w:r>
    </w:p>
    <w:p>
      <w:pPr/>
      <w:r>
        <w:rPr>
          <w:lang w:val="es_ES" w:bidi="es_ES"/>
        </w:rPr>
      </w:r>
      <w:r>
        <w:rPr>
          <w:lang w:val="es_ES" w:bidi="es_ES"/>
        </w:rPr>
        <w:t>Como grupo, pongan atención a estas partes de la ambientación del pasaje:</w:t>
      </w:r>
    </w:p>
    <w:p>
      <w:pPr/>
      <w:r>
        <w:rPr>
          <w:lang w:val="es_ES" w:bidi="es_ES"/>
        </w:rPr>
      </w:r>
      <w:r>
        <w:rPr>
          <w:lang w:val="es_ES" w:bidi="es_ES"/>
        </w:rPr>
        <w:t>Antes de visualizar este pasaje, el equipo necesita decidir cómo explicar la manera en que los israelitas contaban los días y los años.</w:t>
      </w:r>
    </w:p>
    <w:p>
      <w:pPr/>
      <w:r>
        <w:rPr>
          <w:lang w:val="es_ES" w:bidi="es_ES"/>
        </w:rPr>
      </w:r>
      <w:r>
        <w:rPr>
          <w:lang w:val="es_ES" w:bidi="es_ES"/>
        </w:rPr>
        <w:t>Deténganse aquí y conversen sobre la siguiente pregunta. Hablen de cómo su manera de contar los días es diferente de la manera israelita de contar los días. ¿Cómo pueden explicar cuándo debe comenzar el festival para que su pueblo pueda entender? Pausen la grabación aquí.</w:t>
      </w:r>
    </w:p>
    <w:p>
      <w:pPr/>
      <w:r>
        <w:rPr>
          <w:lang w:val="es_ES" w:bidi="es_ES"/>
        </w:rPr>
      </w:r>
      <w:r>
        <w:rPr>
          <w:lang w:val="es_ES" w:bidi="es_ES"/>
        </w:rPr>
        <w:t>Este pasaje habla de dos fiestas. La Fiesta de los Panes sin Levadura dura siete días. La fiesta de la Pascua ocurre el primer día de la Fiesta de los Panes sin Levadura.</w:t>
      </w:r>
    </w:p>
    <w:p>
      <w:pPr/>
      <w:r>
        <w:rPr>
          <w:lang w:val="es_ES" w:bidi="es_ES"/>
        </w:rPr>
      </w:r>
      <w:r>
        <w:rPr>
          <w:lang w:val="es_ES" w:bidi="es_ES"/>
        </w:rPr>
        <w:t>Deténganse aquí y elaboren la línea de tiempo para estas dos fiestas. Los israelitas debían comenzar los preparativos el decimocuarto día del primer mes de su año. La Fiesta de la Pascua y el primer día de la fiesta de los Panes sin Levadura ocurrieron el decimoquinto día. ¿Cómo pueden explicar esto a su pueblo? Pausen la grabación aquí.</w:t>
      </w:r>
    </w:p>
    <w:p>
      <w:pPr/>
      <w:r>
        <w:rPr>
          <w:lang w:val="es_ES" w:bidi="es_ES"/>
        </w:rPr>
      </w:r>
      <w:r>
        <w:rPr>
          <w:lang w:val="es_ES" w:bidi="es_ES"/>
        </w:rPr>
        <w:t>En la primera escena, Jehová continúa hablando con Moisés y con Aarón. Jehová le ha estado diciendo a Moisés y a Aarón cómo prepararse para la noche en que Jehová pasará por la tierra de Egipto. En esta escena, Jehová da instrucciones adicionales. Jehová le dice a Moisés y a Aarón que habrá una fiesta de los Panes sin Levadura. Para esta fiesta, los israelitas deben eliminar toda la levadura de sus hogares. Entonces comerán pan hecho sin levadura durante 7 días. Si alguien come pan hecho con levadura durante estos siete días, debe ser excluido del resto de los israelitas. Incluso los extranjeros que viven entre los israelitas deben evitar comer nada con levadura durante estos siete días. El primer día y el séptimo día de este festival, se reunirán como un grupo especial para adorar a Jehová. No deben hacer ningún trabajo el primer y el séptimo día, salvo preparar comida para comer.</w:t>
      </w:r>
    </w:p>
    <w:p>
      <w:pPr/>
      <w:r>
        <w:rPr>
          <w:lang w:val="es_ES" w:bidi="es_ES"/>
        </w:rPr>
      </w:r>
      <w:r>
        <w:rPr>
          <w:lang w:val="es_ES" w:bidi="es_ES"/>
        </w:rPr>
        <w:t>Jehová da instrucciones y luego las repite con más detalles. La repetición ayuda al pueblo a aprender y recordar. La repetición también demuestra la importancia de estas instrucciones.</w:t>
      </w:r>
    </w:p>
    <w:p>
      <w:pPr/>
      <w:r>
        <w:rPr>
          <w:lang w:val="es_ES" w:bidi="es_ES"/>
        </w:rPr>
      </w:r>
      <w:r>
        <w:rPr>
          <w:lang w:val="es_ES" w:bidi="es_ES"/>
        </w:rPr>
        <w:t>En la segunda escena, Moisés llama a los ancianos de los israelitas. Moisés les da a estos ancianos las instrucciones que deben repetir a su pueblo. Ahora Moisés da instrucciones adicionales para la Fiesta de la Pascua. El cordero o el cabrito deben matarse al atardecer del decimocuarto día o al final del decimocuarto día. El pueblo debe recoger la sangre del animal en un recipiente. Entonces el pueblo debe usar las ramas de una planta frondosa. Sumergirán las hojas en el recipiente con sangre y la pondrán en los postes de la puerta y el dintel de la casa. Una vez que la sangre se ha aplicado, nadie puede salir por esa puerta hasta la mañana. Todos deben permanecer en la casa durante la noche.</w:t>
      </w:r>
    </w:p>
    <w:p>
      <w:pPr/>
      <w:r>
        <w:rPr>
          <w:lang w:val="es_ES" w:bidi="es_ES"/>
        </w:rPr>
      </w:r>
      <w:r>
        <w:rPr>
          <w:lang w:val="es_ES" w:bidi="es_ES"/>
        </w:rPr>
        <w:t>Moisés les dice a los ancianos que Jehová va a pasar por Egipto durante la noche. Un ángel de la muerte acompañará a Jehová. El ángel de la muerte entrará en las casas egipcias y matará al hijo primogénito. Sin embargo, cuando Jehová vea la sangre en los postes de la puerta y el dintel de la casa, Jehová pasará de largo por esa casa. El ángel de la muerte no entrará en esa casa. La familia dentro de la casa estará a salvo.</w:t>
      </w:r>
    </w:p>
    <w:p>
      <w:pPr/>
      <w:r>
        <w:rPr>
          <w:lang w:val="es_ES" w:bidi="es_ES"/>
        </w:rPr>
      </w:r>
      <w:r>
        <w:rPr>
          <w:lang w:val="es_ES" w:bidi="es_ES"/>
        </w:rPr>
        <w:t>Moisés les dice a los ancianos que los israelitas deben recordar estas instrucciones y celebrar una fiesta cada año como conmemoración. Cuando los israelitas lleguen a la tierra que Jehová les ha prometido, deben recordar esta noche. Los hijos preguntarán qué significa la ceremonia. Los israelitas deben decirles a los hijos que esta fiesta es un sacrificio a Jehová porque Jehová salvó a las familias israelitas. Las familias egipcias perdieron a sus hijos primogénitos, pero las familias israelitas fueron salvadas. Cuando Moisés terminó de hablar, todos los ancianos se inclinaron con el rostro en el suelo para adorar a Jehová. Entonces los israelitas hicieron todo tal como Moisés les había dicho que lo hicieran. Los israelitas hicieron todo lo que Jehová había ordenado.</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12:14–28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2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Aarón</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Los ancianos de los israelitas</w:t>
      </w:r>
    </w:p>
    <w:p>
      <w:pPr>
        <w:pStyle w:val="ListBullet"/>
        <w:spacing w:line="240" w:lineRule="auto"/>
        <w:ind w:left="720"/>
      </w:pPr>
      <w:r>
        <w:rPr>
          <w:lang w:val="es_ES" w:bidi="es_ES"/>
        </w:rPr>
      </w:r>
      <w:r>
        <w:rPr>
          <w:lang w:val="es_ES" w:bidi="es_ES"/>
        </w:rPr>
        <w:t>Los israelitas</w:t>
      </w:r>
    </w:p>
    <w:p>
      <w:pPr>
        <w:pStyle w:val="ListBullet"/>
        <w:spacing w:line="240" w:lineRule="auto"/>
        <w:ind w:left="720"/>
      </w:pPr>
      <w:r>
        <w:rPr>
          <w:lang w:val="es_ES" w:bidi="es_ES"/>
        </w:rPr>
      </w:r>
      <w:r>
        <w:rPr>
          <w:lang w:val="es_ES" w:bidi="es_ES"/>
        </w:rPr>
        <w:t>Los hijos de los israelitas</w:t>
      </w:r>
    </w:p>
    <w:p>
      <w:pPr/>
      <w:r>
        <w:rPr>
          <w:lang w:val="es_ES" w:bidi="es_ES"/>
        </w:rPr>
      </w:r>
      <w:r>
        <w:rPr>
          <w:lang w:val="es_ES" w:bidi="es_ES"/>
        </w:rPr>
        <w:t>En grupo, dramaticen el pasaje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En la primera escena, Jehová da instrucciones adicionales sobre la fiesta de la Pascua y la Fiesta de los Panes sin Levadura. Jehová le dice a Moisés y a Aarón que los israelitas deben recordar esta fiesta y celebrarla cada año. Esta es una ley que durará para siempre.</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Moisés: "¿Qué piensas de tener una ley que durará para siempre?"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Jehová le da a Moisés y a Aarón instrucciones muy específicas sobre la Fiesta de los Panes sin Levadura. Jehová dice que el pueblo debe asegurarse de eliminar toda la levadura de la casa. Deben preparar el pan sin levadura. También deben reunirse para adorar a Dios el primer día y el séptimo día del festival. No deben hacer ningún trabajo el primer día y el séptimo día. En esos días, el único trabajo permitido sería el trabajo que fuera necesario para la preparación de la comida. Jehová dice que cualquiera que coma pan hecho con levadura debe ser excluido de los israelitas.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Moisés: "¿Cómo te sientes al escuchar que alguien podría ser excluido de la comunidad porque come pan hecho con levadura?"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Jehová repite las instrucciones, pero añade más detalles. El pueblo debe deshacerse de toda la levadura en la casa. Los israelitas comerán pan hecho sin levadura durante los siete días. Los extranjeros que viven entre los israelitas deben comer pan hecho sin levadura. Incluso si los israelitas viven en otra tierra, deben comer pan hecho sin levadura.</w:t>
      </w:r>
    </w:p>
    <w:p>
      <w:pPr/>
      <w:r>
        <w:rPr>
          <w:lang w:val="es_ES" w:bidi="es_ES"/>
        </w:rPr>
      </w:r>
      <w:r>
        <w:rPr>
          <w:lang w:val="es_ES" w:bidi="es_ES"/>
        </w:rPr>
        <w:t>En la segunda escena, Moisés llama a los ancianos de los israelitas para que vengan a escuchar las instrucciones. Moisés les dice a los ancianos lo que Jehová le ha dicho a Moisés. Moisés añade más detalles que no escuchamos antes. Cuando los israelitas maten al cordero, deben recoger la sangre del cordero en un recipiente. Entonces los israelitas usarán hisopo, que es un arbusto que tiene hojas en las ramas. Sumergirán el hisopo en la sangre y pondrán la sangre en los postes de la puerta y el dintel de la casa. Una vez colocada la sangre, nadie puede salir por esa puerta nuevamente hasta el día siguiente. Jehová pasará por Egipto. El ángel de la muerte estará con Jehová. El ángel de la muerte entrará en las casas egipcias y matará al hijo primogénito. Cuando Jehová vea la sangre en los postes de la puerta y el dintel, Jehová no permitirá que el ángel de la muerte entre en esa casa. Los israelitas estarán a salvo.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los ancianos: "¿Cómo se sienten cuando escuchan estas instrucciones?" Es posible que escuchen:</w:t>
      </w:r>
    </w:p>
    <w:p>
      <w:pPr>
        <w:pStyle w:val="ListBullet"/>
        <w:spacing w:line="240" w:lineRule="auto"/>
        <w:ind w:left="720"/>
      </w:pPr>
      <w:r>
        <w:rPr>
          <w:lang w:val="es_ES" w:bidi="es_ES"/>
        </w:rPr>
      </w:r>
      <w:r>
        <w:rPr>
          <w:lang w:val="es_ES" w:bidi="es_ES"/>
        </w:rPr>
        <w:t>Pregúntenle a Moisés: "¿Cómo te sientes mientras das estas instrucciones?"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Moisés les dice a los ancianos que deben recordar esta noche y la fiesta especial para siempre. Deben celebrar esta fiesta cada año. Deben asegurarse de que los hijos sepan por qué están celebrando esta fiesta. Jehová quiere que la gente recuerde que Jehová salvó a las familias israelitas. Los hijos primogénitos de los egipcios murieron, pero los israelitas estaban a salvo.</w:t>
      </w:r>
    </w:p>
    <w:p>
      <w:pPr/>
      <w:r>
        <w:rPr>
          <w:lang w:val="es_ES" w:bidi="es_ES"/>
        </w:rPr>
      </w:r>
      <w:r>
        <w:rPr>
          <w:lang w:val="es_ES" w:bidi="es_ES"/>
        </w:rPr>
        <w:t>Cuando Moisés terminó de hablar, los ancianos se inclinaron con el rostro en el suelo y adoraron a Jehová.</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los ancianos: "¿Por qué están adorando a Jehová en este momento?"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El pueblo hizo todo exactamente como Jehová había dicho que hicieran.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12:14–28 en la traducción que sea más fácil de entender.</w:t>
      </w:r>
    </w:p>
    <w:p>
      <w:pPr/>
      <w:r>
        <w:rPr>
          <w:lang w:val="es_ES" w:bidi="es_ES"/>
        </w:rPr>
      </w:r>
      <w:r>
        <w:rPr>
          <w:lang w:val="es_ES" w:bidi="es_ES"/>
        </w:rPr>
        <w:t xml:space="preserve">En este paso, el grupo discutirá sobre términos y palabras clave en este pasaje. </w:t>
      </w:r>
    </w:p>
    <w:p>
      <w:pPr/>
      <w:r>
        <w:rPr>
          <w:lang w:val="es_ES" w:bidi="es_ES"/>
        </w:rPr>
      </w:r>
      <w:r>
        <w:rPr>
          <w:lang w:val="es_ES" w:bidi="es_ES"/>
        </w:rPr>
        <w:t xml:space="preserve">La expresión "de generación en generación" significa que cada padre debe enseñar a su hijo. Esto debe continuar a través de todas las </w:t>
      </w:r>
      <w:r>
        <w:rPr>
          <w:lang w:val="es_ES" w:bidi="es_ES"/>
        </w:rPr>
        <w:t>generaciones</w:t>
      </w:r>
      <w:r>
        <w:rPr>
          <w:lang w:val="es_ES" w:bidi="es_ES"/>
        </w:rPr>
        <w:t xml:space="preserve"> venideras.</w:t>
      </w:r>
    </w:p>
    <w:p>
      <w:pPr/>
      <w:r>
        <w:rPr>
          <w:lang w:val="es_ES" w:bidi="es_ES"/>
        </w:rPr>
      </w:r>
      <w:r>
        <w:rPr>
          <w:b/>
          <w:lang w:val="es_ES" w:bidi="es_ES"/>
        </w:rPr>
        <w:t>Jehová</w:t>
      </w:r>
      <w:r>
        <w:rPr>
          <w:lang w:val="es_ES" w:bidi="es_ES"/>
        </w:rPr>
        <w:t xml:space="preserve"> es el nombre de </w:t>
      </w:r>
      <w:r>
        <w:rPr>
          <w:lang w:val="es_ES" w:bidi="es_ES"/>
        </w:rPr>
        <w:t>Dios</w:t>
      </w:r>
      <w:r>
        <w:rPr>
          <w:lang w:val="es_ES" w:bidi="es_ES"/>
        </w:rPr>
        <w:t xml:space="preserve">. Usen la misma palabra para Jehová que hayan usado en los pasajes anteriores. La palabra </w:t>
      </w:r>
      <w:r>
        <w:rPr>
          <w:lang w:val="es_ES" w:bidi="es_ES"/>
        </w:rPr>
        <w:t>Jehová</w:t>
      </w:r>
      <w:r>
        <w:rPr>
          <w:lang w:val="es_ES" w:bidi="es_ES"/>
        </w:rPr>
        <w:t xml:space="preserve"> se encuentra en el Glosario Principal.</w:t>
      </w:r>
    </w:p>
    <w:p>
      <w:pPr/>
      <w:r>
        <w:rPr>
          <w:lang w:val="es_ES" w:bidi="es_ES"/>
        </w:rPr>
      </w:r>
      <w:r>
        <w:rPr>
          <w:lang w:val="es_ES" w:bidi="es_ES"/>
        </w:rPr>
        <w:t xml:space="preserve">Una ley para todo el tiempo significa que la </w:t>
      </w:r>
      <w:r>
        <w:rPr>
          <w:lang w:val="es_ES" w:bidi="es_ES"/>
        </w:rPr>
        <w:t>ley</w:t>
      </w:r>
      <w:r>
        <w:rPr>
          <w:lang w:val="es_ES" w:bidi="es_ES"/>
        </w:rPr>
        <w:t xml:space="preserve"> es permanente y no se puede cambiar.</w:t>
      </w:r>
    </w:p>
    <w:p>
      <w:pPr/>
      <w:r>
        <w:rPr>
          <w:lang w:val="es_ES" w:bidi="es_ES"/>
        </w:rPr>
      </w:r>
      <w:r>
        <w:rPr>
          <w:lang w:val="es_ES" w:bidi="es_ES"/>
        </w:rPr>
        <w:t>La levadura es el agente leudante que hace que el pan suba. La levadura es un organismo tan pequeño que no se puede ver a menos que se acumule en un montón, como en una cucharadita. La levadura se encuentra en la naturaleza y es tan ligera que puede flotar en el aire. La levadura se mezcla con harina y hace que la masa aumente o se vuelva ligera y aireada. Sin levadura, el pan sería plano y duro. Como la levadura seca flota en el aire, Jehová le dice a Moisés que los israelitas deben buscar en sus casas y asegurarse de eliminar toda la levadura.</w:t>
      </w:r>
    </w:p>
    <w:p>
      <w:pPr/>
      <w:r>
        <w:rPr>
          <w:lang w:val="es_ES" w:bidi="es_ES"/>
        </w:rPr>
      </w:r>
      <w:r>
        <w:rPr>
          <w:lang w:val="es_ES" w:bidi="es_ES"/>
        </w:rPr>
        <w:t xml:space="preserve">Este pasaje habla de dos fiestas. La fiesta de la Pascua ocurre el decimoquinto día del primer mes. Esta fiesta es para recordar al pueblo que Jehová pasó de largo por los hogares </w:t>
      </w:r>
      <w:r>
        <w:rPr>
          <w:lang w:val="es_ES" w:bidi="es_ES"/>
        </w:rPr>
        <w:t>israelitas</w:t>
      </w:r>
      <w:r>
        <w:rPr>
          <w:lang w:val="es_ES" w:bidi="es_ES"/>
        </w:rPr>
        <w:t xml:space="preserve"> para que el ángel de la muerte no entrara en los hogares israelitas. Usen la misma palabra para </w:t>
      </w:r>
      <w:r>
        <w:rPr>
          <w:b/>
          <w:lang w:val="es_ES" w:bidi="es_ES"/>
        </w:rPr>
        <w:t>Pascua</w:t>
      </w:r>
      <w:r>
        <w:rPr>
          <w:lang w:val="es_ES" w:bidi="es_ES"/>
        </w:rPr>
        <w:t xml:space="preserve"> que usaron en el pasaje anterior, y recuerden que </w:t>
      </w:r>
      <w:r>
        <w:rPr>
          <w:lang w:val="es_ES" w:bidi="es_ES"/>
        </w:rPr>
        <w:t>Pascua</w:t>
      </w:r>
      <w:r>
        <w:rPr>
          <w:lang w:val="es_ES" w:bidi="es_ES"/>
        </w:rPr>
        <w:t xml:space="preserve"> está en el Glosario Principal.</w:t>
      </w:r>
    </w:p>
    <w:p>
      <w:pPr/>
      <w:r>
        <w:rPr>
          <w:lang w:val="es_ES" w:bidi="es_ES"/>
        </w:rPr>
      </w:r>
      <w:r>
        <w:rPr>
          <w:lang w:val="es_ES" w:bidi="es_ES"/>
        </w:rPr>
        <w:t>El Festival de los Panes sin Levadura también comienza el decimoquinto día del primer mes. Esta fiesta dura 7 días. El pueblo debe dejar de trabajar y reunirse en grupos para adorar a Jehová el primer y el séptimo día del mes. El Festival de los Panes sin Levadura le recuerda al pueblo que Jehová los sacó de Egipto.</w:t>
      </w:r>
    </w:p>
    <w:p>
      <w:pPr/>
      <w:r>
        <w:rPr>
          <w:lang w:val="es_ES" w:bidi="es_ES"/>
        </w:rPr>
      </w:r>
      <w:r>
        <w:rPr>
          <w:lang w:val="es_ES" w:bidi="es_ES"/>
        </w:rPr>
        <w:t xml:space="preserve">Deténganse aquí y conversen sobre lo que llamarán el </w:t>
      </w:r>
      <w:r>
        <w:rPr>
          <w:b/>
          <w:lang w:val="es_ES" w:bidi="es_ES"/>
        </w:rPr>
        <w:t>Festival de los Panes sin Levadura</w:t>
      </w:r>
      <w:r>
        <w:rPr>
          <w:lang w:val="es_ES" w:bidi="es_ES"/>
        </w:rPr>
        <w:t xml:space="preserve">. </w:t>
      </w:r>
      <w:r>
        <w:rPr>
          <w:lang w:val="es_ES" w:bidi="es_ES"/>
        </w:rPr>
        <w:t>Festival de los Panes sin Levadura</w:t>
      </w:r>
      <w:r>
        <w:rPr>
          <w:lang w:val="es_ES" w:bidi="es_ES"/>
        </w:rPr>
        <w:t xml:space="preserve"> está en el Glosario Principal. Pausen este audio aquí.</w:t>
      </w:r>
    </w:p>
    <w:p>
      <w:pPr/>
      <w:r>
        <w:rPr>
          <w:lang w:val="es_ES" w:bidi="es_ES"/>
        </w:rPr>
      </w:r>
      <w:r>
        <w:rPr>
          <w:lang w:val="es_ES" w:bidi="es_ES"/>
        </w:rPr>
        <w:t>Jehová sacó a las fuerzas o ejércitos de Egipto. Esto se refiere a los hombres israelitas que servirían en el ejército para defender a los israelitas de sus enemigos.</w:t>
      </w:r>
    </w:p>
    <w:p>
      <w:pPr/>
      <w:r>
        <w:rPr>
          <w:lang w:val="es_ES" w:bidi="es_ES"/>
        </w:rPr>
      </w:r>
      <w:r>
        <w:rPr>
          <w:lang w:val="es_ES" w:bidi="es_ES"/>
        </w:rPr>
        <w:t>Extranjeros</w:t>
      </w:r>
      <w:r>
        <w:rPr>
          <w:lang w:val="es_ES" w:bidi="es_ES"/>
        </w:rPr>
        <w:t xml:space="preserve"> se refiere a aquellas personas que no descienden de </w:t>
      </w:r>
      <w:r>
        <w:rPr>
          <w:lang w:val="es_ES" w:bidi="es_ES"/>
        </w:rPr>
        <w:t>Abraham</w:t>
      </w:r>
      <w:r>
        <w:rPr>
          <w:lang w:val="es_ES" w:bidi="es_ES"/>
        </w:rPr>
        <w:t xml:space="preserve"> y Jacob, pero viven en la tierra con los israelitas.</w:t>
      </w:r>
    </w:p>
    <w:p>
      <w:pPr/>
      <w:r>
        <w:rPr>
          <w:lang w:val="es_ES" w:bidi="es_ES"/>
        </w:rPr>
      </w:r>
      <w:r>
        <w:rPr>
          <w:lang w:val="es_ES" w:bidi="es_ES"/>
        </w:rPr>
        <w:t>El hisopo es una pequeña planta que crece hasta formar un arbusto con hojas verdes. Si nadie conoce el hisopo en su cultura, pueden decir, pequeña planta arbustiva.</w:t>
      </w:r>
    </w:p>
    <w:p>
      <w:pPr/>
      <w:r>
        <w:rPr>
          <w:lang w:val="es_ES" w:bidi="es_ES"/>
        </w:rPr>
      </w:r>
      <w:r>
        <w:rPr>
          <w:lang w:val="es_ES" w:bidi="es_ES"/>
        </w:rPr>
        <w:t>Detengan la grabación y muestren la imagen del hisopo. Pausen la grabación aquí.</w:t>
      </w:r>
    </w:p>
    <w:p>
      <w:pPr/>
      <w:r>
        <w:rPr>
          <w:lang w:val="es_ES" w:bidi="es_ES"/>
        </w:rPr>
      </w:r>
      <w:r>
        <w:rPr>
          <w:lang w:val="es_ES" w:bidi="es_ES"/>
        </w:rPr>
        <w:t xml:space="preserve">Los israelitas debían poner la </w:t>
      </w:r>
      <w:r>
        <w:rPr>
          <w:lang w:val="es_ES" w:bidi="es_ES"/>
        </w:rPr>
        <w:t>sangre</w:t>
      </w:r>
      <w:r>
        <w:rPr>
          <w:lang w:val="es_ES" w:bidi="es_ES"/>
        </w:rPr>
        <w:t xml:space="preserve"> del cordero en los postes de la puerta y el dintel de la casa.</w:t>
      </w:r>
    </w:p>
    <w:p>
      <w:pPr/>
      <w:r>
        <w:rPr>
          <w:lang w:val="es_ES" w:bidi="es_ES"/>
        </w:rPr>
      </w:r>
      <w:r>
        <w:rPr>
          <w:lang w:val="es_ES" w:bidi="es_ES"/>
        </w:rPr>
        <w:t>Detengan la grabación y muestren la imagen de la sangre que se pone en los postes de la puerta y el dintel de una casa. Pausen la grabación aquí.</w:t>
      </w:r>
    </w:p>
    <w:p>
      <w:pPr/>
      <w:r>
        <w:rPr>
          <w:lang w:val="es_ES" w:bidi="es_ES"/>
        </w:rPr>
      </w:r>
      <w:r>
        <w:rPr>
          <w:lang w:val="es_ES" w:bidi="es_ES"/>
        </w:rPr>
        <w:t xml:space="preserve">Jehová pasó por la tierra de Egipto. Jehová tenía un </w:t>
      </w:r>
      <w:r>
        <w:rPr>
          <w:b/>
          <w:lang w:val="es_ES" w:bidi="es_ES"/>
        </w:rPr>
        <w:t>ángel</w:t>
      </w:r>
      <w:r>
        <w:rPr>
          <w:lang w:val="es_ES" w:bidi="es_ES"/>
        </w:rPr>
        <w:t xml:space="preserve"> de la muerte con Jehová. El ángel de la muerte entró en las casas egipcias y mató al hijo primogénito. Usen la misma palabra para ángel que han usado en los pasajes anteriores. Se habla de </w:t>
      </w:r>
      <w:r>
        <w:rPr>
          <w:lang w:val="es_ES" w:bidi="es_ES"/>
        </w:rPr>
        <w:t>ángel</w:t>
      </w:r>
      <w:r>
        <w:rPr>
          <w:lang w:val="es_ES" w:bidi="es_ES"/>
        </w:rPr>
        <w:t xml:space="preserve"> en el Glosario Principal.</w:t>
      </w:r>
    </w:p>
    <w:p>
      <w:pPr/>
      <w:r>
        <w:rPr>
          <w:lang w:val="es_ES" w:bidi="es_ES"/>
        </w:rPr>
      </w:r>
      <w:r>
        <w:rPr>
          <w:lang w:val="es_ES" w:bidi="es_ES"/>
        </w:rPr>
        <w:t xml:space="preserve">La fiesta de la Pascua también se llama el sacrificio de la Pascua. El concepto de </w:t>
      </w:r>
      <w:r>
        <w:rPr>
          <w:lang w:val="es_ES" w:bidi="es_ES"/>
        </w:rPr>
        <w:t>sacrificio</w:t>
      </w:r>
      <w:r>
        <w:rPr>
          <w:lang w:val="es_ES" w:bidi="es_ES"/>
        </w:rPr>
        <w:t xml:space="preserve"> esta en el Glosario Principal. Usen la misma palabra para sacrificio que han usado en los pasajes anteriores.</w:t>
      </w:r>
    </w:p>
    <w:p>
      <w:pPr/>
      <w:r>
        <w:rPr>
          <w:lang w:val="es_ES" w:bidi="es_ES"/>
        </w:rPr>
      </w:r>
      <w:r>
        <w:rPr>
          <w:lang w:val="es_ES" w:bidi="es_ES"/>
        </w:rPr>
        <w:t xml:space="preserve">La tierra que Jehová ha prometido darte se refiere a la promesa que Jehová le hizo a Abraham, Isaac y Jacob. Jehová prometió la tierra a sus </w:t>
      </w:r>
      <w:r>
        <w:rPr>
          <w:lang w:val="es_ES" w:bidi="es_ES"/>
        </w:rPr>
        <w:t>descendientes</w:t>
      </w:r>
      <w:r>
        <w:rPr>
          <w:lang w:val="es_ES" w:bidi="es_ES"/>
        </w:rPr>
        <w:t>. En este pasaje, Jehová ha repetido esta promesa. Usen la misma terminología para esta tierra que han usado en los pasajes anteriores.</w:t>
      </w:r>
    </w:p>
    <w:p>
      <w:pPr/>
      <w:r>
        <w:rPr>
          <w:lang w:val="es_ES" w:bidi="es_ES"/>
        </w:rPr>
      </w:r>
      <w:r>
        <w:rPr>
          <w:lang w:val="es_ES" w:bidi="es_ES"/>
        </w:rPr>
        <w:t xml:space="preserve">Los </w:t>
      </w:r>
      <w:r>
        <w:rPr>
          <w:lang w:val="es_ES" w:bidi="es_ES"/>
        </w:rPr>
        <w:t>ancianos</w:t>
      </w:r>
      <w:r>
        <w:rPr>
          <w:lang w:val="es_ES" w:bidi="es_ES"/>
        </w:rPr>
        <w:t xml:space="preserve"> de los israelitas se inclinaron en el suelo para adorar a Jehová. Usen la misma palabra para adoración que han usado en los pasajes anteriores. El concepto de </w:t>
      </w:r>
      <w:r>
        <w:rPr>
          <w:lang w:val="es_ES" w:bidi="es_ES"/>
        </w:rPr>
        <w:t>Adoración</w:t>
      </w:r>
      <w:r>
        <w:rPr>
          <w:lang w:val="es_ES" w:bidi="es_ES"/>
        </w:rPr>
        <w:t xml:space="preserve"> está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12:29–42</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12:29–42 y guárdenlo en sus corazones.</w:t>
      </w:r>
    </w:p>
    <w:p>
      <w:pPr/>
      <w:r>
        <w:rPr>
          <w:lang w:val="es_ES" w:bidi="es_ES"/>
        </w:rPr>
      </w:r>
      <w:r>
        <w:rPr>
          <w:lang w:val="es_ES" w:bidi="es_ES"/>
        </w:rPr>
        <w:t>Escuchen una versión en audio de Éxodo 12:29–42 tres veces, en tres traducciones diferentes, si es posible.</w:t>
      </w:r>
    </w:p>
    <w:p>
      <w:pPr/>
      <w:r>
        <w:rPr>
          <w:lang w:val="es_ES" w:bidi="es_ES"/>
        </w:rPr>
      </w:r>
      <w:r>
        <w:rPr>
          <w:lang w:val="es_ES" w:bidi="es_ES"/>
        </w:rPr>
        <w:t>Pausen este audio aquí.</w:t>
      </w:r>
    </w:p>
    <w:p>
      <w:pPr/>
      <w:r>
        <w:rPr>
          <w:lang w:val="es_ES" w:bidi="es_ES"/>
        </w:rPr>
      </w:r>
      <w:r>
        <w:rPr>
          <w:lang w:val="es_ES" w:bidi="es_ES"/>
        </w:rPr>
        <w:t>Ahora, como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pasaje? Pausen este audio aquí.</w:t>
      </w:r>
    </w:p>
    <w:p>
      <w:pPr>
        <w:pStyle w:val="ListBullet"/>
        <w:spacing w:line="240" w:lineRule="auto"/>
        <w:ind w:left="720"/>
      </w:pPr>
      <w:r>
        <w:rPr>
          <w:lang w:val="es_ES" w:bidi="es_ES"/>
        </w:rPr>
      </w:r>
      <w:r>
        <w:rPr>
          <w:lang w:val="es_ES" w:bidi="es_ES"/>
        </w:rPr>
        <w:t>¿Qué nos dice este pasaje acerca de Dios? Pausen este audio aquí.</w:t>
      </w:r>
    </w:p>
    <w:p>
      <w:pPr>
        <w:pStyle w:val="ListBullet"/>
        <w:spacing w:line="240" w:lineRule="auto"/>
        <w:ind w:left="720"/>
      </w:pPr>
      <w:r>
        <w:rPr>
          <w:lang w:val="es_ES" w:bidi="es_ES"/>
        </w:rPr>
      </w:r>
      <w:r>
        <w:rPr>
          <w:lang w:val="es_ES" w:bidi="es_ES"/>
        </w:rPr>
        <w:t>¿Qué nos dice este pasaje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12:29–42 en la traducción que sea más fácil de entender.</w:t>
      </w:r>
    </w:p>
    <w:p>
      <w:pPr/>
      <w:r>
        <w:rPr>
          <w:lang w:val="es_ES" w:bidi="es_ES"/>
        </w:rPr>
      </w:r>
      <w:r>
        <w:rPr>
          <w:lang w:val="es_ES" w:bidi="es_ES"/>
        </w:rPr>
        <w:t>Jehová le ha dicho a Moisés y a los israelitas todo lo que necesitaban hacer para prepararse para dejar Egipto. Jehová le dijo a Moisés que les dijera a los israelitas que pusieran la sangre del cordero en los postes de las puertas y en los dinteles de sus casas para que estuvieran protegidos del ángel de la muerte cuando Jehová pasara sobre Egipto durante la noche. Jehová les ha dado instrucciones sobre la comida que deben comer, incluida la manera en que deben preparar su pan. Una vez que Jehová terminó de dar todas estas instrucciones a los israelitas, Jehová comenzó a pasar por Egipto acompañado del ángel de la muerte. Este pasaje es un relato narrativo de lo que sucedió a continuación.</w:t>
      </w:r>
    </w:p>
    <w:p>
      <w:pPr/>
      <w:r>
        <w:rPr>
          <w:lang w:val="es_ES" w:bidi="es_ES"/>
        </w:rPr>
      </w:r>
      <w:r>
        <w:rPr>
          <w:lang w:val="es_ES" w:bidi="es_ES"/>
        </w:rPr>
        <w:t>Deténganse y muestren la imagen de la sangre en los postes de la puerta y dinteles de las casas. Pausen la grabación aquí.</w:t>
      </w:r>
    </w:p>
    <w:p>
      <w:pPr/>
      <w:r>
        <w:rPr>
          <w:lang w:val="es_ES" w:bidi="es_ES"/>
        </w:rPr>
      </w:r>
      <w:r>
        <w:rPr>
          <w:lang w:val="es_ES" w:bidi="es_ES"/>
        </w:rPr>
        <w:t>El pueblo ha hecho todo lo que Jehová ordenó. Entonces a la medianoche del decimoquinto día del primer mes, Jehová hizo que todos los hijos primogénitos en Egipto murieran. Todos estos niños y hombres murieron al mismo tiempo, a la medianoche. El faraón que estaba sentado en su trono perdió a su hijo primogénito. El prisionero en la mazmorra perdió a su hijo primogénito. Esto significa que desde la persona más importante en Egipto hasta la persona menos importante, todos perdieron a su hijo primogénito. Incluso los primogénitos del ganado o de los animales domésticos murieron. Cuando Jehová le dijo a Moisés que el primogénito moriría, Jehová usó a la sierva o a la chica que tenía que moler el trigo para hacer harina como el ejemplo de la persona de menor rango. Ahora Jehová utiliza al prisionero de menor rango en un calabozo como ejemplo de la persona menos importante en Egipto. Un calabozo sería una prisión que está bajo tierra. Las personas que habían cometido crímenes generalmente estarían en prisión. Un calabozo o un foso subterráneo sería una prisión donde el criminal no podría escapar.</w:t>
      </w:r>
    </w:p>
    <w:p>
      <w:pPr/>
      <w:r>
        <w:rPr>
          <w:lang w:val="es_ES" w:bidi="es_ES"/>
        </w:rPr>
      </w:r>
      <w:r>
        <w:rPr>
          <w:lang w:val="es_ES" w:bidi="es_ES"/>
        </w:rPr>
        <w:t>El faraón y el pueblo egipcio se despertaron durante la noche y descubrieron que sus hijos estaban muertos. También habrían descubierto que los machos primogénitos de su ganado estaban muertos. Había un fuerte gemido en todo Egipto. El llanto es un grito de gran pesar o dolor.</w:t>
      </w:r>
    </w:p>
    <w:p>
      <w:pPr/>
      <w:r>
        <w:rPr>
          <w:lang w:val="es_ES" w:bidi="es_ES"/>
        </w:rPr>
      </w:r>
      <w:r>
        <w:rPr>
          <w:lang w:val="es_ES" w:bidi="es_ES"/>
        </w:rPr>
        <w:t>Deténganse y conversen sobre la siguiente pregunta: Cuenten una historia sobre alguien que es joven que muere de repente. En la historia describan lo que los miembros de la familia de esta persona hacen para mostrar su pesar y dolor. Escuchen cuidadosamente las palabras que se usan para describir sus acciones. Pausen la grabación aquí.</w:t>
      </w:r>
    </w:p>
    <w:p>
      <w:pPr/>
      <w:r>
        <w:rPr>
          <w:lang w:val="es_ES" w:bidi="es_ES"/>
        </w:rPr>
      </w:r>
      <w:r>
        <w:rPr>
          <w:lang w:val="es_ES" w:bidi="es_ES"/>
        </w:rPr>
        <w:t>Cada casa tenía a alguien que murió. Cada casa podía referirse a familias extendidas, lo que significa que cada familia extendida tuvo al menos una persona que murió. Las parejas sin hijos generalmente vivían con sus padres. Los individuos solteros generalmente vivían con sus padres. Una casa podría tener varias generaciones de personas más otros parientes, todos viviendo en el mismo espacio. Los egipcios probablemente se despertaron para ver cómo estaban sus hijos o pueden haber permanecido despiertos esa noche. La mayoría de los egipcios habrían escuchado hablar de la predicción de que todos los hijos primogénitos morirían alrededor de la medianoche. Incluso si algunos se fueran a dormir, se habrían despertado del ruido de sus vecinos que estaban llorando o gimiendo de dolor.</w:t>
      </w:r>
    </w:p>
    <w:p>
      <w:pPr/>
      <w:r>
        <w:rPr>
          <w:lang w:val="es_ES" w:bidi="es_ES"/>
        </w:rPr>
      </w:r>
      <w:r>
        <w:rPr>
          <w:lang w:val="es_ES" w:bidi="es_ES"/>
        </w:rPr>
        <w:t>Deténganse y conversen sobre la siguiente pregunta: Hablen de cómo y dónde viven sus familias. En su cultura, describan quién vive en una casa. Cuando una pareja se casa, ¿dónde vive esta pareja? Pidan a alguien del equipo de traducción que describa a su familia. Pausen la grabación aquí.</w:t>
      </w:r>
    </w:p>
    <w:p>
      <w:pPr/>
      <w:r>
        <w:rPr>
          <w:lang w:val="es_ES" w:bidi="es_ES"/>
        </w:rPr>
      </w:r>
      <w:r>
        <w:rPr>
          <w:lang w:val="es_ES" w:bidi="es_ES"/>
        </w:rPr>
        <w:t>Esa misma noche, el faraón convocó a Moisés y a Aarón. Esto fue durante esa misma noche o poco después de la medianoche cuando todos los hijos primogénitos murieron. Esto no significa que Moisés y Aarón en realidad vinieron al palacio del faraón. Lo más probable es que esto signifique que el faraón envió el mensaje a Moisés y a Aarón, que probablemente estaban en el área de Gosén preparando a los israelitas para la venida del ángel de la muerte. El Faraón le dijo a Moisés y a Aarón que salieran de Egipto. Moisés y Aarón debían tomar a todos los israelitas y dejar Egipto de inmediato. El Faraón dijo que los israelitas debían llevar a todos sus animales con ellos. Los israelitas debían ir a adorar a Jehová como lo deseaban. El Faraón le pidió a Moisés y a Aarón que lo bendijeran antes de partir.</w:t>
      </w:r>
    </w:p>
    <w:p>
      <w:pPr/>
      <w:r>
        <w:rPr>
          <w:lang w:val="es_ES" w:bidi="es_ES"/>
        </w:rPr>
      </w:r>
      <w:r>
        <w:rPr>
          <w:lang w:val="es_ES" w:bidi="es_ES"/>
        </w:rPr>
        <w:t>Después de ordenar a Moisés y a Aarón que hicieran todas estas cosas, el Faraón le pide a Moisés que bendiga al Faraón antes de dejar Egipto. Esta petición que el Faraón hace por una bendición parece sugerir que el Faraón finalmente acepta el poder y la autoridad de Jehová. Otra manera de decir esto es que el Faraón le pidió a Moisés que le pidiera a Jehová que fuera amable con el Faraón o que le mostrara misericordia. Cuando el Faraón le pide a Moisés que le bendiga, el Faraón realmente le está pidiendo a Moisés que ore y le pida a Jehová que bendiga al Faraón. La bendición viene de Jehová, no de Moisés. La única otra vez que un israelita bendijo al faraón es cuando Jacob vino a Egipto y se encontró con el faraón que era rey en ese momento. Jacob bendijo a ese faraón. Ahora 430 años después, este rey o faraón está pidiendo que un israelita dé una bendición.</w:t>
      </w:r>
    </w:p>
    <w:p>
      <w:pPr/>
      <w:r>
        <w:rPr>
          <w:lang w:val="es_ES" w:bidi="es_ES"/>
        </w:rPr>
      </w:r>
      <w:r>
        <w:rPr>
          <w:lang w:val="es_ES" w:bidi="es_ES"/>
        </w:rPr>
        <w:t>Todos los egipcios les rogaron a los israelitas que salieran de Egipto de inmediato. Los egipcios pensaron que todos morirían si los israelitas permanecían en Egipto.</w:t>
      </w:r>
    </w:p>
    <w:p>
      <w:pPr/>
      <w:r>
        <w:rPr>
          <w:lang w:val="es_ES" w:bidi="es_ES"/>
        </w:rPr>
      </w:r>
      <w:r>
        <w:rPr>
          <w:lang w:val="es_ES" w:bidi="es_ES"/>
        </w:rPr>
        <w:t>Los israelitas reunieron sus posesiones. Pusieron su masa de pan, que no tenía levadura, en el recipiente para hacer pan. Entonces colocaron sus recipientes para amasar con la masa dentro de sus capas o abrigos y envolvieron todo esto para poder transportar fácilmente los recipientes y la masa. Entonces pusieron estos sobre sus hombros. Hicieron todo esto antes de poner la levadura con la masa. Por lo tanto, la masa no tiene levadura. Esto era exactamente como Jehová los había instruido en el pasaje anterior.</w:t>
      </w:r>
    </w:p>
    <w:p>
      <w:pPr/>
      <w:r>
        <w:rPr>
          <w:lang w:val="es_ES" w:bidi="es_ES"/>
        </w:rPr>
      </w:r>
      <w:r>
        <w:rPr>
          <w:lang w:val="es_ES" w:bidi="es_ES"/>
        </w:rPr>
        <w:t>Los israelitas ya les habían pedido a los egipcios sus objetos preciosos de oro y plata que los egipcios les dieron a los israelitas. Jehová había hecho que los egipcios respondieran favorablemente a la petición de los israelitas. Los egipcios mostraron su respeto por los israelitas dándoles estos objetos de oro y plata. De esta manera, los israelitas se llevaron la riqueza de Egipto con ellos mientras dejaban Egipto. Algunas traducciones usan la palabra saqueado. Los israelitas saquearon la riqueza de los egipcios. Esta es la misma palabra que se usa en una campaña militar cuando el ejército que gana la batalla revisa las posesiones del ejército perdedor y se lleva todo lo que tenga valor. Saqueo es una palabra de acción violenta.</w:t>
      </w:r>
    </w:p>
    <w:p>
      <w:pPr/>
      <w:r>
        <w:rPr>
          <w:lang w:val="es_ES" w:bidi="es_ES"/>
        </w:rPr>
      </w:r>
      <w:r>
        <w:rPr>
          <w:lang w:val="es_ES" w:bidi="es_ES"/>
        </w:rPr>
        <w:t>Deténganse aquí y conversen sobre la siguiente pregunta. Cuenten una historia sobre una batalla que su pueblo ganó. Describan cómo el ejército ganador tomó todo lo que tuviera valor del ejército perdedor y lo llevó a casa. Escuchen cuidadosamente para ver si el narrador usa palabras específicas para describir las acciones del ejército ganador. Pausen la grabación aquí.</w:t>
      </w:r>
    </w:p>
    <w:p>
      <w:pPr/>
      <w:r>
        <w:rPr>
          <w:lang w:val="es_ES" w:bidi="es_ES"/>
        </w:rPr>
      </w:r>
      <w:r>
        <w:rPr>
          <w:lang w:val="es_ES" w:bidi="es_ES"/>
        </w:rPr>
        <w:t>Esa misma noche, los israelitas se levantaron y dejaron sus hogares. Comenzaron su viaje. Dejaron el área llamada Ramsés y se dirigieron a un área llamada Sucot. Esta sigue siendo la misma noche, el decimoquinto día del mes. El sol aún no ha salido y los israelitas están en camino, saliendo de Egipto. El pasaje dice que 600.000 hombres más las mujeres y los hijos comenzaron este viaje. Los israelitas tomaron sus rebaños y manadas. Esto significa que los israelitas tomaron todos sus animales domésticos o ganado. Los rebaños generalmente se refiere a las ovejas y cabras. Las manadas generalmente se refieren a vacas, caballos, asnos y camellos. Además, un gran grupo de personas que no eran israelitas decidieron ir con los israelitas mientras dejaban Egipto.</w:t>
      </w:r>
    </w:p>
    <w:p>
      <w:pPr/>
      <w:r>
        <w:rPr>
          <w:lang w:val="es_ES" w:bidi="es_ES"/>
        </w:rPr>
      </w:r>
      <w:r>
        <w:rPr>
          <w:lang w:val="es_ES" w:bidi="es_ES"/>
        </w:rPr>
        <w:t>Deténganse aquí y muestren un mapa con Ramsés y la ubicación probable de Sucot marcada. Pausen la grabación aquí.</w:t>
      </w:r>
    </w:p>
    <w:p>
      <w:pPr/>
      <w:r>
        <w:rPr>
          <w:lang w:val="es_ES" w:bidi="es_ES"/>
        </w:rPr>
      </w:r>
      <w:r>
        <w:rPr>
          <w:lang w:val="es_ES" w:bidi="es_ES"/>
        </w:rPr>
        <w:t>El pasaje se detiene en este momento para dar un resumen. Los israelitas habían vivido en Egipto 430 años. Jehová había prometido sacar a los israelitas de Egipto. La noche en que los israelitas salieron de Egipto, que es el decimoquinto día del primer mes, era el último día de los 430 años. Moisés repite las instrucciones que ya se han dado con respecto a esta noche. Los israelitas deben recordar esta noche y celebrarla cada año de generación en generación. Esto significa que la celebración debe tener lugar en esta noche todos los años venideros. Esta es la noche en que Jehová vigiló o guardó a los israelitas y los protegió de todo mal. Los israelitas deben recordar esto.</w:t>
      </w:r>
    </w:p>
    <w:p>
      <w:pPr/>
      <w:r>
        <w:rPr>
          <w:lang w:val="es_ES" w:bidi="es_ES"/>
        </w:rPr>
      </w:r>
      <w:r>
        <w:rPr>
          <w:lang w:val="es_ES" w:bidi="es_ES"/>
        </w:rPr>
        <w:t>Deténganse aquí y conversen sobre la siguiente pregunta: Hablen de cómo recuerdan los eventos importantes en su cultura. ¿Cómo recuerdan y celebran los eventos que sucedieron mucho antes de nacer? ¿Cómo enseñan a sus hijos a recordar y celebrar estos eventos importantes? Pausen la grabación aquí.</w:t>
      </w:r>
    </w:p>
    <w:p>
      <w:pPr/>
      <w:r>
        <w:rPr>
          <w:lang w:val="es_ES" w:bidi="es_ES"/>
        </w:rPr>
      </w:r>
      <w:r>
        <w:rPr>
          <w:lang w:val="es_ES" w:bidi="es_ES"/>
        </w:rPr>
        <w:t>El pasaje no nos recuerda esto, pero cuando Jacob fue a Egipto, la familia tenía setenta personas. Ahora hay seiscientos mil hombres más las mujeres e hijos que están dejando Egipto.</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12:29–42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dos escenas.</w:t>
      </w:r>
    </w:p>
    <w:p>
      <w:pPr/>
      <w:r>
        <w:rPr>
          <w:lang w:val="es_ES" w:bidi="es_ES"/>
        </w:rPr>
      </w:r>
      <w:r>
        <w:rPr>
          <w:b/>
          <w:lang w:val="es_ES" w:bidi="es_ES"/>
        </w:rPr>
        <w:t>En la primera escena:</w:t>
      </w:r>
      <w:r>
        <w:rPr>
          <w:lang w:val="es_ES" w:bidi="es_ES"/>
        </w:rPr>
        <w:t xml:space="preserve"> A la medianoche, todos los hijos primogénitos de los egipcios murieron. Entonces el Faraón envía un mensaje a Moisés y a Aarón diciéndoles que dejen Egipto y se lleven a todos los israelitas, incluidos sus animales.</w:t>
      </w:r>
    </w:p>
    <w:p>
      <w:pPr/>
      <w:r>
        <w:rPr>
          <w:lang w:val="es_ES" w:bidi="es_ES"/>
        </w:rPr>
      </w:r>
      <w:r>
        <w:rPr>
          <w:b/>
          <w:lang w:val="es_ES" w:bidi="es_ES"/>
        </w:rPr>
        <w:t>En la segunda escena:</w:t>
      </w:r>
      <w:r>
        <w:rPr>
          <w:lang w:val="es_ES" w:bidi="es_ES"/>
        </w:rPr>
        <w:t xml:space="preserve"> Los israelitas reúnen sus posesiones a toda prisa y parten esa misma noche. Se van tan rápidamente que no tienen tiempo para poner la levadura en el pan y esperar a que el pan suba. Los israelitas se llevan la riqueza de Egipto con ellos.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Aarón</w:t>
      </w:r>
    </w:p>
    <w:p>
      <w:pPr>
        <w:pStyle w:val="ListBullet"/>
        <w:spacing w:line="240" w:lineRule="auto"/>
        <w:ind w:left="720"/>
      </w:pPr>
      <w:r>
        <w:rPr>
          <w:lang w:val="es_ES" w:bidi="es_ES"/>
        </w:rPr>
      </w:r>
      <w:r>
        <w:rPr>
          <w:lang w:val="es_ES" w:bidi="es_ES"/>
        </w:rPr>
        <w:t>Los israelitas</w:t>
      </w:r>
    </w:p>
    <w:p>
      <w:pPr>
        <w:pStyle w:val="ListBullet"/>
        <w:spacing w:line="240" w:lineRule="auto"/>
        <w:ind w:left="720"/>
      </w:pPr>
      <w:r>
        <w:rPr>
          <w:lang w:val="es_ES" w:bidi="es_ES"/>
        </w:rPr>
      </w:r>
      <w:r>
        <w:rPr>
          <w:lang w:val="es_ES" w:bidi="es_ES"/>
        </w:rPr>
        <w:t>Los egipcios</w:t>
      </w:r>
    </w:p>
    <w:p>
      <w:pPr>
        <w:pStyle w:val="ListBullet"/>
        <w:spacing w:line="240" w:lineRule="auto"/>
        <w:ind w:left="720"/>
      </w:pPr>
      <w:r>
        <w:rPr>
          <w:lang w:val="es_ES" w:bidi="es_ES"/>
        </w:rPr>
      </w:r>
      <w:r>
        <w:rPr>
          <w:lang w:val="es_ES" w:bidi="es_ES"/>
        </w:rPr>
        <w:t>El grupo de personas que va con los israelitas</w:t>
      </w:r>
    </w:p>
    <w:p>
      <w:pPr/>
      <w:r>
        <w:rPr>
          <w:lang w:val="es_ES" w:bidi="es_ES"/>
        </w:rPr>
      </w:r>
      <w:r>
        <w:rPr>
          <w:lang w:val="es_ES" w:bidi="es_ES"/>
        </w:rPr>
        <w:t>Como grupo, presten atención a estas partes del contexto del pasaje: Cada palabra en este pasaje sugiere prisa. El Faraón usa palabras de acción fuertes para decirle a Moisés y a Aarón que salgan de Egipto. Entonces los israelitas reúnen sus posesiones con gran prisa y se van. Todo en este pasaje sucedió durante las horas entre la medianoche y el amanecer. Recuerden que esta es la noche de la luna llena, lo que significa que habría habido suficiente luz para que el pueblo viera cómo moverse durante la noche. Estos eventos están sucediendo rápidamente para que todos los eventos descritos hayan terminado antes del amanecer. Antes de que salga el sol, los israelitas han dejado sus hogares y se dirigen hacia Sucot.</w:t>
      </w:r>
    </w:p>
    <w:p>
      <w:pPr/>
      <w:r>
        <w:rPr>
          <w:lang w:val="es_ES" w:bidi="es_ES"/>
        </w:rPr>
      </w:r>
      <w:r>
        <w:rPr>
          <w:lang w:val="es_ES" w:bidi="es_ES"/>
        </w:rPr>
        <w:t>Deténganse y conversen sobre las palabras que podrían usar. Cuenten algunas historias de alguien haciendo las maletas y saliendo. Repitan las historias hasta que obtengan las palabras de acción más fuertes que sugieran una gran prisa. Por ejemplo, "Empacaron sus recipientes de pan" podría convertirse en algo como: "Agarraron sus recipientes de pan, los envolvieron en sus capas exteriores y los arrojaron sobre sus espaldas". Pausen esta grabación aquí.</w:t>
      </w:r>
    </w:p>
    <w:p>
      <w:pPr/>
      <w:r>
        <w:rPr>
          <w:lang w:val="es_ES" w:bidi="es_ES"/>
        </w:rPr>
      </w:r>
      <w:r>
        <w:rPr>
          <w:lang w:val="es_ES" w:bidi="es_ES"/>
        </w:rPr>
        <w:t>La primera escena comienza justo después de que el ángel de la muerte entró en cada casa y provocó la muerte del hijo primogénito, incluidos los animales machos primogénitos. El texto original solo dice primogénito, pero la mayoría de las personas creen que esto significa el hijo primogénito. El Faraón convoca a Moisés y a Aarón. Lo más probable es que esto signifique que el Faraón envió a Moisés y a Aarón un mensaje urgente diciéndoles que reunieran a los israelitas y salieran de Egipto de inmediato. Moisés y Aarón probablemente estaban con los israelitas durante esta noche. Esto significa que Moisés y Aarón estaban muy lejos del Faraón. El Faraón dice: "¡Váyanse!" El Faraón usa una serie de palabras de acción fuertes para decirle a Moisés y a Aarón que salgan de Egipto, que se lleven a todos los israelitas y a sus animales y se vayan. Estas palabras de acción, como "salgan", "vayan", "váyanse" y "tomen", son todas formas verbales en plural, lo que significa que el Faraón les dice tanto a Moisés como a Aarón que hagan estas cosas. Los egipcios también estaban instando a los israelitas a que salieran de Egipto lo más rápido posible. Los egipcios pensaron: "Todos moriremos si permanecen en Egipto". El Faraón sí le pide a Moisés que bendiga al Faraón antes de irse. Esto significa que el Faraón quería que Moisés orara y le pidiera a Jehová que bendijera al Faraón.</w:t>
      </w:r>
    </w:p>
    <w:p>
      <w:pPr/>
      <w:r>
        <w:rPr>
          <w:lang w:val="es_ES" w:bidi="es_ES"/>
        </w:rPr>
      </w:r>
      <w:r>
        <w:rPr>
          <w:lang w:val="es_ES" w:bidi="es_ES"/>
        </w:rPr>
        <w:t>En la segunda escena, los israelitas recogen sus pertenencias para irse. Toman su masa de pan sin hornear, a la que aún no se le ha añadido levadura, y la colocan en sus cuencos para pan, es decir los recipientes que usan para hacer el pan. Entonces usan su abrigo, manto o envoltura exterior para poner alrededor del recipiente de pan. Los israelitas envolvieron la masa de pan de tal manera que todo el paquete pudiera colocarse sobre sus hombros o hacia la espalda y transportarse fácilmente. También les habían pedido a los egipcios sus objetos de plata y oro. Jehová había hecho que los egipcios les dieran a los israelitas todo lo que habían pedido. Los israelitas reunieron estos objetos y se fueron.</w:t>
      </w:r>
    </w:p>
    <w:p>
      <w:pPr/>
      <w:r>
        <w:rPr>
          <w:lang w:val="es_ES" w:bidi="es_ES"/>
        </w:rPr>
      </w:r>
      <w:r>
        <w:rPr>
          <w:lang w:val="es_ES" w:bidi="es_ES"/>
        </w:rPr>
        <w:t>"Esa misma noche" significa la misma noche en que el ángel de la muerte había causado la muerte de todos los hijos primogénitos y del ganado de los egipcios. Esa misma noche, los israelitas recogieron todas estas cosas y partieron o comenzaron su viaje. No tenían levadura en el pan, así que cuando hornearon el pan más tarde, quedó como tortas planas.</w:t>
      </w:r>
    </w:p>
    <w:p>
      <w:pPr/>
      <w:r>
        <w:rPr>
          <w:lang w:val="es_ES" w:bidi="es_ES"/>
        </w:rPr>
      </w:r>
      <w:r>
        <w:rPr>
          <w:lang w:val="es_ES" w:bidi="es_ES"/>
        </w:rPr>
        <w:t>Seiscientos mil hombres israelitas que caminaban a pie dejaron Egipto, además de las mujeres y los niños. Caminar a pie significa que estos seiscientos mil hombres estaban físicamente sanos o podían luchar. Llevaron todos sus animales domésticos con ellos. Además, un gran número de personas que no eran israelitas los acompañaron.</w:t>
      </w:r>
    </w:p>
    <w:p>
      <w:pPr/>
      <w:r>
        <w:rPr>
          <w:lang w:val="es_ES" w:bidi="es_ES"/>
        </w:rPr>
      </w:r>
      <w:r>
        <w:rPr>
          <w:lang w:val="es_ES" w:bidi="es_ES"/>
        </w:rPr>
        <w:t>El resumen al final del pasaje les recuerda a los israelitas que habían vivido en Egipto 430 años. Pero en esta noche, Jehová cumplió su promesa de sacarlos de Egipto. Jehová nuevamente les recuerda a los israelitas que deben recordar esta noche y enseñar a sus hijos sobre esta noche. Cada generación debe aprender sobre esta noche y recordar lo que Jehová hizo por los israelitas.</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12:29–42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2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Aarón</w:t>
      </w:r>
    </w:p>
    <w:p>
      <w:pPr>
        <w:pStyle w:val="ListBullet"/>
        <w:spacing w:line="240" w:lineRule="auto"/>
        <w:ind w:left="720"/>
      </w:pPr>
      <w:r>
        <w:rPr>
          <w:lang w:val="es_ES" w:bidi="es_ES"/>
        </w:rPr>
      </w:r>
      <w:r>
        <w:rPr>
          <w:lang w:val="es_ES" w:bidi="es_ES"/>
        </w:rPr>
        <w:t>Los israelitas</w:t>
      </w:r>
    </w:p>
    <w:p>
      <w:pPr>
        <w:pStyle w:val="ListBullet"/>
        <w:spacing w:line="240" w:lineRule="auto"/>
        <w:ind w:left="720"/>
      </w:pPr>
      <w:r>
        <w:rPr>
          <w:lang w:val="es_ES" w:bidi="es_ES"/>
        </w:rPr>
      </w:r>
      <w:r>
        <w:rPr>
          <w:lang w:val="es_ES" w:bidi="es_ES"/>
        </w:rPr>
        <w:t>Los egipcios</w:t>
      </w:r>
    </w:p>
    <w:p>
      <w:pPr>
        <w:pStyle w:val="ListBullet"/>
        <w:spacing w:line="240" w:lineRule="auto"/>
        <w:ind w:left="720"/>
      </w:pPr>
      <w:r>
        <w:rPr>
          <w:lang w:val="es_ES" w:bidi="es_ES"/>
        </w:rPr>
      </w:r>
      <w:r>
        <w:rPr>
          <w:lang w:val="es_ES" w:bidi="es_ES"/>
        </w:rPr>
        <w:t>El grupo de personas que va con los israelitas</w:t>
      </w:r>
    </w:p>
    <w:p>
      <w:pPr/>
      <w:r>
        <w:rPr>
          <w:lang w:val="es_ES" w:bidi="es_ES"/>
        </w:rPr>
      </w:r>
      <w:r>
        <w:rPr>
          <w:lang w:val="es_ES" w:bidi="es_ES"/>
        </w:rPr>
        <w:t>En grupo, dramaticen el pasaje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En la primera escena, después de que los hijos primogénitos egipcios mueren, el Faraón exige que Moisés y Aarón tomen a los israelitas y salgan de Egipto de inmediato. El Faraón usa palabras de acción fuertes para decirle a Moisés y a Aarón que se vayan. Todos, incluidos sus animales, deben irse. El Faraón dice: "Vayan, pero bendíganme al irse".</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al Faraón: "¿Cómo te sientes en este momento?" Es posible que escuchen:</w:t>
      </w:r>
    </w:p>
    <w:p>
      <w:pPr>
        <w:pStyle w:val="ListBullet"/>
        <w:spacing w:line="240" w:lineRule="auto"/>
        <w:ind w:left="720"/>
      </w:pPr>
      <w:r>
        <w:rPr>
          <w:lang w:val="es_ES" w:bidi="es_ES"/>
        </w:rPr>
      </w:r>
      <w:r>
        <w:rPr>
          <w:lang w:val="es_ES" w:bidi="es_ES"/>
        </w:rPr>
        <w:t>Pregúntenle al Faraón: "¿Por qué has pedido una bendición antes de que Moisés se vaya?" Es posible que escuchen:</w:t>
      </w:r>
    </w:p>
    <w:p>
      <w:pPr>
        <w:pStyle w:val="ListBullet"/>
        <w:spacing w:line="240" w:lineRule="auto"/>
        <w:ind w:left="720"/>
      </w:pPr>
      <w:r>
        <w:rPr>
          <w:lang w:val="es_ES" w:bidi="es_ES"/>
        </w:rPr>
      </w:r>
      <w:r>
        <w:rPr>
          <w:lang w:val="es_ES" w:bidi="es_ES"/>
        </w:rPr>
        <w:t>Pregúntenle a Moisés: "¿Cómo te sientes en este momento?"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segunda escena, los israelitas recogen sus pertenencias rápidamente. Agarran la masa de pan antes de que tengan tiempo de ponerle levadura. Pusieron la masa en el recipiente para hacer pan, la envolvieron y la pusieron sobre sus hombros lista para llevarla consigo. Los israelitas también reunieron los objetos de oro y plata que habían recogido de los egipcios como Moisés les dijo que hicieran. Los israelitas están listos y con sus equipajes preparados para partir muy rápidamente. Se van antes de que salga el sol.</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los israelitas: "¿Qué están sintiendo en este momento?" Es posible que escuchen:</w:t>
      </w:r>
    </w:p>
    <w:p>
      <w:pPr>
        <w:pStyle w:val="ListBullet"/>
        <w:spacing w:line="240" w:lineRule="auto"/>
        <w:ind w:left="720"/>
      </w:pPr>
      <w:r>
        <w:rPr>
          <w:lang w:val="es_ES" w:bidi="es_ES"/>
        </w:rPr>
      </w:r>
      <w:r>
        <w:rPr>
          <w:lang w:val="es_ES" w:bidi="es_ES"/>
        </w:rPr>
        <w:t>Pregúntenles a los egipcios: "¿Qué están sintiendo en este momento?"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Durante esta misma noche, seiscientos mil hombres israelitas más las mujeres y los hijos dejaron sus hogares y regresaron hacia la tierra que Jehová le había prometido a Abraham. Se fueron con tanta prisa que no tuvieron tiempo para hornear su pan. Tenían que preparar tortas planas para comer que no tenían levadura. Además, un grupo de personas que no eran israelitas los acompañaron.</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este grupo de personas que no son israelitas: "¿Por qué van con los israelitas?"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Los israelitas habían vivido en Egipto 430 años. Pero en esta noche, Jehová cumplió su promesa. Jehová les dijo nuevamente que debían recordar esta noche para todas las generaciones venideras. Esta noche pertenece a Jehová. Esta noche se refiere al decimoquinto día del primer mes del año, la noche en que Jehová pasó por la tierra y el ángel de la muerte entró en los hogares de los egipcios y mató a los hijos primogénitos. Los israelitas que tenían sangre en los postes de sus puertas y dinteles se salvaron. Jehová quiere que recuerden lo que sucedió para todas las generaciones venideras.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12:29–42 en la traducción que sea más fácil de entender.</w:t>
      </w:r>
    </w:p>
    <w:p>
      <w:pPr/>
      <w:r>
        <w:rPr>
          <w:lang w:val="es_ES" w:bidi="es_ES"/>
        </w:rPr>
      </w:r>
      <w:r>
        <w:rPr>
          <w:lang w:val="es_ES" w:bidi="es_ES"/>
        </w:rPr>
        <w:t xml:space="preserve">En este paso, el grupo discutirá sobre términos y palabras clave en este pasaje. </w:t>
      </w:r>
    </w:p>
    <w:p>
      <w:pPr/>
      <w:r>
        <w:rPr>
          <w:lang w:val="es_ES" w:bidi="es_ES"/>
        </w:rPr>
      </w:r>
      <w:r>
        <w:rPr>
          <w:lang w:val="es_ES" w:bidi="es_ES"/>
        </w:rPr>
        <w:t xml:space="preserve">Este pasaje usa la frase primogénito. Esta frase generalmente significa el varón primogénito o </w:t>
      </w:r>
      <w:r>
        <w:rPr>
          <w:lang w:val="es_ES" w:bidi="es_ES"/>
        </w:rPr>
        <w:t>hijo</w:t>
      </w:r>
      <w:r>
        <w:rPr>
          <w:lang w:val="es_ES" w:bidi="es_ES"/>
        </w:rPr>
        <w:t xml:space="preserve"> de las personas y los animales.</w:t>
      </w:r>
    </w:p>
    <w:p>
      <w:pPr/>
      <w:r>
        <w:rPr>
          <w:lang w:val="es_ES" w:bidi="es_ES"/>
        </w:rPr>
      </w:r>
      <w:r>
        <w:rPr>
          <w:lang w:val="es_ES" w:bidi="es_ES"/>
        </w:rPr>
        <w:t xml:space="preserve">El Faraón envió un mensaje a Moisés y a Aarón. </w:t>
      </w:r>
      <w:r>
        <w:rPr>
          <w:b/>
          <w:lang w:val="es_ES" w:bidi="es_ES"/>
        </w:rPr>
        <w:t>Faraón</w:t>
      </w:r>
      <w:r>
        <w:rPr>
          <w:lang w:val="es_ES" w:bidi="es_ES"/>
        </w:rPr>
        <w:t xml:space="preserve"> es el título usado por el </w:t>
      </w:r>
      <w:r>
        <w:rPr>
          <w:lang w:val="es_ES" w:bidi="es_ES"/>
        </w:rPr>
        <w:t>Rey</w:t>
      </w:r>
      <w:r>
        <w:rPr>
          <w:lang w:val="es_ES" w:bidi="es_ES"/>
        </w:rPr>
        <w:t xml:space="preserve"> de Egipto. Usen la misma palabra para Faraón que han usado en las traducciones anteriores. La palabra </w:t>
      </w:r>
      <w:r>
        <w:rPr>
          <w:lang w:val="es_ES" w:bidi="es_ES"/>
        </w:rPr>
        <w:t>Faraón</w:t>
      </w:r>
      <w:r>
        <w:rPr>
          <w:lang w:val="es_ES" w:bidi="es_ES"/>
        </w:rPr>
        <w:t xml:space="preserve"> se encuentra en el Glosario Principal.</w:t>
      </w:r>
    </w:p>
    <w:p>
      <w:pPr/>
      <w:r>
        <w:rPr>
          <w:lang w:val="es_ES" w:bidi="es_ES"/>
        </w:rPr>
      </w:r>
      <w:r>
        <w:rPr>
          <w:b/>
          <w:lang w:val="es_ES" w:bidi="es_ES"/>
        </w:rPr>
        <w:t>Jehová</w:t>
      </w:r>
      <w:r>
        <w:rPr>
          <w:lang w:val="es_ES" w:bidi="es_ES"/>
        </w:rPr>
        <w:t xml:space="preserve"> es el nombre de </w:t>
      </w:r>
      <w:r>
        <w:rPr>
          <w:lang w:val="es_ES" w:bidi="es_ES"/>
        </w:rPr>
        <w:t>Dios</w:t>
      </w:r>
      <w:r>
        <w:rPr>
          <w:lang w:val="es_ES" w:bidi="es_ES"/>
        </w:rPr>
        <w:t xml:space="preserve">. Se habla de </w:t>
      </w:r>
      <w:r>
        <w:rPr>
          <w:lang w:val="es_ES" w:bidi="es_ES"/>
        </w:rPr>
        <w:t>Jehová</w:t>
      </w:r>
      <w:r>
        <w:rPr>
          <w:lang w:val="es_ES" w:bidi="es_ES"/>
        </w:rPr>
        <w:t xml:space="preserve"> en el Glosario Principal. Usen la misma palabra para Jehová que hayan usado en los pasajes anteriores. </w:t>
      </w:r>
    </w:p>
    <w:p>
      <w:pPr/>
      <w:r>
        <w:rPr>
          <w:lang w:val="es_ES" w:bidi="es_ES"/>
        </w:rPr>
      </w:r>
      <w:r>
        <w:rPr>
          <w:lang w:val="es_ES" w:bidi="es_ES"/>
        </w:rPr>
        <w:t xml:space="preserve">El Faraón le dice a Moisés y a Aarón que vayan a </w:t>
      </w:r>
      <w:r>
        <w:rPr>
          <w:b/>
          <w:lang w:val="es_ES" w:bidi="es_ES"/>
        </w:rPr>
        <w:t>adorar</w:t>
      </w:r>
      <w:r>
        <w:rPr>
          <w:lang w:val="es_ES" w:bidi="es_ES"/>
        </w:rPr>
        <w:t xml:space="preserve"> a Jehová. En esta historia, el pueblo pensaba en adorar a Dios como servir a Dios haciendo ciertos rituales o actos de adoración. La </w:t>
      </w:r>
      <w:r>
        <w:rPr>
          <w:lang w:val="es_ES" w:bidi="es_ES"/>
        </w:rPr>
        <w:t>adoración</w:t>
      </w:r>
      <w:r>
        <w:rPr>
          <w:lang w:val="es_ES" w:bidi="es_ES"/>
        </w:rPr>
        <w:t xml:space="preserve"> se habla en el Glosario Principal. Usen la misma palabra para adoración que han usado en los pasajes anteriores.</w:t>
      </w:r>
    </w:p>
    <w:p>
      <w:pPr/>
      <w:r>
        <w:rPr>
          <w:lang w:val="es_ES" w:bidi="es_ES"/>
        </w:rPr>
      </w:r>
      <w:r>
        <w:rPr>
          <w:lang w:val="es_ES" w:bidi="es_ES"/>
        </w:rPr>
        <w:t xml:space="preserve">El Faraón le pide a Moisés que </w:t>
      </w:r>
      <w:r>
        <w:rPr>
          <w:b/>
          <w:lang w:val="es_ES" w:bidi="es_ES"/>
        </w:rPr>
        <w:t>bendiga</w:t>
      </w:r>
      <w:r>
        <w:rPr>
          <w:lang w:val="es_ES" w:bidi="es_ES"/>
        </w:rPr>
        <w:t xml:space="preserve"> al Faraón. Esto significa que el Faraón quiere que Moisés pida cosas buenas a Dios para el Faraón en el futuro. El término </w:t>
      </w:r>
      <w:r>
        <w:rPr>
          <w:lang w:val="es_ES" w:bidi="es_ES"/>
        </w:rPr>
        <w:t>Bendición</w:t>
      </w:r>
      <w:r>
        <w:rPr>
          <w:lang w:val="es_ES" w:bidi="es_ES"/>
        </w:rPr>
        <w:t xml:space="preserve"> se analiza en el Glosario Principal.</w:t>
      </w:r>
    </w:p>
    <w:p>
      <w:pPr/>
      <w:r>
        <w:rPr>
          <w:lang w:val="es_ES" w:bidi="es_ES"/>
        </w:rPr>
      </w:r>
      <w:r>
        <w:rPr>
          <w:lang w:val="es_ES" w:bidi="es_ES"/>
        </w:rPr>
        <w:t xml:space="preserve">Deténganse aquí y conversen sobre la palabra </w:t>
      </w:r>
      <w:r>
        <w:rPr>
          <w:b/>
          <w:lang w:val="es_ES" w:bidi="es_ES"/>
        </w:rPr>
        <w:t>bendecir</w:t>
      </w:r>
      <w:r>
        <w:rPr>
          <w:lang w:val="es_ES" w:bidi="es_ES"/>
        </w:rPr>
        <w:t>. Seleccionen la mejor palabra para usar que signifique pedir cosas buenas para esa persona. Si han elegido una palabra para bendición en otros pasajes, pueden usar la misma palabra aquí. Pausen la grabación aquí.</w:t>
      </w:r>
    </w:p>
    <w:p>
      <w:pPr/>
      <w:r>
        <w:rPr>
          <w:lang w:val="es_ES" w:bidi="es_ES"/>
        </w:rPr>
      </w:r>
      <w:r>
        <w:rPr>
          <w:lang w:val="es_ES" w:bidi="es_ES"/>
        </w:rPr>
        <w:t xml:space="preserve">Este pasaje usa palabras de acción fuertes para indicar prisa. La gente debía empacar e irse esa misma noche. El </w:t>
      </w:r>
      <w:r>
        <w:rPr>
          <w:lang w:val="es_ES" w:bidi="es_ES"/>
        </w:rPr>
        <w:t>ángel</w:t>
      </w:r>
      <w:r>
        <w:rPr>
          <w:lang w:val="es_ES" w:bidi="es_ES"/>
        </w:rPr>
        <w:t xml:space="preserve"> de la muerte pasó a la medianoche. La gente se había ido antes de que saliera el sol.</w:t>
      </w:r>
    </w:p>
    <w:p>
      <w:pPr/>
      <w:r>
        <w:rPr>
          <w:lang w:val="es_ES" w:bidi="es_ES"/>
        </w:rPr>
      </w:r>
      <w:r>
        <w:rPr>
          <w:lang w:val="es_ES" w:bidi="es_ES"/>
        </w:rPr>
        <w:t>La levadura es la sustancia que se pone en la masa de pan y que hace que la masa aumente. Sin este agente leudante, el pan será plano y duro. Usen la misma palabra para levadura que han usado en los pasajes anteriores.</w:t>
      </w:r>
    </w:p>
    <w:p>
      <w:pPr/>
      <w:r>
        <w:rPr>
          <w:lang w:val="es_ES" w:bidi="es_ES"/>
        </w:rPr>
      </w:r>
      <w:r>
        <w:rPr>
          <w:lang w:val="es_ES" w:bidi="es_ES"/>
        </w:rPr>
        <w:t xml:space="preserve">Los </w:t>
      </w:r>
      <w:r>
        <w:rPr>
          <w:lang w:val="es_ES" w:bidi="es_ES"/>
        </w:rPr>
        <w:t>israelitas</w:t>
      </w:r>
      <w:r>
        <w:rPr>
          <w:lang w:val="es_ES" w:bidi="es_ES"/>
        </w:rPr>
        <w:t xml:space="preserve"> deben recordar y celebrar esta noche de </w:t>
      </w:r>
      <w:r>
        <w:rPr>
          <w:lang w:val="es_ES" w:bidi="es_ES"/>
        </w:rPr>
        <w:t>generación</w:t>
      </w:r>
      <w:r>
        <w:rPr>
          <w:lang w:val="es_ES" w:bidi="es_ES"/>
        </w:rPr>
        <w:t xml:space="preserve"> en generación. Esto significa que cada padre debe enseñar a su hijo sobre lo que sucedió esta noche para que pueda ser recordado y celebrado. Esto debe continuar para siempre.</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12:43–51</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12:43–51 y guárdenlo en sus corazones.</w:t>
      </w:r>
    </w:p>
    <w:p>
      <w:pPr/>
      <w:r>
        <w:rPr>
          <w:lang w:val="es_ES" w:bidi="es_ES"/>
        </w:rPr>
      </w:r>
      <w:r>
        <w:rPr>
          <w:lang w:val="es_ES" w:bidi="es_ES"/>
        </w:rPr>
        <w:t>Escuchen una versión en audio de Éxodo 12:43–51 tres veces, en tres traducciones diferentes, si es posible.</w:t>
      </w:r>
    </w:p>
    <w:p>
      <w:pPr/>
      <w:r>
        <w:rPr>
          <w:lang w:val="es_ES" w:bidi="es_ES"/>
        </w:rPr>
      </w:r>
      <w:r>
        <w:rPr>
          <w:lang w:val="es_ES" w:bidi="es_ES"/>
        </w:rPr>
        <w:t>Pausen este audio aquí.</w:t>
      </w:r>
    </w:p>
    <w:p>
      <w:pPr/>
      <w:r>
        <w:rPr>
          <w:lang w:val="es_ES" w:bidi="es_ES"/>
        </w:rPr>
      </w:r>
      <w:r>
        <w:rPr>
          <w:lang w:val="es_ES" w:bidi="es_ES"/>
        </w:rPr>
        <w:t>Ahora, como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pasaje? Pausen este audio aquí.</w:t>
      </w:r>
    </w:p>
    <w:p>
      <w:pPr>
        <w:pStyle w:val="ListBullet"/>
        <w:spacing w:line="240" w:lineRule="auto"/>
        <w:ind w:left="720"/>
      </w:pPr>
      <w:r>
        <w:rPr>
          <w:lang w:val="es_ES" w:bidi="es_ES"/>
        </w:rPr>
      </w:r>
      <w:r>
        <w:rPr>
          <w:lang w:val="es_ES" w:bidi="es_ES"/>
        </w:rPr>
        <w:t>¿Qué nos dice este pasaje acerca de Dios? Pausen este audio aquí.</w:t>
      </w:r>
    </w:p>
    <w:p>
      <w:pPr>
        <w:pStyle w:val="ListBullet"/>
        <w:spacing w:line="240" w:lineRule="auto"/>
        <w:ind w:left="720"/>
      </w:pPr>
      <w:r>
        <w:rPr>
          <w:lang w:val="es_ES" w:bidi="es_ES"/>
        </w:rPr>
      </w:r>
      <w:r>
        <w:rPr>
          <w:lang w:val="es_ES" w:bidi="es_ES"/>
        </w:rPr>
        <w:t>¿Qué nos dice este pasaje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12:43–51 en la traducción que sea más fácil de entender.</w:t>
      </w:r>
    </w:p>
    <w:p>
      <w:pPr/>
      <w:r>
        <w:rPr>
          <w:lang w:val="es_ES" w:bidi="es_ES"/>
        </w:rPr>
      </w:r>
      <w:r>
        <w:rPr>
          <w:lang w:val="es_ES" w:bidi="es_ES"/>
        </w:rPr>
        <w:t>Las plagas han terminado con la muerte de los hijos primogénitos de los egipcios. El Faraón le ha dicho a Moisés que tome a los israelitas y salga de Egipto de inmediato. Moisés y los israelitas salieron de Egipto esa misma noche o la misma noche en que todos los primogénitos egipcios murieron. Mientras se van, Jehová le da a Moisés nuevamente las instrucciones específicas para celebrar la fiesta de la Pascua. Esta es la comida de celebración que los israelitas deben comer cada año para recordar lo que Jehová hizo por ellos cuando salieron de Egipto. Esta es una narrativa que cuenta las instrucciones repetidas para la fiesta de la Pascua.</w:t>
      </w:r>
    </w:p>
    <w:p>
      <w:pPr/>
      <w:r>
        <w:rPr>
          <w:lang w:val="es_ES" w:bidi="es_ES"/>
        </w:rPr>
      </w:r>
      <w:r>
        <w:rPr>
          <w:lang w:val="es_ES" w:bidi="es_ES"/>
        </w:rPr>
        <w:t>Jehová ya ha dado las instrucciones sobre cómo seleccionar el cordero para comer, cómo preparar el cordero y cómo comer el cordero. Jehová ya ha dicho que los israelitas deben celebrar la Fiesta de la Pascua el decimoquinto día del primer mes de cada año. Ahora Jehová añade a estas instrucciones. Jehová le dice a Moisés y a Aarón quién puede comer la comida de celebración especial o la comida del festival. Estas instrucciones se aplican tanto a esta primera comida de Pascua como a la celebración anual en el futuro.</w:t>
      </w:r>
    </w:p>
    <w:p>
      <w:pPr/>
      <w:r>
        <w:rPr>
          <w:lang w:val="es_ES" w:bidi="es_ES"/>
        </w:rPr>
      </w:r>
      <w:r>
        <w:rPr>
          <w:lang w:val="es_ES" w:bidi="es_ES"/>
        </w:rPr>
        <w:t>Deténganse aquí y conversen sobre la siguiente pregunta. Hablen de sus comidas de festival. ¿Por qué celebran estos festivales? ¿Quién prepara la fiesta? ¿A quién se le permite participar del banquete? Pausen la grabación aquí.</w:t>
      </w:r>
    </w:p>
    <w:p>
      <w:pPr/>
      <w:r>
        <w:rPr>
          <w:lang w:val="es_ES" w:bidi="es_ES"/>
        </w:rPr>
      </w:r>
      <w:r>
        <w:rPr>
          <w:lang w:val="es_ES" w:bidi="es_ES"/>
        </w:rPr>
        <w:t>Primero, Jehová dice quién puede comer esta comida. La Fiesta de la Pascua es una celebración religiosa. Jehová da instrucciones tan precisas que nadie puede cuestionar quién puede o no participar de la cena. Los israelitas son las únicas personas que pueden comer esta comida especial. Ningún extranjero puede unirse a la comida. Un extranjero es cualquier hombre que no ha sido circuncidado. Un hombre incircuncidado no puede ser un miembro de la comunidad especial del pacto que Jehová tenía con los israelitas. Un pacto es un acuerdo vinculante y solemne entre dos personas o grupos, y la circuncisión era una señal del pacto entre Jehová y su pueblo. Cada lado hace promesas que deben cumplirse. Por lo tanto, cualquier hombre incircuncidado es un extranjero y no puede tomar parte en la fiesta religiosa. Jehová hizo que Abraham se circuncidara a sí mismo y a todos los varones de su hogar. A partir de ese momento, todos los niños nacidos en una familia israelita fueron circuncidados justo después de su nacimiento. Esta circuncisión es una señal externa del pacto o relación especial entre Jehová y los israelitas. La circuncisión significa cortar la piel suelta en el extremo del pene del hombre. La circuncisión se puede hacer a cualquier edad. Sin embargo, los israelitas generalmente circuncidaban a sus bebés varones poco después del nacimiento.</w:t>
      </w:r>
    </w:p>
    <w:p>
      <w:pPr/>
      <w:r>
        <w:rPr>
          <w:lang w:val="es_ES" w:bidi="es_ES"/>
        </w:rPr>
      </w:r>
      <w:r>
        <w:rPr>
          <w:lang w:val="es_ES" w:bidi="es_ES"/>
        </w:rPr>
        <w:t>Jehová dice que un esclavo que ha sido comprado por los israelitas puede comer la comida de la Pascua si este esclavo ha sido circuncidado. Los israelitas podían convertirse en esclavos. Sin embargo, los hombres habrían sido circuncidados al nacer. A estos esclavos israelitas se les permitiría comer la fiesta de la Pascua. En este pasaje, Jehová está hablando de los esclavos comprados de otras comunidades. Estos esclavos no serían israelitas y lo más probable es que no habrían sido circuncidados. Un esclavo sería un miembro permanente de la comunidad. El dueño ha pagado dinero por el esclavo. Este esclavo que es un extranjero puede elegir ser circuncidado y luego unirse a las fiestas religiosas. Otros trabajadores serían contratados para un trabajo y, por lo tanto, estarían en el país por un corto tiempo o temporalmente. Estos trabajadores temporales que no son israelitas reciben un salario por su trabajo. Estos trabajadores temporales normalmente no habrían sido circuncidados y no se les permitiría comer la comida especial de la Pascua. Las instrucciones sobre quién puede comer la comida solo se aplican a la circuncisión o a convertirse en parte de la comunidad religiosa. Todos los que fueron circuncidados, desde la persona más rica hasta el esclavo más reciente, podían tomar parte en la Fiesta siempre que ese hombre fuera circuncidado.</w:t>
      </w:r>
    </w:p>
    <w:p>
      <w:pPr/>
      <w:r>
        <w:rPr>
          <w:lang w:val="es_ES" w:bidi="es_ES"/>
        </w:rPr>
      </w:r>
      <w:r>
        <w:rPr>
          <w:lang w:val="es_ES" w:bidi="es_ES"/>
        </w:rPr>
        <w:t>Deténganse aquí y conversen sobre la siguiente pregunta. ¿Cómo deciden quién es un miembro de su grupo religioso? ¿Cómo se une un recién llegado a su grupo? ¿A quién se le permite tomar parte en sus rituales especiales? Pausen la grabación aquí.</w:t>
      </w:r>
    </w:p>
    <w:p>
      <w:pPr/>
      <w:r>
        <w:rPr>
          <w:lang w:val="es_ES" w:bidi="es_ES"/>
        </w:rPr>
      </w:r>
      <w:r>
        <w:rPr>
          <w:lang w:val="es_ES" w:bidi="es_ES"/>
        </w:rPr>
        <w:t>Jehová no incluye a mujeres en estas instrucciones. Las mujeres eran parte de la comunidad israelita a través de sus conexiones familiares porque los israelitas no practicaban la circuncisión femenina. Si el esposo de una mujer o el esposo de una viuda estaba circuncidado, o si una mujer era soltera, pero creía en Jehová, esa mujer podía participar en la comida de la Pascua. En general, cualquier mujer que creyera en Jehová podía participar en la Fiesta de la Pascua. A los que no creían en Jehová no se les permitía participar en la fiesta.</w:t>
      </w:r>
    </w:p>
    <w:p>
      <w:pPr/>
      <w:r>
        <w:rPr>
          <w:lang w:val="es_ES" w:bidi="es_ES"/>
        </w:rPr>
      </w:r>
      <w:r>
        <w:rPr>
          <w:lang w:val="es_ES" w:bidi="es_ES"/>
        </w:rPr>
        <w:t>Entonces Jehová comienza a decirle a Moisés nuevamente dónde se puede comer el cordero. Jehová ya ha dado estas instrucciones, pero ahora las repite. El cordero que mataron para la comida de la Pascua debe comerse en una casa. Los israelitas no pueden cocinar el cordero en una casa y luego llevar partes del cordero a otras casas. Jehová dice que los que van a comer el cordero deben estar en una casa y todos deben comerlo al mismo tiempo. Jehová ya le ha dicho al pueblo que se asegure de que haya suficientes personas para comer todo el cordero para que no quede nada al final de la comida. Jehová también le dice a Moisés que los huesos del cordero deben permanecer enteros. Nadie debe romper ninguno de los huesos. Como el cordero entero debía comerse en una sola comida sin que quedara nada y sin romper los huesos, la gente tenía que invitar a otros a compartir el banquete. Esto los ayudó a construir una comunidad juntos. Toda la comunidad debe celebrar esta fiesta especial.</w:t>
      </w:r>
    </w:p>
    <w:p>
      <w:pPr/>
      <w:r>
        <w:rPr>
          <w:lang w:val="es_ES" w:bidi="es_ES"/>
        </w:rPr>
      </w:r>
      <w:r>
        <w:rPr>
          <w:lang w:val="es_ES" w:bidi="es_ES"/>
        </w:rPr>
        <w:t>Entonces Jehová da más instrucciones sobre los extranjeros que viven entre los israelitas. Un extranjero que quiere tomar parte en la Fiesta de la Pascua primero debe ser circuncidado. Una vez que estos hombres han sido circuncidados, nada puede evitar que se unan a la fiesta especial. Estos extranjeros circuncidados serán iguales a los israelitas. Jehová dice nuevamente que solo los hombres circuncidados pueden comer la Fiesta de la Pascua. Ningún varón incircunciso podrá comer de la Fiesta de la Pascua. Jehová dice que incluso los israelitas incircuncidados no podían comer la fiesta. Los padres eran responsables de asegurarse de que sus hijos fueran circuncidados poco después del nacimiento. Esta instrucción suena como si algunos padres no hubieran cumplido con su responsabilidad. Sin embargo, si un israelita no había sido circuncidado, el hombre podía someterse a este procedimiento y luego tomar parte en la fiesta de la Pascua.</w:t>
      </w:r>
    </w:p>
    <w:p>
      <w:pPr/>
      <w:r>
        <w:rPr>
          <w:lang w:val="es_ES" w:bidi="es_ES"/>
        </w:rPr>
      </w:r>
      <w:r>
        <w:rPr>
          <w:lang w:val="es_ES" w:bidi="es_ES"/>
        </w:rPr>
        <w:t>Jehová le recuerda a Moisés y a Aarón nuevamente que solo los hombres circuncidados pueden tomar parte en la Fiesta de la Pascua. La instrucción se aplica a todos en la comunidad. Esto significa que la instrucción se aplica a los israelitas y a los extranjeros que viven en la comunidad.</w:t>
      </w:r>
    </w:p>
    <w:p>
      <w:pPr/>
      <w:r>
        <w:rPr>
          <w:lang w:val="es_ES" w:bidi="es_ES"/>
        </w:rPr>
      </w:r>
      <w:r>
        <w:rPr>
          <w:lang w:val="es_ES" w:bidi="es_ES"/>
        </w:rPr>
        <w:t>Deténganse aquí y conversen sobre la siguiente pregunta. ¿Cómo ayudan sus líderes a las personas a aprender instrucciones importantes? ¿Qué tipos de instrucciones se repiten y cuándo? Pausen la grabación aquí.</w:t>
      </w:r>
    </w:p>
    <w:p>
      <w:pPr/>
      <w:r>
        <w:rPr>
          <w:lang w:val="es_ES" w:bidi="es_ES"/>
        </w:rPr>
      </w:r>
      <w:r>
        <w:rPr>
          <w:lang w:val="es_ES" w:bidi="es_ES"/>
        </w:rPr>
        <w:t>Este pasaje terminó con el resumen de que todos los israelitas obedecieron las instrucciones que Jehová le dio a Moisés y a Aarón. En ese mismo día, Jehová sacó a los israelitas de Egipto. El pueblo dejó Egipto como un ejército. Esta es una imagen verbal para describir la manera de salir. El líder divide el ejército en grupos o divisiones. Cada división marcha junta. Podrían decir que el pueblo se fue de una manera ordenada como un ejército, con un grupo o familia siguiendo al grupo que iba al frente y continuando de esta manera ordenada hasta que todas las personas se hubieran ido.</w:t>
      </w:r>
    </w:p>
    <w:p>
      <w:pPr/>
      <w:r>
        <w:rPr>
          <w:lang w:val="es_ES" w:bidi="es_ES"/>
        </w:rPr>
      </w:r>
      <w:r>
        <w:rPr>
          <w:lang w:val="es_ES" w:bidi="es_ES"/>
        </w:rPr>
        <w:t>Deténganse aquí y conversen sobre la siguiente pregunta. Cuenten una historia sobre un grupo grande de personas que dejan algún lugar. En una historia, describan al grupo corriendo y caminando sin ningún orden. Entonces cuenten otra historia en la que el pueblo se alinee en filas y camine de una manera ordenada. ¿Cómo describe el narrador estos dos grupos? Pausen este audio aquí.</w:t>
      </w:r>
    </w:p>
    <w:p>
      <w:pPr/>
      <w:r>
        <w:rPr>
          <w:lang w:val="es_ES" w:bidi="es_ES"/>
        </w:rPr>
      </w:r>
      <w:r>
        <w:rPr>
          <w:lang w:val="es_ES" w:bidi="es_ES"/>
        </w:rPr>
        <w:t>Al atardecer del final del decimocuarto día, los israelitas mataron el cordero o cabrito y lo cocinaron. Pusieron la sangre en los postes de la puerta y el dintel de la casa. Durante la noche del decimoquinto día que comenzó al atardecer, Jehová y el ángel de la muerte pasaron a la medianoche. El Faraón envió de inmediato un mensaje a Moisés y a Aarón diciéndoles que tomaran a los israelitas y salieran de Egipto. Los israelitas estaban listos. Partieron de Egipto durante la noche del decimoquinto día. Esto significa que partieron en algún momento después de la medianoche y antes del amanecer.</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12:43–51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dos escenas.</w:t>
      </w:r>
    </w:p>
    <w:p>
      <w:pPr/>
      <w:r>
        <w:rPr>
          <w:lang w:val="es_ES" w:bidi="es_ES"/>
        </w:rPr>
      </w:r>
      <w:r>
        <w:rPr>
          <w:b/>
          <w:lang w:val="es_ES" w:bidi="es_ES"/>
        </w:rPr>
        <w:t>En la primera escena:</w:t>
      </w:r>
      <w:r>
        <w:rPr>
          <w:lang w:val="es_ES" w:bidi="es_ES"/>
        </w:rPr>
        <w:t xml:space="preserve"> Jehová le da más instrucciones sobre cómo celebrar la Fiesta de la Pascua a Moisés y a Aarón.</w:t>
      </w:r>
    </w:p>
    <w:p>
      <w:pPr/>
      <w:r>
        <w:rPr>
          <w:lang w:val="es_ES" w:bidi="es_ES"/>
        </w:rPr>
      </w:r>
      <w:r>
        <w:rPr>
          <w:b/>
          <w:lang w:val="es_ES" w:bidi="es_ES"/>
        </w:rPr>
        <w:t>En la segunda escena:</w:t>
      </w:r>
      <w:r>
        <w:rPr>
          <w:lang w:val="es_ES" w:bidi="es_ES"/>
        </w:rPr>
        <w:t xml:space="preserve"> El pueblo obedece todas las órdenes de Jehová y sale de Egipto de manera ordenada, como marcha un ejército.</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Aarón</w:t>
      </w:r>
    </w:p>
    <w:p>
      <w:pPr>
        <w:pStyle w:val="ListBullet"/>
        <w:spacing w:line="240" w:lineRule="auto"/>
        <w:ind w:left="720"/>
      </w:pPr>
      <w:r>
        <w:rPr>
          <w:lang w:val="es_ES" w:bidi="es_ES"/>
        </w:rPr>
      </w:r>
      <w:r>
        <w:rPr>
          <w:lang w:val="es_ES" w:bidi="es_ES"/>
        </w:rPr>
        <w:t>Los israelitas</w:t>
      </w:r>
    </w:p>
    <w:p>
      <w:pPr>
        <w:pStyle w:val="ListBullet"/>
        <w:spacing w:line="240" w:lineRule="auto"/>
        <w:ind w:left="720"/>
      </w:pPr>
      <w:r>
        <w:rPr>
          <w:lang w:val="es_ES" w:bidi="es_ES"/>
        </w:rPr>
      </w:r>
      <w:r>
        <w:rPr>
          <w:lang w:val="es_ES" w:bidi="es_ES"/>
        </w:rPr>
        <w:t>Extranjeros</w:t>
      </w:r>
    </w:p>
    <w:p>
      <w:pPr>
        <w:pStyle w:val="ListBullet"/>
        <w:spacing w:line="240" w:lineRule="auto"/>
        <w:ind w:left="720"/>
      </w:pPr>
      <w:r>
        <w:rPr>
          <w:lang w:val="es_ES" w:bidi="es_ES"/>
        </w:rPr>
      </w:r>
      <w:r>
        <w:rPr>
          <w:lang w:val="es_ES" w:bidi="es_ES"/>
        </w:rPr>
        <w:t>Esclavos</w:t>
      </w:r>
    </w:p>
    <w:p>
      <w:pPr/>
      <w:r>
        <w:rPr>
          <w:lang w:val="es_ES" w:bidi="es_ES"/>
        </w:rPr>
      </w:r>
      <w:r>
        <w:rPr>
          <w:lang w:val="es_ES" w:bidi="es_ES"/>
        </w:rPr>
        <w:t>Como grupo, pongan atención a estas partes de la ambientación del pasaje:</w:t>
      </w:r>
    </w:p>
    <w:p>
      <w:pPr/>
      <w:r>
        <w:rPr>
          <w:lang w:val="es_ES" w:bidi="es_ES"/>
        </w:rPr>
      </w:r>
      <w:r>
        <w:rPr>
          <w:lang w:val="es_ES" w:bidi="es_ES"/>
        </w:rPr>
        <w:t>La primera escena es el comienzo de una sección con instrucciones adicionales para la fiesta de la Pascua. En la primera escena, Jehová continúa dándole a Moisés y a Aarón instrucciones sobre cómo los israelitas deben preparar y comer la Fiesta de la Pascua. Las únicas personas a las que los israelitas deben permitir participar en la Fiesta de la Pascua deben ser miembros de la comunidad del pacto. Esto significa que los hombres deben ser circuncidados porque la circuncisión era la señal de que un hombre pertenecía a la comunidad del pacto. Cualquier extranjero que se someta a la circuncisión antes de la fiesta puede unirse. Jehová dice que nadie incircunciso puede unirse a la fiesta.</w:t>
      </w:r>
    </w:p>
    <w:p>
      <w:pPr/>
      <w:r>
        <w:rPr>
          <w:lang w:val="es_ES" w:bidi="es_ES"/>
        </w:rPr>
      </w:r>
      <w:r>
        <w:rPr>
          <w:lang w:val="es_ES" w:bidi="es_ES"/>
        </w:rPr>
        <w:t>Los israelitas tenían que asar el cordero y comerlo en la casa. Los israelitas no podían sacar parte del cordero fuera de la casa ni llevar parte del cordero a otra casa. Los israelitas tenían que comerse todo el cordero durante esa única noche. Los israelitas no deben romper los huesos del cordero mientras lo comen. Cada israelita debe participar en la Fiesta de la Pascua.</w:t>
      </w:r>
    </w:p>
    <w:p>
      <w:pPr/>
      <w:r>
        <w:rPr>
          <w:lang w:val="es_ES" w:bidi="es_ES"/>
        </w:rPr>
      </w:r>
      <w:r>
        <w:rPr>
          <w:lang w:val="es_ES" w:bidi="es_ES"/>
        </w:rPr>
        <w:t>Este pasaje solo habla del cordero. Las instrucciones anteriores decían que los israelitas podían comer un cordero o un cabrito (cabra joven). Las instrucciones decían que el animal debía tener un año y ser perfecto. Jehová no ha cambiado las instrucciones.</w:t>
      </w:r>
    </w:p>
    <w:p>
      <w:pPr/>
      <w:r>
        <w:rPr>
          <w:lang w:val="es_ES" w:bidi="es_ES"/>
        </w:rPr>
      </w:r>
      <w:r>
        <w:rPr>
          <w:lang w:val="es_ES" w:bidi="es_ES"/>
        </w:rPr>
        <w:t>Deténganse y conversen sobre los siguientes temas: ¿Cómo se aseguran de que las personas entiendan que estas instrucciones no cambian las instrucciones anteriores? Jehová no habla de las mujeres que pueden comer la comida, pero Jehová no está dejando fuera a las mujeres. Las mujeres participan en la Comida de la Pascua. Jehová no ha cambiado las instrucciones sobre el animal que debe ser sacrificado y comido. Pausen la grabación aquí.</w:t>
      </w:r>
    </w:p>
    <w:p>
      <w:pPr/>
      <w:r>
        <w:rPr>
          <w:lang w:val="es_ES" w:bidi="es_ES"/>
        </w:rPr>
      </w:r>
      <w:r>
        <w:rPr>
          <w:lang w:val="es_ES" w:bidi="es_ES"/>
        </w:rPr>
        <w:t>Jehová repite y da más detalles sobre los hombres que necesitan ser circuncidados para participar en la comida. Esta repetición muestra lo importante que era esta orden para el pueblo. Cualquier extranjero que quisiera unirse a la comunidad del pacto siendo circuncidado tenía la responsabilidad de asegurarse de que todos los varones de su familia también fueran circuncidados.</w:t>
      </w:r>
    </w:p>
    <w:p>
      <w:pPr/>
      <w:r>
        <w:rPr>
          <w:lang w:val="es_ES" w:bidi="es_ES"/>
        </w:rPr>
      </w:r>
      <w:r>
        <w:rPr>
          <w:lang w:val="es_ES" w:bidi="es_ES"/>
        </w:rPr>
        <w:t>En la segunda escena, los israelitas obedecen las instrucciones de Jehová. Entonces se organizaron en grupos ordenados como divisiones de un ejército y marcharon de Egipto.</w:t>
      </w:r>
    </w:p>
    <w:p>
      <w:pPr/>
      <w:r>
        <w:rPr>
          <w:lang w:val="es_ES" w:bidi="es_ES"/>
        </w:rPr>
      </w:r>
      <w:r>
        <w:rPr>
          <w:lang w:val="es_ES" w:bidi="es_ES"/>
        </w:rPr>
        <w:t>Deténganse aquí y representen esta escena. Reúnan un grupo grande de personas de su comunidad o pueblo. Organícenlos en grupos de 50 personas. Hagan que se alineen, un grupo después del otro y marchen de una manera ordenada alejándose del lugar de reunión. Ahora conversen en grupo sobre la mejor manera de explicar esta acción. El pasaje usa la palabra ejército para dar una descripción gráfica de cómo el pueblo salió de manera ordenada. Pausen la grabación aquí.</w:t>
      </w:r>
    </w:p>
    <w:p>
      <w:pPr/>
      <w:r>
        <w:rPr>
          <w:lang w:val="es_ES" w:bidi="es_ES"/>
        </w:rPr>
      </w:r>
      <w:r>
        <w:rPr>
          <w:lang w:val="es_ES" w:bidi="es_ES"/>
        </w:rPr>
        <w:t>Ahora, el grupo debe crear una gráfica,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12:43–51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2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Aarón</w:t>
      </w:r>
    </w:p>
    <w:p>
      <w:pPr>
        <w:pStyle w:val="ListBullet"/>
        <w:spacing w:line="240" w:lineRule="auto"/>
        <w:ind w:left="720"/>
      </w:pPr>
      <w:r>
        <w:rPr>
          <w:lang w:val="es_ES" w:bidi="es_ES"/>
        </w:rPr>
      </w:r>
      <w:r>
        <w:rPr>
          <w:lang w:val="es_ES" w:bidi="es_ES"/>
        </w:rPr>
        <w:t>Los israelitas</w:t>
      </w:r>
    </w:p>
    <w:p>
      <w:pPr>
        <w:pStyle w:val="ListBullet"/>
        <w:spacing w:line="240" w:lineRule="auto"/>
        <w:ind w:left="720"/>
      </w:pPr>
      <w:r>
        <w:rPr>
          <w:lang w:val="es_ES" w:bidi="es_ES"/>
        </w:rPr>
      </w:r>
      <w:r>
        <w:rPr>
          <w:lang w:val="es_ES" w:bidi="es_ES"/>
        </w:rPr>
        <w:t>Extranjeros</w:t>
      </w:r>
    </w:p>
    <w:p>
      <w:pPr>
        <w:pStyle w:val="ListBullet"/>
        <w:spacing w:line="240" w:lineRule="auto"/>
        <w:ind w:left="720"/>
      </w:pPr>
      <w:r>
        <w:rPr>
          <w:lang w:val="es_ES" w:bidi="es_ES"/>
        </w:rPr>
      </w:r>
      <w:r>
        <w:rPr>
          <w:lang w:val="es_ES" w:bidi="es_ES"/>
        </w:rPr>
        <w:t>Esclavos</w:t>
      </w:r>
    </w:p>
    <w:p>
      <w:pPr/>
      <w:r>
        <w:rPr>
          <w:lang w:val="es_ES" w:bidi="es_ES"/>
        </w:rPr>
      </w:r>
      <w:r>
        <w:rPr>
          <w:lang w:val="es_ES" w:bidi="es_ES"/>
        </w:rPr>
        <w:t>En grupo, dramaticen el pasaje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En la primera escena, Jehová le da a Moisés y a Aarón instrucciones adicionales sobre la Cena de la Pascua. Las únicas personas a las que se les permite comer esta comida son las que han sido circuncidadas. Cualquier extranjero, incluso un esclavo, que se someta a la circuncisión puede comer la Comida de la Pascua. Jehová prohíbe a los hombres incircuncisos comer la cena de la Pascua. Los trabajadores temporales o siervos contratados probablemente no serían circuncidados y, por lo tanto, no se les permitiría comer la comida de la Pascua.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los esclavos del grupo: "¿Cómo se sienten respecto a ser circuncidados para poder participar de esta comida?" Es posible que escuchen:</w:t>
      </w:r>
    </w:p>
    <w:p>
      <w:pPr>
        <w:pStyle w:val="ListBullet"/>
        <w:spacing w:line="240" w:lineRule="auto"/>
        <w:ind w:left="720"/>
      </w:pPr>
      <w:r>
        <w:rPr>
          <w:lang w:val="es_ES" w:bidi="es_ES"/>
        </w:rPr>
      </w:r>
      <w:r>
        <w:rPr>
          <w:lang w:val="es_ES" w:bidi="es_ES"/>
        </w:rPr>
        <w:t>Pregúntenles a los israelitas: "¿Cómo se sienten al tener a este esclavo extranjero convertido en uno de ustedes?"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Jehová le dice a Moisés, el cordero debe comerse en una sola casa. Esto significa que todas las personas que comerán ese cordero deben estar en la misma casa. Jehová dice que no pueden llevar nada del cordero fuera de la casa a otra casa. Tampoco deben romper ninguno de los huesos del cordero mientras lo comen. Jehová dice que toda la comunidad de los israelitas debe comer la cena de Pascua. Esto significa que los hombres circuncidados, así como las mujeres y los niños, participarán todos de la comida de la Pascua.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las mujeres: "¿Cómo se sienten al ser incluidas en esta comida del festival?" Es posible que escuchen:</w:t>
      </w:r>
    </w:p>
    <w:p>
      <w:pPr>
        <w:pStyle w:val="ListBullet"/>
        <w:spacing w:line="240" w:lineRule="auto"/>
        <w:ind w:left="720"/>
      </w:pPr>
      <w:r>
        <w:rPr>
          <w:lang w:val="es_ES" w:bidi="es_ES"/>
        </w:rPr>
      </w:r>
      <w:r>
        <w:rPr>
          <w:lang w:val="es_ES" w:bidi="es_ES"/>
        </w:rPr>
        <w:t>Pregúntenle a Aarón: "¿Cómo te sientes sobre estas instrucciones ahora?"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Entonces Jehová habla nuevamente de los extranjeros. Jehová le dice a Moisés que cualquier extranjero que quiera comer la comida de la Pascua debe ser circuncidado junto con los hombres de su hogar. Los extranjeros que se sometan a la circuncisión serán bienvenidos a participar de la comida. Jehová repite que todos los hombres incircuncisos deben ser excluidos de comer la comida de la Pascua.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algunos hombres incircuncisos: "¿Cómo se sienten sobre ser excluidos de este festival?"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segunda escena, los israelitas siguen todos los mandamientos de Jehová. Ese mismo día, se organizaron en grupos ordenados como un ejército y marcharon fuera de Egipto. Ese es el día en que Jehová sacó a los israelitas de Egipto.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gente: "¿Por qué están saliendo en marcha como un ejército?" Es posible que escuchen: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12:43–51 en la traducción que sea más fácil de entender.</w:t>
      </w:r>
    </w:p>
    <w:p>
      <w:pPr/>
      <w:r>
        <w:rPr>
          <w:lang w:val="es_ES" w:bidi="es_ES"/>
        </w:rPr>
      </w:r>
      <w:r>
        <w:rPr>
          <w:b/>
          <w:lang w:val="es_ES" w:bidi="es_ES"/>
        </w:rPr>
        <w:t>Jehová</w:t>
      </w:r>
      <w:r>
        <w:rPr>
          <w:lang w:val="es_ES" w:bidi="es_ES"/>
        </w:rPr>
        <w:t xml:space="preserve"> le dio instrucciones a Moisés y a Aarón. Usen el mismo nombre para Jehová que han usado en los pasajes anteriores. La palabra </w:t>
      </w:r>
      <w:r>
        <w:rPr>
          <w:lang w:val="es_ES" w:bidi="es_ES"/>
        </w:rPr>
        <w:t>Jehová</w:t>
      </w:r>
      <w:r>
        <w:rPr>
          <w:lang w:val="es_ES" w:bidi="es_ES"/>
        </w:rPr>
        <w:t xml:space="preserve"> se encuentra en el Glosario Principal.</w:t>
      </w:r>
    </w:p>
    <w:p>
      <w:pPr/>
      <w:r>
        <w:rPr>
          <w:lang w:val="es_ES" w:bidi="es_ES"/>
        </w:rPr>
      </w:r>
      <w:r>
        <w:rPr>
          <w:lang w:val="es_ES" w:bidi="es_ES"/>
        </w:rPr>
        <w:t xml:space="preserve">Jehová dijo: "Estas son las </w:t>
      </w:r>
      <w:r>
        <w:rPr>
          <w:b/>
          <w:lang w:val="es_ES" w:bidi="es_ES"/>
        </w:rPr>
        <w:t>instrucciones</w:t>
      </w:r>
      <w:r>
        <w:rPr>
          <w:lang w:val="es_ES" w:bidi="es_ES"/>
        </w:rPr>
        <w:t xml:space="preserve"> o </w:t>
      </w:r>
      <w:r>
        <w:rPr>
          <w:b/>
          <w:lang w:val="es_ES" w:bidi="es_ES"/>
        </w:rPr>
        <w:t>estatutos</w:t>
      </w:r>
      <w:r>
        <w:rPr>
          <w:lang w:val="es_ES" w:bidi="es_ES"/>
        </w:rPr>
        <w:t xml:space="preserve">" para la comida de Pascua. Otras palabras que podrían usarse en lugar de instrucciones serían reglas o reglamentos o </w:t>
      </w:r>
      <w:r>
        <w:rPr>
          <w:lang w:val="es_ES" w:bidi="es_ES"/>
        </w:rPr>
        <w:t>leyes</w:t>
      </w:r>
      <w:r>
        <w:rPr>
          <w:lang w:val="es_ES" w:bidi="es_ES"/>
        </w:rPr>
        <w:t xml:space="preserve">. Generalmente, estas son instrucciones relacionadas con la realización de rituales específicos para </w:t>
      </w:r>
      <w:r>
        <w:rPr>
          <w:lang w:val="es_ES" w:bidi="es_ES"/>
        </w:rPr>
        <w:t>adoración</w:t>
      </w:r>
      <w:r>
        <w:rPr>
          <w:lang w:val="es_ES" w:bidi="es_ES"/>
        </w:rPr>
        <w:t xml:space="preserve"> o una fiesta especial como la Pascua. Jehová estaba diciendo que deben seguirse estas reglas o instrucciones.</w:t>
      </w:r>
    </w:p>
    <w:p>
      <w:pPr/>
      <w:r>
        <w:rPr>
          <w:lang w:val="es_ES" w:bidi="es_ES"/>
        </w:rPr>
      </w:r>
      <w:r>
        <w:rPr>
          <w:lang w:val="es_ES" w:bidi="es_ES"/>
        </w:rPr>
        <w:t xml:space="preserve">Deténganse aquí y discutan cómo van a traducir estatutos. </w:t>
      </w:r>
      <w:r>
        <w:rPr>
          <w:b/>
          <w:lang w:val="es_ES" w:bidi="es_ES"/>
        </w:rPr>
        <w:t>Estatutos</w:t>
      </w:r>
      <w:r>
        <w:rPr>
          <w:lang w:val="es_ES" w:bidi="es_ES"/>
        </w:rPr>
        <w:t xml:space="preserve"> se encuentra en el Glosario Principal. Pausen este audio aquí.</w:t>
      </w:r>
    </w:p>
    <w:p>
      <w:pPr/>
      <w:r>
        <w:rPr>
          <w:lang w:val="es_ES" w:bidi="es_ES"/>
        </w:rPr>
      </w:r>
      <w:r>
        <w:rPr>
          <w:lang w:val="es_ES" w:bidi="es_ES"/>
        </w:rPr>
        <w:t xml:space="preserve">La </w:t>
      </w:r>
      <w:r>
        <w:rPr>
          <w:b/>
          <w:lang w:val="es_ES" w:bidi="es_ES"/>
        </w:rPr>
        <w:t>cena de Pascua</w:t>
      </w:r>
      <w:r>
        <w:rPr>
          <w:lang w:val="es_ES" w:bidi="es_ES"/>
        </w:rPr>
        <w:t xml:space="preserve"> es una comida especial que los israelitas comen cada año para recordar lo que Jehová hizo por ellos mientras el </w:t>
      </w:r>
      <w:r>
        <w:rPr>
          <w:lang w:val="es_ES" w:bidi="es_ES"/>
        </w:rPr>
        <w:t>ángel</w:t>
      </w:r>
      <w:r>
        <w:rPr>
          <w:lang w:val="es_ES" w:bidi="es_ES"/>
        </w:rPr>
        <w:t xml:space="preserve"> de la muerte pasaba sobre Egipto. Usen la misma palabra que ya han seleccionado para el término Pascua. Recuerden, esta no debe ser una palabra prestada o una palabra de otro idioma. La </w:t>
      </w:r>
      <w:r>
        <w:rPr>
          <w:lang w:val="es_ES" w:bidi="es_ES"/>
        </w:rPr>
        <w:t>Pascua</w:t>
      </w:r>
      <w:r>
        <w:rPr>
          <w:lang w:val="es_ES" w:bidi="es_ES"/>
        </w:rPr>
        <w:t xml:space="preserve"> se analiza en el Glosario Principal.</w:t>
      </w:r>
    </w:p>
    <w:p>
      <w:pPr/>
      <w:r>
        <w:rPr>
          <w:lang w:val="es_ES" w:bidi="es_ES"/>
        </w:rPr>
      </w:r>
      <w:r>
        <w:rPr>
          <w:lang w:val="es_ES" w:bidi="es_ES"/>
        </w:rPr>
        <w:t xml:space="preserve">Los </w:t>
      </w:r>
      <w:r>
        <w:rPr>
          <w:b/>
          <w:lang w:val="es_ES" w:bidi="es_ES"/>
        </w:rPr>
        <w:t>esclavos</w:t>
      </w:r>
      <w:r>
        <w:rPr>
          <w:lang w:val="es_ES" w:bidi="es_ES"/>
        </w:rPr>
        <w:t xml:space="preserve"> son personas que han sido conquistadas o compradas por un precio. No son libres de moverse como deseen. El dueño dice lo que el esclavo debe hacer. El término </w:t>
      </w:r>
      <w:r>
        <w:rPr>
          <w:lang w:val="es_ES" w:bidi="es_ES"/>
        </w:rPr>
        <w:t>"Esclavos"</w:t>
      </w:r>
      <w:r>
        <w:rPr>
          <w:lang w:val="es_ES" w:bidi="es_ES"/>
        </w:rPr>
        <w:t xml:space="preserve"> se analiza en el Glosario Principal.</w:t>
      </w:r>
    </w:p>
    <w:p>
      <w:pPr/>
      <w:r>
        <w:rPr>
          <w:lang w:val="es_ES" w:bidi="es_ES"/>
        </w:rPr>
      </w:r>
      <w:r>
        <w:rPr>
          <w:lang w:val="es_ES" w:bidi="es_ES"/>
        </w:rPr>
        <w:t xml:space="preserve">Solo los hombres que han sido circuncidados pueden comer la comida de Pascua del festival. La </w:t>
      </w:r>
      <w:r>
        <w:rPr>
          <w:b/>
          <w:lang w:val="es_ES" w:bidi="es_ES"/>
        </w:rPr>
        <w:t>circuncisión</w:t>
      </w:r>
      <w:r>
        <w:rPr>
          <w:lang w:val="es_ES" w:bidi="es_ES"/>
        </w:rPr>
        <w:t xml:space="preserve"> es la señal </w:t>
      </w:r>
      <w:r>
        <w:rPr>
          <w:lang w:val="es_ES" w:bidi="es_ES"/>
        </w:rPr>
        <w:t>externa</w:t>
      </w:r>
      <w:r>
        <w:rPr>
          <w:lang w:val="es_ES" w:bidi="es_ES"/>
        </w:rPr>
        <w:t xml:space="preserve"> de la relación especial de pacto entre Jehová y los israelitas. La </w:t>
      </w:r>
      <w:r>
        <w:rPr>
          <w:lang w:val="es_ES" w:bidi="es_ES"/>
        </w:rPr>
        <w:t>circuncisión</w:t>
      </w:r>
      <w:r>
        <w:rPr>
          <w:lang w:val="es_ES" w:bidi="es_ES"/>
        </w:rPr>
        <w:t xml:space="preserve"> se analiza en el Glosario Principal. Usen la misma palabra para circuncisión que han usado en los pasajes anteriores. Un </w:t>
      </w:r>
      <w:r>
        <w:rPr>
          <w:lang w:val="es_ES" w:bidi="es_ES"/>
        </w:rPr>
        <w:t>pacto</w:t>
      </w:r>
      <w:r>
        <w:rPr>
          <w:lang w:val="es_ES" w:bidi="es_ES"/>
        </w:rPr>
        <w:t xml:space="preserve"> es un acuerdo vinculante y solemne entre dos personas o grupos.</w:t>
      </w:r>
    </w:p>
    <w:p>
      <w:pPr/>
      <w:r>
        <w:rPr>
          <w:lang w:val="es_ES" w:bidi="es_ES"/>
        </w:rPr>
      </w:r>
      <w:r>
        <w:rPr>
          <w:b/>
          <w:lang w:val="es_ES" w:bidi="es_ES"/>
        </w:rPr>
        <w:t>Israel</w:t>
      </w:r>
      <w:r>
        <w:rPr>
          <w:lang w:val="es_ES" w:bidi="es_ES"/>
        </w:rPr>
        <w:t xml:space="preserve"> es el nombre del país. Israel también es el nombre que Jehová le dio a Jacob, que es el nieto de </w:t>
      </w:r>
      <w:r>
        <w:rPr>
          <w:lang w:val="es_ES" w:bidi="es_ES"/>
        </w:rPr>
        <w:t>Abraham</w:t>
      </w:r>
      <w:r>
        <w:rPr>
          <w:lang w:val="es_ES" w:bidi="es_ES"/>
        </w:rPr>
        <w:t xml:space="preserve">. </w:t>
      </w:r>
      <w:r>
        <w:rPr>
          <w:b/>
          <w:lang w:val="es_ES" w:bidi="es_ES"/>
        </w:rPr>
        <w:t>Israelitas</w:t>
      </w:r>
      <w:r>
        <w:rPr>
          <w:lang w:val="es_ES" w:bidi="es_ES"/>
        </w:rPr>
        <w:t xml:space="preserve"> es el nombre usado por los </w:t>
      </w:r>
      <w:r>
        <w:rPr>
          <w:lang w:val="es_ES" w:bidi="es_ES"/>
        </w:rPr>
        <w:t>descendientes</w:t>
      </w:r>
      <w:r>
        <w:rPr>
          <w:lang w:val="es_ES" w:bidi="es_ES"/>
        </w:rPr>
        <w:t xml:space="preserve"> de Jacob. </w:t>
      </w:r>
      <w:r>
        <w:rPr>
          <w:lang w:val="es_ES" w:bidi="es_ES"/>
        </w:rPr>
        <w:t>Israel</w:t>
      </w:r>
      <w:r>
        <w:rPr>
          <w:lang w:val="es_ES" w:bidi="es_ES"/>
        </w:rPr>
        <w:t xml:space="preserve"> y los </w:t>
      </w:r>
      <w:r>
        <w:rPr>
          <w:lang w:val="es_ES" w:bidi="es_ES"/>
        </w:rPr>
        <w:t>israelitas</w:t>
      </w:r>
      <w:r>
        <w:rPr>
          <w:lang w:val="es_ES" w:bidi="es_ES"/>
        </w:rPr>
        <w:t xml:space="preserve"> se analizan en el Glosario Principal.</w:t>
      </w:r>
    </w:p>
    <w:p>
      <w:pPr/>
      <w:r>
        <w:rPr>
          <w:lang w:val="es_ES" w:bidi="es_ES"/>
        </w:rPr>
      </w:r>
      <w:r>
        <w:rPr>
          <w:lang w:val="es_ES" w:bidi="es_ES"/>
        </w:rPr>
        <w:t xml:space="preserve">El pueblo dejó Egipto como un </w:t>
      </w:r>
      <w:r>
        <w:rPr>
          <w:b/>
          <w:lang w:val="es_ES" w:bidi="es_ES"/>
        </w:rPr>
        <w:t>ejército</w:t>
      </w:r>
      <w:r>
        <w:rPr>
          <w:lang w:val="es_ES" w:bidi="es_ES"/>
        </w:rPr>
        <w:t>. Un ejército se dividiría en grupos de soldados que marcharían juntos de manera ordenada. Decir que el pueblo se fue como un ejército significa que el pueblo estaba organizado en grupos y partió de manera ordenada.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13:1–16</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13:1–16 y guárdenlo en sus corazones.</w:t>
      </w:r>
    </w:p>
    <w:p>
      <w:pPr/>
      <w:r>
        <w:rPr>
          <w:lang w:val="es_ES" w:bidi="es_ES"/>
        </w:rPr>
      </w:r>
      <w:r>
        <w:rPr>
          <w:lang w:val="es_ES" w:bidi="es_ES"/>
        </w:rPr>
        <w:t>Escuchen una versión en audio de Éxodo 13:1–16 tres veces, en tres traducciones diferentes, si es posible.</w:t>
      </w:r>
    </w:p>
    <w:p>
      <w:pPr/>
      <w:r>
        <w:rPr>
          <w:lang w:val="es_ES" w:bidi="es_ES"/>
        </w:rPr>
      </w:r>
      <w:r>
        <w:rPr>
          <w:lang w:val="es_ES" w:bidi="es_ES"/>
        </w:rPr>
        <w:t>Pausen este audio aquí.</w:t>
      </w:r>
    </w:p>
    <w:p>
      <w:pPr/>
      <w:r>
        <w:rPr>
          <w:lang w:val="es_ES" w:bidi="es_ES"/>
        </w:rPr>
      </w:r>
      <w:r>
        <w:rPr>
          <w:lang w:val="es_ES" w:bidi="es_ES"/>
        </w:rPr>
        <w:t>Ahora, como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pasaje? Pausen este audio aquí.</w:t>
      </w:r>
    </w:p>
    <w:p>
      <w:pPr>
        <w:pStyle w:val="ListBullet"/>
        <w:spacing w:line="240" w:lineRule="auto"/>
        <w:ind w:left="720"/>
      </w:pPr>
      <w:r>
        <w:rPr>
          <w:lang w:val="es_ES" w:bidi="es_ES"/>
        </w:rPr>
      </w:r>
      <w:r>
        <w:rPr>
          <w:lang w:val="es_ES" w:bidi="es_ES"/>
        </w:rPr>
        <w:t>¿Qué nos dice este pasaje acerca de Dios? Pausen este audio aquí.</w:t>
      </w:r>
    </w:p>
    <w:p>
      <w:pPr>
        <w:pStyle w:val="ListBullet"/>
        <w:spacing w:line="240" w:lineRule="auto"/>
        <w:ind w:left="720"/>
      </w:pPr>
      <w:r>
        <w:rPr>
          <w:lang w:val="es_ES" w:bidi="es_ES"/>
        </w:rPr>
      </w:r>
      <w:r>
        <w:rPr>
          <w:lang w:val="es_ES" w:bidi="es_ES"/>
        </w:rPr>
        <w:t>¿Qué nos dice este pasaje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13:1–16 en la traducción que sea más fácil de entender.</w:t>
      </w:r>
    </w:p>
    <w:p>
      <w:pPr/>
      <w:r>
        <w:rPr>
          <w:lang w:val="es_ES" w:bidi="es_ES"/>
        </w:rPr>
      </w:r>
      <w:r>
        <w:rPr>
          <w:lang w:val="es_ES" w:bidi="es_ES"/>
        </w:rPr>
        <w:t>Los israelitas han comenzado su viaje saliendo de Egipto. Jehová continúa dándole instrucciones a Moisés para el futuro. Jehová da las instrucciones en este momento para ayudar al pueblo a prestar atención y recordar todo lo que ha sucedido. Este es un relato narrativo de los israelitas comenzando su viaje:</w:t>
      </w:r>
    </w:p>
    <w:p>
      <w:pPr/>
      <w:r>
        <w:rPr>
          <w:lang w:val="es_ES" w:bidi="es_ES"/>
        </w:rPr>
      </w:r>
      <w:r>
        <w:rPr>
          <w:lang w:val="es_ES" w:bidi="es_ES"/>
        </w:rPr>
        <w:t>En primer lugar, Jehová le dice a Moisés que los israelitas deben dedicar a cada primogénito a Jehová. Dedicar significa ser apartado como santo o como perteneciente a Jehová. Jehová continúa al incluir a los animales primogénitos. Jehová dice que el primogénito de todos los israelitas y el primogénito de sus animales pertenecen a Jehová.</w:t>
      </w:r>
    </w:p>
    <w:p>
      <w:pPr/>
      <w:r>
        <w:rPr>
          <w:lang w:val="es_ES" w:bidi="es_ES"/>
        </w:rPr>
      </w:r>
      <w:r>
        <w:rPr>
          <w:lang w:val="es_ES" w:bidi="es_ES"/>
        </w:rPr>
        <w:t>Muchas personas piensan que el término primogénito se refiere solo a los hombres. Otros piensan que primogénito significa el primero en nacer, ya sea hombre o mujer. El idioma original usa palabras masculinas. Sin embargo, estas palabras pueden significar tanto hombres como mujeres o solo hombres. El texto no da más detalles. Sin embargo, algunos creen que la forma en que está redactado este pasaje parece indicar que Jehová incluía tanto a niños como a niñas en la orden.</w:t>
      </w:r>
    </w:p>
    <w:p>
      <w:pPr/>
      <w:r>
        <w:rPr>
          <w:lang w:val="es_ES" w:bidi="es_ES"/>
        </w:rPr>
      </w:r>
      <w:r>
        <w:rPr>
          <w:lang w:val="es_ES" w:bidi="es_ES"/>
        </w:rPr>
        <w:t>Después de recibir las instrucciones sobre el primogénito de Jehová, Moisés les dice a los israelitas lo que deben hacer en el futuro para recordar este día. Moisés dice que este día es un día para recordar para siempre. Este día, que comenzó al atardecer, es el decimoquinto día del primer mes, el día en que Jehová y el ángel de la muerte atravesaron Egipto para matar al hijo primogénito, pero pasaron por alto las casas de los israelitas. Entonces el Faraón les dijo a Moisés y a los israelitas que salieran de Egipto de inmediato. Los israelitas se levantaron y comenzaron su viaje esa misma noche. Moisés repite las instrucciones que se han dado antes. Estas instrucciones pueden haber sido insertadas aquí en la historia que Moisés contó más tarde para ayudar al pueblo a recordar.</w:t>
      </w:r>
    </w:p>
    <w:p>
      <w:pPr/>
      <w:r>
        <w:rPr>
          <w:lang w:val="es_ES" w:bidi="es_ES"/>
        </w:rPr>
      </w:r>
      <w:r>
        <w:rPr>
          <w:lang w:val="es_ES" w:bidi="es_ES"/>
        </w:rPr>
        <w:t>Moisés les dice a los israelitas que este día es el día en que salieron de Egipto, la tierra de su esclavitud. Cuando Moisés llama a Egipto la tierra de su esclavitud, se refiere a Egipto de manera negativa. Estar en esclavitud o ser esclavo significa que no eres libre. No pueden hacer lo que quieren. Deben hacer lo que su dueño le dice que haga. Los israelitas están dejando atrás la esclavitud que sufrieron en Egipto.</w:t>
      </w:r>
    </w:p>
    <w:p>
      <w:pPr/>
      <w:r>
        <w:rPr>
          <w:lang w:val="es_ES" w:bidi="es_ES"/>
        </w:rPr>
      </w:r>
      <w:r>
        <w:rPr>
          <w:lang w:val="es_ES" w:bidi="es_ES"/>
        </w:rPr>
        <w:t>Moisés dice que Jehová ha usado el poder de su mano poderosa. Esta es una ilustración para describir el impresionante poder que tiene Jehová.</w:t>
      </w:r>
    </w:p>
    <w:p>
      <w:pPr/>
      <w:r>
        <w:rPr>
          <w:lang w:val="es_ES" w:bidi="es_ES"/>
        </w:rPr>
      </w:r>
      <w:r>
        <w:rPr>
          <w:lang w:val="es_ES" w:bidi="es_ES"/>
        </w:rPr>
        <w:t>Moisés les recuerda a los israelitas que durante el festival deben comer pan hecho sin levadura. No debe haber levadura en la casa o en el pan. La levadura es lo que hace que el pan aumente mientras se hornea. Moisés dio esta instrucción antes del decimoquinto día y aquí Moisés le está recordando al pueblo esta instrucción. La instrucción sobre el pan sin levadura se aplica a esta semana especial.</w:t>
      </w:r>
    </w:p>
    <w:p>
      <w:pPr/>
      <w:r>
        <w:rPr>
          <w:lang w:val="es_ES" w:bidi="es_ES"/>
        </w:rPr>
      </w:r>
      <w:r>
        <w:rPr>
          <w:lang w:val="es_ES" w:bidi="es_ES"/>
        </w:rPr>
        <w:t>Moisés dice que el pueblo ha sido liberado en el mes de Abib. Abib es el antiguo nombre para este mes. Más tarde, los israelitas cambiarán el nombre de este mes por otro. Este mes ocurre en la primavera entre marzo y abril y depende de la luna. Moisés les dice a los israelitas que deben celebrar este evento de salir de Egipto cada año en esta época.</w:t>
      </w:r>
    </w:p>
    <w:p>
      <w:pPr/>
      <w:r>
        <w:rPr>
          <w:lang w:val="es_ES" w:bidi="es_ES"/>
        </w:rPr>
      </w:r>
      <w:r>
        <w:rPr>
          <w:lang w:val="es_ES" w:bidi="es_ES"/>
        </w:rPr>
        <w:t>Deténganse y conversen sobre los siguientes temas: Hablen sobre sus banquetes y festivales anuales. ¿Cuáles ocurren al mismo tiempo cada año? ¿Cómo saben las personas cuándo debe comenzar el festival? Pausen la grabación aquí.</w:t>
      </w:r>
    </w:p>
    <w:p>
      <w:pPr/>
      <w:r>
        <w:rPr>
          <w:lang w:val="es_ES" w:bidi="es_ES"/>
        </w:rPr>
      </w:r>
      <w:r>
        <w:rPr>
          <w:lang w:val="es_ES" w:bidi="es_ES"/>
        </w:rPr>
        <w:t>Moisés dice que cuando los israelitas lleguen a la tierra que Jehová prometió a Abraham y a sus descendientes, deben celebrar esta Fiesta de los Panes sin Levadura. Moisés enumera los grupos de personas que viven en la tierra que Jehová les ha prometido en este momento. Estos grupos de personas son los cananeos, los hititas, los amorreos, los heveos y los jebuseos. Estos son los nombres de las tribus de personas que viven en la tierra. Estos cinco nombres representan a todas las tribus que vivían en la tierra en ese momento. Moisés le dice al pueblo que esta tierra está fluyendo con leche y miel. Una tierra que fluye leche y miel es una imagen verbal que describe una tierra muy rica y fértil. Las vacas, las ovejas y las cabras producen leche que la gente puede beber y usar para hacer queso, yogur y otros alimentos. Estos animales necesitan pasto y agua para vivir en la tierra. Moisés está diciendo que la tierra tiene suficiente pasto y agua para satisfacer las necesidades de estos animales y que puedan producir leche en abundancia.</w:t>
      </w:r>
    </w:p>
    <w:p>
      <w:pPr/>
      <w:r>
        <w:rPr>
          <w:lang w:val="es_ES" w:bidi="es_ES"/>
        </w:rPr>
      </w:r>
      <w:r>
        <w:rPr>
          <w:lang w:val="es_ES" w:bidi="es_ES"/>
        </w:rPr>
        <w:t>Las abejas producen miel de las flores. La tierra tiene árboles frutales y otros árboles y arbustos que producen el néctar recolectado por las abejas, las cuales lo utilizan para producir miel. Estos árboles necesitan suficiente agua para crecer. Al usar esta imagen verbal de una tierra que fluye con leche y miel, Moisés dice que la tierra suministrará en abundancia todo lo que los israelitas necesitan. Jehová ha jurado o prometido por juramento a los antepasados de ellos que esta tierra será para los descendientes de Abraham. Los antepasados son quienes vinieron antes, como padres, abuelos y bisabuelos. En este caso, antepasados significa Abraham, su hijo Isaac y el hijo de este, Jacob.</w:t>
      </w:r>
    </w:p>
    <w:p>
      <w:pPr/>
      <w:r>
        <w:rPr>
          <w:lang w:val="es_ES" w:bidi="es_ES"/>
        </w:rPr>
      </w:r>
      <w:r>
        <w:rPr>
          <w:lang w:val="es_ES" w:bidi="es_ES"/>
        </w:rPr>
        <w:t xml:space="preserve">Deténganse aquí y muestren un mapa que incluya </w:t>
      </w:r>
      <w:r>
        <w:rPr>
          <w:lang w:val="es_ES" w:bidi="es_ES"/>
        </w:rPr>
        <w:t>Egipto y la Tierra Prometida</w:t>
      </w:r>
      <w:r>
        <w:rPr>
          <w:lang w:val="es_ES" w:bidi="es_ES"/>
        </w:rPr>
        <w:t>. Los territorios de estos grupos de personas deben estar marcados en el mapa: jebuseos, cananeos, hititas, amorreos, heveos. Pausen la grabación aquí.</w:t>
      </w:r>
    </w:p>
    <w:p>
      <w:pPr/>
      <w:r>
        <w:rPr>
          <w:lang w:val="es_ES" w:bidi="es_ES"/>
        </w:rPr>
      </w:r>
      <w:r>
        <w:rPr>
          <w:lang w:val="es_ES" w:bidi="es_ES"/>
        </w:rPr>
        <w:t>Entonces Moisés regresa al tema de la Fiesta de los Panes sin Levadura y les recuerda las reglas para la fiesta. Moisés les dio instrucciones muy específicas sobre esta festividad en un pasaje anterior. Aquí Moisés repite algunas de las instrucciones. Deben sacar toda la levadura de la casa durante siete días y comer pan hecho sin levadura durante estos siete días. Luego, en el séptimo día, celebrarán una fiesta para Jehová.</w:t>
      </w:r>
    </w:p>
    <w:p>
      <w:pPr/>
      <w:r>
        <w:rPr>
          <w:lang w:val="es_ES" w:bidi="es_ES"/>
        </w:rPr>
      </w:r>
      <w:r>
        <w:rPr>
          <w:lang w:val="es_ES" w:bidi="es_ES"/>
        </w:rPr>
        <w:t>Moisés le dice al pueblo que deben explicar este festival a sus hijos. El festival será una señal visible o como algo que se puede ver. Una señal significa que será un recordatorio o le recordará a la gente lo que sucedió. Será como una marca o sello que estaría en tu cabeza o mano. En algunas culturas antiguas, los esclavos eran marcados. Muchas culturas incluso hoy en día tienen una señal o marca que les ponen a los animales para que todos sepan quién es el dueño del animal. Tal como la marca le dice al dueño, este festival debe declarar a todos que los israelitas pertenecen a Jehová. Moisés les recuerda a los israelitas nuevamente el poder de Jehová usando una imagen verbal. Moisés habla de la mano fuerte de Jehová. Jehová usó esta mano fuerte para sacar a los israelitas de su esclavitud en Egipto. La mano fuerte es una metáfora para indicar un poder impresionante.</w:t>
      </w:r>
    </w:p>
    <w:p>
      <w:pPr>
        <w:pStyle w:val="ListBullet"/>
        <w:spacing w:line="240" w:lineRule="auto"/>
        <w:ind w:left="720"/>
      </w:pPr>
      <w:r>
        <w:rPr>
          <w:lang w:val="es_ES" w:bidi="es_ES"/>
        </w:rPr>
      </w:r>
      <w:r>
        <w:rPr>
          <w:lang w:val="es_ES" w:bidi="es_ES"/>
        </w:rPr>
        <w:t xml:space="preserve">Deténganse aquí y muestren una imagen de un </w:t>
      </w:r>
      <w:r>
        <w:rPr>
          <w:lang w:val="es_ES" w:bidi="es_ES"/>
        </w:rPr>
        <w:t>animal que tenga una marca</w:t>
      </w:r>
      <w:r>
        <w:rPr>
          <w:lang w:val="es_ES" w:bidi="es_ES"/>
        </w:rPr>
        <w:t>.</w:t>
      </w:r>
    </w:p>
    <w:p>
      <w:pPr>
        <w:pStyle w:val="ListBullet"/>
        <w:spacing w:line="240" w:lineRule="auto"/>
        <w:ind w:left="720"/>
      </w:pPr>
      <w:r>
        <w:rPr>
          <w:lang w:val="es_ES" w:bidi="es_ES"/>
        </w:rPr>
      </w:r>
      <w:r>
        <w:rPr>
          <w:lang w:val="es_ES" w:bidi="es_ES"/>
        </w:rPr>
        <w:t>Deténganse aquí y conversen sobre la siguiente pregunta: ¿Cómo marcan sus animales para que cada persona sepa qué animal le pertenece? ¿Cómo llaman a esta marca? Pausen la grabación aquí.</w:t>
      </w:r>
    </w:p>
    <w:p>
      <w:pPr/>
      <w:r>
        <w:rPr>
          <w:lang w:val="es_ES" w:bidi="es_ES"/>
        </w:rPr>
      </w:r>
      <w:r>
        <w:rPr>
          <w:lang w:val="es_ES" w:bidi="es_ES"/>
        </w:rPr>
        <w:t>Después de explicar el festival, Moisés explica qué hacer con los hijos primogénitos y los animales machos primogénitos. Anteriormente en el pasaje, los primogénitos podrían haber significado niños o niñas, pero aquí el pasaje habla de los hombres. Moisés dice que todos los hijos primogénitos y los animales machos primogénitos pertenecen a Jehová. Aquí, Moisés está hablando de los animales domésticos, no de los animales salvajes. Moisés en realidad habla de lo que el pueblo hará en el futuro cuando llegue a la tierra que Jehová les ha prometido. En ese momento, deben dar a Jehová los varones primogénitos. Esto significa que el primogénito será ofrecido como sacrificio a Jehová.</w:t>
      </w:r>
    </w:p>
    <w:p>
      <w:pPr/>
      <w:r>
        <w:rPr>
          <w:lang w:val="es_ES" w:bidi="es_ES"/>
        </w:rPr>
      </w:r>
      <w:r>
        <w:rPr>
          <w:lang w:val="es_ES" w:bidi="es_ES"/>
        </w:rPr>
        <w:t>Entonces Moisés dice que el pueblo debe rescatar a los hijos ofreciendo un cordero o una cabra joven en lugar del hijo. Otra palabra para recomprar es redimir. Redimir algo es pagar un precio por él para que sea liberado. Tienen la opción de rescatar o redimir al asno primogénito ofreciendo un cordero o un cabrito en su lugar. El asno era un animal de trabajo esencial que se usaba de muchas maneras diferentes en la granja. Si no quieren comprar de regreso el asno, entonces deben matar al animal rompiendo su cuello. No hay alternativa para los hijos; cada hijo debe ser redimido o rescatado ofreciendo un cordero o una cabra joven en su lugar. Los hijos pertenecen a Jehová, pero los padres deben rescatar al hijo ofreciendo un cordero o un cabrito como sacrificio en lugar del hijo. Jehová no permitirá que los israelitas sacrificen a sus hijos.</w:t>
      </w:r>
    </w:p>
    <w:p>
      <w:pPr/>
      <w:r>
        <w:rPr>
          <w:lang w:val="es_ES" w:bidi="es_ES"/>
        </w:rPr>
      </w:r>
      <w:r>
        <w:rPr>
          <w:lang w:val="es_ES" w:bidi="es_ES"/>
        </w:rPr>
        <w:t xml:space="preserve">Deténganse aquí y muestren una imagen de un </w:t>
      </w:r>
      <w:r>
        <w:rPr>
          <w:lang w:val="es_ES" w:bidi="es_ES"/>
        </w:rPr>
        <w:t>asno</w:t>
      </w:r>
      <w:r>
        <w:rPr>
          <w:lang w:val="es_ES" w:bidi="es_ES"/>
        </w:rPr>
        <w:t>. Pausen la grabación aquí.</w:t>
      </w:r>
    </w:p>
    <w:p>
      <w:pPr/>
      <w:r>
        <w:rPr>
          <w:lang w:val="es_ES" w:bidi="es_ES"/>
        </w:rPr>
      </w:r>
      <w:r>
        <w:rPr>
          <w:lang w:val="es_ES" w:bidi="es_ES"/>
        </w:rPr>
        <w:t>Moisés explica que todo esto es para recordar al pueblo lo que Jehová hizo por ellos en Egipto. Cuando los niños pidan una explicación, los padres deben decirles cómo Jehová usó el poder de su mano para sacar al pueblo de la esclavitud. Moisés da un resumen de lo que sucedió. El Faraón se negó a dejar que los israelitas salieran de Egipto. Entonces Jehová mató a los hijos primogénitos y a los animales de los egipcios. Para recordar esto, los israelitas deben ofrecer como sacrificio el primogénito de sus animales. No sacrificarán a sus hijos primogénitos. Los hijos pertenecen a Jehová. Pero los israelitas redimirán al hijo ofreciendo un cordero o un cabrito como sacrificio en su lugar. Esta ceremonia será una señal para recordarles el poder de Jehová. Moisés repite que la ceremonia será como un sello o una marca en sus manos o en sus frentes; cuando vean la señal, recordarán lo que Jehová hizo por ellos.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13:1–16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3 escenas.</w:t>
      </w:r>
    </w:p>
    <w:p>
      <w:pPr/>
      <w:r>
        <w:rPr>
          <w:lang w:val="es_ES" w:bidi="es_ES"/>
        </w:rPr>
      </w:r>
      <w:r>
        <w:rPr>
          <w:b/>
          <w:lang w:val="es_ES" w:bidi="es_ES"/>
        </w:rPr>
        <w:t>En la primera escena:</w:t>
      </w:r>
      <w:r>
        <w:rPr>
          <w:lang w:val="es_ES" w:bidi="es_ES"/>
        </w:rPr>
        <w:t xml:space="preserve"> Jehová da instrucciones a Moisés sobre la dedicación de los primogénitos.</w:t>
      </w:r>
    </w:p>
    <w:p>
      <w:pPr/>
      <w:r>
        <w:rPr>
          <w:lang w:val="es_ES" w:bidi="es_ES"/>
        </w:rPr>
      </w:r>
      <w:r>
        <w:rPr>
          <w:b/>
          <w:lang w:val="es_ES" w:bidi="es_ES"/>
        </w:rPr>
        <w:t>En la segunda escena:</w:t>
      </w:r>
      <w:r>
        <w:rPr>
          <w:lang w:val="es_ES" w:bidi="es_ES"/>
        </w:rPr>
        <w:t xml:space="preserve"> Moisés da instrucciones específicas a los israelitas sobre cómo deben recordar los acontecimientos de esa noche. Deben celebrar una fiesta especial para recordar. Deben explicarles a sus hijos lo que sucedió. Además, Moisés les dice a los israelitas que los hijos primogénitos y los animales machos primogénitos pertenecen a Jehová. El pueblo debe redimir a sus hijos ofreciendo en su lugar un cordero o un cabrito como sacrificio. Esto es para recordarles cómo Jehová salvó sus vidas en Egipto.</w:t>
      </w:r>
    </w:p>
    <w:p>
      <w:pPr/>
      <w:r>
        <w:rPr>
          <w:lang w:val="es_ES" w:bidi="es_ES"/>
        </w:rPr>
      </w:r>
      <w:r>
        <w:rPr>
          <w:b/>
          <w:lang w:val="es_ES" w:bidi="es_ES"/>
        </w:rPr>
        <w:t>En la tercera escena:</w:t>
      </w:r>
      <w:r>
        <w:rPr>
          <w:lang w:val="es_ES" w:bidi="es_ES"/>
        </w:rPr>
        <w:t xml:space="preserve"> Jehová les dice a los israelitas qué decir en el futuro cuando sus hijos les pregunten qué significa la fiesta.</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Los israelitas</w:t>
      </w:r>
    </w:p>
    <w:p>
      <w:pPr>
        <w:pStyle w:val="ListBullet"/>
        <w:spacing w:line="240" w:lineRule="auto"/>
        <w:ind w:left="720"/>
      </w:pPr>
      <w:r>
        <w:rPr>
          <w:lang w:val="es_ES" w:bidi="es_ES"/>
        </w:rPr>
      </w:r>
      <w:r>
        <w:rPr>
          <w:lang w:val="es_ES" w:bidi="es_ES"/>
        </w:rPr>
        <w:t>Se menciona al faraón.</w:t>
      </w:r>
    </w:p>
    <w:p>
      <w:pPr/>
      <w:r>
        <w:rPr>
          <w:lang w:val="es_ES" w:bidi="es_ES"/>
        </w:rPr>
      </w:r>
      <w:r>
        <w:rPr>
          <w:lang w:val="es_ES" w:bidi="es_ES"/>
        </w:rPr>
        <w:t>Como grupo, presten atención a estas partes del contexto del pasaje:</w:t>
      </w:r>
    </w:p>
    <w:p>
      <w:pPr/>
      <w:r>
        <w:rPr>
          <w:lang w:val="es_ES" w:bidi="es_ES"/>
        </w:rPr>
      </w:r>
      <w:r>
        <w:rPr>
          <w:lang w:val="es_ES" w:bidi="es_ES"/>
        </w:rPr>
        <w:t>En este pasaje, vemos que los mandamientos sobre la dedicación de los primogénitos y sobre la Pascua parecen estar relacionados. Esto puede deberse a que la Pascua es la época en que los animales domésticos tienen sus crías al norte del ecuador. ¡Por lo tanto, durante la Pascua, los israelitas están rodeados de animales recién nacidos! Además, la Pascua destaca a los primogénitos, ya que fueron los primogénitos de los egipcios y de sus animales los que murieron esa noche. Tengan esto presente mientras analizan las instrucciones de Jehová.</w:t>
      </w:r>
    </w:p>
    <w:p>
      <w:pPr/>
      <w:r>
        <w:rPr>
          <w:lang w:val="es_ES" w:bidi="es_ES"/>
        </w:rPr>
      </w:r>
      <w:r>
        <w:rPr>
          <w:lang w:val="es_ES" w:bidi="es_ES"/>
        </w:rPr>
        <w:t>En la primera escena, Jehová le dice a Moisés que el primogénito o el primer bebé que abre la matriz de la madre pertenece a Jehová.</w:t>
      </w:r>
    </w:p>
    <w:p>
      <w:pPr/>
      <w:r>
        <w:rPr>
          <w:lang w:val="es_ES" w:bidi="es_ES"/>
        </w:rPr>
      </w:r>
      <w:r>
        <w:rPr>
          <w:lang w:val="es_ES" w:bidi="es_ES"/>
        </w:rPr>
        <w:t>Pausen aquí y conversen sobre la palabra matriz. ¿Qué palabra o palabras apropiadas pueden usar para referirse a la matriz, en cualquier contexto, que no se consideren groseras? La matriz es el lugar en el cuerpo de la madre donde crece el bebé por nacer hasta que llega el momento de nacer. Cuenten una historia sobre una mujer embarazada. La historia debe incluir la palabra que se usa para referirse a la matriz. Pausen la grabación aquí.</w:t>
      </w:r>
    </w:p>
    <w:p>
      <w:pPr/>
      <w:r>
        <w:rPr>
          <w:lang w:val="es_ES" w:bidi="es_ES"/>
        </w:rPr>
      </w:r>
      <w:r>
        <w:rPr>
          <w:lang w:val="es_ES" w:bidi="es_ES"/>
        </w:rPr>
        <w:t>El pasaje usa una imagen verbal para describir al primogénito. El pasaje dice que se debe dedicar al primero que abre la matriz. La matriz es la parte del cuerpo de la mujer donde el bebé crece antes de nacer. La matriz permanecería cerrado hasta que naciera un niño. La imagen aquí es que el niño abre la matriz para salir al mundo.</w:t>
      </w:r>
    </w:p>
    <w:p>
      <w:pPr/>
      <w:r>
        <w:rPr>
          <w:lang w:val="es_ES" w:bidi="es_ES"/>
        </w:rPr>
      </w:r>
      <w:r>
        <w:rPr>
          <w:lang w:val="es_ES" w:bidi="es_ES"/>
        </w:rPr>
        <w:t>Deténganse aquí y cuenten la historia. Cuenten una historia sobre alguien que tiene un bebé. Este bebé es el primogénito de la familia. Escuchen si hay alguna imagen verbal que pueda describir este acontecimiento. Están tratando de decidir qué imagen verbal tu pueblo entenderá que describa este proceso. Pausen la grabación aquí.</w:t>
      </w:r>
    </w:p>
    <w:p>
      <w:pPr/>
      <w:r>
        <w:rPr>
          <w:lang w:val="es_ES" w:bidi="es_ES"/>
        </w:rPr>
      </w:r>
      <w:r>
        <w:rPr>
          <w:lang w:val="es_ES" w:bidi="es_ES"/>
        </w:rPr>
        <w:t>En la segunda escena, Moisés les da a los israelitas algunas instrucciones específicas sobre cómo deben recordar los acontecimientos de esa noche cuando lleguen a la tierra que Jehová les ha prometido. Estas instrucciones se incluyeron en la historia en este punto para ayudar al pueblo a recordarlas. Este es el decimoquinto día del primer mes.</w:t>
      </w:r>
    </w:p>
    <w:p>
      <w:pPr/>
      <w:r>
        <w:rPr>
          <w:lang w:val="es_ES" w:bidi="es_ES"/>
        </w:rPr>
      </w:r>
      <w:r>
        <w:rPr>
          <w:lang w:val="es_ES" w:bidi="es_ES"/>
        </w:rPr>
        <w:t>Entonces Moisés les da información sobre la tierra que Jehová les ha prometido. Moisés les asegura que Jehová les ha dado la tierra. Moisés les dice quiénes viven en la tierra y describe que la tierra es fértil.</w:t>
      </w:r>
    </w:p>
    <w:p>
      <w:pPr/>
      <w:r>
        <w:rPr>
          <w:lang w:val="es_ES" w:bidi="es_ES"/>
        </w:rPr>
      </w:r>
      <w:r>
        <w:rPr>
          <w:lang w:val="es_ES" w:bidi="es_ES"/>
        </w:rPr>
        <w:t>Deténganse aquí y conversen sobre lo siguiente en grupo: ¿Qué tipo de información es importante compartir en su cultura sobre una tierra a la que se van a mudar? Pausen este audio aquí.</w:t>
      </w:r>
    </w:p>
    <w:p>
      <w:pPr/>
      <w:r>
        <w:rPr>
          <w:lang w:val="es_ES" w:bidi="es_ES"/>
        </w:rPr>
      </w:r>
      <w:r>
        <w:rPr>
          <w:lang w:val="es_ES" w:bidi="es_ES"/>
        </w:rPr>
        <w:t>Moisés le dice al pueblo que deben recordar este día para siempre. Los israelitas deben celebrar una fiesta especial cada año. Moisés repite algunas de las instrucciones que ya se han dado sobre esta fiesta. Esta es la Fiesta de los Panes sin Levadura o pan hecho sin levadura. Esta fiesta será una señal visible que le recordará al pueblo todo lo que Jehová hizo por ellos cuando salieron de Egipto. Deben celebrar la fiesta en el tiempo señalado, que es el primer mes del año. Los israelitas deben explicar a sus hijos la razón de la fiesta. Los niños deben aprender que Jehová usó su mano poderosa para librar a los israelitas de los egipcios.</w:t>
      </w:r>
    </w:p>
    <w:p>
      <w:pPr/>
      <w:r>
        <w:rPr>
          <w:lang w:val="es_ES" w:bidi="es_ES"/>
        </w:rPr>
      </w:r>
      <w:r>
        <w:rPr>
          <w:lang w:val="es_ES" w:bidi="es_ES"/>
        </w:rPr>
        <w:t>Deténganse y conversen sobre los siguientes temas: Cuenten una historia sobre un gobernante muy poderoso. Este gobernante usa su poder de maneras extraordinarias. Escuchen al narrador para ver si usa alguna imagen verbal para describir el poder que tiene este gobernante. Pausen la grabación aquí.</w:t>
      </w:r>
    </w:p>
    <w:p>
      <w:pPr/>
      <w:r>
        <w:rPr>
          <w:lang w:val="es_ES" w:bidi="es_ES"/>
        </w:rPr>
      </w:r>
      <w:r>
        <w:rPr>
          <w:lang w:val="es_ES" w:bidi="es_ES"/>
        </w:rPr>
        <w:t>Moisés continúa dando instrucciones. Moisés explica nuevamente que el primogénito de los animales y el hijo primogénito de cada familia pertenecen a Jehová. Estos deben estar dedicados a Jehová. Los animales serán ofrecidos como sacrificio. Los israelitas deben rescatar al hijo ofreciendo en su lugar un cordero o un cabrito como sacrificio. Los hijos primogénitos pertenecerán a Jehová, pero no deben ser sacrificados. Además, los israelitas pueden volver a comprar animales, como el burro, que necesitan para ayudar en la agricultura. Pueden volver a comprar estos animales ofreciendo en su lugar un cordero o un cabrito. Si no vuelven a comprar el animal, deben matarlo.</w:t>
      </w:r>
    </w:p>
    <w:p>
      <w:pPr/>
      <w:r>
        <w:rPr>
          <w:lang w:val="es_ES" w:bidi="es_ES"/>
        </w:rPr>
      </w:r>
      <w:r>
        <w:rPr>
          <w:lang w:val="es_ES" w:bidi="es_ES"/>
        </w:rPr>
        <w:t>Entonces, en la tercera escena, Moisés les dice a los israelitas qué deben decirles a sus hijos cuando estos les pregunten qué significa todo esto. Los israelitas les contarán a sus hijos la historia de cómo Jehová mató a los hijos primogénitos y a los animales de los egipcios porque el faraón fue terco y se negó a permitir que los israelitas salieran de Egipto. Jehová usó el poder de su mano poderosa para sacar a los israelitas de Egipto. Esta ceremonia de rescatar al hijo primogénito y ofrecer los animales primogénitos como sacrificio será una señal para recordar a los israelitas que la mano poderosa de Jehová los sacó de Egipto.</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13:1–16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3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Los israelitas</w:t>
      </w:r>
    </w:p>
    <w:p>
      <w:pPr>
        <w:pStyle w:val="ListBullet"/>
        <w:spacing w:line="240" w:lineRule="auto"/>
        <w:ind w:left="720"/>
      </w:pPr>
      <w:r>
        <w:rPr>
          <w:lang w:val="es_ES" w:bidi="es_ES"/>
        </w:rPr>
      </w:r>
      <w:r>
        <w:rPr>
          <w:lang w:val="es_ES" w:bidi="es_ES"/>
        </w:rPr>
        <w:t>Se menciona al faraón.</w:t>
      </w:r>
    </w:p>
    <w:p>
      <w:pPr/>
      <w:r>
        <w:rPr>
          <w:lang w:val="es_ES" w:bidi="es_ES"/>
        </w:rPr>
      </w:r>
      <w:r>
        <w:rPr>
          <w:lang w:val="es_ES" w:bidi="es_ES"/>
        </w:rPr>
        <w:t>En grupo, actúen el pasaje dos veces. Deben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actúen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En la primera escena, Moisés le dice al pueblo que dediquen los hijos primogénitos y los primogénitos de los animales a Jehová.</w:t>
      </w:r>
    </w:p>
    <w:p>
      <w:pPr/>
      <w:r>
        <w:rPr>
          <w:lang w:val="es_ES" w:bidi="es_ES"/>
        </w:rPr>
      </w:r>
      <w:r>
        <w:rPr>
          <w:lang w:val="es_ES" w:bidi="es_ES"/>
        </w:rPr>
        <w:t>En la segunda escena, Moisés continúa dándole instrucciones al pueblo sobre cómo deben recordar lo que sucedió cuando salieron de Egipto. Deben celebrar una fiesta especial cada año en el mes de Abib, es decir, el primer mes del año. Esta es la Fiesta de los Panes sin Levadura. Deben deshacerse de toda la levadura antes de celebrar esta fiesta. Deben comer pan hecho sin levadura durante siete días y luego celebrarán la fiesta.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Moisés: "¿Por qué estás repitiendo estas instrucciones?"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Moisés le dice al pueblo que Jehová ha usado el poder de su mano poderosa para sacarlos de Egipto.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los israelitas: "¿Qué quiere decir Moisés cuando dice que el poder de la mano poderosa de Jehová hizo esto?"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Moisés le dice al pueblo que deben celebrar esta fiesta cuando lleguen a la tierra que Jehová prometió a sus antepasados. Actualmente, en la tierra prometida viven las tribus de los cananeos, los hititas, los amorreos, los heveos y los jebuseos. Jehová prometió a Abraham, Isaac y Jacob que esta tierra sería para sus descendientes. Moisés les dijo a los israelitas que esta tierra está fluyendo con leche y miel.</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los israelitas: "¿Cómo piensan que será una tierra que fluye con leche y miel?"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Moisés les dice a los israelitas que la fiesta será como una señal visible grabada en sus frentes o en sus manos. La señal les recordará todo lo que Jehová hizo por ellos. Jehová rescató a los israelitas de Egipto.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Moisés: "¿Por qué dices que la fiesta será como algo grabado en sus frentes o en sus manos?"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Moisés les dice a los israelitas que los animales machos primogénitos y los hijos primogénitos pertenecen a Jehová. Los animales serán sacrificados a Jehová. Los hijos primogénitos pertenecerán a Jehová, pero deberán ser redimidos o recomprados ofreciendo un cordero o un cabrito como sacrificio en su lugar. Si los israelitas quieren hacerlo, también pueden redimir a sus animales de trabajo especiales, como el burro, ofreciendo un cordero o un cabrito en su lugar. Sin embargo, si no redimen al burro, deben matar al burro primogénito.</w:t>
      </w:r>
    </w:p>
    <w:p>
      <w:pPr>
        <w:pStyle w:val="ListBullet"/>
        <w:spacing w:line="240" w:lineRule="auto"/>
        <w:ind w:left="720"/>
      </w:pPr>
      <w:r>
        <w:rPr>
          <w:lang w:val="es_ES" w:bidi="es_ES"/>
        </w:rPr>
      </w:r>
      <w:r>
        <w:rPr>
          <w:lang w:val="es_ES" w:bidi="es_ES"/>
        </w:rPr>
        <w:t>Pausen la acción.</w:t>
      </w:r>
    </w:p>
    <w:p>
      <w:pPr>
        <w:pStyle w:val="ListBullet"/>
        <w:spacing w:line="240" w:lineRule="auto"/>
        <w:ind w:left="720"/>
      </w:pPr>
      <w:r>
        <w:rPr>
          <w:lang w:val="es_ES" w:bidi="es_ES"/>
        </w:rPr>
      </w:r>
      <w:r>
        <w:rPr>
          <w:lang w:val="es_ES" w:bidi="es_ES"/>
        </w:rPr>
        <w:t>Pregúntenles a los israelitas: "¿Cómo se sienten al tener que redimir a sus hijos de esta manera?" Puede que escuchen: "Parece correcto tener que ofrecer sacrificios a Jehová. Miren lo que Jehová hizo por nosotros" o "No creo que sea justo tener que rescatar a mi propio hijo. Pero lo haré porque se requiere".</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Moisés les recuerda que Jehová tomó a los primogénitos de todos los egipcios porque el faraón era terco y se negó a permitir que los israelitas salieran de Egipto. Moisés explica que el sacrificio requerido de los primogénitos se debe a la manera en que Jehová los liberó de los egipcios. Este sacrificio de los primogénitos también será como una señal o un recordatorio de cómo Jehová usó su poderosa mano y los sacó de Egipto. Moisés les recuerda nuevamente a los israelitas que deben redimir a los hijos primogénitos.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los israelitas: "¿Cómo se sienten ahora al tener que redimir a su hijo primogénito?" Es posible que escuchen: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13:1–16 en la traducción que sea más fácil de entender.</w:t>
      </w:r>
    </w:p>
    <w:p>
      <w:pPr/>
      <w:r>
        <w:rPr>
          <w:lang w:val="es_ES" w:bidi="es_ES"/>
        </w:rPr>
      </w:r>
      <w:r>
        <w:rPr>
          <w:lang w:val="es_ES" w:bidi="es_ES"/>
        </w:rPr>
        <w:t xml:space="preserve">En este paso, el grupo discutirá sobre los términos y las palabras clave en este pasaje. </w:t>
      </w:r>
    </w:p>
    <w:p>
      <w:pPr/>
      <w:r>
        <w:rPr>
          <w:lang w:val="es_ES" w:bidi="es_ES"/>
        </w:rPr>
      </w:r>
      <w:r>
        <w:rPr>
          <w:b/>
          <w:lang w:val="es_ES" w:bidi="es_ES"/>
        </w:rPr>
        <w:t>Jehová</w:t>
      </w:r>
      <w:r>
        <w:rPr>
          <w:lang w:val="es_ES" w:bidi="es_ES"/>
        </w:rPr>
        <w:t xml:space="preserve"> habla a Moisés para darle instrucciones adicionales. Usen la misma palabra para Jehová que han estado usando. </w:t>
      </w:r>
      <w:r>
        <w:rPr>
          <w:lang w:val="es_ES" w:bidi="es_ES"/>
        </w:rPr>
        <w:t>Jehová</w:t>
      </w:r>
      <w:r>
        <w:rPr>
          <w:lang w:val="es_ES" w:bidi="es_ES"/>
        </w:rPr>
        <w:t xml:space="preserve"> se encuentra en el Glosario Principal.</w:t>
      </w:r>
    </w:p>
    <w:p>
      <w:pPr/>
      <w:r>
        <w:rPr>
          <w:lang w:val="es_ES" w:bidi="es_ES"/>
        </w:rPr>
      </w:r>
      <w:r>
        <w:rPr>
          <w:lang w:val="es_ES" w:bidi="es_ES"/>
        </w:rPr>
        <w:t xml:space="preserve">Jehová le dice a Moisés que dedique o </w:t>
      </w:r>
      <w:r>
        <w:rPr>
          <w:b/>
          <w:lang w:val="es_ES" w:bidi="es_ES"/>
        </w:rPr>
        <w:t>consagre</w:t>
      </w:r>
      <w:r>
        <w:rPr>
          <w:lang w:val="es_ES" w:bidi="es_ES"/>
        </w:rPr>
        <w:t xml:space="preserve"> como </w:t>
      </w:r>
      <w:r>
        <w:rPr>
          <w:b/>
          <w:lang w:val="es_ES" w:bidi="es_ES"/>
        </w:rPr>
        <w:t>santo</w:t>
      </w:r>
      <w:r>
        <w:rPr>
          <w:lang w:val="es_ES" w:bidi="es_ES"/>
        </w:rPr>
        <w:t xml:space="preserve"> al primogénito de cada familia, incluido el primogénito de los animales. Estos primogénitos ahora pertenecen a Jehová. Hacer algo santo o consagrarlo significa apartar algo o a alguien para el servicio de Jehová. </w:t>
      </w:r>
      <w:r>
        <w:rPr>
          <w:lang w:val="es_ES" w:bidi="es_ES"/>
        </w:rPr>
        <w:t>Santo</w:t>
      </w:r>
      <w:r>
        <w:rPr>
          <w:lang w:val="es_ES" w:bidi="es_ES"/>
        </w:rPr>
        <w:t xml:space="preserve"> y </w:t>
      </w:r>
      <w:r>
        <w:rPr>
          <w:lang w:val="es_ES" w:bidi="es_ES"/>
        </w:rPr>
        <w:t>consagrar</w:t>
      </w:r>
      <w:r>
        <w:rPr>
          <w:lang w:val="es_ES" w:bidi="es_ES"/>
        </w:rPr>
        <w:t xml:space="preserve"> se encuentran en el Glosario Principal. Usen la misma palabra para santo o consagrar que han usado en los pasajes anteriores.</w:t>
      </w:r>
    </w:p>
    <w:p>
      <w:pPr/>
      <w:r>
        <w:rPr>
          <w:lang w:val="es_ES" w:bidi="es_ES"/>
        </w:rPr>
      </w:r>
      <w:r>
        <w:rPr>
          <w:lang w:val="es_ES" w:bidi="es_ES"/>
        </w:rPr>
        <w:t xml:space="preserve">La </w:t>
      </w:r>
      <w:r>
        <w:rPr>
          <w:b/>
          <w:lang w:val="es_ES" w:bidi="es_ES"/>
        </w:rPr>
        <w:t>matriz</w:t>
      </w:r>
      <w:r>
        <w:rPr>
          <w:lang w:val="es_ES" w:bidi="es_ES"/>
        </w:rPr>
        <w:t xml:space="preserve"> es el lugar en el cuerpo de la madre donde el bebé crece antes de nacer. Usen la palabra para matriz que han decidido usar.</w:t>
      </w:r>
    </w:p>
    <w:p>
      <w:pPr/>
      <w:r>
        <w:rPr>
          <w:lang w:val="es_ES" w:bidi="es_ES"/>
        </w:rPr>
      </w:r>
      <w:r>
        <w:rPr>
          <w:b/>
          <w:lang w:val="es_ES" w:bidi="es_ES"/>
        </w:rPr>
        <w:t>Abib</w:t>
      </w:r>
      <w:r>
        <w:rPr>
          <w:lang w:val="es_ES" w:bidi="es_ES"/>
        </w:rPr>
        <w:t xml:space="preserve"> es el nombre del primer mes o del mes que ocurre en la primavera. La mayoría de las traducciones simplemente pronuncian la palabra Abib en el idioma local en lugar de traducir su significado. La palabra significa espigas de grano.</w:t>
      </w:r>
    </w:p>
    <w:p>
      <w:pPr/>
      <w:r>
        <w:rPr>
          <w:lang w:val="es_ES" w:bidi="es_ES"/>
        </w:rPr>
      </w:r>
      <w:r>
        <w:rPr>
          <w:lang w:val="es_ES" w:bidi="es_ES"/>
        </w:rPr>
        <w:t>"El poder de su mano poderosa" es una imagen verbal para describir el poder y la fuerza de Jehová. Usen la misma descripción de esta imagen que han usado en los pasajes anteriores.</w:t>
      </w:r>
    </w:p>
    <w:p>
      <w:pPr/>
      <w:r>
        <w:rPr>
          <w:lang w:val="es_ES" w:bidi="es_ES"/>
        </w:rPr>
      </w:r>
      <w:r>
        <w:rPr>
          <w:lang w:val="es_ES" w:bidi="es_ES"/>
        </w:rPr>
        <w:t xml:space="preserve">Los cananeos, los hititas, los amorreos, los heveos y los jebuseos viven en la tierra adonde van los </w:t>
      </w:r>
      <w:r>
        <w:rPr>
          <w:lang w:val="es_ES" w:bidi="es_ES"/>
        </w:rPr>
        <w:t>israelitas</w:t>
      </w:r>
      <w:r>
        <w:rPr>
          <w:lang w:val="es_ES" w:bidi="es_ES"/>
        </w:rPr>
        <w:t>. Usen las mismas palabras para estos pueblos que han usado en los pasajes anteriores.</w:t>
      </w:r>
    </w:p>
    <w:p>
      <w:pPr/>
      <w:r>
        <w:rPr>
          <w:lang w:val="es_ES" w:bidi="es_ES"/>
        </w:rPr>
      </w:r>
      <w:r>
        <w:rPr>
          <w:lang w:val="es_ES" w:bidi="es_ES"/>
        </w:rPr>
        <w:t>La Fiesta de los Panes sin Levadura</w:t>
      </w:r>
      <w:r>
        <w:rPr>
          <w:lang w:val="es_ES" w:bidi="es_ES"/>
        </w:rPr>
        <w:t xml:space="preserve"> es una </w:t>
      </w:r>
      <w:r>
        <w:rPr>
          <w:b/>
          <w:lang w:val="es_ES" w:bidi="es_ES"/>
        </w:rPr>
        <w:t>señal</w:t>
      </w:r>
      <w:r>
        <w:rPr>
          <w:lang w:val="es_ES" w:bidi="es_ES"/>
        </w:rPr>
        <w:t xml:space="preserve"> para el pueblo. Una señal en este caso significa recordatorio. La palabra </w:t>
      </w:r>
      <w:r>
        <w:rPr>
          <w:lang w:val="es_ES" w:bidi="es_ES"/>
        </w:rPr>
        <w:t>Señales</w:t>
      </w:r>
      <w:r>
        <w:rPr>
          <w:lang w:val="es_ES" w:bidi="es_ES"/>
        </w:rPr>
        <w:t xml:space="preserve"> se encuentra en el Glosario Principal. Usen la misma palabra para señal que han usado en los pasajes anteriores.</w:t>
      </w:r>
    </w:p>
    <w:p>
      <w:pPr/>
      <w:r>
        <w:rPr>
          <w:lang w:val="es_ES" w:bidi="es_ES"/>
        </w:rPr>
      </w:r>
      <w:r>
        <w:rPr>
          <w:lang w:val="es_ES" w:bidi="es_ES"/>
        </w:rPr>
        <w:t xml:space="preserve">Jehová juró o hizo un </w:t>
      </w:r>
      <w:r>
        <w:rPr>
          <w:b/>
          <w:lang w:val="es_ES" w:bidi="es_ES"/>
        </w:rPr>
        <w:t>juramento</w:t>
      </w:r>
      <w:r>
        <w:rPr>
          <w:lang w:val="es_ES" w:bidi="es_ES"/>
        </w:rPr>
        <w:t xml:space="preserve"> de que el pueblo tendría esta tierra. </w:t>
      </w:r>
      <w:r>
        <w:rPr>
          <w:lang w:val="es_ES" w:bidi="es_ES"/>
        </w:rPr>
        <w:t>Juramento</w:t>
      </w:r>
      <w:r>
        <w:rPr>
          <w:lang w:val="es_ES" w:bidi="es_ES"/>
        </w:rPr>
        <w:t xml:space="preserve"> se encuentra en el Glosario Principal. Usen la misma palabra que han usado en los pasajes anteriores. Jehová hizo este juramento a los antepasados de los israelitas. Estos antepasados son </w:t>
      </w:r>
      <w:r>
        <w:rPr>
          <w:lang w:val="es_ES" w:bidi="es_ES"/>
        </w:rPr>
        <w:t>Abraham</w:t>
      </w:r>
      <w:r>
        <w:rPr>
          <w:lang w:val="es_ES" w:bidi="es_ES"/>
        </w:rPr>
        <w:t>, Isaac y Jacob.</w:t>
      </w:r>
    </w:p>
    <w:p>
      <w:pPr/>
      <w:r>
        <w:rPr>
          <w:lang w:val="es_ES" w:bidi="es_ES"/>
        </w:rPr>
      </w:r>
      <w:r>
        <w:rPr>
          <w:lang w:val="es_ES" w:bidi="es_ES"/>
        </w:rPr>
        <w:t xml:space="preserve">Los israelitas debían </w:t>
      </w:r>
      <w:r>
        <w:rPr>
          <w:b/>
          <w:lang w:val="es_ES" w:bidi="es_ES"/>
        </w:rPr>
        <w:t>redimir</w:t>
      </w:r>
      <w:r>
        <w:rPr>
          <w:lang w:val="es_ES" w:bidi="es_ES"/>
        </w:rPr>
        <w:t xml:space="preserve"> o volver a comprar a los </w:t>
      </w:r>
      <w:r>
        <w:rPr>
          <w:lang w:val="es_ES" w:bidi="es_ES"/>
        </w:rPr>
        <w:t>hijos</w:t>
      </w:r>
      <w:r>
        <w:rPr>
          <w:lang w:val="es_ES" w:bidi="es_ES"/>
        </w:rPr>
        <w:t xml:space="preserve"> primogénitos que pertenecían a </w:t>
      </w:r>
      <w:r>
        <w:rPr>
          <w:lang w:val="es_ES" w:bidi="es_ES"/>
        </w:rPr>
        <w:t>Dios</w:t>
      </w:r>
      <w:r>
        <w:rPr>
          <w:lang w:val="es_ES" w:bidi="es_ES"/>
        </w:rPr>
        <w:t xml:space="preserve">. Redimir significa liberar o librar a alguien de algo pagando un rescate o precio. </w:t>
      </w:r>
      <w:r>
        <w:rPr>
          <w:lang w:val="es_ES" w:bidi="es_ES"/>
        </w:rPr>
        <w:t>Redimir</w:t>
      </w:r>
      <w:r>
        <w:rPr>
          <w:lang w:val="es_ES" w:bidi="es_ES"/>
        </w:rPr>
        <w:t xml:space="preserve"> se encuentra en el Glosario Principal.</w:t>
      </w:r>
    </w:p>
    <w:p>
      <w:pPr/>
      <w:r>
        <w:rPr>
          <w:lang w:val="es_ES" w:bidi="es_ES"/>
        </w:rPr>
      </w:r>
      <w:r>
        <w:rPr>
          <w:lang w:val="es_ES" w:bidi="es_ES"/>
        </w:rPr>
        <w:t xml:space="preserve">Al final del pasaje, Jehová les dice a los israelitas qué decirles a sus hijos cuando estos les pregunten qué significa todo eso. Los padres explican por qué sacrifican a los animales machos primogénitos y vuelven a comprar a los hijos primogénitos. El </w:t>
      </w:r>
      <w:r>
        <w:rPr>
          <w:b/>
          <w:lang w:val="es_ES" w:bidi="es_ES"/>
        </w:rPr>
        <w:t>sacrificio</w:t>
      </w:r>
      <w:r>
        <w:rPr>
          <w:lang w:val="es_ES" w:bidi="es_ES"/>
        </w:rPr>
        <w:t xml:space="preserve"> es un regalo a Dios. Un sacrificio de animal significa que se mata el animal y se quema su cuerpo como </w:t>
      </w:r>
      <w:r>
        <w:rPr>
          <w:lang w:val="es_ES" w:bidi="es_ES"/>
        </w:rPr>
        <w:t>ofrenda</w:t>
      </w:r>
      <w:r>
        <w:rPr>
          <w:lang w:val="es_ES" w:bidi="es_ES"/>
        </w:rPr>
        <w:t xml:space="preserve"> a Dios. A veces, una parte del animal se quemaba y otras partes se comían. </w:t>
      </w:r>
      <w:r>
        <w:rPr>
          <w:lang w:val="es_ES" w:bidi="es_ES"/>
        </w:rPr>
        <w:t>Sacrificio</w:t>
      </w:r>
      <w:r>
        <w:rPr>
          <w:lang w:val="es_ES" w:bidi="es_ES"/>
        </w:rPr>
        <w:t xml:space="preserve"> se encuentra en el Glosario Principal. Usen la misma palabra para sacrificio que han usado en los pasajes anteriores.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13:17–22</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13:17–22 y guárdenlo en sus corazones.</w:t>
      </w:r>
    </w:p>
    <w:p>
      <w:pPr/>
      <w:r>
        <w:rPr>
          <w:lang w:val="es_ES" w:bidi="es_ES"/>
        </w:rPr>
      </w:r>
      <w:r>
        <w:rPr>
          <w:lang w:val="es_ES" w:bidi="es_ES"/>
        </w:rPr>
        <w:t>Escuchen una versión en audio de Éxodo 13:17–22 tres veces, en tres traducciones diferentes, si es posible.</w:t>
      </w:r>
    </w:p>
    <w:p>
      <w:pPr/>
      <w:r>
        <w:rPr>
          <w:lang w:val="es_ES" w:bidi="es_ES"/>
        </w:rPr>
      </w:r>
      <w:r>
        <w:rPr>
          <w:lang w:val="es_ES" w:bidi="es_ES"/>
        </w:rPr>
        <w:t>Pausen este audio aquí.</w:t>
      </w:r>
    </w:p>
    <w:p>
      <w:pPr/>
      <w:r>
        <w:rPr>
          <w:lang w:val="es_ES" w:bidi="es_ES"/>
        </w:rPr>
      </w:r>
      <w:r>
        <w:rPr>
          <w:lang w:val="es_ES" w:bidi="es_ES"/>
        </w:rPr>
        <w:t>Ahora, como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pasaje? Pausen este audio aquí.</w:t>
      </w:r>
    </w:p>
    <w:p>
      <w:pPr>
        <w:pStyle w:val="ListBullet"/>
        <w:spacing w:line="240" w:lineRule="auto"/>
        <w:ind w:left="720"/>
      </w:pPr>
      <w:r>
        <w:rPr>
          <w:lang w:val="es_ES" w:bidi="es_ES"/>
        </w:rPr>
      </w:r>
      <w:r>
        <w:rPr>
          <w:lang w:val="es_ES" w:bidi="es_ES"/>
        </w:rPr>
        <w:t>¿Qué nos dice este pasaje acerca de Dios? Pausen este audio aquí.</w:t>
      </w:r>
    </w:p>
    <w:p>
      <w:pPr>
        <w:pStyle w:val="ListBullet"/>
        <w:spacing w:line="240" w:lineRule="auto"/>
        <w:ind w:left="720"/>
      </w:pPr>
      <w:r>
        <w:rPr>
          <w:lang w:val="es_ES" w:bidi="es_ES"/>
        </w:rPr>
      </w:r>
      <w:r>
        <w:rPr>
          <w:lang w:val="es_ES" w:bidi="es_ES"/>
        </w:rPr>
        <w:t>¿Qué nos dice este pasaje acerca de la gente?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13:17–22 en la traducción que sea más fácil de entender.</w:t>
      </w:r>
    </w:p>
    <w:p>
      <w:pPr/>
      <w:r>
        <w:rPr>
          <w:lang w:val="es_ES" w:bidi="es_ES"/>
        </w:rPr>
      </w:r>
      <w:r>
        <w:rPr>
          <w:lang w:val="es_ES" w:bidi="es_ES"/>
        </w:rPr>
        <w:t>Después de que Moisés terminó de dar sus instrucciones a los israelitas, los israelitas comenzaron su viaje. Este es un relato narrativo del comienzo de este viaje.</w:t>
      </w:r>
    </w:p>
    <w:p>
      <w:pPr/>
      <w:r>
        <w:rPr>
          <w:lang w:val="es_ES" w:bidi="es_ES"/>
        </w:rPr>
      </w:r>
      <w:r>
        <w:rPr>
          <w:lang w:val="es_ES" w:bidi="es_ES"/>
        </w:rPr>
        <w:t>Finalmente, el faraón permitió que los israelitas salieran de Egipto. Dios sacó al pueblo de Egipto. Sin embargo, Dios no llevó a los israelitas por el camino normal, que habría sido la ruta más corta de regreso a Canaán, o a la tierra que Dios había prometido a Abraham, Isaac y Jacob. Este camino principal bordeaba la costa o el mar Mediterráneo y atravesaba el territorio filisteo. Los filisteos eran un pueblo que llegó a Canaán desde Grecia y se estableció en las ciudades y aldeas junto al mar Mediterráneo. Los filisteos eran descendientes de Cam, el hijo de Noé. Los filisteos habían recibido a Abraham e Isaac. Sin embargo, la salida de los israelitas de Egipto ocurrió cientos de años después, y para entonces los filisteos se habían convertido en una poderosa fuerza militar. Los filisteos incluso habían atacado Egipto.</w:t>
      </w:r>
    </w:p>
    <w:p>
      <w:pPr/>
      <w:r>
        <w:rPr>
          <w:lang w:val="es_ES" w:bidi="es_ES"/>
        </w:rPr>
      </w:r>
      <w:r>
        <w:rPr>
          <w:lang w:val="es_ES" w:bidi="es_ES"/>
        </w:rPr>
        <w:t xml:space="preserve">Detengan la grabación aquí y busquen un mapa. El mapa debe tener </w:t>
      </w:r>
      <w:r>
        <w:rPr>
          <w:b/>
          <w:lang w:val="es_ES" w:bidi="es_ES"/>
        </w:rPr>
        <w:t>marcados Egipto y Canaán</w:t>
      </w:r>
      <w:r>
        <w:rPr>
          <w:lang w:val="es_ES" w:bidi="es_ES"/>
        </w:rPr>
        <w:t>. Observen la ruta comercial habitual que va desde Egipto, pasando por el territorio de los filisteos, hasta Canaán. Pausen la grabación aquí.</w:t>
      </w:r>
    </w:p>
    <w:p>
      <w:pPr/>
      <w:r>
        <w:rPr>
          <w:lang w:val="es_ES" w:bidi="es_ES"/>
        </w:rPr>
      </w:r>
      <w:r>
        <w:rPr>
          <w:lang w:val="es_ES" w:bidi="es_ES"/>
        </w:rPr>
        <w:t>Dios no quería que los israelitas tomaran la ruta más corta, que era el camino que atravesaba el territorio filisteo. Dios dice que podría haber una batalla. Dios dice que, si los israelitas tienen que luchar contra los filisteos ahora, es posible que se desanimen, cambien de opinión y regresen a Egipto. Los israelitas no estaban completamente equipados ni entrenados para luchar en las batallas, y los filisteos eran fuertes. Con el tiempo, los israelitas tendrán que luchar contra los filisteos, pero hacerlo ahora habría causado demasiado desánimo. Cuando los israelitas salen de Egipto, aún no se han convertido en un ejército equipado para la batalla.</w:t>
      </w:r>
    </w:p>
    <w:p>
      <w:pPr/>
      <w:r>
        <w:rPr>
          <w:lang w:val="es_ES" w:bidi="es_ES"/>
        </w:rPr>
      </w:r>
      <w:r>
        <w:rPr>
          <w:lang w:val="es_ES" w:bidi="es_ES"/>
        </w:rPr>
        <w:t>En lugar de tomar la ruta directa, Dios guio a los israelitas por un camino indirecto.</w:t>
      </w:r>
    </w:p>
    <w:p>
      <w:pPr/>
      <w:r>
        <w:rPr>
          <w:lang w:val="es_ES" w:bidi="es_ES"/>
        </w:rPr>
      </w:r>
      <w:r>
        <w:rPr>
          <w:lang w:val="es_ES" w:bidi="es_ES"/>
        </w:rPr>
        <w:t xml:space="preserve">Pausen la grabación nuevamente y miren el mapa. Tracen la </w:t>
      </w:r>
      <w:r>
        <w:rPr>
          <w:b/>
          <w:lang w:val="es_ES" w:bidi="es_ES"/>
        </w:rPr>
        <w:t>ruta real que tomaron los israelitas al salir de Egipto</w:t>
      </w:r>
      <w:r>
        <w:rPr>
          <w:lang w:val="es_ES" w:bidi="es_ES"/>
        </w:rPr>
        <w:t>. Pausen la grabación aquí.</w:t>
      </w:r>
    </w:p>
    <w:p>
      <w:pPr/>
      <w:r>
        <w:rPr>
          <w:lang w:val="es_ES" w:bidi="es_ES"/>
        </w:rPr>
      </w:r>
      <w:r>
        <w:rPr>
          <w:lang w:val="es_ES" w:bidi="es_ES"/>
        </w:rPr>
        <w:t>La ruta que Dios indicó a los israelitas los llevó a un área desértica en dirección al mar Rojo. Un área desértica en esta ubicación sería una zona seca sin muchos árboles. Probablemente era una zona accidentada, de tipo desértico. El mar Rojo es la masa de agua que separa la península del Sinaí de Egipto. Sin embargo, también hay una sección de tierra que formaba un puente terrestre y que tenía algunos lagos. Uno de estos lagos tenía muchos juncos, una planta herbácea alta que crece dentro del agua o cerca de ella. El área se llama el mar de Juncos. Nadie sabe exactamente qué masa de agua cruzaron los israelitas. La mayoría de las traducciones dicen mar Rojo, aunque algunas dicen mar de Juncos.</w:t>
      </w:r>
    </w:p>
    <w:p>
      <w:pPr/>
      <w:r>
        <w:rPr>
          <w:lang w:val="es_ES" w:bidi="es_ES"/>
        </w:rPr>
      </w:r>
      <w:r>
        <w:rPr>
          <w:lang w:val="es_ES" w:bidi="es_ES"/>
        </w:rPr>
        <w:t>Los israelitas salieron de Egipto como un ejército listo para la batalla. Posiblemente los israelitas estaban organizados en grupos de 50 personas. Marchaban como un ejército, pero no tenían armas como espadas. Pero se organizaron y equiparon según sus posibilidades, en caso de que necesitaran luchar. Sin embargo, no estaban entrenados para luchar. En ese momento no estaban preparados de ninguna manera para una batalla. Pero, al estar organizados en grupos, estaban preparados para hacer lo mejor que pudieran en caso de que necesitaran luchar.</w:t>
      </w:r>
    </w:p>
    <w:p>
      <w:pPr/>
      <w:r>
        <w:rPr>
          <w:lang w:val="es_ES" w:bidi="es_ES"/>
        </w:rPr>
      </w:r>
      <w:r>
        <w:rPr>
          <w:lang w:val="es_ES" w:bidi="es_ES"/>
        </w:rPr>
        <w:t>Moisés tomó los huesos de José. Puede haber sido el cuerpo embalsamado de José o su cuerpo, tal como lo habían preservado los egipcios cuando José murió. José murió unos 400 años antes de este acontecimiento. José había pedido a los israelitas que juraran que, cuando Dios viniera a ayudarlos a salir de Egipto, llevarían consigo los huesos de José. José quería ir con su pueblo a la tierra que Dios les había prometido, porque seguía al mismo Dios que ellos. José creía que un día resucitaría con todos los muertos, y quería resucitar con sus compañeros israelitas en la tierra que Dios les había prometido. Los israelitas le habían hecho este juramento a José. Ahora Moisés está cumpliendo la promesa.</w:t>
      </w:r>
    </w:p>
    <w:p>
      <w:pPr/>
      <w:r>
        <w:rPr>
          <w:lang w:val="es_ES" w:bidi="es_ES"/>
        </w:rPr>
      </w:r>
      <w:r>
        <w:rPr>
          <w:lang w:val="es_ES" w:bidi="es_ES"/>
        </w:rPr>
        <w:t>Cuando los israelitas salieron de Egipto, primero fueron a un lugar llamado Sucot. Luego salieron de ese lugar y fueron a otro lugar llamado Etam, que está al borde de un desierto o zona desértica.</w:t>
      </w:r>
    </w:p>
    <w:p>
      <w:pPr/>
      <w:r>
        <w:rPr>
          <w:lang w:val="es_ES" w:bidi="es_ES"/>
        </w:rPr>
      </w:r>
      <w:r>
        <w:rPr>
          <w:lang w:val="es_ES" w:bidi="es_ES"/>
        </w:rPr>
        <w:t>Jehová guio a los israelitas. Durante el día, Jehová usó una columna o pilar de nube. El pasaje dice que Jehová estaba en la nube o que Jehová iba delante de los israelitas como una columna de nube. Un pilar o una columna es un objeto alto y recto. La nube habría sido una nube oscura para que fuera fácil de ver durante el día. Esta nube estaba delante de los israelitas y les mostraba el camino que debían seguir. La nube sería fácil de ver para todos. Por la noche, esta nube se convertía en una columna de fuego. Nuevamente, un pilar o una columna sería un objeto alto y recto. Por la noche, el fuego iluminaba el cielo y les mostraba a los israelitas la dirección que debían seguir. La columna de nube y la columna de fuego representaban la presencia de Jehová con los israelitas, y Jehová les mostraba el camino que debían seguir. El pasaje dice que esta columna de nube durante el día y la columna de fuego durante la noche siempre estaban presentes. Jehová no retiró su presencia de los israelitas durante este viaje.</w:t>
      </w:r>
    </w:p>
    <w:p>
      <w:pPr/>
      <w:r>
        <w:rPr>
          <w:lang w:val="es_ES" w:bidi="es_ES"/>
        </w:rPr>
      </w:r>
      <w:r>
        <w:rPr>
          <w:lang w:val="es_ES" w:bidi="es_ES"/>
        </w:rPr>
        <w:t xml:space="preserve">Deténganse aquí y busquen una imagen de una </w:t>
      </w:r>
      <w:r>
        <w:rPr>
          <w:lang w:val="es_ES" w:bidi="es_ES"/>
        </w:rPr>
        <w:t>columna</w:t>
      </w:r>
      <w:r>
        <w:rPr>
          <w:lang w:val="es_ES" w:bidi="es_ES"/>
        </w:rPr>
        <w:t>. Hagan que el equipo vea qué alta y recta es esta columna. Luego hablen sobre la mejor manera de describir esto para que el pueblo entienda que la columna de fuego y la columna de nube iban delante de los israelitas para mostrarles el camino.</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13:17–22 en la traducción que sea más fácil de entender.</w:t>
      </w:r>
    </w:p>
    <w:p>
      <w:pPr/>
      <w:r>
        <w:rPr>
          <w:lang w:val="es_ES" w:bidi="es_ES"/>
        </w:rPr>
      </w:r>
      <w:r>
        <w:rPr>
          <w:lang w:val="es_ES" w:bidi="es_ES"/>
        </w:rPr>
        <w:t>En este paso, el grupo definirá las escenas, los personajes y el contexto de este pasaje. Entonces el grupo visualizará este pasaje.</w:t>
      </w:r>
    </w:p>
    <w:p>
      <w:pPr/>
      <w:r>
        <w:rPr>
          <w:lang w:val="es_ES" w:bidi="es_ES"/>
        </w:rPr>
      </w:r>
      <w:r>
        <w:rPr>
          <w:lang w:val="es_ES" w:bidi="es_ES"/>
        </w:rPr>
        <w:t>Este pasaje tiene 1 escena.</w:t>
      </w:r>
    </w:p>
    <w:p>
      <w:pPr/>
      <w:r>
        <w:rPr>
          <w:lang w:val="es_ES" w:bidi="es_ES"/>
        </w:rPr>
      </w:r>
      <w:r>
        <w:rPr>
          <w:b/>
          <w:lang w:val="es_ES" w:bidi="es_ES"/>
        </w:rPr>
        <w:t>En la primera escena:</w:t>
      </w:r>
      <w:r>
        <w:rPr>
          <w:lang w:val="es_ES" w:bidi="es_ES"/>
        </w:rPr>
        <w:t xml:space="preserve"> Dios guio a los israelitas mientras salían de Egipto. Dios los llevó a una ciudad y luego a otra, al borde del yermo o desierto. Moisés llevó el cuerpo de José con ellos cuando salieron de Egipto. Jehová estaba con los israelitas mientras salían de Egipto.</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Se menciona al faraón.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Se menciona a José.</w:t>
      </w:r>
    </w:p>
    <w:p>
      <w:pPr>
        <w:pStyle w:val="ListBullet"/>
        <w:spacing w:line="240" w:lineRule="auto"/>
        <w:ind w:left="720"/>
      </w:pPr>
      <w:r>
        <w:rPr>
          <w:lang w:val="es_ES" w:bidi="es_ES"/>
        </w:rPr>
      </w:r>
      <w:r>
        <w:rPr>
          <w:lang w:val="es_ES" w:bidi="es_ES"/>
        </w:rPr>
        <w:t>Los israelitas</w:t>
      </w:r>
    </w:p>
    <w:p>
      <w:pPr>
        <w:pStyle w:val="ListBullet"/>
        <w:spacing w:line="240" w:lineRule="auto"/>
        <w:ind w:left="720"/>
      </w:pPr>
      <w:r>
        <w:rPr>
          <w:lang w:val="es_ES" w:bidi="es_ES"/>
        </w:rPr>
      </w:r>
      <w:r>
        <w:rPr>
          <w:lang w:val="es_ES" w:bidi="es_ES"/>
        </w:rPr>
        <w:t>Dios, cuyo nombre personal es Jehová.</w:t>
      </w:r>
    </w:p>
    <w:p>
      <w:pPr/>
      <w:r>
        <w:rPr>
          <w:lang w:val="es_ES" w:bidi="es_ES"/>
        </w:rPr>
      </w:r>
      <w:r>
        <w:rPr>
          <w:lang w:val="es_ES" w:bidi="es_ES"/>
        </w:rPr>
        <w:t>Como grupo, presten atención a estas partes del contexto del pasaje:</w:t>
      </w:r>
    </w:p>
    <w:p>
      <w:pPr/>
      <w:r>
        <w:rPr>
          <w:lang w:val="es_ES" w:bidi="es_ES"/>
        </w:rPr>
      </w:r>
      <w:r>
        <w:rPr>
          <w:lang w:val="es_ES" w:bidi="es_ES"/>
        </w:rPr>
        <w:t>Dios guio a los israelitas por un camino indirecto cuando salieron de Egipto. Hagan el siguiente ejercicio para ver qué significa un camino indirecto. Después de hacer el ejercicio, decidan cómo describir un camino indirecto.</w:t>
      </w:r>
    </w:p>
    <w:p>
      <w:pPr/>
      <w:r>
        <w:rPr>
          <w:lang w:val="es_ES" w:bidi="es_ES"/>
        </w:rPr>
      </w:r>
      <w:r>
        <w:rPr>
          <w:lang w:val="es_ES" w:bidi="es_ES"/>
        </w:rPr>
        <w:t>Detengan la grabación aquí y actúen lo siguiente. Hagan que el equipo se ponga de pie a un lado de la habitación o en un espacio abierto. Elijan un lugar en el lado opuesto. El equipo debe ir a este lugar. Pero el equipo no irá directamente. Más bien, el equipo irá de un lado de la habitación al otro, teniendo que caminar alrededor de los objetos que se hayan colocado en el camino de manera que no puedan avanzar en línea recta ni ir directamente. Esto es ir por un camino indirecto. Pausen la grabación aquí.</w:t>
      </w:r>
    </w:p>
    <w:p>
      <w:pPr/>
      <w:r>
        <w:rPr>
          <w:lang w:val="es_ES" w:bidi="es_ES"/>
        </w:rPr>
      </w:r>
      <w:r>
        <w:rPr>
          <w:lang w:val="es_ES" w:bidi="es_ES"/>
        </w:rPr>
        <w:t>Dios guio a los israelitas cuando salieron de Egipto. Dios no los llevó por la ruta más corta y directa. Esta ruta podría haber hecho que los israelitas tuvieran que luchar en una batalla contra los filisteos que vivían a lo largo de ella. Dios dijo: "Si tienen que luchar en una batalla, los israelitas podrían cambiar de opinión y regresar a Egipto". Dios guio a los israelitas por un camino indirecto a un área desértica cerca del mar Rojo.</w:t>
      </w:r>
    </w:p>
    <w:p>
      <w:pPr/>
      <w:r>
        <w:rPr>
          <w:lang w:val="es_ES" w:bidi="es_ES"/>
        </w:rPr>
      </w:r>
      <w:r>
        <w:rPr>
          <w:lang w:val="es_ES" w:bidi="es_ES"/>
        </w:rPr>
        <w:t>Probablemente, el pueblo iba en grupos de 50, lo que significa que avanzaban en formación de batalla. Pueden decir en la traducción que estaban en formación de batalla.</w:t>
      </w:r>
    </w:p>
    <w:p>
      <w:pPr/>
      <w:r>
        <w:rPr>
          <w:lang w:val="es_ES" w:bidi="es_ES"/>
        </w:rPr>
      </w:r>
      <w:r>
        <w:rPr>
          <w:lang w:val="es_ES" w:bidi="es_ES"/>
        </w:rPr>
        <w:t>Moisés llevó consigo el cuerpo o los huesos de José. José les había pedido a los israelitas que juraran que llevarían su cuerpo de regreso a Canaán, o la Tierra Prometida, cuando salieran de Egipto. Moisés está cumpliendo este acuerdo.</w:t>
      </w:r>
    </w:p>
    <w:p>
      <w:pPr/>
      <w:r>
        <w:rPr>
          <w:lang w:val="es_ES" w:bidi="es_ES"/>
        </w:rPr>
      </w:r>
      <w:r>
        <w:rPr>
          <w:lang w:val="es_ES" w:bidi="es_ES"/>
        </w:rPr>
        <w:t>Los israelitas estaban caminando. Mujeres, niños y ancianos estaban con ellos. Esto significa que probablemente les tomó varios días recorrer la distancia desde Sucot hasta Etam.</w:t>
      </w:r>
    </w:p>
    <w:p>
      <w:pPr/>
      <w:r>
        <w:rPr>
          <w:lang w:val="es_ES" w:bidi="es_ES"/>
        </w:rPr>
      </w:r>
      <w:r>
        <w:rPr>
          <w:lang w:val="es_ES" w:bidi="es_ES"/>
        </w:rPr>
        <w:t>Moisés usa el nombre personal Jehová para describir cómo Dios estaba con los israelitas mientras avanzaban. Jehová fue con los israelitas. Jehová guio a los israelitas como una columna o pilar de nube durante el día y como una columna o pilar de fuego durante la noche. Esta es una acción continua, lo que significa que Jehová continuó guiando a los israelitas de esta manera. Estas columnas eran en realidad una sola columna que aparecía como fuego durante la noche y como una nube durante el día. La columna, ya fuera de nube o de fuego, representaba la presencia de Jehová con los israelitas. Jehová no abandonó a los israelitas durante este viaje. Al guiar a los israelitas de esta manera, ellos podían viajar durante el día o de noche. Sabían la dirección que debían seguir. Jehová no quitó de delante del pueblo la columna de nube ni la columna de fuego.</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13:17–22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1 escena.</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Se menciona al faraón.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Se menciona a José.</w:t>
      </w:r>
    </w:p>
    <w:p>
      <w:pPr>
        <w:pStyle w:val="ListBullet"/>
        <w:spacing w:line="240" w:lineRule="auto"/>
        <w:ind w:left="720"/>
      </w:pPr>
      <w:r>
        <w:rPr>
          <w:lang w:val="es_ES" w:bidi="es_ES"/>
        </w:rPr>
      </w:r>
      <w:r>
        <w:rPr>
          <w:lang w:val="es_ES" w:bidi="es_ES"/>
        </w:rPr>
        <w:t>Los israelitas</w:t>
      </w:r>
    </w:p>
    <w:p>
      <w:pPr>
        <w:pStyle w:val="ListBullet"/>
        <w:spacing w:line="240" w:lineRule="auto"/>
        <w:ind w:left="720"/>
      </w:pPr>
      <w:r>
        <w:rPr>
          <w:lang w:val="es_ES" w:bidi="es_ES"/>
        </w:rPr>
      </w:r>
      <w:r>
        <w:rPr>
          <w:lang w:val="es_ES" w:bidi="es_ES"/>
        </w:rPr>
        <w:t>Dios, cuyo nombre personal es Jehová.</w:t>
      </w:r>
    </w:p>
    <w:p>
      <w:pPr/>
      <w:r>
        <w:rPr>
          <w:lang w:val="es_ES" w:bidi="es_ES"/>
        </w:rPr>
      </w:r>
      <w:r>
        <w:rPr>
          <w:lang w:val="es_ES" w:bidi="es_ES"/>
        </w:rPr>
        <w:t>En grupo, actúen el pasaje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actúen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Finalmente, el faraón permitió que los israelitas se fueran. Dios guio a los israelitas cuando salieron de Egipto. Dios no guio a los israelitas por el camino principal y más directo. Este camino atravesaba el territorio filisteo y los israelitas podrían tener que luchar en una batalla contra ellos si tomaban este camino. Dios dijo: "Si tienen que luchar en una batalla, tal vez quieran regresar a Egipto". Cuando salieron de Egipto, los israelitas estaban en grupos de 50 o en formación de batalla como un ejército.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Dios: "¿Por qué estás llevando al pueblo por este camino tan largo?" Es posible que escuchen:</w:t>
      </w:r>
    </w:p>
    <w:p>
      <w:pPr>
        <w:pStyle w:val="ListBullet"/>
        <w:spacing w:line="240" w:lineRule="auto"/>
        <w:ind w:left="720"/>
      </w:pPr>
      <w:r>
        <w:rPr>
          <w:lang w:val="es_ES" w:bidi="es_ES"/>
        </w:rPr>
      </w:r>
      <w:r>
        <w:rPr>
          <w:lang w:val="es_ES" w:bidi="es_ES"/>
        </w:rPr>
        <w:t>Pregúntenles a los israelitas: "¿Cómo se sienten ahora que están saliendo de Egipto?" Es posible que escuchen: "Estoy tan emocionado. Finalmente estamos saliendo. Seremos libres. No volveremos a trabajar como esclavos para los egipcios" o "Estoy un poco asustado. No sé adónde vamos ni qué va a suceder cuando lleguemos allí. Estamos organizados como un ejército, pero nunca he luchado en una batalla. Espero que no tengamos que luchar contra alguien para poder salir. No sé cómo usar una espada y no tengo una espada".</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Moisés llevó consigo los huesos o el cuerpo de José cuando los israelitas salieron de Egipto.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Moisés: "¿Cómo te sientes al llevar los huesos de José contigo?" Es posible que escuchen: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Jehová guio a los israelitas. Jehová estaba presente con los israelitas. Durante el día, veían una columna o pilar de nube delante de ellos, que los guiaba en la dirección que debían seguir. Por la noche, veían una columna o pilar de fuego delante de ellos, que los guiaba en la dirección que debían seguir. De esta manera, podían viajar de día y de noche. Jehová no retiró su presencia de los israelitas.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Jehová: "¿Por qué sigues con los israelitas?" Es posible que escuchen:</w:t>
      </w:r>
    </w:p>
    <w:p>
      <w:pPr>
        <w:pStyle w:val="ListBullet"/>
        <w:spacing w:line="240" w:lineRule="auto"/>
        <w:ind w:left="720"/>
      </w:pPr>
      <w:r>
        <w:rPr>
          <w:lang w:val="es_ES" w:bidi="es_ES"/>
        </w:rPr>
      </w:r>
      <w:r>
        <w:rPr>
          <w:lang w:val="es_ES" w:bidi="es_ES"/>
        </w:rPr>
        <w:t>Pregúntenles a los israelitas: "¿Cómo se sienten al tener la presencia de Jehová con ustedes de esta manera?" Es posible que escuchen: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13:17–22 en la traducción que sea más fácil de entender.</w:t>
      </w:r>
    </w:p>
    <w:p>
      <w:pPr/>
      <w:r>
        <w:rPr>
          <w:lang w:val="es_ES" w:bidi="es_ES"/>
        </w:rPr>
      </w:r>
      <w:r>
        <w:rPr>
          <w:lang w:val="es_ES" w:bidi="es_ES"/>
        </w:rPr>
        <w:t xml:space="preserve">En este paso, el grupo discutirá sobre los términos y las palabras clave en este pasaje. </w:t>
      </w:r>
    </w:p>
    <w:p>
      <w:pPr/>
      <w:r>
        <w:rPr>
          <w:lang w:val="es_ES" w:bidi="es_ES"/>
        </w:rPr>
      </w:r>
      <w:r>
        <w:rPr>
          <w:lang w:val="es_ES" w:bidi="es_ES"/>
        </w:rPr>
        <w:t xml:space="preserve">El faraón permitió que los </w:t>
      </w:r>
      <w:r>
        <w:rPr>
          <w:lang w:val="es_ES" w:bidi="es_ES"/>
        </w:rPr>
        <w:t>israelitas</w:t>
      </w:r>
      <w:r>
        <w:rPr>
          <w:lang w:val="es_ES" w:bidi="es_ES"/>
        </w:rPr>
        <w:t xml:space="preserve"> salieran de Egipto. Usen la misma palabra para referirse al </w:t>
      </w:r>
      <w:r>
        <w:rPr>
          <w:b/>
          <w:lang w:val="es_ES" w:bidi="es_ES"/>
        </w:rPr>
        <w:t>faraón</w:t>
      </w:r>
      <w:r>
        <w:rPr>
          <w:lang w:val="es_ES" w:bidi="es_ES"/>
        </w:rPr>
        <w:t xml:space="preserve"> o al </w:t>
      </w:r>
      <w:r>
        <w:rPr>
          <w:lang w:val="es_ES" w:bidi="es_ES"/>
        </w:rPr>
        <w:t>rey</w:t>
      </w:r>
      <w:r>
        <w:rPr>
          <w:lang w:val="es_ES" w:bidi="es_ES"/>
        </w:rPr>
        <w:t xml:space="preserve"> de Egipto que han estado usando. La palabra </w:t>
      </w:r>
      <w:r>
        <w:rPr>
          <w:lang w:val="es_ES" w:bidi="es_ES"/>
        </w:rPr>
        <w:t>faraón</w:t>
      </w:r>
      <w:r>
        <w:rPr>
          <w:lang w:val="es_ES" w:bidi="es_ES"/>
        </w:rPr>
        <w:t xml:space="preserve"> se encuentra en el Glosario Principal.</w:t>
      </w:r>
    </w:p>
    <w:p>
      <w:pPr/>
      <w:r>
        <w:rPr>
          <w:lang w:val="es_ES" w:bidi="es_ES"/>
        </w:rPr>
      </w:r>
      <w:r>
        <w:rPr>
          <w:lang w:val="es_ES" w:bidi="es_ES"/>
        </w:rPr>
        <w:t xml:space="preserve">Este pasaje usa el nombre de Dios y el nombre Jehová. Dios y Jehová son dos nombres para Dios. Usen la misma palabra para </w:t>
      </w:r>
      <w:r>
        <w:rPr>
          <w:b/>
          <w:lang w:val="es_ES" w:bidi="es_ES"/>
        </w:rPr>
        <w:t>Dios</w:t>
      </w:r>
      <w:r>
        <w:rPr>
          <w:lang w:val="es_ES" w:bidi="es_ES"/>
        </w:rPr>
        <w:t xml:space="preserve"> que han usado en pasajes anteriores. Usen la misma palabra para </w:t>
      </w:r>
      <w:r>
        <w:rPr>
          <w:b/>
          <w:lang w:val="es_ES" w:bidi="es_ES"/>
        </w:rPr>
        <w:t>Jehová</w:t>
      </w:r>
      <w:r>
        <w:rPr>
          <w:lang w:val="es_ES" w:bidi="es_ES"/>
        </w:rPr>
        <w:t xml:space="preserve"> que han usado en pasajes anteriores. </w:t>
      </w:r>
      <w:r>
        <w:rPr>
          <w:lang w:val="es_ES" w:bidi="es_ES"/>
        </w:rPr>
        <w:t>Dios</w:t>
      </w:r>
      <w:r>
        <w:rPr>
          <w:lang w:val="es_ES" w:bidi="es_ES"/>
        </w:rPr>
        <w:t xml:space="preserve"> y </w:t>
      </w:r>
      <w:r>
        <w:rPr>
          <w:lang w:val="es_ES" w:bidi="es_ES"/>
        </w:rPr>
        <w:t>Jehová</w:t>
      </w:r>
      <w:r>
        <w:rPr>
          <w:lang w:val="es_ES" w:bidi="es_ES"/>
        </w:rPr>
        <w:t xml:space="preserve"> se encuentran en el Glosario Principal.</w:t>
      </w:r>
    </w:p>
    <w:p>
      <w:pPr/>
      <w:r>
        <w:rPr>
          <w:lang w:val="es_ES" w:bidi="es_ES"/>
        </w:rPr>
      </w:r>
      <w:r>
        <w:rPr>
          <w:lang w:val="es_ES" w:bidi="es_ES"/>
        </w:rPr>
        <w:t>Los filisteos eran un pueblo que vivía en las ciudades y aldeas costeras de Canaán. La mayoría de las traducciones usan la palabra filisteos en su idioma.</w:t>
      </w:r>
    </w:p>
    <w:p>
      <w:pPr/>
      <w:r>
        <w:rPr>
          <w:lang w:val="es_ES" w:bidi="es_ES"/>
        </w:rPr>
      </w:r>
      <w:r>
        <w:rPr>
          <w:b/>
          <w:lang w:val="es_ES" w:bidi="es_ES"/>
        </w:rPr>
        <w:t>Tierra Prometida</w:t>
      </w:r>
      <w:r>
        <w:rPr>
          <w:lang w:val="es_ES" w:bidi="es_ES"/>
        </w:rPr>
        <w:t xml:space="preserve"> es uno de los términos que se usan para referirse a </w:t>
      </w:r>
      <w:r>
        <w:rPr>
          <w:lang w:val="es_ES" w:bidi="es_ES"/>
        </w:rPr>
        <w:t>Canaán</w:t>
      </w:r>
      <w:r>
        <w:rPr>
          <w:lang w:val="es_ES" w:bidi="es_ES"/>
        </w:rPr>
        <w:t xml:space="preserve"> o </w:t>
      </w:r>
      <w:r>
        <w:rPr>
          <w:lang w:val="es_ES" w:bidi="es_ES"/>
        </w:rPr>
        <w:t>Israel</w:t>
      </w:r>
      <w:r>
        <w:rPr>
          <w:lang w:val="es_ES" w:bidi="es_ES"/>
        </w:rPr>
        <w:t xml:space="preserve">. El término </w:t>
      </w:r>
      <w:r>
        <w:rPr>
          <w:b/>
          <w:lang w:val="es_ES" w:bidi="es_ES"/>
        </w:rPr>
        <w:t>Tierra Prometida</w:t>
      </w:r>
      <w:r>
        <w:rPr>
          <w:lang w:val="es_ES" w:bidi="es_ES"/>
        </w:rPr>
        <w:t xml:space="preserve"> se encuentra en el Glosario Principal. Esta es la tierra que Dios prometió a </w:t>
      </w:r>
      <w:r>
        <w:rPr>
          <w:lang w:val="es_ES" w:bidi="es_ES"/>
        </w:rPr>
        <w:t>Abraham</w:t>
      </w:r>
      <w:r>
        <w:rPr>
          <w:lang w:val="es_ES" w:bidi="es_ES"/>
        </w:rPr>
        <w:t>, Isaac y Jacob. No todas las traducciones usan este término en este pasaje. Los israelitas estaban de camino o saliendo de Egipto, y algunas traducciones mencionan la Tierra Prometida como el lugar al que se dirigían para dejar claro adónde iban los israelitas.</w:t>
      </w:r>
    </w:p>
    <w:p>
      <w:pPr/>
      <w:r>
        <w:rPr>
          <w:lang w:val="es_ES" w:bidi="es_ES"/>
        </w:rPr>
      </w:r>
      <w:r>
        <w:rPr>
          <w:lang w:val="es_ES" w:bidi="es_ES"/>
        </w:rPr>
        <w:t xml:space="preserve">Un juramento es una promesa solemne. </w:t>
      </w:r>
      <w:r>
        <w:rPr>
          <w:lang w:val="es_ES" w:bidi="es_ES"/>
        </w:rPr>
        <w:t>Juramento</w:t>
      </w:r>
      <w:r>
        <w:rPr>
          <w:lang w:val="es_ES" w:bidi="es_ES"/>
        </w:rPr>
        <w:t xml:space="preserve"> se encuentra en el Glosario Principal. Usen el mismo término para hacer un juramento o hacer una promesa solemne que han usado en traducciones anteriores.</w:t>
      </w:r>
    </w:p>
    <w:p>
      <w:pPr/>
      <w:r>
        <w:rPr>
          <w:lang w:val="es_ES" w:bidi="es_ES"/>
        </w:rPr>
      </w:r>
      <w:r>
        <w:rPr>
          <w:lang w:val="es_ES" w:bidi="es_ES"/>
        </w:rPr>
        <w:t>La columna de nube o de fuego representaba la presencia de Jehová en el campamento con los israelitas. Jehová mantenía la columna delante del pueblo para que supieran qué camino seguir.</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14:1–14</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14:1–14 y guárdenlo en sus corazones.</w:t>
      </w:r>
    </w:p>
    <w:p>
      <w:pPr/>
      <w:r>
        <w:rPr>
          <w:lang w:val="es_ES" w:bidi="es_ES"/>
        </w:rPr>
      </w:r>
      <w:r>
        <w:rPr>
          <w:lang w:val="es_ES" w:bidi="es_ES"/>
        </w:rPr>
        <w:t>Escuchen una versión en audio de Éxodo 14:1–14 tres veces, en tres traducciones diferentes, si es posible.</w:t>
      </w:r>
    </w:p>
    <w:p>
      <w:pPr/>
      <w:r>
        <w:rPr>
          <w:lang w:val="es_ES" w:bidi="es_ES"/>
        </w:rPr>
      </w:r>
      <w:r>
        <w:rPr>
          <w:lang w:val="es_ES" w:bidi="es_ES"/>
        </w:rPr>
        <w:t>Pausen este audio aquí.</w:t>
      </w:r>
    </w:p>
    <w:p>
      <w:pPr/>
      <w:r>
        <w:rPr>
          <w:lang w:val="es_ES" w:bidi="es_ES"/>
        </w:rPr>
      </w:r>
      <w:r>
        <w:rPr>
          <w:lang w:val="es_ES" w:bidi="es_ES"/>
        </w:rPr>
        <w:t>Ahora, como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pasaje? Pausen este audio aquí.</w:t>
      </w:r>
    </w:p>
    <w:p>
      <w:pPr>
        <w:pStyle w:val="ListBullet"/>
        <w:spacing w:line="240" w:lineRule="auto"/>
        <w:ind w:left="720"/>
      </w:pPr>
      <w:r>
        <w:rPr>
          <w:lang w:val="es_ES" w:bidi="es_ES"/>
        </w:rPr>
      </w:r>
      <w:r>
        <w:rPr>
          <w:lang w:val="es_ES" w:bidi="es_ES"/>
        </w:rPr>
        <w:t>¿Qué nos dice este pasaje acerca de Dios? Pausen este audio aquí.</w:t>
      </w:r>
    </w:p>
    <w:p>
      <w:pPr>
        <w:pStyle w:val="ListBullet"/>
        <w:spacing w:line="240" w:lineRule="auto"/>
        <w:ind w:left="720"/>
      </w:pPr>
      <w:r>
        <w:rPr>
          <w:lang w:val="es_ES" w:bidi="es_ES"/>
        </w:rPr>
      </w:r>
      <w:r>
        <w:rPr>
          <w:lang w:val="es_ES" w:bidi="es_ES"/>
        </w:rPr>
        <w:t>¿Qué nos dice este pasaje acerca de la gente?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14:1–14 en la traducción que sea más fácil de entender.</w:t>
      </w:r>
    </w:p>
    <w:p>
      <w:pPr/>
      <w:r>
        <w:rPr>
          <w:lang w:val="es_ES" w:bidi="es_ES"/>
        </w:rPr>
      </w:r>
      <w:r>
        <w:rPr>
          <w:lang w:val="es_ES" w:bidi="es_ES"/>
        </w:rPr>
        <w:t>En el pasaje anterior, Jehová usó una serie de acontecimientos milagrosos para mostrar a los egipcios que era todopoderoso. Estos acontecimientos dañaron a Egipto y a su pueblo. Entonces, el faraón finalmente liberó a los israelitas de la esclavitud debido a lo que Jehová había hecho. El pueblo de Israel salió de Egipto con todas sus pertenencias y ha viajado hacia el sureste de Egipto. Viajaron en esta dirección para evitar a un pueblo peligroso llamado filisteos. Los filisteos los habrían atacado. El pueblo de Israel sabe que Jehová hizo posible que salieran de Egipto y que son su pueblo especial. El pueblo de Israel es guiado por Jehová y ha llegado a Etam. Esta historia usa el nombre personal para Dios, Jehová, a lo largo de la mayor parte de la historia. Esta es una narración del viaje del pueblo de Israel desde Egipto hacia la tierra que les ha sido prometida por Jehová.</w:t>
      </w:r>
    </w:p>
    <w:p>
      <w:pPr/>
      <w:r>
        <w:rPr>
          <w:lang w:val="es_ES" w:bidi="es_ES"/>
        </w:rPr>
      </w:r>
      <w:r>
        <w:rPr>
          <w:lang w:val="es_ES" w:bidi="es_ES"/>
        </w:rPr>
        <w:t>Al comienzo de este pasaje, Jehová le dice a Moisés que cambie la dirección en la que viaja el pueblo de Israel, los israelitas, y que regrese hacia Egipto. Jehová les dice que se trasladen a un lugar cerca de Pi-hahirot, entre Migdol y el mar. Los israelitas acampan en sus tiendas en la orilla, con el agua a un lado, Baal-zefón al otro lado, y el desierto al otro lado. Este es un lugar donde los israelitas se sienten atrapados, no pueden cruzar el desierto ni el agua. Jehová hace esto a propósito para poder mostrar su poder. No sabemos la ubicación exacta de estas ciudades y no sabemos de qué mar se trata. Podría ser el mar de Juncos, ahora conocido como el golfo de Suez, el mar Rojo u otra masa de agua de la zona.</w:t>
      </w:r>
    </w:p>
    <w:p>
      <w:pPr/>
      <w:r>
        <w:rPr>
          <w:lang w:val="es_ES" w:bidi="es_ES"/>
        </w:rPr>
      </w:r>
      <w:r>
        <w:rPr>
          <w:lang w:val="es_ES" w:bidi="es_ES"/>
        </w:rPr>
        <w:t xml:space="preserve">Deténganse aquí y, en grupo, miren un mapa del </w:t>
      </w:r>
      <w:r>
        <w:rPr>
          <w:lang w:val="es_ES" w:bidi="es_ES"/>
        </w:rPr>
        <w:t>este de Egipto que muestre el golfo de Suez y otras masas de agua cercanas</w:t>
      </w:r>
      <w:r>
        <w:rPr>
          <w:lang w:val="es_ES" w:bidi="es_ES"/>
        </w:rPr>
        <w:t>. Pausen este audio aquí.</w:t>
      </w:r>
    </w:p>
    <w:p>
      <w:pPr/>
      <w:r>
        <w:rPr>
          <w:lang w:val="es_ES" w:bidi="es_ES"/>
        </w:rPr>
      </w:r>
      <w:r>
        <w:rPr>
          <w:lang w:val="es_ES" w:bidi="es_ES"/>
        </w:rPr>
        <w:t>Jehová le dice a Moisés que quiere que el faraón piense que el pueblo de Israel está confundido y atrapado en el desierto. Jehová endurece el corazón del faraón, o lo vuelve obstinado, contra los israelitas. El faraón cambia su decisión sobre dejar ir a los israelitas de Egipto. Jehová sabe que recibirá honor cuando derrote al faraón y muestre su poder al pueblo de Egipto. Jehová está preparando una trampa para los egipcios haciendo que el pueblo de Israel parezca que no sabe adónde va y que está atrapado entre el agua y un desierto que no pueden cruzar de manera segura.</w:t>
      </w:r>
    </w:p>
    <w:p>
      <w:pPr/>
      <w:r>
        <w:rPr>
          <w:lang w:val="es_ES" w:bidi="es_ES"/>
        </w:rPr>
      </w:r>
      <w:r>
        <w:rPr>
          <w:lang w:val="es_ES" w:bidi="es_ES"/>
        </w:rPr>
        <w:t>Deténganse aquí y conversen sobre este tema en grupo: Compartan ejemplos de animales que engañan a otros animales para que se acerquen al parecer vulnerables o débiles. ¿Por qué hacen esto? Pausen el audio aquí.</w:t>
      </w:r>
    </w:p>
    <w:p>
      <w:pPr/>
      <w:r>
        <w:rPr>
          <w:lang w:val="es_ES" w:bidi="es_ES"/>
        </w:rPr>
      </w:r>
      <w:r>
        <w:rPr>
          <w:lang w:val="es_ES" w:bidi="es_ES"/>
        </w:rPr>
        <w:t>El pueblo de Egipto obedeció las instrucciones de Jehová por medio de Moisés. El faraón y sus funcionarios se enteran de que el pueblo de Israel se ha marchado y se arrepienten de haber dejado salir de Egipto a los esclavos israelitas. El faraón reunió a sus guerreros. El faraón lideró a su pueblo desde su propio carro y llamó a 600 aurigas para que fueran con él. El faraón llamó a más aurigas para que se unieran a su ejército y los organizó en unidades. Los aurigas del faraón lideraban cada unidad. Un carro de guerra es un carro de dos ruedas que es tirado por dos caballos. Se usa en la batalla para acercarse rápidamente al enemigo, y los soldados luchan contra sus enemigos mientras están de pie en el carro. Un auriga es alguien que conduce o monta en un carro. Un caballo tiene cuatro patas y se usa para montar y para tirar de carros u otros vehículos con ruedas.</w:t>
      </w:r>
    </w:p>
    <w:p>
      <w:pPr/>
      <w:r>
        <w:rPr>
          <w:lang w:val="es_ES" w:bidi="es_ES"/>
        </w:rPr>
      </w:r>
      <w:r>
        <w:rPr>
          <w:lang w:val="es_ES" w:bidi="es_ES"/>
        </w:rPr>
        <w:t xml:space="preserve">Deténganse aquí y, como grupo, miren una imagen de </w:t>
      </w:r>
      <w:r>
        <w:rPr>
          <w:b/>
          <w:lang w:val="es_ES" w:bidi="es_ES"/>
        </w:rPr>
        <w:t>gente en un carro de guerra</w:t>
      </w:r>
      <w:r>
        <w:rPr>
          <w:lang w:val="es_ES" w:bidi="es_ES"/>
        </w:rPr>
        <w:t>. Pausen este audio aquí.</w:t>
      </w:r>
    </w:p>
    <w:p>
      <w:pPr/>
      <w:r>
        <w:rPr>
          <w:lang w:val="es_ES" w:bidi="es_ES"/>
        </w:rPr>
      </w:r>
      <w:r>
        <w:rPr>
          <w:lang w:val="es_ES" w:bidi="es_ES"/>
        </w:rPr>
        <w:t xml:space="preserve">Deténganse aquí y miren una imagen de un </w:t>
      </w:r>
      <w:r>
        <w:rPr>
          <w:lang w:val="es_ES" w:bidi="es_ES"/>
        </w:rPr>
        <w:t>caballo</w:t>
      </w:r>
      <w:r>
        <w:rPr>
          <w:lang w:val="es_ES" w:bidi="es_ES"/>
        </w:rPr>
        <w:t>. Pausen este audio aquí.</w:t>
      </w:r>
    </w:p>
    <w:p>
      <w:pPr/>
      <w:r>
        <w:rPr>
          <w:lang w:val="es_ES" w:bidi="es_ES"/>
        </w:rPr>
      </w:r>
      <w:r>
        <w:rPr>
          <w:lang w:val="es_ES" w:bidi="es_ES"/>
        </w:rPr>
        <w:t>El ejército egipcio de carros persiguió al pueblo de Israel y lo encontró en su nuevo campamento. Cuando llega el ejército egipcio, el pueblo de Israel se asusta al verlo. El pueblo de Israel "levanta los ojos", lo que significa que mira hacia arriba y a lo lejos y ve al ejército de carros. El pueblo de Israel clama a Jehová por ayuda y luego se vuelve para hablar con Moisés. El pueblo de Israel se queja con Moisés y le pregunta por qué los llevó aquí a un lugar donde no están mejor que en Egipto. Los israelitas hacen preguntas que no tienen respuesta para mostrar su frustración y dicen que habría sido mejor que los dejaran como esclavos que estar donde están ahora.</w:t>
      </w:r>
    </w:p>
    <w:p>
      <w:pPr/>
      <w:r>
        <w:rPr>
          <w:lang w:val="es_ES" w:bidi="es_ES"/>
        </w:rPr>
      </w:r>
      <w:r>
        <w:rPr>
          <w:lang w:val="es_ES" w:bidi="es_ES"/>
        </w:rPr>
        <w:t>Deténganse aquí y conversen en grupo sobre este tema: Cuenten una historia sobre alguna ocasión en que personas que conocen se hayan enojado o frustrado con su líder y hayan cuestionado por qué estaba haciendo algo. ¿Cómo cuestiona directamente la gente de su cultura a un líder? ¿Qué frases o acciones específicas se usan para mostrar descontento con un líder? Pausen este audio aquí.</w:t>
      </w:r>
    </w:p>
    <w:p>
      <w:pPr/>
      <w:r>
        <w:rPr>
          <w:lang w:val="es_ES" w:bidi="es_ES"/>
        </w:rPr>
      </w:r>
      <w:r>
        <w:rPr>
          <w:lang w:val="es_ES" w:bidi="es_ES"/>
        </w:rPr>
        <w:t>Moisés le dice al pueblo de Israel que no tenga miedo y que no haga nada más que observar cómo Jehová lo salva del ejército egipcio. Moisés también dice que el pueblo de Israel nunca volverá a ver a los egipcios y que Jehová luchará por ellos contra sus enemigos. El pueblo de Israel no tiene que hacer nada. Jehová derrota a los enemigos de los israelitas mediante su poder sobrenatural. Esto muestra una parte de la relación especial de Jehová con el pueblo de Israel.</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14:1–14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Los israelitas están acampados en Etam. Jehová le dice a Moisés que regresen por el camino por donde vinieron y que acampen de nuevo entre el mar y el desierto.</w:t>
      </w:r>
    </w:p>
    <w:p>
      <w:pPr/>
      <w:r>
        <w:rPr>
          <w:lang w:val="es_ES" w:bidi="es_ES"/>
        </w:rPr>
      </w:r>
      <w:r>
        <w:rPr>
          <w:b/>
          <w:lang w:val="es_ES" w:bidi="es_ES"/>
        </w:rPr>
        <w:t>En la segunda escena:</w:t>
      </w:r>
      <w:r>
        <w:rPr>
          <w:lang w:val="es_ES" w:bidi="es_ES"/>
        </w:rPr>
        <w:t xml:space="preserve"> Los israelitas trasladan su campamento cerca de Pi-hahirot, entre el mar y el desierto.</w:t>
      </w:r>
    </w:p>
    <w:p>
      <w:pPr/>
      <w:r>
        <w:rPr>
          <w:lang w:val="es_ES" w:bidi="es_ES"/>
        </w:rPr>
      </w:r>
      <w:r>
        <w:rPr>
          <w:b/>
          <w:lang w:val="es_ES" w:bidi="es_ES"/>
        </w:rPr>
        <w:t>En la tercera escena:</w:t>
      </w:r>
      <w:r>
        <w:rPr>
          <w:lang w:val="es_ES" w:bidi="es_ES"/>
        </w:rPr>
        <w:t xml:space="preserve"> En Egipto, el faraón y sus funcionarios se enteran de que los israelitas han dado la vuelta y deciden recuperar a sus esclavos. El faraón reúne un ejército de aurigas y otras tropas.</w:t>
      </w:r>
    </w:p>
    <w:p>
      <w:pPr/>
      <w:r>
        <w:rPr>
          <w:lang w:val="es_ES" w:bidi="es_ES"/>
        </w:rPr>
      </w:r>
      <w:r>
        <w:rPr>
          <w:b/>
          <w:lang w:val="es_ES" w:bidi="es_ES"/>
        </w:rPr>
        <w:t>En la cuarta escena:</w:t>
      </w:r>
      <w:r>
        <w:rPr>
          <w:lang w:val="es_ES" w:bidi="es_ES"/>
        </w:rPr>
        <w:t xml:space="preserve"> Los israelitas ven al ejército del faraón que se acerca a ellos. El pueblo de Israel, los israelitas, claman a Jehová por ayuda y están enojados con Moisés. Los israelitas preguntan por qué Moisés los sacó de Egipto solo para que murieran en el desierto. Moisés les dice que no tengan miedo, que Jehová luchará por ellos y que nunca volverán a ver a los egipcios.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Los funcionarios del faraón</w:t>
      </w:r>
    </w:p>
    <w:p>
      <w:pPr>
        <w:pStyle w:val="ListBullet"/>
        <w:spacing w:line="240" w:lineRule="auto"/>
        <w:ind w:left="720"/>
      </w:pPr>
      <w:r>
        <w:rPr>
          <w:lang w:val="es_ES" w:bidi="es_ES"/>
        </w:rPr>
      </w:r>
      <w:r>
        <w:rPr>
          <w:lang w:val="es_ES" w:bidi="es_ES"/>
        </w:rPr>
        <w:t>Los aurigas del faraón</w:t>
      </w:r>
    </w:p>
    <w:p>
      <w:pPr>
        <w:pStyle w:val="ListBullet"/>
        <w:spacing w:line="240" w:lineRule="auto"/>
        <w:ind w:left="720"/>
      </w:pPr>
      <w:r>
        <w:rPr>
          <w:lang w:val="es_ES" w:bidi="es_ES"/>
        </w:rPr>
      </w:r>
      <w:r>
        <w:rPr>
          <w:lang w:val="es_ES" w:bidi="es_ES"/>
        </w:rPr>
        <w:t>Pueblo de Israel</w:t>
      </w:r>
    </w:p>
    <w:p>
      <w:pPr/>
      <w:r>
        <w:rPr>
          <w:lang w:val="es_ES" w:bidi="es_ES"/>
        </w:rPr>
      </w:r>
      <w:r>
        <w:rPr>
          <w:lang w:val="es_ES" w:bidi="es_ES"/>
        </w:rPr>
        <w:t>Como grupo, presten atención a estas partes del contexto del pasaje:</w:t>
      </w:r>
    </w:p>
    <w:p>
      <w:pPr/>
      <w:r>
        <w:rPr>
          <w:lang w:val="es_ES" w:bidi="es_ES"/>
        </w:rPr>
      </w:r>
      <w:r>
        <w:rPr>
          <w:lang w:val="es_ES" w:bidi="es_ES"/>
        </w:rPr>
        <w:t>La historia comienza con una frase que nos indica que estos acontecimientos ocurren después de que hayan acampado en Etam. No se nos dice cuánto tiempo ha pasado desde que llegaron a Etam.</w:t>
      </w:r>
    </w:p>
    <w:p>
      <w:pPr/>
      <w:r>
        <w:rPr>
          <w:lang w:val="es_ES" w:bidi="es_ES"/>
        </w:rPr>
      </w:r>
      <w:r>
        <w:rPr>
          <w:lang w:val="es_ES" w:bidi="es_ES"/>
        </w:rPr>
        <w:t>En la primera escena, el pueblo de Israel está acampado en la ciudad de Etam. Están en tiendas de campaña y tienen todas sus pertenencias con ellos. Acababan de salir de Egipto, evitando pasar por la tierra de los filisteos, que los habrían atacado. La historia nos cuenta de una conversación entre Jehová y Moisés. No sabemos a qué hora del día ocurre la conversación. El pueblo de Israel puede ver que Jehová está con ellos como una columna de nube durante el día y una columna de fuego durante la noche. No sabemos qué tan cerca está Moisés de la columna, pero escucha a Jehová y tiene una conversación con él. Jehová le dice a Moisés que haga que los israelitas den vuelta y regresen por el camino por el que acaban de llegar, y acampen en la orilla del mar, junto a una ciudad llamada Pi-hahirot. El nuevo lugar tiene el desierto a un lado y el mar al otro. Jehová quiere que los egipcios piensen que el pueblo de Israel quedará atrapado si él envía a su ejército para capturarlos. Pero Jehová tiene un plan para revelar su poder a los egipcios.</w:t>
      </w:r>
    </w:p>
    <w:p>
      <w:pPr/>
      <w:r>
        <w:rPr>
          <w:lang w:val="es_ES" w:bidi="es_ES"/>
        </w:rPr>
      </w:r>
      <w:r>
        <w:rPr>
          <w:lang w:val="es_ES" w:bidi="es_ES"/>
        </w:rPr>
        <w:t>En la segunda escena, el pueblo de Israel se traslada y se establece en la nueva área del campamento con el mar a un lado y el desierto al otro. Los israelitas no pueden moverse fácilmente por el desierto ni cruzar las aguas.</w:t>
      </w:r>
    </w:p>
    <w:p>
      <w:pPr/>
      <w:r>
        <w:rPr>
          <w:lang w:val="es_ES" w:bidi="es_ES"/>
        </w:rPr>
      </w:r>
      <w:r>
        <w:rPr>
          <w:lang w:val="es_ES" w:bidi="es_ES"/>
        </w:rPr>
        <w:t>En la tercera escena, el faraón está en Egipto. El faraón se entera de que el pueblo de Israel ha salido de Egipto y quiere que regresen para que sean sus esclavos nuevamente. El faraón hace la pregunta: "¿Qué hemos hecho?" El faraón no espera una respuesta de sus funcionarios, sino que usa la pregunta para expresar su arrepentimiento y frustración por dejar que los israelitas se fueran. No sabemos cuándo se entera el faraón de que los israelitas se han ido. Esto sugiere que se fueron sin que el faraón o sus funcionarios se dieran cuenta. Aprendemos que Jehová influye en lo que el faraón siente por los israelitas para que los persiga y quiera recuperarlos para que vuelvan a ser su fuerza de trabajo esclava. El faraón engancha sus caballos a su carro para prepararse para la guerra y llama a sus tropas. Convoca 600 carros y aurigas y reúne a otros aurigas para que cada uno de sus aurigas los dirija. El faraón necesitó algo de tiempo para reunir a su ejército. No sabemos cuánto tiempo pasa entre el momento en que el faraón decide ir tras el pueblo de Israel y el momento en que comienza a perseguirlo.</w:t>
      </w:r>
    </w:p>
    <w:p>
      <w:pPr/>
      <w:r>
        <w:rPr>
          <w:lang w:val="es_ES" w:bidi="es_ES"/>
        </w:rPr>
      </w:r>
      <w:r>
        <w:rPr>
          <w:lang w:val="es_ES" w:bidi="es_ES"/>
        </w:rPr>
        <w:t xml:space="preserve">Deténganse aquí si sería útil mirar nuevamente en grupo las imágenes de un </w:t>
      </w:r>
      <w:r>
        <w:rPr>
          <w:b/>
          <w:lang w:val="es_ES" w:bidi="es_ES"/>
        </w:rPr>
        <w:t>carro de guerra y de los aurigas</w:t>
      </w:r>
      <w:r>
        <w:rPr>
          <w:lang w:val="es_ES" w:bidi="es_ES"/>
        </w:rPr>
        <w:t>. Pausen este audio aquí.</w:t>
      </w:r>
    </w:p>
    <w:p>
      <w:pPr/>
      <w:r>
        <w:rPr>
          <w:lang w:val="es_ES" w:bidi="es_ES"/>
        </w:rPr>
      </w:r>
      <w:r>
        <w:rPr>
          <w:lang w:val="es_ES" w:bidi="es_ES"/>
        </w:rPr>
        <w:t>En la cuarta escena, el ejército egipcio encuentra al pueblo de Israel en su campamento cerca de Pi-hahirot. El pueblo de Israel mira hacia arriba y hacia afuera de su campamento y ve acercarse al ejército egipcio de carros. Allí se encuentran 600 carros, y los israelitas los verían acercarse desde lejos, con polvo y ruido. Entonces el pueblo de Israel tuvo miedo y clamó a Jehová. Moisés y el resto del pueblo de Israel están juntos en este momento. El pueblo de Israel se vuelve hacia Moisés y se queja con él. La pregunta: "¿Es porque no hay tumbas en Egipto que nos has sacado para morir en el desierto?" es sarcástica y no espera una respuesta. El pueblo de Israel no sabe que había muchas tumbas en Egipto, pero está preocupado porque todos morirán en este lugar.</w:t>
      </w:r>
    </w:p>
    <w:p>
      <w:pPr/>
      <w:r>
        <w:rPr>
          <w:lang w:val="es_ES" w:bidi="es_ES"/>
        </w:rPr>
      </w:r>
      <w:r>
        <w:rPr>
          <w:lang w:val="es_ES" w:bidi="es_ES"/>
        </w:rPr>
        <w:t>Noten que es Moisés quien habla al pueblo de Israel. No sabemos si Jehová habla con Moisés antes de que le responda al pueblo de Israel. Moisés está seguro de que Jehová derrotará al faraón y a su ejército. Moisés le dice al pueblo de Israel: "No tengan miedo ni huyan. Vean cómo Jehová los salva hoy. Ustedes ven a los egipcios hoy, pero no volverán a verlos después de hoy. Jehová luchará por ustedes y no necesitan decir ni hacer nada".</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14:1–14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cuatro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Los funcionarios del faraón</w:t>
      </w:r>
    </w:p>
    <w:p>
      <w:pPr>
        <w:pStyle w:val="ListBullet"/>
        <w:spacing w:line="240" w:lineRule="auto"/>
        <w:ind w:left="720"/>
      </w:pPr>
      <w:r>
        <w:rPr>
          <w:lang w:val="es_ES" w:bidi="es_ES"/>
        </w:rPr>
      </w:r>
      <w:r>
        <w:rPr>
          <w:lang w:val="es_ES" w:bidi="es_ES"/>
        </w:rPr>
        <w:t>Los aurigas del faraón</w:t>
      </w:r>
    </w:p>
    <w:p>
      <w:pPr>
        <w:pStyle w:val="ListBullet"/>
        <w:spacing w:line="240" w:lineRule="auto"/>
        <w:ind w:left="720"/>
      </w:pPr>
      <w:r>
        <w:rPr>
          <w:lang w:val="es_ES" w:bidi="es_ES"/>
        </w:rPr>
      </w:r>
      <w:r>
        <w:rPr>
          <w:lang w:val="es_ES" w:bidi="es_ES"/>
        </w:rPr>
        <w:t>Pueblo de Israel</w:t>
      </w:r>
    </w:p>
    <w:p>
      <w:pPr/>
      <w:r>
        <w:rPr>
          <w:lang w:val="es_ES" w:bidi="es_ES"/>
        </w:rPr>
      </w:r>
      <w:r>
        <w:rPr>
          <w:lang w:val="es_ES" w:bidi="es_ES"/>
        </w:rPr>
        <w:t>En grupo, actúen el pasaje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actúen el pasaje por segunda vez.</w:t>
      </w:r>
    </w:p>
    <w:p>
      <w:pPr/>
      <w:r>
        <w:rPr>
          <w:lang w:val="es_ES" w:bidi="es_ES"/>
        </w:rPr>
      </w:r>
      <w:r>
        <w:rPr>
          <w:lang w:val="es_ES" w:bidi="es_ES"/>
        </w:rPr>
        <w:t>Los israelitas están acampados en una ciudad llamada Etam, con todas sus pertenencias. Jehová está presente con ellos y habla con Moisés para darle instrucciones sobre qué hacer a continuación. Él le dice a Moisés que lleve al pueblo de Israel de regreso hacia el lugar de donde vinieron, a un lugar que esté al lado del desierto y de una gran extensión de agua.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Jehová: "¿Qué estás pensando?" La persona podría responder cosas como: "Es hora de mostrarles mi poder a los egipcios" o "Mi pueblo necesita saber que siempre los rescataré".</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Los israelitas se trasladan a un nuevo lugar entre el desierto y una gran extensión de agua.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al pueblo de Israel: "¿Qué estás sintiendo o pensando?" La persona podría responder cosas como: "Me siento confundido por tener que regresar hacia Egipto", o "Estoy preocupado porque no podemos ir al desierto ni cruzar esa extensión de agua", o "Tengo miedo de que quedemos atrapados si algún ejército viene contra nosotros", o "Me siento seguro porque confío en que Moisés y Jehová nos guíen".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El faraón se entera de que los israelitas se han ido y quiere que regresen para que vuelvan a ser sus esclavos. Él reúne un ejército.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al faraón: "¿Qué estás sintiendo o pensando?" La persona podría responder cosas como: "Estoy enojado porque mis esclavos se han ido", o "Necesito mostrarles mi poder a los israelitas", o "Soy poderoso y puedo tener todo lo que quiero".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Los israelitas ven al ejército egipcio y se asustan. Claman a Jehová pidiendo ayuda y se quejan con Moisés de estar en un lugar que no es mejor que el lugar de donde vinieron.</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al pueblo de Israel: "¿Qué estás sintiendo o pensando?" La persona podría responder cosas como: "¡Tengo miedo de que todos vayamos a morir aquí!" o "Moisés nos trajo aquí para que los egipcios nos maten", o "¡No tenemos adónde ir! Tengo tanto miedo", o "Necesitamos un milagro de Jehová para que nos salve".</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Moisés habla a los israelitas para decirles que no tengan miedo, que nunca más volverán a ver a los egipcios y que Jehová los salvará para que no tengan que hacer nada.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pensando?" La persona podría responder cosas como: "Me frustra que mi pueblo no confíe en Jehová", o "Tengo confianza en que Jehová nos salvará de los egipcios", o "Me emociona ver lo que Jehová va a hacer para salvarnos", o "Me alegro de que nunca más tengamos que ver a los egipcios".</w:t>
      </w:r>
    </w:p>
    <w:p>
      <w:pPr>
        <w:pStyle w:val="ListBullet"/>
        <w:spacing w:line="240" w:lineRule="auto"/>
        <w:ind w:left="720"/>
      </w:pPr>
      <w:r>
        <w:rPr>
          <w:lang w:val="es_ES" w:bidi="es_ES"/>
        </w:rPr>
      </w:r>
      <w:r>
        <w:rPr>
          <w:lang w:val="es_ES" w:bidi="es_ES"/>
        </w:rPr>
        <w:t>Continúen con la actuación.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14:1–14 en la traducción que sea más fácil de entender.</w:t>
      </w:r>
    </w:p>
    <w:p>
      <w:pPr/>
      <w:r>
        <w:rPr>
          <w:lang w:val="es_ES" w:bidi="es_ES"/>
        </w:rPr>
      </w:r>
      <w:r>
        <w:rPr>
          <w:lang w:val="es_ES" w:bidi="es_ES"/>
        </w:rPr>
        <w:t xml:space="preserve">En este paso, el grupo conversará sobre términos y palabras clave en este pasaje. </w:t>
      </w:r>
    </w:p>
    <w:p>
      <w:pPr/>
      <w:r>
        <w:rPr>
          <w:lang w:val="es_ES" w:bidi="es_ES"/>
        </w:rPr>
      </w:r>
      <w:r>
        <w:rPr>
          <w:lang w:val="es_ES" w:bidi="es_ES"/>
        </w:rPr>
        <w:t xml:space="preserve">Jehová le da instrucciones a Moisés. </w:t>
      </w:r>
      <w:r>
        <w:rPr>
          <w:b/>
          <w:lang w:val="es_ES" w:bidi="es_ES"/>
        </w:rPr>
        <w:t>Jehová</w:t>
      </w:r>
      <w:r>
        <w:rPr>
          <w:lang w:val="es_ES" w:bidi="es_ES"/>
        </w:rPr>
        <w:t xml:space="preserve"> es el nombre personal de </w:t>
      </w:r>
      <w:r>
        <w:rPr>
          <w:lang w:val="es_ES" w:bidi="es_ES"/>
        </w:rPr>
        <w:t>Dios</w:t>
      </w:r>
      <w:r>
        <w:rPr>
          <w:lang w:val="es_ES" w:bidi="es_ES"/>
        </w:rPr>
        <w:t xml:space="preserve">. En este pasaje, Dios se llama Jehová. Asegúrense de traducir Jehová de la misma manera que lo han hecho en los pasajes anteriores, y recuerden que </w:t>
      </w:r>
      <w:r>
        <w:rPr>
          <w:lang w:val="es_ES" w:bidi="es_ES"/>
        </w:rPr>
        <w:t>Jehová</w:t>
      </w:r>
      <w:r>
        <w:rPr>
          <w:lang w:val="es_ES" w:bidi="es_ES"/>
        </w:rPr>
        <w:t xml:space="preserve"> está en el Glosario Principal.</w:t>
      </w:r>
    </w:p>
    <w:p>
      <w:pPr/>
      <w:r>
        <w:rPr>
          <w:lang w:val="es_ES" w:bidi="es_ES"/>
        </w:rPr>
      </w:r>
      <w:r>
        <w:rPr>
          <w:lang w:val="es_ES" w:bidi="es_ES"/>
        </w:rPr>
        <w:t xml:space="preserve">Jehová le da instrucciones a Moisés para trasladar a los </w:t>
      </w:r>
      <w:r>
        <w:rPr>
          <w:lang w:val="es_ES" w:bidi="es_ES"/>
        </w:rPr>
        <w:t>israelitas</w:t>
      </w:r>
      <w:r>
        <w:rPr>
          <w:lang w:val="es_ES" w:bidi="es_ES"/>
        </w:rPr>
        <w:t xml:space="preserve">. Usen la misma palabra o frase para referirse a los israelitas, el pueblo de </w:t>
      </w:r>
      <w:r>
        <w:rPr>
          <w:lang w:val="es_ES" w:bidi="es_ES"/>
        </w:rPr>
        <w:t>Israel</w:t>
      </w:r>
      <w:r>
        <w:rPr>
          <w:lang w:val="es_ES" w:bidi="es_ES"/>
        </w:rPr>
        <w:t>, que usaron en los pasajes anteriores.</w:t>
      </w:r>
    </w:p>
    <w:p>
      <w:pPr/>
      <w:r>
        <w:rPr>
          <w:lang w:val="es_ES" w:bidi="es_ES"/>
        </w:rPr>
      </w:r>
      <w:r>
        <w:rPr>
          <w:lang w:val="es_ES" w:bidi="es_ES"/>
        </w:rPr>
        <w:t xml:space="preserve">Jehová le dice a Moisés que traslade el campamento de los israelitas a un nuevo lugar que está de regreso hacia Egipto. El mar está a un lado del campamento. El </w:t>
      </w:r>
      <w:r>
        <w:rPr>
          <w:b/>
          <w:lang w:val="es_ES" w:bidi="es_ES"/>
        </w:rPr>
        <w:t>mar</w:t>
      </w:r>
      <w:r>
        <w:rPr>
          <w:lang w:val="es_ES" w:bidi="es_ES"/>
        </w:rPr>
        <w:t xml:space="preserve"> puede ser de agua salada o una gran extensión de agua dulce.</w:t>
      </w:r>
    </w:p>
    <w:p>
      <w:pPr/>
      <w:r>
        <w:rPr>
          <w:lang w:val="es_ES" w:bidi="es_ES"/>
        </w:rPr>
      </w:r>
      <w:r>
        <w:rPr>
          <w:lang w:val="es_ES" w:bidi="es_ES"/>
        </w:rPr>
        <w:t>Deténganse aquí y conversen en grupo sobre qué palabra o frase usarán para mar. Pausen este audio aquí.</w:t>
      </w:r>
    </w:p>
    <w:p>
      <w:pPr/>
      <w:r>
        <w:rPr>
          <w:lang w:val="es_ES" w:bidi="es_ES"/>
        </w:rPr>
      </w:r>
      <w:r>
        <w:rPr>
          <w:lang w:val="es_ES" w:bidi="es_ES"/>
        </w:rPr>
        <w:t xml:space="preserve">Jehová sabe que el </w:t>
      </w:r>
      <w:r>
        <w:rPr>
          <w:b/>
          <w:lang w:val="es_ES" w:bidi="es_ES"/>
        </w:rPr>
        <w:t>faraón</w:t>
      </w:r>
      <w:r>
        <w:rPr>
          <w:lang w:val="es_ES" w:bidi="es_ES"/>
        </w:rPr>
        <w:t xml:space="preserve"> verá que están atrapados entre el mar y el desierto. Jehová sabe que el faraón vendrá tras los israelitas. Usen la misma palabra o frase para faraón que usaron en los pasajes anteriores. Para obtener más información sobre </w:t>
      </w:r>
      <w:r>
        <w:rPr>
          <w:lang w:val="es_ES" w:bidi="es_ES"/>
        </w:rPr>
        <w:t>faraón</w:t>
      </w:r>
      <w:r>
        <w:rPr>
          <w:lang w:val="es_ES" w:bidi="es_ES"/>
        </w:rPr>
        <w:t>, consulten el Glosario Principal.</w:t>
      </w:r>
    </w:p>
    <w:p>
      <w:pPr/>
      <w:r>
        <w:rPr>
          <w:lang w:val="es_ES" w:bidi="es_ES"/>
        </w:rPr>
      </w:r>
      <w:r>
        <w:rPr>
          <w:lang w:val="es_ES" w:bidi="es_ES"/>
        </w:rPr>
        <w:t xml:space="preserve">El desierto está a un lado del nuevo campamento. El </w:t>
      </w:r>
      <w:r>
        <w:rPr>
          <w:b/>
          <w:lang w:val="es_ES" w:bidi="es_ES"/>
        </w:rPr>
        <w:t>desierto</w:t>
      </w:r>
      <w:r>
        <w:rPr>
          <w:lang w:val="es_ES" w:bidi="es_ES"/>
        </w:rPr>
        <w:t xml:space="preserve"> es un lugar deshabitado donde nadie vive ni cultiva la tierra. Usen la misma palabra o frase para desierto que usaron en los pasajes anteriores. Para obtener más información sobre el </w:t>
      </w:r>
      <w:r>
        <w:rPr>
          <w:lang w:val="es_ES" w:bidi="es_ES"/>
        </w:rPr>
        <w:t>desierto</w:t>
      </w:r>
      <w:r>
        <w:rPr>
          <w:lang w:val="es_ES" w:bidi="es_ES"/>
        </w:rPr>
        <w:t>, consulten el Glosario Principal.</w:t>
      </w:r>
    </w:p>
    <w:p>
      <w:pPr/>
      <w:r>
        <w:rPr>
          <w:lang w:val="es_ES" w:bidi="es_ES"/>
        </w:rPr>
      </w:r>
      <w:r>
        <w:rPr>
          <w:lang w:val="es_ES" w:bidi="es_ES"/>
        </w:rPr>
        <w:t xml:space="preserve">Jehová quiere endurecer el </w:t>
      </w:r>
      <w:r>
        <w:rPr>
          <w:lang w:val="es_ES" w:bidi="es_ES"/>
        </w:rPr>
        <w:t>corazón</w:t>
      </w:r>
      <w:r>
        <w:rPr>
          <w:lang w:val="es_ES" w:bidi="es_ES"/>
        </w:rPr>
        <w:t xml:space="preserve"> del faraón. Jehová hace que el faraón se vuelva obstinado y se oponga a los israelitas. Usen la misma palabra o frase para "endurecer el corazón del faraón" que usaron en los pasajes anteriores.</w:t>
      </w:r>
    </w:p>
    <w:p>
      <w:pPr/>
      <w:r>
        <w:rPr>
          <w:lang w:val="es_ES" w:bidi="es_ES"/>
        </w:rPr>
      </w:r>
      <w:r>
        <w:rPr>
          <w:lang w:val="es_ES" w:bidi="es_ES"/>
        </w:rPr>
        <w:t xml:space="preserve">Jehová quiere mostrar su gloria a los egipcios. La </w:t>
      </w:r>
      <w:r>
        <w:rPr>
          <w:b/>
          <w:lang w:val="es_ES" w:bidi="es_ES"/>
        </w:rPr>
        <w:t>gloria</w:t>
      </w:r>
      <w:r>
        <w:rPr>
          <w:lang w:val="es_ES" w:bidi="es_ES"/>
        </w:rPr>
        <w:t xml:space="preserve"> es una manera de describir el poder y el esplendor de Jehová. Usen la misma palabra o frase para gloria que usaron en los pasajes anteriores. Para más información sobre </w:t>
      </w:r>
      <w:r>
        <w:rPr>
          <w:lang w:val="es_ES" w:bidi="es_ES"/>
        </w:rPr>
        <w:t>gloria</w:t>
      </w:r>
      <w:r>
        <w:rPr>
          <w:lang w:val="es_ES" w:bidi="es_ES"/>
        </w:rPr>
        <w:t>, consulten el Glosario Principal.</w:t>
      </w:r>
    </w:p>
    <w:p>
      <w:pPr/>
      <w:r>
        <w:rPr>
          <w:lang w:val="es_ES" w:bidi="es_ES"/>
        </w:rPr>
      </w:r>
      <w:r>
        <w:rPr>
          <w:lang w:val="es_ES" w:bidi="es_ES"/>
        </w:rPr>
        <w:t xml:space="preserve">El faraón y sus funcionarios quieren que sus esclavos israelitas regresen. Los </w:t>
      </w:r>
      <w:r>
        <w:rPr>
          <w:b/>
          <w:lang w:val="es_ES" w:bidi="es_ES"/>
        </w:rPr>
        <w:t>funcionarios</w:t>
      </w:r>
      <w:r>
        <w:rPr>
          <w:lang w:val="es_ES" w:bidi="es_ES"/>
        </w:rPr>
        <w:t xml:space="preserve"> son gente que ayuda a organizar y realizar el trabajo diario necesario para gobernar un país o un grupo de gente. Usen la misma palabra o frase para funcionarios que usaron en los pasajes anteriores.</w:t>
      </w:r>
    </w:p>
    <w:p>
      <w:pPr/>
      <w:r>
        <w:rPr>
          <w:lang w:val="es_ES" w:bidi="es_ES"/>
        </w:rPr>
      </w:r>
      <w:r>
        <w:rPr>
          <w:lang w:val="es_ES" w:bidi="es_ES"/>
        </w:rPr>
        <w:t xml:space="preserve">Los </w:t>
      </w:r>
      <w:r>
        <w:rPr>
          <w:b/>
          <w:lang w:val="es_ES" w:bidi="es_ES"/>
        </w:rPr>
        <w:t>esclavos</w:t>
      </w:r>
      <w:r>
        <w:rPr>
          <w:lang w:val="es_ES" w:bidi="es_ES"/>
        </w:rPr>
        <w:t xml:space="preserve"> son propiedad de otra persona y no tienen derechos propios. Usen la misma palabra o frase para esclavos que usaron en pasajes anteriores. Para obtener más información sobre los </w:t>
      </w:r>
      <w:r>
        <w:rPr>
          <w:lang w:val="es_ES" w:bidi="es_ES"/>
        </w:rPr>
        <w:t>esclavos</w:t>
      </w:r>
      <w:r>
        <w:rPr>
          <w:lang w:val="es_ES" w:bidi="es_ES"/>
        </w:rPr>
        <w:t>, consulten el Glosario Principal.</w:t>
      </w:r>
    </w:p>
    <w:p>
      <w:pPr/>
      <w:r>
        <w:rPr>
          <w:lang w:val="es_ES" w:bidi="es_ES"/>
        </w:rPr>
      </w:r>
      <w:r>
        <w:rPr>
          <w:lang w:val="es_ES" w:bidi="es_ES"/>
        </w:rPr>
        <w:t xml:space="preserve">El faraón </w:t>
      </w:r>
      <w:r>
        <w:rPr>
          <w:b/>
          <w:lang w:val="es_ES" w:bidi="es_ES"/>
        </w:rPr>
        <w:t>preparó su carro</w:t>
      </w:r>
      <w:r>
        <w:rPr>
          <w:lang w:val="es_ES" w:bidi="es_ES"/>
        </w:rPr>
        <w:t>. Esto significa que el faraón preparó su carro para usarlo, enganchando los caballos para que pudieran tirar de él.</w:t>
      </w:r>
    </w:p>
    <w:p>
      <w:pPr/>
      <w:r>
        <w:rPr>
          <w:lang w:val="es_ES" w:bidi="es_ES"/>
        </w:rPr>
      </w:r>
      <w:r>
        <w:rPr>
          <w:lang w:val="es_ES" w:bidi="es_ES"/>
        </w:rPr>
        <w:t xml:space="preserve">Deténganse aquí y miren en grupo una imagen de un </w:t>
      </w:r>
      <w:r>
        <w:rPr>
          <w:b/>
          <w:lang w:val="es_ES" w:bidi="es_ES"/>
        </w:rPr>
        <w:t>carro</w:t>
      </w:r>
      <w:r>
        <w:rPr>
          <w:lang w:val="es_ES" w:bidi="es_ES"/>
        </w:rPr>
        <w:t>. Deténganse aquí y conversen en grupo sobre qué palabra o frase usarán para carro. Si ya han traducido estas palabras en otro libro de la Biblia, usen las mismas palabras que hayan usado allí. Pausen este audio aquí.</w:t>
      </w:r>
    </w:p>
    <w:p>
      <w:pPr/>
      <w:r>
        <w:rPr>
          <w:lang w:val="es_ES" w:bidi="es_ES"/>
        </w:rPr>
      </w:r>
      <w:r>
        <w:rPr>
          <w:lang w:val="es_ES" w:bidi="es_ES"/>
        </w:rPr>
        <w:t xml:space="preserve">El faraón reúne un ejército de aurigas. Los </w:t>
      </w:r>
      <w:r>
        <w:rPr>
          <w:b/>
          <w:lang w:val="es_ES" w:bidi="es_ES"/>
        </w:rPr>
        <w:t>aurigas</w:t>
      </w:r>
      <w:r>
        <w:rPr>
          <w:lang w:val="es_ES" w:bidi="es_ES"/>
        </w:rPr>
        <w:t xml:space="preserve"> son las personas que conducen o van en carros.</w:t>
      </w:r>
    </w:p>
    <w:p>
      <w:pPr/>
      <w:r>
        <w:rPr>
          <w:lang w:val="es_ES" w:bidi="es_ES"/>
        </w:rPr>
      </w:r>
      <w:r>
        <w:rPr>
          <w:lang w:val="es_ES" w:bidi="es_ES"/>
        </w:rPr>
        <w:t>Deténganse aquí y conversen en grupo sobre qué palabra o frase usarán para aurigas. Si ya han traducido estas palabras en otro libro de la Biblia, usen las mismas palabras que hayan usado allí. Pausen este audio aquí.</w:t>
      </w:r>
    </w:p>
    <w:p>
      <w:pPr/>
      <w:r>
        <w:rPr>
          <w:lang w:val="es_ES" w:bidi="es_ES"/>
        </w:rPr>
      </w:r>
      <w:r>
        <w:rPr>
          <w:lang w:val="es_ES" w:bidi="es_ES"/>
        </w:rPr>
        <w:t>Los caballos se usan para tirar de los carros.</w:t>
      </w:r>
    </w:p>
    <w:p>
      <w:pPr/>
      <w:r>
        <w:rPr>
          <w:lang w:val="es_ES" w:bidi="es_ES"/>
        </w:rPr>
      </w:r>
      <w:r>
        <w:rPr>
          <w:lang w:val="es_ES" w:bidi="es_ES"/>
        </w:rPr>
        <w:t xml:space="preserve">Deténganse aquí y miren en grupo una imagen de un </w:t>
      </w:r>
      <w:r>
        <w:rPr>
          <w:lang w:val="es_ES" w:bidi="es_ES"/>
        </w:rPr>
        <w:t>caballo</w:t>
      </w:r>
      <w:r>
        <w:rPr>
          <w:lang w:val="es_ES" w:bidi="es_ES"/>
        </w:rPr>
        <w:t>. Pausen este audio aquí.</w:t>
      </w:r>
    </w:p>
    <w:p>
      <w:pPr/>
      <w:r>
        <w:rPr>
          <w:lang w:val="es_ES" w:bidi="es_ES"/>
        </w:rPr>
      </w:r>
      <w:r>
        <w:rPr>
          <w:lang w:val="es_ES" w:bidi="es_ES"/>
        </w:rPr>
        <w:t>Usen la misma palabra o frase para caballo que usaron en los pasajes anteriores.</w:t>
      </w:r>
    </w:p>
    <w:p>
      <w:pPr/>
      <w:r>
        <w:rPr>
          <w:lang w:val="es_ES" w:bidi="es_ES"/>
        </w:rPr>
      </w:r>
      <w:r>
        <w:rPr>
          <w:lang w:val="es_ES" w:bidi="es_ES"/>
        </w:rPr>
        <w:t xml:space="preserve">El ejército egipcio de aurigas persigue a los israelitas y se acerca al campamento israelita. Los israelitas miran hacia arriba y hacia afuera y ven a los egipcios. Entonces los israelitas tienen miedo. Claman a Jehová. Los israelitas se quejan con Moisés. Preguntan si no hay suficientes tumbas en Egipto para ellos y por eso han venido al desierto. La palabra </w:t>
      </w:r>
      <w:r>
        <w:rPr>
          <w:b/>
          <w:lang w:val="es_ES" w:bidi="es_ES"/>
        </w:rPr>
        <w:t>tumba</w:t>
      </w:r>
      <w:r>
        <w:rPr>
          <w:lang w:val="es_ES" w:bidi="es_ES"/>
        </w:rPr>
        <w:t xml:space="preserve"> significa una cámara funeraria. Este es un lugar donde se coloca un cuerpo humano después de la muerte. Podría ser una cueva o un lugar construido de piedra o tierra. Podría usarse para un cuerpo o para muchos cuerpos.</w:t>
      </w:r>
    </w:p>
    <w:p>
      <w:pPr/>
      <w:r>
        <w:rPr>
          <w:lang w:val="es_ES" w:bidi="es_ES"/>
        </w:rPr>
      </w:r>
      <w:r>
        <w:rPr>
          <w:lang w:val="es_ES" w:bidi="es_ES"/>
        </w:rPr>
        <w:t xml:space="preserve">Deténganse aquí y conversen en grupo sobre qué palabra o frase usarán para tumbas. Si ya han traducido estas palabras en otro libro de la Biblia, usen las mismas palabras que hayan usado allí. Para obtener más información sobre las </w:t>
      </w:r>
      <w:r>
        <w:rPr>
          <w:b/>
          <w:lang w:val="es_ES" w:bidi="es_ES"/>
        </w:rPr>
        <w:t>tumbas</w:t>
      </w:r>
      <w:r>
        <w:rPr>
          <w:lang w:val="es_ES" w:bidi="es_ES"/>
        </w:rPr>
        <w:t>, consulten el Glosario Principal. Pausen este audio aquí.</w:t>
      </w:r>
    </w:p>
    <w:p>
      <w:pPr/>
      <w:r>
        <w:rPr>
          <w:lang w:val="es_ES" w:bidi="es_ES"/>
        </w:rPr>
      </w:r>
      <w:r>
        <w:rPr>
          <w:lang w:val="es_ES" w:bidi="es_ES"/>
        </w:rPr>
        <w:t>Moisés les responde a los israelitas. Les dice que no tengan miedo y que vean cómo Jehová los ayuda y los salva. Jehová luchará por ellos. Los israelitas no necesitan hacer ni decir nada.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14:15–31</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14:15–31 y guárdenlo en sus corazones.</w:t>
      </w:r>
    </w:p>
    <w:p>
      <w:pPr/>
      <w:r>
        <w:rPr>
          <w:lang w:val="es_ES" w:bidi="es_ES"/>
        </w:rPr>
      </w:r>
      <w:r>
        <w:rPr>
          <w:lang w:val="es_ES" w:bidi="es_ES"/>
        </w:rPr>
        <w:t>Escuchen una versión en audio de Éxodo 14:15–31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acerca de Dios?</w:t>
      </w:r>
    </w:p>
    <w:p>
      <w:pPr>
        <w:pStyle w:val="ListBullet"/>
        <w:spacing w:line="240" w:lineRule="auto"/>
        <w:ind w:left="720"/>
      </w:pPr>
      <w:r>
        <w:rPr>
          <w:lang w:val="es_ES" w:bidi="es_ES"/>
        </w:rPr>
      </w:r>
      <w:r>
        <w:rPr>
          <w:lang w:val="es_ES" w:bidi="es_ES"/>
        </w:rPr>
        <w:t>¿Qué nos dice este pasaje sobre la gente?</w:t>
      </w:r>
    </w:p>
    <w:p>
      <w:pPr>
        <w:pStyle w:val="ListBullet"/>
        <w:spacing w:line="240" w:lineRule="auto"/>
        <w:ind w:left="720"/>
      </w:pPr>
      <w:r>
        <w:rPr>
          <w:lang w:val="es_ES" w:bidi="es_ES"/>
        </w:rPr>
      </w:r>
      <w:r>
        <w:rPr>
          <w:lang w:val="es_ES" w:bidi="es_ES"/>
        </w:rPr>
        <w:t>¿Cómo afecta este pasaje nuestra vida diaria?</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14:15–31 en la traducción que sea más fácil de entender.</w:t>
      </w:r>
    </w:p>
    <w:p>
      <w:pPr/>
      <w:r>
        <w:rPr>
          <w:lang w:val="es_ES" w:bidi="es_ES"/>
        </w:rPr>
      </w:r>
      <w:r>
        <w:rPr>
          <w:lang w:val="es_ES" w:bidi="es_ES"/>
        </w:rPr>
        <w:t>Esta historia es un relato sobre Moisés y los israelitas al salir de Egipto. Antes de este relato, Jehová envió las plagas sobre Egipto. El Faraón les dijo a los israelitas que se fueran. Jehová endureció el corazón del Faraón, lo que significa que Jehová hizo que el Faraón se volviera obstinado. Entonces, el Faraón ordenó al ejército egipcio que capturara a los israelitas. Los israelitas acamparon cerca del mar Rojo. No sabemos cuánto tiempo pasó entre el momento en que Moisés les dijo a los israelitas que "guardaran silencio" o "se quedaran quietos" y el comienzo de este relato. Los israelitas pidieron ser rescatados. Dios respondió en este relato, al igual que en otros relatos de Éxodo.</w:t>
      </w:r>
    </w:p>
    <w:p>
      <w:pPr/>
      <w:r>
        <w:rPr>
          <w:lang w:val="es_ES" w:bidi="es_ES"/>
        </w:rPr>
      </w:r>
      <w:r>
        <w:rPr>
          <w:lang w:val="es_ES" w:bidi="es_ES"/>
        </w:rPr>
        <w:t>Cuando comienza este relato, todos los israelitas clamaron a Jehová para pedir ayuda. Llorar no significa derramar lágrimas de tristeza, sino clamar por ayuda. Al comienzo de este relato, Jehová respondió solamente a Moisés. Moisés debió haber pedido ayuda por el pueblo, aunque el relato no lo dice. Probablemente, Moisés habla por primera vez a Jehová en nombre de todos los israelitas. Moisés continúa hablando con Jehová en nombre de todos los israelitas. Jehová le responde solamente a Moisés y no a todos los israelitas. Observen un patrón: los israelitas claman a Jehová y Jehová responde. Los israelitas claman a Jehová para que los rescate. Entonces Jehová responde y ayuda a los israelitas. Jehová no está enojado. Jehová da una orden militar a los israelitas para que "levanten el campamento" y "avancen". Levantar el campamento significa recoger las cosas para salir de un lugar.</w:t>
      </w:r>
    </w:p>
    <w:p>
      <w:pPr/>
      <w:r>
        <w:rPr>
          <w:lang w:val="es_ES" w:bidi="es_ES"/>
        </w:rPr>
      </w:r>
      <w:r>
        <w:rPr>
          <w:lang w:val="es_ES" w:bidi="es_ES"/>
        </w:rPr>
        <w:t>Deténganse aquí y conversen en grupo sobre esta pregunta: ¿Cómo se expresan en su idioma órdenes militares como "quédense quietos o guarden silencio", "levanten el campamento" y "avancen"? ¿Cómo comparten las personas información con grupos grandes de personas, incluidos niños y adultos, para que todos se movilicen como un solo grupo? ¿En qué se diferencia esto de estar en un ejército de verdad? Pausen este audio aquí.</w:t>
      </w:r>
    </w:p>
    <w:p>
      <w:pPr/>
      <w:r>
        <w:rPr>
          <w:lang w:val="es_ES" w:bidi="es_ES"/>
        </w:rPr>
      </w:r>
      <w:r>
        <w:rPr>
          <w:lang w:val="es_ES" w:bidi="es_ES"/>
        </w:rPr>
        <w:t>Jehová le ordena a Moisés que levante la vara con la mano, la extienda sobre el mar Rojo y separe las aguas. Jehová compartió su plan para rescatar a los israelitas. Las aguas se dividirán, y los israelitas caminarán sobre tierra seca entre las aguas para ponerse a salvo.</w:t>
      </w:r>
    </w:p>
    <w:p>
      <w:pPr/>
      <w:r>
        <w:rPr>
          <w:lang w:val="es_ES" w:bidi="es_ES"/>
        </w:rPr>
      </w:r>
      <w:r>
        <w:rPr>
          <w:lang w:val="es_ES" w:bidi="es_ES"/>
        </w:rPr>
        <w:t>Deténganse aquí y conversen en grupo sobre este tema: Antes, Jehová le ordenó a Moisés que extendiera la mano con la vara sobre el río Nilo, y el Nilo se convirtió en sangre. Ahora, Jehová le dio la misma orden y le indicó hacer el mismo movimiento sobre el mar Rojo. Jehová usó la vara para mostrar su poder. Hagan el mismo movimiento sobre el mar Rojo que hicieron sobre el Nilo. El poder no proviene de la vara ni de Moisés. El poder viene directamente de Dios. Conversen sobre los diferentes objetos de su cultura que las personas creen que tienen poder. ¿De dónde proviene el poder del objeto? Pausen este audio aquí.</w:t>
      </w:r>
    </w:p>
    <w:p>
      <w:pPr/>
      <w:r>
        <w:rPr>
          <w:lang w:val="es_ES" w:bidi="es_ES"/>
        </w:rPr>
      </w:r>
      <w:r>
        <w:rPr>
          <w:lang w:val="es_ES" w:bidi="es_ES"/>
        </w:rPr>
        <w:t xml:space="preserve">Deténganse aquí y miren un mapa del </w:t>
      </w:r>
      <w:r>
        <w:rPr>
          <w:lang w:val="es_ES" w:bidi="es_ES"/>
        </w:rPr>
        <w:t>mar Rojo</w:t>
      </w:r>
      <w:r>
        <w:rPr>
          <w:lang w:val="es_ES" w:bidi="es_ES"/>
        </w:rPr>
        <w:t xml:space="preserve"> en grupo. Observen que el mar Rojo es una gran frontera natural para la mayor parte de Egipto y se extiende casi hasta el extremo norte del país. Vean los tres lagos en la parte superior. No sabemos si los tres lagos formaban parte del mar Rojo hace mucho tiempo y ahora la tierra está seca. No sabemos el lugar exacto donde los israelitas cruzaron el mar Rojo. Hablen sobre las grandes masas de agua que hay en su zona. ¿Cómo usan las personas esas masas de agua para protegerse de sus enemigos? Si no tienen grandes masas de agua o un lago cerca, piensen en cómo les ayudaría tener un lago grande. ¿Hay algún problema con tener una gran masa de agua como frontera? Pausen este audio aquí.</w:t>
      </w:r>
    </w:p>
    <w:p>
      <w:pPr/>
      <w:r>
        <w:rPr>
          <w:lang w:val="es_ES" w:bidi="es_ES"/>
        </w:rPr>
      </w:r>
      <w:r>
        <w:rPr>
          <w:lang w:val="es_ES" w:bidi="es_ES"/>
        </w:rPr>
        <w:t>Jehová le dice a Moisés "mira", es decir, que preste atención a sus próximas palabras. Jehová recibe gloria, o alabanza, por lo que hace con el faraón, su ejército, sus caballos, sus carros de guerra y sus jinetes. Jehová lucha contra los hombres del Faraón. Tal vez recuerden del relato anterior que el ejército del faraón, los caballos, los carros de guerra y los jinetes probablemente se refieren a los aurigas, es decir, los hombres que conducían los carros de guerra. Tal como Jehová dijo anteriormente en este relato, Jehová recibe la misma gloria al derrotar a los egipcios. Jehová dice: "Yo soy", de la misma manera que Jehová le dijo a Moisés quién era en la zarza ardiente.</w:t>
      </w:r>
    </w:p>
    <w:p>
      <w:pPr/>
      <w:r>
        <w:rPr>
          <w:lang w:val="es_ES" w:bidi="es_ES"/>
        </w:rPr>
      </w:r>
      <w:r>
        <w:rPr>
          <w:lang w:val="es_ES" w:bidi="es_ES"/>
        </w:rPr>
        <w:t xml:space="preserve">Deténganse aquí y miren en grupo una imagen de </w:t>
      </w:r>
      <w:r>
        <w:rPr>
          <w:b/>
          <w:lang w:val="es_ES" w:bidi="es_ES"/>
        </w:rPr>
        <w:t>un caballo y un carro de guerra</w:t>
      </w:r>
      <w:r>
        <w:rPr>
          <w:lang w:val="es_ES" w:bidi="es_ES"/>
        </w:rPr>
        <w:t>. Pausen este audio aquí.</w:t>
      </w:r>
    </w:p>
    <w:p>
      <w:pPr/>
      <w:r>
        <w:rPr>
          <w:lang w:val="es_ES" w:bidi="es_ES"/>
        </w:rPr>
      </w:r>
      <w:r>
        <w:rPr>
          <w:lang w:val="es_ES" w:bidi="es_ES"/>
        </w:rPr>
        <w:t>Antes de que comenzara este relato, la columna de nube, es decir, la nube que formaba una gran columna en el cielo, iba delante de los israelitas. El Ángel de Dios aparece por primera vez en este relato. El Ángel de Dios va con los israelitas. El Ángel de Dios representa a Jehová en el Antiguo Testamento. Aunque en otros relatos a este Ángel de Dios se le llama el Ángel de Jehová, probablemente se trata del mismo ángel. El Ángel de Dios pasó de estar delante de los israelitas a estar detrás del campamento de Israel. Ahora el Ángel de Dios protege a Israel al colocarse entre los israelitas y el ejército egipcio que se acerca. La columna de nube se movió de delante de los israelitas a detrás de ellos de la misma manera. La columna de nube protege a Israel al colocarse entre los israelitas y el ejército egipcio que se acerca. Los egipcios y los israelitas se mantuvieron separados durante toda la noche. La columna de nube estuvo oscura y luminosa durante toda la noche. Sabemos que la columna de nube estuvo oscura y luminosa al mismo tiempo durante toda la noche. La mayoría de las personas creen que la columna de nube estaba oscura del lado de los egipcios y luminosa del lado de los israelitas. Sin embargo, el relato no es claro.</w:t>
      </w:r>
    </w:p>
    <w:p>
      <w:pPr/>
      <w:r>
        <w:rPr>
          <w:lang w:val="es_ES" w:bidi="es_ES"/>
        </w:rPr>
      </w:r>
      <w:r>
        <w:rPr>
          <w:lang w:val="es_ES" w:bidi="es_ES"/>
        </w:rPr>
        <w:t>Detengan la grabación aquí y conversen sobre cómo podría verse esto. ¿Cómo explicarán una nube oscura y luminosa entre dos grupos de personas? Pausen este audio aquí.</w:t>
      </w:r>
    </w:p>
    <w:p>
      <w:pPr/>
      <w:r>
        <w:rPr>
          <w:lang w:val="es_ES" w:bidi="es_ES"/>
        </w:rPr>
      </w:r>
      <w:r>
        <w:rPr>
          <w:lang w:val="es_ES" w:bidi="es_ES"/>
        </w:rPr>
        <w:t>Moisés extendió su mano con la vara sobre el mar. Jehová hizo que las aguas se separaran durante toda la noche mediante un fuerte viento que venía del este. La mayor parte del viento en Egipto sopla desde el oeste. En un relato anterior, la plaga de langostas vino desde el este. Las aguas se separaron, o se dividieron, y apareció el fondo del mar. El fondo del mar, entre las aguas, estaba seco. Los israelitas caminaron entre paredes de agua sobre tierra seca para ponerse a salvo. Sabemos que los 2 millones de israelitas, incluidos hombres, mujeres y niños, cruzaron esa noche con sus pertenencias y animales. No sabemos a qué hora de la noche los israelitas cruzaron el mar Rojo por tierra seca. En algún momento durante la "última vigilia", Jehová miró a los egipcios. La "última vigilia" de la noche es el período entre las 2 de la mañana y las 6 de la mañana.</w:t>
      </w:r>
    </w:p>
    <w:p>
      <w:pPr/>
      <w:r>
        <w:rPr>
          <w:lang w:val="es_ES" w:bidi="es_ES"/>
        </w:rPr>
      </w:r>
      <w:r>
        <w:rPr>
          <w:lang w:val="es_ES" w:bidi="es_ES"/>
        </w:rPr>
        <w:t>Deténganse aquí y conversen en grupo sobre esta pregunta: ¿Cómo expresan o explican en su idioma el paso del tiempo o cómo miden el tiempo? ¿Tienen expresiones para referirse al tiempo antes del amanecer? Pausen este audio aquí.</w:t>
      </w:r>
    </w:p>
    <w:p>
      <w:pPr/>
      <w:r>
        <w:rPr>
          <w:lang w:val="es_ES" w:bidi="es_ES"/>
        </w:rPr>
      </w:r>
      <w:r>
        <w:rPr>
          <w:lang w:val="es_ES" w:bidi="es_ES"/>
        </w:rPr>
        <w:t>Los egipcios pueden ver a los israelitas alrededor de la columna de nube. Los egipcios vieron a los israelitas escapar durante la noche, caminando entre las aguas sobre tierra seca alrededor de la nube. El ejército del faraón, sus caballos, carros de guerra y jinetes persiguieron o cazaron a los israelitas hasta el mar Rojo en algún momento entre las 2 y las 6 de la mañana, antes del amanecer.</w:t>
      </w:r>
    </w:p>
    <w:p>
      <w:pPr>
        <w:pStyle w:val="ListBullet"/>
        <w:spacing w:line="240" w:lineRule="auto"/>
        <w:ind w:left="720"/>
      </w:pPr>
      <w:r>
        <w:rPr>
          <w:lang w:val="es_ES" w:bidi="es_ES"/>
        </w:rPr>
      </w:r>
      <w:r>
        <w:rPr>
          <w:lang w:val="es_ES" w:bidi="es_ES"/>
        </w:rPr>
        <w:t>Deténganse aquí y conversen sobre este tema. Observen las ruedas delgadas de los carros. Las ruedas tienen apenas el ancho de la mano de un hombre, a la altura de los nudillos. Los soldados conducen bien un carro de guerra sobre terreno duro y plano. Conversen sobre cómo conducir un carro de guerra sobre arena blanda, arena mojada o barro.</w:t>
      </w:r>
    </w:p>
    <w:p>
      <w:pPr>
        <w:pStyle w:val="ListBullet"/>
        <w:spacing w:line="240" w:lineRule="auto"/>
        <w:ind w:left="720"/>
      </w:pPr>
      <w:r>
        <w:rPr>
          <w:lang w:val="es_ES" w:bidi="es_ES"/>
        </w:rPr>
      </w:r>
      <w:r>
        <w:rPr>
          <w:lang w:val="es_ES" w:bidi="es_ES"/>
        </w:rPr>
        <w:t xml:space="preserve">Deténganse y miren una imagen de un </w:t>
      </w:r>
      <w:r>
        <w:rPr>
          <w:lang w:val="es_ES" w:bidi="es_ES"/>
        </w:rPr>
        <w:t>caballo</w:t>
      </w:r>
      <w:r>
        <w:rPr>
          <w:lang w:val="es_ES" w:bidi="es_ES"/>
        </w:rPr>
        <w:t>. Conversen en grupo sobre el tamaño y la fuerza de un caballo. Conversen sobre los beneficios de los caballos para la batalla. Pausen este audio aquí.</w:t>
      </w:r>
    </w:p>
    <w:p>
      <w:pPr/>
      <w:r>
        <w:rPr>
          <w:lang w:val="es_ES" w:bidi="es_ES"/>
        </w:rPr>
      </w:r>
      <w:r>
        <w:rPr>
          <w:lang w:val="es_ES" w:bidi="es_ES"/>
        </w:rPr>
        <w:t>Recuerden que Jehová observó, o miró, hacia abajo desde la columna de nube hacia el campamento del ejército egipcio. "Mirar hacia abajo" significa dos cosas. "Mirar hacia abajo" significa que estás en un lugar más alto y puedes ver por encima de una persona o la parte superior de su cabeza. "Mirar hacia abajo" también significa que una persona se considera superior o mejor que otra, y que la mirada o la forma de mirar es hostil o poco amistosa. La mirada poderosa de Jehová confundió al ejército, y los egipcios entraron en pánico y se asustaron. Jehová hizo que las ruedas de los carros se desviaran, tomaran la dirección equivocada o se salieran. Los carros se volvieron más pesados y difíciles de conducir. Cuando los israelitas cruzaron el mar, el fondo del mar estaba seco. La Biblia nos dice que el fondo del mar estaba seco cuando los israelitas cruzaron. Los egipcios vieron a los israelitas cruzar por el fondo seco, pero Jehová los había confundido. Se precipitaron hacia el mar. Las paredes de agua todavía estaban allí. Los fondos marinos de esta zona suelen ser de arena blanda, limo o roca. No sabemos exactamente cómo era o qué aspecto tenía el fondo, pero la Biblia dice que los egipcios no podían conducir los carros por el fondo del mar. Los egipcios dijeron que debían huir porque Jehová estaba luchando por Israel. Los egipcios creen que Jehová lucha por Israel. Es verdad. Israel observa la batalla sin luchar. Jehová lucha en la batalla.</w:t>
      </w:r>
    </w:p>
    <w:p>
      <w:pPr/>
      <w:r>
        <w:rPr>
          <w:lang w:val="es_ES" w:bidi="es_ES"/>
        </w:rPr>
      </w:r>
      <w:r>
        <w:rPr>
          <w:lang w:val="es_ES" w:bidi="es_ES"/>
        </w:rPr>
        <w:t>Deténganse aquí y conversen en grupo sobre este tema: Imaginen cómo Moisés les dice a los israelitas que crucen por el terreno seco hasta el otro lado. Ahora imaginen cómo los oficiales egipcios les dicen a sus soldados que crucen al otro lado. ¿En qué se diferencian las órdenes? ¿Cómo dan y siguen órdenes las personas rápidamente en su idioma? ¿Cómo cambia eso cuando un oficial del ejército les dice a sus soldados que hagan algo rápidamente? Pausen este audio aquí.</w:t>
      </w:r>
    </w:p>
    <w:p>
      <w:pPr/>
      <w:r>
        <w:rPr>
          <w:lang w:val="es_ES" w:bidi="es_ES"/>
        </w:rPr>
      </w:r>
      <w:r>
        <w:rPr>
          <w:lang w:val="es_ES" w:bidi="es_ES"/>
        </w:rPr>
        <w:t>Moisés y todos los israelitas están al otro lado del mar Rojo. Jehová le dice a Moisés que extienda su mano sobre el mar Rojo. El ejército egipcio todavía está en el fondo del mar, entre las paredes de agua. Jehová dice que las paredes de agua cubrirán los carros, los jinetes y los caballos egipcios. Moisés obedece a Jehová y extiende su mano con la vara. Podemos suponer que Moisés sostenía la vara, aunque el relato no lo deja claro. Ahora comienza a amanecer. El agua vuelve a su profundidad normal. Jehová arroja al mar a los egipcios que intentan escapar. El agua cubre todos los carros, jinetes y caballos egipcios que entraron en el mar. Todos los egipcios y los caballos murieron.</w:t>
      </w:r>
    </w:p>
    <w:p>
      <w:pPr/>
      <w:r>
        <w:rPr>
          <w:lang w:val="es_ES" w:bidi="es_ES"/>
        </w:rPr>
      </w:r>
      <w:r>
        <w:rPr>
          <w:lang w:val="es_ES" w:bidi="es_ES"/>
        </w:rPr>
        <w:t>A los escritores hebreos les gusta resumir los puntos principales. Eso es lo que hizo Moisés aquí al contar esta historia. Moisés nos dice que, más temprano ese día, todos los israelitas caminaron sobre terreno seco entre paredes de agua a la derecha y a la izquierda, y cruzaron el mar. Ese mismo día, Jehová salvó a los israelitas de las manos, o del control, de los poderosos egipcios. Entonces, los israelitas vieron a los egipcios muertos en la orilla del mar. Los israelitas vieron cómo el mayor poder de Jehová derrotó a los egipcios. Los israelitas temieron y creyeron en Jehová y en su siervo Moisés.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14:15–31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Jehová responde a los israelitas que claman a Jehová por ayuda. Jehová les ordena a los israelitas que levanten el campamento. Jehová le dice a Moisés que divida el mar Rojo. Jehová endurecerá el corazón de los egipcios y recibirá gloria.</w:t>
      </w:r>
    </w:p>
    <w:p>
      <w:pPr/>
      <w:r>
        <w:rPr>
          <w:lang w:val="es_ES" w:bidi="es_ES"/>
        </w:rPr>
      </w:r>
      <w:r>
        <w:rPr>
          <w:b/>
          <w:lang w:val="es_ES" w:bidi="es_ES"/>
        </w:rPr>
        <w:t>En la segunda escena:</w:t>
      </w:r>
      <w:r>
        <w:rPr>
          <w:lang w:val="es_ES" w:bidi="es_ES"/>
        </w:rPr>
        <w:t xml:space="preserve"> El ángel de Jehová y la columna de nube continúan viajando con los israelitas desde el relato anterior. En este relato, tanto el ángel de Jehová como la columna de nube pasan de estar delante de los israelitas a quedarse detrás de ellos durante toda la noche.</w:t>
      </w:r>
    </w:p>
    <w:p>
      <w:pPr/>
      <w:r>
        <w:rPr>
          <w:lang w:val="es_ES" w:bidi="es_ES"/>
        </w:rPr>
      </w:r>
      <w:r>
        <w:rPr>
          <w:b/>
          <w:lang w:val="es_ES" w:bidi="es_ES"/>
        </w:rPr>
        <w:t>En la tercera escena:</w:t>
      </w:r>
      <w:r>
        <w:rPr>
          <w:lang w:val="es_ES" w:bidi="es_ES"/>
        </w:rPr>
        <w:t xml:space="preserve"> Moisés, con la vara, extiende su mano sobre el mar Rojo. Jehová envía un viento del este durante toda la noche que separa las aguas. Las aguas se separan formando grandes muros, y el fondo del mar se convierte en tierra seca. Antes del amanecer, todos los israelitas caminan por el fondo del mar. Los israelitas caminan sobre tierra seca hasta el otro lado para ponerse a salvo.</w:t>
      </w:r>
    </w:p>
    <w:p>
      <w:pPr/>
      <w:r>
        <w:rPr>
          <w:lang w:val="es_ES" w:bidi="es_ES"/>
        </w:rPr>
      </w:r>
      <w:r>
        <w:rPr>
          <w:b/>
          <w:lang w:val="es_ES" w:bidi="es_ES"/>
        </w:rPr>
        <w:t>En la cuarta escena:</w:t>
      </w:r>
      <w:r>
        <w:rPr>
          <w:lang w:val="es_ES" w:bidi="es_ES"/>
        </w:rPr>
        <w:t xml:space="preserve"> Los caballos, carros de guerra y jinetes del faraón persiguen a los israelitas. Jehová mira hacia abajo a los egipcios. Jehová confunde a los egipcios y hace que las ruedas de los carros se tuerzan y queden atascadas, de modo que no puedan avanzar. Jehová le ordena a Moisés que está de pie al otro lado. Moisés extiende su mano con la vara sobre el mar Rojo. Jehová hace que las aguas vuelvan a su nivel normal sobre los egipcios, y todos los egipcios mueren.</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Israelitas</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Caballos egipcios con carros de guerra</w:t>
      </w:r>
    </w:p>
    <w:p>
      <w:pPr>
        <w:pStyle w:val="ListBullet"/>
        <w:spacing w:line="240" w:lineRule="auto"/>
        <w:ind w:left="720"/>
      </w:pPr>
      <w:r>
        <w:rPr>
          <w:lang w:val="es_ES" w:bidi="es_ES"/>
        </w:rPr>
      </w:r>
      <w:r>
        <w:rPr>
          <w:lang w:val="es_ES" w:bidi="es_ES"/>
        </w:rPr>
        <w:t>Jinetes egipcios, ejército y oficiales</w:t>
      </w:r>
    </w:p>
    <w:p>
      <w:pPr>
        <w:pStyle w:val="ListBullet"/>
        <w:spacing w:line="240" w:lineRule="auto"/>
        <w:ind w:left="720"/>
      </w:pPr>
      <w:r>
        <w:rPr>
          <w:lang w:val="es_ES" w:bidi="es_ES"/>
        </w:rPr>
      </w:r>
      <w:r>
        <w:rPr>
          <w:lang w:val="es_ES" w:bidi="es_ES"/>
        </w:rPr>
        <w:t>Ángel de Dios</w:t>
      </w:r>
    </w:p>
    <w:p>
      <w:pPr>
        <w:pStyle w:val="ListBullet"/>
        <w:spacing w:line="240" w:lineRule="auto"/>
        <w:ind w:left="720"/>
      </w:pPr>
      <w:r>
        <w:rPr>
          <w:lang w:val="es_ES" w:bidi="es_ES"/>
        </w:rPr>
      </w:r>
      <w:r>
        <w:rPr>
          <w:lang w:val="es_ES" w:bidi="es_ES"/>
        </w:rPr>
        <w:t>Columna de nube que se mueve físicamente con los israelitas, hecha de nube y fuego.</w:t>
      </w:r>
    </w:p>
    <w:p>
      <w:pPr/>
      <w:r>
        <w:rPr>
          <w:lang w:val="es_ES" w:bidi="es_ES"/>
        </w:rPr>
      </w:r>
      <w:r>
        <w:rPr>
          <w:lang w:val="es_ES" w:bidi="es_ES"/>
        </w:rPr>
        <w:t>Como grupo, pongan atención a estas partes de la ambientación del pasaje:</w:t>
      </w:r>
    </w:p>
    <w:p>
      <w:pPr/>
      <w:r>
        <w:rPr>
          <w:lang w:val="es_ES" w:bidi="es_ES"/>
        </w:rPr>
      </w:r>
      <w:r>
        <w:rPr>
          <w:lang w:val="es_ES" w:bidi="es_ES"/>
        </w:rPr>
        <w:t>En la primera escena, los personajes están de pie en una línea de este a oeste. El mar Rojo está en el este. Más cerca del mar Rojo, hacia el este, están el ángel de Dios y la columna de nube. Al oeste del ángel de Dios y de la columna de nube están los israelitas (en el medio). El ejército del faraón vino del oeste, cerca del río. El gran río que aparece en el mapa es el Nilo. El ángel de Dios y la columna de nube permanecen desde el relato anterior, pero no dicen ni hacen nada en la primera escena.</w:t>
      </w:r>
    </w:p>
    <w:p>
      <w:pPr/>
      <w:r>
        <w:rPr>
          <w:lang w:val="es_ES" w:bidi="es_ES"/>
        </w:rPr>
      </w:r>
      <w:r>
        <w:rPr>
          <w:lang w:val="es_ES" w:bidi="es_ES"/>
        </w:rPr>
        <w:t xml:space="preserve">Deténganse aquí y miren un mapa del </w:t>
      </w:r>
      <w:r>
        <w:rPr>
          <w:lang w:val="es_ES" w:bidi="es_ES"/>
        </w:rPr>
        <w:t>mar Rojo</w:t>
      </w:r>
      <w:r>
        <w:rPr>
          <w:lang w:val="es_ES" w:bidi="es_ES"/>
        </w:rPr>
        <w:t xml:space="preserve"> en grupo. Encuentren el río Nilo y la ciudad de Ramsés. El faraón vive allí. El ejército del faraón marcha desde la zona del río Nilo para alcanzar a los israelitas. Observen el mar Rojo. Observen cómo el ejército se mueve de oeste a este. Observen cómo el ejército egipcio y los </w:t>
      </w:r>
      <w:r>
        <w:rPr>
          <w:b/>
          <w:lang w:val="es_ES" w:bidi="es_ES"/>
        </w:rPr>
        <w:t>carros de guerra</w:t>
      </w:r>
      <w:r>
        <w:rPr>
          <w:lang w:val="es_ES" w:bidi="es_ES"/>
        </w:rPr>
        <w:t>, que están al oeste, acorralan a los israelitas contra el mar Rojo, al este. ¿Cómo explicará su grupo la ubicación de los personajes? Pausen la grabación aquí.</w:t>
      </w:r>
    </w:p>
    <w:p>
      <w:pPr/>
      <w:r>
        <w:rPr>
          <w:lang w:val="es_ES" w:bidi="es_ES"/>
        </w:rPr>
      </w:r>
      <w:r>
        <w:rPr>
          <w:lang w:val="es_ES" w:bidi="es_ES"/>
        </w:rPr>
        <w:t>Jehová habla primero con Moisés. Jehová pregunta por qué los israelitas siguen rogándole o clamando a él por ayuda. Este relato nos dice que los israelitas siguieron rogando o clamando por ayuda una y otra vez. Jehová hace una pregunta, pero no quiere una respuesta. En cambio, Jehová está llamando a los israelitas a actuar. Jehová les ordena a los israelitas que levanten el campamento. Levantar el campamento significa sacar del suelo las estacas de las tiendas, recoger la ropa y la comida, y prepararse para caminar. Los israelitas desmontan las tiendas para trasladarse a un nuevo lugar. Todos los israelitas empacan sus pertenencias para trasladarse. Los israelitas avanzan hacia el mar Rojo.</w:t>
      </w:r>
    </w:p>
    <w:p>
      <w:pPr/>
      <w:r>
        <w:rPr>
          <w:lang w:val="es_ES" w:bidi="es_ES"/>
        </w:rPr>
      </w:r>
      <w:r>
        <w:rPr>
          <w:lang w:val="es_ES" w:bidi="es_ES"/>
        </w:rPr>
        <w:t>Jehová le contó el plan solamente a Moisés. Moisés escucha el plan de Jehová para él, los israelitas y los egipcios. Jehová quiere que Moisés levante su mano con la vara sobre el mar. Moisés no levanta la mano en esta escena. Jehová le dice a Moisés que las aguas se dividirán y que los israelitas caminarán sobre tierra seca, pero no en esta escena. Jehová le dice a Moisés que endurecerá el corazón de los egipcios, no solo el del faraón. Jehová dice que los egipcios perseguirán o seguirán a los israelitas dentro del mar Rojo. Los egipcios no persiguen a los israelitas en esta escena. Los egipcios reconocerán a Jehová como el único Dios verdadero, y Jehová recibirá gloria. Jehová le dice a Moisés que preste atención a sus palabras: Jehová recibirá gloria porque obtendrá la victoria sobre los egipcios. Jehová repite cómo recibirá gloria. Esta repetición muestra que es un detalle importante. Jehová dice lo que sucederá a continuación.</w:t>
      </w:r>
    </w:p>
    <w:p>
      <w:pPr>
        <w:pStyle w:val="ListBullet"/>
        <w:spacing w:line="240" w:lineRule="auto"/>
        <w:ind w:left="720"/>
      </w:pPr>
      <w:r>
        <w:rPr>
          <w:lang w:val="es_ES" w:bidi="es_ES"/>
        </w:rPr>
      </w:r>
      <w:r>
        <w:rPr>
          <w:lang w:val="es_ES" w:bidi="es_ES"/>
        </w:rPr>
        <w:t>Deténganse aquí y conversen este tema en grupo: Anteriormente, Dios le ordenó a Moisés que extendiera su mano con la vara sobre el río Nilo. Ahora, Dios le dio la misma orden sobre el mar Rojo. Dios usó la vara para mostrar su poder. Hagan el movimiento de la misma manera. ¿Cómo usa Jehová la vara para mostrar su poder? ¿Cómo muestran que el poder proviene de la vara y no de Moisés?</w:t>
      </w:r>
    </w:p>
    <w:p>
      <w:pPr>
        <w:pStyle w:val="ListBullet"/>
        <w:spacing w:line="240" w:lineRule="auto"/>
        <w:ind w:left="720"/>
      </w:pPr>
      <w:r>
        <w:rPr>
          <w:lang w:val="es_ES" w:bidi="es_ES"/>
        </w:rPr>
      </w:r>
      <w:r>
        <w:rPr>
          <w:lang w:val="es_ES" w:bidi="es_ES"/>
        </w:rPr>
        <w:t>¿Cómo explica alguien lo que sucederá en el futuro? Cuenten lo que sucederá mañana. Observen cómo hablan sobre el futuro. Observen en qué se parece y en qué se diferencia de cómo Jehová habla sobre el futuro. Pausen este audio aquí.</w:t>
      </w:r>
    </w:p>
    <w:p>
      <w:pPr/>
      <w:r>
        <w:rPr>
          <w:lang w:val="es_ES" w:bidi="es_ES"/>
        </w:rPr>
      </w:r>
      <w:r>
        <w:rPr>
          <w:lang w:val="es_ES" w:bidi="es_ES"/>
        </w:rPr>
        <w:t xml:space="preserve">La segunda escena comienza con el ángel de Dios y la columna de nube. La columna de nube iba delante de los israelitas. El ángel de Dios se mueve por separado de la columna de nube. El ángel puede ser Jehová o estar dirigido por él, pero siempre representa a Jehová. El ángel de Dios ha estado viajando con los israelitas todo este tiempo. Moisés deja claro al contar este relato que el ángel ha estado viajando delante de los israelitas y que la columna de nube también ha estado guiándolos desde adelante. </w:t>
      </w:r>
    </w:p>
    <w:p>
      <w:pPr/>
      <w:r>
        <w:rPr>
          <w:lang w:val="es_ES" w:bidi="es_ES"/>
        </w:rPr>
      </w:r>
      <w:r>
        <w:rPr>
          <w:lang w:val="es_ES" w:bidi="es_ES"/>
        </w:rPr>
        <w:t>Deténganse aquí y conversen sobre esta pregunta en grupo: ¿Qué cosas representan la presencia de Dios en su cultura? En un relato anterior, el ángel de Jehová estaba en la zarza. El ángel de Jehová en la zarza no se mueve, pero el ángel de Dios en el relato actual sí se mueve. Conversen sobre cómo el ángel de Dios se mueve de manera independiente de la columna de nube. La columna de nube es la misma que aparece en los relatos anteriores. El ángel de Dios y la columna de nube representan ambos la presencia de Dios. Conversen sobre cómo ambos representan a Jehová de diferentes maneras. Pausen este audio aquí.</w:t>
      </w:r>
    </w:p>
    <w:p>
      <w:pPr/>
      <w:r>
        <w:rPr>
          <w:lang w:val="es_ES" w:bidi="es_ES"/>
        </w:rPr>
      </w:r>
      <w:r>
        <w:rPr>
          <w:lang w:val="es_ES" w:bidi="es_ES"/>
        </w:rPr>
        <w:t>Primero, el ángel de Dios está delante de los israelitas y se mueve detrás de ellos. Segundo, la columna de nube está delante de los israelitas y se mueve detrás de ellos. El ángel de Dios y la columna de nube ahora están entre los israelitas y el ejército egipcio con 600 carros de guerra. La nube está oscura de un lado y clara del otro durante toda la noche. Los israelitas y los egipcios permanecieron separados.</w:t>
      </w:r>
    </w:p>
    <w:p>
      <w:pPr/>
      <w:r>
        <w:rPr>
          <w:lang w:val="es_ES" w:bidi="es_ES"/>
        </w:rPr>
      </w:r>
      <w:r>
        <w:rPr>
          <w:lang w:val="es_ES" w:bidi="es_ES"/>
        </w:rPr>
        <w:t>En la tercera escena, Moisés extiende su mano con la vara. La vara muestra el poder de Jehová. El movimiento es el mismo que cuando Moisés estaba junto al río Nilo. Con un viento muy fuerte que viene del este, Jehová separa las aguas. El viento sopla durante toda la noche. El fondo del mar es tierra seca. Las aguas eran como muros. La palabra que se usa para muros significa muros altos para proteger una ciudad. Los muros eran líquidos. El fondo era lo suficientemente ancho como para que dos millones de israelitas cruzaran el mar Rojo en cuatro horas, probablemente entre las 2 y las 6 de la mañana.</w:t>
      </w:r>
    </w:p>
    <w:p>
      <w:pPr/>
      <w:r>
        <w:rPr>
          <w:lang w:val="es_ES" w:bidi="es_ES"/>
        </w:rPr>
      </w:r>
      <w:r>
        <w:rPr>
          <w:lang w:val="es_ES" w:bidi="es_ES"/>
        </w:rPr>
        <w:t>Deténganse aquí y hagan esta actividad. Viertan un poco de agua en un recipiente poco profundo con un borde bajo. Tomen turnos para soplar el agua y observar cómo se mueve. ¿Pueden soplar el agua con suficiente fuerza como para dejar seco el fondo del recipiente? ¿Cómo se ve el agua cuando la empujan hacia atrás con el aliento? Conversen sobre cómo describirán un muro de agua. Pausen este audio aquí.</w:t>
      </w:r>
    </w:p>
    <w:p>
      <w:pPr/>
      <w:r>
        <w:rPr>
          <w:lang w:val="es_ES" w:bidi="es_ES"/>
        </w:rPr>
      </w:r>
      <w:r>
        <w:rPr>
          <w:lang w:val="es_ES" w:bidi="es_ES"/>
        </w:rPr>
        <w:t xml:space="preserve">En la cuarta escena, los egipcios primero observan cómo los israelitas escapan por el mar Rojo sobre tierra seca. Después, todos los caballos, los 600 carros de guerra y los jinetes persiguen a los israelitas dentro del mar Rojo. Antes del amanecer, Jehová estaba sobre los egipcios, en o desde la columna de fuego y nube. Jehová "miró hacia abajo" a los egipcios. "Mirar hacia abajo" tiene dos significados: estar físicamente más arriba y poder ver por encima de la cabeza de alguien, y considerarse superior o mejor que alguien, como un insulto. Jehová miró hacia abajo a los egipcios. Los egipcios se confundieron y entraron en pánico. Jehová hizo que las ruedas de los carros dejaran de funcionar, se desviaran o se desprendieran. Las ruedas se atascaron y apenas podían avanzar sobre el terreno blando. Jehová hizo que los carros fueran pesados y difíciles de conducir. Los egipcios querían desobedecer las órdenes y retirarse porque reconocieron que Jehová estaba ayudando a los israelitas. Jehová le ordena a Moisés que extienda su mano con la vara sobre el mar Rojo. Jehová planea hacer que las aguas vuelvan a su nivel normal sobre los egipcios, los carros de guerra y los caballos. Moisés obedece. Al amanecer, el mar Rojo vuelve a la normalidad. Jehová arrojó al mar Rojo a los egipcios que intentaban escapar, para que se ahogaran. Las aguas eran lo suficientemente profundas como para cubrir por completo a todos los egipcios, los carros de guerra y los caballos. Todos murieron. </w:t>
      </w:r>
    </w:p>
    <w:p>
      <w:pPr/>
      <w:r>
        <w:rPr>
          <w:lang w:val="es_ES" w:bidi="es_ES"/>
        </w:rPr>
      </w:r>
      <w:r>
        <w:rPr>
          <w:lang w:val="es_ES" w:bidi="es_ES"/>
        </w:rPr>
        <w:t>Deténganse aquí y conversen sobre esta idea en grupo. La cuarta escena es muy rápida. Los egipcios observan cómo los israelitas escapan y luego todos los egipcios persiguen o cazan a los israelitas hacia el mar Rojo. Jehová mira a los egipcios antes del amanecer, y la escena termina al amanecer con todos los egipcios y los caballos muertos. Pasan unos pocos minutos desde que Jehová mira hasta que las aguas cubren los cuerpos muertos. Conversen sobre cómo transmitirán el ritmo rápido, con toda la acción ocurriendo en unos pocos momentos. Pausen esta grabación aquí.</w:t>
      </w:r>
    </w:p>
    <w:p>
      <w:pPr/>
      <w:r>
        <w:rPr>
          <w:lang w:val="es_ES" w:bidi="es_ES"/>
        </w:rPr>
      </w:r>
      <w:r>
        <w:rPr>
          <w:lang w:val="es_ES" w:bidi="es_ES"/>
        </w:rPr>
        <w:t>Jehová a menudo inspira a los escritores de la Biblia a resumir relatos importantes. Moisés resumió este relato para ayudar a los oyentes a no olvidarlo. Moisés nos recuerda que los israelitas caminaron sobre tierra seca, entre muros de agua líquida tan altos como los muros de protección de una ciudad, a la derecha y a la izquierda. Ese mismo día, Jehová salvó a los israelitas de los poderosos egipcios. Los israelitas vieron a los egipcios derrotados y muertos en la orilla del mar. Ese mismo día, Israel vio el poder superior de Jehová contra los egipcios. Israel temió a Jehová, o quedó asombrado ante él, y creyó en Jehová y en su siervo Moisés.</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14:15–31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cuatro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Israelitas</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Caballos egipcios con carros de guerra</w:t>
      </w:r>
    </w:p>
    <w:p>
      <w:pPr>
        <w:pStyle w:val="ListBullet"/>
        <w:spacing w:line="240" w:lineRule="auto"/>
        <w:ind w:left="720"/>
      </w:pPr>
      <w:r>
        <w:rPr>
          <w:lang w:val="es_ES" w:bidi="es_ES"/>
        </w:rPr>
      </w:r>
      <w:r>
        <w:rPr>
          <w:lang w:val="es_ES" w:bidi="es_ES"/>
        </w:rPr>
        <w:t>Jinetes egipcios, ejército y oficiales</w:t>
      </w:r>
    </w:p>
    <w:p>
      <w:pPr>
        <w:pStyle w:val="ListBullet"/>
        <w:spacing w:line="240" w:lineRule="auto"/>
        <w:ind w:left="720"/>
      </w:pPr>
      <w:r>
        <w:rPr>
          <w:lang w:val="es_ES" w:bidi="es_ES"/>
        </w:rPr>
      </w:r>
      <w:r>
        <w:rPr>
          <w:lang w:val="es_ES" w:bidi="es_ES"/>
        </w:rPr>
        <w:t>Ángel de Dios (no habla)</w:t>
      </w:r>
    </w:p>
    <w:p>
      <w:pPr>
        <w:pStyle w:val="ListBullet"/>
        <w:spacing w:line="240" w:lineRule="auto"/>
        <w:ind w:left="720"/>
      </w:pPr>
      <w:r>
        <w:rPr>
          <w:lang w:val="es_ES" w:bidi="es_ES"/>
        </w:rPr>
      </w:r>
      <w:r>
        <w:rPr>
          <w:lang w:val="es_ES" w:bidi="es_ES"/>
        </w:rPr>
        <w:t>Columna de nube que se mueve físicamente con los israelitas, hecha de nube y fuego (no habla)</w:t>
      </w:r>
    </w:p>
    <w:p>
      <w:pPr/>
      <w:r>
        <w:rPr>
          <w:lang w:val="es_ES" w:bidi="es_ES"/>
        </w:rPr>
      </w:r>
      <w:r>
        <w:rPr>
          <w:lang w:val="es_ES" w:bidi="es_ES"/>
        </w:rPr>
        <w:t>En grupo, dramaticen el pasaje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Al comenzar la primera escena, los israelitas claman a Jehová pidiendo ayuda. Jehová le pregunta a Moisés por qué y luego les dice a los israelitas que levanten el campamento y se pongan en marcha. Jehová comunica su plan a Moisés. Jehová le dice a Moisés lo que hará Moisés y lo que hará él. Jehová comunica el plan para salvar a los israelitas. Jehová comunica el plan para los egipcios, pero no dice qué les sucederá.</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al actor que interpreta a Jehová: "¿Cómo te sientes cuando escuchas al pueblo clamar a ti?" Es posible que escuchen respuestas como: "Me entristece que los israelitas no confíen en que cuidaré de ellos", "Me frustra que los israelitas sigan preguntándome como si no los escuchara" o "Me duele el corazón por los israelitas cuando tienen tanto miedo".</w:t>
      </w:r>
    </w:p>
    <w:p>
      <w:pPr>
        <w:pStyle w:val="ListBullet"/>
        <w:spacing w:line="240" w:lineRule="auto"/>
        <w:ind w:left="720"/>
      </w:pPr>
      <w:r>
        <w:rPr>
          <w:lang w:val="es_ES" w:bidi="es_ES"/>
        </w:rPr>
      </w:r>
      <w:r>
        <w:rPr>
          <w:lang w:val="es_ES" w:bidi="es_ES"/>
        </w:rPr>
        <w:t>Pregúntenles a los israelitas: "¿Qué están sintiendo en este momento?" Es posible que escuchen respuestas como: "Tengo miedo de morir", "Tengo miedo de que los egipcios vuelvan a esclavizarme", "Estoy enojado porque Jehová me trajo aquí para morir" o "Tengo miedo y estoy confundido. No sé qué me pasará".</w:t>
      </w:r>
    </w:p>
    <w:p>
      <w:pPr>
        <w:pStyle w:val="ListBullet"/>
        <w:spacing w:line="240" w:lineRule="auto"/>
        <w:ind w:left="720"/>
      </w:pPr>
      <w:r>
        <w:rPr>
          <w:lang w:val="es_ES" w:bidi="es_ES"/>
        </w:rPr>
      </w:r>
      <w:r>
        <w:rPr>
          <w:lang w:val="es_ES" w:bidi="es_ES"/>
        </w:rPr>
        <w:t>Pregúntenle a Moisés qué siente en ese momento. Moisés puede responder: "Estoy abrumado. Veo tanto desorden y nada de calma. Personas gritando. Caballos corriendo" o "Estoy asombrado. Jehová está hablándome. Jehová tiene un plan imposible, pero ya he visto a Jehová hacer cosas imposibles" o "No sé cómo me siento. Todo está sucediendo muy rápido. Apenas puedo pensar. Lo único que puedo hacer".</w:t>
      </w:r>
    </w:p>
    <w:p>
      <w:pPr>
        <w:pStyle w:val="ListBullet"/>
        <w:spacing w:line="240" w:lineRule="auto"/>
        <w:ind w:left="720"/>
      </w:pPr>
      <w:r>
        <w:rPr>
          <w:lang w:val="es_ES" w:bidi="es_ES"/>
        </w:rPr>
      </w:r>
      <w:r>
        <w:rPr>
          <w:lang w:val="es_ES" w:bidi="es_ES"/>
        </w:rPr>
        <w:t>Pregúntenles a los egipcios cómo se sienten. El actor puede decir: "Enojado. Los israelitas hicieron que nuestros hijos murieran" o "Me siento seguro. Puedo atrapar fácilmente a los esclavos que están huyendo".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escena dos, el ángel de Dios se mueve de delante de los israelitas a detrás de ellos. La columna de nube se mueve de delante de los israelitas a detrás de ellos. El ángel de Dios y la columna de nube ahora permanecen entre los israelitas y los egipcios durante toda la noche. La columna de nube permanece tanto oscura como luminosa. El ángel de Dios y la columna de nube representan a Jehová o son parte de Jehová.</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al actor que interpreta a Jehová: "¿Cómo te sientes acerca de tus representantes?" Es posible que escuchen respuestas como: "Sé que mi ángel obedecerá y que mi nube obedecerá" o "Sé que mi ángel y mi nube son fuertes y pueden proteger a los israelitas".</w:t>
      </w:r>
    </w:p>
    <w:p>
      <w:pPr>
        <w:pStyle w:val="ListBullet"/>
        <w:spacing w:line="240" w:lineRule="auto"/>
        <w:ind w:left="720"/>
      </w:pPr>
      <w:r>
        <w:rPr>
          <w:lang w:val="es_ES" w:bidi="es_ES"/>
        </w:rPr>
      </w:r>
      <w:r>
        <w:rPr>
          <w:lang w:val="es_ES" w:bidi="es_ES"/>
        </w:rPr>
        <w:t>Pregúntenle al ángel: "¿Estás preparado para luchar por Israel?" Es posible que escuchen respuestas como: "Defenderé a Israel, pero no atacaré".</w:t>
      </w:r>
    </w:p>
    <w:p>
      <w:pPr>
        <w:pStyle w:val="ListBullet"/>
        <w:spacing w:line="240" w:lineRule="auto"/>
        <w:ind w:left="720"/>
      </w:pPr>
      <w:r>
        <w:rPr>
          <w:lang w:val="es_ES" w:bidi="es_ES"/>
        </w:rPr>
      </w:r>
      <w:r>
        <w:rPr>
          <w:lang w:val="es_ES" w:bidi="es_ES"/>
        </w:rPr>
        <w:t>Pregúntenle al actor que interpreta a un israelita: "¿Cómo te sientes al tener al ángel de Dios y a la columna de nube protegiéndote de los egipcios?" Es posible que escuchen respuestas como: "Todavía tengo miedo", "No entiendo lo que pasó" o "Estoy en estado de shock y quiero escapar".</w:t>
      </w:r>
    </w:p>
    <w:p>
      <w:pPr>
        <w:pStyle w:val="ListBullet"/>
        <w:spacing w:line="240" w:lineRule="auto"/>
        <w:ind w:left="720"/>
      </w:pPr>
      <w:r>
        <w:rPr>
          <w:lang w:val="es_ES" w:bidi="es_ES"/>
        </w:rPr>
      </w:r>
      <w:r>
        <w:rPr>
          <w:lang w:val="es_ES" w:bidi="es_ES"/>
        </w:rPr>
        <w:t>Pregúntenle al actor que interpreta a un egipcio: "¿Qué sientes cuando ves la enorme columna de nube y no puedes llegar hasta los israelitas?" Es posible que escuchen respuestas como: "Tengo miedo", "No entiendo la nube ni por qué no puedo pasar", "Me frustra no poder obedecer a mi faraón y capturar a los israelitas" o "Estoy enojado. No puedo hacer lo que quiero".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escena tres, Moisés extiende su mano con la vara sobre el mar Rojo. Jehová separa las aguas con el viento. El viento sopla durante toda la noche. Jehová forma una alta pared de agua a la izquierda y a la derecha y hace que el fondo quede seco. Los israelitas caminan sobre tierra seca, con paredes de agua a la derecha y a la izquierda.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Comenten en grupo lo que les indicarían sus sentidos: lo que ven, sienten, huelen y tocan. Algunas palabras relacionadas con los sentidos que podrían escuchar son: "oscuro, claro, viento azotando la piel, arena azotando la piel, sabor salado en el aire, olor salado del aire, olor a aire caliente y arenoso". ¿Querrían los israelitas confiar en sus sentidos?</w:t>
      </w:r>
    </w:p>
    <w:p>
      <w:pPr>
        <w:pStyle w:val="ListBullet"/>
        <w:spacing w:line="240" w:lineRule="auto"/>
        <w:ind w:left="720"/>
      </w:pPr>
      <w:r>
        <w:rPr>
          <w:lang w:val="es_ES" w:bidi="es_ES"/>
        </w:rPr>
      </w:r>
      <w:r>
        <w:rPr>
          <w:lang w:val="es_ES" w:bidi="es_ES"/>
        </w:rPr>
        <w:t>Pregúntenle al actor que interpreta a los israelitas: "¿Qué ves mientras estás de pie sobre el suelo?" Es posible que escuchen respuestas como: "Veo cómo el viento empuja el agua cada vez más alto en el aire. El agua nunca cae" o "Veo a personas asustadas corriendo". ¿Cómo se sentía el suelo? "El suelo es liso y firme" o "Puedo sentir el suelo firme".</w:t>
      </w:r>
    </w:p>
    <w:p>
      <w:pPr>
        <w:pStyle w:val="ListBullet"/>
        <w:spacing w:line="240" w:lineRule="auto"/>
        <w:ind w:left="720"/>
      </w:pPr>
      <w:r>
        <w:rPr>
          <w:lang w:val="es_ES" w:bidi="es_ES"/>
        </w:rPr>
      </w:r>
      <w:r>
        <w:rPr>
          <w:lang w:val="es_ES" w:bidi="es_ES"/>
        </w:rPr>
        <w:t>Pregúntenle al actor que interpreta a un israelita: "¿Cómo te sientes cuando caminas antes del amanecer entre paredes de agua?" Es posible que escuchen respuestas como: "Estoy abrumado. "Nunca he visto algo tan asombroso", o "Tengo miedo de que el agua caiga sobre mí", o "Todavía tengo miedo de los egipcios y ahora tengo miedo de ahogarme", o "Me preocupa que no todos logren llegar al otro lado" o "Tengo miedo de que el viento me empuje contra la pared de agua".</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escena cuatro, los caballos, los carros y los jinetes egipcios entran en el mar Rojo persiguiendo a los israelitas. Jehová confunde el pensamiento egipcio. Jehová hace que los carros dejen de funcionar, y los egipcios no pueden conducirlos por el fondo del mar. Los egipcios quieren irse. Jehová le dice a Moisés que levante la vara sobre el agua. Jehová devuelve las aguas a su lugar, y estas cubren a todos los egipcios, los caballos y los carros. Todos los egipcios que están en el agua mueren. Todos los caballos mueren.</w:t>
      </w:r>
    </w:p>
    <w:p>
      <w:pPr/>
      <w:r>
        <w:rPr>
          <w:lang w:val="es_ES" w:bidi="es_ES"/>
        </w:rPr>
      </w:r>
      <w:r>
        <w:rPr>
          <w:lang w:val="es_ES" w:bidi="es_ES"/>
        </w:rPr>
        <w:t>El autor resume, o vuelve a contar, las partes más importantes para mostrar el poder de Jehová. Los israelitas clamaron para ser rescatados. Jehová respondió, lo cual da continuidad a una de las ideas principales de Éxodo. Los israelitas vieron muertos a los poderosos egipcios por el poder de Jehová. Jehová salvó a los israelitas y demostró su gran poder mediante un plan que parecía imposible. Los israelitas temieron y confiaron en Jehová y en su siervo Moisés.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Pregunten al actor que interpreta a los egipcios: "¿Cómo te sentiste cuando viste a los israelitas escapando a través del mar?" Pueden escuchar respuestas como: "Me sentí enojado" o "Me sentí sorprendido y un poco asustado. El agua no puede mantenerse en pie como una pared".</w:t>
      </w:r>
    </w:p>
    <w:p>
      <w:pPr>
        <w:pStyle w:val="ListBullet"/>
        <w:spacing w:line="240" w:lineRule="auto"/>
        <w:ind w:left="720"/>
      </w:pPr>
      <w:r>
        <w:rPr>
          <w:lang w:val="es_ES" w:bidi="es_ES"/>
        </w:rPr>
      </w:r>
      <w:r>
        <w:rPr>
          <w:lang w:val="es_ES" w:bidi="es_ES"/>
        </w:rPr>
        <w:t>Pregunten al actor que interpreta a un egipcio: "¿Cómo te sentiste cuando pasaste entre los muros de agua y los carros dejaron de funcionar?" Es posible que escuchen cosas como: "Me siento confundido. No entendí qué estaba mal" o "¿Qué pasa con el suelo?" o "¡Oh no! ¡Se me salieron las ruedas!"</w:t>
      </w:r>
    </w:p>
    <w:p>
      <w:pPr>
        <w:pStyle w:val="ListBullet"/>
        <w:spacing w:line="240" w:lineRule="auto"/>
        <w:ind w:left="720"/>
      </w:pPr>
      <w:r>
        <w:rPr>
          <w:lang w:val="es_ES" w:bidi="es_ES"/>
        </w:rPr>
      </w:r>
      <w:r>
        <w:rPr>
          <w:lang w:val="es_ES" w:bidi="es_ES"/>
        </w:rPr>
        <w:t>Pregunten al actor que interpreta a los israelitas cómo se sintió al ver que los egipcios los perseguían y morían. Pueden escuchar respuestas como: "Tuve miedo de que los egipcios me atraparan. Entonces las aguas se cerraron y todos los egipcios murieron. Escuché los gritos", o "Me alegré de que los egipcios murieran", o "Me alegré y me asusté al ver que los egipcios murieran. Jehová mató a todas esas personas. ¿Jehová me matará?" o "Me asusté cuando las aguas se desplomaron. Podría haber muerto en el agua. Mi Jehová sigue siendo el Dios más poderoso. ¿Cómo le muestro respeto a Jehová?"</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14:15–31 en la traducción que sea más fácil de entender.</w:t>
      </w:r>
    </w:p>
    <w:p>
      <w:pPr/>
      <w:r>
        <w:rPr>
          <w:lang w:val="es_ES" w:bidi="es_ES"/>
        </w:rPr>
      </w:r>
      <w:r>
        <w:rPr>
          <w:lang w:val="es_ES" w:bidi="es_ES"/>
        </w:rPr>
        <w:t xml:space="preserve">En este paso, el grupo discutirá sobre términos y palabras clave en este pasaje. </w:t>
      </w:r>
    </w:p>
    <w:p>
      <w:pPr/>
      <w:r>
        <w:rPr>
          <w:lang w:val="es_ES" w:bidi="es_ES"/>
        </w:rPr>
      </w:r>
      <w:r>
        <w:rPr>
          <w:b/>
          <w:lang w:val="es_ES" w:bidi="es_ES"/>
        </w:rPr>
        <w:t>Jehová</w:t>
      </w:r>
      <w:r>
        <w:rPr>
          <w:lang w:val="es_ES" w:bidi="es_ES"/>
        </w:rPr>
        <w:t xml:space="preserve"> le pregunta a Moisés: "¿Por qué clamas a mí?" El nombre Jehová se usa para referirse a </w:t>
      </w:r>
      <w:r>
        <w:rPr>
          <w:lang w:val="es_ES" w:bidi="es_ES"/>
        </w:rPr>
        <w:t>Dios</w:t>
      </w:r>
      <w:r>
        <w:rPr>
          <w:lang w:val="es_ES" w:bidi="es_ES"/>
        </w:rPr>
        <w:t xml:space="preserve"> en esta historia. Para obtener más información sobre </w:t>
      </w:r>
      <w:r>
        <w:rPr>
          <w:lang w:val="es_ES" w:bidi="es_ES"/>
        </w:rPr>
        <w:t>Jehová</w:t>
      </w:r>
      <w:r>
        <w:rPr>
          <w:lang w:val="es_ES" w:bidi="es_ES"/>
        </w:rPr>
        <w:t xml:space="preserve">, consulten el Glosario Principal y traduzcan Jehová de la misma manera que en los pasajes anteriores. El término </w:t>
      </w:r>
      <w:r>
        <w:rPr>
          <w:b/>
          <w:lang w:val="es_ES" w:bidi="es_ES"/>
        </w:rPr>
        <w:t>clamar</w:t>
      </w:r>
      <w:r>
        <w:rPr>
          <w:lang w:val="es_ES" w:bidi="es_ES"/>
        </w:rPr>
        <w:t xml:space="preserve"> significa "seguir llamando". Los </w:t>
      </w:r>
      <w:r>
        <w:rPr>
          <w:lang w:val="es_ES" w:bidi="es_ES"/>
        </w:rPr>
        <w:t>israelitas</w:t>
      </w:r>
      <w:r>
        <w:rPr>
          <w:lang w:val="es_ES" w:bidi="es_ES"/>
        </w:rPr>
        <w:t xml:space="preserve"> clamaron a Jehová una y otra vez.</w:t>
      </w:r>
    </w:p>
    <w:p>
      <w:pPr/>
      <w:r>
        <w:rPr>
          <w:lang w:val="es_ES" w:bidi="es_ES"/>
        </w:rPr>
      </w:r>
      <w:r>
        <w:rPr>
          <w:lang w:val="es_ES" w:bidi="es_ES"/>
        </w:rPr>
        <w:t xml:space="preserve">Jehová le dice a Moisés lo que Moisés hará. Jehová le dice a Moisés lo que él hará. Jehová tiene un plan para los israelitas y otro para los egipcios. Jehová </w:t>
      </w:r>
      <w:r>
        <w:rPr>
          <w:b/>
          <w:lang w:val="es_ES" w:bidi="es_ES"/>
        </w:rPr>
        <w:t>endurecerá el corazón de los egipcios</w:t>
      </w:r>
      <w:r>
        <w:rPr>
          <w:lang w:val="es_ES" w:bidi="es_ES"/>
        </w:rPr>
        <w:t xml:space="preserve">. "Corazón" se refiere al corazón espiritual, la voluntad o el núcleo o centro de la persona. Para obtener más información sobre </w:t>
      </w:r>
      <w:r>
        <w:rPr>
          <w:lang w:val="es_ES" w:bidi="es_ES"/>
        </w:rPr>
        <w:t>corazón</w:t>
      </w:r>
      <w:r>
        <w:rPr>
          <w:lang w:val="es_ES" w:bidi="es_ES"/>
        </w:rPr>
        <w:t xml:space="preserve">, consulten el Glosario Principal. "Endurecer" significa que Jehová hará que los egipcios sean un pueblo obstinado. En historias anteriores, el </w:t>
      </w:r>
      <w:r>
        <w:rPr>
          <w:lang w:val="es_ES" w:bidi="es_ES"/>
        </w:rPr>
        <w:t>faraón</w:t>
      </w:r>
      <w:r>
        <w:rPr>
          <w:lang w:val="es_ES" w:bidi="es_ES"/>
        </w:rPr>
        <w:t xml:space="preserve"> tenía el corazón endurecido. Un "corazón endurecido" se refiere a una persona obstinada. Usen la misma palabra o frase para corazón endurecido que usaron en los pasajes anteriores.</w:t>
      </w:r>
    </w:p>
    <w:p>
      <w:pPr/>
      <w:r>
        <w:rPr>
          <w:lang w:val="es_ES" w:bidi="es_ES"/>
        </w:rPr>
      </w:r>
      <w:r>
        <w:rPr>
          <w:lang w:val="es_ES" w:bidi="es_ES"/>
        </w:rPr>
        <w:t xml:space="preserve">El faraón había enviado al </w:t>
      </w:r>
      <w:r>
        <w:rPr>
          <w:b/>
          <w:lang w:val="es_ES" w:bidi="es_ES"/>
        </w:rPr>
        <w:t>ejército</w:t>
      </w:r>
      <w:r>
        <w:rPr>
          <w:lang w:val="es_ES" w:bidi="es_ES"/>
        </w:rPr>
        <w:t xml:space="preserve"> y 600 </w:t>
      </w:r>
      <w:r>
        <w:rPr>
          <w:b/>
          <w:lang w:val="es_ES" w:bidi="es_ES"/>
        </w:rPr>
        <w:t>carros</w:t>
      </w:r>
      <w:r>
        <w:rPr>
          <w:lang w:val="es_ES" w:bidi="es_ES"/>
        </w:rPr>
        <w:t xml:space="preserve"> anteriormente, antes de este pasaje. La palabra "ejército" en este pasaje no está clara. Quizás el faraón envió soldados de infantería junto con los carros, o quizás no. Los carros de guerra llevaban a dos hombres. Un hombre conducía el carro y los caballos, y otro disparaba flechas. Un oficial cabalgaba y disparaba flechas. Ambos hombres trabajaban con los caballos y eran llamados </w:t>
      </w:r>
      <w:r>
        <w:rPr>
          <w:b/>
          <w:lang w:val="es_ES" w:bidi="es_ES"/>
        </w:rPr>
        <w:t>jinetes</w:t>
      </w:r>
      <w:r>
        <w:rPr>
          <w:lang w:val="es_ES" w:bidi="es_ES"/>
        </w:rPr>
        <w:t>. Los caballos tiran de carretas y carros de guerra, y realizan trabajos para las personas, al igual que los bueyes, pero son más pequeños, más rápidos y más inteligentes. El faraón controlaba el ejército más poderoso de aquella época. El faraón envió suficientes soldados para capturar a todos los israelitas.</w:t>
      </w:r>
    </w:p>
    <w:p>
      <w:pPr/>
      <w:r>
        <w:rPr>
          <w:lang w:val="es_ES" w:bidi="es_ES"/>
        </w:rPr>
      </w:r>
      <w:r>
        <w:rPr>
          <w:lang w:val="es_ES" w:bidi="es_ES"/>
        </w:rPr>
        <w:t xml:space="preserve">Jehová dijo que los egipcios sabrán que </w:t>
      </w:r>
      <w:r>
        <w:rPr>
          <w:b/>
          <w:lang w:val="es_ES" w:bidi="es_ES"/>
        </w:rPr>
        <w:t>Yo soy</w:t>
      </w:r>
      <w:r>
        <w:rPr>
          <w:lang w:val="es_ES" w:bidi="es_ES"/>
        </w:rPr>
        <w:t xml:space="preserve"> Jehová. "Yo soy" fue la expresión que Jehová usó con Moisés en la zarza ardiente. Para obtener más información sobre </w:t>
      </w:r>
      <w:r>
        <w:rPr>
          <w:lang w:val="es_ES" w:bidi="es_ES"/>
        </w:rPr>
        <w:t>Yo soy</w:t>
      </w:r>
      <w:r>
        <w:rPr>
          <w:lang w:val="es_ES" w:bidi="es_ES"/>
        </w:rPr>
        <w:t xml:space="preserve">, consulten el Glosario Principal. Usen la misma palabra o frase para "Yo soy" que usaron en los pasajes anteriores. Jehová recibe gloria por lo que hace con el faraón, su ejército, los carros y los jinetes. </w:t>
      </w:r>
    </w:p>
    <w:p>
      <w:pPr/>
      <w:r>
        <w:rPr>
          <w:lang w:val="es_ES" w:bidi="es_ES"/>
        </w:rPr>
      </w:r>
      <w:r>
        <w:rPr>
          <w:lang w:val="es_ES" w:bidi="es_ES"/>
        </w:rPr>
        <w:t xml:space="preserve">El </w:t>
      </w:r>
      <w:r>
        <w:rPr>
          <w:b/>
          <w:lang w:val="es_ES" w:bidi="es_ES"/>
        </w:rPr>
        <w:t>ángel de Dios</w:t>
      </w:r>
      <w:r>
        <w:rPr>
          <w:lang w:val="es_ES" w:bidi="es_ES"/>
        </w:rPr>
        <w:t xml:space="preserve"> pasó de estar delante de los israelitas a estar detrás de ellos. Aunque aquí este ángel es llamado el ángel de Dios en lugar del ángel de Jehová, probablemente se refiere al mismo ser. Para obtener más información sobre el </w:t>
      </w:r>
      <w:r>
        <w:rPr>
          <w:lang w:val="es_ES" w:bidi="es_ES"/>
        </w:rPr>
        <w:t>ángel de Dios</w:t>
      </w:r>
      <w:r>
        <w:rPr>
          <w:lang w:val="es_ES" w:bidi="es_ES"/>
        </w:rPr>
        <w:t xml:space="preserve"> o el </w:t>
      </w:r>
      <w:r>
        <w:rPr>
          <w:b/>
          <w:lang w:val="es_ES" w:bidi="es_ES"/>
        </w:rPr>
        <w:t>ángel de Jehová</w:t>
      </w:r>
      <w:r>
        <w:rPr>
          <w:lang w:val="es_ES" w:bidi="es_ES"/>
        </w:rPr>
        <w:t>, consulten el Glosario Principal. Un ángel de Jehová habló con Moisés desde la zarza ardiente. El ángel de Dios es uno de los tres representantes de Jehová y de su poder en este pasaje. Usen la misma palabra o frase para ángel de Dios que usaron en los pasajes anteriores.</w:t>
      </w:r>
    </w:p>
    <w:p>
      <w:pPr/>
      <w:r>
        <w:rPr>
          <w:lang w:val="es_ES" w:bidi="es_ES"/>
        </w:rPr>
      </w:r>
      <w:r>
        <w:rPr>
          <w:lang w:val="es_ES" w:bidi="es_ES"/>
        </w:rPr>
        <w:t xml:space="preserve">La </w:t>
      </w:r>
      <w:r>
        <w:rPr>
          <w:b/>
          <w:lang w:val="es_ES" w:bidi="es_ES"/>
        </w:rPr>
        <w:t>columna de nube</w:t>
      </w:r>
      <w:r>
        <w:rPr>
          <w:lang w:val="es_ES" w:bidi="es_ES"/>
        </w:rPr>
        <w:t xml:space="preserve"> pasó de estar delante de los israelitas a estar detrás de ellos. La columna de nube es uno de los tres representantes del poder de Jehová en este pasaje.</w:t>
      </w:r>
    </w:p>
    <w:p>
      <w:pPr/>
      <w:r>
        <w:rPr>
          <w:lang w:val="es_ES" w:bidi="es_ES"/>
        </w:rPr>
      </w:r>
      <w:r>
        <w:rPr>
          <w:lang w:val="es_ES" w:bidi="es_ES"/>
        </w:rPr>
        <w:t xml:space="preserve">Deténganse aquí y miren, como grupo, una imagen de </w:t>
      </w:r>
      <w:r>
        <w:rPr>
          <w:lang w:val="es_ES" w:bidi="es_ES"/>
        </w:rPr>
        <w:t>dos nubes</w:t>
      </w:r>
      <w:r>
        <w:rPr>
          <w:lang w:val="es_ES" w:bidi="es_ES"/>
        </w:rPr>
        <w:t xml:space="preserve">. Una nube aparecía durante el día. Una nube aparecía como una tormenta durante la noche. ¿Cómo describen las nubes en su idioma? La columna de nube, es decir, una columna alta, representa el poder de Jehová. Sabemos que la columna de nube guiaba a los israelitas durante el día y que se trasladó para colocarse entre los israelitas y los egipcios en el Mar Rojo. Es posible que la columna de fuego durante la noche sea la misma columna que parece una nube durante el día. </w:t>
      </w:r>
    </w:p>
    <w:p>
      <w:pPr/>
      <w:r>
        <w:rPr>
          <w:lang w:val="es_ES" w:bidi="es_ES"/>
        </w:rPr>
      </w:r>
      <w:r>
        <w:rPr>
          <w:lang w:val="es_ES" w:bidi="es_ES"/>
        </w:rPr>
        <w:t>Deténganse y conversen sobre cómo hablarán de la columna de nube en este pasaje. Pausen la grabación aquí.</w:t>
      </w:r>
    </w:p>
    <w:p>
      <w:pPr/>
      <w:r>
        <w:rPr>
          <w:lang w:val="es_ES" w:bidi="es_ES"/>
        </w:rPr>
      </w:r>
      <w:r>
        <w:rPr>
          <w:lang w:val="es_ES" w:bidi="es_ES"/>
        </w:rPr>
        <w:t>Jehová mueve al ángel de Dios y a la columna de nube a una posición militar para defender, proteger o resguardar a los israelitas. El ángel de Dios nunca ataca, sino que defiende. La columna de nube nunca ataca, sino que defiende o guía.</w:t>
      </w:r>
    </w:p>
    <w:p>
      <w:pPr/>
      <w:r>
        <w:rPr>
          <w:lang w:val="es_ES" w:bidi="es_ES"/>
        </w:rPr>
      </w:r>
      <w:r>
        <w:rPr>
          <w:lang w:val="es_ES" w:bidi="es_ES"/>
        </w:rPr>
        <w:t xml:space="preserve">Moisés extiende su mano sobre el Mar Rojo. No se dice que Moisés haya usado la vara. Anteriormente se dice que Moisés levanta la vara con su mano. Lo más probable es que Moisés todavía sostenga la vara en su mano sobre el Mar Rojo. La vara de Moisés es uno de los tres representantes del poder de Jehová en este pasaje. La </w:t>
      </w:r>
      <w:r>
        <w:rPr>
          <w:b/>
          <w:lang w:val="es_ES" w:bidi="es_ES"/>
        </w:rPr>
        <w:t>vara de Moisés</w:t>
      </w:r>
      <w:r>
        <w:rPr>
          <w:lang w:val="es_ES" w:bidi="es_ES"/>
        </w:rPr>
        <w:t xml:space="preserve"> es un bastón para caminar. Usen la misma palabra o frase para vara de Moisés que usaron en los pasajes anteriores. Hacer </w:t>
      </w:r>
      <w:r>
        <w:rPr>
          <w:b/>
          <w:lang w:val="es_ES" w:bidi="es_ES"/>
        </w:rPr>
        <w:t>retroceder el mar</w:t>
      </w:r>
      <w:r>
        <w:rPr>
          <w:lang w:val="es_ES" w:bidi="es_ES"/>
        </w:rPr>
        <w:t xml:space="preserve"> significa empujar el mar con fuerza o apartarlo con fuerza. Moisés no movió las aguas. Jehová movió las aguas. Jehová hizo soplar el </w:t>
      </w:r>
      <w:r>
        <w:rPr>
          <w:b/>
          <w:lang w:val="es_ES" w:bidi="es_ES"/>
        </w:rPr>
        <w:t>viento del este</w:t>
      </w:r>
      <w:r>
        <w:rPr>
          <w:lang w:val="es_ES" w:bidi="es_ES"/>
        </w:rPr>
        <w:t xml:space="preserve">. En este pasaje, el viento del este sopla durante toda la noche. Jehová separa las aguas hasta dejar al descubierto el fondo del mar. Jehová seca el fondo del mar y hace que las aguas retrocedan como altos </w:t>
      </w:r>
      <w:r>
        <w:rPr>
          <w:b/>
          <w:lang w:val="es_ES" w:bidi="es_ES"/>
        </w:rPr>
        <w:t>muros</w:t>
      </w:r>
      <w:r>
        <w:rPr>
          <w:lang w:val="es_ES" w:bidi="es_ES"/>
        </w:rPr>
        <w:t xml:space="preserve"> de una ciudad. La palabra "muro" que se usa en este versículo se refería a los altos muros que protegían las ciudades. El muro de agua sigue siendo líquido. Jehová apartó las aguas. Jehová abre un amplio espacio entre los muros de agua, lo suficientemente grande como para que dos millones de israelitas pasen en cuatro horas. Dos millones de israelitas atravesaron el mar caminando sobre tierra seca, justo antes o al comienzo de la </w:t>
      </w:r>
      <w:r>
        <w:rPr>
          <w:b/>
          <w:lang w:val="es_ES" w:bidi="es_ES"/>
        </w:rPr>
        <w:t>última vigilia de la noche</w:t>
      </w:r>
      <w:r>
        <w:rPr>
          <w:lang w:val="es_ES" w:bidi="es_ES"/>
        </w:rPr>
        <w:t>. La última vigilia de la noche transcurrió entre las 2:00 y las 6:00 de la mañana. Los israelitas caminaron con altos muros de agua a su izquierda y a su derecha.</w:t>
      </w:r>
    </w:p>
    <w:p>
      <w:pPr/>
      <w:r>
        <w:rPr>
          <w:lang w:val="es_ES" w:bidi="es_ES"/>
        </w:rPr>
      </w:r>
      <w:r>
        <w:rPr>
          <w:lang w:val="es_ES" w:bidi="es_ES"/>
        </w:rPr>
        <w:t xml:space="preserve">Todos los carros, los caballos y los jinetes del faraón </w:t>
      </w:r>
      <w:r>
        <w:rPr>
          <w:b/>
          <w:lang w:val="es_ES" w:bidi="es_ES"/>
        </w:rPr>
        <w:t>persiguen</w:t>
      </w:r>
      <w:r>
        <w:rPr>
          <w:lang w:val="es_ES" w:bidi="es_ES"/>
        </w:rPr>
        <w:t xml:space="preserve"> a los israelitas hasta entrar en el mar. Perseguir significa seguir, correr detrás o cazar a alguien. Antes del amanecer, Jehová </w:t>
      </w:r>
      <w:r>
        <w:rPr>
          <w:b/>
          <w:lang w:val="es_ES" w:bidi="es_ES"/>
        </w:rPr>
        <w:t>miró hacia abajo</w:t>
      </w:r>
      <w:r>
        <w:rPr>
          <w:lang w:val="es_ES" w:bidi="es_ES"/>
        </w:rPr>
        <w:t xml:space="preserve"> al ejército del faraón. "Miró hacia abajo" tiene dos significados. "Miró hacia abajo" significa estar en un lugar más alto que otra persona y verla desde arriba. "Miró hacia abajo" también puede significar considerarse superior o mejor que otra persona. Jehová estaba en la columna de nube, o sobre ella, cuando "miró hacia abajo" al ejército egipcio. Jehová estaba por encima del ejército y era superior a ellos. Jehová causó confusión en el ejército. Jehová hizo que los carros se desviaran, que las ruedas dejaran de funcionar y que los carros no pudieran avanzar. </w:t>
      </w:r>
    </w:p>
    <w:p>
      <w:pPr/>
      <w:r>
        <w:rPr>
          <w:lang w:val="es_ES" w:bidi="es_ES"/>
        </w:rPr>
      </w:r>
      <w:r>
        <w:rPr>
          <w:lang w:val="es_ES" w:bidi="es_ES"/>
        </w:rPr>
        <w:t>Jehová le dijo a Moisés que extendiera su mano, con la vara, sobre el mar. Jehová hizo que las aguas volvieran a su estado normal y cubrieran a los caballos, los carros y los jinetes. Jehová hizo que murieran todos los jinetes y caballos que entraron en el mar. Todos los egipcios murieron.</w:t>
      </w:r>
    </w:p>
    <w:p>
      <w:pPr/>
      <w:r>
        <w:rPr>
          <w:lang w:val="es_ES" w:bidi="es_ES"/>
        </w:rPr>
      </w:r>
      <w:r>
        <w:rPr>
          <w:lang w:val="es_ES" w:bidi="es_ES"/>
        </w:rPr>
        <w:t xml:space="preserve">Los israelitas caminaron sobre tierra seca, con altos muros de agua a su derecha y a su izquierda. Jehová salvó a Israel de la </w:t>
      </w:r>
      <w:r>
        <w:rPr>
          <w:b/>
          <w:lang w:val="es_ES" w:bidi="es_ES"/>
        </w:rPr>
        <w:t>mano</w:t>
      </w:r>
      <w:r>
        <w:rPr>
          <w:lang w:val="es_ES" w:bidi="es_ES"/>
        </w:rPr>
        <w:t>, o del poder, de los egipcios. Los israelitas vieron a los egipcios muertos. Los israelitas vieron la gran "mano", o el poder, de Jehová derrotar a los egipcios. Los israelitas temieron y creyeron en Jehová y en su siervo Moisés.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15:1–10</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15:1–10 y guárdenlo en sus corazones.</w:t>
      </w:r>
    </w:p>
    <w:p>
      <w:pPr/>
      <w:r>
        <w:rPr>
          <w:lang w:val="es_ES" w:bidi="es_ES"/>
        </w:rPr>
      </w:r>
      <w:r>
        <w:rPr>
          <w:lang w:val="es_ES" w:bidi="es_ES"/>
        </w:rPr>
        <w:t>Escuchen una versión en audio de Éxodo 15:1–10 tres veces, en tres traducciones diferentes, si es posible.</w:t>
      </w:r>
    </w:p>
    <w:p>
      <w:pPr/>
      <w:r>
        <w:rPr>
          <w:lang w:val="es_ES" w:bidi="es_ES"/>
        </w:rPr>
      </w:r>
      <w:r>
        <w:rPr>
          <w:lang w:val="es_ES" w:bidi="es_ES"/>
        </w:rPr>
        <w:t>Pausen este audio aquí.</w:t>
      </w:r>
    </w:p>
    <w:p>
      <w:pPr/>
      <w:r>
        <w:rPr>
          <w:lang w:val="es_ES" w:bidi="es_ES"/>
        </w:rPr>
      </w:r>
      <w:r>
        <w:rPr>
          <w:lang w:val="es_ES" w:bidi="es_ES"/>
        </w:rPr>
        <w:t>Ahora, como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pasaje? Pausen este audio aquí.</w:t>
      </w:r>
    </w:p>
    <w:p>
      <w:pPr>
        <w:pStyle w:val="ListBullet"/>
        <w:spacing w:line="240" w:lineRule="auto"/>
        <w:ind w:left="720"/>
      </w:pPr>
      <w:r>
        <w:rPr>
          <w:lang w:val="es_ES" w:bidi="es_ES"/>
        </w:rPr>
      </w:r>
      <w:r>
        <w:rPr>
          <w:lang w:val="es_ES" w:bidi="es_ES"/>
        </w:rPr>
        <w:t>¿Qué nos dice este pasaje acerca de Dios? Pausen este audio aquí.</w:t>
      </w:r>
    </w:p>
    <w:p>
      <w:pPr>
        <w:pStyle w:val="ListBullet"/>
        <w:spacing w:line="240" w:lineRule="auto"/>
        <w:ind w:left="720"/>
      </w:pPr>
      <w:r>
        <w:rPr>
          <w:lang w:val="es_ES" w:bidi="es_ES"/>
        </w:rPr>
      </w:r>
      <w:r>
        <w:rPr>
          <w:lang w:val="es_ES" w:bidi="es_ES"/>
        </w:rPr>
        <w:t>¿Qué nos dice este pasaje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15:1–10 en la traducción que sea más fácil de entender.</w:t>
      </w:r>
    </w:p>
    <w:p>
      <w:pPr/>
      <w:r>
        <w:rPr>
          <w:lang w:val="es_ES" w:bidi="es_ES"/>
        </w:rPr>
      </w:r>
      <w:r>
        <w:rPr>
          <w:lang w:val="es_ES" w:bidi="es_ES"/>
        </w:rPr>
        <w:t>NOTA: Este pasaje es un cántico, escrito en poesía hebrea. Recomendamos que su equipo complete el "Módulo 1 de Introducción a la Poesía" antes de continuar con el "Paso 2: Preparando el escenario". Deténganse aquí, si es necesario, y revisen las decisiones de traducción que su equipo ha tomado con respecto a la traducción de la poesía. Pausen este audio aquí.</w:t>
      </w:r>
    </w:p>
    <w:p>
      <w:pPr/>
      <w:r>
        <w:rPr>
          <w:lang w:val="es_ES" w:bidi="es_ES"/>
        </w:rPr>
      </w:r>
      <w:r>
        <w:rPr>
          <w:lang w:val="es_ES" w:bidi="es_ES"/>
        </w:rPr>
        <w:t>En el pasaje anterior, Jehová rescató al pueblo de Israel del ejército egipcio. Jehová hizo que las aguas del mar Rojo se dividieran. Los israelitas pudieron cruzar al otro lado del mar por tierra seca. El ejército egipcio siguió a los israelitas con la esperanza de capturarlos. Cuando los israelitas llegaron al otro lado, Moisés levantó su vara, y Jehová hizo que las aguas volvieran a su lugar. Jehová destruyó a todo el ejército egipcio, ahogándolo en el mar.</w:t>
      </w:r>
    </w:p>
    <w:p>
      <w:pPr/>
      <w:r>
        <w:rPr>
          <w:lang w:val="es_ES" w:bidi="es_ES"/>
        </w:rPr>
      </w:r>
      <w:r>
        <w:rPr>
          <w:lang w:val="es_ES" w:bidi="es_ES"/>
        </w:rPr>
        <w:t>Cuando los israelitas vieron cómo Jehová destruyó al ejército egipcio, cantaron un cántico de victoria. Moisés y los israelitas compusieron este cántico en ese momento. En muchas culturas, las personas crean nuevas canciones de inmediato, sin dudar. Probablemente Jehová inspiró a Moisés y a los israelitas, lo que facilitó la tarea. Probablemente, alguien escribió el cántico años más tarde, cuando Moisés relataba la historia del Éxodo. Este es un cántico de victoria que Moisés y los israelitas cantaron a Jehová y acerca de él. Moisés y los israelitas alabaron a Jehová por haber dado a su pueblo la victoria sobre sus enemigos. A veces, este cántico se conoce como "El cántico de Moisés y Miriam" o "El cántico junto al mar".</w:t>
      </w:r>
    </w:p>
    <w:p>
      <w:pPr/>
      <w:r>
        <w:rPr>
          <w:lang w:val="es_ES" w:bidi="es_ES"/>
        </w:rPr>
      </w:r>
      <w:r>
        <w:rPr>
          <w:lang w:val="es_ES" w:bidi="es_ES"/>
        </w:rPr>
        <w:t>Deténganse aquí y conversen en grupo: ¿Cómo crean canciones las personas en su cultura? ¿Cuáles son algunos cánticos de victoria o celebración de su comunidad? Canten uno de esos cánticos y hablen sobre el acontecimiento que ese cántico celebra. Pausen este audio aquí.</w:t>
      </w:r>
    </w:p>
    <w:p>
      <w:pPr/>
      <w:r>
        <w:rPr>
          <w:lang w:val="es_ES" w:bidi="es_ES"/>
        </w:rPr>
      </w:r>
      <w:r>
        <w:rPr>
          <w:lang w:val="es_ES" w:bidi="es_ES"/>
        </w:rPr>
        <w:t xml:space="preserve">Recuerden que un cántico es un poema que las personas cantan. El poeta-cantor supone que el oyente conoce la historia. El poeta-cantor presenta la misma historia de una manera que ayuda tanto al oyente como al cantor a experimentar la historia de una forma más profunda. El poeta-cantor quiere resaltar las emociones de la historia. </w:t>
      </w:r>
    </w:p>
    <w:p>
      <w:pPr/>
      <w:r>
        <w:rPr>
          <w:lang w:val="es_ES" w:bidi="es_ES"/>
        </w:rPr>
      </w:r>
      <w:r>
        <w:rPr>
          <w:lang w:val="es_ES" w:bidi="es_ES"/>
        </w:rPr>
        <w:t>Muchos estudiosos creen que la gente usaba este cántico regularmente en la adoración. Los poetas-cantores compusieron el cántico en un formato similar al de otros himnos antiguos de adoración. Las personas cantan himnos para alabar a un dios o a una persona importante. En cada sección del cántico, el pueblo expresa alabanzas, declara su fe en Jehová y describe las cosas que Jehová ha hecho o hará. Probablemente, los israelitas cantaban este cántico con frecuencia. Los israelitas podían enseñar a sus hijos y nietos acerca de la gran victoria de Jehová sobre los egipcios. El cántico se hizo muy popular. El apóstol Juan menciona en Apocalipsis 15:3 que las personas cantarán este cántico en el cielo.</w:t>
      </w:r>
    </w:p>
    <w:p>
      <w:pPr/>
      <w:r>
        <w:rPr>
          <w:lang w:val="es_ES" w:bidi="es_ES"/>
        </w:rPr>
      </w:r>
      <w:r>
        <w:rPr>
          <w:lang w:val="es_ES" w:bidi="es_ES"/>
        </w:rPr>
        <w:t>Deténganse aquí y conversen en grupo: ¿De qué maneras enseñan a sus hijos la historia de su pueblo? ¿Cuáles son algunas historias o canciones importantes sobre la historia de su pueblo que aprendieron de sus abuelos o de otras personas mayores? Pausen este audio aquí.</w:t>
      </w:r>
    </w:p>
    <w:p>
      <w:pPr/>
      <w:r>
        <w:rPr>
          <w:lang w:val="es_ES" w:bidi="es_ES"/>
        </w:rPr>
      </w:r>
      <w:r>
        <w:rPr>
          <w:lang w:val="es_ES" w:bidi="es_ES"/>
        </w:rPr>
        <w:t>Hay dos ideas principales en este cántico de victoria. Al comienzo del cántico, los israelitas miran hacia atrás y describen lo que Jehová hizo cuando derrotó al ejército egipcio. En la segunda mitad del cántico, los cantores cambian su enfoque y miran hacia lo que Jehová hará cuando los israelitas entren en la Tierra Prometida. Este pasaje corresponde a la primera mitad del cántico.</w:t>
      </w:r>
    </w:p>
    <w:p>
      <w:pPr/>
      <w:r>
        <w:rPr>
          <w:lang w:val="es_ES" w:bidi="es_ES"/>
        </w:rPr>
      </w:r>
      <w:r>
        <w:rPr>
          <w:lang w:val="es_ES" w:bidi="es_ES"/>
        </w:rPr>
        <w:t xml:space="preserve">Los cantores comienzan declarando su deseo de cantar a Jehová. Los cantores hacen esto para invitar a los demás a unirse a ellos en la adoración a Jehová. El pueblo canta tanto de manera individual como en comunidad, como un solo pueblo: el pueblo de Israel. El pueblo afirma que Jehová es su Dios personal y el Dios de sus padres. En este caso, el pueblo no se refiere a su padre literal, sino a sus antepasados, Abraham o Jacob. </w:t>
      </w:r>
    </w:p>
    <w:p>
      <w:pPr/>
      <w:r>
        <w:rPr>
          <w:lang w:val="es_ES" w:bidi="es_ES"/>
        </w:rPr>
      </w:r>
      <w:r>
        <w:rPr>
          <w:lang w:val="es_ES" w:bidi="es_ES"/>
        </w:rPr>
        <w:t xml:space="preserve">El pueblo reconoce su debilidad y declara que Jehová es su fortaleza. Los cantores describen a Jehová como un guerrero. Los israelitas vivían en una época en la que un grupo de personas iba a la guerra contra otro. Los israelitas han visto que Jehová luchará por ellos. Los israelitas están diciendo que Jehová es más fuerte que sus enemigos. Los cantores presentan un resumen de cómo Jehová luchó contra el ejército egipcio. Recuerden que, en los pasajes anteriores, el ejército del faraón, los caballos, los carros y los jinetes probablemente hacen referencia a los aurigas, es decir, a los hombres que conducían los carros de guerra. Cada carro de guerra transportaba a dos hombres. Un hombre conducía el carro y los caballos, y otro disparaba flechas. Ambos hombres trabajaban con caballos y eran llamados jinetes. </w:t>
      </w:r>
    </w:p>
    <w:p>
      <w:pPr/>
      <w:r>
        <w:rPr>
          <w:lang w:val="es_ES" w:bidi="es_ES"/>
        </w:rPr>
      </w:r>
      <w:r>
        <w:rPr>
          <w:lang w:val="es_ES" w:bidi="es_ES"/>
        </w:rPr>
        <w:t>Deténganse aquí y, si es necesario, miren en grupo una imagen de un carro de guerra con caballos. Pausen este audio aquí.</w:t>
      </w:r>
    </w:p>
    <w:p>
      <w:pPr/>
      <w:r>
        <w:rPr>
          <w:lang w:val="es_ES" w:bidi="es_ES"/>
        </w:rPr>
      </w:r>
      <w:r>
        <w:rPr>
          <w:lang w:val="es_ES" w:bidi="es_ES"/>
        </w:rPr>
        <w:t xml:space="preserve">Los cantores describen lo que Jehová hizo mediante un lenguaje poético y creativo. Los cantores comparan al ejército que se ahoga con una piedra o con un objeto pesado de plomo que se hunde hasta el fondo de las aguas profundas. El plomo es un metal pesado que los trabajadores del metal pueden utilizar para fabricar objetos. </w:t>
      </w:r>
    </w:p>
    <w:p>
      <w:pPr/>
      <w:r>
        <w:rPr>
          <w:lang w:val="es_ES" w:bidi="es_ES"/>
        </w:rPr>
      </w:r>
      <w:r>
        <w:rPr>
          <w:lang w:val="es_ES" w:bidi="es_ES"/>
        </w:rPr>
        <w:t>Deténganse aquí y conversen en grupo: ¿Qué expresiones especiales tienen en su cultura para comparar o describir otras cosas? Por ejemplo, completen las siguientes frases según su cultura:</w:t>
      </w:r>
    </w:p>
    <w:p>
      <w:pPr>
        <w:pStyle w:val="ListBullet"/>
        <w:spacing w:line="240" w:lineRule="auto"/>
        <w:ind w:left="720"/>
      </w:pPr>
      <w:r>
        <w:rPr>
          <w:lang w:val="es_ES" w:bidi="es_ES"/>
        </w:rPr>
      </w:r>
      <w:r>
        <w:rPr>
          <w:lang w:val="es_ES" w:bidi="es_ES"/>
        </w:rPr>
        <w:t>Pesado como...</w:t>
      </w:r>
    </w:p>
    <w:p>
      <w:pPr>
        <w:pStyle w:val="ListBullet"/>
        <w:spacing w:line="240" w:lineRule="auto"/>
        <w:ind w:left="720"/>
      </w:pPr>
      <w:r>
        <w:rPr>
          <w:lang w:val="es_ES" w:bidi="es_ES"/>
        </w:rPr>
      </w:r>
      <w:r>
        <w:rPr>
          <w:lang w:val="es_ES" w:bidi="es_ES"/>
        </w:rPr>
        <w:t>Ligero como un...</w:t>
      </w:r>
    </w:p>
    <w:p>
      <w:pPr>
        <w:pStyle w:val="ListBullet"/>
        <w:spacing w:line="240" w:lineRule="auto"/>
        <w:ind w:left="720"/>
      </w:pPr>
      <w:r>
        <w:rPr>
          <w:lang w:val="es_ES" w:bidi="es_ES"/>
        </w:rPr>
      </w:r>
      <w:r>
        <w:rPr>
          <w:lang w:val="es_ES" w:bidi="es_ES"/>
        </w:rPr>
        <w:t>Alto como un...</w:t>
      </w:r>
    </w:p>
    <w:p>
      <w:pPr>
        <w:pStyle w:val="ListBullet"/>
        <w:spacing w:line="240" w:lineRule="auto"/>
        <w:ind w:left="720"/>
      </w:pPr>
      <w:r>
        <w:rPr>
          <w:lang w:val="es_ES" w:bidi="es_ES"/>
        </w:rPr>
      </w:r>
      <w:r>
        <w:rPr>
          <w:lang w:val="es_ES" w:bidi="es_ES"/>
        </w:rPr>
        <w:t>Grande como...</w:t>
      </w:r>
    </w:p>
    <w:p>
      <w:pPr/>
      <w:r>
        <w:rPr>
          <w:lang w:val="es_ES" w:bidi="es_ES"/>
        </w:rPr>
      </w:r>
      <w:r>
        <w:rPr>
          <w:lang w:val="es_ES" w:bidi="es_ES"/>
        </w:rPr>
        <w:t>Túrnense para compartir otras comparaciones que se usan en su cultura. Pausen este audio aquí.</w:t>
      </w:r>
    </w:p>
    <w:p>
      <w:pPr/>
      <w:r>
        <w:rPr>
          <w:lang w:val="es_ES" w:bidi="es_ES"/>
        </w:rPr>
      </w:r>
      <w:r>
        <w:rPr>
          <w:lang w:val="es_ES" w:bidi="es_ES"/>
        </w:rPr>
        <w:t xml:space="preserve">A continuación, los cantores dejan de cantar </w:t>
      </w:r>
      <w:r>
        <w:rPr>
          <w:b/>
          <w:lang w:val="es_ES" w:bidi="es_ES"/>
        </w:rPr>
        <w:t>acerca</w:t>
      </w:r>
      <w:r>
        <w:rPr>
          <w:lang w:val="es_ES" w:bidi="es_ES"/>
        </w:rPr>
        <w:t xml:space="preserve"> de Jehová y comienzan a cantarle directamente </w:t>
      </w:r>
      <w:r>
        <w:rPr>
          <w:b/>
          <w:lang w:val="es_ES" w:bidi="es_ES"/>
        </w:rPr>
        <w:t>a</w:t>
      </w:r>
      <w:r>
        <w:rPr>
          <w:lang w:val="es_ES" w:bidi="es_ES"/>
        </w:rPr>
        <w:t xml:space="preserve"> él. Los cantores alaban a Jehová por su poder. El pueblo canta acerca de la "mano derecha" de Jehová. En la cultura hebrea, la mano derecha es un símbolo de fuerza, porque la mayoría de los guerreros usaban la espada con la mano derecha. El pueblo describe la mano derecha de Jehová como poseedora de un poder glorioso. Con su mano derecha, Jehová puede destrozar al enemigo y hacerlo pedazos. </w:t>
      </w:r>
    </w:p>
    <w:p>
      <w:pPr/>
      <w:r>
        <w:rPr>
          <w:lang w:val="es_ES" w:bidi="es_ES"/>
        </w:rPr>
      </w:r>
      <w:r>
        <w:rPr>
          <w:lang w:val="es_ES" w:bidi="es_ES"/>
        </w:rPr>
        <w:t>Deténganse aquí y conversen en grupo: Cuenten una historia sobre un gran guerrero o sobre alguien que sea muy fuerte. Presten atención a cómo el narrador describe la fuerza de esta persona. ¿Qué palabras o expresiones especiales usan en su idioma para describir cosas fuertes? Pausen este audio aquí.</w:t>
      </w:r>
    </w:p>
    <w:p>
      <w:pPr/>
      <w:r>
        <w:rPr>
          <w:lang w:val="es_ES" w:bidi="es_ES"/>
        </w:rPr>
      </w:r>
      <w:r>
        <w:rPr>
          <w:lang w:val="es_ES" w:bidi="es_ES"/>
        </w:rPr>
        <w:t>Los cantores usan un lenguaje creativo para describir las cosas que Jehová hizo. Los cantores comparan la manera en que Jehová destruyó a sus enemigos con un fuego que consume el rastrojo, es decir, pequeños trozos de hierba seca. Es posible que los cantores hayan creado esta imagen a partir de dos escenas comunes de su vida cotidiana. Recuerden que los egipcios obligaban a los israelitas a recoger rastrojo para fabricar ladrillos cuando eran esclavos en Egipto. Cuando los israelitas salieron de Egipto, Jehová los guió por medio de una columna de nube y de fuego. El fuego de Jehová quemó el rastrojo egipcio.</w:t>
      </w:r>
    </w:p>
    <w:p>
      <w:pPr/>
      <w:r>
        <w:rPr>
          <w:lang w:val="es_ES" w:bidi="es_ES"/>
        </w:rPr>
      </w:r>
      <w:r>
        <w:rPr>
          <w:lang w:val="es_ES" w:bidi="es_ES"/>
        </w:rPr>
        <w:t>Deténganse aquí y, si es necesario, miren en grupo una imagen de rastrojo o paja. Pausen este audio aquí.</w:t>
      </w:r>
    </w:p>
    <w:p>
      <w:pPr/>
      <w:r>
        <w:rPr>
          <w:lang w:val="es_ES" w:bidi="es_ES"/>
        </w:rPr>
      </w:r>
      <w:r>
        <w:rPr>
          <w:lang w:val="es_ES" w:bidi="es_ES"/>
        </w:rPr>
        <w:t>Deténganse aquí y conversen: Cuenten una historia sobre una ocasión en la que una persona estaba extremadamente enojada con otra. Pausen este audio aquí.</w:t>
      </w:r>
    </w:p>
    <w:p>
      <w:pPr/>
      <w:r>
        <w:rPr>
          <w:lang w:val="es_ES" w:bidi="es_ES"/>
        </w:rPr>
      </w:r>
      <w:r>
        <w:rPr>
          <w:lang w:val="es_ES" w:bidi="es_ES"/>
        </w:rPr>
        <w:t>Los cantores israelitas describen el viento que Jehová envió para formar un muro de agua y dejar seco el fondo del mar. Los cantores imaginan que Jehová sopló con el aliento de su nariz, y que su aliento amontonó las aguas hasta formar muros de agua. Los cantores dijeron que el agua se cuajó, es decir, se espesó y se volvió sólida.</w:t>
      </w:r>
    </w:p>
    <w:p>
      <w:pPr/>
      <w:r>
        <w:rPr>
          <w:lang w:val="es_ES" w:bidi="es_ES"/>
        </w:rPr>
      </w:r>
      <w:r>
        <w:rPr>
          <w:lang w:val="es_ES" w:bidi="es_ES"/>
        </w:rPr>
        <w:t>Deténganse aquí y conversen: Describan cosas de su cultura o de su entorno que al principio son líquidas o blandas y luego se espesan y se endurecen. Por ejemplo, el agua que se convierte en hielo o el barro blando que se seca y se endurece. Pausen este audio aquí.</w:t>
      </w:r>
    </w:p>
    <w:p>
      <w:pPr/>
      <w:r>
        <w:rPr>
          <w:lang w:val="es_ES" w:bidi="es_ES"/>
        </w:rPr>
      </w:r>
      <w:r>
        <w:rPr>
          <w:lang w:val="es_ES" w:bidi="es_ES"/>
        </w:rPr>
        <w:t xml:space="preserve">Luego, los cantores imaginan lo que probablemente se dijeron los soldados egipcios al ver el camino seco en medio del mar. Los soldados están listos para perseguir, capturar y destruir a los israelitas. Sin embargo, Jehová vuelve a soplar con su aliento, y el mar cubre al ejército egipcio. Una vez más, los cantores comparan al ejército que se ahoga con una piedra o un objeto pesado de plomo que se hunde en las aguas profundas hasta llegar al fondo del mar. </w:t>
      </w:r>
    </w:p>
    <w:p>
      <w:pPr/>
      <w:r>
        <w:rPr>
          <w:lang w:val="es_ES" w:bidi="es_ES"/>
        </w:rPr>
      </w:r>
      <w:r>
        <w:rPr>
          <w:lang w:val="es_ES" w:bidi="es_ES"/>
        </w:rPr>
        <w:t>En el siguiente pasaje, los cantores continúan el cántico imaginando lo que Jehová hará en el futuro.</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15:1–10 en la traducción que sea más fácil de entender.</w:t>
      </w:r>
    </w:p>
    <w:p>
      <w:pPr/>
      <w:r>
        <w:rPr>
          <w:lang w:val="es_ES" w:bidi="es_ES"/>
        </w:rPr>
      </w:r>
      <w:r>
        <w:rPr>
          <w:lang w:val="es_ES" w:bidi="es_ES"/>
        </w:rPr>
        <w:t>Pausen este audio aquí.</w:t>
      </w:r>
    </w:p>
    <w:p>
      <w:pPr/>
      <w:r>
        <w:rPr>
          <w:lang w:val="es_ES" w:bidi="es_ES"/>
        </w:rPr>
      </w:r>
      <w:r>
        <w:rPr>
          <w:lang w:val="es_ES" w:bidi="es_ES"/>
        </w:rPr>
        <w:t>En este paso, el grupo definirá las secciones, los personajes y el contexto de este pasaje. Luego el grupo visualizará este pasaje.</w:t>
      </w:r>
    </w:p>
    <w:p>
      <w:pPr/>
      <w:r>
        <w:rPr>
          <w:lang w:val="es_ES" w:bidi="es_ES"/>
        </w:rPr>
      </w:r>
      <w:r>
        <w:rPr>
          <w:lang w:val="es_ES" w:bidi="es_ES"/>
        </w:rPr>
        <w:t>Este pasaje es la primera parte de un cántico que el cantor ha dividido en dos estrofas o secciones.</w:t>
      </w:r>
    </w:p>
    <w:p>
      <w:pPr/>
      <w:r>
        <w:rPr>
          <w:lang w:val="es_ES" w:bidi="es_ES"/>
        </w:rPr>
      </w:r>
      <w:r>
        <w:rPr>
          <w:b/>
          <w:lang w:val="es_ES" w:bidi="es_ES"/>
        </w:rPr>
        <w:t>En la primera sección,</w:t>
      </w:r>
      <w:r>
        <w:rPr>
          <w:lang w:val="es_ES" w:bidi="es_ES"/>
        </w:rPr>
        <w:t xml:space="preserve"> Moisés y el pueblo de Israel comienzan a cantar una canción sobre la victoria de Jehová sobre el ejército egipcio. Moisés y los israelitas proclaman que Jehová, quien ahogó al ejército egipcio en el mar, es su Dios.</w:t>
      </w:r>
    </w:p>
    <w:p>
      <w:pPr/>
      <w:r>
        <w:rPr>
          <w:lang w:val="es_ES" w:bidi="es_ES"/>
        </w:rPr>
      </w:r>
      <w:r>
        <w:rPr>
          <w:b/>
          <w:lang w:val="es_ES" w:bidi="es_ES"/>
        </w:rPr>
        <w:t>En la segunda sección,</w:t>
      </w:r>
      <w:r>
        <w:rPr>
          <w:lang w:val="es_ES" w:bidi="es_ES"/>
        </w:rPr>
        <w:t xml:space="preserve"> los israelitas cantan sobre el poder de Jehová para vencer al enemigo. Los israelitas cuentan que los egipcios querían capturarlos y destruirlos, pero Jehová hizo soplar el viento e hizo que el mar cubriera y destruyera al ejército egipcio.</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El pueblo de Israel</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Soldados del ejército egipcio</w:t>
      </w:r>
    </w:p>
    <w:p>
      <w:pPr>
        <w:pStyle w:val="ListBullet"/>
        <w:spacing w:line="240" w:lineRule="auto"/>
        <w:ind w:left="720"/>
      </w:pPr>
      <w:r>
        <w:rPr>
          <w:lang w:val="es_ES" w:bidi="es_ES"/>
        </w:rPr>
      </w:r>
      <w:r>
        <w:rPr>
          <w:lang w:val="es_ES" w:bidi="es_ES"/>
        </w:rPr>
        <w:t>Y los caballos del ejército egipcio</w:t>
      </w:r>
    </w:p>
    <w:p>
      <w:pPr/>
      <w:r>
        <w:rPr>
          <w:lang w:val="es_ES" w:bidi="es_ES"/>
        </w:rPr>
      </w:r>
      <w:r>
        <w:rPr>
          <w:lang w:val="es_ES" w:bidi="es_ES"/>
        </w:rPr>
        <w:t>Como grupo, pongan atención a estas partes de la ambientación del pasaje:</w:t>
      </w:r>
    </w:p>
    <w:p>
      <w:pPr/>
      <w:r>
        <w:rPr>
          <w:lang w:val="es_ES" w:bidi="es_ES"/>
        </w:rPr>
      </w:r>
      <w:r>
        <w:rPr>
          <w:lang w:val="es_ES" w:bidi="es_ES"/>
        </w:rPr>
        <w:t>Este pasaje es un cántico. La letra o las palabras de un cántico son un tipo de poema. Moisés compuso este cántico utilizando métodos o técnicas propias de la poesía hebrea.</w:t>
      </w:r>
    </w:p>
    <w:p>
      <w:pPr/>
      <w:r>
        <w:rPr>
          <w:lang w:val="es_ES" w:bidi="es_ES"/>
        </w:rPr>
      </w:r>
      <w:r>
        <w:rPr>
          <w:lang w:val="es_ES" w:bidi="es_ES"/>
        </w:rPr>
        <w:t>Deténganse aquí y repasen en grupo: Recomendamos que su equipo complete los "Módulos 2 y 3 de Introducción a la Poesía" antes de continuar con el "Paso 3: Definir las escenas". Si su equipo ya completó la introducción a la poesía, recuerden juntos algunas de las formas especiales en que los poetas usan el lenguaje. ¿Cuáles son las formas más comunes de usar el lenguaje en la poesía hebrea? Pausen este audio aquí.</w:t>
      </w:r>
    </w:p>
    <w:p>
      <w:pPr/>
      <w:r>
        <w:rPr>
          <w:lang w:val="es_ES" w:bidi="es_ES"/>
        </w:rPr>
      </w:r>
      <w:r>
        <w:rPr>
          <w:lang w:val="es_ES" w:bidi="es_ES"/>
        </w:rPr>
        <w:t>El narrador usa una palabra para indicar que está ocurriendo un nuevo acontecimiento. Moisés y el pueblo de Israel cantan un cántico a Jehová.</w:t>
      </w:r>
    </w:p>
    <w:p>
      <w:pPr/>
      <w:r>
        <w:rPr>
          <w:lang w:val="es_ES" w:bidi="es_ES"/>
        </w:rPr>
      </w:r>
      <w:r>
        <w:rPr>
          <w:lang w:val="es_ES" w:bidi="es_ES"/>
        </w:rPr>
        <w:t>Deténganse aquí y conversen sobre qué palabra o frase usarán para indicar que está ocurriendo un nuevo acontecimiento. Pausen este audio aquí.</w:t>
      </w:r>
    </w:p>
    <w:p>
      <w:pPr/>
      <w:r>
        <w:rPr>
          <w:lang w:val="es_ES" w:bidi="es_ES"/>
        </w:rPr>
      </w:r>
      <w:r>
        <w:rPr>
          <w:lang w:val="es_ES" w:bidi="es_ES"/>
        </w:rPr>
        <w:t>Este poema-cántico tiene un total de cuatro estrofas. En este pasaje, analizaremos las dos primeras estrofas. Recuerden que los poetas crean una estrofa en un cántico o poema agrupando varios versos y frases paralelas para formar secciones más amplias. Los poetas agrupan estos versos según una idea, un significado o una estructura similar dentro del poema. Moisés estructuró estas estrofas siguiendo un esquema de adoración. En cada estrofa del cántico, el pueblo expresa alabanzas, declara o confiesa su fe en Jehová y describe las cosas que Jehová ha hecho o hará.</w:t>
      </w:r>
    </w:p>
    <w:p>
      <w:pPr/>
      <w:r>
        <w:rPr>
          <w:lang w:val="es_ES" w:bidi="es_ES"/>
        </w:rPr>
      </w:r>
      <w:r>
        <w:rPr>
          <w:lang w:val="es_ES" w:bidi="es_ES"/>
        </w:rPr>
        <w:t>En la primera estrofa, los dos primeros versos son un llamado a la adoración, y los cantores presentan el tema del cántico. Los cantores invitan a otras personas a unirse a ellos para cantar alabanzas a Jehová. Los cantores hablan como si fueran una sola persona. Cantan de manera individual, pero también como un solo grupo. Los cantores completan la idea explicando por qué cantan: Jehová ha logrado una victoria gloriosa o grandiosa. En el idioma original, los cantores dicen que "Jehová es muy exaltado", es decir, muy grandioso. Los cantores están diciendo que Jehová es muy alabado o que ha sido exaltado por su victoria.</w:t>
      </w:r>
    </w:p>
    <w:p>
      <w:pPr/>
      <w:r>
        <w:rPr>
          <w:lang w:val="es_ES" w:bidi="es_ES"/>
        </w:rPr>
      </w:r>
      <w:r>
        <w:rPr>
          <w:lang w:val="es_ES" w:bidi="es_ES"/>
        </w:rPr>
        <w:t>Deténganse aquí y conversen sobre cómo traducirán la frase "Jehová es muy exaltado" o "Jehová es grandemente exaltado". Algunas posibles maneras de traducir esta idea son: "Jehová ha logrado una gran victoria" o "Jehová es muy alabado porque ha derrotado a sus enemigos". Pausen este audio aquí.</w:t>
      </w:r>
    </w:p>
    <w:p>
      <w:pPr/>
      <w:r>
        <w:rPr>
          <w:lang w:val="es_ES" w:bidi="es_ES"/>
        </w:rPr>
      </w:r>
      <w:r>
        <w:rPr>
          <w:lang w:val="es_ES" w:bidi="es_ES"/>
        </w:rPr>
        <w:t>En la frase paralela que sigue, los cantores amplían la idea: Jehová arrojó al mar al caballo y a su jinete. En aquella época, los egipcios no montaban a caballo. Recuerden que los soldados del ejército egipcio iban en carros tirados por caballos. En cada carro de guerra iban dos soldados. Un hombre conducía el carro y los caballos, y el otro, llamado arquero, disparaba flechas. Ambos hombres trabajaban con caballos y eran llamados jinetes. En este caso, la palabra jinete se refiere tanto al conductor del carro como al arquero que iba con él en el carro.</w:t>
      </w:r>
    </w:p>
    <w:p>
      <w:pPr/>
      <w:r>
        <w:rPr>
          <w:lang w:val="es_ES" w:bidi="es_ES"/>
        </w:rPr>
      </w:r>
      <w:r>
        <w:rPr>
          <w:lang w:val="es_ES" w:bidi="es_ES"/>
        </w:rPr>
        <w:t>Deténganse aquí y, si es necesario, miren en grupo una imagen de un carro de guerra con caballos. Pausen este audio aquí.</w:t>
      </w:r>
    </w:p>
    <w:p>
      <w:pPr/>
      <w:r>
        <w:rPr>
          <w:lang w:val="es_ES" w:bidi="es_ES"/>
        </w:rPr>
      </w:r>
      <w:r>
        <w:rPr>
          <w:lang w:val="es_ES" w:bidi="es_ES"/>
        </w:rPr>
        <w:t>Deténganse aquí y conversen sobre cómo traducirán "jinete" para que las personas entiendan que se refiere a quienes iban en el carro y no a una persona montada sobre el caballo. Pausen este audio aquí.</w:t>
      </w:r>
    </w:p>
    <w:p>
      <w:pPr/>
      <w:r>
        <w:rPr>
          <w:lang w:val="es_ES" w:bidi="es_ES"/>
        </w:rPr>
      </w:r>
      <w:r>
        <w:rPr>
          <w:lang w:val="es_ES" w:bidi="es_ES"/>
        </w:rPr>
        <w:t>Ahora los cantores confiesan su fe en Jehová al declarar lo que él significa para ellos. Los cantores dicen que Jehová es su fortaleza, lo que también podría expresarse como: "Jehová me da fuerzas". El significado de la siguiente frase en el idioma original no está claro. Puede significar "Jehová es mi cántico" o "Jehová es mi protector". La mayoría de las personas cree que significa "Jehová es mi cántico", porque en otros poemas-cánticos muchos poetas-cantores también han relacionado las ideas de fuerza y canto. Sugerimos que su equipo traduzca esta palabra como "cántico". "Jehová es mi cántico" también puede traducirse como "Jehová es la razón por la que canto" o "Cantaré acerca de Jehová". En la frase paralela, los cantores afirman que Jehová se ha convertido en su salvación. Los cantores profundizan la idea al explicar que cantan porque la fuerza de Jehová los salvó de sus enemigos.</w:t>
      </w:r>
    </w:p>
    <w:p>
      <w:pPr/>
      <w:r>
        <w:rPr>
          <w:lang w:val="es_ES" w:bidi="es_ES"/>
        </w:rPr>
      </w:r>
      <w:r>
        <w:rPr>
          <w:lang w:val="es_ES" w:bidi="es_ES"/>
        </w:rPr>
        <w:t>Deténganse aquí y conversen sobre cómo traducirán: "Jehová es mi fuerza y mi cántico". Pausen este audio aquí.</w:t>
      </w:r>
    </w:p>
    <w:p>
      <w:pPr/>
      <w:r>
        <w:rPr>
          <w:lang w:val="es_ES" w:bidi="es_ES"/>
        </w:rPr>
      </w:r>
      <w:r>
        <w:rPr>
          <w:lang w:val="es_ES" w:bidi="es_ES"/>
        </w:rPr>
        <w:t>Los cantores siguen declarando su fe en Jehová mediante frases paralelas que expresan la misma idea, pero con palabras diferentes. Los cantores llaman a Jehová "mi Dios" y "el Dios de mi padre". Los cantores están diciendo que quien obtuvo esta victoria es el Dios al que ellos adoran. Jehová también es el Dios al que adoraba el padre de los cantores. En este contexto, aunque el cántico menciona a un solo padre, la palabra "padre" se refiere en realidad a uno o más de sus antepasados. Al decir esto, los cantores probablemente están pensando en Abraham, Isaac y Jacob, y no en sus propios padres. En la primera declaración, los cantores dicen que alabarán o glorificarán a Jehová. En la segunda declaración, los cantores expresan una idea similar: dicen que exaltarán a Jehová, es decir, que cantarán acerca de su grandeza.</w:t>
      </w:r>
    </w:p>
    <w:p>
      <w:pPr/>
      <w:r>
        <w:rPr>
          <w:lang w:val="es_ES" w:bidi="es_ES"/>
        </w:rPr>
      </w:r>
      <w:r>
        <w:rPr>
          <w:lang w:val="es_ES" w:bidi="es_ES"/>
        </w:rPr>
        <w:t>Los cantores terminan su declaración con una frase que resume la idea. Los cantores proclaman que el Dios sobre quien cantan es un guerrero y que su nombre es Jehová. Los cantores comienzan a describir cómo Jehová derrotó al enemigo. En la primera frase, los cantores dicen que Dios arrojó al mar los carros del faraón y su ejército. En la frase paralela, los cantores profundizan la idea al dar más detalles. Este ejército estaba formado por los mejores oficiales del faraón, sus hombres escogidos, a quienes Dios hundió en el Mar Rojo. Los cantores comparan a los oficiales que se hunden con una roca que se va al fondo de las aguas profundas. Los cantores volverán a usar esta misma comparación dos veces más adelante en el cántico, al final de las secciones dos y tres. En estas frases paralelas, Moisés y los cantores usan cuatro términos diferentes para referirse al agua: el mar, el Mar Rojo, las corrientes o aguas profundas y las profundidades.</w:t>
      </w:r>
    </w:p>
    <w:p>
      <w:pPr/>
      <w:r>
        <w:rPr>
          <w:lang w:val="es_ES" w:bidi="es_ES"/>
        </w:rPr>
      </w:r>
      <w:r>
        <w:rPr>
          <w:lang w:val="es_ES" w:bidi="es_ES"/>
        </w:rPr>
        <w:t>Deténganse aquí y conversen sobre cómo traducirán la idea de los oficiales del ejército hundiéndose como una roca. Quizás quieran recordar las comparaciones que conversaron en el paso dos. Pausen este audio aquí.</w:t>
      </w:r>
    </w:p>
    <w:p>
      <w:pPr/>
      <w:r>
        <w:rPr>
          <w:lang w:val="es_ES" w:bidi="es_ES"/>
        </w:rPr>
      </w:r>
      <w:r>
        <w:rPr>
          <w:lang w:val="es_ES" w:bidi="es_ES"/>
        </w:rPr>
        <w:t>Deténganse aquí y conversen: Algunos idiomas tienen varias palabras para describir grandes extensiones de agua. ¿Qué palabras tienen en su idioma para describir grandes extensiones de agua y aguas profundas? ¿Qué palabras usarán en su traducción para describir las cuatro formas en que este pasaje se refiere al mar? Pausen este audio aquí.</w:t>
      </w:r>
    </w:p>
    <w:p>
      <w:pPr/>
      <w:r>
        <w:rPr>
          <w:lang w:val="es_ES" w:bidi="es_ES"/>
        </w:rPr>
      </w:r>
      <w:r>
        <w:rPr>
          <w:lang w:val="es_ES" w:bidi="es_ES"/>
        </w:rPr>
        <w:t xml:space="preserve">En la segunda sección, los cantores pasan de cantar </w:t>
      </w:r>
      <w:r>
        <w:rPr>
          <w:b/>
          <w:lang w:val="es_ES" w:bidi="es_ES"/>
        </w:rPr>
        <w:t>acerca</w:t>
      </w:r>
      <w:r>
        <w:rPr>
          <w:lang w:val="es_ES" w:bidi="es_ES"/>
        </w:rPr>
        <w:t xml:space="preserve"> de Jehová a dirigirse directamente </w:t>
      </w:r>
      <w:r>
        <w:rPr>
          <w:b/>
          <w:lang w:val="es_ES" w:bidi="es_ES"/>
        </w:rPr>
        <w:t>a</w:t>
      </w:r>
      <w:r>
        <w:rPr>
          <w:lang w:val="es_ES" w:bidi="es_ES"/>
        </w:rPr>
        <w:t xml:space="preserve"> él en su cántico. Los cantores comienzan esta estrofa o sección alabando el poder de Jehová. Los cantores señalan el comienzo de una nueva estrofa repitiendo dos veces la misma frase. Los cantores entonan dos frases paralelas en las que hablan de la "mano derecha" de Jehová. En la cultura hebrea, la mano derecha es un símbolo de fuerza, porque la mayoría de los guerreros usaban la espada con la mano derecha. Los cantores describen la mano derecha de Jehová como poseedora de un poder glorioso. Con su mano derecha, Jehová puede destrozar al enemigo y hacerlo pedazos. </w:t>
      </w:r>
    </w:p>
    <w:p>
      <w:pPr/>
      <w:r>
        <w:rPr>
          <w:lang w:val="es_ES" w:bidi="es_ES"/>
        </w:rPr>
      </w:r>
      <w:r>
        <w:rPr>
          <w:lang w:val="es_ES" w:bidi="es_ES"/>
        </w:rPr>
        <w:t>En las dos declaraciones siguientes, los cantores vuelven a proclamar su fe en Jehová. Cuando los cantores alaban la grandeza de la majestad de Jehová, están repitiendo la idea de que Jehová es grandemente alabado y victorioso. Jehová derrota o destruye a sus enemigos de manera gloriosa. Los cantores profundizan esta idea con la imagen de la ira ardiente de Jehová, que consume a sus enemigos como rastrojo, es decir, como pequeños trozos de hierba seca. Esta imagen puede estar relacionada con la forma en que Jehová se manifestó como una columna de nube y de fuego para guiar a los israelitas. Recuerden que los egipcios obligaban a los israelitas a recoger rastrojo para fabricar ladrillos.</w:t>
      </w:r>
    </w:p>
    <w:p>
      <w:pPr/>
      <w:r>
        <w:rPr>
          <w:lang w:val="es_ES" w:bidi="es_ES"/>
        </w:rPr>
      </w:r>
      <w:r>
        <w:rPr>
          <w:lang w:val="es_ES" w:bidi="es_ES"/>
        </w:rPr>
        <w:t>Deténganse aquí y, si es necesario, miren en grupo una imagen de rastrojo o paja. Pausen este audio aquí.</w:t>
      </w:r>
    </w:p>
    <w:p>
      <w:pPr/>
      <w:r>
        <w:rPr>
          <w:lang w:val="es_ES" w:bidi="es_ES"/>
        </w:rPr>
      </w:r>
      <w:r>
        <w:rPr>
          <w:lang w:val="es_ES" w:bidi="es_ES"/>
        </w:rPr>
        <w:t>Deténganse aquí y conversen: Recuerden la historia que contaron en el paso dos sobre una persona que estaba muy enojada. ¿Qué palabras o expresiones especiales usan en su cultura para describir el enojo o el comportamiento de una persona enojada? Pausen este audio aquí.</w:t>
      </w:r>
    </w:p>
    <w:p>
      <w:pPr/>
      <w:r>
        <w:rPr>
          <w:lang w:val="es_ES" w:bidi="es_ES"/>
        </w:rPr>
      </w:r>
      <w:r>
        <w:rPr>
          <w:lang w:val="es_ES" w:bidi="es_ES"/>
        </w:rPr>
        <w:t>Los cantores vuelven a describir lo que sucedió. Los cantores describen el viento que dividió las aguas como si fuera un soplo de la nariz de Jehová. Los cantores describen esta acción por medio de tres frases paralelas. Una vez más, los cantores se refieren al Mar Rojo con palabras que ya habían usado antes en el cántico: las aguas, las corrientes o aguas agitadas y las aguas profundas. Los cantores dijeron que estas aguas se amontonaron, se levantaron como un muro y se cuajaron, o se volvieron sólidas, en el corazón o en medio del mar.</w:t>
      </w:r>
    </w:p>
    <w:p>
      <w:pPr/>
      <w:r>
        <w:rPr>
          <w:lang w:val="es_ES" w:bidi="es_ES"/>
        </w:rPr>
      </w:r>
      <w:r>
        <w:rPr>
          <w:lang w:val="es_ES" w:bidi="es_ES"/>
        </w:rPr>
        <w:t>Aunque los israelitas no podían oír lo que decían los soldados egipcios entre ellos, los cantores imaginaron lo que podrían haber estado diciendo. Los cantores usan tres grupos de frases paralelas y breves para describir lo que sus enemigos planean hacer. En cada par de frases paralelas, la segunda completa el sentido de la primera. Los cantores usan un lenguaje creativo para reflejar el cansancio y la falta de aliento de los soldados enemigos, porque han estado persiguiendo a los israelitas.</w:t>
      </w:r>
    </w:p>
    <w:p>
      <w:pPr/>
      <w:r>
        <w:rPr>
          <w:lang w:val="es_ES" w:bidi="es_ES"/>
        </w:rPr>
      </w:r>
      <w:r>
        <w:rPr>
          <w:lang w:val="es_ES" w:bidi="es_ES"/>
        </w:rPr>
        <w:t xml:space="preserve">Los cantores imaginan que el enemigo dice que perseguirá a los israelitas y luego los alcanzará. Luego, los enemigos dicen que repartirán el botín porque desean llenarse o saciarse con él. Cuando una persona se atiborra, come algo con avidez. El botín son las cosas que un ejército toma de sus enemigos, como animales, riquezas, alimentos u otras posesiones. Finalmente, los enemigos dicen que desenvainarán sus espadas y luego destruirán a los israelitas. La espada egipcia era un arma que una persona sostenía en su mano. Este tipo de espada probablemente era una daga o un cuchillo largo, de doble filo y de unos 45 centímetros de longitud. Cuando no usaba la espada, el soldado la guardaba en una funda de cuero sujeta al cinturón. </w:t>
      </w:r>
    </w:p>
    <w:p>
      <w:pPr/>
      <w:r>
        <w:rPr>
          <w:lang w:val="es_ES" w:bidi="es_ES"/>
        </w:rPr>
      </w:r>
      <w:r>
        <w:rPr>
          <w:lang w:val="es_ES" w:bidi="es_ES"/>
        </w:rPr>
        <w:t>Deténganse aquí y, si es necesario, miren una imagen de una espada. Pausen este audio aquí.</w:t>
      </w:r>
    </w:p>
    <w:p>
      <w:pPr/>
      <w:r>
        <w:rPr>
          <w:lang w:val="es_ES" w:bidi="es_ES"/>
        </w:rPr>
      </w:r>
      <w:r>
        <w:rPr>
          <w:lang w:val="es_ES" w:bidi="es_ES"/>
        </w:rPr>
        <w:t>Deténganse aquí y conversen: ¿Cómo expresan en su idioma que desean algo con muchas ganas? ¿Cómo describirían la sensación de conseguir todo lo que querían? Pausen este audio aquí.</w:t>
      </w:r>
    </w:p>
    <w:p>
      <w:pPr/>
      <w:r>
        <w:rPr>
          <w:lang w:val="es_ES" w:bidi="es_ES"/>
        </w:rPr>
      </w:r>
      <w:r>
        <w:rPr>
          <w:lang w:val="es_ES" w:bidi="es_ES"/>
        </w:rPr>
        <w:t>Luego, los cantores cuentan cómo Jehová frustró los planes de sus enemigos con otra ráfaga de viento, haciendo que el mar cubriera a los egipcios. Los enemigos se hundieron en las aguas como una pesada pieza de plomo. Esta es la segunda vez que los cantores comparan al ejército egipcio que se hunde con un objeto pesado que se va al fondo del agua.</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15:1–10 en la traducción que sea más fácil de entender.</w:t>
      </w:r>
    </w:p>
    <w:p>
      <w:pPr/>
      <w:r>
        <w:rPr>
          <w:lang w:val="es_ES" w:bidi="es_ES"/>
        </w:rPr>
      </w:r>
      <w:r>
        <w:rPr>
          <w:lang w:val="es_ES" w:bidi="es_ES"/>
        </w:rPr>
        <w:t>Pausen este audio aquí.</w:t>
      </w:r>
    </w:p>
    <w:p>
      <w:pPr/>
      <w:r>
        <w:rPr>
          <w:lang w:val="es_ES" w:bidi="es_ES"/>
        </w:rPr>
      </w:r>
      <w:r>
        <w:rPr>
          <w:lang w:val="es_ES" w:bidi="es_ES"/>
        </w:rPr>
        <w:t>En este paso, el grupo dramatizará el pasaje.</w:t>
      </w:r>
    </w:p>
    <w:p>
      <w:pPr/>
      <w:r>
        <w:rPr>
          <w:lang w:val="es_ES" w:bidi="es_ES"/>
        </w:rPr>
      </w:r>
      <w:r>
        <w:rPr>
          <w:lang w:val="es_ES" w:bidi="es_ES"/>
        </w:rPr>
        <w:t>Este pasaje tiene dos secciones.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El pueblo de Israel</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Soldados del ejército egipcio</w:t>
      </w:r>
    </w:p>
    <w:p>
      <w:pPr>
        <w:pStyle w:val="ListBullet"/>
        <w:spacing w:line="240" w:lineRule="auto"/>
        <w:ind w:left="720"/>
      </w:pPr>
      <w:r>
        <w:rPr>
          <w:lang w:val="es_ES" w:bidi="es_ES"/>
        </w:rPr>
      </w:r>
      <w:r>
        <w:rPr>
          <w:lang w:val="es_ES" w:bidi="es_ES"/>
        </w:rPr>
        <w:t>Y los caballos del ejército egipcio</w:t>
      </w:r>
    </w:p>
    <w:p>
      <w:pPr/>
      <w:r>
        <w:rPr>
          <w:lang w:val="es_ES" w:bidi="es_ES"/>
        </w:rPr>
      </w:r>
      <w:r>
        <w:rPr>
          <w:lang w:val="es_ES" w:bidi="es_ES"/>
        </w:rPr>
        <w:t>En grupo, dramaticen el pasaje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actúen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Moisés y el pueblo de Israel cantaron este cántico a Jehová:</w:t>
      </w:r>
    </w:p>
    <w:p>
      <w:pPr/>
      <w:r>
        <w:rPr>
          <w:lang w:val="es_ES" w:bidi="es_ES"/>
        </w:rPr>
      </w:r>
      <w:r>
        <w:rPr>
          <w:lang w:val="es_ES" w:bidi="es_ES"/>
        </w:rPr>
        <w:t>Cantaré a Jehová porque ha obtenido una gran victoria;</w:t>
      </w:r>
    </w:p>
    <w:p>
      <w:pPr/>
      <w:r>
        <w:rPr>
          <w:lang w:val="es_ES" w:bidi="es_ES"/>
        </w:rPr>
      </w:r>
      <w:r>
        <w:rPr>
          <w:lang w:val="es_ES" w:bidi="es_ES"/>
        </w:rPr>
        <w:t>Jehová arrojó al mar al caballo y a los jinetes que iban en los carros.</w:t>
      </w:r>
    </w:p>
    <w:p>
      <w:pPr/>
      <w:r>
        <w:rPr>
          <w:lang w:val="es_ES" w:bidi="es_ES"/>
        </w:rPr>
      </w:r>
      <w:r>
        <w:rPr>
          <w:lang w:val="es_ES" w:bidi="es_ES"/>
        </w:rPr>
        <w:t>Jehová me fortalece, y él es la razón por la que canto,</w:t>
      </w:r>
    </w:p>
    <w:p>
      <w:pPr/>
      <w:r>
        <w:rPr>
          <w:lang w:val="es_ES" w:bidi="es_ES"/>
        </w:rPr>
      </w:r>
      <w:r>
        <w:rPr>
          <w:lang w:val="es_ES" w:bidi="es_ES"/>
        </w:rPr>
        <w:t>Jehová me ha salvado del enemigo;</w:t>
      </w:r>
    </w:p>
    <w:p>
      <w:pPr/>
      <w:r>
        <w:rPr>
          <w:lang w:val="es_ES" w:bidi="es_ES"/>
        </w:rPr>
      </w:r>
      <w:r>
        <w:rPr>
          <w:lang w:val="es_ES" w:bidi="es_ES"/>
        </w:rPr>
        <w:t>Jehová es mi Dios, y lo alabaré,</w:t>
      </w:r>
    </w:p>
    <w:p>
      <w:pPr/>
      <w:r>
        <w:rPr>
          <w:lang w:val="es_ES" w:bidi="es_ES"/>
        </w:rPr>
      </w:r>
      <w:r>
        <w:rPr>
          <w:lang w:val="es_ES" w:bidi="es_ES"/>
        </w:rPr>
        <w:t>Él es el Dios de mis antepasados, y cantaré acerca de la grandeza de Jehová.</w:t>
      </w:r>
    </w:p>
    <w:p>
      <w:pPr/>
      <w:r>
        <w:rPr>
          <w:lang w:val="es_ES" w:bidi="es_ES"/>
        </w:rPr>
      </w:r>
      <w:r>
        <w:rPr>
          <w:lang w:val="es_ES" w:bidi="es_ES"/>
        </w:rPr>
        <w:t>Jehová es un guerrero; Jehová es su nombre.</w:t>
      </w:r>
    </w:p>
    <w:p>
      <w:pPr/>
      <w:r>
        <w:rPr>
          <w:lang w:val="es_ES" w:bidi="es_ES"/>
        </w:rPr>
      </w:r>
      <w:r>
        <w:rPr>
          <w:lang w:val="es_ES" w:bidi="es_ES"/>
        </w:rPr>
        <w:t>Pausen el drama. Pregúntenle a la persona que interpreta a Jehová: "¿Qué estás sintiendo o pensando?" Esta persona podría responder cosas como:</w:t>
      </w:r>
    </w:p>
    <w:p>
      <w:pPr>
        <w:pStyle w:val="ListBullet"/>
        <w:spacing w:line="240" w:lineRule="auto"/>
        <w:ind w:left="720"/>
      </w:pPr>
      <w:r>
        <w:rPr>
          <w:lang w:val="es_ES" w:bidi="es_ES"/>
        </w:rPr>
      </w:r>
      <w:r>
        <w:rPr>
          <w:lang w:val="es_ES" w:bidi="es_ES"/>
        </w:rPr>
        <w:t>"Me gusta cuando mi pueblo celebra y me alaba. Me alegra cuando mi pueblo me agradece por las cosas que hago por ellos"; o</w:t>
      </w:r>
    </w:p>
    <w:p>
      <w:pPr>
        <w:pStyle w:val="ListBullet"/>
        <w:spacing w:line="240" w:lineRule="auto"/>
        <w:ind w:left="720"/>
      </w:pPr>
      <w:r>
        <w:rPr>
          <w:lang w:val="es_ES" w:bidi="es_ES"/>
        </w:rPr>
      </w:r>
      <w:r>
        <w:rPr>
          <w:lang w:val="es_ES" w:bidi="es_ES"/>
        </w:rPr>
        <w:t>"Sí, yo soy el Dios de los israelitas. Les prometí a Abraham, Isaac y Jacob que sería el Dios de sus descendientes. Prometí bendecir y proteger a los israelitas"; o</w:t>
      </w:r>
    </w:p>
    <w:p>
      <w:pPr>
        <w:pStyle w:val="ListBullet"/>
        <w:spacing w:line="240" w:lineRule="auto"/>
        <w:ind w:left="720"/>
      </w:pPr>
      <w:r>
        <w:rPr>
          <w:lang w:val="es_ES" w:bidi="es_ES"/>
        </w:rPr>
      </w:r>
      <w:r>
        <w:rPr>
          <w:lang w:val="es_ES" w:bidi="es_ES"/>
        </w:rPr>
        <w:t>"Sí, soy un guerrero. Destruiré a cualquiera que se oponga a mí. Lucharé para proteger a mi pueblo".</w:t>
      </w:r>
    </w:p>
    <w:p>
      <w:pPr/>
      <w:r>
        <w:rPr>
          <w:lang w:val="es_ES" w:bidi="es_ES"/>
        </w:rPr>
      </w:r>
      <w:r>
        <w:rPr>
          <w:lang w:val="es_ES" w:bidi="es_ES"/>
        </w:rPr>
        <w:t>Continúen con la actuación.</w:t>
      </w:r>
    </w:p>
    <w:p>
      <w:pPr/>
      <w:r>
        <w:rPr>
          <w:lang w:val="es_ES" w:bidi="es_ES"/>
        </w:rPr>
      </w:r>
      <w:r>
        <w:rPr>
          <w:lang w:val="es_ES" w:bidi="es_ES"/>
        </w:rPr>
        <w:t>"Jehová arrojó al mar los carros y el ejército del faraón,</w:t>
      </w:r>
    </w:p>
    <w:p>
      <w:pPr/>
      <w:r>
        <w:rPr>
          <w:lang w:val="es_ES" w:bidi="es_ES"/>
        </w:rPr>
      </w:r>
      <w:r>
        <w:rPr>
          <w:lang w:val="es_ES" w:bidi="es_ES"/>
        </w:rPr>
        <w:t>Jehová hizo que los mejores oficiales del faraón se hundieran en el mar Rojo.</w:t>
      </w:r>
    </w:p>
    <w:p>
      <w:pPr/>
      <w:r>
        <w:rPr>
          <w:lang w:val="es_ES" w:bidi="es_ES"/>
        </w:rPr>
      </w:r>
      <w:r>
        <w:rPr>
          <w:lang w:val="es_ES" w:bidi="es_ES"/>
        </w:rPr>
        <w:t>Las aguas profundas cubrieron a los egipcios;</w:t>
      </w:r>
    </w:p>
    <w:p>
      <w:pPr/>
      <w:r>
        <w:rPr>
          <w:lang w:val="es_ES" w:bidi="es_ES"/>
        </w:rPr>
      </w:r>
      <w:r>
        <w:rPr>
          <w:lang w:val="es_ES" w:bidi="es_ES"/>
        </w:rPr>
        <w:t>Los oficiales se hundieron hasta el fondo del mar como una piedra.</w:t>
      </w:r>
    </w:p>
    <w:p>
      <w:pPr/>
      <w:r>
        <w:rPr>
          <w:lang w:val="es_ES" w:bidi="es_ES"/>
        </w:rPr>
      </w:r>
      <w:r>
        <w:rPr>
          <w:lang w:val="es_ES" w:bidi="es_ES"/>
        </w:rPr>
        <w:t>Oh, Jehová, tu mano derecha tiene un poder glorioso,</w:t>
      </w:r>
    </w:p>
    <w:p>
      <w:pPr/>
      <w:r>
        <w:rPr>
          <w:lang w:val="es_ES" w:bidi="es_ES"/>
        </w:rPr>
      </w:r>
      <w:r>
        <w:rPr>
          <w:lang w:val="es_ES" w:bidi="es_ES"/>
        </w:rPr>
        <w:t>Usaste tu mano derecha, oh Jehová, y destrozaste a tu enemigo.</w:t>
      </w:r>
    </w:p>
    <w:p>
      <w:pPr/>
      <w:r>
        <w:rPr>
          <w:lang w:val="es_ES" w:bidi="es_ES"/>
        </w:rPr>
      </w:r>
      <w:r>
        <w:rPr>
          <w:lang w:val="es_ES" w:bidi="es_ES"/>
        </w:rPr>
        <w:t>Derrotas gloriosamente a tus enemigos;</w:t>
      </w:r>
    </w:p>
    <w:p>
      <w:pPr/>
      <w:r>
        <w:rPr>
          <w:lang w:val="es_ES" w:bidi="es_ES"/>
        </w:rPr>
      </w:r>
      <w:r>
        <w:rPr>
          <w:lang w:val="es_ES" w:bidi="es_ES"/>
        </w:rPr>
        <w:t>Envías tu ira ardiente, y consume por completo a tus enemigos como paja".</w:t>
      </w:r>
    </w:p>
    <w:p>
      <w:pPr/>
      <w:r>
        <w:rPr>
          <w:lang w:val="es_ES" w:bidi="es_ES"/>
        </w:rPr>
      </w:r>
      <w:r>
        <w:rPr>
          <w:lang w:val="es_ES" w:bidi="es_ES"/>
        </w:rPr>
        <w:t>Pausen el drama. Pregúntenles a las personas que representan a los israelitas: "¿Qué están sintiendo o pensando?" Estas personas podrían responder cosas como:</w:t>
      </w:r>
    </w:p>
    <w:p>
      <w:pPr>
        <w:pStyle w:val="ListBullet"/>
        <w:spacing w:line="240" w:lineRule="auto"/>
        <w:ind w:left="720"/>
      </w:pPr>
      <w:r>
        <w:rPr>
          <w:lang w:val="es_ES" w:bidi="es_ES"/>
        </w:rPr>
      </w:r>
      <w:r>
        <w:rPr>
          <w:lang w:val="es_ES" w:bidi="es_ES"/>
        </w:rPr>
        <w:t>"¡Asombrados! ¿Vieron eso? El poderoso ejército del faraón se hundió hasta el fondo del mar"; o</w:t>
      </w:r>
    </w:p>
    <w:p>
      <w:pPr>
        <w:pStyle w:val="ListBullet"/>
        <w:spacing w:line="240" w:lineRule="auto"/>
        <w:ind w:left="720"/>
      </w:pPr>
      <w:r>
        <w:rPr>
          <w:lang w:val="es_ES" w:bidi="es_ES"/>
        </w:rPr>
      </w:r>
      <w:r>
        <w:rPr>
          <w:lang w:val="es_ES" w:bidi="es_ES"/>
        </w:rPr>
        <w:t>"Estoy maravillado. Jehová es muy poderoso. Jehová aplastó a los egipcios. Jehová los consumió como si fueran la paja que solíamos recoger para hacer ladrillos"; o</w:t>
      </w:r>
    </w:p>
    <w:p>
      <w:pPr>
        <w:pStyle w:val="ListBullet"/>
        <w:spacing w:line="240" w:lineRule="auto"/>
        <w:ind w:left="720"/>
      </w:pPr>
      <w:r>
        <w:rPr>
          <w:lang w:val="es_ES" w:bidi="es_ES"/>
        </w:rPr>
      </w:r>
      <w:r>
        <w:rPr>
          <w:lang w:val="es_ES" w:bidi="es_ES"/>
        </w:rPr>
        <w:t>"Jehová hace cosas tan asombrosas. Me aseguraré de enseñar este cántico a mis hijos y nietos para que no olviden cuán poderoso es Jehová".</w:t>
      </w:r>
    </w:p>
    <w:p>
      <w:pPr/>
      <w:r>
        <w:rPr>
          <w:lang w:val="es_ES" w:bidi="es_ES"/>
        </w:rPr>
      </w:r>
      <w:r>
        <w:rPr>
          <w:lang w:val="es_ES" w:bidi="es_ES"/>
        </w:rPr>
        <w:t>Continúen con la actuación.</w:t>
      </w:r>
    </w:p>
    <w:p>
      <w:pPr/>
      <w:r>
        <w:rPr>
          <w:lang w:val="es_ES" w:bidi="es_ES"/>
        </w:rPr>
      </w:r>
      <w:r>
        <w:rPr>
          <w:lang w:val="es_ES" w:bidi="es_ES"/>
        </w:rPr>
        <w:t>Soplaste viento por tus fosas nasales, y las aguas se amontonaron en lo alto;</w:t>
      </w:r>
    </w:p>
    <w:p>
      <w:pPr/>
      <w:r>
        <w:rPr>
          <w:lang w:val="es_ES" w:bidi="es_ES"/>
        </w:rPr>
      </w:r>
      <w:r>
        <w:rPr>
          <w:lang w:val="es_ES" w:bidi="es_ES"/>
        </w:rPr>
        <w:t>Las aguas que fluían se levantaron como un muro;</w:t>
      </w:r>
    </w:p>
    <w:p>
      <w:pPr/>
      <w:r>
        <w:rPr>
          <w:lang w:val="es_ES" w:bidi="es_ES"/>
        </w:rPr>
      </w:r>
      <w:r>
        <w:rPr>
          <w:lang w:val="es_ES" w:bidi="es_ES"/>
        </w:rPr>
        <w:t>Las aguas profundas se endurecieron en el corazón del mar.</w:t>
      </w:r>
    </w:p>
    <w:p>
      <w:pPr/>
      <w:r>
        <w:rPr>
          <w:lang w:val="es_ES" w:bidi="es_ES"/>
        </w:rPr>
      </w:r>
      <w:r>
        <w:rPr>
          <w:lang w:val="es_ES" w:bidi="es_ES"/>
        </w:rPr>
        <w:t>Los enemigos dijeron: "Perseguiré y alcanzaré a los israelitas,</w:t>
      </w:r>
    </w:p>
    <w:p>
      <w:pPr/>
      <w:r>
        <w:rPr>
          <w:lang w:val="es_ES" w:bidi="es_ES"/>
        </w:rPr>
      </w:r>
      <w:r>
        <w:rPr>
          <w:lang w:val="es_ES" w:bidi="es_ES"/>
        </w:rPr>
        <w:t>Dividiré sus posesiones, porque deseo hartarme con el botín.</w:t>
      </w:r>
    </w:p>
    <w:p>
      <w:pPr/>
      <w:r>
        <w:rPr>
          <w:lang w:val="es_ES" w:bidi="es_ES"/>
        </w:rPr>
      </w:r>
      <w:r>
        <w:rPr>
          <w:lang w:val="es_ES" w:bidi="es_ES"/>
        </w:rPr>
        <w:t>Sacaré mi espada; los destruiré con mi propia mano".</w:t>
      </w:r>
    </w:p>
    <w:p>
      <w:pPr/>
      <w:r>
        <w:rPr>
          <w:lang w:val="es_ES" w:bidi="es_ES"/>
        </w:rPr>
      </w:r>
      <w:r>
        <w:rPr>
          <w:lang w:val="es_ES" w:bidi="es_ES"/>
        </w:rPr>
        <w:t>Pausen el drama. Pregúntenle a la persona que representa al ejército egipcio: "¿Qué estás sintiendo o pensando?" Esta persona podría responder cosas como:</w:t>
      </w:r>
    </w:p>
    <w:p>
      <w:pPr>
        <w:pStyle w:val="ListBullet"/>
        <w:spacing w:line="240" w:lineRule="auto"/>
        <w:ind w:left="720"/>
      </w:pPr>
      <w:r>
        <w:rPr>
          <w:lang w:val="es_ES" w:bidi="es_ES"/>
        </w:rPr>
      </w:r>
      <w:r>
        <w:rPr>
          <w:lang w:val="es_ES" w:bidi="es_ES"/>
        </w:rPr>
        <w:t>"Miren, el camino está libre. Podemos perseguirlos y alcanzarlos"; o</w:t>
      </w:r>
    </w:p>
    <w:p>
      <w:pPr>
        <w:pStyle w:val="ListBullet"/>
        <w:spacing w:line="240" w:lineRule="auto"/>
        <w:ind w:left="720"/>
      </w:pPr>
      <w:r>
        <w:rPr>
          <w:lang w:val="es_ES" w:bidi="es_ES"/>
        </w:rPr>
      </w:r>
      <w:r>
        <w:rPr>
          <w:lang w:val="es_ES" w:bidi="es_ES"/>
        </w:rPr>
        <w:t>"Codicioso. No puedo esperar para apoderarme de todas sus posesiones. Los israelitas salieron de Egipto con tantas riquezas, y voy a tomar todo lo que quiera"; o</w:t>
      </w:r>
    </w:p>
    <w:p>
      <w:pPr>
        <w:pStyle w:val="ListBullet"/>
        <w:spacing w:line="240" w:lineRule="auto"/>
        <w:ind w:left="720"/>
      </w:pPr>
      <w:r>
        <w:rPr>
          <w:lang w:val="es_ES" w:bidi="es_ES"/>
        </w:rPr>
      </w:r>
      <w:r>
        <w:rPr>
          <w:lang w:val="es_ES" w:bidi="es_ES"/>
        </w:rPr>
        <w:t>"Quiero vengarme. Voy a matar a todos los israelitas. Mi hijo mayor ha muerto, y nuestra tierra ha sufrido muchas cosas terribles por culpa de los israelitas y su Dios".</w:t>
      </w:r>
    </w:p>
    <w:p>
      <w:pPr/>
      <w:r>
        <w:rPr>
          <w:lang w:val="es_ES" w:bidi="es_ES"/>
        </w:rPr>
      </w:r>
      <w:r>
        <w:rPr>
          <w:lang w:val="es_ES" w:bidi="es_ES"/>
        </w:rPr>
        <w:t>Continúen con la actuación.</w:t>
      </w:r>
    </w:p>
    <w:p>
      <w:pPr/>
      <w:r>
        <w:rPr>
          <w:lang w:val="es_ES" w:bidi="es_ES"/>
        </w:rPr>
      </w:r>
      <w:r>
        <w:rPr>
          <w:lang w:val="es_ES" w:bidi="es_ES"/>
        </w:rPr>
        <w:t>Pero tú, Jehová, volviste a soplar tu viento, y el mar cubrió a los enemigos;</w:t>
      </w:r>
    </w:p>
    <w:p>
      <w:pPr/>
      <w:r>
        <w:rPr>
          <w:lang w:val="es_ES" w:bidi="es_ES"/>
        </w:rPr>
      </w:r>
      <w:r>
        <w:rPr>
          <w:lang w:val="es_ES" w:bidi="es_ES"/>
        </w:rPr>
        <w:t>Los enemigos se hundieron como plomo en las aguas impetuosas.</w:t>
      </w:r>
    </w:p>
    <w:p>
      <w:pPr/>
      <w:r>
        <w:rPr>
          <w:lang w:val="es_ES" w:bidi="es_ES"/>
        </w:rPr>
      </w:r>
      <w:r>
        <w:rPr>
          <w:lang w:val="es_ES" w:bidi="es_ES"/>
        </w:rPr>
        <w:t>Pausen el drama. Pregúntenle a la persona que representa a los israelitas: "¿Qué estás sintiendo o pensando?" Esta persona podría responder cosas como:</w:t>
      </w:r>
    </w:p>
    <w:p>
      <w:pPr>
        <w:pStyle w:val="ListBullet"/>
        <w:spacing w:line="240" w:lineRule="auto"/>
        <w:ind w:left="720"/>
      </w:pPr>
      <w:r>
        <w:rPr>
          <w:lang w:val="es_ES" w:bidi="es_ES"/>
        </w:rPr>
      </w:r>
      <w:r>
        <w:rPr>
          <w:lang w:val="es_ES" w:bidi="es_ES"/>
        </w:rPr>
        <w:t>"Aliviado. Pensé que los egipcios iban a alcanzarnos, pero Jehová vino a rescatarnos"; o</w:t>
      </w:r>
    </w:p>
    <w:p>
      <w:pPr>
        <w:pStyle w:val="ListBullet"/>
        <w:spacing w:line="240" w:lineRule="auto"/>
        <w:ind w:left="720"/>
      </w:pPr>
      <w:r>
        <w:rPr>
          <w:lang w:val="es_ES" w:bidi="es_ES"/>
        </w:rPr>
      </w:r>
      <w:r>
        <w:rPr>
          <w:lang w:val="es_ES" w:bidi="es_ES"/>
        </w:rPr>
        <w:t>"Agradecido. ¡Nosotros cruzamos el mar sin problemas, pero los egipcios no! Dios sopló con su aliento, y el ejército egipcio quedó cubierto por un muro de agua"; o</w:t>
      </w:r>
    </w:p>
    <w:p>
      <w:pPr>
        <w:pStyle w:val="ListBullet"/>
        <w:spacing w:line="240" w:lineRule="auto"/>
        <w:ind w:left="720"/>
      </w:pPr>
      <w:r>
        <w:rPr>
          <w:lang w:val="es_ES" w:bidi="es_ES"/>
        </w:rPr>
      </w:r>
      <w:r>
        <w:rPr>
          <w:lang w:val="es_ES" w:bidi="es_ES"/>
        </w:rPr>
        <w:t>"¡Eso fue emocionante! Jehová destruyó fácilmente al enemigo. El ejército se hundió hasta el fondo del mar, como las piedras que yo solía arrojar al río cuando era niño".</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15:1–10 en la traducción que sea más fácil de entender.</w:t>
      </w:r>
    </w:p>
    <w:p>
      <w:pPr/>
      <w:r>
        <w:rPr>
          <w:lang w:val="es_ES" w:bidi="es_ES"/>
        </w:rPr>
      </w:r>
      <w:r>
        <w:rPr>
          <w:lang w:val="es_ES" w:bidi="es_ES"/>
        </w:rPr>
        <w:t>Pausen este audio aquí.</w:t>
      </w:r>
    </w:p>
    <w:p>
      <w:pPr/>
      <w:r>
        <w:rPr>
          <w:lang w:val="es_ES" w:bidi="es_ES"/>
        </w:rPr>
      </w:r>
      <w:r>
        <w:rPr>
          <w:lang w:val="es_ES" w:bidi="es_ES"/>
        </w:rPr>
        <w:t>En este paso, el grupo conversará sobre los términos y las palabras clave de este pasaje.</w:t>
      </w:r>
    </w:p>
    <w:p>
      <w:pPr/>
      <w:r>
        <w:rPr>
          <w:lang w:val="es_ES" w:bidi="es_ES"/>
        </w:rPr>
      </w:r>
      <w:r>
        <w:rPr>
          <w:lang w:val="es_ES" w:bidi="es_ES"/>
        </w:rPr>
        <w:t xml:space="preserve">Moisés y el pueblo de </w:t>
      </w:r>
      <w:r>
        <w:rPr>
          <w:b/>
          <w:lang w:val="es_ES" w:bidi="es_ES"/>
        </w:rPr>
        <w:t>Israel</w:t>
      </w:r>
      <w:r>
        <w:rPr>
          <w:lang w:val="es_ES" w:bidi="es_ES"/>
        </w:rPr>
        <w:t xml:space="preserve">, los </w:t>
      </w:r>
      <w:r>
        <w:rPr>
          <w:b/>
          <w:lang w:val="es_ES" w:bidi="es_ES"/>
        </w:rPr>
        <w:t>israelitas</w:t>
      </w:r>
      <w:r>
        <w:rPr>
          <w:lang w:val="es_ES" w:bidi="es_ES"/>
        </w:rPr>
        <w:t xml:space="preserve">, cantaron un cántico a </w:t>
      </w:r>
      <w:r>
        <w:rPr>
          <w:b/>
          <w:lang w:val="es_ES" w:bidi="es_ES"/>
        </w:rPr>
        <w:t>Jehová</w:t>
      </w:r>
      <w:r>
        <w:rPr>
          <w:lang w:val="es_ES" w:bidi="es_ES"/>
        </w:rPr>
        <w:t>. Los israelitas son los descendientes de Jacob, quien también era conocido como Israel. Jehová es el nombre personal de Dios. Usen la misma palabra o frase para Israel, israelita y Jehová que han usado en pasajes anteriores. Para obtener más información sobre estas palabras, consulten el Glosario Principal.</w:t>
      </w:r>
    </w:p>
    <w:p>
      <w:pPr/>
      <w:r>
        <w:rPr>
          <w:lang w:val="es_ES" w:bidi="es_ES"/>
        </w:rPr>
      </w:r>
      <w:r>
        <w:rPr>
          <w:lang w:val="es_ES" w:bidi="es_ES"/>
        </w:rPr>
        <w:t xml:space="preserve">Moisés y los israelitas cantan que Jehová obtuvo una gran victoria cuando arrojó al mar al caballo egipcio y a su </w:t>
      </w:r>
      <w:r>
        <w:rPr>
          <w:b/>
          <w:lang w:val="es_ES" w:bidi="es_ES"/>
        </w:rPr>
        <w:t>jinete</w:t>
      </w:r>
      <w:r>
        <w:rPr>
          <w:lang w:val="es_ES" w:bidi="es_ES"/>
        </w:rPr>
        <w:t>. En este contexto, los jinetes son los soldados que iban en los carros de guerra egipcios. Los carros de guerra llevaban a dos hombres. Un hombre conducía el carro y los caballos, y otro disparaba flechas. Ambos hombres trabajaban con los caballos y viajaban en el carro. A estos hombres se les llama jinetes. **</w:t>
      </w:r>
    </w:p>
    <w:p>
      <w:pPr/>
      <w:r>
        <w:rPr>
          <w:lang w:val="es_ES" w:bidi="es_ES"/>
        </w:rPr>
      </w:r>
      <w:r>
        <w:rPr>
          <w:lang w:val="es_ES" w:bidi="es_ES"/>
        </w:rPr>
        <w:t>Deténganse aquí y, si es necesario, miren en grupo una imagen de un carro de guerra con caballos. Luego, conversen en grupo sobre qué palabra o frase usarán para jinete. Si ya han traducido estas palabras en otro libro de la Biblia, usen las mismas palabras que hayan usado allí. Pausen este audio aquí.</w:t>
      </w:r>
    </w:p>
    <w:p>
      <w:pPr/>
      <w:r>
        <w:rPr>
          <w:lang w:val="es_ES" w:bidi="es_ES"/>
        </w:rPr>
      </w:r>
      <w:r>
        <w:rPr>
          <w:lang w:val="es_ES" w:bidi="es_ES"/>
        </w:rPr>
        <w:t xml:space="preserve">El pueblo cantó que Jehová es su </w:t>
      </w:r>
      <w:r>
        <w:rPr>
          <w:b/>
          <w:lang w:val="es_ES" w:bidi="es_ES"/>
        </w:rPr>
        <w:t>salvación</w:t>
      </w:r>
      <w:r>
        <w:rPr>
          <w:lang w:val="es_ES" w:bidi="es_ES"/>
        </w:rPr>
        <w:t>. El pueblo decía que Jehová los había salvado de sus enemigos. Usen la misma palabra o frase para salvación que han usado en pasajes anteriores. Recuerden que salvación está en el Glosario Principal.</w:t>
      </w:r>
    </w:p>
    <w:p>
      <w:pPr/>
      <w:r>
        <w:rPr>
          <w:lang w:val="es_ES" w:bidi="es_ES"/>
        </w:rPr>
      </w:r>
      <w:r>
        <w:rPr>
          <w:lang w:val="es_ES" w:bidi="es_ES"/>
        </w:rPr>
        <w:t xml:space="preserve">Los cantores dijeron: "Jehová es mi </w:t>
      </w:r>
      <w:r>
        <w:rPr>
          <w:b/>
          <w:lang w:val="es_ES" w:bidi="es_ES"/>
        </w:rPr>
        <w:t>Dios</w:t>
      </w:r>
      <w:r>
        <w:rPr>
          <w:lang w:val="es_ES" w:bidi="es_ES"/>
        </w:rPr>
        <w:t xml:space="preserve"> y lo alabaré." Aquí, los cantores usaron el término general para Dios. Usen la misma palabra para Dios que han usado anteriormente. Consulten Dios en el Glosario Principal para obtener más información.</w:t>
      </w:r>
    </w:p>
    <w:p>
      <w:pPr/>
      <w:r>
        <w:rPr>
          <w:lang w:val="es_ES" w:bidi="es_ES"/>
        </w:rPr>
      </w:r>
      <w:r>
        <w:rPr>
          <w:lang w:val="es_ES" w:bidi="es_ES"/>
        </w:rPr>
        <w:t>La alabanza consiste en decir en voz alta cosas buenas acerca de Dios y directamente a Dios. La persona le da gracias a Dios por las cosas buenas que Dios ha hecho.</w:t>
      </w:r>
    </w:p>
    <w:p>
      <w:pPr/>
      <w:r>
        <w:rPr>
          <w:lang w:val="es_ES" w:bidi="es_ES"/>
        </w:rPr>
      </w:r>
      <w:r>
        <w:rPr>
          <w:lang w:val="es_ES" w:bidi="es_ES"/>
        </w:rPr>
        <w:t xml:space="preserve">Deténganse aquí y conversen en grupo sobre qué palabra o frase usarán para alabanza. Busquen </w:t>
      </w:r>
      <w:r>
        <w:rPr>
          <w:b/>
          <w:lang w:val="es_ES" w:bidi="es_ES"/>
        </w:rPr>
        <w:t>alabanza</w:t>
      </w:r>
      <w:r>
        <w:rPr>
          <w:lang w:val="es_ES" w:bidi="es_ES"/>
        </w:rPr>
        <w:t xml:space="preserve"> en el Glosario Principal para obtener más información. Si ya han traducido estas palabras en otro libro de la Biblia, usen las mismas palabras que hayan usado allí. Pausen este audio aquí.</w:t>
      </w:r>
    </w:p>
    <w:p>
      <w:pPr/>
      <w:r>
        <w:rPr>
          <w:lang w:val="es_ES" w:bidi="es_ES"/>
        </w:rPr>
      </w:r>
      <w:r>
        <w:rPr>
          <w:lang w:val="es_ES" w:bidi="es_ES"/>
        </w:rPr>
        <w:t>Los cantores luego dicen que Jehová es "el Dios de mi padre y lo exaltaré". En este contexto, "</w:t>
      </w:r>
      <w:r>
        <w:rPr>
          <w:b/>
          <w:lang w:val="es_ES" w:bidi="es_ES"/>
        </w:rPr>
        <w:t>padre</w:t>
      </w:r>
      <w:r>
        <w:rPr>
          <w:lang w:val="es_ES" w:bidi="es_ES"/>
        </w:rPr>
        <w:t>" se refiere a sus antepasados. Probablemente, cuando dicen esto, los cantores están pensando en Abraham, Isaac y Jacob, y no en sus propios padres. Usen la misma palabra para padre que han usado en pasajes anteriores.</w:t>
      </w:r>
    </w:p>
    <w:p>
      <w:pPr/>
      <w:r>
        <w:rPr>
          <w:lang w:val="es_ES" w:bidi="es_ES"/>
        </w:rPr>
      </w:r>
      <w:r>
        <w:rPr>
          <w:lang w:val="es_ES" w:bidi="es_ES"/>
        </w:rPr>
        <w:t>"Lo exaltaré" en el idioma original significa "lo pondré en alto". Los cantores dicen que cantarán acerca de la grandeza de Jehová y le darán honor.</w:t>
      </w:r>
    </w:p>
    <w:p>
      <w:pPr/>
      <w:r>
        <w:rPr>
          <w:lang w:val="es_ES" w:bidi="es_ES"/>
        </w:rPr>
      </w:r>
      <w:r>
        <w:rPr>
          <w:lang w:val="es_ES" w:bidi="es_ES"/>
        </w:rPr>
        <w:t xml:space="preserve">Deténganse aquí y conversen en grupo sobre qué palabra o frase usarán para </w:t>
      </w:r>
      <w:r>
        <w:rPr>
          <w:b/>
          <w:lang w:val="es_ES" w:bidi="es_ES"/>
        </w:rPr>
        <w:t>exaltar</w:t>
      </w:r>
      <w:r>
        <w:rPr>
          <w:lang w:val="es_ES" w:bidi="es_ES"/>
        </w:rPr>
        <w:t>. Si ya han traducido estas palabras en otro libro de la Biblia, usen las mismas palabras que hayan usado allí. Pausen este audio aquí.</w:t>
      </w:r>
    </w:p>
    <w:p>
      <w:pPr/>
      <w:r>
        <w:rPr>
          <w:lang w:val="es_ES" w:bidi="es_ES"/>
        </w:rPr>
      </w:r>
      <w:r>
        <w:rPr>
          <w:lang w:val="es_ES" w:bidi="es_ES"/>
        </w:rPr>
        <w:t xml:space="preserve">Los cantores dicen que Jehová arrojó al mar los carros y el ejército del </w:t>
      </w:r>
      <w:r>
        <w:rPr>
          <w:b/>
          <w:lang w:val="es_ES" w:bidi="es_ES"/>
        </w:rPr>
        <w:t>faraón</w:t>
      </w:r>
      <w:r>
        <w:rPr>
          <w:lang w:val="es_ES" w:bidi="es_ES"/>
        </w:rPr>
        <w:t>. Faraón es el título que la gente usaba para referirse al rey de los egipcios. Usen la misma palabra o frase para Faraón que usaron en los pasajes anteriores. Para obtener más información sobre Faraón, consulten el Glosario Principal.</w:t>
      </w:r>
    </w:p>
    <w:p>
      <w:pPr/>
      <w:r>
        <w:rPr>
          <w:lang w:val="es_ES" w:bidi="es_ES"/>
        </w:rPr>
      </w:r>
      <w:r>
        <w:rPr>
          <w:lang w:val="es_ES" w:bidi="es_ES"/>
        </w:rPr>
        <w:t xml:space="preserve">Los cantores dicen que la </w:t>
      </w:r>
      <w:r>
        <w:rPr>
          <w:b/>
          <w:lang w:val="es_ES" w:bidi="es_ES"/>
        </w:rPr>
        <w:t>mano derecha</w:t>
      </w:r>
      <w:r>
        <w:rPr>
          <w:lang w:val="es_ES" w:bidi="es_ES"/>
        </w:rPr>
        <w:t xml:space="preserve"> de Jehová tiene un poder glorioso. En la cultura hebrea, la mano derecha es un símbolo de fuerza, porque la mayoría de los guerreros usaban la espada con la mano derecha. Con su mano derecha, Jehová puede destrozar al enemigo y hacerlo pedazos. </w:t>
      </w:r>
    </w:p>
    <w:p>
      <w:pPr/>
      <w:r>
        <w:rPr>
          <w:lang w:val="es_ES" w:bidi="es_ES"/>
        </w:rPr>
      </w:r>
      <w:r>
        <w:rPr>
          <w:lang w:val="es_ES" w:bidi="es_ES"/>
        </w:rPr>
        <w:t>Deténganse aquí y conversen en grupo sobre qué palabra o frase usarán para "mano derecha". Si ya han traducido estas palabras en otro libro de la Biblia, usen las mismas palabras que hayan usado allí. Pausen este audio aquí.</w:t>
      </w:r>
    </w:p>
    <w:p>
      <w:pPr/>
      <w:r>
        <w:rPr>
          <w:lang w:val="es_ES" w:bidi="es_ES"/>
        </w:rPr>
      </w:r>
      <w:r>
        <w:rPr>
          <w:lang w:val="es_ES" w:bidi="es_ES"/>
        </w:rPr>
        <w:t xml:space="preserve">Los cantores dicen que Jehová desata su ira ardiente, que consume por completo a los enemigos como </w:t>
      </w:r>
      <w:r>
        <w:rPr>
          <w:b/>
          <w:lang w:val="es_ES" w:bidi="es_ES"/>
        </w:rPr>
        <w:t>rastrojo</w:t>
      </w:r>
      <w:r>
        <w:rPr>
          <w:lang w:val="es_ES" w:bidi="es_ES"/>
        </w:rPr>
        <w:t>, es decir, pequeños trozos de hierba seca. Recordarán que los egipcios obligaron a los israelitas a recoger rastrojo para hacer ladrillos. Usen la misma palabra para rastrojo que han usado en pasajes anteriores.</w:t>
      </w:r>
    </w:p>
    <w:p>
      <w:pPr/>
      <w:r>
        <w:rPr>
          <w:lang w:val="es_ES" w:bidi="es_ES"/>
        </w:rPr>
      </w:r>
      <w:r>
        <w:rPr>
          <w:lang w:val="es_ES" w:bidi="es_ES"/>
        </w:rPr>
        <w:t>Deténganse aquí y, si es necesario, miren en grupo una imagen de rastrojo o paja. Pausen este audio aquí.</w:t>
      </w:r>
    </w:p>
    <w:p>
      <w:pPr/>
      <w:r>
        <w:rPr>
          <w:lang w:val="es_ES" w:bidi="es_ES"/>
        </w:rPr>
      </w:r>
      <w:r>
        <w:rPr>
          <w:lang w:val="es_ES" w:bidi="es_ES"/>
        </w:rPr>
        <w:t xml:space="preserve">Los cantores imaginan que el enemigo dice que quiere perseguir y capturar a los israelitas. El enemigo quiere repartir el </w:t>
      </w:r>
      <w:r>
        <w:rPr>
          <w:b/>
          <w:lang w:val="es_ES" w:bidi="es_ES"/>
        </w:rPr>
        <w:t>botín</w:t>
      </w:r>
      <w:r>
        <w:rPr>
          <w:lang w:val="es_ES" w:bidi="es_ES"/>
        </w:rPr>
        <w:t xml:space="preserve"> o el saqueo. El botín consiste en las cosas que un ejército toma de sus enemigos derrotados, como animales, riquezas, alimentos u otras posesiones.</w:t>
      </w:r>
    </w:p>
    <w:p>
      <w:pPr/>
      <w:r>
        <w:rPr>
          <w:lang w:val="es_ES" w:bidi="es_ES"/>
        </w:rPr>
      </w:r>
      <w:r>
        <w:rPr>
          <w:lang w:val="es_ES" w:bidi="es_ES"/>
        </w:rPr>
        <w:t>Deténganse aquí y conversen en grupo sobre qué palabra o frase usarán para botín. Si ya han traducido esta palabra en otro libro de la Biblia, usen la misma palabra que hayan usado allí.</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Pausen este audio aquí.</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ayudarles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15:11–18</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15:11–18 y guárdenlo en sus corazones.</w:t>
      </w:r>
    </w:p>
    <w:p>
      <w:pPr/>
      <w:r>
        <w:rPr>
          <w:lang w:val="es_ES" w:bidi="es_ES"/>
        </w:rPr>
      </w:r>
      <w:r>
        <w:rPr>
          <w:lang w:val="es_ES" w:bidi="es_ES"/>
        </w:rPr>
        <w:t>Escuchen una versión en audio de Éxodo 15:11–18 tres veces, en tres traducciones diferentes, si es posible.</w:t>
      </w:r>
    </w:p>
    <w:p>
      <w:pPr/>
      <w:r>
        <w:rPr>
          <w:lang w:val="es_ES" w:bidi="es_ES"/>
        </w:rPr>
      </w:r>
      <w:r>
        <w:rPr>
          <w:lang w:val="es_ES" w:bidi="es_ES"/>
        </w:rPr>
        <w:t>Pausen este audio aquí.</w:t>
      </w:r>
    </w:p>
    <w:p>
      <w:pPr/>
      <w:r>
        <w:rPr>
          <w:lang w:val="es_ES" w:bidi="es_ES"/>
        </w:rPr>
      </w:r>
      <w:r>
        <w:rPr>
          <w:lang w:val="es_ES" w:bidi="es_ES"/>
        </w:rPr>
        <w:t>Ahora, como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pasaje? Pausen este audio aquí.</w:t>
      </w:r>
    </w:p>
    <w:p>
      <w:pPr>
        <w:pStyle w:val="ListBullet"/>
        <w:spacing w:line="240" w:lineRule="auto"/>
        <w:ind w:left="720"/>
      </w:pPr>
      <w:r>
        <w:rPr>
          <w:lang w:val="es_ES" w:bidi="es_ES"/>
        </w:rPr>
      </w:r>
      <w:r>
        <w:rPr>
          <w:lang w:val="es_ES" w:bidi="es_ES"/>
        </w:rPr>
        <w:t>¿Qué nos dice este pasaje acerca de Dios? Pausen este audio aquí.</w:t>
      </w:r>
    </w:p>
    <w:p>
      <w:pPr>
        <w:pStyle w:val="ListBullet"/>
        <w:spacing w:line="240" w:lineRule="auto"/>
        <w:ind w:left="720"/>
      </w:pPr>
      <w:r>
        <w:rPr>
          <w:lang w:val="es_ES" w:bidi="es_ES"/>
        </w:rPr>
      </w:r>
      <w:r>
        <w:rPr>
          <w:lang w:val="es_ES" w:bidi="es_ES"/>
        </w:rPr>
        <w:t>¿Qué nos dice este pasaje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15:11–18 en la traducción más fácil de entender.</w:t>
      </w:r>
    </w:p>
    <w:p>
      <w:pPr/>
      <w:r>
        <w:rPr>
          <w:lang w:val="es_ES" w:bidi="es_ES"/>
        </w:rPr>
      </w:r>
      <w:r>
        <w:rPr>
          <w:lang w:val="es_ES" w:bidi="es_ES"/>
        </w:rPr>
        <w:t>Pausen este audio aquí.</w:t>
      </w:r>
    </w:p>
    <w:p>
      <w:pPr/>
      <w:r>
        <w:rPr>
          <w:lang w:val="es_ES" w:bidi="es_ES"/>
        </w:rPr>
      </w:r>
      <w:r>
        <w:rPr>
          <w:lang w:val="es_ES" w:bidi="es_ES"/>
        </w:rPr>
        <w:t>NOTA: Este pasaje es un cántico, escrito en poesía hebrea. Recomendamos que su equipo complete el "Módulo 1 de Introducción a la Poesía" antes de continuar con el "Paso 2: Preparando el escenario". Deténganse aquí, si es necesario, y revisen las decisiones de traducción que su equipo ha tomado con respecto a la traducción de la poesía. Pausen este audio aquí.</w:t>
      </w:r>
    </w:p>
    <w:p>
      <w:pPr/>
      <w:r>
        <w:rPr>
          <w:lang w:val="es_ES" w:bidi="es_ES"/>
        </w:rPr>
      </w:r>
      <w:r>
        <w:rPr>
          <w:lang w:val="es_ES" w:bidi="es_ES"/>
        </w:rPr>
        <w:t>En el pasaje anterior, cuando los israelitas vieron cómo Jehová destruyó al ejército egipcio, cantaron un cántico. Moisés y el pueblo de Israel comenzaron a cantar un cántico sobre la victoria que Jehová había obtenido sobre el ejército egipcio. Los israelitas proclamaron que Jehová, quien ahogó al ejército egipcio en el mar, era su Dios. Los israelitas cantaron acerca del poder de Jehová sobre el enemigo. Los israelitas contaron cómo los egipcios querían capturarlos y destruirlos, pero Jehová hizo soplar el viento e hizo que el mar cubriera y destruyera al ejército egipcio.</w:t>
      </w:r>
    </w:p>
    <w:p>
      <w:pPr/>
      <w:r>
        <w:rPr>
          <w:lang w:val="es_ES" w:bidi="es_ES"/>
        </w:rPr>
      </w:r>
      <w:r>
        <w:rPr>
          <w:lang w:val="es_ES" w:bidi="es_ES"/>
        </w:rPr>
        <w:t>En este pasaje, los israelitas cambian el enfoque del cántico y miran hacia lo que Jehová hará cuando entren en la Tierra Prometida.</w:t>
      </w:r>
    </w:p>
    <w:p>
      <w:pPr/>
      <w:r>
        <w:rPr>
          <w:lang w:val="es_ES" w:bidi="es_ES"/>
        </w:rPr>
      </w:r>
      <w:r>
        <w:rPr>
          <w:lang w:val="es_ES" w:bidi="es_ES"/>
        </w:rPr>
        <w:t>Los cantores comienzan esta parte del cántico preguntándole a Jehová: "¿Quién es como tú entre los dioses?" Los israelitas no esperan que Jehová les responda. Los israelitas hacen una declaración contundente al afirmar que nadie es tan grande como Jehová. ¡Nadie puede hacer las maravillas que Jehová hace! El poder de Jehová hizo que la tierra se tragara al ejército egipcio. Jehová ha rescatado a su pueblo, los israelitas. Jehová ha guiado a los israelitas hasta su santa morada.</w:t>
      </w:r>
    </w:p>
    <w:p>
      <w:pPr/>
      <w:r>
        <w:rPr>
          <w:lang w:val="es_ES" w:bidi="es_ES"/>
        </w:rPr>
      </w:r>
      <w:r>
        <w:rPr>
          <w:lang w:val="es_ES" w:bidi="es_ES"/>
        </w:rPr>
        <w:t>Después de describir lo que Jehová hizo al ejército egipcio, los cantores comienzan a imaginar lo que sucederá. Los cantores dicen que, cuando otros pueblos oigan lo que Jehová ha hecho, tendrán miedo. Los cantores israelitas usan un lenguaje especial y exagerado para describir el miedo de las otras naciones. Los cantores usan muchas palabras o frases diferentes para describir el miedo.</w:t>
      </w:r>
    </w:p>
    <w:p>
      <w:pPr/>
      <w:r>
        <w:rPr>
          <w:lang w:val="es_ES" w:bidi="es_ES"/>
        </w:rPr>
      </w:r>
      <w:r>
        <w:rPr>
          <w:lang w:val="es_ES" w:bidi="es_ES"/>
        </w:rPr>
        <w:t>Deténganse aquí y conversen: Cuenten una historia muy conocida sobre alguien que tiene mucho miedo. Si no conocen una historia de este tipo, cuenten una historia sobre alguien que conozcan que haya tenido miedo, o sobre alguna ocasión en que ustedes hayan tenido mucho miedo. ¿Qué hacen o dicen para que quienes escuchan entiendan que la persona tenía mucho miedo? Pausen este audio aquí.</w:t>
      </w:r>
    </w:p>
    <w:p>
      <w:pPr/>
      <w:r>
        <w:rPr>
          <w:lang w:val="es_ES" w:bidi="es_ES"/>
        </w:rPr>
      </w:r>
      <w:r>
        <w:rPr>
          <w:lang w:val="es_ES" w:bidi="es_ES"/>
        </w:rPr>
        <w:t>Los cantores mencionan a cuatro futuros enemigos de Israel: los pueblos de Filistea, Edom, Moab y Canaán. A los habitantes de Filistea se les llama filisteos. Los filisteos vivían en la zona costera, en la parte suroeste de la Tierra Prometida. Edom y Moab no están en la Tierra Prometida, pero los israelitas tendrán que pasar por esas tierras camino a la Tierra Prometida. Los habitantes de Edom, los edomitas, eran descendientes de Esaú. Los edomitas vivían en Edom, que estaba al sureste del Mar Muerto. Los moabitas, el pueblo de Moab, eran descendientes de Lot. Los moabitas vivían en la región al este del Mar Muerto. Moab estaba al norte de Edom. Canaán es una región situada entre el río Jordán, al este, y el mar Mediterráneo, al oeste. Canaán era la tierra que Jehová había prometido a los descendientes de Abraham y Jacob.</w:t>
      </w:r>
    </w:p>
    <w:p>
      <w:pPr/>
      <w:r>
        <w:rPr>
          <w:lang w:val="es_ES" w:bidi="es_ES"/>
        </w:rPr>
      </w:r>
      <w:r>
        <w:rPr>
          <w:lang w:val="es_ES" w:bidi="es_ES"/>
        </w:rPr>
        <w:t>Deténganse aquí y miren un mapa que muestre los territorios de Filistea, Edom, Moab y Canaán. Pausen este audio aquí.</w:t>
      </w:r>
    </w:p>
    <w:p>
      <w:pPr/>
      <w:r>
        <w:rPr>
          <w:lang w:val="es_ES" w:bidi="es_ES"/>
        </w:rPr>
      </w:r>
      <w:r>
        <w:rPr>
          <w:lang w:val="es_ES" w:bidi="es_ES"/>
        </w:rPr>
        <w:t>Los cantores dicen que sus enemigos se quedarán inmóviles como una piedra hasta que Jehová haga pasar a los israelitas más allá de ellos. Jehová llevará a los israelitas y los plantará en su monte. Los cantores presentan la imagen de Jehová plantando a los israelitas, como un agricultor que planta un jardín y lo establece. El monte probablemente se refiere a la región montañosa que Jehová prometió dar a Jacob y a sus descendientes, los israelitas. Primero, los cantores describen el monte como "el lugar que Jehová ha preparado para su morada". Luego, los cantores llaman a ese lugar un santuario, es decir, un lugar santo apartado para la adoración de Jehová.</w:t>
      </w:r>
    </w:p>
    <w:p>
      <w:pPr/>
      <w:r>
        <w:rPr>
          <w:lang w:val="es_ES" w:bidi="es_ES"/>
        </w:rPr>
      </w:r>
      <w:r>
        <w:rPr>
          <w:lang w:val="es_ES" w:bidi="es_ES"/>
        </w:rPr>
        <w:t>Los cantores terminan el cántico declarando que Jehová es su Rey y que reinará para siempre. Esta es la primera vez en el libro del Éxodo que el narrador llama rey a alguien que no sea el faraón, rey de Egipto.</w:t>
      </w:r>
    </w:p>
    <w:p>
      <w:pPr/>
      <w:r>
        <w:rPr>
          <w:lang w:val="es_ES" w:bidi="es_ES"/>
        </w:rPr>
      </w:r>
      <w:r>
        <w:rPr>
          <w:lang w:val="es_ES" w:bidi="es_ES"/>
        </w:rPr>
        <w:t>En el siguiente pasaje, descubriremos que el cántico se hizo popular de inmediato. Miriam se lo enseñó de inmediato a las mujeres.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15:11–18 en la traducción más fácil de entender.</w:t>
      </w:r>
    </w:p>
    <w:p>
      <w:pPr/>
      <w:r>
        <w:rPr>
          <w:lang w:val="es_ES" w:bidi="es_ES"/>
        </w:rPr>
      </w:r>
      <w:r>
        <w:rPr>
          <w:lang w:val="es_ES" w:bidi="es_ES"/>
        </w:rPr>
        <w:t>Pausen este audio aquí.</w:t>
      </w:r>
    </w:p>
    <w:p>
      <w:pPr/>
      <w:r>
        <w:rPr>
          <w:lang w:val="es_ES" w:bidi="es_ES"/>
        </w:rPr>
      </w:r>
      <w:r>
        <w:rPr>
          <w:lang w:val="es_ES" w:bidi="es_ES"/>
        </w:rPr>
        <w:t>En este paso, el grupo definirá las secciones, los personajes y el contexto de este pasaje. Luego el grupo visualizará este pasaje.</w:t>
      </w:r>
    </w:p>
    <w:p>
      <w:pPr/>
      <w:r>
        <w:rPr>
          <w:lang w:val="es_ES" w:bidi="es_ES"/>
        </w:rPr>
      </w:r>
      <w:r>
        <w:rPr>
          <w:lang w:val="es_ES" w:bidi="es_ES"/>
        </w:rPr>
        <w:t>Este pasaje corresponde a la segunda parte de un cántico que el cantor dividió en dos estrofas o secciones.</w:t>
      </w:r>
    </w:p>
    <w:p>
      <w:pPr/>
      <w:r>
        <w:rPr>
          <w:lang w:val="es_ES" w:bidi="es_ES"/>
        </w:rPr>
      </w:r>
      <w:r>
        <w:rPr>
          <w:b/>
          <w:lang w:val="es_ES" w:bidi="es_ES"/>
        </w:rPr>
        <w:t>En la primera sección</w:t>
      </w:r>
      <w:r>
        <w:rPr>
          <w:lang w:val="es_ES" w:bidi="es_ES"/>
        </w:rPr>
        <w:t>, los israelitas declaran que no hay ningún dios como Jehová. Los pueblos de los alrededores oyen hablar de las grandes cosas que Jehová ha hecho por los israelitas. Todos los enemigos de Israel temblarán de miedo.</w:t>
      </w:r>
    </w:p>
    <w:p>
      <w:pPr/>
      <w:r>
        <w:rPr>
          <w:lang w:val="es_ES" w:bidi="es_ES"/>
        </w:rPr>
      </w:r>
      <w:r>
        <w:rPr>
          <w:b/>
          <w:lang w:val="es_ES" w:bidi="es_ES"/>
        </w:rPr>
        <w:t>En la segunda sección</w:t>
      </w:r>
      <w:r>
        <w:rPr>
          <w:lang w:val="es_ES" w:bidi="es_ES"/>
        </w:rPr>
        <w:t>, los israelitas cantan que Jehová los rescató de la esclavitud y que los llevará al lugar que ha preparado para ellos. Jehová reinará como Rey para siempre.</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El pueblo de Israel</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Ejército egipcio</w:t>
      </w:r>
    </w:p>
    <w:p>
      <w:pPr>
        <w:pStyle w:val="ListBullet"/>
        <w:spacing w:line="240" w:lineRule="auto"/>
        <w:ind w:left="720"/>
      </w:pPr>
      <w:r>
        <w:rPr>
          <w:lang w:val="es_ES" w:bidi="es_ES"/>
        </w:rPr>
      </w:r>
      <w:r>
        <w:rPr>
          <w:lang w:val="es_ES" w:bidi="es_ES"/>
        </w:rPr>
        <w:t>Jefes de Edom</w:t>
      </w:r>
    </w:p>
    <w:p>
      <w:pPr>
        <w:pStyle w:val="ListBullet"/>
        <w:spacing w:line="240" w:lineRule="auto"/>
        <w:ind w:left="720"/>
      </w:pPr>
      <w:r>
        <w:rPr>
          <w:lang w:val="es_ES" w:bidi="es_ES"/>
        </w:rPr>
      </w:r>
      <w:r>
        <w:rPr>
          <w:lang w:val="es_ES" w:bidi="es_ES"/>
        </w:rPr>
        <w:t>Líderes de Moab</w:t>
      </w:r>
    </w:p>
    <w:p>
      <w:pPr>
        <w:pStyle w:val="ListBullet"/>
        <w:spacing w:line="240" w:lineRule="auto"/>
        <w:ind w:left="720"/>
      </w:pPr>
      <w:r>
        <w:rPr>
          <w:lang w:val="es_ES" w:bidi="es_ES"/>
        </w:rPr>
      </w:r>
      <w:r>
        <w:rPr>
          <w:lang w:val="es_ES" w:bidi="es_ES"/>
        </w:rPr>
        <w:t>Y las personas que viven en Canaán</w:t>
      </w:r>
    </w:p>
    <w:p>
      <w:pPr/>
      <w:r>
        <w:rPr>
          <w:lang w:val="es_ES" w:bidi="es_ES"/>
        </w:rPr>
      </w:r>
      <w:r>
        <w:rPr>
          <w:lang w:val="es_ES" w:bidi="es_ES"/>
        </w:rPr>
        <w:t>Como grupo, pongan atención a estas partes de la ambientación del pasaje:</w:t>
      </w:r>
    </w:p>
    <w:p>
      <w:pPr/>
      <w:r>
        <w:rPr>
          <w:lang w:val="es_ES" w:bidi="es_ES"/>
        </w:rPr>
      </w:r>
      <w:r>
        <w:rPr>
          <w:lang w:val="es_ES" w:bidi="es_ES"/>
        </w:rPr>
        <w:t>Este pasaje es un cántico. La letra o las palabras de un cántico son un tipo de poema. Moisés compuso este cántico utilizando métodos o técnicas propias de la poesía hebrea.</w:t>
      </w:r>
    </w:p>
    <w:p>
      <w:pPr/>
      <w:r>
        <w:rPr>
          <w:lang w:val="es_ES" w:bidi="es_ES"/>
        </w:rPr>
      </w:r>
      <w:r>
        <w:rPr>
          <w:lang w:val="es_ES" w:bidi="es_ES"/>
        </w:rPr>
        <w:t>Deténganse aquí y repasen en grupo: Recomendamos que su equipo complete los "Módulos 2 y 3 de Introducción a la Poesía" antes de continuar con el "Paso 3: Definir las escenas". Si su equipo ya completó la introducción a la poesía, recuerden juntos algunas de las formas especiales en que los poetas usan el lenguaje. ¿Cuáles son las formas más comunes de usar el lenguaje en la poesía hebrea? Pausen este audio aquí.</w:t>
      </w:r>
    </w:p>
    <w:p>
      <w:pPr/>
      <w:r>
        <w:rPr>
          <w:lang w:val="es_ES" w:bidi="es_ES"/>
        </w:rPr>
      </w:r>
      <w:r>
        <w:rPr>
          <w:lang w:val="es_ES" w:bidi="es_ES"/>
        </w:rPr>
        <w:t>Este poema-cántico tiene un total de cuatro estrofas. En este pasaje, hablaremos de las dos últimas estrofas. Recordarán del pasaje anterior que Moisés compuso estas estrofas siguiendo una estructura de adoración. En cada estrofa del cántico, el pueblo expresa alabanzas, declara o confiesa su fe en Jehová y describe las cosas que Jehová ha hecho o hará.</w:t>
      </w:r>
    </w:p>
    <w:p>
      <w:pPr/>
      <w:r>
        <w:rPr>
          <w:lang w:val="es_ES" w:bidi="es_ES"/>
        </w:rPr>
      </w:r>
      <w:r>
        <w:rPr>
          <w:lang w:val="es_ES" w:bidi="es_ES"/>
        </w:rPr>
        <w:t>En el pasaje anterior, que corresponde a las dos primeras estrofas del cántico, Moisés y el pueblo de Israel comenzaron a cantar acerca de la victoria que Jehová había obtenido sobre el ejército egipcio. Moisés y el pueblo proclamaron que Jehová, quien ahogó al ejército egipcio en el mar, es su Dios. Los israelitas cantaron acerca del poder de Jehová sobre el enemigo. Los israelitas contaron cómo los egipcios querían capturarlos y destruirlos, pero Jehová hizo soplar el viento e hizo que el mar cubriera y destruyera al ejército egipcio.</w:t>
      </w:r>
    </w:p>
    <w:p>
      <w:pPr/>
      <w:r>
        <w:rPr>
          <w:lang w:val="es_ES" w:bidi="es_ES"/>
        </w:rPr>
      </w:r>
      <w:r>
        <w:rPr>
          <w:lang w:val="es_ES" w:bidi="es_ES"/>
        </w:rPr>
        <w:t>En este pasaje, los cantores cambian el enfoque del cántico para destacar la importancia de todo lo que Jehová hizo. En la primera sección de este pasaje, los cantores comienzan la tercera estrofa del poema-cántico alabando a Jehová. Los cantores le hacen a Jehová dos preguntas paralelas cuya respuesta es evidente, por lo que no esperan que él las responda. La respuesta a cada pregunta es: "Nadie".</w:t>
      </w:r>
    </w:p>
    <w:p>
      <w:pPr/>
      <w:r>
        <w:rPr>
          <w:lang w:val="es_ES" w:bidi="es_ES"/>
        </w:rPr>
      </w:r>
      <w:r>
        <w:rPr>
          <w:lang w:val="es_ES" w:bidi="es_ES"/>
        </w:rPr>
        <w:t>En la primera pregunta, los cantores preguntan: "¿Quién es como tú entre los dioses, Jehová?" Con esta pregunta, los cantores expresan que Jehová es diferente de los dioses de las demás naciones. Ninguno de esos dioses se puede comparar con Jehová. En la segunda pregunta, los cantores amplían la idea de la primera y proclaman algunas de las características que hacen que Jehová sea especial o único. En primer lugar, Jehová es majestuoso o glorioso en santidad. Cuando los cantores hablan de la santidad de Jehová, están diciendo que él es completamente bueno, completamente puro, poderoso y majestuoso. Los cantores están diciendo que Jehová es maravilloso por su poder. Jehová está apartado de cualquier otro ser o dios falso. Luego, Jehová es admirable por sus obras gloriosas. Los cantores afirman que Jehová es digno de admiración, respeto y alabanza porque realiza obras poderosas y hace cosas maravillosas.</w:t>
      </w:r>
    </w:p>
    <w:p>
      <w:pPr/>
      <w:r>
        <w:rPr>
          <w:lang w:val="es_ES" w:bidi="es_ES"/>
        </w:rPr>
      </w:r>
      <w:r>
        <w:rPr>
          <w:lang w:val="es_ES" w:bidi="es_ES"/>
        </w:rPr>
        <w:t>Deténganse aquí y conversen sobre cómo traducirán estas dos preguntas. Si en su idioma las personas no hacen este tipo de preguntas, pueden traducirlas como afirmaciones. O pueden hacer la primera pregunta y responderla con una afirmación. Por ejemplo: "Oh, Jehová, ¿quién es como tú entre los dioses? Tú eres más poderoso que todos los dioses. Todos te admiran y te alabarán porque haces maravillas asombrosas". Pausen este audio aquí</w:t>
      </w:r>
    </w:p>
    <w:p>
      <w:pPr/>
      <w:r>
        <w:rPr>
          <w:lang w:val="es_ES" w:bidi="es_ES"/>
        </w:rPr>
      </w:r>
      <w:r>
        <w:rPr>
          <w:lang w:val="es_ES" w:bidi="es_ES"/>
        </w:rPr>
        <w:t>Luego, los cantores confiesan por qué creen que ningún otro dios es como Jehová. Los cantores declaran tres cosas maravillosas que Jehová ha hecho por ellos. En el idioma original, estas tres cosas comienzan con el mismo sonido. Los cantores hicieron esto para que el cántico sonara hermoso y para que las ideas fueran fáciles de recordar.</w:t>
      </w:r>
    </w:p>
    <w:p>
      <w:pPr/>
      <w:r>
        <w:rPr>
          <w:lang w:val="es_ES" w:bidi="es_ES"/>
        </w:rPr>
      </w:r>
      <w:r>
        <w:rPr>
          <w:lang w:val="es_ES" w:bidi="es_ES"/>
        </w:rPr>
        <w:t>Deténganse aquí y conversen en grupo: ¿Qué técnicas usan los poetas en su idioma para que un cántico suene hermoso y sea fácil de entender? Piensen en cómo podrían incluir estas técnicas al tomar decisiones sobre la traducción de la siguiente parte del cántico. Pausen este audio aquí.</w:t>
      </w:r>
    </w:p>
    <w:p>
      <w:pPr/>
      <w:r>
        <w:rPr>
          <w:lang w:val="es_ES" w:bidi="es_ES"/>
        </w:rPr>
      </w:r>
      <w:r>
        <w:rPr>
          <w:lang w:val="es_ES" w:bidi="es_ES"/>
        </w:rPr>
        <w:t>Primero, Jehová extendió su mano derecha, y la tierra se tragó a los enemigos de los israelitas. Sabemos por el relato que los egipcios murieron cuando el mar los cubrió. Los cantores usan un lenguaje creativo para expresar que sus enemigos han muerto. Cuando una persona muere, normalmente alguien entierra su cuerpo en una tumba. Luego, los cantores declaran que Jehová, con su amor inquebrantable o leal, guió al pueblo que había redimido o rescatado. En el idioma original, el amor inquebrantable describe a alguien que ama con profunda lealtad y cumple fielmente el pacto o la promesa firme que ha hecho a otra persona. Este amor describe el sentimiento especial que Jehová tiene por su pueblo.</w:t>
      </w:r>
    </w:p>
    <w:p>
      <w:pPr/>
      <w:r>
        <w:rPr>
          <w:lang w:val="es_ES" w:bidi="es_ES"/>
        </w:rPr>
      </w:r>
      <w:r>
        <w:rPr>
          <w:lang w:val="es_ES" w:bidi="es_ES"/>
        </w:rPr>
        <w:t>Deténganse aquí y conversen en grupo: Describan a alguien que conozcan que demuestre este tipo de amor hacia los demás. ¿Cómo traducirán "amor inquebrantable" en su idioma para transmitir la idea de que una persona se dedica a otra y le permanece fiel y leal? Pausen este audio aquí.</w:t>
      </w:r>
    </w:p>
    <w:p>
      <w:pPr/>
      <w:r>
        <w:rPr>
          <w:lang w:val="es_ES" w:bidi="es_ES"/>
        </w:rPr>
      </w:r>
      <w:r>
        <w:rPr>
          <w:lang w:val="es_ES" w:bidi="es_ES"/>
        </w:rPr>
        <w:t>Luego, los cantores proclaman que Jehová los guía con su poder hasta su santa morada. No sabemos si la morada o el lugar de descanso de Jehová se refiere a la Tierra Prometida o al monte donde Jehová se encontró con Moisés. El lugar es santo o está apartado, porque Jehová está allí y él es santo. En el idioma original, los pastores usaban esta palabra para "morada" con el sentido de destino de un viaje o lugar de descanso. El pueblo puede estar usando esta palabra para referirse a cualquier lugar adonde Jehová los guíe para que puedan descansar seguros.</w:t>
      </w:r>
    </w:p>
    <w:p>
      <w:pPr/>
      <w:r>
        <w:rPr>
          <w:lang w:val="es_ES" w:bidi="es_ES"/>
        </w:rPr>
      </w:r>
      <w:r>
        <w:rPr>
          <w:lang w:val="es_ES" w:bidi="es_ES"/>
        </w:rPr>
        <w:t>Deténganse aquí y conversen: Cuenten una historia sobre un viaje largo y cómo finalmente llegaron a su destino. Escuchen con atención cómo el narrador describe el lugar donde finalmente se detienen a descansar. Pausen este audio aquí.</w:t>
      </w:r>
    </w:p>
    <w:p>
      <w:pPr/>
      <w:r>
        <w:rPr>
          <w:lang w:val="es_ES" w:bidi="es_ES"/>
        </w:rPr>
      </w:r>
      <w:r>
        <w:rPr>
          <w:lang w:val="es_ES" w:bidi="es_ES"/>
        </w:rPr>
        <w:t>Los cantores comienzan a describir lo que sucederá en el futuro. Los cantores comienzan con una afirmación general: "Los pueblos oirán y temblarán, o se estremecerán de miedo". Los cantores profundizan esta idea en las cuatro frases paralelas que siguen. Los cantores describen cómo reaccionarán sus distintos enemigos al enterarse de las maravillas que Jehová ha hecho. Los cantores mencionan a cuatro futuros enemigos de Israel: los pueblos de Filistea, Edom, Moab y Canaán.</w:t>
      </w:r>
    </w:p>
    <w:p>
      <w:pPr/>
      <w:r>
        <w:rPr>
          <w:lang w:val="es_ES" w:bidi="es_ES"/>
        </w:rPr>
      </w:r>
      <w:r>
        <w:rPr>
          <w:lang w:val="es_ES" w:bidi="es_ES"/>
        </w:rPr>
        <w:t>Deténganse aquí y miren un mapa que muestre los territorios de Filistea, Edom, Moab y Canaán. Pausen este audio aquí.</w:t>
      </w:r>
    </w:p>
    <w:p>
      <w:pPr/>
      <w:r>
        <w:rPr>
          <w:lang w:val="es_ES" w:bidi="es_ES"/>
        </w:rPr>
      </w:r>
      <w:r>
        <w:rPr>
          <w:lang w:val="es_ES" w:bidi="es_ES"/>
        </w:rPr>
        <w:t>Los cantores describen la reacción de estos pueblos usando palabras con significados parecidos. Los habitantes de Filistea serán presa de la agonía o quedarán dominados por la angustia. Esta idea es similar a los dolores de parto que experimenta una mujer cuando está dando a luz. Los cantores usan un lenguaje creativo al hablar del dolor como si fuera una persona que se apodera de alguien o lo agarra con gran fuerza. Los cantores están diciendo que los habitantes de Filistea tienen tanto miedo que sienten dolor.</w:t>
      </w:r>
    </w:p>
    <w:p>
      <w:pPr/>
      <w:r>
        <w:rPr>
          <w:lang w:val="es_ES" w:bidi="es_ES"/>
        </w:rPr>
      </w:r>
      <w:r>
        <w:rPr>
          <w:lang w:val="es_ES" w:bidi="es_ES"/>
        </w:rPr>
        <w:t>Deténganse aquí y conversen sobre cómo traducirán en su idioma la idea de que la agonía o el dolor se han apoderado de los habitantes de Filistea. Pausen este audio aquí.</w:t>
      </w:r>
    </w:p>
    <w:p>
      <w:pPr/>
      <w:r>
        <w:rPr>
          <w:lang w:val="es_ES" w:bidi="es_ES"/>
        </w:rPr>
      </w:r>
      <w:r>
        <w:rPr>
          <w:lang w:val="es_ES" w:bidi="es_ES"/>
        </w:rPr>
        <w:t>Los jefes o líderes tribales de Edom están aterrorizados. Los líderes o los hombres poderosos de Moab tiemblan o se estremecen de miedo. Los habitantes de Canaán se han desvanecido. Este es un lenguaje especial que describe a las personas yendo de un lado a otro, como señal de que han perdido el valor. Una posible manera de traducir esta idea es decir que los habitantes de Canaán desfallecen de miedo o pierden el valor.</w:t>
      </w:r>
    </w:p>
    <w:p>
      <w:pPr/>
      <w:r>
        <w:rPr>
          <w:lang w:val="es_ES" w:bidi="es_ES"/>
        </w:rPr>
      </w:r>
      <w:r>
        <w:rPr>
          <w:lang w:val="es_ES" w:bidi="es_ES"/>
        </w:rPr>
        <w:t>Deténganse aquí y conversen: Piensen en la historia que contaron en el paso dos sobre la persona que tenía miedo. ¿Qué expresiones tienen en su idioma para describir a personas que tienen miedo y han perdido el valor? ¿Cómo traducirán en su idioma la reacción de los pueblos de Edom, Moab y Canaán? Pausen este audio aquí.</w:t>
      </w:r>
    </w:p>
    <w:p>
      <w:pPr/>
      <w:r>
        <w:rPr>
          <w:lang w:val="es_ES" w:bidi="es_ES"/>
        </w:rPr>
      </w:r>
      <w:r>
        <w:rPr>
          <w:lang w:val="es_ES" w:bidi="es_ES"/>
        </w:rPr>
        <w:t>Sobre todos estos pueblos "caerán el terror y el pavor". En el idioma original, "terror" y "pavor" expresan ideas similares de un miedo intenso, pero "pavor" también incluye la idea de temblar o estremecerse de miedo. Los cantores describen estos sentimientos como algo que cae sobre sus enemigos, lo que indica que los enemigos no esperan estos sentimientos. El terror y el pavor vinieron a causa del gran brazo o poder de Jehová, que hizo que los enemigos de Israel quedaran inmóviles como una piedra. Esta es la tercera vez en el cántico que los cantores comparan a sus enemigos con objetos pesados e inmóviles, como una piedra o un trozo de plomo.</w:t>
      </w:r>
    </w:p>
    <w:p>
      <w:pPr/>
      <w:r>
        <w:rPr>
          <w:lang w:val="es_ES" w:bidi="es_ES"/>
        </w:rPr>
      </w:r>
      <w:r>
        <w:rPr>
          <w:lang w:val="es_ES" w:bidi="es_ES"/>
        </w:rPr>
        <w:t>Los cantores repiten la frase "hasta que pase el pueblo", lo que señala el comienzo de la última estrofa o sección del cántico. En esta estrofa, los cantores miran hacia el futuro.</w:t>
      </w:r>
    </w:p>
    <w:p>
      <w:pPr/>
      <w:r>
        <w:rPr>
          <w:lang w:val="es_ES" w:bidi="es_ES"/>
        </w:rPr>
      </w:r>
      <w:r>
        <w:rPr>
          <w:lang w:val="es_ES" w:bidi="es_ES"/>
        </w:rPr>
        <w:t>Los cantores israelitas expresan su confianza en Jehová por medio de tres grupos de frases paralelas. En el primer grupo de frases, los cantores miran hacia el futuro, cuando Jehová llevará a los israelitas y los plantará en su monte. Los cantores presentan la imagen de Jehová plantando a los israelitas, como un agricultor que planta un jardín y lo establece. Este lenguaje especial puede recordarles a las personas cómo Jehová creó el Jardín del Edén y puso allí a Adán y Eva. Otra manera de decirlo es que Jehová establecerá al pueblo en la tierra y permitirá que viva allí.</w:t>
      </w:r>
    </w:p>
    <w:p>
      <w:pPr/>
      <w:r>
        <w:rPr>
          <w:lang w:val="es_ES" w:bidi="es_ES"/>
        </w:rPr>
      </w:r>
      <w:r>
        <w:rPr>
          <w:lang w:val="es_ES" w:bidi="es_ES"/>
        </w:rPr>
        <w:t>Deténganse aquí y conversen: Cuenten una historia sobre alguna vez que ustedes o alguien que conozcan se mudaron a una nueva zona. Presten atención a cómo el narrador describe la forma en que la persona se instala y comienza a establecerse en ese nuevo lugar. Pausen este audio aquí.</w:t>
      </w:r>
    </w:p>
    <w:p>
      <w:pPr/>
      <w:r>
        <w:rPr>
          <w:lang w:val="es_ES" w:bidi="es_ES"/>
        </w:rPr>
      </w:r>
      <w:r>
        <w:rPr>
          <w:lang w:val="es_ES" w:bidi="es_ES"/>
        </w:rPr>
        <w:t>Jehová lleva al pueblo a su monte, el monte que le pertenece como heredad. Esto probablemente se refiere a la región montañosa que Jehová prometió dar a Jacob y a sus descendientes, los israelitas. Los cantores usan dos grupos de frases paralelas para profundizar el significado del monte en la Tierra Prometida. Primero, los cantores describen el monte como "el lugar que Jehová ha preparado para su morada". Luego, los cantores llaman a ese lugar un santuario, es decir, un lugar santo apartado para la adoración de Jehová. Jehová ha establecido o preparado este santuario.</w:t>
      </w:r>
    </w:p>
    <w:p>
      <w:pPr/>
      <w:r>
        <w:rPr>
          <w:lang w:val="es_ES" w:bidi="es_ES"/>
        </w:rPr>
      </w:r>
      <w:r>
        <w:rPr>
          <w:lang w:val="es_ES" w:bidi="es_ES"/>
        </w:rPr>
        <w:t>Los cantores terminan el cántico declarando que Jehová es su Rey y que reinará para siempre. Esta es la primera vez en el libro del Éxodo que alguien se refiere como rey a una persona que no es el faraón.</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15:11–18 en la traducción más fácil de entender.</w:t>
      </w:r>
    </w:p>
    <w:p>
      <w:pPr/>
      <w:r>
        <w:rPr>
          <w:lang w:val="es_ES" w:bidi="es_ES"/>
        </w:rPr>
      </w:r>
      <w:r>
        <w:rPr>
          <w:lang w:val="es_ES" w:bidi="es_ES"/>
        </w:rPr>
        <w:t>Pausen este audio aquí.</w:t>
      </w:r>
    </w:p>
    <w:p>
      <w:pPr/>
      <w:r>
        <w:rPr>
          <w:lang w:val="es_ES" w:bidi="es_ES"/>
        </w:rPr>
      </w:r>
      <w:r>
        <w:rPr>
          <w:lang w:val="es_ES" w:bidi="es_ES"/>
        </w:rPr>
        <w:t>En este paso, el grupo dramatizará el pasaje.</w:t>
      </w:r>
    </w:p>
    <w:p>
      <w:pPr/>
      <w:r>
        <w:rPr>
          <w:lang w:val="es_ES" w:bidi="es_ES"/>
        </w:rPr>
      </w:r>
      <w:r>
        <w:rPr>
          <w:lang w:val="es_ES" w:bidi="es_ES"/>
        </w:rPr>
        <w:t>Este pasaje tiene dos secciones.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El pueblo de Israel</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Ejército egipcio</w:t>
      </w:r>
    </w:p>
    <w:p>
      <w:pPr>
        <w:pStyle w:val="ListBullet"/>
        <w:spacing w:line="240" w:lineRule="auto"/>
        <w:ind w:left="720"/>
      </w:pPr>
      <w:r>
        <w:rPr>
          <w:lang w:val="es_ES" w:bidi="es_ES"/>
        </w:rPr>
      </w:r>
      <w:r>
        <w:rPr>
          <w:lang w:val="es_ES" w:bidi="es_ES"/>
        </w:rPr>
        <w:t>Jefes de Edom</w:t>
      </w:r>
    </w:p>
    <w:p>
      <w:pPr>
        <w:pStyle w:val="ListBullet"/>
        <w:spacing w:line="240" w:lineRule="auto"/>
        <w:ind w:left="720"/>
      </w:pPr>
      <w:r>
        <w:rPr>
          <w:lang w:val="es_ES" w:bidi="es_ES"/>
        </w:rPr>
      </w:r>
      <w:r>
        <w:rPr>
          <w:lang w:val="es_ES" w:bidi="es_ES"/>
        </w:rPr>
        <w:t>Líderes de Moab</w:t>
      </w:r>
    </w:p>
    <w:p>
      <w:pPr>
        <w:pStyle w:val="ListBullet"/>
        <w:spacing w:line="240" w:lineRule="auto"/>
        <w:ind w:left="720"/>
      </w:pPr>
      <w:r>
        <w:rPr>
          <w:lang w:val="es_ES" w:bidi="es_ES"/>
        </w:rPr>
      </w:r>
      <w:r>
        <w:rPr>
          <w:lang w:val="es_ES" w:bidi="es_ES"/>
        </w:rPr>
        <w:t>Y las personas que viven en Canaán</w:t>
      </w:r>
    </w:p>
    <w:p>
      <w:pPr/>
      <w:r>
        <w:rPr>
          <w:lang w:val="es_ES" w:bidi="es_ES"/>
        </w:rPr>
      </w:r>
      <w:r>
        <w:rPr>
          <w:lang w:val="es_ES" w:bidi="es_ES"/>
        </w:rPr>
        <w:t>En grupo, dramaticen el pasaje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actúen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Moisés y los israelitas continúan cantando su cántico de victoria a Jehová:</w:t>
      </w:r>
    </w:p>
    <w:p>
      <w:pPr/>
      <w:r>
        <w:rPr>
          <w:lang w:val="es_ES" w:bidi="es_ES"/>
        </w:rPr>
      </w:r>
      <w:r>
        <w:rPr>
          <w:lang w:val="es_ES" w:bidi="es_ES"/>
        </w:rPr>
        <w:t>"Oh, Jehová, ¿quién es como tú entre los dioses?</w:t>
      </w:r>
    </w:p>
    <w:p>
      <w:pPr/>
      <w:r>
        <w:rPr>
          <w:lang w:val="es_ES" w:bidi="es_ES"/>
        </w:rPr>
      </w:r>
      <w:r>
        <w:rPr>
          <w:lang w:val="es_ES" w:bidi="es_ES"/>
        </w:rPr>
        <w:t>Eres más poderoso que todos ellos.</w:t>
      </w:r>
    </w:p>
    <w:p>
      <w:pPr/>
      <w:r>
        <w:rPr>
          <w:lang w:val="es_ES" w:bidi="es_ES"/>
        </w:rPr>
      </w:r>
      <w:r>
        <w:rPr>
          <w:lang w:val="es_ES" w:bidi="es_ES"/>
        </w:rPr>
        <w:t xml:space="preserve">Todos te admiran y te alabarán porque haces maravillas asombrosas. </w:t>
      </w:r>
    </w:p>
    <w:p>
      <w:pPr/>
      <w:r>
        <w:rPr>
          <w:lang w:val="es_ES" w:bidi="es_ES"/>
        </w:rPr>
      </w:r>
      <w:r>
        <w:rPr>
          <w:lang w:val="es_ES" w:bidi="es_ES"/>
        </w:rPr>
        <w:t>Extendiste tu mano derecha;</w:t>
      </w:r>
    </w:p>
    <w:p>
      <w:pPr/>
      <w:r>
        <w:rPr>
          <w:lang w:val="es_ES" w:bidi="es_ES"/>
        </w:rPr>
      </w:r>
      <w:r>
        <w:rPr>
          <w:lang w:val="es_ES" w:bidi="es_ES"/>
        </w:rPr>
        <w:t>La tierra se tragó al enemigo".</w:t>
      </w:r>
    </w:p>
    <w:p>
      <w:pPr/>
      <w:r>
        <w:rPr>
          <w:lang w:val="es_ES" w:bidi="es_ES"/>
        </w:rPr>
      </w:r>
      <w:r>
        <w:rPr>
          <w:lang w:val="es_ES" w:bidi="es_ES"/>
        </w:rPr>
        <w:t>Pausen el drama. Pregúntenles a las personas que interpretan a los israelitas: "¿Qué están sintiendo o pensando?" Esta persona podría responder cosas como:</w:t>
      </w:r>
    </w:p>
    <w:p>
      <w:pPr>
        <w:pStyle w:val="ListBullet"/>
        <w:spacing w:line="240" w:lineRule="auto"/>
        <w:ind w:left="720"/>
      </w:pPr>
      <w:r>
        <w:rPr>
          <w:lang w:val="es_ES" w:bidi="es_ES"/>
        </w:rPr>
      </w:r>
      <w:r>
        <w:rPr>
          <w:lang w:val="es_ES" w:bidi="es_ES"/>
        </w:rPr>
        <w:t>¡Con asombro! ¡Jehová es tan maravilloso! Jehová es el Dios verdadero. Estos otros supuestos dioses no son nada; o</w:t>
      </w:r>
    </w:p>
    <w:p>
      <w:pPr>
        <w:pStyle w:val="ListBullet"/>
        <w:spacing w:line="240" w:lineRule="auto"/>
        <w:ind w:left="720"/>
      </w:pPr>
      <w:r>
        <w:rPr>
          <w:lang w:val="es_ES" w:bidi="es_ES"/>
        </w:rPr>
      </w:r>
      <w:r>
        <w:rPr>
          <w:lang w:val="es_ES" w:bidi="es_ES"/>
        </w:rPr>
        <w:t>Jehová es muy fuerte. ¿Vieron con qué facilidad Jehová derrotó a los egipcios?" o</w:t>
      </w:r>
    </w:p>
    <w:p>
      <w:pPr>
        <w:pStyle w:val="ListBullet"/>
        <w:spacing w:line="240" w:lineRule="auto"/>
        <w:ind w:left="720"/>
      </w:pPr>
      <w:r>
        <w:rPr>
          <w:lang w:val="es_ES" w:bidi="es_ES"/>
        </w:rPr>
      </w:r>
      <w:r>
        <w:rPr>
          <w:lang w:val="es_ES" w:bidi="es_ES"/>
        </w:rPr>
        <w:t>"Alegre. Jehová hace cosas tan maravillosas. Todos deben alabar a Jehová".</w:t>
      </w:r>
    </w:p>
    <w:p>
      <w:pPr/>
      <w:r>
        <w:rPr>
          <w:lang w:val="es_ES" w:bidi="es_ES"/>
        </w:rPr>
      </w:r>
      <w:r>
        <w:rPr>
          <w:lang w:val="es_ES" w:bidi="es_ES"/>
        </w:rPr>
        <w:t>Continúen con la actuación.</w:t>
      </w:r>
    </w:p>
    <w:p>
      <w:pPr/>
      <w:r>
        <w:rPr>
          <w:lang w:val="es_ES" w:bidi="es_ES"/>
        </w:rPr>
      </w:r>
      <w:r>
        <w:rPr>
          <w:lang w:val="es_ES" w:bidi="es_ES"/>
        </w:rPr>
        <w:t>"Has guiado con tu amor leal al pueblo que rescataste;</w:t>
      </w:r>
    </w:p>
    <w:p>
      <w:pPr/>
      <w:r>
        <w:rPr>
          <w:lang w:val="es_ES" w:bidi="es_ES"/>
        </w:rPr>
      </w:r>
      <w:r>
        <w:rPr>
          <w:lang w:val="es_ES" w:bidi="es_ES"/>
        </w:rPr>
        <w:t>Con tu fuerza, guiaste al pueblo hasta tu santa morada.</w:t>
      </w:r>
    </w:p>
    <w:p>
      <w:pPr/>
      <w:r>
        <w:rPr>
          <w:lang w:val="es_ES" w:bidi="es_ES"/>
        </w:rPr>
      </w:r>
      <w:r>
        <w:rPr>
          <w:lang w:val="es_ES" w:bidi="es_ES"/>
        </w:rPr>
        <w:t>Los pueblos de otras naciones oirán; temblarán de miedo;</w:t>
      </w:r>
    </w:p>
    <w:p>
      <w:pPr/>
      <w:r>
        <w:rPr>
          <w:lang w:val="es_ES" w:bidi="es_ES"/>
        </w:rPr>
      </w:r>
      <w:r>
        <w:rPr>
          <w:lang w:val="es_ES" w:bidi="es_ES"/>
        </w:rPr>
        <w:t>La angustia se apoderará de los habitantes de Filistea.</w:t>
      </w:r>
    </w:p>
    <w:p>
      <w:pPr/>
      <w:r>
        <w:rPr>
          <w:lang w:val="es_ES" w:bidi="es_ES"/>
        </w:rPr>
      </w:r>
      <w:r>
        <w:rPr>
          <w:lang w:val="es_ES" w:bidi="es_ES"/>
        </w:rPr>
        <w:t>Ahora los jefes de Edom estarán aterrorizados;</w:t>
      </w:r>
    </w:p>
    <w:p>
      <w:pPr/>
      <w:r>
        <w:rPr>
          <w:lang w:val="es_ES" w:bidi="es_ES"/>
        </w:rPr>
      </w:r>
      <w:r>
        <w:rPr>
          <w:lang w:val="es_ES" w:bidi="es_ES"/>
        </w:rPr>
        <w:t>Los líderes de Moab serán presa del temblor,</w:t>
      </w:r>
    </w:p>
    <w:p>
      <w:pPr/>
      <w:r>
        <w:rPr>
          <w:lang w:val="es_ES" w:bidi="es_ES"/>
        </w:rPr>
      </w:r>
      <w:r>
        <w:rPr>
          <w:lang w:val="es_ES" w:bidi="es_ES"/>
        </w:rPr>
        <w:t>El pueblo de Canaán desfallecerá de miedo;</w:t>
      </w:r>
    </w:p>
    <w:p>
      <w:pPr/>
      <w:r>
        <w:rPr>
          <w:lang w:val="es_ES" w:bidi="es_ES"/>
        </w:rPr>
      </w:r>
      <w:r>
        <w:rPr>
          <w:lang w:val="es_ES" w:bidi="es_ES"/>
        </w:rPr>
        <w:t>Un miedo intenso y estremecedor caerá sobre todos ellos.</w:t>
      </w:r>
    </w:p>
    <w:p>
      <w:pPr/>
      <w:r>
        <w:rPr>
          <w:lang w:val="es_ES" w:bidi="es_ES"/>
        </w:rPr>
      </w:r>
      <w:r>
        <w:rPr>
          <w:lang w:val="es_ES" w:bidi="es_ES"/>
        </w:rPr>
        <w:t>Pausen el drama. Pregunten a las personas que representan a los pueblos de Filistea, Edom, Moab y Canaán: "¿Qué sienten o piensan?" Esta persona podría responder cosas como:</w:t>
      </w:r>
    </w:p>
    <w:p>
      <w:pPr>
        <w:pStyle w:val="ListBullet"/>
        <w:spacing w:line="240" w:lineRule="auto"/>
        <w:ind w:left="720"/>
      </w:pPr>
      <w:r>
        <w:rPr>
          <w:lang w:val="es_ES" w:bidi="es_ES"/>
        </w:rPr>
      </w:r>
      <w:r>
        <w:rPr>
          <w:lang w:val="es_ES" w:bidi="es_ES"/>
        </w:rPr>
        <w:t>Atemorizado. ¿Oyeron cómo el Dios de los israelitas destruyó al ejército egipcio? Ese ejército era muy poderoso. ¿Qué podría pasarnos? o</w:t>
      </w:r>
    </w:p>
    <w:p>
      <w:pPr>
        <w:pStyle w:val="ListBullet"/>
        <w:spacing w:line="240" w:lineRule="auto"/>
        <w:ind w:left="720"/>
      </w:pPr>
      <w:r>
        <w:rPr>
          <w:lang w:val="es_ES" w:bidi="es_ES"/>
        </w:rPr>
      </w:r>
      <w:r>
        <w:rPr>
          <w:lang w:val="es_ES" w:bidi="es_ES"/>
        </w:rPr>
        <w:t>"Aterrorizados. Nunca habíamos oído hablar de cosas tan milagrosas. Será mejor que tengamos cuidado; o</w:t>
      </w:r>
    </w:p>
    <w:p>
      <w:pPr>
        <w:pStyle w:val="ListBullet"/>
        <w:spacing w:line="240" w:lineRule="auto"/>
        <w:ind w:left="720"/>
      </w:pPr>
      <w:r>
        <w:rPr>
          <w:lang w:val="es_ES" w:bidi="es_ES"/>
        </w:rPr>
      </w:r>
      <w:r>
        <w:rPr>
          <w:lang w:val="es_ES" w:bidi="es_ES"/>
        </w:rPr>
        <w:t>"Desanimados. Pensaba que nuestro ejército era fuerte, pero nuestro ejército no puede competir con el Dios de Israel.</w:t>
      </w:r>
    </w:p>
    <w:p>
      <w:pPr/>
      <w:r>
        <w:rPr>
          <w:lang w:val="es_ES" w:bidi="es_ES"/>
        </w:rPr>
      </w:r>
      <w:r>
        <w:rPr>
          <w:lang w:val="es_ES" w:bidi="es_ES"/>
        </w:rPr>
        <w:t>Continúen con la actuación.</w:t>
      </w:r>
    </w:p>
    <w:p>
      <w:pPr/>
      <w:r>
        <w:rPr>
          <w:lang w:val="es_ES" w:bidi="es_ES"/>
        </w:rPr>
      </w:r>
      <w:r>
        <w:rPr>
          <w:lang w:val="es_ES" w:bidi="es_ES"/>
        </w:rPr>
        <w:t>Debido a tu brazo poderoso, estos pueblos quedarán inmóviles como piedras,</w:t>
      </w:r>
    </w:p>
    <w:p>
      <w:pPr/>
      <w:r>
        <w:rPr>
          <w:lang w:val="es_ES" w:bidi="es_ES"/>
        </w:rPr>
      </w:r>
      <w:r>
        <w:rPr>
          <w:lang w:val="es_ES" w:bidi="es_ES"/>
        </w:rPr>
        <w:t>Hasta que pase tu pueblo, oh Jehová;</w:t>
      </w:r>
    </w:p>
    <w:p>
      <w:pPr/>
      <w:r>
        <w:rPr>
          <w:lang w:val="es_ES" w:bidi="es_ES"/>
        </w:rPr>
      </w:r>
      <w:r>
        <w:rPr>
          <w:lang w:val="es_ES" w:bidi="es_ES"/>
        </w:rPr>
        <w:t>Hasta que haya pasado el pueblo que Jehová compró.</w:t>
      </w:r>
    </w:p>
    <w:p>
      <w:pPr/>
      <w:r>
        <w:rPr>
          <w:lang w:val="es_ES" w:bidi="es_ES"/>
        </w:rPr>
      </w:r>
      <w:r>
        <w:rPr>
          <w:lang w:val="es_ES" w:bidi="es_ES"/>
        </w:rPr>
        <w:t>Jehová, tú los llevarás y los establecerás en tu monte,</w:t>
      </w:r>
    </w:p>
    <w:p>
      <w:pPr/>
      <w:r>
        <w:rPr>
          <w:lang w:val="es_ES" w:bidi="es_ES"/>
        </w:rPr>
      </w:r>
      <w:r>
        <w:rPr>
          <w:lang w:val="es_ES" w:bidi="es_ES"/>
        </w:rPr>
        <w:t>El lugar que Jehová ha hecho como tu morada,</w:t>
      </w:r>
    </w:p>
    <w:p>
      <w:pPr/>
      <w:r>
        <w:rPr>
          <w:lang w:val="es_ES" w:bidi="es_ES"/>
        </w:rPr>
      </w:r>
      <w:r>
        <w:rPr>
          <w:lang w:val="es_ES" w:bidi="es_ES"/>
        </w:rPr>
        <w:t>El lugar santo que las manos de Jehová han establecido.</w:t>
      </w:r>
    </w:p>
    <w:p>
      <w:pPr/>
      <w:r>
        <w:rPr>
          <w:lang w:val="es_ES" w:bidi="es_ES"/>
        </w:rPr>
      </w:r>
      <w:r>
        <w:rPr>
          <w:lang w:val="es_ES" w:bidi="es_ES"/>
        </w:rPr>
        <w:t>Pausen el drama. Pregúntenles a las personas que interpretan a los israelitas: "¿Qué están sintiendo o pensando?" Esta persona podría responder cosas como:</w:t>
      </w:r>
    </w:p>
    <w:p>
      <w:pPr>
        <w:pStyle w:val="ListBullet"/>
        <w:spacing w:line="240" w:lineRule="auto"/>
        <w:ind w:left="720"/>
      </w:pPr>
      <w:r>
        <w:rPr>
          <w:lang w:val="es_ES" w:bidi="es_ES"/>
        </w:rPr>
      </w:r>
      <w:r>
        <w:rPr>
          <w:lang w:val="es_ES" w:bidi="es_ES"/>
        </w:rPr>
        <w:t>A salvo y seguros. No tenemos nada que temer. Jehová nos guiará con seguridad hasta la Tierra Prometida; o</w:t>
      </w:r>
    </w:p>
    <w:p>
      <w:pPr>
        <w:pStyle w:val="ListBullet"/>
        <w:spacing w:line="240" w:lineRule="auto"/>
        <w:ind w:left="720"/>
      </w:pPr>
      <w:r>
        <w:rPr>
          <w:lang w:val="es_ES" w:bidi="es_ES"/>
        </w:rPr>
      </w:r>
      <w:r>
        <w:rPr>
          <w:lang w:val="es_ES" w:bidi="es_ES"/>
        </w:rPr>
        <w:t>"Esperanzado. Anhelo establecerme por fin en el lugar que Jehová ha prometido a nuestros antepasados; o</w:t>
      </w:r>
    </w:p>
    <w:p>
      <w:pPr>
        <w:pStyle w:val="ListBullet"/>
        <w:spacing w:line="240" w:lineRule="auto"/>
        <w:ind w:left="720"/>
      </w:pPr>
      <w:r>
        <w:rPr>
          <w:lang w:val="es_ES" w:bidi="es_ES"/>
        </w:rPr>
      </w:r>
      <w:r>
        <w:rPr>
          <w:lang w:val="es_ES" w:bidi="es_ES"/>
        </w:rPr>
        <w:t>"Confiado. Jehová es nuestro Dios. Jehová ha preparado un lugar especial donde podemos adorar a Jehová en paz.</w:t>
      </w:r>
    </w:p>
    <w:p>
      <w:pPr/>
      <w:r>
        <w:rPr>
          <w:lang w:val="es_ES" w:bidi="es_ES"/>
        </w:rPr>
      </w:r>
      <w:r>
        <w:rPr>
          <w:lang w:val="es_ES" w:bidi="es_ES"/>
        </w:rPr>
        <w:t>Continúen con la actuación.</w:t>
      </w:r>
    </w:p>
    <w:p>
      <w:pPr/>
      <w:r>
        <w:rPr>
          <w:lang w:val="es_ES" w:bidi="es_ES"/>
        </w:rPr>
      </w:r>
      <w:r>
        <w:rPr>
          <w:lang w:val="es_ES" w:bidi="es_ES"/>
        </w:rPr>
        <w:t>Jehová reinará como Rey por siempre jamás.</w:t>
      </w:r>
    </w:p>
    <w:p>
      <w:pPr/>
      <w:r>
        <w:rPr>
          <w:lang w:val="es_ES" w:bidi="es_ES"/>
        </w:rPr>
      </w:r>
      <w:r>
        <w:rPr>
          <w:lang w:val="es_ES" w:bidi="es_ES"/>
        </w:rPr>
        <w:t>Pausen el drama. Pregúntenle a la persona que interpreta a Jehová: "¿Qué está sintiendo o pensando?" Esta persona podría responder cosas como:</w:t>
      </w:r>
    </w:p>
    <w:p>
      <w:pPr>
        <w:pStyle w:val="ListBullet"/>
        <w:spacing w:line="240" w:lineRule="auto"/>
        <w:ind w:left="720"/>
      </w:pPr>
      <w:r>
        <w:rPr>
          <w:lang w:val="es_ES" w:bidi="es_ES"/>
        </w:rPr>
      </w:r>
      <w:r>
        <w:rPr>
          <w:lang w:val="es_ES" w:bidi="es_ES"/>
        </w:rPr>
        <w:t>Feliz de que mi pueblo reconozca que soy su Rey; o</w:t>
      </w:r>
    </w:p>
    <w:p>
      <w:pPr>
        <w:pStyle w:val="ListBullet"/>
        <w:spacing w:line="240" w:lineRule="auto"/>
        <w:ind w:left="720"/>
      </w:pPr>
      <w:r>
        <w:rPr>
          <w:lang w:val="es_ES" w:bidi="es_ES"/>
        </w:rPr>
      </w:r>
      <w:r>
        <w:rPr>
          <w:lang w:val="es_ES" w:bidi="es_ES"/>
        </w:rPr>
        <w:t>Mi amor por mi pueblo es leal y fiel. Quiero que estemos en el lugar especial que he apartado para que vivamos juntos; o</w:t>
      </w:r>
    </w:p>
    <w:p>
      <w:pPr>
        <w:pStyle w:val="ListBullet"/>
        <w:spacing w:line="240" w:lineRule="auto"/>
        <w:ind w:left="720"/>
      </w:pPr>
      <w:r>
        <w:rPr>
          <w:lang w:val="es_ES" w:bidi="es_ES"/>
        </w:rPr>
      </w:r>
      <w:r>
        <w:rPr>
          <w:lang w:val="es_ES" w:bidi="es_ES"/>
        </w:rPr>
        <w:t>"Fue un cántico muy bueno. Espero que mi pueblo lo cante a menudo y recuerde cuánto lo amo y cuánto me preocupo por él.</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15:11–18 en la traducción más fácil de entender.</w:t>
      </w:r>
    </w:p>
    <w:p>
      <w:pPr/>
      <w:r>
        <w:rPr>
          <w:lang w:val="es_ES" w:bidi="es_ES"/>
        </w:rPr>
      </w:r>
      <w:r>
        <w:rPr>
          <w:lang w:val="es_ES" w:bidi="es_ES"/>
        </w:rPr>
        <w:t>Pausen este audio aquí.</w:t>
      </w:r>
    </w:p>
    <w:p>
      <w:pPr/>
      <w:r>
        <w:rPr>
          <w:lang w:val="es_ES" w:bidi="es_ES"/>
        </w:rPr>
      </w:r>
      <w:r>
        <w:rPr>
          <w:lang w:val="es_ES" w:bidi="es_ES"/>
        </w:rPr>
        <w:t>En este paso, el grupo conversará sobre los términos y las palabras clave de este pasaje.</w:t>
      </w:r>
    </w:p>
    <w:p>
      <w:pPr/>
      <w:r>
        <w:rPr>
          <w:lang w:val="es_ES" w:bidi="es_ES"/>
        </w:rPr>
      </w:r>
      <w:r>
        <w:rPr>
          <w:lang w:val="es_ES" w:bidi="es_ES"/>
        </w:rPr>
        <w:t xml:space="preserve">En este pasaje, Moisés y los israelitas continúan cantando un cántico de victoria a </w:t>
      </w:r>
      <w:r>
        <w:rPr>
          <w:b/>
          <w:lang w:val="es_ES" w:bidi="es_ES"/>
        </w:rPr>
        <w:t>Jehová</w:t>
      </w:r>
      <w:r>
        <w:rPr>
          <w:lang w:val="es_ES" w:bidi="es_ES"/>
        </w:rPr>
        <w:t>. Jehová es el nombre personal de Dios. Aunque no se menciona directamente a los israelitas en el cántico, son ellos quienes lo cantan. Los israelitas también se refieren a sí mismos como el pueblo de Jehová o el pueblo que Jehová rescató. Usen la misma palabra para Jehová que hayan usado en los pasajes anteriores. Consulten el Glosario Principal para obtener más información sobre Jehová.</w:t>
      </w:r>
    </w:p>
    <w:p>
      <w:pPr/>
      <w:r>
        <w:rPr>
          <w:lang w:val="es_ES" w:bidi="es_ES"/>
        </w:rPr>
      </w:r>
      <w:r>
        <w:rPr>
          <w:lang w:val="es_ES" w:bidi="es_ES"/>
        </w:rPr>
        <w:t xml:space="preserve">Los cantores le preguntan a Jehová: "¿Quién es como tú entre los </w:t>
      </w:r>
      <w:r>
        <w:rPr>
          <w:b/>
          <w:lang w:val="es_ES" w:bidi="es_ES"/>
        </w:rPr>
        <w:t>dioses</w:t>
      </w:r>
      <w:r>
        <w:rPr>
          <w:lang w:val="es_ES" w:bidi="es_ES"/>
        </w:rPr>
        <w:t>?" Aquí, "dioses" se refiere a los dioses falsos que algunas personas adoran. A veces, las personas adoran a otros seres espirituales o ídolos como si esos espíritus o ídolos tuvieran poder. A veces las personas usaban madera o metal para hacer estatuas o pilares que representaran a sus dioses. Usen la misma palabra o frase para dioses que han usado en pasajes anteriores. Consulten dioses en el Glosario Principal para obtener más información.</w:t>
      </w:r>
    </w:p>
    <w:p>
      <w:pPr/>
      <w:r>
        <w:rPr>
          <w:lang w:val="es_ES" w:bidi="es_ES"/>
        </w:rPr>
      </w:r>
      <w:r>
        <w:rPr>
          <w:lang w:val="es_ES" w:bidi="es_ES"/>
        </w:rPr>
        <w:t xml:space="preserve">Los cantores dicen que Jehová es majestuoso o glorioso en </w:t>
      </w:r>
      <w:r>
        <w:rPr>
          <w:b/>
          <w:lang w:val="es_ES" w:bidi="es_ES"/>
        </w:rPr>
        <w:t>santidad</w:t>
      </w:r>
      <w:r>
        <w:rPr>
          <w:lang w:val="es_ES" w:bidi="es_ES"/>
        </w:rPr>
        <w:t>. Cuando los cantores hablan de la santidad de Jehová, están diciendo que Jehová es completamente bueno, completamente puro, poderoso y majestuoso. Los cantores están diciendo que Jehová es maravilloso en su poder. Jehová está apartado de cualquier otro ser o dios falso. Usen la misma palabra para "santidad" que han usado en pasajes anteriores. Consulten santo en el Glosario Principal para obtener más información.</w:t>
      </w:r>
    </w:p>
    <w:p>
      <w:pPr/>
      <w:r>
        <w:rPr>
          <w:lang w:val="es_ES" w:bidi="es_ES"/>
        </w:rPr>
      </w:r>
      <w:r>
        <w:rPr>
          <w:lang w:val="es_ES" w:bidi="es_ES"/>
        </w:rPr>
        <w:t xml:space="preserve">Los cantores dicen que Jehová hace obras gloriosas o realiza maravillas. Las </w:t>
      </w:r>
      <w:r>
        <w:rPr>
          <w:b/>
          <w:lang w:val="es_ES" w:bidi="es_ES"/>
        </w:rPr>
        <w:t>maravillas</w:t>
      </w:r>
      <w:r>
        <w:rPr>
          <w:lang w:val="es_ES" w:bidi="es_ES"/>
        </w:rPr>
        <w:t xml:space="preserve">, a veces llamadas </w:t>
      </w:r>
      <w:r>
        <w:rPr>
          <w:b/>
          <w:lang w:val="es_ES" w:bidi="es_ES"/>
        </w:rPr>
        <w:t>milagros</w:t>
      </w:r>
      <w:r>
        <w:rPr>
          <w:lang w:val="es_ES" w:bidi="es_ES"/>
        </w:rPr>
        <w:t>, son acontecimientos muy inusuales y sorprendentes que parecen imposibles. Jehová a menudo hacía un milagro cuando las personas oraban pidiendo ayuda. A veces Dios realizaba un milagro para castigar a las personas. Usen la misma palabra para maravilla o milagro que han usado en pasajes anteriores. Para obtener más información, consulten milagro en el Glosario Principal.</w:t>
      </w:r>
    </w:p>
    <w:p>
      <w:pPr/>
      <w:r>
        <w:rPr>
          <w:lang w:val="es_ES" w:bidi="es_ES"/>
        </w:rPr>
      </w:r>
      <w:r>
        <w:rPr>
          <w:lang w:val="es_ES" w:bidi="es_ES"/>
        </w:rPr>
        <w:t xml:space="preserve">Los cantores dicen que Jehová extendió su </w:t>
      </w:r>
      <w:r>
        <w:rPr>
          <w:b/>
          <w:lang w:val="es_ES" w:bidi="es_ES"/>
        </w:rPr>
        <w:t>mano derecha</w:t>
      </w:r>
      <w:r>
        <w:rPr>
          <w:lang w:val="es_ES" w:bidi="es_ES"/>
        </w:rPr>
        <w:t xml:space="preserve"> y la tierra se tragó al enemigo. En la cultura hebrea, la mano derecha es un símbolo de fuerza, porque la mayoría de los guerreros usaban la espada con la mano derecha. Jehová estaba mostrando su poder cuando destruyó al ejército egipcio. Usen la misma palabra o frase para "mano derecha" que usaron en el pasaje anterior.</w:t>
      </w:r>
    </w:p>
    <w:p>
      <w:pPr/>
      <w:r>
        <w:rPr>
          <w:lang w:val="es_ES" w:bidi="es_ES"/>
        </w:rPr>
      </w:r>
      <w:r>
        <w:rPr>
          <w:lang w:val="es_ES" w:bidi="es_ES"/>
        </w:rPr>
        <w:t xml:space="preserve">Jehová guio con su amor constante o leal al pueblo que </w:t>
      </w:r>
      <w:r>
        <w:rPr>
          <w:b/>
          <w:lang w:val="es_ES" w:bidi="es_ES"/>
        </w:rPr>
        <w:t>redimió</w:t>
      </w:r>
      <w:r>
        <w:rPr>
          <w:lang w:val="es_ES" w:bidi="es_ES"/>
        </w:rPr>
        <w:t xml:space="preserve"> o rescató. En el idioma original, la palabra redimido se refiere a recuperar mediante compra una herencia o a un miembro de la familia que había sido vendido como esclavo. Jehová ha rescatado a los israelitas de la esclavitud en Egipto. Usen la misma palabra para rescatar que han usado en pasajes anteriores. Para obtener más información, consulten rescatar en el Glosario Principal.</w:t>
      </w:r>
    </w:p>
    <w:p>
      <w:pPr/>
      <w:r>
        <w:rPr>
          <w:lang w:val="es_ES" w:bidi="es_ES"/>
        </w:rPr>
      </w:r>
      <w:r>
        <w:rPr>
          <w:lang w:val="es_ES" w:bidi="es_ES"/>
        </w:rPr>
        <w:t>En el idioma original, la palabra "amor inquebrantable" describe a una persona que tiene un amor leal y que cumplirá fielmente su pacto o su firme promesa a otra persona. Este amor describe el sentimiento especial que Jehová tiene por su pueblo.</w:t>
      </w:r>
    </w:p>
    <w:p>
      <w:pPr/>
      <w:r>
        <w:rPr>
          <w:lang w:val="es_ES" w:bidi="es_ES"/>
        </w:rPr>
      </w:r>
      <w:r>
        <w:rPr>
          <w:lang w:val="es_ES" w:bidi="es_ES"/>
        </w:rPr>
        <w:t xml:space="preserve">Deténganse aquí y conversen en grupo sobre qué palabra o frase usarán para </w:t>
      </w:r>
      <w:r>
        <w:rPr>
          <w:b/>
          <w:lang w:val="es_ES" w:bidi="es_ES"/>
        </w:rPr>
        <w:t>amor inquebrantable</w:t>
      </w:r>
      <w:r>
        <w:rPr>
          <w:lang w:val="es_ES" w:bidi="es_ES"/>
        </w:rPr>
        <w:t>. Busquen amor inquebrantable en el Glosario Principal para obtener más información. Si ya han traducido estas palabras en otro libro de la Biblia, usen las mismas palabras que hayan usado allí. Pausen este audio aquí.</w:t>
      </w:r>
    </w:p>
    <w:p>
      <w:pPr/>
      <w:r>
        <w:rPr>
          <w:lang w:val="es_ES" w:bidi="es_ES"/>
        </w:rPr>
      </w:r>
      <w:r>
        <w:rPr>
          <w:lang w:val="es_ES" w:bidi="es_ES"/>
        </w:rPr>
        <w:t>Los cantores dicen que los pueblos o las naciones oirán lo que sucedió y tendrán miedo. En el idioma original, el término "pueblos" se refiere a un grupo de personas que viven en la misma zona geográfica y que tienen los mismos antepasados, de manera similar a una nación.</w:t>
      </w:r>
    </w:p>
    <w:p>
      <w:pPr/>
      <w:r>
        <w:rPr>
          <w:lang w:val="es_ES" w:bidi="es_ES"/>
        </w:rPr>
      </w:r>
      <w:r>
        <w:rPr>
          <w:lang w:val="es_ES" w:bidi="es_ES"/>
        </w:rPr>
        <w:t xml:space="preserve">Deténganse aquí y conversen en grupo sobre qué palabra o frase usarán para </w:t>
      </w:r>
      <w:r>
        <w:rPr>
          <w:b/>
          <w:lang w:val="es_ES" w:bidi="es_ES"/>
        </w:rPr>
        <w:t>pueblos</w:t>
      </w:r>
      <w:r>
        <w:rPr>
          <w:lang w:val="es_ES" w:bidi="es_ES"/>
        </w:rPr>
        <w:t>. Consulten nación en el Glosario Principal para obtener más información. Si ya han traducido estas palabras en otro libro de la Biblia, usen las mismas palabras que hayan usado allí. Pausen este audio aquí.</w:t>
      </w:r>
    </w:p>
    <w:p>
      <w:pPr/>
      <w:r>
        <w:rPr>
          <w:lang w:val="es_ES" w:bidi="es_ES"/>
        </w:rPr>
      </w:r>
      <w:r>
        <w:rPr>
          <w:lang w:val="es_ES" w:bidi="es_ES"/>
        </w:rPr>
        <w:t xml:space="preserve">Los cantores cantan acerca de los </w:t>
      </w:r>
      <w:r>
        <w:rPr>
          <w:b/>
          <w:lang w:val="es_ES" w:bidi="es_ES"/>
        </w:rPr>
        <w:t>jefes</w:t>
      </w:r>
      <w:r>
        <w:rPr>
          <w:lang w:val="es_ES" w:bidi="es_ES"/>
        </w:rPr>
        <w:t xml:space="preserve"> de Edom y los </w:t>
      </w:r>
      <w:r>
        <w:rPr>
          <w:b/>
          <w:lang w:val="es_ES" w:bidi="es_ES"/>
        </w:rPr>
        <w:t>líderes</w:t>
      </w:r>
      <w:r>
        <w:rPr>
          <w:lang w:val="es_ES" w:bidi="es_ES"/>
        </w:rPr>
        <w:t xml:space="preserve"> de Moab. Jefes se refieren a líderes tribales o de clanes. Líderes se refieren a hombres de poder. En el idioma original, "jefes" y "líderes" son dos palabras con significados parecidos. Los cantores usan estas dos palabras diferentes para que el poema suene más interesante o hermoso.</w:t>
      </w:r>
    </w:p>
    <w:p>
      <w:pPr/>
      <w:r>
        <w:rPr>
          <w:lang w:val="es_ES" w:bidi="es_ES"/>
        </w:rPr>
      </w:r>
      <w:r>
        <w:rPr>
          <w:lang w:val="es_ES" w:bidi="es_ES"/>
        </w:rPr>
        <w:t>Deténganse aquí y conversen en grupo sobre qué palabras o frases usarán para jefes y líderes. Si ya han traducido estas palabras en otro libro de la Biblia, usen las mismas palabras que han usado allí. Pausen este audio aquí.</w:t>
      </w:r>
    </w:p>
    <w:p>
      <w:pPr/>
      <w:r>
        <w:rPr>
          <w:lang w:val="es_ES" w:bidi="es_ES"/>
        </w:rPr>
      </w:r>
      <w:r>
        <w:rPr>
          <w:lang w:val="es_ES" w:bidi="es_ES"/>
        </w:rPr>
        <w:t xml:space="preserve">Los cantores dicen que los habitantes de </w:t>
      </w:r>
      <w:r>
        <w:rPr>
          <w:b/>
          <w:lang w:val="es_ES" w:bidi="es_ES"/>
        </w:rPr>
        <w:t>Canaán</w:t>
      </w:r>
      <w:r>
        <w:rPr>
          <w:lang w:val="es_ES" w:bidi="es_ES"/>
        </w:rPr>
        <w:t xml:space="preserve"> se desvanecerán. Canaán es una región situada entre el río Jordán, al este, y el mar Mediterráneo, al oeste. Canaán era la tierra que Jehová había prometido a los descendientes de Abraham y Jacob. Usen la misma palabra o frase para Canaán que han usado en pasajes anteriores. Para obtener más información, consulten Canaán en el Glosario Principal.</w:t>
      </w:r>
    </w:p>
    <w:p>
      <w:pPr/>
      <w:r>
        <w:rPr>
          <w:lang w:val="es_ES" w:bidi="es_ES"/>
        </w:rPr>
      </w:r>
      <w:r>
        <w:rPr>
          <w:lang w:val="es_ES" w:bidi="es_ES"/>
        </w:rPr>
        <w:t xml:space="preserve">Jehová llevará a su pueblo a su monte, o al monte de su </w:t>
      </w:r>
      <w:r>
        <w:rPr>
          <w:b/>
          <w:lang w:val="es_ES" w:bidi="es_ES"/>
        </w:rPr>
        <w:t>herencia</w:t>
      </w:r>
      <w:r>
        <w:rPr>
          <w:lang w:val="es_ES" w:bidi="es_ES"/>
        </w:rPr>
        <w:t>. Esto probablemente se refiere a la región montañosa que Jehová prometió dar a Jacob y a sus descendientes, los israelitas. Una herencia es la propiedad que una persona recibe después de que otra persona muere. Esa persona ahora tiene el derecho de poseer esa propiedad. En este caso, Jehová no tiene que morir para que los israelitas hereden la tierra. Como gobernante de toda la tierra, Jehová tiene la autoridad para darles la tierra a los israelitas.</w:t>
      </w:r>
    </w:p>
    <w:p>
      <w:pPr/>
      <w:r>
        <w:rPr>
          <w:lang w:val="es_ES" w:bidi="es_ES"/>
        </w:rPr>
      </w:r>
      <w:r>
        <w:rPr>
          <w:lang w:val="es_ES" w:bidi="es_ES"/>
        </w:rPr>
        <w:t>Deténganse aquí y conversen en grupo sobre qué palabra o frase usarán para herencia. Si ya han traducido estas palabras en otro libro de la Biblia, usen las mismas palabras que hayan usado allí. Pausen este audio aquí.</w:t>
      </w:r>
    </w:p>
    <w:p>
      <w:pPr/>
      <w:r>
        <w:rPr>
          <w:lang w:val="es_ES" w:bidi="es_ES"/>
        </w:rPr>
      </w:r>
      <w:r>
        <w:rPr>
          <w:lang w:val="es_ES" w:bidi="es_ES"/>
        </w:rPr>
        <w:t>Luego, los cantores llaman "santuario" al monte. Un santuario es un lugar santo apartado para la adoración a Jehová. Jehová ha establecido o preparado este santuario.</w:t>
      </w:r>
    </w:p>
    <w:p>
      <w:pPr/>
      <w:r>
        <w:rPr>
          <w:lang w:val="es_ES" w:bidi="es_ES"/>
        </w:rPr>
      </w:r>
      <w:r>
        <w:rPr>
          <w:lang w:val="es_ES" w:bidi="es_ES"/>
        </w:rPr>
        <w:t xml:space="preserve">Deténganse aquí y conversen en grupo sobre qué palabra o frase usarán para santuario. Busquen </w:t>
      </w:r>
      <w:r>
        <w:rPr>
          <w:b/>
          <w:lang w:val="es_ES" w:bidi="es_ES"/>
        </w:rPr>
        <w:t>santuario</w:t>
      </w:r>
      <w:r>
        <w:rPr>
          <w:lang w:val="es_ES" w:bidi="es_ES"/>
        </w:rPr>
        <w:t xml:space="preserve"> en el Glosario Principal para obtener más información. Si ya han traducido estas palabras en otro libro de la Biblia, usen las mismas palabras que hayan usado allí. Pausen este audio aquí.</w:t>
      </w:r>
    </w:p>
    <w:p>
      <w:pPr/>
      <w:r>
        <w:rPr>
          <w:lang w:val="es_ES" w:bidi="es_ES"/>
        </w:rPr>
      </w:r>
      <w:r>
        <w:rPr>
          <w:lang w:val="es_ES" w:bidi="es_ES"/>
        </w:rPr>
        <w:t>Los cantores terminan el cántico diciendo que Jehová reinará o gobernará por siempre jamás. Los cantores están diciendo que Jehová es su rey, aunque no usan la palabra rey. En el idioma original, la palabra traducida como "reinar" significa gobernar como rey.</w:t>
      </w:r>
    </w:p>
    <w:p>
      <w:pPr/>
      <w:r>
        <w:rPr>
          <w:lang w:val="es_ES" w:bidi="es_ES"/>
        </w:rPr>
      </w:r>
      <w:r>
        <w:rPr>
          <w:lang w:val="es_ES" w:bidi="es_ES"/>
        </w:rPr>
        <w:t xml:space="preserve">Deténganse aquí y conversen en grupo sobre qué palabra o frase usarán para </w:t>
      </w:r>
      <w:r>
        <w:rPr>
          <w:b/>
          <w:lang w:val="es_ES" w:bidi="es_ES"/>
        </w:rPr>
        <w:t>reinar</w:t>
      </w:r>
      <w:r>
        <w:rPr>
          <w:lang w:val="es_ES" w:bidi="es_ES"/>
        </w:rPr>
        <w:t>. Si ya han traducido estas palabras en otro libro de la Biblia, usen las mismas palabras que hayan usado allí. Para obtener más información sobre rey, consulten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Pausen este audio aquí.</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ayudarles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15:19–27</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15:19–27 y guárdenlo en sus corazones.</w:t>
      </w:r>
    </w:p>
    <w:p>
      <w:pPr/>
      <w:r>
        <w:rPr>
          <w:lang w:val="es_ES" w:bidi="es_ES"/>
        </w:rPr>
      </w:r>
      <w:r>
        <w:rPr>
          <w:lang w:val="es_ES" w:bidi="es_ES"/>
        </w:rPr>
        <w:t>Escuchen una versión en audio de Éxodo 15:19–27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sobre Dios o Jesús?</w:t>
      </w:r>
    </w:p>
    <w:p>
      <w:pPr>
        <w:pStyle w:val="ListBullet"/>
        <w:spacing w:line="240" w:lineRule="auto"/>
        <w:ind w:left="720"/>
      </w:pPr>
      <w:r>
        <w:rPr>
          <w:lang w:val="es_ES" w:bidi="es_ES"/>
        </w:rPr>
      </w:r>
      <w:r>
        <w:rPr>
          <w:lang w:val="es_ES" w:bidi="es_ES"/>
        </w:rPr>
        <w:t>¿Qué nos dice este pasaje sobre la gente?</w:t>
      </w:r>
    </w:p>
    <w:p>
      <w:pPr>
        <w:pStyle w:val="ListBullet"/>
        <w:spacing w:line="240" w:lineRule="auto"/>
        <w:ind w:left="720"/>
      </w:pPr>
      <w:r>
        <w:rPr>
          <w:lang w:val="es_ES" w:bidi="es_ES"/>
        </w:rPr>
      </w:r>
      <w:r>
        <w:rPr>
          <w:lang w:val="es_ES" w:bidi="es_ES"/>
        </w:rPr>
        <w:t>¿Cómo afecta este pasaje nuestra vida diaria?</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15:19–27 en la traducción que sea más fácil de entender.</w:t>
      </w:r>
    </w:p>
    <w:p>
      <w:pPr/>
      <w:r>
        <w:rPr>
          <w:lang w:val="es_ES" w:bidi="es_ES"/>
        </w:rPr>
      </w:r>
      <w:r>
        <w:rPr>
          <w:lang w:val="es_ES" w:bidi="es_ES"/>
        </w:rPr>
        <w:t>Jehová acaba de liberar de los egipcios a su pueblo escogido, Israel. Aunque los egipcios siguieron a Moisés y a los israelitas a través del Mar Rojo, Jehová hizo que las aguas cayeran sobre los egipcios, matándolos a todos. Moisés y los israelitas cantaron un cántico de alabanza sobre quién es Jehová. Ahora, Miriam y las mujeres se unen a su cántico, alabando a Jehová por haberlos salvado de los egipcios. Moisés e Israel comienzan su viaje por el desierto, y Jehová pone a prueba a su pueblo escogido y luego provee para sus necesidades.</w:t>
      </w:r>
    </w:p>
    <w:p>
      <w:pPr/>
      <w:r>
        <w:rPr>
          <w:lang w:val="es_ES" w:bidi="es_ES"/>
        </w:rPr>
      </w:r>
      <w:r>
        <w:rPr>
          <w:lang w:val="es_ES" w:bidi="es_ES"/>
        </w:rPr>
        <w:t>Moisés hace una pausa en su narración después de su cántico para ofrecer a su audiencia un resumen. El faraón, es decir, el rey de Egipto, y sus carros persiguieron a los israelitas a través del Mar Rojo. Pero los israelitas lograron cruzar a salvo por tierra seca, mientras que Jehová hizo que las aguas se precipitaran sobre los egipcios. Esto puso fin al cautiverio de los israelitas: ¡por fin eran libres! Moisés recuerda a su audiencia que Jehová es digno de alabanza por haber rescatado victoriosamente a su pueblo del faraón y de los egipcios.</w:t>
      </w:r>
    </w:p>
    <w:p>
      <w:pPr/>
      <w:r>
        <w:rPr>
          <w:lang w:val="es_ES" w:bidi="es_ES"/>
        </w:rPr>
      </w:r>
      <w:r>
        <w:rPr>
          <w:lang w:val="es_ES" w:bidi="es_ES"/>
        </w:rPr>
        <w:t xml:space="preserve">Deténganse aquí y miren una imagen del </w:t>
      </w:r>
      <w:r>
        <w:rPr>
          <w:lang w:val="es_ES" w:bidi="es_ES"/>
        </w:rPr>
        <w:t>Mar Rojo</w:t>
      </w:r>
      <w:r>
        <w:rPr>
          <w:lang w:val="es_ES" w:bidi="es_ES"/>
        </w:rPr>
        <w:t>. Pausen este audio aquí.</w:t>
      </w:r>
    </w:p>
    <w:p>
      <w:pPr/>
      <w:r>
        <w:rPr>
          <w:lang w:val="es_ES" w:bidi="es_ES"/>
        </w:rPr>
      </w:r>
      <w:r>
        <w:rPr>
          <w:lang w:val="es_ES" w:bidi="es_ES"/>
        </w:rPr>
        <w:t>Moisés presenta entonces por primera vez a su hermana Miriam, llamándola profetisa y hermana de Aarón. Lo más probable es que Moisés esté siguiendo las normas culturales al identificar a Miriam con el varón mayor de la familia, en lugar de identificarla consigo mismo como su propia hermana. Aarón era tres años mayor que Moisés. Una profetisa es una mujer que es profeta: comunica el mensaje de Jehová a las personas. En este caso, Miriam cantó acerca de la victoria de Jehová sobre los egipcios. Plasmar la victoria de Jehová en un cántico era una manera cultural de preservar la historia de los israelitas, para que sus descendientes no olvidaran quién es Jehová ni lo que Jehová hizo por ellos.</w:t>
      </w:r>
    </w:p>
    <w:p>
      <w:pPr/>
      <w:r>
        <w:rPr>
          <w:lang w:val="es_ES" w:bidi="es_ES"/>
        </w:rPr>
      </w:r>
      <w:r>
        <w:rPr>
          <w:lang w:val="es_ES" w:bidi="es_ES"/>
        </w:rPr>
        <w:t>Miriam guía a las mujeres en el canto. El cántico de Miriam es el mismo que el de Moisés. La única diferencia es que Miriam dice: "Canten al Señor", en vez de "Cantaré al Señor". Lo más probable es que Miriam dirija a las mujeres para que canten el cántico de Moisés en respuesta al canto de los hombres. Solo que esta vez, las mujeres danzaban en círculo o dando vueltas, mientras tocaban panderos. Un pandero es un instrumento musical de forma circular, cubierto con piel de animal tensada, como un tambor. Las mujeres golpeaban los panderos con los dedos para hacer música. Aunque algunas traducciones dicen pandereta, el pandero es diferente porque no tiene los mismos discos metálicos alrededor del borde que hacen sonar el instrumento.</w:t>
      </w:r>
    </w:p>
    <w:p>
      <w:pPr/>
      <w:r>
        <w:rPr>
          <w:lang w:val="es_ES" w:bidi="es_ES"/>
        </w:rPr>
      </w:r>
      <w:r>
        <w:rPr>
          <w:lang w:val="es_ES" w:bidi="es_ES"/>
        </w:rPr>
        <w:t xml:space="preserve">Deténganse aquí y miren en grupo una imagen de un </w:t>
      </w:r>
      <w:r>
        <w:rPr>
          <w:lang w:val="es_ES" w:bidi="es_ES"/>
        </w:rPr>
        <w:t>pandero</w:t>
      </w:r>
      <w:r>
        <w:rPr>
          <w:lang w:val="es_ES" w:bidi="es_ES"/>
        </w:rPr>
        <w:t>. Canten una canción de victoria de su cultura. ¿Qué papel desempeñan los hombres y las mujeres cuando cantan juntos canciones de su cultura? Pausen este audio aquí.</w:t>
      </w:r>
    </w:p>
    <w:p>
      <w:pPr/>
      <w:r>
        <w:rPr>
          <w:lang w:val="es_ES" w:bidi="es_ES"/>
        </w:rPr>
      </w:r>
      <w:r>
        <w:rPr>
          <w:lang w:val="es_ES" w:bidi="es_ES"/>
        </w:rPr>
        <w:t>Ahora que Jehová ha cumplido su promesa y ha liberado a su pueblo escogido, la narración de Moisés empieza a tomar un nuevo rumbo. Como recuerdan, Jehová le prometió a Moisés, junto a la zarza ardiente, que liberaría a su pueblo de Egipto y lo llevaría a la tierra que había prometido. Ahora que Jehová ha liberado a su pueblo, Moisés comienza a guiarlos en su viaje hacia el monte Sinaí y, finalmente, hacia la Tierra Prometida. Moisés guía al pueblo desde el Mar Rojo hasta el desierto de Shur. Era una zona desértica muy seca y poco habitada, situada en el norte del Sinaí.</w:t>
      </w:r>
    </w:p>
    <w:p>
      <w:pPr/>
      <w:r>
        <w:rPr>
          <w:lang w:val="es_ES" w:bidi="es_ES"/>
        </w:rPr>
      </w:r>
      <w:r>
        <w:rPr>
          <w:lang w:val="es_ES" w:bidi="es_ES"/>
        </w:rPr>
        <w:t xml:space="preserve">Deténganse aquí y, en grupo, miren un mapa y una imagen del </w:t>
      </w:r>
      <w:r>
        <w:rPr>
          <w:lang w:val="es_ES" w:bidi="es_ES"/>
        </w:rPr>
        <w:t>desierto de Shur</w:t>
      </w:r>
      <w:r>
        <w:rPr>
          <w:lang w:val="es_ES" w:bidi="es_ES"/>
        </w:rPr>
        <w:t>. Pausen este audio aquí.</w:t>
      </w:r>
    </w:p>
    <w:p>
      <w:pPr/>
      <w:r>
        <w:rPr>
          <w:lang w:val="es_ES" w:bidi="es_ES"/>
        </w:rPr>
      </w:r>
      <w:r>
        <w:rPr>
          <w:lang w:val="es_ES" w:bidi="es_ES"/>
        </w:rPr>
        <w:t>Los israelitas viajaron durante tres días por el desierto sin encontrar agua. Cuando llegan a Mara, un lugar con algo de vegetación y agua, descubren que no pueden beberla porque es amarga y tiene un sabor desagradable. Aunque el agua era clara y parecía potable, tenía un sabor tan desagradable que los israelitas no podían beberla. Moisés se asegura de recordar a su audiencia que la palabra "Mara" significa amargo. Los israelitas olvidan rápidamente las obras maravillosas que Jehová hizo en Egipto y comienzan a murmurar o quejarse contra Moisés. Como Moisés era el representante que Jehová había escogido para su pueblo, al preguntarle qué iban a beber, en realidad los israelitas se estaban quejando contra Jehová. Moisés clama, u ora fervientemente, al Señor, Jehová. Jehová vuelve a demostrar su cuidado por su pueblo al darle a Moisés una solución. Jehová hace que Moisés vea un árbol, o un trozo de madera. Moisés obedece a Jehová y arroja el trozo de madera al agua. El agua se vuelve dulce. En este caso, dulce significa agradable o potable. No sabemos con certeza por qué ese árbol en particular hizo que el agua fuera potable, pero está claro que se trató de un milagro, es decir, de algo que solo Jehová puede hacer.</w:t>
      </w:r>
    </w:p>
    <w:p>
      <w:pPr/>
      <w:r>
        <w:rPr>
          <w:lang w:val="es_ES" w:bidi="es_ES"/>
        </w:rPr>
      </w:r>
      <w:r>
        <w:rPr>
          <w:lang w:val="es_ES" w:bidi="es_ES"/>
        </w:rPr>
        <w:t>Deténganse y conversen en grupo: En su cultura, cuando hay conflictos en la comunidad, ¿a quién acude la gente para presentar sus quejas? ¿Cómo se quejan las personas? Pausen este audio aquí.</w:t>
      </w:r>
    </w:p>
    <w:p>
      <w:pPr/>
      <w:r>
        <w:rPr>
          <w:lang w:val="es_ES" w:bidi="es_ES"/>
        </w:rPr>
      </w:r>
      <w:r>
        <w:rPr>
          <w:lang w:val="es_ES" w:bidi="es_ES"/>
        </w:rPr>
        <w:t>El Señor, es decir, Jehová, le da entonces a su pueblo un estatuto o una ley. Estatuto o disposición e instrucción expresan el mismo concepto, aunque son palabras ligeramente diferentes. Tanto estatuto como instrucción se refieren a la misma acción: Jehová está dando a su pueblo escogido una norma fija para guiar su vida, después de haberlos probado, es decir, puesto a prueba. Jehová puso a prueba a los israelitas al permitir que viajaran durante tres días sin agua y luego llegaran a un lugar donde el agua no era potable. Jehová le dice a su pueblo que, si hacen tres cosas, les dará protección divina. Jehová quiere que su pueblo lo escuche con atención para saber cuál es su voluntad. Quiere que hagan lo que es correcto ante sus ojos, es decir, lo que Jehová considera correcto. Jehová también quiere que el pueblo obedezca sus mandamientos. Jehová dice que, si escuchan atentamente a Jehová, su Dios, es decir, al Señor, su Dios, no les enviará las mismas enfermedades que a los egipcios. Jehová no solo usa su nombre personal, Jehová, sino que también afirma que él es verdaderamente el Dios de los israelitas. Cuando Jehová les dice que no padecerán las mismas enfermedades que los egipcios, no quiere decir que los israelitas nunca vayan a enfermarse. Más bien, Jehová promete a su pueblo que, si lo obedecen, no tendrán que temer ser castigados con plagas como lo fueron los egipcios. En cambio, pueden acudir a Jehová como su médico o sanador.</w:t>
      </w:r>
    </w:p>
    <w:p>
      <w:pPr/>
      <w:r>
        <w:rPr>
          <w:lang w:val="es_ES" w:bidi="es_ES"/>
        </w:rPr>
      </w:r>
      <w:r>
        <w:rPr>
          <w:lang w:val="es_ES" w:bidi="es_ES"/>
        </w:rPr>
        <w:t>Luego, los israelitas viajan de Mara a Elim, donde encuentran un lugar para acampar. Aunque es difícil saber con exactitud dónde estaba Elim, como los israelitas se dirigían hacia el Sinaí, sabemos que se encontraba en algún lugar entre el Mar Rojo y el monte Sinaí. Elim estaba situado en el cauce de un río, por lo que tenía abundante agua proveniente de manantiales naturales o pozas. También había setenta palmeras datileras, así que es posible que el pueblo tuviera dátiles para comer. Jehová cuida de su pueblo de manera milagrosa, dándoles agua y sombra en medio del desierto.</w:t>
      </w:r>
    </w:p>
    <w:p>
      <w:pPr/>
      <w:r>
        <w:rPr>
          <w:lang w:val="es_ES" w:bidi="es_ES"/>
        </w:rPr>
      </w:r>
      <w:r>
        <w:rPr>
          <w:lang w:val="es_ES" w:bidi="es_ES"/>
        </w:rPr>
        <w:t xml:space="preserve">Deténganse aquí y, en grupo, miren un mapa de </w:t>
      </w:r>
      <w:r>
        <w:rPr>
          <w:lang w:val="es_ES" w:bidi="es_ES"/>
        </w:rPr>
        <w:t>Mara y Elim</w:t>
      </w:r>
      <w:r>
        <w:rPr>
          <w:lang w:val="es_ES" w:bidi="es_ES"/>
        </w:rPr>
        <w:t xml:space="preserve"> y una imagen de una </w:t>
      </w:r>
      <w:r>
        <w:rPr>
          <w:lang w:val="es_ES" w:bidi="es_ES"/>
        </w:rPr>
        <w:t>palmera datilera</w:t>
      </w:r>
      <w:r>
        <w:rPr>
          <w:lang w:val="es_ES" w:bidi="es_ES"/>
        </w:rPr>
        <w:t>. Pausen este audio aquí.</w:t>
      </w:r>
    </w:p>
    <w:p>
      <w:pPr/>
      <w:r>
        <w:rPr>
          <w:lang w:val="es_ES" w:bidi="es_ES"/>
        </w:rPr>
      </w:r>
      <w:r>
        <w:rPr>
          <w:lang w:val="es_ES" w:bidi="es_ES"/>
        </w:rPr>
        <w:t>Esta será la primera de varias pruebas que Jehová pondrá a su pueblo mientras avanzan por el desierto rumbo a la Tierra Prometida.</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15:19–27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Los egipcios persiguen a los israelitas a través del mar Rojo. Los israelitas cruzan por tierra seca y quedan a salvo, pero Jehová hace que las aguas se cierren sobre el faraón y los egipcios, y todos mueren.</w:t>
      </w:r>
    </w:p>
    <w:p>
      <w:pPr/>
      <w:r>
        <w:rPr>
          <w:lang w:val="es_ES" w:bidi="es_ES"/>
        </w:rPr>
      </w:r>
      <w:r>
        <w:rPr>
          <w:b/>
          <w:lang w:val="es_ES" w:bidi="es_ES"/>
        </w:rPr>
        <w:t>En la segunda escena:</w:t>
      </w:r>
      <w:r>
        <w:rPr>
          <w:lang w:val="es_ES" w:bidi="es_ES"/>
        </w:rPr>
        <w:t xml:space="preserve"> Más tarde, Moisés guía a los israelitas para alabar a Jehová con un cántico. Luego, Miriam guía a las mujeres para que canten. Las mujeres repiten el cántico de Moisés a los hombres y danzan con panderos.</w:t>
      </w:r>
    </w:p>
    <w:p>
      <w:pPr/>
      <w:r>
        <w:rPr>
          <w:lang w:val="es_ES" w:bidi="es_ES"/>
        </w:rPr>
      </w:r>
      <w:r>
        <w:rPr>
          <w:b/>
          <w:lang w:val="es_ES" w:bidi="es_ES"/>
        </w:rPr>
        <w:t>En la tercera escena:</w:t>
      </w:r>
      <w:r>
        <w:rPr>
          <w:lang w:val="es_ES" w:bidi="es_ES"/>
        </w:rPr>
        <w:t xml:space="preserve"> Moisés guía a los israelitas hacia el desierto. Viajan durante tres días sin agua, hasta que llegan a Mara. No pueden beber el agua porque es demasiado amarga. Se quejan con Moisés.</w:t>
      </w:r>
    </w:p>
    <w:p>
      <w:pPr/>
      <w:r>
        <w:rPr>
          <w:lang w:val="es_ES" w:bidi="es_ES"/>
        </w:rPr>
      </w:r>
      <w:r>
        <w:rPr>
          <w:b/>
          <w:lang w:val="es_ES" w:bidi="es_ES"/>
        </w:rPr>
        <w:t>En la cuarta escena:</w:t>
      </w:r>
      <w:r>
        <w:rPr>
          <w:lang w:val="es_ES" w:bidi="es_ES"/>
        </w:rPr>
        <w:t xml:space="preserve"> Moisés ora a Jehová pidiendo ayuda. Jehová hace que Moisés arroje una rama al agua, y así el agua se vuelve apta para beber. Jehová le dice a su pueblo que, si escucha su voz, hace lo que él considera correcto y obedece sus mandamientos, no hará que sufra como los egipcios. Jehová dice que será su sanador.</w:t>
      </w:r>
    </w:p>
    <w:p>
      <w:pPr/>
      <w:r>
        <w:rPr>
          <w:lang w:val="es_ES" w:bidi="es_ES"/>
        </w:rPr>
      </w:r>
      <w:r>
        <w:rPr>
          <w:b/>
          <w:lang w:val="es_ES" w:bidi="es_ES"/>
        </w:rPr>
        <w:t>En la quinta escena:</w:t>
      </w:r>
      <w:r>
        <w:rPr>
          <w:lang w:val="es_ES" w:bidi="es_ES"/>
        </w:rPr>
        <w:t xml:space="preserve"> Los israelitas viajan a Elim. Descansan bajo las palmeras y beben agua fresca de los manantiales.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Aarón (hermano de Moisés)</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Los carros egipcios</w:t>
      </w:r>
    </w:p>
    <w:p>
      <w:pPr>
        <w:pStyle w:val="ListBullet"/>
        <w:spacing w:line="240" w:lineRule="auto"/>
        <w:ind w:left="720"/>
      </w:pPr>
      <w:r>
        <w:rPr>
          <w:lang w:val="es_ES" w:bidi="es_ES"/>
        </w:rPr>
      </w:r>
      <w:r>
        <w:rPr>
          <w:lang w:val="es_ES" w:bidi="es_ES"/>
        </w:rPr>
        <w:t>Los israelitas</w:t>
      </w:r>
    </w:p>
    <w:p>
      <w:pPr>
        <w:pStyle w:val="ListBullet"/>
        <w:spacing w:line="240" w:lineRule="auto"/>
        <w:ind w:left="720"/>
      </w:pPr>
      <w:r>
        <w:rPr>
          <w:lang w:val="es_ES" w:bidi="es_ES"/>
        </w:rPr>
      </w:r>
      <w:r>
        <w:rPr>
          <w:lang w:val="es_ES" w:bidi="es_ES"/>
        </w:rPr>
        <w:t>Miriam</w:t>
      </w:r>
    </w:p>
    <w:p>
      <w:pPr>
        <w:pStyle w:val="ListBullet"/>
        <w:spacing w:line="240" w:lineRule="auto"/>
        <w:ind w:left="720"/>
      </w:pPr>
      <w:r>
        <w:rPr>
          <w:lang w:val="es_ES" w:bidi="es_ES"/>
        </w:rPr>
      </w:r>
      <w:r>
        <w:rPr>
          <w:lang w:val="es_ES" w:bidi="es_ES"/>
        </w:rPr>
        <w:t>Mujeres que cantan y bailan</w:t>
      </w:r>
    </w:p>
    <w:p>
      <w:pPr/>
      <w:r>
        <w:rPr>
          <w:lang w:val="es_ES" w:bidi="es_ES"/>
        </w:rPr>
      </w:r>
      <w:r>
        <w:rPr>
          <w:lang w:val="es_ES" w:bidi="es_ES"/>
        </w:rPr>
        <w:t>Como grupo, pongan atención a estas partes de la ambientación del pasaje:</w:t>
      </w:r>
    </w:p>
    <w:p>
      <w:pPr/>
      <w:r>
        <w:rPr>
          <w:lang w:val="es_ES" w:bidi="es_ES"/>
        </w:rPr>
      </w:r>
      <w:r>
        <w:rPr>
          <w:lang w:val="es_ES" w:bidi="es_ES"/>
        </w:rPr>
        <w:t>Es importante recordar que Jehová acaba de salvar a su pueblo de la esclavitud, haciendo que las aguas del mar Rojo se abatieran sobre el rey egipcio y su ejército.</w:t>
      </w:r>
    </w:p>
    <w:p>
      <w:pPr/>
      <w:r>
        <w:rPr>
          <w:lang w:val="es_ES" w:bidi="es_ES"/>
        </w:rPr>
      </w:r>
      <w:r>
        <w:rPr>
          <w:lang w:val="es_ES" w:bidi="es_ES"/>
        </w:rPr>
        <w:t>Moisés comienza este pasaje con un resumen de cómo Jehová hizo que las aguas volvieran sobre los egipcios mientras los israelitas cruzaban por tierra seca. Moisés probablemente presenta este resumen para explicar qué llevó a Miriam a cantar el cántico de alabanza a Jehová.</w:t>
      </w:r>
    </w:p>
    <w:p>
      <w:pPr/>
      <w:r>
        <w:rPr>
          <w:lang w:val="es_ES" w:bidi="es_ES"/>
        </w:rPr>
      </w:r>
      <w:r>
        <w:rPr>
          <w:lang w:val="es_ES" w:bidi="es_ES"/>
        </w:rPr>
        <w:t>Miriam no solo es profetisa y hermana de Aarón, sino también hermana de Moisés. Moisés probablemente dice que ella es hermana de Aarón porque Aarón era el varón de mayor edad de la familia.</w:t>
      </w:r>
    </w:p>
    <w:p>
      <w:pPr/>
      <w:r>
        <w:rPr>
          <w:lang w:val="es_ES" w:bidi="es_ES"/>
        </w:rPr>
      </w:r>
      <w:r>
        <w:rPr>
          <w:lang w:val="es_ES" w:bidi="es_ES"/>
        </w:rPr>
        <w:t>Miriam no canta un cántico distinto del de Moisés, sino el mismo cántico de alabanza a Jehová. Miriam guía a las mujeres para que canten y bailen, tocando panderos o tambores de mano. Las mujeres están repitiendo el cántico de Moisés de vuelta a los hombres. Aunque solo está escrito el primer verso, lo más probable es que las mujeres cantaran todo el cántico a los hombres. Este cántico era una forma cultural de transmitir a las futuras generaciones de los israelitas la historia de la victoria de Jehová sobre el faraón.</w:t>
      </w:r>
    </w:p>
    <w:p>
      <w:pPr/>
      <w:r>
        <w:rPr>
          <w:lang w:val="es_ES" w:bidi="es_ES"/>
        </w:rPr>
      </w:r>
      <w:r>
        <w:rPr>
          <w:lang w:val="es_ES" w:bidi="es_ES"/>
        </w:rPr>
        <w:t>Es importante recordar que Moisés les ordena a los israelitas salir de la zona del mar Rojo o los guía para que salgan de allí.</w:t>
      </w:r>
    </w:p>
    <w:p>
      <w:pPr/>
      <w:r>
        <w:rPr>
          <w:lang w:val="es_ES" w:bidi="es_ES"/>
        </w:rPr>
      </w:r>
      <w:r>
        <w:rPr>
          <w:lang w:val="es_ES" w:bidi="es_ES"/>
        </w:rPr>
        <w:t>Es importante recordar que los israelitas eran un grupo de 600.000 hombres, además de mujeres y niños, que viajaban con todas sus posesiones y animales. Eran un grupo muy numeroso que viajaba por el desierto. Lo más probable es que llevaran agua para el viaje en odres. Sus animales también habrían necesitado agua para sobrevivir. Después de tres días, es probable que sus reservas de agua fueran escasas, lo que habría hecho que entraran en pánico.</w:t>
      </w:r>
    </w:p>
    <w:p>
      <w:pPr/>
      <w:r>
        <w:rPr>
          <w:lang w:val="es_ES" w:bidi="es_ES"/>
        </w:rPr>
      </w:r>
      <w:r>
        <w:rPr>
          <w:lang w:val="es_ES" w:bidi="es_ES"/>
        </w:rPr>
        <w:t>Deténganse aquí y conversen en grupo: ¿Qué diferencia hay entre caminar solos y caminar con muchas personas, junto con sus familias y animales? Pausen este audio aquí.</w:t>
      </w:r>
    </w:p>
    <w:p>
      <w:pPr/>
      <w:r>
        <w:rPr>
          <w:lang w:val="es_ES" w:bidi="es_ES"/>
        </w:rPr>
      </w:r>
      <w:r>
        <w:rPr>
          <w:lang w:val="es_ES" w:bidi="es_ES"/>
        </w:rPr>
        <w:t>Los israelitas llegan al oasis de Mara. Un oasis es un lugar en el desierto donde hay plantas y agua. Es importante recordar que el agua de Mara y Elim provenía de fuentes subterráneas. Eran fuentes naturales de agua donde las personas y los animales podían beber agua fresca. Sin embargo, el pueblo no podía beber el agua de Mara porque era amarga.</w:t>
      </w:r>
    </w:p>
    <w:p>
      <w:pPr/>
      <w:r>
        <w:rPr>
          <w:lang w:val="es_ES" w:bidi="es_ES"/>
        </w:rPr>
      </w:r>
      <w:r>
        <w:rPr>
          <w:lang w:val="es_ES" w:bidi="es_ES"/>
        </w:rPr>
        <w:t>Es importante notar que el autor menciona Mara antes de explicar el significado del nombre. Mara, que significa amarga, recibió ese nombre después de que los israelitas descubrieron que el agua era amarga.</w:t>
      </w:r>
    </w:p>
    <w:p>
      <w:pPr/>
      <w:r>
        <w:rPr>
          <w:lang w:val="es_ES" w:bidi="es_ES"/>
        </w:rPr>
      </w:r>
      <w:r>
        <w:rPr>
          <w:lang w:val="es_ES" w:bidi="es_ES"/>
        </w:rPr>
        <w:t>Moisés ora, y Jehová le muestra qué trozo de madera debe arrojar al agua para hacer que se vuelva dulce o apta para beber. Entonces, Jehová le da a su pueblo un estatuto, o una ley por la cual vivir.</w:t>
      </w:r>
    </w:p>
    <w:p>
      <w:pPr/>
      <w:r>
        <w:rPr>
          <w:lang w:val="es_ES" w:bidi="es_ES"/>
        </w:rPr>
      </w:r>
      <w:r>
        <w:rPr>
          <w:lang w:val="es_ES" w:bidi="es_ES"/>
        </w:rPr>
        <w:t>Moisés dice que el Señor, es decir, Jehová, le dio a su pueblo un estatuto y una instrucción para que los siguiera. Estatuto e instrucción tienen significados ligeramente diferentes. Estatuto significa una ley u obligación, mientras que instrucción se refiere a una decisión legal. Es normal en hebreo usar dos palabras con significados similares para referirse a la misma acción.</w:t>
      </w:r>
    </w:p>
    <w:p>
      <w:pPr/>
      <w:r>
        <w:rPr>
          <w:lang w:val="es_ES" w:bidi="es_ES"/>
        </w:rPr>
      </w:r>
      <w:r>
        <w:rPr>
          <w:lang w:val="es_ES" w:bidi="es_ES"/>
        </w:rPr>
        <w:t>Jehová le dice a su pueblo que escuche su voz, haga lo que es correcto a sus ojos y obedezca sus mandamientos. Si los israelitas obedecen a Jehová, no padecerán ninguna de las enfermedades que padecieron los egipcios. Cuando Jehová dice que quiere que su pueblo haga lo que es correcto a sus ojos, esta frase significa que quiere que haga lo que él considera correcto. Quiere que su pueblo obedezca su voz.</w:t>
      </w:r>
    </w:p>
    <w:p>
      <w:pPr/>
      <w:r>
        <w:rPr>
          <w:lang w:val="es_ES" w:bidi="es_ES"/>
        </w:rPr>
      </w:r>
      <w:r>
        <w:rPr>
          <w:lang w:val="es_ES" w:bidi="es_ES"/>
        </w:rPr>
        <w:t>Luego, Jehová le recuerda a su pueblo quién es. Él dice: "Yo soy Jehová, quien los sana".</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15:19–27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cinco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Aarón (hermano de Moisés)</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Faraón</w:t>
      </w:r>
    </w:p>
    <w:p>
      <w:pPr>
        <w:pStyle w:val="ListBullet"/>
        <w:spacing w:line="240" w:lineRule="auto"/>
        <w:ind w:left="720"/>
      </w:pPr>
      <w:r>
        <w:rPr>
          <w:lang w:val="es_ES" w:bidi="es_ES"/>
        </w:rPr>
      </w:r>
      <w:r>
        <w:rPr>
          <w:lang w:val="es_ES" w:bidi="es_ES"/>
        </w:rPr>
        <w:t>Los carros egipcios</w:t>
      </w:r>
    </w:p>
    <w:p>
      <w:pPr>
        <w:pStyle w:val="ListBullet"/>
        <w:spacing w:line="240" w:lineRule="auto"/>
        <w:ind w:left="720"/>
      </w:pPr>
      <w:r>
        <w:rPr>
          <w:lang w:val="es_ES" w:bidi="es_ES"/>
        </w:rPr>
      </w:r>
      <w:r>
        <w:rPr>
          <w:lang w:val="es_ES" w:bidi="es_ES"/>
        </w:rPr>
        <w:t>Los israelitas</w:t>
      </w:r>
    </w:p>
    <w:p>
      <w:pPr>
        <w:pStyle w:val="ListBullet"/>
        <w:spacing w:line="240" w:lineRule="auto"/>
        <w:ind w:left="720"/>
      </w:pPr>
      <w:r>
        <w:rPr>
          <w:lang w:val="es_ES" w:bidi="es_ES"/>
        </w:rPr>
      </w:r>
      <w:r>
        <w:rPr>
          <w:lang w:val="es_ES" w:bidi="es_ES"/>
        </w:rPr>
        <w:t>Miriam</w:t>
      </w:r>
    </w:p>
    <w:p>
      <w:pPr>
        <w:pStyle w:val="ListBullet"/>
        <w:spacing w:line="240" w:lineRule="auto"/>
        <w:ind w:left="720"/>
      </w:pPr>
      <w:r>
        <w:rPr>
          <w:lang w:val="es_ES" w:bidi="es_ES"/>
        </w:rPr>
      </w:r>
      <w:r>
        <w:rPr>
          <w:lang w:val="es_ES" w:bidi="es_ES"/>
        </w:rPr>
        <w:t>Mujeres que cantan y bailan</w:t>
      </w:r>
    </w:p>
    <w:p>
      <w:pPr/>
      <w:r>
        <w:rPr>
          <w:lang w:val="es_ES" w:bidi="es_ES"/>
        </w:rPr>
      </w:r>
      <w:r>
        <w:rPr>
          <w:lang w:val="es_ES" w:bidi="es_ES"/>
        </w:rPr>
        <w:t>En grupo, dramaticen el pasaje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ciertos momentos de la dramatización, hagan una pausa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 xml:space="preserve"> Representen el resumen que dio Moisés. Los egipcios persiguen a los israelitas a través del mar Rojo. Los israelitas cruzan por tierra seca y están a salvo, pero Jehová cierra las aguas sobre el faraón y los carros de los egipcios. El faraón y los egipcios mueren en el agua. Moisés canta un cántico de alabanza y victoria acerca de quién es Jehová. Miriam guía a las mujeres para que respondan a los hombres cantando el cántico de Moisés, y ellas bailan con panderos.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los israelitas: "¿Qué estás sintiendo o pensando?" La persona podría responder cosas como: "Asombrado. ¡No hay dios como nuestro Jehová!" o "¡Libre! Alabado sea Jehová, por fin somos libres. El faraón ha sido derrotado", o "Alegre. Quiero celebrar siempre y recordar lo que Jehová ha hecho por nosotros".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Representen a Moisés guiando a los israelitas, un grupo de miles de personas y animales, hacia el desierto de Shur. Viajan durante tres días y no encuentran agua dulce. Finalmente, llegan a Mara, donde hay agua y plantas.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los israelitas: "¿Qué estás sintiendo o pensando?" La persona podría responder cosas como "Aliviado. ¡Ahora podemos dar de beber a nuestros animales y llenar nuestros odres!" o "¡Habría sido terrible si no hubiéramos encontrado agua en el desierto!" o "Pensativo. Nunca había pensado cómo sería la vida después de Egipto".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Representen a los israelitas probando el agua, pero está demasiado amarga para beberla. Se quejan con Moisés y preguntan: "¿Qué vamos a beber?"</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"Enojado. ¡¿Por qué se quejan ante la primera señal de problemas?! ¿Acaso han olvidado lo que Jehová acaba de hacer?" o "Desesperado. ¿Qué debo hacer? Hay tanta gente que cuidar", o "Decidido. Sé que Jehová me mostrará qué hacer".</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Representen a Moisés orando a Jehová por ayuda. Jehová le muestra a Moisés una rama para que la arroje al agua, y así el agua se vuelve apta para beber. Jehová le dice a su pueblo que, si escucha su voz, hace lo que él considera correcto y obedece sus mandamientos, no hará que sufra como los egipcios. Jehová dice que será su sanador.</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los israelitas: "¿Qué estás sintiendo o pensando?" La persona podría responder cosas como: "Avergonzado. Olvidé lo poderoso que es Jehová", o "Pensativo. Seguir a Jehová es difícil, pero siento que él cuida de mí. Me alegra que él sea nuestro sanador", o "Asombrado. Jehová tiene poder sobre todo".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Representen a los israelitas viajando a Elim, donde descansan bajo las palmeras y beben agua dulce de fuentes subterráneas.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15:19–27 en la traducción que sea más fácil de entender.</w:t>
      </w:r>
    </w:p>
    <w:p>
      <w:pPr/>
      <w:r>
        <w:rPr>
          <w:lang w:val="es_ES" w:bidi="es_ES"/>
        </w:rPr>
      </w:r>
      <w:r>
        <w:rPr>
          <w:lang w:val="es_ES" w:bidi="es_ES"/>
        </w:rPr>
        <w:t>En este paso, el grupo discutirá sobre los términos y las palabras clave en este pasaje.</w:t>
      </w:r>
    </w:p>
    <w:p>
      <w:pPr/>
      <w:r>
        <w:rPr>
          <w:lang w:val="es_ES" w:bidi="es_ES"/>
        </w:rPr>
      </w:r>
      <w:r>
        <w:rPr>
          <w:lang w:val="es_ES" w:bidi="es_ES"/>
        </w:rPr>
        <w:t xml:space="preserve">Moisés presenta un resumen de lo que </w:t>
      </w:r>
      <w:r>
        <w:rPr>
          <w:lang w:val="es_ES" w:bidi="es_ES"/>
        </w:rPr>
        <w:t>Dios</w:t>
      </w:r>
      <w:r>
        <w:rPr>
          <w:lang w:val="es_ES" w:bidi="es_ES"/>
        </w:rPr>
        <w:t xml:space="preserve"> hizo en el mar Rojo. Dios hizo que las aguas se cerraran sobre el </w:t>
      </w:r>
      <w:r>
        <w:rPr>
          <w:b/>
          <w:lang w:val="es_ES" w:bidi="es_ES"/>
        </w:rPr>
        <w:t>faraón</w:t>
      </w:r>
      <w:r>
        <w:rPr>
          <w:lang w:val="es_ES" w:bidi="es_ES"/>
        </w:rPr>
        <w:t xml:space="preserve">, es decir, el </w:t>
      </w:r>
      <w:r>
        <w:rPr>
          <w:lang w:val="es_ES" w:bidi="es_ES"/>
        </w:rPr>
        <w:t>rey</w:t>
      </w:r>
      <w:r>
        <w:rPr>
          <w:lang w:val="es_ES" w:bidi="es_ES"/>
        </w:rPr>
        <w:t xml:space="preserve"> de Egipto, y los carros egipcios, liberando a su pueblo escogido. Usen la misma palabra o frase para faraón que han usado en pasajes anteriores. Para obtener más información sobre </w:t>
      </w:r>
      <w:r>
        <w:rPr>
          <w:lang w:val="es_ES" w:bidi="es_ES"/>
        </w:rPr>
        <w:t>Faraón</w:t>
      </w:r>
      <w:r>
        <w:rPr>
          <w:lang w:val="es_ES" w:bidi="es_ES"/>
        </w:rPr>
        <w:t>, consulten el Glosario Principal.</w:t>
      </w:r>
    </w:p>
    <w:p>
      <w:pPr/>
      <w:r>
        <w:rPr>
          <w:lang w:val="es_ES" w:bidi="es_ES"/>
        </w:rPr>
      </w:r>
      <w:r>
        <w:rPr>
          <w:lang w:val="es_ES" w:bidi="es_ES"/>
        </w:rPr>
        <w:t xml:space="preserve">Dios lleva a </w:t>
      </w:r>
      <w:r>
        <w:rPr>
          <w:b/>
          <w:lang w:val="es_ES" w:bidi="es_ES"/>
        </w:rPr>
        <w:t>Israel</w:t>
      </w:r>
      <w:r>
        <w:rPr>
          <w:lang w:val="es_ES" w:bidi="es_ES"/>
        </w:rPr>
        <w:t xml:space="preserve"> a salvo al otro lado del mar Rojo. Israel se refiere a los </w:t>
      </w:r>
      <w:r>
        <w:rPr>
          <w:lang w:val="es_ES" w:bidi="es_ES"/>
        </w:rPr>
        <w:t>descendientes</w:t>
      </w:r>
      <w:r>
        <w:rPr>
          <w:lang w:val="es_ES" w:bidi="es_ES"/>
        </w:rPr>
        <w:t xml:space="preserve"> de Jacob. Los </w:t>
      </w:r>
      <w:r>
        <w:rPr>
          <w:lang w:val="es_ES" w:bidi="es_ES"/>
        </w:rPr>
        <w:t>hijos</w:t>
      </w:r>
      <w:r>
        <w:rPr>
          <w:lang w:val="es_ES" w:bidi="es_ES"/>
        </w:rPr>
        <w:t xml:space="preserve"> de Jacob eran llamados los hijos de Israel. Usen la misma palabra o frase para Israel que han usado en pasajes anteriores. Para obtener más información sobre </w:t>
      </w:r>
      <w:r>
        <w:rPr>
          <w:lang w:val="es_ES" w:bidi="es_ES"/>
        </w:rPr>
        <w:t>Israel</w:t>
      </w:r>
      <w:r>
        <w:rPr>
          <w:lang w:val="es_ES" w:bidi="es_ES"/>
        </w:rPr>
        <w:t>, consulten el Glosario Principal.</w:t>
      </w:r>
    </w:p>
    <w:p>
      <w:pPr/>
      <w:r>
        <w:rPr>
          <w:lang w:val="es_ES" w:bidi="es_ES"/>
        </w:rPr>
      </w:r>
      <w:r>
        <w:rPr>
          <w:lang w:val="es_ES" w:bidi="es_ES"/>
        </w:rPr>
        <w:t xml:space="preserve">Moisés dice que Miriam es profetisa, es decir, una mujer </w:t>
      </w:r>
      <w:r>
        <w:rPr>
          <w:b/>
          <w:lang w:val="es_ES" w:bidi="es_ES"/>
        </w:rPr>
        <w:t>profeta</w:t>
      </w:r>
      <w:r>
        <w:rPr>
          <w:lang w:val="es_ES" w:bidi="es_ES"/>
        </w:rPr>
        <w:t xml:space="preserve">. Un profeta es alguien que recibe un llamado de Dios, lleva el mensaje de Dios a las personas y sabe que llevar ese mensaje a la gente es la tarea más importante. Usen la misma palabra o frase para profeta que han usado en pasajes anteriores. Para obtener más información sobre </w:t>
      </w:r>
      <w:r>
        <w:rPr>
          <w:lang w:val="es_ES" w:bidi="es_ES"/>
        </w:rPr>
        <w:t>profeta</w:t>
      </w:r>
      <w:r>
        <w:rPr>
          <w:lang w:val="es_ES" w:bidi="es_ES"/>
        </w:rPr>
        <w:t>, consulten el Glosario Principal.</w:t>
      </w:r>
    </w:p>
    <w:p>
      <w:pPr/>
      <w:r>
        <w:rPr>
          <w:lang w:val="es_ES" w:bidi="es_ES"/>
        </w:rPr>
      </w:r>
      <w:r>
        <w:rPr>
          <w:lang w:val="es_ES" w:bidi="es_ES"/>
        </w:rPr>
        <w:t xml:space="preserve">En el estribillo de Miriam del cántico de Moisés, ella llama a Dios </w:t>
      </w:r>
      <w:r>
        <w:rPr>
          <w:b/>
          <w:lang w:val="es_ES" w:bidi="es_ES"/>
        </w:rPr>
        <w:t>Jehová</w:t>
      </w:r>
      <w:r>
        <w:rPr>
          <w:lang w:val="es_ES" w:bidi="es_ES"/>
        </w:rPr>
        <w:t xml:space="preserve">. Jehová es el nombre personal de Dios, y se usa a lo largo de este pasaje. Usen el mismo nombre para Jehová que han usado en los pasajes anteriores. Busquen </w:t>
      </w:r>
      <w:r>
        <w:rPr>
          <w:lang w:val="es_ES" w:bidi="es_ES"/>
        </w:rPr>
        <w:t>Jehová</w:t>
      </w:r>
      <w:r>
        <w:rPr>
          <w:lang w:val="es_ES" w:bidi="es_ES"/>
        </w:rPr>
        <w:t xml:space="preserve"> en el Glosario Principal para obtener más información.</w:t>
      </w:r>
    </w:p>
    <w:p>
      <w:pPr/>
      <w:r>
        <w:rPr>
          <w:lang w:val="es_ES" w:bidi="es_ES"/>
        </w:rPr>
      </w:r>
      <w:r>
        <w:rPr>
          <w:lang w:val="es_ES" w:bidi="es_ES"/>
        </w:rPr>
        <w:t xml:space="preserve">Miriam y las mujeres bailan con </w:t>
      </w:r>
      <w:r>
        <w:rPr>
          <w:b/>
          <w:lang w:val="es_ES" w:bidi="es_ES"/>
        </w:rPr>
        <w:t>panderos</w:t>
      </w:r>
      <w:r>
        <w:rPr>
          <w:lang w:val="es_ES" w:bidi="es_ES"/>
        </w:rPr>
        <w:t xml:space="preserve"> mientras cantan. Un pandero es un tipo de tambor de mano con piel de animal tensada sobre un aro. Es parecido a una pandereta, excepto que las panderetas tienen discos de metal alrededor del borde que hacen sonar el instrumento.</w:t>
      </w:r>
    </w:p>
    <w:p>
      <w:pPr/>
      <w:r>
        <w:rPr>
          <w:lang w:val="es_ES" w:bidi="es_ES"/>
        </w:rPr>
      </w:r>
      <w:r>
        <w:rPr>
          <w:lang w:val="es_ES" w:bidi="es_ES"/>
        </w:rPr>
        <w:t xml:space="preserve">Deténganse aquí y miren en grupo una imagen de un </w:t>
      </w:r>
      <w:r>
        <w:rPr>
          <w:lang w:val="es_ES" w:bidi="es_ES"/>
        </w:rPr>
        <w:t>pandero</w:t>
      </w:r>
      <w:r>
        <w:rPr>
          <w:lang w:val="es_ES" w:bidi="es_ES"/>
        </w:rPr>
        <w:t>. Conversen en grupo sobre cómo traducirán esta palabra. Pausen este audio aquí.</w:t>
      </w:r>
    </w:p>
    <w:p>
      <w:pPr/>
      <w:r>
        <w:rPr>
          <w:lang w:val="es_ES" w:bidi="es_ES"/>
        </w:rPr>
      </w:r>
      <w:r>
        <w:rPr>
          <w:lang w:val="es_ES" w:bidi="es_ES"/>
        </w:rPr>
        <w:t xml:space="preserve">Moisés dice que Jehová puso a prueba a Israel. Esto es todo lo que dice el pasaje, pero algunas traducciones añaden que Jehová puso a prueba a Israel para que demostrara su fidelidad u obediencia a él. Pueden añadir esa explicación si es necesario. Si es así, pueden encontrar más información sobre la </w:t>
      </w:r>
      <w:r>
        <w:rPr>
          <w:lang w:val="es_ES" w:bidi="es_ES"/>
        </w:rPr>
        <w:t>fe</w:t>
      </w:r>
      <w:r>
        <w:rPr>
          <w:lang w:val="es_ES" w:bidi="es_ES"/>
        </w:rPr>
        <w:t xml:space="preserve"> en el Glosario Principal.</w:t>
      </w:r>
    </w:p>
    <w:p>
      <w:pPr/>
      <w:r>
        <w:rPr>
          <w:lang w:val="es_ES" w:bidi="es_ES"/>
        </w:rPr>
      </w:r>
      <w:r>
        <w:rPr>
          <w:lang w:val="es_ES" w:bidi="es_ES"/>
        </w:rPr>
        <w:t xml:space="preserve">Jehová dice que, si su pueblo escucha sus </w:t>
      </w:r>
      <w:r>
        <w:rPr>
          <w:lang w:val="es_ES" w:bidi="es_ES"/>
        </w:rPr>
        <w:t>mandamientos</w:t>
      </w:r>
      <w:r>
        <w:rPr>
          <w:lang w:val="es_ES" w:bidi="es_ES"/>
        </w:rPr>
        <w:t xml:space="preserve"> y obedece sus </w:t>
      </w:r>
      <w:r>
        <w:rPr>
          <w:b/>
          <w:lang w:val="es_ES" w:bidi="es_ES"/>
        </w:rPr>
        <w:t>estatutos</w:t>
      </w:r>
      <w:r>
        <w:rPr>
          <w:lang w:val="es_ES" w:bidi="es_ES"/>
        </w:rPr>
        <w:t xml:space="preserve">, no le causará las mismas enfermedades que a los egipcios. Estatuto significa una </w:t>
      </w:r>
      <w:r>
        <w:rPr>
          <w:lang w:val="es_ES" w:bidi="es_ES"/>
        </w:rPr>
        <w:t>ley</w:t>
      </w:r>
      <w:r>
        <w:rPr>
          <w:lang w:val="es_ES" w:bidi="es_ES"/>
        </w:rPr>
        <w:t xml:space="preserve"> u obligación. En este caso, estatuto se refiere a que Jehová le da a su pueblo escogido una norma fija para guiar su vida. Usen la misma palabra o frase para estatuto que han usado en pasajes anteriores. Para obtener más información sobre el </w:t>
      </w:r>
      <w:r>
        <w:rPr>
          <w:b/>
          <w:lang w:val="es_ES" w:bidi="es_ES"/>
        </w:rPr>
        <w:t>estatuto</w:t>
      </w:r>
      <w:r>
        <w:rPr>
          <w:lang w:val="es_ES" w:bidi="es_ES"/>
        </w:rPr>
        <w:t>, consulten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16:1–12</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16:1–12 y guárdenlo en sus corazones.</w:t>
      </w:r>
    </w:p>
    <w:p>
      <w:pPr/>
      <w:r>
        <w:rPr>
          <w:lang w:val="es_ES" w:bidi="es_ES"/>
        </w:rPr>
      </w:r>
      <w:r>
        <w:rPr>
          <w:lang w:val="es_ES" w:bidi="es_ES"/>
        </w:rPr>
        <w:t>Escuchen una versión en audio de Éxodo 16:1–12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acerca de Dios?</w:t>
      </w:r>
    </w:p>
    <w:p>
      <w:pPr>
        <w:pStyle w:val="ListBullet"/>
        <w:spacing w:line="240" w:lineRule="auto"/>
        <w:ind w:left="720"/>
      </w:pPr>
      <w:r>
        <w:rPr>
          <w:lang w:val="es_ES" w:bidi="es_ES"/>
        </w:rPr>
      </w:r>
      <w:r>
        <w:rPr>
          <w:lang w:val="es_ES" w:bidi="es_ES"/>
        </w:rPr>
        <w:t>¿Qué nos dice este pasaje sobre la gente?</w:t>
      </w:r>
    </w:p>
    <w:p>
      <w:pPr>
        <w:pStyle w:val="ListBullet"/>
        <w:spacing w:line="240" w:lineRule="auto"/>
        <w:ind w:left="720"/>
      </w:pPr>
      <w:r>
        <w:rPr>
          <w:lang w:val="es_ES" w:bidi="es_ES"/>
        </w:rPr>
      </w:r>
      <w:r>
        <w:rPr>
          <w:lang w:val="es_ES" w:bidi="es_ES"/>
        </w:rPr>
        <w:t>¿Cómo afecta este pasaje nuestra vida diaria?</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16:1–12 en la traducción que sea más fácil de entender.</w:t>
      </w:r>
    </w:p>
    <w:p>
      <w:pPr/>
      <w:r>
        <w:rPr>
          <w:lang w:val="es_ES" w:bidi="es_ES"/>
        </w:rPr>
      </w:r>
      <w:r>
        <w:rPr>
          <w:lang w:val="es_ES" w:bidi="es_ES"/>
        </w:rPr>
        <w:t>En la historia anterior, los israelitas celebraron la victoria de Jehová sobre el faraón y los egipcios con un cántico de alabanza. Jehová es el nombre que se usa para Dios a lo largo de este pasaje. Luego, Moisés inició el viaje de los israelitas, alejándose de Egipto y adentrándose en el desierto rumbo a la tierra que Jehová había prometido a su pueblo escogido. Más tarde, cuando el pueblo se quejó por la falta de agua, Jehová les proporcionó agua milagrosamente. Ahora, los israelitas enfrentarán otro problema y volverán a presentar sus quejas ante Moisés.</w:t>
      </w:r>
    </w:p>
    <w:p>
      <w:pPr/>
      <w:r>
        <w:rPr>
          <w:lang w:val="es_ES" w:bidi="es_ES"/>
        </w:rPr>
      </w:r>
      <w:r>
        <w:rPr>
          <w:lang w:val="es_ES" w:bidi="es_ES"/>
        </w:rPr>
        <w:t>Moisés viaja con toda la congregación del pueblo de Israel, es decir, con los descendientes de Jacob, lo que significa que forman un grupo de 600.000 hombres, además de mujeres, niños y todos sus animales y posesiones. Han estado viajando por el desierto de Shur, un lugar muy seco, con poca agua, pocas plantas o poca gente. Moisés nos dice que viajaron desde Elim, el oasis con 70 palmeras y agua dulce, hasta la región desértica, o desierto, de Sin. Esto significa que lo más probable es que los israelitas estuvieran viajando hacia el sur. El desierto de Sin también puede traducirse como el desierto llamado Sin, ya que la palabra Sin era solo un nombre. Este nombre no tenía ninguna relación con la palabra inglesa sin, que significa pecado. Hoy en día, no es fácil identificar con certeza la mayoría de los lugares que Moisés mencionó durante el viaje del éxodo. Pero sí conocemos la región general por la que viajaban los israelitas.</w:t>
      </w:r>
    </w:p>
    <w:p>
      <w:pPr/>
      <w:r>
        <w:rPr>
          <w:lang w:val="es_ES" w:bidi="es_ES"/>
        </w:rPr>
      </w:r>
      <w:r>
        <w:rPr>
          <w:lang w:val="es_ES" w:bidi="es_ES"/>
        </w:rPr>
        <w:t xml:space="preserve">Deténganse aquí y miren en grupo un mapa de la </w:t>
      </w:r>
      <w:r>
        <w:rPr>
          <w:lang w:val="es_ES" w:bidi="es_ES"/>
        </w:rPr>
        <w:t>península del Sinaí que resalte el mar Rojo, el área desértica y el monte Sinaí</w:t>
      </w:r>
      <w:r>
        <w:rPr>
          <w:lang w:val="es_ES" w:bidi="es_ES"/>
        </w:rPr>
        <w:t>. Pausen este audio aquí.</w:t>
      </w:r>
    </w:p>
    <w:p>
      <w:pPr/>
      <w:r>
        <w:rPr>
          <w:lang w:val="es_ES" w:bidi="es_ES"/>
        </w:rPr>
      </w:r>
      <w:r>
        <w:rPr>
          <w:lang w:val="es_ES" w:bidi="es_ES"/>
        </w:rPr>
        <w:t>Al decirnos que es el día quince del segundo mes, Moisés señala que ha pasado poco más de un mes desde que Israel salió de Egipto. Lo sabemos porque los israelitas celebraron la Pascua, o el día judío que conmemora la liberación de la esclavitud en Egipto, el décimo día del primer mes. Todos los israelitas comienzan a murmurar, o quejarse, contra Moisés y Aarón porque les queda poca comida y tienen hambre. Les dicen a Moisés y a Aarón que creen que habría sido mejor que Jehová los matara, o que murieran a manos del Señor, junto con los egipcios en Egipto. Los israelitas razonan que, al menos en Egipto, tenían ollas llenas de carne y pan todos los días. Lo más probable es que esto fuera una exageración, ya que todavía eran esclavos en Egipto. Recuerden que los judíos consideraban el pan como el alimento más común, por lo que pan puede referirse a la comida en general. Los israelitas acusan a Moisés y a Aarón de haberlos sacado de Egipto para matarlos de hambre, o hacerlos morir de hambre, en el desierto.</w:t>
      </w:r>
    </w:p>
    <w:p>
      <w:pPr/>
      <w:r>
        <w:rPr>
          <w:lang w:val="es_ES" w:bidi="es_ES"/>
        </w:rPr>
      </w:r>
      <w:r>
        <w:rPr>
          <w:lang w:val="es_ES" w:bidi="es_ES"/>
        </w:rPr>
        <w:t>Jehová escucha las quejas de su pueblo. Cuando Jehová le habla a Moisés, usa una palabra como "he aquí" o "ahora" porque quiere que Moisés preste atención. Jehová le dice a Moisés que enviará del cielo o del firmamento un nuevo tipo de pan, o alimento, que caerá como la lluvia. Jehová deja claro que el pueblo debe salir cada día del campamento y recoger solo la cantidad de alimento que necesite para ese día. Esto sería difícil para los israelitas, que eran un pueblo dedicado a la agricultura. No estaban acostumbrados a recoger alimentos todos los días, sino a recoger todo lo que podían en un solo día para almacenarlo hasta que sus campos o animales volvieran a producir más alimento.</w:t>
      </w:r>
    </w:p>
    <w:p>
      <w:pPr/>
      <w:r>
        <w:rPr>
          <w:lang w:val="es_ES" w:bidi="es_ES"/>
        </w:rPr>
      </w:r>
      <w:r>
        <w:rPr>
          <w:lang w:val="es_ES" w:bidi="es_ES"/>
        </w:rPr>
        <w:t>Deténganse aquí y conversen en grupo sobre esta pregunta: ¿Cómo obtienen alimentos las personas donde ustedes viven? Conversen sobre cómo reaccionarían las personas en su cultura si alguien les pidiera que cada día obtuvieran solo la cantidad de alimento que necesitan para ese día. Pausen este audio aquí.</w:t>
      </w:r>
    </w:p>
    <w:p>
      <w:pPr/>
      <w:r>
        <w:rPr>
          <w:lang w:val="es_ES" w:bidi="es_ES"/>
        </w:rPr>
      </w:r>
      <w:r>
        <w:rPr>
          <w:lang w:val="es_ES" w:bidi="es_ES"/>
        </w:rPr>
        <w:t>Jehová hace esto para cuidar de los israelitas, que viajarían por el desierto durante mucho tiempo. Jehová también está poniendo a prueba, o probando, a su pueblo escogido. Jehová quiere ver si su pueblo obedecerá la ley, o instrucción, sobre cómo recoger el alimento, como una manera de demostrar si obedecerían la ley que él les iba a dar cuando llegaran al monte Sinaí. Jehová está poniendo a prueba a los israelitas como su pueblo del pacto, o pueblo escogido, para ver si lo obedecerán con todo su corazón o con todo su ser.</w:t>
      </w:r>
    </w:p>
    <w:p>
      <w:pPr/>
      <w:r>
        <w:rPr>
          <w:lang w:val="es_ES" w:bidi="es_ES"/>
        </w:rPr>
      </w:r>
      <w:r>
        <w:rPr>
          <w:lang w:val="es_ES" w:bidi="es_ES"/>
        </w:rPr>
        <w:t>Entonces, Jehová hace algo especial. Él no solo cuida de su salud física, sino también de su salud espiritual. Jehová le dice a Moisés que, en el sexto día de la semana, el pueblo debe recoger el doble de alimento para prepararse para el séptimo día. Esta regla refleja las propias acciones de Jehová durante la creación, cuando descansó en el séptimo día. Los israelitas descubrirán más adelante por qué deben hacer esto, cuando Jehová hable con Moisés. Esta regla permitiría que Israel experimentara cada semana la provisión fiel de Jehová.</w:t>
      </w:r>
    </w:p>
    <w:p>
      <w:pPr/>
      <w:r>
        <w:rPr>
          <w:lang w:val="es_ES" w:bidi="es_ES"/>
        </w:rPr>
      </w:r>
      <w:r>
        <w:rPr>
          <w:lang w:val="es_ES" w:bidi="es_ES"/>
        </w:rPr>
        <w:t>Como profetas, es decir, personas que Jehová escoge para hablar en su nombre, Moisés y Aarón transmiten el mensaje de Jehová al pueblo. Moisés y Aarón les dicen a los israelitas que fue Jehová, y no ellos, quien los sacó de Egipto. Dicen que Jehová demostrará esto al proporcionarles carne por la tarde y pan por las mañanas, que los dejarán satisfechos. También dicen que el pueblo verá por la mañana la gloria de Jehová, o su presencia resplandeciente. Jehová hará esto porque escuchó las quejas del pueblo contra Moisés y Aarón. Jehová consideró que sus quejas eran contra él mismo. Cuando Moisés pregunta: "¿Qué somos nosotros para que murmuren contra nosotros?" Él no cree realmente que la gente no sepa su identidad. Más bien, Moisés está mostrando humildad y llamando la atención sobre el hecho de que fue el único Dios verdadero, Jehová, quien los liberó de Egipto, y no un ser humano.</w:t>
      </w:r>
    </w:p>
    <w:p>
      <w:pPr/>
      <w:r>
        <w:rPr>
          <w:lang w:val="es_ES" w:bidi="es_ES"/>
        </w:rPr>
      </w:r>
      <w:r>
        <w:rPr>
          <w:lang w:val="es_ES" w:bidi="es_ES"/>
        </w:rPr>
        <w:t>Luego, Moisés le dice a Aarón qué debe decirles a los israelitas. Aarón le dice al pueblo que se acerque y se reúna donde está la presencia de Jehová. Mientras Aarón está hablando, el pueblo aparta la mirada de él, mira hacia el desierto y, de repente, ve la gloria de Jehová, o su presencia resplandeciente, brillando desde una nube. Jehová le dice a Moisés que ha escuchado las quejas de los israelitas. Jehová le dice a Moisés qué debe decirles a los israelitas. Jehová confirma que les proporcionará carne por la tarde y pan cada mañana para demostrarle a su pueblo que él es Jehová, el Dios de los israelitas. Jehová reafirma a su pueblo escogido que solo él los sacó de Egipto y que solo él es quien los provee.</w:t>
      </w:r>
    </w:p>
    <w:p>
      <w:pPr/>
      <w:r>
        <w:rPr>
          <w:lang w:val="es_ES" w:bidi="es_ES"/>
        </w:rPr>
      </w:r>
      <w:r>
        <w:rPr>
          <w:lang w:val="es_ES" w:bidi="es_ES"/>
        </w:rPr>
        <w:t>En la siguiente historia, veremos cómo Jehová cumple su promesa y envía codornices por la tarde y pan del cielo cada mañana para que los israelitas coman.</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16:1–12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cinco escenas.</w:t>
      </w:r>
    </w:p>
    <w:p>
      <w:pPr/>
      <w:r>
        <w:rPr>
          <w:lang w:val="es_ES" w:bidi="es_ES"/>
        </w:rPr>
      </w:r>
      <w:r>
        <w:rPr>
          <w:b/>
          <w:lang w:val="es_ES" w:bidi="es_ES"/>
        </w:rPr>
        <w:t>En la primera escena:</w:t>
      </w:r>
      <w:r>
        <w:rPr>
          <w:lang w:val="es_ES" w:bidi="es_ES"/>
        </w:rPr>
        <w:t xml:space="preserve"> Los israelitas salen de Elim y se adentran más en el desierto. Ha pasado un mes y medio desde que salieron de Egipto. Ahora llegan al desierto de Sin.</w:t>
      </w:r>
    </w:p>
    <w:p>
      <w:pPr/>
      <w:r>
        <w:rPr>
          <w:lang w:val="es_ES" w:bidi="es_ES"/>
        </w:rPr>
      </w:r>
      <w:r>
        <w:rPr>
          <w:b/>
          <w:lang w:val="es_ES" w:bidi="es_ES"/>
        </w:rPr>
        <w:t>En la segunda escena:</w:t>
      </w:r>
      <w:r>
        <w:rPr>
          <w:lang w:val="es_ES" w:bidi="es_ES"/>
        </w:rPr>
        <w:t xml:space="preserve"> Los israelitas se quejaron contra Moisés y Aarón, diciendo que los llevaron al desierto para matarlos de hambre. Dicen que habría sido mejor que Jehová los matara en Egipto, cuando tenían comida en abundancia.</w:t>
      </w:r>
    </w:p>
    <w:p>
      <w:pPr/>
      <w:r>
        <w:rPr>
          <w:lang w:val="es_ES" w:bidi="es_ES"/>
        </w:rPr>
      </w:r>
      <w:r>
        <w:rPr>
          <w:b/>
          <w:lang w:val="es_ES" w:bidi="es_ES"/>
        </w:rPr>
        <w:t>En la tercera escena:</w:t>
      </w:r>
      <w:r>
        <w:rPr>
          <w:lang w:val="es_ES" w:bidi="es_ES"/>
        </w:rPr>
        <w:t xml:space="preserve"> Jehová escucha las quejas. Jehová le explica a Moisés cómo proveerá alimento. Jehová quiere poner a prueba al pueblo para ver si obedecerán sus instrucciones de recoger el doble de alimento en el sexto día.</w:t>
      </w:r>
    </w:p>
    <w:p>
      <w:pPr/>
      <w:r>
        <w:rPr>
          <w:lang w:val="es_ES" w:bidi="es_ES"/>
        </w:rPr>
      </w:r>
      <w:r>
        <w:rPr>
          <w:b/>
          <w:lang w:val="es_ES" w:bidi="es_ES"/>
        </w:rPr>
        <w:t>En la cuarta escena:</w:t>
      </w:r>
      <w:r>
        <w:rPr>
          <w:lang w:val="es_ES" w:bidi="es_ES"/>
        </w:rPr>
        <w:t xml:space="preserve"> Moisés y Aarón les explican a los israelitas que Jehová enviará pan por las mañanas y carne por la tarde, porque ha escuchado las quejas que ellos han presentado contra él. Dicen que los israelitas verán la gloria de Jehová.</w:t>
      </w:r>
    </w:p>
    <w:p>
      <w:pPr/>
      <w:r>
        <w:rPr>
          <w:lang w:val="es_ES" w:bidi="es_ES"/>
        </w:rPr>
      </w:r>
      <w:r>
        <w:rPr>
          <w:b/>
          <w:lang w:val="es_ES" w:bidi="es_ES"/>
        </w:rPr>
        <w:t>En la quinta escena:</w:t>
      </w:r>
      <w:r>
        <w:rPr>
          <w:lang w:val="es_ES" w:bidi="es_ES"/>
        </w:rPr>
        <w:t xml:space="preserve"> Moisés le indica a Aarón que reúna al pueblo. Aarón reúne al pueblo, y ellos ven la presencia de Jehová en una nube. Jehová habla y dice que los israelitas tendrán carne por la tarde y pan del cielo por las mañanas. De esta manera, sabrán que Jehová es su Dios.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Aarón</w:t>
      </w:r>
    </w:p>
    <w:p>
      <w:pPr>
        <w:pStyle w:val="ListBullet"/>
        <w:spacing w:line="240" w:lineRule="auto"/>
        <w:ind w:left="720"/>
      </w:pPr>
      <w:r>
        <w:rPr>
          <w:lang w:val="es_ES" w:bidi="es_ES"/>
        </w:rPr>
      </w:r>
      <w:r>
        <w:rPr>
          <w:lang w:val="es_ES" w:bidi="es_ES"/>
        </w:rPr>
        <w:t>Los israelitas</w:t>
      </w:r>
    </w:p>
    <w:p>
      <w:pPr>
        <w:pStyle w:val="ListBullet"/>
        <w:spacing w:line="240" w:lineRule="auto"/>
        <w:ind w:left="720"/>
      </w:pPr>
      <w:r>
        <w:rPr>
          <w:lang w:val="es_ES" w:bidi="es_ES"/>
        </w:rPr>
      </w:r>
      <w:r>
        <w:rPr>
          <w:lang w:val="es_ES" w:bidi="es_ES"/>
        </w:rPr>
        <w:t>Jehová</w:t>
      </w:r>
    </w:p>
    <w:p>
      <w:pPr/>
      <w:r>
        <w:rPr>
          <w:lang w:val="es_ES" w:bidi="es_ES"/>
        </w:rPr>
      </w:r>
      <w:r>
        <w:rPr>
          <w:lang w:val="es_ES" w:bidi="es_ES"/>
        </w:rPr>
        <w:t>Como grupo, pongan atención a estas partes de la ambientación del pasaje:</w:t>
      </w:r>
    </w:p>
    <w:p>
      <w:pPr/>
      <w:r>
        <w:rPr>
          <w:lang w:val="es_ES" w:bidi="es_ES"/>
        </w:rPr>
      </w:r>
      <w:r>
        <w:rPr>
          <w:lang w:val="es_ES" w:bidi="es_ES"/>
        </w:rPr>
        <w:t>El pueblo de Israel sale de Elim y llega a una zona desértica. Es importante recordar que los israelitas viajan como un grupo de 600.000 hombres, junto con todas sus familias y animales. Han estado viajando por el desierto durante más de un mes desde que salieron de Egipto.</w:t>
      </w:r>
    </w:p>
    <w:p>
      <w:pPr/>
      <w:r>
        <w:rPr>
          <w:lang w:val="es_ES" w:bidi="es_ES"/>
        </w:rPr>
      </w:r>
      <w:r>
        <w:rPr>
          <w:lang w:val="es_ES" w:bidi="es_ES"/>
        </w:rPr>
        <w:t>El pueblo de Israel llega al desierto llamado Sin y se queja duramente ante Moisés y Aarón.</w:t>
      </w:r>
    </w:p>
    <w:p>
      <w:pPr/>
      <w:r>
        <w:rPr>
          <w:lang w:val="es_ES" w:bidi="es_ES"/>
        </w:rPr>
      </w:r>
      <w:r>
        <w:rPr>
          <w:lang w:val="es_ES" w:bidi="es_ES"/>
        </w:rPr>
        <w:t xml:space="preserve">Deténganse aquí y miren en grupo un mapa de la </w:t>
      </w:r>
      <w:r>
        <w:rPr>
          <w:lang w:val="es_ES" w:bidi="es_ES"/>
        </w:rPr>
        <w:t>península del Sinaí que resalte el mar Rojo, el área desértica y el monte Sinaí</w:t>
      </w:r>
      <w:r>
        <w:rPr>
          <w:lang w:val="es_ES" w:bidi="es_ES"/>
        </w:rPr>
        <w:t>. Pausen este audio aquí.</w:t>
      </w:r>
    </w:p>
    <w:p>
      <w:pPr/>
      <w:r>
        <w:rPr>
          <w:lang w:val="es_ES" w:bidi="es_ES"/>
        </w:rPr>
      </w:r>
      <w:r>
        <w:rPr>
          <w:lang w:val="es_ES" w:bidi="es_ES"/>
        </w:rPr>
        <w:t>El pueblo de Israel dice que habría sido mejor morir a manos del Señor en Egipto. La expresión "por la mano de Jehová" no se refiere a una mano física, sino a que Jehová es quien causa una acción. En este caso, el pueblo pensaba que habría sido mejor que Jehová los hubiera matado junto con los egipcios, en lugar de morir de hambre en el desierto.</w:t>
      </w:r>
    </w:p>
    <w:p>
      <w:pPr/>
      <w:r>
        <w:rPr>
          <w:lang w:val="es_ES" w:bidi="es_ES"/>
        </w:rPr>
      </w:r>
      <w:r>
        <w:rPr>
          <w:lang w:val="es_ES" w:bidi="es_ES"/>
        </w:rPr>
        <w:t>Entonces Jehová habla con Moisés. Jehová usa una palabra como "he aquí" para llamar la atención de Moisés. Jehová le dice a Moisés que hará llover pan del cielo. Jehová está diciendo que hará descender una sustancia parecida al pan, de la misma manera que cae la lluvia. Jehová hará esto porque ha escuchado las quejas de su pueblo contra él.</w:t>
      </w:r>
    </w:p>
    <w:p>
      <w:pPr/>
      <w:r>
        <w:rPr>
          <w:lang w:val="es_ES" w:bidi="es_ES"/>
        </w:rPr>
      </w:r>
      <w:r>
        <w:rPr>
          <w:lang w:val="es_ES" w:bidi="es_ES"/>
        </w:rPr>
        <w:t>Es importante notar que, aunque el pueblo se quejó contra Moisés y Aarón, Jehová consideró que el pueblo se estaba quejando contra él mismo, porque Moisés y Aarón eran sus representantes ante los israelitas.</w:t>
      </w:r>
    </w:p>
    <w:p>
      <w:pPr/>
      <w:r>
        <w:rPr>
          <w:lang w:val="es_ES" w:bidi="es_ES"/>
        </w:rPr>
      </w:r>
      <w:r>
        <w:rPr>
          <w:lang w:val="es_ES" w:bidi="es_ES"/>
        </w:rPr>
        <w:t>Jehová les da una ley, o una regla que deben seguir. El pueblo de Israel debe recoger el doble de alimento en el sexto día, porque en el séptimo día descansará. Los israelitas descubrirán más tarde por qué deben hacer esto cuando Jehová hable a Moisés.</w:t>
      </w:r>
    </w:p>
    <w:p>
      <w:pPr/>
      <w:r>
        <w:rPr>
          <w:lang w:val="es_ES" w:bidi="es_ES"/>
        </w:rPr>
      </w:r>
      <w:r>
        <w:rPr>
          <w:lang w:val="es_ES" w:bidi="es_ES"/>
        </w:rPr>
        <w:t>Jehová da esta regla para ver si el pueblo de Israel andará en su ley. Aquí, Jehová no se refiere a caminar físicamente, sino a que quiere que lo obedezcan como su único Dios.</w:t>
      </w:r>
    </w:p>
    <w:p>
      <w:pPr/>
      <w:r>
        <w:rPr>
          <w:lang w:val="es_ES" w:bidi="es_ES"/>
        </w:rPr>
      </w:r>
      <w:r>
        <w:rPr>
          <w:lang w:val="es_ES" w:bidi="es_ES"/>
        </w:rPr>
        <w:t>Luego, Moisés y Aarón le dicen al pueblo que sabrán que fue Jehová quien los sacó de Egipto. Debido a que Israel era un grupo tan numeroso, es probable que Moisés y Aarón dividieran al pueblo en grupos más pequeños y hablaran con ellos por separado. Moisés y Aarón le dicen al pueblo que sabrán que fue Jehová quien los sacó de Egipto al ver su gloria. La gloria se refiere al poder de Jehová y a su presencia resplandeciente.</w:t>
      </w:r>
    </w:p>
    <w:p>
      <w:pPr/>
      <w:r>
        <w:rPr>
          <w:lang w:val="es_ES" w:bidi="es_ES"/>
        </w:rPr>
      </w:r>
      <w:r>
        <w:rPr>
          <w:lang w:val="es_ES" w:bidi="es_ES"/>
        </w:rPr>
        <w:t>Luego, Moisés dice que Jehová les dará carne por la tarde y pan por la mañana. Moisés también dice: "¿Qué somos nosotros? Ustedes se han quejado contra Jehová, no contra nosotros". La pregunta "¿Qué somos nosotros?" es una pregunta que no requiere respuesta. Moisés usa esta pregunta para hacer que el pueblo piense y reflexione sobre el hecho de que se está quejando contra Jehová.</w:t>
      </w:r>
    </w:p>
    <w:p>
      <w:pPr/>
      <w:r>
        <w:rPr>
          <w:lang w:val="es_ES" w:bidi="es_ES"/>
        </w:rPr>
      </w:r>
      <w:r>
        <w:rPr>
          <w:lang w:val="es_ES" w:bidi="es_ES"/>
        </w:rPr>
        <w:t>Luego, Moisés le dice a Aarón que llame al pueblo para que se acerque a la presencia de Jehová, porque él ha escuchado sus quejas. Tan pronto como Aarón termina de hablar, algo hace que el pueblo mire hacia el desierto, y ven la gloria de Jehová aparecer en una nube.</w:t>
      </w:r>
    </w:p>
    <w:p>
      <w:pPr/>
      <w:r>
        <w:rPr>
          <w:lang w:val="es_ES" w:bidi="es_ES"/>
        </w:rPr>
      </w:r>
      <w:r>
        <w:rPr>
          <w:lang w:val="es_ES" w:bidi="es_ES"/>
        </w:rPr>
        <w:t>Deténganse y conversen con su grupo sobre este tema: Aunque no sabemos cómo era la gloria de Jehová, la gloria se refiere al poder de Jehová y a su presencia resplandeciente. Conversen sobre cómo traducirán gloria en su idioma. Pausen este audio aquí.</w:t>
      </w:r>
    </w:p>
    <w:p>
      <w:pPr/>
      <w:r>
        <w:rPr>
          <w:lang w:val="es_ES" w:bidi="es_ES"/>
        </w:rPr>
      </w:r>
      <w:r>
        <w:rPr>
          <w:lang w:val="es_ES" w:bidi="es_ES"/>
        </w:rPr>
        <w:t>Jehová le dice a Moisés que ha escuchado las quejas del pueblo. Jehová le indica a Moisés que le diga al pueblo que comerá carne por la tarde y pan por la mañana. Aunque el pasaje no lo deja claro, la mayoría de las personas cree que comerán carne cada tarde y pan cada mañana, por lo que pueden traducirlo de esa manera.</w:t>
      </w:r>
    </w:p>
    <w:p>
      <w:pPr/>
      <w:r>
        <w:rPr>
          <w:lang w:val="es_ES" w:bidi="es_ES"/>
        </w:rPr>
      </w:r>
      <w:r>
        <w:rPr>
          <w:lang w:val="es_ES" w:bidi="es_ES"/>
        </w:rPr>
        <w:t>Aunque el hebreo deja claro que el pueblo quedará satisfecho cuando coma el pan, la mayoría de las personas cree que también quedarán satisfechas cuando coman la carne. Pueden dejarlo claro en su traducción. De esta manera, los israelitas sabrán que Jehová es su Dios.</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16:1–12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cinco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Aarón</w:t>
      </w:r>
    </w:p>
    <w:p>
      <w:pPr>
        <w:pStyle w:val="ListBullet"/>
        <w:spacing w:line="240" w:lineRule="auto"/>
        <w:ind w:left="720"/>
      </w:pPr>
      <w:r>
        <w:rPr>
          <w:lang w:val="es_ES" w:bidi="es_ES"/>
        </w:rPr>
      </w:r>
      <w:r>
        <w:rPr>
          <w:lang w:val="es_ES" w:bidi="es_ES"/>
        </w:rPr>
        <w:t>Los israelitas</w:t>
      </w:r>
    </w:p>
    <w:p>
      <w:pPr>
        <w:pStyle w:val="ListBullet"/>
        <w:spacing w:line="240" w:lineRule="auto"/>
        <w:ind w:left="720"/>
      </w:pPr>
      <w:r>
        <w:rPr>
          <w:lang w:val="es_ES" w:bidi="es_ES"/>
        </w:rPr>
      </w:r>
      <w:r>
        <w:rPr>
          <w:lang w:val="es_ES" w:bidi="es_ES"/>
        </w:rPr>
        <w:t>Jehová</w:t>
      </w:r>
    </w:p>
    <w:p>
      <w:pPr/>
      <w:r>
        <w:rPr>
          <w:lang w:val="es_ES" w:bidi="es_ES"/>
        </w:rPr>
      </w:r>
      <w:r>
        <w:rPr>
          <w:lang w:val="es_ES" w:bidi="es_ES"/>
        </w:rPr>
        <w:t>En grupo, actúen el pasaje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ciertos momentos de la dramatización, hagan una pausa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Representen a los israelitas saliendo de Elim y adentrándose más en el desierto. Ha pasado un mes y medio desde que salieron de Egipto. El numeroso grupo de israelitas llega al desierto de Sin.</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los israelitas: "¿Qué estás sintiendo o pensando?" La persona podría responder cosas como: "Cansados. Me entusiasmaba la idea de dejar de ser esclavo, pero ahora ya no estoy tan seguro", o "Tengo hambre. ¿Cómo vamos a seguir adelante si se nos acaba la comida?" o "Con dudas. ¿Cuál es el plan de Moisés? Parece que llevamos mucho tiempo en este desierto".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Representen a todos los israelitas quejándose contra Moisés y Aarón y diciendo que los llevaron al desierto para matarlos de hambre. Dicen que habría sido mejor que Jehová los matara en Egipto, cuando tenían comida en abundancia.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"Molesto. ¿Por qué me están culpando? ¡Seguro que no han olvidado ya que fue Jehová quien los liberó!" o "Cansado. No me gusta ser responsable de un grupo tan grande de personas", o "Confiado. Sé que estoy siguiendo el plan de Jehová. Él nos dará lo que necesitamos".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Representen a Jehová escuchando las quejas. Jehová le explica a Moisés cómo proveerá alimento del cielo. Jehová le dice a Moisés que quiere poner a prueba al pueblo para ver si obedecerá sus instrucciones sobre recoger el doble de alimento en el sexto día.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"Aliviado. Estoy agradecido por la provisión de Jehová", o "Nervioso. Espero que el pueblo no sea terco y siga las instrucciones de Jehová", o "Bendecido. Jehová es tan bueno al cuidar de nosotros, aunque el pueblo olvida sus milagros y se queja".</w:t>
      </w:r>
    </w:p>
    <w:p>
      <w:pPr>
        <w:pStyle w:val="ListBullet"/>
        <w:spacing w:line="240" w:lineRule="auto"/>
        <w:ind w:left="720"/>
      </w:pPr>
      <w:r>
        <w:rPr>
          <w:lang w:val="es_ES" w:bidi="es_ES"/>
        </w:rPr>
      </w:r>
      <w:r>
        <w:rPr>
          <w:lang w:val="es_ES" w:bidi="es_ES"/>
        </w:rPr>
        <w:t>Pregúntenle a la persona que interpreta a Jehová: "¿Qué está sintiendo o pensando?" La persona podría responder cosas como: "Sé que mi pueblo olvida rápidamente mi poder", o "Necesitan entender que conmigo nada es imposible", o "Solo quiero que aprendan a obedecer por su propio bien en el futuro".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Representen a Moisés y Aarón explicándoles a los israelitas que Jehová enviará pan por las mañanas y carne por la tarde, porque ha escuchado sus quejas contra él. Dicen que los israelitas verán la gloria de Jehová.</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Aarón: "¿Qué estás sintiendo o pensando?" La persona podría responder cosas como: "¿Qué tiene que pasar para que el pueblo aprenda?" o "Jehová es muy paciente con ellos", o "Me honra que Jehová me haya escogido para seguir hablando en su nombre".</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Representen a Moisés indicándole a Aarón que reúna al pueblo. Aarón reúne al pueblo, y ellos ven la presencia de Jehová en una nube. Jehová habla por medio de Moisés y dice que los israelitas tendrán carne por las tardes y pan del cielo por las mañanas. De esta manera, sabrán que Jehová es su Dios.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los israelitas: "¿Qué estás sintiendo o pensando?" La persona podría responder cosas como: "Asombrado. ¿Cómo pude haber olvidado la provisión de Jehová en el Mar Rojo o en Mara?" o "Temeroso. ¡Qué asombrosa es la presencia de Jehová!" o "Me siento cuidado. Jehová sigue dándome lo que necesito. ¡Respondió a mis oraciones en Egipto y ahora está enviando alimento del cielo!"</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16:1–12 en la traducción que sea más fácil de entender.</w:t>
      </w:r>
    </w:p>
    <w:p>
      <w:pPr/>
      <w:r>
        <w:rPr>
          <w:lang w:val="es_ES" w:bidi="es_ES"/>
        </w:rPr>
      </w:r>
      <w:r>
        <w:rPr>
          <w:lang w:val="es_ES" w:bidi="es_ES"/>
        </w:rPr>
        <w:t>En este paso, el grupo conversará sobre los términos y las palabras clave de este pasaje.</w:t>
      </w:r>
    </w:p>
    <w:p>
      <w:pPr/>
      <w:r>
        <w:rPr>
          <w:lang w:val="es_ES" w:bidi="es_ES"/>
        </w:rPr>
      </w:r>
      <w:r>
        <w:rPr>
          <w:lang w:val="es_ES" w:bidi="es_ES"/>
        </w:rPr>
        <w:t xml:space="preserve">La congregación de </w:t>
      </w:r>
      <w:r>
        <w:rPr>
          <w:b/>
          <w:lang w:val="es_ES" w:bidi="es_ES"/>
        </w:rPr>
        <w:t>Israel</w:t>
      </w:r>
      <w:r>
        <w:rPr>
          <w:lang w:val="es_ES" w:bidi="es_ES"/>
        </w:rPr>
        <w:t xml:space="preserve"> continúa su viaje desde Elim. La expresión la congregación de Israel se refiere a todos los </w:t>
      </w:r>
      <w:r>
        <w:rPr>
          <w:lang w:val="es_ES" w:bidi="es_ES"/>
        </w:rPr>
        <w:t>descendientes</w:t>
      </w:r>
      <w:r>
        <w:rPr>
          <w:lang w:val="es_ES" w:bidi="es_ES"/>
        </w:rPr>
        <w:t xml:space="preserve"> de Jacob como un solo pueblo. Este era el grupo de miles de personas que Jehová liberó de Egipto. Usen la misma palabra o frase para Israel que usaron en los pasajes anteriores. Para obtener más información sobre </w:t>
      </w:r>
      <w:r>
        <w:rPr>
          <w:lang w:val="es_ES" w:bidi="es_ES"/>
        </w:rPr>
        <w:t>Israel</w:t>
      </w:r>
      <w:r>
        <w:rPr>
          <w:lang w:val="es_ES" w:bidi="es_ES"/>
        </w:rPr>
        <w:t>, consulten el Glosario Principal.</w:t>
      </w:r>
    </w:p>
    <w:p>
      <w:pPr/>
      <w:r>
        <w:rPr>
          <w:lang w:val="es_ES" w:bidi="es_ES"/>
        </w:rPr>
      </w:r>
      <w:r>
        <w:rPr>
          <w:lang w:val="es_ES" w:bidi="es_ES"/>
        </w:rPr>
        <w:t xml:space="preserve">Los </w:t>
      </w:r>
      <w:r>
        <w:rPr>
          <w:lang w:val="es_ES" w:bidi="es_ES"/>
        </w:rPr>
        <w:t>israelitas</w:t>
      </w:r>
      <w:r>
        <w:rPr>
          <w:lang w:val="es_ES" w:bidi="es_ES"/>
        </w:rPr>
        <w:t xml:space="preserve"> llevan más de un mes viajando cuando llegan al </w:t>
      </w:r>
      <w:r>
        <w:rPr>
          <w:b/>
          <w:lang w:val="es_ES" w:bidi="es_ES"/>
        </w:rPr>
        <w:t>desierto</w:t>
      </w:r>
      <w:r>
        <w:rPr>
          <w:lang w:val="es_ES" w:bidi="es_ES"/>
        </w:rPr>
        <w:t xml:space="preserve"> de Sin. Desierto puede traducirse como "zona desértica"; simplemente significa una región seca, con poca agua, vegetación o población. Usen la misma palabra o frase para desierto que usaron en los pasajes anteriores. Para obtener más información sobre el </w:t>
      </w:r>
      <w:r>
        <w:rPr>
          <w:lang w:val="es_ES" w:bidi="es_ES"/>
        </w:rPr>
        <w:t>desierto</w:t>
      </w:r>
      <w:r>
        <w:rPr>
          <w:lang w:val="es_ES" w:bidi="es_ES"/>
        </w:rPr>
        <w:t>, consulten el Glosario Principal.</w:t>
      </w:r>
    </w:p>
    <w:p>
      <w:pPr/>
      <w:r>
        <w:rPr>
          <w:lang w:val="es_ES" w:bidi="es_ES"/>
        </w:rPr>
      </w:r>
      <w:r>
        <w:rPr>
          <w:lang w:val="es_ES" w:bidi="es_ES"/>
        </w:rPr>
        <w:t xml:space="preserve">Moisés dice que </w:t>
      </w:r>
      <w:r>
        <w:rPr>
          <w:b/>
          <w:lang w:val="es_ES" w:bidi="es_ES"/>
        </w:rPr>
        <w:t>Jehová</w:t>
      </w:r>
      <w:r>
        <w:rPr>
          <w:lang w:val="es_ES" w:bidi="es_ES"/>
        </w:rPr>
        <w:t xml:space="preserve"> le habló. Jehová es el nombre personal de </w:t>
      </w:r>
      <w:r>
        <w:rPr>
          <w:lang w:val="es_ES" w:bidi="es_ES"/>
        </w:rPr>
        <w:t>Dios</w:t>
      </w:r>
      <w:r>
        <w:rPr>
          <w:lang w:val="es_ES" w:bidi="es_ES"/>
        </w:rPr>
        <w:t xml:space="preserve">, y se usa a lo largo de este pasaje. Usen el mismo nombre para Jehová que han usado en los pasajes anteriores. Para obtener más información sobre </w:t>
      </w:r>
      <w:r>
        <w:rPr>
          <w:lang w:val="es_ES" w:bidi="es_ES"/>
        </w:rPr>
        <w:t>Jehová</w:t>
      </w:r>
      <w:r>
        <w:rPr>
          <w:lang w:val="es_ES" w:bidi="es_ES"/>
        </w:rPr>
        <w:t>, consulten el Glosario Principal.</w:t>
      </w:r>
    </w:p>
    <w:p>
      <w:pPr/>
      <w:r>
        <w:rPr>
          <w:lang w:val="es_ES" w:bidi="es_ES"/>
        </w:rPr>
      </w:r>
      <w:r>
        <w:rPr>
          <w:lang w:val="es_ES" w:bidi="es_ES"/>
        </w:rPr>
        <w:t xml:space="preserve">El pueblo se queja porque no tiene comida. Jehová escucha sus quejas y le dice a Moisés que les proporcionará alimento del </w:t>
      </w:r>
      <w:r>
        <w:rPr>
          <w:b/>
          <w:lang w:val="es_ES" w:bidi="es_ES"/>
        </w:rPr>
        <w:t>cielo</w:t>
      </w:r>
      <w:r>
        <w:rPr>
          <w:lang w:val="es_ES" w:bidi="es_ES"/>
        </w:rPr>
        <w:t>. En este caso, cielo se refiere al firmamento.</w:t>
      </w:r>
    </w:p>
    <w:p>
      <w:pPr/>
      <w:r>
        <w:rPr>
          <w:lang w:val="es_ES" w:bidi="es_ES"/>
        </w:rPr>
      </w:r>
      <w:r>
        <w:rPr>
          <w:lang w:val="es_ES" w:bidi="es_ES"/>
        </w:rPr>
        <w:t xml:space="preserve">Deténganse aquí y conversen en grupo sobre qué palabra o frase usarán para </w:t>
      </w:r>
      <w:r>
        <w:rPr>
          <w:b/>
          <w:lang w:val="es_ES" w:bidi="es_ES"/>
        </w:rPr>
        <w:t>cielo</w:t>
      </w:r>
      <w:r>
        <w:rPr>
          <w:lang w:val="es_ES" w:bidi="es_ES"/>
        </w:rPr>
        <w:t xml:space="preserve">, con el sentido de firmamento. Busquen </w:t>
      </w:r>
      <w:r>
        <w:rPr>
          <w:lang w:val="es_ES" w:bidi="es_ES"/>
        </w:rPr>
        <w:t>cielo</w:t>
      </w:r>
      <w:r>
        <w:rPr>
          <w:lang w:val="es_ES" w:bidi="es_ES"/>
        </w:rPr>
        <w:t xml:space="preserve"> en el Glosario Principal para obtener más información. Si ya han traducido estas palabras en otro libro de la Biblia, usen las mismas palabras que hayan usado allí. Pausen este audio aquí.</w:t>
      </w:r>
    </w:p>
    <w:p>
      <w:pPr/>
      <w:r>
        <w:rPr>
          <w:lang w:val="es_ES" w:bidi="es_ES"/>
        </w:rPr>
      </w:r>
      <w:r>
        <w:rPr>
          <w:lang w:val="es_ES" w:bidi="es_ES"/>
        </w:rPr>
        <w:t>Jehová dijo que haría caer del cielo, como lluvia, un nuevo tipo de alimento o pan para proveer a su pueblo escogido. Más adelante veremos que este tipo de alimento es fino, hojaldrado y dulce.</w:t>
      </w:r>
    </w:p>
    <w:p>
      <w:pPr/>
      <w:r>
        <w:rPr>
          <w:lang w:val="es_ES" w:bidi="es_ES"/>
        </w:rPr>
      </w:r>
      <w:r>
        <w:rPr>
          <w:lang w:val="es_ES" w:bidi="es_ES"/>
        </w:rPr>
        <w:t>Deténganse y conversen con su equipo sobre cómo traducirán este tipo de alimento si en su cultura no tienen pan. Pausen este audio aquí.</w:t>
      </w:r>
    </w:p>
    <w:p>
      <w:pPr/>
      <w:r>
        <w:rPr>
          <w:lang w:val="es_ES" w:bidi="es_ES"/>
        </w:rPr>
      </w:r>
      <w:r>
        <w:rPr>
          <w:lang w:val="es_ES" w:bidi="es_ES"/>
        </w:rPr>
        <w:t xml:space="preserve">Jehová le indicó a Moisés que el pueblo debía recoger el doble de alimento en el sexto día, para no tener que recoger alimento en el séptimo día, o día de descanso. Jehová hace esto para poner a prueba a su pueblo y ver si obedecerá su ley. La </w:t>
      </w:r>
      <w:r>
        <w:rPr>
          <w:b/>
          <w:lang w:val="es_ES" w:bidi="es_ES"/>
        </w:rPr>
        <w:t>ley</w:t>
      </w:r>
      <w:r>
        <w:rPr>
          <w:lang w:val="es_ES" w:bidi="es_ES"/>
        </w:rPr>
        <w:t xml:space="preserve"> se refiere a las reglas o instrucciones de Jehová que Moisés transmitió al pueblo </w:t>
      </w:r>
      <w:r>
        <w:rPr>
          <w:lang w:val="es_ES" w:bidi="es_ES"/>
        </w:rPr>
        <w:t>judío</w:t>
      </w:r>
      <w:r>
        <w:rPr>
          <w:lang w:val="es_ES" w:bidi="es_ES"/>
        </w:rPr>
        <w:t xml:space="preserve"> para enseñarles cómo debían vivir. En este caso, la ley de Jehová consistía en recoger el doble de alimento en el sexto día. Usen la misma palabra o frase para ley que usaron en pasajes anteriores. Para obtener más información sobre la </w:t>
      </w:r>
      <w:r>
        <w:rPr>
          <w:lang w:val="es_ES" w:bidi="es_ES"/>
        </w:rPr>
        <w:t>ley</w:t>
      </w:r>
      <w:r>
        <w:rPr>
          <w:lang w:val="es_ES" w:bidi="es_ES"/>
        </w:rPr>
        <w:t>, consulten el Glosario Principal.</w:t>
      </w:r>
    </w:p>
    <w:p>
      <w:pPr/>
      <w:r>
        <w:rPr>
          <w:lang w:val="es_ES" w:bidi="es_ES"/>
        </w:rPr>
      </w:r>
      <w:r>
        <w:rPr>
          <w:lang w:val="es_ES" w:bidi="es_ES"/>
        </w:rPr>
        <w:t xml:space="preserve">Moisés le dice al pueblo que verá la </w:t>
      </w:r>
      <w:r>
        <w:rPr>
          <w:b/>
          <w:lang w:val="es_ES" w:bidi="es_ES"/>
        </w:rPr>
        <w:t>gloria</w:t>
      </w:r>
      <w:r>
        <w:rPr>
          <w:lang w:val="es_ES" w:bidi="es_ES"/>
        </w:rPr>
        <w:t xml:space="preserve"> de Jehová. La gloria se refiere a la luz deslumbrante o al resplandor de la presencia de Jehová. Esta es la manera en que Jehová muestra su poder y su presencia. Los israelitas verán más adelante la gloria de Jehová cuando él aparezca en una nube.</w:t>
      </w:r>
    </w:p>
    <w:p>
      <w:pPr/>
      <w:r>
        <w:rPr>
          <w:lang w:val="es_ES" w:bidi="es_ES"/>
        </w:rPr>
      </w:r>
      <w:r>
        <w:rPr>
          <w:lang w:val="es_ES" w:bidi="es_ES"/>
        </w:rPr>
        <w:t xml:space="preserve">Deténganse aquí y conversen en grupo sobre qué palabra o frase usarán para </w:t>
      </w:r>
      <w:r>
        <w:rPr>
          <w:b/>
          <w:lang w:val="es_ES" w:bidi="es_ES"/>
        </w:rPr>
        <w:t>gloria</w:t>
      </w:r>
      <w:r>
        <w:rPr>
          <w:lang w:val="es_ES" w:bidi="es_ES"/>
        </w:rPr>
        <w:t xml:space="preserve">. Busquen </w:t>
      </w:r>
      <w:r>
        <w:rPr>
          <w:lang w:val="es_ES" w:bidi="es_ES"/>
        </w:rPr>
        <w:t>gloria</w:t>
      </w:r>
      <w:r>
        <w:rPr>
          <w:lang w:val="es_ES" w:bidi="es_ES"/>
        </w:rPr>
        <w:t xml:space="preserve"> en el Glosario Principal para obtener más información. Si ya han traducido estas palabras en otro libro de la Biblia, usen las mismas palabras que hayan usado allí. Pausen este audio aquí.</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16:13–21</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16:13–21 y guárdenlo en sus corazones.</w:t>
      </w:r>
    </w:p>
    <w:p>
      <w:pPr/>
      <w:r>
        <w:rPr>
          <w:lang w:val="es_ES" w:bidi="es_ES"/>
        </w:rPr>
      </w:r>
      <w:r>
        <w:rPr>
          <w:lang w:val="es_ES" w:bidi="es_ES"/>
        </w:rPr>
        <w:t>Escuchen una versión en audio de Éxodo 16:13–21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acerca de Dios?</w:t>
      </w:r>
    </w:p>
    <w:p>
      <w:pPr>
        <w:pStyle w:val="ListBullet"/>
        <w:spacing w:line="240" w:lineRule="auto"/>
        <w:ind w:left="720"/>
      </w:pPr>
      <w:r>
        <w:rPr>
          <w:lang w:val="es_ES" w:bidi="es_ES"/>
        </w:rPr>
      </w:r>
      <w:r>
        <w:rPr>
          <w:lang w:val="es_ES" w:bidi="es_ES"/>
        </w:rPr>
        <w:t>¿Qué nos dice este pasaje sobre la gente?</w:t>
      </w:r>
    </w:p>
    <w:p>
      <w:pPr>
        <w:pStyle w:val="ListBullet"/>
        <w:spacing w:line="240" w:lineRule="auto"/>
        <w:ind w:left="720"/>
      </w:pPr>
      <w:r>
        <w:rPr>
          <w:lang w:val="es_ES" w:bidi="es_ES"/>
        </w:rPr>
      </w:r>
      <w:r>
        <w:rPr>
          <w:lang w:val="es_ES" w:bidi="es_ES"/>
        </w:rPr>
        <w:t>¿Cómo afecta este pasaje nuestra vida diaria?</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16:13–21 en la traducción que sea más fácil de entender.</w:t>
      </w:r>
    </w:p>
    <w:p>
      <w:pPr/>
      <w:r>
        <w:rPr>
          <w:lang w:val="es_ES" w:bidi="es_ES"/>
        </w:rPr>
      </w:r>
      <w:r>
        <w:rPr>
          <w:lang w:val="es_ES" w:bidi="es_ES"/>
        </w:rPr>
        <w:t>En el pasaje anterior, Jehová escuchó a los israelitas quejarse de no tener suficiente comida mientras viajaban por el desierto. Jehová es el nombre personal de Dios que se usa a lo largo de este pasaje. Jehová les dijo a Moisés y a los israelitas que les daría pan del cielo por las mañanas y carne por la tarde. Como recordarán, para el pueblo judío el pan era una manera de referirse a la comida en general, ya que era una parte muy importante de su alimentación. Jehová también dio al pueblo instrucciones específicas para recoger el pan. Ahora, Jehová cumple su promesa y pone a prueba a los israelitas para ver si seguirán sus instrucciones.</w:t>
      </w:r>
    </w:p>
    <w:p>
      <w:pPr/>
      <w:r>
        <w:rPr>
          <w:lang w:val="es_ES" w:bidi="es_ES"/>
        </w:rPr>
      </w:r>
      <w:r>
        <w:rPr>
          <w:lang w:val="es_ES" w:bidi="es_ES"/>
        </w:rPr>
        <w:t>Como recuerdan, los israelitas todavía están viajando por el desierto después de que Jehová los liberó de Egipto. Ya llevan más de un mes viajando por el desierto. Después de que los israelitas ven la presencia de Jehová en una nube, Jehová cumple su promesa esa misma tarde y les da codornices. La codorniz es un ave pequeña y rechoncha, de color marrón claro, con franjas negras y pálidas. Las codornices llegaron volando y cubrieron o se posaron por todo el campamento. Recuerden que este era un campamento de alrededor de 600.000 hombres, junto con sus familias y posesiones, por lo que tuvo que haber una gran cantidad de codornices para alimentar a todos. Era normal que estas aves descansaran en el suelo después de realizar vuelos largos.</w:t>
      </w:r>
    </w:p>
    <w:p>
      <w:pPr/>
      <w:r>
        <w:rPr>
          <w:lang w:val="es_ES" w:bidi="es_ES"/>
        </w:rPr>
      </w:r>
      <w:r>
        <w:rPr>
          <w:lang w:val="es_ES" w:bidi="es_ES"/>
        </w:rPr>
        <w:t xml:space="preserve">Deténganse aquí y, como grupo, miren una imagen de una </w:t>
      </w:r>
      <w:r>
        <w:rPr>
          <w:lang w:val="es_ES" w:bidi="es_ES"/>
        </w:rPr>
        <w:t>codorniz</w:t>
      </w:r>
      <w:r>
        <w:rPr>
          <w:lang w:val="es_ES" w:bidi="es_ES"/>
        </w:rPr>
        <w:t>. Si no tienen un nombre para este tipo de ave, pueden incluir la descripción de que se trata de un ave silvestre de tamaño mediano que las personas pueden comer. Pausen este audio aquí.</w:t>
      </w:r>
    </w:p>
    <w:p>
      <w:pPr/>
      <w:r>
        <w:rPr>
          <w:lang w:val="es_ES" w:bidi="es_ES"/>
        </w:rPr>
      </w:r>
      <w:r>
        <w:rPr>
          <w:lang w:val="es_ES" w:bidi="es_ES"/>
        </w:rPr>
        <w:t>Las codornices habrían satisfecho el hambre de los israelitas ese día, pero Moisés pone más énfasis en el pan que Jehová les da a la mañana siguiente. Vemos que Moisés usa la repetición al describir el pan porque es importante. El pan será un milagro diario, es decir, algo que solo Jehová puede hacer, y mostrará cómo cuida de los israelitas durante más de 40 años. También será la manera en que Jehová seguirá poniendo a prueba a su pueblo para ver si confía lo suficiente en él como para obedecer sus instrucciones sobre cómo recoger el alimento y descansar el séptimo día.</w:t>
      </w:r>
    </w:p>
    <w:p>
      <w:pPr/>
      <w:r>
        <w:rPr>
          <w:lang w:val="es_ES" w:bidi="es_ES"/>
        </w:rPr>
      </w:r>
      <w:r>
        <w:rPr>
          <w:lang w:val="es_ES" w:bidi="es_ES"/>
        </w:rPr>
        <w:t>Moisés describe cómo llegó el pan del cielo. Primero hubo rocío, es decir, gotas de agua que se acumularon en el suelo. Cuando el rocío se secó, Moisés usa una palabra como "¡miren!" para expresar la sorpresa que sintieron los israelitas al ver que el agua había dejado algo delgado y escamoso sobre el suelo. Cuando Moisés dice fino como la escarcha, describe la humedad congelada, blanca y delicada, puede ser otra manera de decir que el pan era fino o parecido a un polvo. Los israelitas nunca habían visto nada parecido, así que se preguntaban unos a otros qué era.</w:t>
      </w:r>
    </w:p>
    <w:p>
      <w:pPr/>
      <w:r>
        <w:rPr>
          <w:lang w:val="es_ES" w:bidi="es_ES"/>
        </w:rPr>
      </w:r>
      <w:r>
        <w:rPr>
          <w:lang w:val="es_ES" w:bidi="es_ES"/>
        </w:rPr>
        <w:t xml:space="preserve">Moisés les dice que es el pan que Jehová les dio del cielo, o del firmamento. Moisés les da el mandato o la ley de Jehová sobre cómo recoger el pan. El pueblo solo podía recoger la cantidad de pan que cada persona necesitaba; esto habría sido un gomer por cada miembro de la familia. Un gomer equivale a 2 cuartos o 1,8 litros. Jehová les dice a los israelitas que recojan un gomer por cada persona que viva en su tienda. Como recorrían largas distancias cada día, los israelitas vivían en tiendas en lugar de casas. </w:t>
      </w:r>
    </w:p>
    <w:p>
      <w:pPr/>
      <w:r>
        <w:rPr>
          <w:lang w:val="es_ES" w:bidi="es_ES"/>
        </w:rPr>
      </w:r>
      <w:r>
        <w:rPr>
          <w:lang w:val="es_ES" w:bidi="es_ES"/>
        </w:rPr>
        <w:t>Deténganse aquí y conversen en grupo sobre esta pregunta: ¿Cómo miden las cosas las personas en su cultura? Conversen sobre la mejor manera de expresar esta medida en su cultura. Un ejemplo serían dos cocos llenos de maná. Pausen este audio aquí.</w:t>
      </w:r>
    </w:p>
    <w:p>
      <w:pPr/>
      <w:r>
        <w:rPr>
          <w:lang w:val="es_ES" w:bidi="es_ES"/>
        </w:rPr>
      </w:r>
      <w:r>
        <w:rPr>
          <w:lang w:val="es_ES" w:bidi="es_ES"/>
        </w:rPr>
        <w:t>Los israelitas obedecen a Jehová y recogen el pan. Como tenían que calcular cuánto necesitarían para sus familias, algunos recogieron más de lo necesario, mientras que otros recogieron menos de lo que necesitaban. Pero cuando lo midieron en gomeres, descubrieron que las familias que habían recogido mucho no tenían de más, y las que habían recogido poco no tenían de menos.</w:t>
      </w:r>
    </w:p>
    <w:p>
      <w:pPr/>
      <w:r>
        <w:rPr>
          <w:lang w:val="es_ES" w:bidi="es_ES"/>
        </w:rPr>
      </w:r>
      <w:r>
        <w:rPr>
          <w:lang w:val="es_ES" w:bidi="es_ES"/>
        </w:rPr>
        <w:t>Moisés ordena a los israelitas que no guarden ni conserven nada del pan para el día siguiente. Sin embargo, algunos israelitas no obedecen la instrucción de Moisés. En cambio, intentaron guardar el pan para el día siguiente, pero en él aparecieron larvas, o pequeños gusanos, que hicieron que oliera mal y se pudriera. Esto hizo enojar a Moisés.</w:t>
      </w:r>
    </w:p>
    <w:p>
      <w:pPr/>
      <w:r>
        <w:rPr>
          <w:lang w:val="es_ES" w:bidi="es_ES"/>
        </w:rPr>
      </w:r>
      <w:r>
        <w:rPr>
          <w:lang w:val="es_ES" w:bidi="es_ES"/>
        </w:rPr>
        <w:t>Moisés nos da otro resumen para enfatizar cómo Jehová provee cada día para Israel y lo pone a prueba. Nos dice que los israelitas se despertaban cada día al salir el sol y recogían el pan del suelo, tal como Jehová les había mandado. Y cuando el sol estaba alto en el cielo, el pan que habían dejado en el suelo se derretía.</w:t>
      </w:r>
    </w:p>
    <w:p>
      <w:pPr/>
      <w:r>
        <w:rPr>
          <w:lang w:val="es_ES" w:bidi="es_ES"/>
        </w:rPr>
      </w:r>
      <w:r>
        <w:rPr>
          <w:lang w:val="es_ES" w:bidi="es_ES"/>
        </w:rPr>
        <w:t>Jehová seguirá proveyendo pan a su pueblo escogido mientras viaja. A continuación, veremos cómo Jehová enseña más a su pueblo acerca del sábado, o día de descanso.</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16:13–21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Después de aparecerse a los israelitas en una nube, Jehová envía codornices al atardecer para que cubran el campamento israelita. Los israelitas comen felices.</w:t>
      </w:r>
    </w:p>
    <w:p>
      <w:pPr/>
      <w:r>
        <w:rPr>
          <w:lang w:val="es_ES" w:bidi="es_ES"/>
        </w:rPr>
      </w:r>
      <w:r>
        <w:rPr>
          <w:b/>
          <w:lang w:val="es_ES" w:bidi="es_ES"/>
        </w:rPr>
        <w:t>En la segunda escena:</w:t>
      </w:r>
      <w:r>
        <w:rPr>
          <w:lang w:val="es_ES" w:bidi="es_ES"/>
        </w:rPr>
        <w:t xml:space="preserve"> Por la mañana, cuando sale el sol, Moisés y los israelitas ven gotas de agua en el suelo. Cuando el agua se evapora, los israelitas se sorprenden al ver que queda algo delgado y escamoso. Ellos le preguntan a Moisés qué es, y Moisés les dice que es el pan que viene de Jehová.</w:t>
      </w:r>
    </w:p>
    <w:p>
      <w:pPr/>
      <w:r>
        <w:rPr>
          <w:lang w:val="es_ES" w:bidi="es_ES"/>
        </w:rPr>
      </w:r>
      <w:r>
        <w:rPr>
          <w:b/>
          <w:lang w:val="es_ES" w:bidi="es_ES"/>
        </w:rPr>
        <w:t>En la tercera escena:</w:t>
      </w:r>
      <w:r>
        <w:rPr>
          <w:lang w:val="es_ES" w:bidi="es_ES"/>
        </w:rPr>
        <w:t xml:space="preserve"> Moisés le dice al pueblo que recoja solamente un gomer de pan por cada persona que viva en su tienda. Algunas personas recogen poco y otras recogen mucho, pero al medirlo, todos tienen la cantidad adecuada.</w:t>
      </w:r>
    </w:p>
    <w:p>
      <w:pPr/>
      <w:r>
        <w:rPr>
          <w:lang w:val="es_ES" w:bidi="es_ES"/>
        </w:rPr>
      </w:r>
      <w:r>
        <w:rPr>
          <w:b/>
          <w:lang w:val="es_ES" w:bidi="es_ES"/>
        </w:rPr>
        <w:t>En la cuarta escena:</w:t>
      </w:r>
      <w:r>
        <w:rPr>
          <w:lang w:val="es_ES" w:bidi="es_ES"/>
        </w:rPr>
        <w:t xml:space="preserve"> Moisés le dice al pueblo que no guarde el pan para el día siguiente. Algunas personas obedecen, pero otras no. Al pan que guardaron le salen larvas y empieza a oler mal. No pueden comerlo al día siguiente. Moisés se enoja. Jehová sigue proveyendo pan cada mañana, y los israelitas lo recogen para tener alimento en el desierto.</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Los israelitas que obedecieron</w:t>
      </w:r>
    </w:p>
    <w:p>
      <w:pPr>
        <w:pStyle w:val="ListBullet"/>
        <w:spacing w:line="240" w:lineRule="auto"/>
        <w:ind w:left="720"/>
      </w:pPr>
      <w:r>
        <w:rPr>
          <w:lang w:val="es_ES" w:bidi="es_ES"/>
        </w:rPr>
      </w:r>
      <w:r>
        <w:rPr>
          <w:lang w:val="es_ES" w:bidi="es_ES"/>
        </w:rPr>
        <w:t>Los israelitas que no obedecieron</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Codornices</w:t>
      </w:r>
    </w:p>
    <w:p>
      <w:pPr/>
      <w:r>
        <w:rPr>
          <w:lang w:val="es_ES" w:bidi="es_ES"/>
        </w:rPr>
      </w:r>
      <w:r>
        <w:rPr>
          <w:lang w:val="es_ES" w:bidi="es_ES"/>
        </w:rPr>
        <w:t>Como grupo, pongan atención a estas partes de la ambientación del pasaje:</w:t>
      </w:r>
    </w:p>
    <w:p>
      <w:pPr/>
      <w:r>
        <w:rPr>
          <w:lang w:val="es_ES" w:bidi="es_ES"/>
        </w:rPr>
      </w:r>
      <w:r>
        <w:rPr>
          <w:lang w:val="es_ES" w:bidi="es_ES"/>
        </w:rPr>
        <w:t>Es importante recordar que, en el pasaje anterior, Jehová promete dar alimento a los israelitas, un grupo formado por miles de personas, además de sus familias y animales.</w:t>
      </w:r>
    </w:p>
    <w:p>
      <w:pPr/>
      <w:r>
        <w:rPr>
          <w:lang w:val="es_ES" w:bidi="es_ES"/>
        </w:rPr>
      </w:r>
      <w:r>
        <w:rPr>
          <w:lang w:val="es_ES" w:bidi="es_ES"/>
        </w:rPr>
        <w:t>Ese mismo atardecer, las codornices llegaron volando y se posaron por todo el campamento de los israelitas. Las codornices eran la carne que Jehová había prometido para esa tarde. Es importante recordar que los israelitas vivían en tiendas porque tenían que desmontarlas y viajar cada día para continuar su camino hacia la Tierra Prometida. Como no había forma de conservar la carne, el pueblo tuvo que comer las codornices esa misma noche.</w:t>
      </w:r>
    </w:p>
    <w:p>
      <w:pPr/>
      <w:r>
        <w:rPr>
          <w:lang w:val="es_ES" w:bidi="es_ES"/>
        </w:rPr>
      </w:r>
      <w:r>
        <w:rPr>
          <w:lang w:val="es_ES" w:bidi="es_ES"/>
        </w:rPr>
        <w:t>A la mañana siguiente, había rocío en el suelo alrededor del campamento. Luego, el rocío se evaporó y dejó algo escamoso sobre el suelo.</w:t>
      </w:r>
    </w:p>
    <w:p>
      <w:pPr/>
      <w:r>
        <w:rPr>
          <w:lang w:val="es_ES" w:bidi="es_ES"/>
        </w:rPr>
      </w:r>
      <w:r>
        <w:rPr>
          <w:lang w:val="es_ES" w:bidi="es_ES"/>
        </w:rPr>
        <w:t>Moisés usa una palabra como "¡miren!" para expresar la sorpresa de los israelitas. Nunca habían visto nada parecido a ese pan. El pueblo de Israel lo vio y, sorprendido, se preguntaba unos a otros: "¿Qué es esto?" Porque no sabían qué era aquella sustancia.</w:t>
      </w:r>
    </w:p>
    <w:p>
      <w:pPr/>
      <w:r>
        <w:rPr>
          <w:lang w:val="es_ES" w:bidi="es_ES"/>
        </w:rPr>
      </w:r>
      <w:r>
        <w:rPr>
          <w:lang w:val="es_ES" w:bidi="es_ES"/>
        </w:rPr>
        <w:t>Es importante recordar que las codornices y el pan solo aparecieron alrededor del lugar donde acampaban los israelitas.</w:t>
      </w:r>
    </w:p>
    <w:p>
      <w:pPr/>
      <w:r>
        <w:rPr>
          <w:lang w:val="es_ES" w:bidi="es_ES"/>
        </w:rPr>
      </w:r>
      <w:r>
        <w:rPr>
          <w:lang w:val="es_ES" w:bidi="es_ES"/>
        </w:rPr>
        <w:t>Moisés explica que es el pan que Jehová proveyó. Luego les dice que Jehová les ordenó recoger la cantidad que pudiera comer cada persona que vivía en su tienda.</w:t>
      </w:r>
    </w:p>
    <w:p>
      <w:pPr/>
      <w:r>
        <w:rPr>
          <w:lang w:val="es_ES" w:bidi="es_ES"/>
        </w:rPr>
      </w:r>
      <w:r>
        <w:rPr>
          <w:lang w:val="es_ES" w:bidi="es_ES"/>
        </w:rPr>
        <w:t>Luego Moisés les dice que no guarden nada de pan para el día siguiente. Algunas personas no hicieron caso a Moisés y guardaron parte del pan hasta la mañana siguiente. El pan olía mal y tenía larvas. Moisés se enojó con las personas que no hicieron caso.</w:t>
      </w:r>
    </w:p>
    <w:p>
      <w:pPr/>
      <w:r>
        <w:rPr>
          <w:lang w:val="es_ES" w:bidi="es_ES"/>
        </w:rPr>
      </w:r>
      <w:r>
        <w:rPr>
          <w:lang w:val="es_ES" w:bidi="es_ES"/>
        </w:rPr>
        <w:t>Moisés usa la repetición para enfatizar cómo Jehová provee cada día para Israel y lo pone a prueba. Dice que, mañana tras mañana, los israelitas recogían el pan. Cuando el día se puso caluroso, se derretía. Es importante notar que la expresión "el sol calentaba" o "el sol se hacía más caliente" no significa que el sol mismo aumentara de temperatura, sino que el día se volvía más caluroso porque el sol estaba más alto en el cielo. Como estaban en el desierto, habría hecho mucho calor cuando el sol estaba alto en el cielo.</w:t>
      </w:r>
    </w:p>
    <w:p>
      <w:pPr/>
      <w:r>
        <w:rPr>
          <w:lang w:val="es_ES" w:bidi="es_ES"/>
        </w:rPr>
      </w:r>
      <w:r>
        <w:rPr>
          <w:lang w:val="es_ES" w:bidi="es_ES"/>
        </w:rPr>
        <w:t>Es importante notar que, cuando dice "se derretía", se refiere a la sustancia que quedaba en el suelo, no a la que ellos habían recogido.</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16:13–21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cuatro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Los israelitas que obedecieron</w:t>
      </w:r>
    </w:p>
    <w:p>
      <w:pPr>
        <w:pStyle w:val="ListBullet"/>
        <w:spacing w:line="240" w:lineRule="auto"/>
        <w:ind w:left="720"/>
      </w:pPr>
      <w:r>
        <w:rPr>
          <w:lang w:val="es_ES" w:bidi="es_ES"/>
        </w:rPr>
      </w:r>
      <w:r>
        <w:rPr>
          <w:lang w:val="es_ES" w:bidi="es_ES"/>
        </w:rPr>
        <w:t>Los israelitas que no obedecieron</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Codornices</w:t>
      </w:r>
    </w:p>
    <w:p>
      <w:pPr/>
      <w:r>
        <w:rPr>
          <w:lang w:val="es_ES" w:bidi="es_ES"/>
        </w:rPr>
      </w:r>
      <w:r>
        <w:rPr>
          <w:lang w:val="es_ES" w:bidi="es_ES"/>
        </w:rPr>
        <w:t>En grupo, dramaticen el pasaje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ciertos momentos de la dramatización, hagan una pausa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Representen a los israelitas esperando con expectativa que Jehová les dé la carne que había prometido para esa tarde. De repente, Jehová envía codornices que cubren todo el campamento de los israelitas. Los israelitas capturan las aves y se las comen con alegría.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los israelitas: "¿Qué estás sintiendo o pensando?" La persona podría responder cosas como: "¡Feliz! ¡Finalmente, comida! Tenía tanta hambre", o "Agradecido. Sé que esas codornices fueron un regalo de Jehová. Él cuida tan bien de nosotros", o "Asombrado. Nunca había visto tantas aves antes. Jehová es muy poderoso".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Por la mañana, cuando sale el sol, Moisés y los israelitas ven rocío en el suelo. Cuando el agua se evapora, los israelitas se sorprenden al ver que queda algo delgado y escamoso. Ellos le preguntan a Moisés qué es, y Moisés les dice que es el pan que viene de Jehová.</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al Señor: "¿Qué estás sintiendo o pensando?" La persona podría responder cosas como: "Mi pueblo necesita saber que cumplo mis promesas", o "Mi pueblo necesita ver que yo soy quien realmente provee para ellos. Quiero poner a prueba su fe en mí", o "Mi pueblo necesita recordar cada día quién SOY YO; el pan les ayudará a recordarlo".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Representen a Moisés diciéndole al pueblo que recoja solamente un gomer de pan por cada persona que viva en su tienda. Algunas personas recogen poco y otras recogen mucho, pero al medirlo, todos tienen la cantidad adecuada.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un israelita: "¿Qué estás sintiendo o pensando?" La persona podría responder cosas como: "No puedo creer que todos en mi tienda estén llenos", o "Tenía miedo de no haber recogido suficiente para todos", o "Aliviado". Tenemos comida, no vamos a morir".</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Representen a Moisés diciéndole al pueblo que no guarde el pan para el día siguiente. Algunas personas obedecen, pero otras no. Al pan que guardaron les salen larvas y empieza a oler mal. No pueden comerlo al día siguiente. Moisés se enoja.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"Enojado. ¡¿Cuándo va a escuchar este pueblo?!" o "Frustrado. Le dije a Jehová que no quería ser responsable de toda esta gente", o "Está claro que algunos todavía no entienden quién es realmente Jehová".</w:t>
      </w:r>
    </w:p>
    <w:p>
      <w:pPr>
        <w:pStyle w:val="ListBullet"/>
        <w:spacing w:line="240" w:lineRule="auto"/>
        <w:ind w:left="720"/>
      </w:pPr>
      <w:r>
        <w:rPr>
          <w:lang w:val="es_ES" w:bidi="es_ES"/>
        </w:rPr>
      </w:r>
      <w:r>
        <w:rPr>
          <w:lang w:val="es_ES" w:bidi="es_ES"/>
        </w:rPr>
        <w:t>Pregúntenle a la persona que interpreta a un israelita desobediente: "¿Qué estás sintiendo o pensando?" La persona podría responder cosas como: "Pensé que quizá no tendríamos otra oportunidad de conseguir comida", o "Debí haber escuchado a Moisés. Es difícil adaptarse a este nuevo estilo de vida", o "Frustrado. Es difícil ver cómo toda esa comida se derrite".</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Representen a Jehová proveyendo pan cada mañana y a los israelitas recogiéndolo para tener alimento en el desierto.</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16:13–21 en la traducción que sea más fácil de entender.</w:t>
      </w:r>
    </w:p>
    <w:p>
      <w:pPr/>
      <w:r>
        <w:rPr>
          <w:lang w:val="es_ES" w:bidi="es_ES"/>
        </w:rPr>
      </w:r>
      <w:r>
        <w:rPr>
          <w:lang w:val="es_ES" w:bidi="es_ES"/>
        </w:rPr>
        <w:t xml:space="preserve">En este paso, el grupo discutirá sobre los términos y las palabras clave en este pasaje. </w:t>
      </w:r>
    </w:p>
    <w:p>
      <w:pPr/>
      <w:r>
        <w:rPr>
          <w:lang w:val="es_ES" w:bidi="es_ES"/>
        </w:rPr>
      </w:r>
      <w:r>
        <w:rPr>
          <w:lang w:val="es_ES" w:bidi="es_ES"/>
        </w:rPr>
        <w:t>Dios</w:t>
      </w:r>
      <w:r>
        <w:rPr>
          <w:lang w:val="es_ES" w:bidi="es_ES"/>
        </w:rPr>
        <w:t xml:space="preserve"> envía codornices para que los israelitas las coman por la tarde. Al día siguiente, apareció rocío en el suelo. Cuando el agua se evapora, el rocío deja algo delgado y escamoso en el suelo. Los </w:t>
      </w:r>
      <w:r>
        <w:rPr>
          <w:b/>
          <w:lang w:val="es_ES" w:bidi="es_ES"/>
        </w:rPr>
        <w:t>israelitas</w:t>
      </w:r>
      <w:r>
        <w:rPr>
          <w:lang w:val="es_ES" w:bidi="es_ES"/>
        </w:rPr>
        <w:t xml:space="preserve"> se sorprenden y preguntan qué es. El término los </w:t>
      </w:r>
      <w:r>
        <w:rPr>
          <w:lang w:val="es_ES" w:bidi="es_ES"/>
        </w:rPr>
        <w:t>israelitas</w:t>
      </w:r>
      <w:r>
        <w:rPr>
          <w:lang w:val="es_ES" w:bidi="es_ES"/>
        </w:rPr>
        <w:t xml:space="preserve"> se refiere al grupo de personas que eran </w:t>
      </w:r>
      <w:r>
        <w:rPr>
          <w:lang w:val="es_ES" w:bidi="es_ES"/>
        </w:rPr>
        <w:t>hijos</w:t>
      </w:r>
      <w:r>
        <w:rPr>
          <w:lang w:val="es_ES" w:bidi="es_ES"/>
        </w:rPr>
        <w:t xml:space="preserve">, o </w:t>
      </w:r>
      <w:r>
        <w:rPr>
          <w:lang w:val="es_ES" w:bidi="es_ES"/>
        </w:rPr>
        <w:t>descendientes</w:t>
      </w:r>
      <w:r>
        <w:rPr>
          <w:lang w:val="es_ES" w:bidi="es_ES"/>
        </w:rPr>
        <w:t xml:space="preserve">, de Jacob. Usen la misma palabra o frase para Israel que usaron en los pasajes anteriores. Para obtener más información sobre </w:t>
      </w:r>
      <w:r>
        <w:rPr>
          <w:lang w:val="es_ES" w:bidi="es_ES"/>
        </w:rPr>
        <w:t>Israel</w:t>
      </w:r>
      <w:r>
        <w:rPr>
          <w:lang w:val="es_ES" w:bidi="es_ES"/>
        </w:rPr>
        <w:t>, consulten el Glosario Principal.</w:t>
      </w:r>
    </w:p>
    <w:p>
      <w:pPr/>
      <w:r>
        <w:rPr>
          <w:lang w:val="es_ES" w:bidi="es_ES"/>
        </w:rPr>
      </w:r>
      <w:r>
        <w:rPr>
          <w:lang w:val="es_ES" w:bidi="es_ES"/>
        </w:rPr>
        <w:t xml:space="preserve">Moisés les dice a los israelitas que es el pan que </w:t>
      </w:r>
      <w:r>
        <w:rPr>
          <w:b/>
          <w:lang w:val="es_ES" w:bidi="es_ES"/>
        </w:rPr>
        <w:t>Jehová</w:t>
      </w:r>
      <w:r>
        <w:rPr>
          <w:lang w:val="es_ES" w:bidi="es_ES"/>
        </w:rPr>
        <w:t xml:space="preserve"> proveyó para su pueblo. Asegúrense de usar la misma palabra para pan que han usado en pasajes anteriores. Jehová es el nombre personal de Dios, y se usa a lo largo de este pasaje. Usen el mismo nombre para Jehová que han usado en los pasajes anteriores. Para obtener más información sobre </w:t>
      </w:r>
      <w:r>
        <w:rPr>
          <w:lang w:val="es_ES" w:bidi="es_ES"/>
        </w:rPr>
        <w:t>Jehová</w:t>
      </w:r>
      <w:r>
        <w:rPr>
          <w:lang w:val="es_ES" w:bidi="es_ES"/>
        </w:rPr>
        <w:t>, consulten el Glosario Principal.</w:t>
      </w:r>
    </w:p>
    <w:p>
      <w:pPr/>
      <w:r>
        <w:rPr>
          <w:lang w:val="es_ES" w:bidi="es_ES"/>
        </w:rPr>
      </w:r>
      <w:r>
        <w:rPr>
          <w:lang w:val="es_ES" w:bidi="es_ES"/>
        </w:rPr>
        <w:t>Dios le da al pueblo instrucciones para recoger el alimento. Moisés se enoja cuando algunas personas no siguen sus instrucciones sobre guardar el pan. Dios sigue proveyendo pan cada día para su pueblo mientras viaja.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16:22–36</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16:22–36 y guárdenlo en sus corazones.</w:t>
      </w:r>
    </w:p>
    <w:p>
      <w:pPr/>
      <w:r>
        <w:rPr>
          <w:lang w:val="es_ES" w:bidi="es_ES"/>
        </w:rPr>
      </w:r>
      <w:r>
        <w:rPr>
          <w:lang w:val="es_ES" w:bidi="es_ES"/>
        </w:rPr>
        <w:t>Escuchen una versión en audio de Éxodo 16:22–36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acerca de Dios?</w:t>
      </w:r>
    </w:p>
    <w:p>
      <w:pPr>
        <w:pStyle w:val="ListBullet"/>
        <w:spacing w:line="240" w:lineRule="auto"/>
        <w:ind w:left="720"/>
      </w:pPr>
      <w:r>
        <w:rPr>
          <w:lang w:val="es_ES" w:bidi="es_ES"/>
        </w:rPr>
      </w:r>
      <w:r>
        <w:rPr>
          <w:lang w:val="es_ES" w:bidi="es_ES"/>
        </w:rPr>
        <w:t>¿Qué nos dice este pasaje sobre la gente?</w:t>
      </w:r>
    </w:p>
    <w:p>
      <w:pPr>
        <w:pStyle w:val="ListBullet"/>
        <w:spacing w:line="240" w:lineRule="auto"/>
        <w:ind w:left="720"/>
      </w:pPr>
      <w:r>
        <w:rPr>
          <w:lang w:val="es_ES" w:bidi="es_ES"/>
        </w:rPr>
      </w:r>
      <w:r>
        <w:rPr>
          <w:lang w:val="es_ES" w:bidi="es_ES"/>
        </w:rPr>
        <w:t>¿Cómo afecta este pasaje nuestra vida diaria?</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16:22–36 en la traducción que sea más fácil de entender.</w:t>
      </w:r>
    </w:p>
    <w:p>
      <w:pPr/>
      <w:r>
        <w:rPr>
          <w:lang w:val="es_ES" w:bidi="es_ES"/>
        </w:rPr>
      </w:r>
      <w:r>
        <w:rPr>
          <w:lang w:val="es_ES" w:bidi="es_ES"/>
        </w:rPr>
        <w:t>Jehová cumplió su promesa. Proporcionó codornices por la noche y pan del cielo todas las mañanas para que los israelitas comieran mientras viajaban a la Tierra Prometida. Jehová le dio a su pueblo instrucciones específicas para recoger el pan del cielo para ver si su pueblo le obedecería. Ahora, Jehová enseña a su pueblo elegido sobre el sábado o el día de descanso.</w:t>
      </w:r>
    </w:p>
    <w:p>
      <w:pPr/>
      <w:r>
        <w:rPr>
          <w:lang w:val="es_ES" w:bidi="es_ES"/>
        </w:rPr>
      </w:r>
      <w:r>
        <w:rPr>
          <w:lang w:val="es_ES" w:bidi="es_ES"/>
        </w:rPr>
        <w:t>Como recordarán, los israelitas, o los descendientes de Jacob, están viajando por el desierto de Sin, en algún lugar entre el mar Rojo y el monte Sinaí.</w:t>
      </w:r>
    </w:p>
    <w:p>
      <w:pPr/>
      <w:r>
        <w:rPr>
          <w:lang w:val="es_ES" w:bidi="es_ES"/>
        </w:rPr>
      </w:r>
      <w:r>
        <w:rPr>
          <w:lang w:val="es_ES" w:bidi="es_ES"/>
        </w:rPr>
        <w:t xml:space="preserve">Deténganse aquí y miren en grupo un mapa de la </w:t>
      </w:r>
      <w:r>
        <w:rPr>
          <w:lang w:val="es_ES" w:bidi="es_ES"/>
        </w:rPr>
        <w:t>península del Sinaí que resalte el mar Rojo, el área desértica y el monte Sinaí</w:t>
      </w:r>
      <w:r>
        <w:rPr>
          <w:lang w:val="es_ES" w:bidi="es_ES"/>
        </w:rPr>
        <w:t>. Pausen este audio aquí.</w:t>
      </w:r>
    </w:p>
    <w:p>
      <w:pPr/>
      <w:r>
        <w:rPr>
          <w:lang w:val="es_ES" w:bidi="es_ES"/>
        </w:rPr>
      </w:r>
      <w:r>
        <w:rPr>
          <w:lang w:val="es_ES" w:bidi="es_ES"/>
        </w:rPr>
        <w:t>Los israelitas están viajando como un grupo de seiscientos mil hombres con todas sus familias y posesiones. Jehová acaba de realizar un milagro, o un acto que solo él puede hacer, al proporcionar pan diario para los israelitas desde el cielo. Entonces Jehová les dio a los israelitas mandatos o reglas para recoger el maná.</w:t>
      </w:r>
    </w:p>
    <w:p>
      <w:pPr/>
      <w:r>
        <w:rPr>
          <w:lang w:val="es_ES" w:bidi="es_ES"/>
        </w:rPr>
      </w:r>
      <w:r>
        <w:rPr>
          <w:lang w:val="es_ES" w:bidi="es_ES"/>
        </w:rPr>
        <w:t>Una de las reglas que Jehová dio fue recoger el doble de maná el sexto día para que pudieran descansar el séptimo día. Esto significaría recoger dos gomeres de maná para cada persona. Como recordarán, un gómer equivale a 1,8 litros. Los israelitas obedecen a Jehová y recogen el doble de maná el sexto día después de que apareció el maná. Los líderes israelitas, o los líderes tribales, se sorprenden gratamente al ver que hay suficiente maná para que cada persona recoja el doble de lo habitual. Los líderes van a ver a Moisés y le dicen lo que ha sucedido.</w:t>
      </w:r>
    </w:p>
    <w:p>
      <w:pPr/>
      <w:r>
        <w:rPr>
          <w:lang w:val="es_ES" w:bidi="es_ES"/>
        </w:rPr>
      </w:r>
      <w:r>
        <w:rPr>
          <w:lang w:val="es_ES" w:bidi="es_ES"/>
        </w:rPr>
        <w:t>Moisés habla al pueblo en nombre de Jehová y les da sus instrucciones sobre el sábado. Más tarde, este será uno de los diez mandamientos que Jehová le dará a Moisés. Moisés le dice al pueblo que mañana, o el séptimo día, será el sábado, o un día solemne de descanso. La palabra sábado significa detenerse. En este caso, el pueblo dejaría de trabajar. Recoger alimentos era el tipo de trabajo más básico y algo que todas las personas en la antigüedad tenían que hacer.</w:t>
      </w:r>
    </w:p>
    <w:p>
      <w:pPr/>
      <w:r>
        <w:rPr>
          <w:lang w:val="es_ES" w:bidi="es_ES"/>
        </w:rPr>
      </w:r>
      <w:r>
        <w:rPr>
          <w:lang w:val="es_ES" w:bidi="es_ES"/>
        </w:rPr>
        <w:t>Deténganse aquí y conversen sobre esta pregunta en grupo: En su cultura, ¿qué actividades considera la gente como trabajo? ¿Cómo descansa del trabajo la gente donde vive? Pausen este audio aquí.</w:t>
      </w:r>
    </w:p>
    <w:p>
      <w:pPr/>
      <w:r>
        <w:rPr>
          <w:lang w:val="es_ES" w:bidi="es_ES"/>
        </w:rPr>
      </w:r>
      <w:r>
        <w:rPr>
          <w:lang w:val="es_ES" w:bidi="es_ES"/>
        </w:rPr>
        <w:t>Entonces, Jehová proporciona maná con anticipación para que el pueblo no tenga que recogerlo en el séptimo día. En cambio, Moisés instruye al pueblo que cocine el maná horneándolo o hirviéndolo para que no tengan que prepararlo el sábado. De esta manera, Jehová quiere que su pueblo no solo descanse del trabajo, sino que también vuelva a centrarse en él y lo honre como su Dios santo. Santo significa que Jehová está separado de su creación y que es moralmente perfecto. Moisés también llama al sábado santo, lo que significa que está apartado para el propósito especial de descansar y adorar a Jehová.</w:t>
      </w:r>
    </w:p>
    <w:p>
      <w:pPr/>
      <w:r>
        <w:rPr>
          <w:lang w:val="es_ES" w:bidi="es_ES"/>
        </w:rPr>
      </w:r>
      <w:r>
        <w:rPr>
          <w:lang w:val="es_ES" w:bidi="es_ES"/>
        </w:rPr>
        <w:t>A diferencia de los primeros cinco días, Moisés le dice al pueblo que guarde o almacene lo que sobra de la doble porción de maná cocido para el sábado. Como recordarán, hasta ahora, Jehová no ha permitido que el pueblo almacene maná durante la noche. La mayoría de los israelitas obedecen a Jehová y se despiertan el sábado para descubrir que su maná cocido todavía es bueno para comer. No olía mal ni tenía gusanos. Moisés les dice que coman el maná, ya que Jehová no pondría más maná en el suelo ese día.</w:t>
      </w:r>
    </w:p>
    <w:p>
      <w:pPr/>
      <w:r>
        <w:rPr>
          <w:lang w:val="es_ES" w:bidi="es_ES"/>
        </w:rPr>
      </w:r>
      <w:r>
        <w:rPr>
          <w:lang w:val="es_ES" w:bidi="es_ES"/>
        </w:rPr>
        <w:t>Moisés usa la repetición para enfatizar que el sábado será algo que los israelitas continuarán practicando como el pueblo elegido de Jehová. Cada cinco días recogerán solo la cantidad de maná que cada persona necesite y no lo almacenarán. Cada sexto día, Jehová proporcionaría una doble porción de maná para que la recogieran, pero el séptimo día el pueblo descansaría. De esta manera, Jehová les enseñó a los israelitas sobre el sábado y su necesidad de tener un día de descanso y honrarlo.</w:t>
      </w:r>
    </w:p>
    <w:p>
      <w:pPr/>
      <w:r>
        <w:rPr>
          <w:lang w:val="es_ES" w:bidi="es_ES"/>
        </w:rPr>
      </w:r>
      <w:r>
        <w:rPr>
          <w:lang w:val="es_ES" w:bidi="es_ES"/>
        </w:rPr>
        <w:t>Sin embargo, algunos de los israelitas no obedecieron a Jehová. No guardaron durante la noche el maná que habían cocinado e intentaron recoger maná el sábado, pero no encontraron nada. Jehová habla a los israelitas a través de Moisés. Cuando Jehová pregunta: "¿Cuánto tiempo se negarán a cumplir mis órdenes y mis leyes o instrucciones?" Jehová no espera una respuesta. En cambio, está reprendiendo a los israelitas que no lo obedecieron. Jehová quiere que todo su pueblo confíe en él lo suficiente como para seguir sus mandamientos.</w:t>
      </w:r>
    </w:p>
    <w:p>
      <w:pPr/>
      <w:r>
        <w:rPr>
          <w:lang w:val="es_ES" w:bidi="es_ES"/>
        </w:rPr>
      </w:r>
      <w:r>
        <w:rPr>
          <w:lang w:val="es_ES" w:bidi="es_ES"/>
        </w:rPr>
        <w:t>Moisés usa una palabra como "ver" para llamar la atención de los israelitas. Quiere que entiendan que Jehová les dio el sábado como un regalo. Por eso Jehová les dio una doble porción de maná el sexto día, para que el pueblo no tuviera que salir a recoger comida el sábado. Moisés le dice al pueblo que permanezca en sus tiendas, o lugares de vivienda. Esto no significa que no pudieran salir de sus tiendas, sino que probablemente la intención era evitar que la gente saliera a recoger alimentos. Entonces, los israelitas aprendieron a descansar el séptimo día y a apartar tiempo para honrar y adorar a Jehová.</w:t>
      </w:r>
    </w:p>
    <w:p>
      <w:pPr/>
      <w:r>
        <w:rPr>
          <w:lang w:val="es_ES" w:bidi="es_ES"/>
        </w:rPr>
      </w:r>
      <w:r>
        <w:rPr>
          <w:lang w:val="es_ES" w:bidi="es_ES"/>
        </w:rPr>
        <w:t>Entonces, Moisés describe el pan del cielo, o el alimento que Jehová daba, al que la casa, o familia, de Israel llamaba "maná". Lo llamaron maná porque la palabra "maná" en hebreo suena como la pregunta de los israelitas: "¿Qué es esto?" cuando vieron el pan por primera vez. El maná era blanco como el color de una semilla de cilantro. Describe el sabor del maná como parecido al de unas obleas o galletas delgadas cubiertas de miel. La miel es una sustancia espesa y dulce producida por las abejas que la gente encuentra en la naturaleza. Esta era otra manera de decir que era increíblemente delicioso.</w:t>
      </w:r>
    </w:p>
    <w:p>
      <w:pPr/>
      <w:r>
        <w:rPr>
          <w:lang w:val="es_ES" w:bidi="es_ES"/>
        </w:rPr>
      </w:r>
      <w:r>
        <w:rPr>
          <w:lang w:val="es_ES" w:bidi="es_ES"/>
        </w:rPr>
        <w:t xml:space="preserve">Deténganse aquí y, como grupo, miren imágenes de una </w:t>
      </w:r>
      <w:r>
        <w:rPr>
          <w:lang w:val="es_ES" w:bidi="es_ES"/>
        </w:rPr>
        <w:t>semilla de cilantro</w:t>
      </w:r>
      <w:r>
        <w:rPr>
          <w:lang w:val="es_ES" w:bidi="es_ES"/>
        </w:rPr>
        <w:t xml:space="preserve">, una </w:t>
      </w:r>
      <w:r>
        <w:rPr>
          <w:lang w:val="es_ES" w:bidi="es_ES"/>
        </w:rPr>
        <w:t>oblea</w:t>
      </w:r>
      <w:r>
        <w:rPr>
          <w:lang w:val="es_ES" w:bidi="es_ES"/>
        </w:rPr>
        <w:t xml:space="preserve"> y </w:t>
      </w:r>
      <w:r>
        <w:rPr>
          <w:lang w:val="es_ES" w:bidi="es_ES"/>
        </w:rPr>
        <w:t>abejas en un panal de miel</w:t>
      </w:r>
      <w:r>
        <w:rPr>
          <w:lang w:val="es_ES" w:bidi="es_ES"/>
        </w:rPr>
        <w:t>. Conversen con su grupo: ¿Cómo describirían el dulce más delicioso del lugar donde viven? Pausen este audio aquí.</w:t>
      </w:r>
    </w:p>
    <w:p>
      <w:pPr/>
      <w:r>
        <w:rPr>
          <w:lang w:val="es_ES" w:bidi="es_ES"/>
        </w:rPr>
      </w:r>
      <w:r>
        <w:rPr>
          <w:lang w:val="es_ES" w:bidi="es_ES"/>
        </w:rPr>
        <w:t>Moisés habla en nombre de Jehová y le dice al pueblo que guarde un gómer de maná para que las generaciones futuras lo vean. Una generación se refiere a la gente que vive en la misma época, por lo que Moisés está hablando de los descendientes de los israelitas. Ellos no sabrán cómo es recibir cada día el maná que Jehová les provee. Moisés le dice a su hermano Aarón que coloque la vasija con el maná en la presencia de Jehová. Más tarde, la presencia de Jehová será representada de una manera diferente. Sabemos que "el Testimonio" son las tablas de la ley que Dios finalmente le dará a Moisés. Los israelitas a menudo se referían a estas tablas como el Testimonio. Jehová le dará los diez mandamientos a Moisés en el monte Sinaí. Jehová le dará instrucciones a Moisés para que coloque los diez mandamientos, que también se llaman el Testimonio, junto con la vasija de maná en el arca, o una caja especial que representa la presencia misma de Jehová. Jehová hará que el maná se mantenga fresco y no se pudra, para que sea un testimonio para las generaciones futuras de cómo él proveyó para su pueblo elegido en el desierto.</w:t>
      </w:r>
    </w:p>
    <w:p>
      <w:pPr/>
      <w:r>
        <w:rPr>
          <w:lang w:val="es_ES" w:bidi="es_ES"/>
        </w:rPr>
      </w:r>
      <w:r>
        <w:rPr>
          <w:lang w:val="es_ES" w:bidi="es_ES"/>
        </w:rPr>
        <w:t>Ahora Moisés resume el viaje de los israelitas. Moisés nos dice que los israelitas continuarán comiendo maná durante cuarenta años en el desierto, hasta que lleguen a una tierra habitable, o una tierra donde los israelitas puedan establecerse. En este caso, se refiere a la tierra de Canaán, la tierra que Jehová prometió a su pueblo. Como referencia, Moisés menciona que un ómer, o aproximadamente 1,9 litros, equivale a una décima parte de un efa, o aproximadamente 18,9 litros.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16:22–36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cinco escenas.</w:t>
      </w:r>
    </w:p>
    <w:p>
      <w:pPr/>
      <w:r>
        <w:rPr>
          <w:lang w:val="es_ES" w:bidi="es_ES"/>
        </w:rPr>
      </w:r>
      <w:r>
        <w:rPr>
          <w:b/>
          <w:lang w:val="es_ES" w:bidi="es_ES"/>
        </w:rPr>
        <w:t>En la primera escena:</w:t>
      </w:r>
      <w:r>
        <w:rPr>
          <w:lang w:val="es_ES" w:bidi="es_ES"/>
        </w:rPr>
        <w:t xml:space="preserve"> Los israelitas salen el sexto día después de que Jehová proporcionó el maná del cielo. La mayoría de las personas reúnen una doble porción, como Jehová les dijo, pero algunas personas no lo hacen.</w:t>
      </w:r>
    </w:p>
    <w:p>
      <w:pPr/>
      <w:r>
        <w:rPr>
          <w:lang w:val="es_ES" w:bidi="es_ES"/>
        </w:rPr>
      </w:r>
      <w:r>
        <w:rPr>
          <w:b/>
          <w:lang w:val="es_ES" w:bidi="es_ES"/>
        </w:rPr>
        <w:t>En la segunda escena:</w:t>
      </w:r>
      <w:r>
        <w:rPr>
          <w:lang w:val="es_ES" w:bidi="es_ES"/>
        </w:rPr>
        <w:t xml:space="preserve"> Los líderes le informan a Moisés que había suficiente maná para que todos reunieran una doble porción. Moisés habla en nombre de Jehová diciendo: "Mañana es el día de reposo, un día de descanso solemne". Moisés les dice que cocinen el maná para que esté listo para comer mañana.</w:t>
      </w:r>
    </w:p>
    <w:p>
      <w:pPr/>
      <w:r>
        <w:rPr>
          <w:lang w:val="es_ES" w:bidi="es_ES"/>
        </w:rPr>
      </w:r>
      <w:r>
        <w:rPr>
          <w:b/>
          <w:lang w:val="es_ES" w:bidi="es_ES"/>
        </w:rPr>
        <w:t>En la tercera escena:</w:t>
      </w:r>
      <w:r>
        <w:rPr>
          <w:lang w:val="es_ES" w:bidi="es_ES"/>
        </w:rPr>
        <w:t xml:space="preserve"> Algunos de los israelitas obedecen a Jehová y cocinan la doble porción de maná, pero algunas personas no lo hacen. Se despiertan y encuentran que el maná todavía se puede comer. Moisés le dice al pueblo que coman el maná cocido, ya que Jehová no proporcionará maná en el día de reposo. Moisés les dice que recogerán maná durante seis días, pero el séptimo día, descansarán.</w:t>
      </w:r>
    </w:p>
    <w:p>
      <w:pPr/>
      <w:r>
        <w:rPr>
          <w:lang w:val="es_ES" w:bidi="es_ES"/>
        </w:rPr>
      </w:r>
      <w:r>
        <w:rPr>
          <w:b/>
          <w:lang w:val="es_ES" w:bidi="es_ES"/>
        </w:rPr>
        <w:t>En la cuarta escena:</w:t>
      </w:r>
      <w:r>
        <w:rPr>
          <w:lang w:val="es_ES" w:bidi="es_ES"/>
        </w:rPr>
        <w:t xml:space="preserve"> Los israelitas que no almacenaron la doble porción de maná salen el día de reposo y buscan maná, pero no pueden encontrar nada. Jehová reprende a estos israelitas a través de Moisés, diciendo: "¿Cuánto tiempo me desobedecerán?" Moisés le dice al pueblo que el día de reposo es el regalo de Jehová y les dice que no dejen sus tiendas. Las personas descansan en el día de reposo.</w:t>
      </w:r>
    </w:p>
    <w:p>
      <w:pPr/>
      <w:r>
        <w:rPr>
          <w:lang w:val="es_ES" w:bidi="es_ES"/>
        </w:rPr>
      </w:r>
      <w:r>
        <w:rPr>
          <w:b/>
          <w:lang w:val="es_ES" w:bidi="es_ES"/>
        </w:rPr>
        <w:t>En la quinta escena:</w:t>
      </w:r>
      <w:r>
        <w:rPr>
          <w:lang w:val="es_ES" w:bidi="es_ES"/>
        </w:rPr>
        <w:t xml:space="preserve"> Moisés le dice a Aarón que ponga maná en una jarra y lo mantenga continuamente en la presencia de Jehová para que los futuros descendientes sepan cómo Jehová proveyó para su pueblo. Aarón obedece.</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Aarón (hermano de Moisés)</w:t>
      </w:r>
    </w:p>
    <w:p>
      <w:pPr>
        <w:pStyle w:val="ListBullet"/>
        <w:spacing w:line="240" w:lineRule="auto"/>
        <w:ind w:left="720"/>
      </w:pPr>
      <w:r>
        <w:rPr>
          <w:lang w:val="es_ES" w:bidi="es_ES"/>
        </w:rPr>
      </w:r>
      <w:r>
        <w:rPr>
          <w:lang w:val="es_ES" w:bidi="es_ES"/>
        </w:rPr>
        <w:t>Los líderes israelitas</w:t>
      </w:r>
    </w:p>
    <w:p>
      <w:pPr>
        <w:pStyle w:val="ListBullet"/>
        <w:spacing w:line="240" w:lineRule="auto"/>
        <w:ind w:left="720"/>
      </w:pPr>
      <w:r>
        <w:rPr>
          <w:lang w:val="es_ES" w:bidi="es_ES"/>
        </w:rPr>
      </w:r>
      <w:r>
        <w:rPr>
          <w:lang w:val="es_ES" w:bidi="es_ES"/>
        </w:rPr>
        <w:t>Los israelitas que obedecen.</w:t>
      </w:r>
    </w:p>
    <w:p>
      <w:pPr>
        <w:pStyle w:val="ListBullet"/>
        <w:spacing w:line="240" w:lineRule="auto"/>
        <w:ind w:left="720"/>
      </w:pPr>
      <w:r>
        <w:rPr>
          <w:lang w:val="es_ES" w:bidi="es_ES"/>
        </w:rPr>
      </w:r>
      <w:r>
        <w:rPr>
          <w:lang w:val="es_ES" w:bidi="es_ES"/>
        </w:rPr>
        <w:t>Los israelitas que no obedecen</w:t>
      </w:r>
    </w:p>
    <w:p>
      <w:pPr>
        <w:pStyle w:val="ListBullet"/>
        <w:spacing w:line="240" w:lineRule="auto"/>
        <w:ind w:left="720"/>
      </w:pPr>
      <w:r>
        <w:rPr>
          <w:lang w:val="es_ES" w:bidi="es_ES"/>
        </w:rPr>
      </w:r>
      <w:r>
        <w:rPr>
          <w:lang w:val="es_ES" w:bidi="es_ES"/>
        </w:rPr>
        <w:t>Jehová</w:t>
      </w:r>
    </w:p>
    <w:p>
      <w:pPr/>
      <w:r>
        <w:rPr>
          <w:lang w:val="es_ES" w:bidi="es_ES"/>
        </w:rPr>
      </w:r>
      <w:r>
        <w:rPr>
          <w:lang w:val="es_ES" w:bidi="es_ES"/>
        </w:rPr>
        <w:t>Como grupo, pongan atención a estas partes de la ambientación del pasaje:</w:t>
      </w:r>
    </w:p>
    <w:p>
      <w:pPr/>
      <w:r>
        <w:rPr>
          <w:lang w:val="es_ES" w:bidi="es_ES"/>
        </w:rPr>
      </w:r>
      <w:r>
        <w:rPr>
          <w:lang w:val="es_ES" w:bidi="es_ES"/>
        </w:rPr>
        <w:t>Es importante recordar que los israelitas están viajando por el desierto como un grupo de más de 600.000 hombres con sus familias y posesiones.</w:t>
      </w:r>
    </w:p>
    <w:p>
      <w:pPr/>
      <w:r>
        <w:rPr>
          <w:lang w:val="es_ES" w:bidi="es_ES"/>
        </w:rPr>
      </w:r>
      <w:r>
        <w:rPr>
          <w:lang w:val="es_ES" w:bidi="es_ES"/>
        </w:rPr>
        <w:t>En el último pasaje, Jehová le dijo a Moisés que los israelitas debían recoger el doble de maná y cocinarlo el sexto día. Entonces, los israelitas están obedeciendo a Jehová cuando reúnen dos gomeres, o el doble de maná.</w:t>
      </w:r>
    </w:p>
    <w:p>
      <w:pPr/>
      <w:r>
        <w:rPr>
          <w:lang w:val="es_ES" w:bidi="es_ES"/>
        </w:rPr>
      </w:r>
      <w:r>
        <w:rPr>
          <w:lang w:val="es_ES" w:bidi="es_ES"/>
        </w:rPr>
        <w:t>Cuando Moisés habla en nombre de Jehová, dice que "mañana" será un día de descanso. Aquí, mañana se refiere al séptimo día desde que apareció el maná.</w:t>
      </w:r>
    </w:p>
    <w:p>
      <w:pPr/>
      <w:r>
        <w:rPr>
          <w:lang w:val="es_ES" w:bidi="es_ES"/>
        </w:rPr>
      </w:r>
      <w:r>
        <w:rPr>
          <w:lang w:val="es_ES" w:bidi="es_ES"/>
        </w:rPr>
        <w:t>Es importante recordar que en el último pasaje, cuando algunos israelitas desobedecieron a Jehová y guardaron el maná durante la noche, se estropeó y había gusanos en él. Lo opuesto sucede ahora. Los israelitas que obedecen a Jehová y guardan el maná cocido durante la noche encuentran que se mantiene fresco a la mañana siguiente, el día de reposo.</w:t>
      </w:r>
    </w:p>
    <w:p>
      <w:pPr/>
      <w:r>
        <w:rPr>
          <w:lang w:val="es_ES" w:bidi="es_ES"/>
        </w:rPr>
      </w:r>
      <w:r>
        <w:rPr>
          <w:lang w:val="es_ES" w:bidi="es_ES"/>
        </w:rPr>
        <w:t>Es importante recordar que ha pasado un día cuando Moisés dice: "Cómanlo hoy..." Es el séptimo día, el día después de que los israelitas recogieron y cocinaron la doble porción de maná.</w:t>
      </w:r>
    </w:p>
    <w:p>
      <w:pPr/>
      <w:r>
        <w:rPr>
          <w:lang w:val="es_ES" w:bidi="es_ES"/>
        </w:rPr>
      </w:r>
      <w:r>
        <w:rPr>
          <w:lang w:val="es_ES" w:bidi="es_ES"/>
        </w:rPr>
        <w:t>Cuando Jehová pregunta: "¿Cuánto tiempo se negarán a cumplir mis órdenes y mis leyes o instrucciones?" Jehová no le está hablando directamente a Moisés. En cambio, el pronombre es plural, y Jehová está hablando a través de Moisés a los israelitas que no lo obedecieron. Jehová no espera una respuesta, pero usa la pregunta como una manera de mostrar su decepción por no haberle obedecido.</w:t>
      </w:r>
    </w:p>
    <w:p>
      <w:pPr/>
      <w:r>
        <w:rPr>
          <w:lang w:val="es_ES" w:bidi="es_ES"/>
        </w:rPr>
      </w:r>
      <w:r>
        <w:rPr>
          <w:lang w:val="es_ES" w:bidi="es_ES"/>
        </w:rPr>
        <w:t>Es importante recordar que Moisés usa una palabra como "mirad" para llamar la atención de los israelitas. Moisés quiere que se den cuenta de que el sábado es el regalo de Jehová a su pueblo para que puedan tener un día para descansar y adorarlo.</w:t>
      </w:r>
    </w:p>
    <w:p>
      <w:pPr/>
      <w:r>
        <w:rPr>
          <w:lang w:val="es_ES" w:bidi="es_ES"/>
        </w:rPr>
      </w:r>
      <w:r>
        <w:rPr>
          <w:lang w:val="es_ES" w:bidi="es_ES"/>
        </w:rPr>
        <w:t>Cuando Moisés describe el maná como hojuelas de miel, lo más probable es que esté diciendo que era crujiente, dulce y delicioso.</w:t>
      </w:r>
    </w:p>
    <w:p>
      <w:pPr/>
      <w:r>
        <w:rPr>
          <w:lang w:val="es_ES" w:bidi="es_ES"/>
        </w:rPr>
      </w:r>
      <w:r>
        <w:rPr>
          <w:lang w:val="es_ES" w:bidi="es_ES"/>
        </w:rPr>
        <w:t>Moisés le dice a Aarón que guarde una jarra de maná y la mantenga continuamente en la presencia de Jehová para que los descendientes de los israelitas recuerden lo que Jehová hizo por Israel en el desierto.</w:t>
      </w:r>
    </w:p>
    <w:p>
      <w:pPr/>
      <w:r>
        <w:rPr>
          <w:lang w:val="es_ES" w:bidi="es_ES"/>
        </w:rPr>
      </w:r>
      <w:r>
        <w:rPr>
          <w:lang w:val="es_ES" w:bidi="es_ES"/>
        </w:rPr>
        <w:t>Es importante tener en cuenta que cuando Moisés menciona el Testimonio, se está refiriendo a las tablas de piedra en las que Jehová escribe los 10 mandamientos en el monte Sinaí. Este evento aún no ha sucedido. Algunas traducciones usan la palabra eventualmente para asegurarse de que las personas sepan que este es un evento futuro. En el futuro, cuando Moisés reciba los 10 mandamientos, Aarón colocará la vasija de maná al lado de los 10 mandamientos en una caja especial llamada el Arca. El Arca representará la presencia de Jehová.</w:t>
      </w:r>
    </w:p>
    <w:p>
      <w:pPr/>
      <w:r>
        <w:rPr>
          <w:lang w:val="es_ES" w:bidi="es_ES"/>
        </w:rPr>
      </w:r>
      <w:r>
        <w:rPr>
          <w:lang w:val="es_ES" w:bidi="es_ES"/>
        </w:rPr>
        <w:t>Es importante recordar que Moisés usa una palabra como "ahora" para dar un resumen de cuando los israelitas viajaron durante 40 años hasta que llegaron a la Tierra Prometida, o la tierra de Canaán.</w:t>
      </w:r>
    </w:p>
    <w:p>
      <w:pPr/>
      <w:r>
        <w:rPr>
          <w:lang w:val="es_ES" w:bidi="es_ES"/>
        </w:rPr>
      </w:r>
      <w:r>
        <w:rPr>
          <w:lang w:val="es_ES" w:bidi="es_ES"/>
        </w:rPr>
        <w:t>Entonces Moisés explica el sistema de medida, diciendo que un gomer es una décima parte de un efa. Un efa equivale a 20 cuartos, por lo que un gomer era de 2 cuartos, o alrededor de 2.2 litros. Este comentario es información adicional para la audiencia de Moisés.</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16:22–36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cinco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Aarón (hermano de Moisés)</w:t>
      </w:r>
    </w:p>
    <w:p>
      <w:pPr>
        <w:pStyle w:val="ListBullet"/>
        <w:spacing w:line="240" w:lineRule="auto"/>
        <w:ind w:left="720"/>
      </w:pPr>
      <w:r>
        <w:rPr>
          <w:lang w:val="es_ES" w:bidi="es_ES"/>
        </w:rPr>
      </w:r>
      <w:r>
        <w:rPr>
          <w:lang w:val="es_ES" w:bidi="es_ES"/>
        </w:rPr>
        <w:t>Los líderes israelitas</w:t>
      </w:r>
    </w:p>
    <w:p>
      <w:pPr>
        <w:pStyle w:val="ListBullet"/>
        <w:spacing w:line="240" w:lineRule="auto"/>
        <w:ind w:left="720"/>
      </w:pPr>
      <w:r>
        <w:rPr>
          <w:lang w:val="es_ES" w:bidi="es_ES"/>
        </w:rPr>
      </w:r>
      <w:r>
        <w:rPr>
          <w:lang w:val="es_ES" w:bidi="es_ES"/>
        </w:rPr>
        <w:t>Los israelitas que obedecen.</w:t>
      </w:r>
    </w:p>
    <w:p>
      <w:pPr>
        <w:pStyle w:val="ListBullet"/>
        <w:spacing w:line="240" w:lineRule="auto"/>
        <w:ind w:left="720"/>
      </w:pPr>
      <w:r>
        <w:rPr>
          <w:lang w:val="es_ES" w:bidi="es_ES"/>
        </w:rPr>
      </w:r>
      <w:r>
        <w:rPr>
          <w:lang w:val="es_ES" w:bidi="es_ES"/>
        </w:rPr>
        <w:t>Los israelitas que no obedecen</w:t>
      </w:r>
    </w:p>
    <w:p>
      <w:pPr>
        <w:pStyle w:val="ListBullet"/>
        <w:spacing w:line="240" w:lineRule="auto"/>
        <w:ind w:left="720"/>
      </w:pPr>
      <w:r>
        <w:rPr>
          <w:lang w:val="es_ES" w:bidi="es_ES"/>
        </w:rPr>
      </w:r>
      <w:r>
        <w:rPr>
          <w:lang w:val="es_ES" w:bidi="es_ES"/>
        </w:rPr>
        <w:t>Jehová</w:t>
      </w:r>
    </w:p>
    <w:p>
      <w:pPr/>
      <w:r>
        <w:rPr>
          <w:lang w:val="es_ES" w:bidi="es_ES"/>
        </w:rPr>
      </w:r>
      <w:r>
        <w:rPr>
          <w:lang w:val="es_ES" w:bidi="es_ES"/>
        </w:rPr>
        <w:t>En grupo, actúen el pasaje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ciertos momentos de la dramatización, hagan una pausa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Representen a los israelitas saliendo el sexto día después de que Jehová les proporcionó pan del cielo. La mayoría de las personas reúnen una doble porción, como Jehová les dijo, pero algunas personas no lo hacen.</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los israelitas que no obedecen a Jehová: "¿Qué estás sintiendo o pensando?" La persona podría responder cosas como: "Tengo dudas. No voy a recoger el doble de maná. He visto lo que sucede cuando intento guardar el maná durante la noche" o "Frustrado. Moisés siempre nos está dando tantas reglas" o "Perezoso. No tengo ganas de recoger el doble. Siempre habrá maná mañana".</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Representen a los líderes que le informan a Moisés que había suficiente maná para que todos reunieran una doble porción. Jehová habla a través de Moisés, diciendo: "Mañana es el día de reposo, un día de descanso solemne". Moisés le dice al pueblo que horneen o hiervan el maná para que esté listo para comer mañana. Algunos de los israelitas obedecen a Jehová y cocinan la doble porción de maná, pero algunas personas no lo hacen.</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los israelitas que obedecen a Jehová: "¿Qué estás sintiendo o pensando?" La persona podría responder cosas como: "Pensé que el maná se estropearía si lo guardábamos durante la noche. Pero confiaré en Jehová", o "Curioso. ¿Me pregunto qué hará Dios mañana?" o "Con asombro. No creo que alguna vez entienda de verdad a Jehová, pero quiero obedecerle porque es un Dios bueno que cuida de mí".</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Representen a los israelitas despertando y encontrando que el maná todavía estaba en buen estado para comer. Moisés le dice al pueblo que coman el maná cocido, ya que Jehová no proporcionará maná en el día de reposo. Moisés les dice que recogerán maná durante seis días, pero el séptimo día, descansarán.</w:t>
      </w:r>
    </w:p>
    <w:p>
      <w:pPr/>
      <w:r>
        <w:rPr>
          <w:lang w:val="es_ES" w:bidi="es_ES"/>
        </w:rPr>
      </w:r>
      <w:r>
        <w:rPr>
          <w:lang w:val="es_ES" w:bidi="es_ES"/>
        </w:rPr>
        <w:t>Representen a los israelitas que no almacenaron la doble porción de maná, saliendo el día de reposo y buscando maná, pero no pueden encontrar nada. Jehová reprende a estos israelitas a través de Moisés, diciendo: "¿Cuánto tiempo me desobedecerán?" Moisés le dice al pueblo que el día de reposo es el regalo de Jehová y les dice que no dejen sus tiendas. Las personas descansan en el día de reposo.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Jehová: "¿Qué está sintiendo o pensando?" La persona podría responder cosas como: "Cansado. Estas personas son rebeldes en sus corazones," o "Paciente. Con el tiempo verán que solo yo soy su Dios" o "Amoroso. Tienen un largo camino por recorrer, pero mis hijos deben aprender a confiar en mí".</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Representen a los israelitas viendo el maná y preguntando: "¿Qué es?" Nunca han visto nada como el pan de Jehová. Deciden llamarlo maná porque suena como su pregunta.</w:t>
      </w:r>
    </w:p>
    <w:p>
      <w:pPr/>
      <w:r>
        <w:rPr>
          <w:lang w:val="es_ES" w:bidi="es_ES"/>
        </w:rPr>
      </w:r>
      <w:r>
        <w:rPr>
          <w:lang w:val="es_ES" w:bidi="es_ES"/>
        </w:rPr>
        <w:t>Representen a Moisés diciéndole a Aarón que ponga el maná en una jarra y lo mantenga continuamente en la presencia de Jehová para que los futuros descendientes sepan cómo Jehová proveyó para su pueblo. Aarón obedece.</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Aarón: "¿Qué estás sintiendo o pensando?" La persona podría responder cosas como: "Me siento honrado de que Jehová me eligiera para un trabajo tan importante" o "Curioso. Pero, ¿cómo se mantendrá el maná bueno durante tanto tiempo?" o "Me siento honrado de que Dios planee cuidar de nuestros descendientes".</w:t>
      </w:r>
    </w:p>
    <w:p>
      <w:pPr>
        <w:pStyle w:val="ListBullet"/>
        <w:spacing w:line="240" w:lineRule="auto"/>
        <w:ind w:left="720"/>
      </w:pPr>
      <w:r>
        <w:rPr>
          <w:lang w:val="es_ES" w:bidi="es_ES"/>
        </w:rPr>
      </w:r>
      <w:r>
        <w:rPr>
          <w:lang w:val="es_ES" w:bidi="es_ES"/>
        </w:rPr>
        <w:t>Continúen con la actuación.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16:22–36 en la traducción que sea más fácil de entender.</w:t>
      </w:r>
    </w:p>
    <w:p>
      <w:pPr/>
      <w:r>
        <w:rPr>
          <w:lang w:val="es_ES" w:bidi="es_ES"/>
        </w:rPr>
      </w:r>
      <w:r>
        <w:rPr>
          <w:lang w:val="es_ES" w:bidi="es_ES"/>
        </w:rPr>
        <w:t xml:space="preserve">En este paso, el grupo discutirá sobre términos y palabras clave en este pasaje. </w:t>
      </w:r>
    </w:p>
    <w:p>
      <w:pPr/>
      <w:r>
        <w:rPr>
          <w:lang w:val="es_ES" w:bidi="es_ES"/>
        </w:rPr>
      </w:r>
      <w:r>
        <w:rPr>
          <w:lang w:val="es_ES" w:bidi="es_ES"/>
        </w:rPr>
        <w:t xml:space="preserve">Los </w:t>
      </w:r>
      <w:r>
        <w:rPr>
          <w:lang w:val="es_ES" w:bidi="es_ES"/>
        </w:rPr>
        <w:t>israelitas</w:t>
      </w:r>
      <w:r>
        <w:rPr>
          <w:lang w:val="es_ES" w:bidi="es_ES"/>
        </w:rPr>
        <w:t xml:space="preserve"> salen y recogen el doble de maná el sexto día, tal como Jehová ordenó. Jehová es el nombre personal de </w:t>
      </w:r>
      <w:r>
        <w:rPr>
          <w:b/>
          <w:lang w:val="es_ES" w:bidi="es_ES"/>
        </w:rPr>
        <w:t>Dios</w:t>
      </w:r>
      <w:r>
        <w:rPr>
          <w:lang w:val="es_ES" w:bidi="es_ES"/>
        </w:rPr>
        <w:t xml:space="preserve">, y se usa a lo largo de este pasaje. Usen el mismo nombre para Jehová que han usado en los pasajes anteriores. Para obtener más información sobre </w:t>
      </w:r>
      <w:r>
        <w:rPr>
          <w:lang w:val="es_ES" w:bidi="es_ES"/>
        </w:rPr>
        <w:t>Jehová</w:t>
      </w:r>
      <w:r>
        <w:rPr>
          <w:lang w:val="es_ES" w:bidi="es_ES"/>
        </w:rPr>
        <w:t>, consulten el Glosario Principal.</w:t>
      </w:r>
    </w:p>
    <w:p>
      <w:pPr/>
      <w:r>
        <w:rPr>
          <w:lang w:val="es_ES" w:bidi="es_ES"/>
        </w:rPr>
      </w:r>
      <w:r>
        <w:rPr>
          <w:lang w:val="es_ES" w:bidi="es_ES"/>
        </w:rPr>
        <w:t xml:space="preserve">Jehová habla a través de Moisés y enseña a su pueblo sobre el </w:t>
      </w:r>
      <w:r>
        <w:rPr>
          <w:b/>
          <w:lang w:val="es_ES" w:bidi="es_ES"/>
        </w:rPr>
        <w:t>sábado</w:t>
      </w:r>
      <w:r>
        <w:rPr>
          <w:lang w:val="es_ES" w:bidi="es_ES"/>
        </w:rPr>
        <w:t xml:space="preserve">. La palabra sábado significa detenerse, en este caso, dejar de trabajar. Jehová le dice a su pueblo que el séptimo día se apartará como un día de descanso y </w:t>
      </w:r>
      <w:r>
        <w:rPr>
          <w:lang w:val="es_ES" w:bidi="es_ES"/>
        </w:rPr>
        <w:t>adoración</w:t>
      </w:r>
      <w:r>
        <w:rPr>
          <w:lang w:val="es_ES" w:bidi="es_ES"/>
        </w:rPr>
        <w:t xml:space="preserve"> de Jehová. Más tarde, Jehová dará la ley del sábado como uno de los diez mandamientos en el monte Sinaí.</w:t>
      </w:r>
    </w:p>
    <w:p>
      <w:pPr/>
      <w:r>
        <w:rPr>
          <w:lang w:val="es_ES" w:bidi="es_ES"/>
        </w:rPr>
      </w:r>
      <w:r>
        <w:rPr>
          <w:lang w:val="es_ES" w:bidi="es_ES"/>
        </w:rPr>
        <w:t xml:space="preserve">Deténganse aquí y conversen en grupo sobre qué palabra o frase usarán para </w:t>
      </w:r>
      <w:r>
        <w:rPr>
          <w:b/>
          <w:lang w:val="es_ES" w:bidi="es_ES"/>
        </w:rPr>
        <w:t>sábado</w:t>
      </w:r>
      <w:r>
        <w:rPr>
          <w:lang w:val="es_ES" w:bidi="es_ES"/>
        </w:rPr>
        <w:t xml:space="preserve">. Busquen </w:t>
      </w:r>
      <w:r>
        <w:rPr>
          <w:lang w:val="es_ES" w:bidi="es_ES"/>
        </w:rPr>
        <w:t>Sábado</w:t>
      </w:r>
      <w:r>
        <w:rPr>
          <w:lang w:val="es_ES" w:bidi="es_ES"/>
        </w:rPr>
        <w:t xml:space="preserve"> en el Glosario Principal para obtener más información. Pausen este audio aquí.</w:t>
      </w:r>
    </w:p>
    <w:p>
      <w:pPr/>
      <w:r>
        <w:rPr>
          <w:lang w:val="es_ES" w:bidi="es_ES"/>
        </w:rPr>
      </w:r>
      <w:r>
        <w:rPr>
          <w:lang w:val="es_ES" w:bidi="es_ES"/>
        </w:rPr>
        <w:t xml:space="preserve">Jehová dice que el día de reposo es </w:t>
      </w:r>
      <w:r>
        <w:rPr>
          <w:b/>
          <w:lang w:val="es_ES" w:bidi="es_ES"/>
        </w:rPr>
        <w:t>santo</w:t>
      </w:r>
      <w:r>
        <w:rPr>
          <w:lang w:val="es_ES" w:bidi="es_ES"/>
        </w:rPr>
        <w:t xml:space="preserve">, o separado para un propósito especial. El sábado es santo porque es un día apartado para enfocarse en Jehová, que está separado de su creación y moralmente perfecto. Usen la misma palabra para santo que han usado en pasajes anteriores. Para obtener más información sobre </w:t>
      </w:r>
      <w:r>
        <w:rPr>
          <w:lang w:val="es_ES" w:bidi="es_ES"/>
        </w:rPr>
        <w:t>santo</w:t>
      </w:r>
      <w:r>
        <w:rPr>
          <w:lang w:val="es_ES" w:bidi="es_ES"/>
        </w:rPr>
        <w:t>, consulten el Glosario Principal.</w:t>
      </w:r>
    </w:p>
    <w:p>
      <w:pPr/>
      <w:r>
        <w:rPr>
          <w:lang w:val="es_ES" w:bidi="es_ES"/>
        </w:rPr>
      </w:r>
      <w:r>
        <w:rPr>
          <w:lang w:val="es_ES" w:bidi="es_ES"/>
        </w:rPr>
        <w:t xml:space="preserve">Después de que las personas salen e intentan recoger maná el día de reposo, Jehová le pregunta a Moisés: "¿Cuánto tiempo se niegan a cumplir mis </w:t>
      </w:r>
      <w:r>
        <w:rPr>
          <w:b/>
          <w:lang w:val="es_ES" w:bidi="es_ES"/>
        </w:rPr>
        <w:t>mandamientos</w:t>
      </w:r>
      <w:r>
        <w:rPr>
          <w:lang w:val="es_ES" w:bidi="es_ES"/>
        </w:rPr>
        <w:t xml:space="preserve"> y mis instrucciones?" Los mandamientos se refieren a las reglas que Dios le dio a su pueblo. Instrucciones o </w:t>
      </w:r>
      <w:r>
        <w:rPr>
          <w:b/>
          <w:lang w:val="es_ES" w:bidi="es_ES"/>
        </w:rPr>
        <w:t>ley</w:t>
      </w:r>
      <w:r>
        <w:rPr>
          <w:lang w:val="es_ES" w:bidi="es_ES"/>
        </w:rPr>
        <w:t xml:space="preserve"> se refieren a las instrucciones que Dios les dio a los israelitas a través de Moisés. Usen la misma palabra o frase para mandamiento y ley que usaron en pasajes anteriores. Para obtener más información sobre el </w:t>
      </w:r>
      <w:r>
        <w:rPr>
          <w:lang w:val="es_ES" w:bidi="es_ES"/>
        </w:rPr>
        <w:t>mandamiento</w:t>
      </w:r>
      <w:r>
        <w:rPr>
          <w:lang w:val="es_ES" w:bidi="es_ES"/>
        </w:rPr>
        <w:t xml:space="preserve"> y la </w:t>
      </w:r>
      <w:r>
        <w:rPr>
          <w:lang w:val="es_ES" w:bidi="es_ES"/>
        </w:rPr>
        <w:t>ley</w:t>
      </w:r>
      <w:r>
        <w:rPr>
          <w:lang w:val="es_ES" w:bidi="es_ES"/>
        </w:rPr>
        <w:t>, consulten el Glosario Principal.</w:t>
      </w:r>
    </w:p>
    <w:p>
      <w:pPr/>
      <w:r>
        <w:rPr>
          <w:lang w:val="es_ES" w:bidi="es_ES"/>
        </w:rPr>
      </w:r>
      <w:r>
        <w:rPr>
          <w:lang w:val="es_ES" w:bidi="es_ES"/>
        </w:rPr>
        <w:t xml:space="preserve">Moisés da un resumen de los hijos, o </w:t>
      </w:r>
      <w:r>
        <w:rPr>
          <w:lang w:val="es_ES" w:bidi="es_ES"/>
        </w:rPr>
        <w:t>descendientes</w:t>
      </w:r>
      <w:r>
        <w:rPr>
          <w:lang w:val="es_ES" w:bidi="es_ES"/>
        </w:rPr>
        <w:t xml:space="preserve">, de </w:t>
      </w:r>
      <w:r>
        <w:rPr>
          <w:b/>
          <w:lang w:val="es_ES" w:bidi="es_ES"/>
        </w:rPr>
        <w:t>Israel</w:t>
      </w:r>
      <w:r>
        <w:rPr>
          <w:lang w:val="es_ES" w:bidi="es_ES"/>
        </w:rPr>
        <w:t xml:space="preserve"> y cómo comieron maná durante 40 años. Los hijos de Israel se refieren al pueblo de Israel, quienes son los descendientes de Jacob. Este era el grupo de más de 600.000 personas que Jehová liberó de Egipto. Usen la misma palabra o frase para Israel que usaron en los pasajes anteriores. Para obtener más información sobre </w:t>
      </w:r>
      <w:r>
        <w:rPr>
          <w:lang w:val="es_ES" w:bidi="es_ES"/>
        </w:rPr>
        <w:t>Israel</w:t>
      </w:r>
      <w:r>
        <w:rPr>
          <w:lang w:val="es_ES" w:bidi="es_ES"/>
        </w:rPr>
        <w:t>, consulten el Glosario Principal.</w:t>
      </w:r>
    </w:p>
    <w:p>
      <w:pPr/>
      <w:r>
        <w:rPr>
          <w:lang w:val="es_ES" w:bidi="es_ES"/>
        </w:rPr>
      </w:r>
      <w:r>
        <w:rPr>
          <w:lang w:val="es_ES" w:bidi="es_ES"/>
        </w:rPr>
        <w:t xml:space="preserve">Moisés le dice a Aarón que reserve un gómer de maná en una jarra para mantenerlo en la presencia de Jehová para generaciones futuras. Aquí, </w:t>
      </w:r>
      <w:r>
        <w:rPr>
          <w:b/>
          <w:lang w:val="es_ES" w:bidi="es_ES"/>
        </w:rPr>
        <w:t>generación</w:t>
      </w:r>
      <w:r>
        <w:rPr>
          <w:lang w:val="es_ES" w:bidi="es_ES"/>
        </w:rPr>
        <w:t xml:space="preserve"> se refiere a un grupo de personas que viven en la misma época. Moisés se refiere a los descendientes de los israelitas que no sabrían lo que era tener a Jehová proporcionando comida del cielo todos los días. Usen la misma palabra o frase para generación que usaron en pasajes anteriores. Para obtener más información sobre la </w:t>
      </w:r>
      <w:r>
        <w:rPr>
          <w:lang w:val="es_ES" w:bidi="es_ES"/>
        </w:rPr>
        <w:t>generación</w:t>
      </w:r>
      <w:r>
        <w:rPr>
          <w:lang w:val="es_ES" w:bidi="es_ES"/>
        </w:rPr>
        <w:t>, consulten el Glosario Principal.</w:t>
      </w:r>
    </w:p>
    <w:p>
      <w:pPr/>
      <w:r>
        <w:rPr>
          <w:lang w:val="es_ES" w:bidi="es_ES"/>
        </w:rPr>
      </w:r>
      <w:r>
        <w:rPr>
          <w:lang w:val="es_ES" w:bidi="es_ES"/>
        </w:rPr>
        <w:t xml:space="preserve">Moisés dice que los israelitas viajaron por el </w:t>
      </w:r>
      <w:r>
        <w:rPr>
          <w:b/>
          <w:lang w:val="es_ES" w:bidi="es_ES"/>
        </w:rPr>
        <w:t>desierto</w:t>
      </w:r>
      <w:r>
        <w:rPr>
          <w:lang w:val="es_ES" w:bidi="es_ES"/>
        </w:rPr>
        <w:t xml:space="preserve"> durante 40 años antes de llegar a la tierra de </w:t>
      </w:r>
      <w:r>
        <w:rPr>
          <w:lang w:val="es_ES" w:bidi="es_ES"/>
        </w:rPr>
        <w:t>Canaán</w:t>
      </w:r>
      <w:r>
        <w:rPr>
          <w:lang w:val="es_ES" w:bidi="es_ES"/>
        </w:rPr>
        <w:t xml:space="preserve">. Un desierto es un lugar deshabitado donde nadie vive y nadie ha cultivado la tierra. En Éxodo, el desierto se refiere al área alrededor del monte conocido como Sinaí, o Horeb. No hay ríos en esta área silvestre. Este desierto era muy seco y rocoso. Usen la misma palabra o frase para desierto que usaron en los pasajes anteriores. Para obtener más información sobre el </w:t>
      </w:r>
      <w:r>
        <w:rPr>
          <w:lang w:val="es_ES" w:bidi="es_ES"/>
        </w:rPr>
        <w:t>desierto</w:t>
      </w:r>
      <w:r>
        <w:rPr>
          <w:lang w:val="es_ES" w:bidi="es_ES"/>
        </w:rPr>
        <w:t>, consulten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17:1–7</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17:1–7 y guárdenlo en sus corazones.</w:t>
      </w:r>
    </w:p>
    <w:p>
      <w:pPr/>
      <w:r>
        <w:rPr>
          <w:lang w:val="es_ES" w:bidi="es_ES"/>
        </w:rPr>
      </w:r>
      <w:r>
        <w:rPr>
          <w:lang w:val="es_ES" w:bidi="es_ES"/>
        </w:rPr>
        <w:t>Escuchen una versión en audio de Éxodo 17:1–7 tres veces, en tres traducciones diferentes, si es posible.</w:t>
      </w:r>
    </w:p>
    <w:p>
      <w:pPr/>
      <w:r>
        <w:rPr>
          <w:lang w:val="es_ES" w:bidi="es_ES"/>
        </w:rPr>
      </w:r>
      <w:r>
        <w:rPr>
          <w:lang w:val="es_ES" w:bidi="es_ES"/>
        </w:rPr>
        <w:t>Pausen este audio aquí.</w:t>
      </w:r>
    </w:p>
    <w:p>
      <w:pPr/>
      <w:r>
        <w:rPr>
          <w:lang w:val="es_ES" w:bidi="es_ES"/>
        </w:rPr>
      </w:r>
      <w:r>
        <w:rPr>
          <w:lang w:val="es_ES" w:bidi="es_ES"/>
        </w:rPr>
        <w:t>Ahora, como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pasaje? Pausen este audio aquí.</w:t>
      </w:r>
    </w:p>
    <w:p>
      <w:pPr>
        <w:pStyle w:val="ListBullet"/>
        <w:spacing w:line="240" w:lineRule="auto"/>
        <w:ind w:left="720"/>
      </w:pPr>
      <w:r>
        <w:rPr>
          <w:lang w:val="es_ES" w:bidi="es_ES"/>
        </w:rPr>
      </w:r>
      <w:r>
        <w:rPr>
          <w:lang w:val="es_ES" w:bidi="es_ES"/>
        </w:rPr>
        <w:t>¿Qué nos dice este pasaje acerca de Dios? Pausen este audio aquí.</w:t>
      </w:r>
    </w:p>
    <w:p>
      <w:pPr>
        <w:pStyle w:val="ListBullet"/>
        <w:spacing w:line="240" w:lineRule="auto"/>
        <w:ind w:left="720"/>
      </w:pPr>
      <w:r>
        <w:rPr>
          <w:lang w:val="es_ES" w:bidi="es_ES"/>
        </w:rPr>
      </w:r>
      <w:r>
        <w:rPr>
          <w:lang w:val="es_ES" w:bidi="es_ES"/>
        </w:rPr>
        <w:t>¿Qué nos dice este pasaje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17:1–7 en la traducción que sea más fácil de entender.</w:t>
      </w:r>
    </w:p>
    <w:p>
      <w:pPr/>
      <w:r>
        <w:rPr>
          <w:lang w:val="es_ES" w:bidi="es_ES"/>
        </w:rPr>
      </w:r>
      <w:r>
        <w:rPr>
          <w:lang w:val="es_ES" w:bidi="es_ES"/>
        </w:rPr>
        <w:t>Como escucharon anteriormente en la historia del Éxodo, después de que Jehová derrotó al ejército egipcio en el mar Rojo, los israelitas entraron en una zona desértica donde había muy poca comida y agua. Dos veces los israelitas se quejaron a Moisés de no tener comida ni agua, y dos veces Jehová hizo milagros para proveer lo que la gente necesitaba.</w:t>
      </w:r>
    </w:p>
    <w:p>
      <w:pPr/>
      <w:r>
        <w:rPr>
          <w:lang w:val="es_ES" w:bidi="es_ES"/>
        </w:rPr>
      </w:r>
      <w:r>
        <w:rPr>
          <w:lang w:val="es_ES" w:bidi="es_ES"/>
        </w:rPr>
        <w:t>Este pasaje es parte de la historia más amplia del viaje de Israel fuera de Egipto hacia un monte llamado Sinaí y una tierra que Jehová prometió darles como su hogar. Jehová los estaba guiando al monte, porque allí haría un acuerdo especial con ellos. Pero antes de que Jehová hiciera eso, puso a prueba la obediencia y confianza que tenían en él.</w:t>
      </w:r>
    </w:p>
    <w:p>
      <w:pPr/>
      <w:r>
        <w:rPr>
          <w:lang w:val="es_ES" w:bidi="es_ES"/>
        </w:rPr>
      </w:r>
      <w:r>
        <w:rPr>
          <w:lang w:val="es_ES" w:bidi="es_ES"/>
        </w:rPr>
        <w:t>Esta historia trata sobre el pueblo de Israel quejándose nuevamente con Moisés porque no tenían agua. Seguían sin confiar en Jehová para lo que necesitaban. Pero Jehová con gracia y misericordia les proporcionó agua de una roca para que bebieran. Este relato es un evento importante y culminante en la historia de Israel. Es tan importante que se menciona muchas veces a lo largo de la Biblia. Este evento es una imagen simbólica del pecado y la rebelión de los israelitas contra Jehová. Pero también es una imagen de la fidelidad y la bondad de Jehová hacia su pueblo, a pesar de su pecado.</w:t>
      </w:r>
    </w:p>
    <w:p>
      <w:pPr/>
      <w:r>
        <w:rPr>
          <w:lang w:val="es_ES" w:bidi="es_ES"/>
        </w:rPr>
      </w:r>
      <w:r>
        <w:rPr>
          <w:lang w:val="es_ES" w:bidi="es_ES"/>
        </w:rPr>
        <w:t>La historia comienza con Israel viajando hacia un lugar llamado Refidim. Los israelitas habían estado viajando de un lugar a otro según Jehová les indicaba adónde ir. Viajaron por el desierto de Sin hasta que llegaron a un lugar llamado Refidim. Allí, se detuvieron y montaron sus tiendas para quedarse por un período de tiempo. Pero no había agua para que la gente bebiera. Jehová le dijo al pueblo que se detuviera en Refidim para poner a prueba al pueblo y ver si confiarían en él para proporcionarles el agua que necesitaban.</w:t>
      </w:r>
    </w:p>
    <w:p>
      <w:pPr/>
      <w:r>
        <w:rPr>
          <w:lang w:val="es_ES" w:bidi="es_ES"/>
        </w:rPr>
      </w:r>
      <w:r>
        <w:rPr>
          <w:lang w:val="es_ES" w:bidi="es_ES"/>
        </w:rPr>
        <w:t>Pero Refidim no es como Mara, el lugar donde estuvo el pueblo de Israel antes, que tenía agua amarga. En Refidim, lo más probable es que no haya ninguna fuente de agua ni ninguna manera de acceder al agua que pueda estar allí.</w:t>
      </w:r>
    </w:p>
    <w:p>
      <w:pPr/>
      <w:r>
        <w:rPr>
          <w:lang w:val="es_ES" w:bidi="es_ES"/>
        </w:rPr>
      </w:r>
      <w:r>
        <w:rPr>
          <w:lang w:val="es_ES" w:bidi="es_ES"/>
        </w:rPr>
        <w:t xml:space="preserve">Deténganse aquí y, en grupo, miren un mapa del </w:t>
      </w:r>
      <w:r>
        <w:rPr>
          <w:lang w:val="es_ES" w:bidi="es_ES"/>
        </w:rPr>
        <w:t>área llamada Desierto de Sin y Refidim</w:t>
      </w:r>
      <w:r>
        <w:rPr>
          <w:lang w:val="es_ES" w:bidi="es_ES"/>
        </w:rPr>
        <w:t xml:space="preserve">. También miren la imagen del </w:t>
      </w:r>
      <w:r>
        <w:rPr>
          <w:lang w:val="es_ES" w:bidi="es_ES"/>
        </w:rPr>
        <w:t>área de Refidim</w:t>
      </w:r>
      <w:r>
        <w:rPr>
          <w:lang w:val="es_ES" w:bidi="es_ES"/>
        </w:rPr>
        <w:t>. Pausen este audio aquí.</w:t>
      </w:r>
    </w:p>
    <w:p>
      <w:pPr/>
      <w:r>
        <w:rPr>
          <w:lang w:val="es_ES" w:bidi="es_ES"/>
        </w:rPr>
      </w:r>
      <w:r>
        <w:rPr>
          <w:lang w:val="es_ES" w:bidi="es_ES"/>
        </w:rPr>
        <w:t>Como no había agua, el pueblo se enojó con Moisés y el pueblo se peleó, o discutió, con Moisés. Exigieron que Moisés les diera agua para beber. Como Moisés fue quien los sacó de Egipto, el pueblo podría haber pensado que Moisés era responsable de sus vidas. El pueblo estaba enojado y hostil hacia Moisés. Le exigieron que arreglara su situación de inmediato.</w:t>
      </w:r>
    </w:p>
    <w:p>
      <w:pPr/>
      <w:r>
        <w:rPr>
          <w:lang w:val="es_ES" w:bidi="es_ES"/>
        </w:rPr>
      </w:r>
      <w:r>
        <w:rPr>
          <w:lang w:val="es_ES" w:bidi="es_ES"/>
        </w:rPr>
        <w:t>Pero Moisés les pregunta: "¿Por qué están discutiendo contra mí y por qué están poniendo a prueba a Jehová?" Moisés dijo esto porque las discusiones entre los israelitas mostraron que no confiaban en Jehová. Estaban tratando de obtener lo que querían cuestionando si Jehová estaba realmente con ellos.</w:t>
      </w:r>
    </w:p>
    <w:p>
      <w:pPr/>
      <w:r>
        <w:rPr>
          <w:lang w:val="es_ES" w:bidi="es_ES"/>
        </w:rPr>
      </w:r>
      <w:r>
        <w:rPr>
          <w:lang w:val="es_ES" w:bidi="es_ES"/>
        </w:rPr>
        <w:t>Anteriormente en la historia del Éxodo, cuando Jehová le había dado comida al pueblo de Israel, los había puesto a prueba dándoles reglas para recogerla y comerla. Jehová hizo esto para ver si el pueblo confiaría en él y lo obedecería como su Dios. Aquí, el pueblo pone a prueba a Jehová de una mala manera porque Jehová ya había mostrado que cuidaría de ellos.</w:t>
      </w:r>
    </w:p>
    <w:p>
      <w:pPr/>
      <w:r>
        <w:rPr>
          <w:lang w:val="es_ES" w:bidi="es_ES"/>
        </w:rPr>
      </w:r>
      <w:r>
        <w:rPr>
          <w:lang w:val="es_ES" w:bidi="es_ES"/>
        </w:rPr>
        <w:t>El pueblo de Israel tenía sed de agua en ese lugar y murmuró, o se quejó, contra Moisés por no tener agua. El pueblo nuevamente acusa a Moisés de intentar matarlos. Ellos le preguntaron a Moisés, "¿Por qué nos sacaste de Egipto? ¿Nos sacaste de Egipto para matarnos de sed a nosotros, a nuestros hijos y a nuestros animales?" Las dos preguntas constituyen una forma fuerte y hostil en la que el pueblo acusó a Moisés de no preocuparse por ellos e incluso de tener motivos malvados para rescatarlos. Una vez más, la esclavitud en Egipto suena mejor que ser libres y confiar sus vidas a Jehová.</w:t>
      </w:r>
    </w:p>
    <w:p>
      <w:pPr/>
      <w:r>
        <w:rPr>
          <w:lang w:val="es_ES" w:bidi="es_ES"/>
        </w:rPr>
      </w:r>
      <w:r>
        <w:rPr>
          <w:lang w:val="es_ES" w:bidi="es_ES"/>
        </w:rPr>
        <w:t>Si traducir las preguntas directamente como preguntas en su idioma hace que parezca que las personas solo tienen curiosidad, puede traducir las preguntas como afirmaciones. Asegúrense de que el tono de las declaraciones sea enojado y suene como una acusación. Recuerden que el pueblo de Israel salió de Egipto con rebaños de cabras y ovejas y manadas de ganado que también necesitarían agua.</w:t>
      </w:r>
    </w:p>
    <w:p>
      <w:pPr/>
      <w:r>
        <w:rPr>
          <w:lang w:val="es_ES" w:bidi="es_ES"/>
        </w:rPr>
      </w:r>
      <w:r>
        <w:rPr>
          <w:lang w:val="es_ES" w:bidi="es_ES"/>
        </w:rPr>
        <w:t>Deténganse aquí y miren una imagen del ganado de Israel como grupo. Pausen este audio aquí.</w:t>
      </w:r>
    </w:p>
    <w:p>
      <w:pPr/>
      <w:r>
        <w:rPr>
          <w:lang w:val="es_ES" w:bidi="es_ES"/>
        </w:rPr>
      </w:r>
      <w:r>
        <w:rPr>
          <w:lang w:val="es_ES" w:bidi="es_ES"/>
        </w:rPr>
        <w:t>Frente a un grupo de personas murmuradoras, Moisés clamó a Jehová y le preguntó a Jehová qué debía hacer. Moisés le dijo a Jehová que el pueblo estaba a punto de apedrearlo. La lapidación consistía en arrojar piedras contra alguien hasta que moría. En esa época, la lapidación era una forma en que las personas de una comunidad castigaban a alguien, especialmente por haber cometido un pecado o delito. Las veces anteriores que el pueblo se quejó con Moisés, Moisés no tenía miedo, sino que le pidió a Jehová que le diera lo que necesitaban. Esta vez, Moisés parece tener miedo de que el pueblo lo mate si no consiguen agua.</w:t>
      </w:r>
    </w:p>
    <w:p>
      <w:pPr/>
      <w:r>
        <w:rPr>
          <w:lang w:val="es_ES" w:bidi="es_ES"/>
        </w:rPr>
      </w:r>
      <w:r>
        <w:rPr>
          <w:lang w:val="es_ES" w:bidi="es_ES"/>
        </w:rPr>
        <w:t>Jehová le dice a Moisés que tome a algunos de los ancianos de Israel y camine delante del pueblo, llevando en su mano la vara con que golpeó el Nilo. Recuerden que los ancianos de Israel generalmente eran quienes lideraban a sus familias y a su comunidad. Jehová le dice a Moisés que lleve a los ancianos con él para que sean testigos oficiales para la comunidad de lo que Jehová haría ese día.</w:t>
      </w:r>
    </w:p>
    <w:p>
      <w:pPr/>
      <w:r>
        <w:rPr>
          <w:lang w:val="es_ES" w:bidi="es_ES"/>
        </w:rPr>
      </w:r>
      <w:r>
        <w:rPr>
          <w:lang w:val="es_ES" w:bidi="es_ES"/>
        </w:rPr>
        <w:t>El bastón, o vara, que Moisés debía sujetar era el mismo que usó en Egipto cuando Jehová realizó señales para convencer al faraón de que dejara ir al pueblo de Israel. Una de esas señales fue cuando Jehová le dijo a Moisés que golpeara el agua del río Nilo con su vara y Jehová convirtió el agua del Nilo en sangre. Cuando Moisés golpeó el río Nilo, Jehová les quitó el agua potable. Aquí en Refidim, Jehová también le dijo a Moisés que golpeara algo, pero esta vez Jehová les daría agua para beber.</w:t>
      </w:r>
    </w:p>
    <w:p>
      <w:pPr/>
      <w:r>
        <w:rPr>
          <w:lang w:val="es_ES" w:bidi="es_ES"/>
        </w:rPr>
      </w:r>
      <w:r>
        <w:rPr>
          <w:lang w:val="es_ES" w:bidi="es_ES"/>
        </w:rPr>
        <w:t>La vara de Moisés era un símbolo importante del poder de Jehová a lo largo de la historia del rescate de Israel de Egipto. Pero la vara por sí sola no era mágica ni poderosa. Era solo el símbolo del poder de Jehová, como la columna de humo era el símbolo de la presencia de Jehová. Es importante que no traduzcan este pasaje de una manera que comunique que la vara en sí tiene poderes mágicos.</w:t>
      </w:r>
    </w:p>
    <w:p>
      <w:pPr/>
      <w:r>
        <w:rPr>
          <w:lang w:val="es_ES" w:bidi="es_ES"/>
        </w:rPr>
      </w:r>
      <w:r>
        <w:rPr>
          <w:lang w:val="es_ES" w:bidi="es_ES"/>
        </w:rPr>
        <w:t xml:space="preserve">Deténganse aquí y revisen la imagen de un </w:t>
      </w:r>
      <w:r>
        <w:rPr>
          <w:lang w:val="es_ES" w:bidi="es_ES"/>
        </w:rPr>
        <w:t>bastón o vara</w:t>
      </w:r>
      <w:r>
        <w:rPr>
          <w:lang w:val="es_ES" w:bidi="es_ES"/>
        </w:rPr>
        <w:t xml:space="preserve"> como grupo. Es posible que también quieran revisar su traducción de Éxodo 7. Pausen este audio aquí.</w:t>
      </w:r>
    </w:p>
    <w:p>
      <w:pPr/>
      <w:r>
        <w:rPr>
          <w:lang w:val="es_ES" w:bidi="es_ES"/>
        </w:rPr>
      </w:r>
      <w:r>
        <w:rPr>
          <w:lang w:val="es_ES" w:bidi="es_ES"/>
        </w:rPr>
        <w:t>Cuando Jehová le dijo a Moisés que caminara delante del pueblo, Jehová estaba confirmando que Moisés era su siervo elegido y representante ante los israelitas. Cuando Moisés guió a los ancianos al lugar donde Jehová estaba esperando, Moisés actuaba como la columna de humo cuando la columna marcaba el camino para el pueblo. Esto es importante porque significa que cuando el pueblo murmuró contra Moisés, murmuró contra Jehová.</w:t>
      </w:r>
    </w:p>
    <w:p>
      <w:pPr/>
      <w:r>
        <w:rPr>
          <w:lang w:val="es_ES" w:bidi="es_ES"/>
        </w:rPr>
      </w:r>
      <w:r>
        <w:rPr>
          <w:lang w:val="es_ES" w:bidi="es_ES"/>
        </w:rPr>
        <w:t>Jehová le asegura a Moisés que estará con él y le proporcionará al pueblo lo que necesita. Jehová dice con mucha firmeza que estará de pie allí en la roca en Horeb, también llamada monte Sinaí. Jehová le dice a Moisés que golpee la roca y que, después de golpearla, el agua brotará de ella y los israelitas beberán el agua. Moisés hizo todo lo que Jehová le dijo que hiciera y los ancianos lo observaron todo. Es importante tener en cuenta que Moisés hizo solo lo que Jehová le dijo que hiciera. Moisés está actuando en nombre de Jehová, por lo que es claramente Jehová quien hace que el agua brote de la roca, no Moisés. Es muy probable que la roca sea un gran peñasco que forma parte de la base de la montaña.</w:t>
      </w:r>
    </w:p>
    <w:p>
      <w:pPr/>
      <w:r>
        <w:rPr>
          <w:lang w:val="es_ES" w:bidi="es_ES"/>
        </w:rPr>
      </w:r>
      <w:r>
        <w:rPr>
          <w:lang w:val="es_ES" w:bidi="es_ES"/>
        </w:rPr>
        <w:t xml:space="preserve">Deténganse aquí y miren una imagen de lo que probablemente sea </w:t>
      </w:r>
      <w:r>
        <w:rPr>
          <w:lang w:val="es_ES" w:bidi="es_ES"/>
        </w:rPr>
        <w:t>el monte Horeb y el tipo de rocas que hay en él</w:t>
      </w:r>
      <w:r>
        <w:rPr>
          <w:lang w:val="es_ES" w:bidi="es_ES"/>
        </w:rPr>
        <w:t xml:space="preserve"> como grupo. Pausen este audio aquí.</w:t>
      </w:r>
    </w:p>
    <w:p>
      <w:pPr/>
      <w:r>
        <w:rPr>
          <w:lang w:val="es_ES" w:bidi="es_ES"/>
        </w:rPr>
      </w:r>
      <w:r>
        <w:rPr>
          <w:lang w:val="es_ES" w:bidi="es_ES"/>
        </w:rPr>
        <w:t>En toda la Biblia, los montes son significativos. Horeb es, muy probablemente, otro nombre para el monte Sinaí, el lugar donde sucedieron otros eventos importantes en la historia de Israel. Horeb también se llama el monte de Jehová en otras historias. Es el mismo lugar donde Jehová le dijo a Moisés que fuera a Egipto y prometió estar con él. Jehová a menudo se describe como viviendo en un monte, y reuniones significativas con Jehová suceden en los montes.</w:t>
      </w:r>
    </w:p>
    <w:p>
      <w:pPr/>
      <w:r>
        <w:rPr>
          <w:lang w:val="es_ES" w:bidi="es_ES"/>
        </w:rPr>
      </w:r>
      <w:r>
        <w:rPr>
          <w:lang w:val="es_ES" w:bidi="es_ES"/>
        </w:rPr>
        <w:t>Deténganse aquí y conversen sobre esta pregunta en grupo: ¿Qué tipos de lugares son significativos para su comunidad? ¿Dónde ocurren a menudo los eventos importantes y significativos en su comunidad? Pausen este audio aquí.</w:t>
      </w:r>
    </w:p>
    <w:p>
      <w:pPr/>
      <w:r>
        <w:rPr>
          <w:lang w:val="es_ES" w:bidi="es_ES"/>
        </w:rPr>
      </w:r>
      <w:r>
        <w:rPr>
          <w:lang w:val="es_ES" w:bidi="es_ES"/>
        </w:rPr>
        <w:t>El agua también es un tema significativo en toda la Biblia. El agua representa la vida y el florecimiento. Especialmente en los libros posteriores de la Biblia, el agua, especialmente el agua que fluye, representa la vida eterna con Jehová. Por lo tanto, es un evento importante y simbólico en el que Jehová proveyó a su pueblo de agua que fluye del monte de Jehová.</w:t>
      </w:r>
    </w:p>
    <w:p>
      <w:pPr/>
      <w:r>
        <w:rPr>
          <w:lang w:val="es_ES" w:bidi="es_ES"/>
        </w:rPr>
      </w:r>
      <w:r>
        <w:rPr>
          <w:lang w:val="es_ES" w:bidi="es_ES"/>
        </w:rPr>
        <w:t>Deténganse aquí y conversen sobre esta pregunta como grupo: ¿Qué recursos son significativos o simbólicos en la historia de su comunidad? Pausen este audio aquí.</w:t>
      </w:r>
    </w:p>
    <w:p>
      <w:pPr/>
      <w:r>
        <w:rPr>
          <w:lang w:val="es_ES" w:bidi="es_ES"/>
        </w:rPr>
      </w:r>
      <w:r>
        <w:rPr>
          <w:lang w:val="es_ES" w:bidi="es_ES"/>
        </w:rPr>
        <w:t>Después de este evento, Moisés llamó el nombre de ese lugar, Massa y Meriba, porque el pueblo de Israel discutió y puso a prueba a Jehová preguntando: "¿Está Jehová con nosotros o no?" Esta pregunta significa que el pueblo estaba asumiendo que la respuesta a la pregunta era no. Las acciones del pueblo de Israel mostraron claramente que dudaban de que Jehová estuviera realmente con ellos, aunque la presencia de Jehová había estado clara a lo largo de su viaje. La pregunta es un insulto a Jehová y revela la infidelidad del pueblo a Jehová, aunque había provisto para ellos fielmente.</w:t>
      </w:r>
    </w:p>
    <w:p>
      <w:pPr/>
      <w:r>
        <w:rPr>
          <w:lang w:val="es_ES" w:bidi="es_ES"/>
        </w:rPr>
      </w:r>
      <w:r>
        <w:rPr>
          <w:lang w:val="es_ES" w:bidi="es_ES"/>
        </w:rPr>
        <w:t>Los nombres que Moisés eligió recordarían a Israel su rebelión contra Dios. Masah significa "probar" y es un nombre tomado de la palabra hebrea que significa "prueba". Meriba significa disputa y se toma de la palabra hebrea que significa "discusión", o "discutir". Es común en la Biblia que los lugares reciban su nombre a partir de los eventos que sucedieron allí.</w:t>
      </w:r>
    </w:p>
    <w:p>
      <w:pPr/>
      <w:r>
        <w:rPr>
          <w:lang w:val="es_ES" w:bidi="es_ES"/>
        </w:rPr>
      </w:r>
      <w:r>
        <w:rPr>
          <w:lang w:val="es_ES" w:bidi="es_ES"/>
        </w:rPr>
        <w:t>Deténganse aquí y conversen sobre esta pregunta en grupo: ¿Cómo llaman las personas de su comunidad a las personas y a los lugares?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17:1–7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3 escenas.</w:t>
      </w:r>
    </w:p>
    <w:p>
      <w:pPr/>
      <w:r>
        <w:rPr>
          <w:lang w:val="es_ES" w:bidi="es_ES"/>
        </w:rPr>
      </w:r>
      <w:r>
        <w:rPr>
          <w:b/>
          <w:lang w:val="es_ES" w:bidi="es_ES"/>
        </w:rPr>
        <w:t>En la primera escena:</w:t>
      </w:r>
      <w:r>
        <w:rPr>
          <w:lang w:val="es_ES" w:bidi="es_ES"/>
        </w:rPr>
        <w:t xml:space="preserve"> En la primera escena, el pueblo de Israel viaja a un lugar llamado Refidim que no tiene agua. El pueblo discute y se queja contra Moisés y le exige que les dé agua.</w:t>
      </w:r>
    </w:p>
    <w:p>
      <w:pPr/>
      <w:r>
        <w:rPr>
          <w:lang w:val="es_ES" w:bidi="es_ES"/>
        </w:rPr>
      </w:r>
      <w:r>
        <w:rPr>
          <w:b/>
          <w:lang w:val="es_ES" w:bidi="es_ES"/>
        </w:rPr>
        <w:t>En la segunda escena:</w:t>
      </w:r>
      <w:r>
        <w:rPr>
          <w:lang w:val="es_ES" w:bidi="es_ES"/>
        </w:rPr>
        <w:t xml:space="preserve"> Moisés clama a Jehová pidiendo ayuda porque el pueblo está murmurando contra él. Jehová le dice a Moisés que vaya delante del pueblo con su vara y golpee la roca sobre la que Jehová estará de pie.</w:t>
      </w:r>
    </w:p>
    <w:p>
      <w:pPr/>
      <w:r>
        <w:rPr>
          <w:lang w:val="es_ES" w:bidi="es_ES"/>
        </w:rPr>
      </w:r>
      <w:r>
        <w:rPr>
          <w:b/>
          <w:lang w:val="es_ES" w:bidi="es_ES"/>
        </w:rPr>
        <w:t>En la tercera escena:</w:t>
      </w:r>
      <w:r>
        <w:rPr>
          <w:lang w:val="es_ES" w:bidi="es_ES"/>
        </w:rPr>
        <w:t xml:space="preserve"> Moisés nombra al lugar Masa-Meriba para que el pueblo recordara siempre lo que hicieron y lo que Jehová hizo por ellos.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Pueblo de Israel</w:t>
      </w:r>
    </w:p>
    <w:p>
      <w:pPr>
        <w:pStyle w:val="ListBullet"/>
        <w:spacing w:line="240" w:lineRule="auto"/>
        <w:ind w:left="720"/>
      </w:pPr>
      <w:r>
        <w:rPr>
          <w:lang w:val="es_ES" w:bidi="es_ES"/>
        </w:rPr>
      </w:r>
      <w:r>
        <w:rPr>
          <w:lang w:val="es_ES" w:bidi="es_ES"/>
        </w:rPr>
        <w:t>Algunos de los ancianos de Israel.</w:t>
      </w:r>
    </w:p>
    <w:p>
      <w:pPr>
        <w:pStyle w:val="ListBullet"/>
        <w:spacing w:line="240" w:lineRule="auto"/>
        <w:ind w:left="720"/>
      </w:pPr>
      <w:r>
        <w:rPr>
          <w:lang w:val="es_ES" w:bidi="es_ES"/>
        </w:rPr>
      </w:r>
      <w:r>
        <w:rPr>
          <w:lang w:val="es_ES" w:bidi="es_ES"/>
        </w:rPr>
        <w:t>Jehová</w:t>
      </w:r>
    </w:p>
    <w:p>
      <w:pPr/>
      <w:r>
        <w:rPr>
          <w:lang w:val="es_ES" w:bidi="es_ES"/>
        </w:rPr>
      </w:r>
      <w:r>
        <w:rPr>
          <w:lang w:val="es_ES" w:bidi="es_ES"/>
        </w:rPr>
        <w:t>Como grupo, pongan atención a estas partes de la ambientación del pasaje:</w:t>
      </w:r>
    </w:p>
    <w:p>
      <w:pPr>
        <w:pStyle w:val="ListBullet"/>
        <w:spacing w:line="240" w:lineRule="auto"/>
        <w:ind w:left="720"/>
      </w:pPr>
      <w:r>
        <w:rPr>
          <w:lang w:val="es_ES" w:bidi="es_ES"/>
        </w:rPr>
      </w:r>
      <w:r>
        <w:rPr>
          <w:lang w:val="es_ES" w:bidi="es_ES"/>
        </w:rPr>
        <w:t>El pueblo estableció el campamento en Refidim.</w:t>
      </w:r>
    </w:p>
    <w:p>
      <w:pPr>
        <w:pStyle w:val="ListBullet"/>
        <w:spacing w:line="240" w:lineRule="auto"/>
        <w:ind w:left="720"/>
      </w:pPr>
      <w:r>
        <w:rPr>
          <w:lang w:val="es_ES" w:bidi="es_ES"/>
        </w:rPr>
      </w:r>
      <w:r>
        <w:rPr>
          <w:lang w:val="es_ES" w:bidi="es_ES"/>
        </w:rPr>
        <w:t>Refidim no tenía agua.</w:t>
      </w:r>
    </w:p>
    <w:p>
      <w:pPr>
        <w:pStyle w:val="ListBullet"/>
        <w:spacing w:line="240" w:lineRule="auto"/>
        <w:ind w:left="720"/>
      </w:pPr>
      <w:r>
        <w:rPr>
          <w:lang w:val="es_ES" w:bidi="es_ES"/>
        </w:rPr>
      </w:r>
      <w:r>
        <w:rPr>
          <w:lang w:val="es_ES" w:bidi="es_ES"/>
        </w:rPr>
        <w:t>Estaban a poca distancia de un monte llamado Horeb, que a menudo es otro nombre para el Sinaí.</w:t>
      </w:r>
    </w:p>
    <w:p>
      <w:pPr>
        <w:pStyle w:val="ListBullet"/>
        <w:spacing w:line="240" w:lineRule="auto"/>
        <w:ind w:left="720"/>
      </w:pPr>
      <w:r>
        <w:rPr>
          <w:lang w:val="es_ES" w:bidi="es_ES"/>
        </w:rPr>
      </w:r>
      <w:r>
        <w:rPr>
          <w:lang w:val="es_ES" w:bidi="es_ES"/>
        </w:rPr>
        <w:t>El monte tenía al menos una roca grande.</w:t>
      </w:r>
    </w:p>
    <w:p>
      <w:pPr/>
      <w:r>
        <w:rPr>
          <w:lang w:val="es_ES" w:bidi="es_ES"/>
        </w:rPr>
      </w:r>
      <w:r>
        <w:rPr>
          <w:lang w:val="es_ES" w:bidi="es_ES"/>
        </w:rPr>
        <w:t>En la primera escena, todo el pueblo israelita partió del desierto de Sin como parte de sus viajes de un lugar a otro, como Jehová les instruyó que hicieran. Armaron sus tiendas en Refidim, pero no había agua para que la gente bebiera. La declaración de que no había agua para que la gente bebiera es importante y está en contraste con el resto del escenario. Esta historia continúa la historia más amplia de los viajes del pueblo por el área del desierto fuera de Egipto. Esta primera parte hace avanzar la historia para preparar el escenario para el siguiente evento. Es importante notar que Jehová instruyó al pueblo en cada paso de su viaje.</w:t>
      </w:r>
    </w:p>
    <w:p>
      <w:pPr/>
      <w:r>
        <w:rPr>
          <w:lang w:val="es_ES" w:bidi="es_ES"/>
        </w:rPr>
      </w:r>
      <w:r>
        <w:rPr>
          <w:lang w:val="es_ES" w:bidi="es_ES"/>
        </w:rPr>
        <w:t>Deténganse aquí y conversen sobre esta pregunta en grupo: ¿Cómo hablan sobre Dios dando instrucciones o mandamientos a su pueblo? Pausen este audio aquí.</w:t>
      </w:r>
    </w:p>
    <w:p>
      <w:pPr/>
      <w:r>
        <w:rPr>
          <w:lang w:val="es_ES" w:bidi="es_ES"/>
        </w:rPr>
      </w:r>
      <w:r>
        <w:rPr>
          <w:lang w:val="es_ES" w:bidi="es_ES"/>
        </w:rPr>
        <w:t>Como no había agua, el pueblo se enojó con Moisés y discutió con él. Exigieron que Moisés les diera agua para beber. Es importante tener en cuenta que el pueblo de Israel exige, u ordena, a Moisés que les dé agua con el propósito de beber.</w:t>
      </w:r>
    </w:p>
    <w:p>
      <w:pPr/>
      <w:r>
        <w:rPr>
          <w:lang w:val="es_ES" w:bidi="es_ES"/>
        </w:rPr>
      </w:r>
      <w:r>
        <w:rPr>
          <w:lang w:val="es_ES" w:bidi="es_ES"/>
        </w:rPr>
        <w:t>Ahora la historia se convierte en una conversación entre Moisés y los israelitas. La historia se cuenta de una manera que introduce a los oyentes a la historia, como si estuvieran allí escuchando lo que Moisés y el pueblo estaban diciendo. Moisés le pregunta al pueblo: "¿Por qué están discutiendo contra mí y por qué están poniendo a prueba a Jehová?"</w:t>
      </w:r>
    </w:p>
    <w:p>
      <w:pPr/>
      <w:r>
        <w:rPr>
          <w:lang w:val="es_ES" w:bidi="es_ES"/>
        </w:rPr>
      </w:r>
      <w:r>
        <w:rPr>
          <w:lang w:val="es_ES" w:bidi="es_ES"/>
        </w:rPr>
        <w:t>Deténganse aquí y conversen sobre esta pregunta en grupo: ¿Cómo cuentan las personas las historias en su comunidad? Hagan que un miembro del equipo comparta o vuelva a contar un ejemplo de una historia sobre una conversación entre dos o más personas. Hagan que los otros miembros del equipo escuchen cómo cuentan una historia sobre personas teniendo una conversación. Pausen este audio aquí.</w:t>
      </w:r>
    </w:p>
    <w:p>
      <w:pPr/>
      <w:r>
        <w:rPr>
          <w:lang w:val="es_ES" w:bidi="es_ES"/>
        </w:rPr>
      </w:r>
      <w:r>
        <w:rPr>
          <w:lang w:val="es_ES" w:bidi="es_ES"/>
        </w:rPr>
        <w:t>Los israelitas tenían sed en ese lugar y murmuraron, o se quejaron, contra Moisés. Le preguntaron: "¿Por qué nos sacaste de Egipto? ¿Nos sacaste de Egipto para matarnos de sed a nosotros, a nuestros hijos y a nuestros animales?" El orden de la historia es que primero el pueblo se dio cuenta de que no había agua potable y llevaron su queja a Moisés. Ahora, el pueblo ha empezado a tener sed y la situación se ha vuelto más intensa.</w:t>
      </w:r>
    </w:p>
    <w:p>
      <w:pPr/>
      <w:r>
        <w:rPr>
          <w:lang w:val="es_ES" w:bidi="es_ES"/>
        </w:rPr>
      </w:r>
      <w:r>
        <w:rPr>
          <w:lang w:val="es_ES" w:bidi="es_ES"/>
        </w:rPr>
        <w:t>En la segunda escena, Moisés clama a Jehová con desesperación: "¿Qué debo hacer por estas personas? Están listos para apedrearme". Esta es la parte más importante de la historia. Moisés habla de su muerte por lapidación como si ciertamente fuera a suceder.</w:t>
      </w:r>
    </w:p>
    <w:p>
      <w:pPr/>
      <w:r>
        <w:rPr>
          <w:lang w:val="es_ES" w:bidi="es_ES"/>
        </w:rPr>
      </w:r>
      <w:r>
        <w:rPr>
          <w:lang w:val="es_ES" w:bidi="es_ES"/>
        </w:rPr>
        <w:t>Jehová le asegura a Moisés que estará con Moisés y le proporcionará al pueblo lo que necesitan. Jehová dice con mucha firmeza que estará de pie allí en la roca en Horeb. Jehová usó una palabra generalmente traducida al español como "he aquí" al comienzo de su respuesta a Moisés para enfatizar lo que dice a continuación y marcarlo como muy importante.</w:t>
      </w:r>
    </w:p>
    <w:p>
      <w:pPr/>
      <w:r>
        <w:rPr>
          <w:lang w:val="es_ES" w:bidi="es_ES"/>
        </w:rPr>
      </w:r>
      <w:r>
        <w:rPr>
          <w:lang w:val="es_ES" w:bidi="es_ES"/>
        </w:rPr>
        <w:t>Jehová entonces le dice a Moisés que golpee la roca sobre la que Jehová estaría de pie. Jehová entonces le dice a Moisés que Jehová haría brotar el agua de la roca y los israelitas beberían el agua. Ahora la conversación entre Moisés y Jehová ha terminado. Y Moisés hizo todo lo que Jehová le dijo que hiciera mientras los ancianos observaban.</w:t>
      </w:r>
    </w:p>
    <w:p>
      <w:pPr/>
      <w:r>
        <w:rPr>
          <w:lang w:val="es_ES" w:bidi="es_ES"/>
        </w:rPr>
      </w:r>
      <w:r>
        <w:rPr>
          <w:lang w:val="es_ES" w:bidi="es_ES"/>
        </w:rPr>
        <w:t>La Biblia usa la palabra "de pie" como una manera de describir la presencia de Jehová en un lenguaje que los humanos pueden entender. Es probable que Jehová no apareciera en realidad como un ser humano de pie en la roca. Hasta ahora, Jehová solo ha aparecido como un pilar de nube o un pilar de fuego. Es posible que Jehová apareciera como la columna de nube sobre la roca que quería que Moisés golpeara. Pero el texto no dice explícitamente cómo apareció Jehová, por lo que deben evitar traducirlo de manera explícita. Si no es natural usar la palabra "de pie" para describir a Dios, traduzcan de una manera que deje claro que Jehová estaba presente en la roca.</w:t>
      </w:r>
    </w:p>
    <w:p>
      <w:pPr/>
      <w:r>
        <w:rPr>
          <w:lang w:val="es_ES" w:bidi="es_ES"/>
        </w:rPr>
      </w:r>
      <w:r>
        <w:rPr>
          <w:lang w:val="es_ES" w:bidi="es_ES"/>
        </w:rPr>
        <w:t>Deténganse aquí y representen lo que Jehová le dijo a Moisés que hiciera. Asegúrense de incluir que algunos de los ancianos de Israel estaban observando. Pausen este audio aquí.</w:t>
      </w:r>
    </w:p>
    <w:p>
      <w:pPr/>
      <w:r>
        <w:rPr>
          <w:lang w:val="es_ES" w:bidi="es_ES"/>
        </w:rPr>
      </w:r>
      <w:r>
        <w:rPr>
          <w:lang w:val="es_ES" w:bidi="es_ES"/>
        </w:rPr>
        <w:t>En la tercera escena, Moisés llamó el nombre de ese lugar, Masah y Meriba, porque el pueblo de Israel discutió y puso a prueba a Jehová diciendo: "¿Está Jehová con nosotros o no?" La historia termina con la denominación del lugar y un resumen del punto clave de este evento. La última parte de esta escena es una pregunta: "¿Está Jehová con nosotros o no?" Recuerden traducir la pregunta de una manera que comunique claramente que la pregunta del pueblo es un insulto a Jehová.</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17:1–7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3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El pueblo de Israel</w:t>
      </w:r>
    </w:p>
    <w:p>
      <w:pPr>
        <w:pStyle w:val="ListBullet"/>
        <w:spacing w:line="240" w:lineRule="auto"/>
        <w:ind w:left="720"/>
      </w:pPr>
      <w:r>
        <w:rPr>
          <w:lang w:val="es_ES" w:bidi="es_ES"/>
        </w:rPr>
      </w:r>
      <w:r>
        <w:rPr>
          <w:lang w:val="es_ES" w:bidi="es_ES"/>
        </w:rPr>
        <w:t>Los ancianos de Israel.</w:t>
      </w:r>
    </w:p>
    <w:p>
      <w:pPr>
        <w:pStyle w:val="ListBullet"/>
        <w:spacing w:line="240" w:lineRule="auto"/>
        <w:ind w:left="720"/>
      </w:pPr>
      <w:r>
        <w:rPr>
          <w:lang w:val="es_ES" w:bidi="es_ES"/>
        </w:rPr>
      </w:r>
      <w:r>
        <w:rPr>
          <w:lang w:val="es_ES" w:bidi="es_ES"/>
        </w:rPr>
        <w:t>Jehová</w:t>
      </w:r>
    </w:p>
    <w:p>
      <w:pPr/>
      <w:r>
        <w:rPr>
          <w:lang w:val="es_ES" w:bidi="es_ES"/>
        </w:rPr>
      </w:r>
      <w:r>
        <w:rPr>
          <w:lang w:val="es_ES" w:bidi="es_ES"/>
        </w:rPr>
        <w:t>En grupo, actúen el pasaje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En la primera escena, todo el pueblo israelita partió del desierto de Sin como parte de sus viajes de un lugar a otro, siguiendo lo que Jehová les dijo que hicieran. Establecieron sus tiendas en Refidim. Pero no había agua para que la gente bebiera. El pueblo discutió con Moisés y le exigió que les diera agua para beber.</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al pueblo de Israel: "¿Qué están sintiendo o pensando?" La persona podría responder cosas como: "Estoy enojado porque no creo que Jehová esté con nosotros", o "Soy exigente porque Moisés o Jehová deben darnos lo que necesitamos", o "Frustrado porque seguimos yendo a lugares sin agua".</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Moisés le pregunta al pueblo: "¿Por qué están discutiendo contra mí y por qué están poniendo a prueba a Jehová?"</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"Frustrado", o "Molesto", o "Molesto".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El pueblo tenía sed de agua en ese lugar y murmuró, o se quejó, contra Moisés. Le preguntaron a Moisés por qué los había sacado y le dijeron: "¿Por qué nos sacaste de Egipto? ¿Nos sacaste de Egipto para matarnos a nosotros y a nuestros hijos y a nuestros animales con sed?"</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al pueblo de Israel: "¿Qué están sintiendo o pensando?" Esta persona podría responder cosas como: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segunda escena, Moisés clamó a Jehová diciendo: "¿Qué debo hacer por estas personas? Están listos para apedrearme".</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"Estoy cansado de que estas personas se quejen una y otra vez", o "Estoy aterrorizado de que estas personas en realidad me maten esta vez", o "¿Por qué estas personas no confían en Jehová para obtener el agua?"</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Jehová responde a Moisés diciéndole que salga delante del pueblo con algunos de los ancianos de Israel. Jehová también le dijo a Moisés que tomara en su mano la vara que usaba para golpear el río Nilo y que comenzara a caminar hacia el monte Horeb, o Sinaí. Jehová le dice a Moisés con mucha firmeza que Jehová estará de pie allí en una roca en Horeb, y que Moisés debe golpear la roca y Jehová hará brotar el agua de la roca para que el pueblo pueda beberla. Y Moisés hizo todo lo que Jehová le dijo que hiciera mientras los ancianos observaban.</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"Tengo confianza de que Jehová proporcionará agua", o "Estoy aliviado de que Jehová me respondió y me salvará del pueblo", o "Estoy determinado a mostrar al pueblo que puede confiar en Jehová".</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tercera escena, Moisés llamó el nombre de ese lugar, Massah y Meriba, porque el pueblo de Israel discutió y puso a prueba a Jehová diciendo: "¿Está Jehová con nosotros o no?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"Quiero que los israelitas recuerden sus murmuraciones y la misericordia de Jehová".</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17:1–7 en la traducción que sea más fácil de entender.</w:t>
      </w:r>
    </w:p>
    <w:p>
      <w:pPr/>
      <w:r>
        <w:rPr>
          <w:lang w:val="es_ES" w:bidi="es_ES"/>
        </w:rPr>
      </w:r>
      <w:r>
        <w:rPr>
          <w:lang w:val="es_ES" w:bidi="es_ES"/>
        </w:rPr>
        <w:t xml:space="preserve">En este paso, el grupo discutirá sobre términos y palabras clave en este pasaje. </w:t>
      </w:r>
    </w:p>
    <w:p>
      <w:pPr/>
      <w:r>
        <w:rPr>
          <w:lang w:val="es_ES" w:bidi="es_ES"/>
        </w:rPr>
      </w:r>
      <w:r>
        <w:rPr>
          <w:lang w:val="es_ES" w:bidi="es_ES"/>
        </w:rPr>
        <w:t xml:space="preserve">Todo el pueblo </w:t>
      </w:r>
      <w:r>
        <w:rPr>
          <w:b/>
          <w:lang w:val="es_ES" w:bidi="es_ES"/>
        </w:rPr>
        <w:t>israelita</w:t>
      </w:r>
      <w:r>
        <w:rPr>
          <w:lang w:val="es_ES" w:bidi="es_ES"/>
        </w:rPr>
        <w:t xml:space="preserve"> partió del desierto de Sin como parte de sus viajes de un lugar a otro, como Jehová les instruyó que hicieran. Establecieron sus tiendas en Refidim. Pero no había agua para que la gente bebiera. Los israelitas eran descendientes de </w:t>
      </w:r>
      <w:r>
        <w:rPr>
          <w:lang w:val="es_ES" w:bidi="es_ES"/>
        </w:rPr>
        <w:t>Israel</w:t>
      </w:r>
      <w:r>
        <w:rPr>
          <w:lang w:val="es_ES" w:bidi="es_ES"/>
        </w:rPr>
        <w:t xml:space="preserve">, o Jacob, a quien </w:t>
      </w:r>
      <w:r>
        <w:rPr>
          <w:lang w:val="es_ES" w:bidi="es_ES"/>
        </w:rPr>
        <w:t>Dios</w:t>
      </w:r>
      <w:r>
        <w:rPr>
          <w:lang w:val="es_ES" w:bidi="es_ES"/>
        </w:rPr>
        <w:t xml:space="preserve"> eligió para ser su pueblo. Usen la misma palabra o frase para Israelitas, o pueblo de Israel, que usaron en los pasajes anteriores. Para obtener más información sobre los </w:t>
      </w:r>
      <w:r>
        <w:rPr>
          <w:lang w:val="es_ES" w:bidi="es_ES"/>
        </w:rPr>
        <w:t>israelitas</w:t>
      </w:r>
      <w:r>
        <w:rPr>
          <w:lang w:val="es_ES" w:bidi="es_ES"/>
        </w:rPr>
        <w:t>, consulten el Glosario Principal.</w:t>
      </w:r>
    </w:p>
    <w:p>
      <w:pPr/>
      <w:r>
        <w:rPr>
          <w:lang w:val="es_ES" w:bidi="es_ES"/>
        </w:rPr>
      </w:r>
      <w:r>
        <w:rPr>
          <w:lang w:val="es_ES" w:bidi="es_ES"/>
        </w:rPr>
        <w:t xml:space="preserve">En Israel, el </w:t>
      </w:r>
      <w:r>
        <w:rPr>
          <w:b/>
          <w:lang w:val="es_ES" w:bidi="es_ES"/>
        </w:rPr>
        <w:t>desierto</w:t>
      </w:r>
      <w:r>
        <w:rPr>
          <w:lang w:val="es_ES" w:bidi="es_ES"/>
        </w:rPr>
        <w:t xml:space="preserve"> era un lugar donde vivían animales salvajes y que tenía muy pocas fuentes de comida o agua. Un desierto, o lugar despoblado, es un lugar estéril, sin agua y casi sin árboles o arbustos. Las personas generalmente no viven en el desierto. Usen la misma palabra o frase para desierto que usaron en los pasajes anteriores. Para obtener más información sobre el </w:t>
      </w:r>
      <w:r>
        <w:rPr>
          <w:lang w:val="es_ES" w:bidi="es_ES"/>
        </w:rPr>
        <w:t>desierto</w:t>
      </w:r>
      <w:r>
        <w:rPr>
          <w:lang w:val="es_ES" w:bidi="es_ES"/>
        </w:rPr>
        <w:t>, consulten el Glosario Principal.</w:t>
      </w:r>
    </w:p>
    <w:p>
      <w:pPr/>
      <w:r>
        <w:rPr>
          <w:lang w:val="es_ES" w:bidi="es_ES"/>
        </w:rPr>
      </w:r>
      <w:r>
        <w:rPr>
          <w:b/>
          <w:lang w:val="es_ES" w:bidi="es_ES"/>
        </w:rPr>
        <w:t>Jehová</w:t>
      </w:r>
      <w:r>
        <w:rPr>
          <w:lang w:val="es_ES" w:bidi="es_ES"/>
        </w:rPr>
        <w:t xml:space="preserve"> es el nombre personal y propio de Dios. Usen la misma palabra para Jehová que usaron en los pasajes anteriores. Para obtener más información sobre </w:t>
      </w:r>
      <w:r>
        <w:rPr>
          <w:lang w:val="es_ES" w:bidi="es_ES"/>
        </w:rPr>
        <w:t>Jehová</w:t>
      </w:r>
      <w:r>
        <w:rPr>
          <w:lang w:val="es_ES" w:bidi="es_ES"/>
        </w:rPr>
        <w:t>, consulten el Glosario Principal.</w:t>
      </w:r>
    </w:p>
    <w:p>
      <w:pPr/>
      <w:r>
        <w:rPr>
          <w:lang w:val="es_ES" w:bidi="es_ES"/>
        </w:rPr>
      </w:r>
      <w:r>
        <w:rPr>
          <w:lang w:val="es_ES" w:bidi="es_ES"/>
        </w:rPr>
        <w:t xml:space="preserve">Debido a la falta de agua, el pueblo </w:t>
      </w:r>
      <w:r>
        <w:rPr>
          <w:b/>
          <w:lang w:val="es_ES" w:bidi="es_ES"/>
        </w:rPr>
        <w:t>discutió</w:t>
      </w:r>
      <w:r>
        <w:rPr>
          <w:lang w:val="es_ES" w:bidi="es_ES"/>
        </w:rPr>
        <w:t xml:space="preserve"> con Moisés diciendo: "Danos agua para beber". Moisés responde al pueblo diciendo: "¿Por qué están discutiendo contra mí y por qué están poniendo a </w:t>
      </w:r>
      <w:r>
        <w:rPr>
          <w:b/>
          <w:lang w:val="es_ES" w:bidi="es_ES"/>
        </w:rPr>
        <w:t>prueba</w:t>
      </w:r>
      <w:r>
        <w:rPr>
          <w:lang w:val="es_ES" w:bidi="es_ES"/>
        </w:rPr>
        <w:t xml:space="preserve"> a Jehová?" La palabra traducida "discutió" significa luchar con fuerza contra alguien y oponerse con fuerza a alguien o algo. En este pasaje, se refiere a la actitud del pueblo y a cómo hablaron con Moisés. No significa lucha física.</w:t>
      </w:r>
    </w:p>
    <w:p>
      <w:pPr/>
      <w:r>
        <w:rPr>
          <w:lang w:val="es_ES" w:bidi="es_ES"/>
        </w:rPr>
      </w:r>
      <w:r>
        <w:rPr>
          <w:lang w:val="es_ES" w:bidi="es_ES"/>
        </w:rPr>
        <w:t>Deténganse aquí y conversen en grupo sobre qué palabra o frase usarán para discutió. Si ya han traducido estas palabras en otro libro de la Biblia, usen las mismas palabras que hayan usado allí. Asegúrense de usar la misma palabra o frase para discusión a lo largo de esta historia. Pausen este audio aquí.</w:t>
      </w:r>
    </w:p>
    <w:p>
      <w:pPr/>
      <w:r>
        <w:rPr>
          <w:lang w:val="es_ES" w:bidi="es_ES"/>
        </w:rPr>
      </w:r>
      <w:r>
        <w:rPr>
          <w:lang w:val="es_ES" w:bidi="es_ES"/>
        </w:rPr>
        <w:t>Poner a prueba significa poner a alguien a prueba para que demuestre algo. Usen la misma palabra o frase para poner a prueba que usaron en los pasajes anteriores.</w:t>
      </w:r>
    </w:p>
    <w:p>
      <w:pPr/>
      <w:r>
        <w:rPr>
          <w:lang w:val="es_ES" w:bidi="es_ES"/>
        </w:rPr>
      </w:r>
      <w:r>
        <w:rPr>
          <w:lang w:val="es_ES" w:bidi="es_ES"/>
        </w:rPr>
        <w:t xml:space="preserve">El pueblo de Israel tenía sed de agua en ese lugar y </w:t>
      </w:r>
      <w:r>
        <w:rPr>
          <w:b/>
          <w:lang w:val="es_ES" w:bidi="es_ES"/>
        </w:rPr>
        <w:t>murmuró</w:t>
      </w:r>
      <w:r>
        <w:rPr>
          <w:lang w:val="es_ES" w:bidi="es_ES"/>
        </w:rPr>
        <w:t>, o se quejó, contra Moisés. El pueblo acusó a Moisés de intentar matarlos preguntándole: "¿Por qué nos sacaste de Egipto? ¿Nos sacaste de Egipto para matarnos de sed a nosotros, a nuestros hijos y a nuestros animales?" Murmurar significa refunfuñar o quejarse. Usen la misma palabra o frase para murmurar que usaron en los pasajes anteriores.</w:t>
      </w:r>
    </w:p>
    <w:p>
      <w:pPr/>
      <w:r>
        <w:rPr>
          <w:lang w:val="es_ES" w:bidi="es_ES"/>
        </w:rPr>
      </w:r>
      <w:r>
        <w:rPr>
          <w:lang w:val="es_ES" w:bidi="es_ES"/>
        </w:rPr>
        <w:t xml:space="preserve">Moisés clamó a Jehová diciendo: "¿Qué debo hacer por estas personas? Están listos para apedrearme". Jehová responde a Moisés diciendo: "Sal delante del pueblo junto con algunos de los </w:t>
      </w:r>
      <w:r>
        <w:rPr>
          <w:b/>
          <w:lang w:val="es_ES" w:bidi="es_ES"/>
        </w:rPr>
        <w:t>ancianos</w:t>
      </w:r>
      <w:r>
        <w:rPr>
          <w:lang w:val="es_ES" w:bidi="es_ES"/>
        </w:rPr>
        <w:t xml:space="preserve"> de Israel. Un anciano es una persona con </w:t>
      </w:r>
      <w:r>
        <w:rPr>
          <w:lang w:val="es_ES" w:bidi="es_ES"/>
        </w:rPr>
        <w:t>autoridad</w:t>
      </w:r>
      <w:r>
        <w:rPr>
          <w:lang w:val="es_ES" w:bidi="es_ES"/>
        </w:rPr>
        <w:t xml:space="preserve"> en la comunidad. En el Antiguo Testamento, un anciano generalmente era el jefe de una familia o de un grupo de familias. Un grupo de ancianos se reunía para tomar decisiones sobre los asuntos de la comunidad. Usen la misma palabra o frase para anciano que usaron en los pasajes anteriores. Para obtener más información sobre los </w:t>
      </w:r>
      <w:r>
        <w:rPr>
          <w:lang w:val="es_ES" w:bidi="es_ES"/>
        </w:rPr>
        <w:t>ancianos</w:t>
      </w:r>
      <w:r>
        <w:rPr>
          <w:lang w:val="es_ES" w:bidi="es_ES"/>
        </w:rPr>
        <w:t>, consulten el Glosario Principal.</w:t>
      </w:r>
    </w:p>
    <w:p>
      <w:pPr/>
      <w:r>
        <w:rPr>
          <w:lang w:val="es_ES" w:bidi="es_ES"/>
        </w:rPr>
      </w:r>
      <w:r>
        <w:rPr>
          <w:lang w:val="es_ES" w:bidi="es_ES"/>
        </w:rPr>
        <w:t xml:space="preserve">Jehová también le dijo a Moisés que sostuviera su vara en su mano, la misma vara que Moisés usó para golpear el río Nilo. Jehová entonces le dijo a Moisés que caminara delante del pueblo a una roca en un monte llamado Horeb. Y Jehová le dijo a Moisés con mucha firmeza que estaría de pie allí en la roca en Horeb y Moisés debía golpear la roca con su vara y Jehová haría brotar el agua de la roca y el pueblo bebería el agua. Usen la misma palabra para </w:t>
      </w:r>
      <w:r>
        <w:rPr>
          <w:b/>
          <w:lang w:val="es_ES" w:bidi="es_ES"/>
        </w:rPr>
        <w:t>vara</w:t>
      </w:r>
      <w:r>
        <w:rPr>
          <w:lang w:val="es_ES" w:bidi="es_ES"/>
        </w:rPr>
        <w:t xml:space="preserve"> que hicieron en los pasajes anteriores.</w:t>
      </w:r>
    </w:p>
    <w:p>
      <w:pPr/>
      <w:r>
        <w:rPr>
          <w:lang w:val="es_ES" w:bidi="es_ES"/>
        </w:rPr>
      </w:r>
      <w:r>
        <w:rPr>
          <w:lang w:val="es_ES" w:bidi="es_ES"/>
        </w:rPr>
        <w:t>Cuando Moisés había hecho lo que Jehová ordenó, y el pueblo había bebido el agua, Moisés llamó el nombre de ese lugar, Massah y Meriba, porque el pueblo de Israel discutió y puso a prueba a Jehová diciendo: "¿Está Jehová con nosotros o no?"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17:8–16</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17:8–16 y guárdenlo en sus corazones.</w:t>
      </w:r>
    </w:p>
    <w:p>
      <w:pPr/>
      <w:r>
        <w:rPr>
          <w:lang w:val="es_ES" w:bidi="es_ES"/>
        </w:rPr>
      </w:r>
      <w:r>
        <w:rPr>
          <w:lang w:val="es_ES" w:bidi="es_ES"/>
        </w:rPr>
        <w:t>Escuchen una versión en audio de Éxodo 17:8–16 tres veces, en tres traducciones diferentes, si es posible.</w:t>
      </w:r>
    </w:p>
    <w:p>
      <w:pPr/>
      <w:r>
        <w:rPr>
          <w:lang w:val="es_ES" w:bidi="es_ES"/>
        </w:rPr>
      </w:r>
      <w:r>
        <w:rPr>
          <w:lang w:val="es_ES" w:bidi="es_ES"/>
        </w:rPr>
        <w:t>Pausen este audio aquí.</w:t>
      </w:r>
    </w:p>
    <w:p>
      <w:pPr/>
      <w:r>
        <w:rPr>
          <w:lang w:val="es_ES" w:bidi="es_ES"/>
        </w:rPr>
      </w:r>
      <w:r>
        <w:rPr>
          <w:lang w:val="es_ES" w:bidi="es_ES"/>
        </w:rPr>
        <w:t>Ahora, como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pasaje? Pausen este audio aquí.</w:t>
      </w:r>
    </w:p>
    <w:p>
      <w:pPr>
        <w:pStyle w:val="ListBullet"/>
        <w:spacing w:line="240" w:lineRule="auto"/>
        <w:ind w:left="720"/>
      </w:pPr>
      <w:r>
        <w:rPr>
          <w:lang w:val="es_ES" w:bidi="es_ES"/>
        </w:rPr>
      </w:r>
      <w:r>
        <w:rPr>
          <w:lang w:val="es_ES" w:bidi="es_ES"/>
        </w:rPr>
        <w:t>¿Qué nos dice este pasaje acerca de Dios? Pausen este audio aquí.</w:t>
      </w:r>
    </w:p>
    <w:p>
      <w:pPr>
        <w:pStyle w:val="ListBullet"/>
        <w:spacing w:line="240" w:lineRule="auto"/>
        <w:ind w:left="720"/>
      </w:pPr>
      <w:r>
        <w:rPr>
          <w:lang w:val="es_ES" w:bidi="es_ES"/>
        </w:rPr>
      </w:r>
      <w:r>
        <w:rPr>
          <w:lang w:val="es_ES" w:bidi="es_ES"/>
        </w:rPr>
        <w:t>¿Qué nos dice este pasaje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17:8–16 en la traducción que sea más fácil de entender.</w:t>
      </w:r>
    </w:p>
    <w:p>
      <w:pPr/>
      <w:r>
        <w:rPr>
          <w:lang w:val="es_ES" w:bidi="es_ES"/>
        </w:rPr>
      </w:r>
      <w:r>
        <w:rPr>
          <w:lang w:val="es_ES" w:bidi="es_ES"/>
        </w:rPr>
        <w:t>Este pasaje registra un evento que sucedió durante el viaje de los israelitas desde Egipto a la tierra que Jehová prometió darles llamada Canaán. Jehová ha continuado guiando y proveyendo para los israelitas después de rescatarlos de la esclavitud en Egipto. Proporcionó agua y comida a pesar de las murmuraciones y quejas de los israelitas. Los acontecimientos de este pasaje sucedieron justo después de que Jehová proporcionara milagrosamente agua para los israelitas de una roca en Refidim. Refidim fue el último lugar donde Jehová guió a Israel antes de dirigirlos a un lugar llamado Monte Sinaí, donde haría un acuerdo especial con ellos para prepararlos para entrar en la tierra que prometió darles.</w:t>
      </w:r>
    </w:p>
    <w:p>
      <w:pPr/>
      <w:r>
        <w:rPr>
          <w:lang w:val="es_ES" w:bidi="es_ES"/>
        </w:rPr>
      </w:r>
      <w:r>
        <w:rPr>
          <w:lang w:val="es_ES" w:bidi="es_ES"/>
        </w:rPr>
        <w:t>Esta historia registra una batalla entre Amalec y los israelitas cuando Jehová dio a Israel la victoria sobre Amalec. Amalec vino para luchar contra Israel mientras estaban en Refidim.</w:t>
      </w:r>
    </w:p>
    <w:p>
      <w:pPr/>
      <w:r>
        <w:rPr>
          <w:lang w:val="es_ES" w:bidi="es_ES"/>
        </w:rPr>
      </w:r>
      <w:r>
        <w:rPr>
          <w:lang w:val="es_ES" w:bidi="es_ES"/>
        </w:rPr>
        <w:t xml:space="preserve">Deténganse aquí y, como grupo, miren un mapa de </w:t>
      </w:r>
      <w:r>
        <w:rPr>
          <w:lang w:val="es_ES" w:bidi="es_ES"/>
        </w:rPr>
        <w:t>Refidim</w:t>
      </w:r>
      <w:r>
        <w:rPr>
          <w:lang w:val="es_ES" w:bidi="es_ES"/>
        </w:rPr>
        <w:t>. Pausen este audio aquí.</w:t>
      </w:r>
    </w:p>
    <w:p>
      <w:pPr/>
      <w:r>
        <w:rPr>
          <w:lang w:val="es_ES" w:bidi="es_ES"/>
        </w:rPr>
      </w:r>
      <w:r>
        <w:rPr>
          <w:lang w:val="es_ES" w:bidi="es_ES"/>
        </w:rPr>
        <w:t>Amalec es el nombre de un solo hombre, pero Amalec aquí se refiere a la tribu que descendió de Amalec. Era común que la gente se refiriera a un grupo étnico o tribu por el nombre de su antepasado.</w:t>
      </w:r>
    </w:p>
    <w:p>
      <w:pPr/>
      <w:r>
        <w:rPr>
          <w:lang w:val="es_ES" w:bidi="es_ES"/>
        </w:rPr>
      </w:r>
      <w:r>
        <w:rPr>
          <w:lang w:val="es_ES" w:bidi="es_ES"/>
        </w:rPr>
        <w:t>Amalec era un descendiente de Esaú. Esaú era el hermano de Jacob, a quien Dios más tarde llamó Israel. Esaú y Jacob eran rivales y, por lo tanto, sus descendientes también eran rivales. Los hijos de Amalec se convirtieron en un grupo de personas itinerantes que viajaban por la región. Es probable que atacaran a otras tribus para tomar sus posesiones como una manera de sobrevivir en el entorno salvaje.</w:t>
      </w:r>
    </w:p>
    <w:p>
      <w:pPr/>
      <w:r>
        <w:rPr>
          <w:lang w:val="es_ES" w:bidi="es_ES"/>
        </w:rPr>
      </w:r>
      <w:r>
        <w:rPr>
          <w:lang w:val="es_ES" w:bidi="es_ES"/>
        </w:rPr>
        <w:t>Otra historia en la Biblia menciona este ataque en Refidim y registra que los israelitas estaban cansados de su viaje. Para Amalec, o los amalecitas, fue fácil atacar a los israelitas cansados y débiles. Los amalecitas también pueden haber pensado en los israelitas como sus enemigos.</w:t>
      </w:r>
    </w:p>
    <w:p>
      <w:pPr/>
      <w:r>
        <w:rPr>
          <w:lang w:val="es_ES" w:bidi="es_ES"/>
        </w:rPr>
      </w:r>
      <w:r>
        <w:rPr>
          <w:lang w:val="es_ES" w:bidi="es_ES"/>
        </w:rPr>
        <w:t>Cuando los amalecitas atacaron, Moisés le dijo a un hombre llamado Josué que eligiera hombres y saliera a luchar contra los amalecitas. Moisés le dice a Josué que mañana estaría de pie en la cima de la colina sosteniendo la vara de Dios. Las instrucciones de Moisés muestran que Moisés confía en que Dios está presente con su pueblo. La vara de Dios, la vara que Moisés lleva consigo, simboliza la presencia y el poder de Dios. A menudo, cuando Dios realizaba un milagro para salvar a su pueblo, instruía a Moisés a usar la vara. El cayado, o vara, de Dios era el mismo cayado que Moisés usó para golpear el río Nilo y para golpear recientemente la roca.</w:t>
      </w:r>
    </w:p>
    <w:p>
      <w:pPr/>
      <w:r>
        <w:rPr>
          <w:lang w:val="es_ES" w:bidi="es_ES"/>
        </w:rPr>
      </w:r>
      <w:r>
        <w:rPr>
          <w:lang w:val="es_ES" w:bidi="es_ES"/>
        </w:rPr>
        <w:t>Moisés da sus instrucciones a un hombre llamado Josué. Este pasaje no dice quién era Josué, pero más tarde en la historia de Israel, el autor describe a Josué como el ayudante de Moisés. Después de la muerte de Moisés, Josué guió al pueblo de Israel a la tierra que Dios prometió darles.</w:t>
      </w:r>
    </w:p>
    <w:p>
      <w:pPr/>
      <w:r>
        <w:rPr>
          <w:lang w:val="es_ES" w:bidi="es_ES"/>
        </w:rPr>
      </w:r>
      <w:r>
        <w:rPr>
          <w:lang w:val="es_ES" w:bidi="es_ES"/>
        </w:rPr>
        <w:t>Aquí, Moisés le dijo a Josué que eligiera hombres para el pueblo de Israel. Algunas traducciones dicen: "Escoged a algunos de nuestros hombres". El pueblo de Israel no tenía un ejército, por lo que lo más probable es que Moisés le esté diciendo a Josué que reúna a tantos hombres como pueda encontrar, que estén sanos y en condiciones de luchar.</w:t>
      </w:r>
    </w:p>
    <w:p>
      <w:pPr/>
      <w:r>
        <w:rPr>
          <w:lang w:val="es_ES" w:bidi="es_ES"/>
        </w:rPr>
      </w:r>
      <w:r>
        <w:rPr>
          <w:lang w:val="es_ES" w:bidi="es_ES"/>
        </w:rPr>
        <w:t>Josué obedece las instrucciones de Moisés, y al día siguiente, los hombres están listos para luchar. Es posible que los amalecitas hicieran un breve ataque primero antes de reunirse para una gran batalla más tarde. Esto habría dado tiempo a los israelitas para prepararse antes de una gran batalla al día siguiente. Lo importante a tener en cuenta aquí es que los amalecitas dejaron claro que iban a luchar contra los israelitas y que los israelitas solo tenían un día para prepararse para la lucha.</w:t>
      </w:r>
    </w:p>
    <w:p>
      <w:pPr/>
      <w:r>
        <w:rPr>
          <w:lang w:val="es_ES" w:bidi="es_ES"/>
        </w:rPr>
      </w:r>
      <w:r>
        <w:rPr>
          <w:lang w:val="es_ES" w:bidi="es_ES"/>
        </w:rPr>
        <w:t>Josué y los hombres elegidos de Israel comenzaron a luchar contra los amalecitas tal como Moisés lo había instruido. Mientras tanto, Moisés, Aarón y Hur subieron a la cima de una colina cercana que dominaba el lugar donde se estaba librando la batalla. Aarón es el hermano de Moisés que fue con él a Egipto. El autor no nos dice quién era Hur, pero más tarde, junto con Aarón, actúa como juez sobre Israel cuando Moisés está ausente.</w:t>
      </w:r>
    </w:p>
    <w:p>
      <w:pPr/>
      <w:r>
        <w:rPr>
          <w:lang w:val="es_ES" w:bidi="es_ES"/>
        </w:rPr>
      </w:r>
      <w:r>
        <w:rPr>
          <w:lang w:val="es_ES" w:bidi="es_ES"/>
        </w:rPr>
        <w:t xml:space="preserve">Deténganse aquí y, como grupo, miren una imagen de las </w:t>
      </w:r>
      <w:r>
        <w:rPr>
          <w:lang w:val="es_ES" w:bidi="es_ES"/>
        </w:rPr>
        <w:t>colinas en Refidim</w:t>
      </w:r>
      <w:r>
        <w:rPr>
          <w:lang w:val="es_ES" w:bidi="es_ES"/>
        </w:rPr>
        <w:t>. Pausen este audio aquí.</w:t>
      </w:r>
    </w:p>
    <w:p>
      <w:pPr/>
      <w:r>
        <w:rPr>
          <w:lang w:val="es_ES" w:bidi="es_ES"/>
        </w:rPr>
      </w:r>
      <w:r>
        <w:rPr>
          <w:lang w:val="es_ES" w:bidi="es_ES"/>
        </w:rPr>
        <w:t>Mientras Moisés estaba de pie en la colina, levantaba sus manos. Y cada vez que levantaba sus manos, los israelitas estaban ganando la batalla. Pero cada vez que bajaba las manos, los amalecitas ganaban la batalla. Cuando las manos de Moisés estaban pesadas, o cansadas, Aarón y Hur tomaron una piedra lo suficientemente grande para sentarse y la pusieron debajo de él, de modo que se sentó sobre ella. Y Aarón y Hur le sostuvieron las manos en alto, uno de un lado y otro del otro. Y sus manos se mantuvieron firmes hasta que se puso el sol.</w:t>
      </w:r>
    </w:p>
    <w:p>
      <w:pPr/>
      <w:r>
        <w:rPr>
          <w:lang w:val="es_ES" w:bidi="es_ES"/>
        </w:rPr>
      </w:r>
      <w:r>
        <w:rPr>
          <w:lang w:val="es_ES" w:bidi="es_ES"/>
        </w:rPr>
        <w:t>Anteriormente, Moisés también había levantado, o extendido, su mano, de acuerdo con la instrucción de Jehová cuando Jehová trajo las plagas sobre Egipto. En esta historia, lo más probable es que Moisés no estuviera orando a Jehová, sino reconociendo el poder de Jehová y el control divino sobre el mundo, incluido el resultado de esta batalla. La vara levantada simbolizaba a Jehová supervisando la batalla y luchando por su pueblo contra los amalecitas. Entonces, cuando Moisés mantenía sus manos levantadas, los israelitas estaban ganando porque el poder de Jehová estaba con ellos. Pero cuando Moisés bajaba las manos por el cansancio, los amalecitas comenzaban a ganar.</w:t>
      </w:r>
    </w:p>
    <w:p>
      <w:pPr/>
      <w:r>
        <w:rPr>
          <w:lang w:val="es_ES" w:bidi="es_ES"/>
        </w:rPr>
      </w:r>
      <w:r>
        <w:rPr>
          <w:lang w:val="es_ES" w:bidi="es_ES"/>
        </w:rPr>
        <w:t>Sin embargo, Moisés es un ser humano normal que se cansa. Recuerden que Moisés está sosteniendo la vara de Dios en su mano. El propio Moisés no es divino y no tiene ningún poder especial propio. Entonces, Aarón y Hur levantaron las manos de Moisés para que sus manos permanecieran levantadas durante todo el día de la batalla.</w:t>
      </w:r>
    </w:p>
    <w:p>
      <w:pPr/>
      <w:r>
        <w:rPr>
          <w:lang w:val="es_ES" w:bidi="es_ES"/>
        </w:rPr>
      </w:r>
      <w:r>
        <w:rPr>
          <w:lang w:val="es_ES" w:bidi="es_ES"/>
        </w:rPr>
        <w:t>Josué venció al ejército amalecita con la espada. La batalla ha terminado y Dios les ha dado la victoria a los israelitas. Decir "con la espada" es una expresión normal de esa época porque las espadas eran las armas principales que la gente usaba en las batallas. Los israelitas y los amalecitas usaron espadas para luchar.</w:t>
      </w:r>
    </w:p>
    <w:p>
      <w:pPr/>
      <w:r>
        <w:rPr>
          <w:lang w:val="es_ES" w:bidi="es_ES"/>
        </w:rPr>
      </w:r>
      <w:r>
        <w:rPr>
          <w:lang w:val="es_ES" w:bidi="es_ES"/>
        </w:rPr>
        <w:t xml:space="preserve">Deténganse aquí y, como grupo, miren una imagen de </w:t>
      </w:r>
      <w:r>
        <w:rPr>
          <w:lang w:val="es_ES" w:bidi="es_ES"/>
        </w:rPr>
        <w:t>espadas</w:t>
      </w:r>
      <w:r>
        <w:rPr>
          <w:lang w:val="es_ES" w:bidi="es_ES"/>
        </w:rPr>
        <w:t xml:space="preserve"> de ese período de tiempo. Pausen este audio aquí.</w:t>
      </w:r>
    </w:p>
    <w:p>
      <w:pPr/>
      <w:r>
        <w:rPr>
          <w:lang w:val="es_ES" w:bidi="es_ES"/>
        </w:rPr>
      </w:r>
      <w:r>
        <w:rPr>
          <w:lang w:val="es_ES" w:bidi="es_ES"/>
        </w:rPr>
        <w:t>Era común durante ese tiempo registrar una victoria bajo el nombre del líder del ejército. Por lo tanto, la historia dice que Josué venció a los amalecitas, pero los israelitas solo lograron la victoria por el poder de Dios. El propio Josué no puede decir que la victoria fuera debido a su buen liderazgo o porque el ejército israelita era tan fuerte. Esto se debe a que cuando Moisés bajó las manos y la vara de Dios, los amalecitas comenzaron a vencer a los israelitas. La vara era el símbolo del poder de Dios. Cuando se levantó la vara, simbolizaba a Jehová luchando por su pueblo y la dependencia y confianza del pueblo en Jehová como fuente de su fuerza. Los israelitas solo pudieron vencer a su enemigo porque Dios les dio la victoria.</w:t>
      </w:r>
    </w:p>
    <w:p>
      <w:pPr/>
      <w:r>
        <w:rPr>
          <w:lang w:val="es_ES" w:bidi="es_ES"/>
        </w:rPr>
      </w:r>
      <w:r>
        <w:rPr>
          <w:lang w:val="es_ES" w:bidi="es_ES"/>
        </w:rPr>
        <w:t>Ahora, Jehová le da instrucciones especiales a Moisés. Le dice a Moisés que es muy probable que registre tanto la historia de la lucha con Amalec como una promesa de que Jehová destruiría por completo la memoria de Amalec en la tierra. Jehová quiere que todos recuerden cómo Jehová le dio a Israel la victoria sobre sus enemigos. Jehová también quiere "poner la memoria en los oídos de Josué", o asegurarse de que Josué escuche y recuerde esta historia.</w:t>
      </w:r>
    </w:p>
    <w:p>
      <w:pPr/>
      <w:r>
        <w:rPr>
          <w:lang w:val="es_ES" w:bidi="es_ES"/>
        </w:rPr>
      </w:r>
      <w:r>
        <w:rPr>
          <w:lang w:val="es_ES" w:bidi="es_ES"/>
        </w:rPr>
        <w:t>Josué un día guiará a Israel a la tierra que Dios prometió darles. Josué será el general y líder de la nación que tendrá la responsabilidad de proteger a la nación contra sus enemigos. Josué necesita recordar que Jehová ha declarado la guerra contra los amalecitas.</w:t>
      </w:r>
    </w:p>
    <w:p>
      <w:pPr/>
      <w:r>
        <w:rPr>
          <w:lang w:val="es_ES" w:bidi="es_ES"/>
        </w:rPr>
      </w:r>
      <w:r>
        <w:rPr>
          <w:lang w:val="es_ES" w:bidi="es_ES"/>
        </w:rPr>
        <w:t xml:space="preserve">Deténganse aquí y, como grupo, miren una imagen de un </w:t>
      </w:r>
      <w:r>
        <w:rPr>
          <w:lang w:val="es_ES" w:bidi="es_ES"/>
        </w:rPr>
        <w:t>pergamino</w:t>
      </w:r>
      <w:r>
        <w:rPr>
          <w:lang w:val="es_ES" w:bidi="es_ES"/>
        </w:rPr>
        <w:t>. Pausen este audio aquí.</w:t>
      </w:r>
    </w:p>
    <w:p>
      <w:pPr/>
      <w:r>
        <w:rPr>
          <w:lang w:val="es_ES" w:bidi="es_ES"/>
        </w:rPr>
      </w:r>
      <w:r>
        <w:rPr>
          <w:lang w:val="es_ES" w:bidi="es_ES"/>
        </w:rPr>
        <w:t>[acción] Deténganse aquí y conversen sobre esta pregunta en grupo: ¿Cómo se asegura su comunidad de que se recuerden los eventos importantes? Pausen este audio aquí.</w:t>
      </w:r>
    </w:p>
    <w:p>
      <w:pPr/>
      <w:r>
        <w:rPr>
          <w:lang w:val="es_ES" w:bidi="es_ES"/>
        </w:rPr>
      </w:r>
      <w:r>
        <w:rPr>
          <w:lang w:val="es_ES" w:bidi="es_ES"/>
        </w:rPr>
        <w:t>En última instancia, es Jehová quien declara que "borrará la memoria de Amalec de debajo del cielo". Esto significa que Jehová promete destruir a los amalecitas de la tierra, para que nadie los recuerde. Atacar al pueblo de Jehová es como atacar al propio Jehová. La declaración de Jehová también era el cumplimiento de una promesa. Jehová prometió a Abraham, el antepasado del pueblo de Israel, que maldeciría a cualquier nación que maldijera a los descendientes de Abraham.</w:t>
      </w:r>
    </w:p>
    <w:p>
      <w:pPr/>
      <w:r>
        <w:rPr>
          <w:lang w:val="es_ES" w:bidi="es_ES"/>
        </w:rPr>
      </w:r>
      <w:r>
        <w:rPr>
          <w:lang w:val="es_ES" w:bidi="es_ES"/>
        </w:rPr>
        <w:t>Entonces Moisés construyó un altar y lo llamó "Jehová es mi Estandarte". Construir un altar era la manera en que Moisés y el pueblo de Israel agradecieron y alabaron a Jehová por lo que hizo. Moisés nombró al altar según lo que sucedió en la batalla contra Amalec. Un estandarte era algo que la gente levantaba para que todos pudieran verlo. Por lo general, un estandarte era una bandera sujeta a un poste alrededor del cual los combatientes se reunían en una batalla militar para recibir instrucciones u obtener aliento. Tal vez la vara de Dios es como el poste de Israel que representaba el poder y la presencia de Jehová entre su pueblo mientras luchaban. El estandarte al que Moisés se refiere aquí representa la victoria. Jehová es la victoria.</w:t>
      </w:r>
    </w:p>
    <w:p>
      <w:pPr/>
      <w:r>
        <w:rPr>
          <w:lang w:val="es_ES" w:bidi="es_ES"/>
        </w:rPr>
      </w:r>
      <w:r>
        <w:rPr>
          <w:lang w:val="es_ES" w:bidi="es_ES"/>
        </w:rPr>
        <w:t xml:space="preserve">Deténganse aquí y, como grupo, miren una imagen de un </w:t>
      </w:r>
      <w:r>
        <w:rPr>
          <w:lang w:val="es_ES" w:bidi="es_ES"/>
        </w:rPr>
        <w:t>altar</w:t>
      </w:r>
      <w:r>
        <w:rPr>
          <w:lang w:val="es_ES" w:bidi="es_ES"/>
        </w:rPr>
        <w:t>. Pausen este audio aquí.</w:t>
      </w:r>
    </w:p>
    <w:p>
      <w:pPr/>
      <w:r>
        <w:rPr>
          <w:lang w:val="es_ES" w:bidi="es_ES"/>
        </w:rPr>
      </w:r>
      <w:r>
        <w:rPr>
          <w:lang w:val="es_ES" w:bidi="es_ES"/>
        </w:rPr>
        <w:t xml:space="preserve">Deténganse aquí y, como grupo, miren una imagen de un </w:t>
      </w:r>
      <w:r>
        <w:rPr>
          <w:lang w:val="es_ES" w:bidi="es_ES"/>
        </w:rPr>
        <w:t>poste de señales</w:t>
      </w:r>
      <w:r>
        <w:rPr>
          <w:lang w:val="es_ES" w:bidi="es_ES"/>
        </w:rPr>
        <w:t>. Pausen este audio aquí.</w:t>
      </w:r>
    </w:p>
    <w:p>
      <w:pPr/>
      <w:r>
        <w:rPr>
          <w:lang w:val="es_ES" w:bidi="es_ES"/>
        </w:rPr>
      </w:r>
      <w:r>
        <w:rPr>
          <w:lang w:val="es_ES" w:bidi="es_ES"/>
        </w:rPr>
        <w:t>Deténganse aquí y conversen sobre esta pregunta en grupo: ¿Cómo conmemoran o recuerdan las personas los eventos importantes? Pausen este audio aquí.</w:t>
      </w:r>
    </w:p>
    <w:p>
      <w:pPr/>
      <w:r>
        <w:rPr>
          <w:lang w:val="es_ES" w:bidi="es_ES"/>
        </w:rPr>
      </w:r>
      <w:r>
        <w:rPr>
          <w:lang w:val="es_ES" w:bidi="es_ES"/>
        </w:rPr>
        <w:t>Lo que Moisés dijo a continuación es difícil de entender, pero es más probable que Moisés llamara al altar "Jehová es mi Estandarte" porque dice que "las manos estaban en el trono de Jehová". No sabemos exactamente lo que significa esto, pero sabemos que la mano de Moisés sostuvo la vara de Dios. La vara de Dios simbolizaba la presencia de Jehová de la misma manera que el trono de Jehová simbolizaba su presencia y autoridad sobre el mundo. El nombre del altar demostró que Moisés y los israelitas reconocieron que confiaban en Jehová y Jehová les dio su victoria. Jehová estaría en guerra con los amalecitas de generación en generación, o para siempre. Lo más probable es que esto sea un resumen de lo que sucede porque los amalecitas no reconocieron la autoridad y el poder de Jehová.</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17:8–16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3 escenas.</w:t>
      </w:r>
    </w:p>
    <w:p>
      <w:pPr/>
      <w:r>
        <w:rPr>
          <w:lang w:val="es_ES" w:bidi="es_ES"/>
        </w:rPr>
      </w:r>
      <w:r>
        <w:rPr>
          <w:b/>
          <w:lang w:val="es_ES" w:bidi="es_ES"/>
        </w:rPr>
        <w:t>En la primera escena:</w:t>
      </w:r>
      <w:r>
        <w:rPr>
          <w:lang w:val="es_ES" w:bidi="es_ES"/>
        </w:rPr>
        <w:t xml:space="preserve"> Los amalecitas atacan al pueblo de Israel en Refidim. Moisés le da instrucciones a Josué y le dice que estará de pie en la colina con la vara de Dios.</w:t>
      </w:r>
    </w:p>
    <w:p>
      <w:pPr/>
      <w:r>
        <w:rPr>
          <w:lang w:val="es_ES" w:bidi="es_ES"/>
        </w:rPr>
      </w:r>
      <w:r>
        <w:rPr>
          <w:b/>
          <w:lang w:val="es_ES" w:bidi="es_ES"/>
        </w:rPr>
        <w:t>En la segunda escena:</w:t>
      </w:r>
      <w:r>
        <w:rPr>
          <w:lang w:val="es_ES" w:bidi="es_ES"/>
        </w:rPr>
        <w:t xml:space="preserve"> Josué obedece a Moisés y lucha contra los amalecitas. Moisés mantiene sus manos en alto. Cuando sus brazos se cansan, Aarón y Hur levantan las manos de Moisés.</w:t>
      </w:r>
    </w:p>
    <w:p>
      <w:pPr/>
      <w:r>
        <w:rPr>
          <w:lang w:val="es_ES" w:bidi="es_ES"/>
        </w:rPr>
      </w:r>
      <w:r>
        <w:rPr>
          <w:b/>
          <w:lang w:val="es_ES" w:bidi="es_ES"/>
        </w:rPr>
        <w:t>En la tercera escena:</w:t>
      </w:r>
      <w:r>
        <w:rPr>
          <w:lang w:val="es_ES" w:bidi="es_ES"/>
        </w:rPr>
        <w:t xml:space="preserve"> Jehová le dice a Moisés que registre los eventos de la batalla y dice que un día destruirá a los amalecitas. Moisés construye un altar por gratitud y alabanza a Jehová y le pone un nombre.</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Amalecitas</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Josué</w:t>
      </w:r>
    </w:p>
    <w:p>
      <w:pPr>
        <w:pStyle w:val="ListBullet"/>
        <w:spacing w:line="240" w:lineRule="auto"/>
        <w:ind w:left="720"/>
      </w:pPr>
      <w:r>
        <w:rPr>
          <w:lang w:val="es_ES" w:bidi="es_ES"/>
        </w:rPr>
      </w:r>
      <w:r>
        <w:rPr>
          <w:lang w:val="es_ES" w:bidi="es_ES"/>
        </w:rPr>
        <w:t>Israelitas</w:t>
      </w:r>
    </w:p>
    <w:p>
      <w:pPr>
        <w:pStyle w:val="ListBullet"/>
        <w:spacing w:line="240" w:lineRule="auto"/>
        <w:ind w:left="720"/>
      </w:pPr>
      <w:r>
        <w:rPr>
          <w:lang w:val="es_ES" w:bidi="es_ES"/>
        </w:rPr>
      </w:r>
      <w:r>
        <w:rPr>
          <w:lang w:val="es_ES" w:bidi="es_ES"/>
        </w:rPr>
        <w:t>Hombres combatientes de Israel.</w:t>
      </w:r>
    </w:p>
    <w:p>
      <w:pPr>
        <w:pStyle w:val="ListBullet"/>
        <w:spacing w:line="240" w:lineRule="auto"/>
        <w:ind w:left="720"/>
      </w:pPr>
      <w:r>
        <w:rPr>
          <w:lang w:val="es_ES" w:bidi="es_ES"/>
        </w:rPr>
      </w:r>
      <w:r>
        <w:rPr>
          <w:lang w:val="es_ES" w:bidi="es_ES"/>
        </w:rPr>
        <w:t>Jehová</w:t>
      </w:r>
    </w:p>
    <w:p>
      <w:pPr>
        <w:pStyle w:val="ListBullet"/>
        <w:spacing w:line="240" w:lineRule="auto"/>
        <w:ind w:left="720"/>
      </w:pPr>
      <w:r>
        <w:rPr>
          <w:lang w:val="es_ES" w:bidi="es_ES"/>
        </w:rPr>
      </w:r>
      <w:r>
        <w:rPr>
          <w:lang w:val="es_ES" w:bidi="es_ES"/>
        </w:rPr>
        <w:t>Aarón</w:t>
      </w:r>
    </w:p>
    <w:p>
      <w:pPr>
        <w:pStyle w:val="ListBullet"/>
        <w:spacing w:line="240" w:lineRule="auto"/>
        <w:ind w:left="720"/>
      </w:pPr>
      <w:r>
        <w:rPr>
          <w:lang w:val="es_ES" w:bidi="es_ES"/>
        </w:rPr>
      </w:r>
      <w:r>
        <w:rPr>
          <w:lang w:val="es_ES" w:bidi="es_ES"/>
        </w:rPr>
        <w:t>Hur</w:t>
      </w:r>
    </w:p>
    <w:p>
      <w:pPr/>
      <w:r>
        <w:rPr>
          <w:lang w:val="es_ES" w:bidi="es_ES"/>
        </w:rPr>
      </w:r>
      <w:r>
        <w:rPr>
          <w:lang w:val="es_ES" w:bidi="es_ES"/>
        </w:rPr>
        <w:t>Como grupo, presten atención a estas partes del contexto del pasaje: El pueblo de Israel todavía está en Refidim. Hay colinas en la zona.</w:t>
      </w:r>
    </w:p>
    <w:p>
      <w:pPr/>
      <w:r>
        <w:rPr>
          <w:lang w:val="es_ES" w:bidi="es_ES"/>
        </w:rPr>
      </w:r>
      <w:r>
        <w:rPr>
          <w:lang w:val="es_ES" w:bidi="es_ES"/>
        </w:rPr>
        <w:t xml:space="preserve">Deténganse aquí y, como grupo, miren nuevamente el mapa del </w:t>
      </w:r>
      <w:r>
        <w:rPr>
          <w:lang w:val="es_ES" w:bidi="es_ES"/>
        </w:rPr>
        <w:t>área de Refidim</w:t>
      </w:r>
      <w:r>
        <w:rPr>
          <w:lang w:val="es_ES" w:bidi="es_ES"/>
        </w:rPr>
        <w:t xml:space="preserve"> y la foto de las </w:t>
      </w:r>
      <w:r>
        <w:rPr>
          <w:lang w:val="es_ES" w:bidi="es_ES"/>
        </w:rPr>
        <w:t>colinas en la zona</w:t>
      </w:r>
      <w:r>
        <w:rPr>
          <w:lang w:val="es_ES" w:bidi="es_ES"/>
        </w:rPr>
        <w:t>. Pausen este audio aquí.</w:t>
      </w:r>
    </w:p>
    <w:p>
      <w:pPr/>
      <w:r>
        <w:rPr>
          <w:lang w:val="es_ES" w:bidi="es_ES"/>
        </w:rPr>
      </w:r>
      <w:r>
        <w:rPr>
          <w:lang w:val="es_ES" w:bidi="es_ES"/>
        </w:rPr>
        <w:t>Los amalecitas vinieron y lucharon contra ellos en Refidim. Recuerden que este evento sucede mientras los israelitas todavía están en Refidim.</w:t>
      </w:r>
    </w:p>
    <w:p>
      <w:pPr/>
      <w:r>
        <w:rPr>
          <w:lang w:val="es_ES" w:bidi="es_ES"/>
        </w:rPr>
      </w:r>
      <w:r>
        <w:rPr>
          <w:lang w:val="es_ES" w:bidi="es_ES"/>
        </w:rPr>
        <w:t>Moisés le dijo a Josué: "Escoge hombres para nosotros y sal a luchar contra los amalecitas. Mañana estaré de pie en la cima de la colina con la vara de Dios en mi mano". El pasaje comienza diciendo que los amalecitas lucharon contra los israelitas. Pero aquí parece que el pueblo tenía tiempo para prepararse para la batalla. Lo más probable es que los amalecitas hicieran un primer ataque antes de luchar contra el grupo más grande. Los israelitas tuvieron tiempo para planificar su contraataque para el día siguiente.</w:t>
      </w:r>
    </w:p>
    <w:p>
      <w:pPr/>
      <w:r>
        <w:rPr>
          <w:lang w:val="es_ES" w:bidi="es_ES"/>
        </w:rPr>
      </w:r>
      <w:r>
        <w:rPr>
          <w:lang w:val="es_ES" w:bidi="es_ES"/>
        </w:rPr>
        <w:t>Esta es la primera vez en la historia de los israelitas que se menciona al hombre Josué. Josué se convertirá en un líder importante para el pueblo de Israel, pero en esta historia aún no sabemos mucho sobre él.</w:t>
      </w:r>
    </w:p>
    <w:p>
      <w:pPr/>
      <w:r>
        <w:rPr>
          <w:lang w:val="es_ES" w:bidi="es_ES"/>
        </w:rPr>
      </w:r>
      <w:r>
        <w:rPr>
          <w:lang w:val="es_ES" w:bidi="es_ES"/>
        </w:rPr>
        <w:t>Deténganse aquí y conversen sobre esta pregunta en grupo: ¿Cómo introducen nuevos personajes en las historias en su idioma? Pausen este audio aquí.</w:t>
      </w:r>
    </w:p>
    <w:p>
      <w:pPr/>
      <w:r>
        <w:rPr>
          <w:lang w:val="es_ES" w:bidi="es_ES"/>
        </w:rPr>
      </w:r>
      <w:r>
        <w:rPr>
          <w:lang w:val="es_ES" w:bidi="es_ES"/>
        </w:rPr>
        <w:t>Moisés, Aarón y Hur suben a la cima de una colina cercana mientras Josué y sus hombres elegidos comienzan a luchar contra los amalecitas. Noten que esto sucede al día siguiente y Josué lidera a los hombres que luchan contra los amalecitas. Moisés, Aarón y Hur están de pie en la cima de una colina. Lo más probable es que la colina domine el lugar donde se está librando la batalla, pero sea lo suficientemente alta y esté lo suficientemente lejos como para que Moisés, Aarón y Hur estén a salvo del ataque.</w:t>
      </w:r>
    </w:p>
    <w:p>
      <w:pPr/>
      <w:r>
        <w:rPr>
          <w:lang w:val="es_ES" w:bidi="es_ES"/>
        </w:rPr>
      </w:r>
      <w:r>
        <w:rPr>
          <w:lang w:val="es_ES" w:bidi="es_ES"/>
        </w:rPr>
        <w:t>Mientras Moisés estaba de pie en la colina, levantaba sus manos. Y mientras levantaba su mano, los israelitas estaban ganando la lucha. Pero mientras descansaba su mano, los amalecitas estaban ganando la lucha. Recuerden que, aunque la historia no dice esto aquí, Moisés habría estado sosteniendo la vara de Dios en su mano todo el tiempo que estuvo en la colina.</w:t>
      </w:r>
    </w:p>
    <w:p>
      <w:pPr/>
      <w:r>
        <w:rPr>
          <w:lang w:val="es_ES" w:bidi="es_ES"/>
        </w:rPr>
      </w:r>
      <w:r>
        <w:rPr>
          <w:lang w:val="es_ES" w:bidi="es_ES"/>
        </w:rPr>
        <w:t>Cuando las manos de Moisés estaban pesadas, o se cansaron, lo más probable es que Aarón y Hur tomaran una piedra y la pusieran debajo de él, y él se sentó sobre ella. Si tienen una manera especial de hablar sobre las partes de su cuerpo que se cansan, podrían usarla aquí.</w:t>
      </w:r>
    </w:p>
    <w:p>
      <w:pPr/>
      <w:r>
        <w:rPr>
          <w:lang w:val="es_ES" w:bidi="es_ES"/>
        </w:rPr>
      </w:r>
      <w:r>
        <w:rPr>
          <w:lang w:val="es_ES" w:bidi="es_ES"/>
        </w:rPr>
        <w:t>Deténganse aquí y conversen sobre esta pregunta en grupo: ¿Cómo hablan del cansancio físico en su idioma? Pausen este audio aquí.</w:t>
      </w:r>
    </w:p>
    <w:p>
      <w:pPr/>
      <w:r>
        <w:rPr>
          <w:lang w:val="es_ES" w:bidi="es_ES"/>
        </w:rPr>
      </w:r>
      <w:r>
        <w:rPr>
          <w:lang w:val="es_ES" w:bidi="es_ES"/>
        </w:rPr>
        <w:t>Mientras Moisés estaba sentado, Aarón y Hur le sostuvieron las manos, uno de un lado y otro del otro. Y las manos de Moisés se mantuvieron firmes hasta que se puso el sol. Noten, en la línea de tiempo de la historia, que la batalla concluyó cuando el día terminó y cayó la noche.</w:t>
      </w:r>
    </w:p>
    <w:p>
      <w:pPr/>
      <w:r>
        <w:rPr>
          <w:lang w:val="es_ES" w:bidi="es_ES"/>
        </w:rPr>
      </w:r>
      <w:r>
        <w:rPr>
          <w:lang w:val="es_ES" w:bidi="es_ES"/>
        </w:rPr>
        <w:t>Entonces, Josué venció al ejército amalecita con la espada. Esta parte de la historia cuenta el resultado, o lo que sucedió a continuación, como consecuencia de lo que hizo Moisés. Josué derrotó a los amalecitas en la batalla donde usaron espadas. Aunque la historia dice que Josué venció al ejército amalecita, fue Jehová quien le dio la victoria a Josué y a todo Israel.</w:t>
      </w:r>
    </w:p>
    <w:p>
      <w:pPr/>
      <w:r>
        <w:rPr>
          <w:lang w:val="es_ES" w:bidi="es_ES"/>
        </w:rPr>
      </w:r>
      <w:r>
        <w:rPr>
          <w:lang w:val="es_ES" w:bidi="es_ES"/>
        </w:rPr>
        <w:t>Después de que termina la batalla, la historia continúa con lo que sucede a continuación. Jehová le instruye a Moisés que escriba muy probablemente un relato de la batalla y la promesa de Jehová de borrar por completo la memoria de los amalecitas de la tierra. Jehová le dijo a Moisés que escribiera esto para que los israelitas siempre lo recordaran y le dijo a Moisés que se asegurara de que Josué especialmente lo escuchara y lo recordara. Moisés entonces construyó un altar y lo llamó "Jehová es mi Estandarte". Lo más probable es que Moisés haya nombrado así al altar debido a lo que hizo durante la batalla, porque dijo que las manos se levantaron hacia el trono de Jehová.</w:t>
      </w:r>
    </w:p>
    <w:p>
      <w:pPr/>
      <w:r>
        <w:rPr>
          <w:lang w:val="es_ES" w:bidi="es_ES"/>
        </w:rPr>
      </w:r>
      <w:r>
        <w:rPr>
          <w:lang w:val="es_ES" w:bidi="es_ES"/>
        </w:rPr>
        <w:t>La última parte de esta historia es probablemente una declaración resumida de la respuesta de Jehová a lo que hicieron los amalecitas. Jehová promete estar para siempre en guerra con los amalecitas.</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17:8–16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3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Aarón</w:t>
      </w:r>
    </w:p>
    <w:p>
      <w:pPr>
        <w:pStyle w:val="ListBullet"/>
        <w:spacing w:line="240" w:lineRule="auto"/>
        <w:ind w:left="720"/>
      </w:pPr>
      <w:r>
        <w:rPr>
          <w:lang w:val="es_ES" w:bidi="es_ES"/>
        </w:rPr>
      </w:r>
      <w:r>
        <w:rPr>
          <w:lang w:val="es_ES" w:bidi="es_ES"/>
        </w:rPr>
        <w:t>Hur</w:t>
      </w:r>
    </w:p>
    <w:p>
      <w:pPr>
        <w:pStyle w:val="ListBullet"/>
        <w:spacing w:line="240" w:lineRule="auto"/>
        <w:ind w:left="720"/>
      </w:pPr>
      <w:r>
        <w:rPr>
          <w:lang w:val="es_ES" w:bidi="es_ES"/>
        </w:rPr>
      </w:r>
      <w:r>
        <w:rPr>
          <w:lang w:val="es_ES" w:bidi="es_ES"/>
        </w:rPr>
        <w:t>Josué</w:t>
      </w:r>
    </w:p>
    <w:p>
      <w:pPr>
        <w:pStyle w:val="ListBullet"/>
        <w:spacing w:line="240" w:lineRule="auto"/>
        <w:ind w:left="720"/>
      </w:pPr>
      <w:r>
        <w:rPr>
          <w:lang w:val="es_ES" w:bidi="es_ES"/>
        </w:rPr>
      </w:r>
      <w:r>
        <w:rPr>
          <w:lang w:val="es_ES" w:bidi="es_ES"/>
        </w:rPr>
        <w:t>Pueblo de Israel</w:t>
      </w:r>
    </w:p>
    <w:p>
      <w:pPr>
        <w:pStyle w:val="ListBullet"/>
        <w:spacing w:line="240" w:lineRule="auto"/>
        <w:ind w:left="720"/>
      </w:pPr>
      <w:r>
        <w:rPr>
          <w:lang w:val="es_ES" w:bidi="es_ES"/>
        </w:rPr>
      </w:r>
      <w:r>
        <w:rPr>
          <w:lang w:val="es_ES" w:bidi="es_ES"/>
        </w:rPr>
        <w:t>Hombres combatientes de Israel.</w:t>
      </w:r>
    </w:p>
    <w:p>
      <w:pPr>
        <w:pStyle w:val="ListBullet"/>
        <w:spacing w:line="240" w:lineRule="auto"/>
        <w:ind w:left="720"/>
      </w:pPr>
      <w:r>
        <w:rPr>
          <w:lang w:val="es_ES" w:bidi="es_ES"/>
        </w:rPr>
      </w:r>
      <w:r>
        <w:rPr>
          <w:lang w:val="es_ES" w:bidi="es_ES"/>
        </w:rPr>
        <w:t>Amalecitas</w:t>
      </w:r>
    </w:p>
    <w:p>
      <w:pPr>
        <w:pStyle w:val="ListBullet"/>
        <w:spacing w:line="240" w:lineRule="auto"/>
        <w:ind w:left="720"/>
      </w:pPr>
      <w:r>
        <w:rPr>
          <w:lang w:val="es_ES" w:bidi="es_ES"/>
        </w:rPr>
      </w:r>
      <w:r>
        <w:rPr>
          <w:lang w:val="es_ES" w:bidi="es_ES"/>
        </w:rPr>
        <w:t>Jehová</w:t>
      </w:r>
    </w:p>
    <w:p>
      <w:pPr/>
      <w:r>
        <w:rPr>
          <w:lang w:val="es_ES" w:bidi="es_ES"/>
        </w:rPr>
      </w:r>
      <w:r>
        <w:rPr>
          <w:lang w:val="es_ES" w:bidi="es_ES"/>
        </w:rPr>
        <w:t>En grupo, actúen el pasaje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Los amalecitas vinieron y lucharon con los israelitas en Refidim.</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los israelitas: "¿Qué estás sintiendo o pensando?" La persona podría responder cosas como: "Tenemos miedo", o "Estamos agotados y asustados", o "¿Por qué nos están atacando?"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Entonces Moisés le dijo a Josué: "Escoge hombres para nosotros y sal a luchar contra los amalecitas. Mañana estaré de pie en la cima de la colina con la vara de Dios en mi mano".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Josué: "¿Qué estás sintiendo o pensando?" La persona podría responder cosas como: "Tengo miedo de liderar a Israel en la batalla", o "Abrumado porque Israel no tiene un ejército entrenado", o "Decidido a obedecer a Moisés y confiar en Dios".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Moisés, Aarón y Hur subieron a la colina con vista a la batalla. Josué y los hombres elegidos de Israel lucharon contra los amalecitas tal como Moisés le había instruido. Mientras Moisés estaba de pie en la colina, levantaba sus manos. Y mientras él levantaba sus manos, los israelitas estaban ganando la batalla. Pero mientras bajaba sus manos, los amalecitas estaban ganando la batalla. Cuando las manos de Moisés se cansaron, Aarón y Hur tomaron una piedra y la pusieron debajo de él, y él se sentó sobre ella. Y Aarón y Hur le sostuvieron las manos, uno de un lado y el otro del otro lado. Y sus manos se mantuvieron firmes hasta que se puso el sol. Entonces, Josué destruyó a los amalecitas con la espada.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Josué: "¿Qué estás sintiendo o pensando?" La persona podría responder cosas como: "¡Alabado sea Jehová por darnos la victoria!" o "Agradecido", o "Aliviado".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Entonces Jehová le dijo a Moisés: "Escribe esto en un libro como memoria y repítelo a oídos de Josué, porque seguramente borraré la memoria de Amalec de debajo del cielo". Entonces Moisés construyó un altar y llamó a su nombre "Jehová es mi estandarte". Lo más probable es que Moisés nombró así al altar porque dijo que las manos se levantaron hacia el trono de Jehová. La historia termina con un resumen de la respuesta de Jehová a lo que hicieron los amalecitas al reafirmar la promesa que Jehová le dijo a Moisés que escribiera, que Jehová estaría en guerra contra Amalec para siempre.</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"Triunfante", o "Estoy seguro de que Jehová siempre nos protegerá", o "Agradecido".</w:t>
      </w:r>
    </w:p>
    <w:p>
      <w:pPr>
        <w:pStyle w:val="ListBullet"/>
        <w:spacing w:line="240" w:lineRule="auto"/>
        <w:ind w:left="720"/>
      </w:pPr>
      <w:r>
        <w:rPr>
          <w:lang w:val="es_ES" w:bidi="es_ES"/>
        </w:rPr>
      </w:r>
      <w:r>
        <w:rPr>
          <w:lang w:val="es_ES" w:bidi="es_ES"/>
        </w:rPr>
        <w:t>Continúen con la actuación.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17:8–16 en la traducción que sea más fácil de entender.</w:t>
      </w:r>
    </w:p>
    <w:p>
      <w:pPr/>
      <w:r>
        <w:rPr>
          <w:lang w:val="es_ES" w:bidi="es_ES"/>
        </w:rPr>
      </w:r>
      <w:r>
        <w:rPr>
          <w:lang w:val="es_ES" w:bidi="es_ES"/>
        </w:rPr>
        <w:t xml:space="preserve">En este paso, el grupo discutirá sobre términos y palabras clave en este pasaje. </w:t>
      </w:r>
    </w:p>
    <w:p>
      <w:pPr/>
      <w:r>
        <w:rPr>
          <w:lang w:val="es_ES" w:bidi="es_ES"/>
        </w:rPr>
      </w:r>
      <w:r>
        <w:rPr>
          <w:lang w:val="es_ES" w:bidi="es_ES"/>
        </w:rPr>
        <w:t xml:space="preserve">Los amalecitas vinieron y lucharon con el pueblo de </w:t>
      </w:r>
      <w:r>
        <w:rPr>
          <w:lang w:val="es_ES" w:bidi="es_ES"/>
        </w:rPr>
        <w:t>Israel</w:t>
      </w:r>
      <w:r>
        <w:rPr>
          <w:lang w:val="es_ES" w:bidi="es_ES"/>
        </w:rPr>
        <w:t xml:space="preserve"> en Refidim. Si su traducción dice Amalec, traduzcan esto de una manera que deje claro que Amalec se refiere a todo un grupo de personas y no a una persona.</w:t>
      </w:r>
    </w:p>
    <w:p>
      <w:pPr/>
      <w:r>
        <w:rPr>
          <w:lang w:val="es_ES" w:bidi="es_ES"/>
        </w:rPr>
      </w:r>
      <w:r>
        <w:rPr>
          <w:lang w:val="es_ES" w:bidi="es_ES"/>
        </w:rPr>
        <w:t xml:space="preserve">Moisés le dijo a Josué: "Escoge hombres para nosotros y sal a luchar contra los amalecitas. Mañana estaré de pie en la cima de la colina con la vara de Dios en mi mano". El </w:t>
      </w:r>
      <w:r>
        <w:rPr>
          <w:b/>
          <w:lang w:val="es_ES" w:bidi="es_ES"/>
        </w:rPr>
        <w:t>cayado</w:t>
      </w:r>
      <w:r>
        <w:rPr>
          <w:lang w:val="es_ES" w:bidi="es_ES"/>
        </w:rPr>
        <w:t>, o vara, de Dios era el mismo cayado que Moisés usó para golpear el río Nilo en Egipto y para golpear recientemente la roca en la montaña. Usen la misma palabra o frase para cayado que usaron en los pasajes anteriores.</w:t>
      </w:r>
    </w:p>
    <w:p>
      <w:pPr/>
      <w:r>
        <w:rPr>
          <w:lang w:val="es_ES" w:bidi="es_ES"/>
        </w:rPr>
      </w:r>
      <w:r>
        <w:rPr>
          <w:b/>
          <w:lang w:val="es_ES" w:bidi="es_ES"/>
        </w:rPr>
        <w:t>Dios</w:t>
      </w:r>
      <w:r>
        <w:rPr>
          <w:lang w:val="es_ES" w:bidi="es_ES"/>
        </w:rPr>
        <w:t xml:space="preserve"> es el término general para Dios, no el nombre personal Jehová. Usen el mismo término para Dios que han usado en los pasajes anteriores. Para obtener más información sobre </w:t>
      </w:r>
      <w:r>
        <w:rPr>
          <w:lang w:val="es_ES" w:bidi="es_ES"/>
        </w:rPr>
        <w:t>Dios</w:t>
      </w:r>
      <w:r>
        <w:rPr>
          <w:lang w:val="es_ES" w:bidi="es_ES"/>
        </w:rPr>
        <w:t xml:space="preserve">, consulten el Glosario Principal. </w:t>
      </w:r>
    </w:p>
    <w:p>
      <w:pPr/>
      <w:r>
        <w:rPr>
          <w:lang w:val="es_ES" w:bidi="es_ES"/>
        </w:rPr>
      </w:r>
      <w:r>
        <w:rPr>
          <w:lang w:val="es_ES" w:bidi="es_ES"/>
        </w:rPr>
        <w:t xml:space="preserve">Josué luchó contra los amalecitas tal como Moisés le instruyó, y Moisés, Aarón y Hur subieron a la cima de la colina. Mientras Moisés estaba de pie en la colina, levantaba sus manos. Y mientras él levantaba sus manos, los </w:t>
      </w:r>
      <w:r>
        <w:rPr>
          <w:b/>
          <w:lang w:val="es_ES" w:bidi="es_ES"/>
        </w:rPr>
        <w:t>israelitas</w:t>
      </w:r>
      <w:r>
        <w:rPr>
          <w:lang w:val="es_ES" w:bidi="es_ES"/>
        </w:rPr>
        <w:t xml:space="preserve"> estaban ganando la batalla. Israelitas se refiere a las personas que son </w:t>
      </w:r>
      <w:r>
        <w:rPr>
          <w:lang w:val="es_ES" w:bidi="es_ES"/>
        </w:rPr>
        <w:t>descendientes</w:t>
      </w:r>
      <w:r>
        <w:rPr>
          <w:lang w:val="es_ES" w:bidi="es_ES"/>
        </w:rPr>
        <w:t xml:space="preserve"> de Abraham. Usen la misma palabra o frase para israelitas que usaron en los pasajes anteriores. Para obtener más información sobre los </w:t>
      </w:r>
      <w:r>
        <w:rPr>
          <w:lang w:val="es_ES" w:bidi="es_ES"/>
        </w:rPr>
        <w:t>israelitas</w:t>
      </w:r>
      <w:r>
        <w:rPr>
          <w:lang w:val="es_ES" w:bidi="es_ES"/>
        </w:rPr>
        <w:t>, consulten el Glosario Principal.</w:t>
      </w:r>
    </w:p>
    <w:p>
      <w:pPr/>
      <w:r>
        <w:rPr>
          <w:lang w:val="es_ES" w:bidi="es_ES"/>
        </w:rPr>
      </w:r>
      <w:r>
        <w:rPr>
          <w:lang w:val="es_ES" w:bidi="es_ES"/>
        </w:rPr>
        <w:t xml:space="preserve">Entonces </w:t>
      </w:r>
      <w:r>
        <w:rPr>
          <w:b/>
          <w:lang w:val="es_ES" w:bidi="es_ES"/>
        </w:rPr>
        <w:t>Jehová</w:t>
      </w:r>
      <w:r>
        <w:rPr>
          <w:lang w:val="es_ES" w:bidi="es_ES"/>
        </w:rPr>
        <w:t xml:space="preserve"> le dijo a Moisés: "Escribe esto en un </w:t>
      </w:r>
      <w:r>
        <w:rPr>
          <w:b/>
          <w:lang w:val="es_ES" w:bidi="es_ES"/>
        </w:rPr>
        <w:t>rollo</w:t>
      </w:r>
      <w:r>
        <w:rPr>
          <w:lang w:val="es_ES" w:bidi="es_ES"/>
        </w:rPr>
        <w:t xml:space="preserve"> como algo para ser recordado y asegúrate de que Josué lo escuche, porque borraré por completo la memoria de Amalec de debajo del cielo". Jehová es el nombre personal y propio de Dios. Usen la misma palabra para Jehová que usaron en los pasajes anteriores. Para obtener más información sobre </w:t>
      </w:r>
      <w:r>
        <w:rPr>
          <w:lang w:val="es_ES" w:bidi="es_ES"/>
        </w:rPr>
        <w:t>Jehová</w:t>
      </w:r>
      <w:r>
        <w:rPr>
          <w:lang w:val="es_ES" w:bidi="es_ES"/>
        </w:rPr>
        <w:t>, consulten el Glosario Principal.</w:t>
      </w:r>
    </w:p>
    <w:p>
      <w:pPr/>
      <w:r>
        <w:rPr>
          <w:lang w:val="es_ES" w:bidi="es_ES"/>
        </w:rPr>
      </w:r>
      <w:r>
        <w:rPr>
          <w:b/>
          <w:lang w:val="es_ES" w:bidi="es_ES"/>
        </w:rPr>
        <w:t>Cielo</w:t>
      </w:r>
      <w:r>
        <w:rPr>
          <w:lang w:val="es_ES" w:bidi="es_ES"/>
        </w:rPr>
        <w:t xml:space="preserve"> aquí podría referirse tanto al lugar donde vive Dios como al firmamento. La frase "bajo el cielo" significa en toda la tierra.</w:t>
      </w:r>
    </w:p>
    <w:p>
      <w:pPr/>
      <w:r>
        <w:rPr>
          <w:lang w:val="es_ES" w:bidi="es_ES"/>
        </w:rPr>
      </w:r>
      <w:r>
        <w:rPr>
          <w:lang w:val="es_ES" w:bidi="es_ES"/>
        </w:rPr>
        <w:t xml:space="preserve">Deténganse aquí y conversen en grupo sobre qué palabra o frase usarán para "bajo el cielo". Busquen </w:t>
      </w:r>
      <w:r>
        <w:rPr>
          <w:lang w:val="es_ES" w:bidi="es_ES"/>
        </w:rPr>
        <w:t>cielo</w:t>
      </w:r>
      <w:r>
        <w:rPr>
          <w:lang w:val="es_ES" w:bidi="es_ES"/>
        </w:rPr>
        <w:t xml:space="preserve"> en el Glosario Principal para obtener más información. Si ya han traducido estas palabras en otro libro de la Biblia, usen las mismas palabras que hayan usado allí. Pausen este audio aquí.</w:t>
      </w:r>
    </w:p>
    <w:p>
      <w:pPr/>
      <w:r>
        <w:rPr>
          <w:lang w:val="es_ES" w:bidi="es_ES"/>
        </w:rPr>
      </w:r>
      <w:r>
        <w:rPr>
          <w:lang w:val="es_ES" w:bidi="es_ES"/>
        </w:rPr>
        <w:t xml:space="preserve">Un </w:t>
      </w:r>
      <w:r>
        <w:rPr>
          <w:b/>
          <w:lang w:val="es_ES" w:bidi="es_ES"/>
        </w:rPr>
        <w:t>rollo</w:t>
      </w:r>
      <w:r>
        <w:rPr>
          <w:lang w:val="es_ES" w:bidi="es_ES"/>
        </w:rPr>
        <w:t xml:space="preserve"> era un pedazo de material como el papel, generalmente hecho de fibras vegetales. Una persona generalmente escribía en un lado y luego enrollaba el papel de un extremo al otro. Esta era una manera común en que la gente escribía cartas, anuncios o registraba eventos importantes. Algunas traducciones podrían decir libro en lugar de rollo.</w:t>
      </w:r>
    </w:p>
    <w:p>
      <w:pPr/>
      <w:r>
        <w:rPr>
          <w:lang w:val="es_ES" w:bidi="es_ES"/>
        </w:rPr>
      </w:r>
      <w:r>
        <w:rPr>
          <w:lang w:val="es_ES" w:bidi="es_ES"/>
        </w:rPr>
        <w:t>Deténganse aquí y conversen en grupo sobre qué palabra o frase usarán para rollo, o libro. Si ya han traducido estas palabras en otro libro de la Biblia, usen las mismas palabras que hayan usado allí. Pausen este audio aquí.</w:t>
      </w:r>
    </w:p>
    <w:p>
      <w:pPr/>
      <w:r>
        <w:rPr>
          <w:lang w:val="es_ES" w:bidi="es_ES"/>
        </w:rPr>
      </w:r>
      <w:r>
        <w:rPr>
          <w:lang w:val="es_ES" w:bidi="es_ES"/>
        </w:rPr>
        <w:t xml:space="preserve">Moisés construyó un </w:t>
      </w:r>
      <w:r>
        <w:rPr>
          <w:b/>
          <w:lang w:val="es_ES" w:bidi="es_ES"/>
        </w:rPr>
        <w:t>altar</w:t>
      </w:r>
      <w:r>
        <w:rPr>
          <w:lang w:val="es_ES" w:bidi="es_ES"/>
        </w:rPr>
        <w:t xml:space="preserve"> y lo llamó "Jehová es mi estandarte". Dijo: "Porque las manos se levantaron hacia el trono de Jehová. Jehová estará en guerra contra los amalecitas </w:t>
      </w:r>
      <w:r>
        <w:rPr>
          <w:b/>
          <w:lang w:val="es_ES" w:bidi="es_ES"/>
        </w:rPr>
        <w:t>de generación en generación</w:t>
      </w:r>
      <w:r>
        <w:rPr>
          <w:lang w:val="es_ES" w:bidi="es_ES"/>
        </w:rPr>
        <w:t xml:space="preserve">". Los altares se usaban para adorar a Jehová, lo que incluía hacer </w:t>
      </w:r>
      <w:r>
        <w:rPr>
          <w:lang w:val="es_ES" w:bidi="es_ES"/>
        </w:rPr>
        <w:t>sacrificios</w:t>
      </w:r>
      <w:r>
        <w:rPr>
          <w:lang w:val="es_ES" w:bidi="es_ES"/>
        </w:rPr>
        <w:t xml:space="preserve"> a Jehová o conmemorar eventos importantes. La </w:t>
      </w:r>
      <w:r>
        <w:rPr>
          <w:lang w:val="es_ES" w:bidi="es_ES"/>
        </w:rPr>
        <w:t>adoración</w:t>
      </w:r>
      <w:r>
        <w:rPr>
          <w:lang w:val="es_ES" w:bidi="es_ES"/>
        </w:rPr>
        <w:t xml:space="preserve"> siempre incluía acción de gracias y </w:t>
      </w:r>
      <w:r>
        <w:rPr>
          <w:lang w:val="es_ES" w:bidi="es_ES"/>
        </w:rPr>
        <w:t>alabanza</w:t>
      </w:r>
      <w:r>
        <w:rPr>
          <w:lang w:val="es_ES" w:bidi="es_ES"/>
        </w:rPr>
        <w:t xml:space="preserve"> por lo que Jehová ha hecho. Usen la misma palabra o frase para altar que usaron en los pasajes anteriores. Para obtener más información sobre el </w:t>
      </w:r>
      <w:r>
        <w:rPr>
          <w:lang w:val="es_ES" w:bidi="es_ES"/>
        </w:rPr>
        <w:t>altar</w:t>
      </w:r>
      <w:r>
        <w:rPr>
          <w:lang w:val="es_ES" w:bidi="es_ES"/>
        </w:rPr>
        <w:t>, consulten el Glosario Principal.</w:t>
      </w:r>
    </w:p>
    <w:p>
      <w:pPr/>
      <w:r>
        <w:rPr>
          <w:lang w:val="es_ES" w:bidi="es_ES"/>
        </w:rPr>
      </w:r>
      <w:r>
        <w:rPr>
          <w:lang w:val="es_ES" w:bidi="es_ES"/>
        </w:rPr>
        <w:t xml:space="preserve">Deténganse aquí y, como grupo, miren la imagen de un </w:t>
      </w:r>
      <w:r>
        <w:rPr>
          <w:lang w:val="es_ES" w:bidi="es_ES"/>
        </w:rPr>
        <w:t>estandarte o poste de señales</w:t>
      </w:r>
      <w:r>
        <w:rPr>
          <w:lang w:val="es_ES" w:bidi="es_ES"/>
        </w:rPr>
        <w:t xml:space="preserve">. Conversen en grupo sobre qué palabra o frase usarán para </w:t>
      </w:r>
      <w:r>
        <w:rPr>
          <w:b/>
          <w:lang w:val="es_ES" w:bidi="es_ES"/>
        </w:rPr>
        <w:t>estandarte</w:t>
      </w:r>
      <w:r>
        <w:rPr>
          <w:lang w:val="es_ES" w:bidi="es_ES"/>
        </w:rPr>
        <w:t>. Un estandarte es algo que puede elevarse para que las personas puedan verlo o ver algo en él. Aquí podría referirse a un estandarte que podría usarse en una batalla para que los soldados se reunieran para recibir instrucciones o aliento. Si ya han traducido estas palabras en otro libro de la Biblia, usen las mismas palabras que hayan usado allí. Pausen este audio aquí.</w:t>
      </w:r>
    </w:p>
    <w:p>
      <w:pPr/>
      <w:r>
        <w:rPr>
          <w:lang w:val="es_ES" w:bidi="es_ES"/>
        </w:rPr>
      </w:r>
      <w:r>
        <w:rPr>
          <w:lang w:val="es_ES" w:bidi="es_ES"/>
        </w:rPr>
        <w:t xml:space="preserve">Una </w:t>
      </w:r>
      <w:r>
        <w:rPr>
          <w:b/>
          <w:lang w:val="es_ES" w:bidi="es_ES"/>
        </w:rPr>
        <w:t>generación</w:t>
      </w:r>
      <w:r>
        <w:rPr>
          <w:lang w:val="es_ES" w:bidi="es_ES"/>
        </w:rPr>
        <w:t xml:space="preserve"> se refiere a todas las personas que nacen aproximadamente al mismo tiempo hasta que ellas mismas comienzan a tener hijos. También se refiere al período de tiempo de esas personas o a la duración de toda una vida. En este pasaje, la frase "de generación en generación" significa que nunca habrá una generación en la que Jehová no sea enemigo de los amalecitas.</w:t>
      </w:r>
    </w:p>
    <w:p>
      <w:pPr/>
      <w:r>
        <w:rPr>
          <w:lang w:val="es_ES" w:bidi="es_ES"/>
        </w:rPr>
      </w:r>
      <w:r>
        <w:rPr>
          <w:lang w:val="es_ES" w:bidi="es_ES"/>
        </w:rPr>
        <w:t xml:space="preserve">Deténganse aquí y conversen en grupo sobre qué palabra o frase usarán para "de generación en generación". Busquen </w:t>
      </w:r>
      <w:r>
        <w:rPr>
          <w:lang w:val="es_ES" w:bidi="es_ES"/>
        </w:rPr>
        <w:t>generación</w:t>
      </w:r>
      <w:r>
        <w:rPr>
          <w:lang w:val="es_ES" w:bidi="es_ES"/>
        </w:rPr>
        <w:t xml:space="preserve"> en el Glosario Principal para obtener más información. Si ya han traducido estas palabras en otro libro de la Biblia, usen las mismas palabras que hayan usado allí. Pausen este audio aquí.</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18:1–12</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18:1–12 y guárdenlo en sus corazones.</w:t>
      </w:r>
    </w:p>
    <w:p>
      <w:pPr/>
      <w:r>
        <w:rPr>
          <w:lang w:val="es_ES" w:bidi="es_ES"/>
        </w:rPr>
      </w:r>
      <w:r>
        <w:rPr>
          <w:lang w:val="es_ES" w:bidi="es_ES"/>
        </w:rPr>
        <w:t>Escuchen una versión en audio de Éxodo 18:1–12 tres veces, en tres traducciones diferentes, si es posible.</w:t>
      </w:r>
    </w:p>
    <w:p>
      <w:pPr/>
      <w:r>
        <w:rPr>
          <w:lang w:val="es_ES" w:bidi="es_ES"/>
        </w:rPr>
      </w:r>
      <w:r>
        <w:rPr>
          <w:lang w:val="es_ES" w:bidi="es_ES"/>
        </w:rPr>
        <w:t>Pausen este audio aquí.</w:t>
      </w:r>
    </w:p>
    <w:p>
      <w:pPr/>
      <w:r>
        <w:rPr>
          <w:lang w:val="es_ES" w:bidi="es_ES"/>
        </w:rPr>
      </w:r>
      <w:r>
        <w:rPr>
          <w:lang w:val="es_ES" w:bidi="es_ES"/>
        </w:rPr>
        <w:t>Ahora, como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pasaje? Pausen este audio aquí.</w:t>
      </w:r>
    </w:p>
    <w:p>
      <w:pPr>
        <w:pStyle w:val="ListBullet"/>
        <w:spacing w:line="240" w:lineRule="auto"/>
        <w:ind w:left="720"/>
      </w:pPr>
      <w:r>
        <w:rPr>
          <w:lang w:val="es_ES" w:bidi="es_ES"/>
        </w:rPr>
      </w:r>
      <w:r>
        <w:rPr>
          <w:lang w:val="es_ES" w:bidi="es_ES"/>
        </w:rPr>
        <w:t>¿Qué nos dice este pasaje acerca de Dios? Pausen este audio aquí.</w:t>
      </w:r>
    </w:p>
    <w:p>
      <w:pPr>
        <w:pStyle w:val="ListBullet"/>
        <w:spacing w:line="240" w:lineRule="auto"/>
        <w:ind w:left="720"/>
      </w:pPr>
      <w:r>
        <w:rPr>
          <w:lang w:val="es_ES" w:bidi="es_ES"/>
        </w:rPr>
      </w:r>
      <w:r>
        <w:rPr>
          <w:lang w:val="es_ES" w:bidi="es_ES"/>
        </w:rPr>
        <w:t>¿Qué nos dice este pasaje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18:1–12 en la traducción que sea más fácil de entender.</w:t>
      </w:r>
    </w:p>
    <w:p>
      <w:pPr/>
      <w:r>
        <w:rPr>
          <w:lang w:val="es_ES" w:bidi="es_ES"/>
        </w:rPr>
      </w:r>
      <w:r>
        <w:rPr>
          <w:lang w:val="es_ES" w:bidi="es_ES"/>
        </w:rPr>
        <w:t>Esta historia es un relato sobre Moisés y los israelitas después de que salieron de Egipto. Antes de esta historia, Jehová salvó a los israelitas de la esclavitud egipcia e hizo planes para ayudarlos. Jehová proporcionó milagrosamente comida y agua en el desierto. Jehová también ayudó a los israelitas a ganar su primera batalla contra un enemigo, los amalecitas. Sabemos que esta historia sucedió después de la guerra con los amalecitas, pero no sabemos cuánto tiempo después. Esta historia puede haber sucedido justo después de que los israelitas ganaran la guerra contra los amalecitas, o puede haber sucedido un par de semanas después de que los israelitas llegaran al monte Sinaí. En cualquier caso, esta historia sucedió en la época en que los israelitas estaban en el monte Sinaí o en su camino al monte Sinaí después de la batalla con los amalecitas. La historia reúne a Moisés con su esposa, sus hijos y su suegro, Jetro.</w:t>
      </w:r>
    </w:p>
    <w:p>
      <w:pPr/>
      <w:r>
        <w:rPr>
          <w:lang w:val="es_ES" w:bidi="es_ES"/>
        </w:rPr>
      </w:r>
      <w:r>
        <w:rPr>
          <w:lang w:val="es_ES" w:bidi="es_ES"/>
        </w:rPr>
        <w:t>Esta historia reintroduce a Jetro. Jetro es el suegro de Moisés, o el padre de la esposa de Moisés, Séfora. Jetro era un madianita. Los madianitas eran los hijos y descendientes de Abraham y su concubina, Cetura. La concubina es la segunda esposa que no es completamente libre o igual en estatus a la primera esposa, por lo que los madianitas no nacieron libres como Isaac y su hijo, Jacob, también llamado Israel. Los hijos madianitas de una concubina son legítimos, pero son de menor rango que los hijos de la primera esposa. Los madianitas no eran el pueblo elegido y prometido como lo fueron Isaac y su hijo, y no heredaron la Tierra Prometida. Hace mucho tiempo, Abraham probablemente habría criado a su hijo Madián para que supiera sobre Jehová. Como Madián era el hijo de la concubina Cetura, Madián probablemente no habría seguido a Jehová de la misma manera que lo hizo Isaac. En esta historia, Jetro adoraba a un dios y era sacerdote, lo que significa un líder religioso para los madianitas, los descendientes de Madián. No está claro si Jetro conocía completamente a Jehová o si Jetro sabía solo un poco sobre Jehová. En este pasaje, Jetro escuchó lo que el Dios de la Creación había hecho por Moisés y los israelitas. Jetro también escuchó cómo el mismo Dios verdadero, cuyo nombre era Jehová, había liberado a los israelitas de Egipto. La respuesta de Jetro en este pasaje es muy diferente de la respuesta de los amalecitas a los israelitas en la historia anterior.</w:t>
      </w:r>
    </w:p>
    <w:p>
      <w:pPr/>
      <w:r>
        <w:rPr>
          <w:lang w:val="es_ES" w:bidi="es_ES"/>
        </w:rPr>
      </w:r>
      <w:r>
        <w:rPr>
          <w:lang w:val="es_ES" w:bidi="es_ES"/>
        </w:rPr>
        <w:t>Deténganse aquí y conversen sobre esta pregunta en grupo: En este pasaje, el autor del relato usa tanto la palabra general para el Dios de la Creación como Jehová, el Único Dios Verdadero, para referirse al mismo Santo Jehová.</w:t>
      </w:r>
    </w:p>
    <w:p>
      <w:pPr>
        <w:pStyle w:val="ListBullet"/>
        <w:spacing w:line="240" w:lineRule="auto"/>
        <w:ind w:left="720"/>
      </w:pPr>
      <w:r>
        <w:rPr>
          <w:lang w:val="es_ES" w:bidi="es_ES"/>
        </w:rPr>
      </w:r>
      <w:r>
        <w:rPr>
          <w:lang w:val="es_ES" w:bidi="es_ES"/>
        </w:rPr>
        <w:t xml:space="preserve">Deténganse aquí y miren un mapa: Miren el mapa de la </w:t>
      </w:r>
      <w:r>
        <w:rPr>
          <w:lang w:val="es_ES" w:bidi="es_ES"/>
        </w:rPr>
        <w:t>península del Sinaí y el territorio de Madián</w:t>
      </w:r>
      <w:r>
        <w:rPr>
          <w:lang w:val="es_ES" w:bidi="es_ES"/>
        </w:rPr>
        <w:t>. Jetro vivió en Madián. Moisés salió de Egipto por el oeste. Moisés estaba en Refidim justo antes de esto. Moisés estaba ahora en el monte Sinaí o cerca de él, en la parte sur de la península del Sinaí.</w:t>
      </w:r>
    </w:p>
    <w:p>
      <w:pPr>
        <w:pStyle w:val="ListBullet"/>
        <w:spacing w:line="240" w:lineRule="auto"/>
        <w:ind w:left="720"/>
      </w:pPr>
      <w:r>
        <w:rPr>
          <w:lang w:val="es_ES" w:bidi="es_ES"/>
        </w:rPr>
      </w:r>
      <w:r>
        <w:rPr>
          <w:lang w:val="es_ES" w:bidi="es_ES"/>
        </w:rPr>
        <w:t>Conversen en grupo sobre cómo se compartió la información en la Biblia.</w:t>
      </w:r>
    </w:p>
    <w:p>
      <w:pPr>
        <w:pStyle w:val="ListBullet"/>
        <w:spacing w:line="240" w:lineRule="auto"/>
        <w:ind w:left="720"/>
      </w:pPr>
      <w:r>
        <w:rPr>
          <w:lang w:val="es_ES" w:bidi="es_ES"/>
        </w:rPr>
      </w:r>
      <w:r>
        <w:rPr>
          <w:lang w:val="es_ES" w:bidi="es_ES"/>
        </w:rPr>
        <w:t>Pausen el audio aquí.</w:t>
      </w:r>
    </w:p>
    <w:p>
      <w:pPr/>
      <w:r>
        <w:rPr>
          <w:lang w:val="es_ES" w:bidi="es_ES"/>
        </w:rPr>
      </w:r>
      <w:r>
        <w:rPr>
          <w:lang w:val="es_ES" w:bidi="es_ES"/>
        </w:rPr>
        <w:t>Antes de este pasaje, Moisés había enviado a su esposa, Séfora, y a sus dos hijos a su padre Jetro, un sacerdote del pueblo de Madián. Jetro llevó a Séfora y a los dos hijos a vivir con él lejos de Egipto. Anteriormente, Moisés le dio a cada hijo un nombre con significado adicional sobre la vida de Moisés. El primer hijo de Moisés fue Gersom, que significa un visitante, viajero o extranjero que vive en un lugar por un tiempo. Moisés llamó a su segundo hijo Eliezer, que significa que el Dios de Moisés ayudó y liberó a Moisés de la espada del Faraón. "Liberado de la espada del Faraón" significa que Dios salvó a Moisés de que el Faraón intentara matarlo cuando Moisés era un hombre joven. Jetro ahora se entera de que Moisés y los israelitas estaban libres de Egipto y cerca de Madián. Jetro lleva a Séfora y a los dos hijos para encontrarse con Moisés en el desierto, o área desértica, en o cerca del monte Sinaí.</w:t>
      </w:r>
    </w:p>
    <w:p>
      <w:pPr/>
      <w:r>
        <w:rPr>
          <w:lang w:val="es_ES" w:bidi="es_ES"/>
        </w:rPr>
      </w:r>
      <w:r>
        <w:rPr>
          <w:lang w:val="es_ES" w:bidi="es_ES"/>
        </w:rPr>
        <w:t xml:space="preserve">Deténganse aquí y muestren una foto del </w:t>
      </w:r>
      <w:r>
        <w:rPr>
          <w:lang w:val="es_ES" w:bidi="es_ES"/>
        </w:rPr>
        <w:t>desierto alrededor del monte Sinaí</w:t>
      </w:r>
      <w:r>
        <w:rPr>
          <w:lang w:val="es_ES" w:bidi="es_ES"/>
        </w:rPr>
        <w:t>. Pausen este audio aquí.</w:t>
      </w:r>
    </w:p>
    <w:p>
      <w:pPr/>
      <w:r>
        <w:rPr>
          <w:lang w:val="es_ES" w:bidi="es_ES"/>
        </w:rPr>
      </w:r>
      <w:r>
        <w:rPr>
          <w:lang w:val="es_ES" w:bidi="es_ES"/>
        </w:rPr>
        <w:t>Jetro envía un mensaje a Moisés haciéndole saber que él, Séfora y los hijos llegarán pronto. No sabemos cómo fue enviado el mensaje o cuánto tiempo pasó antes de que Moisés saliera de su tienda para saludarlos. El hecho de que Moisés saliera de la tienda para saludar a Jetro muestra que Moisés consideraba a Jetro un hombre honrado, como a un dignatario visitante de otro país. Moisés también le estaba mostrando respeto al padre de su esposa. Moisés no se quedó adentro ni esperó a que Jetro viniera a él. Moisés inclinó profundamente la cabeza para quedar por debajo de la de Jetro y mostrar respeto. Moisés puede haber inclinado su cabeza hacia el suelo. Moisés probablemente besó la mejilla o el aire al lado de la mejilla de Jetro para mostrar respeto. Jetro le preguntó a Moisés sobre su bienestar, o salud. Moisés le preguntó a Jetro sobre su bienestar, o salud.</w:t>
      </w:r>
    </w:p>
    <w:p>
      <w:pPr/>
      <w:r>
        <w:rPr>
          <w:lang w:val="es_ES" w:bidi="es_ES"/>
        </w:rPr>
      </w:r>
      <w:r>
        <w:rPr>
          <w:lang w:val="es_ES" w:bidi="es_ES"/>
        </w:rPr>
        <w:t>Deténganse aquí y conversen sobre esta pregunta en grupo: Cada familia comparte información de manera diferente. ¿Cómo envía tu familia mensajes entre sí? ¿En qué tipos de lugares especiales se reúne tu familia? Moisés y Jetro conocían el monte Sinaí y cómo encontrarlo. Pausen este audio aquí.</w:t>
      </w:r>
    </w:p>
    <w:p>
      <w:pPr/>
      <w:r>
        <w:rPr>
          <w:lang w:val="es_ES" w:bidi="es_ES"/>
        </w:rPr>
      </w:r>
      <w:r>
        <w:rPr>
          <w:lang w:val="es_ES" w:bidi="es_ES"/>
        </w:rPr>
        <w:t>Cada grupo de personas tiene maneras de mostrar respeto. Jetro era un importante líder religioso madianita. Jetro también era el padre de la esposa de Moisés.</w:t>
      </w:r>
    </w:p>
    <w:p>
      <w:pPr>
        <w:pStyle w:val="ListBullet"/>
        <w:spacing w:line="240" w:lineRule="auto"/>
        <w:ind w:left="720"/>
      </w:pPr>
      <w:r>
        <w:rPr>
          <w:lang w:val="es_ES" w:bidi="es_ES"/>
        </w:rPr>
      </w:r>
      <w:r>
        <w:rPr>
          <w:lang w:val="es_ES" w:bidi="es_ES"/>
        </w:rPr>
        <w:t>Conversen sobre cómo muestran respeto a las personas importantes.</w:t>
      </w:r>
    </w:p>
    <w:p>
      <w:pPr>
        <w:pStyle w:val="ListBullet"/>
        <w:spacing w:line="240" w:lineRule="auto"/>
        <w:ind w:left="720"/>
      </w:pPr>
      <w:r>
        <w:rPr>
          <w:lang w:val="es_ES" w:bidi="es_ES"/>
        </w:rPr>
      </w:r>
      <w:r>
        <w:rPr>
          <w:lang w:val="es_ES" w:bidi="es_ES"/>
        </w:rPr>
        <w:t>Pausen el audio aquí.</w:t>
      </w:r>
    </w:p>
    <w:p>
      <w:pPr/>
      <w:r>
        <w:rPr>
          <w:lang w:val="es_ES" w:bidi="es_ES"/>
        </w:rPr>
      </w:r>
      <w:r>
        <w:rPr>
          <w:lang w:val="es_ES" w:bidi="es_ES"/>
        </w:rPr>
        <w:t>Jetro y Moisés preguntaron por el bienestar, o salud, del otro. Se preguntaban si estaban en paz, lo que se refiere a que tenían una vida plena y completa. La gente solía usar esta palabra para la paz como una bendición para desear a otros plenitud de vida, lo cual incluye unidad en su familia y comunidad, además de buena salud.</w:t>
      </w:r>
    </w:p>
    <w:p>
      <w:pPr>
        <w:pStyle w:val="ListBullet"/>
        <w:spacing w:line="240" w:lineRule="auto"/>
        <w:ind w:left="720"/>
      </w:pPr>
      <w:r>
        <w:rPr>
          <w:lang w:val="es_ES" w:bidi="es_ES"/>
        </w:rPr>
      </w:r>
      <w:r>
        <w:rPr>
          <w:lang w:val="es_ES" w:bidi="es_ES"/>
        </w:rPr>
        <w:t>Deténganse aquí y conversen sobre esta pregunta en grupo: conversen en grupo sobre cómo se pregunta en su idioma por el bienestar de alguien al saludar. Hagan que los miembros del equipo actúen saludando a un miembro de la familia que no hayan visto en mucho tiempo. Escuchen las palabras y frases que usan.</w:t>
      </w:r>
    </w:p>
    <w:p>
      <w:pPr>
        <w:pStyle w:val="ListBullet"/>
        <w:spacing w:line="240" w:lineRule="auto"/>
        <w:ind w:left="720"/>
      </w:pPr>
      <w:r>
        <w:rPr>
          <w:lang w:val="es_ES" w:bidi="es_ES"/>
        </w:rPr>
      </w:r>
      <w:r>
        <w:rPr>
          <w:lang w:val="es_ES" w:bidi="es_ES"/>
        </w:rPr>
        <w:t>Pausen el audio aquí.</w:t>
      </w:r>
    </w:p>
    <w:p>
      <w:pPr/>
      <w:r>
        <w:rPr>
          <w:lang w:val="es_ES" w:bidi="es_ES"/>
        </w:rPr>
      </w:r>
      <w:r>
        <w:rPr>
          <w:lang w:val="es_ES" w:bidi="es_ES"/>
        </w:rPr>
        <w:t>Después de que Moisés y Jetro terminaron de saludarse, los dos hombres entraron en la tienda de Moisés. Sabemos que Séfora y los hijos llegaron, pero es posible que no hayan ido a su tienda. En esa cultura, los hombres y las mujeres tenían tiendas separadas y los niños se quedaban con las mujeres. Esta historia se centra en Jetro y Moisés. Jetro y Moisés entraron solos en la tienda, aunque Jetro era un visitante extranjero. Los otros líderes israelitas no socializarán con él ni lo visitarán. En la tienda, Moisés le cuenta, o explica, a Jetro todo lo que Jehová hizo. Moisés explica que Jehová derrotó al Faraón y a los egipcios a favor de los israelitas. Moisés habla tanto sobre las victorias como sobre los tiempos difíciles. Moisés es veraz y honesto con Jetro.</w:t>
      </w:r>
    </w:p>
    <w:p>
      <w:pPr/>
      <w:r>
        <w:rPr>
          <w:lang w:val="es_ES" w:bidi="es_ES"/>
        </w:rPr>
      </w:r>
      <w:r>
        <w:rPr>
          <w:lang w:val="es_ES" w:bidi="es_ES"/>
        </w:rPr>
        <w:t>Jetro escuchó sobre Jehová. Por primera vez, Jetro alabó a Jehová, el único Dios verdadero. Jetro aceptó por primera vez al Dios de la creación como el mismo Dios, Jehová, el único Dios verdadero. Jehová rescató a los israelitas y derrotó a los poderosos egipcios. Jetro hace una conexión personal con Jehová. Jetro dice "ahora sé", lo que significa que no entendí antes, pero ahora entiendo o ahora reconozco y me conecto con Jehová. Jehová es el único Dios verdadero y es superior a todos los demás dioses de los que Jetro ha escuchado. Jetro está convencido de que Jehová es el más alto porque Moisés compartió con Jetro la verdad sobre cómo Dios salvó a los israelitas de los egipcios.</w:t>
      </w:r>
    </w:p>
    <w:p>
      <w:pPr/>
      <w:r>
        <w:rPr>
          <w:lang w:val="es_ES" w:bidi="es_ES"/>
        </w:rPr>
      </w:r>
      <w:r>
        <w:rPr>
          <w:lang w:val="es_ES" w:bidi="es_ES"/>
        </w:rPr>
        <w:t>Luego, Jetro decide honrar al Dios de la Creación con Moisés, que es parte de su familia. Jetro trajo un animal para quemarlo entero. En la antigüedad, las personas solían ofrecer sacrificios a los dioses para demostrar que acudían a ellos y deseaban serles leales. Aunque los israelitas aún no sabían todo sobre el sistema de sacrificios de Jehová, las personas entendieron que algo debe morir para que las personas puedan vivir. Sabemos por pasajes anteriores que Jetro poseía ovejas y cabras, por lo que es posible que el animal que llevó fuera una oveja o una cabra. Jetro también llevó otras ofrendas a Dios para el sacrificio. Los regalos no están claros, pero podrían ser grano o pan. El hermano de Moisés, Aarón, y otros ancianos israelitas se unieron a la ofrenda de gratitud a Dios en el altar de Dios. Aarón, los ancianos israelitas, Moisés y Jetro adoraron y comieron una comida sagrada juntos ante Dios. La comida era la adoración unificada ante Jehová entre dos grupos de personas. La comida fue significativa para mostrar que diferentes grupos de personas pueden adorar a Dios juntos. La comida también mostró que los líderes israelitas aceptaron a Jetro en comunión, o comunidad, con Israel.</w:t>
      </w:r>
    </w:p>
    <w:p>
      <w:pPr>
        <w:pStyle w:val="ListBullet"/>
        <w:spacing w:line="240" w:lineRule="auto"/>
        <w:ind w:left="720"/>
      </w:pPr>
      <w:r>
        <w:rPr>
          <w:lang w:val="es_ES" w:bidi="es_ES"/>
        </w:rPr>
      </w:r>
      <w:r>
        <w:rPr>
          <w:lang w:val="es_ES" w:bidi="es_ES"/>
        </w:rPr>
        <w:t>Deténganse aquí y conversen sobre esta pregunta en grupo: Hasta ahora solo Moisés habló con Jetro. Ahora Aarón se encuentra con Jetro. Aarón se convertirá en el primer sumo sacerdote para los israelitas liberados. Tal vez Aarón supervisó los sacrificios a Dios para Jetro.</w:t>
      </w:r>
    </w:p>
    <w:p>
      <w:pPr>
        <w:pStyle w:val="ListBullet"/>
        <w:spacing w:line="240" w:lineRule="auto"/>
        <w:ind w:left="720"/>
      </w:pPr>
      <w:r>
        <w:rPr>
          <w:lang w:val="es_ES" w:bidi="es_ES"/>
        </w:rPr>
      </w:r>
      <w:r>
        <w:rPr>
          <w:lang w:val="es_ES" w:bidi="es_ES"/>
        </w:rPr>
        <w:t>Pausen el audio aquí.</w:t>
      </w:r>
    </w:p>
    <w:p>
      <w:pPr/>
      <w:r>
        <w:rPr>
          <w:lang w:val="es_ES" w:bidi="es_ES"/>
        </w:rPr>
      </w:r>
      <w:r>
        <w:rPr>
          <w:lang w:val="es_ES" w:bidi="es_ES"/>
        </w:rPr>
        <w:t>Deténganse aquí y conversen sobre esta pregunta en grupo: Los hombres comieron una comida especial ante Dios para adorar a Dios juntos.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18:1–12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3 escenas.</w:t>
      </w:r>
    </w:p>
    <w:p>
      <w:pPr/>
      <w:r>
        <w:rPr>
          <w:lang w:val="es_ES" w:bidi="es_ES"/>
        </w:rPr>
      </w:r>
      <w:r>
        <w:rPr>
          <w:b/>
          <w:lang w:val="es_ES" w:bidi="es_ES"/>
        </w:rPr>
        <w:t>En la primera escena:</w:t>
      </w:r>
      <w:r>
        <w:rPr>
          <w:lang w:val="es_ES" w:bidi="es_ES"/>
        </w:rPr>
        <w:t xml:space="preserve"> Antes de este pasaje, Moisés envió a su esposa y a sus dos hijos a vivir con Jetro, el padre de su esposa. En este pasaje, Jetro escuchó sobre todo lo que Dios hizo para liberar a Moisés y a los israelitas de los egipcios. Jetro escuchó que Jehová sacó a Israel de Egipto. Jetro envía un mensaje a Moisés. Jetro le dice a Moisés que viene y que trae a Séfora y a los dos hijos. Moisés sale de su tienda para saludar a Jetro. Moisés y Jetro se interesan por cómo está el otro, o si tienen paz o buena salud. Moisés y Jetro entran en la tienda de Moisés.</w:t>
      </w:r>
    </w:p>
    <w:p>
      <w:pPr/>
      <w:r>
        <w:rPr>
          <w:lang w:val="es_ES" w:bidi="es_ES"/>
        </w:rPr>
      </w:r>
      <w:r>
        <w:rPr>
          <w:b/>
          <w:lang w:val="es_ES" w:bidi="es_ES"/>
        </w:rPr>
        <w:t>En la segunda escena:</w:t>
      </w:r>
      <w:r>
        <w:rPr>
          <w:lang w:val="es_ES" w:bidi="es_ES"/>
        </w:rPr>
        <w:t xml:space="preserve"> Dentro de la tienda, Moisés comparte historias sobre Jehová con Jetro. Moisés le dice a Jetro todas las maneras en que Jehová salvó a los israelitas. Jehová castigó al Faraón y a los egipcios. Jehová liberó a los israelitas de los egipcios. Jetro se regocija porque Jehová hizo muchas cosas buenas para salvar a Israel del Faraón y Egipto. Jetro bendice a Jehová. Jetro entiende que Jehová es el más grande de todos los dioses que conoce.</w:t>
      </w:r>
    </w:p>
    <w:p>
      <w:pPr/>
      <w:r>
        <w:rPr>
          <w:lang w:val="es_ES" w:bidi="es_ES"/>
        </w:rPr>
      </w:r>
      <w:r>
        <w:rPr>
          <w:b/>
          <w:lang w:val="es_ES" w:bidi="es_ES"/>
        </w:rPr>
        <w:t>En la tercera escena:</w:t>
      </w:r>
      <w:r>
        <w:rPr>
          <w:lang w:val="es_ES" w:bidi="es_ES"/>
        </w:rPr>
        <w:t xml:space="preserve"> Luego, Jetro quiere honrar a Jehová con un sacrificio. Jetro trae animales y otros artículos para el sacrificio, tal vez grano, pan o vino. Aunque Aarón probablemente aún no sea oficialmente el sumo sacerdote de Israel, se une al sacrificio. Los ancianos y los hombres respetados de Israel también se unen a Moisés, Jetro y Aarón para el sacrificio. El sacrificio tiene lugar en el sitio designado donde los israelitas sacrifican a Jehová. Los hombres comen juntos como parte de la experiencia de adoración.</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Jetro</w:t>
      </w:r>
    </w:p>
    <w:p>
      <w:pPr>
        <w:pStyle w:val="ListBullet"/>
        <w:spacing w:line="240" w:lineRule="auto"/>
        <w:ind w:left="720"/>
      </w:pPr>
      <w:r>
        <w:rPr>
          <w:lang w:val="es_ES" w:bidi="es_ES"/>
        </w:rPr>
      </w:r>
      <w:r>
        <w:rPr>
          <w:lang w:val="es_ES" w:bidi="es_ES"/>
        </w:rPr>
        <w:t>Séfora con los dos hijos (viajan con Jetro, pero no hablan en este pasaje)</w:t>
      </w:r>
    </w:p>
    <w:p>
      <w:pPr>
        <w:pStyle w:val="ListBullet"/>
        <w:spacing w:line="240" w:lineRule="auto"/>
        <w:ind w:left="720"/>
      </w:pPr>
      <w:r>
        <w:rPr>
          <w:lang w:val="es_ES" w:bidi="es_ES"/>
        </w:rPr>
      </w:r>
      <w:r>
        <w:rPr>
          <w:lang w:val="es_ES" w:bidi="es_ES"/>
        </w:rPr>
        <w:t>Aarón (no habla en este pasaje)</w:t>
      </w:r>
    </w:p>
    <w:p>
      <w:pPr>
        <w:pStyle w:val="ListBullet"/>
        <w:spacing w:line="240" w:lineRule="auto"/>
        <w:ind w:left="720"/>
      </w:pPr>
      <w:r>
        <w:rPr>
          <w:lang w:val="es_ES" w:bidi="es_ES"/>
        </w:rPr>
      </w:r>
      <w:r>
        <w:rPr>
          <w:lang w:val="es_ES" w:bidi="es_ES"/>
        </w:rPr>
        <w:t>Ancianos de Israel (no hablan)</w:t>
      </w:r>
    </w:p>
    <w:p>
      <w:pPr/>
      <w:r>
        <w:rPr>
          <w:lang w:val="es_ES" w:bidi="es_ES"/>
        </w:rPr>
      </w:r>
      <w:r>
        <w:rPr>
          <w:lang w:val="es_ES" w:bidi="es_ES"/>
        </w:rPr>
        <w:t>Como grupo, pongan atención a estas partes de la ambientación del pasaje:</w:t>
      </w:r>
    </w:p>
    <w:p>
      <w:pPr/>
      <w:r>
        <w:rPr>
          <w:lang w:val="es_ES" w:bidi="es_ES"/>
        </w:rPr>
      </w:r>
      <w:r>
        <w:rPr>
          <w:lang w:val="es_ES" w:bidi="es_ES"/>
        </w:rPr>
        <w:t>En la primera escena, los personajes están separados. En el extremo sureste, en la tierra de Madián, están Jetro, Séfora y los dos hijos. Moisés envió a su esposa Séfora y a sus dos hijos a vivir con Jetro mucho tiempo antes de este pasaje. Al comienzo de este pasaje, Jetro escucha noticias sobre Moisés y los israelitas en Egipto.</w:t>
      </w:r>
    </w:p>
    <w:p>
      <w:pPr/>
      <w:r>
        <w:rPr>
          <w:lang w:val="es_ES" w:bidi="es_ES"/>
        </w:rPr>
      </w:r>
      <w:r>
        <w:rPr>
          <w:lang w:val="es_ES" w:bidi="es_ES"/>
        </w:rPr>
        <w:t>Moisés, Aarón y los ancianos de Israel están en el extremo oeste, cerca del río Nilo, sobre el mar Rojo o cerca del mismo. Moisés y los israelitas viajan al sureste hacia el monte Sinaí. Los israelitas luchan contra los amalecitas justo antes de este pasaje mientras viajan al sureste hasta el monte Sinaí. El monte Sinaí está entre Egipto y Madián. Noten que los israelitas no van a Madián. No está claro exactamente cómo Jetro se enteró de lo que le sucedió a Moisés y a los israelitas.</w:t>
      </w:r>
    </w:p>
    <w:p>
      <w:pPr/>
      <w:r>
        <w:rPr>
          <w:lang w:val="es_ES" w:bidi="es_ES"/>
        </w:rPr>
      </w:r>
      <w:r>
        <w:rPr>
          <w:lang w:val="es_ES" w:bidi="es_ES"/>
        </w:rPr>
        <w:t xml:space="preserve">Deténganse aquí y miren un mapa: Miren el mapa de la </w:t>
      </w:r>
      <w:r>
        <w:rPr>
          <w:lang w:val="es_ES" w:bidi="es_ES"/>
        </w:rPr>
        <w:t>península del Sinaí y el territorio de Madián</w:t>
      </w:r>
      <w:r>
        <w:rPr>
          <w:lang w:val="es_ES" w:bidi="es_ES"/>
        </w:rPr>
        <w:t>. Noten que tanto los israelitas como Jetro se están moviendo hacia el centro del mapa, cerca del monte Sinaí. El centro del mapa es el lugar tradicional del monte Sinaí, pero es posible que el monte Sinaí estuviera en una ubicación diferente. El monte Sinaí es una montaña muy grande. Probablemente era bien conocido en ese momento. Pausen este audio aquí.</w:t>
      </w:r>
    </w:p>
    <w:p>
      <w:pPr/>
      <w:r>
        <w:rPr>
          <w:lang w:val="es_ES" w:bidi="es_ES"/>
        </w:rPr>
      </w:r>
      <w:r>
        <w:rPr>
          <w:lang w:val="es_ES" w:bidi="es_ES"/>
        </w:rPr>
        <w:t>Deténganse aquí y conversen sobre la siguiente pregunta: Las personas envían mensajes de diferentes maneras. ¿Cómo explicarán la idea de enviar un mensaje a una distancia tan larga? Pausen la grabación de audio aquí.</w:t>
      </w:r>
    </w:p>
    <w:p>
      <w:pPr/>
      <w:r>
        <w:rPr>
          <w:lang w:val="es_ES" w:bidi="es_ES"/>
        </w:rPr>
      </w:r>
      <w:r>
        <w:rPr>
          <w:lang w:val="es_ES" w:bidi="es_ES"/>
        </w:rPr>
        <w:t>Ahora escuchamos sobre la familia de Moisés y cómo Moisés nombró a sus hijos antes de que sucediera esta historia. Los nombres muestran lo que sucedió en la vida de Moisés. Moisés dice que Dios lo salvó de la "espada del Faraón". Una espada es un cuchillo largo que se puede usar para matar a animales u otras personas. La "espada del Faraón" es un término especial que significa que Dios salvó a Moisés de que el Faraón lo matara.</w:t>
      </w:r>
    </w:p>
    <w:p>
      <w:pPr/>
      <w:r>
        <w:rPr>
          <w:lang w:val="es_ES" w:bidi="es_ES"/>
        </w:rPr>
      </w:r>
      <w:r>
        <w:rPr>
          <w:lang w:val="es_ES" w:bidi="es_ES"/>
        </w:rPr>
        <w:t>Deténganse aquí y conversen sobre la siguiente pregunta: ¿Cómo explicarán que los nombres de los niños tienen significado? ¿Cómo explicarán que los significados provienen de historias anteriores a esta historia sobre la vida de Moisés? Pausen este audio aquí.</w:t>
      </w:r>
    </w:p>
    <w:p>
      <w:pPr/>
      <w:r>
        <w:rPr>
          <w:lang w:val="es_ES" w:bidi="es_ES"/>
        </w:rPr>
      </w:r>
      <w:r>
        <w:rPr>
          <w:lang w:val="es_ES" w:bidi="es_ES"/>
        </w:rPr>
        <w:t>Moisés llega primero cerca del monte Sinaí. Jetro es un sacerdote del pueblo de Madián. Es respetado en Madián. Jetro envió un mensaje delante de sí a Moisés para hacerle saber que Jetro, Séfora y los dos hijos venían a ver a Moisés. Cuando Jetro llegó al campamento, alguien le dijo a Moisés, y Moisés salió de su tienda para saludar a Jetro. Moisés se inclina ante Jetro. Moisés besa a Jetro. Moisés y Jetro se preguntan mutuamente por el bienestar del otro, por su salud o por cómo se encuentra. Moisés inclinó su cabeza más abajo que la cabeza de Jetro. Moisés probablemente se inclinó y tocó el suelo con su cabeza frente a Jetro para mostrar honor y respeto al padre de su esposa y al sacerdote de Madián. Moisés saludó a Jetro antes de reconocer a Séfora o a sus hijos debido a la costumbre del pueblo.</w:t>
      </w:r>
    </w:p>
    <w:p>
      <w:pPr/>
      <w:r>
        <w:rPr>
          <w:lang w:val="es_ES" w:bidi="es_ES"/>
        </w:rPr>
      </w:r>
      <w:r>
        <w:rPr>
          <w:lang w:val="es_ES" w:bidi="es_ES"/>
        </w:rPr>
        <w:t>Deténganse aquí y conversen sobre esto en grupo: ¿Cómo muestran honor las personas en su idioma? ¿Cómo saludan las personas a los familiares que no han visto en mucho tiempo? Moisés besó a Jetro en la mejilla. El beso era un beso amistoso solo para saludar. Es posible que haya tocado ligeramente la mejilla o el aire que estaba junto a ella. ¿Cómo mostrarán el beso entre Moisés y Jetro en su idioma? Pausen este audio aquí.</w:t>
      </w:r>
    </w:p>
    <w:p>
      <w:pPr/>
      <w:r>
        <w:rPr>
          <w:lang w:val="es_ES" w:bidi="es_ES"/>
        </w:rPr>
      </w:r>
      <w:r>
        <w:rPr>
          <w:lang w:val="es_ES" w:bidi="es_ES"/>
        </w:rPr>
        <w:t>La Biblia nunca dice que Moisés saluda a Séfora ni a sus hijos. Séfora y los hijos se quedaron fuera de la tienda. En la cultura de ese momento, los hombres y las mujeres tenían tiendas separadas. En este pasaje, no está claro si Moisés había preparado una tienda para Séfora, su esposa y los hijos, pero lo más probable es que estén en otra tienda. Moisés no saludó a su esposa y a sus hijos en esta historia, pero probablemente los saludó más tarde, de acuerdo con la cultura de esa época.</w:t>
      </w:r>
    </w:p>
    <w:p>
      <w:pPr/>
      <w:r>
        <w:rPr>
          <w:lang w:val="es_ES" w:bidi="es_ES"/>
        </w:rPr>
      </w:r>
      <w:r>
        <w:rPr>
          <w:lang w:val="es_ES" w:bidi="es_ES"/>
        </w:rPr>
        <w:t>La segunda escena comienza con Moisés y Jetro dentro de la tienda de Moisés. Moisés le habla a Jetro sobre Jehová. Jehová era más poderoso que el Faraón y Egipto. Moisés habla de que Jehová completó milagros en los pasajes anteriores. Moisés dijo la verdad y no ocultó los momentos dolorosos. Jehová salvó a Israel una y otra vez en Egipto y después de ser liberado de Egipto. Moisés le contó a Jetro cómo Jehová rescató a Israel de las dificultades y los problemas aterradores.</w:t>
      </w:r>
    </w:p>
    <w:p>
      <w:pPr/>
      <w:r>
        <w:rPr>
          <w:lang w:val="es_ES" w:bidi="es_ES"/>
        </w:rPr>
      </w:r>
      <w:r>
        <w:rPr>
          <w:lang w:val="es_ES" w:bidi="es_ES"/>
        </w:rPr>
        <w:t>Deténganse aquí y conversen: No está claro qué había en la tienda. Moisés habría sido un buen anfitrión al compartir con el invitado de honor su hogar. Finjan que son anfitriones o que tienen un visitante importante en su hogar. ¿Qué harían? Hacía calor en el desierto y era más fresco a la sombra de la tienda. ¿Qué tipo de cosas hacen después de un largo viaje? Pausen este audio aquí.</w:t>
      </w:r>
    </w:p>
    <w:p>
      <w:pPr/>
      <w:r>
        <w:rPr>
          <w:lang w:val="es_ES" w:bidi="es_ES"/>
        </w:rPr>
      </w:r>
      <w:r>
        <w:rPr>
          <w:lang w:val="es_ES" w:bidi="es_ES"/>
        </w:rPr>
        <w:t>Deténganse aquí y conversen sobre esta pregunta en grupo: En su cultura, ¿dónde se sentarían dos amigos en una tienda mientras hablan? Moisés se preocupa mucho por Jetro. ¿Cómo demostrarán que se preocupan mucho por su visitante? Moisés quiere compartir con Jetro noticias muy importantes sobre Jehová. Moisés quiere que Jetro entienda más sobre Jehová. ¿Cómo puede Moisés ayudar a Jetro a sentirse más cómodo para que Jetro escuche y aprenda sobre Jehová? Pausen la grabación de audio aquí.</w:t>
      </w:r>
    </w:p>
    <w:p>
      <w:pPr/>
      <w:r>
        <w:rPr>
          <w:lang w:val="es_ES" w:bidi="es_ES"/>
        </w:rPr>
      </w:r>
      <w:r>
        <w:rPr>
          <w:lang w:val="es_ES" w:bidi="es_ES"/>
        </w:rPr>
        <w:t>La segunda escena termina con Jetro regocijándose por la victoria de Jehová. Jehová derrotó al Faraón y a los egipcios. Jehová rescató a Israel. Jetro bendijo a Jehová. Jetro exclama que Jehová liberará a Israel del arrogante Faraón y de Egipto. Jetro está convencido de que Jehová es más grande que todos esos dioses a los que la gente adora.</w:t>
      </w:r>
    </w:p>
    <w:p>
      <w:pPr/>
      <w:r>
        <w:rPr>
          <w:lang w:val="es_ES" w:bidi="es_ES"/>
        </w:rPr>
      </w:r>
      <w:r>
        <w:rPr>
          <w:lang w:val="es_ES" w:bidi="es_ES"/>
        </w:rPr>
        <w:t>La tercera escena comienza con Jetro queriendo honrar a Jehová con un sacrificio. Jetro tomó o trajo un animal entero para ser sacrificado. La Biblia no dice que Jetro mató al animal. Jetro, Moisés o Aarón pueden haber sacrificado el animal. Aarón será algún día el sumo sacerdote de los israelitas, por lo que puede haber sido Aarón quien sacrificó el animal. Aarón y los ancianos israelitas vinieron a unirse a Moisés y a Jetro. Ahora Jetro, el madianita, que es familia de Moisés y un pariente lejano de Israel, adorará al Dios de la Creación como una sola familia junto con los israelitas.</w:t>
      </w:r>
    </w:p>
    <w:p>
      <w:pPr/>
      <w:r>
        <w:rPr>
          <w:lang w:val="es_ES" w:bidi="es_ES"/>
        </w:rPr>
      </w:r>
      <w:r>
        <w:rPr>
          <w:lang w:val="es_ES" w:bidi="es_ES"/>
        </w:rPr>
        <w:t>El animal completo que sacrificaron puede haber sido una oveja o una cabra, porque sabemos que Jetro poseía ovejas y cabras. Jetro ofreció otros sacrificios. Otros sacrificios pueden haber sido animales, granos, pan o vino. Otros animales o grano no fueron quemados completamente como el animal entero, por lo que Jetro, Moisés, Aarón y los israelitas mayores podían comer algunos de esos animales juntos como parte de la adoración. Jetro, el madianita, y los israelitas se unieron durante la comida de adoración. Esto es significativo porque tanto los madianitas como los israelitas eran descendientes de Abraham de hace mucho tiempo.</w:t>
      </w:r>
    </w:p>
    <w:p>
      <w:pPr/>
      <w:r>
        <w:rPr>
          <w:lang w:val="es_ES" w:bidi="es_ES"/>
        </w:rPr>
      </w:r>
      <w:r>
        <w:rPr>
          <w:lang w:val="es_ES" w:bidi="es_ES"/>
        </w:rPr>
        <w:t>Deténganse aquí y conversen: Jetro reconoció que Jehová es el Dios salvador. Jetro quería reconocer u honrar a Jehová porque Jetro entiende que Jehová es el más grande. ¿Cómo muestran honor las personas en su cultura? ¿Cómo muestran las personas cuándo entienden una idea nueva y maravillosa? Muchas personas creen que Jetro puede haber aceptado a Jehová como el único Dios verdadero en esta historia. Jetro está emocionado por Jehová. ¿Cómo mostrarán emoción por Jehová y las victorias de Jehová que Jetro entiende?</w:t>
      </w:r>
    </w:p>
    <w:p>
      <w:pPr/>
      <w:r>
        <w:rPr>
          <w:lang w:val="es_ES" w:bidi="es_ES"/>
        </w:rPr>
      </w:r>
      <w:r>
        <w:rPr>
          <w:lang w:val="es_ES" w:bidi="es_ES"/>
        </w:rPr>
        <w:t>Jetro, Moisés, Aarón y los ancianos comieron juntos en la presencia de Dios. Esto significa que su comida juntos era un acto de adoración a Dios.</w:t>
      </w:r>
    </w:p>
    <w:p>
      <w:pPr/>
      <w:r>
        <w:rPr>
          <w:lang w:val="es_ES" w:bidi="es_ES"/>
        </w:rPr>
      </w:r>
      <w:r>
        <w:rPr>
          <w:lang w:val="es_ES" w:bidi="es_ES"/>
        </w:rPr>
        <w:t>Deténganse aquí y conversen en grupo: ¿Cómo interpretarán la comida de adoración? ¿Cómo hablarán de comer juntos "en la presencia de Dios?" Pausen el audio aquí.</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18:1–12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texto tiene tres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Jetro</w:t>
      </w:r>
    </w:p>
    <w:p>
      <w:pPr>
        <w:pStyle w:val="ListBullet"/>
        <w:spacing w:line="240" w:lineRule="auto"/>
        <w:ind w:left="720"/>
      </w:pPr>
      <w:r>
        <w:rPr>
          <w:lang w:val="es_ES" w:bidi="es_ES"/>
        </w:rPr>
      </w:r>
      <w:r>
        <w:rPr>
          <w:lang w:val="es_ES" w:bidi="es_ES"/>
        </w:rPr>
        <w:t>Séfora con los dos hijos (viajan con Jetro, pero no hablan en este pasaje)</w:t>
      </w:r>
    </w:p>
    <w:p>
      <w:pPr>
        <w:pStyle w:val="ListBullet"/>
        <w:spacing w:line="240" w:lineRule="auto"/>
        <w:ind w:left="720"/>
      </w:pPr>
      <w:r>
        <w:rPr>
          <w:lang w:val="es_ES" w:bidi="es_ES"/>
        </w:rPr>
      </w:r>
      <w:r>
        <w:rPr>
          <w:lang w:val="es_ES" w:bidi="es_ES"/>
        </w:rPr>
        <w:t>Aarón (no habla en este pasaje)</w:t>
      </w:r>
    </w:p>
    <w:p>
      <w:pPr>
        <w:pStyle w:val="ListBullet"/>
        <w:spacing w:line="240" w:lineRule="auto"/>
        <w:ind w:left="720"/>
      </w:pPr>
      <w:r>
        <w:rPr>
          <w:lang w:val="es_ES" w:bidi="es_ES"/>
        </w:rPr>
      </w:r>
      <w:r>
        <w:rPr>
          <w:lang w:val="es_ES" w:bidi="es_ES"/>
        </w:rPr>
        <w:t>Ancianos de Israel (no hablan)</w:t>
      </w:r>
    </w:p>
    <w:p>
      <w:pPr/>
      <w:r>
        <w:rPr>
          <w:lang w:val="es_ES" w:bidi="es_ES"/>
        </w:rPr>
      </w:r>
      <w:r>
        <w:rPr>
          <w:lang w:val="es_ES" w:bidi="es_ES"/>
        </w:rPr>
        <w:t>En grupo, dramaticen el pasaje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Al comienzo de la primera escena, Jetro, Séfora y los hijos de Séfora viven en Madián, en el Este. Antes de este pasaje, Moisés había enviado a su esposa, Séfora, y a sus dos hijos al padre de Séfora, Jetro, un sacerdote del pueblo de Madián. Jetro llevó a Séfora y a los dos hijos a vivir con él lejos de Egipto. Anteriormente, Moisés le dio a cada hijo un nombre con significado adicional sobre la vida de Moisés. El primer hijo de Moisés fue Gersom, que significa un visitante, viajero o extranjero que vive en un lugar por un tiempo. Moisés llamó a su segundo hijo Eliezer, que significa que el Dios de Moisés ayudó y liberó a Moisés de la espada del Faraón. Ser librado de la espada del Faraón significa que Dios salvó a Moisés de que el Faraón intentara matarlo anteriormente.</w:t>
      </w:r>
    </w:p>
    <w:p>
      <w:pPr/>
      <w:r>
        <w:rPr>
          <w:lang w:val="es_ES" w:bidi="es_ES"/>
        </w:rPr>
      </w:r>
      <w:r>
        <w:rPr>
          <w:lang w:val="es_ES" w:bidi="es_ES"/>
        </w:rPr>
        <w:t>Ahora, Jetro se entera de todo lo que el Dios de la Creación ha hecho por Moisés y por los israelitas. Jetro se entera de que Jehová sacó a Moisés y a los israelitas de Egipto.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los actores que interpretan a Séfora y a los hijos: "¿Cómo se sienten al saber que Moisés, su esposo y padre de los niños, está vivo y cerca?" Es posible que escuchen respuestas como: "Estoy aliviado de que Moisés viva", o "Estamos ansiosos por ver a Moisés porque no hemos visto a Moisés durante mucho tiempo".</w:t>
      </w:r>
    </w:p>
    <w:p>
      <w:pPr>
        <w:pStyle w:val="ListBullet"/>
        <w:spacing w:line="240" w:lineRule="auto"/>
        <w:ind w:left="720"/>
      </w:pPr>
      <w:r>
        <w:rPr>
          <w:lang w:val="es_ES" w:bidi="es_ES"/>
        </w:rPr>
      </w:r>
      <w:r>
        <w:rPr>
          <w:lang w:val="es_ES" w:bidi="es_ES"/>
        </w:rPr>
        <w:t>Pregúntenles a los actores que interpretan a Séfora y a los hijos: "¿Cómo muestran los nombres de los hijos los verdaderos sentimientos de Moisés?" Es posible que escuchen respuestas como: «Moisés se sintió como un extranjero en Egipto y en Madián porque era hebreo», o «Moisés se sentía solo, ya que Moisés nunca tuvo un hogar solo para él», o «Moisés sabía que algún día viajaría un largo camino antes de vivir en la tierra prometida».</w:t>
      </w:r>
    </w:p>
    <w:p>
      <w:pPr>
        <w:pStyle w:val="ListBullet"/>
        <w:spacing w:line="240" w:lineRule="auto"/>
        <w:ind w:left="720"/>
      </w:pPr>
      <w:r>
        <w:rPr>
          <w:lang w:val="es_ES" w:bidi="es_ES"/>
        </w:rPr>
      </w:r>
      <w:r>
        <w:rPr>
          <w:lang w:val="es_ES" w:bidi="es_ES"/>
        </w:rPr>
        <w:t>Pregúntenle al actor que interpreta a Jetro cómo se sintió Jetro cuando Séfora y sus hijos vinieron a vivir con Jetro. Es posible que escuchen respuestas como: "Me sorprendió ver a mi hija. Era una mujer casada y una madre. ¿Estaba Séfora en problemas con Moisés?" o "¿Por qué Séfora no estaba con Moisés? ¿Estaban Séfora y los hijos en peligro?" o "¿Qué puedo hacer para mantener a Séfora y a sus hijos a salvo y sanos?"</w:t>
      </w:r>
    </w:p>
    <w:p>
      <w:pPr>
        <w:pStyle w:val="ListBullet"/>
        <w:spacing w:line="240" w:lineRule="auto"/>
        <w:ind w:left="720"/>
      </w:pPr>
      <w:r>
        <w:rPr>
          <w:lang w:val="es_ES" w:bidi="es_ES"/>
        </w:rPr>
      </w:r>
      <w:r>
        <w:rPr>
          <w:lang w:val="es_ES" w:bidi="es_ES"/>
        </w:rPr>
        <w:t>Pregúntenle al actor que interpreta a Jetro cómo se sintió éste respecto a Moisés. Es posible que escuchen respuestas como: "Me gusta Moisés y lo extraño", o "Me sentí sorprendido, preocupado y enojado porque Moisés envió a mi hija y a sus hijos a través del peligroso desierto sin Moisés para protegerlos", o "Sé que Dios bendijo a Moisés y tengo curiosidad por saber qué le está sucediendo a Moisés".</w:t>
      </w:r>
    </w:p>
    <w:p>
      <w:pPr>
        <w:pStyle w:val="ListBullet"/>
        <w:spacing w:line="240" w:lineRule="auto"/>
        <w:ind w:left="720"/>
      </w:pPr>
      <w:r>
        <w:rPr>
          <w:lang w:val="es_ES" w:bidi="es_ES"/>
        </w:rPr>
      </w:r>
      <w:r>
        <w:rPr>
          <w:lang w:val="es_ES" w:bidi="es_ES"/>
        </w:rPr>
        <w:t>Pregúntenle al actor que interpreta a Moisés cómo se siente acerca de Jetro. Es posible que escuchen respuestas como: "Admiro al padre de mi esposa. Quiero que conozca a Jehová como yo conozco a Jehová", o "Necesito la ayuda de Jetro para mantener a Séfora y a los niños a salvo", o "Sé que Jetro puede mantener a Séfora y a los niños a salvo lejos del Faraón".</w:t>
      </w:r>
    </w:p>
    <w:p>
      <w:pPr>
        <w:pStyle w:val="ListBullet"/>
        <w:spacing w:line="240" w:lineRule="auto"/>
        <w:ind w:left="720"/>
      </w:pPr>
      <w:r>
        <w:rPr>
          <w:lang w:val="es_ES" w:bidi="es_ES"/>
        </w:rPr>
      </w:r>
      <w:r>
        <w:rPr>
          <w:lang w:val="es_ES" w:bidi="es_ES"/>
        </w:rPr>
        <w:t>Pregúntenle al actor que interpreta a Moisés cómo se siente acerca de Séfora y los hijos. Es posible que escuchen respuestas como: "Sé que mi esposa Séfora es una mujer inteligente y capaz que puede cruzar un desierto de manera segura porque creció en un desierto", o "Envié a Séfora y a los niños lejos para que mi familia se mantuviera libre de la esclavitud", o "Amo y extraño mucho a Séfora y a mis dos hijos".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Ahora Jetro se entera de cómo Dios ayudó a Moisés y a los israelitas y cómo liberó a los israelitas del Faraón y de los egipcios. Jetro viaja para encontrarse con Moisés en el monte Sinaí o cerca de él. Jetro trae a Séfora y a sus dos hijos. Jetro envía un mensaje a Moisés comunicándole el plan de viaje de Jetro, Séfora y los dos hijos. Moisés recibe el mensaje y sale de su tienda para saludar a Jetro. Cuando Moisés ve a Jetro, se inclina ante Jetro y le besa la mejilla. Tanto Jetro como Moisés preguntan el uno por el otro, cómo está su salud, su bienestar, o por cómo se encuentra.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al actor que interpreta a Jetro cómo se siente después de un viaje tan largo para ver a Moisés. Es posible que escuchen respuestas como: «Estoy nervioso y emocionado de ver a Moisés. Escuché tantas historias emocionantes, ¿son verdaderas las historias?" o "Me siento honrado de que Moisés haya recordado honrarme como el padre de Séfora. Moisés es un hombre importante, pero me honró".</w:t>
      </w:r>
    </w:p>
    <w:p>
      <w:pPr>
        <w:pStyle w:val="ListBullet"/>
        <w:spacing w:line="240" w:lineRule="auto"/>
        <w:ind w:left="720"/>
      </w:pPr>
      <w:r>
        <w:rPr>
          <w:lang w:val="es_ES" w:bidi="es_ES"/>
        </w:rPr>
      </w:r>
      <w:r>
        <w:rPr>
          <w:lang w:val="es_ES" w:bidi="es_ES"/>
        </w:rPr>
        <w:t>Pregúntenle al actor que interpreta a Moisés cómo se siente después de ver a su familia después de tanto tiempo y tantos peligros. Es posible que escuchen respuestas como: "Espero que Jetro esté bien. Jetro es un hombre muy anciano y el viaje sería difícil para él. Me siento tan honrado de que Jetro haya viajado para verme", o "Amo a mi familia y quiero mostrar respeto", o "Los extraño después de haber estado sin ellos en Egipto".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Al comenzar la segunda escena, Moisés y Jetro entran en la tienda. Moisés le cuenta a Jetro todas las maneras en que Jehová rescata a Moisés y a los israelitas del arrogante Faraón y de los egipcios. Jehová libera a los israelitas de los egipcios. Moisés explica las experiencias difíciles. Moisés explica que Jehová está resolviendo problemas con milagros. Luego, Jetro se alegró de que Jehová hubiera logrado la victoria sobre Egipto y el Faraón. Jetro exclama una bendición para Jehová. Jetro testifica que Jehová liberó a Moisés y a los israelitas del control del Faraón y los egipcios. Jetro proclama que Jehová es el más grande de todos los dioses de los que Jetro ha escuchado.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al actor que interpreta a Moisés por qué le está contando a Jetro todos los detalles sobre Jehová, las dificultades y las victorias. Es posible que escuchen respuestas como: "A mi pueblo israelita y a mi familia madianita por matrimonio les gusta compartir historias de victoria", o "Jetro y yo vivimos en grupos de personas que comparten historias como parte de ser un buen anfitrión", o "Amo al padre de mi esposa. Quiero que conozca a Jehová, el Único Dios Verdadero, como yo".</w:t>
      </w:r>
    </w:p>
    <w:p>
      <w:pPr>
        <w:pStyle w:val="ListBullet"/>
        <w:spacing w:line="240" w:lineRule="auto"/>
        <w:ind w:left="720"/>
      </w:pPr>
      <w:r>
        <w:rPr>
          <w:lang w:val="es_ES" w:bidi="es_ES"/>
        </w:rPr>
      </w:r>
      <w:r>
        <w:rPr>
          <w:lang w:val="es_ES" w:bidi="es_ES"/>
        </w:rPr>
        <w:t>Pregúntenle al actor que interpreta a Jetro cómo se siente cuando escucha las historias. Es posible que escuchen respuestas como: "Me sorprendió", o "Sentí curiosidad acerca de Jehová", o "Ahora entiendo por qué Séfora necesitaba quedarse conmigo", o "Ahora entiendo que Jehová es el más grande".</w:t>
      </w:r>
    </w:p>
    <w:p>
      <w:pPr>
        <w:pStyle w:val="ListBullet"/>
        <w:spacing w:line="240" w:lineRule="auto"/>
        <w:ind w:left="720"/>
      </w:pPr>
      <w:r>
        <w:rPr>
          <w:lang w:val="es_ES" w:bidi="es_ES"/>
        </w:rPr>
      </w:r>
      <w:r>
        <w:rPr>
          <w:lang w:val="es_ES" w:bidi="es_ES"/>
        </w:rPr>
        <w:t>Pregúntenle a Jetro por qué saber más hace que Jetro bendiga a Jehová. Es posible que escuchen respuestas como: "Estoy tan emocionado. Ahora entiendo a Moisés y por qué eligió regresar a Egipto", o "Estoy tan aliviado. Jehová es un gran Dios digno de alabanza", o "Finalmente entiendo por qué Moisés y otros israelitas están dedicados. Jehová es grande y poderoso".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La tercera escena comienza con Jetro llevando un animal para el sacrificio. Aarón y los ancianos de Israel se unen a Jetro y a Moisés. Alguien sacrifica al animal. El animal es completamente quemado. Jetro ofrece otros sacrificios, como animales más pequeños, grano o vino. Se desconocen los otros sacrificios específicos. Jetro, el madianita, junto con Moisés, Aarón y los ancianos israelitas, comieron juntos una comida especial. La comida era una comida de adoración ante Dios.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al actor que interpreta a Jetro cómo se siente al compartir el sacrificio. Es posible que escuchen respuestas como: "Me siento muy honrado de dar honor a Jehová", o "Jehová es grande y solo quiero decir gracias".</w:t>
      </w:r>
    </w:p>
    <w:p>
      <w:pPr>
        <w:pStyle w:val="ListBullet"/>
        <w:spacing w:line="240" w:lineRule="auto"/>
        <w:ind w:left="720"/>
      </w:pPr>
      <w:r>
        <w:rPr>
          <w:lang w:val="es_ES" w:bidi="es_ES"/>
        </w:rPr>
      </w:r>
      <w:r>
        <w:rPr>
          <w:lang w:val="es_ES" w:bidi="es_ES"/>
        </w:rPr>
        <w:t>Pregúntenle a Moisés cómo se siente cuando Moisés ve que Jetro, el padre de su esposa, entiende más acerca de Jehová y quiere adorar a Jehová de alguna manera. Es posible que escuchen respuestas como: "Me sentí honrado al saber que ayudé al padre de mi esposa a conocer a mi Dios, el único Dios verdadero", o "Estoy feliz de adorar como familia", o "Me alegro de tener a mi familia madianita y a mi familia israelí bajo un mismo techo".</w:t>
      </w:r>
    </w:p>
    <w:p>
      <w:pPr>
        <w:pStyle w:val="ListBullet"/>
        <w:spacing w:line="240" w:lineRule="auto"/>
        <w:ind w:left="720"/>
      </w:pPr>
      <w:r>
        <w:rPr>
          <w:lang w:val="es_ES" w:bidi="es_ES"/>
        </w:rPr>
      </w:r>
      <w:r>
        <w:rPr>
          <w:lang w:val="es_ES" w:bidi="es_ES"/>
        </w:rPr>
        <w:t>Pregúntenle al actor que interpreta a Aarón cómo se siente al supervisar un sacrificio con alguien que no es judío. Es posible que escuchen respuestas como: "Al principio, estaba preocupado. Más tarde, me uní a la adoración con Jetro", o "Estaba feliz porque Jetro se preocupaba por Jehová, el único Dios verdadero", o "Confío en mi hermano Moisés. Confío en mi Dios".</w:t>
      </w:r>
    </w:p>
    <w:p>
      <w:pPr>
        <w:pStyle w:val="ListBullet"/>
        <w:spacing w:line="240" w:lineRule="auto"/>
        <w:ind w:left="720"/>
      </w:pPr>
      <w:r>
        <w:rPr>
          <w:lang w:val="es_ES" w:bidi="es_ES"/>
        </w:rPr>
      </w:r>
      <w:r>
        <w:rPr>
          <w:lang w:val="es_ES" w:bidi="es_ES"/>
        </w:rPr>
        <w:t>Pregúntenles a los ancianos cómo se sintieron al adorar junto a un madianita. Es posible que escuchen respuestas como: "Acabamos de salir de Egipto y sobrevivimos a una guerra con los amalecitas. Jetro el madianita es la primera persona que no es israelita que se enteró de Jehová. "Tengo dudas sobre él, pero me alegro", o "Me alegra adorar con mis primos lejanos al mismo único Dios verdadero, Jehová".</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18:1–12 en la traducción que sea más fácil de entender.</w:t>
      </w:r>
    </w:p>
    <w:p>
      <w:pPr/>
      <w:r>
        <w:rPr>
          <w:lang w:val="es_ES" w:bidi="es_ES"/>
        </w:rPr>
      </w:r>
      <w:r>
        <w:rPr>
          <w:lang w:val="es_ES" w:bidi="es_ES"/>
        </w:rPr>
        <w:t xml:space="preserve">En este paso, el grupo discutirá sobre términos y palabras clave en este pasaje. </w:t>
      </w:r>
    </w:p>
    <w:p>
      <w:pPr/>
      <w:r>
        <w:rPr>
          <w:lang w:val="es_ES" w:bidi="es_ES"/>
        </w:rPr>
      </w:r>
      <w:r>
        <w:rPr>
          <w:lang w:val="es_ES" w:bidi="es_ES"/>
        </w:rPr>
        <w:t>Esta historia reúne a Moisés con su esposa, sus hijos y su suegro, Jetro.</w:t>
      </w:r>
    </w:p>
    <w:p>
      <w:pPr/>
      <w:r>
        <w:rPr>
          <w:lang w:val="es_ES" w:bidi="es_ES"/>
        </w:rPr>
      </w:r>
      <w:r>
        <w:rPr>
          <w:lang w:val="es_ES" w:bidi="es_ES"/>
        </w:rPr>
        <w:t xml:space="preserve">La historia comienza con la reaparición de Jetro. Jetro es el suegro de Moisés, o el padre de la esposa de Moisés, Séfora. Jetro era un madianita. En esta historia, Jetro adoraba a un dios y era </w:t>
      </w:r>
      <w:r>
        <w:rPr>
          <w:b/>
          <w:lang w:val="es_ES" w:bidi="es_ES"/>
        </w:rPr>
        <w:t>sacerdote</w:t>
      </w:r>
      <w:r>
        <w:rPr>
          <w:lang w:val="es_ES" w:bidi="es_ES"/>
        </w:rPr>
        <w:t xml:space="preserve">, lo que significa un líder religioso para los madianitas. Tenga en cuenta que Jetro no era un sacerdote de Jehová. Antes de este pasaje, no queda claro si Jetro conocía completamente a Jehová o si Jetro solo sabía un poco sobre Jehová. Antes de este pasaje, Jetro puede que no haya conocido a Jehová en absoluto. Traduzcan sacerdote de la misma manera que lo han hecho antes, y para obtener más información sobre </w:t>
      </w:r>
      <w:r>
        <w:rPr>
          <w:lang w:val="es_ES" w:bidi="es_ES"/>
        </w:rPr>
        <w:t>sacerdote</w:t>
      </w:r>
      <w:r>
        <w:rPr>
          <w:lang w:val="es_ES" w:bidi="es_ES"/>
        </w:rPr>
        <w:t>, consulten el Glosario Principal.</w:t>
      </w:r>
    </w:p>
    <w:p>
      <w:pPr/>
      <w:r>
        <w:rPr>
          <w:lang w:val="es_ES" w:bidi="es_ES"/>
        </w:rPr>
      </w:r>
      <w:r>
        <w:rPr>
          <w:lang w:val="es_ES" w:bidi="es_ES"/>
        </w:rPr>
        <w:t xml:space="preserve">En este pasaje, el escritor elige cuidadosamente dos nombres para describir al Dios de los </w:t>
      </w:r>
      <w:r>
        <w:rPr>
          <w:lang w:val="es_ES" w:bidi="es_ES"/>
        </w:rPr>
        <w:t>israelitas</w:t>
      </w:r>
      <w:r>
        <w:rPr>
          <w:lang w:val="es_ES" w:bidi="es_ES"/>
        </w:rPr>
        <w:t xml:space="preserve">. Usó el nombre general de </w:t>
      </w:r>
      <w:r>
        <w:rPr>
          <w:b/>
          <w:lang w:val="es_ES" w:bidi="es_ES"/>
        </w:rPr>
        <w:t>Dios</w:t>
      </w:r>
      <w:r>
        <w:rPr>
          <w:lang w:val="es_ES" w:bidi="es_ES"/>
        </w:rPr>
        <w:t xml:space="preserve"> y el nombre personal de Dios, </w:t>
      </w:r>
      <w:r>
        <w:rPr>
          <w:b/>
          <w:lang w:val="es_ES" w:bidi="es_ES"/>
        </w:rPr>
        <w:t>Jehová</w:t>
      </w:r>
      <w:r>
        <w:rPr>
          <w:lang w:val="es_ES" w:bidi="es_ES"/>
        </w:rPr>
        <w:t xml:space="preserve">. El nombre general de Dios muestra que Dios tiene una relación con el mundo porque lo creó. El nombre Jehová muestra que Dios tiene una relación personal, privada y poderosa con su pueblo. Tanto </w:t>
      </w:r>
      <w:r>
        <w:rPr>
          <w:lang w:val="es_ES" w:bidi="es_ES"/>
        </w:rPr>
        <w:t>Dios</w:t>
      </w:r>
      <w:r>
        <w:rPr>
          <w:lang w:val="es_ES" w:bidi="es_ES"/>
        </w:rPr>
        <w:t xml:space="preserve"> como </w:t>
      </w:r>
      <w:r>
        <w:rPr>
          <w:lang w:val="es_ES" w:bidi="es_ES"/>
        </w:rPr>
        <w:t>Jehová</w:t>
      </w:r>
      <w:r>
        <w:rPr>
          <w:lang w:val="es_ES" w:bidi="es_ES"/>
        </w:rPr>
        <w:t xml:space="preserve"> están en el Glosario Principal. Usen las mismas palabras que han usado en los pasajes anteriores para estos títulos o nombres de Dios.</w:t>
      </w:r>
    </w:p>
    <w:p>
      <w:pPr/>
      <w:r>
        <w:rPr>
          <w:lang w:val="es_ES" w:bidi="es_ES"/>
        </w:rPr>
      </w:r>
      <w:r>
        <w:rPr>
          <w:lang w:val="es_ES" w:bidi="es_ES"/>
        </w:rPr>
        <w:t xml:space="preserve">El primer </w:t>
      </w:r>
      <w:r>
        <w:rPr>
          <w:lang w:val="es_ES" w:bidi="es_ES"/>
        </w:rPr>
        <w:t>hijo</w:t>
      </w:r>
      <w:r>
        <w:rPr>
          <w:lang w:val="es_ES" w:bidi="es_ES"/>
        </w:rPr>
        <w:t xml:space="preserve"> de Moisés fue </w:t>
      </w:r>
      <w:r>
        <w:rPr>
          <w:b/>
          <w:lang w:val="es_ES" w:bidi="es_ES"/>
        </w:rPr>
        <w:t>Gersón</w:t>
      </w:r>
      <w:r>
        <w:rPr>
          <w:lang w:val="es_ES" w:bidi="es_ES"/>
        </w:rPr>
        <w:t xml:space="preserve">, que significa un visitante, viajero o extranjero que vive en un lugar por un tiempo. Moisés llamó a su segundo hijo Eliezer. </w:t>
      </w:r>
      <w:r>
        <w:rPr>
          <w:b/>
          <w:lang w:val="es_ES" w:bidi="es_ES"/>
        </w:rPr>
        <w:t>Eliezer</w:t>
      </w:r>
      <w:r>
        <w:rPr>
          <w:lang w:val="es_ES" w:bidi="es_ES"/>
        </w:rPr>
        <w:t xml:space="preserve"> significa que Moisés y el padre de Moisés </w:t>
      </w:r>
      <w:r>
        <w:rPr>
          <w:lang w:val="es_ES" w:bidi="es_ES"/>
        </w:rPr>
        <w:t>adoraron</w:t>
      </w:r>
      <w:r>
        <w:rPr>
          <w:lang w:val="es_ES" w:bidi="es_ES"/>
        </w:rPr>
        <w:t xml:space="preserve"> a Dios y Dios ayudó y libró a Moisés </w:t>
      </w:r>
      <w:r>
        <w:rPr>
          <w:b/>
          <w:lang w:val="es_ES" w:bidi="es_ES"/>
        </w:rPr>
        <w:t>de la espada del</w:t>
      </w:r>
      <w:r>
        <w:rPr>
          <w:lang w:val="es_ES" w:bidi="es_ES"/>
        </w:rPr>
        <w:t xml:space="preserve"> </w:t>
      </w:r>
      <w:r>
        <w:rPr>
          <w:lang w:val="es_ES" w:bidi="es_ES"/>
        </w:rPr>
        <w:t>Faraón</w:t>
      </w:r>
      <w:r>
        <w:rPr>
          <w:lang w:val="es_ES" w:bidi="es_ES"/>
        </w:rPr>
        <w:t xml:space="preserve">. </w:t>
      </w:r>
      <w:r>
        <w:rPr>
          <w:b/>
          <w:lang w:val="es_ES" w:bidi="es_ES"/>
        </w:rPr>
        <w:t>Padre de Moisés</w:t>
      </w:r>
      <w:r>
        <w:rPr>
          <w:lang w:val="es_ES" w:bidi="es_ES"/>
        </w:rPr>
        <w:t xml:space="preserve"> en este pasaje puede significar tanto el padre biológico de Moisés como todos los antepasados israelitas que se remontan a </w:t>
      </w:r>
      <w:r>
        <w:rPr>
          <w:lang w:val="es_ES" w:bidi="es_ES"/>
        </w:rPr>
        <w:t>Abraham</w:t>
      </w:r>
      <w:r>
        <w:rPr>
          <w:lang w:val="es_ES" w:bidi="es_ES"/>
        </w:rPr>
        <w:t xml:space="preserve"> hace mucho tiempo. Ser librado de la espada del Faraón significa que Dios salvó a Moisés de que el Faraón intentara matarlo anteriormente. En esta historia, una espada es una imagen verbal de tanto poder que una persona puede matar a otra. Una </w:t>
      </w:r>
      <w:r>
        <w:rPr>
          <w:b/>
          <w:lang w:val="es_ES" w:bidi="es_ES"/>
        </w:rPr>
        <w:t>espada</w:t>
      </w:r>
      <w:r>
        <w:rPr>
          <w:lang w:val="es_ES" w:bidi="es_ES"/>
        </w:rPr>
        <w:t xml:space="preserve"> es una hoja larga que se usa en la batalla.</w:t>
      </w:r>
    </w:p>
    <w:p>
      <w:pPr/>
      <w:r>
        <w:rPr>
          <w:lang w:val="es_ES" w:bidi="es_ES"/>
        </w:rPr>
      </w:r>
      <w:r>
        <w:rPr>
          <w:lang w:val="es_ES" w:bidi="es_ES"/>
        </w:rPr>
        <w:t xml:space="preserve">Jetro ahora se entera de que Moisés y los israelitas habían salido de Egipto y estaban cerca de Madián. Jetro lleva a Séfora y a sus dos hijos a encontrarse con Moisés en el </w:t>
      </w:r>
      <w:r>
        <w:rPr>
          <w:lang w:val="es_ES" w:bidi="es_ES"/>
        </w:rPr>
        <w:t>desierto</w:t>
      </w:r>
      <w:r>
        <w:rPr>
          <w:lang w:val="es_ES" w:bidi="es_ES"/>
        </w:rPr>
        <w:t xml:space="preserve">, o área desértica, en o cerca del </w:t>
      </w:r>
      <w:r>
        <w:rPr>
          <w:b/>
          <w:lang w:val="es_ES" w:bidi="es_ES"/>
        </w:rPr>
        <w:t>monte Sinaí</w:t>
      </w:r>
      <w:r>
        <w:rPr>
          <w:lang w:val="es_ES" w:bidi="es_ES"/>
        </w:rPr>
        <w:t>. El monte Sinaí significa monte de Dios y a veces se llama Monte de Dios en la historia.</w:t>
      </w:r>
    </w:p>
    <w:p>
      <w:pPr/>
      <w:r>
        <w:rPr>
          <w:lang w:val="es_ES" w:bidi="es_ES"/>
        </w:rPr>
      </w:r>
      <w:r>
        <w:rPr>
          <w:lang w:val="es_ES" w:bidi="es_ES"/>
        </w:rPr>
        <w:t xml:space="preserve">Cuando Moisés y Jetro se saludaron, Moisés le preguntó a Jetro sobre su bienestar, o salud. Moisés y Jetro usaron la palabra </w:t>
      </w:r>
      <w:r>
        <w:rPr>
          <w:b/>
          <w:lang w:val="es_ES" w:bidi="es_ES"/>
        </w:rPr>
        <w:t>shalom</w:t>
      </w:r>
      <w:r>
        <w:rPr>
          <w:lang w:val="es_ES" w:bidi="es_ES"/>
        </w:rPr>
        <w:t xml:space="preserve">, que significa paz. En este pasaje, shalom implica preguntar por la salud o el viaje pacífico del hombre. Moisés y Jetro no se estaban bendiciendo mutuamente con paz, sino que se estaban bendiciendo mutuamente con plenitud de vida, lo que incluye unidad en su familia y comunidad y buena salud. Era un saludo. Para obtener más información sobre la </w:t>
      </w:r>
      <w:r>
        <w:rPr>
          <w:lang w:val="es_ES" w:bidi="es_ES"/>
        </w:rPr>
        <w:t>paz</w:t>
      </w:r>
      <w:r>
        <w:rPr>
          <w:lang w:val="es_ES" w:bidi="es_ES"/>
        </w:rPr>
        <w:t>, vean el Glosario Principal.</w:t>
      </w:r>
    </w:p>
    <w:p>
      <w:pPr/>
      <w:r>
        <w:rPr>
          <w:lang w:val="es_ES" w:bidi="es_ES"/>
        </w:rPr>
      </w:r>
      <w:r>
        <w:rPr>
          <w:lang w:val="es_ES" w:bidi="es_ES"/>
        </w:rPr>
        <w:t xml:space="preserve">Jetro escuchó sobre Jehová. Por primera vez, Jetro </w:t>
      </w:r>
      <w:r>
        <w:rPr>
          <w:b/>
          <w:lang w:val="es_ES" w:bidi="es_ES"/>
        </w:rPr>
        <w:t>bendijo</w:t>
      </w:r>
      <w:r>
        <w:rPr>
          <w:lang w:val="es_ES" w:bidi="es_ES"/>
        </w:rPr>
        <w:t xml:space="preserve"> y </w:t>
      </w:r>
      <w:r>
        <w:rPr>
          <w:b/>
          <w:lang w:val="es_ES" w:bidi="es_ES"/>
        </w:rPr>
        <w:t>alabó</w:t>
      </w:r>
      <w:r>
        <w:rPr>
          <w:lang w:val="es_ES" w:bidi="es_ES"/>
        </w:rPr>
        <w:t xml:space="preserve"> a Jehová, el único Dios verdadero. Cuando una persona bendice a Dios, alaba o significa que Dios es </w:t>
      </w:r>
      <w:r>
        <w:rPr>
          <w:lang w:val="es_ES" w:bidi="es_ES"/>
        </w:rPr>
        <w:t>maravilloso</w:t>
      </w:r>
      <w:r>
        <w:rPr>
          <w:lang w:val="es_ES" w:bidi="es_ES"/>
        </w:rPr>
        <w:t xml:space="preserve">. Traduzcan bendecir o alabar de la misma manera que lo han hecho en los pasajes anteriores, y para obtener más información sobre </w:t>
      </w:r>
      <w:r>
        <w:rPr>
          <w:lang w:val="es_ES" w:bidi="es_ES"/>
        </w:rPr>
        <w:t>bendecido</w:t>
      </w:r>
      <w:r>
        <w:rPr>
          <w:lang w:val="es_ES" w:bidi="es_ES"/>
        </w:rPr>
        <w:t xml:space="preserve">, consulten el Glosario Principal. Jetro está convencido de que Jehová es el dios más alto porque Moisés compartió con Jetro la verdad sobre cómo Jehová salvó a los israelitas de los egipcios. Algunas traducciones usan palabras que dicen que Jehová salvó a los israelitas de la </w:t>
      </w:r>
      <w:r>
        <w:rPr>
          <w:b/>
          <w:lang w:val="es_ES" w:bidi="es_ES"/>
        </w:rPr>
        <w:t>mano del</w:t>
      </w:r>
      <w:r>
        <w:rPr>
          <w:lang w:val="es_ES" w:bidi="es_ES"/>
        </w:rPr>
        <w:t xml:space="preserve"> Faraón, lo que significa el poder o control del Faraón.</w:t>
      </w:r>
    </w:p>
    <w:p>
      <w:pPr/>
      <w:r>
        <w:rPr>
          <w:lang w:val="es_ES" w:bidi="es_ES"/>
        </w:rPr>
      </w:r>
      <w:r>
        <w:rPr>
          <w:lang w:val="es_ES" w:bidi="es_ES"/>
        </w:rPr>
        <w:t xml:space="preserve">Luego, Jetro decide honrar al Dios de la creación junto a Moisés y su familia. Jetro trajo un animal para ser quemado entero para un </w:t>
      </w:r>
      <w:r>
        <w:rPr>
          <w:b/>
          <w:lang w:val="es_ES" w:bidi="es_ES"/>
        </w:rPr>
        <w:t>sacrificio</w:t>
      </w:r>
      <w:r>
        <w:rPr>
          <w:lang w:val="es_ES" w:bidi="es_ES"/>
        </w:rPr>
        <w:t xml:space="preserve">. Usen la misma palabra para sacrificio que usaron en los pasajes anteriores. Para más información sobre el </w:t>
      </w:r>
      <w:r>
        <w:rPr>
          <w:lang w:val="es_ES" w:bidi="es_ES"/>
        </w:rPr>
        <w:t>sacrificio</w:t>
      </w:r>
      <w:r>
        <w:rPr>
          <w:lang w:val="es_ES" w:bidi="es_ES"/>
        </w:rPr>
        <w:t xml:space="preserve">, consulte el Glosario Principal. El hermano de Moisés, Aarón, y otros </w:t>
      </w:r>
      <w:r>
        <w:rPr>
          <w:lang w:val="es_ES" w:bidi="es_ES"/>
        </w:rPr>
        <w:t>ancianos</w:t>
      </w:r>
      <w:r>
        <w:rPr>
          <w:lang w:val="es_ES" w:bidi="es_ES"/>
        </w:rPr>
        <w:t xml:space="preserve"> israelitas se unieron a la acción de gracias ofrecida ante Dios. Aarón, los ancianos israelitas, Moisés y Jetro adoraron y comieron una comida especial juntos ante Dios. </w:t>
      </w:r>
      <w:r>
        <w:rPr>
          <w:b/>
          <w:lang w:val="es_ES" w:bidi="es_ES"/>
        </w:rPr>
        <w:t>Pan o comida</w:t>
      </w:r>
      <w:r>
        <w:rPr>
          <w:lang w:val="es_ES" w:bidi="es_ES"/>
        </w:rPr>
        <w:t xml:space="preserve"> en este pasaje significa una comida comunitaria de acción de gracias que da honor a Dios. La comida incluiría carne del sacrificio, probablemente pan real, y tal vez otra comida sacrificada. </w:t>
      </w:r>
      <w:r>
        <w:rPr>
          <w:b/>
          <w:lang w:val="es_ES" w:bidi="es_ES"/>
        </w:rPr>
        <w:t>Ante Dios</w:t>
      </w:r>
      <w:r>
        <w:rPr>
          <w:lang w:val="es_ES" w:bidi="es_ES"/>
        </w:rPr>
        <w:t xml:space="preserve"> significa estar ante Dios, o en la presencia de Dios. Por lo tanto, la comida fue claramente una experiencia de adoración entre los hombres que honraban a Dios y la presencia de Dios mismo.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18:13–27</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18:13–27 y guárdenlo en sus corazones.</w:t>
      </w:r>
    </w:p>
    <w:p>
      <w:pPr/>
      <w:r>
        <w:rPr>
          <w:lang w:val="es_ES" w:bidi="es_ES"/>
        </w:rPr>
      </w:r>
      <w:r>
        <w:rPr>
          <w:lang w:val="es_ES" w:bidi="es_ES"/>
        </w:rPr>
        <w:t>Pausen este audio aquí.</w:t>
      </w:r>
    </w:p>
    <w:p>
      <w:pPr/>
      <w:r>
        <w:rPr>
          <w:lang w:val="es_ES" w:bidi="es_ES"/>
        </w:rPr>
      </w:r>
      <w:r>
        <w:rPr>
          <w:lang w:val="es_ES" w:bidi="es_ES"/>
        </w:rPr>
        <w:t>Escuchen una versión en audio de 18:13–27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pasaje? Pausen este audio aquí.</w:t>
      </w:r>
    </w:p>
    <w:p>
      <w:pPr>
        <w:pStyle w:val="ListBullet"/>
        <w:spacing w:line="240" w:lineRule="auto"/>
        <w:ind w:left="720"/>
      </w:pPr>
      <w:r>
        <w:rPr>
          <w:lang w:val="es_ES" w:bidi="es_ES"/>
        </w:rPr>
      </w:r>
      <w:r>
        <w:rPr>
          <w:lang w:val="es_ES" w:bidi="es_ES"/>
        </w:rPr>
        <w:t>¿Qué nos dice este pasaje acerca de Dios? Pausen este audio aquí.</w:t>
      </w:r>
    </w:p>
    <w:p>
      <w:pPr>
        <w:pStyle w:val="ListBullet"/>
        <w:spacing w:line="240" w:lineRule="auto"/>
        <w:ind w:left="720"/>
      </w:pPr>
      <w:r>
        <w:rPr>
          <w:lang w:val="es_ES" w:bidi="es_ES"/>
        </w:rPr>
      </w:r>
      <w:r>
        <w:rPr>
          <w:lang w:val="es_ES" w:bidi="es_ES"/>
        </w:rPr>
        <w:t>¿Qué nos dice este pasaje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 Pausen este audio aquí.</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18:13–27 en la traducción que sea más fácil de entender.</w:t>
      </w:r>
    </w:p>
    <w:p>
      <w:pPr/>
      <w:r>
        <w:rPr>
          <w:lang w:val="es_ES" w:bidi="es_ES"/>
        </w:rPr>
      </w:r>
      <w:r>
        <w:rPr>
          <w:lang w:val="es_ES" w:bidi="es_ES"/>
        </w:rPr>
        <w:t>Esta historia es un relato sobre Moisés y Jetro después de que Jetro comprende que Jehová es el Dios más alto o más poderoso del que haya escuchado. Antes de esta historia, Jetro escuchó cómo Jehová salvó a los israelitas y los liberó de la esclavitud egipcia. Justo antes de esta historia, Jetro llevó a su hija, la esposa de Moisés, y a sus dos hijos a encontrarse con Moisés cerca del monte Sinaí. Podría ser que estén cerca del Monte Sinaí o en el área circundante o cerca del monte. Sinaí. Esta historia explica el cambio de Israel de pensar como esclavos a organizar una nación.</w:t>
      </w:r>
    </w:p>
    <w:p>
      <w:pPr/>
      <w:r>
        <w:rPr>
          <w:lang w:val="es_ES" w:bidi="es_ES"/>
        </w:rPr>
      </w:r>
      <w:r>
        <w:rPr>
          <w:lang w:val="es_ES" w:bidi="es_ES"/>
        </w:rPr>
        <w:t>Esta historia comienza el día después de la comida compartida entre Jetro, Moisés, Aarón y los ancianos de Israel en la presencia de Dios. Jetro observó a Moisés trabajando para el pueblo israelita. Moisés se sentó y juzgó al pueblo israelita. Esto significa que Moisés en realidad se sentó y el pueblo se puso de pie. Cuando alguien se sentaba, mostraba que tenía autoridad para juzgar y tomar decisiones legales sobre problemas entre personas. También mostró que Moisés tenía la autoridad para tomar una decisión y luego llevar a cabo el castigo según fuera necesario. Noten que el pueblo israelita estaba alrededor o encima de Moisés mientras él estaba sentado y escuchaba diferentes casos, argumentos o disputas a lo largo del día.</w:t>
      </w:r>
    </w:p>
    <w:p>
      <w:pPr/>
      <w:r>
        <w:rPr>
          <w:lang w:val="es_ES" w:bidi="es_ES"/>
        </w:rPr>
      </w:r>
      <w:r>
        <w:rPr>
          <w:lang w:val="es_ES" w:bidi="es_ES"/>
        </w:rPr>
        <w:t>Deténganse aquí y conversen sobre esto en grupo: Cuenten una historia sobre un momento en que vieron a un grupo grande de personas esperando algo. ¿Qué estaban esperando, y por qué estaban esperando? ¿Cuánto tiempo esperaron? ¿Podían cambiar cuánto tiempo tenían que esperar? ¿Quién estaba a cargo o quién era el líder? Pausen la grabación aquí.</w:t>
      </w:r>
    </w:p>
    <w:p>
      <w:pPr/>
      <w:r>
        <w:rPr>
          <w:lang w:val="es_ES" w:bidi="es_ES"/>
        </w:rPr>
      </w:r>
      <w:r>
        <w:rPr>
          <w:lang w:val="es_ES" w:bidi="es_ES"/>
        </w:rPr>
        <w:t>Deténganse aquí y conversen sobre esta pregunta en grupo: Antes, los israelitas eran esclavos de los egipcios. Entonces, los israelitas estaban libres, pero no tenían figuras de autoridad más que Moisés y los ancianos. Los israelitas no confiaron completamente en Moisés como su nuevo líder. Jehová eligió a Moisés para liderar. Moisés ahora lideraba y juzgaba todas las disputas entre el pueblo israelita. ¿Cómo resuelven las disputas las personas en su cultura? ¿Qué sucede cuando se resuelven las disputas? ¿Quién toma la decisión? ¿Dónde se ponen o se sientan las personas mientras hablan? ¿Quién castiga al malhechor si alguien dice que hizo algo malo? Pausen la grabación aquí.</w:t>
      </w:r>
    </w:p>
    <w:p>
      <w:pPr/>
      <w:r>
        <w:rPr>
          <w:lang w:val="es_ES" w:bidi="es_ES"/>
        </w:rPr>
      </w:r>
      <w:r>
        <w:rPr>
          <w:lang w:val="es_ES" w:bidi="es_ES"/>
        </w:rPr>
        <w:t>Deténganse aquí y conversen sobre esta pregunta en grupo: Moisés era la única persona que Dios eligió para liderar al pueblo. Los esclavos esperan que un amo o gobernante tome decisiones. Las personas libres toman decisiones independientes. Cuenten una historia sobre un esclavo o persona que está aprendiendo a tomar sus propias decisiones. ¿Cómo aprendió esta persona a tomar decisiones? ¿Quién los ayudó a aprender a tomar decisiones? Pausen este audio aquí.</w:t>
      </w:r>
    </w:p>
    <w:p>
      <w:pPr/>
      <w:r>
        <w:rPr>
          <w:lang w:val="es_ES" w:bidi="es_ES"/>
        </w:rPr>
      </w:r>
      <w:r>
        <w:rPr>
          <w:lang w:val="es_ES" w:bidi="es_ES"/>
        </w:rPr>
        <w:t>Moisés resolvía las disputas del pueblo israelita desde la mañana hasta la noche. Jetro miró u observó cuidadosamente que Moisés trabajaba todo el día para el pueblo. Jetro le hace una pregunta a Moisés, pero no espera que Moisés responda a la pregunta. Jetro conoce la respuesta a la pregunta. Jetro hace la pregunta porque quiere que Moisés piense en el asunto o el trabajo que realiza durante todo el día. Jetro le pregunta a Moisés: "Moisés, ¿qué trabajo haces todo el día?" Jetro le pregunta a Moisés: "Moisés, ¿por qué eres el único que resuelve disputas y por qué se permite que la gente se aglomere a tu alrededor, Moisés?" Moisés explica que los israelitas quieren que él le pregunte a Dios sobre sus problemas. Los israelitas le piden a Moisés que resuelva las disputas entre ellos. Moisés escucha las disputas entre los israelitas y toma una decisión al respecto basándose en los estatutos o instrucciones de Dios y en sus enseñanzas sobre cómo vivir.</w:t>
      </w:r>
    </w:p>
    <w:p>
      <w:pPr/>
      <w:r>
        <w:rPr>
          <w:lang w:val="es_ES" w:bidi="es_ES"/>
        </w:rPr>
      </w:r>
      <w:r>
        <w:rPr>
          <w:lang w:val="es_ES" w:bidi="es_ES"/>
        </w:rPr>
        <w:t>Jetro le dice a Moisés que Moisés no está haciendo bien el trabajo. Moisés terminará demasiado cansado o incluso enfermo por exceso de trabajo al ser el único que resuelve las disputas. Jetro dice que los israelitas se cansarán demasiado esperando solo a Moisés para resolver todas las disputas. El trabajo es una carga demasiado grande para que Moisés o una sola persona lo realice solo. Jetro quiere darle un consejo a Moisés. Jetro cree que si Moisés presta atención a su consejo, Dios estará con él o lo bendecirá. Moisés continuará como el representante israelita ante Dios. Moisés llevará las disputas ante Dios o en su presencia.</w:t>
      </w:r>
    </w:p>
    <w:p>
      <w:pPr/>
      <w:r>
        <w:rPr>
          <w:lang w:val="es_ES" w:bidi="es_ES"/>
        </w:rPr>
      </w:r>
      <w:r>
        <w:rPr>
          <w:lang w:val="es_ES" w:bidi="es_ES"/>
        </w:rPr>
        <w:t>Luego, Jetro le dice a Moisés que enseñe a los israelitas los estatutos, o leyes individuales, y el sistema de leyes, o las muchas leyes que trabajan juntas para crear un sistema de vida. Más tarde, Moisés les explicará la ley a los israelitas. Jetro le dice a Moisés que le muestre al pueblo la manera en que deben caminar, o vivir sus vidas, y el trabajo que deben hacer.</w:t>
      </w:r>
    </w:p>
    <w:p>
      <w:pPr/>
      <w:r>
        <w:rPr>
          <w:lang w:val="es_ES" w:bidi="es_ES"/>
        </w:rPr>
      </w:r>
      <w:r>
        <w:rPr>
          <w:lang w:val="es_ES" w:bidi="es_ES"/>
        </w:rPr>
        <w:t>Primero Jetro le dice a Moisés que vigile a los hombres israelitas. Entonces, Moisés observa cuidadosamente y elige hombres de entre todos los israelitas. Los hombres tendrán cuatro cualidades. Primero, los hombres son capaces, o están llenos de habilidad. En segundo lugar, los hombres temen a Dios o veneran a Dios, lo que significa que honran y obedecen a Dios. En tercer lugar, los hombres son dignos de confianza o fiables. En cuarto lugar, los hombres son honestos y no aceptan sobornos ni ganancias ilegales.</w:t>
      </w:r>
    </w:p>
    <w:p>
      <w:pPr/>
      <w:r>
        <w:rPr>
          <w:lang w:val="es_ES" w:bidi="es_ES"/>
        </w:rPr>
      </w:r>
      <w:r>
        <w:rPr>
          <w:lang w:val="es_ES" w:bidi="es_ES"/>
        </w:rPr>
        <w:t>Luego, Jetro sugiere que Moisés coloque hombres como líderes sobre los israelitas en grupos organizados. Algunos hombres serán líderes de miles de israelitas. Algunos hombres serán líderes de cientos de israelitas. Algunos hombres serán líderes de cincuenta israelitas. Algunos líderes estarán a cargo de diez israelitas. Los hombres juzgarán y resolverán disputas menores como un trabajo diario y permanente. Los hombres le llevarán disputas importantes o difíciles a Moisés. Los hombres llevarán la carga de juzgar las disputas junto a Moisés, haciéndolo más fácil para Moisés y para los hombres. Jetro le dio un último consejo a Moisés. Jetro le aconseja a Moisés que si Dios le dice a Moisés que siga este consejo, Moisés obtendrá una buena recompensa. Jetro asume que Dios estará de acuerdo con su consejo, y que Moisés debe seguirlo. La buena recompensa es que Moisés podrá soportarlo y no estará demasiado cansado por el trabajo. Además, los israelitas llegarán a sus hogares en paz o completamente satisfechos.</w:t>
      </w:r>
    </w:p>
    <w:p>
      <w:pPr/>
      <w:r>
        <w:rPr>
          <w:lang w:val="es_ES" w:bidi="es_ES"/>
        </w:rPr>
      </w:r>
      <w:r>
        <w:rPr>
          <w:lang w:val="es_ES" w:bidi="es_ES"/>
        </w:rPr>
        <w:t>Deténganse aquí y conversen en grupo sobre los tipos de personas que juzgan o resuelven disputas, deciden quién tiene razón y quién está equivocado, e imponen e implementan castigos. ¿Cómo eligen a las personas que pueden juzgar si algo está bien o mal? Pausen el audio aquí.</w:t>
      </w:r>
    </w:p>
    <w:p>
      <w:pPr/>
      <w:r>
        <w:rPr>
          <w:lang w:val="es_ES" w:bidi="es_ES"/>
        </w:rPr>
      </w:r>
      <w:r>
        <w:rPr>
          <w:lang w:val="es_ES" w:bidi="es_ES"/>
        </w:rPr>
        <w:t>Moisés escuchó a Jetro. Moisés siguió todos los consejos de Jetro. Moisés eligió a hombres israelitas capaces. Moisés nombra hombres para gobernar y resolver las disputas de grupos de israelitas. Los grupos israelitas se organizaban en unidades de mil, cien, cincuenta y diez personas. Los hombres israelitas continuamente juzgaban y resolvían casos menores. Los gobernantes israelitas enviaron casos difíciles a Moisés para que los resolviera. Entonces Moisés se despidió de Jetro y Jetro se fue a su casa en Madián.</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18:13–27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3 escenas.</w:t>
      </w:r>
    </w:p>
    <w:p>
      <w:pPr/>
      <w:r>
        <w:rPr>
          <w:lang w:val="es_ES" w:bidi="es_ES"/>
        </w:rPr>
      </w:r>
      <w:r>
        <w:rPr>
          <w:b/>
          <w:lang w:val="es_ES" w:bidi="es_ES"/>
        </w:rPr>
        <w:t>En la primera escena:</w:t>
      </w:r>
      <w:r>
        <w:rPr>
          <w:lang w:val="es_ES" w:bidi="es_ES"/>
        </w:rPr>
        <w:t xml:space="preserve"> Este pasaje comienza el día después de que Jetro celebró una comida de adoración en la presencia de Dios con Moisés, Aarón, que es el hermano de Moisés y es el sumo sacerdote, y otros ancianos israelitas. Jetro observa y piensa en Moisés. Jetro ve a Moisés sentado con autoridad tomando decisiones todo el día para el pueblo israelita. Moisés resuelve todas las disputas y responde a las preguntas sobre Dios del pueblo israelita. Jetro le dice a Moisés que Moisés se cansará y no hará un buen trabajo. Jetro le da consejo a Moisés para ayudarlo a compartir el trabajo.</w:t>
      </w:r>
    </w:p>
    <w:p>
      <w:pPr/>
      <w:r>
        <w:rPr>
          <w:lang w:val="es_ES" w:bidi="es_ES"/>
        </w:rPr>
      </w:r>
      <w:r>
        <w:rPr>
          <w:b/>
          <w:lang w:val="es_ES" w:bidi="es_ES"/>
        </w:rPr>
        <w:t>En la segunda escena:</w:t>
      </w:r>
      <w:r>
        <w:rPr>
          <w:lang w:val="es_ES" w:bidi="es_ES"/>
        </w:rPr>
        <w:t xml:space="preserve"> La segunda escena comienza con Moisés escuchando a Jetro. Moisés eligió hombres israelitas para gobernar y resolver disputas con Moisés.</w:t>
      </w:r>
    </w:p>
    <w:p>
      <w:pPr/>
      <w:r>
        <w:rPr>
          <w:lang w:val="es_ES" w:bidi="es_ES"/>
        </w:rPr>
      </w:r>
      <w:r>
        <w:rPr>
          <w:b/>
          <w:lang w:val="es_ES" w:bidi="es_ES"/>
        </w:rPr>
        <w:t>En la tercera escena</w:t>
      </w:r>
      <w:r>
        <w:rPr>
          <w:lang w:val="es_ES" w:bidi="es_ES"/>
        </w:rPr>
        <w:t>: Moisés se despide de Jetro, el padre de su esposa. Jetro regresa a su hogar en Madián.</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Jetro</w:t>
      </w:r>
    </w:p>
    <w:p>
      <w:pPr>
        <w:pStyle w:val="ListBullet"/>
        <w:spacing w:line="240" w:lineRule="auto"/>
        <w:ind w:left="720"/>
      </w:pPr>
      <w:r>
        <w:rPr>
          <w:lang w:val="es_ES" w:bidi="es_ES"/>
        </w:rPr>
      </w:r>
      <w:r>
        <w:rPr>
          <w:lang w:val="es_ES" w:bidi="es_ES"/>
        </w:rPr>
        <w:t>Hombres israelitas, no hablen</w:t>
      </w:r>
    </w:p>
    <w:p>
      <w:pPr/>
      <w:r>
        <w:rPr>
          <w:lang w:val="es_ES" w:bidi="es_ES"/>
        </w:rPr>
      </w:r>
      <w:r>
        <w:rPr>
          <w:lang w:val="es_ES" w:bidi="es_ES"/>
        </w:rPr>
        <w:t>Como grupo, pongan atención a estas partes de la ambientación del pasaje:</w:t>
      </w:r>
    </w:p>
    <w:p>
      <w:pPr/>
      <w:r>
        <w:rPr>
          <w:lang w:val="es_ES" w:bidi="es_ES"/>
        </w:rPr>
      </w:r>
      <w:r>
        <w:rPr>
          <w:lang w:val="es_ES" w:bidi="es_ES"/>
        </w:rPr>
        <w:t>La primera escena comienza el día después de que Jetro comparte una comida en la presencia de Dios con Moisés, Aarón y los ancianos israelitas. Hoy, Jetro observa a los israelitas. Observa a Moisés de cerca. Nunca ha visto al pueblo israelita antes. Jetro le habla a Moisés probablemente en el momento en que el sol se estaba poniendo. Sabemos esto porque la Biblia dijo que Moisés se sentó y juzgó hasta la noche. Jetro observó a Moisés todo el día.</w:t>
      </w:r>
    </w:p>
    <w:p>
      <w:pPr/>
      <w:r>
        <w:rPr>
          <w:lang w:val="es_ES" w:bidi="es_ES"/>
        </w:rPr>
      </w:r>
      <w:r>
        <w:rPr>
          <w:lang w:val="es_ES" w:bidi="es_ES"/>
        </w:rPr>
        <w:t>Deténganse aquí y conversen sobre esta pregunta en grupo: Cuenten una historia sobre un momento en que visitaron a personas de un grupo de personas diferente que eran muy distintas a ustedes. ¿Cómo actuaron de manera diferente? ¿Cómo tomaron decisiones de manera diferente? Pausen este audio aquí.</w:t>
      </w:r>
    </w:p>
    <w:p>
      <w:pPr/>
      <w:r>
        <w:rPr>
          <w:lang w:val="es_ES" w:bidi="es_ES"/>
        </w:rPr>
      </w:r>
      <w:r>
        <w:rPr>
          <w:lang w:val="es_ES" w:bidi="es_ES"/>
        </w:rPr>
        <w:t>Jetro le hace preguntas a Moisés sobre el trabajo que Moisés hace. La Biblia no dice dónde sucedió la conversación. Es posible que eso ocurriera en la tienda de Moisés para que fuera en privado. Jetro pregunta qué está haciendo Moisés, aunque Jetro solo observó a Moisés. Jetro quiere saber por qué Moisés es la única persona que resuelve las disputas. Moisés explica que algunos israelitas tienen preguntas para hacerle a Dios y otros israelitas tienen disputas para resolver. Jetro le dice a Moisés que la manera en que Moisés trabaja no es buena porque Moisés es el único que resuelve las disputas. Moisés es el único que conoce la ley de Dios. Moisés y el pueblo israelita se cansarán. La carga es demasiado pesada o demasiado difícil para una persona.</w:t>
      </w:r>
    </w:p>
    <w:p>
      <w:pPr/>
      <w:r>
        <w:rPr>
          <w:lang w:val="es_ES" w:bidi="es_ES"/>
        </w:rPr>
      </w:r>
      <w:r>
        <w:rPr>
          <w:lang w:val="es_ES" w:bidi="es_ES"/>
        </w:rPr>
        <w:t>Deténganse aquí y conversen en grupo: Cuenten una historia sobre un momento en que alguien estaba haciendo un trabajo que era demasiado difícil para esa persona. Describan el trabajo y describan cómo el trabajo los afectó. Presten atención a las palabras que usan cuando describen hacer un trabajo que es demasiado difícil para que lo hagan solos. Pausen este audio aquí.</w:t>
      </w:r>
    </w:p>
    <w:p>
      <w:pPr/>
      <w:r>
        <w:rPr>
          <w:lang w:val="es_ES" w:bidi="es_ES"/>
        </w:rPr>
      </w:r>
      <w:r>
        <w:rPr>
          <w:lang w:val="es_ES" w:bidi="es_ES"/>
        </w:rPr>
        <w:t>Jetro cree que si Moisés presta atención a su consejo, Dios estará con él o lo bendecirá. Jetro dice que Moisés debe continuar como el representante israelita ante Dios. Moisés llevará las disputas ante Dios, o en la presencia, de Dios.</w:t>
      </w:r>
    </w:p>
    <w:p>
      <w:pPr/>
      <w:r>
        <w:rPr>
          <w:lang w:val="es_ES" w:bidi="es_ES"/>
        </w:rPr>
      </w:r>
      <w:r>
        <w:rPr>
          <w:lang w:val="es_ES" w:bidi="es_ES"/>
        </w:rPr>
        <w:t>Jetro ofrece varios pasos o una lista como parte de sus consejos. Jetro le da consejo a Moisés de una manera ordenada. Primero, Jetro le da a Moisés un consejo general sobre cómo Moisés debe enseñar a las personas. El primer consejo es que Moisés enseñe la ley de Dios a todos los israelitas. Moisés debe enseñar al pueblo israelita cómo vivir en la vida diaria.</w:t>
      </w:r>
    </w:p>
    <w:p>
      <w:pPr/>
      <w:r>
        <w:rPr>
          <w:lang w:val="es_ES" w:bidi="es_ES"/>
        </w:rPr>
      </w:r>
      <w:r>
        <w:rPr>
          <w:lang w:val="es_ES" w:bidi="es_ES"/>
        </w:rPr>
        <w:t>Entonces, Jetro le dice a Moisés que elija hombres con cuatro características: hombres con habilidad, hombres que temen u honran a Dios, hombres que son veraces y hombres que no roban. Los hombres compartirán la carga de liderar con Moisés. Jetro le dice a Moisés que los hombres resolverán las disputas para grupos de mil, cien, cincuenta y diez personas. Nuevamente, Jetro trabaja de grandes problemas a pequeños problemas y de grandes grupos a pequeños grupos. Los hombres resolverán disputas menores o pequeñas. Los hombres le llevarán disputas grandes o difíciles a Moisés. Moisés necesitará seguir el consejo de Jetro si Dios se lo ordena para obtener la buena recompensa. La buena recompensa es que Moisés perdurará y no estará demasiado cansado por el trabajo. Además, los israelitas llegarán a casa en paz, o completamente satisfechos.</w:t>
      </w:r>
    </w:p>
    <w:p>
      <w:pPr/>
      <w:r>
        <w:rPr>
          <w:lang w:val="es_ES" w:bidi="es_ES"/>
        </w:rPr>
      </w:r>
      <w:r>
        <w:rPr>
          <w:lang w:val="es_ES" w:bidi="es_ES"/>
        </w:rPr>
        <w:t>En la segunda escena, Moisés escuchó a Jetro y siguió todos los consejos de Jetro. Moisés siguió todos los consejos de Jetro. No está claro cuándo Moisés comenzó a hacer lo que Jetro le dijo que hiciera. No sabemos cómo Moisés enseñó a todas las personas las leyes y los sistemas legales que funcionaban en conjunto. Moisés eligió a hombres israelitas capaces. Moisés nombra hombres para gobernar y resolver las disputas de grupos de israelitas. Los grupos israelitas eran mil, cien, cincuenta y diez en cada grupo de personas. Los hombres israelitas continuamente juzgaban y resolvían casos menores. Los gobernantes israelitas enviaron casos difíciles a Moisés para que los resolvieran.</w:t>
      </w:r>
    </w:p>
    <w:p>
      <w:pPr/>
      <w:r>
        <w:rPr>
          <w:lang w:val="es_ES" w:bidi="es_ES"/>
        </w:rPr>
      </w:r>
      <w:r>
        <w:rPr>
          <w:lang w:val="es_ES" w:bidi="es_ES"/>
        </w:rPr>
        <w:t>En la tercera escena, Moisés se despidió de Jetro, y Jetro se fue para ir a su casa en Madián. No sabemos cuánto tiempo se quedó Jetro observando cómo Israel se convertía en una nación con los primeros líderes junto a Moisés. El idioma de la historia nos dice que Moisés y Jetro se despidieron en buenos términos. La esposa y los hijos de Moisés no se mencionan, por lo que asumimos que se quedaron con Moisés y los israelitas.</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18:13–27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texto tiene tres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Jetro</w:t>
      </w:r>
    </w:p>
    <w:p>
      <w:pPr>
        <w:pStyle w:val="ListBullet"/>
        <w:spacing w:line="240" w:lineRule="auto"/>
        <w:ind w:left="720"/>
      </w:pPr>
      <w:r>
        <w:rPr>
          <w:lang w:val="es_ES" w:bidi="es_ES"/>
        </w:rPr>
      </w:r>
      <w:r>
        <w:rPr>
          <w:lang w:val="es_ES" w:bidi="es_ES"/>
        </w:rPr>
        <w:t>Hombres israelitas, que no hablan.</w:t>
      </w:r>
    </w:p>
    <w:p>
      <w:pPr/>
      <w:r>
        <w:rPr>
          <w:lang w:val="es_ES" w:bidi="es_ES"/>
        </w:rPr>
      </w:r>
      <w:r>
        <w:rPr>
          <w:lang w:val="es_ES" w:bidi="es_ES"/>
        </w:rPr>
        <w:t>En grupo, dramaticen el pasaje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actúen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Esta historia comienza el día después de que Jetro compartió una comida en la presencia de Dios con Moisés, Aarón y los ancianos de Israel. Jetro observó a Moisés trabajando para el pueblo israelita. Moisés se sentaba y resolvía problemas entre las personas. El pueblo israelita permanecía de pie alrededor de Moisés mientras él estaba sentado escuchando diferentes casos, argumentos o disputas a lo largo del día. Jetro pasó el día observando a Moisés respondiendo preguntas y resolviendo disputas desde el amanecer hasta el atardecer. Jetro vio a muchos israelitas de pie alrededor de Moisés todo el día esperando a que sus preguntas o problemas fueran resueltos.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al actor que interpreta a Jetro: "¿Qué sientes mientras caminas todo el día observando a los israelitas liberados?" Es posible que escuchen respuestas como: "Los israelitas son muy diferentes de mí. Están viajando en un grupo muy grande. Me pregunto cómo sobrevivirán ahora que son personas libres".</w:t>
      </w:r>
    </w:p>
    <w:p>
      <w:pPr>
        <w:pStyle w:val="ListBullet"/>
        <w:spacing w:line="240" w:lineRule="auto"/>
        <w:ind w:left="720"/>
      </w:pPr>
      <w:r>
        <w:rPr>
          <w:lang w:val="es_ES" w:bidi="es_ES"/>
        </w:rPr>
      </w:r>
      <w:r>
        <w:rPr>
          <w:lang w:val="es_ES" w:bidi="es_ES"/>
        </w:rPr>
        <w:t>"Estas personas están hablando un idioma diferente al tuyo, ¿te sientes cómodo caminando a su alrededor?" Es posible que escuchen respuestas como: "No entiendo lo que están diciendo. Algunos de ellos son amistosos y algunos son tímidos. Desearía poder hablar con más de ellos".</w:t>
      </w:r>
    </w:p>
    <w:p>
      <w:pPr>
        <w:pStyle w:val="ListBullet"/>
        <w:spacing w:line="240" w:lineRule="auto"/>
        <w:ind w:left="720"/>
      </w:pPr>
      <w:r>
        <w:rPr>
          <w:lang w:val="es_ES" w:bidi="es_ES"/>
        </w:rPr>
      </w:r>
      <w:r>
        <w:rPr>
          <w:lang w:val="es_ES" w:bidi="es_ES"/>
        </w:rPr>
        <w:t>"Están de pie y no hacen nada mientras esperan a Moisés. Jetro es un líder en su comunidad. ¿Es frustrante ver a un líder que no lidera bien?" Es posible que escuchen respuestas como: "Me siento triste por los israelitas. Han sufrido tanto y ahora desperdician sus días esperando a Moisés". O: "Me siento mal por Moisés. Trabaja tan duro para su pueblo. Moisés se enfermará de trabajar tan duro. Moisés necesita ayuda. ¿Puedo ayudar a Moisés?" O, "Los israelitas no tienen líderes más que Moisés. ¿Por qué no lideran? ¿Por qué solo Moisés lidera?"</w:t>
      </w:r>
    </w:p>
    <w:p>
      <w:pPr>
        <w:pStyle w:val="ListBullet"/>
        <w:spacing w:line="240" w:lineRule="auto"/>
        <w:ind w:left="720"/>
      </w:pPr>
      <w:r>
        <w:rPr>
          <w:lang w:val="es_ES" w:bidi="es_ES"/>
        </w:rPr>
      </w:r>
      <w:r>
        <w:rPr>
          <w:lang w:val="es_ES" w:bidi="es_ES"/>
        </w:rPr>
        <w:t>"Moisés es tu yerno. ¿Te escuchará a ti y a los consejos que le das? Es posible que escuchen respuestas como: "Espero que Moisés me escuche". O: "Espero que mi consejo ayude a Moisés y a los israelitas".</w:t>
      </w:r>
    </w:p>
    <w:p>
      <w:pPr>
        <w:pStyle w:val="ListBullet"/>
        <w:spacing w:line="240" w:lineRule="auto"/>
        <w:ind w:left="720"/>
      </w:pPr>
      <w:r>
        <w:rPr>
          <w:lang w:val="es_ES" w:bidi="es_ES"/>
        </w:rPr>
      </w:r>
      <w:r>
        <w:rPr>
          <w:lang w:val="es_ES" w:bidi="es_ES"/>
        </w:rPr>
        <w:t>Pregúntenle al actor que interpreta a los hombres israelitas, ¿cómo se sienten al estar sin hacer nada todo el día? Es posible que escuchen respuestas como: "Desearía que Moisés escuchara mi problema". O: "Quiero ayudar, pero no sé cómo ayudar". O, "Estoy frustrado al no hacer nada todo el día".</w:t>
      </w:r>
    </w:p>
    <w:p>
      <w:pPr>
        <w:pStyle w:val="ListBullet"/>
        <w:spacing w:line="240" w:lineRule="auto"/>
        <w:ind w:left="720"/>
      </w:pPr>
      <w:r>
        <w:rPr>
          <w:lang w:val="es_ES" w:bidi="es_ES"/>
        </w:rPr>
      </w:r>
      <w:r>
        <w:rPr>
          <w:lang w:val="es_ES" w:bidi="es_ES"/>
        </w:rPr>
        <w:t>Pregúntenle al actor que interpreta a Moisés: "¿Cómo te sientes escuchando los problemas y disputas de otras personas todo el día?" Es posible que escuchen respuestas como: "Estoy tan cansado y frustrado. No puedo hacer otros trabajos". O: "No me gusta que todos se pongan de pie y se inclinen sobre mí". "Estoy enojado porque las personas no pueden terminar sus tareas". O: "Necesito ayuda, pero no sé a quién pedirle".</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Jetro cree que si Moisés presta atención a su consejo, Dios estará con él o lo bendecirá. Moisés continuará como el representante israelita ante Dios. Moisés llevará las disputas ante Dios o en su presencia.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al actor que interpreta a Moisés cómo se siente al representar a los israelitas ante Dios. Es posible que escuchen respuestas como: "Me siento honrado de llevar los problemas de Israel ante Dios". O: "No soy digno de tal responsabilidad". O: "Quiero enfocarme en Dios y dejar que otras personas se enfoquen en las disputas diarias".</w:t>
      </w:r>
    </w:p>
    <w:p>
      <w:pPr/>
      <w:r>
        <w:rPr>
          <w:lang w:val="es_ES" w:bidi="es_ES"/>
        </w:rPr>
      </w:r>
      <w:r>
        <w:rPr>
          <w:lang w:val="es_ES" w:bidi="es_ES"/>
        </w:rPr>
        <w:t>Jetro ofrece varios pasos o una lista como parte de sus consejos. El primer consejo es que Moisés enseñe la ley de Dios a todos los israelitas. En segundo lugar, Jetro le dice a Moisés que elija hombres con cuatro características: hombres con habilidad, hombres que temen u honran a Dios, hombres que son veraces y hombres que no roban. Los hombres compartirán la carga de liderar con Moisés. Jetro le dice a Moisés que los hombres resolverán las disputas para grupos de mil, cien, cincuenta y diez personas. Los hombres resolverán disputas menores o pequeñas. Los hombres le llevarán disputas grandes o difíciles a Moisés. Moisés necesitará seguir el consejo de Jetro si Dios se lo ordena para obtener la buena recompensa. La buena recompensa es que Moisés perdurará y no estará demasiado cansado por el trabajo. Además, los israelitas llegarán a casa en paz.</w:t>
      </w:r>
    </w:p>
    <w:p>
      <w:pPr/>
      <w:r>
        <w:rPr>
          <w:lang w:val="es_ES" w:bidi="es_ES"/>
        </w:rPr>
      </w:r>
      <w:r>
        <w:rPr>
          <w:lang w:val="es_ES" w:bidi="es_ES"/>
        </w:rPr>
        <w:t>Moisés escuchó a Jetro. Moisés siguió todos los consejos de Jetro. Moisés eligió a hombres israelitas capaces. Moisés nombra hombres para gobernar y resolver las disputas de grupos de israelitas. Entonces Moisés se despidió de Jetro, y Jetro se fue para ir a su casa en Madián.</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al actor que interpreta a Moisés cómo se siente al elegir hombres para liderar y resolver disputas. Es posible que escuchen respuestas como: "Hay tantos hombres, ¿cómo elijo?" o "Le pido a Dios que me diga a quién elegir".</w:t>
      </w:r>
    </w:p>
    <w:p>
      <w:pPr>
        <w:pStyle w:val="ListBullet"/>
        <w:spacing w:line="240" w:lineRule="auto"/>
        <w:ind w:left="720"/>
      </w:pPr>
      <w:r>
        <w:rPr>
          <w:lang w:val="es_ES" w:bidi="es_ES"/>
        </w:rPr>
      </w:r>
      <w:r>
        <w:rPr>
          <w:lang w:val="es_ES" w:bidi="es_ES"/>
        </w:rPr>
        <w:t>¿Pregúntenle al actor que interpreta a los hombres israelitas cómo se siente ahora al ser responsable de liderar y resolver disputas? Es posible que escuchen respuestas como: "Estoy tan sorprendido de que Moisés me haya elegido para liderar", o "Estoy feliz de resolver disputas y ayudar a mi pueblo", o "Espero poder ayudar a resolver problemas. El trabajo es tan grande".</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18:13–27 en la traducción que sea más fácil de entender.</w:t>
      </w:r>
    </w:p>
    <w:p>
      <w:pPr/>
      <w:r>
        <w:rPr>
          <w:lang w:val="es_ES" w:bidi="es_ES"/>
        </w:rPr>
      </w:r>
      <w:r>
        <w:rPr>
          <w:lang w:val="es_ES" w:bidi="es_ES"/>
        </w:rPr>
        <w:t xml:space="preserve">En este paso, el grupo discutirá sobre términos y palabras clave en este pasaje. </w:t>
      </w:r>
    </w:p>
    <w:p>
      <w:pPr/>
      <w:r>
        <w:rPr>
          <w:lang w:val="es_ES" w:bidi="es_ES"/>
        </w:rPr>
      </w:r>
      <w:r>
        <w:rPr>
          <w:lang w:val="es_ES" w:bidi="es_ES"/>
        </w:rPr>
        <w:t>Jetro observó a Moisés trabajando para el pueblo israelita. Moisés se sentó y juzgó al pueblo israelita. Moisés no era como un juez en una sala de audiencias en algunos países. Moisés actuaba más como un líder de alto nivel que resolvía problemas.</w:t>
      </w:r>
    </w:p>
    <w:p>
      <w:pPr/>
      <w:r>
        <w:rPr>
          <w:lang w:val="es_ES" w:bidi="es_ES"/>
        </w:rPr>
      </w:r>
      <w:r>
        <w:rPr>
          <w:lang w:val="es_ES" w:bidi="es_ES"/>
        </w:rPr>
        <w:t>Deténganse aquí y conversen sobre cómo dirán que Moisés era un juez. Si han usado "juez" en otras historias, conversen sobre cómo pueden usar las mismas palabras aquí. Representa mediante un juego de roles cómo demostrarás autoridad para tomar decisiones y resolver conflictos. Conversen sobre cómo Moisés resolvía las disputas de la misma manera o de manera diferente a como lo hacen las personas en su cultura. Pausen el audio aquí.</w:t>
      </w:r>
    </w:p>
    <w:p>
      <w:pPr/>
      <w:r>
        <w:rPr>
          <w:lang w:val="es_ES" w:bidi="es_ES"/>
        </w:rPr>
      </w:r>
      <w:r>
        <w:rPr>
          <w:lang w:val="es_ES" w:bidi="es_ES"/>
        </w:rPr>
        <w:t xml:space="preserve">Después de ver a Moisés resolver disputas todo el día, Jetro le pregunta por qué es el único que las resuelve. Moisés escucha las disputas entre los israelitas y toma una decisión sobre la disputa basándose en los estatutos de Dios y en las enseñanzas de Dios sobre cómo vivir. Los </w:t>
      </w:r>
      <w:r>
        <w:rPr>
          <w:b/>
          <w:lang w:val="es_ES" w:bidi="es_ES"/>
        </w:rPr>
        <w:t>estatutos</w:t>
      </w:r>
      <w:r>
        <w:rPr>
          <w:lang w:val="es_ES" w:bidi="es_ES"/>
        </w:rPr>
        <w:t xml:space="preserve"> son instrucciones o reglas específicas. Las enseñanzas de Dios sobre cómo vivir eran las leyes de Dios, o instrucciones sobre la vida diaria y cómo vivir la vida en general en obediencia a Dios.</w:t>
      </w:r>
    </w:p>
    <w:p>
      <w:pPr/>
      <w:r>
        <w:rPr>
          <w:lang w:val="es_ES" w:bidi="es_ES"/>
        </w:rPr>
      </w:r>
      <w:r>
        <w:rPr>
          <w:lang w:val="es_ES" w:bidi="es_ES"/>
        </w:rPr>
        <w:t xml:space="preserve">Deténganse aquí y hablen de cómo traducirán </w:t>
      </w:r>
      <w:r>
        <w:rPr>
          <w:b/>
          <w:lang w:val="es_ES" w:bidi="es_ES"/>
        </w:rPr>
        <w:t>estatutos</w:t>
      </w:r>
      <w:r>
        <w:rPr>
          <w:lang w:val="es_ES" w:bidi="es_ES"/>
        </w:rPr>
        <w:t xml:space="preserve"> y </w:t>
      </w:r>
      <w:r>
        <w:rPr>
          <w:b/>
          <w:lang w:val="es_ES" w:bidi="es_ES"/>
        </w:rPr>
        <w:t>leyes</w:t>
      </w:r>
      <w:r>
        <w:rPr>
          <w:lang w:val="es_ES" w:bidi="es_ES"/>
        </w:rPr>
        <w:t xml:space="preserve"> sobre cómo seguir las enseñanzas de Dios. Vean el Glosario Principal para obtener más información sobre </w:t>
      </w:r>
      <w:r>
        <w:rPr>
          <w:b/>
          <w:lang w:val="es_ES" w:bidi="es_ES"/>
        </w:rPr>
        <w:t>estatutos</w:t>
      </w:r>
      <w:r>
        <w:rPr>
          <w:lang w:val="es_ES" w:bidi="es_ES"/>
        </w:rPr>
        <w:t xml:space="preserve"> y </w:t>
      </w:r>
      <w:r>
        <w:rPr>
          <w:lang w:val="es_ES" w:bidi="es_ES"/>
        </w:rPr>
        <w:t>leyes</w:t>
      </w:r>
      <w:r>
        <w:rPr>
          <w:lang w:val="es_ES" w:bidi="es_ES"/>
        </w:rPr>
        <w:t>. Pausen este audio aquí.</w:t>
      </w:r>
    </w:p>
    <w:p>
      <w:pPr/>
      <w:r>
        <w:rPr>
          <w:lang w:val="es_ES" w:bidi="es_ES"/>
        </w:rPr>
      </w:r>
      <w:r>
        <w:rPr>
          <w:lang w:val="es_ES" w:bidi="es_ES"/>
        </w:rPr>
        <w:t xml:space="preserve">Moisés observará a los hombres israelitas y elegirá hombres para ayudarlo a tomar decisiones. Moisés quiere que los hombres </w:t>
      </w:r>
      <w:r>
        <w:rPr>
          <w:b/>
          <w:lang w:val="es_ES" w:bidi="es_ES"/>
        </w:rPr>
        <w:t>teman a Dios</w:t>
      </w:r>
      <w:r>
        <w:rPr>
          <w:lang w:val="es_ES" w:bidi="es_ES"/>
        </w:rPr>
        <w:t xml:space="preserve">. Temer a Dios significa que los hombres reverencian u honran a Dios. Traduzcan esto de la misma manera que en los pasajes anteriores. Para obtener más información, consulten el Glosario Principal para </w:t>
      </w:r>
      <w:r>
        <w:rPr>
          <w:lang w:val="es_ES" w:bidi="es_ES"/>
        </w:rPr>
        <w:t>temor de Dios</w:t>
      </w:r>
      <w:r>
        <w:rPr>
          <w:lang w:val="es_ES" w:bidi="es_ES"/>
        </w:rPr>
        <w:t>.</w:t>
      </w:r>
    </w:p>
    <w:p>
      <w:pPr/>
      <w:r>
        <w:rPr>
          <w:lang w:val="es_ES" w:bidi="es_ES"/>
        </w:rPr>
      </w:r>
      <w:r>
        <w:rPr>
          <w:lang w:val="es_ES" w:bidi="es_ES"/>
        </w:rPr>
        <w:t xml:space="preserve">Algún día, los israelitas llegarán en </w:t>
      </w:r>
      <w:r>
        <w:rPr>
          <w:b/>
          <w:lang w:val="es_ES" w:bidi="es_ES"/>
        </w:rPr>
        <w:t>paz</w:t>
      </w:r>
      <w:r>
        <w:rPr>
          <w:lang w:val="es_ES" w:bidi="es_ES"/>
        </w:rPr>
        <w:t xml:space="preserve"> al lugar al que quieren ir. No estamos seguros de dónde está el lugar, por lo que usen un término general para lugar. Traduzcan paz de la misma manera que antes. Para obtener más información sobre la </w:t>
      </w:r>
      <w:r>
        <w:rPr>
          <w:lang w:val="es_ES" w:bidi="es_ES"/>
        </w:rPr>
        <w:t>paz</w:t>
      </w:r>
      <w:r>
        <w:rPr>
          <w:lang w:val="es_ES" w:bidi="es_ES"/>
        </w:rPr>
        <w:t>, consulten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19:1–15</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19:1–15 y guárdenlo en sus corazones.</w:t>
      </w:r>
    </w:p>
    <w:p>
      <w:pPr/>
      <w:r>
        <w:rPr>
          <w:lang w:val="es_ES" w:bidi="es_ES"/>
        </w:rPr>
      </w:r>
      <w:r>
        <w:rPr>
          <w:lang w:val="es_ES" w:bidi="es_ES"/>
        </w:rPr>
        <w:t>Pausen este audio aquí.</w:t>
      </w:r>
    </w:p>
    <w:p>
      <w:pPr/>
      <w:r>
        <w:rPr>
          <w:lang w:val="es_ES" w:bidi="es_ES"/>
        </w:rPr>
      </w:r>
      <w:r>
        <w:rPr>
          <w:lang w:val="es_ES" w:bidi="es_ES"/>
        </w:rPr>
        <w:t>Escuchen una versión en audio de Éxodo 19:1–15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pasaje? Pausen este audio aquí.</w:t>
      </w:r>
    </w:p>
    <w:p>
      <w:pPr>
        <w:pStyle w:val="ListBullet"/>
        <w:spacing w:line="240" w:lineRule="auto"/>
        <w:ind w:left="720"/>
      </w:pPr>
      <w:r>
        <w:rPr>
          <w:lang w:val="es_ES" w:bidi="es_ES"/>
        </w:rPr>
      </w:r>
      <w:r>
        <w:rPr>
          <w:lang w:val="es_ES" w:bidi="es_ES"/>
        </w:rPr>
        <w:t>¿Qué nos dice este pasaje acerca de Dios? Pausen este audio aquí.</w:t>
      </w:r>
    </w:p>
    <w:p>
      <w:pPr>
        <w:pStyle w:val="ListBullet"/>
        <w:spacing w:line="240" w:lineRule="auto"/>
        <w:ind w:left="720"/>
      </w:pPr>
      <w:r>
        <w:rPr>
          <w:lang w:val="es_ES" w:bidi="es_ES"/>
        </w:rPr>
      </w:r>
      <w:r>
        <w:rPr>
          <w:lang w:val="es_ES" w:bidi="es_ES"/>
        </w:rPr>
        <w:t>¿Qué nos dice este pasaje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19:1–15 en la traducción que sea más fácil de entender.</w:t>
      </w:r>
    </w:p>
    <w:p>
      <w:pPr/>
      <w:r>
        <w:rPr>
          <w:lang w:val="es_ES" w:bidi="es_ES"/>
        </w:rPr>
      </w:r>
      <w:r>
        <w:rPr>
          <w:lang w:val="es_ES" w:bidi="es_ES"/>
        </w:rPr>
        <w:t>En la historia anterior, Dios ayudó al pueblo de Israel a escapar de Egipto a través de su siervo Moisés. Han estado viajando desde que salieron de Egipto. Están yendo al lugar que Dios prometió darles. Mientras estaban en el camino, se detuvieron y acamparon en un lugar llamado Refidim. Después de algún tiempo, continuaron su viaje. En esta historia, llegaron a un lugar llamado Sinaí.</w:t>
      </w:r>
    </w:p>
    <w:p>
      <w:pPr/>
      <w:r>
        <w:rPr>
          <w:lang w:val="es_ES" w:bidi="es_ES"/>
        </w:rPr>
      </w:r>
      <w:r>
        <w:rPr>
          <w:lang w:val="es_ES" w:bidi="es_ES"/>
        </w:rPr>
        <w:t>La historia comienza en la tercera luna nueva, o tres meses después de que el pueblo de Israel saliera de Egipto. Este mes se llama la tercera luna nueva en la historia porque, en el calendario hebreo, un nuevo mes comienza cuando aparece la luna nueva. En el primer día del tercer mes, el pueblo de Israel llegó al desierto de Sinaí. Un área silvestre o un desierto es un lugar muy seco y cálido porque allí casi no llueve. Las personas y los animales generalmente no viven allí porque no hay agua para beber. Este desierto está en el lugar llamado Sinaí. Allí establecieron otro campamento para quedarse por un tiempo. También hay un monte en el Sinaí que se llama Monte Sinaí. Moisés subió a esa montaña para hablar con Dios. Las personas en ese momento creían que era posible encontrarse con Dios al subir a un lugar muy alto como una montaña.</w:t>
      </w:r>
    </w:p>
    <w:p>
      <w:pPr/>
      <w:r>
        <w:rPr>
          <w:lang w:val="es_ES" w:bidi="es_ES"/>
        </w:rPr>
      </w:r>
      <w:r>
        <w:rPr>
          <w:lang w:val="es_ES" w:bidi="es_ES"/>
        </w:rPr>
        <w:t xml:space="preserve">Deténganse aquí y, como grupo, miren una imagen del </w:t>
      </w:r>
      <w:r>
        <w:rPr>
          <w:lang w:val="es_ES" w:bidi="es_ES"/>
        </w:rPr>
        <w:t>Sinaí con el monte Sinaí y el desierto del Sinaí a la vista</w:t>
      </w:r>
      <w:r>
        <w:rPr>
          <w:lang w:val="es_ES" w:bidi="es_ES"/>
        </w:rPr>
        <w:t>. Pausen este audio aquí.</w:t>
      </w:r>
    </w:p>
    <w:p>
      <w:pPr/>
      <w:r>
        <w:rPr>
          <w:lang w:val="es_ES" w:bidi="es_ES"/>
        </w:rPr>
      </w:r>
      <w:r>
        <w:rPr>
          <w:lang w:val="es_ES" w:bidi="es_ES"/>
        </w:rPr>
        <w:t>Entonces Jehová llamó a Moisés desde la cumbre del monte. Aquí Moisés usa el nombre personal de Dios, Jehová, para describir lo que sucede cuando habla con Jehová en la montaña. Jehová le dijo a Moisés que diera sus instrucciones a la casa de Jacob, el pueblo de Israel. A veces, el pueblo de Israel es llamado "la casa de Jacob" o "los descendientes de Jacob" porque son los descendientes de Jacob, que es otro nombre para el hijo de Isaac, Israel. Jehová dijo que el pueblo de Israel vio lo que les hizo a los egipcios. Jehová le estaba recordando al pueblo de Israel sobre las cosas poderosas que les hizo a los egipcios cuando rescató a los israelitas de la esclavitud en Egipto. Jehová también dijo que llevó al pueblo de Israel sobre alas de águila y los trajo hacia sí mismo. Un águila es un ave grande y fuerte. Puede comer animales más pequeños y puede volar muy alto en el cielo. Cuando un águila joven aprende a volar, a menudo cae del cielo. La madre águila se asegura de que, cuando el águila joven cae, ella la atrape para que no llegue al suelo. Jehová está diciendo que es como una águila madre. Cuidó del pueblo de Israel, y los sacó de Egipto para que pudieran estar con él.</w:t>
      </w:r>
    </w:p>
    <w:p>
      <w:pPr/>
      <w:r>
        <w:rPr>
          <w:lang w:val="es_ES" w:bidi="es_ES"/>
        </w:rPr>
      </w:r>
      <w:r>
        <w:rPr>
          <w:lang w:val="es_ES" w:bidi="es_ES"/>
        </w:rPr>
        <w:t xml:space="preserve">Deténganse aquí y, como grupo, miren una imagen de un </w:t>
      </w:r>
      <w:r>
        <w:rPr>
          <w:lang w:val="es_ES" w:bidi="es_ES"/>
        </w:rPr>
        <w:t>águila</w:t>
      </w:r>
      <w:r>
        <w:rPr>
          <w:lang w:val="es_ES" w:bidi="es_ES"/>
        </w:rPr>
        <w:t>. Pausen este audio aquí.</w:t>
      </w:r>
    </w:p>
    <w:p>
      <w:pPr/>
      <w:r>
        <w:rPr>
          <w:lang w:val="es_ES" w:bidi="es_ES"/>
        </w:rPr>
      </w:r>
      <w:r>
        <w:rPr>
          <w:lang w:val="es_ES" w:bidi="es_ES"/>
        </w:rPr>
        <w:t>Jehová también dijo que aunque es dueño de toda la tierra y todo lo que hay en ella, Jehová considerará al pueblo de Israel su especial tesoro, su pueblo muy especial. Esto significa que Jehová mostrará cuidado y amor especial por el pueblo de Israel entre todos los pueblos de la tierra. El pueblo de Israel también será un reino de sacerdotes y una nación santa. Los sacerdotes eran personas a las que Jehová llamó para servirlo de una manera especial. Jehová les dio la tarea de ayudar a sus semejantes a conocerlo y guiarlos hacia Él. El pueblo de Israel será llamado reino de sacerdotes porque Jehová es el rey, y el pueblo de Israel guiará al pueblo de la tierra a Jehová. El pueblo de Israel también será llamado nación santa. Cuando alguien es santo, significa que no es como todos los demás a su alrededor. Más bien, significa que él es como Jehová, quien también es santo, y debe servir solo a Jehová durante toda su vida. Para el pueblo de Israel, esto significa que deben adorar y servir únicamente a Jehová durante toda su vida. A través del pueblo de Israel, el pueblo del mundo conocerá a Jehová. Jehová hará esto si obedecen la voz de Jehová o sus instrucciones, y si guardan el pacto de Jehová. Un pacto es un acuerdo entre dos personas o grupos de personas. Las personas que establecen pactos aceptan tener ciertas obligaciones entre sí, y esperan que la otra parte haga todo lo posible para cumplir con sus obligaciones. Las personas que cumplen sus obligaciones del pacto reciben honor y recompensa, mientras que los que fallan pierden el honor y son castigados. Para el pueblo de Israel, esto significa que deben cumplir sus obligaciones del pacto con Jehová sirviéndolo y adorándolo únicamente a él durante toda su vida. Estas son cosas que Jehová dijo que Moisés debía decirle al pueblo de Israel.</w:t>
      </w:r>
    </w:p>
    <w:p>
      <w:pPr/>
      <w:r>
        <w:rPr>
          <w:lang w:val="es_ES" w:bidi="es_ES"/>
        </w:rPr>
      </w:r>
      <w:r>
        <w:rPr>
          <w:lang w:val="es_ES" w:bidi="es_ES"/>
        </w:rPr>
        <w:t>Deténganse aquí y conversen sobre esta pregunta en grupo: ¿Cómo hacen las personas en su cultura acuerdos con otras personas? ¿Qué sucede cuando cumplen sus obligaciones? ¿Qué sucede cuando no cumplen sus obligaciones? Pausen este audio aquí.</w:t>
      </w:r>
    </w:p>
    <w:p>
      <w:pPr/>
      <w:r>
        <w:rPr>
          <w:lang w:val="es_ES" w:bidi="es_ES"/>
        </w:rPr>
      </w:r>
      <w:r>
        <w:rPr>
          <w:lang w:val="es_ES" w:bidi="es_ES"/>
        </w:rPr>
        <w:t>Moisés hizo lo que Jehová le dijo que hiciera. Moisés bajó de la montaña. Entonces, llamó a los ancianos y les dijo todo lo que Jehová le dijo. Moisés habló con los ancianos primero porque los ancianos eran las personas más respetadas en la tribu. Brindaron sabiduría y guía a sus comunidades, y eran responsables de decirles todo lo que Jehová dijo. Cuando el pueblo oyó de parte de los ancianos lo que Jehová les dijo, todo el pueblo respondió a Jehová. Estuvieron de acuerdo e hicieron una promesa de que harían todo lo que Jehová les dijo que hicieran. Cuando el pueblo de Israel estuvo de acuerdo con todo lo que Jehová dijo, entraron en un pacto con Jehová. Esto significa que prometieron cumplir sus obligaciones para con Jehová adorándolo, sirviéndolo y obedeciéndolo solo durante el resto de sus vidas.</w:t>
      </w:r>
    </w:p>
    <w:p>
      <w:pPr/>
      <w:r>
        <w:rPr>
          <w:lang w:val="es_ES" w:bidi="es_ES"/>
        </w:rPr>
      </w:r>
      <w:r>
        <w:rPr>
          <w:lang w:val="es_ES" w:bidi="es_ES"/>
        </w:rPr>
        <w:t>Moisés comunicó las palabras del pueblo a Jehová. Cuando Moisés le habló a Jehová, lo más probable es que subiera nuevamente al monte. Entonces, Jehová le dijo a Moisés que vendría a encontrarse con él en una nube espesa. Jehová hará esto para que el pueblo pueda escuchar a Jehová hablarle a Moisés, y el pueblo sepa que Jehová le habla a él. Por eso, el pueblo debe creer y confiar en Moisés mientras viva.</w:t>
      </w:r>
    </w:p>
    <w:p>
      <w:pPr/>
      <w:r>
        <w:rPr>
          <w:lang w:val="es_ES" w:bidi="es_ES"/>
        </w:rPr>
      </w:r>
      <w:r>
        <w:rPr>
          <w:lang w:val="es_ES" w:bidi="es_ES"/>
        </w:rPr>
        <w:t xml:space="preserve">Deténganse aquí y, como grupo, miren una imagen de </w:t>
      </w:r>
      <w:r>
        <w:rPr>
          <w:lang w:val="es_ES" w:bidi="es_ES"/>
        </w:rPr>
        <w:t>nubes</w:t>
      </w:r>
      <w:r>
        <w:rPr>
          <w:lang w:val="es_ES" w:bidi="es_ES"/>
        </w:rPr>
        <w:t>. Pausen este audio aquí.</w:t>
      </w:r>
    </w:p>
    <w:p>
      <w:pPr/>
      <w:r>
        <w:rPr>
          <w:lang w:val="es_ES" w:bidi="es_ES"/>
        </w:rPr>
      </w:r>
      <w:r>
        <w:rPr>
          <w:lang w:val="es_ES" w:bidi="es_ES"/>
        </w:rPr>
        <w:t>Además, cuando Moisés le comunicó las palabras del pueblo a Jehová, Jehová le dijo a Moisés que consagrara al pueblo. La consagración era la práctica de purificar algo o a alguien a la vista de Dios para que pudiera ser apartado, o santo para los propósitos de Jehová. Una persona que se somete a la consagración generalmente toma un baño y lava su ropa. Jehová es santo y puro. Si el pueblo debe ver a Jehová, también necesitan ser santos y puros. Jehová dijo que necesitan estar listos porque al tercer día, Jehová bajará sobre el monte Sinaí y todo el pueblo lo verá. Cuando Jehová desciende al monte, ese monte se convierte en un lugar santo al que ninguna persona puede subir ni tocar sin el permiso de Jehová. Cualquier persona o animal que toque el monte tendría que ser castigado con la muerte. Las personas deben arrojar piedras a la persona o al animal hasta que muera o dispararle con flechas. La gente debe matar al culpable de esta manera porque nadie puede tocarlo. Pero Dios cuida y protege a su pueblo de la muerte porque son su pueblo especial. Entonces, Jehová le dijo a Moisés que estableciera límites alrededor de la montaña. Esto significa que Moisés necesita establecer límites alrededor del monte con una señal que advierta al pueblo que no suban al monte ni lo toquen. Solo se les permite subir a la montaña cuando escuchan el sonido del toque largo de trompeta. Una trompeta era un cuerno hecho del cuerno de un animal, generalmente un carnero. Este tipo de bocina produce un sonido fuerte cuando la soplan.</w:t>
      </w:r>
    </w:p>
    <w:p>
      <w:pPr/>
      <w:r>
        <w:rPr>
          <w:lang w:val="es_ES" w:bidi="es_ES"/>
        </w:rPr>
      </w:r>
      <w:r>
        <w:rPr>
          <w:lang w:val="es_ES" w:bidi="es_ES"/>
        </w:rPr>
        <w:t xml:space="preserve">Deténganse aquí y, como grupo, miren una imagen del </w:t>
      </w:r>
      <w:r>
        <w:rPr>
          <w:b/>
          <w:lang w:val="es_ES" w:bidi="es_ES"/>
        </w:rPr>
        <w:t>cuerno de un carnero</w:t>
      </w:r>
      <w:r>
        <w:rPr>
          <w:lang w:val="es_ES" w:bidi="es_ES"/>
        </w:rPr>
        <w:t>. Pausen este audio aquí.</w:t>
      </w:r>
    </w:p>
    <w:p>
      <w:pPr/>
      <w:r>
        <w:rPr>
          <w:lang w:val="es_ES" w:bidi="es_ES"/>
        </w:rPr>
      </w:r>
      <w:r>
        <w:rPr>
          <w:lang w:val="es_ES" w:bidi="es_ES"/>
        </w:rPr>
        <w:t>Entonces, Moisés bajó de la montaña para consagrar al pueblo. Las personas lavaban su ropa para que estuviera ritualmente limpia o pura. Moisés también les dijo que estuvieran listos para el tercer día. Como parte de su preparación para la venida de Jehová, los hombres no deben acercarse a una mujer. Esto significa que los hombres no deben tener relaciones sexuales con ninguna mujer durante este tiempo. Esto se debe a que las personas en ese momento creían que los fluidos que salían del cuerpo de un hombre o de una mujer, especialmente durante el sexo, representaban la vida. Toda vida es considerada valiosa por Dios. Todas las personas deben mantener sus vidas puras e intactas. Una manera de hacer esto es evitando cualquier tipo de relaciones sexuales.</w:t>
      </w:r>
    </w:p>
    <w:p>
      <w:pPr/>
      <w:r>
        <w:rPr>
          <w:lang w:val="es_ES" w:bidi="es_ES"/>
        </w:rPr>
      </w:r>
      <w:r>
        <w:rPr>
          <w:lang w:val="es_ES" w:bidi="es_ES"/>
        </w:rPr>
        <w:t>Deténganse aquí y conversen sobre esta pregunta en grupo: ¿Qué hacen las personas en su cultura para prepararse para ocasiones especiales? Si Dios fuera a encontrarse con su pueblo, ¿cómo se purificarían ellos para que Dios se complaciera en encontrarlos? Pausen este audio aquí.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19:1–15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cinco escenas.</w:t>
      </w:r>
    </w:p>
    <w:p>
      <w:pPr/>
      <w:r>
        <w:rPr>
          <w:lang w:val="es_ES" w:bidi="es_ES"/>
        </w:rPr>
      </w:r>
      <w:r>
        <w:rPr>
          <w:b/>
          <w:lang w:val="es_ES" w:bidi="es_ES"/>
        </w:rPr>
        <w:t>En la primera escena:</w:t>
      </w:r>
      <w:r>
        <w:rPr>
          <w:lang w:val="es_ES" w:bidi="es_ES"/>
        </w:rPr>
        <w:t xml:space="preserve"> El pueblo de Israel llegó al Sinaí desde Refidim. Acamparon en el desierto del Sinaí, y Moisés subió al monte Sinaí.</w:t>
      </w:r>
    </w:p>
    <w:p>
      <w:pPr/>
      <w:r>
        <w:rPr>
          <w:lang w:val="es_ES" w:bidi="es_ES"/>
        </w:rPr>
      </w:r>
      <w:r>
        <w:rPr>
          <w:b/>
          <w:lang w:val="es_ES" w:bidi="es_ES"/>
        </w:rPr>
        <w:t>En la segunda escena:</w:t>
      </w:r>
      <w:r>
        <w:rPr>
          <w:lang w:val="es_ES" w:bidi="es_ES"/>
        </w:rPr>
        <w:t xml:space="preserve"> Jehová habla del pacto con el pueblo a través de Moisés.</w:t>
      </w:r>
    </w:p>
    <w:p>
      <w:pPr/>
      <w:r>
        <w:rPr>
          <w:lang w:val="es_ES" w:bidi="es_ES"/>
        </w:rPr>
      </w:r>
      <w:r>
        <w:rPr>
          <w:b/>
          <w:lang w:val="es_ES" w:bidi="es_ES"/>
        </w:rPr>
        <w:t>En la tercera escena:</w:t>
      </w:r>
      <w:r>
        <w:rPr>
          <w:lang w:val="es_ES" w:bidi="es_ES"/>
        </w:rPr>
        <w:t xml:space="preserve"> Moisés habla con los ancianos.</w:t>
      </w:r>
    </w:p>
    <w:p>
      <w:pPr/>
      <w:r>
        <w:rPr>
          <w:lang w:val="es_ES" w:bidi="es_ES"/>
        </w:rPr>
      </w:r>
      <w:r>
        <w:rPr>
          <w:b/>
          <w:lang w:val="es_ES" w:bidi="es_ES"/>
        </w:rPr>
        <w:t>En la cuarta escena:</w:t>
      </w:r>
      <w:r>
        <w:rPr>
          <w:lang w:val="es_ES" w:bidi="es_ES"/>
        </w:rPr>
        <w:t xml:space="preserve"> Jehová da instrucciones a Moisés.</w:t>
      </w:r>
    </w:p>
    <w:p>
      <w:pPr/>
      <w:r>
        <w:rPr>
          <w:lang w:val="es_ES" w:bidi="es_ES"/>
        </w:rPr>
      </w:r>
      <w:r>
        <w:rPr>
          <w:b/>
          <w:lang w:val="es_ES" w:bidi="es_ES"/>
        </w:rPr>
        <w:t>En la quinta escena:</w:t>
      </w:r>
      <w:r>
        <w:rPr>
          <w:lang w:val="es_ES" w:bidi="es_ES"/>
        </w:rPr>
        <w:t xml:space="preserve"> Moisés consagra al pueblo y les da otras instrucciones de Jehová.</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Dios o Jehová</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Los ancianos</w:t>
      </w:r>
    </w:p>
    <w:p>
      <w:pPr>
        <w:pStyle w:val="ListBullet"/>
        <w:spacing w:line="240" w:lineRule="auto"/>
        <w:ind w:left="720"/>
      </w:pPr>
      <w:r>
        <w:rPr>
          <w:lang w:val="es_ES" w:bidi="es_ES"/>
        </w:rPr>
      </w:r>
      <w:r>
        <w:rPr>
          <w:lang w:val="es_ES" w:bidi="es_ES"/>
        </w:rPr>
        <w:t>El pueblo de Israel</w:t>
      </w:r>
    </w:p>
    <w:p>
      <w:pPr/>
      <w:r>
        <w:rPr>
          <w:lang w:val="es_ES" w:bidi="es_ES"/>
        </w:rPr>
      </w:r>
      <w:r>
        <w:rPr>
          <w:lang w:val="es_ES" w:bidi="es_ES"/>
        </w:rPr>
        <w:t>Como grupo, pongan atención a estas partes de la ambientación del pasaje:</w:t>
      </w:r>
    </w:p>
    <w:p>
      <w:pPr/>
      <w:r>
        <w:rPr>
          <w:lang w:val="es_ES" w:bidi="es_ES"/>
        </w:rPr>
      </w:r>
      <w:r>
        <w:rPr>
          <w:lang w:val="es_ES" w:bidi="es_ES"/>
        </w:rPr>
        <w:t>En la primera escena, el pueblo de Israel comienza su viaje nuevamente desde un lugar llamado Refidim para ir al Sinaí. Refidim está muy cerca del Sinaí. Solo se necesita un día para ir de Refidim al Sinaí. En la tercera luna nueva, o tres meses después de que el pueblo de Israel salió de Egipto, el pueblo de Israel llegó al desierto del Sinaí. En ese desierto, el pueblo de Israel estableció su campamento. Esto significa que el pueblo de Israel armó sus tiendas en ese lugar. La escena termina con Moisés subiendo a la montaña que también está en el Sinaí.</w:t>
      </w:r>
    </w:p>
    <w:p>
      <w:pPr/>
      <w:r>
        <w:rPr>
          <w:lang w:val="es_ES" w:bidi="es_ES"/>
        </w:rPr>
      </w:r>
      <w:r>
        <w:rPr>
          <w:lang w:val="es_ES" w:bidi="es_ES"/>
        </w:rPr>
        <w:t xml:space="preserve">Deténganse aquí y, como grupo, miren una imagen del </w:t>
      </w:r>
      <w:r>
        <w:rPr>
          <w:b/>
          <w:lang w:val="es_ES" w:bidi="es_ES"/>
        </w:rPr>
        <w:t>Sinaí con el monte Sinaí y el desierto del Sinaí a la vista</w:t>
      </w:r>
      <w:r>
        <w:rPr>
          <w:lang w:val="es_ES" w:bidi="es_ES"/>
        </w:rPr>
        <w:t>. Pausen este audio aquí.</w:t>
      </w:r>
    </w:p>
    <w:p>
      <w:pPr/>
      <w:r>
        <w:rPr>
          <w:lang w:val="es_ES" w:bidi="es_ES"/>
        </w:rPr>
      </w:r>
      <w:r>
        <w:rPr>
          <w:lang w:val="es_ES" w:bidi="es_ES"/>
        </w:rPr>
        <w:t>En la segunda escena, Jehová habla con Moisés sobre lo que necesita decirle al pueblo de Israel. En esta escena, el propio Jehová habla a Moisés. Aquí, Jehová pronuncia tres discursos. La primera es para Moisés cuando le dice: "Le dirás a la casa de Jacob, y le dirás al pueblo de Israel..." Las palabras "casa de Jacob" y "el pueblo de Israel" se refieren a los israelitas. Jehová se refería a los israelitas de dos maneras diferentes aquí porque quiere enfatizar que todo lo que está a punto de decir es para ellos. Jehová quiere que los israelitas escuchen cuidadosamente lo que está a punto de decir. A esto sigue el segundo discurso. En este segundo discurso, Jehová todavía le está hablando a Moisés, pero el discurso es para el pueblo de Israel. Entonces, Moisés escucha con atención porque necesita decirle todo al pueblo más tarde. Jehová dijo que el pueblo de Israel vio por sí mismo lo que Dios hizo. Derrotó a los egipcios, y como una madre águila, los ayudó y los sacó de Egipto, para que pudieran estar con él. Cuando Jehová dijo esto, enfatizó el hecho de que el pueblo de Israel vio todo lo que hizo Jehová. Después de decir esto, Jehová cambia su enfoque, que es el pacto. Jehová comienza este nuevo enfoque usando una palabra que muestra que todo lo que él está a punto de decir es muy importante. El pueblo debe escuchar con atención porque Jehová está a punto de decirles lo que espera que hagan después de que vieran todo lo que hizo por ellos. Jehová dijo que si el pueblo escuchaba su voz y mantenía su pacto, él los recompensaría. Escuchar la voz de Jehová significaba que debían obedecerlo, y mantener su pacto significaba que debían adorar y servir solo a Jehová. Estas eran las obligaciones del pacto del pueblo de Israel. Si hacían esto, Jehová cumpliría sus obligaciones del pacto y recompensaría al pueblo de Israel. Jehová dijo que haría del pueblo de Israel su posesión más preciada, o su pueblo especial entre todos los pueblos de la tierra. También dijo que haría de ellos un reino de sacerdotes y una nación santa. Como reino de sacerdotes y una nación santa, debían mostrar a todas las personas del mundo cómo es Jehová. A través de ellos, las personas del mundo conocerían a Jehová y vendrían a Jehová. Esto termina el segundo discurso de Jehová. Después de esto, Jehová pronuncia su tercer discurso, que es nuevamente para Moisés, donde dice: "Estas son las palabras que dirás al pueblo de Israel". Al interpretar la escena, es importante interpretarla utilizando los discursos reales de Jehová.</w:t>
      </w:r>
    </w:p>
    <w:p>
      <w:pPr/>
      <w:r>
        <w:rPr>
          <w:lang w:val="es_ES" w:bidi="es_ES"/>
        </w:rPr>
      </w:r>
      <w:r>
        <w:rPr>
          <w:lang w:val="es_ES" w:bidi="es_ES"/>
        </w:rPr>
        <w:t>En la tercera escena, Moisés baja de la montaña. Entonces, llama a los ancianos y les dice todo lo que Jehová dijo. Entonces los ancianos contaron todo a sus comunidades hasta que todo el pueblo de Israel escuchó las palabras de Jehová. Después de que escucharon todo lo que dijeron los ancianos, el pueblo de Israel respondió al unísono y dijo: "Haremos todo lo que Jehová ha hablado". En esta respuesta, el pueblo enfatizó lo mucho que estaban dispuestos a obedecer a Jehová. Dijeron que harían todo, conforme a todo lo que Jehová había dicho. Después de esto, los ancianos le contaron a Moisés todo lo que el pueblo había dicho.</w:t>
      </w:r>
    </w:p>
    <w:p>
      <w:pPr/>
      <w:r>
        <w:rPr>
          <w:lang w:val="es_ES" w:bidi="es_ES"/>
        </w:rPr>
      </w:r>
      <w:r>
        <w:rPr>
          <w:lang w:val="es_ES" w:bidi="es_ES"/>
        </w:rPr>
        <w:t>En la cuarta escena, Moisés sube a la montaña nuevamente para informar a Jehová la respuesta del pueblo. Al igual que en la segunda escena, Jehová habla con Moisés nuevamente en tres discursos. En el primer discurso, Jehová le dice a Moisés lo que está a punto de hacer y lo que Moisés necesita hacer para preparar al pueblo. Jehová comienza este discurso usando una palabra que le dice a Moisés que necesita escuchar con atención lo que él va a decir. Jehová viene a ver a Moisés en una nube espesa. Esto significa que cuando Jehová venga, habrá una nube espesa que lo rodeará. Jehová vendría a Moisés para que el pueblo lo escuchara hablando con él, y el pueblo confiara en él durante todo el tiempo que viviera. Después, por segunda vez, Moisés informa a Jehová de la respuesta del pueblo. No sabemos si Moisés bajó y luego subió de nuevo cuando relató este discurso por segunda vez. También es posible que Moisés no haya bajado de la montaña. Si Moisés no bajó de la montaña, es posible que haya decidido contarle nuevamente a Jehová la respuesta del pueblo, como su propia manera de responder a sus instrucciones. Entonces, Jehová le dice a Moisés que vaya a consagrar al pueblo hoy y mañana. Para consagrarse, necesitan lavar sus cuerpos y su ropa hasta que queden limpios. Necesitan estar listos para el tercer día, o para el día después, porque al tercer día, Jehová bajará del monte Sinaí y verán a Jehová. Jehová también le dijo a Moisés que pusiera una señal alrededor del monte para avisar al pueblo que no debían tocar el monte ni subirlo. No sabemos con certeza cómo era esta señal. Pero cuando las personas vean esta señal, deben sentir que deben tener cuidado de no tocar la montaña. Después de esto, Jehová pronuncia su segundo discurso, que es para el pueblo de Israel. En este segundo discurso, Jehová le dice al pueblo que deben tener cuidado de no tocar el monte ni subir a él. Cualquiera que toque la montaña, ya sea un hombre o un animal, debe ser castigado con la muerte. La gente debe arrojarle piedras hasta que muera o dispararle con flechas. Debe morir y nadie puede tocarlo. Esto termina el segundo discurso. El tercer y último discurso de Jehová es para Moisés, en el que le dijo que el pueblo puede subir al monte cuando escuche el sonido prolongado de la trompeta.</w:t>
      </w:r>
    </w:p>
    <w:p>
      <w:pPr/>
      <w:r>
        <w:rPr>
          <w:lang w:val="es_ES" w:bidi="es_ES"/>
        </w:rPr>
      </w:r>
      <w:r>
        <w:rPr>
          <w:lang w:val="es_ES" w:bidi="es_ES"/>
        </w:rPr>
        <w:t>Deténganse aquí y conversen sobre esta pregunta en grupo: ¿Cómo advierten las personas en su cultura a otros que no deben ir a cierto lugar porque es peligroso? ¿Qué objetos usan para mostrar que cierto lugar es peligroso y que no está permitido ir allí? Mientras describen estas cosas, presten atención a cómo hablan de estos límites. Pausen este audio aquí.</w:t>
      </w:r>
    </w:p>
    <w:p>
      <w:pPr/>
      <w:r>
        <w:rPr>
          <w:lang w:val="es_ES" w:bidi="es_ES"/>
        </w:rPr>
      </w:r>
      <w:r>
        <w:rPr>
          <w:lang w:val="es_ES" w:bidi="es_ES"/>
        </w:rPr>
        <w:t>En la quinta escena, Moisés baja nuevamente de la montaña. Hizo lo que Jehová le dijo y consagró al pueblo. La gente se lavó a sí misma y lavó su ropa. También le dijo al pueblo que estuviera listo para el tercer día. También les dijo a los hombres que no se acercaran a una mujer. Esto significa que los hombres no debían tener relaciones sexuales con ninguna mujer mientras se preparaban para la venida de Jehová.</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19:1–15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Esta historia tiene cinco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Dios, o Jehová</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Los ancianos</w:t>
      </w:r>
    </w:p>
    <w:p>
      <w:pPr>
        <w:pStyle w:val="ListBullet"/>
        <w:spacing w:line="240" w:lineRule="auto"/>
        <w:ind w:left="720"/>
      </w:pPr>
      <w:r>
        <w:rPr>
          <w:lang w:val="es_ES" w:bidi="es_ES"/>
        </w:rPr>
      </w:r>
      <w:r>
        <w:rPr>
          <w:lang w:val="es_ES" w:bidi="es_ES"/>
        </w:rPr>
        <w:t>El pueblo de Israel</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actúen la historia sin hacer pausas. Presten atención al diálogo, la fluidez, la trama y la cronología de la historia. Asegúrense de no omitir la actuación de las partes difíciles o importantes de la historia. Ayúdense mutuamente a recordar cada parte de la historia.</w:t>
      </w:r>
    </w:p>
    <w:p>
      <w:pPr/>
      <w:r>
        <w:rPr>
          <w:lang w:val="es_ES" w:bidi="es_ES"/>
        </w:rPr>
      </w:r>
      <w:r>
        <w:rPr>
          <w:lang w:val="es_ES" w:bidi="es_ES"/>
        </w:rPr>
        <w:t>Detengan este audio aquí y dramaticen el texto.</w:t>
      </w:r>
    </w:p>
    <w:p>
      <w:pPr/>
      <w:r>
        <w:rPr>
          <w:lang w:val="es_ES" w:bidi="es_ES"/>
        </w:rPr>
      </w:r>
      <w:r>
        <w:rPr>
          <w:lang w:val="es_ES" w:bidi="es_ES"/>
        </w:rPr>
        <w:t>El grupo debe actuar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En la primera escena, el pueblo de Israel llegó al Sinaí desde Refidim. Acamparon en el desierto del Sinaí, y Moisés subió al monte Sinaí.</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"La gente ya debe estar cansada. Deberíamos detenernos aquí y descansar por un rato", o "Ahora que estamos aquí en el Sinaí, debería preguntarle a Dios qué quiere que hagamos a continuación".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segunda escena, Jehová habla del pacto con el pueblo a través de Moisés.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Dios: "¿Qué estás sintiendo o pensando?" La persona podría responder cosas como: "Amo a mi pueblo, y por eso lo rescaté como una madre águila", o "Siento compasión por mi pueblo porque está cansado del largo viaje. Me preocupo por ellos y es por eso que quiero bendecirlos. Por lo tanto, necesitan escuchar mi voz y mantener mi pacto".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tercera escena, Moisés les cuenta a los ancianos todo lo que Jehová dijo, para que los ancianos también les contaran todo a sus comunidades. El pueblo acepta hacer todo lo que Jehová dijo.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al pueblo de Israel: "¿Qué estás sintiendo o pensando?" El pueblo podría responder cosas como: "¡Amamos a Jehová! Hizo grandes cosas por nosotros. Derrotó a los egipcios, y nos sacó de Egipto como una madre águila, para que pudiéramos estar con él", o "Debemos hacer todo lo que Jehová dijo. Es la única respuesta correcta después de todo lo que Jehová hizo por nosotros".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cuarta escena, Moisés informa a Jehová de la respuesta del pueblo. Jehová da instrucciones a Moisés para que prepare al pueblo, porque él bajará a encontrarse con Moisés. Todo el pueblo verá a Jehová cuando venga.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Dios: "¿Qué estás sintiendo o pensando?" La persona podría responder cosas como: "Debo bajar a encontrarme con Moisés para que el pueblo de Israel crea en él para siempre", o "Moisés debe consagrar al pueblo para que estén listos para cuando yo venga".</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quinta escena, Moisés consagra al pueblo y les da otras instrucciones de Jehová.</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Es posible que escuchen cosas como: "Estoy un poco preocupado de que Jehová venga a nuestro encuentro. Debo seguir todo lo que me dijo para que el pueblo esté listo cuando él venga", o "Jehová es santo y puro. El pueblo necesita ser santo y puro para dar la bienvenida a Dios cuando venga".</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19:1–15 en la traducción que sea más fácil de entender.</w:t>
      </w:r>
    </w:p>
    <w:p>
      <w:pPr/>
      <w:r>
        <w:rPr>
          <w:lang w:val="es_ES" w:bidi="es_ES"/>
        </w:rPr>
      </w:r>
      <w:r>
        <w:rPr>
          <w:lang w:val="es_ES" w:bidi="es_ES"/>
        </w:rPr>
        <w:t xml:space="preserve">En este paso, el grupo discutirá sobre términos y palabras clave en este pasaje. </w:t>
      </w:r>
    </w:p>
    <w:p>
      <w:pPr/>
      <w:r>
        <w:rPr>
          <w:lang w:val="es_ES" w:bidi="es_ES"/>
        </w:rPr>
      </w:r>
      <w:r>
        <w:rPr>
          <w:lang w:val="es_ES" w:bidi="es_ES"/>
        </w:rPr>
        <w:t xml:space="preserve">Esta historia trata sobre cómo Dios y el pueblo de </w:t>
      </w:r>
      <w:r>
        <w:rPr>
          <w:lang w:val="es_ES" w:bidi="es_ES"/>
        </w:rPr>
        <w:t>Israel</w:t>
      </w:r>
      <w:r>
        <w:rPr>
          <w:lang w:val="es_ES" w:bidi="es_ES"/>
        </w:rPr>
        <w:t xml:space="preserve"> aceptan hacer un pacto entre sí.</w:t>
      </w:r>
    </w:p>
    <w:p>
      <w:pPr/>
      <w:r>
        <w:rPr>
          <w:lang w:val="es_ES" w:bidi="es_ES"/>
        </w:rPr>
      </w:r>
      <w:r>
        <w:rPr>
          <w:lang w:val="es_ES" w:bidi="es_ES"/>
        </w:rPr>
        <w:t xml:space="preserve">La historia comienza en la </w:t>
      </w:r>
      <w:r>
        <w:rPr>
          <w:b/>
          <w:lang w:val="es_ES" w:bidi="es_ES"/>
        </w:rPr>
        <w:t>tercera luna nueva</w:t>
      </w:r>
      <w:r>
        <w:rPr>
          <w:lang w:val="es_ES" w:bidi="es_ES"/>
        </w:rPr>
        <w:t xml:space="preserve">. La tercera luna nueva es el tercer mes desde que el pueblo de Israel salió de Egipto. Se llama la tercera luna nueva en la historia porque, en el calendario </w:t>
      </w:r>
      <w:r>
        <w:rPr>
          <w:lang w:val="es_ES" w:bidi="es_ES"/>
        </w:rPr>
        <w:t>hebreo</w:t>
      </w:r>
      <w:r>
        <w:rPr>
          <w:lang w:val="es_ES" w:bidi="es_ES"/>
        </w:rPr>
        <w:t>, un nuevo mes comienza cuando aparece la luna nueva.</w:t>
      </w:r>
    </w:p>
    <w:p>
      <w:pPr/>
      <w:r>
        <w:rPr>
          <w:lang w:val="es_ES" w:bidi="es_ES"/>
        </w:rPr>
      </w:r>
      <w:r>
        <w:rPr>
          <w:lang w:val="es_ES" w:bidi="es_ES"/>
        </w:rPr>
        <w:t xml:space="preserve">En el primer día de la tercera luna nueva, el pueblo llegó al </w:t>
      </w:r>
      <w:r>
        <w:rPr>
          <w:b/>
          <w:lang w:val="es_ES" w:bidi="es_ES"/>
        </w:rPr>
        <w:t>desierto</w:t>
      </w:r>
      <w:r>
        <w:rPr>
          <w:lang w:val="es_ES" w:bidi="es_ES"/>
        </w:rPr>
        <w:t xml:space="preserve"> del Sinaí. Un área silvestre, o un desierto, es un lugar muy seco y cálido porque la lluvia no llega muy a menudo. Las personas y los animales generalmente no viven allí porque no hay agua para beber. Usen la misma palabra que han usado antes para la palabra desierto. Pueden consultar el Glosario Principal para obtener más información sobre el </w:t>
      </w:r>
      <w:r>
        <w:rPr>
          <w:lang w:val="es_ES" w:bidi="es_ES"/>
        </w:rPr>
        <w:t>desierto</w:t>
      </w:r>
      <w:r>
        <w:rPr>
          <w:lang w:val="es_ES" w:bidi="es_ES"/>
        </w:rPr>
        <w:t xml:space="preserve">. También hay una montaña en el Sinaí que se llama </w:t>
      </w:r>
      <w:r>
        <w:rPr>
          <w:b/>
          <w:lang w:val="es_ES" w:bidi="es_ES"/>
        </w:rPr>
        <w:t>Monte Sinaí</w:t>
      </w:r>
      <w:r>
        <w:rPr>
          <w:lang w:val="es_ES" w:bidi="es_ES"/>
        </w:rPr>
        <w:t>. Usen la misma palabra que han usado anteriormente para la palabra Sinaí.</w:t>
      </w:r>
    </w:p>
    <w:p>
      <w:pPr/>
      <w:r>
        <w:rPr>
          <w:lang w:val="es_ES" w:bidi="es_ES"/>
        </w:rPr>
      </w:r>
      <w:r>
        <w:rPr>
          <w:lang w:val="es_ES" w:bidi="es_ES"/>
        </w:rPr>
        <w:t xml:space="preserve">La palabra general para Dios se usa al comienzo de este pasaje cuando Moisés dice que subió hacia </w:t>
      </w:r>
      <w:r>
        <w:rPr>
          <w:lang w:val="es_ES" w:bidi="es_ES"/>
        </w:rPr>
        <w:t>Dios</w:t>
      </w:r>
      <w:r>
        <w:rPr>
          <w:lang w:val="es_ES" w:bidi="es_ES"/>
        </w:rPr>
        <w:t xml:space="preserve">. Pero aquí, Moisés llama a Dios por su nombre personal, </w:t>
      </w:r>
      <w:r>
        <w:rPr>
          <w:b/>
          <w:lang w:val="es_ES" w:bidi="es_ES"/>
        </w:rPr>
        <w:t>Jehová</w:t>
      </w:r>
      <w:r>
        <w:rPr>
          <w:lang w:val="es_ES" w:bidi="es_ES"/>
        </w:rPr>
        <w:t xml:space="preserve">, y se usa a lo largo de este pasaje. Usen el mismo nombre para Jehová que han usado en los pasajes anteriores. Busquen </w:t>
      </w:r>
      <w:r>
        <w:rPr>
          <w:lang w:val="es_ES" w:bidi="es_ES"/>
        </w:rPr>
        <w:t>Jehová</w:t>
      </w:r>
      <w:r>
        <w:rPr>
          <w:lang w:val="es_ES" w:bidi="es_ES"/>
        </w:rPr>
        <w:t xml:space="preserve"> en el Glosario Principal para obtener más información.</w:t>
      </w:r>
    </w:p>
    <w:p>
      <w:pPr/>
      <w:r>
        <w:rPr>
          <w:lang w:val="es_ES" w:bidi="es_ES"/>
        </w:rPr>
      </w:r>
      <w:r>
        <w:rPr>
          <w:lang w:val="es_ES" w:bidi="es_ES"/>
        </w:rPr>
        <w:t xml:space="preserve">Jehová le dijo a Moisés que le recordara al pueblo de Israel sobre lo que les había hecho a los </w:t>
      </w:r>
      <w:r>
        <w:rPr>
          <w:b/>
          <w:lang w:val="es_ES" w:bidi="es_ES"/>
        </w:rPr>
        <w:t>egipcios</w:t>
      </w:r>
      <w:r>
        <w:rPr>
          <w:lang w:val="es_ES" w:bidi="es_ES"/>
        </w:rPr>
        <w:t xml:space="preserve">. Los egipcios eran las personas que vivían en Egipto. Jehová también los llevó sobre las </w:t>
      </w:r>
      <w:r>
        <w:rPr>
          <w:b/>
          <w:lang w:val="es_ES" w:bidi="es_ES"/>
        </w:rPr>
        <w:t>alas de águila</w:t>
      </w:r>
      <w:r>
        <w:rPr>
          <w:lang w:val="es_ES" w:bidi="es_ES"/>
        </w:rPr>
        <w:t xml:space="preserve"> y los llevó ante él. Jehová se está comparando con un águila. Jehová dice que, al igual que un águila que lleva a su aguilucho sobre sus alas, Jehová también llevó al pueblo de Israel fuera de Egipto.</w:t>
      </w:r>
    </w:p>
    <w:p>
      <w:pPr/>
      <w:r>
        <w:rPr>
          <w:lang w:val="es_ES" w:bidi="es_ES"/>
        </w:rPr>
      </w:r>
      <w:r>
        <w:rPr>
          <w:lang w:val="es_ES" w:bidi="es_ES"/>
        </w:rPr>
        <w:t>Deténganse aquí y, como grupo, miren una imagen de un águila. Pausen este audio aquí y conversen sobre cómo podrían traducir la palabra águila.</w:t>
      </w:r>
    </w:p>
    <w:p>
      <w:pPr/>
      <w:r>
        <w:rPr>
          <w:lang w:val="es_ES" w:bidi="es_ES"/>
        </w:rPr>
      </w:r>
      <w:r>
        <w:rPr>
          <w:lang w:val="es_ES" w:bidi="es_ES"/>
        </w:rPr>
        <w:t xml:space="preserve">Jehová dijo que si el pueblo </w:t>
      </w:r>
      <w:r>
        <w:rPr>
          <w:b/>
          <w:lang w:val="es_ES" w:bidi="es_ES"/>
        </w:rPr>
        <w:t>escucha su voz</w:t>
      </w:r>
      <w:r>
        <w:rPr>
          <w:lang w:val="es_ES" w:bidi="es_ES"/>
        </w:rPr>
        <w:t xml:space="preserve">, o si obedece las instrucciones de Jehová, y si </w:t>
      </w:r>
      <w:r>
        <w:rPr>
          <w:b/>
          <w:lang w:val="es_ES" w:bidi="es_ES"/>
        </w:rPr>
        <w:t>guarda su pacto</w:t>
      </w:r>
      <w:r>
        <w:rPr>
          <w:lang w:val="es_ES" w:bidi="es_ES"/>
        </w:rPr>
        <w:t xml:space="preserve">, o si cumple sus obligaciones del pacto con Jehová, él los hará su </w:t>
      </w:r>
      <w:r>
        <w:rPr>
          <w:b/>
          <w:lang w:val="es_ES" w:bidi="es_ES"/>
        </w:rPr>
        <w:t>tesoro especial</w:t>
      </w:r>
      <w:r>
        <w:rPr>
          <w:lang w:val="es_ES" w:bidi="es_ES"/>
        </w:rPr>
        <w:t xml:space="preserve">. Eso significa que entre todo el pueblo de la tierra, Dios considerará al pueblo de Israel como su pueblo muy especial. Serán </w:t>
      </w:r>
      <w:r>
        <w:rPr>
          <w:b/>
          <w:lang w:val="es_ES" w:bidi="es_ES"/>
        </w:rPr>
        <w:t>un reino de sacerdotes</w:t>
      </w:r>
      <w:r>
        <w:rPr>
          <w:lang w:val="es_ES" w:bidi="es_ES"/>
        </w:rPr>
        <w:t xml:space="preserve"> que guiarán al pueblo de la tierra hasta Jehová. También serán </w:t>
      </w:r>
      <w:r>
        <w:rPr>
          <w:b/>
          <w:lang w:val="es_ES" w:bidi="es_ES"/>
        </w:rPr>
        <w:t>una nación santa</w:t>
      </w:r>
      <w:r>
        <w:rPr>
          <w:lang w:val="es_ES" w:bidi="es_ES"/>
        </w:rPr>
        <w:t xml:space="preserve"> que será como Dios, y </w:t>
      </w:r>
      <w:r>
        <w:rPr>
          <w:lang w:val="es_ES" w:bidi="es_ES"/>
        </w:rPr>
        <w:t>adorarán</w:t>
      </w:r>
      <w:r>
        <w:rPr>
          <w:lang w:val="es_ES" w:bidi="es_ES"/>
        </w:rPr>
        <w:t xml:space="preserve"> y servirán solo a Dios. Pueden consultar el Glosario Principal para obtener más información sobre las palabras </w:t>
      </w:r>
      <w:r>
        <w:rPr>
          <w:lang w:val="es_ES" w:bidi="es_ES"/>
        </w:rPr>
        <w:t>pacto</w:t>
      </w:r>
      <w:r>
        <w:rPr>
          <w:lang w:val="es_ES" w:bidi="es_ES"/>
        </w:rPr>
        <w:t xml:space="preserve">, </w:t>
      </w:r>
      <w:r>
        <w:rPr>
          <w:lang w:val="es_ES" w:bidi="es_ES"/>
        </w:rPr>
        <w:t>nación</w:t>
      </w:r>
      <w:r>
        <w:rPr>
          <w:lang w:val="es_ES" w:bidi="es_ES"/>
        </w:rPr>
        <w:t xml:space="preserve">, </w:t>
      </w:r>
      <w:r>
        <w:rPr>
          <w:lang w:val="es_ES" w:bidi="es_ES"/>
        </w:rPr>
        <w:t>sacerdotes</w:t>
      </w:r>
      <w:r>
        <w:rPr>
          <w:lang w:val="es_ES" w:bidi="es_ES"/>
        </w:rPr>
        <w:t xml:space="preserve"> y </w:t>
      </w:r>
      <w:r>
        <w:rPr>
          <w:lang w:val="es_ES" w:bidi="es_ES"/>
        </w:rPr>
        <w:t>santo</w:t>
      </w:r>
      <w:r>
        <w:rPr>
          <w:lang w:val="es_ES" w:bidi="es_ES"/>
        </w:rPr>
        <w:t>.</w:t>
      </w:r>
    </w:p>
    <w:p>
      <w:pPr/>
      <w:r>
        <w:rPr>
          <w:lang w:val="es_ES" w:bidi="es_ES"/>
        </w:rPr>
      </w:r>
      <w:r>
        <w:rPr>
          <w:lang w:val="es_ES" w:bidi="es_ES"/>
        </w:rPr>
        <w:t xml:space="preserve">Moisés les contó todo lo que Jehová había dicho a los </w:t>
      </w:r>
      <w:r>
        <w:rPr>
          <w:b/>
          <w:lang w:val="es_ES" w:bidi="es_ES"/>
        </w:rPr>
        <w:t>ancianos</w:t>
      </w:r>
      <w:r>
        <w:rPr>
          <w:lang w:val="es_ES" w:bidi="es_ES"/>
        </w:rPr>
        <w:t xml:space="preserve">. Moisés habló con los ancianos primero porque los ancianos eran las personas más respetadas en la tribu. Eran responsables de decirles todo lo que Jehová dijo. Pueden consultar el Glosario Principal para obtener más información sobre los </w:t>
      </w:r>
      <w:r>
        <w:rPr>
          <w:lang w:val="es_ES" w:bidi="es_ES"/>
        </w:rPr>
        <w:t>ancianos</w:t>
      </w:r>
      <w:r>
        <w:rPr>
          <w:lang w:val="es_ES" w:bidi="es_ES"/>
        </w:rPr>
        <w:t>. Después de que el pueblo escuchó todo lo que Jehová dijo a través de los ancianos, aceptaron hacer todo lo que Dios les dijo.</w:t>
      </w:r>
    </w:p>
    <w:p>
      <w:pPr/>
      <w:r>
        <w:rPr>
          <w:lang w:val="es_ES" w:bidi="es_ES"/>
        </w:rPr>
      </w:r>
      <w:r>
        <w:rPr>
          <w:lang w:val="es_ES" w:bidi="es_ES"/>
        </w:rPr>
        <w:t xml:space="preserve">Moisés le informó a Jehová la respuesta del pueblo. Entonces Jehová dijo que vendría a Moisés en una nube espesa para que el pueblo pudiera escuchar a Jehová hablar con Moisés y el pueblo confiara en Moisés para siempre. Jehová también le dijo a Moisés que consagrara al </w:t>
      </w:r>
      <w:r>
        <w:rPr>
          <w:b/>
          <w:lang w:val="es_ES" w:bidi="es_ES"/>
        </w:rPr>
        <w:t>pueblo</w:t>
      </w:r>
      <w:r>
        <w:rPr>
          <w:lang w:val="es_ES" w:bidi="es_ES"/>
        </w:rPr>
        <w:t xml:space="preserve"> de Israel durante dos días porque bajaría al tercer día. La consagración era la práctica de purificar algo o a alguien a la vista de Dios para que pudiera ser santo, o ser apartado para el servicio a Dios. Una persona que se somete a la consagración generalmente toma un baño y lava su ropa. Usen la misma palabra que han usado antes para la palabra consagrar. Pueden consultar el Glosario Principal para obtener más información sobre la palabra </w:t>
      </w:r>
      <w:r>
        <w:rPr>
          <w:lang w:val="es_ES" w:bidi="es_ES"/>
        </w:rPr>
        <w:t>consagrar</w:t>
      </w:r>
      <w:r>
        <w:rPr>
          <w:lang w:val="es_ES" w:bidi="es_ES"/>
        </w:rPr>
        <w:t>.</w:t>
      </w:r>
    </w:p>
    <w:p>
      <w:pPr/>
      <w:r>
        <w:rPr>
          <w:lang w:val="es_ES" w:bidi="es_ES"/>
        </w:rPr>
      </w:r>
      <w:r>
        <w:rPr>
          <w:lang w:val="es_ES" w:bidi="es_ES"/>
        </w:rPr>
        <w:t xml:space="preserve">Jehová le dijo a Moisés que rodeara el monte con una señal que advirtiera al pueblo que no subiera al monte ni lo tocara. Solo se les permite subir a la montaña cuando escuchan el sonido del toque largo de trompeta. En esta historia, el pueblo usaba el </w:t>
      </w:r>
      <w:r>
        <w:rPr>
          <w:b/>
          <w:lang w:val="es_ES" w:bidi="es_ES"/>
        </w:rPr>
        <w:t>cuerno de un carnero</w:t>
      </w:r>
      <w:r>
        <w:rPr>
          <w:lang w:val="es_ES" w:bidi="es_ES"/>
        </w:rPr>
        <w:t xml:space="preserve"> como su trompeta. Este tipo de bocina produce un sonido fuerte cuando la soplan.</w:t>
      </w:r>
    </w:p>
    <w:p>
      <w:pPr/>
      <w:r>
        <w:rPr>
          <w:lang w:val="es_ES" w:bidi="es_ES"/>
        </w:rPr>
      </w:r>
      <w:r>
        <w:rPr>
          <w:lang w:val="es_ES" w:bidi="es_ES"/>
        </w:rPr>
        <w:t>Deténganse aquí y, como grupo, miren una imagen del cuerno de un carnero. Pausen este audio aquí y conversen sobre cómo podrían traducir la palabra cuerno de carnero.</w:t>
      </w:r>
    </w:p>
    <w:p>
      <w:pPr/>
      <w:r>
        <w:rPr>
          <w:lang w:val="es_ES" w:bidi="es_ES"/>
        </w:rPr>
      </w:r>
      <w:r>
        <w:rPr>
          <w:lang w:val="es_ES" w:bidi="es_ES"/>
        </w:rPr>
        <w:t xml:space="preserve">Entonces, Moisés bajó de la montaña para consagrar al pueblo y el pueblo lavó su ropa. Moisés también les dijo que estuvieran listos para el tercer día. Como parte de su preparación para la venida de Jehová, </w:t>
      </w:r>
      <w:r>
        <w:rPr>
          <w:b/>
          <w:lang w:val="es_ES" w:bidi="es_ES"/>
        </w:rPr>
        <w:t>los hombres no debían acercarse a una mujer</w:t>
      </w:r>
      <w:r>
        <w:rPr>
          <w:lang w:val="es_ES" w:bidi="es_ES"/>
        </w:rPr>
        <w:t>, ni tener relaciones sexuales con ninguna mujer durante este tiempo. Esto se debe a que las personas en ese momento creían que los fluidos que salían del cuerpo de un hombre o de una mujer representaban la vida, y que toda vida se consideraba valiosa ante Dios.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19:16–25</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19:16–25 y guárdenlo en sus corazones.</w:t>
      </w:r>
    </w:p>
    <w:p>
      <w:pPr/>
      <w:r>
        <w:rPr>
          <w:lang w:val="es_ES" w:bidi="es_ES"/>
        </w:rPr>
      </w:r>
      <w:r>
        <w:rPr>
          <w:lang w:val="es_ES" w:bidi="es_ES"/>
        </w:rPr>
        <w:t>Pausen este audio aquí.</w:t>
      </w:r>
    </w:p>
    <w:p>
      <w:pPr/>
      <w:r>
        <w:rPr>
          <w:lang w:val="es_ES" w:bidi="es_ES"/>
        </w:rPr>
      </w:r>
      <w:r>
        <w:rPr>
          <w:lang w:val="es_ES" w:bidi="es_ES"/>
        </w:rPr>
        <w:t>Escuchen una versión en audio de Éxodo 19:16–25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pasaje? Pausen este audio aquí.</w:t>
      </w:r>
    </w:p>
    <w:p>
      <w:pPr>
        <w:pStyle w:val="ListBullet"/>
        <w:spacing w:line="240" w:lineRule="auto"/>
        <w:ind w:left="720"/>
      </w:pPr>
      <w:r>
        <w:rPr>
          <w:lang w:val="es_ES" w:bidi="es_ES"/>
        </w:rPr>
      </w:r>
      <w:r>
        <w:rPr>
          <w:lang w:val="es_ES" w:bidi="es_ES"/>
        </w:rPr>
        <w:t>¿Qué nos dice este pasaje acerca de Dios? Pausen este audio aquí.</w:t>
      </w:r>
    </w:p>
    <w:p>
      <w:pPr>
        <w:pStyle w:val="ListBullet"/>
        <w:spacing w:line="240" w:lineRule="auto"/>
        <w:ind w:left="720"/>
      </w:pPr>
      <w:r>
        <w:rPr>
          <w:lang w:val="es_ES" w:bidi="es_ES"/>
        </w:rPr>
      </w:r>
      <w:r>
        <w:rPr>
          <w:lang w:val="es_ES" w:bidi="es_ES"/>
        </w:rPr>
        <w:t>¿Qué nos dice este pasaje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19:16–25 en la traducción que sea más fácil de entender.</w:t>
      </w:r>
    </w:p>
    <w:p>
      <w:pPr/>
      <w:r>
        <w:rPr>
          <w:lang w:val="es_ES" w:bidi="es_ES"/>
        </w:rPr>
      </w:r>
      <w:r>
        <w:rPr>
          <w:lang w:val="es_ES" w:bidi="es_ES"/>
        </w:rPr>
        <w:t>En la historia anterior, el pueblo de Israel llegó al Sinaí. En esa historia, Jehová y el pueblo de Israel aceptaron hacer un pacto. Moisés dio instrucciones al pueblo para que se consagrara, o se santificara, porque Jehová iba a bajar y el pueblo necesitaba estar listo. Esta historia habla de lo que sucedió cuando Jehová bajó a encontrarse con el pueblo de Israel.</w:t>
      </w:r>
    </w:p>
    <w:p>
      <w:pPr/>
      <w:r>
        <w:rPr>
          <w:lang w:val="es_ES" w:bidi="es_ES"/>
        </w:rPr>
      </w:r>
      <w:r>
        <w:rPr>
          <w:lang w:val="es_ES" w:bidi="es_ES"/>
        </w:rPr>
        <w:t>La historia comienza la mañana del tercer día después de que llegaron al desierto del Sinaí. Había truenos y relámpagos, y una nube muy espesa alrededor de la montaña. Un relámpago es una gran chispa de luz en el cielo que a menudo va acompañada de un sonido fuerte llamado trueno. El relámpago es muy peligroso. Cuando un relámpago golpea a una persona, esta a menudo muere. El trueno, los relámpagos y las nubes densas son fuerzas comunes de la naturaleza que aparecen en el cielo cuando hay una tormenta.</w:t>
      </w:r>
    </w:p>
    <w:p>
      <w:pPr/>
      <w:r>
        <w:rPr>
          <w:lang w:val="es_ES" w:bidi="es_ES"/>
        </w:rPr>
      </w:r>
      <w:r>
        <w:rPr>
          <w:lang w:val="es_ES" w:bidi="es_ES"/>
        </w:rPr>
        <w:t xml:space="preserve">Deténganse aquí y, como grupo, miren una imagen del </w:t>
      </w:r>
      <w:r>
        <w:rPr>
          <w:b/>
          <w:lang w:val="es_ES" w:bidi="es_ES"/>
        </w:rPr>
        <w:t>Monte Sinaí con una nube espesa a su alrededor y con relámpagos o en condiciones de tormenta</w:t>
      </w:r>
      <w:r>
        <w:rPr>
          <w:lang w:val="es_ES" w:bidi="es_ES"/>
        </w:rPr>
        <w:t>. Pausen este audio aquí.</w:t>
      </w:r>
    </w:p>
    <w:p>
      <w:pPr/>
      <w:r>
        <w:rPr>
          <w:lang w:val="es_ES" w:bidi="es_ES"/>
        </w:rPr>
      </w:r>
      <w:r>
        <w:rPr>
          <w:lang w:val="es_ES" w:bidi="es_ES"/>
        </w:rPr>
        <w:t>La gente escuchó un sonido de trompeta muy fuerte, aunque no sabemos quién la tocó. Una trompeta era un cuerno hecho del cuerno de un animal, que generalmente es un carnero. Produce un estallido fuerte al soplarla.</w:t>
      </w:r>
    </w:p>
    <w:p>
      <w:pPr/>
      <w:r>
        <w:rPr>
          <w:lang w:val="es_ES" w:bidi="es_ES"/>
        </w:rPr>
      </w:r>
      <w:r>
        <w:rPr>
          <w:lang w:val="es_ES" w:bidi="es_ES"/>
        </w:rPr>
        <w:t xml:space="preserve">Deténganse aquí y, como grupo, miren una imagen del </w:t>
      </w:r>
      <w:r>
        <w:rPr>
          <w:b/>
          <w:lang w:val="es_ES" w:bidi="es_ES"/>
        </w:rPr>
        <w:t>cuerno de un carnero</w:t>
      </w:r>
      <w:r>
        <w:rPr>
          <w:lang w:val="es_ES" w:bidi="es_ES"/>
        </w:rPr>
        <w:t>. Pausen este audio aquí.</w:t>
      </w:r>
    </w:p>
    <w:p>
      <w:pPr/>
      <w:r>
        <w:rPr>
          <w:lang w:val="es_ES" w:bidi="es_ES"/>
        </w:rPr>
      </w:r>
      <w:r>
        <w:rPr>
          <w:lang w:val="es_ES" w:bidi="es_ES"/>
        </w:rPr>
        <w:t>Como resultado de todo lo que vieron y escucharon esa mañana, toda la gente tembló de miedo. Entonces, Moisés guió al pueblo fuera del campamento para encontrarse con Dios. Estaban parados justo en la base de la montaña.</w:t>
      </w:r>
    </w:p>
    <w:p>
      <w:pPr/>
      <w:r>
        <w:rPr>
          <w:lang w:val="es_ES" w:bidi="es_ES"/>
        </w:rPr>
      </w:r>
      <w:r>
        <w:rPr>
          <w:lang w:val="es_ES" w:bidi="es_ES"/>
        </w:rPr>
        <w:t>Entonces Jehová bajó del cielo y hubo fuego a su alrededor. La gente de esa época creía que solo Jehová tenía el poder sobre las cosas en la naturaleza como el fuego, el trueno y los relámpagos. Cuando Jehová se mostraba a la gente, por lo general al menos también estaba presente el fuego, el trueno o el relámpago. Primero, truenos, relámpagos y una nube espesa aparecieron para indicar que Jehová venía. Entonces, cuando Jehová vino, vino con fuego que lo rodeaba. También es posible que Jehová en realidad haya venido en forma de fuego. Esto significa que lo que la gente vio fue fuego, pero en realidad era Jehová. Como resultado, había mucho humo alrededor del monte y el monte también se sacudió mucho. El humo subía como el que sale de un horno de cocción o de un horno industrial. Un horno era como un pequeño edificio hecho de ladrillos con fuego dentro, donde la gente horneaba cerámica y otros materiales. Cuando horneaban algo, salía humo de la parte superior del horno.</w:t>
      </w:r>
    </w:p>
    <w:p>
      <w:pPr>
        <w:pStyle w:val="ListBullet"/>
        <w:spacing w:line="240" w:lineRule="auto"/>
        <w:ind w:left="720"/>
      </w:pPr>
      <w:r>
        <w:rPr>
          <w:lang w:val="es_ES" w:bidi="es_ES"/>
        </w:rPr>
      </w:r>
      <w:r>
        <w:rPr>
          <w:lang w:val="es_ES" w:bidi="es_ES"/>
        </w:rPr>
        <w:t xml:space="preserve">Deténganse aquí y, como grupo, miren una imagen de </w:t>
      </w:r>
      <w:r>
        <w:rPr>
          <w:lang w:val="es_ES" w:bidi="es_ES"/>
        </w:rPr>
        <w:t>un horno hecho de ladrillos del que sale humo</w:t>
      </w:r>
      <w:r>
        <w:rPr>
          <w:lang w:val="es_ES" w:bidi="es_ES"/>
        </w:rPr>
        <w:t>.</w:t>
      </w:r>
    </w:p>
    <w:p>
      <w:pPr>
        <w:pStyle w:val="ListBullet"/>
        <w:spacing w:line="240" w:lineRule="auto"/>
        <w:ind w:left="720"/>
      </w:pPr>
      <w:r>
        <w:rPr>
          <w:lang w:val="es_ES" w:bidi="es_ES"/>
        </w:rPr>
      </w:r>
      <w:r>
        <w:rPr>
          <w:lang w:val="es_ES" w:bidi="es_ES"/>
        </w:rPr>
        <w:t>También pueden conversar sobre esta pregunta en grupo: ¿Cómo podrían las personas en su cultura imaginar a Dios bajando a su encuentro? ¿Cuáles son algunas de las cosas que la gente esperaría ver si Dios bajara? Pausen este audio aquí.</w:t>
      </w:r>
    </w:p>
    <w:p>
      <w:pPr/>
      <w:r>
        <w:rPr>
          <w:lang w:val="es_ES" w:bidi="es_ES"/>
        </w:rPr>
      </w:r>
      <w:r>
        <w:rPr>
          <w:lang w:val="es_ES" w:bidi="es_ES"/>
        </w:rPr>
        <w:t>Mientras esto sucedía, el ruido de la trompeta se hizo más y más fuerte. Cuando Moisés habló con Jehová, Dios le respondió con el trueno. Esto significa que Dios estaba usando una voz estruendosa que era como un trueno para hablarle a Moisés. Solo Moisés sabía lo que Jehová estaba diciendo a través del trueno. A pesar de que el pueblo nunca vio el rostro de Jehová, y aunque nunca escucharon la voz de Jehová, Jehová estaba con ellos en ese momento. El pueblo se encontró con Jehová. Entonces Jehová llamó a Moisés para que subiera a la cima de la montaña. Entonces, Moisés subió.</w:t>
      </w:r>
    </w:p>
    <w:p>
      <w:pPr/>
      <w:r>
        <w:rPr>
          <w:lang w:val="es_ES" w:bidi="es_ES"/>
        </w:rPr>
      </w:r>
      <w:r>
        <w:rPr>
          <w:lang w:val="es_ES" w:bidi="es_ES"/>
        </w:rPr>
        <w:t>En la cima de la montaña, Jehová habló con Moisés. Jehová le dijo a Moisés que le recordara al pueblo que no debían traspasar los límites que Moisés había puesto anteriormente alrededor de la montaña. En la historia anterior, Jehová le dijo a Moisés que estableciera límites alrededor de la montaña. Moisés rodeó el monte con una señal para decirle al pueblo que no debían tocar el monte ni subir a él. Jehová no permitió que ningún hombre lo viera cara a cara. Si alguien veía el rostro de Jehová sin su permiso, moriría. Esta es la razón por la que Jehová solo se mostró usando fuego y humo. Incluso los sacerdotes que se acercaban regularmente a Jehová para servirlo tenían que consagrarse, de lo contrario Jehová se enojaría con ellos y los castigaría. La consagración era la práctica de hacer que algo o alguien fuera puro a los ojos de Jehová para que fuera apartado para su servicio. Jehová hablaba en serio sobre su santidad, y esperaba que todos los que venían a él fueran puros y limpios. Una persona que se somete a la consagración generalmente toma un baño y lava su ropa. Si los sacerdotes no se consagraban ante Jehová, Jehová estaría enojado con ellos y los castigaría.</w:t>
      </w:r>
    </w:p>
    <w:p>
      <w:pPr/>
      <w:r>
        <w:rPr>
          <w:lang w:val="es_ES" w:bidi="es_ES"/>
        </w:rPr>
      </w:r>
      <w:r>
        <w:rPr>
          <w:lang w:val="es_ES" w:bidi="es_ES"/>
        </w:rPr>
        <w:t>Deténganse aquí y conversen sobre esta pregunta en grupo: ¿Qué hacen las personas en su cultura para prepararse para ocasiones especiales? Si Dios fuera a encontrarse con su pueblo, ¿cómo se purificarían ellos para que Dios se complaciera en encontrarlos? Pausen este audio aquí.</w:t>
      </w:r>
    </w:p>
    <w:p>
      <w:pPr/>
      <w:r>
        <w:rPr>
          <w:lang w:val="es_ES" w:bidi="es_ES"/>
        </w:rPr>
      </w:r>
      <w:r>
        <w:rPr>
          <w:lang w:val="es_ES" w:bidi="es_ES"/>
        </w:rPr>
        <w:t>Moisés respondió a Jehová. Dijo que el pueblo no podía subir al monte Sinaí porque Jehová les dijo que pusieran límites alrededor del monte y lo consagraran. Entonces Jehová le dijo a Moisés que bajara y subiera con su hermano Aarón. Entonces Jehová enfatiza nuevamente que Moisés no debe permitir que los sacerdotes y el resto del pueblo rompan los límites que Moisés estableció. Si lo hacían, Jehová estaría enojado con ellos y los castigaría. Entonces, Moisés bajó hasta el pueblo y les dijo lo que Jehová dijo.</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19:16–25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tres escenas.</w:t>
      </w:r>
    </w:p>
    <w:p>
      <w:pPr/>
      <w:r>
        <w:rPr>
          <w:lang w:val="es_ES" w:bidi="es_ES"/>
        </w:rPr>
      </w:r>
      <w:r>
        <w:rPr>
          <w:b/>
          <w:lang w:val="es_ES" w:bidi="es_ES"/>
        </w:rPr>
        <w:t>En la primera escena:</w:t>
      </w:r>
      <w:r>
        <w:rPr>
          <w:lang w:val="es_ES" w:bidi="es_ES"/>
        </w:rPr>
        <w:t xml:space="preserve"> Había truenos, relámpagos y una nube espesa alrededor del monte Sinaí y el sonido de una trompeta. Moisés guió al pueblo fuera de su campamento para encontrarse con Dios.</w:t>
      </w:r>
    </w:p>
    <w:p>
      <w:pPr/>
      <w:r>
        <w:rPr>
          <w:lang w:val="es_ES" w:bidi="es_ES"/>
        </w:rPr>
      </w:r>
      <w:r>
        <w:rPr>
          <w:b/>
          <w:lang w:val="es_ES" w:bidi="es_ES"/>
        </w:rPr>
        <w:t>En la segunda escena:</w:t>
      </w:r>
      <w:r>
        <w:rPr>
          <w:lang w:val="es_ES" w:bidi="es_ES"/>
        </w:rPr>
        <w:t xml:space="preserve"> Jehová bajó con fuego rodeándolo. Había un gran humo alrededor de la montaña, y la montaña también tembló mucho. Jehová llamó a Moisés para que subiera a la montaña.</w:t>
      </w:r>
    </w:p>
    <w:p>
      <w:pPr/>
      <w:r>
        <w:rPr>
          <w:lang w:val="es_ES" w:bidi="es_ES"/>
        </w:rPr>
      </w:r>
      <w:r>
        <w:rPr>
          <w:b/>
          <w:lang w:val="es_ES" w:bidi="es_ES"/>
        </w:rPr>
        <w:t>En la tercera escena:</w:t>
      </w:r>
      <w:r>
        <w:rPr>
          <w:lang w:val="es_ES" w:bidi="es_ES"/>
        </w:rPr>
        <w:t xml:space="preserve"> Jehová y Moisés hablan de advertir al pueblo para que no intenten entrar a la fuerza para ver a Jehová. Jehová también le dijo a Moisés que llevara a su hermano Aarón con él a la montaña.</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Dios o Jehová</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El pueblo de Israel</w:t>
      </w:r>
    </w:p>
    <w:p>
      <w:pPr/>
      <w:r>
        <w:rPr>
          <w:lang w:val="es_ES" w:bidi="es_ES"/>
        </w:rPr>
      </w:r>
      <w:r>
        <w:rPr>
          <w:lang w:val="es_ES" w:bidi="es_ES"/>
        </w:rPr>
        <w:t>Como grupo, pongan atención a estas partes de la ambientación del pasaje:</w:t>
      </w:r>
    </w:p>
    <w:p>
      <w:pPr/>
      <w:r>
        <w:rPr>
          <w:lang w:val="es_ES" w:bidi="es_ES"/>
        </w:rPr>
      </w:r>
      <w:r>
        <w:rPr>
          <w:lang w:val="es_ES" w:bidi="es_ES"/>
        </w:rPr>
        <w:t>Al visualizar esta historia, es importante recordar que Moisés y el pueblo estaban en el lugar llamado Sinaí. Este lugar tiene un desierto y una montaña. La gente vivía en sus campamentos en el desierto. En la historia, Jehová bajó a la montaña, mientras que el pueblo se quedaba al pie de la montaña. Las escenas uno y dos sucedieron al pie de la montaña, mientras que la tercera escena sucedió en la cima de la montaña.</w:t>
      </w:r>
    </w:p>
    <w:p>
      <w:pPr/>
      <w:r>
        <w:rPr>
          <w:lang w:val="es_ES" w:bidi="es_ES"/>
        </w:rPr>
      </w:r>
      <w:r>
        <w:rPr>
          <w:lang w:val="es_ES" w:bidi="es_ES"/>
        </w:rPr>
        <w:t>En la primera escena, había truenos, relámpagos y una nube espesa alrededor del monte Sinaí. Estas grandes o dramáticas fuerzas de la naturaleza parecían señalar que Jehová estaba a punto de descender sobre el monte Sinaí. Mientras sucedían estas cosas, alguien tocó una trompeta muy fuerte. Las personas en el campamento temblaron porque tenían miedo de lo que estaba sucediendo. Entonces, Moisés llevó al pueblo fuera del campamento, o fuera de sus tiendas para encontrarse con Dios. Como el pueblo de Israel era tan numeroso, Moisés puede haber pedido la ayuda de los ancianos para guiar al pueblo. Esto habría tomado algún tiempo porque había tantas personas. Entonces, el pueblo se puso de pie al pie de la montaña, tal vez mirando al trueno, los relámpagos y una nube espesa alrededor del monte Sinaí.</w:t>
      </w:r>
    </w:p>
    <w:p>
      <w:pPr/>
      <w:r>
        <w:rPr>
          <w:lang w:val="es_ES" w:bidi="es_ES"/>
        </w:rPr>
      </w:r>
      <w:r>
        <w:rPr>
          <w:lang w:val="es_ES" w:bidi="es_ES"/>
        </w:rPr>
        <w:t xml:space="preserve">Deténganse aquí y, como grupo, miren una imagen del monte </w:t>
      </w:r>
      <w:r>
        <w:rPr>
          <w:b/>
          <w:lang w:val="es_ES" w:bidi="es_ES"/>
        </w:rPr>
        <w:t>Sinaí con truenos, relámpagos y una nube espesa a su alrededor</w:t>
      </w:r>
      <w:r>
        <w:rPr>
          <w:lang w:val="es_ES" w:bidi="es_ES"/>
        </w:rPr>
        <w:t>. Pausen este audio aquí.</w:t>
      </w:r>
    </w:p>
    <w:p>
      <w:pPr/>
      <w:r>
        <w:rPr>
          <w:lang w:val="es_ES" w:bidi="es_ES"/>
        </w:rPr>
      </w:r>
      <w:r>
        <w:rPr>
          <w:lang w:val="es_ES" w:bidi="es_ES"/>
        </w:rPr>
        <w:t>En la segunda escena, Jehová bajó del cielo y había fuego a su alrededor. También había un gran humo que subía como el humo de un horno.</w:t>
      </w:r>
    </w:p>
    <w:p>
      <w:pPr/>
      <w:r>
        <w:rPr>
          <w:lang w:val="es_ES" w:bidi="es_ES"/>
        </w:rPr>
      </w:r>
      <w:r>
        <w:rPr>
          <w:lang w:val="es_ES" w:bidi="es_ES"/>
        </w:rPr>
        <w:t xml:space="preserve">Deténganse aquí y, en grupo, miren una imagen de un </w:t>
      </w:r>
      <w:r>
        <w:rPr>
          <w:lang w:val="es_ES" w:bidi="es_ES"/>
        </w:rPr>
        <w:t>horno que estaba hecho de ladrillos de donde salía humo</w:t>
      </w:r>
      <w:r>
        <w:rPr>
          <w:lang w:val="es_ES" w:bidi="es_ES"/>
        </w:rPr>
        <w:t>. Pausen este audio aquí.</w:t>
      </w:r>
    </w:p>
    <w:p>
      <w:pPr/>
      <w:r>
        <w:rPr>
          <w:lang w:val="es_ES" w:bidi="es_ES"/>
        </w:rPr>
      </w:r>
      <w:r>
        <w:rPr>
          <w:lang w:val="es_ES" w:bidi="es_ES"/>
        </w:rPr>
        <w:t>También pueden conversar sobre esta pregunta en grupo: ¿qué objeto en su cultura es como un horno del que sale humo? Al describir el humo, una persona puede dibujar en el suelo o usar sus manos para decir que el humo era como el humo de un horno. Pausen este audio aquí.</w:t>
      </w:r>
    </w:p>
    <w:p>
      <w:pPr/>
      <w:r>
        <w:rPr>
          <w:lang w:val="es_ES" w:bidi="es_ES"/>
        </w:rPr>
      </w:r>
      <w:r>
        <w:rPr>
          <w:lang w:val="es_ES" w:bidi="es_ES"/>
        </w:rPr>
        <w:t>Toda la montaña estaba temblando mucho. Mientras esto sucedía, las personas al pie de la montaña pueden haber sentido la sacudida, y probablemente tenían miedo de lo que estaba sucediendo. Mientras tanto, la persona que estaba tocando la trompeta la hizo sonar cada vez más fuerte. Moisés todavía estaba al pie de la montaña con el pueblo. Moisés estaba hablando a Jehová una y otra vez, y Jehová estaba respondiendo con una voz que sonaba como trueno. Entonces Jehová bajó a la parte superior de la montaña. Entonces llamó a Moisés para que subiera a la montaña, y Moisés subió. Es importante recordar al interpretar esta escena que el pueblo nunca vio a Jehová, solo el relámpago, el trueno, las nubes espesas, el fuego y el humo que rodeaba el monte Sinaí. El pueblo tampoco escuchó la voz de Jehová. Solo escucharon el trueno y la trompeta. Solo Moisés sabía lo que Jehová estaba diciendo a través del trueno.</w:t>
      </w:r>
    </w:p>
    <w:p>
      <w:pPr/>
      <w:r>
        <w:rPr>
          <w:lang w:val="es_ES" w:bidi="es_ES"/>
        </w:rPr>
      </w:r>
      <w:r>
        <w:rPr>
          <w:lang w:val="es_ES" w:bidi="es_ES"/>
        </w:rPr>
        <w:t>En la tercera escena, el enfoque cambia a la parte superior de la montaña. Jehová habló con Moisés y le dio instrucciones para advertirle al pueblo que no debían romper los límites que Moisés puso alrededor de la montaña. Mientras Jehová mencionaba esto, Jehová puede haber señalado la señal o los límites que Moisés puso allá. Jehová también dijo que incluso los sacerdotes que se acercaban regularmente a Jehová para servirlo debían consagrarse para mostrar que eran santos, es decir, apartados para el servicio a Jehová. Esto significa que los sacerdotes deben lavarse a sí mismos y lavar su ropa. Si no hacían esto, Jehová estaría enojado con ellos, y los castigaría. Moisés respondió a Jehová y dijo que el pueblo no podía subir al monte Sinaí. Moisés explicó por qué usando las palabras exactas que Jehová habló en la historia anterior. Moisés dijo: "El pueblo no puede subir al monte Sinaí, porque tú mismo nos advertiste, diciendo: 'Fija límites alrededor de la montaña y conságrala'". Entonces, Jehová le dijo a Moisés que bajara de la montaña y subiera nuevamente con su hermano Aarón. Jehová dijo nuevamente que Moisés debía tener cuidado de no dejar que los sacerdotes y el pueblo rompieran los límites alrededor de la montaña y subieran a ver a Jehová. Si hacían esto, Jehová estaría enojado con el pueblo, y los castigaría. La escena termina con Moisés bajando la montaña y contándole al pueblo sobre todo lo que Jehová le dijo. Al interpretar esta escena, recuerden que eran Jehová y Moisés los que estaban hablando. Eso significa que es importante usar las palabras que Jehová y Moisés hablaron. También es importante mostrar que cuando Jehová estaba hablando sobre advertir al pueblo, Jehová estaba mostrando su amor y cuidado por ellos. Al mismo tiempo, cuando Jehová estaba hablando de castigar al pueblo si desobedecía, Jehová hablaba realmente en serio. Realmente castigaría al pueblo si desobedecía.</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19:16–25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 xml:space="preserve">Esta historia tiene tres escenas. </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Dios o Jehová</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El pueblo de Israel</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actúen la historia sin hacer pausas. Presten atención al diálogo, la fluidez, la trama y la cronología de la historia. Asegúrense de no omitir la actuación de las partes difíciles o importantes de la historia. Ayúdense mutuamente a recordar cada parte de la historia.</w:t>
      </w:r>
    </w:p>
    <w:p>
      <w:pPr/>
      <w:r>
        <w:rPr>
          <w:lang w:val="es_ES" w:bidi="es_ES"/>
        </w:rPr>
      </w:r>
      <w:r>
        <w:rPr>
          <w:lang w:val="es_ES" w:bidi="es_ES"/>
        </w:rPr>
        <w:t>Detengan este audio aquí y dramaticen el texto.</w:t>
      </w:r>
    </w:p>
    <w:p>
      <w:pPr/>
      <w:r>
        <w:rPr>
          <w:lang w:val="es_ES" w:bidi="es_ES"/>
        </w:rPr>
      </w:r>
      <w:r>
        <w:rPr>
          <w:lang w:val="es_ES" w:bidi="es_ES"/>
        </w:rPr>
        <w:t>El grupo debe actuar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En la primera escena, había truenos, relámpagos y una nube espesa alrededor del monte Sinaí. El pueblo tenía miedo, pero Moisés lo guió fuera de su campamento para encontrarse con Dios.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las personas que interpretan al pueblo de Israel: "¿Qué están sintiendo o pensando?" La gente podría responder cosas como: "Tenemos miedo. ¡Jehová es tan poderoso que puede controlar incluso el trueno, el relámpago y las nubes!" o "Sabíamos que Jehová venía a encontrarse con nosotros. Debemos salir de nuestras tiendas como dijo Moisés para encontrarnos con Jehová".</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segunda escena, Jehová bajó con fuego rodeándolo. Había un gran humo alrededor de la montaña, y la montaña también tembló mucho. Jehová llamó a Moisés para que subiera a la montaña.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Jehová: "¿Qué está sintiendo o pensando?" La persona podría responder cosas como: "¡Estoy emocionado de conocer a mi gente!" o "Estoy feliz de que mi pueblo se haya consagrado y se haya preparado para mi venida".</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tercera escena, Jehová y Moisés hablan de advertir al pueblo para que no intenten abrirse paso para ver a Jehová. Jehová también le dijo a Moisés que llevara a su hermano Aarón con él a la montaña.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"Jehová realmente ama al pueblo de Israel. Es por eso que está repitiendo su advertencia para que el pueblo obedezca a Jehová, y Jehová no los castigue", o "Jehová debe tener grandes e importantes cosas que decirnos como antes, por eso me está pidiendo que lleve a mi hermano Aarón para que suba a la montaña. Debo asegurarme de que el pueblo de Israel siga mis instrucciones y recuerde los límites que he establecido".</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19:16–25 en la traducción que sea más fácil de entender.</w:t>
      </w:r>
    </w:p>
    <w:p>
      <w:pPr/>
      <w:r>
        <w:rPr>
          <w:lang w:val="es_ES" w:bidi="es_ES"/>
        </w:rPr>
      </w:r>
      <w:r>
        <w:rPr>
          <w:lang w:val="es_ES" w:bidi="es_ES"/>
        </w:rPr>
        <w:t xml:space="preserve">En este paso, el grupo discutirá sobre términos y palabras clave en este pasaje. </w:t>
      </w:r>
    </w:p>
    <w:p>
      <w:pPr/>
      <w:r>
        <w:rPr>
          <w:lang w:val="es_ES" w:bidi="es_ES"/>
        </w:rPr>
      </w:r>
      <w:r>
        <w:rPr>
          <w:lang w:val="es_ES" w:bidi="es_ES"/>
        </w:rPr>
        <w:t xml:space="preserve">Esta historia trata sobre lo que sucedió cuando Dios bajó al monte Sinaí para encontrarse con el pueblo de </w:t>
      </w:r>
      <w:r>
        <w:rPr>
          <w:lang w:val="es_ES" w:bidi="es_ES"/>
        </w:rPr>
        <w:t>Israel</w:t>
      </w:r>
      <w:r>
        <w:rPr>
          <w:lang w:val="es_ES" w:bidi="es_ES"/>
        </w:rPr>
        <w:t>.</w:t>
      </w:r>
    </w:p>
    <w:p>
      <w:pPr/>
      <w:r>
        <w:rPr>
          <w:lang w:val="es_ES" w:bidi="es_ES"/>
        </w:rPr>
      </w:r>
      <w:r>
        <w:rPr>
          <w:lang w:val="es_ES" w:bidi="es_ES"/>
        </w:rPr>
        <w:t xml:space="preserve">La historia comienza la mañana del </w:t>
      </w:r>
      <w:r>
        <w:rPr>
          <w:b/>
          <w:lang w:val="es_ES" w:bidi="es_ES"/>
        </w:rPr>
        <w:t>tercer día</w:t>
      </w:r>
      <w:r>
        <w:rPr>
          <w:lang w:val="es_ES" w:bidi="es_ES"/>
        </w:rPr>
        <w:t xml:space="preserve">. Este es el tercer día después de que llegaron al </w:t>
      </w:r>
      <w:r>
        <w:rPr>
          <w:lang w:val="es_ES" w:bidi="es_ES"/>
        </w:rPr>
        <w:t>desierto</w:t>
      </w:r>
      <w:r>
        <w:rPr>
          <w:lang w:val="es_ES" w:bidi="es_ES"/>
        </w:rPr>
        <w:t xml:space="preserve"> del Sinaí. La gente estaba viviendo en el campamento en las tiendas que armaron.</w:t>
      </w:r>
    </w:p>
    <w:p>
      <w:pPr/>
      <w:r>
        <w:rPr>
          <w:lang w:val="es_ES" w:bidi="es_ES"/>
        </w:rPr>
      </w:r>
      <w:r>
        <w:rPr>
          <w:lang w:val="es_ES" w:bidi="es_ES"/>
        </w:rPr>
        <w:t xml:space="preserve">En este día, el </w:t>
      </w:r>
      <w:r>
        <w:rPr>
          <w:b/>
          <w:lang w:val="es_ES" w:bidi="es_ES"/>
        </w:rPr>
        <w:t>trueno</w:t>
      </w:r>
      <w:r>
        <w:rPr>
          <w:lang w:val="es_ES" w:bidi="es_ES"/>
        </w:rPr>
        <w:t xml:space="preserve"> rugió y el </w:t>
      </w:r>
      <w:r>
        <w:rPr>
          <w:b/>
          <w:lang w:val="es_ES" w:bidi="es_ES"/>
        </w:rPr>
        <w:t>relámpago</w:t>
      </w:r>
      <w:r>
        <w:rPr>
          <w:lang w:val="es_ES" w:bidi="es_ES"/>
        </w:rPr>
        <w:t xml:space="preserve"> brilló. Esto significa que la gente vio destellos de relámpagos y escuchó los sonidos del trueno una y otra vez, y vieron </w:t>
      </w:r>
      <w:r>
        <w:rPr>
          <w:b/>
          <w:lang w:val="es_ES" w:bidi="es_ES"/>
        </w:rPr>
        <w:t>una nube espesa</w:t>
      </w:r>
      <w:r>
        <w:rPr>
          <w:lang w:val="es_ES" w:bidi="es_ES"/>
        </w:rPr>
        <w:t xml:space="preserve"> en el monte Sinaí. El trueno, el relámpago y las nubes gruesas son fuerzas comunes de la naturaleza que aparecen en el cielo cuando hay una tormenta. Por lo general, la lluvia acompaña a una tormenta, pero no siempre. En este caso, solo parece que hay una tormenta, pero no hay mención de lluvia. Mientras esto sucedía, alguien tocó la </w:t>
      </w:r>
      <w:r>
        <w:rPr>
          <w:b/>
          <w:lang w:val="es_ES" w:bidi="es_ES"/>
        </w:rPr>
        <w:t>trompeta</w:t>
      </w:r>
      <w:r>
        <w:rPr>
          <w:lang w:val="es_ES" w:bidi="es_ES"/>
        </w:rPr>
        <w:t xml:space="preserve"> muy fuerte. Una trompeta era un cuerno hecho del cuerno de un animal, generalmente un carnero. Este tipo de bocina produce un sonido fuerte cuando la gente la toca. Cuando la gente escuchó el fuerte sonido de trompeta, la gente </w:t>
      </w:r>
      <w:r>
        <w:rPr>
          <w:b/>
          <w:lang w:val="es_ES" w:bidi="es_ES"/>
        </w:rPr>
        <w:t>tembló</w:t>
      </w:r>
      <w:r>
        <w:rPr>
          <w:lang w:val="es_ES" w:bidi="es_ES"/>
        </w:rPr>
        <w:t>. Esto significa que las personas se sacudieron de miedo. Usen las mismas palabras que usaron antes para las palabras, trueno, relámpago, nube y trompeta.</w:t>
      </w:r>
    </w:p>
    <w:p>
      <w:pPr/>
      <w:r>
        <w:rPr>
          <w:lang w:val="es_ES" w:bidi="es_ES"/>
        </w:rPr>
      </w:r>
      <w:r>
        <w:rPr>
          <w:lang w:val="es_ES" w:bidi="es_ES"/>
        </w:rPr>
        <w:t xml:space="preserve">Moisés guió al pueblo fuera del campamento, o fuera de sus tiendas. Entonces, la gente se quedó al </w:t>
      </w:r>
      <w:r>
        <w:rPr>
          <w:b/>
          <w:lang w:val="es_ES" w:bidi="es_ES"/>
        </w:rPr>
        <w:t>pie de la montaña</w:t>
      </w:r>
      <w:r>
        <w:rPr>
          <w:lang w:val="es_ES" w:bidi="es_ES"/>
        </w:rPr>
        <w:t>. El pie de la montaña es la parte inferior de la montaña.</w:t>
      </w:r>
    </w:p>
    <w:p>
      <w:pPr/>
      <w:r>
        <w:rPr>
          <w:lang w:val="es_ES" w:bidi="es_ES"/>
        </w:rPr>
      </w:r>
      <w:r>
        <w:rPr>
          <w:lang w:val="es_ES" w:bidi="es_ES"/>
        </w:rPr>
        <w:t xml:space="preserve">La palabra general para </w:t>
      </w:r>
      <w:r>
        <w:rPr>
          <w:lang w:val="es_ES" w:bidi="es_ES"/>
        </w:rPr>
        <w:t>Dios</w:t>
      </w:r>
      <w:r>
        <w:rPr>
          <w:lang w:val="es_ES" w:bidi="es_ES"/>
        </w:rPr>
        <w:t xml:space="preserve"> se usa al comienzo de este pasaje. Pero en este pasaje, Dios será llamado a veces por su nombre personal </w:t>
      </w:r>
      <w:r>
        <w:rPr>
          <w:b/>
          <w:lang w:val="es_ES" w:bidi="es_ES"/>
        </w:rPr>
        <w:t>Jehová</w:t>
      </w:r>
      <w:r>
        <w:rPr>
          <w:lang w:val="es_ES" w:bidi="es_ES"/>
        </w:rPr>
        <w:t xml:space="preserve">. Usen el mismo nombre para Jehová que han usado en los pasajes anteriores. Busquen </w:t>
      </w:r>
      <w:r>
        <w:rPr>
          <w:lang w:val="es_ES" w:bidi="es_ES"/>
        </w:rPr>
        <w:t>Jehová</w:t>
      </w:r>
      <w:r>
        <w:rPr>
          <w:lang w:val="es_ES" w:bidi="es_ES"/>
        </w:rPr>
        <w:t xml:space="preserve"> en el Glosario Principal para obtener más información.</w:t>
      </w:r>
    </w:p>
    <w:p>
      <w:pPr/>
      <w:r>
        <w:rPr>
          <w:lang w:val="es_ES" w:bidi="es_ES"/>
        </w:rPr>
      </w:r>
      <w:r>
        <w:rPr>
          <w:lang w:val="es_ES" w:bidi="es_ES"/>
        </w:rPr>
        <w:t xml:space="preserve">El monte Sinaí estaba </w:t>
      </w:r>
      <w:r>
        <w:rPr>
          <w:b/>
          <w:lang w:val="es_ES" w:bidi="es_ES"/>
        </w:rPr>
        <w:t>envuelto en humo</w:t>
      </w:r>
      <w:r>
        <w:rPr>
          <w:lang w:val="es_ES" w:bidi="es_ES"/>
        </w:rPr>
        <w:t xml:space="preserve"> porque Jehová bajó sobre él </w:t>
      </w:r>
      <w:r>
        <w:rPr>
          <w:b/>
          <w:lang w:val="es_ES" w:bidi="es_ES"/>
        </w:rPr>
        <w:t>en fuego</w:t>
      </w:r>
      <w:r>
        <w:rPr>
          <w:lang w:val="es_ES" w:bidi="es_ES"/>
        </w:rPr>
        <w:t xml:space="preserve">. Cuando Jehová bajó en fuego, significa que Jehová estaba rodeado de fuego, o que Jehová vino en la forma de fuego. Esto significa que lo que la gente vio fue fuego, pero en realidad era Jehová. Como resultado, había mucho humo alrededor del monte y el monte también se sacudió mucho. El humo subía como el humo que sale de un </w:t>
      </w:r>
      <w:r>
        <w:rPr>
          <w:b/>
          <w:lang w:val="es_ES" w:bidi="es_ES"/>
        </w:rPr>
        <w:t>horno</w:t>
      </w:r>
      <w:r>
        <w:rPr>
          <w:lang w:val="es_ES" w:bidi="es_ES"/>
        </w:rPr>
        <w:t>. Un horno era como un pequeño edificio hecho de ladrillos. Las personas no vivían en él porque lo usaban para hornear cerámica y otros materiales. Cuando horneaban algo, salía humo de la parte superior del horno. Usen las mismas palabras que usaron antes para las palabras fuego y horno.</w:t>
      </w:r>
    </w:p>
    <w:p>
      <w:pPr/>
      <w:r>
        <w:rPr>
          <w:lang w:val="es_ES" w:bidi="es_ES"/>
        </w:rPr>
      </w:r>
      <w:r>
        <w:rPr>
          <w:lang w:val="es_ES" w:bidi="es_ES"/>
        </w:rPr>
        <w:t xml:space="preserve">Jehová llamó a Moisés para que subiera a la montaña. Entonces, Moisés subió. Cuando Moisés habló con Jehová, Dios le respondió </w:t>
      </w:r>
      <w:r>
        <w:rPr>
          <w:b/>
          <w:lang w:val="es_ES" w:bidi="es_ES"/>
        </w:rPr>
        <w:t>con trueno</w:t>
      </w:r>
      <w:r>
        <w:rPr>
          <w:lang w:val="es_ES" w:bidi="es_ES"/>
        </w:rPr>
        <w:t>. Esto significa que Dios estaba usando el trueno para hablarle a Moisés.</w:t>
      </w:r>
    </w:p>
    <w:p>
      <w:pPr/>
      <w:r>
        <w:rPr>
          <w:lang w:val="es_ES" w:bidi="es_ES"/>
        </w:rPr>
      </w:r>
      <w:r>
        <w:rPr>
          <w:lang w:val="es_ES" w:bidi="es_ES"/>
        </w:rPr>
        <w:t xml:space="preserve">Jehová le dijo a Moisés que advirtiera al pueblo que no debían cruzar la señal que les advierte que no suban a la montaña ni la toquen. Esto significa que no deben forzar su camino para subir a la montaña para ver a Jehová, porque Jehová no permitió que ningún hombre lo viera. Si hacían esto, </w:t>
      </w:r>
      <w:r>
        <w:rPr>
          <w:b/>
          <w:lang w:val="es_ES" w:bidi="es_ES"/>
        </w:rPr>
        <w:t>perecerían</w:t>
      </w:r>
      <w:r>
        <w:rPr>
          <w:lang w:val="es_ES" w:bidi="es_ES"/>
        </w:rPr>
        <w:t xml:space="preserve">. Esto significa que morirían. Incluso los </w:t>
      </w:r>
      <w:r>
        <w:rPr>
          <w:lang w:val="es_ES" w:bidi="es_ES"/>
        </w:rPr>
        <w:t>sacerdotes</w:t>
      </w:r>
      <w:r>
        <w:rPr>
          <w:lang w:val="es_ES" w:bidi="es_ES"/>
        </w:rPr>
        <w:t xml:space="preserve"> que se acercaban regularmente a Jehová para servirlo deben </w:t>
      </w:r>
      <w:r>
        <w:rPr>
          <w:b/>
          <w:lang w:val="es_ES" w:bidi="es_ES"/>
        </w:rPr>
        <w:t>consagrarse</w:t>
      </w:r>
      <w:r>
        <w:rPr>
          <w:lang w:val="es_ES" w:bidi="es_ES"/>
        </w:rPr>
        <w:t xml:space="preserve">. La consagración era la práctica de hacer que algo o alguien fuera puro a los ojos de Jehová para que pudiera ser </w:t>
      </w:r>
      <w:r>
        <w:rPr>
          <w:lang w:val="es_ES" w:bidi="es_ES"/>
        </w:rPr>
        <w:t>santo</w:t>
      </w:r>
      <w:r>
        <w:rPr>
          <w:lang w:val="es_ES" w:bidi="es_ES"/>
        </w:rPr>
        <w:t xml:space="preserve">, o ser apartado para el servicio a Dios. Una persona que se somete a la consagración generalmente toma un baño y lava su ropa. Usen la misma palabra que han usado antes para la palabra consagrar. Pueden consultar el Glosario Principal para obtener más información sobre la palabra </w:t>
      </w:r>
      <w:r>
        <w:rPr>
          <w:lang w:val="es_ES" w:bidi="es_ES"/>
        </w:rPr>
        <w:t>consagrar</w:t>
      </w:r>
      <w:r>
        <w:rPr>
          <w:lang w:val="es_ES" w:bidi="es_ES"/>
        </w:rPr>
        <w:t xml:space="preserve">. Si los sacerdotes no se consagraban ante Jehová, Jehová </w:t>
      </w:r>
      <w:r>
        <w:rPr>
          <w:b/>
          <w:lang w:val="es_ES" w:bidi="es_ES"/>
        </w:rPr>
        <w:t>se levantaría contra ellos</w:t>
      </w:r>
      <w:r>
        <w:rPr>
          <w:lang w:val="es_ES" w:bidi="es_ES"/>
        </w:rPr>
        <w:t>. Esto significa que Jehová estaría enojado con ellos, y los castigaría.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p>
    <w:p>
      <w:pPr/>
      <w:r>
        <w:rPr>
          <w:lang w:val="es_ES" w:bidi="es_ES"/>
        </w:rPr>
      </w:r>
      <w:r>
        <w:rPr>
          <w:b/>
          <w:lang w:val="es_ES" w:bidi="es_ES"/>
        </w:rPr>
        <w:t>Este es el final de la grabación</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20:1–7</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20:1–7 y guárdenlo en sus corazones.</w:t>
      </w:r>
    </w:p>
    <w:p>
      <w:pPr/>
      <w:r>
        <w:rPr>
          <w:lang w:val="es_ES" w:bidi="es_ES"/>
        </w:rPr>
      </w:r>
      <w:r>
        <w:rPr>
          <w:lang w:val="es_ES" w:bidi="es_ES"/>
        </w:rPr>
        <w:t>Pausen este audio aquí.</w:t>
      </w:r>
    </w:p>
    <w:p>
      <w:pPr/>
      <w:r>
        <w:rPr>
          <w:lang w:val="es_ES" w:bidi="es_ES"/>
        </w:rPr>
      </w:r>
      <w:r>
        <w:rPr>
          <w:lang w:val="es_ES" w:bidi="es_ES"/>
        </w:rPr>
        <w:t>Escuchen una versión en audio de Éxodo 20:1–7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pasaje? Pausen este audio aquí.</w:t>
      </w:r>
    </w:p>
    <w:p>
      <w:pPr>
        <w:pStyle w:val="ListBullet"/>
        <w:spacing w:line="240" w:lineRule="auto"/>
        <w:ind w:left="720"/>
      </w:pPr>
      <w:r>
        <w:rPr>
          <w:lang w:val="es_ES" w:bidi="es_ES"/>
        </w:rPr>
      </w:r>
      <w:r>
        <w:rPr>
          <w:lang w:val="es_ES" w:bidi="es_ES"/>
        </w:rPr>
        <w:t>¿Qué nos dice este pasaje acerca de Dios? Pausen este audio aquí.</w:t>
      </w:r>
    </w:p>
    <w:p>
      <w:pPr>
        <w:pStyle w:val="ListBullet"/>
        <w:spacing w:line="240" w:lineRule="auto"/>
        <w:ind w:left="720"/>
      </w:pPr>
      <w:r>
        <w:rPr>
          <w:lang w:val="es_ES" w:bidi="es_ES"/>
        </w:rPr>
      </w:r>
      <w:r>
        <w:rPr>
          <w:lang w:val="es_ES" w:bidi="es_ES"/>
        </w:rPr>
        <w:t>¿Qué nos dice este pasaje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20:1–7 en la traducción que sea más fácil de entender.</w:t>
      </w:r>
    </w:p>
    <w:p>
      <w:pPr/>
      <w:r>
        <w:rPr>
          <w:lang w:val="es_ES" w:bidi="es_ES"/>
        </w:rPr>
      </w:r>
      <w:r>
        <w:rPr>
          <w:lang w:val="es_ES" w:bidi="es_ES"/>
        </w:rPr>
        <w:t>La historia anterior era sobre lo que sucedió cuando Jehová bajó a encontrarse con el pueblo de Israel en el monte Sinaí. La historia terminó cuando Moisés obedeció las instrucciones de Dios de llevar a su hermano Aarón con él y advertir al pueblo de Israel que no debían forzar su camino a la montaña. Esta historia y las siguientes hablan de las palabras de Dios para que el pueblo de Israel obedezca.</w:t>
      </w:r>
    </w:p>
    <w:p>
      <w:pPr/>
      <w:r>
        <w:rPr>
          <w:lang w:val="es_ES" w:bidi="es_ES"/>
        </w:rPr>
      </w:r>
      <w:r>
        <w:rPr>
          <w:lang w:val="es_ES" w:bidi="es_ES"/>
        </w:rPr>
        <w:t>La historia comienza con una introducción: "Y Dios habló todas estas palabras". Esta historia y la siguiente muestran que Dios le dio diez palabras al pueblo de Israel. La mayoría de las personas llaman a estas diez palabras los Diez Mandamientos porque son una lista de instrucciones que Dios espera que la gente obedezca durante todo el tiempo que vivan. Estas palabras son muy importantes porque muestran al pueblo de Israel cómo vivir pacíficamente con otras personas, y cómo vivir de una manera que agrade a Dios. Al obedecer estas palabras, todas las personas a su alrededor deben ver la manera correcta de vivir que agrada a Dios. Esta historia habla solo de los tres primeros mandamientos.</w:t>
      </w:r>
    </w:p>
    <w:p>
      <w:pPr/>
      <w:r>
        <w:rPr>
          <w:lang w:val="es_ES" w:bidi="es_ES"/>
        </w:rPr>
      </w:r>
      <w:r>
        <w:rPr>
          <w:lang w:val="es_ES" w:bidi="es_ES"/>
        </w:rPr>
        <w:t>En esta historia, Dios le estaba hablando a todo el pueblo de Israel. En la historia anterior, Dios le dijo a Moisés que bajara de la montaña y llevara a su hermano Aarón de regreso a la montaña con él. Moisés obedeció a Dios y bajó de la montaña como Dios ordenó. Entonces, en la presente historia, Moisés probablemente estaba en la parte inferior de la montaña, con la gente en su campamento.</w:t>
      </w:r>
    </w:p>
    <w:p>
      <w:pPr/>
      <w:r>
        <w:rPr>
          <w:lang w:val="es_ES" w:bidi="es_ES"/>
        </w:rPr>
      </w:r>
      <w:r>
        <w:rPr>
          <w:lang w:val="es_ES" w:bidi="es_ES"/>
        </w:rPr>
        <w:t>Dios dijo: "Yo soy Jehová tu Dios, que te sacó de la tierra de Egipto, de la casa de la esclavitud". Dios le está diciendo tres cosas al pueblo de Israel en este discurso. Primero, Dios está diciendo que su nombre es Jehová, y este es su nombre personal. Jehová le está recordando a la gente quién es él. En segundo lugar, Jehová es el Dios de Israel. El pueblo de Israel no tiene otro Dios más que Jehová. En tercer lugar, Jehová, que es el Dios de Israel, los rescató de Egipto, de la tierra donde eran esclavos. Este discurso de Dios le recuerda a la gente quién es Dios, lo que Dios ha hecho por ellos y su relación con Dios. Esta es la razón por la que Dios ahora le da al pueblo israelita las diez palabras que necesitan obedecer. Esto es importante. Esto significa que el pueblo de Israel debe obedecer a Dios porque Dios lo amó y lo rescató de Egipto.</w:t>
      </w:r>
    </w:p>
    <w:p>
      <w:pPr/>
      <w:r>
        <w:rPr>
          <w:lang w:val="es_ES" w:bidi="es_ES"/>
        </w:rPr>
      </w:r>
      <w:r>
        <w:rPr>
          <w:lang w:val="es_ES" w:bidi="es_ES"/>
        </w:rPr>
        <w:t>Deténganse aquí y conversen sobre esta pregunta en grupo: Cuando una persona en su cultura hace algo bueno a otra persona, ¿qué espera a cambio? Pausen este audio aquí.</w:t>
      </w:r>
    </w:p>
    <w:p>
      <w:pPr/>
      <w:r>
        <w:rPr>
          <w:lang w:val="es_ES" w:bidi="es_ES"/>
        </w:rPr>
      </w:r>
      <w:r>
        <w:rPr>
          <w:lang w:val="es_ES" w:bidi="es_ES"/>
        </w:rPr>
        <w:t>En el primer mandamiento, Dios dijo: "No tendrás a otros dioses antes de mí". Otras naciones adoran a otros dioses, pero solo hay un Dios que rescató a Israel de Egipto, y Dios hizo un pacto con el pueblo de Israel. Ese único Dios es Jehová. Por lo tanto, el pueblo de Israel debe adorar y obedecer solo a Jehová. No pueden adorar a ningún otro Dios que no sea Jehová.</w:t>
      </w:r>
    </w:p>
    <w:p>
      <w:pPr/>
      <w:r>
        <w:rPr>
          <w:lang w:val="es_ES" w:bidi="es_ES"/>
        </w:rPr>
      </w:r>
      <w:r>
        <w:rPr>
          <w:lang w:val="es_ES" w:bidi="es_ES"/>
        </w:rPr>
        <w:t>El segundo mandamiento está relacionado con el primero. Dios dijo que el pueblo de Israel no hará ninguna imagen tallada ni un ídolo, ni ninguna semejanza de ningún ser. Las personas de otras naciones no solo adoraban a otros dioses, sino que también hacían ídolos o imágenes talladas de ciertas personas o animales que representaban a sus dioses. Daban forma a estas imágenes usando madera, piedra, arcilla o metal. Después de que los hicieron, la gente los adoraba. Creían que si adoraban a los ídolos o las imágenes de sus dioses, los dioses los bendecirían. Pero Jehová dijo que el pueblo de Israel no debía seguir lo que otras naciones estaban haciendo. La gente no debe crear ningún ídolo o imagen que se parezca a cualquier ser en el cielo, como aves, o seres en la tierra, como serpientes, o seres en el océano, como los peces.</w:t>
      </w:r>
    </w:p>
    <w:p>
      <w:pPr/>
      <w:r>
        <w:rPr>
          <w:lang w:val="es_ES" w:bidi="es_ES"/>
        </w:rPr>
      </w:r>
      <w:r>
        <w:rPr>
          <w:lang w:val="es_ES" w:bidi="es_ES"/>
        </w:rPr>
        <w:t xml:space="preserve">Deténganse aquí y, como grupo, miren una imagen de un </w:t>
      </w:r>
      <w:r>
        <w:rPr>
          <w:lang w:val="es_ES" w:bidi="es_ES"/>
        </w:rPr>
        <w:t>ídolo o una antigua imagen tallada</w:t>
      </w:r>
      <w:r>
        <w:rPr>
          <w:lang w:val="es_ES" w:bidi="es_ES"/>
        </w:rPr>
        <w:t>. Pausen este audio aquí.</w:t>
      </w:r>
    </w:p>
    <w:p>
      <w:pPr/>
      <w:r>
        <w:rPr>
          <w:lang w:val="es_ES" w:bidi="es_ES"/>
        </w:rPr>
      </w:r>
      <w:r>
        <w:rPr>
          <w:lang w:val="es_ES" w:bidi="es_ES"/>
        </w:rPr>
        <w:t>También pueden conversar sobre esta pregunta en grupo: ¿Cómo adoran las personas en su cultura a su dios? Si hacen una imagen o un ídolo, ¿qué hacen con la imagen que representa a su dios? Pausen este audio aquí.</w:t>
      </w:r>
    </w:p>
    <w:p>
      <w:pPr/>
      <w:r>
        <w:rPr>
          <w:lang w:val="es_ES" w:bidi="es_ES"/>
        </w:rPr>
      </w:r>
      <w:r>
        <w:rPr>
          <w:lang w:val="es_ES" w:bidi="es_ES"/>
        </w:rPr>
        <w:t>Dios dijo que el pueblo no debía hacer tales ídolos, o imágenes, y adorarlos porque él, Jehová, es un Dios celoso. La palabra "celoso" muestra que Dios valora tanto su relación especial de pacto con el pueblo de Israel que quiere ser el único Dios al que adoran. Esto es como una relación matrimonial en la que dos personas prometen ser fieles entre sí, lo que significa ser partícipes del pacto.</w:t>
      </w:r>
    </w:p>
    <w:p>
      <w:pPr/>
      <w:r>
        <w:rPr>
          <w:lang w:val="es_ES" w:bidi="es_ES"/>
        </w:rPr>
      </w:r>
      <w:r>
        <w:rPr>
          <w:lang w:val="es_ES" w:bidi="es_ES"/>
        </w:rPr>
        <w:t>Dios se siente herido y molesto cuando la gente lo traiciona adorando a otros dioses usando las imágenes que han creado. No tolera este comportamiento; lo considera una señal de que la gente lo odia. Esto llevaría a que Dios los castigara.</w:t>
      </w:r>
    </w:p>
    <w:p>
      <w:pPr/>
      <w:r>
        <w:rPr>
          <w:lang w:val="es_ES" w:bidi="es_ES"/>
        </w:rPr>
      </w:r>
      <w:r>
        <w:rPr>
          <w:lang w:val="es_ES" w:bidi="es_ES"/>
        </w:rPr>
        <w:t>Dios continúa diciendo que incluso extenderá el castigo más allá de los que desobedecen, para incluir a sus familias, hijos, nietos y bisnietos. En el Antiguo Testamento, las acciones y las maldades de una persona afectaban a toda la familia. Cuando los padres hacían algo, sus hijos los seguían y hacían lo mismo. Entonces toda la familia los seguiría. Si los padres no adoraban a Jehová, sino que en cambio adoraban a otro dios, sus hijos, sus nietos y bisnietos probablemente adorarían al mismo dios. Esta es la razón por la que el castigo de Dios se extiende más allá de los que desobedecen.</w:t>
      </w:r>
    </w:p>
    <w:p>
      <w:pPr/>
      <w:r>
        <w:rPr>
          <w:lang w:val="es_ES" w:bidi="es_ES"/>
        </w:rPr>
      </w:r>
      <w:r>
        <w:rPr>
          <w:lang w:val="es_ES" w:bidi="es_ES"/>
        </w:rPr>
        <w:t>Deténganse aquí y conversen sobre esta pregunta en grupo: ¿Cómo se sienten las personas en su cultura cuando las personas a las que aman y en las que confían las traicionan? Pausen este audio aquí.</w:t>
      </w:r>
    </w:p>
    <w:p>
      <w:pPr/>
      <w:r>
        <w:rPr>
          <w:lang w:val="es_ES" w:bidi="es_ES"/>
        </w:rPr>
      </w:r>
      <w:r>
        <w:rPr>
          <w:lang w:val="es_ES" w:bidi="es_ES"/>
        </w:rPr>
        <w:t>Pero Dios muestra amor inquebrantable a millares o a muchas generaciones de personas que lo aman y lo obedecen. Para Dios, amarlo significa obedecer sus mandamientos. A quienes lo aman y guardan sus mandamientos, él les muestra amor inquebrantable a ellos, a su hogar y a las generaciones futuras. El amor inquebrantable describe un tipo de amor, bondad y misericordia que dura y no cambia. Dios ha hecho un pacto con su pueblo, por lo que esto significa que Dios amará al pueblo de Israel y les cumplirá sus promesas, incluso si el pueblo fuera infiel a él.</w:t>
      </w:r>
    </w:p>
    <w:p>
      <w:pPr/>
      <w:r>
        <w:rPr>
          <w:lang w:val="es_ES" w:bidi="es_ES"/>
        </w:rPr>
      </w:r>
      <w:r>
        <w:rPr>
          <w:lang w:val="es_ES" w:bidi="es_ES"/>
        </w:rPr>
        <w:t>Deténganse aquí y conversen sobre esta pregunta en grupo: ¿Cómo llaman las personas en su cultura al tipo de amor que es como amor firme? ¿Cómo muestran que tienen este tipo de amor? Pausen este audio aquí.</w:t>
      </w:r>
    </w:p>
    <w:p>
      <w:pPr/>
      <w:r>
        <w:rPr>
          <w:lang w:val="es_ES" w:bidi="es_ES"/>
        </w:rPr>
      </w:r>
      <w:r>
        <w:rPr>
          <w:lang w:val="es_ES" w:bidi="es_ES"/>
        </w:rPr>
        <w:t>En el tercer mandamiento, Dios dijo: "No tomarás el nombre de Jehová tu Dios en vano". Dios advierte aquí contra el uso indebido del nombre de Jehová para propósitos malvados o deshonestos. Hacer promesas en el nombre de Jehová es serio. Si alguien rompe una promesa que hizo en el nombre de Jehová, la reputación de Jehová se arruina. Jehová también prohíbe usar su nombre para magia o manipulación. Desobedecer este mandamiento significa que una persona enfrentará el castigo de Jehová, ya que "Jehová no lo mantendrá libre de culpa".</w:t>
      </w:r>
    </w:p>
    <w:p>
      <w:pPr/>
      <w:r>
        <w:rPr>
          <w:lang w:val="es_ES" w:bidi="es_ES"/>
        </w:rPr>
      </w:r>
      <w:r>
        <w:rPr>
          <w:lang w:val="es_ES" w:bidi="es_ES"/>
        </w:rPr>
        <w:t>Deténganse aquí y conversen sobre esta pregunta en grupo: ¿Qué hacen las personas en su cultura cuando otras personas insultan o dañan su honor o reputación? También pueden hacer esta pregunta como grupo: ¿Cómo podrían las personas en su cultura usar el nombre de Dios para malvados propósitos?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20:1–7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tres escenas.</w:t>
      </w:r>
    </w:p>
    <w:p>
      <w:pPr/>
      <w:r>
        <w:rPr>
          <w:lang w:val="es_ES" w:bidi="es_ES"/>
        </w:rPr>
      </w:r>
      <w:r>
        <w:rPr>
          <w:b/>
          <w:lang w:val="es_ES" w:bidi="es_ES"/>
        </w:rPr>
        <w:t>En la primera escena:</w:t>
      </w:r>
      <w:r>
        <w:rPr>
          <w:lang w:val="es_ES" w:bidi="es_ES"/>
        </w:rPr>
        <w:t xml:space="preserve"> Dios le recuerda al pueblo de Israel quién es él, lo que ha hecho por ellos y su relación con Dios.</w:t>
      </w:r>
    </w:p>
    <w:p>
      <w:pPr/>
      <w:r>
        <w:rPr>
          <w:lang w:val="es_ES" w:bidi="es_ES"/>
        </w:rPr>
      </w:r>
      <w:r>
        <w:rPr>
          <w:b/>
          <w:lang w:val="es_ES" w:bidi="es_ES"/>
        </w:rPr>
        <w:t>En la segunda escena:</w:t>
      </w:r>
      <w:r>
        <w:rPr>
          <w:lang w:val="es_ES" w:bidi="es_ES"/>
        </w:rPr>
        <w:t xml:space="preserve"> Dios da su primer y segundo mandamientos.</w:t>
      </w:r>
    </w:p>
    <w:p>
      <w:pPr/>
      <w:r>
        <w:rPr>
          <w:lang w:val="es_ES" w:bidi="es_ES"/>
        </w:rPr>
      </w:r>
      <w:r>
        <w:rPr>
          <w:b/>
          <w:lang w:val="es_ES" w:bidi="es_ES"/>
        </w:rPr>
        <w:t>En la tercera escena:</w:t>
      </w:r>
      <w:r>
        <w:rPr>
          <w:lang w:val="es_ES" w:bidi="es_ES"/>
        </w:rPr>
        <w:t xml:space="preserve"> Dios da su tercer mandamiento.</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Dios o Jehová</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El pueblo de Israel</w:t>
      </w:r>
    </w:p>
    <w:p>
      <w:pPr/>
      <w:r>
        <w:rPr>
          <w:lang w:val="es_ES" w:bidi="es_ES"/>
        </w:rPr>
      </w:r>
      <w:r>
        <w:rPr>
          <w:lang w:val="es_ES" w:bidi="es_ES"/>
        </w:rPr>
        <w:t>Como grupo, pongan atención a estas partes de la ambientación del pasaje:</w:t>
      </w:r>
    </w:p>
    <w:p>
      <w:pPr/>
      <w:r>
        <w:rPr>
          <w:lang w:val="es_ES" w:bidi="es_ES"/>
        </w:rPr>
      </w:r>
      <w:r>
        <w:rPr>
          <w:lang w:val="es_ES" w:bidi="es_ES"/>
        </w:rPr>
        <w:t>Al visualizar esta historia, es importante recordar que Moisés y el pueblo estaban en el lugar llamado Sinaí. Este lugar tiene un desierto y una montaña llamada monte Sinaí. Había relámpagos, truenos, una nube espesa, un gran fuego y gran humo que rodeaban la parte superior de la montaña. Moisés está con la gente en la parte inferior de la montaña. En la historia, Dios estaría hablando desde la montaña a través de la nube y el trueno. Estaría hablando a todo el pueblo de Israel en la parte inferior de la montaña. La gente escuchaba a Dios, pero también escuchaba la trompeta que se hacía más fuerte y se acercaba a ellos.</w:t>
      </w:r>
    </w:p>
    <w:p>
      <w:pPr/>
      <w:r>
        <w:rPr>
          <w:lang w:val="es_ES" w:bidi="es_ES"/>
        </w:rPr>
      </w:r>
      <w:r>
        <w:rPr>
          <w:lang w:val="es_ES" w:bidi="es_ES"/>
        </w:rPr>
        <w:t xml:space="preserve">Deténganse aquí y, como grupo, miren una imagen del </w:t>
      </w:r>
      <w:r>
        <w:rPr>
          <w:b/>
          <w:lang w:val="es_ES" w:bidi="es_ES"/>
        </w:rPr>
        <w:t>monte Sinaí en condiciones tormentosas</w:t>
      </w:r>
      <w:r>
        <w:rPr>
          <w:lang w:val="es_ES" w:bidi="es_ES"/>
        </w:rPr>
        <w:t>. Pausen este audio aquí.</w:t>
      </w:r>
    </w:p>
    <w:p>
      <w:pPr/>
      <w:r>
        <w:rPr>
          <w:lang w:val="es_ES" w:bidi="es_ES"/>
        </w:rPr>
      </w:r>
      <w:r>
        <w:rPr>
          <w:lang w:val="es_ES" w:bidi="es_ES"/>
        </w:rPr>
        <w:t>Toda la historia registra los discursos de Dios. Al interpretar la historia, es importante interpretar las escenas usando las mismas palabras que Dios habló en la historia.</w:t>
      </w:r>
    </w:p>
    <w:p>
      <w:pPr/>
      <w:r>
        <w:rPr>
          <w:lang w:val="es_ES" w:bidi="es_ES"/>
        </w:rPr>
      </w:r>
      <w:r>
        <w:rPr>
          <w:lang w:val="es_ES" w:bidi="es_ES"/>
        </w:rPr>
        <w:t>En la primera escena, Dios dijo: "Yo soy Jehová tu Dios, que te sacó de la tierra de Egipto, de la casa de la esclavitud". En este discurso, Dios le estaba recordando al pueblo de Israel quién es él, lo que ha hecho por ellos y su relación con Dios.</w:t>
      </w:r>
    </w:p>
    <w:p>
      <w:pPr/>
      <w:r>
        <w:rPr>
          <w:lang w:val="es_ES" w:bidi="es_ES"/>
        </w:rPr>
      </w:r>
      <w:r>
        <w:rPr>
          <w:lang w:val="es_ES" w:bidi="es_ES"/>
        </w:rPr>
        <w:t>Deténganse aquí y conversen sobre esta pregunta en grupo: ¿Cómo les recuerdan las personas en su cultura a otras personas algo muy importante? Pausen este audio aquí.</w:t>
      </w:r>
    </w:p>
    <w:p>
      <w:pPr/>
      <w:r>
        <w:rPr>
          <w:lang w:val="es_ES" w:bidi="es_ES"/>
        </w:rPr>
      </w:r>
      <w:r>
        <w:rPr>
          <w:lang w:val="es_ES" w:bidi="es_ES"/>
        </w:rPr>
        <w:t>En la segunda escena, Dios le dice al pueblo de Israel que no deben adorar a otros dioses. Dios también le dice a la gente que no deben hacer ídolos o imágenes talladas de personas o animales que ven en el cielo, en la tierra y en el océano. No deben hacer imágenes, ni inclinarse para adorarlas ni servirlas. Dios explica: "Porque yo, Jehová tu Dios, soy un Dios celoso". Esto significa que solo Jehová Dios merece el amor y la adoración del pueblo. Si la gente da su amor y adoración a otros dioses, significará que la gente odia a Jehová su Dios. En respuesta, Dios seguramente castigaría a la gente y a todo su hogar. Entonces Dios muestra un fuerte contraste cuando explica lo que hará con la gente cuando amen y obedezcan los mandamientos de Dios. Dios dice que les mostrará amor inquebrantable a ellos y a sus futuros descendientes cuando amen a Dios. Estos serán los mandamientos más importantes en las historias posteriores. Al interpretar esta escena, asegúrense de mostrar que Jehová está enfatizando estos mandamientos y sus consecuencias.</w:t>
      </w:r>
    </w:p>
    <w:p>
      <w:pPr/>
      <w:r>
        <w:rPr>
          <w:lang w:val="es_ES" w:bidi="es_ES"/>
        </w:rPr>
      </w:r>
      <w:r>
        <w:rPr>
          <w:lang w:val="es_ES" w:bidi="es_ES"/>
        </w:rPr>
        <w:t>En la tercera escena, Dios dice que el pueblo no debe tomar el nombre de Jehová, su Dios, en vano. Esto significa que la gente no debe usar el nombre de Dios para manipularlo o engañar a las personas. Dios seguramente castigará a las personas que usen el nombre de Dios para el mal. En el idioma original, Dios usa una forma negativa de esta declaración: "No dejaré que quede impune". Esta es una manera realmente contundente de decir que él seguramente castigará a las personas que usan el nombre de Dios para el mal.</w:t>
      </w:r>
    </w:p>
    <w:p>
      <w:pPr/>
      <w:r>
        <w:rPr>
          <w:lang w:val="es_ES" w:bidi="es_ES"/>
        </w:rPr>
      </w:r>
      <w:r>
        <w:rPr>
          <w:lang w:val="es_ES" w:bidi="es_ES"/>
        </w:rPr>
        <w:t>Es importante notar que los tres primeros mandamientos se enfocaron en cómo el pueblo de Israel debe relacionarse con Jehová, su Dios. Específicamente, estas son cosas que el pueblo de Israel no debe hacer contra Jehová. Recuerden que en las historias anteriores, Dios dijo que haría del pueblo de Israel una nación santa. Esto significa que el pueblo de Israel sería diferente de otras naciones; no seguirían los comportamientos y prácticas de otras naciones en su adoración de otros dioses.</w:t>
      </w:r>
    </w:p>
    <w:p>
      <w:pPr/>
      <w:r>
        <w:rPr>
          <w:lang w:val="es_ES" w:bidi="es_ES"/>
        </w:rPr>
      </w:r>
      <w:r>
        <w:rPr>
          <w:lang w:val="es_ES" w:bidi="es_ES"/>
        </w:rPr>
        <w:t>Deténganse aquí y conversen sobre esta pregunta en grupo: Si las personas en su cultura quieren decirles a otros que no deben hacer cierta acción o comportamiento, ¿cómo lo dicen de una manera que enfatice que realmente deben evitar hacerlo?</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20:1–7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 xml:space="preserve">Esta historia tiene tres escenas. </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Dios, o Jehová</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El pueblo de Israel</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actúen la historia sin hacer pausas. Presten atención al diálogo, la fluidez, la trama y la cronología de la historia. Asegúrense de no omitir la actuación de las partes difíciles o importantes de la historia. Ayúdense mutuamente a recordar cada parte de la historia.</w:t>
      </w:r>
    </w:p>
    <w:p>
      <w:pPr/>
      <w:r>
        <w:rPr>
          <w:lang w:val="es_ES" w:bidi="es_ES"/>
        </w:rPr>
      </w:r>
      <w:r>
        <w:rPr>
          <w:lang w:val="es_ES" w:bidi="es_ES"/>
        </w:rPr>
        <w:t>Detengan este audio aquí y dramaticen el texto.</w:t>
      </w:r>
    </w:p>
    <w:p>
      <w:pPr/>
      <w:r>
        <w:rPr>
          <w:lang w:val="es_ES" w:bidi="es_ES"/>
        </w:rPr>
      </w:r>
      <w:r>
        <w:rPr>
          <w:lang w:val="es_ES" w:bidi="es_ES"/>
        </w:rPr>
        <w:t>El grupo debe actuar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En la primera escena, Dios le recuerda al pueblo de Israel quién es él, lo que ha hecho por ellos y su relación con Dios.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al pueblo de Israel: "¿Qué estás sintiendo o pensando?" La persona podría responder cosas como: "Estamos seguros de que Dios dirá algo muy importante que necesitamos recordar, por eso Dios nos está recordando estas cosas", o "Siempre debemos recordar que nuestro Dios es Jehová. No tenemos otro dios más que Jehová".</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segunda escena, Dios da su primer y segundo mandamientos.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Dios: "¿Qué estás sintiendo o pensando?" La persona podría responder cosas como: "Amo a mi pueblo. Es por eso que los rescaté de Egipto, donde sufrieron durante mucho tiempo", o "Tengo compasión por mi pueblo. Debo decirles que no deben tener ningún otro dios porque no es bueno para ellos. Soy el único Dios que puede bendecirlos".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tercera escena, Dios da el tercer mandamiento.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la gente: "¿Qué está sintiendo o pensando?" La persona podría responder cosas como: "Debemos tener mucho cuidado con usar el nombre de Dios. No debemos usar el nombre de Dios para propósitos malvados", o "Amamos a Dios y haremos todo lo posible para respetar y honrar siempre el nombre de Dios".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20:1–7 en la traducción que sea más fácil de entender.</w:t>
      </w:r>
    </w:p>
    <w:p>
      <w:pPr/>
      <w:r>
        <w:rPr>
          <w:lang w:val="es_ES" w:bidi="es_ES"/>
        </w:rPr>
      </w:r>
      <w:r>
        <w:rPr>
          <w:lang w:val="es_ES" w:bidi="es_ES"/>
        </w:rPr>
        <w:t xml:space="preserve">En este paso, el grupo discutirá sobre términos y palabras clave en este pasaje. </w:t>
      </w:r>
    </w:p>
    <w:p>
      <w:pPr/>
      <w:r>
        <w:rPr>
          <w:lang w:val="es_ES" w:bidi="es_ES"/>
        </w:rPr>
      </w:r>
      <w:r>
        <w:rPr>
          <w:lang w:val="es_ES" w:bidi="es_ES"/>
        </w:rPr>
        <w:t xml:space="preserve">Esta historia es sobre las tres primeras palabras que </w:t>
      </w:r>
      <w:r>
        <w:rPr>
          <w:lang w:val="es_ES" w:bidi="es_ES"/>
        </w:rPr>
        <w:t>Dios</w:t>
      </w:r>
      <w:r>
        <w:rPr>
          <w:lang w:val="es_ES" w:bidi="es_ES"/>
        </w:rPr>
        <w:t xml:space="preserve"> le dio al pueblo de </w:t>
      </w:r>
      <w:r>
        <w:rPr>
          <w:lang w:val="es_ES" w:bidi="es_ES"/>
        </w:rPr>
        <w:t>Israel</w:t>
      </w:r>
      <w:r>
        <w:rPr>
          <w:lang w:val="es_ES" w:bidi="es_ES"/>
        </w:rPr>
        <w:t>.</w:t>
      </w:r>
    </w:p>
    <w:p>
      <w:pPr/>
      <w:r>
        <w:rPr>
          <w:lang w:val="es_ES" w:bidi="es_ES"/>
        </w:rPr>
      </w:r>
      <w:r>
        <w:rPr>
          <w:lang w:val="es_ES" w:bidi="es_ES"/>
        </w:rPr>
        <w:t xml:space="preserve">La historia comienza con una introducción: "Y Dios habló todas estas </w:t>
      </w:r>
      <w:r>
        <w:rPr>
          <w:b/>
          <w:lang w:val="es_ES" w:bidi="es_ES"/>
        </w:rPr>
        <w:t>palabras</w:t>
      </w:r>
      <w:r>
        <w:rPr>
          <w:lang w:val="es_ES" w:bidi="es_ES"/>
        </w:rPr>
        <w:t xml:space="preserve">". Las palabras que Dios habló aquí también se llaman mandamientos porque son una lista de instrucciones que Dios espera que la gente obedezca durante toda su vida. Usen la misma palabra para "palabras" o "mandamientos" que han usado en los pasajes anteriores. Para obtener más información sobre la palabra </w:t>
      </w:r>
      <w:r>
        <w:rPr>
          <w:lang w:val="es_ES" w:bidi="es_ES"/>
        </w:rPr>
        <w:t>mandamientos</w:t>
      </w:r>
      <w:r>
        <w:rPr>
          <w:lang w:val="es_ES" w:bidi="es_ES"/>
        </w:rPr>
        <w:t>, pueden consultar el Glosario Principal.</w:t>
      </w:r>
    </w:p>
    <w:p>
      <w:pPr/>
      <w:r>
        <w:rPr>
          <w:lang w:val="es_ES" w:bidi="es_ES"/>
        </w:rPr>
      </w:r>
      <w:r>
        <w:rPr>
          <w:lang w:val="es_ES" w:bidi="es_ES"/>
        </w:rPr>
        <w:t xml:space="preserve">Entonces Dios dijo: "Yo soy </w:t>
      </w:r>
      <w:r>
        <w:rPr>
          <w:b/>
          <w:lang w:val="es_ES" w:bidi="es_ES"/>
        </w:rPr>
        <w:t>Jehová</w:t>
      </w:r>
      <w:r>
        <w:rPr>
          <w:lang w:val="es_ES" w:bidi="es_ES"/>
        </w:rPr>
        <w:t xml:space="preserve"> tu </w:t>
      </w:r>
      <w:r>
        <w:rPr>
          <w:b/>
          <w:lang w:val="es_ES" w:bidi="es_ES"/>
        </w:rPr>
        <w:t>Dios</w:t>
      </w:r>
      <w:r>
        <w:rPr>
          <w:lang w:val="es_ES" w:bidi="es_ES"/>
        </w:rPr>
        <w:t xml:space="preserve">, que te sacó de la tierra de Egipto, de </w:t>
      </w:r>
      <w:r>
        <w:rPr>
          <w:b/>
          <w:lang w:val="es_ES" w:bidi="es_ES"/>
        </w:rPr>
        <w:t>la casa de la esclavitud</w:t>
      </w:r>
      <w:r>
        <w:rPr>
          <w:lang w:val="es_ES" w:bidi="es_ES"/>
        </w:rPr>
        <w:t xml:space="preserve">". La casa de la esclavitud es otra manera de referirse a Egipto, donde el pueblo de Israel era esclavo. Jehová es el nombre personal de Dios. Es importante escuchar cuidadosamente la historia porque a veces se usa la palabra general para "Dios", y a veces se usa el nombre personal de Dios, Jehová. Busquen </w:t>
      </w:r>
      <w:r>
        <w:rPr>
          <w:lang w:val="es_ES" w:bidi="es_ES"/>
        </w:rPr>
        <w:t>Jehová</w:t>
      </w:r>
      <w:r>
        <w:rPr>
          <w:lang w:val="es_ES" w:bidi="es_ES"/>
        </w:rPr>
        <w:t xml:space="preserve"> y </w:t>
      </w:r>
      <w:r>
        <w:rPr>
          <w:lang w:val="es_ES" w:bidi="es_ES"/>
        </w:rPr>
        <w:t>esclavo</w:t>
      </w:r>
      <w:r>
        <w:rPr>
          <w:lang w:val="es_ES" w:bidi="es_ES"/>
        </w:rPr>
        <w:t xml:space="preserve"> en el Glosario Principal para más información.</w:t>
      </w:r>
    </w:p>
    <w:p>
      <w:pPr/>
      <w:r>
        <w:rPr>
          <w:lang w:val="es_ES" w:bidi="es_ES"/>
        </w:rPr>
      </w:r>
      <w:r>
        <w:rPr>
          <w:lang w:val="es_ES" w:bidi="es_ES"/>
        </w:rPr>
        <w:t xml:space="preserve">Entonces Dios dio el primer mandamiento: "No tendrás </w:t>
      </w:r>
      <w:r>
        <w:rPr>
          <w:b/>
          <w:lang w:val="es_ES" w:bidi="es_ES"/>
        </w:rPr>
        <w:t>a otros dioses antes de</w:t>
      </w:r>
      <w:r>
        <w:rPr>
          <w:lang w:val="es_ES" w:bidi="es_ES"/>
        </w:rPr>
        <w:t xml:space="preserve"> mí". Estos dioses, o ídolos, son falsos dioses. Las personas de otras naciones adoran a estos falsos dioses. Pero el pueblo de Israel no debe adorarlos como lo hacen otras naciones. Deben </w:t>
      </w:r>
      <w:r>
        <w:rPr>
          <w:lang w:val="es_ES" w:bidi="es_ES"/>
        </w:rPr>
        <w:t>adorar</w:t>
      </w:r>
      <w:r>
        <w:rPr>
          <w:lang w:val="es_ES" w:bidi="es_ES"/>
        </w:rPr>
        <w:t xml:space="preserve"> a Jehová porque Jehová es el único Dios verdadero, y él es el único Dios del pueblo de Israel. Para obtener más información sobre la palabra </w:t>
      </w:r>
      <w:r>
        <w:rPr>
          <w:lang w:val="es_ES" w:bidi="es_ES"/>
        </w:rPr>
        <w:t>dioses</w:t>
      </w:r>
      <w:r>
        <w:rPr>
          <w:lang w:val="es_ES" w:bidi="es_ES"/>
        </w:rPr>
        <w:t>, pueden consultar el Glosario Principal.</w:t>
      </w:r>
    </w:p>
    <w:p>
      <w:pPr/>
      <w:r>
        <w:rPr>
          <w:lang w:val="es_ES" w:bidi="es_ES"/>
        </w:rPr>
      </w:r>
      <w:r>
        <w:rPr>
          <w:lang w:val="es_ES" w:bidi="es_ES"/>
        </w:rPr>
        <w:t xml:space="preserve">Entonces Dios dio el segundo mandamiento. Dios dijo que el pueblo de Israel no hará un </w:t>
      </w:r>
      <w:r>
        <w:rPr>
          <w:b/>
          <w:lang w:val="es_ES" w:bidi="es_ES"/>
        </w:rPr>
        <w:t>ídolo</w:t>
      </w:r>
      <w:r>
        <w:rPr>
          <w:lang w:val="es_ES" w:bidi="es_ES"/>
        </w:rPr>
        <w:t xml:space="preserve">, o </w:t>
      </w:r>
      <w:r>
        <w:rPr>
          <w:b/>
          <w:lang w:val="es_ES" w:bidi="es_ES"/>
        </w:rPr>
        <w:t>imagen tallada</w:t>
      </w:r>
      <w:r>
        <w:rPr>
          <w:lang w:val="es_ES" w:bidi="es_ES"/>
        </w:rPr>
        <w:t xml:space="preserve">, de ninguna persona u objeto, ya sea del </w:t>
      </w:r>
      <w:r>
        <w:rPr>
          <w:lang w:val="es_ES" w:bidi="es_ES"/>
        </w:rPr>
        <w:t>cielo</w:t>
      </w:r>
      <w:r>
        <w:rPr>
          <w:lang w:val="es_ES" w:bidi="es_ES"/>
        </w:rPr>
        <w:t xml:space="preserve">, de la tierra o en el mar. Un ídolo, o una imagen tallada, es un objeto que las personas hacen usando madera, piedra, arcilla o metal. Hacían estas imágenes y luego las adoraban porque creían que sus dioses las </w:t>
      </w:r>
      <w:r>
        <w:rPr>
          <w:lang w:val="es_ES" w:bidi="es_ES"/>
        </w:rPr>
        <w:t>bendecirían</w:t>
      </w:r>
      <w:r>
        <w:rPr>
          <w:lang w:val="es_ES" w:bidi="es_ES"/>
        </w:rPr>
        <w:t xml:space="preserve"> si adoraban estas imágenes.</w:t>
      </w:r>
    </w:p>
    <w:p>
      <w:pPr/>
      <w:r>
        <w:rPr>
          <w:lang w:val="es_ES" w:bidi="es_ES"/>
        </w:rPr>
      </w:r>
      <w:r>
        <w:rPr>
          <w:lang w:val="es_ES" w:bidi="es_ES"/>
        </w:rPr>
        <w:t xml:space="preserve">Deténganse aquí y conversen sobre esta pregunta en grupo: ¿Cómo traducirían la palabra ídolo o imagen tallada en su idioma? Busquen la palabra </w:t>
      </w:r>
      <w:r>
        <w:rPr>
          <w:lang w:val="es_ES" w:bidi="es_ES"/>
        </w:rPr>
        <w:t>ídolo</w:t>
      </w:r>
      <w:r>
        <w:rPr>
          <w:lang w:val="es_ES" w:bidi="es_ES"/>
        </w:rPr>
        <w:t xml:space="preserve"> en el Glosario Principal para más información. Pausen este audio aquí.</w:t>
      </w:r>
    </w:p>
    <w:p>
      <w:pPr/>
      <w:r>
        <w:rPr>
          <w:lang w:val="es_ES" w:bidi="es_ES"/>
        </w:rPr>
      </w:r>
      <w:r>
        <w:rPr>
          <w:lang w:val="es_ES" w:bidi="es_ES"/>
        </w:rPr>
        <w:t xml:space="preserve">Dios dijo que no debían hacer ni adorar estos ídolos, o imágenes talladas, porque Jehová es </w:t>
      </w:r>
      <w:r>
        <w:rPr>
          <w:b/>
          <w:lang w:val="es_ES" w:bidi="es_ES"/>
        </w:rPr>
        <w:t>un Dios celoso</w:t>
      </w:r>
      <w:r>
        <w:rPr>
          <w:lang w:val="es_ES" w:bidi="es_ES"/>
        </w:rPr>
        <w:t xml:space="preserve">. Dios está diciendo que solo él merece el amor y la adoración del pueblo. Si la gente da su amor y adoración a otros dioses, significará que la gente odia a Jehová su Dios. En respuesta, Dios </w:t>
      </w:r>
      <w:r>
        <w:rPr>
          <w:b/>
          <w:lang w:val="es_ES" w:bidi="es_ES"/>
        </w:rPr>
        <w:t>visitaría la iniquidad de los padres sobre los hijos hasta la tercera y cuarta generaciones</w:t>
      </w:r>
      <w:r>
        <w:rPr>
          <w:lang w:val="es_ES" w:bidi="es_ES"/>
        </w:rPr>
        <w:t xml:space="preserve">. La palabra iniquidad no es lo mismo que </w:t>
      </w:r>
      <w:r>
        <w:rPr>
          <w:lang w:val="es_ES" w:bidi="es_ES"/>
        </w:rPr>
        <w:t>pecado</w:t>
      </w:r>
      <w:r>
        <w:rPr>
          <w:lang w:val="es_ES" w:bidi="es_ES"/>
        </w:rPr>
        <w:t>. La iniquidad se refiere a la culpa de una persona, o su responsabilidad de enfrentar las consecuencias negativas de su pecado cuando peca contra Dios. Esta expresión significa que Dios castigaría no solo a la persona que adora a otro dios, sino también a su familia, todo su hogar.</w:t>
      </w:r>
    </w:p>
    <w:p>
      <w:pPr/>
      <w:r>
        <w:rPr>
          <w:lang w:val="es_ES" w:bidi="es_ES"/>
        </w:rPr>
      </w:r>
      <w:r>
        <w:rPr>
          <w:lang w:val="es_ES" w:bidi="es_ES"/>
        </w:rPr>
        <w:t xml:space="preserve">Deténganse aquí y conversen sobre cómo traducirán la frase: "Dios visitará la iniquidad de los padres sobre los hijos hasta la tercera y cuarta generaciones". Presten atención a las palabras para generación e iniquidad. Pueden usar la misma palabra para generación que usaron en los pasajes anteriores. Busquen la palabra </w:t>
      </w:r>
      <w:r>
        <w:rPr>
          <w:lang w:val="es_ES" w:bidi="es_ES"/>
        </w:rPr>
        <w:t>generación</w:t>
      </w:r>
      <w:r>
        <w:rPr>
          <w:lang w:val="es_ES" w:bidi="es_ES"/>
        </w:rPr>
        <w:t xml:space="preserve"> en el Glosario Principal para más información. ¿Cómo traducirían la palabra iniquidad, o culpa, en su idioma? Pausen este audio aquí.</w:t>
      </w:r>
    </w:p>
    <w:p>
      <w:pPr/>
      <w:r>
        <w:rPr>
          <w:lang w:val="es_ES" w:bidi="es_ES"/>
        </w:rPr>
      </w:r>
      <w:r>
        <w:rPr>
          <w:lang w:val="es_ES" w:bidi="es_ES"/>
        </w:rPr>
        <w:t xml:space="preserve">Pero si el pueblo ama y obedece los mandamientos de Dios, Dios también mostrará </w:t>
      </w:r>
      <w:r>
        <w:rPr>
          <w:b/>
          <w:lang w:val="es_ES" w:bidi="es_ES"/>
        </w:rPr>
        <w:t>amor inquebrantable</w:t>
      </w:r>
      <w:r>
        <w:rPr>
          <w:lang w:val="es_ES" w:bidi="es_ES"/>
        </w:rPr>
        <w:t xml:space="preserve"> a miles, o a los </w:t>
      </w:r>
      <w:r>
        <w:rPr>
          <w:lang w:val="es_ES" w:bidi="es_ES"/>
        </w:rPr>
        <w:t>descendientes</w:t>
      </w:r>
      <w:r>
        <w:rPr>
          <w:lang w:val="es_ES" w:bidi="es_ES"/>
        </w:rPr>
        <w:t xml:space="preserve"> presentes y futuros. El amor inquebrantable describe un tipo de amor que no cambia. Es un tipo de amor que muestra bondad y </w:t>
      </w:r>
      <w:r>
        <w:rPr>
          <w:lang w:val="es_ES" w:bidi="es_ES"/>
        </w:rPr>
        <w:t>misericordia</w:t>
      </w:r>
      <w:r>
        <w:rPr>
          <w:lang w:val="es_ES" w:bidi="es_ES"/>
        </w:rPr>
        <w:t xml:space="preserve">, y un tipo de amor que nunca falla. El amor inquebrantable de Jehová se refiere a su amor incambiable por el pueblo de Israel. Jehová los ama tanto que incluso si se vuelven infieles a su </w:t>
      </w:r>
      <w:r>
        <w:rPr>
          <w:lang w:val="es_ES" w:bidi="es_ES"/>
        </w:rPr>
        <w:t>pacto</w:t>
      </w:r>
      <w:r>
        <w:rPr>
          <w:lang w:val="es_ES" w:bidi="es_ES"/>
        </w:rPr>
        <w:t xml:space="preserve"> con Jehová, el amor inquebrantable de Jehová lo mantendrá fiel a su pacto con ellos. El amor inquebrantable de Jehová es una idea importante a lo largo del Antiguo Testamento porque es el tipo de amor que Dios siempre muestra a su pueblo, y el tipo de amor que espera de su pueblo. Traduzcan amor inquebrantable de la misma manera que lo han traducido anteriormente.</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20:8–17</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20:8–17 y guárdenlo en sus corazones.</w:t>
      </w:r>
    </w:p>
    <w:p>
      <w:pPr/>
      <w:r>
        <w:rPr>
          <w:lang w:val="es_ES" w:bidi="es_ES"/>
        </w:rPr>
      </w:r>
      <w:r>
        <w:rPr>
          <w:lang w:val="es_ES" w:bidi="es_ES"/>
        </w:rPr>
        <w:t>Pausen este audio aquí.</w:t>
      </w:r>
    </w:p>
    <w:p>
      <w:pPr/>
      <w:r>
        <w:rPr>
          <w:lang w:val="es_ES" w:bidi="es_ES"/>
        </w:rPr>
      </w:r>
      <w:r>
        <w:rPr>
          <w:lang w:val="es_ES" w:bidi="es_ES"/>
        </w:rPr>
        <w:t>Escuchen una versión en audio de Éxodo 20:8–17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pasaje? Pausen este audio aquí.</w:t>
      </w:r>
    </w:p>
    <w:p>
      <w:pPr>
        <w:pStyle w:val="ListBullet"/>
        <w:spacing w:line="240" w:lineRule="auto"/>
        <w:ind w:left="720"/>
      </w:pPr>
      <w:r>
        <w:rPr>
          <w:lang w:val="es_ES" w:bidi="es_ES"/>
        </w:rPr>
      </w:r>
      <w:r>
        <w:rPr>
          <w:lang w:val="es_ES" w:bidi="es_ES"/>
        </w:rPr>
        <w:t>¿Qué nos dice este pasaje acerca de Dios? Pausen este audio aquí.</w:t>
      </w:r>
    </w:p>
    <w:p>
      <w:pPr>
        <w:pStyle w:val="ListBullet"/>
        <w:spacing w:line="240" w:lineRule="auto"/>
        <w:ind w:left="720"/>
      </w:pPr>
      <w:r>
        <w:rPr>
          <w:lang w:val="es_ES" w:bidi="es_ES"/>
        </w:rPr>
      </w:r>
      <w:r>
        <w:rPr>
          <w:lang w:val="es_ES" w:bidi="es_ES"/>
        </w:rPr>
        <w:t>¿Qué nos dice este pasaje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20:8–17 en la traducción que sea más fácil de entender.</w:t>
      </w:r>
    </w:p>
    <w:p>
      <w:pPr/>
      <w:r>
        <w:rPr>
          <w:lang w:val="es_ES" w:bidi="es_ES"/>
        </w:rPr>
      </w:r>
      <w:r>
        <w:rPr>
          <w:lang w:val="es_ES" w:bidi="es_ES"/>
        </w:rPr>
        <w:t>La historia anterior trata sobre las tres primeras palabras que Dios le dio al pueblo de Israel. Las historias anteriores y la presente muestran que Dios le dio los Diez Mandamientos al pueblo de Israel. La mayoría de las personas llaman a estas diez palabras los Diez Mandamientos porque son una lista de instrucciones que Dios espera que las personas obedezcan durante todas sus vidas. Estas palabras son muy importantes porque muestran al pueblo de Israel cómo vivir pacíficamente con otras personas, y cómo vivir de una manera que agrade a Dios. Al obedecer estas palabras, todas las personas a su alrededor deben ver la manera correcta de vivir que agrada a Dios. Esta historia habla solo de los siete mandamientos siguientes.</w:t>
      </w:r>
    </w:p>
    <w:p>
      <w:pPr/>
      <w:r>
        <w:rPr>
          <w:lang w:val="es_ES" w:bidi="es_ES"/>
        </w:rPr>
      </w:r>
      <w:r>
        <w:rPr>
          <w:lang w:val="es_ES" w:bidi="es_ES"/>
        </w:rPr>
        <w:t>Esta historia comienza con la cuarta palabra, o mandamiento. Dios dijo: "Acuérdate del día de reposo, para hacerlo santo". En esta instrucción sobre el día de sábado, Dios le dice al pueblo que lo recuerde y lo mantenga especial como día de descanso. Dios tiene claro que el pueblo debe trabajar durante seis días, pero el pueblo debe dedicar el séptimo día, que Dios llama día de reposo, a Jehová, su Dios. Dios usa su nombre personal Jehová aquí para enfatizar a su pueblo que Él es su Dios y que los eligió. Las personas, sus familias, sus siervos e incluso los animales no deben trabajar en este día de reposo. Dios no le dice a su pueblo lo que significa "trabajar", pero más tarde les da ejemplos. Dios justifica este mandamiento volviendo a contar la historia de la creación. Enfatiza que Él, Jehová, creó el mundo en seis días y luego descansó el séptimo día. Entonces Jehová bendijo el séptimo día y lo hizo un día especial para Él. Los israelitas son el pueblo elegido de Dios, por lo que Dios espera que los israelitas se aparten observando el sábado. Esto imita lo que Dios hizo el séptimo día. Deben dedicar el día a la adoración y la conexión con Jehová, su Dios.</w:t>
      </w:r>
    </w:p>
    <w:p>
      <w:pPr/>
      <w:r>
        <w:rPr>
          <w:lang w:val="es_ES" w:bidi="es_ES"/>
        </w:rPr>
      </w:r>
      <w:r>
        <w:rPr>
          <w:lang w:val="es_ES" w:bidi="es_ES"/>
        </w:rPr>
        <w:t>Deténganse aquí y conversen sobre esta pregunta en grupo: ¿Cómo podrían las personas en su cultura descansar de todo el trabajo que hacen y dedicar ese día a Dios? Pausen este audio aquí.</w:t>
      </w:r>
    </w:p>
    <w:p>
      <w:pPr/>
      <w:r>
        <w:rPr>
          <w:lang w:val="es_ES" w:bidi="es_ES"/>
        </w:rPr>
      </w:r>
      <w:r>
        <w:rPr>
          <w:lang w:val="es_ES" w:bidi="es_ES"/>
        </w:rPr>
        <w:t>A partir del quinto mandamiento de Dios, las instrucciones de Dios serían sobre la relación correcta con otras personas. Los mandamientos anteriores eran sobre honrar a Dios. Un comportamiento natural que se desprende de esto es también honrar a las autoridades terrenales, en este caso, los padres. En el quinto mandamiento de Dios, dijo "Honra a tu padre y a tu madre". Honrar a una persona significa mostrar que la persona es grande y digna de respeto. La gente debe honrar a sus padres mostrando respeto, obediencia y cuidado por ellos. Es importante tener en cuenta que esta instrucción reconoce el valor de las madres, que es diferente de las ideas de la cultura de ese momento, donde los hombres tenían mayor importancia en la sociedad. Los hombres generalmente tenían el poder y tomaban decisiones. Lideraban naciones y familias, y sus hijos, como herederos hombres, heredaban las posesiones de su padre. También tenían roles de liderazgo. Entonces, aunque las mujeres se consideraban menos importantes, la orden de Dios aquí enfatiza el mismo honor para ambos padres. Si el pueblo honraba a sus padres, Dios le prometía una vida larga y próspera en la tierra que le había dado.</w:t>
      </w:r>
    </w:p>
    <w:p>
      <w:pPr/>
      <w:r>
        <w:rPr>
          <w:lang w:val="es_ES" w:bidi="es_ES"/>
        </w:rPr>
      </w:r>
      <w:r>
        <w:rPr>
          <w:lang w:val="es_ES" w:bidi="es_ES"/>
        </w:rPr>
        <w:t>Deténganse aquí y conversen sobre esta pregunta en grupo: ¿Cómo muestran los niños en su cultura que honran a su padre y madre? Pausen este audio aquí.</w:t>
      </w:r>
    </w:p>
    <w:p>
      <w:pPr/>
      <w:r>
        <w:rPr>
          <w:lang w:val="es_ES" w:bidi="es_ES"/>
        </w:rPr>
      </w:r>
      <w:r>
        <w:rPr>
          <w:lang w:val="es_ES" w:bidi="es_ES"/>
        </w:rPr>
        <w:t>Tanto el cuarto como el quinto mandamiento son mandamientos positivos. Dios se enfoca en lo que el pueblo de Israel debe hacer: Deben santificar el día de reposo, y deben honrar a su padre y a su madre. Los tres primeros mandamientos antes de esto, y los cinco mandamientos siguientes después de esto son mandamientos negativos, lo que significa que Dios se enfoca en lo que el pueblo de Israel no debe hacer.</w:t>
      </w:r>
    </w:p>
    <w:p>
      <w:pPr/>
      <w:r>
        <w:rPr>
          <w:lang w:val="es_ES" w:bidi="es_ES"/>
        </w:rPr>
      </w:r>
      <w:r>
        <w:rPr>
          <w:lang w:val="es_ES" w:bidi="es_ES"/>
        </w:rPr>
        <w:t>En el sexto mandamiento, Dios dijo: "No asesinarás". El asesinato es cuando una persona mata a otra persona sin la aprobación de Dios. Dios no dice aquí cuándo está bien matar a otra persona, pero Dios dará ejemplos en las historias posteriores. El punto aquí es que Dios no quiere que el pueblo de Israel vaya a matar a nadie solo porque odiaban a alguien o solo porque querían vengarse. Si tienen un problema con alguien en la comunidad, no pueden simplemente decidir ser violentos y buscar justicia por sí mismos. Dios le daría instrucciones al pueblo más tarde sobre qué hacer si tienen un problema con alguien de la comunidad. Pero para Dios, el asesinato no es una opción. En Génesis, Dios dejó claro que creó a los humanos a su imagen. Dios creó a los humanos para que fueran como él. Dios valora la vida.</w:t>
      </w:r>
    </w:p>
    <w:p>
      <w:pPr/>
      <w:r>
        <w:rPr>
          <w:lang w:val="es_ES" w:bidi="es_ES"/>
        </w:rPr>
      </w:r>
      <w:r>
        <w:rPr>
          <w:lang w:val="es_ES" w:bidi="es_ES"/>
        </w:rPr>
        <w:t>En el séptimo mandamiento, Dios dijo: "No cometerás adulterio". El adulterio comúnmente se refiere al acto de tener relaciones sexuales con una persona casada. Entonces, si un hombre casado tiene sexo con una mujer casada que no sea su esposa, esa acción se llamaría el pecado de adulterio. Si una mujer casada tiene sexo con cualquier hombre que no sea su esposo, esa acción también se llamaría el pecado de adulterio. El adulterio, por lo tanto, era un pecado que implicaba sexo. Dios no permite que las personas casadas tengan sexo con hombres o mujeres que no sean su esposo o esposa porque el sexo normalmente resulta en tener hijos. En ese momento, era importante estar seguro de quién era el padre de cualquier niño que nacería. Por ejemplo, si una mujer casada tiene sexo con otro hombre que no sea su esposo, y queda embarazada, no podría decir si el padre del hijo que está gestando es su esposo o el otro hombre. Este mandamiento muestra la importancia que Dios le da al matrimonio y el honor del hogar en general.</w:t>
      </w:r>
    </w:p>
    <w:p>
      <w:pPr/>
      <w:r>
        <w:rPr>
          <w:lang w:val="es_ES" w:bidi="es_ES"/>
        </w:rPr>
      </w:r>
      <w:r>
        <w:rPr>
          <w:lang w:val="es_ES" w:bidi="es_ES"/>
        </w:rPr>
        <w:t>Deténganse aquí y conversen sobre esta pregunta en grupo: ¿Cómo llaman las personas en su cultura a la acción de una persona cuando tiene sexo con alguien que no sea su propio esposo o esposa? Pausen este audio aquí.</w:t>
      </w:r>
    </w:p>
    <w:p>
      <w:pPr/>
      <w:r>
        <w:rPr>
          <w:lang w:val="es_ES" w:bidi="es_ES"/>
        </w:rPr>
      </w:r>
      <w:r>
        <w:rPr>
          <w:lang w:val="es_ES" w:bidi="es_ES"/>
        </w:rPr>
        <w:t>En el octavo mandamiento, Dios dijo "No robarás". Robar es el acto de tomar la propiedad de alguien más sin su permiso. Una persona puede hacer esto en secreto o al aire libre donde las personas pueden verlo. Una persona también puede hacer esto engañando u obligando a la otra persona a darle lo que posee. Independientemente de cómo una persona lo haga, si toma lo que otra persona posee sin el permiso de la persona, es el pecado de robar, y Dios no permite eso.</w:t>
      </w:r>
    </w:p>
    <w:p>
      <w:pPr/>
      <w:r>
        <w:rPr>
          <w:lang w:val="es_ES" w:bidi="es_ES"/>
        </w:rPr>
      </w:r>
      <w:r>
        <w:rPr>
          <w:lang w:val="es_ES" w:bidi="es_ES"/>
        </w:rPr>
        <w:t>En el noveno mandamiento, Dios dijo: "No levantarás falso testimonio contra tu prójimo". El término "prójimo" se refiere a cualquier individuo en la comunidad, un miembro de la familia, un amigo o simplemente un compañero israelita. Dar testimonio a favor o en contra del prójimo era la práctica común de las personas en aquella época durante un juicio. Un juicio es una reunión en la que un juez decide cuál debe ser el resultado para las personas en ciertas situaciones. En un juicio, el juez pediría testigos, o personas que podrían tener información importante que podría ayudarlo a tomar una decisión. El juez esperaba que los testigos dieran información verdadera y correcta para que su decisión también fuera correcta. Si un testigo daba información falsa sobre una persona, el juez podría tomar la decisión incorrecta que podría dañar a una persona inocente. Este mandamiento es importante porque muestra que Dios quiere que el pueblo de Israel sea justo y honesto como él lo es. Esto significa que al dar justicia, el pueblo de Israel debe aprender a decir lo que es verdad y lo que no es verdad, y debe dar a las personas lo que merecen, ya sea recompensa o castigo. Esto también significa que Dios valora la honestidad y la verdad. Entonces, el pueblo del pacto de Dios nunca debe decir mentiras.</w:t>
      </w:r>
    </w:p>
    <w:p>
      <w:pPr/>
      <w:r>
        <w:rPr>
          <w:lang w:val="es_ES" w:bidi="es_ES"/>
        </w:rPr>
      </w:r>
      <w:r>
        <w:rPr>
          <w:lang w:val="es_ES" w:bidi="es_ES"/>
        </w:rPr>
        <w:t>En el décimo y último mandamiento, Dios dijo: "No codiciarás la casa de tu vecino". Codiciar se refiere al sentimiento de que una persona realmente quiere tomar algo que pertenece a otra persona. La casa del vecino se refiere a todo lo que su vecino posee. Dios explica lo que esto incluye: no debe codiciar a la esposa de su prójimo, ni a su siervo, ni a su sierva, ni a su buey, ni a su asno, ni nada de lo que su prójimo posea. Un buey es un toro completamente crecido. Un asno es un animal que parece un caballo, pero es más pequeño que un caballo. Las personas consideran al buey y al asno como animales de trabajo. Usaban estos animales para ayudarlos con su trabajo, de modo que normalmente vivían con las personas que los poseían. Dios está diciendo que el pueblo de Israel no debe anhelar ni desear fuertemente nada que pertenezca a su vecino.</w:t>
      </w:r>
    </w:p>
    <w:p>
      <w:pPr/>
      <w:r>
        <w:rPr>
          <w:lang w:val="es_ES" w:bidi="es_ES"/>
        </w:rPr>
      </w:r>
      <w:r>
        <w:rPr>
          <w:lang w:val="es_ES" w:bidi="es_ES"/>
        </w:rPr>
        <w:t xml:space="preserve">Deténganse aquí y, como grupo, miren una imagen de un </w:t>
      </w:r>
      <w:r>
        <w:rPr>
          <w:b/>
          <w:lang w:val="es_ES" w:bidi="es_ES"/>
        </w:rPr>
        <w:t>buey</w:t>
      </w:r>
      <w:r>
        <w:rPr>
          <w:lang w:val="es_ES" w:bidi="es_ES"/>
        </w:rPr>
        <w:t xml:space="preserve"> y un </w:t>
      </w:r>
      <w:r>
        <w:rPr>
          <w:lang w:val="es_ES" w:bidi="es_ES"/>
        </w:rPr>
        <w:t>asno</w:t>
      </w:r>
      <w:r>
        <w:rPr>
          <w:lang w:val="es_ES" w:bidi="es_ES"/>
        </w:rPr>
        <w:t>.</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20:8–17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siete escenas.</w:t>
      </w:r>
    </w:p>
    <w:p>
      <w:pPr/>
      <w:r>
        <w:rPr>
          <w:lang w:val="es_ES" w:bidi="es_ES"/>
        </w:rPr>
      </w:r>
      <w:r>
        <w:rPr>
          <w:b/>
          <w:lang w:val="es_ES" w:bidi="es_ES"/>
        </w:rPr>
        <w:t>En la primera escena:</w:t>
      </w:r>
      <w:r>
        <w:rPr>
          <w:lang w:val="es_ES" w:bidi="es_ES"/>
        </w:rPr>
        <w:t xml:space="preserve"> Dios da el cuarto mandamiento sobre el día de reposo.</w:t>
      </w:r>
    </w:p>
    <w:p>
      <w:pPr/>
      <w:r>
        <w:rPr>
          <w:lang w:val="es_ES" w:bidi="es_ES"/>
        </w:rPr>
      </w:r>
      <w:r>
        <w:rPr>
          <w:b/>
          <w:lang w:val="es_ES" w:bidi="es_ES"/>
        </w:rPr>
        <w:t>En la segunda escena:</w:t>
      </w:r>
      <w:r>
        <w:rPr>
          <w:lang w:val="es_ES" w:bidi="es_ES"/>
        </w:rPr>
        <w:t xml:space="preserve"> Dios da el quinto mandamiento sobre honrar a tu padre y a tu madre.</w:t>
      </w:r>
    </w:p>
    <w:p>
      <w:pPr/>
      <w:r>
        <w:rPr>
          <w:lang w:val="es_ES" w:bidi="es_ES"/>
        </w:rPr>
      </w:r>
      <w:r>
        <w:rPr>
          <w:b/>
          <w:lang w:val="es_ES" w:bidi="es_ES"/>
        </w:rPr>
        <w:t>En la tercera escena:</w:t>
      </w:r>
      <w:r>
        <w:rPr>
          <w:lang w:val="es_ES" w:bidi="es_ES"/>
        </w:rPr>
        <w:t xml:space="preserve"> Dios da el sexto mandamiento sobre el homicidio.</w:t>
      </w:r>
    </w:p>
    <w:p>
      <w:pPr/>
      <w:r>
        <w:rPr>
          <w:lang w:val="es_ES" w:bidi="es_ES"/>
        </w:rPr>
      </w:r>
      <w:r>
        <w:rPr>
          <w:b/>
          <w:lang w:val="es_ES" w:bidi="es_ES"/>
        </w:rPr>
        <w:t>En la cuarta escena</w:t>
      </w:r>
      <w:r>
        <w:rPr>
          <w:lang w:val="es_ES" w:bidi="es_ES"/>
        </w:rPr>
        <w:t>: Dios da el séptimo mandamiento sobre el adulterio.</w:t>
      </w:r>
    </w:p>
    <w:p>
      <w:pPr/>
      <w:r>
        <w:rPr>
          <w:lang w:val="es_ES" w:bidi="es_ES"/>
        </w:rPr>
      </w:r>
      <w:r>
        <w:rPr>
          <w:b/>
          <w:lang w:val="es_ES" w:bidi="es_ES"/>
        </w:rPr>
        <w:t>En la quinta escena</w:t>
      </w:r>
      <w:r>
        <w:rPr>
          <w:lang w:val="es_ES" w:bidi="es_ES"/>
        </w:rPr>
        <w:t>: Dios da el octavo mandamiento sobre robar.</w:t>
      </w:r>
    </w:p>
    <w:p>
      <w:pPr/>
      <w:r>
        <w:rPr>
          <w:lang w:val="es_ES" w:bidi="es_ES"/>
        </w:rPr>
      </w:r>
      <w:r>
        <w:rPr>
          <w:b/>
          <w:lang w:val="es_ES" w:bidi="es_ES"/>
        </w:rPr>
        <w:t>En la sexta escena</w:t>
      </w:r>
      <w:r>
        <w:rPr>
          <w:lang w:val="es_ES" w:bidi="es_ES"/>
        </w:rPr>
        <w:t>: Dios da el noveno mandamiento sobre dar falso testimonio contra su prójimo.</w:t>
      </w:r>
    </w:p>
    <w:p>
      <w:pPr/>
      <w:r>
        <w:rPr>
          <w:lang w:val="es_ES" w:bidi="es_ES"/>
        </w:rPr>
      </w:r>
      <w:r>
        <w:rPr>
          <w:b/>
          <w:lang w:val="es_ES" w:bidi="es_ES"/>
        </w:rPr>
        <w:t>En la séptima escena</w:t>
      </w:r>
      <w:r>
        <w:rPr>
          <w:lang w:val="es_ES" w:bidi="es_ES"/>
        </w:rPr>
        <w:t>: Dios da el décimo mandamiento sobre codiciar las propiedades de su prójimo.</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Dios, o Jehová</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El pueblo de Israel</w:t>
      </w:r>
    </w:p>
    <w:p>
      <w:pPr/>
      <w:r>
        <w:rPr>
          <w:lang w:val="es_ES" w:bidi="es_ES"/>
        </w:rPr>
      </w:r>
      <w:r>
        <w:rPr>
          <w:lang w:val="es_ES" w:bidi="es_ES"/>
        </w:rPr>
        <w:t>Como grupo, pongan atención a estas partes de la ambientación del pasaje:</w:t>
      </w:r>
    </w:p>
    <w:p>
      <w:pPr/>
      <w:r>
        <w:rPr>
          <w:lang w:val="es_ES" w:bidi="es_ES"/>
        </w:rPr>
      </w:r>
      <w:r>
        <w:rPr>
          <w:lang w:val="es_ES" w:bidi="es_ES"/>
        </w:rPr>
        <w:t>Al visualizar esta historia, es importante recordar que Moisés y el pueblo estaban en el lugar llamado Sinaí. Este lugar tiene un desierto y una montaña llamada monte Sinaí. Había relámpagos, truenos, una nube espesa, un gran fuego y gran humo que rodeaban la parte superior de la montaña. Moisés está con la gente en la parte inferior de la montaña. En la historia, Dios estaría hablando desde la montaña a través de la nube y el trueno. Estaría hablando a todo el pueblo de Israel en la parte inferior de la montaña. La gente escuchaba a Dios, pero también escuchaba la trompeta que se hacía más fuerte y se acercaba a ellos.</w:t>
      </w:r>
    </w:p>
    <w:p>
      <w:pPr/>
      <w:r>
        <w:rPr>
          <w:lang w:val="es_ES" w:bidi="es_ES"/>
        </w:rPr>
      </w:r>
      <w:r>
        <w:rPr>
          <w:lang w:val="es_ES" w:bidi="es_ES"/>
        </w:rPr>
        <w:t xml:space="preserve">Deténganse aquí y, como grupo, miren una imagen del monte </w:t>
      </w:r>
      <w:r>
        <w:rPr>
          <w:b/>
          <w:lang w:val="es_ES" w:bidi="es_ES"/>
        </w:rPr>
        <w:t>Sinaí con truenos, relámpagos y una nube espesa a su alrededor</w:t>
      </w:r>
      <w:r>
        <w:rPr>
          <w:lang w:val="es_ES" w:bidi="es_ES"/>
        </w:rPr>
        <w:t>. Pausen este audio aquí.</w:t>
      </w:r>
    </w:p>
    <w:p>
      <w:pPr/>
      <w:r>
        <w:rPr>
          <w:lang w:val="es_ES" w:bidi="es_ES"/>
        </w:rPr>
      </w:r>
      <w:r>
        <w:rPr>
          <w:lang w:val="es_ES" w:bidi="es_ES"/>
        </w:rPr>
        <w:t>Toda la historia registra los discursos de Dios. Al interpretar la historia, es importante interpretar las escenas usando las mismas palabras que Dios habló en la historia.</w:t>
      </w:r>
    </w:p>
    <w:p>
      <w:pPr/>
      <w:r>
        <w:rPr>
          <w:lang w:val="es_ES" w:bidi="es_ES"/>
        </w:rPr>
      </w:r>
      <w:r>
        <w:rPr>
          <w:b/>
          <w:lang w:val="es_ES" w:bidi="es_ES"/>
        </w:rPr>
        <w:t>En la primera escena</w:t>
      </w:r>
      <w:r>
        <w:rPr>
          <w:lang w:val="es_ES" w:bidi="es_ES"/>
        </w:rPr>
        <w:t>, Dios dijo: "Acuérdate del día de reposo, para mantenerlo santo". Este mandamiento comienza con una orden que muestra que los israelitas ya están haciendo esta acción, y Dios quiere que continúen haciéndola. El pueblo debe laborar, o trabajar, durante seis días, pero también el séptimo día es un día especial para Jehová, su Dios. Jehová ha bendecido el séptimo día como un sábado para él. Dios enumera a las personas que no deben trabajar en este día: sus hijos, hijas, siervos, siervas, animales de trabajo y cualquier extranjero en la ciudad. Entonces, Dios explica la razón de este mandamiento. En seis días, creó todo, los cielos, la tierra, el mar y todo lo que hay en ellos. Pero al séptimo día, descansó de todo su trabajo. La siguiente declaración es importante porque resume este mandamiento. Dios bendijo el séptimo día como el día de reposo, y lo hizo santo, un día especial dedicado a Él.</w:t>
      </w:r>
    </w:p>
    <w:p>
      <w:pPr/>
      <w:r>
        <w:rPr>
          <w:lang w:val="es_ES" w:bidi="es_ES"/>
        </w:rPr>
      </w:r>
      <w:r>
        <w:rPr>
          <w:lang w:val="es_ES" w:bidi="es_ES"/>
        </w:rPr>
        <w:t>Deténganse aquí y conversen sobre esta pregunta en grupo: ¿Cómo hablan las personas en su cultura de continuar haciendo algo que ya están haciendo? Pausen este audio aquí.</w:t>
      </w:r>
    </w:p>
    <w:p>
      <w:pPr/>
      <w:r>
        <w:rPr>
          <w:lang w:val="es_ES" w:bidi="es_ES"/>
        </w:rPr>
      </w:r>
      <w:r>
        <w:rPr>
          <w:b/>
          <w:lang w:val="es_ES" w:bidi="es_ES"/>
        </w:rPr>
        <w:t>En la segunda escena</w:t>
      </w:r>
      <w:r>
        <w:rPr>
          <w:lang w:val="es_ES" w:bidi="es_ES"/>
        </w:rPr>
        <w:t>, Dios dijo que el pueblo debía honrar a su padre y a su madre para que Dios los bendijera con una vida larga y próspera en la tierra que Dios les está dando. Es importante tener en cuenta que Dios menciona tanto al padre como a la madre en este mandamiento.</w:t>
      </w:r>
    </w:p>
    <w:p>
      <w:pPr/>
      <w:r>
        <w:rPr>
          <w:lang w:val="es_ES" w:bidi="es_ES"/>
        </w:rPr>
      </w:r>
      <w:r>
        <w:rPr>
          <w:b/>
          <w:lang w:val="es_ES" w:bidi="es_ES"/>
        </w:rPr>
        <w:t>En la tercera escena</w:t>
      </w:r>
      <w:r>
        <w:rPr>
          <w:lang w:val="es_ES" w:bidi="es_ES"/>
        </w:rPr>
        <w:t>, Dios dijo que el pueblo no debía asesinar a nadie. En el idioma original, Dios declaró este mandamiento de una forma negativa para enfatizar que no debían hacer esto.</w:t>
      </w:r>
    </w:p>
    <w:p>
      <w:pPr/>
      <w:r>
        <w:rPr>
          <w:lang w:val="es_ES" w:bidi="es_ES"/>
        </w:rPr>
      </w:r>
      <w:r>
        <w:rPr>
          <w:b/>
          <w:lang w:val="es_ES" w:bidi="es_ES"/>
        </w:rPr>
        <w:t>En la cuarta escena</w:t>
      </w:r>
      <w:r>
        <w:rPr>
          <w:lang w:val="es_ES" w:bidi="es_ES"/>
        </w:rPr>
        <w:t>, Dios dijo que el pueblo no debía cometer adulterio. En el idioma original, Dios declaró este mandamiento de una forma negativa para enfatizar que no debían hacer esto.</w:t>
      </w:r>
    </w:p>
    <w:p>
      <w:pPr/>
      <w:r>
        <w:rPr>
          <w:lang w:val="es_ES" w:bidi="es_ES"/>
        </w:rPr>
      </w:r>
      <w:r>
        <w:rPr>
          <w:b/>
          <w:lang w:val="es_ES" w:bidi="es_ES"/>
        </w:rPr>
        <w:t>En la quinta escena</w:t>
      </w:r>
      <w:r>
        <w:rPr>
          <w:lang w:val="es_ES" w:bidi="es_ES"/>
        </w:rPr>
        <w:t>, Dios dijo que el pueblo no debía robar. En el idioma original, Dios declaró este mandamiento de una forma negativa para enfatizar que no debían hacer esto.</w:t>
      </w:r>
    </w:p>
    <w:p>
      <w:pPr/>
      <w:r>
        <w:rPr>
          <w:lang w:val="es_ES" w:bidi="es_ES"/>
        </w:rPr>
      </w:r>
      <w:r>
        <w:rPr>
          <w:b/>
          <w:lang w:val="es_ES" w:bidi="es_ES"/>
        </w:rPr>
        <w:t>En la sexta escena</w:t>
      </w:r>
      <w:r>
        <w:rPr>
          <w:lang w:val="es_ES" w:bidi="es_ES"/>
        </w:rPr>
        <w:t>, Dios dijo que el pueblo no debía levantar falso testimonio contra su prójimo. En el idioma original, Dios declaró este mandamiento de una forma negativa para enfatizar que no debían hacer esto.</w:t>
      </w:r>
    </w:p>
    <w:p>
      <w:pPr/>
      <w:r>
        <w:rPr>
          <w:lang w:val="es_ES" w:bidi="es_ES"/>
        </w:rPr>
      </w:r>
      <w:r>
        <w:rPr>
          <w:lang w:val="es_ES" w:bidi="es_ES"/>
        </w:rPr>
        <w:t>Deténganse aquí y conversen sobre esta pregunta en grupo: ¿Cómo llaman las personas en su cultura a la acción de una persona cuando dice mentiras sobre alguien? Pausen este audio aquí.</w:t>
      </w:r>
    </w:p>
    <w:p>
      <w:pPr/>
      <w:r>
        <w:rPr>
          <w:lang w:val="es_ES" w:bidi="es_ES"/>
        </w:rPr>
      </w:r>
      <w:r>
        <w:rPr>
          <w:b/>
          <w:lang w:val="es_ES" w:bidi="es_ES"/>
        </w:rPr>
        <w:t>En la séptima escena</w:t>
      </w:r>
      <w:r>
        <w:rPr>
          <w:lang w:val="es_ES" w:bidi="es_ES"/>
        </w:rPr>
        <w:t>, Dios dijo que el pueblo no debe codiciar la casa de su prójimo, ni las propiedades de su prójimo. Entonces, Dios reitera la primera parte del mandamiento y luego enumera los tipos de propiedades que no deben codiciar: la esposa de su prójimo, los siervos, las siervas, su buey, su asno o cualquier cosa que su prójimo posea.</w:t>
      </w:r>
    </w:p>
    <w:p>
      <w:pPr/>
      <w:r>
        <w:rPr>
          <w:lang w:val="es_ES" w:bidi="es_ES"/>
        </w:rPr>
      </w:r>
      <w:r>
        <w:rPr>
          <w:lang w:val="es_ES" w:bidi="es_ES"/>
        </w:rPr>
        <w:t>Deténganse aquí y conversen sobre esta pregunta en grupo: En su cultura, ¿a quiénes consideran las personas como miembros de su familia y hogar? Pausen este audio aquí.</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20:8–17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Esta historia tiene siete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Dios, o Jehová</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El pueblo de Israel</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actúen la historia sin hacer pausas. Presten atención al diálogo, la fluidez, la trama y la cronología de la historia. Asegúrense de no omitir la actuación de las partes difíciles o importantes de la historia. Ayúdense mutuamente a recordar cada parte de la historia.</w:t>
      </w:r>
    </w:p>
    <w:p>
      <w:pPr/>
      <w:r>
        <w:rPr>
          <w:lang w:val="es_ES" w:bidi="es_ES"/>
        </w:rPr>
      </w:r>
      <w:r>
        <w:rPr>
          <w:lang w:val="es_ES" w:bidi="es_ES"/>
        </w:rPr>
        <w:t>Detengan este audio aquí y dramaticen el texto.</w:t>
      </w:r>
    </w:p>
    <w:p>
      <w:pPr/>
      <w:r>
        <w:rPr>
          <w:lang w:val="es_ES" w:bidi="es_ES"/>
        </w:rPr>
      </w:r>
      <w:r>
        <w:rPr>
          <w:lang w:val="es_ES" w:bidi="es_ES"/>
        </w:rPr>
        <w:t>El grupo debe actuar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En la primera escena, Dios da el cuarto mandamiento sobre el día de reposo.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Dios: "¿Qué estás sintiendo o pensando?" La persona podría responder cosas como: "Estoy feliz de que mi pueblo pueda trabajar durante seis días, pero al séptimo día, necesitan descansar. Porque he bendecido el séptimo día como un día de reposo para mí", o "Creé todo en seis días, pero descansé el séptimo día. Me deleito cada vez que lo recuerdo. Mi pueblo hará lo mismo".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segunda escena, Dios da el quinto mandamiento sobre honrar a sus padres.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"¡Oh! Debemos honrar a nuestro padre y a nuestra madre como honramos y respetamos a Jehová. Lamento no haber hecho eso antes", o "¡Estamos emocionados por la bendición de una larga vida que Dios prometió si honramos a nuestro padre y a nuestra madre!"</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tercera escena, Dios da el sexto mandamiento: no matarás.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Dios: "¿Qué estás sintiendo o pensando?" La persona podría responder cosas como: "Me complace recordar que creé a todos los humanos a mi imagen. Son muy importantes para mí. Entonces, mi pueblo no puede asesinar ni matar a nadie sin mi aprobación", o "Me rompe el corazón cuando veo a personas asesinando a alguien. Es un gran pecado que me entristece y me causa dolor. No quiero que asesinen a nadie".</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cuarta escena, Dios da el séptimo mandamiento sobre el adulterio.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"¡Estoy tan feliz de que Jehová esté protegiendo a nuestras familias!" o "Dios tiene razón. Debemos tener cuidado de no cometer adulterio para que sepamos con certeza quiénes son los miembros de nuestra familia".</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quinta escena, Dios da el octavo mandamiento sobre robar.</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Dios: "¿Qué estás sintiendo o pensando?" La persona podría responder cosas como: "Mi pueblo no debe tomar lo que pertenece a otras personas", o "Necesito asegurarme de que el pueblo se dé cuenta de que nunca debe robar. Odio el robo".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sexta escena, Dios da el noveno mandamiento sobre dar falso testimonio contra el prójimo.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Moisés: "¿Qué estás sintiendo o pensando?" La persona podría responder cosas como: "Es fácil dar falso testimonio sobre una persona, y a veces queremos hacer eso. Ahora he aprendido que Dios no quiere que demos falso testimonio o información contra nuestro prójimo", o "Espero que el pueblo de Israel entienda que si alguien les pide que testifiquen, solo deben dar información verdadera".</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séptima escena, Dios da el décimo mandamiento sobre codiciar la propiedad del prójimo.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Dios: "¿Qué estás sintiendo o pensando?" La persona podría responder cosas como: "Estoy triste de que mi pueblo no esté satisfecho ni disfrutando de las cosas que le di; que quieran tomar lo que otros tienen", o "Mi pueblo debe aprender a estar contento con lo que le di en lugar de querer tomar lo que su prójimo posee".</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20:8–17 en la traducción que sea más fácil de entender.</w:t>
      </w:r>
    </w:p>
    <w:p>
      <w:pPr/>
      <w:r>
        <w:rPr>
          <w:lang w:val="es_ES" w:bidi="es_ES"/>
        </w:rPr>
      </w:r>
      <w:r>
        <w:rPr>
          <w:lang w:val="es_ES" w:bidi="es_ES"/>
        </w:rPr>
        <w:t xml:space="preserve">En este paso, el grupo discutirá sobre términos y palabras clave en este pasaje. </w:t>
      </w:r>
    </w:p>
    <w:p>
      <w:pPr/>
      <w:r>
        <w:rPr>
          <w:lang w:val="es_ES" w:bidi="es_ES"/>
        </w:rPr>
      </w:r>
      <w:r>
        <w:rPr>
          <w:lang w:val="es_ES" w:bidi="es_ES"/>
        </w:rPr>
        <w:t>La presente historia es sobre las siguientes siete palabras, o mandamientos, que Dios le dio al pueblo de Israel.</w:t>
      </w:r>
    </w:p>
    <w:p>
      <w:pPr/>
      <w:r>
        <w:rPr>
          <w:lang w:val="es_ES" w:bidi="es_ES"/>
        </w:rPr>
      </w:r>
      <w:r>
        <w:rPr>
          <w:lang w:val="es_ES" w:bidi="es_ES"/>
        </w:rPr>
        <w:t xml:space="preserve">La historia comienza con el cuarto </w:t>
      </w:r>
      <w:r>
        <w:rPr>
          <w:lang w:val="es_ES" w:bidi="es_ES"/>
        </w:rPr>
        <w:t>mandamiento</w:t>
      </w:r>
      <w:r>
        <w:rPr>
          <w:lang w:val="es_ES" w:bidi="es_ES"/>
        </w:rPr>
        <w:t xml:space="preserve">. </w:t>
      </w:r>
      <w:r>
        <w:rPr>
          <w:lang w:val="es_ES" w:bidi="es_ES"/>
        </w:rPr>
        <w:t>Dios</w:t>
      </w:r>
      <w:r>
        <w:rPr>
          <w:lang w:val="es_ES" w:bidi="es_ES"/>
        </w:rPr>
        <w:t xml:space="preserve"> dijo: "Acuérdate del día de </w:t>
      </w:r>
      <w:r>
        <w:rPr>
          <w:b/>
          <w:lang w:val="es_ES" w:bidi="es_ES"/>
        </w:rPr>
        <w:t>reposo</w:t>
      </w:r>
      <w:r>
        <w:rPr>
          <w:lang w:val="es_ES" w:bidi="es_ES"/>
        </w:rPr>
        <w:t xml:space="preserve">, para hacerlo </w:t>
      </w:r>
      <w:r>
        <w:rPr>
          <w:b/>
          <w:lang w:val="es_ES" w:bidi="es_ES"/>
        </w:rPr>
        <w:t>santo</w:t>
      </w:r>
      <w:r>
        <w:rPr>
          <w:lang w:val="es_ES" w:bidi="es_ES"/>
        </w:rPr>
        <w:t xml:space="preserve">". La palabra sábado significa reposo, y el día de reposo significa día de descanso. La palabra santo significa ser separado para el servicio a Dios. Que una persona u objeto sea santo significa que Dios es dueño de esa persona o ese objeto. En esta historia, mantener el sábado santo significa que el pueblo debe considerar el séptimo día, o el día de sábado, como el día de Dios. Deben dedicar ese día no para el trabajo, sino para Dios. Traduzcan las palabras </w:t>
      </w:r>
      <w:r>
        <w:rPr>
          <w:lang w:val="es_ES" w:bidi="es_ES"/>
        </w:rPr>
        <w:t>santo</w:t>
      </w:r>
      <w:r>
        <w:rPr>
          <w:lang w:val="es_ES" w:bidi="es_ES"/>
        </w:rPr>
        <w:t xml:space="preserve"> y </w:t>
      </w:r>
      <w:r>
        <w:rPr>
          <w:lang w:val="es_ES" w:bidi="es_ES"/>
        </w:rPr>
        <w:t>sábado</w:t>
      </w:r>
      <w:r>
        <w:rPr>
          <w:lang w:val="es_ES" w:bidi="es_ES"/>
        </w:rPr>
        <w:t xml:space="preserve"> de la misma manera que las han traducido anteriormente, y búsquenlas en el Glosario Principal para más información.</w:t>
      </w:r>
    </w:p>
    <w:p>
      <w:pPr/>
      <w:r>
        <w:rPr>
          <w:lang w:val="es_ES" w:bidi="es_ES"/>
        </w:rPr>
      </w:r>
      <w:r>
        <w:rPr>
          <w:lang w:val="es_ES" w:bidi="es_ES"/>
        </w:rPr>
        <w:t xml:space="preserve">Dios también dijo: "Seis días trabajarás, y harás todo tu trabajo, pero el séptimo día es sábado para </w:t>
      </w:r>
      <w:r>
        <w:rPr>
          <w:b/>
          <w:lang w:val="es_ES" w:bidi="es_ES"/>
        </w:rPr>
        <w:t>Jehová</w:t>
      </w:r>
      <w:r>
        <w:rPr>
          <w:lang w:val="es_ES" w:bidi="es_ES"/>
        </w:rPr>
        <w:t xml:space="preserve"> tu Dios". Jehová es el nombre personal de Dios. Usen el mismo nombre para Jehová que han usado en los pasajes anteriores. Busquen </w:t>
      </w:r>
      <w:r>
        <w:rPr>
          <w:lang w:val="es_ES" w:bidi="es_ES"/>
        </w:rPr>
        <w:t>Jehová</w:t>
      </w:r>
      <w:r>
        <w:rPr>
          <w:lang w:val="es_ES" w:bidi="es_ES"/>
        </w:rPr>
        <w:t xml:space="preserve"> en el Glosario Principal para obtener más información.</w:t>
      </w:r>
    </w:p>
    <w:p>
      <w:pPr/>
      <w:r>
        <w:rPr>
          <w:lang w:val="es_ES" w:bidi="es_ES"/>
        </w:rPr>
      </w:r>
      <w:r>
        <w:rPr>
          <w:lang w:val="es_ES" w:bidi="es_ES"/>
        </w:rPr>
        <w:t xml:space="preserve">"En él, no harás ningún trabajo, tú, ni tu </w:t>
      </w:r>
      <w:r>
        <w:rPr>
          <w:lang w:val="es_ES" w:bidi="es_ES"/>
        </w:rPr>
        <w:t>hijo</w:t>
      </w:r>
      <w:r>
        <w:rPr>
          <w:lang w:val="es_ES" w:bidi="es_ES"/>
        </w:rPr>
        <w:t xml:space="preserve">, ni tu </w:t>
      </w:r>
      <w:r>
        <w:rPr>
          <w:b/>
          <w:lang w:val="es_ES" w:bidi="es_ES"/>
        </w:rPr>
        <w:t>hija</w:t>
      </w:r>
      <w:r>
        <w:rPr>
          <w:lang w:val="es_ES" w:bidi="es_ES"/>
        </w:rPr>
        <w:t xml:space="preserve">, ni tu siervo, ni tu </w:t>
      </w:r>
      <w:r>
        <w:rPr>
          <w:b/>
          <w:lang w:val="es_ES" w:bidi="es_ES"/>
        </w:rPr>
        <w:t>sierva</w:t>
      </w:r>
      <w:r>
        <w:rPr>
          <w:lang w:val="es_ES" w:bidi="es_ES"/>
        </w:rPr>
        <w:t xml:space="preserve">, ni tu </w:t>
      </w:r>
      <w:r>
        <w:rPr>
          <w:b/>
          <w:lang w:val="es_ES" w:bidi="es_ES"/>
        </w:rPr>
        <w:t>ganado</w:t>
      </w:r>
      <w:r>
        <w:rPr>
          <w:lang w:val="es_ES" w:bidi="es_ES"/>
        </w:rPr>
        <w:t xml:space="preserve">, ni el </w:t>
      </w:r>
      <w:r>
        <w:rPr>
          <w:b/>
          <w:lang w:val="es_ES" w:bidi="es_ES"/>
        </w:rPr>
        <w:t>forastero que está dentro de tus puertas</w:t>
      </w:r>
      <w:r>
        <w:rPr>
          <w:lang w:val="es_ES" w:bidi="es_ES"/>
        </w:rPr>
        <w:t xml:space="preserve">". Un siervo es alguien que vive en la misma casa que su </w:t>
      </w:r>
      <w:r>
        <w:rPr>
          <w:lang w:val="es_ES" w:bidi="es_ES"/>
        </w:rPr>
        <w:t>amo</w:t>
      </w:r>
      <w:r>
        <w:rPr>
          <w:lang w:val="es_ES" w:bidi="es_ES"/>
        </w:rPr>
        <w:t xml:space="preserve"> para servir a las necesidades de la familia de su amo. Un siervo podía ser hombre o mujer. El ganado se refiere a los animales que las personas usaban para ayudar con su trabajo. El forastero dentro de tus puertas se refiere a una persona que no es realmente miembro de la nación o del grupo de personas, pero está viviendo dentro de su territorio por algún motivo. Traduzcan las palabras siervo, ganado y forastero de la misma manera que las han traducido anteriormente. Busquen </w:t>
      </w:r>
      <w:r>
        <w:rPr>
          <w:lang w:val="es_ES" w:bidi="es_ES"/>
        </w:rPr>
        <w:t>siervo</w:t>
      </w:r>
      <w:r>
        <w:rPr>
          <w:lang w:val="es_ES" w:bidi="es_ES"/>
        </w:rPr>
        <w:t xml:space="preserve"> y </w:t>
      </w:r>
      <w:r>
        <w:rPr>
          <w:lang w:val="es_ES" w:bidi="es_ES"/>
        </w:rPr>
        <w:t>forastero</w:t>
      </w:r>
      <w:r>
        <w:rPr>
          <w:lang w:val="es_ES" w:bidi="es_ES"/>
        </w:rPr>
        <w:t xml:space="preserve"> en el Glosario Principal para más información.</w:t>
      </w:r>
    </w:p>
    <w:p>
      <w:pPr/>
      <w:r>
        <w:rPr>
          <w:lang w:val="es_ES" w:bidi="es_ES"/>
        </w:rPr>
      </w:r>
      <w:r>
        <w:rPr>
          <w:lang w:val="es_ES" w:bidi="es_ES"/>
        </w:rPr>
        <w:t xml:space="preserve">Dios explica la razón de este mandamiento: "Porque en seis días Jehová hizo el </w:t>
      </w:r>
      <w:r>
        <w:rPr>
          <w:b/>
          <w:lang w:val="es_ES" w:bidi="es_ES"/>
        </w:rPr>
        <w:t>cielo</w:t>
      </w:r>
      <w:r>
        <w:rPr>
          <w:lang w:val="es_ES" w:bidi="es_ES"/>
        </w:rPr>
        <w:t xml:space="preserve">, la </w:t>
      </w:r>
      <w:r>
        <w:rPr>
          <w:b/>
          <w:lang w:val="es_ES" w:bidi="es_ES"/>
        </w:rPr>
        <w:t>tierra</w:t>
      </w:r>
      <w:r>
        <w:rPr>
          <w:lang w:val="es_ES" w:bidi="es_ES"/>
        </w:rPr>
        <w:t xml:space="preserve">, el </w:t>
      </w:r>
      <w:r>
        <w:rPr>
          <w:b/>
          <w:lang w:val="es_ES" w:bidi="es_ES"/>
        </w:rPr>
        <w:t>mar</w:t>
      </w:r>
      <w:r>
        <w:rPr>
          <w:lang w:val="es_ES" w:bidi="es_ES"/>
        </w:rPr>
        <w:t xml:space="preserve"> y todo lo que está en ellos, y descansó el séptimo día. Por lo tanto, Jehová </w:t>
      </w:r>
      <w:r>
        <w:rPr>
          <w:b/>
          <w:lang w:val="es_ES" w:bidi="es_ES"/>
        </w:rPr>
        <w:t>bendijo</w:t>
      </w:r>
      <w:r>
        <w:rPr>
          <w:lang w:val="es_ES" w:bidi="es_ES"/>
        </w:rPr>
        <w:t xml:space="preserve"> el día de sábado y lo hizo santo". Los cielos aquí se refieren al cielo y el lugar donde están las estrellas. La tierra se refiere a toda la tierra en el mundo. El mar se refiere a todas las aguas en el mundo. Bendecir es cuando una persona da favor a otra persona. Cuando Jehová bendijo el día de sábado, significa que lo hizo santo, un día especial dedicado solo a Dios. Traduzcan las palabras cielo, tierra, mar y bendecir de la misma manera que las han traducido anteriormente. Busquen las palabras </w:t>
      </w:r>
      <w:r>
        <w:rPr>
          <w:lang w:val="es_ES" w:bidi="es_ES"/>
        </w:rPr>
        <w:t>cielo</w:t>
      </w:r>
      <w:r>
        <w:rPr>
          <w:lang w:val="es_ES" w:bidi="es_ES"/>
        </w:rPr>
        <w:t xml:space="preserve"> y </w:t>
      </w:r>
      <w:r>
        <w:rPr>
          <w:lang w:val="es_ES" w:bidi="es_ES"/>
        </w:rPr>
        <w:t>bendecir</w:t>
      </w:r>
      <w:r>
        <w:rPr>
          <w:lang w:val="es_ES" w:bidi="es_ES"/>
        </w:rPr>
        <w:t xml:space="preserve"> en el Glosario Principal para obtener más información.</w:t>
      </w:r>
    </w:p>
    <w:p>
      <w:pPr/>
      <w:r>
        <w:rPr>
          <w:lang w:val="es_ES" w:bidi="es_ES"/>
        </w:rPr>
      </w:r>
      <w:r>
        <w:rPr>
          <w:lang w:val="es_ES" w:bidi="es_ES"/>
        </w:rPr>
        <w:t xml:space="preserve">Entonces Dios dio el sexto mandamiento. Dios dijo: "No </w:t>
      </w:r>
      <w:r>
        <w:rPr>
          <w:b/>
          <w:lang w:val="es_ES" w:bidi="es_ES"/>
        </w:rPr>
        <w:t>asesinarás</w:t>
      </w:r>
      <w:r>
        <w:rPr>
          <w:lang w:val="es_ES" w:bidi="es_ES"/>
        </w:rPr>
        <w:t>". El asesinato es cuando una persona mata a otra persona sin la aprobación de Dios. Dios no dice aquí cuándo está bien matar a otra persona, pero Dios dará ejemplos en las historias posteriores.</w:t>
      </w:r>
    </w:p>
    <w:p>
      <w:pPr/>
      <w:r>
        <w:rPr>
          <w:lang w:val="es_ES" w:bidi="es_ES"/>
        </w:rPr>
      </w:r>
      <w:r>
        <w:rPr>
          <w:lang w:val="es_ES" w:bidi="es_ES"/>
        </w:rPr>
        <w:t xml:space="preserve">Entonces Dios dio el séptimo mandamiento. Dios dijo: "No cometerás, ni harás, </w:t>
      </w:r>
      <w:r>
        <w:rPr>
          <w:b/>
          <w:lang w:val="es_ES" w:bidi="es_ES"/>
        </w:rPr>
        <w:t>adulterio</w:t>
      </w:r>
      <w:r>
        <w:rPr>
          <w:lang w:val="es_ES" w:bidi="es_ES"/>
        </w:rPr>
        <w:t>". El adulterio comúnmente se refiere al acto de tener relaciones sexuales con una persona casada con la que no se tiene matrimonio.</w:t>
      </w:r>
    </w:p>
    <w:p>
      <w:pPr/>
      <w:r>
        <w:rPr>
          <w:lang w:val="es_ES" w:bidi="es_ES"/>
        </w:rPr>
      </w:r>
      <w:r>
        <w:rPr>
          <w:lang w:val="es_ES" w:bidi="es_ES"/>
        </w:rPr>
        <w:t xml:space="preserve">Deténganse aquí y conversen en grupo sobre qué palabra o frase usarán para adulterio. Para obtener más información sobre </w:t>
      </w:r>
      <w:r>
        <w:rPr>
          <w:lang w:val="es_ES" w:bidi="es_ES"/>
        </w:rPr>
        <w:t>adulterio</w:t>
      </w:r>
      <w:r>
        <w:rPr>
          <w:lang w:val="es_ES" w:bidi="es_ES"/>
        </w:rPr>
        <w:t>, pueden consultar el Glosario Principal. Pausen este audio aquí.</w:t>
      </w:r>
    </w:p>
    <w:p>
      <w:pPr/>
      <w:r>
        <w:rPr>
          <w:lang w:val="es_ES" w:bidi="es_ES"/>
        </w:rPr>
      </w:r>
      <w:r>
        <w:rPr>
          <w:lang w:val="es_ES" w:bidi="es_ES"/>
        </w:rPr>
        <w:t xml:space="preserve">Entonces Dios dio el octavo mandamiento. Dios dijo: "No </w:t>
      </w:r>
      <w:r>
        <w:rPr>
          <w:b/>
          <w:lang w:val="es_ES" w:bidi="es_ES"/>
        </w:rPr>
        <w:t>robarás</w:t>
      </w:r>
      <w:r>
        <w:rPr>
          <w:lang w:val="es_ES" w:bidi="es_ES"/>
        </w:rPr>
        <w:t>". Robar es el acto de tomar la propiedad de alguien sin su permiso.</w:t>
      </w:r>
    </w:p>
    <w:p>
      <w:pPr/>
      <w:r>
        <w:rPr>
          <w:lang w:val="es_ES" w:bidi="es_ES"/>
        </w:rPr>
      </w:r>
      <w:r>
        <w:rPr>
          <w:lang w:val="es_ES" w:bidi="es_ES"/>
        </w:rPr>
        <w:t xml:space="preserve">Entonces Dios dio el noveno mandamiento. Dios dijo: "No levantarás falso </w:t>
      </w:r>
      <w:r>
        <w:rPr>
          <w:b/>
          <w:lang w:val="es_ES" w:bidi="es_ES"/>
        </w:rPr>
        <w:t>testimonio</w:t>
      </w:r>
      <w:r>
        <w:rPr>
          <w:lang w:val="es_ES" w:bidi="es_ES"/>
        </w:rPr>
        <w:t xml:space="preserve"> contra tu </w:t>
      </w:r>
      <w:r>
        <w:rPr>
          <w:b/>
          <w:lang w:val="es_ES" w:bidi="es_ES"/>
        </w:rPr>
        <w:t>vecino</w:t>
      </w:r>
      <w:r>
        <w:rPr>
          <w:lang w:val="es_ES" w:bidi="es_ES"/>
        </w:rPr>
        <w:t xml:space="preserve">". La palabra vecino se refiere a cualquier individuo en la comunidad. Podría ser un miembro de la familia, un amigo o simplemente un compañero </w:t>
      </w:r>
      <w:r>
        <w:rPr>
          <w:lang w:val="es_ES" w:bidi="es_ES"/>
        </w:rPr>
        <w:t>israelita</w:t>
      </w:r>
      <w:r>
        <w:rPr>
          <w:lang w:val="es_ES" w:bidi="es_ES"/>
        </w:rPr>
        <w:t xml:space="preserve">. Traduzcan las palabras testimonio y vecino de la misma manera que las han traducido anteriormente. Para obtener más información sobre la palabra </w:t>
      </w:r>
      <w:r>
        <w:rPr>
          <w:b/>
          <w:lang w:val="es_ES" w:bidi="es_ES"/>
        </w:rPr>
        <w:t>vecino</w:t>
      </w:r>
      <w:r>
        <w:rPr>
          <w:lang w:val="es_ES" w:bidi="es_ES"/>
        </w:rPr>
        <w:t>, pueden consultar el Glosario Principal.</w:t>
      </w:r>
    </w:p>
    <w:p>
      <w:pPr/>
      <w:r>
        <w:rPr>
          <w:lang w:val="es_ES" w:bidi="es_ES"/>
        </w:rPr>
      </w:r>
      <w:r>
        <w:rPr>
          <w:lang w:val="es_ES" w:bidi="es_ES"/>
        </w:rPr>
        <w:t xml:space="preserve">Entonces Dios dio el décimo y último mandamiento. Dios dijo: "No </w:t>
      </w:r>
      <w:r>
        <w:rPr>
          <w:b/>
          <w:lang w:val="es_ES" w:bidi="es_ES"/>
        </w:rPr>
        <w:t>codiciarás</w:t>
      </w:r>
      <w:r>
        <w:rPr>
          <w:lang w:val="es_ES" w:bidi="es_ES"/>
        </w:rPr>
        <w:t xml:space="preserve"> la </w:t>
      </w:r>
      <w:r>
        <w:rPr>
          <w:b/>
          <w:lang w:val="es_ES" w:bidi="es_ES"/>
        </w:rPr>
        <w:t>casa de tu vecino</w:t>
      </w:r>
      <w:r>
        <w:rPr>
          <w:lang w:val="es_ES" w:bidi="es_ES"/>
        </w:rPr>
        <w:t>; no codiciarás a la esposa de tu vecino, ni a su siervo, ni a su sierva, ni a su buey, ni a su asno, ni a nada que sea de tu vecino". Codicia se refiere al sentimiento que tiene una persona al querer tomar algo que pertenece a otra persona. La casa del vecino se refiere a todo lo que su vecino posee.</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20:18–26</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20:18–26 y guárdenlo en sus corazones.</w:t>
      </w:r>
    </w:p>
    <w:p>
      <w:pPr/>
      <w:r>
        <w:rPr>
          <w:lang w:val="es_ES" w:bidi="es_ES"/>
        </w:rPr>
      </w:r>
      <w:r>
        <w:rPr>
          <w:lang w:val="es_ES" w:bidi="es_ES"/>
        </w:rPr>
        <w:t>Pausen este audio aquí.</w:t>
      </w:r>
    </w:p>
    <w:p>
      <w:pPr/>
      <w:r>
        <w:rPr>
          <w:lang w:val="es_ES" w:bidi="es_ES"/>
        </w:rPr>
      </w:r>
      <w:r>
        <w:rPr>
          <w:lang w:val="es_ES" w:bidi="es_ES"/>
        </w:rPr>
        <w:t>Escuchen una versión en audio de Éxodo 20:18–26 tres veces, en tres traducciones diferentes, si es posible. Luego, en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pasaje? Pausen este audio aquí.</w:t>
      </w:r>
    </w:p>
    <w:p>
      <w:pPr>
        <w:pStyle w:val="ListBullet"/>
        <w:spacing w:line="240" w:lineRule="auto"/>
        <w:ind w:left="720"/>
      </w:pPr>
      <w:r>
        <w:rPr>
          <w:lang w:val="es_ES" w:bidi="es_ES"/>
        </w:rPr>
      </w:r>
      <w:r>
        <w:rPr>
          <w:lang w:val="es_ES" w:bidi="es_ES"/>
        </w:rPr>
        <w:t>¿Qué nos dice este pasaje acerca de Dios? Pausen este audio aquí.</w:t>
      </w:r>
    </w:p>
    <w:p>
      <w:pPr>
        <w:pStyle w:val="ListBullet"/>
        <w:spacing w:line="240" w:lineRule="auto"/>
        <w:ind w:left="720"/>
      </w:pPr>
      <w:r>
        <w:rPr>
          <w:lang w:val="es_ES" w:bidi="es_ES"/>
        </w:rPr>
      </w:r>
      <w:r>
        <w:rPr>
          <w:lang w:val="es_ES" w:bidi="es_ES"/>
        </w:rPr>
        <w:t>¿Qué nos dice este pasaje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20:18–26 en la traducción que sea más fácil de entender.</w:t>
      </w:r>
    </w:p>
    <w:p>
      <w:pPr/>
      <w:r>
        <w:rPr>
          <w:lang w:val="es_ES" w:bidi="es_ES"/>
        </w:rPr>
      </w:r>
      <w:r>
        <w:rPr>
          <w:lang w:val="es_ES" w:bidi="es_ES"/>
        </w:rPr>
        <w:t>Las historias anteriores eran sobre las diez palabras que Dios le dio al pueblo de Israel. La mayoría de las personas llaman a estas diez palabras los Diez Mandamientos porque son una lista de instrucciones que Dios espera que las personas obedezcan durante todas sus vidas. La presente historia es sobre cómo el pueblo entonces respondió a Dios. En esta historia, Dios también habla de construir un altar para él.</w:t>
      </w:r>
    </w:p>
    <w:p>
      <w:pPr/>
      <w:r>
        <w:rPr>
          <w:lang w:val="es_ES" w:bidi="es_ES"/>
        </w:rPr>
      </w:r>
      <w:r>
        <w:rPr>
          <w:lang w:val="es_ES" w:bidi="es_ES"/>
        </w:rPr>
        <w:t>En esta historia, Dios le estaba hablando a todo el pueblo de Israel. En la historia anterior, Dios le dijo a Moisés que bajara de la montaña y llevara a su hermano Aarón de regreso a la montaña con él. Moisés obedeció a Dios y bajó de la montaña como Dios ordenó. Entonces, en esta historia, Moisés probablemente estaba al pie de la montaña, con las personas en su campamento. Las personas todavía no podían ver lo que estaba sucediendo en la montaña. Todo lo que podían ver era el estruendo, los destellos de los relámpagos y el humo que rodeaba la montaña. También había un sonido de trompeta muy fuerte. Esto significa que alguien tocó una trompeta con fuerza. Una trompeta era un instrumento hecho del cuerno de un animal, generalmente un carnero, que produce un sonido fuerte al soplarlo.</w:t>
      </w:r>
    </w:p>
    <w:p>
      <w:pPr/>
      <w:r>
        <w:rPr>
          <w:lang w:val="es_ES" w:bidi="es_ES"/>
        </w:rPr>
      </w:r>
      <w:r>
        <w:rPr>
          <w:lang w:val="es_ES" w:bidi="es_ES"/>
        </w:rPr>
        <w:t xml:space="preserve">Deténganse aquí y, como grupo, miren una imagen del </w:t>
      </w:r>
      <w:r>
        <w:rPr>
          <w:b/>
          <w:lang w:val="es_ES" w:bidi="es_ES"/>
        </w:rPr>
        <w:t>cuerno de un carnero</w:t>
      </w:r>
      <w:r>
        <w:rPr>
          <w:lang w:val="es_ES" w:bidi="es_ES"/>
        </w:rPr>
        <w:t>. Pausen este audio aquí.</w:t>
      </w:r>
    </w:p>
    <w:p>
      <w:pPr/>
      <w:r>
        <w:rPr>
          <w:lang w:val="es_ES" w:bidi="es_ES"/>
        </w:rPr>
      </w:r>
      <w:r>
        <w:rPr>
          <w:lang w:val="es_ES" w:bidi="es_ES"/>
        </w:rPr>
        <w:t>El fuego, el trueno y los relámpagos son grandes fuerzas de la naturaleza. Las personas en ese momento creían que solo Jehová tenía poder sobre estas grandes fuerzas de la naturaleza. Entonces, cada vez que Jehová estaba presente, una o todas estas fuerzas de la naturaleza generalmente también estaban presentes. Cuando las personas vieron estas grandes fuerzas de la naturaleza, tuvieron miedo y temblaron. Por lo tanto, se quedaron lejos de la montaña. Esto significa que las personas se alejaron de la montaña para encontrar un lugar donde se sentían seguros.</w:t>
      </w:r>
    </w:p>
    <w:p>
      <w:pPr/>
      <w:r>
        <w:rPr>
          <w:lang w:val="es_ES" w:bidi="es_ES"/>
        </w:rPr>
      </w:r>
      <w:r>
        <w:rPr>
          <w:lang w:val="es_ES" w:bidi="es_ES"/>
        </w:rPr>
        <w:t xml:space="preserve">Deténganse aquí y, como grupo, miren una imagen del </w:t>
      </w:r>
      <w:r>
        <w:rPr>
          <w:b/>
          <w:lang w:val="es_ES" w:bidi="es_ES"/>
        </w:rPr>
        <w:t>monte Sinaí con truenos, relámpagos, una nube espesa y humo a su alrededor</w:t>
      </w:r>
      <w:r>
        <w:rPr>
          <w:lang w:val="es_ES" w:bidi="es_ES"/>
        </w:rPr>
        <w:t>. Pausen este audio aquí.</w:t>
      </w:r>
    </w:p>
    <w:p>
      <w:pPr/>
      <w:r>
        <w:rPr>
          <w:lang w:val="es_ES" w:bidi="es_ES"/>
        </w:rPr>
      </w:r>
      <w:r>
        <w:rPr>
          <w:lang w:val="es_ES" w:bidi="es_ES"/>
        </w:rPr>
        <w:t>Entonces el pueblo le pidió a Moisés que les hablara y que ellos escucharían. El pueblo se sintió más cómodo con Moisés diciéndoles las palabras de Dios, en lugar de que Dios se comunicara directamente con ellos. Le pidieron a Moisés que no dejara que Jehová les hablara, o morirían. En una historia anterior, aprendimos que cuando Dios habló, su voz era como un trueno. Cada vez que las personas escuchaban truenos, significaba que Dios estaba hablando. Si había truenos, también significaba que había relámpagos. Esta es tal vez la razón por la que el pueblo de Israel no quería que Dios les hablara. Porque si Dios les hablaba, significaba que habría relámpagos y truenos. Los relámpagos y los truenos eran peligrosos, y las personas tenían miedo de que si Dios les hablaba, morirían.</w:t>
      </w:r>
    </w:p>
    <w:p>
      <w:pPr/>
      <w:r>
        <w:rPr>
          <w:lang w:val="es_ES" w:bidi="es_ES"/>
        </w:rPr>
      </w:r>
      <w:r>
        <w:rPr>
          <w:lang w:val="es_ES" w:bidi="es_ES"/>
        </w:rPr>
        <w:t>Moisés respondió al pueblo y les dijo que no debían temer a Dios, ni tener miedo de él. Dios no bajó con los relámpagos y los truenos para matarlos. Moisés dijo que Dios bajó de esta manera para ponerlos a prueba. Moisés está diciendo que la razón por la que Dios bajó era para ver si el pueblo de Israel tendría el temor de Dios una vez que vieran que Dios era muy poderoso. Entonces, Moisés dijo que el pueblo no debía tener miedo de Dios. Pero deberían tener el temor de Dios, o un gran honor y respeto por Dios.</w:t>
      </w:r>
    </w:p>
    <w:p>
      <w:pPr/>
      <w:r>
        <w:rPr>
          <w:lang w:val="es_ES" w:bidi="es_ES"/>
        </w:rPr>
      </w:r>
      <w:r>
        <w:rPr>
          <w:lang w:val="es_ES" w:bidi="es_ES"/>
        </w:rPr>
        <w:t>Es importante entender que hay dos tipos de miedos de los que Moisés estaba hablando aquí. El primer tipo de miedo describe lo que una persona siente cuando tiene miedo porque no se siente segura. Cuando una persona tiene este tipo de miedo, normalmente quiere evitar cualquier persona, objeto o lugar que no la ayude a sentirse segura. Este era el tipo de miedo que tenía el pueblo de Israel. No se sentían seguros para estar cerca de Dios debido al relámpago y los truenos que aparecieron cuando Dios habló. Pero Moisés le dijo al pueblo que no temiera a Dios de esta manera. El temor que Dios quería que tuviera el pueblo de Israel era el temor de Dios. El temor de Dios se refiere al gran respeto y honor que una persona tiene por Dios. Una persona que tiene temor de Dios quiere acercarse a Dios. También está ansioso por aprender sobre lo que hace a Dios feliz y cómo Dios trabaja en el mundo. También obedece a Dios y no peca contra él. El pecado se refiere a la acción de una persona que desobedece a Dios.</w:t>
      </w:r>
    </w:p>
    <w:p>
      <w:pPr/>
      <w:r>
        <w:rPr>
          <w:lang w:val="es_ES" w:bidi="es_ES"/>
        </w:rPr>
      </w:r>
      <w:r>
        <w:rPr>
          <w:lang w:val="es_ES" w:bidi="es_ES"/>
        </w:rPr>
        <w:t>Deténganse aquí y conversen sobre esta pregunta en grupo: ¿Cómo muestran las personas en su cultura que tienen miedo de algo? Pausen este audio aquí.</w:t>
      </w:r>
    </w:p>
    <w:p>
      <w:pPr/>
      <w:r>
        <w:rPr>
          <w:lang w:val="es_ES" w:bidi="es_ES"/>
        </w:rPr>
      </w:r>
      <w:r>
        <w:rPr>
          <w:lang w:val="es_ES" w:bidi="es_ES"/>
        </w:rPr>
        <w:t>También pueden conversar sobre esta pregunta en grupo: ¿Cómo podrían las personas en su cultura mostrar que tienen un gran honor y respeto por Dios? Pausen este audio aquí.</w:t>
      </w:r>
    </w:p>
    <w:p>
      <w:pPr/>
      <w:r>
        <w:rPr>
          <w:lang w:val="es_ES" w:bidi="es_ES"/>
        </w:rPr>
      </w:r>
      <w:r>
        <w:rPr>
          <w:lang w:val="es_ES" w:bidi="es_ES"/>
        </w:rPr>
        <w:t>Aunque Moisés les dijo que no tuvieran miedo de Dios, el pueblo se mantenía lejos. Se quedaron lejos de la montaña mientras Moisés se acercaba a la espesa oscuridad donde estaba Dios. Esto significa que Moisés fue en la dirección de la montaña donde había oscuridad espesa debido a la nube y el humo que estaba cubriendo la montaña. Dios estaba en la montaña, por lo que Moisés fue a la montaña donde estaba Dios.</w:t>
      </w:r>
    </w:p>
    <w:p>
      <w:pPr/>
      <w:r>
        <w:rPr>
          <w:lang w:val="es_ES" w:bidi="es_ES"/>
        </w:rPr>
      </w:r>
      <w:r>
        <w:rPr>
          <w:lang w:val="es_ES" w:bidi="es_ES"/>
        </w:rPr>
        <w:t>Cuando Moisés se encontró con Dios en la cima de la montaña, Jehová habló con Moisés. Jehová es el nombre personal de Dios. Jehová dijo que el pueblo vio por sí mismo que les habló desde el cielo. Esto significa que el pueblo vio con sus propios ojos cómo Jehová bajó del cielo para hablarles. Entonces Jehová dijo que el pueblo no debía hacer dioses de plata ni dioses de oro, lo que significa cualquier imagen hecha por el hombre de un dios. Aquí, Jehová le estaba recordando a Moisés sobre el primer y el segundo mandamiento que Dios le dio. El pueblo de Israel no tiene otro dios. El único Dios del pueblo de Israel es Jehová, su Dios. Por lo tanto, el pueblo no debe hacer imágenes o estatuas para representar a otros dioses.</w:t>
      </w:r>
    </w:p>
    <w:p>
      <w:pPr/>
      <w:r>
        <w:rPr>
          <w:lang w:val="es_ES" w:bidi="es_ES"/>
        </w:rPr>
      </w:r>
      <w:r>
        <w:rPr>
          <w:lang w:val="es_ES" w:bidi="es_ES"/>
        </w:rPr>
        <w:t>En lugar de imágenes o estatuas, Jehová dijo que el pueblo debía hacer un altar de tierra para Jehová. Un altar de tierra era un objeto que las personas hacían usando piedra o suelo. Formaron estos materiales para crear una plataforma elevada donde podían sacrificar sus ofrendas, o regalos, a Dios. Un sacrificio se refiere a un animal que una persona mata para poder darlo como ofrenda a Jehová. Hay diferentes tipos de ofrendas, y Jehová explicaría las diferentes ofrendas en las historias posteriores. Pero aquí, Jehová mencionó algunos ejemplos de las ofrendas que el pueblo podía ofrecer usando el altar de tierra. Estos incluyen holocaustos, o animales que las personas queman en el altar, y ofrendas de paz o de comunión, o animales que las personas no queman. Jehová también mencionó ovejas y bueyes como ejemplos de animales que podían ofrecer.</w:t>
      </w:r>
    </w:p>
    <w:p>
      <w:pPr/>
      <w:r>
        <w:rPr>
          <w:lang w:val="es_ES" w:bidi="es_ES"/>
        </w:rPr>
      </w:r>
      <w:r>
        <w:rPr>
          <w:lang w:val="es_ES" w:bidi="es_ES"/>
        </w:rPr>
        <w:t xml:space="preserve">Deténganse aquí y, como grupo, miren una imagen de un </w:t>
      </w:r>
      <w:r>
        <w:rPr>
          <w:b/>
          <w:lang w:val="es_ES" w:bidi="es_ES"/>
        </w:rPr>
        <w:t>altar que estaba hecho de tierra</w:t>
      </w:r>
      <w:r>
        <w:rPr>
          <w:lang w:val="es_ES" w:bidi="es_ES"/>
        </w:rPr>
        <w:t xml:space="preserve"> y una imagen de una </w:t>
      </w:r>
      <w:r>
        <w:rPr>
          <w:lang w:val="es_ES" w:bidi="es_ES"/>
        </w:rPr>
        <w:t>oveja</w:t>
      </w:r>
      <w:r>
        <w:rPr>
          <w:lang w:val="es_ES" w:bidi="es_ES"/>
        </w:rPr>
        <w:t xml:space="preserve"> y un </w:t>
      </w:r>
      <w:r>
        <w:rPr>
          <w:b/>
          <w:lang w:val="es_ES" w:bidi="es_ES"/>
        </w:rPr>
        <w:t>buey</w:t>
      </w:r>
      <w:r>
        <w:rPr>
          <w:lang w:val="es_ES" w:bidi="es_ES"/>
        </w:rPr>
        <w:t>. Pausen este audio aquí.</w:t>
      </w:r>
    </w:p>
    <w:p>
      <w:pPr/>
      <w:r>
        <w:rPr>
          <w:lang w:val="es_ES" w:bidi="es_ES"/>
        </w:rPr>
      </w:r>
      <w:r>
        <w:rPr>
          <w:lang w:val="es_ES" w:bidi="es_ES"/>
        </w:rPr>
        <w:t>Entonces Jehová dijo: "En cada lugar donde haga que se recuerde mi nombre, vendré a ti y te bendeciré". Esto significa que cuando Jehová elige un lugar para que el pueblo lo recuerde y lo adore, el pueblo debe construir un altar allí. Cuando el pueblo ofrecía sacrificios, también él bajaría del cielo para estar con las personas y bendecirlas. En esta historia, Jehová bendecirá al pueblo prosperándolos para que tengan todo lo que necesitan. Jehová prosperará al pueblo para que tenga todo lo que necesita en la vida, y tendrá éxito en la vida mientras obedezca a Jehová.</w:t>
      </w:r>
    </w:p>
    <w:p>
      <w:pPr/>
      <w:r>
        <w:rPr>
          <w:lang w:val="es_ES" w:bidi="es_ES"/>
        </w:rPr>
      </w:r>
      <w:r>
        <w:rPr>
          <w:lang w:val="es_ES" w:bidi="es_ES"/>
        </w:rPr>
        <w:t>Jehová también dijo que si el pueblo debía hacer un altar de piedra para Dios, no debían construir ese altar usando piedras talladas, o piedras que las personas cortan usando herramientas para crear diferentes formas. Dios no quería que las personas cortaran las piedras porque Dios no quería que las personas tallaran piedras cortadas para hacer imágenes, como hicieron otras naciones. Jehová les dijo que no hicieran imágenes talladas de nadie ni nada, incluido Él. Entonces, si decidieran hacer un altar de piedra, simplemente deberían encontrar piedras naturales en su forma sin procesar y juntarlas. Si el pueblo hiciera un altar de piedra usando piedras talladas, Dios lo consideraría no apto o irrespetuoso, y no aceptaría el altar de piedra, así como cualquier ofrenda que las personas ofrecerían usando ese altar.</w:t>
      </w:r>
    </w:p>
    <w:p>
      <w:pPr/>
      <w:r>
        <w:rPr>
          <w:lang w:val="es_ES" w:bidi="es_ES"/>
        </w:rPr>
      </w:r>
      <w:r>
        <w:rPr>
          <w:lang w:val="es_ES" w:bidi="es_ES"/>
        </w:rPr>
        <w:t xml:space="preserve">Deténganse aquí y, como grupo, miren una imagen de un </w:t>
      </w:r>
      <w:r>
        <w:rPr>
          <w:lang w:val="es_ES" w:bidi="es_ES"/>
        </w:rPr>
        <w:t>altar de piedra</w:t>
      </w:r>
      <w:r>
        <w:rPr>
          <w:lang w:val="es_ES" w:bidi="es_ES"/>
        </w:rPr>
        <w:t>. Pausen este audio aquí.</w:t>
      </w:r>
    </w:p>
    <w:p>
      <w:pPr/>
      <w:r>
        <w:rPr>
          <w:lang w:val="es_ES" w:bidi="es_ES"/>
        </w:rPr>
      </w:r>
      <w:r>
        <w:rPr>
          <w:lang w:val="es_ES" w:bidi="es_ES"/>
        </w:rPr>
        <w:t>Jehová añade otra instrucción. Las personas no debían subir al altar de Jehová usando escalones porque podrían revelar su desnudez. Las personas de otras naciones construyeron altares altos con escaleras. Como las personas en ese momento usaban ropa suelta, las personas que estaban de pie debajo del altar podían ver la desnudez de la persona, o sus genitales, cuando subía al altar. Jehová posiblemente dijo esto porque no quiere que los genitales del pueblo queden expuestos ante el altar santo que usarían en la adoración. Esto es lo que otras naciones hicieron cuando adoraban a sus dioses, pero los israelitas debían ser santos. Entonces, cuando vienen a Jehová para adorar y hacer sus ofrendas, deben comportarse y vestirse de una manera que haga que la gente los respete. También significa que necesitan respetar a los demás. Esto significa que cuando construyen el altar de tierra o piedra, no debe ser un altar alto con escalones.</w:t>
      </w:r>
    </w:p>
    <w:p>
      <w:pPr/>
      <w:r>
        <w:rPr>
          <w:lang w:val="es_ES" w:bidi="es_ES"/>
        </w:rPr>
      </w:r>
      <w:r>
        <w:rPr>
          <w:lang w:val="es_ES" w:bidi="es_ES"/>
        </w:rPr>
        <w:t>Deténganse aquí y conversen sobre esta pregunta en grupo: ¿Cómo hablan las personas en su cultura de los genitales o de las partes íntimas? Pausen este audio aquí.</w:t>
      </w:r>
    </w:p>
    <w:p>
      <w:pPr/>
      <w:r>
        <w:rPr>
          <w:lang w:val="es_ES" w:bidi="es_ES"/>
        </w:rPr>
      </w:r>
      <w:r>
        <w:rPr>
          <w:lang w:val="es_ES" w:bidi="es_ES"/>
        </w:rPr>
        <w:t>También pueden conversar sobre esta pregunta en grupo: ¿Cómo muestran las personas en su cultura respeto a Dios y a otras personas durante la adoración?</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20:18–26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dos escenas.</w:t>
      </w:r>
    </w:p>
    <w:p>
      <w:pPr/>
      <w:r>
        <w:rPr>
          <w:lang w:val="es_ES" w:bidi="es_ES"/>
        </w:rPr>
      </w:r>
      <w:r>
        <w:rPr>
          <w:b/>
          <w:lang w:val="es_ES" w:bidi="es_ES"/>
        </w:rPr>
        <w:t>En la primera escena:</w:t>
      </w:r>
      <w:r>
        <w:rPr>
          <w:lang w:val="es_ES" w:bidi="es_ES"/>
        </w:rPr>
        <w:t xml:space="preserve"> Las personas ven relámpagos y truenos que rodean la montaña y las personas tienen miedo. Entonces, le dicen a Moisés que no deje que Dios les hable. Pero Moisés les dice que no deben temer a Dios. Pero el pueblo estaba lejos de la montaña.</w:t>
      </w:r>
    </w:p>
    <w:p>
      <w:pPr/>
      <w:r>
        <w:rPr>
          <w:lang w:val="es_ES" w:bidi="es_ES"/>
        </w:rPr>
      </w:r>
      <w:r>
        <w:rPr>
          <w:b/>
          <w:lang w:val="es_ES" w:bidi="es_ES"/>
        </w:rPr>
        <w:t>En la segunda escena:</w:t>
      </w:r>
      <w:r>
        <w:rPr>
          <w:lang w:val="es_ES" w:bidi="es_ES"/>
        </w:rPr>
        <w:t xml:space="preserve"> Jehová le dice a Moisés que le diga al pueblo de Israel que no deben hacer dioses de plata u oro. En cambio, deben construir un altar de tierra para Jehová. Jehová también da instrucciones sobre hacer un altar de piedra.</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Dios, o Jehová</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El pueblo de Israel</w:t>
      </w:r>
    </w:p>
    <w:p>
      <w:pPr/>
      <w:r>
        <w:rPr>
          <w:lang w:val="es_ES" w:bidi="es_ES"/>
        </w:rPr>
      </w:r>
      <w:r>
        <w:rPr>
          <w:lang w:val="es_ES" w:bidi="es_ES"/>
        </w:rPr>
        <w:t>Como grupo, pongan atención a estas partes de la ambientación del pasaje:</w:t>
      </w:r>
    </w:p>
    <w:p>
      <w:pPr/>
      <w:r>
        <w:rPr>
          <w:lang w:val="es_ES" w:bidi="es_ES"/>
        </w:rPr>
      </w:r>
      <w:r>
        <w:rPr>
          <w:lang w:val="es_ES" w:bidi="es_ES"/>
        </w:rPr>
        <w:t>Aquí, se usa la palabra general para Dios, pero cuando Dios comienza a hablarle directamente a Moisés, Moisés usa el nombre personal de Dios, Jehová.</w:t>
      </w:r>
    </w:p>
    <w:p>
      <w:pPr/>
      <w:r>
        <w:rPr>
          <w:lang w:val="es_ES" w:bidi="es_ES"/>
        </w:rPr>
      </w:r>
      <w:r>
        <w:rPr>
          <w:lang w:val="es_ES" w:bidi="es_ES"/>
        </w:rPr>
        <w:t>Al visualizar esta historia, es importante recordar que Moisés y el pueblo estaban en el lugar llamado Sinaí. Este lugar tiene un desierto y una montaña. El pueblo estaba al pie de la montaña, fuera de sus tiendas, y Moisés estaba con el pueblo al pie de la montaña. En la historia, Dios estaría hablando desde la montaña a través de la nube y el trueno. Estaría hablando a todo el pueblo de Israel en la parte inferior de la montaña. La primera escena se enfoca en la parte inferior de la montaña, mientras que la segunda escena se enfoca en la parte superior de la montaña. Todas las escenas también muestran a los personajes hablando. Entonces, es importante usar los discursos de los personajes en cada escena.</w:t>
      </w:r>
    </w:p>
    <w:p>
      <w:pPr/>
      <w:r>
        <w:rPr>
          <w:lang w:val="es_ES" w:bidi="es_ES"/>
        </w:rPr>
      </w:r>
      <w:r>
        <w:rPr>
          <w:b/>
          <w:lang w:val="es_ES" w:bidi="es_ES"/>
        </w:rPr>
        <w:t>En la primera escena</w:t>
      </w:r>
      <w:r>
        <w:rPr>
          <w:lang w:val="es_ES" w:bidi="es_ES"/>
        </w:rPr>
        <w:t>, había relámpagos, truenos, una nube espesa, un gran fuego y gran humo que rodeaba la montaña. También se escucha el sonido de la trompeta, pero no sabemos quién la está soplando. Cuando el pueblo de Israel vio y escuchó todo esto, tuvo miedo y sintió temor, o se estremeció, de miedo. Entonces, se quedaron lejos, lejos de la montaña. Entonces el pueblo le pidió a Moisés para que él les hablara en lugar de Dios, y ellos escucharían. Moisés no debe dejar que Dios les hable directamente. El pueblo tiene mucho miedo de que puedan morir si Dios les habla. Esto es porque cuando Dios habló, aparecieron un relámpago y un trueno. Al visualizar esto, es importante mostrar que el pueblo tiene mucho miedo, y como consecuencia, le pidieron a Moisés que les hablara en lugar de Jehová.</w:t>
      </w:r>
    </w:p>
    <w:p>
      <w:pPr/>
      <w:r>
        <w:rPr>
          <w:lang w:val="es_ES" w:bidi="es_ES"/>
        </w:rPr>
      </w:r>
      <w:r>
        <w:rPr>
          <w:lang w:val="es_ES" w:bidi="es_ES"/>
        </w:rPr>
        <w:t xml:space="preserve">Deténganse aquí y, como grupo, miren nuevamente una imagen del </w:t>
      </w:r>
      <w:r>
        <w:rPr>
          <w:b/>
          <w:lang w:val="es_ES" w:bidi="es_ES"/>
        </w:rPr>
        <w:t>monte Sinaí en condiciones tormentosas</w:t>
      </w:r>
      <w:r>
        <w:rPr>
          <w:lang w:val="es_ES" w:bidi="es_ES"/>
        </w:rPr>
        <w:t>, si es necesario. Pausen este audio aquí.</w:t>
      </w:r>
    </w:p>
    <w:p>
      <w:pPr/>
      <w:r>
        <w:rPr>
          <w:lang w:val="es_ES" w:bidi="es_ES"/>
        </w:rPr>
      </w:r>
      <w:r>
        <w:rPr>
          <w:lang w:val="es_ES" w:bidi="es_ES"/>
        </w:rPr>
        <w:t>Moisés le dijo al pueblo que no debían tener miedo de Dios. Dios no bajó para matarlos, sino para ponerlos a prueba. Dios quería saber si el pueblo tendría el temor de Dios para que el pueblo obedeciera a Jehová y no pecara contra él. Recuerden que Moisés estaba hablando de dos tipos de miedo aquí. El primer tipo de miedo describe lo que una persona siente cuando tiene miedo porque no se siente segura. El otro tipo de miedo que los israelitas deben tener es el temor de Dios, que se refiere al gran respeto y honor que una persona tiene por Dios. Pero el pueblo estaba lejos de la montaña. Mientras tanto, Moisés se acercó a la espesa oscuridad donde estaba Dios.</w:t>
      </w:r>
    </w:p>
    <w:p>
      <w:pPr/>
      <w:r>
        <w:rPr>
          <w:lang w:val="es_ES" w:bidi="es_ES"/>
        </w:rPr>
      </w:r>
      <w:r>
        <w:rPr>
          <w:lang w:val="es_ES" w:bidi="es_ES"/>
        </w:rPr>
        <w:t>Deténganse aquí y conversen sobre esta pregunta en grupo: ¿Cómo podrían las personas en su cultura describir estos dos tipos de miedo? ¿Qué palabras usan? Pausen este audio aquí.</w:t>
      </w:r>
    </w:p>
    <w:p>
      <w:pPr/>
      <w:r>
        <w:rPr>
          <w:lang w:val="es_ES" w:bidi="es_ES"/>
        </w:rPr>
      </w:r>
      <w:r>
        <w:rPr>
          <w:b/>
          <w:lang w:val="es_ES" w:bidi="es_ES"/>
        </w:rPr>
        <w:t>En la segunda escena</w:t>
      </w:r>
      <w:r>
        <w:rPr>
          <w:lang w:val="es_ES" w:bidi="es_ES"/>
        </w:rPr>
        <w:t>, el foco se traslada a la cima de la montaña donde Jehová le habló a Moisés. Aquí, Jehová le dio instrucciones al pueblo de Israel sobre la construcción de un altar para él. Jehová comenzó su discurso con una instrucción a Moisés: "Esto es lo que le dirás al pueblo de Israel". Entonces, da su siguiente discurso, que es para el pueblo. Jehová dijo que el pueblo vio con sus propios ojos cómo Dios bajó del cielo para hablarles. Vieron que Dios era realmente poderoso. Entonces, el pueblo no debe hacer imágenes hechas de plata u oro para representar a otros dioses. "Dioses de plata" o "dioses de oro" es una repetición que significa que no deben hacer dioses de ningún tipo de material.</w:t>
      </w:r>
    </w:p>
    <w:p>
      <w:pPr/>
      <w:r>
        <w:rPr>
          <w:lang w:val="es_ES" w:bidi="es_ES"/>
        </w:rPr>
      </w:r>
      <w:r>
        <w:rPr>
          <w:lang w:val="es_ES" w:bidi="es_ES"/>
        </w:rPr>
        <w:t>En cambio, Jehová dijo que debían construir un altar de tierra para Jehová. Deben construir un altar en cada lugar "donde se recuerda mi nombre". La frase, "donde se recuerda mi nombre", es una manera de decir que Jehová quiere que el pueblo lo recuerde y lo adore. Deben usar este altar para sacrificar ofrendas quemadas y ofrendas de paz usando tanto sus ovejas como sus bueyes. Cada vez que el pueblo sacrifica sus ofrendas, Jehová bajará del cielo y bendecirá al pueblo. Esto significa que Jehová proveerá las necesidades del pueblo, y los ayudará a prosperar mientras obedezcan a Jehová.</w:t>
      </w:r>
    </w:p>
    <w:p>
      <w:pPr/>
      <w:r>
        <w:rPr>
          <w:lang w:val="es_ES" w:bidi="es_ES"/>
        </w:rPr>
      </w:r>
      <w:r>
        <w:rPr>
          <w:lang w:val="es_ES" w:bidi="es_ES"/>
        </w:rPr>
        <w:t>Deténganse aquí y conversen sobre esta pregunta en grupo: ¿Qué objetos podrían dar las personas como regalos a Dios? Además, ¿cómo podrían ofrecer estos regalos a Dios? Pausen este audio aquí.</w:t>
      </w:r>
    </w:p>
    <w:p>
      <w:pPr/>
      <w:r>
        <w:rPr>
          <w:lang w:val="es_ES" w:bidi="es_ES"/>
        </w:rPr>
      </w:r>
      <w:r>
        <w:rPr>
          <w:lang w:val="es_ES" w:bidi="es_ES"/>
        </w:rPr>
        <w:t>Jehová también dijo que si las personas deciden hacer un altar usando piedra en lugar de tierra, no deben usar piedras talladas, o piedras que las personas habían cortado usando herramientas. Jehová dijo que lo consideraría irrespetuoso. Dios no aceptaría el altar de piedra cortada, así como cualquier ofrenda que las personas darían usando ese altar. Además, si fueran a hacer un altar de piedra, no deberían subir por escalones hasta el altar. Jehová dice que las personas no deben construir escaleras para el altar de piedra porque si suben al altar de Jehová, podrían exponer su desnudez, o sus genitales, al altar. Dios no quiere que expongan su desnudez, o sus genitales, cuando suben al altar de Jehová.</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20:18–26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Esta historia tiene dos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Dios, o Jehová</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El pueblo de Israel</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actúen la historia sin hacer pausas. Presten atención al diálogo, la fluidez, la trama y la cronología de la historia. Asegúrense de no omitir la actuación de las partes difíciles o importantes de la historia. Ayúdense mutuamente a recordar cada parte de la historia.</w:t>
      </w:r>
    </w:p>
    <w:p>
      <w:pPr/>
      <w:r>
        <w:rPr>
          <w:lang w:val="es_ES" w:bidi="es_ES"/>
        </w:rPr>
      </w:r>
      <w:r>
        <w:rPr>
          <w:lang w:val="es_ES" w:bidi="es_ES"/>
        </w:rPr>
        <w:t>Detengan este audio aquí y dramaticen el texto.</w:t>
      </w:r>
    </w:p>
    <w:p>
      <w:pPr/>
      <w:r>
        <w:rPr>
          <w:lang w:val="es_ES" w:bidi="es_ES"/>
        </w:rPr>
      </w:r>
      <w:r>
        <w:rPr>
          <w:lang w:val="es_ES" w:bidi="es_ES"/>
        </w:rPr>
        <w:t>El grupo debe actuar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En la primera escena, las personas ven relámpagos y truenos que rodean la montaña y tienen miedo. Entonces, le dicen a Moisés que no deje que Dios les hable directamente. Pero Moisés les dice que no deben temer a Dios. Pero el pueblo estaba lejos de la montaña.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al pueblo de Israel: "¿Qué estás sintiendo o pensando?" Las personas podrían responder cosas como: "¡Guau! ¡Dios es tan poderoso que puede controlar incluso el trueno, el relámpago y las nubes!" o "Tenemos miedo de Dios. El relámpago y los truenos aparecen cuando habla. Debemos alejarnos y pedirle a Moisés que nos hable en lugar de Dios".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En la segunda escena, Jehová le dice a Moisés que le diga al pueblo de Israel que no deben hacer dioses de plata u oro. En cambio, deben construir un altar de tierra para Jehová . Jehová también da instrucciones sobre cómo hacer un altar de piedra.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Dios: "¿Qué estás sintiendo o pensando?" La persona podría responder cosas como: "Soy un Dios celoso. Moisés debe recordarles a las personas que no deben hacer dioses de plata, de oro, ni de ningún otro material. Soy el único Dios del pueblo de Israel", o "Me entusiasma recibir la adoración de mi pueblo, y me deleita cuando mi pueblo me honra. Pero necesito asegurarme de que las personas no hagan un altar con escaleras. De lo contrario, me sentiré ofendido porque me estarán deshonrando al exponer sus genitales".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20:18–26 en la traducción que sea más fácil de entender.</w:t>
      </w:r>
    </w:p>
    <w:p>
      <w:pPr/>
      <w:r>
        <w:rPr>
          <w:lang w:val="es_ES" w:bidi="es_ES"/>
        </w:rPr>
      </w:r>
      <w:r>
        <w:rPr>
          <w:lang w:val="es_ES" w:bidi="es_ES"/>
        </w:rPr>
        <w:t xml:space="preserve">En este paso, el grupo discutirá sobre términos y palabras clave en este pasaje. </w:t>
      </w:r>
    </w:p>
    <w:p>
      <w:pPr/>
      <w:r>
        <w:rPr>
          <w:lang w:val="es_ES" w:bidi="es_ES"/>
        </w:rPr>
      </w:r>
      <w:r>
        <w:rPr>
          <w:lang w:val="es_ES" w:bidi="es_ES"/>
        </w:rPr>
        <w:t xml:space="preserve">La historia comienza cuando las personas vieron el trueno, el relámpago, el sonido de la trompeta y la montaña humeante. El trueno, el relámpago y las nubes densas son fuerzas comunes de la naturaleza que aparecen en el cielo cuando hay una tormenta. Por lo general, hay lluvia que va con una tormenta, pero no siempre. En este caso, solo parece que hay una tormenta, pero no hay mención de lluvia. Mientras esto estaba sucediendo, alguien tocó la trompeta muy fuerte. Una trompeta era un instrumento hecho del cuerno de un animal, generalmente un carnero, que produce un sonido fuerte al soplarlo. El monte Sinaí estaba humeante porque Dios bajó sobre él en un fuego. Significa que </w:t>
      </w:r>
      <w:r>
        <w:rPr>
          <w:lang w:val="es_ES" w:bidi="es_ES"/>
        </w:rPr>
        <w:t>Dios</w:t>
      </w:r>
      <w:r>
        <w:rPr>
          <w:lang w:val="es_ES" w:bidi="es_ES"/>
        </w:rPr>
        <w:t xml:space="preserve"> estaba rodeado de fuego, o que Dios vino en forma de fuego. Cuando las personas vieron y escucharon todo esto, tuvieron miedo y temblaron. Esto significa que las personas temblaban de miedo. Entonces se quedaron lejos. Esto significa que las personas se alejaron de la montaña para encontrar un lugar donde se sentían seguros. Traduzcan las palabras trueno, relámpago, trompeta, humo y temblor de la manera en que las han traducido anteriormente.</w:t>
      </w:r>
    </w:p>
    <w:p>
      <w:pPr/>
      <w:r>
        <w:rPr>
          <w:lang w:val="es_ES" w:bidi="es_ES"/>
        </w:rPr>
      </w:r>
      <w:r>
        <w:rPr>
          <w:lang w:val="es_ES" w:bidi="es_ES"/>
        </w:rPr>
        <w:t xml:space="preserve">Cuando el pueblo temía a Dios, Moisés respondió al pueblo. Dijo que las personas no debían tener miedo porque Dios bajó para ponerlas a prueba, no para matarlas. Probar significa que Dios quería ver si las personas tendrían el </w:t>
      </w:r>
      <w:r>
        <w:rPr>
          <w:b/>
          <w:lang w:val="es_ES" w:bidi="es_ES"/>
        </w:rPr>
        <w:t>temor de Dios</w:t>
      </w:r>
      <w:r>
        <w:rPr>
          <w:lang w:val="es_ES" w:bidi="es_ES"/>
        </w:rPr>
        <w:t xml:space="preserve"> sobre ellas para que no pudieran </w:t>
      </w:r>
      <w:r>
        <w:rPr>
          <w:b/>
          <w:lang w:val="es_ES" w:bidi="es_ES"/>
        </w:rPr>
        <w:t>pecar</w:t>
      </w:r>
      <w:r>
        <w:rPr>
          <w:lang w:val="es_ES" w:bidi="es_ES"/>
        </w:rPr>
        <w:t xml:space="preserve">. El temor de Dios se refiere al gran respeto y honor que una persona tiene hacia Dios. Una persona que tiene temor de Dios lo obedece para no pecar contra él. El pecado se refiere a la acción de una persona que desobedece a Dios. Traduzcan las palabras prueba y pecado de la misma manera que las han traducido anteriormente. Para obtener más información sobre </w:t>
      </w:r>
      <w:r>
        <w:rPr>
          <w:lang w:val="es_ES" w:bidi="es_ES"/>
        </w:rPr>
        <w:t>temor de Dios</w:t>
      </w:r>
      <w:r>
        <w:rPr>
          <w:lang w:val="es_ES" w:bidi="es_ES"/>
        </w:rPr>
        <w:t xml:space="preserve"> y </w:t>
      </w:r>
      <w:r>
        <w:rPr>
          <w:lang w:val="es_ES" w:bidi="es_ES"/>
        </w:rPr>
        <w:t>pecado</w:t>
      </w:r>
      <w:r>
        <w:rPr>
          <w:lang w:val="es_ES" w:bidi="es_ES"/>
        </w:rPr>
        <w:t>, pueden consultar el Glosario Principal.</w:t>
      </w:r>
    </w:p>
    <w:p>
      <w:pPr/>
      <w:r>
        <w:rPr>
          <w:lang w:val="es_ES" w:bidi="es_ES"/>
        </w:rPr>
      </w:r>
      <w:r>
        <w:rPr>
          <w:lang w:val="es_ES" w:bidi="es_ES"/>
        </w:rPr>
        <w:t>Aunque Moisés les dijo que no tuvieran miedo de Dios, el pueblo se mantenía lejos. Esto significa que las personas permanecieron de pie en algún lugar lejos de la montaña porque no se sentían seguros de pie cerca de la montaña. Mientras tanto, Moisés se acercó a la espesa oscuridad donde estaba Dios. Esto significa que Moisés fue en la dirección de la montaña donde había oscuridad espesa debido a la nube y el humo que estaba cubriendo la montaña. Dios estaba en la montaña, por lo que Moisés fue a la montaña donde estaba Dios.</w:t>
      </w:r>
    </w:p>
    <w:p>
      <w:pPr/>
      <w:r>
        <w:rPr>
          <w:lang w:val="es_ES" w:bidi="es_ES"/>
        </w:rPr>
      </w:r>
      <w:r>
        <w:rPr>
          <w:lang w:val="es_ES" w:bidi="es_ES"/>
        </w:rPr>
        <w:t xml:space="preserve">Entonces Jehová habló con Moisés nuevamente. </w:t>
      </w:r>
      <w:r>
        <w:rPr>
          <w:b/>
          <w:lang w:val="es_ES" w:bidi="es_ES"/>
        </w:rPr>
        <w:t>Jehová</w:t>
      </w:r>
      <w:r>
        <w:rPr>
          <w:lang w:val="es_ES" w:bidi="es_ES"/>
        </w:rPr>
        <w:t xml:space="preserve"> llamó a Moisés desde la parte superior de la montaña. Jehová es el nombre personal de Dios, y se usa a lo largo de este pasaje. Usen el mismo nombre para Jehová que han usado en los pasajes anteriores. Busquen </w:t>
      </w:r>
      <w:r>
        <w:rPr>
          <w:lang w:val="es_ES" w:bidi="es_ES"/>
        </w:rPr>
        <w:t>Jehová</w:t>
      </w:r>
      <w:r>
        <w:rPr>
          <w:lang w:val="es_ES" w:bidi="es_ES"/>
        </w:rPr>
        <w:t xml:space="preserve"> en el Glosario Principal para obtener más información. Jehová le dijo a Moisés que le dijera al pueblo que ellos habían visto por sí mismos, o con sus propios ojos, que Jehová les habló desde el </w:t>
      </w:r>
      <w:r>
        <w:rPr>
          <w:lang w:val="es_ES" w:bidi="es_ES"/>
        </w:rPr>
        <w:t>cielo</w:t>
      </w:r>
      <w:r>
        <w:rPr>
          <w:lang w:val="es_ES" w:bidi="es_ES"/>
        </w:rPr>
        <w:t>. Esto significa que las personas vieron con sus propios ojos cómo Dios bajó del cielo para hablarles.</w:t>
      </w:r>
    </w:p>
    <w:p>
      <w:pPr/>
      <w:r>
        <w:rPr>
          <w:lang w:val="es_ES" w:bidi="es_ES"/>
        </w:rPr>
      </w:r>
      <w:r>
        <w:rPr>
          <w:lang w:val="es_ES" w:bidi="es_ES"/>
        </w:rPr>
        <w:t xml:space="preserve">Jehová también dijo que el pueblo no debía hacer </w:t>
      </w:r>
      <w:r>
        <w:rPr>
          <w:b/>
          <w:lang w:val="es_ES" w:bidi="es_ES"/>
        </w:rPr>
        <w:t>dioses de plata</w:t>
      </w:r>
      <w:r>
        <w:rPr>
          <w:lang w:val="es_ES" w:bidi="es_ES"/>
        </w:rPr>
        <w:t xml:space="preserve">. De la misma manera, no debían hacer para sí mismos </w:t>
      </w:r>
      <w:r>
        <w:rPr>
          <w:b/>
          <w:lang w:val="es_ES" w:bidi="es_ES"/>
        </w:rPr>
        <w:t>dioses de oro</w:t>
      </w:r>
      <w:r>
        <w:rPr>
          <w:lang w:val="es_ES" w:bidi="es_ES"/>
        </w:rPr>
        <w:t xml:space="preserve">. Las personas no deben hacer ninguna imagen o estatua para representar a otros </w:t>
      </w:r>
      <w:r>
        <w:rPr>
          <w:lang w:val="es_ES" w:bidi="es_ES"/>
        </w:rPr>
        <w:t>dioses</w:t>
      </w:r>
      <w:r>
        <w:rPr>
          <w:lang w:val="es_ES" w:bidi="es_ES"/>
        </w:rPr>
        <w:t xml:space="preserve">. El pueblo de </w:t>
      </w:r>
      <w:r>
        <w:rPr>
          <w:lang w:val="es_ES" w:bidi="es_ES"/>
        </w:rPr>
        <w:t>Israel</w:t>
      </w:r>
      <w:r>
        <w:rPr>
          <w:lang w:val="es_ES" w:bidi="es_ES"/>
        </w:rPr>
        <w:t xml:space="preserve"> tiene un solo Dios, y es Jehová. En lugar de hacer dioses, las personas deben hacer un </w:t>
      </w:r>
      <w:r>
        <w:rPr>
          <w:b/>
          <w:lang w:val="es_ES" w:bidi="es_ES"/>
        </w:rPr>
        <w:t>altar</w:t>
      </w:r>
      <w:r>
        <w:rPr>
          <w:lang w:val="es_ES" w:bidi="es_ES"/>
        </w:rPr>
        <w:t xml:space="preserve"> de tierra para Jehová. Un altar era un objeto que las personas hacían usando piedra o suelo. Formaron estos materiales para crear una plataforma elevada donde podían sacrificar sus ofrendas, o regalos, a Dios. Un altar de tierra era un altar hecho de suelo. Jehová dijo que debían usar este altar para </w:t>
      </w:r>
      <w:r>
        <w:rPr>
          <w:b/>
          <w:lang w:val="es_ES" w:bidi="es_ES"/>
        </w:rPr>
        <w:t>sacrificar</w:t>
      </w:r>
      <w:r>
        <w:rPr>
          <w:lang w:val="es_ES" w:bidi="es_ES"/>
        </w:rPr>
        <w:t xml:space="preserve"> sus </w:t>
      </w:r>
      <w:r>
        <w:rPr>
          <w:b/>
          <w:lang w:val="es_ES" w:bidi="es_ES"/>
        </w:rPr>
        <w:t>ofrendas quemadas</w:t>
      </w:r>
      <w:r>
        <w:rPr>
          <w:lang w:val="es_ES" w:bidi="es_ES"/>
        </w:rPr>
        <w:t xml:space="preserve"> y sus </w:t>
      </w:r>
      <w:r>
        <w:rPr>
          <w:b/>
          <w:lang w:val="es_ES" w:bidi="es_ES"/>
        </w:rPr>
        <w:t>ofrendas de paz, u ofrendas de comunión</w:t>
      </w:r>
      <w:r>
        <w:rPr>
          <w:lang w:val="es_ES" w:bidi="es_ES"/>
        </w:rPr>
        <w:t xml:space="preserve">, usando sus ovejas y bueyes. Un sacrificio se refiere a un animal que una persona mata para poder darlo como ofrenda a Jehová. Las ofrendas quemadas eran animales que las personas mataban y quemaban como regalo a Dios. Las ofrendas de paz eran animales que las personas mataban, pero no quemaban como su regalo a Dios. Traduzcan las palabras </w:t>
      </w:r>
      <w:r>
        <w:rPr>
          <w:lang w:val="es_ES" w:bidi="es_ES"/>
        </w:rPr>
        <w:t>altar</w:t>
      </w:r>
      <w:r>
        <w:rPr>
          <w:lang w:val="es_ES" w:bidi="es_ES"/>
        </w:rPr>
        <w:t xml:space="preserve">, </w:t>
      </w:r>
      <w:r>
        <w:rPr>
          <w:lang w:val="es_ES" w:bidi="es_ES"/>
        </w:rPr>
        <w:t>sacrificio</w:t>
      </w:r>
      <w:r>
        <w:rPr>
          <w:lang w:val="es_ES" w:bidi="es_ES"/>
        </w:rPr>
        <w:t xml:space="preserve">, </w:t>
      </w:r>
      <w:r>
        <w:rPr>
          <w:lang w:val="es_ES" w:bidi="es_ES"/>
        </w:rPr>
        <w:t>ofrenda quemada</w:t>
      </w:r>
      <w:r>
        <w:rPr>
          <w:lang w:val="es_ES" w:bidi="es_ES"/>
        </w:rPr>
        <w:t xml:space="preserve"> y </w:t>
      </w:r>
      <w:r>
        <w:rPr>
          <w:b/>
          <w:lang w:val="es_ES" w:bidi="es_ES"/>
        </w:rPr>
        <w:t>ofrenda de paz, o de comunión</w:t>
      </w:r>
      <w:r>
        <w:rPr>
          <w:lang w:val="es_ES" w:bidi="es_ES"/>
        </w:rPr>
        <w:t>, de la misma manera que las han traducido anteriormente. Para obtener más información sobre estas palabras, pueden consultar el Glosario Principal.</w:t>
      </w:r>
    </w:p>
    <w:p>
      <w:pPr/>
      <w:r>
        <w:rPr>
          <w:lang w:val="es_ES" w:bidi="es_ES"/>
        </w:rPr>
      </w:r>
      <w:r>
        <w:rPr>
          <w:lang w:val="es_ES" w:bidi="es_ES"/>
        </w:rPr>
        <w:t xml:space="preserve">Jehová también dijo: "En cada lugar donde haga que mi nombre sea recordado vendré y los </w:t>
      </w:r>
      <w:r>
        <w:rPr>
          <w:b/>
          <w:lang w:val="es_ES" w:bidi="es_ES"/>
        </w:rPr>
        <w:t>bendeciré</w:t>
      </w:r>
      <w:r>
        <w:rPr>
          <w:lang w:val="es_ES" w:bidi="es_ES"/>
        </w:rPr>
        <w:t xml:space="preserve">". Esto significa que cuando Dios elige un lugar para que las personas lo recuerden y lo </w:t>
      </w:r>
      <w:r>
        <w:rPr>
          <w:lang w:val="es_ES" w:bidi="es_ES"/>
        </w:rPr>
        <w:t>adoren</w:t>
      </w:r>
      <w:r>
        <w:rPr>
          <w:lang w:val="es_ES" w:bidi="es_ES"/>
        </w:rPr>
        <w:t xml:space="preserve">, las personas deben construir un altar allí. Cuando las personas ofrecían sacrificios, él bajaba del cielo para estar con ellas y bendecirlas. Bendecir es cuando una persona da favor a otra persona. En esta historia, significa que Jehová prosperará al pueblo para que tengan todo lo que necesitan en la vida, y tendrán éxito en la vida mientras le obedezcan. Traduzcan la palabra bendecir de la misma manera que la han traducido anteriormente. Para obtener más información sobre la palabra </w:t>
      </w:r>
      <w:r>
        <w:rPr>
          <w:lang w:val="es_ES" w:bidi="es_ES"/>
        </w:rPr>
        <w:t>bendecir</w:t>
      </w:r>
      <w:r>
        <w:rPr>
          <w:lang w:val="es_ES" w:bidi="es_ES"/>
        </w:rPr>
        <w:t>, pueden consultar el Glosario Principal.</w:t>
      </w:r>
    </w:p>
    <w:p>
      <w:pPr/>
      <w:r>
        <w:rPr>
          <w:lang w:val="es_ES" w:bidi="es_ES"/>
        </w:rPr>
      </w:r>
      <w:r>
        <w:rPr>
          <w:lang w:val="es_ES" w:bidi="es_ES"/>
        </w:rPr>
        <w:t>Jehová añade que si las personas hicieran un altar de piedra, no deberían usar piedras talladas. Las piedras talladas eran piedras que las personas cortaban usando herramientas para crear diferentes formas de piedras. Si las personas usaban herramientas para cortar las piedras y construir el altar de piedra, Dios consideraría el altar como profano o irrespetuoso. Dios no aceptaría el altar de piedra, así como cualquier ofrenda que las personas dieran usando ese altar. El pueblo tampoco debe subir por escalones hasta el altar de Jehová. Esto significa que cuando las personas construyen el altar de piedra, no deben construir escaleras. Jehová no quiere que muestren su desnudez, o sus genitales, cada vez que suben al altar de Jehová.</w:t>
      </w:r>
    </w:p>
    <w:p>
      <w:pPr/>
      <w:r>
        <w:rPr>
          <w:lang w:val="es_ES" w:bidi="es_ES"/>
        </w:rPr>
      </w:r>
      <w:r>
        <w:rPr>
          <w:lang w:val="es_ES" w:bidi="es_ES"/>
        </w:rPr>
        <w:t>Deténganse aquí y conversen en grupo sobre qué palabra o frase usarán para desnudez o genitales. Recuerden usar una palabra que sea apropiada para su cultura.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21:1–11</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21:1–11 y guárdenlo en sus corazones.</w:t>
      </w:r>
    </w:p>
    <w:p>
      <w:pPr/>
      <w:r>
        <w:rPr>
          <w:lang w:val="es_ES" w:bidi="es_ES"/>
        </w:rPr>
      </w:r>
      <w:r>
        <w:rPr>
          <w:lang w:val="es_ES" w:bidi="es_ES"/>
        </w:rPr>
        <w:t>Escuchen una versión en audio de Éxodo 21:1–11 tres veces, en tres traducciones diferentes, si es posible.</w:t>
      </w:r>
    </w:p>
    <w:p>
      <w:pPr/>
      <w:r>
        <w:rPr>
          <w:lang w:val="es_ES" w:bidi="es_ES"/>
        </w:rPr>
      </w:r>
      <w:r>
        <w:rPr>
          <w:lang w:val="es_ES" w:bidi="es_ES"/>
        </w:rPr>
        <w:t>Pausen este audio aquí.</w:t>
      </w:r>
    </w:p>
    <w:p>
      <w:pPr/>
      <w:r>
        <w:rPr>
          <w:lang w:val="es_ES" w:bidi="es_ES"/>
        </w:rPr>
      </w:r>
      <w:r>
        <w:rPr>
          <w:lang w:val="es_ES" w:bidi="es_ES"/>
        </w:rPr>
        <w:t>Ahora, como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pasaje? Pausen este audio aquí.</w:t>
      </w:r>
    </w:p>
    <w:p>
      <w:pPr>
        <w:pStyle w:val="ListBullet"/>
        <w:spacing w:line="240" w:lineRule="auto"/>
        <w:ind w:left="720"/>
      </w:pPr>
      <w:r>
        <w:rPr>
          <w:lang w:val="es_ES" w:bidi="es_ES"/>
        </w:rPr>
      </w:r>
      <w:r>
        <w:rPr>
          <w:lang w:val="es_ES" w:bidi="es_ES"/>
        </w:rPr>
        <w:t>¿Qué nos dice este pasaje acerca de Dios? Pausen este audio aquí.</w:t>
      </w:r>
    </w:p>
    <w:p>
      <w:pPr>
        <w:pStyle w:val="ListBullet"/>
        <w:spacing w:line="240" w:lineRule="auto"/>
        <w:ind w:left="720"/>
      </w:pPr>
      <w:r>
        <w:rPr>
          <w:lang w:val="es_ES" w:bidi="es_ES"/>
        </w:rPr>
      </w:r>
      <w:r>
        <w:rPr>
          <w:lang w:val="es_ES" w:bidi="es_ES"/>
        </w:rPr>
        <w:t>¿Qué nos dice este pasaje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21:1–11 en la traducción que sea más fácil de entender.</w:t>
      </w:r>
    </w:p>
    <w:p>
      <w:pPr/>
      <w:r>
        <w:rPr>
          <w:lang w:val="es_ES" w:bidi="es_ES"/>
        </w:rPr>
      </w:r>
      <w:r>
        <w:rPr>
          <w:lang w:val="es_ES" w:bidi="es_ES"/>
        </w:rPr>
        <w:t>Jehová rescata al pueblo de Israel de Egipto. El pueblo de Jehová está en el monte Sinaí y Jehová le está dando a su pueblo leyes e instrucciones para ayudarlos a vivir en una relación correcta con Él y entre sí. Jehová acaba de darle a su pueblo sus "Diez Palabras", o diez leyes importantes. Ahora Jehová le está dando a su pueblo instrucciones y leyes sobre cómo comportarse como personas que tienen un pacto, o promesa especial, con Él. En este pasaje, hay varias leyes sobre cómo tratar con los esclavos hombres y mujeres.</w:t>
      </w:r>
    </w:p>
    <w:p>
      <w:pPr/>
      <w:r>
        <w:rPr>
          <w:lang w:val="es_ES" w:bidi="es_ES"/>
        </w:rPr>
      </w:r>
      <w:r>
        <w:rPr>
          <w:lang w:val="es_ES" w:bidi="es_ES"/>
        </w:rPr>
        <w:t>Este pasaje comienza con una introducción a un largo conjunto de leyes que el pueblo israelita llamaba el "Libro del Pacto", o "El Código del Pacto". Jehová les había prometido a los israelitas que permanecería con ellos y sería su Dios. Los israelitas habían prometido seguir a Jehová. Estas instrucciones ayudaron a las personas a seguir correctamente a Jehová. Jehová todavía le está hablando a Moisés y dándole un mensaje para decirle al pueblo de Israel. Jehová le da a Moisés "leyes", que podrían llamarse "juicios" o "mandamientos". El Libro del Pacto comienza con leyes específicas sobre la vida cotidiana. Esta primera sección es sobre cómo tratar a otras personas, especialmente cómo deben tratar a las personas más vulnerables en la sociedad. Algunas de las personas más vulnerables de la sociedad son las personas con menor poder. Aquí, Jehová le dice a Israel cómo tratar a sus esclavos.</w:t>
      </w:r>
    </w:p>
    <w:p>
      <w:pPr/>
      <w:r>
        <w:rPr>
          <w:lang w:val="es_ES" w:bidi="es_ES"/>
        </w:rPr>
      </w:r>
      <w:r>
        <w:rPr>
          <w:lang w:val="es_ES" w:bidi="es_ES"/>
        </w:rPr>
        <w:t>Jehová le dice a Moisés que si un israelita compra un esclavo hebreo, debe dejar que el esclavo sea libre después de trabajar para su amo durante seis años. Estos esclavos en particular, o siervos, eran propiedad de su amo y no tenían derechos ni capacidad de dejar a su amo durante su tiempo de servicio a él. A veces, un esclavo se vendía al amo. El esclavo probablemente era pobre y necesitaba los beneficios que un amo proporcionaba. El amo, o dueño de la propiedad, podría haber vivido en una granja y necesitado más trabajadores para trabajar en su tierra. Una granja es un terreno donde las personas cultivan productos para alimentarse. La palabra "hebreo" podría significar otros israelitas, o podría significar otras personas pobres de clase baja. Después de sus seis años de trabajo, el esclavo no necesitará pagar nada, lo que significa que no le debe dinero a su amo. Durante el tiempo de Moisés, la esclavitud era común y las personas la aceptaban. Era similar a un trabajador firmando un contrato, o un acuerdo, para trabajar durante un cierto período de tiempo. El amo aceptó proporcionar comida, vivienda y a veces ropa para el esclavo.</w:t>
      </w:r>
    </w:p>
    <w:p>
      <w:pPr/>
      <w:r>
        <w:rPr>
          <w:lang w:val="es_ES" w:bidi="es_ES"/>
        </w:rPr>
      </w:r>
      <w:r>
        <w:rPr>
          <w:lang w:val="es_ES" w:bidi="es_ES"/>
        </w:rPr>
        <w:t>Deténganse aquí y conversen sobre esta pregunta en grupo: Cuando trabajan para alguien, ¿qué tipos de contratos o acuerdos hacen? ¿Cuánto tiempo trabajan los trabajadores para un jefe o empleador? Pausen este audio aquí.</w:t>
      </w:r>
    </w:p>
    <w:p>
      <w:pPr/>
      <w:r>
        <w:rPr>
          <w:lang w:val="es_ES" w:bidi="es_ES"/>
        </w:rPr>
      </w:r>
      <w:r>
        <w:rPr>
          <w:lang w:val="es_ES" w:bidi="es_ES"/>
        </w:rPr>
        <w:t>Estas leyes específicas sobre esclavos y amos debían mostrar a los israelitas cómo valorar a los que los servían. Jehová no quería que su pueblo se volviera duro en cómo trataba a sus siervos. Las normas que Jehová establece para tratar a los esclavos son mucho más altas que la manera en que los egipcios trataban a los israelitas en Egipto; Jehová quería que su pueblo liberara a sus esclavos después de un período de tiempo establecido.</w:t>
      </w:r>
    </w:p>
    <w:p>
      <w:pPr/>
      <w:r>
        <w:rPr>
          <w:lang w:val="es_ES" w:bidi="es_ES"/>
        </w:rPr>
      </w:r>
      <w:r>
        <w:rPr>
          <w:lang w:val="es_ES" w:bidi="es_ES"/>
        </w:rPr>
        <w:t>Luego, hay leyes para asegurarse de que el esclavo y el amo mantengan sus derechos al final de su acuerdo o contrato. Si un esclavo no está casado cuando comienza a trabajar para su amo, entonces el esclavo debe irse soltero al final de seis años. Si el esclavo estaba casado antes de que trabajara para el amo, entonces el esclavo y su esposa e hijos se van juntos al final de los seis años. Ambas situaciones significan que el esclavo saldrá del contrato de la misma manera en que ingresó en él. Si el esclavo se casa mientras está trabajando para el amo, entonces las reglas son diferentes.</w:t>
      </w:r>
    </w:p>
    <w:p>
      <w:pPr/>
      <w:r>
        <w:rPr>
          <w:lang w:val="es_ES" w:bidi="es_ES"/>
        </w:rPr>
      </w:r>
      <w:r>
        <w:rPr>
          <w:lang w:val="es_ES" w:bidi="es_ES"/>
        </w:rPr>
        <w:t>Durante el tiempo de Moisés, todos los matrimonios eran arreglados. La familia del esposo necesitaba pagar dinero a la familia de la novia cuando se casaron. Si el amo le daba a su esclavo varón una esposa, entonces el amo era responsable del precio que la familia del esposo normalmente pagaba por la novia. El amo no quería perder a esta sierva y a sus hijos cuando el esclavo terminara sus seis años de trabajo. El esclavo necesitaba pagar dinero al amo para liberar a su esposa e hijos. Sería difícil para un esclavo ganar suficiente dinero para pagar esto. O, el esclavo podría decidir vivir en otro lugar y esperar a que la esposa y los hijos terminen su contrato de trabajo. El esclavo probablemente preferiría vivir con su esposa e hijos.</w:t>
      </w:r>
    </w:p>
    <w:p>
      <w:pPr/>
      <w:r>
        <w:rPr>
          <w:lang w:val="es_ES" w:bidi="es_ES"/>
        </w:rPr>
      </w:r>
      <w:r>
        <w:rPr>
          <w:lang w:val="es_ES" w:bidi="es_ES"/>
        </w:rPr>
        <w:t>Deténganse aquí y conversen sobre esta pregunta como grupo: Describan el matrimonio en su cultura. ¿Los matrimonios son arreglados o por elección? ¿Qué tipo de arreglos financieros hacen las personas para los matrimonios? Pausen este audio aquí.</w:t>
      </w:r>
    </w:p>
    <w:p>
      <w:pPr/>
      <w:r>
        <w:rPr>
          <w:lang w:val="es_ES" w:bidi="es_ES"/>
        </w:rPr>
      </w:r>
      <w:r>
        <w:rPr>
          <w:lang w:val="es_ES" w:bidi="es_ES"/>
        </w:rPr>
        <w:t>Finalmente, el esclavo hombre podría decidir trabajar para el amo durante el resto de su vida. El amo continuaría proporcionando comida, vivienda y probablemente ropa para el esclavo y su esposa e hijos. Probablemente también tendrían algo de dinero del amo, por lo que esta elección sería buena para el esclavo y su familia. En este caso, es como si el esclavo estuviera diciendo: "Amo a mi amo, a mi esposa y a mis hijos; no saldré como hombre libre". Otra manera de traducir "amor" es "ser devoto a" mi amo, esposa e hijos. Si el esclavo elige quedarse con el amo de por vida, hay cosas específicas que el amo y el esclavo deben hacer para mostrar este cambio.</w:t>
      </w:r>
    </w:p>
    <w:p>
      <w:pPr/>
      <w:r>
        <w:rPr>
          <w:lang w:val="es_ES" w:bidi="es_ES"/>
        </w:rPr>
      </w:r>
      <w:r>
        <w:rPr>
          <w:lang w:val="es_ES" w:bidi="es_ES"/>
        </w:rPr>
        <w:t>Si el esclavo elige quedarse con el amo de por vida, el amo debe llevar al esclavo "ante Jehová". Algunas personas dicen que esto podría significar que el amo y el esclavo deben ir "ante los jueces", que representaban a Jehová ante el pueblo. Probablemente significa que el amo debe llevar al esclavo al lugar de adoración donde Jehová se encuentra con su pueblo. El amo y el siervo probablemente hacían promesas en el lugar de adoración, frente a los líderes del lugar de adoración, y frente a Jehová. Después de hacer estas promesas, el amo colocaba al esclavo contra una puerta o el poste de una puerta y le perforaba un agujero en la oreja. El amo probablemente hacía el agujero en el lóbulo de la oreja del siervo. Una puerta es una cubierta sobre la abertura de una habitación, y un poste de una puerta es la lateral de la puerta. Tanto una puerta como un poste de puerta probablemente estaban hechos de madera. La puerta o poste de la puerta probablemente también estaban en el lugar de adoración, pero puede haber estado en la casa del amo.</w:t>
      </w:r>
    </w:p>
    <w:p>
      <w:pPr/>
      <w:r>
        <w:rPr>
          <w:lang w:val="es_ES" w:bidi="es_ES"/>
        </w:rPr>
      </w:r>
      <w:r>
        <w:rPr>
          <w:lang w:val="es_ES" w:bidi="es_ES"/>
        </w:rPr>
        <w:t xml:space="preserve">Deténganse aquí y miren una imagen de una </w:t>
      </w:r>
      <w:r>
        <w:rPr>
          <w:b/>
          <w:lang w:val="es_ES" w:bidi="es_ES"/>
        </w:rPr>
        <w:t>puerta</w:t>
      </w:r>
      <w:r>
        <w:rPr>
          <w:lang w:val="es_ES" w:bidi="es_ES"/>
        </w:rPr>
        <w:t xml:space="preserve"> y los </w:t>
      </w:r>
      <w:r>
        <w:rPr>
          <w:b/>
          <w:lang w:val="es_ES" w:bidi="es_ES"/>
        </w:rPr>
        <w:t>postes de la puerta</w:t>
      </w:r>
      <w:r>
        <w:rPr>
          <w:lang w:val="es_ES" w:bidi="es_ES"/>
        </w:rPr>
        <w:t xml:space="preserve"> como grupo. Pausen este audio aquí.</w:t>
      </w:r>
    </w:p>
    <w:p>
      <w:pPr/>
      <w:r>
        <w:rPr>
          <w:lang w:val="es_ES" w:bidi="es_ES"/>
        </w:rPr>
      </w:r>
      <w:r>
        <w:rPr>
          <w:lang w:val="es_ES" w:bidi="es_ES"/>
        </w:rPr>
        <w:t>El amo ponía un punzón en el lóbulo de la oreja del esclavo para hacer el agujero. Un punzón es una herramienta para hacer un agujero. El amo probablemente puso la oreja del esclavo contra la puerta o poste de la puerta y empujaba la herramienta a través de la oreja hacia la puerta de madera o del poste de la puerta. Es posible que el amo también pusiera una argolla de algún tipo a través del agujero. El propósito del agujero era mostrar un cambio permanente para el esclavo, ahora el esclavo trabaja para el amo por el resto de su vida. El amo también necesitaba seguir dándole al esclavo trabajo para hacer durante el resto de su vida. Todos podían ver el agujero en la oreja del esclavo, y todos sabían que el esclavo trabajaba para el amo de por vida.</w:t>
      </w:r>
    </w:p>
    <w:p>
      <w:pPr/>
      <w:r>
        <w:rPr>
          <w:lang w:val="es_ES" w:bidi="es_ES"/>
        </w:rPr>
      </w:r>
      <w:r>
        <w:rPr>
          <w:lang w:val="es_ES" w:bidi="es_ES"/>
        </w:rPr>
        <w:t xml:space="preserve">Deténganse aquí y, como grupo, miren una imagen de un </w:t>
      </w:r>
      <w:r>
        <w:rPr>
          <w:lang w:val="es_ES" w:bidi="es_ES"/>
        </w:rPr>
        <w:t>punzón</w:t>
      </w:r>
      <w:r>
        <w:rPr>
          <w:lang w:val="es_ES" w:bidi="es_ES"/>
        </w:rPr>
        <w:t>. Pausen este audio aquí.</w:t>
      </w:r>
    </w:p>
    <w:p>
      <w:pPr/>
      <w:r>
        <w:rPr>
          <w:lang w:val="es_ES" w:bidi="es_ES"/>
        </w:rPr>
      </w:r>
      <w:r>
        <w:rPr>
          <w:lang w:val="es_ES" w:bidi="es_ES"/>
        </w:rPr>
        <w:t>La siguiente sección del pasaje es sobre esclavas. Si un padre vende a su hija como sierva, ella no puede ser liberada después de seis años como los esclavos hombres son liberados después de seis años de trabajar para un amo. El padre probablemente vendió a su hija para pagar las deudas. También es probable que el padre haya vendido a su hija como novia a alguien. Si la hija es vendida tanto como novia como sierva, entonces la cantidad de dinero probablemente sería mucho más que el dinero pagado por un esclavo hombre. El matrimonio de la hija y el nuevo dueño no terminaría al final de seis años, por lo que la hija no queda libre después de seis años.</w:t>
      </w:r>
    </w:p>
    <w:p>
      <w:pPr/>
      <w:r>
        <w:rPr>
          <w:lang w:val="es_ES" w:bidi="es_ES"/>
        </w:rPr>
      </w:r>
      <w:r>
        <w:rPr>
          <w:lang w:val="es_ES" w:bidi="es_ES"/>
        </w:rPr>
        <w:t>Durante el tiempo de Moisés, había muchas razones por las que alguien podría comprar a una mujer como sierva y esposa al mismo tiempo. El hombre tal vez ya tenía una primera esposa sin hijos, y quería una segunda esposa para tener hijos. O tal vez el hombre ya tenía hijos de su primera esposa. Estos niños serían dueños de la tierra del hombre después de que el hombre muriera. El hombre tal vez quería otra esposa, pero no quería que los hijos de una segunda esposa fueran dueños de su tierra después de que muriera. Esta segunda esposa sierva no tendría el derecho de poseer tierras ni de dar las tierras del hombre a sus hijos después de que ella muera. Sin embargo, estas reglas en el Libro del Pacto también protegen a la esposa sierva. Este pasaje muestra que incluso las esposas de los siervos tenían derechos. El hombre debe cuidar de su esposa sierva de algunas maneras.</w:t>
      </w:r>
    </w:p>
    <w:p>
      <w:pPr/>
      <w:r>
        <w:rPr>
          <w:lang w:val="es_ES" w:bidi="es_ES"/>
        </w:rPr>
      </w:r>
      <w:r>
        <w:rPr>
          <w:lang w:val="es_ES" w:bidi="es_ES"/>
        </w:rPr>
        <w:t>Una de las maneras en que el hombre debe cuidar de su esposa sierva es dejar que su padre la compre de nuevo si el hombre no está feliz con su esposa sierva. El hombre no debe vender a la esposa sierva a personas extranjeras, lo que probablemente significa personas que no son israelitas. Esto protege a la mujer y le permite regresar con su padre y su familia. Si el hombre ya no quiere estar casado con la esposa sierva, está rompiendo su promesa de matrimonio con la esposa sierva. Esa es la razón por la que debe dejar que el padre de la esposa de la sierva la recompre.</w:t>
      </w:r>
    </w:p>
    <w:p>
      <w:pPr/>
      <w:r>
        <w:rPr>
          <w:lang w:val="es_ES" w:bidi="es_ES"/>
        </w:rPr>
      </w:r>
      <w:r>
        <w:rPr>
          <w:lang w:val="es_ES" w:bidi="es_ES"/>
        </w:rPr>
        <w:t>Cuando el hombre compra a la sierva esposa de su padre, el hombre podría darle la sierva esposa a su propio hijo como sierva esposa. Si el hombre hace esto, necesita tratar a la esposa sierva de su hijo como su propia hija. Durante el tiempo de Moisés, había reglas específicas sobre cómo las personas cuidaban de las esposas de sus hijos. Esta ley muestra que el hombre necesita tratar a una esposa sierva de la misma manera que si fuera la propia hija del hombre.</w:t>
      </w:r>
    </w:p>
    <w:p>
      <w:pPr/>
      <w:r>
        <w:rPr>
          <w:lang w:val="es_ES" w:bidi="es_ES"/>
        </w:rPr>
      </w:r>
      <w:r>
        <w:rPr>
          <w:lang w:val="es_ES" w:bidi="es_ES"/>
        </w:rPr>
        <w:t>Deténganse aquí y conversen sobre esta pregunta en grupo: Describan la relación entre un padre y una hija en su cultura. ¿Cómo es esta relación diferente de la relación entre un padre y la esposa de su hijo? Pausen este audio aquí.</w:t>
      </w:r>
    </w:p>
    <w:p>
      <w:pPr/>
      <w:r>
        <w:rPr>
          <w:lang w:val="es_ES" w:bidi="es_ES"/>
        </w:rPr>
      </w:r>
      <w:r>
        <w:rPr>
          <w:lang w:val="es_ES" w:bidi="es_ES"/>
        </w:rPr>
        <w:t>Finalmente, si el hombre que se ha casado con la esposa sierva toma una segunda esposa, ya sea que sea sierva o no, hay reglas específicas sobre cómo el hombre debe cuidar de la primera esposa. El hombre debe tratar a ambas esposas por igual. El hombre todavía debe darle a la primera esposa la misma cantidad de comida, ropa y derechos de matrimonio. "Derechos del matrimonio" significa las cosas que un esposo debe hacer por su esposa. La mayoría de las personas piensa que esto se trata de que el hombre tenga relaciones sexuales con su primera esposa para que ella pueda tener hijos. El hombre debe darle a su primera esposa las mismas relaciones sexuales que le da a la segunda esposa.</w:t>
      </w:r>
    </w:p>
    <w:p>
      <w:pPr/>
      <w:r>
        <w:rPr>
          <w:lang w:val="es_ES" w:bidi="es_ES"/>
        </w:rPr>
      </w:r>
      <w:r>
        <w:rPr>
          <w:lang w:val="es_ES" w:bidi="es_ES"/>
        </w:rPr>
        <w:t>Si el hombre no trata a las dos esposas por igual, entonces a la sierva esposa se le permite dejar tanto el matrimonio como su trabajo para el hombre. Ella se irá como mujer libre, y nadie necesitará comprarla de nuevo. Si su padre la vendió para pagar sus deudas, la deuda terminará, y ella será libre.</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21:1–11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3 escenas.</w:t>
      </w:r>
    </w:p>
    <w:p>
      <w:pPr/>
      <w:r>
        <w:rPr>
          <w:lang w:val="es_ES" w:bidi="es_ES"/>
        </w:rPr>
      </w:r>
      <w:r>
        <w:rPr>
          <w:b/>
          <w:lang w:val="es_ES" w:bidi="es_ES"/>
        </w:rPr>
        <w:t>En la primera escena:</w:t>
      </w:r>
      <w:r>
        <w:rPr>
          <w:lang w:val="es_ES" w:bidi="es_ES"/>
        </w:rPr>
        <w:t xml:space="preserve"> Jehová le dice a Moisés leyes específicas sobre los esclavos hombres. Los esclavos hombres deben dejar a su amo al final de su contrato después de seis años de la misma manera en que entraron en el contrato. Si vienen casados, deben irse casados. Si vienen solos, deben irse solos.</w:t>
      </w:r>
    </w:p>
    <w:p>
      <w:pPr/>
      <w:r>
        <w:rPr>
          <w:lang w:val="es_ES" w:bidi="es_ES"/>
        </w:rPr>
      </w:r>
      <w:r>
        <w:rPr>
          <w:b/>
          <w:lang w:val="es_ES" w:bidi="es_ES"/>
        </w:rPr>
        <w:t>En la segunda escena:</w:t>
      </w:r>
      <w:r>
        <w:rPr>
          <w:lang w:val="es_ES" w:bidi="es_ES"/>
        </w:rPr>
        <w:t xml:space="preserve"> Jehová le dice a Moisés una ley sobre cómo un esclavo hombre puede trabajar para su amo durante el resto de su vida.</w:t>
      </w:r>
    </w:p>
    <w:p>
      <w:pPr/>
      <w:r>
        <w:rPr>
          <w:lang w:val="es_ES" w:bidi="es_ES"/>
        </w:rPr>
      </w:r>
      <w:r>
        <w:rPr>
          <w:b/>
          <w:lang w:val="es_ES" w:bidi="es_ES"/>
        </w:rPr>
        <w:t>En la tercera escena:</w:t>
      </w:r>
      <w:r>
        <w:rPr>
          <w:lang w:val="es_ES" w:bidi="es_ES"/>
        </w:rPr>
        <w:t xml:space="preserve"> Jehová le dice a Moisés algunas leyes sobre el tratamiento de las esclavas.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Amo</w:t>
      </w:r>
    </w:p>
    <w:p>
      <w:pPr>
        <w:pStyle w:val="ListBullet"/>
        <w:spacing w:line="240" w:lineRule="auto"/>
        <w:ind w:left="720"/>
      </w:pPr>
      <w:r>
        <w:rPr>
          <w:lang w:val="es_ES" w:bidi="es_ES"/>
        </w:rPr>
      </w:r>
      <w:r>
        <w:rPr>
          <w:lang w:val="es_ES" w:bidi="es_ES"/>
        </w:rPr>
        <w:t>Esclavo hombre</w:t>
      </w:r>
    </w:p>
    <w:p>
      <w:pPr>
        <w:pStyle w:val="ListBullet"/>
        <w:spacing w:line="240" w:lineRule="auto"/>
        <w:ind w:left="720"/>
      </w:pPr>
      <w:r>
        <w:rPr>
          <w:lang w:val="es_ES" w:bidi="es_ES"/>
        </w:rPr>
      </w:r>
      <w:r>
        <w:rPr>
          <w:lang w:val="es_ES" w:bidi="es_ES"/>
        </w:rPr>
        <w:t>La esposa y los hijos del esclavo hombre</w:t>
      </w:r>
    </w:p>
    <w:p>
      <w:pPr>
        <w:pStyle w:val="ListBullet"/>
        <w:spacing w:line="240" w:lineRule="auto"/>
        <w:ind w:left="720"/>
      </w:pPr>
      <w:r>
        <w:rPr>
          <w:lang w:val="es_ES" w:bidi="es_ES"/>
        </w:rPr>
      </w:r>
      <w:r>
        <w:rPr>
          <w:lang w:val="es_ES" w:bidi="es_ES"/>
        </w:rPr>
        <w:t>Padre</w:t>
      </w:r>
    </w:p>
    <w:p>
      <w:pPr>
        <w:pStyle w:val="ListBullet"/>
        <w:spacing w:line="240" w:lineRule="auto"/>
        <w:ind w:left="720"/>
      </w:pPr>
      <w:r>
        <w:rPr>
          <w:lang w:val="es_ES" w:bidi="es_ES"/>
        </w:rPr>
      </w:r>
      <w:r>
        <w:rPr>
          <w:lang w:val="es_ES" w:bidi="es_ES"/>
        </w:rPr>
        <w:t>Hija, que se convierte en la sierva esposa</w:t>
      </w:r>
    </w:p>
    <w:p>
      <w:pPr>
        <w:pStyle w:val="ListBullet"/>
        <w:spacing w:line="240" w:lineRule="auto"/>
        <w:ind w:left="720"/>
      </w:pPr>
      <w:r>
        <w:rPr>
          <w:lang w:val="es_ES" w:bidi="es_ES"/>
        </w:rPr>
      </w:r>
      <w:r>
        <w:rPr>
          <w:lang w:val="es_ES" w:bidi="es_ES"/>
        </w:rPr>
        <w:t>Hijo del amo</w:t>
      </w:r>
    </w:p>
    <w:p>
      <w:pPr>
        <w:pStyle w:val="ListBullet"/>
        <w:spacing w:line="240" w:lineRule="auto"/>
        <w:ind w:left="720"/>
      </w:pPr>
      <w:r>
        <w:rPr>
          <w:lang w:val="es_ES" w:bidi="es_ES"/>
        </w:rPr>
      </w:r>
      <w:r>
        <w:rPr>
          <w:lang w:val="es_ES" w:bidi="es_ES"/>
        </w:rPr>
        <w:t>Y la primera esposa del amo.</w:t>
      </w:r>
    </w:p>
    <w:p>
      <w:pPr/>
      <w:r>
        <w:rPr>
          <w:lang w:val="es_ES" w:bidi="es_ES"/>
        </w:rPr>
      </w:r>
      <w:r>
        <w:rPr>
          <w:lang w:val="es_ES" w:bidi="es_ES"/>
        </w:rPr>
        <w:t>Como grupo, pongan atención a estas partes de la ambientación del pasaje:</w:t>
      </w:r>
    </w:p>
    <w:p>
      <w:pPr/>
      <w:r>
        <w:rPr>
          <w:lang w:val="es_ES" w:bidi="es_ES"/>
        </w:rPr>
      </w:r>
      <w:r>
        <w:rPr>
          <w:lang w:val="es_ES" w:bidi="es_ES"/>
        </w:rPr>
        <w:t>En este pasaje, recuerden que Jehová todavía le está dando a Moisés estas leyes en el Monte del Sinaí. Estas leyes son las primeras leyes en el Libro del Pacto. Las leyes en las tres escenas son sobre esclavos hombres y mujeres. Recuerden que estas leyes son para proteger a los esclavos hombres y mujeres. Recuerden también que el pueblo de Israel era esclavo en Egipto, y que los egipcios trataron mal a los israelitas en Egipto. Ahora, Jehová le está dando al pueblo de Israel reglas específicas sobre cómo cuidar de sus propios esclavos o siervos. Recuerden que Jehová quiere que los israelitas traten a sus esclavos de manera justa como trabajadores con derechos y libertad después de completar su acuerdo de seis años.</w:t>
      </w:r>
    </w:p>
    <w:p>
      <w:pPr/>
      <w:r>
        <w:rPr>
          <w:lang w:val="es_ES" w:bidi="es_ES"/>
        </w:rPr>
      </w:r>
      <w:r>
        <w:rPr>
          <w:lang w:val="es_ES" w:bidi="es_ES"/>
        </w:rPr>
        <w:t>En la primera escena, la primera parte dice que estas son las leyes que se deben dar al pueblo de Israel. Recuerden que las primeras leyes son sobre los esclavos hombres. Esta ley es sobre una situación en la que un israelita podría estar si compra un esclavo hombre. Primero, hay una ley sobre un esclavo soltero. Recuerden que el esclavo probablemente se vendió al amo y trabajó para el amo. Al final de los seis años del contrato de trabajo, la ley dice que el esclavo hombre debe ser liberado. Si no estaba casado al comienzo del contrato, y todavía no está casado al final del contrato, no necesita pagarle ningún dinero al amo. Recuerden que este esclavo hebreo podría ser otro israelita, o podría ser de una tribu diferente, o de una clase social más baja.</w:t>
      </w:r>
    </w:p>
    <w:p>
      <w:pPr/>
      <w:r>
        <w:rPr>
          <w:lang w:val="es_ES" w:bidi="es_ES"/>
        </w:rPr>
      </w:r>
      <w:r>
        <w:rPr>
          <w:lang w:val="es_ES" w:bidi="es_ES"/>
        </w:rPr>
        <w:t>Luego, si el esclavo está casado cuando comienza a trabajar para el amo, entonces el esclavo debe llevar a su esposa con él cuando termine su contrato. La esposa y cualquier hijo estarían viviendo en la casa del amo con el esclavo hombre, y el amo les daría a todos comida y ropa. El esclavo hombre entró en el contrato casado, y terminó el contrato de seis años también casado. Recuerden que los hijos del esclavo hombre también irían con el esclavo hombre.</w:t>
      </w:r>
    </w:p>
    <w:p>
      <w:pPr/>
      <w:r>
        <w:rPr>
          <w:lang w:val="es_ES" w:bidi="es_ES"/>
        </w:rPr>
      </w:r>
      <w:r>
        <w:rPr>
          <w:lang w:val="es_ES" w:bidi="es_ES"/>
        </w:rPr>
        <w:t>Finalmente, si el amo le da al esclavo hombre una esclava para casarse durante los seis años de trabajo para su amo, entonces el esclavo no puede llevar a su nueva esposa e hijos con él. El esclavo comenzó el contrato sin casarse, por lo que debe dejar el contrato sin su esposa. Recuerden que el amo le dio al esclavo hombre esta esclava como esposa, y el esclavo hombre no tenía dinero para pagar por su nueva esposa. El esclavo hombre está trabajando para pagar por su esposa. Si termina su contrato de trabajo con el amo, el esclavo todavía necesita pagarle al amo más dinero por su esposa.</w:t>
      </w:r>
    </w:p>
    <w:p>
      <w:pPr/>
      <w:r>
        <w:rPr>
          <w:lang w:val="es_ES" w:bidi="es_ES"/>
        </w:rPr>
      </w:r>
      <w:r>
        <w:rPr>
          <w:lang w:val="es_ES" w:bidi="es_ES"/>
        </w:rPr>
        <w:t>En la segunda escena, recuerden que esto comienza con una situación posible diferente. En esta situación, el esclavo hombre no quiere dejar a su esposa e hijos. El esclavo le dice al amo que quiere quedarse con su nueva esposa e hijos. El esclavo hombre decide hacer una promesa de trabajar para el amo durante el resto de su vida. Recuerden que esta es una buena situación para el esclavo hombre porque el amo continuará proporcionando comida, vivienda y probablemente ropa para el esclavo y su esposa e hijos.</w:t>
      </w:r>
    </w:p>
    <w:p>
      <w:pPr/>
      <w:r>
        <w:rPr>
          <w:lang w:val="es_ES" w:bidi="es_ES"/>
        </w:rPr>
      </w:r>
      <w:r>
        <w:rPr>
          <w:lang w:val="es_ES" w:bidi="es_ES"/>
        </w:rPr>
        <w:t>Recuerden que las leyes protegen tanto al amo como al esclavo hombre. El amo y el esclavo deben ir al lugar de adoración donde el pueblo se encuentra con Jehová y hacer la promesa frente a los líderes y frente a Jehová. Recuerden también que el amo pone al esclavo al lado de una puerta o poste y hace un agujero en el lóbulo de la oreja del esclavo. Este agujero en su oído es un recordatorio todos los días de esta promesa de que el amo le dará al esclavo hombre comida, un hogar, ropa y trabajo. Recuerden que todos en la comunidad podían ver que el esclavo prometió trabajar para el amo durante el resto de su vida.</w:t>
      </w:r>
    </w:p>
    <w:p>
      <w:pPr/>
      <w:r>
        <w:rPr>
          <w:lang w:val="es_ES" w:bidi="es_ES"/>
        </w:rPr>
      </w:r>
      <w:r>
        <w:rPr>
          <w:lang w:val="es_ES" w:bidi="es_ES"/>
        </w:rPr>
        <w:t xml:space="preserve">Deténganse aquí y miren imágenes de una </w:t>
      </w:r>
      <w:r>
        <w:rPr>
          <w:b/>
          <w:lang w:val="es_ES" w:bidi="es_ES"/>
        </w:rPr>
        <w:t>puerta</w:t>
      </w:r>
      <w:r>
        <w:rPr>
          <w:lang w:val="es_ES" w:bidi="es_ES"/>
        </w:rPr>
        <w:t xml:space="preserve">, </w:t>
      </w:r>
      <w:r>
        <w:rPr>
          <w:b/>
          <w:lang w:val="es_ES" w:bidi="es_ES"/>
        </w:rPr>
        <w:t>postes de la puerta</w:t>
      </w:r>
      <w:r>
        <w:rPr>
          <w:lang w:val="es_ES" w:bidi="es_ES"/>
        </w:rPr>
        <w:t xml:space="preserve"> y un </w:t>
      </w:r>
      <w:r>
        <w:rPr>
          <w:lang w:val="es_ES" w:bidi="es_ES"/>
        </w:rPr>
        <w:t>punzón</w:t>
      </w:r>
      <w:r>
        <w:rPr>
          <w:lang w:val="es_ES" w:bidi="es_ES"/>
        </w:rPr>
        <w:t xml:space="preserve"> nuevamente como grupo si es necesario. Pausen este audio aquí.</w:t>
      </w:r>
    </w:p>
    <w:p>
      <w:pPr/>
      <w:r>
        <w:rPr>
          <w:lang w:val="es_ES" w:bidi="es_ES"/>
        </w:rPr>
      </w:r>
      <w:r>
        <w:rPr>
          <w:lang w:val="es_ES" w:bidi="es_ES"/>
        </w:rPr>
        <w:t>En la tercera escena, recuerden que el padre que vende a su hija como sierva probablemente necesita pagar una deuda. Recuerden que esto era común durante el tiempo de Moisés. Además, es probable que el padre haya vendido a su hija tanto como esposa como de sierva. Recuerden que la ley sobre los esclavos hombres no es la misma ley para estos tipos de esclavas. Estas esclavas no pueden irse después de seis años de trabajo para su amo.</w:t>
      </w:r>
    </w:p>
    <w:p>
      <w:pPr/>
      <w:r>
        <w:rPr>
          <w:lang w:val="es_ES" w:bidi="es_ES"/>
        </w:rPr>
      </w:r>
      <w:r>
        <w:rPr>
          <w:lang w:val="es_ES" w:bidi="es_ES"/>
        </w:rPr>
        <w:t>Recuerden que las leyes sobre las esclavas las protegen. Si el hombre que compra a la esposa sierva no está feliz con ella, no puede decidir venderla a quien quiera. El hombre debe venderla de vuelta a su propio padre. La esposa sierva regresará a su propia familia. Recuerden esto es porque el hombre que la compró rompió su contrato al no querer quedarse casado con ella.</w:t>
      </w:r>
    </w:p>
    <w:p>
      <w:pPr/>
      <w:r>
        <w:rPr>
          <w:lang w:val="es_ES" w:bidi="es_ES"/>
        </w:rPr>
      </w:r>
      <w:r>
        <w:rPr>
          <w:lang w:val="es_ES" w:bidi="es_ES"/>
        </w:rPr>
        <w:t>Recuerden también que si el hombre le da la sierva a su propio hijo para que puedan casarse, hay leyes para protegerla. El hombre necesita cuidar de esta sierva esposa de su hijo de la misma manera que cuida de su propia hija.</w:t>
      </w:r>
    </w:p>
    <w:p>
      <w:pPr/>
      <w:r>
        <w:rPr>
          <w:lang w:val="es_ES" w:bidi="es_ES"/>
        </w:rPr>
      </w:r>
      <w:r>
        <w:rPr>
          <w:lang w:val="es_ES" w:bidi="es_ES"/>
        </w:rPr>
        <w:t>También es importante recordar que si el hombre se casa con una segunda esposa, ya sea que sea sierva o no, necesita tratarla de igual manera que a la primera esposa que ya tiene. Debe tratar a ambas esposas de la misma manera. El hombre debe darle a la primera esposa la misma cantidad de comida, ropa y derechos de matrimonio que le da a la segunda esposa. Una esposa sierva es libre de dejar al hombre si él no la trata de la misma manera que a la otra esposa. El padre de la esposa sierva no necesita pagar nada para recuperarla. La esposa sierva es libre de irse sin que se requiera pago alguno.</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21:1–11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3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amo</w:t>
      </w:r>
    </w:p>
    <w:p>
      <w:pPr>
        <w:pStyle w:val="ListBullet"/>
        <w:spacing w:line="240" w:lineRule="auto"/>
        <w:ind w:left="720"/>
      </w:pPr>
      <w:r>
        <w:rPr>
          <w:lang w:val="es_ES" w:bidi="es_ES"/>
        </w:rPr>
      </w:r>
      <w:r>
        <w:rPr>
          <w:lang w:val="es_ES" w:bidi="es_ES"/>
        </w:rPr>
        <w:t>Esclavo masculino</w:t>
      </w:r>
    </w:p>
    <w:p>
      <w:pPr>
        <w:pStyle w:val="ListBullet"/>
        <w:spacing w:line="240" w:lineRule="auto"/>
        <w:ind w:left="720"/>
      </w:pPr>
      <w:r>
        <w:rPr>
          <w:lang w:val="es_ES" w:bidi="es_ES"/>
        </w:rPr>
      </w:r>
      <w:r>
        <w:rPr>
          <w:lang w:val="es_ES" w:bidi="es_ES"/>
        </w:rPr>
        <w:t>La esposa y los hijos del esclavo hombre</w:t>
      </w:r>
    </w:p>
    <w:p>
      <w:pPr>
        <w:pStyle w:val="ListBullet"/>
        <w:spacing w:line="240" w:lineRule="auto"/>
        <w:ind w:left="720"/>
      </w:pPr>
      <w:r>
        <w:rPr>
          <w:lang w:val="es_ES" w:bidi="es_ES"/>
        </w:rPr>
      </w:r>
      <w:r>
        <w:rPr>
          <w:lang w:val="es_ES" w:bidi="es_ES"/>
        </w:rPr>
        <w:t>Padre</w:t>
      </w:r>
    </w:p>
    <w:p>
      <w:pPr>
        <w:pStyle w:val="ListBullet"/>
        <w:spacing w:line="240" w:lineRule="auto"/>
        <w:ind w:left="720"/>
      </w:pPr>
      <w:r>
        <w:rPr>
          <w:lang w:val="es_ES" w:bidi="es_ES"/>
        </w:rPr>
      </w:r>
      <w:r>
        <w:rPr>
          <w:lang w:val="es_ES" w:bidi="es_ES"/>
        </w:rPr>
        <w:t>Hija, que se convierte en la sierva esposa</w:t>
      </w:r>
    </w:p>
    <w:p>
      <w:pPr>
        <w:pStyle w:val="ListBullet"/>
        <w:spacing w:line="240" w:lineRule="auto"/>
        <w:ind w:left="720"/>
      </w:pPr>
      <w:r>
        <w:rPr>
          <w:lang w:val="es_ES" w:bidi="es_ES"/>
        </w:rPr>
      </w:r>
      <w:r>
        <w:rPr>
          <w:lang w:val="es_ES" w:bidi="es_ES"/>
        </w:rPr>
        <w:t>El hijo del amo</w:t>
      </w:r>
    </w:p>
    <w:p>
      <w:pPr>
        <w:pStyle w:val="ListBullet"/>
        <w:spacing w:line="240" w:lineRule="auto"/>
        <w:ind w:left="720"/>
      </w:pPr>
      <w:r>
        <w:rPr>
          <w:lang w:val="es_ES" w:bidi="es_ES"/>
        </w:rPr>
      </w:r>
      <w:r>
        <w:rPr>
          <w:lang w:val="es_ES" w:bidi="es_ES"/>
        </w:rPr>
        <w:t>Y la primera esposa del amo.</w:t>
      </w:r>
    </w:p>
    <w:p>
      <w:pPr/>
      <w:r>
        <w:rPr>
          <w:lang w:val="es_ES" w:bidi="es_ES"/>
        </w:rPr>
      </w:r>
      <w:r>
        <w:rPr>
          <w:lang w:val="es_ES" w:bidi="es_ES"/>
        </w:rPr>
        <w:t>En grupo, dramaticen el pasaje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Jehová le está hablando a Moisés y le dice que estas próximas leyes son leyes para entregar al pueblo de Israel. El primer grupo de leyes es sobre los esclavos hombres. Si un israelita compra un esclavo hebreo, el amo del esclavo necesita dejar que el esclavo sea libre después de seis años de trabajo. El esclavo no necesita pagar nada después de que termina de trabajar para su amo durante seis años.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al amo: "¿Qué estás pensando o sintiendo?" La persona podría responder cosas como: "Me pregunto por qué necesito dejar libre a mi esclavo", o "Pienso en cómo nosotros mismos una vez fuimos esclavos en Egipto", o "Me alegro de que mi esclavo trabajara para mí durante seis años".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Hay tres situaciones diferentes para el esclavo:</w:t>
      </w:r>
    </w:p>
    <w:p>
      <w:pPr>
        <w:pStyle w:val="ListBullet"/>
        <w:spacing w:line="240" w:lineRule="auto"/>
        <w:ind w:left="720"/>
      </w:pPr>
      <w:r>
        <w:rPr>
          <w:lang w:val="es_ES" w:bidi="es_ES"/>
        </w:rPr>
      </w:r>
      <w:r>
        <w:rPr>
          <w:lang w:val="es_ES" w:bidi="es_ES"/>
        </w:rPr>
        <w:t>No se casó cuando comienza a trabajar para su amo.</w:t>
      </w:r>
    </w:p>
    <w:p>
      <w:pPr>
        <w:pStyle w:val="ListBullet"/>
        <w:spacing w:line="240" w:lineRule="auto"/>
        <w:ind w:left="720"/>
      </w:pPr>
      <w:r>
        <w:rPr>
          <w:lang w:val="es_ES" w:bidi="es_ES"/>
        </w:rPr>
      </w:r>
      <w:r>
        <w:rPr>
          <w:lang w:val="es_ES" w:bidi="es_ES"/>
        </w:rPr>
        <w:t>Casado cuando comienza a trabajar para su amo.</w:t>
      </w:r>
    </w:p>
    <w:p>
      <w:pPr>
        <w:pStyle w:val="ListBullet"/>
        <w:spacing w:line="240" w:lineRule="auto"/>
        <w:ind w:left="720"/>
      </w:pPr>
      <w:r>
        <w:rPr>
          <w:lang w:val="es_ES" w:bidi="es_ES"/>
        </w:rPr>
      </w:r>
      <w:r>
        <w:rPr>
          <w:lang w:val="es_ES" w:bidi="es_ES"/>
        </w:rPr>
        <w:t>El esclavo se casa durante su trabajo de seis años para su amo.</w:t>
      </w:r>
    </w:p>
    <w:p>
      <w:pPr/>
      <w:r>
        <w:rPr>
          <w:lang w:val="es_ES" w:bidi="es_ES"/>
        </w:rPr>
      </w:r>
      <w:r>
        <w:rPr>
          <w:lang w:val="es_ES" w:bidi="es_ES"/>
        </w:rPr>
        <w:t>Si el esclavo hombre no está casado cuando comienza a trabajar para su amo, entonces el esclavo debe irse sin estar casado al final de seis años de trabajo. Si el esclavo hombre está casado cuando comienza a trabajar para su amo, entonces el esclavo debe irse con su esposa e hijos al final de los seis años. Si el esclavo se casa con una esclava del amo durante su tiempo de trabajo para su amo, entonces la esposa y los hijos no son liberados con el esclavo al final de seis años.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al esclavo hombre: "¿Qué estás pensando o sintiendo?" La persona podría responder cosas como: "Estoy triste porque mi esposa e hijos no pueden venir conmigo como personas libres, ya que me casé con ella durante mi tiempo de trabajo para mi amo", o "Quiero tener suficiente dinero para comprar la libertad de mi esposa e hijos", o "Ojalá hubiera una manera de quedarme con mi esposa e hijos y no estar separado de ellos".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El esclavo puede decidir que quiere quedarse con su amo durante el resto de la vida del esclavo. Dice: "Amo a mi amo y a mi esposa e hijos. No quiero dejarlos ahora". Hay reglas específicas sobre lo que el esclavo y el amo deben hacer para mostrar que el esclavo quiere quedarse con el amo para toda la vida. El amo necesita llevar al esclavo a una puerta o poste de la puerta, probablemente en el lugar donde las personas se encuentran con Jehová. El amo y el esclavo probablemente hacen promesas ante Jehová de que el esclavo trabajará el resto de su vida para el amo, y de que el amo también cuidará del esclavo y de su familia. Entonces el amo usa una herramienta para perforar la oreja del esclavo contra la puerta o el poste de la puerta, probablemente también en el lugar de adoración. Este agujero muestra el servicio permanente del esclavo al amo.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al esclavo hombre: "¿Qué estás pensando o sintiendo?" La persona podría responder cosas como: "Me alegro de tomar esta decisión de quedarme con mi amo, mi esposa y mis hijos de por vida", o "Feliz de que mi amo continúe proporcionando comida, vivienda, ropa y pago para toda mi familia", o "Dedicado a mi amo y a mi familia".</w:t>
      </w:r>
    </w:p>
    <w:p>
      <w:pPr>
        <w:pStyle w:val="ListBullet"/>
        <w:spacing w:line="240" w:lineRule="auto"/>
        <w:ind w:left="720"/>
      </w:pPr>
      <w:r>
        <w:rPr>
          <w:lang w:val="es_ES" w:bidi="es_ES"/>
        </w:rPr>
      </w:r>
      <w:r>
        <w:rPr>
          <w:lang w:val="es_ES" w:bidi="es_ES"/>
        </w:rPr>
        <w:t>Además, pregúntenle a la persona que interpreta al amo: "¿Qué estás pensando o sintiendo?" La persona podría responder cosas como: "Feliz de tomar esta decisión oficial hoy para mantener a mi esclavo de por vida", o "Me alegro de que mi esclavo y su familia se queden trabajando para mí", o "Comprometido a cuidar de mi esclavo y su familia".</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Luego, hay más leyes sobre las esclavas. Si un padre vende a su hija como sierva, ella no queda libre después de trabajar para su amo durante seis años. Esto se debe probablemente a que ella también es una novia del amo o de su hijo.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al padre: "¿Qué estás pensando o sintiendo?" La persona podría responder cosas como: "Esperanzado de que mi hija tenga una vida mejor ahora que está casada con este hombre y él pueda cuidar de ella", o "Contento de pagar mis deudas vendiendo a mi hija a este hombre", o "Ojalá tuviera otra manera de pagar mis deudas".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Si el amo no está conforme con la hija como su sierva y esposa, entonces debe permitir que el padre la compre de nuevo. El amo no puede vender a la hija a un extranjero.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la hija: "¿Qué estás pensando o sintiendo?" La persona podría responder cosas como: "Me alegro de que pueda regresar a la casa de mi padre ahora", o "Triste de que el matrimonio y el trabajo con el amo no hayan funcionado", o "Me alegro de que el amo no me haya vendido a un extranjero y me haya hecho dejar a mi pueblo".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El amo podría entregar la sierva a su hijo como esposa. Si el hijo del amo se casa con la sierva, entonces el amo debe tratar a la sierva como su propia hija. Finalmente, si el amo se casa con la sierva él mismo, o tiene una segunda esposa, ya sea que sea sierva o no, necesita tratar a las dos esposas por igual. El amo necesita darle a la primera esposa la misma cantidad de comida, ropa y derechos de matrimonio que le da a su segunda esposa. Si el amo no trata a la segunda esposa por igual con su otra esposa, la esposa sierva puede dejar el matrimonio y el trabajo. Ella se irá como mujer libre sin pagar ningún dinero.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la esposa sierva: "¿Qué sientes?" La persona podría responder cosas como: "Feliz de que mi nuevo amo me proporcione comida, ropa y derechos matrimoniales", o "Me alegro de estar protegida por estas leyes sobre los esclavos", o "Espero tener hijos para mi amo".</w:t>
      </w:r>
    </w:p>
    <w:p>
      <w:pPr>
        <w:pStyle w:val="ListBullet"/>
        <w:spacing w:line="240" w:lineRule="auto"/>
        <w:ind w:left="720"/>
      </w:pPr>
      <w:r>
        <w:rPr>
          <w:lang w:val="es_ES" w:bidi="es_ES"/>
        </w:rPr>
      </w:r>
      <w:r>
        <w:rPr>
          <w:lang w:val="es_ES" w:bidi="es_ES"/>
        </w:rPr>
        <w:t>Además, pregúntenle a la persona que interpreta a la otra esposa: "¿Qué sientes?" La persona podría responder cosas como: "Celosa de la esposa sierva", o "No entiendo por qué la esposa sierva necesita ser tratada por igual que yo, ya que es una sierva", o "Feliz de tener a la esposa sierva en la familia ahora porque puede darle hijos al amo".</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21:1–11 en la traducción que sea más fácil de entender.</w:t>
      </w:r>
    </w:p>
    <w:p>
      <w:pPr/>
      <w:r>
        <w:rPr>
          <w:lang w:val="es_ES" w:bidi="es_ES"/>
        </w:rPr>
      </w:r>
      <w:r>
        <w:rPr>
          <w:lang w:val="es_ES" w:bidi="es_ES"/>
        </w:rPr>
        <w:t xml:space="preserve">En este paso, el grupo discutirá sobre términos y palabras clave en este pasaje. </w:t>
      </w:r>
    </w:p>
    <w:p>
      <w:pPr/>
      <w:r>
        <w:rPr>
          <w:lang w:val="es_ES" w:bidi="es_ES"/>
        </w:rPr>
      </w:r>
      <w:r>
        <w:rPr>
          <w:lang w:val="es_ES" w:bidi="es_ES"/>
        </w:rPr>
        <w:t>Jehová</w:t>
      </w:r>
      <w:r>
        <w:rPr>
          <w:lang w:val="es_ES" w:bidi="es_ES"/>
        </w:rPr>
        <w:t xml:space="preserve"> le dice a Moisés </w:t>
      </w:r>
      <w:r>
        <w:rPr>
          <w:b/>
          <w:lang w:val="es_ES" w:bidi="es_ES"/>
        </w:rPr>
        <w:t>leyes</w:t>
      </w:r>
      <w:r>
        <w:rPr>
          <w:lang w:val="es_ES" w:bidi="es_ES"/>
        </w:rPr>
        <w:t xml:space="preserve"> sobre los esclavos hombres y mujeres. Estas leyes son reglas, o instrucciones, para el pueblo de </w:t>
      </w:r>
      <w:r>
        <w:rPr>
          <w:lang w:val="es_ES" w:bidi="es_ES"/>
        </w:rPr>
        <w:t>Israel</w:t>
      </w:r>
      <w:r>
        <w:rPr>
          <w:lang w:val="es_ES" w:bidi="es_ES"/>
        </w:rPr>
        <w:t xml:space="preserve"> sobre cómo vivir. En el idioma original, la palabra ley aquí significa "regla con autoridad". En otras partes de Éxodo, se usa una palabra diferente para ley.</w:t>
      </w:r>
    </w:p>
    <w:p>
      <w:pPr/>
      <w:r>
        <w:rPr>
          <w:lang w:val="es_ES" w:bidi="es_ES"/>
        </w:rPr>
      </w:r>
      <w:r>
        <w:rPr>
          <w:lang w:val="es_ES" w:bidi="es_ES"/>
        </w:rPr>
        <w:t xml:space="preserve">Deténganse aquí y conversen en grupo sobre qué palabra o frase usarán para </w:t>
      </w:r>
      <w:r>
        <w:rPr>
          <w:b/>
          <w:lang w:val="es_ES" w:bidi="es_ES"/>
        </w:rPr>
        <w:t>ley</w:t>
      </w:r>
      <w:r>
        <w:rPr>
          <w:lang w:val="es_ES" w:bidi="es_ES"/>
        </w:rPr>
        <w:t xml:space="preserve">. ¿Usarán la misma palabra que en otros lugares en Éxodo, o una palabra similar? Busquen </w:t>
      </w:r>
      <w:r>
        <w:rPr>
          <w:lang w:val="es_ES" w:bidi="es_ES"/>
        </w:rPr>
        <w:t>ley</w:t>
      </w:r>
      <w:r>
        <w:rPr>
          <w:lang w:val="es_ES" w:bidi="es_ES"/>
        </w:rPr>
        <w:t xml:space="preserve"> en el Glosario Principal para obtener más información. Pausen este audio aquí.</w:t>
      </w:r>
    </w:p>
    <w:p>
      <w:pPr/>
      <w:r>
        <w:rPr>
          <w:lang w:val="es_ES" w:bidi="es_ES"/>
        </w:rPr>
      </w:r>
      <w:r>
        <w:rPr>
          <w:lang w:val="es_ES" w:bidi="es_ES"/>
        </w:rPr>
        <w:t xml:space="preserve">La primera ley es sobre los esclavos hombres. Si alguien compra un esclavo hombre </w:t>
      </w:r>
      <w:r>
        <w:rPr>
          <w:b/>
          <w:lang w:val="es_ES" w:bidi="es_ES"/>
        </w:rPr>
        <w:t>hebreo</w:t>
      </w:r>
      <w:r>
        <w:rPr>
          <w:lang w:val="es_ES" w:bidi="es_ES"/>
        </w:rPr>
        <w:t xml:space="preserve">, este esclavo debe quedar libre al final de seis años. Hebreo significa una persona que es un descendiente de Abraham. A veces también significa un extranjero que es pobre. Usen la misma palabra para hebreo que usaron en los pasajes anteriores. Para obtener más información sobre </w:t>
      </w:r>
      <w:r>
        <w:rPr>
          <w:lang w:val="es_ES" w:bidi="es_ES"/>
        </w:rPr>
        <w:t>hebreo</w:t>
      </w:r>
      <w:r>
        <w:rPr>
          <w:lang w:val="es_ES" w:bidi="es_ES"/>
        </w:rPr>
        <w:t>, consulten el Glosario Principal.</w:t>
      </w:r>
    </w:p>
    <w:p>
      <w:pPr/>
      <w:r>
        <w:rPr>
          <w:lang w:val="es_ES" w:bidi="es_ES"/>
        </w:rPr>
      </w:r>
      <w:r>
        <w:rPr>
          <w:lang w:val="es_ES" w:bidi="es_ES"/>
        </w:rPr>
        <w:t xml:space="preserve">Los </w:t>
      </w:r>
      <w:r>
        <w:rPr>
          <w:b/>
          <w:lang w:val="es_ES" w:bidi="es_ES"/>
        </w:rPr>
        <w:t>esclavos</w:t>
      </w:r>
      <w:r>
        <w:rPr>
          <w:lang w:val="es_ES" w:bidi="es_ES"/>
        </w:rPr>
        <w:t xml:space="preserve"> y los </w:t>
      </w:r>
      <w:r>
        <w:rPr>
          <w:lang w:val="es_ES" w:bidi="es_ES"/>
        </w:rPr>
        <w:t>siervos</w:t>
      </w:r>
      <w:r>
        <w:rPr>
          <w:lang w:val="es_ES" w:bidi="es_ES"/>
        </w:rPr>
        <w:t xml:space="preserve"> eran comunes durante el tiempo de Moisés. Un </w:t>
      </w:r>
      <w:r>
        <w:rPr>
          <w:b/>
          <w:lang w:val="es_ES" w:bidi="es_ES"/>
        </w:rPr>
        <w:t>amo</w:t>
      </w:r>
      <w:r>
        <w:rPr>
          <w:lang w:val="es_ES" w:bidi="es_ES"/>
        </w:rPr>
        <w:t xml:space="preserve"> compraba un esclavo con dinero, y luego el esclavo vivía en la casa del amo y trabajaba para el amo. Un amo también puede ser una palabra para alguien con alto estatus. Usen la misma palabra para esclavo que usaron en los pasajes anteriores. Para obtener más información sobre los </w:t>
      </w:r>
      <w:r>
        <w:rPr>
          <w:lang w:val="es_ES" w:bidi="es_ES"/>
        </w:rPr>
        <w:t>esclavos</w:t>
      </w:r>
      <w:r>
        <w:rPr>
          <w:lang w:val="es_ES" w:bidi="es_ES"/>
        </w:rPr>
        <w:t>, consulten el Glosario Principal.</w:t>
      </w:r>
    </w:p>
    <w:p>
      <w:pPr/>
      <w:r>
        <w:rPr>
          <w:lang w:val="es_ES" w:bidi="es_ES"/>
        </w:rPr>
      </w:r>
      <w:r>
        <w:rPr>
          <w:lang w:val="es_ES" w:bidi="es_ES"/>
        </w:rPr>
        <w:t xml:space="preserve">Deténganse aquí y conversen en grupo sobre qué palabra o frase usarán para </w:t>
      </w:r>
      <w:r>
        <w:rPr>
          <w:b/>
          <w:lang w:val="es_ES" w:bidi="es_ES"/>
        </w:rPr>
        <w:t>amo</w:t>
      </w:r>
      <w:r>
        <w:rPr>
          <w:lang w:val="es_ES" w:bidi="es_ES"/>
        </w:rPr>
        <w:t xml:space="preserve">. Busquen </w:t>
      </w:r>
      <w:r>
        <w:rPr>
          <w:lang w:val="es_ES" w:bidi="es_ES"/>
        </w:rPr>
        <w:t>amo</w:t>
      </w:r>
      <w:r>
        <w:rPr>
          <w:lang w:val="es_ES" w:bidi="es_ES"/>
        </w:rPr>
        <w:t xml:space="preserve"> en el Glosario Principal para obtener más información. Pausen este audio aquí.</w:t>
      </w:r>
    </w:p>
    <w:p>
      <w:pPr/>
      <w:r>
        <w:rPr>
          <w:lang w:val="es_ES" w:bidi="es_ES"/>
        </w:rPr>
      </w:r>
      <w:r>
        <w:rPr>
          <w:lang w:val="es_ES" w:bidi="es_ES"/>
        </w:rPr>
        <w:t xml:space="preserve">Si el esclavo quiere quedarse con su amo, esposa e hijos, entonces el amo lleva al esclavo a una puerta o poste de la puerta. Algunas traducciones dicen "llevarlo ante los jueces", y algunas dicen: "llevarlo ante Jehová". Cualquiera de las interpretaciones es posible, ya que esto trata sobre el amo y el esclavo haciendo un compromiso el uno con el otro ante Jehová, probablemente en el lugar de </w:t>
      </w:r>
      <w:r>
        <w:rPr>
          <w:lang w:val="es_ES" w:bidi="es_ES"/>
        </w:rPr>
        <w:t>adoración</w:t>
      </w:r>
      <w:r>
        <w:rPr>
          <w:lang w:val="es_ES" w:bidi="es_ES"/>
        </w:rPr>
        <w:t>. El amo hace un agujero en el lóbulo de la oreja del esclavo con un punzón para mostrar que el esclavo ahora trabaja para el amo durante el resto de su vida.</w:t>
      </w:r>
    </w:p>
    <w:p>
      <w:pPr/>
      <w:r>
        <w:rPr>
          <w:lang w:val="es_ES" w:bidi="es_ES"/>
        </w:rPr>
      </w:r>
      <w:r>
        <w:rPr>
          <w:lang w:val="es_ES" w:bidi="es_ES"/>
        </w:rPr>
        <w:t xml:space="preserve">Deténganse aquí y miren imágenes de una </w:t>
      </w:r>
      <w:r>
        <w:rPr>
          <w:b/>
          <w:lang w:val="es_ES" w:bidi="es_ES"/>
        </w:rPr>
        <w:t>puerta</w:t>
      </w:r>
      <w:r>
        <w:rPr>
          <w:lang w:val="es_ES" w:bidi="es_ES"/>
        </w:rPr>
        <w:t xml:space="preserve">, </w:t>
      </w:r>
      <w:r>
        <w:rPr>
          <w:b/>
          <w:lang w:val="es_ES" w:bidi="es_ES"/>
        </w:rPr>
        <w:t>postes de la puerta</w:t>
      </w:r>
      <w:r>
        <w:rPr>
          <w:lang w:val="es_ES" w:bidi="es_ES"/>
        </w:rPr>
        <w:t xml:space="preserve"> y un </w:t>
      </w:r>
      <w:r>
        <w:rPr>
          <w:lang w:val="es_ES" w:bidi="es_ES"/>
        </w:rPr>
        <w:t>punzón</w:t>
      </w:r>
      <w:r>
        <w:rPr>
          <w:lang w:val="es_ES" w:bidi="es_ES"/>
        </w:rPr>
        <w:t xml:space="preserve"> nuevamente como grupo si es necesario. Pausen este audio aquí.</w:t>
      </w:r>
    </w:p>
    <w:p>
      <w:pPr/>
      <w:r>
        <w:rPr>
          <w:lang w:val="es_ES" w:bidi="es_ES"/>
        </w:rPr>
      </w:r>
      <w:r>
        <w:rPr>
          <w:lang w:val="es_ES" w:bidi="es_ES"/>
        </w:rPr>
        <w:t xml:space="preserve">Si un padre vende su </w:t>
      </w:r>
      <w:r>
        <w:rPr>
          <w:b/>
          <w:lang w:val="es_ES" w:bidi="es_ES"/>
        </w:rPr>
        <w:t>hija</w:t>
      </w:r>
      <w:r>
        <w:rPr>
          <w:lang w:val="es_ES" w:bidi="es_ES"/>
        </w:rPr>
        <w:t xml:space="preserve"> a un amo para que sea la esposa sierva del amo, hay reglas específicas. El padre puede comprar de nuevo a su hija del amo si el amo no está feliz con su nueva esposa sierva. La palabra en el idioma original es </w:t>
      </w:r>
      <w:r>
        <w:rPr>
          <w:b/>
          <w:lang w:val="es_ES" w:bidi="es_ES"/>
        </w:rPr>
        <w:t>redimir</w:t>
      </w:r>
      <w:r>
        <w:rPr>
          <w:lang w:val="es_ES" w:bidi="es_ES"/>
        </w:rPr>
        <w:t xml:space="preserve">, y significa liberar o rescatar. Usen la misma palabra para redimir que usaron en los pasajes anteriores. Para obtener más información sobre </w:t>
      </w:r>
      <w:r>
        <w:rPr>
          <w:lang w:val="es_ES" w:bidi="es_ES"/>
        </w:rPr>
        <w:t>redimir</w:t>
      </w:r>
      <w:r>
        <w:rPr>
          <w:lang w:val="es_ES" w:bidi="es_ES"/>
        </w:rPr>
        <w:t>, consulten el Glosario Principal.</w:t>
      </w:r>
    </w:p>
    <w:p>
      <w:pPr/>
      <w:r>
        <w:rPr>
          <w:lang w:val="es_ES" w:bidi="es_ES"/>
        </w:rPr>
      </w:r>
      <w:r>
        <w:rPr>
          <w:lang w:val="es_ES" w:bidi="es_ES"/>
        </w:rPr>
        <w:t xml:space="preserve">El amo no puede vender a la esposa sierva a un </w:t>
      </w:r>
      <w:r>
        <w:rPr>
          <w:b/>
          <w:lang w:val="es_ES" w:bidi="es_ES"/>
        </w:rPr>
        <w:t>extranjero</w:t>
      </w:r>
      <w:r>
        <w:rPr>
          <w:lang w:val="es_ES" w:bidi="es_ES"/>
        </w:rPr>
        <w:t xml:space="preserve">. Un extranjero es cualquiera que no sea de la nación de Israel. Usen la misma palabra para extranjero que usaron en los pasajes anteriores. Para obtener más información sobre </w:t>
      </w:r>
      <w:r>
        <w:rPr>
          <w:lang w:val="es_ES" w:bidi="es_ES"/>
        </w:rPr>
        <w:t>extranjeros</w:t>
      </w:r>
      <w:r>
        <w:rPr>
          <w:lang w:val="es_ES" w:bidi="es_ES"/>
        </w:rPr>
        <w:t>, consulten el Glosario Principal.</w:t>
      </w:r>
    </w:p>
    <w:p>
      <w:pPr/>
      <w:r>
        <w:rPr>
          <w:lang w:val="es_ES" w:bidi="es_ES"/>
        </w:rPr>
      </w:r>
      <w:r>
        <w:rPr>
          <w:lang w:val="es_ES" w:bidi="es_ES"/>
        </w:rPr>
        <w:t xml:space="preserve">Si la esposa sierva se casa con el </w:t>
      </w:r>
      <w:r>
        <w:rPr>
          <w:lang w:val="es_ES" w:bidi="es_ES"/>
        </w:rPr>
        <w:t>hijo</w:t>
      </w:r>
      <w:r>
        <w:rPr>
          <w:lang w:val="es_ES" w:bidi="es_ES"/>
        </w:rPr>
        <w:t xml:space="preserve"> del amo, el amo necesita tratar a la esposa sierva como su hija. Durante el tiempo de Moisés, había costumbres específicas sobre cómo un padre cuidaba de sus hijas.</w:t>
      </w:r>
    </w:p>
    <w:p>
      <w:pPr/>
      <w:r>
        <w:rPr>
          <w:lang w:val="es_ES" w:bidi="es_ES"/>
        </w:rPr>
      </w:r>
      <w:r>
        <w:rPr>
          <w:lang w:val="es_ES" w:bidi="es_ES"/>
        </w:rPr>
        <w:t>Si el amo se casa con su esposa sierva, debe tratarla igual que a cualquier otra esposa que tenga. El amo necesita darle a su otra esposa y su esposa sierva los mismos derechos de comida, ropa y matrimonio. Este es el único lugar donde aparece la frase "derechos de matrimonio" en el Antiguo o Nuevo Testamento, pero probablemente significa relaciones sexuales.</w:t>
      </w:r>
    </w:p>
    <w:p>
      <w:pPr/>
      <w:r>
        <w:rPr>
          <w:lang w:val="es_ES" w:bidi="es_ES"/>
        </w:rPr>
      </w:r>
      <w:r>
        <w:rPr>
          <w:lang w:val="es_ES" w:bidi="es_ES"/>
        </w:rPr>
        <w:t xml:space="preserve">Deténganse aquí y conversen en grupo sobre qué palabra o frase usarán para </w:t>
      </w:r>
      <w:r>
        <w:rPr>
          <w:b/>
          <w:lang w:val="es_ES" w:bidi="es_ES"/>
        </w:rPr>
        <w:t>derechos de matrimonio</w:t>
      </w:r>
      <w:r>
        <w:rPr>
          <w:lang w:val="es_ES" w:bidi="es_ES"/>
        </w:rPr>
        <w:t>. ¿Cuál es una manera apropiada de hablar de relaciones sexuales, o derechos de matrimonio, en su cultura?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21:12–17</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21:12–17 y guárdenlo en sus corazones.</w:t>
      </w:r>
    </w:p>
    <w:p>
      <w:pPr/>
      <w:r>
        <w:rPr>
          <w:lang w:val="es_ES" w:bidi="es_ES"/>
        </w:rPr>
      </w:r>
      <w:r>
        <w:rPr>
          <w:lang w:val="es_ES" w:bidi="es_ES"/>
        </w:rPr>
        <w:t>Escuchen una versión en audio de Éxodo 21:12–17 tres veces, en tres traducciones diferentes, si es posible.</w:t>
      </w:r>
    </w:p>
    <w:p>
      <w:pPr/>
      <w:r>
        <w:rPr>
          <w:lang w:val="es_ES" w:bidi="es_ES"/>
        </w:rPr>
      </w:r>
      <w:r>
        <w:rPr>
          <w:lang w:val="es_ES" w:bidi="es_ES"/>
        </w:rPr>
        <w:t>Pausen este audio aquí.</w:t>
      </w:r>
    </w:p>
    <w:p>
      <w:pPr/>
      <w:r>
        <w:rPr>
          <w:lang w:val="es_ES" w:bidi="es_ES"/>
        </w:rPr>
      </w:r>
      <w:r>
        <w:rPr>
          <w:lang w:val="es_ES" w:bidi="es_ES"/>
        </w:rPr>
        <w:t>Ahora, como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pasaje? Pausen este audio aquí.</w:t>
      </w:r>
    </w:p>
    <w:p>
      <w:pPr>
        <w:pStyle w:val="ListBullet"/>
        <w:spacing w:line="240" w:lineRule="auto"/>
        <w:ind w:left="720"/>
      </w:pPr>
      <w:r>
        <w:rPr>
          <w:lang w:val="es_ES" w:bidi="es_ES"/>
        </w:rPr>
      </w:r>
      <w:r>
        <w:rPr>
          <w:lang w:val="es_ES" w:bidi="es_ES"/>
        </w:rPr>
        <w:t>¿Qué nos dice este pasaje acerca de Dios? Pausen este audio aquí.</w:t>
      </w:r>
    </w:p>
    <w:p>
      <w:pPr>
        <w:pStyle w:val="ListBullet"/>
        <w:spacing w:line="240" w:lineRule="auto"/>
        <w:ind w:left="720"/>
      </w:pPr>
      <w:r>
        <w:rPr>
          <w:lang w:val="es_ES" w:bidi="es_ES"/>
        </w:rPr>
      </w:r>
      <w:r>
        <w:rPr>
          <w:lang w:val="es_ES" w:bidi="es_ES"/>
        </w:rPr>
        <w:t>¿Qué nos dice este pasaje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21:12–17 en la traducción que sea más fácil de entender.</w:t>
      </w:r>
    </w:p>
    <w:p>
      <w:pPr/>
      <w:r>
        <w:rPr>
          <w:lang w:val="es_ES" w:bidi="es_ES"/>
        </w:rPr>
      </w:r>
      <w:r>
        <w:rPr>
          <w:lang w:val="es_ES" w:bidi="es_ES"/>
        </w:rPr>
        <w:t>Jehová le da a Moisés leyes específicas para los israelitas sobre cómo seguir a Jehová. Esta sección de la ley se llama el Libro del Pacto. Antes de este pasaje, había leyes sobre cómo tratar a los esclavos hombres y mujeres. Estas leyes son para todo el pueblo de Jehová, y las reglas no son diferentes según el estatus o el dinero de una persona. Ahora, Jehová da leyes, o reglas o instrucciones, sobre el castigo por herir a otra persona. Hay dos secciones de ley aquí. Primero, hay leyes sobre el castigo para alguien que mata a otra persona a propósito o por accidente. Luego, existen leyes sobre el castigo por herir a la propia madre y al propio padre de una persona y el castigo para quien secuestra a otra persona. La mayoría de las leyes conllevan la pena de muerte.</w:t>
      </w:r>
    </w:p>
    <w:p>
      <w:pPr/>
      <w:r>
        <w:rPr>
          <w:lang w:val="es_ES" w:bidi="es_ES"/>
        </w:rPr>
      </w:r>
      <w:r>
        <w:rPr>
          <w:lang w:val="es_ES" w:bidi="es_ES"/>
        </w:rPr>
        <w:t>Todas las leyes en este pasaje tienen causa y efecto. Esto significa que todos dicen: "Si se comete cierto crimen, entonces este es el castigo por el crimen o la falta". En la primera sección, hay tres leyes sobre asesinato, o lo que debe suceder cuando una persona agrede a otra, y la persona muere. Estas leyes muestran lo importante que es la vida humana para Jehová. Jehová dice que la única manera de castigar a una persona por tomar una vida humana es tomar su vida a cambio. Además, no había cárceles ni prisiones durante el tiempo de Moisés, por lo que no había ningún lugar al que un asesino pudiera ir a cumplir su castigo. Una cárcel, o prisión, es un lugar para recluir a las personas que cometen actos ilícitos. Las personas en la cárcel o en la prisión no tienen libertad para salir. La primera ley es que si alguien mata a otra persona, el asesino debe morir. Esto incluye a cualquier persona que mate a cualquier otra, ya sea hombre, mujer, anciano, joven, rico o pobre.</w:t>
      </w:r>
    </w:p>
    <w:p>
      <w:pPr/>
      <w:r>
        <w:rPr>
          <w:lang w:val="es_ES" w:bidi="es_ES"/>
        </w:rPr>
      </w:r>
      <w:r>
        <w:rPr>
          <w:lang w:val="es_ES" w:bidi="es_ES"/>
        </w:rPr>
        <w:t>La siguiente ley es que si la muerte es un accidente, la persona que causó la muerte de otra persona no debe morir. En el idioma original, dice "si la persona no está al acecho". Esto significa que la persona no planea matar a la otra persona. El propio Jehová hará un lugar seguro para la persona que mató accidentalmente a otra persona. Escucharemos sobre estos lugares más tarde en la ley de Jehová. Sin embargo, a menudo en las culturas cercanas, las personas podían acudir al altar de un templo dedicado a su dios para encontrar refugio. Durante el tiempo de Moisés, normalmente no había diferencia entre matar a alguien por accidente o a propósito. Las leyes de otras naciones decían que si alguien mataba a alguien por cualquier razón o por accidente, la familia de la persona que murió tenía el derecho de matar a alguien de la familia del asesino. La nueva ley de Jehová aquí es diferente de la manera normal en que las personas durante el tiempo de Moisés castigaban a una persona que mataba a alguien. Ahora, la ley de Jehová protege a alguien que mata a alguien más por accidente. En el idioma original, dice que la muerte sucedió porque "Jehová permitió que sucediera por su mano". Jehová no interviene ni previene la muerte de la persona, y la persona no quería matar a la otra persona.</w:t>
      </w:r>
    </w:p>
    <w:p>
      <w:pPr/>
      <w:r>
        <w:rPr>
          <w:lang w:val="es_ES" w:bidi="es_ES"/>
        </w:rPr>
      </w:r>
      <w:r>
        <w:rPr>
          <w:lang w:val="es_ES" w:bidi="es_ES"/>
        </w:rPr>
        <w:t>Deténganse aquí y conversen sobre esta pregunta en grupo: ¿Cuál es la penalidad por matar a una persona en su comunidad? ¿Cómo es el castigo diferente para una persona que planea matar a alguien y una persona que mata a alguien por accidente? Pausen este audio aquí.</w:t>
      </w:r>
    </w:p>
    <w:p>
      <w:pPr/>
      <w:r>
        <w:rPr>
          <w:lang w:val="es_ES" w:bidi="es_ES"/>
        </w:rPr>
      </w:r>
      <w:r>
        <w:rPr>
          <w:lang w:val="es_ES" w:bidi="es_ES"/>
        </w:rPr>
        <w:t>La ley de Jehová no protege a una persona que mata a alguien a propósito. En otras culturas cercanas, era común que las personas fueran a su lugar de adoración a sus dioses para encontrar refugio cuando hacían algo malo. Jehová estaba cambiando esta práctica para su pueblo. Las personas que mataron a otros sin intención podían ir al altar de Jehová para encontrar refugio, pero no las personas que mataron a alguien a propósito. Las personas iban al altar de Jehová para agarrarse a los cuernos, o las esquinas levantadas del altar de Jehová. El altar era donde las personas mataban animales y los quemaban como una ofrenda a Jehová. Las personas también quemaban incienso en el altar.</w:t>
      </w:r>
    </w:p>
    <w:p>
      <w:pPr/>
      <w:r>
        <w:rPr>
          <w:lang w:val="es_ES" w:bidi="es_ES"/>
        </w:rPr>
      </w:r>
      <w:r>
        <w:rPr>
          <w:lang w:val="es_ES" w:bidi="es_ES"/>
        </w:rPr>
        <w:t xml:space="preserve">Deténganse aquí y, como grupo, miren una imagen de un </w:t>
      </w:r>
      <w:r>
        <w:rPr>
          <w:lang w:val="es_ES" w:bidi="es_ES"/>
        </w:rPr>
        <w:t>altar</w:t>
      </w:r>
      <w:r>
        <w:rPr>
          <w:lang w:val="es_ES" w:bidi="es_ES"/>
        </w:rPr>
        <w:t>. Pausen este audio aquí.</w:t>
      </w:r>
    </w:p>
    <w:p>
      <w:pPr/>
      <w:r>
        <w:rPr>
          <w:lang w:val="es_ES" w:bidi="es_ES"/>
        </w:rPr>
      </w:r>
      <w:r>
        <w:rPr>
          <w:lang w:val="es_ES" w:bidi="es_ES"/>
        </w:rPr>
        <w:t>Una persona que mató a alguien a propósito puede agarrarse al altar porque creía que si Jehová no la mataba de inmediato, mostraría a otras personas que era inocente. Jehová nunca dijo que hiciera esto, y en esta ley, Jehová muestra que incluso si un asesino va a agarrarse al altar en el lugar de adoración a Jehová para protección, el pueblo debe arrastrar al asesino del altar y luego matar al asesino. El altar de Jehová no protege a un asesino que mató a alguien a propósito. Esta persona debe morir. Ninguna ubicación puede proteger a esta persona, ni siquiera el lugar de adoración a Jehová.</w:t>
      </w:r>
    </w:p>
    <w:p>
      <w:pPr/>
      <w:r>
        <w:rPr>
          <w:lang w:val="es_ES" w:bidi="es_ES"/>
        </w:rPr>
      </w:r>
      <w:r>
        <w:rPr>
          <w:lang w:val="es_ES" w:bidi="es_ES"/>
        </w:rPr>
        <w:t>En la segunda sección, las siguientes tres leyes están todas relacionadas entre sí. En el caso de las tres leyes, el crimen, o infracción, no es asesinato, pero las tres leyes tienen la pena de muerte. La primera y la última ley tratan nuevamente sobre el mismo tipo de crimen: lastimar a la propia madre y al propio padre. Estas leyes están relacionadas con la quinta palabra, o mandamiento, en la ley que Jehová le dio a Moisés: honra a tu padre y madre. La ley del medio es sobre secuestrar a otra persona. Secuestro significa raptar a otra persona para venderla. Esta ley es similar a la octava palabra, o mandamiento, sobre no robar.</w:t>
      </w:r>
    </w:p>
    <w:p>
      <w:pPr/>
      <w:r>
        <w:rPr>
          <w:lang w:val="es_ES" w:bidi="es_ES"/>
        </w:rPr>
      </w:r>
      <w:r>
        <w:rPr>
          <w:lang w:val="es_ES" w:bidi="es_ES"/>
        </w:rPr>
        <w:t>Primero, cualquiera que ataque a sus padres debe morir. "Ataque" significa lastimar físicamente a tu propia madre o padre, u otra persona como un abuelo o un amo. En el idioma original, significa que alguien ataca a su padre y luego deja al padre en el suelo para morir. El padre no muere, pero queda muy herido y podría haber muerto. La otra ley sobre matar a alguien a propósito significa que la persona que mató a alguien debe morir, pero aquí una persona muere solo por atacar a sus padres. Esto muestra que Jehová ve honrar y tratar bien a los padres de una persona como muy importante.</w:t>
      </w:r>
    </w:p>
    <w:p>
      <w:pPr/>
      <w:r>
        <w:rPr>
          <w:lang w:val="es_ES" w:bidi="es_ES"/>
        </w:rPr>
      </w:r>
      <w:r>
        <w:rPr>
          <w:lang w:val="es_ES" w:bidi="es_ES"/>
        </w:rPr>
        <w:t>Deténganse aquí y conversen sobre esta pregunta en grupo: Hablen sobre el tipo de cosas que las personas hacen para honrar a sus padres en su cultura. ¿Cuál es el castigo si alguien ataca a su padre o madre? Pausen este audio aquí.</w:t>
      </w:r>
    </w:p>
    <w:p>
      <w:pPr/>
      <w:r>
        <w:rPr>
          <w:lang w:val="es_ES" w:bidi="es_ES"/>
        </w:rPr>
      </w:r>
      <w:r>
        <w:rPr>
          <w:lang w:val="es_ES" w:bidi="es_ES"/>
        </w:rPr>
        <w:t>Luego, hay una ley sobre el secuestro. El secuestro es cuando una persona rapta a otra y la lleva lejos de su hogar y familia. Por lo general, el secuestrador quiere vender a la persona secuestrada como esclavo. La ley dice que el secuestrador merece morir, incluso si aún no ha vendido a la persona. Durante el tiempo de Moisés, el secuestro generalmente estaba relacionado con el comercio de esclavos. Incluso si alguien todavía tiene a la persona secuestrada y aún no cometió el secuestro original ni obtuvo dinero, también merece morir. Esta ley muestra que es importante para Jehová que su pueblo sea libre.</w:t>
      </w:r>
    </w:p>
    <w:p>
      <w:pPr/>
      <w:r>
        <w:rPr>
          <w:lang w:val="es_ES" w:bidi="es_ES"/>
        </w:rPr>
      </w:r>
      <w:r>
        <w:rPr>
          <w:lang w:val="es_ES" w:bidi="es_ES"/>
        </w:rPr>
        <w:t>Deténganse aquí y conversen sobre esta pregunta en grupo: Cuenten una historia sobre el secuestro en su cultura. ¿Cuál es el castigo para alguien que secuestra a otra persona, o para alguien que todavía tiene a la persona secuestrada? Pausen este audio aquí.</w:t>
      </w:r>
    </w:p>
    <w:p>
      <w:pPr/>
      <w:r>
        <w:rPr>
          <w:lang w:val="es_ES" w:bidi="es_ES"/>
        </w:rPr>
      </w:r>
      <w:r>
        <w:rPr>
          <w:lang w:val="es_ES" w:bidi="es_ES"/>
        </w:rPr>
        <w:t>Finalmente, la última ley en esta sección también es sobre no respetar, u honrar, a tus padres. La ley de Jehová dice que si alguien maldice a sus padres, merece morir. "Maldecir" probablemente no significa solo decirles "Desearía que estuvieran muertos" a tus padres. Probablemente también significa decir públicamente en el nombre de Jehová que la persona no quiere ninguna relación con sus padres y ya no los respetará ni los servirá. La persona no quiere cuidar de ellos en su vejez; este era un papel importante que los hijos debían desempeñar para sus padres ancianos durante el tiempo de Moisés. La persona también probablemente desea el mal a sus padres y quiere deshonrar a sus padres. Esto es lo opuesto a la quinta palabra, o mandamiento: honra a tu padre y a tu madre. Si alguien maldice a sus padres, esta persona debe morir.</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21:12–17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dos escenas.</w:t>
      </w:r>
    </w:p>
    <w:p>
      <w:pPr/>
      <w:r>
        <w:rPr>
          <w:lang w:val="es_ES" w:bidi="es_ES"/>
        </w:rPr>
      </w:r>
      <w:r>
        <w:rPr>
          <w:b/>
          <w:lang w:val="es_ES" w:bidi="es_ES"/>
        </w:rPr>
        <w:t>En la primera escena:</w:t>
      </w:r>
      <w:r>
        <w:rPr>
          <w:lang w:val="es_ES" w:bidi="es_ES"/>
        </w:rPr>
        <w:t xml:space="preserve"> Hay tres leyes sobre matar a alguien. Para una persona que mata a otra a propósito, el castigo es la muerte del homicida. Para alguien que mata a alguien más por accidente, la ley de Jehová lo protege de la muerte.</w:t>
      </w:r>
    </w:p>
    <w:p>
      <w:pPr/>
      <w:r>
        <w:rPr>
          <w:lang w:val="es_ES" w:bidi="es_ES"/>
        </w:rPr>
      </w:r>
      <w:r>
        <w:rPr>
          <w:b/>
          <w:lang w:val="es_ES" w:bidi="es_ES"/>
        </w:rPr>
        <w:t>En la segunda escena:</w:t>
      </w:r>
      <w:r>
        <w:rPr>
          <w:lang w:val="es_ES" w:bidi="es_ES"/>
        </w:rPr>
        <w:t xml:space="preserve"> Hay tres leyes sobre crímenes, o delitos, que resultan en la muerte como castigo por el crimen. Dos de las leyes son sobre atacar o maldecir a los propios padres de una persona. La otra ley es sobre secuestrar o robar a alguien.</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Persona que planea matar a alguien</w:t>
      </w:r>
    </w:p>
    <w:p>
      <w:pPr>
        <w:pStyle w:val="ListBullet"/>
        <w:spacing w:line="240" w:lineRule="auto"/>
        <w:ind w:left="720"/>
      </w:pPr>
      <w:r>
        <w:rPr>
          <w:lang w:val="es_ES" w:bidi="es_ES"/>
        </w:rPr>
      </w:r>
      <w:r>
        <w:rPr>
          <w:lang w:val="es_ES" w:bidi="es_ES"/>
        </w:rPr>
        <w:t>Persona que es asesinada por otra persona</w:t>
      </w:r>
    </w:p>
    <w:p>
      <w:pPr>
        <w:pStyle w:val="ListBullet"/>
        <w:spacing w:line="240" w:lineRule="auto"/>
        <w:ind w:left="720"/>
      </w:pPr>
      <w:r>
        <w:rPr>
          <w:lang w:val="es_ES" w:bidi="es_ES"/>
        </w:rPr>
      </w:r>
      <w:r>
        <w:rPr>
          <w:lang w:val="es_ES" w:bidi="es_ES"/>
        </w:rPr>
        <w:t>Personas en la comunidad que matan a la persona que mató a alguien</w:t>
      </w:r>
    </w:p>
    <w:p>
      <w:pPr>
        <w:pStyle w:val="ListBullet"/>
        <w:spacing w:line="240" w:lineRule="auto"/>
        <w:ind w:left="720"/>
      </w:pPr>
      <w:r>
        <w:rPr>
          <w:lang w:val="es_ES" w:bidi="es_ES"/>
        </w:rPr>
      </w:r>
      <w:r>
        <w:rPr>
          <w:lang w:val="es_ES" w:bidi="es_ES"/>
        </w:rPr>
        <w:t>Persona que mata a alguien por accidente</w:t>
      </w:r>
    </w:p>
    <w:p>
      <w:pPr>
        <w:pStyle w:val="ListBullet"/>
        <w:spacing w:line="240" w:lineRule="auto"/>
        <w:ind w:left="720"/>
      </w:pPr>
      <w:r>
        <w:rPr>
          <w:lang w:val="es_ES" w:bidi="es_ES"/>
        </w:rPr>
      </w:r>
      <w:r>
        <w:rPr>
          <w:lang w:val="es_ES" w:bidi="es_ES"/>
        </w:rPr>
        <w:t>Persona que ataca a su madre o padre</w:t>
      </w:r>
    </w:p>
    <w:p>
      <w:pPr>
        <w:pStyle w:val="ListBullet"/>
        <w:spacing w:line="240" w:lineRule="auto"/>
        <w:ind w:left="720"/>
      </w:pPr>
      <w:r>
        <w:rPr>
          <w:lang w:val="es_ES" w:bidi="es_ES"/>
        </w:rPr>
      </w:r>
      <w:r>
        <w:rPr>
          <w:lang w:val="es_ES" w:bidi="es_ES"/>
        </w:rPr>
        <w:t>Madre y padre</w:t>
      </w:r>
    </w:p>
    <w:p>
      <w:pPr>
        <w:pStyle w:val="ListBullet"/>
        <w:spacing w:line="240" w:lineRule="auto"/>
        <w:ind w:left="720"/>
      </w:pPr>
      <w:r>
        <w:rPr>
          <w:lang w:val="es_ES" w:bidi="es_ES"/>
        </w:rPr>
      </w:r>
      <w:r>
        <w:rPr>
          <w:lang w:val="es_ES" w:bidi="es_ES"/>
        </w:rPr>
        <w:t>Secuestrador</w:t>
      </w:r>
    </w:p>
    <w:p>
      <w:pPr>
        <w:pStyle w:val="ListBullet"/>
        <w:spacing w:line="240" w:lineRule="auto"/>
        <w:ind w:left="720"/>
      </w:pPr>
      <w:r>
        <w:rPr>
          <w:lang w:val="es_ES" w:bidi="es_ES"/>
        </w:rPr>
      </w:r>
      <w:r>
        <w:rPr>
          <w:lang w:val="es_ES" w:bidi="es_ES"/>
        </w:rPr>
        <w:t>Persona secuestrada</w:t>
      </w:r>
    </w:p>
    <w:p>
      <w:pPr>
        <w:pStyle w:val="ListBullet"/>
        <w:spacing w:line="240" w:lineRule="auto"/>
        <w:ind w:left="720"/>
      </w:pPr>
      <w:r>
        <w:rPr>
          <w:lang w:val="es_ES" w:bidi="es_ES"/>
        </w:rPr>
      </w:r>
      <w:r>
        <w:rPr>
          <w:lang w:val="es_ES" w:bidi="es_ES"/>
        </w:rPr>
        <w:t>Persona que todavía tiene a la persona secuestrada</w:t>
      </w:r>
    </w:p>
    <w:p>
      <w:pPr>
        <w:pStyle w:val="ListBullet"/>
        <w:spacing w:line="240" w:lineRule="auto"/>
        <w:ind w:left="720"/>
      </w:pPr>
      <w:r>
        <w:rPr>
          <w:lang w:val="es_ES" w:bidi="es_ES"/>
        </w:rPr>
      </w:r>
      <w:r>
        <w:rPr>
          <w:lang w:val="es_ES" w:bidi="es_ES"/>
        </w:rPr>
        <w:t>Y una persona que maldice a sus padres</w:t>
      </w:r>
    </w:p>
    <w:p>
      <w:pPr/>
      <w:r>
        <w:rPr>
          <w:lang w:val="es_ES" w:bidi="es_ES"/>
        </w:rPr>
      </w:r>
      <w:r>
        <w:rPr>
          <w:lang w:val="es_ES" w:bidi="es_ES"/>
        </w:rPr>
        <w:t>Como grupo, pongan atención a estas partes de la ambientación del pasaje:</w:t>
      </w:r>
    </w:p>
    <w:p>
      <w:pPr/>
      <w:r>
        <w:rPr>
          <w:lang w:val="es_ES" w:bidi="es_ES"/>
        </w:rPr>
      </w:r>
      <w:r>
        <w:rPr>
          <w:lang w:val="es_ES" w:bidi="es_ES"/>
        </w:rPr>
        <w:t>En este pasaje, recuerden que Jehová todavía le está dando a Moisés estas leyes en el Monte del Sinaí. Estas leyes son leyes en el Libro del Pacto. Las leyes en ambas escenas tratan sobre crímenes, o delitos, que conllevan la pena de muerte. Recuerden que la muerte de la persona que cometió sus delitos muestra cuánto Jehová valora la vida humana. Recuerden también que no había cárceles o prisiones para las personas que cometían actos ilícitos durante el tiempo de Moisés. Una cárcel, o prisión, es un lugar donde se recluye a las personas que cometen delitos. Las personas en cárcel, o prisión, no son libres de salir. Recuerden que para cada ley, hay una descripción del crimen o delito, y luego el castigo por ese crimen.</w:t>
      </w:r>
    </w:p>
    <w:p>
      <w:pPr/>
      <w:r>
        <w:rPr>
          <w:lang w:val="es_ES" w:bidi="es_ES"/>
        </w:rPr>
      </w:r>
      <w:r>
        <w:rPr>
          <w:lang w:val="es_ES" w:bidi="es_ES"/>
        </w:rPr>
        <w:t>En la primera escena, hay tres leyes sobre matar a alguien. Recuerden, la primera ley y la tercera ley tratan sobre alguien que planea matar a una persona. Recuerden, la ley del medio trata sobre alguien que mata a alguien más por accidente.</w:t>
      </w:r>
    </w:p>
    <w:p>
      <w:pPr/>
      <w:r>
        <w:rPr>
          <w:lang w:val="es_ES" w:bidi="es_ES"/>
        </w:rPr>
      </w:r>
      <w:r>
        <w:rPr>
          <w:lang w:val="es_ES" w:bidi="es_ES"/>
        </w:rPr>
        <w:t>Deténganse aquí y conversen sobre esta pregunta en grupo: ¿Qué patrones usan en sus leyes, o dichos? Por ejemplo, ¿es común tener dos leyes similares al comienzo y al final de un conjunto de leyes? ¿Cómo ordenan las leyes en su idioma o muestran qué leyes son las más importantes? ¿Cómo explican un crimen y el castigo por ese crimen? Pausen este audio aquí.</w:t>
      </w:r>
    </w:p>
    <w:p>
      <w:pPr/>
      <w:r>
        <w:rPr>
          <w:lang w:val="es_ES" w:bidi="es_ES"/>
        </w:rPr>
      </w:r>
      <w:r>
        <w:rPr>
          <w:lang w:val="es_ES" w:bidi="es_ES"/>
        </w:rPr>
        <w:t>Recuerden que si el asesinato está planeado, la persona que mató a alguien debe morir. La comunidad del pueblo de Jehová matará a la persona que mató a alguien como su castigo. Si la muerte es un accidente, la ley de Jehová protege a la persona que mató a alguien accidentalmente. La costumbre era que una persona fuera al altar de Jehová para protección si mataba a alguien por accidente. En las leyes posteriores a Moisés, Jehová explicará más sobre dónde las personas pueden ir en busca de protección. Recuerden, esta ley es diferente de las otras leyes en otras naciones durante el tiempo de Moisés; las leyes en otras naciones decían que cualquier persona que mata a otra merece morir, ya sea que la muerte fuera planeada o accidental.</w:t>
      </w:r>
    </w:p>
    <w:p>
      <w:pPr/>
      <w:r>
        <w:rPr>
          <w:lang w:val="es_ES" w:bidi="es_ES"/>
        </w:rPr>
      </w:r>
      <w:r>
        <w:rPr>
          <w:lang w:val="es_ES" w:bidi="es_ES"/>
        </w:rPr>
        <w:t>Finalmente, la última ley en esta sección trata nuevamente sobre un asesinato que el asesino planea cometer. La primera y la última leyes eran sobre el asesinato que está planeado, y la ley del medio es sobre una muerte accidental. Durante el tiempo de Moisés, era común hablar de tres leyes relacionadas en conjunto. A menudo, la primera y última leyes eran sobre lo mismo, y la ley del medio era ligeramente diferente. Esta era una manera común de estructurar leyes durante el tiempo de Moisés. En el idioma original, esta ley sobre un asesinato que alguien planea dice: "cuando un hombre se enfurece contra su prójimo". Esto significa que el asesino está enojado con la otra persona. Está tan enojado que decide matarlo con un plan inteligente o maligno.</w:t>
      </w:r>
    </w:p>
    <w:p>
      <w:pPr/>
      <w:r>
        <w:rPr>
          <w:lang w:val="es_ES" w:bidi="es_ES"/>
        </w:rPr>
      </w:r>
      <w:r>
        <w:rPr>
          <w:lang w:val="es_ES" w:bidi="es_ES"/>
        </w:rPr>
        <w:t>Deténganse aquí y conversen sobre esta pregunta en grupo: ¿Cuál es otra manera de decir que alguien se enoja en su idioma? Algunos ejemplos podrían ser una persona que está exaltada, siente ira, está hirviendo o está roja de furia. Pausen este audio aquí.</w:t>
      </w:r>
    </w:p>
    <w:p>
      <w:pPr/>
      <w:r>
        <w:rPr>
          <w:lang w:val="es_ES" w:bidi="es_ES"/>
        </w:rPr>
      </w:r>
      <w:r>
        <w:rPr>
          <w:lang w:val="es_ES" w:bidi="es_ES"/>
        </w:rPr>
        <w:t>Si una persona mata a alguien y no es un accidente, esa persona debe morir. No hay lugar donde la persona que mató a alguien a propósito pueda ir para estar protegida o a salvo. Recuerden que algunas personas pensaron que si se aferraban a los cuernos del altar de Jehová, Jehová las protegería del castigo de la muerte. La ley dice que las personas deben arrastrar a la persona que mató a alguien del altar y matarlo como su castigo.</w:t>
      </w:r>
    </w:p>
    <w:p>
      <w:pPr/>
      <w:r>
        <w:rPr>
          <w:lang w:val="es_ES" w:bidi="es_ES"/>
        </w:rPr>
      </w:r>
      <w:r>
        <w:rPr>
          <w:lang w:val="es_ES" w:bidi="es_ES"/>
        </w:rPr>
        <w:t xml:space="preserve">Deténganse aquí y, como grupo, miren una imagen de un </w:t>
      </w:r>
      <w:r>
        <w:rPr>
          <w:lang w:val="es_ES" w:bidi="es_ES"/>
        </w:rPr>
        <w:t>altar</w:t>
      </w:r>
      <w:r>
        <w:rPr>
          <w:lang w:val="es_ES" w:bidi="es_ES"/>
        </w:rPr>
        <w:t>. Pausen este audio aquí.</w:t>
      </w:r>
    </w:p>
    <w:p>
      <w:pPr/>
      <w:r>
        <w:rPr>
          <w:lang w:val="es_ES" w:bidi="es_ES"/>
        </w:rPr>
      </w:r>
      <w:r>
        <w:rPr>
          <w:lang w:val="es_ES" w:bidi="es_ES"/>
        </w:rPr>
        <w:t>En la segunda escena, hay tres leyes con el castigo de la muerte. Recuerden que el crimen, o delito, en cada una de estas tres leyes no es matar personas, pero el castigo sigue siendo la muerte. Jehová consideró los tres crímenes dignos de muerte: atacar a los padres, secuestrar a alguien o maldecir a los padres. Recuerden también que la primera y la última ley en esta escena tratan sobre una ofensa contra los padres de una persona. La ley del medio es sobre el secuestro.</w:t>
      </w:r>
    </w:p>
    <w:p>
      <w:pPr/>
      <w:r>
        <w:rPr>
          <w:lang w:val="es_ES" w:bidi="es_ES"/>
        </w:rPr>
      </w:r>
      <w:r>
        <w:rPr>
          <w:lang w:val="es_ES" w:bidi="es_ES"/>
        </w:rPr>
        <w:t>Es importante recordar que en la primera ley, el progenitor no muere. La persona golpea, o ataca, a su progenitor y el progenitor resulta gravemente herido, pero no muere. En el idioma original, esta palabra significa atacar a alguien y dejarlo inmóvil en el suelo para que muera. Recuerden, si el progenitor muere, entonces la ley sobre matar a alguien a propósito significa que la persona debe morir. Además, recuerden que el castigo de muerte es el mismo independientemente de si la persona ataca a su madre o a su padre, o incluso a una abuela o abuelo; todos estos crímenes merecen la muerte. Recuerden la quinta palabra, o mandamiento, en la ley que Jehová le dio a Moisés es "honra a tu padre y a tu madre", pero no hay castigo en el mandamiento por lo que sucede si alguien no honra a su padre o madre. Aquí, Jehová dice que el castigo es la muerte. Recuerden también que la ley no dice nada sobre por qué la persona ataca a su madre o padre, la ley solo dice que si la persona ataca a su madre o padre, debe morir.</w:t>
      </w:r>
    </w:p>
    <w:p>
      <w:pPr/>
      <w:r>
        <w:rPr>
          <w:lang w:val="es_ES" w:bidi="es_ES"/>
        </w:rPr>
      </w:r>
      <w:r>
        <w:rPr>
          <w:lang w:val="es_ES" w:bidi="es_ES"/>
        </w:rPr>
        <w:t>Luego, hay una ley sobre el secuestro. Recuerden, esto está relacionado con la octava palabra, o mandamiento, sobre no robar. Aquí, hay un castigo previsto para lo que sucede si alguien secuestra a otra persona y la saca de su hogar y familia. Recuerden, la pena de muerte es para el secuestrador, y también para cualquier persona que todavía tenga a la persona secuestrada. Recuerden, la persona secuestrada podría ser cualquier persona: hombre, mujer, anciano, joven, rico o pobre.</w:t>
      </w:r>
    </w:p>
    <w:p>
      <w:pPr/>
      <w:r>
        <w:rPr>
          <w:lang w:val="es_ES" w:bidi="es_ES"/>
        </w:rPr>
      </w:r>
      <w:r>
        <w:rPr>
          <w:lang w:val="es_ES" w:bidi="es_ES"/>
        </w:rPr>
        <w:t>La tercera ley en la segunda escena es sobre los padres nuevamente. Esta vez, una persona debe morir si maldice a su madre o padre. Recuerden que la palabra "maldecir" probablemente significa decir públicamente que una persona no quiere tener nada que ver con sus padres, y que esa persona desea que sus padres sufran daño. Recuerden que, en la época de Moisés, se esperaba que una persona cuidara de sus padres cuando estos envejecían. Una persona que maldice a sus padres dice que no cuidará de sus padres en la vejez. Esto es deshonroso para los padres. Recuerden que el castigo para esta persona es la muerte.</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21:12–17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2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Persona que planea matar a alguien</w:t>
      </w:r>
    </w:p>
    <w:p>
      <w:pPr>
        <w:pStyle w:val="ListBullet"/>
        <w:spacing w:line="240" w:lineRule="auto"/>
        <w:ind w:left="720"/>
      </w:pPr>
      <w:r>
        <w:rPr>
          <w:lang w:val="es_ES" w:bidi="es_ES"/>
        </w:rPr>
      </w:r>
      <w:r>
        <w:rPr>
          <w:lang w:val="es_ES" w:bidi="es_ES"/>
        </w:rPr>
        <w:t>Persona que es asesinada por otra persona</w:t>
      </w:r>
    </w:p>
    <w:p>
      <w:pPr>
        <w:pStyle w:val="ListBullet"/>
        <w:spacing w:line="240" w:lineRule="auto"/>
        <w:ind w:left="720"/>
      </w:pPr>
      <w:r>
        <w:rPr>
          <w:lang w:val="es_ES" w:bidi="es_ES"/>
        </w:rPr>
      </w:r>
      <w:r>
        <w:rPr>
          <w:lang w:val="es_ES" w:bidi="es_ES"/>
        </w:rPr>
        <w:t>Personas en la comunidad que matan a la persona que mató a alguien</w:t>
      </w:r>
    </w:p>
    <w:p>
      <w:pPr>
        <w:pStyle w:val="ListBullet"/>
        <w:spacing w:line="240" w:lineRule="auto"/>
        <w:ind w:left="720"/>
      </w:pPr>
      <w:r>
        <w:rPr>
          <w:lang w:val="es_ES" w:bidi="es_ES"/>
        </w:rPr>
      </w:r>
      <w:r>
        <w:rPr>
          <w:lang w:val="es_ES" w:bidi="es_ES"/>
        </w:rPr>
        <w:t>Persona que mata a alguien por accidente</w:t>
      </w:r>
    </w:p>
    <w:p>
      <w:pPr>
        <w:pStyle w:val="ListBullet"/>
        <w:spacing w:line="240" w:lineRule="auto"/>
        <w:ind w:left="720"/>
      </w:pPr>
      <w:r>
        <w:rPr>
          <w:lang w:val="es_ES" w:bidi="es_ES"/>
        </w:rPr>
      </w:r>
      <w:r>
        <w:rPr>
          <w:lang w:val="es_ES" w:bidi="es_ES"/>
        </w:rPr>
        <w:t>Persona que ataca a su madre o padre</w:t>
      </w:r>
    </w:p>
    <w:p>
      <w:pPr>
        <w:pStyle w:val="ListBullet"/>
        <w:spacing w:line="240" w:lineRule="auto"/>
        <w:ind w:left="720"/>
      </w:pPr>
      <w:r>
        <w:rPr>
          <w:lang w:val="es_ES" w:bidi="es_ES"/>
        </w:rPr>
      </w:r>
      <w:r>
        <w:rPr>
          <w:lang w:val="es_ES" w:bidi="es_ES"/>
        </w:rPr>
        <w:t>Una madre y un padre</w:t>
      </w:r>
    </w:p>
    <w:p>
      <w:pPr>
        <w:pStyle w:val="ListBullet"/>
        <w:spacing w:line="240" w:lineRule="auto"/>
        <w:ind w:left="720"/>
      </w:pPr>
      <w:r>
        <w:rPr>
          <w:lang w:val="es_ES" w:bidi="es_ES"/>
        </w:rPr>
      </w:r>
      <w:r>
        <w:rPr>
          <w:lang w:val="es_ES" w:bidi="es_ES"/>
        </w:rPr>
        <w:t>Secuestrador</w:t>
      </w:r>
    </w:p>
    <w:p>
      <w:pPr>
        <w:pStyle w:val="ListBullet"/>
        <w:spacing w:line="240" w:lineRule="auto"/>
        <w:ind w:left="720"/>
      </w:pPr>
      <w:r>
        <w:rPr>
          <w:lang w:val="es_ES" w:bidi="es_ES"/>
        </w:rPr>
      </w:r>
      <w:r>
        <w:rPr>
          <w:lang w:val="es_ES" w:bidi="es_ES"/>
        </w:rPr>
        <w:t>Persona que es robada</w:t>
      </w:r>
    </w:p>
    <w:p>
      <w:pPr>
        <w:pStyle w:val="ListBullet"/>
        <w:spacing w:line="240" w:lineRule="auto"/>
        <w:ind w:left="720"/>
      </w:pPr>
      <w:r>
        <w:rPr>
          <w:lang w:val="es_ES" w:bidi="es_ES"/>
        </w:rPr>
      </w:r>
      <w:r>
        <w:rPr>
          <w:lang w:val="es_ES" w:bidi="es_ES"/>
        </w:rPr>
        <w:t>Persona que todavía tiene la persona robada</w:t>
      </w:r>
    </w:p>
    <w:p>
      <w:pPr>
        <w:pStyle w:val="ListBullet"/>
        <w:spacing w:line="240" w:lineRule="auto"/>
        <w:ind w:left="720"/>
      </w:pPr>
      <w:r>
        <w:rPr>
          <w:lang w:val="es_ES" w:bidi="es_ES"/>
        </w:rPr>
      </w:r>
      <w:r>
        <w:rPr>
          <w:lang w:val="es_ES" w:bidi="es_ES"/>
        </w:rPr>
        <w:t>Y una persona que maldice a sus padres</w:t>
      </w:r>
    </w:p>
    <w:p>
      <w:pPr/>
      <w:r>
        <w:rPr>
          <w:lang w:val="es_ES" w:bidi="es_ES"/>
        </w:rPr>
      </w:r>
      <w:r>
        <w:rPr>
          <w:lang w:val="es_ES" w:bidi="es_ES"/>
        </w:rPr>
        <w:t>En grupo, dramaticen el pasaje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Jehová le está hablando a Moisés y le da leyes sobre qué hacer si alguien mata a otra persona. Hay tres leyes sobre matar a otra persona. Primero, si alguien mata a otra persona a propósito, debe morir como su castigo. Luego, si alguien mata a otra persona por accidente, Jehová da una manera de proteger a esta persona. La persona puede ir a un lugar que Jehová le proporciona para estar a salvo.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las personas que interpretan a las personas en la comunidad: "¿Qué están pensando o sintiendo?" El pueblo podría responder cosas como: "Contentos de que Jehová esté castigando a la persona por matar a otra a propósito", o "Preguntándonos por qué Jehová está haciendo que nuestras leyes sean diferentes a las de otras naciones; ellos matan a miembros de la familia de la persona que mata a alguien, ya sea que la muerte fuera a propósito o por accidente", o "Felices de que la persona que mató a alguien por accidente pueda encontrar protección contra la muerte".</w:t>
      </w:r>
    </w:p>
    <w:p>
      <w:pPr>
        <w:pStyle w:val="ListBullet"/>
        <w:spacing w:line="240" w:lineRule="auto"/>
        <w:ind w:left="720"/>
      </w:pPr>
      <w:r>
        <w:rPr>
          <w:lang w:val="es_ES" w:bidi="es_ES"/>
        </w:rPr>
      </w:r>
      <w:r>
        <w:rPr>
          <w:lang w:val="es_ES" w:bidi="es_ES"/>
        </w:rPr>
        <w:t>Además, pregúntenle a la persona que interpreta a la persona que mata a alguien por accidente: "¿Qué estás pensando o sintiendo?" La persona podría responder cosas como: "Aliviado de que Jehová haya proporcionado un lugar de refugio para mí", o "Esperanzado de que nadie venga a este lugar de refugio para intentar matarme", o "Asustado de lo que podría sucederme si dejo este lugar de refugio".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La última ley en esta sección trata nuevamente sobre alguien que mata a otra persona a propósito. Si una persona mata a alguien más, nada puede protegerla del castigo de la muerte. La persona que mató a alguien podría ir al altar de Jehová para obtener protección, pero el pueblo debe arrastrar al asesino lejos y matarlo.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la persona que mató a alguien: "¿Qué estás pensando o sintiendo?" La persona podría responder cosas como: "Pensé que podía estar protegido en el altar de Jehová, como en otros lugares cercanos", o "Deseando no haber matado a esa persona", o "Aterrorizado de ser asesinado por mi crimen".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 continuación, hay tres leyes que tienen la pena de muerte. La primera y la última ley tratan sobre herir o no honrar a los propios padres. Primero, si alguien ataca a su madre o padre, el castigo es la muerte. La madre o el padre no mueren del ataque, pero están gravemente heridos y podrían haber muerto.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las personas que interpretan a la madre y al padre: "¿Qué están pensando o sintiendo?" Las personas podrían responder cosas como: "Sorprendido de que mi hijo o hija me atacara", o "Me alegro de que Jehová preservara mi vida", o "No quiero que mi hijo o hija muera por su crimen, pero sé que Jehová es justo".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La siguiente ley es sobre el secuestro. Si alguien secuestra o rapta a otra persona, el castigo es la muerte. Secuestrar significa robar a alguien de su hogar y familia, probablemente para venderlo. El secuestrador debe morir, así como cualquiera que todavía tenga a la persona secuestrada, incluso si aún no ha obtenido dinero por ella. El castigo es la muerte.</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las personas que interpretan al secuestrador y a la persona que todavía tiene a la persona secuestrada: "¿Qué están pensando o sintiendo?" Las personas podrían responder cosas como: "Enojado de que alguien me atrapó en mi crimen", o "Siento que la ley es injusta, porque no merezco morir", o "Deseando que no tenga que morir".</w:t>
      </w:r>
    </w:p>
    <w:p>
      <w:pPr>
        <w:pStyle w:val="ListBullet"/>
        <w:spacing w:line="240" w:lineRule="auto"/>
        <w:ind w:left="720"/>
      </w:pPr>
      <w:r>
        <w:rPr>
          <w:lang w:val="es_ES" w:bidi="es_ES"/>
        </w:rPr>
      </w:r>
      <w:r>
        <w:rPr>
          <w:lang w:val="es_ES" w:bidi="es_ES"/>
        </w:rPr>
        <w:t>Además, pregúntenle a la persona que interpreta a la persona secuestrada: "¿Qué estás pensando o sintiendo?" La persona podría responder cosas como: "Me alegro de ser rescatado de mi secuestrador", o "Feliz de regresar a mi hogar y mi familia", o "Me alegro de que Jehová castigue a mi secuestrador".</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Finalmente, la última ley también trata sobre los padres. Si alguien maldice a su padre o madre, el castigo es la muerte. "Maldecir" significa decir públicamente que una persona no quiere tener nada que ver con sus padres y ya no los respetará ni servirá. El castigo es la muerte.</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la persona que maldice a su madre o padre: "¿Qué estás pensando o sintiendo?" La persona podría responder cosas como: "Siento que mi crimen no merece la muerte", o "Enojado con mis padres y sintiendo que tengo el derecho de dejar de obedecerlos o servirlos", o "Enojado con Jehová por decir que debo morir por maldecir a mis padres".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21:12–17 en la traducción que sea más fácil de entender.</w:t>
      </w:r>
    </w:p>
    <w:p>
      <w:pPr/>
      <w:r>
        <w:rPr>
          <w:lang w:val="es_ES" w:bidi="es_ES"/>
        </w:rPr>
      </w:r>
      <w:r>
        <w:rPr>
          <w:lang w:val="es_ES" w:bidi="es_ES"/>
        </w:rPr>
        <w:t xml:space="preserve">En este paso, el grupo discutirá sobre términos y palabras clave en este pasaje. </w:t>
      </w:r>
    </w:p>
    <w:p>
      <w:pPr/>
      <w:r>
        <w:rPr>
          <w:lang w:val="es_ES" w:bidi="es_ES"/>
        </w:rPr>
      </w:r>
      <w:r>
        <w:rPr>
          <w:lang w:val="es_ES" w:bidi="es_ES"/>
        </w:rPr>
        <w:t>Si alguien mata a otra persona a propósito, esa persona debe morir. La persona que mató a alguien debe pagar por su crimen, o delito, con su propia vida.</w:t>
      </w:r>
    </w:p>
    <w:p>
      <w:pPr/>
      <w:r>
        <w:rPr>
          <w:lang w:val="es_ES" w:bidi="es_ES"/>
        </w:rPr>
      </w:r>
      <w:r>
        <w:rPr>
          <w:lang w:val="es_ES" w:bidi="es_ES"/>
        </w:rPr>
        <w:t>Si alguien mata a otra persona por accidente, la persona puede ir a un lugar de refugio o de seguridad.</w:t>
      </w:r>
    </w:p>
    <w:p>
      <w:pPr/>
      <w:r>
        <w:rPr>
          <w:lang w:val="es_ES" w:bidi="es_ES"/>
        </w:rPr>
      </w:r>
      <w:r>
        <w:rPr>
          <w:lang w:val="es_ES" w:bidi="es_ES"/>
        </w:rPr>
        <w:t xml:space="preserve">Si la persona que mató a alguien planeaba matar a esa persona, debe morir. La persona que mató a alguien a propósito no puede encontrar protección en el altar de </w:t>
      </w:r>
      <w:r>
        <w:rPr>
          <w:lang w:val="es_ES" w:bidi="es_ES"/>
        </w:rPr>
        <w:t>Jehová</w:t>
      </w:r>
      <w:r>
        <w:rPr>
          <w:lang w:val="es_ES" w:bidi="es_ES"/>
        </w:rPr>
        <w:t xml:space="preserve">. Un </w:t>
      </w:r>
      <w:r>
        <w:rPr>
          <w:b/>
          <w:lang w:val="es_ES" w:bidi="es_ES"/>
        </w:rPr>
        <w:t>altar</w:t>
      </w:r>
      <w:r>
        <w:rPr>
          <w:lang w:val="es_ES" w:bidi="es_ES"/>
        </w:rPr>
        <w:t xml:space="preserve"> es un lugar donde las personas matan animales y luego los queman para ofrecerlos a Jehová. Un altar a menudo está hecho de piedras o es como una mesa. Usen la misma palabra para altar que usaron en los pasajes anteriores. Para obtener más información sobre el </w:t>
      </w:r>
      <w:r>
        <w:rPr>
          <w:lang w:val="es_ES" w:bidi="es_ES"/>
        </w:rPr>
        <w:t>altar</w:t>
      </w:r>
      <w:r>
        <w:rPr>
          <w:lang w:val="es_ES" w:bidi="es_ES"/>
        </w:rPr>
        <w:t>, consulten el Glosario Principal.</w:t>
      </w:r>
    </w:p>
    <w:p>
      <w:pPr/>
      <w:r>
        <w:rPr>
          <w:lang w:val="es_ES" w:bidi="es_ES"/>
        </w:rPr>
      </w:r>
      <w:r>
        <w:rPr>
          <w:lang w:val="es_ES" w:bidi="es_ES"/>
        </w:rPr>
        <w:t xml:space="preserve">Deténganse aquí y, como grupo, miren una imagen de un </w:t>
      </w:r>
      <w:r>
        <w:rPr>
          <w:lang w:val="es_ES" w:bidi="es_ES"/>
        </w:rPr>
        <w:t>altar</w:t>
      </w:r>
      <w:r>
        <w:rPr>
          <w:lang w:val="es_ES" w:bidi="es_ES"/>
        </w:rPr>
        <w:t>. Pausen este audio aquí.</w:t>
      </w:r>
    </w:p>
    <w:p>
      <w:pPr/>
      <w:r>
        <w:rPr>
          <w:lang w:val="es_ES" w:bidi="es_ES"/>
        </w:rPr>
      </w:r>
      <w:r>
        <w:rPr>
          <w:lang w:val="es_ES" w:bidi="es_ES"/>
        </w:rPr>
        <w:t>Si alguien ataca, o golpea, a su padre o madre, la persona debe morir. En el idioma original, esta palabra significa que la persona es atacada y queda inmóvil en el suelo hasta morir. El padre o la madre no mueren en el ataque, pero están gravemente heridos.</w:t>
      </w:r>
    </w:p>
    <w:p>
      <w:pPr/>
      <w:r>
        <w:rPr>
          <w:lang w:val="es_ES" w:bidi="es_ES"/>
        </w:rPr>
      </w:r>
      <w:r>
        <w:rPr>
          <w:lang w:val="es_ES" w:bidi="es_ES"/>
        </w:rPr>
        <w:t>Si alguien secuestra a otra persona, el secuestrador debe morir. Cualquiera que todavía tenga a una persona secuestrada también debe morir, incluso si no se le paga ningún dinero por la persona secuestrada.</w:t>
      </w:r>
    </w:p>
    <w:p>
      <w:pPr/>
      <w:r>
        <w:rPr>
          <w:lang w:val="es_ES" w:bidi="es_ES"/>
        </w:rPr>
      </w:r>
      <w:r>
        <w:rPr>
          <w:lang w:val="es_ES" w:bidi="es_ES"/>
        </w:rPr>
        <w:t xml:space="preserve">Si alguien </w:t>
      </w:r>
      <w:r>
        <w:rPr>
          <w:b/>
          <w:lang w:val="es_ES" w:bidi="es_ES"/>
        </w:rPr>
        <w:t>maldice</w:t>
      </w:r>
      <w:r>
        <w:rPr>
          <w:lang w:val="es_ES" w:bidi="es_ES"/>
        </w:rPr>
        <w:t xml:space="preserve"> a su padre o madre, también debe morir. Una maldición significa que algo malo le va a suceder al padre o a la madre. En la Biblia, a veces hay maldiciones de Jehová cuando Jehová no está feliz con las personas. En este pasaje, maldecir probablemente significa decir públicamente que una persona no quiere tener ninguna relación con sus padres, y que la persona les desea daño a sus padres.</w:t>
      </w:r>
    </w:p>
    <w:p>
      <w:pPr/>
      <w:r>
        <w:rPr>
          <w:lang w:val="es_ES" w:bidi="es_ES"/>
        </w:rPr>
      </w:r>
      <w:r>
        <w:rPr>
          <w:lang w:val="es_ES" w:bidi="es_ES"/>
        </w:rPr>
        <w:t xml:space="preserve">Deténganse aquí y conversen en grupo sobre qué palabra o frase usarán para </w:t>
      </w:r>
      <w:r>
        <w:rPr>
          <w:b/>
          <w:lang w:val="es_ES" w:bidi="es_ES"/>
        </w:rPr>
        <w:t>maldición</w:t>
      </w:r>
      <w:r>
        <w:rPr>
          <w:lang w:val="es_ES" w:bidi="es_ES"/>
        </w:rPr>
        <w:t xml:space="preserve">. Asegúrense de que la palabra que elijan no sea sobre magia. Consulten </w:t>
      </w:r>
      <w:r>
        <w:rPr>
          <w:lang w:val="es_ES" w:bidi="es_ES"/>
        </w:rPr>
        <w:t>maldición</w:t>
      </w:r>
      <w:r>
        <w:rPr>
          <w:lang w:val="es_ES" w:bidi="es_ES"/>
        </w:rPr>
        <w:t xml:space="preserve"> en el glosario principal para obtener más información. </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21:18–27</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21:18–27 y guárdenlo en sus corazones.</w:t>
      </w:r>
    </w:p>
    <w:p>
      <w:pPr/>
      <w:r>
        <w:rPr>
          <w:lang w:val="es_ES" w:bidi="es_ES"/>
        </w:rPr>
      </w:r>
      <w:r>
        <w:rPr>
          <w:lang w:val="es_ES" w:bidi="es_ES"/>
        </w:rPr>
        <w:t>Escuchen una versión en audio de Éxodo 21:18–27 tres veces, en tres traducciones diferentes, si es posible.</w:t>
      </w:r>
    </w:p>
    <w:p>
      <w:pPr/>
      <w:r>
        <w:rPr>
          <w:lang w:val="es_ES" w:bidi="es_ES"/>
        </w:rPr>
      </w:r>
      <w:r>
        <w:rPr>
          <w:lang w:val="es_ES" w:bidi="es_ES"/>
        </w:rPr>
        <w:t>Pausen este audio aquí.</w:t>
      </w:r>
    </w:p>
    <w:p>
      <w:pPr/>
      <w:r>
        <w:rPr>
          <w:lang w:val="es_ES" w:bidi="es_ES"/>
        </w:rPr>
      </w:r>
      <w:r>
        <w:rPr>
          <w:lang w:val="es_ES" w:bidi="es_ES"/>
        </w:rPr>
        <w:t>Ahora, como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pasaje? Pausen este audio aquí.</w:t>
      </w:r>
    </w:p>
    <w:p>
      <w:pPr>
        <w:pStyle w:val="ListBullet"/>
        <w:spacing w:line="240" w:lineRule="auto"/>
        <w:ind w:left="720"/>
      </w:pPr>
      <w:r>
        <w:rPr>
          <w:lang w:val="es_ES" w:bidi="es_ES"/>
        </w:rPr>
      </w:r>
      <w:r>
        <w:rPr>
          <w:lang w:val="es_ES" w:bidi="es_ES"/>
        </w:rPr>
        <w:t>¿Qué nos dice este pasaje acerca de Dios? Pausen este audio aquí.</w:t>
      </w:r>
    </w:p>
    <w:p>
      <w:pPr>
        <w:pStyle w:val="ListBullet"/>
        <w:spacing w:line="240" w:lineRule="auto"/>
        <w:ind w:left="720"/>
      </w:pPr>
      <w:r>
        <w:rPr>
          <w:lang w:val="es_ES" w:bidi="es_ES"/>
        </w:rPr>
      </w:r>
      <w:r>
        <w:rPr>
          <w:lang w:val="es_ES" w:bidi="es_ES"/>
        </w:rPr>
        <w:t>¿Qué nos dice este pasaje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21:18–27 en la traducción que sea más fácil de entender.</w:t>
      </w:r>
    </w:p>
    <w:p>
      <w:pPr/>
      <w:r>
        <w:rPr>
          <w:lang w:val="es_ES" w:bidi="es_ES"/>
        </w:rPr>
      </w:r>
      <w:r>
        <w:rPr>
          <w:lang w:val="es_ES" w:bidi="es_ES"/>
        </w:rPr>
        <w:t>Jehová le da a Moisés leyes específicas para los israelitas sobre cómo seguir a Jehová. Esta sección de la ley se llama el Libro del Pacto. Antes de este pasaje, había leyes sobre cómo tratar a los esclavos hombres y mujeres. También existen leyes sobre el castigo por matar a otra persona, deshonrar al padre y a la madre, o por secuestrar o robar a otra persona. Estas leyes son para todo el pueblo de Jehová, y las reglas no son diferentes según el estatus o dinero de una persona. Ahora, Jehová le da al pueblo leyes sobre otros tipos de crímenes, o delitos. Jehová les dice a los israelitas el castigo por herir a otra persona.</w:t>
      </w:r>
    </w:p>
    <w:p>
      <w:pPr/>
      <w:r>
        <w:rPr>
          <w:lang w:val="es_ES" w:bidi="es_ES"/>
        </w:rPr>
      </w:r>
      <w:r>
        <w:rPr>
          <w:lang w:val="es_ES" w:bidi="es_ES"/>
        </w:rPr>
        <w:t>La primera sección de este pasaje es sobre el castigo por herir a alguien que no muere de su lesión. Primero, Jehová describe una situación donde dos hombres luchan físicamente entre sí. Jehová no dice quién comenzó la lucha o por qué los dos hombres están luchando entre sí; la ley es la misma sin importar quién haya comenzado la lucha. Uno de los hombres golpea al otro hombre con su puño o con una piedra y lo lesiona gravemente. "Con su puño o con una piedra" significa que los dos hombres están luchando entre sí; podría referirse a golpear con otra parte del cuerpo o a patear a la otra persona. También podría significar usar otro tipo de arma además de una piedra. Los dos hombres pelean y un hombre de alguna manera golpea y hiere al otro hombre. El hombre está tan gravemente herido que debe quedarse en cama. Más tarde, el hombre herido se levanta de su cama y camina afuera. El hombre herido se apoya en una vara para ayudarlo a caminar. Una vara es un palo que las personas heridas o ancianas usan para ayudarlas a caminar. Su lesión no es permanente.</w:t>
      </w:r>
    </w:p>
    <w:p>
      <w:pPr/>
      <w:r>
        <w:rPr>
          <w:lang w:val="es_ES" w:bidi="es_ES"/>
        </w:rPr>
      </w:r>
      <w:r>
        <w:rPr>
          <w:lang w:val="es_ES" w:bidi="es_ES"/>
        </w:rPr>
        <w:t xml:space="preserve">Deténganse aquí y miren una imagen de una </w:t>
      </w:r>
      <w:r>
        <w:rPr>
          <w:lang w:val="es_ES" w:bidi="es_ES"/>
        </w:rPr>
        <w:t>vara</w:t>
      </w:r>
      <w:r>
        <w:rPr>
          <w:lang w:val="es_ES" w:bidi="es_ES"/>
        </w:rPr>
        <w:t xml:space="preserve"> como grupo. Pausen este audio aquí.</w:t>
      </w:r>
    </w:p>
    <w:p>
      <w:pPr/>
      <w:r>
        <w:rPr>
          <w:lang w:val="es_ES" w:bidi="es_ES"/>
        </w:rPr>
      </w:r>
      <w:r>
        <w:rPr>
          <w:lang w:val="es_ES" w:bidi="es_ES"/>
        </w:rPr>
        <w:t>Si se da esta situación—un hombre hiere seriamente a otro con una piedra o con su puño—el hombre que lastima al herido debe pagarle dinero a este último. El hombre herido no está lastimado permanentemente, por lo que no hay castigo para el hombre que lo lastimó. El hombre que lo hirió debe hacer dos cosas: primero, debe pagarle al herido para cubrir el tiempo que no pudo trabajar y el dinero que dejó de ganar mientras no trabajaba. En segundo lugar, el hombre que causó la lesión debe pagar el costo de recuperación del hombre herido. Debe pagar hasta que el hombre herido esté completamente sanado. No hay castigo o costo adicional que el hombre deba pagar. El hombre que está herido no debe ser castigado por la lucha.</w:t>
      </w:r>
    </w:p>
    <w:p>
      <w:pPr/>
      <w:r>
        <w:rPr>
          <w:lang w:val="es_ES" w:bidi="es_ES"/>
        </w:rPr>
      </w:r>
      <w:r>
        <w:rPr>
          <w:lang w:val="es_ES" w:bidi="es_ES"/>
        </w:rPr>
        <w:t>Luego, Jehová da una ley para lo que sucede si un hombre golpea a su esclavo hombre o mujer con una vara. Una vara es un palo, bastón o garrote. Los israelitas podían poseer esclavos, y eran la propiedad de su amo sin derechos. Durante este tiempo, era común disciplinar a los esclavos o castigarlos físicamente por algún tipo de acción incorrecta. Sin embargo, si un hombre golpea a su esclavo hombre o mujer con una vara, y el esclavo muere debido a esa golpe, entonces el hombre debe ser castigado.</w:t>
      </w:r>
    </w:p>
    <w:p>
      <w:pPr/>
      <w:r>
        <w:rPr>
          <w:lang w:val="es_ES" w:bidi="es_ES"/>
        </w:rPr>
      </w:r>
      <w:r>
        <w:rPr>
          <w:lang w:val="es_ES" w:bidi="es_ES"/>
        </w:rPr>
        <w:t xml:space="preserve">Deténganse aquí y miren una imagen de un </w:t>
      </w:r>
      <w:r>
        <w:rPr>
          <w:lang w:val="es_ES" w:bidi="es_ES"/>
        </w:rPr>
        <w:t>palo</w:t>
      </w:r>
      <w:r>
        <w:rPr>
          <w:lang w:val="es_ES" w:bidi="es_ES"/>
        </w:rPr>
        <w:t xml:space="preserve">, una </w:t>
      </w:r>
      <w:r>
        <w:rPr>
          <w:lang w:val="es_ES" w:bidi="es_ES"/>
        </w:rPr>
        <w:t>vara</w:t>
      </w:r>
      <w:r>
        <w:rPr>
          <w:lang w:val="es_ES" w:bidi="es_ES"/>
        </w:rPr>
        <w:t xml:space="preserve"> y un </w:t>
      </w:r>
      <w:r>
        <w:rPr>
          <w:lang w:val="es_ES" w:bidi="es_ES"/>
        </w:rPr>
        <w:t>bastón</w:t>
      </w:r>
      <w:r>
        <w:rPr>
          <w:lang w:val="es_ES" w:bidi="es_ES"/>
        </w:rPr>
        <w:t xml:space="preserve"> como grupo. Pausen este audio aquí.</w:t>
      </w:r>
    </w:p>
    <w:p>
      <w:pPr/>
      <w:r>
        <w:rPr>
          <w:lang w:val="es_ES" w:bidi="es_ES"/>
        </w:rPr>
      </w:r>
      <w:r>
        <w:rPr>
          <w:lang w:val="es_ES" w:bidi="es_ES"/>
        </w:rPr>
        <w:t>Si el hombre lesiona a su esclavo y el esclavo se recupera, entonces el hombre no tiene castigo por herir a su propio esclavo. El esclavo puede perder uno o dos días de trabajo debido a la lesión, pero mientras el esclavo se recupere y no muera, el hombre no tiene obligación de pagarle dinero a nadie. El hombre es dueño del esclavo, por lo que cada vez que el esclavo no trabaja, es una pérdida de trabajo para el propio hombre; el hombre no necesita pagarse a sí mismo. Los esclavos no tenían derechos, y una lesión temporal no resultaba en ningún castigo para el dueño del esclavo. Sin embargo, está claro que si el hombre golpea al esclavo tan brutalmente que el esclavo muere, el hombre debe ser castigado. Algunas personas piensan que, si un esclavo efectivamente moría, aunque no de inmediato sino al cabo de unos días, el dueño seguía sin recibir castigo alguno.</w:t>
      </w:r>
    </w:p>
    <w:p>
      <w:pPr/>
      <w:r>
        <w:rPr>
          <w:lang w:val="es_ES" w:bidi="es_ES"/>
        </w:rPr>
      </w:r>
      <w:r>
        <w:rPr>
          <w:lang w:val="es_ES" w:bidi="es_ES"/>
        </w:rPr>
        <w:t>Deténganse aquí y conversen sobre esta pregunta en grupo: En su cultura, ¿cómo disciplinan los padres u otras personas con autoridad a sus hijos u otras personas bajo su autoridad? ¿Las personas usan disciplina física, o algún otro tipo de disciplina? Pausen este audio aquí.</w:t>
      </w:r>
    </w:p>
    <w:p>
      <w:pPr/>
      <w:r>
        <w:rPr>
          <w:lang w:val="es_ES" w:bidi="es_ES"/>
        </w:rPr>
      </w:r>
      <w:r>
        <w:rPr>
          <w:lang w:val="es_ES" w:bidi="es_ES"/>
        </w:rPr>
        <w:t>Luego, Jehová da una ley sobre qué hacer cuando dos hombres luchan entre sí y lesionan accidentalmente a una mujer embarazada. En el idioma original, la ley dice que después de que la mujer embarazada está herida, "sus hijos salen". Esta frase es difícil de traducir. La mayoría de las personas piensa que esto quiere decir que ella está herida, pero todavía puede tener otros hijos después de su lesión. Otra traducción posible es que la mujer embarazada tiene un aborto involuntario, lo que significa que el bebé o los bebés mueren. Otras personas piensan que esto significa que tiene un parto prematuro, o temprano, de su bebé o bebés, pero el bebé o los bebés sobreviven. "Sus hijos salen" significa que los bebés nacen, vivos o muertos. Sin embargo, no hay lesión duradera y la mujer puede continuar teniendo hijos.</w:t>
      </w:r>
    </w:p>
    <w:p>
      <w:pPr/>
      <w:r>
        <w:rPr>
          <w:lang w:val="es_ES" w:bidi="es_ES"/>
        </w:rPr>
      </w:r>
      <w:r>
        <w:rPr>
          <w:lang w:val="es_ES" w:bidi="es_ES"/>
        </w:rPr>
        <w:t>Deténganse aquí y conversen sobre esta pregunta en grupo: ¿Cómo protegen o ayudan las personas a las mujeres embarazadas en su cultura? Pausen este audio aquí.</w:t>
      </w:r>
    </w:p>
    <w:p>
      <w:pPr/>
      <w:r>
        <w:rPr>
          <w:lang w:val="es_ES" w:bidi="es_ES"/>
        </w:rPr>
      </w:r>
      <w:r>
        <w:rPr>
          <w:lang w:val="es_ES" w:bidi="es_ES"/>
        </w:rPr>
        <w:t>La parte importante de la ley es que incluso si la mujer embarazada no tiene un aborto involuntario, nacimiento prematuro, o la muerte o lesión de ella o su bebé, aún existe una sanción para el hombre que hiere a la mujer embarazada. Podría ser un accidente, pero el hombre que la lastimó aún debe pagarle dinero a su esposo por las lesiones ocasionadas a la mujer embarazada. Los jueces también decidirán cuánto dinero debe pagarle al esposo de la mujer embarazada. Los jueces ayudan a las personas a resolver las disputas. Esta ley muestra que Jehová valora a las mujeres embarazadas y a sus bebés por nacer porque hay una pena incluso si la mujer y su bebé no están gravemente heridos.</w:t>
      </w:r>
    </w:p>
    <w:p>
      <w:pPr/>
      <w:r>
        <w:rPr>
          <w:lang w:val="es_ES" w:bidi="es_ES"/>
        </w:rPr>
      </w:r>
      <w:r>
        <w:rPr>
          <w:lang w:val="es_ES" w:bidi="es_ES"/>
        </w:rPr>
        <w:t>Si los hombres están luchando y uno de ellos lesiona seriamente a la mujer embarazada, hay un castigo serio para el hombre que lastimó a la mujer embarazada. La mujer podría sufrir un daño permanente por causa de la lesión, como no poder tener otros hijos, o su bebé por nacer también puede morir como resultado de la lesión. El castigo por este tipo de lesión grave necesita ser igual a la lesión grave que sufrió la mujer embarazada.</w:t>
      </w:r>
    </w:p>
    <w:p>
      <w:pPr/>
      <w:r>
        <w:rPr>
          <w:lang w:val="es_ES" w:bidi="es_ES"/>
        </w:rPr>
      </w:r>
      <w:r>
        <w:rPr>
          <w:lang w:val="es_ES" w:bidi="es_ES"/>
        </w:rPr>
        <w:t>La ley de Jehová a Moisés dice: "Debes tomar vida por vida, ojo por ojo, diente por diente, mano por mano, pie por pie, quemadura por quemadura, herida por herida, hematoma por hematoma". Esta ley trata sobre castigar a un hombre que lesiona a una mujer embarazada, pero también es un estándar de cómo el pueblo de Dios debe castigar cualquier falta cometida por cualquier persona. Durante el tiempo de Moisés, la mayoría de las naciones tenían leyes que requerían que las personas pagaran dinero cuando lesionaban a otra persona. Las personas que tenían mucho dinero podían pagar fácilmente dinero cuando lesionaban a personas pobres, y el castigo no les costaba mucho ni afectaba sus vidas. Alguien que era pobre no podría pagar una gran cantidad de dinero, y esto hacía que estas leyes fueran injustas para las personas pobres.</w:t>
      </w:r>
    </w:p>
    <w:p>
      <w:pPr/>
      <w:r>
        <w:rPr>
          <w:lang w:val="es_ES" w:bidi="es_ES"/>
        </w:rPr>
      </w:r>
      <w:r>
        <w:rPr>
          <w:lang w:val="es_ES" w:bidi="es_ES"/>
        </w:rPr>
        <w:t>Ahora, Jehová está haciendo una nueva ley que dice que el castigo por herir a otra persona necesita ser igual a la lesión que una persona hizo, independientemente de si la persona que está herida es rica o pobre. Todos son iguales en la ley de Jehová, y todos tienen el mismo castigo por romper la ley de Jehová. Jehová protege a las personas pobres o vulnerables que están heridas, y requiere que incluso las personas ricas paguen una penalidad por herir a alguien permanentemente. "Una vida por vida" significa que la penalidad por matar a otra persona es la muerte de la persona que mató a alguien.</w:t>
      </w:r>
    </w:p>
    <w:p>
      <w:pPr/>
      <w:r>
        <w:rPr>
          <w:lang w:val="es_ES" w:bidi="es_ES"/>
        </w:rPr>
      </w:r>
      <w:r>
        <w:rPr>
          <w:lang w:val="es_ES" w:bidi="es_ES"/>
        </w:rPr>
        <w:t>Las otras partes de la ley, "ojo por ojo, diente por diente, mano por mano, pie por pie, quemadura por quemadura, herida por herida, hematoma por hematoma"; todas muestran que el castigo necesita coincidir con la lesión que la persona hizo. Esto no significa que si una persona le arranca un diente a otra, la otra persona literalmente debería arrancarle también el diente. En cambio, las palabras "diente por diente" significan que la pena no puede ser mayor ni menor que la pérdida del diente de la primera persona. Esto podría significar que la persona que hizo saltar el diente deba pagar dinero a la persona que perdió un diente, o podría haber otro tipo de castigo. La lista de partes del cuerpo y lesiones muestra que si cierto tipo de lesión permanente sucedió, hay un castigo específico para esa lesión.</w:t>
      </w:r>
    </w:p>
    <w:p>
      <w:pPr/>
      <w:r>
        <w:rPr>
          <w:lang w:val="es_ES" w:bidi="es_ES"/>
        </w:rPr>
      </w:r>
      <w:r>
        <w:rPr>
          <w:lang w:val="es_ES" w:bidi="es_ES"/>
        </w:rPr>
        <w:t>Deténganse aquí y conversen sobre esta pregunta en grupo: Cuenten una historia sobre un momento en que ustedes o alguien que conocen estuvo herido. ¿Qué necesitaba hacer la persona que te lastimó para reparar el daño? ¿Cuál era su castigo? Pausen este audio aquí.</w:t>
      </w:r>
    </w:p>
    <w:p>
      <w:pPr/>
      <w:r>
        <w:rPr>
          <w:lang w:val="es_ES" w:bidi="es_ES"/>
        </w:rPr>
      </w:r>
      <w:r>
        <w:rPr>
          <w:lang w:val="es_ES" w:bidi="es_ES"/>
        </w:rPr>
        <w:t>Luego, Jehová le da a Moisés dos ejemplos de esta ley de "vida por vida, ojo por ojo, diente por diente". El primer ejemplo es que si un hombre golpea a su esclavo o esclava en el ojo y le causa una lesión permanente en el ojo, entonces el hombre debe dejar en libertad a su esclavo o esclava. Jehová ya dio la ley anteriormente, que si el hombre golpea a su esclavo, posiblemente por disciplina, y el esclavo muere como resultado, el hombre será castigado. Jehová también dijo lo que sucede si el hombre golpea a su esclavo y el esclavo se recupera después de un día o dos. Ahora, Jehová dice qué tipo de castigo tiene el hombre si lesiona permanentemente a su esclavo hombre o mujer. Durante el tiempo de Moisés, los esclavos eran propiedad de sus dueños, y los esclavos no tenían derechos. La nueva ley de Jehová muestra que Dios valoraba las vidas de los esclavos, y el amo del esclavo perdería a su esclavo si el amo lesionaba permanentemente al esclavo. El amo no pierde su ojo literal como castigo, pero el amo sí pierde a su esclavo. El esclavo puede dejar el contrato de trabajo de seis años antes de tiempo.</w:t>
      </w:r>
    </w:p>
    <w:p>
      <w:pPr/>
      <w:r>
        <w:rPr>
          <w:lang w:val="es_ES" w:bidi="es_ES"/>
        </w:rPr>
      </w:r>
      <w:r>
        <w:rPr>
          <w:lang w:val="es_ES" w:bidi="es_ES"/>
        </w:rPr>
        <w:t>Es sorprendente que la ley castigue a un amo por lesionar permanentemente a su esclavo porque la mayoría de las leyes en otras culturas durante el tiempo de Moisés no le daban ningún derecho al esclavo. Las leyes de otras naciones decían que incluso si el amo lesionaba permanentemente a su esclavo, el amo mantendría al esclavo, y nadie castigaría al hombre. Es importante que tanto los esclavos hombres como las mujeres tuvieran estos derechos. Si un hombre lesionaba permanentemente a su esclava de cualquier manera, ella estaba libre de su contrato de trabajo. Esto muestra que Dios no solo valora a las personas vulnerables, sino que también valora a las mujeres.</w:t>
      </w:r>
    </w:p>
    <w:p>
      <w:pPr/>
      <w:r>
        <w:rPr>
          <w:lang w:val="es_ES" w:bidi="es_ES"/>
        </w:rPr>
      </w:r>
      <w:r>
        <w:rPr>
          <w:lang w:val="es_ES" w:bidi="es_ES"/>
        </w:rPr>
        <w:t>Del mismo modo, si el amo le saca el diente de su esclavo hombre o mujer, el esclavo será liberado. Esta ley muestra que si el amo lesiona a su esclavo hombre o mujer permanentemente de cualquier manera, el esclavo hombre o mujer será liberado. Aunque Jehová no da ejemplos del castigo cuando alguien lesiona permanentemente las manos o los pies de otra persona, o de lo que debe suceder si hay una quemadura, herida o hematoma, está claro que el castigo debe coincidir con la lesión para cada caso si hay una lesión permanente. Si no hay lesión permanente a un esclavo, no hay castigo.</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21:18–27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Jehová da una ley sobre el castigo para alguien que lesione a otra persona en una pelea, si esta no muere a causa de la lesión.</w:t>
      </w:r>
    </w:p>
    <w:p>
      <w:pPr/>
      <w:r>
        <w:rPr>
          <w:lang w:val="es_ES" w:bidi="es_ES"/>
        </w:rPr>
      </w:r>
      <w:r>
        <w:rPr>
          <w:b/>
          <w:lang w:val="es_ES" w:bidi="es_ES"/>
        </w:rPr>
        <w:t>En la segunda escena:</w:t>
      </w:r>
      <w:r>
        <w:rPr>
          <w:lang w:val="es_ES" w:bidi="es_ES"/>
        </w:rPr>
        <w:t xml:space="preserve"> Jehová da una ley para castigar a un hombre que lesiona a su esclavo hombre o mujer.</w:t>
      </w:r>
    </w:p>
    <w:p>
      <w:pPr/>
      <w:r>
        <w:rPr>
          <w:lang w:val="es_ES" w:bidi="es_ES"/>
        </w:rPr>
      </w:r>
      <w:r>
        <w:rPr>
          <w:b/>
          <w:lang w:val="es_ES" w:bidi="es_ES"/>
        </w:rPr>
        <w:t>En la tercera escena:</w:t>
      </w:r>
      <w:r>
        <w:rPr>
          <w:lang w:val="es_ES" w:bidi="es_ES"/>
        </w:rPr>
        <w:t xml:space="preserve"> Jehová da leyes para castigar a los hombres que están luchando y lesionan accidentalmente a una mujer embarazada. También existen leyes que establecen una norma para cualquier lesión a otra persona.</w:t>
      </w:r>
    </w:p>
    <w:p>
      <w:pPr/>
      <w:r>
        <w:rPr>
          <w:lang w:val="es_ES" w:bidi="es_ES"/>
        </w:rPr>
      </w:r>
      <w:r>
        <w:rPr>
          <w:b/>
          <w:lang w:val="es_ES" w:bidi="es_ES"/>
        </w:rPr>
        <w:t>En la cuarta escena:</w:t>
      </w:r>
      <w:r>
        <w:rPr>
          <w:lang w:val="es_ES" w:bidi="es_ES"/>
        </w:rPr>
        <w:t xml:space="preserve"> Jehová da leyes para mostrar cuál debe ser el castigo cuando un hombre lesiona permanentemente a su esclavo hombre o mujer.</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Un hombre que lesiona a otro hombre</w:t>
      </w:r>
    </w:p>
    <w:p>
      <w:pPr>
        <w:pStyle w:val="ListBullet"/>
        <w:spacing w:line="240" w:lineRule="auto"/>
        <w:ind w:left="720"/>
      </w:pPr>
      <w:r>
        <w:rPr>
          <w:lang w:val="es_ES" w:bidi="es_ES"/>
        </w:rPr>
      </w:r>
      <w:r>
        <w:rPr>
          <w:lang w:val="es_ES" w:bidi="es_ES"/>
        </w:rPr>
        <w:t>Hombre herido</w:t>
      </w:r>
    </w:p>
    <w:p>
      <w:pPr>
        <w:pStyle w:val="ListBullet"/>
        <w:spacing w:line="240" w:lineRule="auto"/>
        <w:ind w:left="720"/>
      </w:pPr>
      <w:r>
        <w:rPr>
          <w:lang w:val="es_ES" w:bidi="es_ES"/>
        </w:rPr>
      </w:r>
      <w:r>
        <w:rPr>
          <w:lang w:val="es_ES" w:bidi="es_ES"/>
        </w:rPr>
        <w:t>Un hombre que hiere a su esclavo hombre o mujer</w:t>
      </w:r>
    </w:p>
    <w:p>
      <w:pPr>
        <w:pStyle w:val="ListBullet"/>
        <w:spacing w:line="240" w:lineRule="auto"/>
        <w:ind w:left="720"/>
      </w:pPr>
      <w:r>
        <w:rPr>
          <w:lang w:val="es_ES" w:bidi="es_ES"/>
        </w:rPr>
      </w:r>
      <w:r>
        <w:rPr>
          <w:lang w:val="es_ES" w:bidi="es_ES"/>
        </w:rPr>
        <w:t>Esclavo hombre o mujer que está herido</w:t>
      </w:r>
    </w:p>
    <w:p>
      <w:pPr>
        <w:pStyle w:val="ListBullet"/>
        <w:spacing w:line="240" w:lineRule="auto"/>
        <w:ind w:left="720"/>
      </w:pPr>
      <w:r>
        <w:rPr>
          <w:lang w:val="es_ES" w:bidi="es_ES"/>
        </w:rPr>
      </w:r>
      <w:r>
        <w:rPr>
          <w:lang w:val="es_ES" w:bidi="es_ES"/>
        </w:rPr>
        <w:t>Dos hombres que luchan entre sí</w:t>
      </w:r>
    </w:p>
    <w:p>
      <w:pPr>
        <w:pStyle w:val="ListBullet"/>
        <w:spacing w:line="240" w:lineRule="auto"/>
        <w:ind w:left="720"/>
      </w:pPr>
      <w:r>
        <w:rPr>
          <w:lang w:val="es_ES" w:bidi="es_ES"/>
        </w:rPr>
      </w:r>
      <w:r>
        <w:rPr>
          <w:lang w:val="es_ES" w:bidi="es_ES"/>
        </w:rPr>
        <w:t>Mujer embarazada</w:t>
      </w:r>
    </w:p>
    <w:p>
      <w:pPr>
        <w:pStyle w:val="ListBullet"/>
        <w:spacing w:line="240" w:lineRule="auto"/>
        <w:ind w:left="720"/>
      </w:pPr>
      <w:r>
        <w:rPr>
          <w:lang w:val="es_ES" w:bidi="es_ES"/>
        </w:rPr>
      </w:r>
      <w:r>
        <w:rPr>
          <w:lang w:val="es_ES" w:bidi="es_ES"/>
        </w:rPr>
        <w:t>El esposo de la mujer embarazada</w:t>
      </w:r>
    </w:p>
    <w:p>
      <w:pPr>
        <w:pStyle w:val="ListBullet"/>
        <w:spacing w:line="240" w:lineRule="auto"/>
        <w:ind w:left="720"/>
      </w:pPr>
      <w:r>
        <w:rPr>
          <w:lang w:val="es_ES" w:bidi="es_ES"/>
        </w:rPr>
      </w:r>
      <w:r>
        <w:rPr>
          <w:lang w:val="es_ES" w:bidi="es_ES"/>
        </w:rPr>
        <w:t>Y los jueces</w:t>
      </w:r>
    </w:p>
    <w:p>
      <w:pPr/>
      <w:r>
        <w:rPr>
          <w:lang w:val="es_ES" w:bidi="es_ES"/>
        </w:rPr>
      </w:r>
      <w:r>
        <w:rPr>
          <w:lang w:val="es_ES" w:bidi="es_ES"/>
        </w:rPr>
        <w:t>Como grupo, pongan atención a estas partes de la ambientación del pasaje:</w:t>
      </w:r>
    </w:p>
    <w:p>
      <w:pPr/>
      <w:r>
        <w:rPr>
          <w:lang w:val="es_ES" w:bidi="es_ES"/>
        </w:rPr>
      </w:r>
      <w:r>
        <w:rPr>
          <w:lang w:val="es_ES" w:bidi="es_ES"/>
        </w:rPr>
        <w:t>En este pasaje, recuerden que Jehová todavía le está dando a Moisés estas leyes en el Monte del Sinaí. Estas leyes son leyes en el Libro del Pacto. Recuerden que antes de este pasaje, Jehová dio leyes sobre cómo tratar a los esclavos hombres y mujeres, y sobre el castigo por matar a otras personas, deshonrar a su padre o a su madre, o secuestrar o robar a otra persona. Recuerden que las leyes en este pasaje son todas sobre el castigo por herir a las personas de otras maneras. Además, recuerden que la estructura de las leyes es "Si alguien hace algo, esto sucederá". Las leyes están hablando de un evento que aún no ha sucedido.</w:t>
      </w:r>
    </w:p>
    <w:p>
      <w:pPr/>
      <w:r>
        <w:rPr>
          <w:lang w:val="es_ES" w:bidi="es_ES"/>
        </w:rPr>
      </w:r>
      <w:r>
        <w:rPr>
          <w:lang w:val="es_ES" w:bidi="es_ES"/>
        </w:rPr>
        <w:t>En la primera escena, hay una ley sobre dos hombres que pelean entre sí. Recuerden que la ley usa la frase "con el puño o una piedra".</w:t>
      </w:r>
    </w:p>
    <w:p>
      <w:pPr/>
      <w:r>
        <w:rPr>
          <w:lang w:val="es_ES" w:bidi="es_ES"/>
        </w:rPr>
      </w:r>
      <w:r>
        <w:rPr>
          <w:lang w:val="es_ES" w:bidi="es_ES"/>
        </w:rPr>
        <w:t>Deténganse aquí y conversen sobre esta pregunta en grupo: ¿Cómo traducirán la frase "con el puño o una piedra"? Recuerden que esta frase significa golpear con cualquier parte del cuerpo o con cualquier tipo de arma. Pausen este audio aquí.</w:t>
      </w:r>
    </w:p>
    <w:p>
      <w:pPr/>
      <w:r>
        <w:rPr>
          <w:lang w:val="es_ES" w:bidi="es_ES"/>
        </w:rPr>
      </w:r>
      <w:r>
        <w:rPr>
          <w:lang w:val="es_ES" w:bidi="es_ES"/>
        </w:rPr>
        <w:t>Un hombre lesiona al otro, y la lesión es lo suficientemente grave como para que el hombre herido necesite quedarse en la cama debido a su lesión. El hombre herido se levanta de su cama y camina con su vara afuera mientras se recupera, y no está herido permanentemente.</w:t>
      </w:r>
    </w:p>
    <w:p>
      <w:pPr/>
      <w:r>
        <w:rPr>
          <w:lang w:val="es_ES" w:bidi="es_ES"/>
        </w:rPr>
      </w:r>
      <w:r>
        <w:rPr>
          <w:lang w:val="es_ES" w:bidi="es_ES"/>
        </w:rPr>
        <w:t xml:space="preserve">Deténganse aquí y miren una imagen de una </w:t>
      </w:r>
      <w:r>
        <w:rPr>
          <w:lang w:val="es_ES" w:bidi="es_ES"/>
        </w:rPr>
        <w:t>vara</w:t>
      </w:r>
      <w:r>
        <w:rPr>
          <w:lang w:val="es_ES" w:bidi="es_ES"/>
        </w:rPr>
        <w:t xml:space="preserve"> nuevamente como grupo si es necesario. Pausen este audio aquí.</w:t>
      </w:r>
    </w:p>
    <w:p>
      <w:pPr/>
      <w:r>
        <w:rPr>
          <w:lang w:val="es_ES" w:bidi="es_ES"/>
        </w:rPr>
      </w:r>
      <w:r>
        <w:rPr>
          <w:lang w:val="es_ES" w:bidi="es_ES"/>
        </w:rPr>
        <w:t>Recuerden que el hombre que lesiona al otro hombre necesita pagar por el tiempo que el hombre herido no podía trabajar mientras estaba en la cama. El hombre que lesiona al otro hombre también necesita pagar por la recuperación del hombre herido hasta que el hombre herido esté completamente sanado. Recuerden que no hay castigo adicional para el hombre que lastimó al otro hombre en la lucha. El hombre herido debe ser compensado por su pérdida de ganancias y por su recuperación, pero no más que eso.</w:t>
      </w:r>
    </w:p>
    <w:p>
      <w:pPr/>
      <w:r>
        <w:rPr>
          <w:lang w:val="es_ES" w:bidi="es_ES"/>
        </w:rPr>
      </w:r>
      <w:r>
        <w:rPr>
          <w:lang w:val="es_ES" w:bidi="es_ES"/>
        </w:rPr>
        <w:t>En la segunda escena, Jehová da una ley para cuando un hombre golpea a su esclavo hombre o mujer. Si el hombre golpea a su esclavo hombre o mujer con una vara y el esclavo muere, el hombre necesita ser castigado. Recuerden que el hombre probablemente está disciplinando a su esclavo hombre o mujer por algún tipo de falta, como robar.</w:t>
      </w:r>
    </w:p>
    <w:p>
      <w:pPr/>
      <w:r>
        <w:rPr>
          <w:lang w:val="es_ES" w:bidi="es_ES"/>
        </w:rPr>
      </w:r>
      <w:r>
        <w:rPr>
          <w:lang w:val="es_ES" w:bidi="es_ES"/>
        </w:rPr>
        <w:t xml:space="preserve">Deténganse aquí y miren una imagen de un </w:t>
      </w:r>
      <w:r>
        <w:rPr>
          <w:lang w:val="es_ES" w:bidi="es_ES"/>
        </w:rPr>
        <w:t>bastón</w:t>
      </w:r>
      <w:r>
        <w:rPr>
          <w:lang w:val="es_ES" w:bidi="es_ES"/>
        </w:rPr>
        <w:t xml:space="preserve">, un </w:t>
      </w:r>
      <w:r>
        <w:rPr>
          <w:lang w:val="es_ES" w:bidi="es_ES"/>
        </w:rPr>
        <w:t>garrote</w:t>
      </w:r>
      <w:r>
        <w:rPr>
          <w:lang w:val="es_ES" w:bidi="es_ES"/>
        </w:rPr>
        <w:t xml:space="preserve"> y una </w:t>
      </w:r>
      <w:r>
        <w:rPr>
          <w:lang w:val="es_ES" w:bidi="es_ES"/>
        </w:rPr>
        <w:t>vara</w:t>
      </w:r>
      <w:r>
        <w:rPr>
          <w:lang w:val="es_ES" w:bidi="es_ES"/>
        </w:rPr>
        <w:t xml:space="preserve"> nuevamente como grupo si es necesario. Pausen este audio aquí.</w:t>
      </w:r>
    </w:p>
    <w:p>
      <w:pPr/>
      <w:r>
        <w:rPr>
          <w:lang w:val="es_ES" w:bidi="es_ES"/>
        </w:rPr>
      </w:r>
      <w:r>
        <w:rPr>
          <w:lang w:val="es_ES" w:bidi="es_ES"/>
        </w:rPr>
        <w:t>Si el hombre golpea a su esclavo hombre o mujer y este se recupera de la lesión temporal, no hay castigo para el hombre. Recuerden que los esclavos eran propiedad de sus dueños, y cada vez que un esclavo no trabajaba representaba una pérdida de dinero para el dueño. Recuerden que el esclavo podría perder un día o dos de trabajo, pero no tenía lesiones permanentes. Recuerden que hay una ley posterior sobre lo que sucede si el hombre lesiona permanentemente a su esclavo hombre o mujer. Recuerden también que algunas personas piensan que si el esclavo en realidad moría de su lesión, pero después de pasar varios días, no habría castigo para el dueño del esclavo.</w:t>
      </w:r>
    </w:p>
    <w:p>
      <w:pPr/>
      <w:r>
        <w:rPr>
          <w:lang w:val="es_ES" w:bidi="es_ES"/>
        </w:rPr>
      </w:r>
      <w:r>
        <w:rPr>
          <w:lang w:val="es_ES" w:bidi="es_ES"/>
        </w:rPr>
        <w:t>En la tercera escena, la situación es que dos hombres están peleando, y lastiman a una mujer embarazada. Recuerden que el idioma original dice: "sus hijos salen". Esto probablemente significa que tiene un aborto espontáneo, o que está herida, pero todavía puede tener hijos. Recuerden que incluso si no tiene una lesión permanente, hay una pena por el simple hecho de herirla. Recuerden que el hombre que la lastimó necesita pagarle dinero a su esposo, y los jueces ayudarán a decidir la cantidad de dinero.</w:t>
      </w:r>
    </w:p>
    <w:p>
      <w:pPr/>
      <w:r>
        <w:rPr>
          <w:lang w:val="es_ES" w:bidi="es_ES"/>
        </w:rPr>
      </w:r>
      <w:r>
        <w:rPr>
          <w:lang w:val="es_ES" w:bidi="es_ES"/>
        </w:rPr>
        <w:t>Recuerden que si la mujer embarazada sufre una lesión seria, hay un castigo serio para el hombre que lastimó a la mujer embarazada. La pena para el hombre que lesionó a la mujer embarazada debe ser igual a la lesión que ella sufrió.</w:t>
      </w:r>
    </w:p>
    <w:p>
      <w:pPr/>
      <w:r>
        <w:rPr>
          <w:lang w:val="es_ES" w:bidi="es_ES"/>
        </w:rPr>
      </w:r>
      <w:r>
        <w:rPr>
          <w:lang w:val="es_ES" w:bidi="es_ES"/>
        </w:rPr>
        <w:t>Es importante recordar que la siguiente parte de las leyes de Jehová es sobre el castigo por lesionar a una mujer embarazada, pero también es un estándar para todo el pueblo de Dios en castigar cualquier tipo de lesión a cualquier otra persona. La frase "debes tomar vida por vida, ojo por ojo, diente por diente" muestra que el castigo no debe ser ni más ni menos que la lesión. Además, recuerden que esta ley es muy diferente de otras leyes en otras naciones cercanas durante el tiempo de Moisés. Era común que una persona rica pagara fácilmente dinero a una persona pobre por una lesión, y que una persona pobre no pudiera pagar. Jehová quiere que haya leyes iguales para todas las personas, independientemente de si son ricos o pobres.</w:t>
      </w:r>
    </w:p>
    <w:p>
      <w:pPr/>
      <w:r>
        <w:rPr>
          <w:lang w:val="es_ES" w:bidi="es_ES"/>
        </w:rPr>
      </w:r>
      <w:r>
        <w:rPr>
          <w:lang w:val="es_ES" w:bidi="es_ES"/>
        </w:rPr>
        <w:t>Recuerden que la ley no significa literalmente que las personas deben tomar el ojo de otra persona para pagar por perder su ojo o arrancar el diente de otra persona para compensar la pérdida de su propio diente. El sentido de la ley es que la persona que lesiona el ojo, el diente o la mano de otra persona debe recibir un castigo igual por la pérdida del ojo, del diente o de la mano. El castigo podría consistir en pagar dinero, el destierro de la comunidad, la pérdida de bienes o alguna otra cosa. Recuerden que hay una penalidad específica para cada tipo diferente de lesión permanente, y se aplica a todos, independientemente de la riqueza o estatus social.</w:t>
      </w:r>
    </w:p>
    <w:p>
      <w:pPr/>
      <w:r>
        <w:rPr>
          <w:lang w:val="es_ES" w:bidi="es_ES"/>
        </w:rPr>
      </w:r>
      <w:r>
        <w:rPr>
          <w:lang w:val="es_ES" w:bidi="es_ES"/>
        </w:rPr>
        <w:t>Deténganse aquí y conversen sobre esta pregunta en grupo: Un "ojo por ojo, diente por diente" es una manera de hablar de cómo un castigo por una lesión debe ser igual en consecuencia a la lesión en sí. ¿Qué tipos de frases tienen en su idioma para mostrar que un castigo es proporcional a la ofensa? Pausen este audio aquí.</w:t>
      </w:r>
    </w:p>
    <w:p>
      <w:pPr/>
      <w:r>
        <w:rPr>
          <w:lang w:val="es_ES" w:bidi="es_ES"/>
        </w:rPr>
      </w:r>
      <w:r>
        <w:rPr>
          <w:lang w:val="es_ES" w:bidi="es_ES"/>
        </w:rPr>
        <w:t>En la cuarta escena, recuerden que estas dos leyes muestran ejemplos de las leyes "vida por vida, ojo por ojo, diente por diente" en la tercera escena. Recuerden que el ejemplo es de un hombre que posee un esclavo hombre o mujer. El hombre lesiona permanentemente el ojo de su esclavo hombre o mujer, y el castigo para el hombre es que el esclavo hombre o mujer debe ser liberado. Recuerden esto es sorprendente porque el hombre es dueño del esclavo hombre o mujer, y era común que los dueños de esclavos disciplinaran, o castigaran, a sus esclavos. Recuerden que Jehová está protegiendo a los esclavos hombres y mujeres dejándolos libres si su dueño los lesiona permanentemente. El dueño del esclavo todavía tiene una penalidad por lesionar a su esclavo hombre o mujer, aunque el dueño del esclavo sea más rico y está en una clase social más alta que la de esclavo.</w:t>
      </w:r>
    </w:p>
    <w:p>
      <w:pPr/>
      <w:r>
        <w:rPr>
          <w:lang w:val="es_ES" w:bidi="es_ES"/>
        </w:rPr>
      </w:r>
      <w:r>
        <w:rPr>
          <w:lang w:val="es_ES" w:bidi="es_ES"/>
        </w:rPr>
        <w:t>Recuerden que hay un segundo ejemplo de que si el dueño del esclavo le arranca un diente de su esclavo hombre o mujer, el esclavo debe ser liberado. Recuerden que estas dos leyes muestran que si el dueño del esclavo lesiona permanentemente a su esclavo de cualquier manera —ya sea hombre o mujer—, el esclavo queda libre y no necesita completar su contrato de trabajo.</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21:18–27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cuatro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Un hombre que lesiona a otro hombre</w:t>
      </w:r>
    </w:p>
    <w:p>
      <w:pPr>
        <w:pStyle w:val="ListBullet"/>
        <w:spacing w:line="240" w:lineRule="auto"/>
        <w:ind w:left="720"/>
      </w:pPr>
      <w:r>
        <w:rPr>
          <w:lang w:val="es_ES" w:bidi="es_ES"/>
        </w:rPr>
      </w:r>
      <w:r>
        <w:rPr>
          <w:lang w:val="es_ES" w:bidi="es_ES"/>
        </w:rPr>
        <w:t>Hombre herido</w:t>
      </w:r>
    </w:p>
    <w:p>
      <w:pPr>
        <w:pStyle w:val="ListBullet"/>
        <w:spacing w:line="240" w:lineRule="auto"/>
        <w:ind w:left="720"/>
      </w:pPr>
      <w:r>
        <w:rPr>
          <w:lang w:val="es_ES" w:bidi="es_ES"/>
        </w:rPr>
      </w:r>
      <w:r>
        <w:rPr>
          <w:lang w:val="es_ES" w:bidi="es_ES"/>
        </w:rPr>
        <w:t>Dueño de esclavos</w:t>
      </w:r>
    </w:p>
    <w:p>
      <w:pPr>
        <w:pStyle w:val="ListBullet"/>
        <w:spacing w:line="240" w:lineRule="auto"/>
        <w:ind w:left="720"/>
      </w:pPr>
      <w:r>
        <w:rPr>
          <w:lang w:val="es_ES" w:bidi="es_ES"/>
        </w:rPr>
      </w:r>
      <w:r>
        <w:rPr>
          <w:lang w:val="es_ES" w:bidi="es_ES"/>
        </w:rPr>
        <w:t>Esclavo hombre o mujer</w:t>
      </w:r>
    </w:p>
    <w:p>
      <w:pPr>
        <w:pStyle w:val="ListBullet"/>
        <w:spacing w:line="240" w:lineRule="auto"/>
        <w:ind w:left="720"/>
      </w:pPr>
      <w:r>
        <w:rPr>
          <w:lang w:val="es_ES" w:bidi="es_ES"/>
        </w:rPr>
      </w:r>
      <w:r>
        <w:rPr>
          <w:lang w:val="es_ES" w:bidi="es_ES"/>
        </w:rPr>
        <w:t>Dos hombres que luchan entre sí</w:t>
      </w:r>
    </w:p>
    <w:p>
      <w:pPr>
        <w:pStyle w:val="ListBullet"/>
        <w:spacing w:line="240" w:lineRule="auto"/>
        <w:ind w:left="720"/>
      </w:pPr>
      <w:r>
        <w:rPr>
          <w:lang w:val="es_ES" w:bidi="es_ES"/>
        </w:rPr>
      </w:r>
      <w:r>
        <w:rPr>
          <w:lang w:val="es_ES" w:bidi="es_ES"/>
        </w:rPr>
        <w:t>Mujer embarazada</w:t>
      </w:r>
    </w:p>
    <w:p>
      <w:pPr>
        <w:pStyle w:val="ListBullet"/>
        <w:spacing w:line="240" w:lineRule="auto"/>
        <w:ind w:left="720"/>
      </w:pPr>
      <w:r>
        <w:rPr>
          <w:lang w:val="es_ES" w:bidi="es_ES"/>
        </w:rPr>
      </w:r>
      <w:r>
        <w:rPr>
          <w:lang w:val="es_ES" w:bidi="es_ES"/>
        </w:rPr>
        <w:t>El esposo de la mujer embarazada</w:t>
      </w:r>
    </w:p>
    <w:p>
      <w:pPr>
        <w:pStyle w:val="ListBullet"/>
        <w:spacing w:line="240" w:lineRule="auto"/>
        <w:ind w:left="720"/>
      </w:pPr>
      <w:r>
        <w:rPr>
          <w:lang w:val="es_ES" w:bidi="es_ES"/>
        </w:rPr>
      </w:r>
      <w:r>
        <w:rPr>
          <w:lang w:val="es_ES" w:bidi="es_ES"/>
        </w:rPr>
        <w:t>Y los jueces</w:t>
      </w:r>
    </w:p>
    <w:p>
      <w:pPr/>
      <w:r>
        <w:rPr>
          <w:lang w:val="es_ES" w:bidi="es_ES"/>
        </w:rPr>
      </w:r>
      <w:r>
        <w:rPr>
          <w:lang w:val="es_ES" w:bidi="es_ES"/>
        </w:rPr>
        <w:t>En grupo, dramaticen el pasaje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A continuación, se presenta un ejemplo de la dramatización y de las posibles respuestas:</w:t>
      </w:r>
    </w:p>
    <w:p>
      <w:pPr/>
      <w:r>
        <w:rPr>
          <w:lang w:val="es_ES" w:bidi="es_ES"/>
        </w:rPr>
      </w:r>
      <w:r>
        <w:rPr>
          <w:lang w:val="es_ES" w:bidi="es_ES"/>
        </w:rPr>
        <w:t>Jehová le está hablando a Moisés y le da leyes sobre lo que debe suceder cuando alguien lesiona a otra persona. Primero, dos hombres luchan entre sí y uno de ellos lesiona al otro. El hombre herido se queda en la cama, y más tarde se levanta y camina afuera usando su vara. El hombre que lo hirió debe pagar por el tiempo que el hombre herido no pudo trabajar, y también debe pagar por la recuperación del hombre herido. No hay castigo adicional para el hombre que lastimó al otro hombre.</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al hombre herido: "¿Qué estás pensando o sintiendo?" La persona podría responder cosas como: "Todavía tengo dolor por mi lesión", o "Me alegro de que no estoy lesionado permanentemente", o "Me alegro de que el hombre que me lastimó esté pagando por mi recuperación y por el tiempo en que no pude trabajar debido a mi lesión".</w:t>
      </w:r>
    </w:p>
    <w:p>
      <w:pPr>
        <w:pStyle w:val="ListBullet"/>
        <w:spacing w:line="240" w:lineRule="auto"/>
        <w:ind w:left="720"/>
      </w:pPr>
      <w:r>
        <w:rPr>
          <w:lang w:val="es_ES" w:bidi="es_ES"/>
        </w:rPr>
      </w:r>
      <w:r>
        <w:rPr>
          <w:lang w:val="es_ES" w:bidi="es_ES"/>
        </w:rPr>
        <w:t>Además, pregúntenle a la persona que interpreta al hombre que hirió al otro hombre: "¿Qué estás pensando o sintiendo?" La persona podría responder cosas como: "Arrepentido de mi pelea con el otro hombre", o "Me alegro de que el otro hombre se esté recuperando y no esté herido permanentemente", o "Deseando no tener que pagar por su trabajo perdido y su recuperación".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Luego, si un hombre golpea a su esclavo hombre o mujer y el esclavo muere, el hombre será castigado. Sin embargo, si el esclavo se recupera, no hay castigo para el hombre. El esclavo podría perder un día o dos de trabajo, pero el hombre es dueño del esclavo, por lo que no hay castigo para el hombre.</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al dueño del esclavo: "¿Qué estás pensando o sintiendo?" La persona podría responder cosas como: "Me alegro de que mi esclavo no haya muerto de su lesión; la próxima vez tal vez sea más cuidadoso cuando discipline a mi esclavo", o "Espero no tener que disciplinar a mi esclavo otra vez", o "Me alegro de que mi esclavo se esté recuperando".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La siguiente ley es que si dos hombres se pelean y lesionan accidentalmente a una mujer embarazada, hay un castigo para la persona que lesiona a la mujer embarazada. La mujer embarazada puede tener una lesión grave o leve, pero incluso si no tiene una lesión permanente, aún existe una sanción. El hombre que hirió a la mujer embarazada necesita pagarle al esposo de la mujer embarazada, y los jueces ayudarán a decidir cuánto necesita pagarle al esposo.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la mujer embarazada: "¿Qué estás pensando o sintiendo?" La persona podría responder cosas como: "Sorprendida de que los hombres que se peleaban me lastimaron", o "Triste de que he sido herida y preocupada por mi bebé", o "Me alegro de que haya una penalidad por lastimarme".</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Si hay una lesión grave en la mujer embarazada, hay una pena severa. La ley de Jehová a Moisés dice: "Debes tomar vida por vida, ojo por ojo, diente por diente, mano por mano, pie por pie, quemadura por quemadura, herida por herida, hematoma por hematoma". Si una persona mata a otra persona, la persona que mata a alguien también debe morir. Si se produce alguna lesión física a otra persona, la pena debe coincidir con la lesión. El castigo no puede ser ni mayor ni menor.</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al hombre que lesiona a la mujer embarazada: "¿Qué estás pensando o sintiendo?" La persona podría responder cosas como: "La vida de una mujer no es tan valiosa como la vida de un hombre", o "Preguntándome por qué Jehová piensa que las mujeres y los bebés por nacer deben ser protegidos de esta manera", o "Sorprendido de que sea castigado por cualquier tipo de lesión a esta mujer embarazada", o "Arrepentido de haber lesionado accidentalmente a una mujer embarazada".</w:t>
      </w:r>
    </w:p>
    <w:p>
      <w:pPr>
        <w:pStyle w:val="ListBullet"/>
        <w:spacing w:line="240" w:lineRule="auto"/>
        <w:ind w:left="720"/>
      </w:pPr>
      <w:r>
        <w:rPr>
          <w:lang w:val="es_ES" w:bidi="es_ES"/>
        </w:rPr>
      </w:r>
      <w:r>
        <w:rPr>
          <w:lang w:val="es_ES" w:bidi="es_ES"/>
        </w:rPr>
        <w:t>Además, pregúntenle a la persona que interpreta a la mujer embarazada: "¿Qué estás pensando o sintiendo?" La persona podría responder cosas como: "¡Me siento valorada por primera vez en mi vida, hay una sanción por herirme!" o "Me alegro de que el hombre que me lastimó tenga que pagarle dinero a mi esposo como indemnización por haberme lastimado", o "Sintiéndome protegida porque mi lesión es reconocida por mi comunidad".</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Finalmente, hay dos leyes que muestran ejemplos de las leyes de "ojo por ojo, diente por diente". Si el dueño de un esclavo lesiona permanentemente a su esclavo hombre o mujer lastimando su ojo o arrancando un diente, el esclavo debe ser liberado. La ley es la misma para todos.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al dueño del esclavo: "¿Qué estás pensando o sintiendo?" La persona podría responder cosas como: "¿Por qué tengo que perder a mi esclavo solo por una lesión?" o "¡Debería tener el derecho de disciplinar a mis esclavos como yo quiera, son mi propiedad!" o "Enfurecido porque perdí a mi esclavo hoy, esta ley no debería ser para los esclavos porque mis esclavos son mi propiedad y soy más rico y estoy en una clase social más alta que mis esclavos", o "Deseando no haber causado una lesión permanente a mi esclavo".</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21:18–27 en la traducción que sea más fácil de entender.</w:t>
      </w:r>
    </w:p>
    <w:p>
      <w:pPr/>
      <w:r>
        <w:rPr>
          <w:lang w:val="es_ES" w:bidi="es_ES"/>
        </w:rPr>
      </w:r>
      <w:r>
        <w:rPr>
          <w:lang w:val="es_ES" w:bidi="es_ES"/>
        </w:rPr>
        <w:t xml:space="preserve">En este paso, el grupo discutirá sobre términos y palabras clave en este pasaje. </w:t>
      </w:r>
    </w:p>
    <w:p>
      <w:pPr/>
      <w:r>
        <w:rPr>
          <w:lang w:val="es_ES" w:bidi="es_ES"/>
        </w:rPr>
      </w:r>
      <w:r>
        <w:rPr>
          <w:lang w:val="es_ES" w:bidi="es_ES"/>
        </w:rPr>
        <w:t>Jehová</w:t>
      </w:r>
      <w:r>
        <w:rPr>
          <w:lang w:val="es_ES" w:bidi="es_ES"/>
        </w:rPr>
        <w:t xml:space="preserve"> describe varias </w:t>
      </w:r>
      <w:r>
        <w:rPr>
          <w:lang w:val="es_ES" w:bidi="es_ES"/>
        </w:rPr>
        <w:t>leyes</w:t>
      </w:r>
      <w:r>
        <w:rPr>
          <w:lang w:val="es_ES" w:bidi="es_ES"/>
        </w:rPr>
        <w:t xml:space="preserve"> para lo que sucede cuando alguien lesiona a otra persona.</w:t>
      </w:r>
    </w:p>
    <w:p>
      <w:pPr/>
      <w:r>
        <w:rPr>
          <w:lang w:val="es_ES" w:bidi="es_ES"/>
        </w:rPr>
      </w:r>
      <w:r>
        <w:rPr>
          <w:lang w:val="es_ES" w:bidi="es_ES"/>
        </w:rPr>
        <w:t>Un hombre resulta herido en una pelea con otro hombre, y el hombre herido no muere. El hombre herido permanece en la cama con su lesión, pero más tarde, el hombre herido camina afuera con su vara. El hombre que lo lesiona debe pagar por el trabajo perdido del hombre herido y también pagar por su recuperación.</w:t>
      </w:r>
    </w:p>
    <w:p>
      <w:pPr/>
      <w:r>
        <w:rPr>
          <w:lang w:val="es_ES" w:bidi="es_ES"/>
        </w:rPr>
      </w:r>
      <w:r>
        <w:rPr>
          <w:lang w:val="es_ES" w:bidi="es_ES"/>
        </w:rPr>
        <w:t xml:space="preserve">Deténganse aquí y miren una imagen de una </w:t>
      </w:r>
      <w:r>
        <w:rPr>
          <w:lang w:val="es_ES" w:bidi="es_ES"/>
        </w:rPr>
        <w:t>vara</w:t>
      </w:r>
      <w:r>
        <w:rPr>
          <w:lang w:val="es_ES" w:bidi="es_ES"/>
        </w:rPr>
        <w:t xml:space="preserve"> nuevamente como grupo si es necesario. Pausen este audio aquí.</w:t>
      </w:r>
    </w:p>
    <w:p>
      <w:pPr/>
      <w:r>
        <w:rPr>
          <w:lang w:val="es_ES" w:bidi="es_ES"/>
        </w:rPr>
      </w:r>
      <w:r>
        <w:rPr>
          <w:lang w:val="es_ES" w:bidi="es_ES"/>
        </w:rPr>
        <w:t xml:space="preserve">Si un </w:t>
      </w:r>
      <w:r>
        <w:rPr>
          <w:b/>
          <w:lang w:val="es_ES" w:bidi="es_ES"/>
        </w:rPr>
        <w:t>dueño de esclavo</w:t>
      </w:r>
      <w:r>
        <w:rPr>
          <w:lang w:val="es_ES" w:bidi="es_ES"/>
        </w:rPr>
        <w:t xml:space="preserve"> golpea a su </w:t>
      </w:r>
      <w:r>
        <w:rPr>
          <w:b/>
          <w:lang w:val="es_ES" w:bidi="es_ES"/>
        </w:rPr>
        <w:t>esclavo</w:t>
      </w:r>
      <w:r>
        <w:rPr>
          <w:lang w:val="es_ES" w:bidi="es_ES"/>
        </w:rPr>
        <w:t xml:space="preserve"> con una vara y el esclavo muere, el dueño del esclavo es castigado. Un dueño de esclavo compró un esclavo con dinero, y luego el esclavo vivió en la casa del dueño y trabajó para él. Los esclavos no tenían derechos. Si el esclavo solo está herido temporalmente, no hay castigo para el dueño del esclavo. Usen la misma palabra para esclavo que usaron en los pasajes anteriores. Para obtener más información sobre los </w:t>
      </w:r>
      <w:r>
        <w:rPr>
          <w:lang w:val="es_ES" w:bidi="es_ES"/>
        </w:rPr>
        <w:t>esclavos</w:t>
      </w:r>
      <w:r>
        <w:rPr>
          <w:lang w:val="es_ES" w:bidi="es_ES"/>
        </w:rPr>
        <w:t>, consulten el Glosario Principal.</w:t>
      </w:r>
    </w:p>
    <w:p>
      <w:pPr/>
      <w:r>
        <w:rPr>
          <w:lang w:val="es_ES" w:bidi="es_ES"/>
        </w:rPr>
      </w:r>
      <w:r>
        <w:rPr>
          <w:lang w:val="es_ES" w:bidi="es_ES"/>
        </w:rPr>
        <w:t xml:space="preserve">Deténganse aquí y miren una imagen de un </w:t>
      </w:r>
      <w:r>
        <w:rPr>
          <w:lang w:val="es_ES" w:bidi="es_ES"/>
        </w:rPr>
        <w:t>bastón</w:t>
      </w:r>
      <w:r>
        <w:rPr>
          <w:lang w:val="es_ES" w:bidi="es_ES"/>
        </w:rPr>
        <w:t xml:space="preserve">, un </w:t>
      </w:r>
      <w:r>
        <w:rPr>
          <w:lang w:val="es_ES" w:bidi="es_ES"/>
        </w:rPr>
        <w:t>garrote</w:t>
      </w:r>
      <w:r>
        <w:rPr>
          <w:lang w:val="es_ES" w:bidi="es_ES"/>
        </w:rPr>
        <w:t xml:space="preserve"> y una </w:t>
      </w:r>
      <w:r>
        <w:rPr>
          <w:lang w:val="es_ES" w:bidi="es_ES"/>
        </w:rPr>
        <w:t>vara</w:t>
      </w:r>
      <w:r>
        <w:rPr>
          <w:lang w:val="es_ES" w:bidi="es_ES"/>
        </w:rPr>
        <w:t xml:space="preserve"> nuevamente como grupo si es necesario. Pausen este audio aquí.</w:t>
      </w:r>
    </w:p>
    <w:p>
      <w:pPr/>
      <w:r>
        <w:rPr>
          <w:lang w:val="es_ES" w:bidi="es_ES"/>
        </w:rPr>
      </w:r>
      <w:r>
        <w:rPr>
          <w:lang w:val="es_ES" w:bidi="es_ES"/>
        </w:rPr>
        <w:t>Si dos hombres se pelean y lesionan a una mujer embarazada, corresponde una pena, incluso si ella no está gravemente herida. El esposo de la mujer embarazada y los jueces deciden cuánto debe pagar el hombre que lesionó a la mujer embarazada al esposo de la mujer embarazada. Los jueces ayudan a las personas a resolver las disputas.</w:t>
      </w:r>
    </w:p>
    <w:p>
      <w:pPr/>
      <w:r>
        <w:rPr>
          <w:lang w:val="es_ES" w:bidi="es_ES"/>
        </w:rPr>
      </w:r>
      <w:r>
        <w:rPr>
          <w:lang w:val="es_ES" w:bidi="es_ES"/>
        </w:rPr>
        <w:t>Deténganse aquí y conversen en grupo sobre qué palabra usarán para jueces. Pausen este audio aquí.</w:t>
      </w:r>
    </w:p>
    <w:p>
      <w:pPr/>
      <w:r>
        <w:rPr>
          <w:lang w:val="es_ES" w:bidi="es_ES"/>
        </w:rPr>
      </w:r>
      <w:r>
        <w:rPr>
          <w:lang w:val="es_ES" w:bidi="es_ES"/>
        </w:rPr>
        <w:t>Si la mujer embarazada resulta gravemente herida, se impondrá un castigo grave. Para cada tipo de lesión física, hay un castigo correspondiente para la persona que lesiona a otra. La ley es: "Debes tomar vida por vida, ojo por ojo, diente por diente, mano por mano, pie por pie, quemadura por quemadura, herida por herida, hematoma por hematoma". Esta ley muestra que cada persona debía pagar ni más ni menos de lo que la lesión requería. La ley de Jehová se aplicaba a cada persona, independientemente de la riqueza o estatus. Durante el tiempo de Moisés, otras naciones tenían leyes que beneficiaban a las personas ricas, quienes podían pagar fácilmente una indemnización por haber lesionado a alguien pobre. Las personas pobres no siempre podían pagar.</w:t>
      </w:r>
    </w:p>
    <w:p>
      <w:pPr/>
      <w:r>
        <w:rPr>
          <w:lang w:val="es_ES" w:bidi="es_ES"/>
        </w:rPr>
      </w:r>
      <w:r>
        <w:rPr>
          <w:lang w:val="es_ES" w:bidi="es_ES"/>
        </w:rPr>
        <w:t>La nueva ley de Jehová se aplicaba incluso a los dueños de esclavos y a sus esclavos. Si el dueño de un esclavo lesionaba permanentemente a uno de sus esclavos, hombre o mujer, el esclavo sería liberado.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Éxodo 21:28–36</w:t>
      </w:r>
      <w:r>
        <w:rPr>
          <w:lang w:val="es_ES" w:bidi="es_ES"/>
        </w:rPr>
      </w:r>
    </w:p>
    <w:p>
      <w:pPr>
        <w:pStyle w:val="Heading3"/>
      </w:pPr>
      <w:r>
        <w:rPr>
          <w:lang w:val="es_ES" w:bidi="es_ES"/>
        </w:rPr>
        <w:t>Escuchar con el corazón</w:t>
      </w:r>
    </w:p>
    <w:p>
      <w:pPr/>
      <w:r>
        <w:rPr>
          <w:lang w:val="es_ES" w:bidi="es_ES"/>
        </w:rPr>
      </w:r>
      <w:r>
        <w:rPr>
          <w:lang w:val="es_ES" w:bidi="es_ES"/>
        </w:rPr>
        <w:t>En este paso, escuchen Éxodo 21:28–36 y guárdenlo en sus corazones.</w:t>
      </w:r>
    </w:p>
    <w:p>
      <w:pPr/>
      <w:r>
        <w:rPr>
          <w:lang w:val="es_ES" w:bidi="es_ES"/>
        </w:rPr>
      </w:r>
      <w:r>
        <w:rPr>
          <w:lang w:val="es_ES" w:bidi="es_ES"/>
        </w:rPr>
        <w:t>Escuchen una versión en audio de Éxodo 21:28–36 tres veces, en tres traducciones diferentes, si es posible.</w:t>
      </w:r>
    </w:p>
    <w:p>
      <w:pPr/>
      <w:r>
        <w:rPr>
          <w:lang w:val="es_ES" w:bidi="es_ES"/>
        </w:rPr>
      </w:r>
      <w:r>
        <w:rPr>
          <w:lang w:val="es_ES" w:bidi="es_ES"/>
        </w:rPr>
        <w:t>Pausen este audio aquí.</w:t>
      </w:r>
    </w:p>
    <w:p>
      <w:pPr/>
      <w:r>
        <w:rPr>
          <w:lang w:val="es_ES" w:bidi="es_ES"/>
        </w:rPr>
      </w:r>
      <w:r>
        <w:rPr>
          <w:lang w:val="es_ES" w:bidi="es_ES"/>
        </w:rPr>
        <w:t>Ahora, como grupo, conversen sobre las siguientes preguntas:</w:t>
      </w:r>
    </w:p>
    <w:p>
      <w:pPr>
        <w:pStyle w:val="ListBullet"/>
        <w:spacing w:line="240" w:lineRule="auto"/>
        <w:ind w:left="720"/>
      </w:pPr>
      <w:r>
        <w:rPr>
          <w:lang w:val="es_ES" w:bidi="es_ES"/>
        </w:rPr>
      </w:r>
      <w:r>
        <w:rPr>
          <w:lang w:val="es_ES" w:bidi="es_ES"/>
        </w:rPr>
        <w:t>¿Qué les gusta de este pasaje? Pausen este audio aquí.</w:t>
      </w:r>
    </w:p>
    <w:p>
      <w:pPr>
        <w:pStyle w:val="ListBullet"/>
        <w:spacing w:line="240" w:lineRule="auto"/>
        <w:ind w:left="720"/>
      </w:pPr>
      <w:r>
        <w:rPr>
          <w:lang w:val="es_ES" w:bidi="es_ES"/>
        </w:rPr>
      </w:r>
      <w:r>
        <w:rPr>
          <w:lang w:val="es_ES" w:bidi="es_ES"/>
        </w:rPr>
        <w:t>¿Qué es lo que no les gusta o no entienden de este pasaje? Pausen este audio aquí.</w:t>
      </w:r>
    </w:p>
    <w:p>
      <w:pPr>
        <w:pStyle w:val="ListBullet"/>
        <w:spacing w:line="240" w:lineRule="auto"/>
        <w:ind w:left="720"/>
      </w:pPr>
      <w:r>
        <w:rPr>
          <w:lang w:val="es_ES" w:bidi="es_ES"/>
        </w:rPr>
      </w:r>
      <w:r>
        <w:rPr>
          <w:lang w:val="es_ES" w:bidi="es_ES"/>
        </w:rPr>
        <w:t>¿Qué nos dice este pasaje acerca de Dios? Pausen este audio aquí.</w:t>
      </w:r>
    </w:p>
    <w:p>
      <w:pPr>
        <w:pStyle w:val="ListBullet"/>
        <w:spacing w:line="240" w:lineRule="auto"/>
        <w:ind w:left="720"/>
      </w:pPr>
      <w:r>
        <w:rPr>
          <w:lang w:val="es_ES" w:bidi="es_ES"/>
        </w:rPr>
      </w:r>
      <w:r>
        <w:rPr>
          <w:lang w:val="es_ES" w:bidi="es_ES"/>
        </w:rPr>
        <w:t>¿Qué nos dice este pasaje acerca de las personas? Pausen este audio aquí.</w:t>
      </w:r>
    </w:p>
    <w:p>
      <w:pPr>
        <w:pStyle w:val="ListBullet"/>
        <w:spacing w:line="240" w:lineRule="auto"/>
        <w:ind w:left="720"/>
      </w:pPr>
      <w:r>
        <w:rPr>
          <w:lang w:val="es_ES" w:bidi="es_ES"/>
        </w:rPr>
      </w:r>
      <w:r>
        <w:rPr>
          <w:lang w:val="es_ES" w:bidi="es_ES"/>
        </w:rPr>
        <w:t>¿Cómo afecta este pasaje a nuestra vida diaria? Pausen este audio aquí.</w:t>
      </w:r>
    </w:p>
    <w:p>
      <w:pPr>
        <w:pStyle w:val="ListBullet"/>
        <w:spacing w:line="240" w:lineRule="auto"/>
        <w:ind w:left="720"/>
      </w:pPr>
      <w:r>
        <w:rPr>
          <w:lang w:val="es_ES" w:bidi="es_ES"/>
        </w:rPr>
      </w:r>
      <w:r>
        <w:rPr>
          <w:lang w:val="es_ES" w:bidi="es_ES"/>
        </w:rPr>
        <w:t>¿A quién conocen que necesite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Éxodo 21:28–36 en la traducción que sea más fácil de entender.</w:t>
      </w:r>
    </w:p>
    <w:p>
      <w:pPr/>
      <w:r>
        <w:rPr>
          <w:lang w:val="es_ES" w:bidi="es_ES"/>
        </w:rPr>
      </w:r>
      <w:r>
        <w:rPr>
          <w:lang w:val="es_ES" w:bidi="es_ES"/>
        </w:rPr>
        <w:t>Jehová le da a Moisés más leyes para los israelitas sobre cómo seguir a Jehová. Esta sección de la ley se llama el Libro del Pacto. Antes de este pasaje, había leyes sobre cómo tratar a los esclavos, y leyes sobre el castigo por matar a otra persona, deshonrar a tu padre y madre, secuestrar a otra persona u otros tipos de lesiones a otra persona. Ahora, Jehová da varias leyes sobre las lesiones que involucran animales.</w:t>
      </w:r>
    </w:p>
    <w:p>
      <w:pPr/>
      <w:r>
        <w:rPr>
          <w:lang w:val="es_ES" w:bidi="es_ES"/>
        </w:rPr>
      </w:r>
      <w:r>
        <w:rPr>
          <w:lang w:val="es_ES" w:bidi="es_ES"/>
        </w:rPr>
        <w:t>Hay tres secciones principales en este pasaje. Las tres secciones tratan sobre lesiones causadas por animales, o lesiones a los animales. Durante el tiempo de Moisés, la mayoría de las personas poseían animales. Muchas personas eran agricultores que plantaban cultivos para alimentarse y también poseían animales. Otras personas pueden haber plantado menos cultivos y tenían menos animales, pero todos probablemente poseían al menos algunos animales.</w:t>
      </w:r>
    </w:p>
    <w:p>
      <w:pPr/>
      <w:r>
        <w:rPr>
          <w:lang w:val="es_ES" w:bidi="es_ES"/>
        </w:rPr>
      </w:r>
      <w:r>
        <w:rPr>
          <w:lang w:val="es_ES" w:bidi="es_ES"/>
        </w:rPr>
        <w:t>Los animales no siempre eran predecibles, pero los dueños de animales necesitaban ser responsables cuando su animal mataba a una persona o el animal de otra persona. Las personas necesitaban mantener a salvo a otras personas y animales, cuidando de sus animales y evitando que sus animales hirieran a otros. Si sus animales llegaran a herir a una persona o al animal de otra persona, el dueño del animal debía reparar el daño. Este pasaje describe situaciones que podrían suceder involucrando a un animal hiriendo a una persona u otro animal, y cómo el dueño del animal debe hacer las cosas correctamente.</w:t>
      </w:r>
    </w:p>
    <w:p>
      <w:pPr/>
      <w:r>
        <w:rPr>
          <w:lang w:val="es_ES" w:bidi="es_ES"/>
        </w:rPr>
      </w:r>
      <w:r>
        <w:rPr>
          <w:lang w:val="es_ES" w:bidi="es_ES"/>
        </w:rPr>
        <w:t>En la primera sección, Jehová da una ley sobre el toro de una persona que mata a un hombre o una mujer. La palabra en el idioma original para toro es "un ejemplar adulto de ganado vacuno". Podría significar una vaca o un toro, dependiendo del contexto. Aquí, el ganado tiene cuernos en la cabeza. Las personas usaban toros para el trabajo en la granja. El toro era considerado el más grande, más fuerte y más peligroso de todos los animales de granja. Es probable que estas leyes también se aplicaran a otros animales más pequeños y menos peligrosos.</w:t>
      </w:r>
    </w:p>
    <w:p>
      <w:pPr/>
      <w:r>
        <w:rPr>
          <w:lang w:val="es_ES" w:bidi="es_ES"/>
        </w:rPr>
      </w:r>
      <w:r>
        <w:rPr>
          <w:lang w:val="es_ES" w:bidi="es_ES"/>
        </w:rPr>
        <w:t>Deténganse aquí y miren en grupo una imagen de un toro. Pausen este audio aquí.</w:t>
      </w:r>
    </w:p>
    <w:p>
      <w:pPr/>
      <w:r>
        <w:rPr>
          <w:lang w:val="es_ES" w:bidi="es_ES"/>
        </w:rPr>
      </w:r>
      <w:r>
        <w:rPr>
          <w:lang w:val="es_ES" w:bidi="es_ES"/>
        </w:rPr>
        <w:t>Además, deténganse aquí y conversen sobre esta pregunta en grupo: Hablen sobre los animales comunes en su cultura. ¿Cuáles son los animales más valiosos? ¿Cuáles son los animales más peligrosos? Pausen este audio aquí.</w:t>
      </w:r>
    </w:p>
    <w:p>
      <w:pPr/>
      <w:r>
        <w:rPr>
          <w:lang w:val="es_ES" w:bidi="es_ES"/>
        </w:rPr>
      </w:r>
      <w:r>
        <w:rPr>
          <w:lang w:val="es_ES" w:bidi="es_ES"/>
        </w:rPr>
        <w:t>El toro cornea al hombre o a la mujer, lo que significa que el toro hiere a la persona con los cuernos de su cabeza, y la persona muere. Si esto sucede, el castigo para el dueño del toro es que el toro debe morir. Las personas deben matar al toro arrojándole piedras hasta que muera, y el dueño no puede comer la carne. Los toros eran caros y el dueño perdió completamente el valor del toro porque murió, y ni siquiera podía comer la carne del toro muerto. Esta ley muestra que el dueño es responsable del comportamiento de su animal, por lo que el dueño debe perder su toro porque su toro mató a una persona. Sin embargo, el dueño no tiene otro castigo.</w:t>
      </w:r>
    </w:p>
    <w:p>
      <w:pPr/>
      <w:r>
        <w:rPr>
          <w:lang w:val="es_ES" w:bidi="es_ES"/>
        </w:rPr>
      </w:r>
      <w:r>
        <w:rPr>
          <w:lang w:val="es_ES" w:bidi="es_ES"/>
        </w:rPr>
        <w:t>Luego, Jehová da una ley sobre un toro que mata a alguien con sus cuernos, pero esta vez las personas saben que este toro es peligroso. En el idioma original, dice: "si el toro era cornador desde hace más de tres días". Esto significa que el toro tenía la costumbre de atacar a otras personas. Las personas advirtieron al dueño sobre el toro, y el dueño no restringió al toro poniendo una cerca alrededor del toro. Una cerca es un área cerrada para un animal. El animal no puede salir del área. El dueño es responsable del comportamiento de su toro. Las personas deben matar al toro arrojándole piedras hasta que muera, y el dueño del toro también debe morir. Apedrear al toro es la forma preferida de matarlo para evitar que alguien salga herido durante el proceso.</w:t>
      </w:r>
    </w:p>
    <w:p>
      <w:pPr/>
      <w:r>
        <w:rPr>
          <w:lang w:val="es_ES" w:bidi="es_ES"/>
        </w:rPr>
      </w:r>
      <w:r>
        <w:rPr>
          <w:lang w:val="es_ES" w:bidi="es_ES"/>
        </w:rPr>
        <w:t>Deténganse aquí y conversen sobre esta pregunta en grupo: Hablen sobre un momento en que ustedes o alguien que conocen haya sido herido por un animal. ¿Qué le sucedió al animal? ¿Qué tipo de castigo hubo para el dueño del animal, si hubo alguno? Pausen este audio aquí.</w:t>
      </w:r>
    </w:p>
    <w:p>
      <w:pPr/>
      <w:r>
        <w:rPr>
          <w:lang w:val="es_ES" w:bidi="es_ES"/>
        </w:rPr>
      </w:r>
      <w:r>
        <w:rPr>
          <w:lang w:val="es_ES" w:bidi="es_ES"/>
        </w:rPr>
        <w:t>"Si se le impone un rescate" significa que en lugar de que el dueño del toro sea condenado a muerte, la familia de la persona que murió podría exigir que el dueño del toro les pague dinero. Los jueces que tienen autoridad para tomar decisiones sobre asuntos de ley podrían decidir que el dueño del toro no necesita morir debido a las circunstancias de la situación, pero que el dueño del toro debía pagar dinero a la familia de la persona que murió. Los jueces resuelven las disputas entre las personas. Si el juez exige un rescate, o un pago por la vida del dueño del toro, entonces el dueño del toro debe pagar este rescate completamente. Un rescate en este contexto significa pagar dinero para volver a comprar la vida de una persona. Un rescate es un poco diferente de una multa porque en un rescate, una persona está diciendo que Jehová podría matarlo por lo que hizo, pero Jehová está salvando su vida. El rescate es entonces como una ofrenda a Jehová porque Jehová perdonó su vida.</w:t>
      </w:r>
    </w:p>
    <w:p>
      <w:pPr/>
      <w:r>
        <w:rPr>
          <w:lang w:val="es_ES" w:bidi="es_ES"/>
        </w:rPr>
      </w:r>
      <w:r>
        <w:rPr>
          <w:lang w:val="es_ES" w:bidi="es_ES"/>
        </w:rPr>
        <w:t>Esta ley es la misma para un hijo o hija de una persona. Algunas traducciones dicen niña o niño. El hijo o hija probablemente era una persona joven. Incluso si el toro mata a una niña o niño con sus cuernos, el castigo para el toro y para el dueño del toro es el mismo que en las leyes anteriores a esta. Jehová valora las vidas de los niños de la misma manera que las vidas de los adultos.</w:t>
      </w:r>
    </w:p>
    <w:p>
      <w:pPr/>
      <w:r>
        <w:rPr>
          <w:lang w:val="es_ES" w:bidi="es_ES"/>
        </w:rPr>
      </w:r>
      <w:r>
        <w:rPr>
          <w:lang w:val="es_ES" w:bidi="es_ES"/>
        </w:rPr>
        <w:t>Finalmente, la última parte de esta primera sección trata sobre la ley en caso de que un toro embista a un esclavo hombre o mujer. El dueño del esclavo y el dueño del toro son dos personas diferentes. La ley no dice que el esclavo hombre o mujer muera por las heridas, pero está implícito. Las personas deben arrojarle piedras al toro para matarlo hasta que muera. El dueño del toro pierde su animal valioso. El dueño del toro debe pagar 30 siclos de plata al dueño del esclavo. La plata era un tipo común de dinero durante el tiempo de Moisés. Un siclo de plata era igual a unos 3 kilogramos del mejor trigo.</w:t>
      </w:r>
    </w:p>
    <w:p>
      <w:pPr/>
      <w:r>
        <w:rPr>
          <w:lang w:val="es_ES" w:bidi="es_ES"/>
        </w:rPr>
      </w:r>
      <w:r>
        <w:rPr>
          <w:lang w:val="es_ES" w:bidi="es_ES"/>
        </w:rPr>
        <w:t>Deténganse aquí y miren en grupo una imagen de siclos de plata. Pausen este audio aquí.</w:t>
      </w:r>
    </w:p>
    <w:p>
      <w:pPr/>
      <w:r>
        <w:rPr>
          <w:lang w:val="es_ES" w:bidi="es_ES"/>
        </w:rPr>
      </w:r>
      <w:r>
        <w:rPr>
          <w:lang w:val="es_ES" w:bidi="es_ES"/>
        </w:rPr>
        <w:t>Además, deténganse aquí y conversen sobre esta pregunta en grupo: ¿Qué usa su comunidad como dinero, o como estándar, para comprar o vender cosas? Por ejemplo, podrían usar billetes, monedas, animales, grano o alguna otra cosa. Pausen este audio aquí.</w:t>
      </w:r>
    </w:p>
    <w:p>
      <w:pPr/>
      <w:r>
        <w:rPr>
          <w:lang w:val="es_ES" w:bidi="es_ES"/>
        </w:rPr>
      </w:r>
      <w:r>
        <w:rPr>
          <w:lang w:val="es_ES" w:bidi="es_ES"/>
        </w:rPr>
        <w:t>Esta ley podría sugerir que las vidas de los esclavos no valían tanto como las vidas de otros israelitas. Sin embargo, durante el tiempo de Moisés, un esclavo no tenía derechos, y el esclavo hacía lo que su amo o dueño le ordenaba hacer. Es probable que el dueño del esclavo le haya dicho a su esclavo que trabajara con el toro, por lo que el dueño del esclavo está asumiendo parte de la responsabilidad por la muerte de su esclavo. El dueño del toro no tiene por qué morir porque su toro haya corneado al esclavo de otra persona. Esta ley no dice si se sabía que el toro era peligroso o no, solo que el toro corneó a un esclavo. Es posible que los jueces pudieran decir que el dueño del toro debía morir si había circunstancias específicas que mostraran que el dueño dejó intencionalmente que el toro matara al esclavo del otro hombre.</w:t>
      </w:r>
    </w:p>
    <w:p>
      <w:pPr/>
      <w:r>
        <w:rPr>
          <w:lang w:val="es_ES" w:bidi="es_ES"/>
        </w:rPr>
      </w:r>
      <w:r>
        <w:rPr>
          <w:lang w:val="es_ES" w:bidi="es_ES"/>
        </w:rPr>
        <w:t>En la segunda sección, Jehová da la ley para el caso en que un toro o un burro cae en un pozo y muere. Un burro es como un pequeño caballo, y las personas durante el tiempo de Moisés usaban burros para llevar cargas pesadas o personas. Un pozo es un agujero profundo en el suelo que las personas usan para recolectar y almacenar agua de lluvia. También se llama cisterna.</w:t>
      </w:r>
    </w:p>
    <w:p>
      <w:pPr/>
      <w:r>
        <w:rPr>
          <w:lang w:val="es_ES" w:bidi="es_ES"/>
        </w:rPr>
      </w:r>
      <w:r>
        <w:rPr>
          <w:lang w:val="es_ES" w:bidi="es_ES"/>
        </w:rPr>
        <w:t>Deténganse aquí y miren en grupo las imágenes de un burro y un pozo. Pausen este audio aquí.</w:t>
      </w:r>
    </w:p>
    <w:p>
      <w:pPr/>
      <w:r>
        <w:rPr>
          <w:lang w:val="es_ES" w:bidi="es_ES"/>
        </w:rPr>
      </w:r>
      <w:r>
        <w:rPr>
          <w:lang w:val="es_ES" w:bidi="es_ES"/>
        </w:rPr>
        <w:t>La ley describe un pozo que alguien abre, o que alguien cava y deja abierto. La persona que abre un pozo, o que cava un pozo y lo deja abierto, es responsable de cubrir el pozo para evitar que cualquier persona o animal caiga en él. El castigo por la caída del toro o burro de otra persona en el pozo abierto es que el dueño del pozo debe pagar dinero al dueño del toro o burro muerto. El dueño del pozo es responsable de pagar este dinero incluso si no es quien abrió el pozo. La cantidad de dinero que el dueño del pozo necesita pagar es el valor del toro o burro que cayó en el pozo. En el idioma original, dice que el dueño del pozo debe "pagar por completo", o "restituir", al dueño del toro o burro que cayó en el pozo. El toro o burro muerto se convierte en propiedad del dueño del pozo.</w:t>
      </w:r>
    </w:p>
    <w:p>
      <w:pPr/>
      <w:r>
        <w:rPr>
          <w:lang w:val="es_ES" w:bidi="es_ES"/>
        </w:rPr>
      </w:r>
      <w:r>
        <w:rPr>
          <w:lang w:val="es_ES" w:bidi="es_ES"/>
        </w:rPr>
        <w:t>El dueño del toro o burro que cae en el pozo también es responsable porque su toro o burro no debería estar deambulando cerca del pozo, que estaría en la tierra de otra persona. Esta es probablemente la razón por la que el dueño del pozo no necesita pagarle al dueño del toro o burro más que el valor del animal que murió.</w:t>
      </w:r>
    </w:p>
    <w:p>
      <w:pPr/>
      <w:r>
        <w:rPr>
          <w:lang w:val="es_ES" w:bidi="es_ES"/>
        </w:rPr>
      </w:r>
      <w:r>
        <w:rPr>
          <w:lang w:val="es_ES" w:bidi="es_ES"/>
        </w:rPr>
        <w:t>En la tercera sección, Jehová da una ley sobre un toro que causa la muerte de otro toro. Los dos toros valen la misma cantidad de dinero. El toro de un hombre hiere al toro de otro hombre, y el toro herido muere por sus heridas. Los dos hombres deben vender el toro que todavía está vivo, y deben dividir el valor del toro vendido. Los dos hombres también deben dividir el toro muerto entre ellos para usarlo como carne. Es probable que la ley diga que los hombres necesitaban dividir el dinero del toro vendido y la carne del toro muerto por igual porque probablemente no hay manera de saber qué toro tuvo la culpa.</w:t>
      </w:r>
    </w:p>
    <w:p>
      <w:pPr/>
      <w:r>
        <w:rPr>
          <w:lang w:val="es_ES" w:bidi="es_ES"/>
        </w:rPr>
      </w:r>
      <w:r>
        <w:rPr>
          <w:lang w:val="es_ES" w:bidi="es_ES"/>
        </w:rPr>
        <w:t>Finalmente, la última ley de esta sección trata sobre el toro de un hombre que hiere al toro de otro hombre. El toro herido muere de sus lesiones. Se sabe que el toro que mató al toro muerto es peligroso, y ha atacado anteriormente a personas o animales con sus cuernos. El dueño del toro peligroso no contuvo a su toro ni lo mantuvo detrás de una valla o en un área cerrada. En este caso, el dueño del toro peligroso es responsable de la muerte del otro toro, y debe dar un toro vivo al dueño del toro muerto. El pago es un toro vivo por un toro muerto para pagar por completo. Sin embargo, el dueño del toro peligroso debe quedarse con el toro muerto.</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Éxodo 21:28–36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3 escenas.</w:t>
      </w:r>
    </w:p>
    <w:p>
      <w:pPr/>
      <w:r>
        <w:rPr>
          <w:lang w:val="es_ES" w:bidi="es_ES"/>
        </w:rPr>
      </w:r>
      <w:r>
        <w:rPr>
          <w:b/>
          <w:lang w:val="es_ES" w:bidi="es_ES"/>
        </w:rPr>
        <w:t>En la primera escena:</w:t>
      </w:r>
      <w:r>
        <w:rPr>
          <w:lang w:val="es_ES" w:bidi="es_ES"/>
        </w:rPr>
        <w:t xml:space="preserve"> Jehová da varias leyes sobre un toro que mata a una persona. Hay leyes específicas sobre qué hacer si las personas sabían que el toro era peligroso, o si la persona es un niño o un esclavo.</w:t>
      </w:r>
    </w:p>
    <w:p>
      <w:pPr/>
      <w:r>
        <w:rPr>
          <w:lang w:val="es_ES" w:bidi="es_ES"/>
        </w:rPr>
      </w:r>
      <w:r>
        <w:rPr>
          <w:b/>
          <w:lang w:val="es_ES" w:bidi="es_ES"/>
        </w:rPr>
        <w:t>En la segunda escena:</w:t>
      </w:r>
      <w:r>
        <w:rPr>
          <w:lang w:val="es_ES" w:bidi="es_ES"/>
        </w:rPr>
        <w:t xml:space="preserve"> Jehová da una ley sobre un toro o burro que cae en un pozo abierto.</w:t>
      </w:r>
    </w:p>
    <w:p>
      <w:pPr/>
      <w:r>
        <w:rPr>
          <w:lang w:val="es_ES" w:bidi="es_ES"/>
        </w:rPr>
      </w:r>
      <w:r>
        <w:rPr>
          <w:b/>
          <w:lang w:val="es_ES" w:bidi="es_ES"/>
        </w:rPr>
        <w:t>En la tercera escena:</w:t>
      </w:r>
      <w:r>
        <w:rPr>
          <w:lang w:val="es_ES" w:bidi="es_ES"/>
        </w:rPr>
        <w:t xml:space="preserve"> Jehová da leyes sobre el toro de una persona que causa la muerte de un toro de otra persona.</w:t>
      </w:r>
    </w:p>
    <w:p>
      <w:pPr/>
      <w:r>
        <w:rPr>
          <w:lang w:val="es_ES" w:bidi="es_ES"/>
        </w:rPr>
      </w:r>
      <w:r>
        <w:rPr>
          <w:b/>
          <w:lang w:val="es_ES" w:bidi="es_ES"/>
        </w:rPr>
        <w:t>Los personajes de este pasaje son:</w:t>
      </w:r>
    </w:p>
    <w:p>
      <w:pPr>
        <w:pStyle w:val="ListBullet"/>
        <w:spacing w:line="240" w:lineRule="auto"/>
        <w:ind w:left="720"/>
      </w:pPr>
      <w:r>
        <w:rPr>
          <w:lang w:val="es_ES" w:bidi="es_ES"/>
        </w:rPr>
      </w:r>
      <w:r>
        <w:rPr>
          <w:lang w:val="es_ES" w:bidi="es_ES"/>
        </w:rPr>
        <w:t>Toro que mata a una persona</w:t>
      </w:r>
    </w:p>
    <w:p>
      <w:pPr>
        <w:pStyle w:val="ListBullet"/>
        <w:spacing w:line="240" w:lineRule="auto"/>
        <w:ind w:left="720"/>
      </w:pPr>
      <w:r>
        <w:rPr>
          <w:lang w:val="es_ES" w:bidi="es_ES"/>
        </w:rPr>
      </w:r>
      <w:r>
        <w:rPr>
          <w:lang w:val="es_ES" w:bidi="es_ES"/>
        </w:rPr>
        <w:t>Dueño del toro que mata a una persona</w:t>
      </w:r>
    </w:p>
    <w:p>
      <w:pPr>
        <w:pStyle w:val="ListBullet"/>
        <w:spacing w:line="240" w:lineRule="auto"/>
        <w:ind w:left="720"/>
      </w:pPr>
      <w:r>
        <w:rPr>
          <w:lang w:val="es_ES" w:bidi="es_ES"/>
        </w:rPr>
      </w:r>
      <w:r>
        <w:rPr>
          <w:lang w:val="es_ES" w:bidi="es_ES"/>
        </w:rPr>
        <w:t>Persona que muere</w:t>
      </w:r>
    </w:p>
    <w:p>
      <w:pPr>
        <w:pStyle w:val="ListBullet"/>
        <w:spacing w:line="240" w:lineRule="auto"/>
        <w:ind w:left="720"/>
      </w:pPr>
      <w:r>
        <w:rPr>
          <w:lang w:val="es_ES" w:bidi="es_ES"/>
        </w:rPr>
      </w:r>
      <w:r>
        <w:rPr>
          <w:lang w:val="es_ES" w:bidi="es_ES"/>
        </w:rPr>
        <w:t>Familia de la persona que muere</w:t>
      </w:r>
    </w:p>
    <w:p>
      <w:pPr>
        <w:pStyle w:val="ListBullet"/>
        <w:spacing w:line="240" w:lineRule="auto"/>
        <w:ind w:left="720"/>
      </w:pPr>
      <w:r>
        <w:rPr>
          <w:lang w:val="es_ES" w:bidi="es_ES"/>
        </w:rPr>
      </w:r>
      <w:r>
        <w:rPr>
          <w:lang w:val="es_ES" w:bidi="es_ES"/>
        </w:rPr>
        <w:t>Toro que las personas saben que es peligroso</w:t>
      </w:r>
    </w:p>
    <w:p>
      <w:pPr>
        <w:pStyle w:val="ListBullet"/>
        <w:spacing w:line="240" w:lineRule="auto"/>
        <w:ind w:left="720"/>
      </w:pPr>
      <w:r>
        <w:rPr>
          <w:lang w:val="es_ES" w:bidi="es_ES"/>
        </w:rPr>
      </w:r>
      <w:r>
        <w:rPr>
          <w:lang w:val="es_ES" w:bidi="es_ES"/>
        </w:rPr>
        <w:t>Dueño del toro que las personas saben que es peligroso</w:t>
      </w:r>
    </w:p>
    <w:p>
      <w:pPr>
        <w:pStyle w:val="ListBullet"/>
        <w:spacing w:line="240" w:lineRule="auto"/>
        <w:ind w:left="720"/>
      </w:pPr>
      <w:r>
        <w:rPr>
          <w:lang w:val="es_ES" w:bidi="es_ES"/>
        </w:rPr>
      </w:r>
      <w:r>
        <w:rPr>
          <w:lang w:val="es_ES" w:bidi="es_ES"/>
        </w:rPr>
        <w:t>Niño o niña que muere</w:t>
      </w:r>
    </w:p>
    <w:p>
      <w:pPr>
        <w:pStyle w:val="ListBullet"/>
        <w:spacing w:line="240" w:lineRule="auto"/>
        <w:ind w:left="720"/>
      </w:pPr>
      <w:r>
        <w:rPr>
          <w:lang w:val="es_ES" w:bidi="es_ES"/>
        </w:rPr>
      </w:r>
      <w:r>
        <w:rPr>
          <w:lang w:val="es_ES" w:bidi="es_ES"/>
        </w:rPr>
        <w:t>Esclavo hombre o mujer</w:t>
      </w:r>
    </w:p>
    <w:p>
      <w:pPr>
        <w:pStyle w:val="ListBullet"/>
        <w:spacing w:line="240" w:lineRule="auto"/>
        <w:ind w:left="720"/>
      </w:pPr>
      <w:r>
        <w:rPr>
          <w:lang w:val="es_ES" w:bidi="es_ES"/>
        </w:rPr>
      </w:r>
      <w:r>
        <w:rPr>
          <w:lang w:val="es_ES" w:bidi="es_ES"/>
        </w:rPr>
        <w:t>Dueño del esclavo hombre o mujer</w:t>
      </w:r>
    </w:p>
    <w:p>
      <w:pPr>
        <w:pStyle w:val="ListBullet"/>
        <w:spacing w:line="240" w:lineRule="auto"/>
        <w:ind w:left="720"/>
      </w:pPr>
      <w:r>
        <w:rPr>
          <w:lang w:val="es_ES" w:bidi="es_ES"/>
        </w:rPr>
      </w:r>
      <w:r>
        <w:rPr>
          <w:lang w:val="es_ES" w:bidi="es_ES"/>
        </w:rPr>
        <w:t>Hombre que abre un pozo</w:t>
      </w:r>
    </w:p>
    <w:p>
      <w:pPr>
        <w:pStyle w:val="ListBullet"/>
        <w:spacing w:line="240" w:lineRule="auto"/>
        <w:ind w:left="720"/>
      </w:pPr>
      <w:r>
        <w:rPr>
          <w:lang w:val="es_ES" w:bidi="es_ES"/>
        </w:rPr>
      </w:r>
      <w:r>
        <w:rPr>
          <w:lang w:val="es_ES" w:bidi="es_ES"/>
        </w:rPr>
        <w:t>Toro o burro que cae en el pozo</w:t>
      </w:r>
    </w:p>
    <w:p>
      <w:pPr>
        <w:pStyle w:val="ListBullet"/>
        <w:spacing w:line="240" w:lineRule="auto"/>
        <w:ind w:left="720"/>
      </w:pPr>
      <w:r>
        <w:rPr>
          <w:lang w:val="es_ES" w:bidi="es_ES"/>
        </w:rPr>
      </w:r>
      <w:r>
        <w:rPr>
          <w:lang w:val="es_ES" w:bidi="es_ES"/>
        </w:rPr>
        <w:t>Dueño del toro o burro que cae en el pozo</w:t>
      </w:r>
    </w:p>
    <w:p>
      <w:pPr>
        <w:pStyle w:val="ListBullet"/>
        <w:spacing w:line="240" w:lineRule="auto"/>
        <w:ind w:left="720"/>
      </w:pPr>
      <w:r>
        <w:rPr>
          <w:lang w:val="es_ES" w:bidi="es_ES"/>
        </w:rPr>
      </w:r>
      <w:r>
        <w:rPr>
          <w:lang w:val="es_ES" w:bidi="es_ES"/>
        </w:rPr>
        <w:t>Dueño del pozo (podría ser la misma persona que abre el pozo)</w:t>
      </w:r>
    </w:p>
    <w:p>
      <w:pPr>
        <w:pStyle w:val="ListBullet"/>
        <w:spacing w:line="240" w:lineRule="auto"/>
        <w:ind w:left="720"/>
      </w:pPr>
      <w:r>
        <w:rPr>
          <w:lang w:val="es_ES" w:bidi="es_ES"/>
        </w:rPr>
      </w:r>
      <w:r>
        <w:rPr>
          <w:lang w:val="es_ES" w:bidi="es_ES"/>
        </w:rPr>
        <w:t>Toro que mata a otro toro</w:t>
      </w:r>
    </w:p>
    <w:p>
      <w:pPr>
        <w:pStyle w:val="ListBullet"/>
        <w:spacing w:line="240" w:lineRule="auto"/>
        <w:ind w:left="720"/>
      </w:pPr>
      <w:r>
        <w:rPr>
          <w:lang w:val="es_ES" w:bidi="es_ES"/>
        </w:rPr>
      </w:r>
      <w:r>
        <w:rPr>
          <w:lang w:val="es_ES" w:bidi="es_ES"/>
        </w:rPr>
        <w:t>Dueño del toro que mata a otro toro</w:t>
      </w:r>
    </w:p>
    <w:p>
      <w:pPr>
        <w:pStyle w:val="ListBullet"/>
        <w:spacing w:line="240" w:lineRule="auto"/>
        <w:ind w:left="720"/>
      </w:pPr>
      <w:r>
        <w:rPr>
          <w:lang w:val="es_ES" w:bidi="es_ES"/>
        </w:rPr>
      </w:r>
      <w:r>
        <w:rPr>
          <w:lang w:val="es_ES" w:bidi="es_ES"/>
        </w:rPr>
        <w:t>Toro que muere</w:t>
      </w:r>
    </w:p>
    <w:p>
      <w:pPr>
        <w:pStyle w:val="ListBullet"/>
        <w:spacing w:line="240" w:lineRule="auto"/>
        <w:ind w:left="720"/>
      </w:pPr>
      <w:r>
        <w:rPr>
          <w:lang w:val="es_ES" w:bidi="es_ES"/>
        </w:rPr>
      </w:r>
      <w:r>
        <w:rPr>
          <w:lang w:val="es_ES" w:bidi="es_ES"/>
        </w:rPr>
        <w:t>Dueño del toro muerto</w:t>
      </w:r>
    </w:p>
    <w:p>
      <w:pPr>
        <w:pStyle w:val="ListBullet"/>
        <w:spacing w:line="240" w:lineRule="auto"/>
        <w:ind w:left="720"/>
      </w:pPr>
      <w:r>
        <w:rPr>
          <w:lang w:val="es_ES" w:bidi="es_ES"/>
        </w:rPr>
      </w:r>
      <w:r>
        <w:rPr>
          <w:lang w:val="es_ES" w:bidi="es_ES"/>
        </w:rPr>
        <w:t>Y un toro vivo para pagar por el toro muerto</w:t>
      </w:r>
    </w:p>
    <w:p>
      <w:pPr/>
      <w:r>
        <w:rPr>
          <w:lang w:val="es_ES" w:bidi="es_ES"/>
        </w:rPr>
      </w:r>
      <w:r>
        <w:rPr>
          <w:lang w:val="es_ES" w:bidi="es_ES"/>
        </w:rPr>
        <w:t>Como grupo, pongan atención a estas partes de la ambientación del pasaje:</w:t>
      </w:r>
    </w:p>
    <w:p>
      <w:pPr/>
      <w:r>
        <w:rPr>
          <w:lang w:val="es_ES" w:bidi="es_ES"/>
        </w:rPr>
      </w:r>
      <w:r>
        <w:rPr>
          <w:lang w:val="es_ES" w:bidi="es_ES"/>
        </w:rPr>
        <w:t>En este pasaje, recuerden que Jehová todavía le está dando a Moisés estas leyes en el Monte del Sinaí. Estas leyes son leyes en el Libro del Pacto. Recuerden que antes de este pasaje, Jehová dio leyes sobre cómo tratar a los esclavos hombres y mujeres, y sobre el castigo por matar a otras personas, deshonrar a padre o madre, secuestrar a otra persona o lesionar a personas de otras maneras. Recuerden que las leyes en este pasaje son todas sobre lesiones que involucran animales. Además, recuerden que la agricultura y los animales eran comunes durante el tiempo de Moisés. La mayoría de las personas poseían al menos algunos animales, por lo que estas leyes son importantes para cuando un animal lesiona o mata a otra persona u otro animal.</w:t>
      </w:r>
    </w:p>
    <w:p>
      <w:pPr/>
      <w:r>
        <w:rPr>
          <w:lang w:val="es_ES" w:bidi="es_ES"/>
        </w:rPr>
      </w:r>
      <w:r>
        <w:rPr>
          <w:lang w:val="es_ES" w:bidi="es_ES"/>
        </w:rPr>
        <w:t>Era común durante el tiempo de Moisés agrupar leyes o dichos con dos leyes similares al comienzo y al final, y una ley relacionada diferente en el medio de las dos leyes similares. Esto hacía que las leyes fueran más fáciles de recordar. En este pasaje, la primera escena tiene leyes sobre el castigo para una persona cuyo toro mata a otra persona. La tercera escena tiene leyes similares sobre qué hacer si el toro de una persona mata el toro de otra persona. La segunda escena no es sobre toros matando a personas o animales, esta escena es sobre qué hacer si un toro o burro cae en un pozo abierto y muere. Además, recuerden que la estructura de las leyes es "Si alguien hace algo, esto sucederá". Las leyes están hablando de un evento que aún no ha sucedido.</w:t>
      </w:r>
    </w:p>
    <w:p>
      <w:pPr/>
      <w:r>
        <w:rPr>
          <w:lang w:val="es_ES" w:bidi="es_ES"/>
        </w:rPr>
      </w:r>
      <w:r>
        <w:rPr>
          <w:lang w:val="es_ES" w:bidi="es_ES"/>
        </w:rPr>
        <w:t>Deténganse aquí y conversen sobre esta pregunta en grupo: Hablen sobre leyes y dichos en su cultura. ¿Cómo se expresan las leyes o dichos importantes para que todos puedan recordarlos fácilmente? Pausen este audio aquí.</w:t>
      </w:r>
    </w:p>
    <w:p>
      <w:pPr/>
      <w:r>
        <w:rPr>
          <w:lang w:val="es_ES" w:bidi="es_ES"/>
        </w:rPr>
      </w:r>
      <w:r>
        <w:rPr>
          <w:lang w:val="es_ES" w:bidi="es_ES"/>
        </w:rPr>
        <w:t>En la primera escena, recuerden que hay varias situaciones que involucran un toro que mata a una persona. Recuerden que un toro tiene cuernos en la cabeza y es el más grande y más fuerte de todos los animales de granja. Primero, el toro de una persona mata a un hombre o mujer. Recuerden que los animales como los toros eran valiosos y también muy peligrosos. El toro usa sus cuernos para herir al hombre o a la mujer, y el hombre o la mujer muere a causa de sus heridas.</w:t>
      </w:r>
    </w:p>
    <w:p>
      <w:pPr/>
      <w:r>
        <w:rPr>
          <w:lang w:val="es_ES" w:bidi="es_ES"/>
        </w:rPr>
      </w:r>
      <w:r>
        <w:rPr>
          <w:lang w:val="es_ES" w:bidi="es_ES"/>
        </w:rPr>
        <w:t>Deténganse aquí y vuelvan a mirar una imagen de un toro en grupo si es necesario. Pausen este audio aquí.</w:t>
      </w:r>
    </w:p>
    <w:p>
      <w:pPr/>
      <w:r>
        <w:rPr>
          <w:lang w:val="es_ES" w:bidi="es_ES"/>
        </w:rPr>
      </w:r>
      <w:r>
        <w:rPr>
          <w:lang w:val="es_ES" w:bidi="es_ES"/>
        </w:rPr>
        <w:t>Además, deténganse aquí y conversen sobre esta pregunta en grupo: Conversen sobre cómo traducirán la palabra "toro". ¿Usarán una palabra como toro, buey, ganado o algo más? Pausen este audio aquí.</w:t>
      </w:r>
    </w:p>
    <w:p>
      <w:pPr/>
      <w:r>
        <w:rPr>
          <w:lang w:val="es_ES" w:bidi="es_ES"/>
        </w:rPr>
      </w:r>
      <w:r>
        <w:rPr>
          <w:lang w:val="es_ES" w:bidi="es_ES"/>
        </w:rPr>
        <w:t>Recuerden que el castigo cuando un toro mata a un hombre o a una mujer es que el toro debe morir. Las personas deben matar al toro arrojándole piedras hasta que muera. Recuerden que el dueño pierde su valioso toro, y el dueño ni siquiera puede tomar la carne de su toro muerto. Recuerden que no hay otro castigo para el dueño del toro.</w:t>
      </w:r>
    </w:p>
    <w:p>
      <w:pPr/>
      <w:r>
        <w:rPr>
          <w:lang w:val="es_ES" w:bidi="es_ES"/>
        </w:rPr>
      </w:r>
      <w:r>
        <w:rPr>
          <w:lang w:val="es_ES" w:bidi="es_ES"/>
        </w:rPr>
        <w:t>Recuerden que la siguiente parte de esta escena es sobre un toro que las personas saben que es peligroso. Las personas de la comunidad sabían que este toro había intentado anteriormente lastimar a la gente con sus cuernos, y el dueño del toro no lo mantuvo bajo control. Recuerden que esto probablemente significa que el dueño no mantuvo al toro detrás de una cerca o en un área cerrada. Este toro peligroso mata a alguien. Nuevamente, las personas deben matar al toro arrojándole piedras hasta que muera. Recuerden que el dueño del toro peligroso también tiene un castigo adicional, el dueño del toro debe morir.</w:t>
      </w:r>
    </w:p>
    <w:p>
      <w:pPr/>
      <w:r>
        <w:rPr>
          <w:lang w:val="es_ES" w:bidi="es_ES"/>
        </w:rPr>
      </w:r>
      <w:r>
        <w:rPr>
          <w:lang w:val="es_ES" w:bidi="es_ES"/>
        </w:rPr>
        <w:t>Luego, hay una sección de la ley sobre lo que debe suceder si se paga un rescate por el dueño del toro. Recuerden que un rescate consiste en pagar dinero para recuperar la vida de una persona. La ley anterior dice que el dueño del toro debe morir, pero es posible que un juez decida que el dueño del toro puede salvar su vida si paga la suma total que el juez determine como rescate. El dueño del toro debe pagar este dinero de rescate a la familia de la persona que muere.</w:t>
      </w:r>
    </w:p>
    <w:p>
      <w:pPr/>
      <w:r>
        <w:rPr>
          <w:lang w:val="es_ES" w:bidi="es_ES"/>
        </w:rPr>
      </w:r>
      <w:r>
        <w:rPr>
          <w:lang w:val="es_ES" w:bidi="es_ES"/>
        </w:rPr>
        <w:t>Recuerden que la ley es la misma para un hijo o hija, es decir, un niño. Recuerden que esto muestra que el toro y su dueño reciben el mismo castigo que si el toro matara a un hombre o a una mujer. La vida de un niño o de una persona joven tiene el mismo valor que la vida de una persona mayor, por lo que el castigo es el mismo, ya sea que una persona joven o mayor muera a causa de un toro que la hiera.</w:t>
      </w:r>
    </w:p>
    <w:p>
      <w:pPr/>
      <w:r>
        <w:rPr>
          <w:lang w:val="es_ES" w:bidi="es_ES"/>
        </w:rPr>
      </w:r>
      <w:r>
        <w:rPr>
          <w:lang w:val="es_ES" w:bidi="es_ES"/>
        </w:rPr>
        <w:t>Finalmente, la última parte de la primera escena describe una situación donde un toro embiste a un esclavo hombre o mujer. Recuerden que es probable que el esclavo hombre o mujer muera de sus lesiones. El toro debe morir — las personas deben arrojarle piedras para matarlo. Recuerden que el dueño del toro no muere en esta situación. En cambio, el dueño del toro debe pagar 30 siclos de plata al dueño del esclavo. Recuerden que un siclo de plata valía unos 3 kilogramos del mejor trigo. Recuerden que los esclavos no tenían derechos, y el dueño del esclavo probablemente le dijo al esclavo que trabajara con el toro. El dueño del esclavo debe asumir cierta responsabilidad por la muerte de su esclavo.</w:t>
      </w:r>
    </w:p>
    <w:p>
      <w:pPr/>
      <w:r>
        <w:rPr>
          <w:lang w:val="es_ES" w:bidi="es_ES"/>
        </w:rPr>
      </w:r>
      <w:r>
        <w:rPr>
          <w:lang w:val="es_ES" w:bidi="es_ES"/>
        </w:rPr>
        <w:t>Deténganse aquí y conversen sobre esta pregunta en grupo: Conversen sobre cómo podrían traducir "30 siclos de plata" en su idioma. ¿Cuál es la mejor manera de comunicar esta gran cantidad de dinero? Pausen este audio aquí.</w:t>
      </w:r>
    </w:p>
    <w:p>
      <w:pPr/>
      <w:r>
        <w:rPr>
          <w:lang w:val="es_ES" w:bidi="es_ES"/>
        </w:rPr>
      </w:r>
      <w:r>
        <w:rPr>
          <w:lang w:val="es_ES" w:bidi="es_ES"/>
        </w:rPr>
        <w:t>En la segunda escena, hay leyes sobre un toro o burro que cae en un pozo abierto. Recuerden que un pozo es un lugar para recoger y almacenar agua de lluvia, y que alguien cava el pozo o abre el pozo. El pozo no tiene cubierta sobre él, lo que es peligroso. Una persona o animal podría caer en el pozo abierto.</w:t>
      </w:r>
    </w:p>
    <w:p>
      <w:pPr/>
      <w:r>
        <w:rPr>
          <w:lang w:val="es_ES" w:bidi="es_ES"/>
        </w:rPr>
      </w:r>
      <w:r>
        <w:rPr>
          <w:lang w:val="es_ES" w:bidi="es_ES"/>
        </w:rPr>
        <w:t>Deténganse aquí y miren las imágenes del burro y el pozo nuevamente en grupo si es necesario. Pausen este audio aquí.</w:t>
      </w:r>
    </w:p>
    <w:p>
      <w:pPr/>
      <w:r>
        <w:rPr>
          <w:lang w:val="es_ES" w:bidi="es_ES"/>
        </w:rPr>
      </w:r>
      <w:r>
        <w:rPr>
          <w:lang w:val="es_ES" w:bidi="es_ES"/>
        </w:rPr>
        <w:t>Recuerden que el toro o el burro muere al caer en el pozo. Recuerden que el castigo es para el dueño del pozo; esto podría o no ser la misma persona que descubre el pozo. El dueño del pozo debe pagarle al dueño del toro o burro muerto la cantidad completa de dinero por el valor del toro o burro muerto. El dueño del pozo también es dueño del toro o burro muerto. Recuerden que este "pago en totalidad" muestra que el dueño del pozo está tomando toda la responsabilidad de la muerte del toro o del burro.</w:t>
      </w:r>
    </w:p>
    <w:p>
      <w:pPr/>
      <w:r>
        <w:rPr>
          <w:lang w:val="es_ES" w:bidi="es_ES"/>
        </w:rPr>
      </w:r>
      <w:r>
        <w:rPr>
          <w:lang w:val="es_ES" w:bidi="es_ES"/>
        </w:rPr>
        <w:t>En la tercera escena, el toro de una persona causa la muerte del toro de otra persona. Recuerden que los dos toros son igualmente valiosos. El toro herido muere de sus lesiones. Después de la muerte del toro herido, los dos hombres deben hacer algunas cosas. Primero, deben vender el toro que todavía está vivo y dividir el dinero que obtienen de vender este toro vivo. Entonces, los dos hombres deben dividir la carne del toro muerto entre ellos.</w:t>
      </w:r>
    </w:p>
    <w:p>
      <w:pPr/>
      <w:r>
        <w:rPr>
          <w:lang w:val="es_ES" w:bidi="es_ES"/>
        </w:rPr>
      </w:r>
      <w:r>
        <w:rPr>
          <w:lang w:val="es_ES" w:bidi="es_ES"/>
        </w:rPr>
        <w:t>La última ley en la tercera escena también trata sobre el toro de una persona que causa la muerte a otro toro de otra persona. Nuevamente, el toro herido muere de sus lesiones. Esta vez, sin embargo, las personas sabían que el toro que mató al otro toro era peligroso. El dueño del toro peligroso no restringió al toro manteniéndolo detrás de una valla o un área cerrada, por lo que el dueño del toro peligroso es responsable de la muerte del otro toro. El dueño del toro peligroso debe dar un toro vivo al otro hombre. El dueño del toro peligroso ahora es dueño del toro muerto. Recuerden que esta ley muestra que las personas son responsables de los animales que poseen.</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Éxodo 21:18–27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3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Toro que mata a una persona</w:t>
      </w:r>
    </w:p>
    <w:p>
      <w:pPr>
        <w:pStyle w:val="ListBullet"/>
        <w:spacing w:line="240" w:lineRule="auto"/>
        <w:ind w:left="720"/>
      </w:pPr>
      <w:r>
        <w:rPr>
          <w:lang w:val="es_ES" w:bidi="es_ES"/>
        </w:rPr>
      </w:r>
      <w:r>
        <w:rPr>
          <w:lang w:val="es_ES" w:bidi="es_ES"/>
        </w:rPr>
        <w:t>Dueño del toro que mata a una persona</w:t>
      </w:r>
    </w:p>
    <w:p>
      <w:pPr>
        <w:pStyle w:val="ListBullet"/>
        <w:spacing w:line="240" w:lineRule="auto"/>
        <w:ind w:left="720"/>
      </w:pPr>
      <w:r>
        <w:rPr>
          <w:lang w:val="es_ES" w:bidi="es_ES"/>
        </w:rPr>
      </w:r>
      <w:r>
        <w:rPr>
          <w:lang w:val="es_ES" w:bidi="es_ES"/>
        </w:rPr>
        <w:t>Persona que muere</w:t>
      </w:r>
    </w:p>
    <w:p>
      <w:pPr>
        <w:pStyle w:val="ListBullet"/>
        <w:spacing w:line="240" w:lineRule="auto"/>
        <w:ind w:left="720"/>
      </w:pPr>
      <w:r>
        <w:rPr>
          <w:lang w:val="es_ES" w:bidi="es_ES"/>
        </w:rPr>
      </w:r>
      <w:r>
        <w:rPr>
          <w:lang w:val="es_ES" w:bidi="es_ES"/>
        </w:rPr>
        <w:t>Familia de la persona que muere</w:t>
      </w:r>
    </w:p>
    <w:p>
      <w:pPr>
        <w:pStyle w:val="ListBullet"/>
        <w:spacing w:line="240" w:lineRule="auto"/>
        <w:ind w:left="720"/>
      </w:pPr>
      <w:r>
        <w:rPr>
          <w:lang w:val="es_ES" w:bidi="es_ES"/>
        </w:rPr>
      </w:r>
      <w:r>
        <w:rPr>
          <w:lang w:val="es_ES" w:bidi="es_ES"/>
        </w:rPr>
        <w:t>Toro que las personas saben es peligroso</w:t>
      </w:r>
    </w:p>
    <w:p>
      <w:pPr>
        <w:pStyle w:val="ListBullet"/>
        <w:spacing w:line="240" w:lineRule="auto"/>
        <w:ind w:left="720"/>
      </w:pPr>
      <w:r>
        <w:rPr>
          <w:lang w:val="es_ES" w:bidi="es_ES"/>
        </w:rPr>
      </w:r>
      <w:r>
        <w:rPr>
          <w:lang w:val="es_ES" w:bidi="es_ES"/>
        </w:rPr>
        <w:t>Dueño del toro que las personas saben que es peligroso</w:t>
      </w:r>
    </w:p>
    <w:p>
      <w:pPr>
        <w:pStyle w:val="ListBullet"/>
        <w:spacing w:line="240" w:lineRule="auto"/>
        <w:ind w:left="720"/>
      </w:pPr>
      <w:r>
        <w:rPr>
          <w:lang w:val="es_ES" w:bidi="es_ES"/>
        </w:rPr>
      </w:r>
      <w:r>
        <w:rPr>
          <w:lang w:val="es_ES" w:bidi="es_ES"/>
        </w:rPr>
        <w:t>Niño o niña que muere</w:t>
      </w:r>
    </w:p>
    <w:p>
      <w:pPr>
        <w:pStyle w:val="ListBullet"/>
        <w:spacing w:line="240" w:lineRule="auto"/>
        <w:ind w:left="720"/>
      </w:pPr>
      <w:r>
        <w:rPr>
          <w:lang w:val="es_ES" w:bidi="es_ES"/>
        </w:rPr>
      </w:r>
      <w:r>
        <w:rPr>
          <w:lang w:val="es_ES" w:bidi="es_ES"/>
        </w:rPr>
        <w:t>Esclavo hombre o mujer</w:t>
      </w:r>
    </w:p>
    <w:p>
      <w:pPr>
        <w:pStyle w:val="ListBullet"/>
        <w:spacing w:line="240" w:lineRule="auto"/>
        <w:ind w:left="720"/>
      </w:pPr>
      <w:r>
        <w:rPr>
          <w:lang w:val="es_ES" w:bidi="es_ES"/>
        </w:rPr>
      </w:r>
      <w:r>
        <w:rPr>
          <w:lang w:val="es_ES" w:bidi="es_ES"/>
        </w:rPr>
        <w:t>Dueño del esclavo hombre o mujer</w:t>
      </w:r>
    </w:p>
    <w:p>
      <w:pPr>
        <w:pStyle w:val="ListBullet"/>
        <w:spacing w:line="240" w:lineRule="auto"/>
        <w:ind w:left="720"/>
      </w:pPr>
      <w:r>
        <w:rPr>
          <w:lang w:val="es_ES" w:bidi="es_ES"/>
        </w:rPr>
      </w:r>
      <w:r>
        <w:rPr>
          <w:lang w:val="es_ES" w:bidi="es_ES"/>
        </w:rPr>
        <w:t>Hombre que abre un pozo</w:t>
      </w:r>
    </w:p>
    <w:p>
      <w:pPr>
        <w:pStyle w:val="ListBullet"/>
        <w:spacing w:line="240" w:lineRule="auto"/>
        <w:ind w:left="720"/>
      </w:pPr>
      <w:r>
        <w:rPr>
          <w:lang w:val="es_ES" w:bidi="es_ES"/>
        </w:rPr>
      </w:r>
      <w:r>
        <w:rPr>
          <w:lang w:val="es_ES" w:bidi="es_ES"/>
        </w:rPr>
        <w:t>Toro o burro que cae en el pozo</w:t>
      </w:r>
    </w:p>
    <w:p>
      <w:pPr>
        <w:pStyle w:val="ListBullet"/>
        <w:spacing w:line="240" w:lineRule="auto"/>
        <w:ind w:left="720"/>
      </w:pPr>
      <w:r>
        <w:rPr>
          <w:lang w:val="es_ES" w:bidi="es_ES"/>
        </w:rPr>
      </w:r>
      <w:r>
        <w:rPr>
          <w:lang w:val="es_ES" w:bidi="es_ES"/>
        </w:rPr>
        <w:t>Dueño del toro o burro que cae en el pozo</w:t>
      </w:r>
    </w:p>
    <w:p>
      <w:pPr>
        <w:pStyle w:val="ListBullet"/>
        <w:spacing w:line="240" w:lineRule="auto"/>
        <w:ind w:left="720"/>
      </w:pPr>
      <w:r>
        <w:rPr>
          <w:lang w:val="es_ES" w:bidi="es_ES"/>
        </w:rPr>
      </w:r>
      <w:r>
        <w:rPr>
          <w:lang w:val="es_ES" w:bidi="es_ES"/>
        </w:rPr>
        <w:t>Dueño del pozo (podría ser la misma persona que abre el pozo)</w:t>
      </w:r>
    </w:p>
    <w:p>
      <w:pPr>
        <w:pStyle w:val="ListBullet"/>
        <w:spacing w:line="240" w:lineRule="auto"/>
        <w:ind w:left="720"/>
      </w:pPr>
      <w:r>
        <w:rPr>
          <w:lang w:val="es_ES" w:bidi="es_ES"/>
        </w:rPr>
      </w:r>
      <w:r>
        <w:rPr>
          <w:lang w:val="es_ES" w:bidi="es_ES"/>
        </w:rPr>
        <w:t>Toro que mata a otro toro</w:t>
      </w:r>
    </w:p>
    <w:p>
      <w:pPr>
        <w:pStyle w:val="ListBullet"/>
        <w:spacing w:line="240" w:lineRule="auto"/>
        <w:ind w:left="720"/>
      </w:pPr>
      <w:r>
        <w:rPr>
          <w:lang w:val="es_ES" w:bidi="es_ES"/>
        </w:rPr>
      </w:r>
      <w:r>
        <w:rPr>
          <w:lang w:val="es_ES" w:bidi="es_ES"/>
        </w:rPr>
        <w:t>Dueño del toro que mata a otro toro</w:t>
      </w:r>
    </w:p>
    <w:p>
      <w:pPr>
        <w:pStyle w:val="ListBullet"/>
        <w:spacing w:line="240" w:lineRule="auto"/>
        <w:ind w:left="720"/>
      </w:pPr>
      <w:r>
        <w:rPr>
          <w:lang w:val="es_ES" w:bidi="es_ES"/>
        </w:rPr>
      </w:r>
      <w:r>
        <w:rPr>
          <w:lang w:val="es_ES" w:bidi="es_ES"/>
        </w:rPr>
        <w:t>Toro que muere</w:t>
      </w:r>
    </w:p>
    <w:p>
      <w:pPr>
        <w:pStyle w:val="ListBullet"/>
        <w:spacing w:line="240" w:lineRule="auto"/>
        <w:ind w:left="720"/>
      </w:pPr>
      <w:r>
        <w:rPr>
          <w:lang w:val="es_ES" w:bidi="es_ES"/>
        </w:rPr>
      </w:r>
      <w:r>
        <w:rPr>
          <w:lang w:val="es_ES" w:bidi="es_ES"/>
        </w:rPr>
        <w:t>Dueño del toro muerto</w:t>
      </w:r>
    </w:p>
    <w:p>
      <w:pPr>
        <w:pStyle w:val="ListBullet"/>
        <w:spacing w:line="240" w:lineRule="auto"/>
        <w:ind w:left="720"/>
      </w:pPr>
      <w:r>
        <w:rPr>
          <w:lang w:val="es_ES" w:bidi="es_ES"/>
        </w:rPr>
      </w:r>
      <w:r>
        <w:rPr>
          <w:lang w:val="es_ES" w:bidi="es_ES"/>
        </w:rPr>
        <w:t>Y un toro vivo para pagar por el toro muerto</w:t>
      </w:r>
    </w:p>
    <w:p>
      <w:pPr/>
      <w:r>
        <w:rPr>
          <w:lang w:val="es_ES" w:bidi="es_ES"/>
        </w:rPr>
      </w:r>
      <w:r>
        <w:rPr>
          <w:lang w:val="es_ES" w:bidi="es_ES"/>
        </w:rPr>
        <w:t>En grupo, dramaticen el pasaje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algunos puntos de la obra, detengan la actuación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actúen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Jehová le está hablando a Moisés y le da leyes sobre lo que debe suceder si el toro de una persona lastima a un hombre o mujer con sus cuernos y la persona muere. Las personas deben matar al toro arrojando piedras sobre él hasta que muera. El dueño del toro no tiene derecho a quedarse con la carne del toro muerto. No hay otro castigo para el dueño del toro.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al dueño del toro que mata a una persona: "¿Qué estás pensando o sintiendo?" La persona podría responder cosas como: "Me arrepiento de que mi toro haya matado a alguien", o "Ojalá al menos hubiera podido quedarme con la carne de mi toro muerto", o "Me siento mal por haber perdido a mi valioso toro", o "Me alegra no tener ningún castigo adicional por el hecho de que mi toro haya matado a alguien".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Jehová dice que las personas saben que cierto toro es peligroso, y el toro peligroso mata a un hombre o mujer con sus cuernos. El dueño del toro no lo contuvo. Las personas deben matar al toro arrojándole piedras. El dueño del toro también debe morir.</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las personas que interpretan a la familia de la persona que murió: "¿Qué están pensando o sintiendo?" Las personas podrían responder cosas como: "Tristes de que nuestro familiar haya muerto", o "Contentos de que haya un castigo para el dueño del toro", o "Sintiendo que tanto el toro como su dueño merecen morir".</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La familia de la persona que muere podría exigir que el dueño del toro le pague un rescate. El dueño del toro debe pagar este rescate por su vida en su totalidad.</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al dueño del toro que mata a una persona: "¿Qué estás pensando o sintiendo?" La persona podría responder cosas como: "Agradecido de no tener que morir por el hecho de que mi toro mató a alguien", o "Queriendo pagar el rescate por completo para recuperar mi vida", o "Deseando no tener que pagar tanto dinero para recuperar mi vida".</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Si el toro embiste a un niño o a una niña, el castigo para el toro y para su dueño es el mismo que el que se aplica si un toro embistiese a un hombre o a una mujer.</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las personas que interpretan a la familia de la persona que murió: "¿Qué están pensando o sintiendo?" Las personas podrían responder cosas como: "Me alegro de que la vida de mi familiar tenga el mismo valor que la de un adulto", o "Ojalá el niño o niña no hubiera muerto", o "Me alegro de que el castigo para el toro y su dueño sea el mismo que si un hombre o mujer hubiera muerto".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Si el toro embiste a un esclavo hombre o mujer, las personas deben matar al toro arrojándole piedras. El dueño del toro debe pagar 30 siclos de plata al dueño del esclavo que muere.</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al dueño del esclavo: "¿Qué estás pensando o sintiendo?" La persona podría responder cosas como: "Triste porque mi esclavo murió", o "Me alegro de haber recibido 30 siclos de plata por mi esclavo muerto", o "Me alegro de que el toro esté muerto ahora para que no lastime a nadie más", o "Desearía no haberle dicho a mi esclavo que trabajara con este toro".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Si una persona cava un pozo o descubre un pozo, y un toro o un burro cae en el pozo, hay una sanción para el dueño del pozo. El dueño del pozo debe pagar al dueño del toro o burro muerto por el valor del toro o burro muerto. El dueño del pozo ahora es dueño del toro o burro muerto.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al dueño del toro o burro que cae en el pozo: "¿Qué estás pensando o sintiendo?" La persona podría responder cosas como: "Decepcionado porque mi toro o burro murió", o "Feliz de que al menos el dueño del pozo me diera dinero por mi animal muerto", o "Esperando que el dueño del pozo cubra el pozo para que ningún otro animal caiga en él".</w:t>
      </w:r>
    </w:p>
    <w:p>
      <w:pPr/>
      <w:r>
        <w:rPr>
          <w:lang w:val="es_ES" w:bidi="es_ES"/>
        </w:rPr>
      </w:r>
      <w:r>
        <w:rPr>
          <w:lang w:val="es_ES" w:bidi="es_ES"/>
        </w:rPr>
        <w:t>Además, pregúntenle a la persona que interpreta al dueño del pozo: "¿Qué estás pensando o sintiendo?" La persona podría responder cosas como: "Ni siquiera abrí el pozo, así que ¿por qué soy responsable de este animal que cae en mi pozo?" o "Me alegro de no necesitar pagar más que el valor del animal al dueño del toro o burro que cayó en mi pozo", o "Pensando que el dueño del toro o burro debería haber estado cuidando mejor de su animal y no dejar que deambule dentro de mis tierras".</w:t>
      </w:r>
    </w:p>
    <w:p>
      <w:pPr/>
      <w:r>
        <w:rPr>
          <w:lang w:val="es_ES" w:bidi="es_ES"/>
        </w:rPr>
      </w:r>
      <w:r>
        <w:rPr>
          <w:lang w:val="es_ES" w:bidi="es_ES"/>
        </w:rPr>
        <w:t>Continúen con la actuación.</w:t>
      </w:r>
    </w:p>
    <w:p>
      <w:pPr/>
      <w:r>
        <w:rPr>
          <w:lang w:val="es_ES" w:bidi="es_ES"/>
        </w:rPr>
      </w:r>
      <w:r>
        <w:rPr>
          <w:lang w:val="es_ES" w:bidi="es_ES"/>
        </w:rPr>
        <w:t>Si el toro de una persona embiste al toro de otra persona, hay una sanción. Los dos hombres deben vender el toro que todavía está vivo, y deben dividir el dinero por igual. También deben dividir el toro muerto entre ellos.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al dueño del toro muerto: "¿Qué estás pensando o sintiendo?" La persona podría responder cosas como: "Deseando no haber perdido mi valioso toro", o "Me alegro de haber recibido dinero por el toro vivo que mató a mi toro", o "Pensando que fue un castigo justo para el dueño del toro que mató a mi toro".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Las personas saben que el toro es peligroso, pero el dueño del toro peligroso no lo restringe. El toro peligroso mata al toro de otra persona. El dueño del toro peligroso debe pagar un toro vivo al dueño del toro muerto. El dueño del toro peligroso se queda con el toro muerto.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al dueño del toro que mató a otro: "¿Qué estás pensando o sintiendo?" La persona podría responder cosas como: "Me arrepiento de no haber cuidado a mi toro peligroso", o "Desearía todavía tener a mi toro", o "Me alegro de que al menos me pude quedar con la carne del toro muerto".</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Éxodo 21:18–27 en la traducción que sea más fácil de entender.</w:t>
      </w:r>
    </w:p>
    <w:p>
      <w:pPr/>
      <w:r>
        <w:rPr>
          <w:lang w:val="es_ES" w:bidi="es_ES"/>
        </w:rPr>
      </w:r>
      <w:r>
        <w:rPr>
          <w:lang w:val="es_ES" w:bidi="es_ES"/>
        </w:rPr>
        <w:t xml:space="preserve">En este paso, el grupo discutirá sobre términos y palabras clave en este pasaje. </w:t>
      </w:r>
    </w:p>
    <w:p>
      <w:pPr/>
      <w:r>
        <w:rPr>
          <w:lang w:val="es_ES" w:bidi="es_ES"/>
        </w:rPr>
      </w:r>
      <w:r>
        <w:rPr>
          <w:lang w:val="es_ES" w:bidi="es_ES"/>
        </w:rPr>
        <w:t>Si un toro cornea, o lesiona a una persona con sus cuernos, y la persona muere de las lesiones, el toro debe morir. Las personas deben arrojar piedras al toro para matarlo. Un toro es un ejemplar adulto de ganado vacuno con cuernos en la cabeza. Es el más valioso, el más grande y el más peligroso de todos los animales de granja. Traduzcan toro de la misma manera que en los pasajes anteriores.</w:t>
      </w:r>
    </w:p>
    <w:p>
      <w:pPr/>
      <w:r>
        <w:rPr>
          <w:lang w:val="es_ES" w:bidi="es_ES"/>
        </w:rPr>
      </w:r>
      <w:r>
        <w:rPr>
          <w:lang w:val="es_ES" w:bidi="es_ES"/>
        </w:rPr>
        <w:t>Deténganse aquí y vuelvan a mirar una imagen de un toro en grupo si es necesario. Pausen este audio aquí.</w:t>
      </w:r>
    </w:p>
    <w:p>
      <w:pPr/>
      <w:r>
        <w:rPr>
          <w:lang w:val="es_ES" w:bidi="es_ES"/>
        </w:rPr>
      </w:r>
      <w:r>
        <w:rPr>
          <w:lang w:val="es_ES" w:bidi="es_ES"/>
        </w:rPr>
        <w:t xml:space="preserve">Si se sabe que cierto toro es peligroso, y el dueño no mantiene bajo control al toro peligroso, el toro debe morir. El dueño del toro también debe morir. La familia de la persona que murió podría exigir un </w:t>
      </w:r>
      <w:r>
        <w:rPr>
          <w:b/>
          <w:lang w:val="es_ES" w:bidi="es_ES"/>
        </w:rPr>
        <w:t>rescate</w:t>
      </w:r>
      <w:r>
        <w:rPr>
          <w:lang w:val="es_ES" w:bidi="es_ES"/>
        </w:rPr>
        <w:t xml:space="preserve"> a cambio de la vida del dueño del toro. Un </w:t>
      </w:r>
      <w:r>
        <w:rPr>
          <w:b/>
          <w:lang w:val="es_ES" w:bidi="es_ES"/>
        </w:rPr>
        <w:t>rescate</w:t>
      </w:r>
      <w:r>
        <w:rPr>
          <w:lang w:val="es_ES" w:bidi="es_ES"/>
        </w:rPr>
        <w:t xml:space="preserve"> es un pago a cambio de la vida de una persona.</w:t>
      </w:r>
    </w:p>
    <w:p>
      <w:pPr/>
      <w:r>
        <w:rPr>
          <w:lang w:val="es_ES" w:bidi="es_ES"/>
        </w:rPr>
      </w:r>
      <w:r>
        <w:rPr>
          <w:lang w:val="es_ES" w:bidi="es_ES"/>
        </w:rPr>
        <w:t xml:space="preserve">Deténganse aquí y conversen en grupo sobre qué palabra o frase usarán para </w:t>
      </w:r>
      <w:r>
        <w:rPr>
          <w:b/>
          <w:lang w:val="es_ES" w:bidi="es_ES"/>
        </w:rPr>
        <w:t>rescate</w:t>
      </w:r>
      <w:r>
        <w:rPr>
          <w:lang w:val="es_ES" w:bidi="es_ES"/>
        </w:rPr>
        <w:t xml:space="preserve">. Busquen </w:t>
      </w:r>
      <w:r>
        <w:rPr>
          <w:b/>
          <w:lang w:val="es_ES" w:bidi="es_ES"/>
        </w:rPr>
        <w:t>rescate</w:t>
      </w:r>
      <w:r>
        <w:rPr>
          <w:lang w:val="es_ES" w:bidi="es_ES"/>
        </w:rPr>
        <w:t xml:space="preserve"> en el Glosario Principal para obtener más información. Pausen este audio aquí.</w:t>
      </w:r>
    </w:p>
    <w:p>
      <w:pPr/>
      <w:r>
        <w:rPr>
          <w:lang w:val="es_ES" w:bidi="es_ES"/>
        </w:rPr>
      </w:r>
      <w:r>
        <w:rPr>
          <w:lang w:val="es_ES" w:bidi="es_ES"/>
        </w:rPr>
        <w:t>Si un toro mata a un niño o niña, el castigo para el toro y el dueño del toro es el mismo que si el toro mata a un hombre o una mujer. Un niño es un hombre joven, y una niña es una mujer joven. Algunas traducciones usan las palabras "hijo o hija" en lugar de "niño o niña".</w:t>
      </w:r>
    </w:p>
    <w:p>
      <w:pPr/>
      <w:r>
        <w:rPr>
          <w:lang w:val="es_ES" w:bidi="es_ES"/>
        </w:rPr>
      </w:r>
      <w:r>
        <w:rPr>
          <w:lang w:val="es_ES" w:bidi="es_ES"/>
        </w:rPr>
        <w:t>Deténganse aquí y conversen en grupo sobre qué palabras usarán para "niño" y "niña" en su idioma. Asegúrense de usar palabras aquí que se refieran a personas más jóvenes, no a hombres o mujeres adultos. Pausen este audio aquí.</w:t>
      </w:r>
    </w:p>
    <w:p>
      <w:pPr/>
      <w:r>
        <w:rPr>
          <w:lang w:val="es_ES" w:bidi="es_ES"/>
        </w:rPr>
      </w:r>
      <w:r>
        <w:rPr>
          <w:lang w:val="es_ES" w:bidi="es_ES"/>
        </w:rPr>
        <w:t xml:space="preserve">Si el toro mata a un </w:t>
      </w:r>
      <w:r>
        <w:rPr>
          <w:b/>
          <w:lang w:val="es_ES" w:bidi="es_ES"/>
        </w:rPr>
        <w:t>esclavo</w:t>
      </w:r>
      <w:r>
        <w:rPr>
          <w:lang w:val="es_ES" w:bidi="es_ES"/>
        </w:rPr>
        <w:t xml:space="preserve"> hombre o mujer, el toro debe morir. El dueño del toro debe pagar 30 siclos de plata al dueño del </w:t>
      </w:r>
      <w:r>
        <w:rPr>
          <w:b/>
          <w:lang w:val="es_ES" w:bidi="es_ES"/>
        </w:rPr>
        <w:t>esclavo</w:t>
      </w:r>
      <w:r>
        <w:rPr>
          <w:lang w:val="es_ES" w:bidi="es_ES"/>
        </w:rPr>
        <w:t xml:space="preserve">. Un </w:t>
      </w:r>
      <w:r>
        <w:rPr>
          <w:b/>
          <w:lang w:val="es_ES" w:bidi="es_ES"/>
        </w:rPr>
        <w:t>esclavo</w:t>
      </w:r>
      <w:r>
        <w:rPr>
          <w:lang w:val="es_ES" w:bidi="es_ES"/>
        </w:rPr>
        <w:t xml:space="preserve"> trabajaba para su dueño, y un </w:t>
      </w:r>
      <w:r>
        <w:rPr>
          <w:b/>
          <w:lang w:val="es_ES" w:bidi="es_ES"/>
        </w:rPr>
        <w:t>esclavo</w:t>
      </w:r>
      <w:r>
        <w:rPr>
          <w:lang w:val="es_ES" w:bidi="es_ES"/>
        </w:rPr>
        <w:t xml:space="preserve"> no tenía derechos. Usen la misma palabra para </w:t>
      </w:r>
      <w:r>
        <w:rPr>
          <w:b/>
          <w:lang w:val="es_ES" w:bidi="es_ES"/>
        </w:rPr>
        <w:t>esclavo</w:t>
      </w:r>
      <w:r>
        <w:rPr>
          <w:lang w:val="es_ES" w:bidi="es_ES"/>
        </w:rPr>
        <w:t xml:space="preserve"> que usaron en los pasajes anteriores. Para obtener más información sobre </w:t>
      </w:r>
      <w:r>
        <w:rPr>
          <w:b/>
          <w:lang w:val="es_ES" w:bidi="es_ES"/>
        </w:rPr>
        <w:t>esclavo</w:t>
      </w:r>
      <w:r>
        <w:rPr>
          <w:lang w:val="es_ES" w:bidi="es_ES"/>
        </w:rPr>
        <w:t>, consulten el Glosario Principal.</w:t>
      </w:r>
    </w:p>
    <w:p>
      <w:pPr/>
      <w:r>
        <w:rPr>
          <w:lang w:val="es_ES" w:bidi="es_ES"/>
        </w:rPr>
      </w:r>
      <w:r>
        <w:rPr>
          <w:lang w:val="es_ES" w:bidi="es_ES"/>
        </w:rPr>
        <w:t>Deténganse aquí y miren en grupo una imagen de siclos de plata nuevamente si es necesario. Pausen este audio aquí.</w:t>
      </w:r>
    </w:p>
    <w:p>
      <w:pPr/>
      <w:r>
        <w:rPr>
          <w:lang w:val="es_ES" w:bidi="es_ES"/>
        </w:rPr>
      </w:r>
      <w:r>
        <w:rPr>
          <w:lang w:val="es_ES" w:bidi="es_ES"/>
        </w:rPr>
        <w:t xml:space="preserve">Si un hombre cava un pozo o descubre un pozo, y un toro o </w:t>
      </w:r>
      <w:r>
        <w:rPr>
          <w:b/>
          <w:lang w:val="es_ES" w:bidi="es_ES"/>
        </w:rPr>
        <w:t>burro</w:t>
      </w:r>
      <w:r>
        <w:rPr>
          <w:lang w:val="es_ES" w:bidi="es_ES"/>
        </w:rPr>
        <w:t xml:space="preserve"> cae en el pozo, el dueño del pozo debe pagar al dueño del toro o </w:t>
      </w:r>
      <w:r>
        <w:rPr>
          <w:b/>
          <w:lang w:val="es_ES" w:bidi="es_ES"/>
        </w:rPr>
        <w:t>burro</w:t>
      </w:r>
      <w:r>
        <w:rPr>
          <w:lang w:val="es_ES" w:bidi="es_ES"/>
        </w:rPr>
        <w:t xml:space="preserve"> muerto. Un </w:t>
      </w:r>
      <w:r>
        <w:rPr>
          <w:b/>
          <w:lang w:val="es_ES" w:bidi="es_ES"/>
        </w:rPr>
        <w:t>burro</w:t>
      </w:r>
      <w:r>
        <w:rPr>
          <w:lang w:val="es_ES" w:bidi="es_ES"/>
        </w:rPr>
        <w:t xml:space="preserve"> es un animal lo suficientemente grande como para llevar cargas pesadas o personas. La cantidad de dinero que el dueño del pozo debe pagar al dueño del toro o </w:t>
      </w:r>
      <w:r>
        <w:rPr>
          <w:b/>
          <w:lang w:val="es_ES" w:bidi="es_ES"/>
        </w:rPr>
        <w:t>burro</w:t>
      </w:r>
      <w:r>
        <w:rPr>
          <w:lang w:val="es_ES" w:bidi="es_ES"/>
        </w:rPr>
        <w:t xml:space="preserve"> muerto es el valor del toro o </w:t>
      </w:r>
      <w:r>
        <w:rPr>
          <w:b/>
          <w:lang w:val="es_ES" w:bidi="es_ES"/>
        </w:rPr>
        <w:t>burro</w:t>
      </w:r>
      <w:r>
        <w:rPr>
          <w:lang w:val="es_ES" w:bidi="es_ES"/>
        </w:rPr>
        <w:t xml:space="preserve"> muerto. El dueño del pozo se convierte en el dueño del toro o </w:t>
      </w:r>
      <w:r>
        <w:rPr>
          <w:b/>
          <w:lang w:val="es_ES" w:bidi="es_ES"/>
        </w:rPr>
        <w:t>burro</w:t>
      </w:r>
      <w:r>
        <w:rPr>
          <w:lang w:val="es_ES" w:bidi="es_ES"/>
        </w:rPr>
        <w:t xml:space="preserve"> muerto. Usen la misma palabra para </w:t>
      </w:r>
      <w:r>
        <w:rPr>
          <w:b/>
          <w:lang w:val="es_ES" w:bidi="es_ES"/>
        </w:rPr>
        <w:t>burro</w:t>
      </w:r>
      <w:r>
        <w:rPr>
          <w:lang w:val="es_ES" w:bidi="es_ES"/>
        </w:rPr>
        <w:t xml:space="preserve"> que usaron en los pasajes anteriores. Para obtener más información sobre </w:t>
      </w:r>
      <w:r>
        <w:rPr>
          <w:b/>
          <w:lang w:val="es_ES" w:bidi="es_ES"/>
        </w:rPr>
        <w:t>burro</w:t>
      </w:r>
      <w:r>
        <w:rPr>
          <w:lang w:val="es_ES" w:bidi="es_ES"/>
        </w:rPr>
        <w:t>, consulten el Glosario Principal.</w:t>
      </w:r>
    </w:p>
    <w:p>
      <w:pPr/>
      <w:r>
        <w:rPr>
          <w:lang w:val="es_ES" w:bidi="es_ES"/>
        </w:rPr>
      </w:r>
      <w:r>
        <w:rPr>
          <w:lang w:val="es_ES" w:bidi="es_ES"/>
        </w:rPr>
        <w:t>Deténganse aquí y miren las imágenes del burro y el pozo nuevamente en grupo si es necesario. Pausen este audio aquí.</w:t>
      </w:r>
    </w:p>
    <w:p>
      <w:pPr/>
      <w:r>
        <w:rPr>
          <w:lang w:val="es_ES" w:bidi="es_ES"/>
        </w:rPr>
      </w:r>
      <w:r>
        <w:rPr>
          <w:lang w:val="es_ES" w:bidi="es_ES"/>
        </w:rPr>
        <w:t>Si el toro de una persona causa la muerte del toro de otra persona, los dos hombres deben vender el toro vivo y dividir el dinero. Los dos hombres también deben dividir la carne del toro muerto entre ellos.</w:t>
      </w:r>
    </w:p>
    <w:p>
      <w:pPr/>
      <w:r>
        <w:rPr>
          <w:lang w:val="es_ES" w:bidi="es_ES"/>
        </w:rPr>
      </w:r>
      <w:r>
        <w:rPr>
          <w:lang w:val="es_ES" w:bidi="es_ES"/>
        </w:rPr>
        <w:t>Si las personas saben que cierto toro es peligroso y su dueño no restringe al toro peligroso, entonces el dueño del toro peligroso debe pagar un toro vivo para compensar al toro muerto. El dueño del toro peligroso ahora es dueño del toro muerto.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contar el pasaje completo. En este paso los miembros del grupo pueden corregirse entre sí. Pausen este audio aquí.</w:t>
      </w:r>
    </w:p>
    <w:p>
      <w:pPr/>
      <w:r>
        <w:rPr>
          <w:lang w:val="es_ES" w:bidi="es_ES"/>
        </w:rPr>
      </w:r>
      <w:r>
        <w:rPr>
          <w:lang w:val="es_ES" w:bidi="es_ES"/>
        </w:rPr>
        <w:t>Luego, cada miembro del grupo deberá decir todo el pasaje, sin interrupciones, al menos una vez. Un miembro del grupo puede usar objetos al azar, movimientos o su guion gráfico para que le ayuden a recordar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