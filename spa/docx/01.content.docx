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w:t>
      </w:r>
      <w:r>
        <w:rPr>
          <w:lang w:val="es_ES" w:bidi="es_ES"/>
        </w:rPr>
      </w:r>
    </w:p>
    <w:p>
      <w:pPr/>
      <w:r>
        <w:rPr>
          <w:lang w:val="es_ES" w:bidi="es_ES"/>
        </w:rPr>
      </w:r>
      <w:r>
        <w:rPr>
          <w:b/>
          <w:lang w:val="es_ES" w:bidi="es_ES"/>
        </w:rPr>
        <w:t>Familiarization, Internalization, Articulation (FIA) Translation Guide</w:t>
      </w:r>
      <w:r>
        <w:rPr>
          <w:lang w:val="es_ES" w:bidi="es_ES"/>
        </w:rPr>
        <w:t xml:space="preserve"> © 2025 Word Collective Released under CC BY-SA 4.0 license. </w:t>
      </w:r>
      <w:r>
        <w:rPr>
          <w:lang w:val="es_ES" w:bidi="es_ES"/>
        </w:rPr>
        <w:t>Familiarization, Internalization, Articulation (FIA) Translation Guide</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GEN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Génesis 1:1–2:3</w:t>
      </w:r>
      <w:r>
        <w:rPr>
          <w:lang w:val="es_ES" w:bidi="es_ES"/>
        </w:rPr>
      </w:r>
    </w:p>
    <w:p>
      <w:pPr>
        <w:pStyle w:val="Heading3"/>
      </w:pPr>
      <w:r>
        <w:rPr>
          <w:lang w:val="es_ES" w:bidi="es_ES"/>
        </w:rPr>
        <w:t>Escuchar con el corazón</w:t>
      </w:r>
    </w:p>
    <w:p>
      <w:pPr/>
      <w:r>
        <w:rPr>
          <w:lang w:val="es_ES" w:bidi="es_ES"/>
        </w:rPr>
      </w:r>
      <w:r>
        <w:rPr>
          <w:lang w:val="es_ES" w:bidi="es_ES"/>
        </w:rPr>
        <w:t>En este paso, escuchen Génesis 1:1–2:3 y pónganlo en sus corazones. Escuchen una versión en audio de Génesis 1:1–2:3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del texto de Génesis 1:1–2:3 en la traducción que sea más fácil de entender.</w:t>
      </w:r>
    </w:p>
    <w:p>
      <w:pPr/>
      <w:r>
        <w:rPr>
          <w:lang w:val="es_ES" w:bidi="es_ES"/>
        </w:rPr>
      </w:r>
      <w:r>
        <w:rPr>
          <w:lang w:val="es_ES" w:bidi="es_ES"/>
        </w:rPr>
        <w:t>Esta es una historia sobre cómo Dios creó el mundo de la nada. Dios es especial entre todos los dioses, porque él habla y la creación existe. Dios muestra su autoridad sobre la creación al nombrar las cosas que él crea. Esta historia es principalmente sobre Dios mismo. La creación de Dios no es tan importante como Dios.</w:t>
      </w:r>
    </w:p>
    <w:p>
      <w:pPr/>
      <w:r>
        <w:rPr>
          <w:lang w:val="es_ES" w:bidi="es_ES"/>
        </w:rPr>
      </w:r>
      <w:r>
        <w:rPr>
          <w:lang w:val="es_ES" w:bidi="es_ES"/>
        </w:rPr>
        <w:t>El pueblo de Dios usó esta historia de la creación para mostrar que su Dios es el único Dios verdadero creador. Querían mostrar que él no es como los otros dioses: nuestro Dios es todopoderoso y él mismo da autoridad a todas las cosas.</w:t>
      </w:r>
    </w:p>
    <w:p>
      <w:pPr/>
      <w:r>
        <w:rPr>
          <w:lang w:val="es_ES" w:bidi="es_ES"/>
        </w:rPr>
      </w:r>
      <w:r>
        <w:rPr>
          <w:lang w:val="es_ES" w:bidi="es_ES"/>
        </w:rPr>
        <w:t>Esta historia tiene algo de poesía porque está escrita en el mismo estilo que las historias de la creación de las culturas de alrededor. Aunque algunas veces puede sonar como poesía, también es una historia verdadera que sucedió hace mucho tiempo, pero el escritor no vió cuando esto sucedió. Él aprendió sobre estas cosas de sus antepasados.</w:t>
      </w:r>
    </w:p>
    <w:p>
      <w:pPr/>
      <w:r>
        <w:rPr>
          <w:lang w:val="es_ES" w:bidi="es_ES"/>
        </w:rPr>
      </w:r>
      <w:r>
        <w:rPr>
          <w:lang w:val="es_ES" w:bidi="es_ES"/>
        </w:rPr>
        <w:t>Deténganse aquí y conversen con su equipo de traducción: Cuéntense unos a otros una historia de su cultura sobre la creación del mundo. ¿Las personas creen que esto es verdad? Si es así, ¿Cómo comienza la historia? ¿Cómo pueden saber la diferencia en su idioma entre una historia verdadera y una historia falsa? Pausa este audio aquí.</w:t>
      </w:r>
    </w:p>
    <w:p>
      <w:pPr/>
      <w:r>
        <w:rPr>
          <w:lang w:val="es_ES" w:bidi="es_ES"/>
        </w:rPr>
      </w:r>
      <w:r>
        <w:rPr>
          <w:lang w:val="es_ES" w:bidi="es_ES"/>
        </w:rPr>
        <w:t>Las primeras palabras en Génesis dicen: "En el principio Dios creó los cielos y la tierra". Las palabras "cielos y la tierra", cuando se dicen juntas, se refieren a todo lo que hay en el universo entero. La mayoría de los estudiosos de la Biblia creen que esto significa que no existía nada antes de que Dios creara los cielos y la tierra. La palabra en el idioma original para "crear" generalmente significa hacer algo de la nada. Solo Dios puede crear algo.</w:t>
      </w:r>
    </w:p>
    <w:p>
      <w:pPr/>
      <w:r>
        <w:rPr>
          <w:lang w:val="es_ES" w:bidi="es_ES"/>
        </w:rPr>
      </w:r>
      <w:r>
        <w:rPr>
          <w:lang w:val="es_ES" w:bidi="es_ES"/>
        </w:rPr>
        <w:t>Cuando Dios hizo la tierra, al principio estaba vacía, como un desierto o tierra salvaje. Nada vivía en él. No había plantas ni animales. Era como si profundas aguas cubrieran la tierra. El Espíritu o aliento de Dios flotaba sobre las aguas profundas. Dios mismo estaba allí. Él probablemente estaba flotando o moviéndose por encima de las aguas como una protección. Dios estaba a punto de comenzar a crear las cosas en la tierra.</w:t>
      </w:r>
    </w:p>
    <w:p>
      <w:pPr/>
      <w:r>
        <w:rPr>
          <w:lang w:val="es_ES" w:bidi="es_ES"/>
        </w:rPr>
      </w:r>
      <w:r>
        <w:rPr>
          <w:lang w:val="es_ES" w:bidi="es_ES"/>
        </w:rPr>
        <w:t>Esta historia está claramente dividida en una introducción, una sección para cada uno de los seis días de la creación y luego una sección sobre el séptimo día. Los días 1 y 4, 2 y 5, y 3 y 6 se corresponden entre sí.</w:t>
      </w:r>
    </w:p>
    <w:p>
      <w:pPr/>
      <w:r>
        <w:rPr>
          <w:lang w:val="es_ES" w:bidi="es_ES"/>
        </w:rPr>
      </w:r>
      <w:r>
        <w:rPr>
          <w:lang w:val="es_ES" w:bidi="es_ES"/>
        </w:rPr>
        <w:t>En el primer día, Dios habló y apareció la luz. Dios separó la luz de la oscuridad. Esto muestra que Dios quiere que haya luz durante el día y que haya oscuridad durante la noche. Dios está haciendo una creación ordenada.</w:t>
      </w:r>
    </w:p>
    <w:p>
      <w:pPr/>
      <w:r>
        <w:rPr>
          <w:lang w:val="es_ES" w:bidi="es_ES"/>
        </w:rPr>
      </w:r>
      <w:r>
        <w:rPr>
          <w:lang w:val="es_ES" w:bidi="es_ES"/>
        </w:rPr>
        <w:t>El segundo día, Dios crea las aguas en el cielo y las aguas en la tierra. Dios está haciendo una separación ordenada del cielo y de los mares.</w:t>
      </w:r>
    </w:p>
    <w:p>
      <w:pPr/>
      <w:r>
        <w:rPr>
          <w:lang w:val="es_ES" w:bidi="es_ES"/>
        </w:rPr>
      </w:r>
      <w:r>
        <w:rPr>
          <w:lang w:val="es_ES" w:bidi="es_ES"/>
        </w:rPr>
        <w:t>El tercer día, Dios está separando el agua de la tierra. Él está mostrando dos lugares donde su creación puede vivir: algunos en el agua y otros en la tierra. Dios también crea la vegetación, o las plantas, que viven en la tierra seca. Dios crea dos tipos de plantas. Algunas plantas tienen semillas, como los granos. Algunas plantas tienen fruto que tienen semillas en su fruto. Ambos tipos de plantas tienen semillas para hacer posible la producción de nuevas plantas al igual que sus plantas padres.</w:t>
      </w:r>
    </w:p>
    <w:p>
      <w:pPr/>
      <w:r>
        <w:rPr>
          <w:lang w:val="es_ES" w:bidi="es_ES"/>
        </w:rPr>
      </w:r>
      <w:r>
        <w:rPr>
          <w:lang w:val="es_ES" w:bidi="es_ES"/>
        </w:rPr>
        <w:t>Estos primeros tres días nos muestran los lugares donde vive la creación de Dios y la manera en que Dios convirtió el tiempo en días y noches.</w:t>
      </w:r>
    </w:p>
    <w:p>
      <w:pPr/>
      <w:r>
        <w:rPr>
          <w:lang w:val="es_ES" w:bidi="es_ES"/>
        </w:rPr>
      </w:r>
      <w:r>
        <w:rPr>
          <w:lang w:val="es_ES" w:bidi="es_ES"/>
        </w:rPr>
        <w:t>El cuarto día corresponde al primer día, porque ahora Dios crea las cosas que dan luz. Dios llama a las cosas "luces", y luego dice que hay una luz más grande para el día y una luz más pequeña para la noche. Dios no nombra a estas luces, probablemente porque quiere mostrar que las luces por sí mismas no son dioses. Estas luces nos muestran que el tiempo sigue un orden a través de días, meses y años.</w:t>
      </w:r>
    </w:p>
    <w:p>
      <w:pPr/>
      <w:r>
        <w:rPr>
          <w:lang w:val="es_ES" w:bidi="es_ES"/>
        </w:rPr>
      </w:r>
      <w:r>
        <w:rPr>
          <w:lang w:val="es_ES" w:bidi="es_ES"/>
        </w:rPr>
        <w:t>Deténganse aquí y conversen en equipo: Cuenten unas historia de su cultura sobre cosas que las personas en su cultura adoran además del Dios creador. Pausa este audio aquí.</w:t>
      </w:r>
    </w:p>
    <w:p>
      <w:pPr/>
      <w:r>
        <w:rPr>
          <w:lang w:val="es_ES" w:bidi="es_ES"/>
        </w:rPr>
      </w:r>
      <w:r>
        <w:rPr>
          <w:lang w:val="es_ES" w:bidi="es_ES"/>
        </w:rPr>
        <w:t>El quinto día corresponde al segundo día. Ahora Dios llena las dos "aguas", el cielo y el agua de la tierra con animales. Él llena el cielo de aves y el agua de peces. Las criaturas en el agua incluyen tanto a los animales grandes como a los pequeños. Dios los bendice y luego les ordena que llenen la tierra.</w:t>
      </w:r>
    </w:p>
    <w:p>
      <w:pPr/>
      <w:r>
        <w:rPr>
          <w:lang w:val="es_ES" w:bidi="es_ES"/>
        </w:rPr>
      </w:r>
      <w:r>
        <w:rPr>
          <w:lang w:val="es_ES" w:bidi="es_ES"/>
        </w:rPr>
        <w:t>El sexto día corresponde al tercer día. Dios crea dos cosas en el sexto día para llenar la tierra seca. Él crea animales que tienen hijos similares a ellos mismos. Él crea a personas que también reproducen a otras personas similares a ellos mismos. El idioma original nos muestra que el sexto día es el día más importante de la creación. Dios nos da más detalles sobre este día: nos dice que él creó a los seres humanos en el sexto día. Dios dice que crea a los humanos a su imagen. Las personas llevan la imagen de Dios. Eso significa que de alguna manera son como Dios física y espiritualmente. Pueden pensar y tienen conciencia, o una manera de distinguir el bien del mal. En el Antiguo Testamento, a veces los representantes de un rey o reina se les llamaban una imagen. Dios está diciendo que las personas son representantes de él. Dios dejó en claro que hizo a su imagen tanto a los hombres como a las mujeres. Dios también bendijo a las personas de la misma manera que a los animales y a las plantas diciéndoles que se multiplicaran y llenaran la tierra. Pero él les dio una tarea especial de gobernar sobre la creación y cuidarla. Dios le dio a las personas y a los animales plantas y árboles frutales para alimento.</w:t>
      </w:r>
    </w:p>
    <w:p>
      <w:pPr/>
      <w:r>
        <w:rPr>
          <w:lang w:val="es_ES" w:bidi="es_ES"/>
        </w:rPr>
      </w:r>
      <w:r>
        <w:rPr>
          <w:lang w:val="es_ES" w:bidi="es_ES"/>
        </w:rPr>
        <w:t>Deténganse y conversen con su equipo de traducción: ¿Cómo hablarán de que Dios crea a las personas a su propia imagen? Pausa este audio aquí.</w:t>
      </w:r>
    </w:p>
    <w:p>
      <w:pPr/>
      <w:r>
        <w:rPr>
          <w:lang w:val="es_ES" w:bidi="es_ES"/>
        </w:rPr>
      </w:r>
      <w:r>
        <w:rPr>
          <w:lang w:val="es_ES" w:bidi="es_ES"/>
        </w:rPr>
        <w:t>Al final de cada día, excepto el segundo día, Dios dice que cada día es bueno o hermoso. Pero cuando Dios vió todo lo que había hecho en el sexto día, incluidas las personas, ¡dijo que era en gran manera bueno!</w:t>
      </w:r>
    </w:p>
    <w:p>
      <w:pPr/>
      <w:r>
        <w:rPr>
          <w:lang w:val="es_ES" w:bidi="es_ES"/>
        </w:rPr>
      </w:r>
      <w:r>
        <w:rPr>
          <w:lang w:val="es_ES" w:bidi="es_ES"/>
        </w:rPr>
        <w:t>Al final del sexto día, Dios había completado su trabajo de creación, que incluía todo lo que hay en los cielos y en la tierra. Él lo hizo santo, o apartó, el séptimo día y lo bendijo. Él descansó, o detuvo su obra de creación. Dios no descansó porque estaba cansado: este descanso se refiere a que él detuvo el trabajo.</w:t>
      </w:r>
    </w:p>
    <w:p>
      <w:pPr/>
      <w:r>
        <w:rPr>
          <w:lang w:val="es_ES" w:bidi="es_ES"/>
        </w:rPr>
      </w:r>
      <w:r>
        <w:rPr>
          <w:lang w:val="es_ES" w:bidi="es_ES"/>
        </w:rPr>
        <w:t xml:space="preserve">Deténganse y conversen con su equipo de traducción: Dios hizo que el séptimo día fuera "santo", o lo apartó. Hablen de cosas en su cultura que están apartadas para un uso especial. ¿Cómo hablan ustedes sobre esto? </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del texto de Génesis 1:1–2:3 en la traducción que sea más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pasaje tiene una introducción y 7 escenas.</w:t>
      </w:r>
    </w:p>
    <w:p>
      <w:pPr/>
      <w:r>
        <w:rPr>
          <w:lang w:val="es_ES" w:bidi="es_ES"/>
        </w:rPr>
      </w:r>
      <w:r>
        <w:rPr>
          <w:b/>
          <w:lang w:val="es_ES" w:bidi="es_ES"/>
        </w:rPr>
        <w:t>Introducción:</w:t>
      </w:r>
      <w:r>
        <w:rPr>
          <w:lang w:val="es_ES" w:bidi="es_ES"/>
        </w:rPr>
        <w:t xml:space="preserve"> Esta historia comienza con una introducción que muestra cómo era la tierra al principio cuando Dios la creó de la nada. </w:t>
      </w:r>
    </w:p>
    <w:p>
      <w:pPr/>
      <w:r>
        <w:rPr>
          <w:lang w:val="es_ES" w:bidi="es_ES"/>
        </w:rPr>
      </w:r>
      <w:r>
        <w:rPr>
          <w:b/>
          <w:lang w:val="es_ES" w:bidi="es_ES"/>
        </w:rPr>
        <w:t>En la primera escena:</w:t>
      </w:r>
      <w:r>
        <w:rPr>
          <w:lang w:val="es_ES" w:bidi="es_ES"/>
        </w:rPr>
        <w:t xml:space="preserve"> Dios crea la luz y la separa de la oscuridad en el primer día.</w:t>
      </w:r>
    </w:p>
    <w:p>
      <w:pPr/>
      <w:r>
        <w:rPr>
          <w:lang w:val="es_ES" w:bidi="es_ES"/>
        </w:rPr>
      </w:r>
      <w:r>
        <w:rPr>
          <w:b/>
          <w:lang w:val="es_ES" w:bidi="es_ES"/>
        </w:rPr>
        <w:t>En la segunda escena:</w:t>
      </w:r>
      <w:r>
        <w:rPr>
          <w:lang w:val="es_ES" w:bidi="es_ES"/>
        </w:rPr>
        <w:t xml:space="preserve"> Dios separa el cielo y el agua en la tierra, en el segundo día.</w:t>
      </w:r>
    </w:p>
    <w:p>
      <w:pPr/>
      <w:r>
        <w:rPr>
          <w:lang w:val="es_ES" w:bidi="es_ES"/>
        </w:rPr>
      </w:r>
      <w:r>
        <w:rPr>
          <w:b/>
          <w:lang w:val="es_ES" w:bidi="es_ES"/>
        </w:rPr>
        <w:t>En la tercera escena:</w:t>
      </w:r>
      <w:r>
        <w:rPr>
          <w:lang w:val="es_ES" w:bidi="es_ES"/>
        </w:rPr>
        <w:t xml:space="preserve"> Dios separa el agua de la tierra seca, en el tercer día. Él también crea todas las plantas.</w:t>
      </w:r>
    </w:p>
    <w:p>
      <w:pPr/>
      <w:r>
        <w:rPr>
          <w:lang w:val="es_ES" w:bidi="es_ES"/>
        </w:rPr>
      </w:r>
      <w:r>
        <w:rPr>
          <w:b/>
          <w:lang w:val="es_ES" w:bidi="es_ES"/>
        </w:rPr>
        <w:t>En la cuarta escena:</w:t>
      </w:r>
      <w:r>
        <w:rPr>
          <w:lang w:val="es_ES" w:bidi="es_ES"/>
        </w:rPr>
        <w:t xml:space="preserve"> Dios crea luces específicas como el sol, la luna y las estrellas, en el cuarto día.</w:t>
      </w:r>
    </w:p>
    <w:p>
      <w:pPr/>
      <w:r>
        <w:rPr>
          <w:lang w:val="es_ES" w:bidi="es_ES"/>
        </w:rPr>
      </w:r>
      <w:r>
        <w:rPr>
          <w:b/>
          <w:lang w:val="es_ES" w:bidi="es_ES"/>
        </w:rPr>
        <w:t>En la quinta escena:</w:t>
      </w:r>
      <w:r>
        <w:rPr>
          <w:lang w:val="es_ES" w:bidi="es_ES"/>
        </w:rPr>
        <w:t xml:space="preserve"> Dios llena el cielo de aves y el agua de peces, en el quinto día.</w:t>
      </w:r>
    </w:p>
    <w:p>
      <w:pPr/>
      <w:r>
        <w:rPr>
          <w:lang w:val="es_ES" w:bidi="es_ES"/>
        </w:rPr>
      </w:r>
      <w:r>
        <w:rPr>
          <w:b/>
          <w:lang w:val="es_ES" w:bidi="es_ES"/>
        </w:rPr>
        <w:t>En la sexta escena:</w:t>
      </w:r>
      <w:r>
        <w:rPr>
          <w:lang w:val="es_ES" w:bidi="es_ES"/>
        </w:rPr>
        <w:t xml:space="preserve"> Dios llena la tierra de animales y del primer hombre y la primera mujer, en el sexto día. Él termina su obra de creación en el sexto día.</w:t>
      </w:r>
    </w:p>
    <w:p>
      <w:pPr/>
      <w:r>
        <w:rPr>
          <w:lang w:val="es_ES" w:bidi="es_ES"/>
        </w:rPr>
      </w:r>
      <w:r>
        <w:rPr>
          <w:b/>
          <w:lang w:val="es_ES" w:bidi="es_ES"/>
        </w:rPr>
        <w:t>En la séptima escena:</w:t>
      </w:r>
      <w:r>
        <w:rPr>
          <w:lang w:val="es_ES" w:bidi="es_ES"/>
        </w:rPr>
        <w:t xml:space="preserve"> Dios deja de trabajar y hace que el séptimo día sea apartado como un día especial, porque fue el día en el que él terminó su obra.</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Pájaros, peces, animales terrestres</w:t>
      </w:r>
    </w:p>
    <w:p>
      <w:pPr>
        <w:pStyle w:val="ListBullet"/>
        <w:spacing w:line="240" w:lineRule="auto"/>
        <w:ind w:left="720"/>
      </w:pPr>
      <w:r>
        <w:rPr>
          <w:lang w:val="es_ES" w:bidi="es_ES"/>
        </w:rPr>
      </w:r>
      <w:r>
        <w:rPr>
          <w:lang w:val="es_ES" w:bidi="es_ES"/>
        </w:rPr>
        <w:t>Hombre y mujer</w:t>
      </w:r>
    </w:p>
    <w:p>
      <w:pPr/>
      <w:r>
        <w:rPr>
          <w:lang w:val="es_ES" w:bidi="es_ES"/>
        </w:rPr>
      </w:r>
      <w:r>
        <w:rPr>
          <w:lang w:val="es_ES" w:bidi="es_ES"/>
        </w:rPr>
        <w:t>En grupo, pongan atención a estas partes del contexto del pasaje: Es importante recordar que esta historia comienza con una descripción de la tierra vacía y sin forma antes de que Dios comenzara a poner orden en la tierra y a llenarla de cosas con vida. El Espíritu o aliento de Dios flota sobre las aguas, creando una sensación de suspenso que pronto Dios empezará a trabajar en crear el mundo.</w:t>
      </w:r>
    </w:p>
    <w:p>
      <w:pPr/>
      <w:r>
        <w:rPr>
          <w:lang w:val="es_ES" w:bidi="es_ES"/>
        </w:rPr>
      </w:r>
      <w:r>
        <w:rPr>
          <w:lang w:val="es_ES" w:bidi="es_ES"/>
        </w:rPr>
        <w:t>Esta historia es un relato de las cosas que Dios creó en el orden en el que las creó. Este relato de la creación de Dios usa mucha repetición. El autor narra la creación de cada día, de la misma manera.</w:t>
      </w:r>
    </w:p>
    <w:p>
      <w:pPr/>
      <w:r>
        <w:rPr>
          <w:lang w:val="es_ES" w:bidi="es_ES"/>
        </w:rPr>
      </w:r>
      <w:r>
        <w:rPr>
          <w:lang w:val="es_ES" w:bidi="es_ES"/>
        </w:rPr>
        <w:t>Deténganse aquí y conversen con su equipo de traducción: ¿Cómo reportan una lista de las cosas que alguien hace en el orden en que las hace? ¿Qué tipo de repetición o estructura usan para recordar la lista? Pausa este audio aquí.</w:t>
      </w:r>
    </w:p>
    <w:p>
      <w:pPr/>
      <w:r>
        <w:rPr>
          <w:lang w:val="es_ES" w:bidi="es_ES"/>
        </w:rPr>
      </w:r>
      <w:r>
        <w:rPr>
          <w:lang w:val="es_ES" w:bidi="es_ES"/>
        </w:rPr>
        <w:t>Es importante recordar que en el primer día Dios separa la luz de la oscuridad. Dios vio que la luz era buena. Entonces él nombra el día y la noche. Entonces fue tarde y mañana, el primer día.</w:t>
      </w:r>
    </w:p>
    <w:p>
      <w:pPr/>
      <w:r>
        <w:rPr>
          <w:lang w:val="es_ES" w:bidi="es_ES"/>
        </w:rPr>
      </w:r>
      <w:r>
        <w:rPr>
          <w:lang w:val="es_ES" w:bidi="es_ES"/>
        </w:rPr>
        <w:t>Entonces, en el segundo día, Dios separa el cielo del agua. Dios nombra el cielo. Entonces fue tarde y mañana, el segundo día.</w:t>
      </w:r>
    </w:p>
    <w:p>
      <w:pPr/>
      <w:r>
        <w:rPr>
          <w:lang w:val="es_ES" w:bidi="es_ES"/>
        </w:rPr>
      </w:r>
      <w:r>
        <w:rPr>
          <w:lang w:val="es_ES" w:bidi="es_ES"/>
        </w:rPr>
        <w:t>Entonces, al tercer día, Dios separa el agua de la tierra seca. Dios nombra al mar y a la tierra. Dios dice que es bueno. Luego Dios crea la vegetación, plantas que tienen semillas y plantas que tienen fruto, en la tierra seca. Dios dice que era bueno. Entonces fue tarde y mañana, el tercer día.</w:t>
      </w:r>
    </w:p>
    <w:p>
      <w:pPr/>
      <w:r>
        <w:rPr>
          <w:lang w:val="es_ES" w:bidi="es_ES"/>
        </w:rPr>
      </w:r>
      <w:r>
        <w:rPr>
          <w:lang w:val="es_ES" w:bidi="es_ES"/>
        </w:rPr>
        <w:t>Estas separaciones proporcionan un espacio ordenado para que las personas y los animales vivan. Estos primeros tres días nos muestran los lugares donde vive la creación de Dios y la manera en que Dios convirtió el tiempo en días y noches. Los siguientes tres días muestran a Dios llenando el cielo, el agua y la tierra con su creación.</w:t>
      </w:r>
    </w:p>
    <w:p>
      <w:pPr/>
      <w:r>
        <w:rPr>
          <w:lang w:val="es_ES" w:bidi="es_ES"/>
        </w:rPr>
      </w:r>
      <w:r>
        <w:rPr>
          <w:lang w:val="es_ES" w:bidi="es_ES"/>
        </w:rPr>
        <w:t>En el cuarto día, Dios crea las luces en el cielo para marcar tiempos especiales del año y para marcar los días, meses y años. Él describe las luces más grandes y las luces más pequeñas y explica su propósito. Dios vio que era bueno. Entonces fue tarde y mañana, el cuarto día.</w:t>
      </w:r>
    </w:p>
    <w:p>
      <w:pPr/>
      <w:r>
        <w:rPr>
          <w:lang w:val="es_ES" w:bidi="es_ES"/>
        </w:rPr>
      </w:r>
      <w:r>
        <w:rPr>
          <w:lang w:val="es_ES" w:bidi="es_ES"/>
        </w:rPr>
        <w:t>En el quinto día, Dios crea todo tipo de criaturas, grandes y pequeñas, en el agua. Dios también crea todos los tipos de aves que vuelan en el cielo. Dios vio que era bueno. Ahora Dios comienza a bendecir partes de su creación. Dios bendice a las criaturas del mar y a las aves y les ordena que se multipliquen y llenen la tierra. Entonces fue tarde y mañana, el quinto día.</w:t>
      </w:r>
    </w:p>
    <w:p>
      <w:pPr/>
      <w:r>
        <w:rPr>
          <w:lang w:val="es_ES" w:bidi="es_ES"/>
        </w:rPr>
      </w:r>
      <w:r>
        <w:rPr>
          <w:lang w:val="es_ES" w:bidi="es_ES"/>
        </w:rPr>
        <w:t>Es importante recordar que Dios dio muchos más detalles sobre su creación en el sexto día. Él creo el ganado como las vacas y la cabras, criaturas que se arrastran cerca del suelo, y bestias o animales salvajes. Él dijo que eran buenos. Entonces él hizo a las personas a su propia imagen. Dios bendijo a las personas y le ordenó a las personas que llenaran la tierra con otras personas. Dios dijo que las personas tenían autoridad y responsabilidad sobre su creación para cuidarla. Dios le dio a las personas todo lo que necesitaban, cada planta que tiene semillas. Dios dio a los animales toda planta verde para comer. ¡Entonces Dios dijo que todo era muy bueno! Entonces fue tarde y mañana, el sexto día.</w:t>
      </w:r>
    </w:p>
    <w:p>
      <w:pPr/>
      <w:r>
        <w:rPr>
          <w:lang w:val="es_ES" w:bidi="es_ES"/>
        </w:rPr>
      </w:r>
      <w:r>
        <w:rPr>
          <w:lang w:val="es_ES" w:bidi="es_ES"/>
        </w:rPr>
        <w:t>Es importante recordar que la descripción de cada día termina con una frase que significa que la obra de ese día terminó: Fue tarde y mañana, el primer día (o cualquiera que sea) el día. Esto significa que cuando llegó la mañana, ese día había terminado.</w:t>
      </w:r>
    </w:p>
    <w:p>
      <w:pPr/>
      <w:r>
        <w:rPr>
          <w:lang w:val="es_ES" w:bidi="es_ES"/>
        </w:rPr>
      </w:r>
      <w:r>
        <w:rPr>
          <w:lang w:val="es_ES" w:bidi="es_ES"/>
        </w:rPr>
        <w:t>Detengan la acción: Deténganse aquí y conversen en equipo: ¿Cómo terminarán el trabajo de cada día en su historia? Pausa este audio aquí.</w:t>
      </w:r>
    </w:p>
    <w:p>
      <w:pPr/>
      <w:r>
        <w:rPr>
          <w:lang w:val="es_ES" w:bidi="es_ES"/>
        </w:rPr>
      </w:r>
      <w:r>
        <w:rPr>
          <w:lang w:val="es_ES" w:bidi="es_ES"/>
        </w:rPr>
        <w:t>Es importante recordar que para cada día, excepto el segundo día, Dios dice que algo es bueno.</w:t>
      </w:r>
    </w:p>
    <w:p>
      <w:pPr/>
      <w:r>
        <w:rPr>
          <w:lang w:val="es_ES" w:bidi="es_ES"/>
        </w:rPr>
      </w:r>
      <w:r>
        <w:rPr>
          <w:lang w:val="es_ES" w:bidi="es_ES"/>
        </w:rPr>
        <w:t>Los seis días de la creación terminan con un resumen que dice: "La creación de todo, de todas las cosas, en la tierra, se completó".</w:t>
      </w:r>
    </w:p>
    <w:p>
      <w:pPr/>
      <w:r>
        <w:rPr>
          <w:lang w:val="es_ES" w:bidi="es_ES"/>
        </w:rPr>
      </w:r>
      <w:r>
        <w:rPr>
          <w:lang w:val="es_ES" w:bidi="es_ES"/>
        </w:rPr>
        <w:t>Es importante recordar que Dios termina esta historia creando un día especial de descanso.</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del texto de Génesis 1:1–2:3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Esta historia tiene 8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Pájaros, peces, animales terrestres</w:t>
      </w:r>
    </w:p>
    <w:p>
      <w:pPr>
        <w:pStyle w:val="ListBullet"/>
        <w:spacing w:line="240" w:lineRule="auto"/>
        <w:ind w:left="720"/>
      </w:pPr>
      <w:r>
        <w:rPr>
          <w:lang w:val="es_ES" w:bidi="es_ES"/>
        </w:rPr>
      </w:r>
      <w:r>
        <w:rPr>
          <w:lang w:val="es_ES" w:bidi="es_ES"/>
        </w:rPr>
        <w:t>Hombre y mujer</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Detén este audio aquí y dramatiza el texto.</w:t>
      </w:r>
    </w:p>
    <w:p>
      <w:pPr/>
      <w:r>
        <w:rPr>
          <w:lang w:val="es_ES" w:bidi="es_ES"/>
        </w:rPr>
      </w:r>
      <w:r>
        <w:rPr>
          <w:lang w:val="es_ES" w:bidi="es_ES"/>
        </w:rPr>
        <w:t>El grupo debe dramatizar este texto por segunda vez. En ciertos momentos de la dramatización, hagan una pausa y pregunten a la persona que está interpretando el personaje: ¿Qué estás sintiendo o pensando? La persona que está interpretando el personaje debe responder qué es lo que está sintiendo o pensando como si fuera ese personaje. Luego, vuelvan a empezar la obra.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En el principio, Dios creó los cielos y la tierra y todo lo que hay en ellos. La tierra estaba vacía y sin forma. El Espíritu de Dios se movió sobre las aguas profundas de la tierra. Entonces Dios habló. Dios ordenó que la luz apareciera, y así sucedió. Dios vio que la luz era buena, y separó la luz de la oscuridad. Dios llamó a la luz día, y a la oscuridad noche. Entonces pasó la noche y llegó la mañana, y fue el primer día.</w:t>
      </w:r>
    </w:p>
    <w:p>
      <w:pPr/>
      <w:r>
        <w:rPr>
          <w:lang w:val="es_ES" w:bidi="es_ES"/>
        </w:rPr>
      </w:r>
      <w:r>
        <w:rPr>
          <w:lang w:val="es_ES" w:bidi="es_ES"/>
        </w:rPr>
        <w:t>Pausa el drama. Pregúntenle al actor que interpreta a Dios: "¿Qué sientes o piensas?" Puede que escuchen cosas como: "Feliz de comenzar a ver orden en el mundo". Vuelvan a comenzar la dramatización.</w:t>
      </w:r>
    </w:p>
    <w:p>
      <w:pPr/>
      <w:r>
        <w:rPr>
          <w:lang w:val="es_ES" w:bidi="es_ES"/>
        </w:rPr>
      </w:r>
      <w:r>
        <w:rPr>
          <w:lang w:val="es_ES" w:bidi="es_ES"/>
        </w:rPr>
        <w:t>Entonces Dios ordenó que hubiera espacio entre las aguas del cielo y las aguas de la tierra. Dios llamó al espacio cielo. Entonces pasó la noche y llegó la mañana, y fue el segundo día.</w:t>
      </w:r>
    </w:p>
    <w:p>
      <w:pPr/>
      <w:r>
        <w:rPr>
          <w:lang w:val="es_ES" w:bidi="es_ES"/>
        </w:rPr>
      </w:r>
      <w:r>
        <w:rPr>
          <w:lang w:val="es_ES" w:bidi="es_ES"/>
        </w:rPr>
        <w:t>Entonces Dios ordenó al agua que se juntara para que pudiera aparecer el suelo seco. Dios llamó al suelo seco tierra y al agua mar. Y Dios vio que era bueno, le agradó. Dios ordenó que las plantas con semillas y plantas con frutos crecieran. Las semillas producirán más plantas iguales a aquellas de las que provienen. Y eso sucedió. Y Dios vio que era bueno. Entonces pasó la noche y llegó la mañana, y fue el tercer día.</w:t>
      </w:r>
    </w:p>
    <w:p>
      <w:pPr/>
      <w:r>
        <w:rPr>
          <w:lang w:val="es_ES" w:bidi="es_ES"/>
        </w:rPr>
      </w:r>
      <w:r>
        <w:rPr>
          <w:lang w:val="es_ES" w:bidi="es_ES"/>
        </w:rPr>
        <w:t>Entonces Dios ordenó que luces aparecieran en el cielo. La luz más grande gobernaba el día y la luz más pequeña gobernaba la noche. Dios también hizo las estrellas. Estas luces nos muestran el día y la noche, años y meses, y momentos especiales del año. Dios vio que era bueno. Entonces pasó la noche y llegó la mañana, y fue el cuarto día.</w:t>
      </w:r>
    </w:p>
    <w:p>
      <w:pPr/>
      <w:r>
        <w:rPr>
          <w:lang w:val="es_ES" w:bidi="es_ES"/>
        </w:rPr>
      </w:r>
      <w:r>
        <w:rPr>
          <w:lang w:val="es_ES" w:bidi="es_ES"/>
        </w:rPr>
        <w:t>Entonces Dios ordenó que los peces y todo lo que se mueve aparecieran en el agua, y que las aves, grandes y pequeñas, aparecieran en el cielo. Todo, grande y pequeño, que nada en el agua, y cada ave también tuvo hijos como ellos mismos. Y Dios vio que era bueno. Dios bendijo a los peces y a las aves y dijo: "Sed fructíferos", lo que significa tener muchos hijos. Entonces pasó la noche y llegó la mañana, y fue el quinto día.</w:t>
      </w:r>
    </w:p>
    <w:p>
      <w:pPr/>
      <w:r>
        <w:rPr>
          <w:lang w:val="es_ES" w:bidi="es_ES"/>
        </w:rPr>
      </w:r>
      <w:r>
        <w:rPr>
          <w:lang w:val="es_ES" w:bidi="es_ES"/>
        </w:rPr>
        <w:t>Entonces Dios ordenó a los animales que aparecieran. Estos eran todos los tipos de animales: los que viven cerca de los hogares, los animales pequeños e insectos cerca del suelo, y los animales salvajes. Cada animal también podría tener hijos como ellos mismos. Dios vio que era bueno.</w:t>
      </w:r>
    </w:p>
    <w:p>
      <w:pPr/>
      <w:r>
        <w:rPr>
          <w:lang w:val="es_ES" w:bidi="es_ES"/>
        </w:rPr>
      </w:r>
      <w:r>
        <w:rPr>
          <w:lang w:val="es_ES" w:bidi="es_ES"/>
        </w:rPr>
        <w:t>Pausa el drama. Pregúntenle al actor que interpreta a Dios: "¿Qué sientes o piensas?" Puede que escuchen cosas como: "Amo ser una artista, estoy tan orgulloso de lo que he hecho, ¡Esto es hermoso! Queda una cosa por hacer". Reanuden la actividad.</w:t>
      </w:r>
    </w:p>
    <w:p>
      <w:pPr/>
      <w:r>
        <w:rPr>
          <w:lang w:val="es_ES" w:bidi="es_ES"/>
        </w:rPr>
      </w:r>
      <w:r>
        <w:rPr>
          <w:lang w:val="es_ES" w:bidi="es_ES"/>
        </w:rPr>
        <w:t xml:space="preserve">Entonces Dios dijo: "Hagamos que los humanos sean nuestros representantes y sean como nosotros. Gobernarán sobre todos los peces, aves y animales de la tierra". Entonces, Dios creó a los humanos, hombres y mujeres, para ser como él. Dios bendijo a los hombres y a las mujeres y les dijo que tuvieran muchos hijos y llenaran la tierra. Gobernarán sobre la tierra y a todos los peces, aves y animales de la tierra. Dios le dio a las personas y a todos los animales todas las plantas para su comida. Dios miró todo lo que había hecho, ¡y vio que era </w:t>
      </w:r>
      <w:r>
        <w:rPr>
          <w:b/>
          <w:lang w:val="es_ES" w:bidi="es_ES"/>
        </w:rPr>
        <w:t>muy</w:t>
      </w:r>
      <w:r>
        <w:rPr>
          <w:lang w:val="es_ES" w:bidi="es_ES"/>
        </w:rPr>
        <w:t xml:space="preserve"> bueno! Entonces pasó la noche y llegó la mañana, y fue el sexto día.</w:t>
      </w:r>
    </w:p>
    <w:p>
      <w:pPr/>
      <w:r>
        <w:rPr>
          <w:lang w:val="es_ES" w:bidi="es_ES"/>
        </w:rPr>
      </w:r>
      <w:r>
        <w:rPr>
          <w:lang w:val="es_ES" w:bidi="es_ES"/>
        </w:rPr>
        <w:t>Pausa el drama. Pregúntenle al actor que interpreta a Dios: "¿Qué sientes o piensas?" Puede que escuchen cosas como: "¡Este es un día tan especial! He hecho mi cosa favorita, ¡personas! ¡Son como yo!" Pregúntenle a los actores que interpretan a las personas: "¿Cómo se sienten?" Puede que escuchen cosas como: "¡Este mundo es hermoso! ¿Dios creó esto solo para nosotros?" Reanuden la actividad.</w:t>
      </w:r>
    </w:p>
    <w:p>
      <w:pPr/>
      <w:r>
        <w:rPr>
          <w:lang w:val="es_ES" w:bidi="es_ES"/>
        </w:rPr>
      </w:r>
      <w:r>
        <w:rPr>
          <w:lang w:val="es_ES" w:bidi="es_ES"/>
        </w:rPr>
        <w:t>Dios había completado todo lo que hizo en los cielos y en la tierra antes de que comenzara el séptimo día. Entonces, Dios dejó de trabajar y descansó, o no trabajó, en el séptimo día. Dios bendijo el séptimo día y dijo que era un día especial apartado para él.</w:t>
      </w:r>
    </w:p>
    <w:p>
      <w:pPr/>
      <w:r>
        <w:rPr>
          <w:lang w:val="es_ES" w:bidi="es_ES"/>
        </w:rPr>
      </w:r>
      <w:r>
        <w:rPr>
          <w:lang w:val="es_ES" w:bidi="es_ES"/>
        </w:rPr>
        <w:t>Pausa el drama. Pregúntenle al actor que interpreta a Dios: "¿Qué sientes o piensas?" Puede que escuchen cosas como: "Estoy tan satisfecho en esta creación. He completado bien este trabajo."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del texto de Génesis 1:1–2:3 en la traducción que sea más fácil de entender.</w:t>
      </w:r>
    </w:p>
    <w:p>
      <w:pPr/>
      <w:r>
        <w:rPr>
          <w:lang w:val="es_ES" w:bidi="es_ES"/>
        </w:rPr>
      </w:r>
      <w:r>
        <w:rPr>
          <w:lang w:val="es_ES" w:bidi="es_ES"/>
        </w:rPr>
        <w:t xml:space="preserve">En este paso, platiquen con su grupo sobre términos y palabras clave en este texto. </w:t>
      </w:r>
    </w:p>
    <w:p>
      <w:pPr/>
      <w:r>
        <w:rPr>
          <w:lang w:val="es_ES" w:bidi="es_ES"/>
        </w:rPr>
      </w:r>
      <w:r>
        <w:rPr>
          <w:lang w:val="es_ES" w:bidi="es_ES"/>
        </w:rPr>
        <w:t xml:space="preserve">En el principio, Dios creó todo en el universo: Él creó los </w:t>
      </w:r>
      <w:r>
        <w:rPr>
          <w:b/>
          <w:lang w:val="es_ES" w:bidi="es_ES"/>
        </w:rPr>
        <w:t>cielos</w:t>
      </w:r>
      <w:r>
        <w:rPr>
          <w:lang w:val="es_ES" w:bidi="es_ES"/>
        </w:rPr>
        <w:t xml:space="preserve"> y la tierra. Aquí, cielo significa firmamento o cosas que están sobre la tierra.</w:t>
      </w:r>
    </w:p>
    <w:p>
      <w:pPr/>
      <w:r>
        <w:rPr>
          <w:lang w:val="es_ES" w:bidi="es_ES"/>
        </w:rPr>
      </w:r>
      <w:r>
        <w:rPr>
          <w:lang w:val="es_ES" w:bidi="es_ES"/>
        </w:rPr>
        <w:t xml:space="preserve">Deténganse aquí y conversen en grupo sobre qué palabra o frase usarán para </w:t>
      </w:r>
      <w:r>
        <w:rPr>
          <w:b/>
          <w:lang w:val="es_ES" w:bidi="es_ES"/>
        </w:rPr>
        <w:t>cielo</w:t>
      </w:r>
      <w:r>
        <w:rPr>
          <w:lang w:val="es_ES" w:bidi="es_ES"/>
        </w:rPr>
        <w:t xml:space="preserve"> cuando se signifique firmamento. Busquen </w:t>
      </w:r>
      <w:r>
        <w:rPr>
          <w:lang w:val="es_ES" w:bidi="es_ES"/>
        </w:rPr>
        <w:t>cielo</w:t>
      </w:r>
      <w:r>
        <w:rPr>
          <w:lang w:val="es_ES" w:bidi="es_ES"/>
        </w:rPr>
        <w:t xml:space="preserve"> en el Glosario Principal para obtener más información. Pausa este audio aquí.</w:t>
      </w:r>
    </w:p>
    <w:p>
      <w:pPr/>
      <w:r>
        <w:rPr>
          <w:lang w:val="es_ES" w:bidi="es_ES"/>
        </w:rPr>
      </w:r>
      <w:r>
        <w:rPr>
          <w:lang w:val="es_ES" w:bidi="es_ES"/>
        </w:rPr>
        <w:t>En el Antiguo Testamento, Dios es el único que puede hacer la acción de crear algo. Crear algo significa hacerlo nuevo o renovarlo o restaurarlo. En este pasaje, se usan ambas palabras en inglés "crear" y "hacer", pero significan lo mismo. A veces, Dios usa materiales para hacer algo, así como usó el polvo para hacer al hombre, pero a menudo hace algo de la nada.</w:t>
      </w:r>
    </w:p>
    <w:p>
      <w:pPr/>
      <w:r>
        <w:rPr>
          <w:lang w:val="es_ES" w:bidi="es_ES"/>
        </w:rPr>
      </w:r>
      <w:r>
        <w:rPr>
          <w:lang w:val="es_ES" w:bidi="es_ES"/>
        </w:rPr>
        <w:t>Antes de que Dios comenzara a crear orden en la tierra, pueden decir que la tierra estaba vacía y sin forma, o que era un desierto sin forma. La oscuridad cubrió las aguas profundas, que es como un área grande de agua sin nada más: solo agua que se extiende tan lejos donde alcanzan a ver y tan profunda que no pueden tocar el fondo.</w:t>
      </w:r>
    </w:p>
    <w:p>
      <w:pPr/>
      <w:r>
        <w:rPr>
          <w:lang w:val="es_ES" w:bidi="es_ES"/>
        </w:rPr>
      </w:r>
      <w:r>
        <w:rPr>
          <w:lang w:val="es_ES" w:bidi="es_ES"/>
        </w:rPr>
        <w:t xml:space="preserve">El Espíritu de Dios estaba flotando, moviéndose o volando sobre las aguas. El </w:t>
      </w:r>
      <w:r>
        <w:rPr>
          <w:b/>
          <w:lang w:val="es_ES" w:bidi="es_ES"/>
        </w:rPr>
        <w:t>Espíritu de Dios</w:t>
      </w:r>
      <w:r>
        <w:rPr>
          <w:lang w:val="es_ES" w:bidi="es_ES"/>
        </w:rPr>
        <w:t xml:space="preserve"> puede ser el "poder de Dios", o el "viento de Dios", pero no debe sonar como si fuera destructivo. Prácticamente, Dios mismo estaba ahí.</w:t>
      </w:r>
    </w:p>
    <w:p>
      <w:pPr/>
      <w:r>
        <w:rPr>
          <w:lang w:val="es_ES" w:bidi="es_ES"/>
        </w:rPr>
      </w:r>
      <w:r>
        <w:rPr>
          <w:lang w:val="es_ES" w:bidi="es_ES"/>
        </w:rPr>
        <w:t xml:space="preserve">Deténganse aquí y conversen sobre cómo traducirán la frase </w:t>
      </w:r>
      <w:r>
        <w:rPr>
          <w:b/>
          <w:lang w:val="es_ES" w:bidi="es_ES"/>
        </w:rPr>
        <w:t>Espíritu de Dios</w:t>
      </w:r>
      <w:r>
        <w:rPr>
          <w:lang w:val="es_ES" w:bidi="es_ES"/>
        </w:rPr>
        <w:t xml:space="preserve">. Nosotros usamos la frase más general Espíritu de Dios en el Antiguo Testamento, pero pueden buscar </w:t>
      </w:r>
      <w:r>
        <w:rPr>
          <w:lang w:val="es_ES" w:bidi="es_ES"/>
        </w:rPr>
        <w:t>Espíritu Santo</w:t>
      </w:r>
      <w:r>
        <w:rPr>
          <w:lang w:val="es_ES" w:bidi="es_ES"/>
        </w:rPr>
        <w:t xml:space="preserve"> en el Glosario Principal para obtener más información sobre el Espíritu de Dios. Pausa este audio aquí.</w:t>
      </w:r>
    </w:p>
    <w:p>
      <w:pPr/>
      <w:r>
        <w:rPr>
          <w:lang w:val="es_ES" w:bidi="es_ES"/>
        </w:rPr>
      </w:r>
      <w:r>
        <w:rPr>
          <w:lang w:val="es_ES" w:bidi="es_ES"/>
        </w:rPr>
        <w:t>Cuando Dios comienza a hablar y a crear, a veces las traducciones dicen que Dios dice: "Que haya luz", pero esto realmente significa que Dios mismo ordenó que la luz apareciera.</w:t>
      </w:r>
    </w:p>
    <w:p>
      <w:pPr/>
      <w:r>
        <w:rPr>
          <w:lang w:val="es_ES" w:bidi="es_ES"/>
        </w:rPr>
      </w:r>
      <w:r>
        <w:rPr>
          <w:lang w:val="es_ES" w:bidi="es_ES"/>
        </w:rPr>
        <w:t>Por cada día, menos el segundo día, Dios dice que esto es "bueno". Esto significa que Dios está complacido con lo que ha creado. No significa que el objeto o el día sean buenos o mejores que algo más, sino que Dios se siente complacido y se siente feliz cuando lo ve.</w:t>
      </w:r>
    </w:p>
    <w:p>
      <w:pPr/>
      <w:r>
        <w:rPr>
          <w:lang w:val="es_ES" w:bidi="es_ES"/>
        </w:rPr>
      </w:r>
      <w:r>
        <w:rPr>
          <w:lang w:val="es_ES" w:bidi="es_ES"/>
        </w:rPr>
        <w:t>Esto comienza la lista de los días de la creación. Al final de cada día hay una expresión que significa: "este cierto día se completó". Pueden decir que el día se completó cuando la noche pasó y la mañana llegó. Una manera más natural de decir esto en su idioma puede ser algo simple como: "el primer día terminó".</w:t>
      </w:r>
    </w:p>
    <w:p>
      <w:pPr/>
      <w:r>
        <w:rPr>
          <w:lang w:val="es_ES" w:bidi="es_ES"/>
        </w:rPr>
      </w:r>
      <w:r>
        <w:rPr>
          <w:lang w:val="es_ES" w:bidi="es_ES"/>
        </w:rPr>
        <w:t>Deténganse aquí y conversen con su equipo de traducción: ¿Cómo muestran en su idioma que un paso en una lista se ha completado? Pausa este audio aquí.</w:t>
      </w:r>
    </w:p>
    <w:p>
      <w:pPr/>
      <w:r>
        <w:rPr>
          <w:lang w:val="es_ES" w:bidi="es_ES"/>
        </w:rPr>
      </w:r>
      <w:r>
        <w:rPr>
          <w:lang w:val="es_ES" w:bidi="es_ES"/>
        </w:rPr>
        <w:t>Cuando Dios separa el agua de abajo y el agua de arriba, está creando el cielo. Este cielo es como si hubiera un techo o una tienda de campaña o un tazón invertido sobre la tierra que separa el agua de la tierra del agua sobre el cielo.</w:t>
      </w:r>
    </w:p>
    <w:p>
      <w:pPr/>
      <w:r>
        <w:rPr>
          <w:lang w:val="es_ES" w:bidi="es_ES"/>
        </w:rPr>
      </w:r>
      <w:r>
        <w:rPr>
          <w:lang w:val="es_ES" w:bidi="es_ES"/>
        </w:rPr>
        <w:t>Deténganse aquí y conversen con su equipo de traducción: ¿Qué palabra usarán para la idea del "espacio" o "firmamento" que Dios crea? ¿Qué palabra usarán para "cielo"? Pausa este audio aquí.</w:t>
      </w:r>
    </w:p>
    <w:p>
      <w:pPr/>
      <w:r>
        <w:rPr>
          <w:lang w:val="es_ES" w:bidi="es_ES"/>
        </w:rPr>
      </w:r>
      <w:r>
        <w:rPr>
          <w:lang w:val="es_ES" w:bidi="es_ES"/>
        </w:rPr>
        <w:t>Dios hizo las luces para mostrarnos las estaciones, los días y los años. Las estaciones son momentos especiales del año que necesitamos conocer. Pueden ser tiempos de festivales, tiempos de cosecha en la comunidad o en cualquier época del año que sean importantes para la comunidad.</w:t>
      </w:r>
    </w:p>
    <w:p>
      <w:pPr/>
      <w:r>
        <w:rPr>
          <w:lang w:val="es_ES" w:bidi="es_ES"/>
        </w:rPr>
      </w:r>
      <w:r>
        <w:rPr>
          <w:lang w:val="es_ES" w:bidi="es_ES"/>
        </w:rPr>
        <w:t>En el quinto día, Dios llena el cielo y el agua con animales vivientes. Dios pone peces y criaturas marinas grandes en el agua, todo lo que se mueve en el agua. No sabemos qué tipo de criaturas marinas grandes son, así que intenten hacer su descripción de manera superficial.</w:t>
      </w:r>
    </w:p>
    <w:p>
      <w:pPr/>
      <w:r>
        <w:rPr>
          <w:lang w:val="es_ES" w:bidi="es_ES"/>
        </w:rPr>
      </w:r>
      <w:r>
        <w:rPr>
          <w:lang w:val="es_ES" w:bidi="es_ES"/>
        </w:rPr>
        <w:t>Dios pone todo tipo de aves en el aire, esto incluye aves pequeñas y aves grandes que se comen a otros animales.</w:t>
      </w:r>
    </w:p>
    <w:p>
      <w:pPr/>
      <w:r>
        <w:rPr>
          <w:lang w:val="es_ES" w:bidi="es_ES"/>
        </w:rPr>
      </w:r>
      <w:r>
        <w:rPr>
          <w:lang w:val="es_ES" w:bidi="es_ES"/>
        </w:rPr>
        <w:t>En el sexto día, Dios pone los tres tipos de animales en la tierra:</w:t>
      </w:r>
    </w:p>
    <w:p>
      <w:pPr>
        <w:pStyle w:val="ListBullet"/>
        <w:spacing w:line="240" w:lineRule="auto"/>
        <w:ind w:left="720"/>
      </w:pPr>
      <w:r>
        <w:rPr>
          <w:lang w:val="es_ES" w:bidi="es_ES"/>
        </w:rPr>
      </w:r>
      <w:r>
        <w:rPr>
          <w:lang w:val="es_ES" w:bidi="es_ES"/>
        </w:rPr>
        <w:t>El ganado son animales domésticos que viven alrededor de los hogares.</w:t>
      </w:r>
    </w:p>
    <w:p>
      <w:pPr>
        <w:pStyle w:val="ListBullet"/>
        <w:spacing w:line="240" w:lineRule="auto"/>
        <w:ind w:left="720"/>
      </w:pPr>
      <w:r>
        <w:rPr>
          <w:lang w:val="es_ES" w:bidi="es_ES"/>
        </w:rPr>
      </w:r>
      <w:r>
        <w:rPr>
          <w:lang w:val="es_ES" w:bidi="es_ES"/>
        </w:rPr>
        <w:t>Los animales que se arrastran, corren o se mueven cerca del suelo como serpientes, lagartos, insectos, ratones y animales pequeños.</w:t>
      </w:r>
    </w:p>
    <w:p>
      <w:pPr>
        <w:pStyle w:val="ListBullet"/>
        <w:spacing w:line="240" w:lineRule="auto"/>
        <w:ind w:left="720"/>
      </w:pPr>
      <w:r>
        <w:rPr>
          <w:lang w:val="es_ES" w:bidi="es_ES"/>
        </w:rPr>
      </w:r>
      <w:r>
        <w:rPr>
          <w:lang w:val="es_ES" w:bidi="es_ES"/>
        </w:rPr>
        <w:t>Los animales salvajes son animales que viven en la selva, a veces son peligrosos.</w:t>
      </w:r>
    </w:p>
    <w:p>
      <w:pPr/>
      <w:r>
        <w:rPr>
          <w:lang w:val="es_ES" w:bidi="es_ES"/>
        </w:rPr>
      </w:r>
      <w:r>
        <w:rPr>
          <w:lang w:val="es_ES" w:bidi="es_ES"/>
        </w:rPr>
        <w:t xml:space="preserve">A lo largo de este pasaje, se usa la palabra general para Dios, no el nombre personal de Dios, Jehová. Cuando Dios hace a las personas, dice "Hagamos </w:t>
      </w:r>
      <w:r>
        <w:rPr>
          <w:b/>
          <w:lang w:val="es_ES" w:bidi="es_ES"/>
        </w:rPr>
        <w:t>a</w:t>
      </w:r>
      <w:r>
        <w:rPr>
          <w:lang w:val="es_ES" w:bidi="es_ES"/>
        </w:rPr>
        <w:t xml:space="preserve"> los humanos a nuestra imagen". No sabemos por qué Dios usó el término "nosotros" para mostrarse asimismo. Los estudiosos de la Biblia tienen varias ideas. Quizás Dios le está hablando a su corte celestial de ángeles. Quizás Dios ya se está refiriendo a la trinidad de sí mismo, su hijo Jesús y el Espíritu Santo. Pero su audiencia original aún no habría entendido eso. Quizás Dios está mostrando su majestad. En el Antiguo Testamento, los reyes a veces se referían a sí mismos como "nosotros" para mostrar honor y reverencia. Quizás Dios está hablando a sí mismo y consultando consigo mismo sobre lo que quiere hacer. La mayoría de los estudiosos de la Biblia creen que Dios está mostrando que debemos honrarlo y respetarlo como rey.</w:t>
      </w:r>
    </w:p>
    <w:p>
      <w:pPr/>
      <w:r>
        <w:rPr>
          <w:lang w:val="es_ES" w:bidi="es_ES"/>
        </w:rPr>
      </w:r>
      <w:r>
        <w:rPr>
          <w:lang w:val="es_ES" w:bidi="es_ES"/>
        </w:rPr>
        <w:t xml:space="preserve">Dios dice que crea a los humanos </w:t>
      </w:r>
      <w:r>
        <w:rPr>
          <w:b/>
          <w:lang w:val="es_ES" w:bidi="es_ES"/>
        </w:rPr>
        <w:t>a su imagen</w:t>
      </w:r>
      <w:r>
        <w:rPr>
          <w:lang w:val="es_ES" w:bidi="es_ES"/>
        </w:rPr>
        <w:t>. Las personas llevan la imagen de Dios. Eso significa que de alguna manera son como Dios física y espiritualmente. Pueden pensar y tienen conciencia, o una manera de distinguir el bien del mal. En el Antiguo Testamento, a veces los representantes de un rey o reina se les llamaban una imagen. Dios está diciendo que las personas son representantes de él. Dios dejó en claro que hizo a su imagen tanto a los hombres como a las mujeres. No sabemos exactamente qué significa "Dios hizo a las personas a su imagen", así que también mantengan esto de forma superficial en su idioma.</w:t>
      </w:r>
    </w:p>
    <w:p>
      <w:pPr/>
      <w:r>
        <w:rPr>
          <w:lang w:val="es_ES" w:bidi="es_ES"/>
        </w:rPr>
      </w:r>
      <w:r>
        <w:rPr>
          <w:lang w:val="es_ES" w:bidi="es_ES"/>
        </w:rPr>
        <w:t xml:space="preserve">Deténganse aquí y conversen en grupo sobre la palabra o frase que usarán para </w:t>
      </w:r>
      <w:r>
        <w:rPr>
          <w:b/>
          <w:lang w:val="es_ES" w:bidi="es_ES"/>
        </w:rPr>
        <w:t>imagen de Dios</w:t>
      </w:r>
      <w:r>
        <w:rPr>
          <w:lang w:val="es_ES" w:bidi="es_ES"/>
        </w:rPr>
        <w:t xml:space="preserve">. Busquen </w:t>
      </w:r>
      <w:r>
        <w:rPr>
          <w:lang w:val="es_ES" w:bidi="es_ES"/>
        </w:rPr>
        <w:t>imagen de Dios</w:t>
      </w:r>
      <w:r>
        <w:rPr>
          <w:lang w:val="es_ES" w:bidi="es_ES"/>
        </w:rPr>
        <w:t xml:space="preserve"> en el Glosario Principal para obtener más información. Pausa este audio aquí.</w:t>
      </w:r>
    </w:p>
    <w:p>
      <w:pPr/>
      <w:r>
        <w:rPr>
          <w:lang w:val="es_ES" w:bidi="es_ES"/>
        </w:rPr>
      </w:r>
      <w:r>
        <w:rPr>
          <w:lang w:val="es_ES" w:bidi="es_ES"/>
        </w:rPr>
        <w:t>¿Hizo Dios a un hombre y a una mujer en este momento, o a muchas personas? Esta es una declaración general sobre Dios haciendo a los humanos. En el siguiente pasaje, escuchamos detalles sobre el primer hombre y la primera mujer. Aquí, pueden decir que Dios creó a las personas, algunas mujeres y algunos hombres.</w:t>
      </w:r>
    </w:p>
    <w:p>
      <w:pPr/>
      <w:r>
        <w:rPr>
          <w:lang w:val="es_ES" w:bidi="es_ES"/>
        </w:rPr>
      </w:r>
      <w:r>
        <w:rPr>
          <w:lang w:val="es_ES" w:bidi="es_ES"/>
        </w:rPr>
        <w:t>Dios les dice a las personas que gobiernen sobre la tierra. Esto significa que las personas deben gobernar de manera pacífica y responsable. Deben reinar y señorear la tierra, y esto significa usar el poder para utilizar la tierra para sus necesidades, como cultivar y labrar la tierra. Este es el idioma real: Dios quiere que las personas reinen como reyes y reinas sobre la tierra.</w:t>
      </w:r>
    </w:p>
    <w:p>
      <w:pPr/>
      <w:r>
        <w:rPr>
          <w:lang w:val="es_ES" w:bidi="es_ES"/>
        </w:rPr>
      </w:r>
      <w:r>
        <w:rPr>
          <w:lang w:val="es_ES" w:bidi="es_ES"/>
        </w:rPr>
        <w:t>Dios había terminado su trabajo, el tipo de trabajo hecho por un trabajador o artesano calificado. Dios terminó su trabajo, pero no estaba cansado. Él no necesitaba descansar porque estuviera cansado. Él acababa de completar todo lo que tenía que hacer, así que dejó de trabajar. Pueden decir: "Él dejó de trabajar", o "Él descansó".</w:t>
      </w:r>
    </w:p>
    <w:p>
      <w:pPr/>
      <w:r>
        <w:rPr>
          <w:lang w:val="es_ES" w:bidi="es_ES"/>
        </w:rPr>
      </w:r>
      <w:r>
        <w:rPr>
          <w:lang w:val="es_ES" w:bidi="es_ES"/>
        </w:rPr>
        <w:t xml:space="preserve">Dios </w:t>
      </w:r>
      <w:r>
        <w:rPr>
          <w:b/>
          <w:lang w:val="es_ES" w:bidi="es_ES"/>
        </w:rPr>
        <w:t>bendijo</w:t>
      </w:r>
      <w:r>
        <w:rPr>
          <w:lang w:val="es_ES" w:bidi="es_ES"/>
        </w:rPr>
        <w:t xml:space="preserve"> el séptimo día, lo que significa que lo hizo especial, lo hizo bueno. Dios llamó al séptimo día </w:t>
      </w:r>
      <w:r>
        <w:rPr>
          <w:b/>
          <w:lang w:val="es_ES" w:bidi="es_ES"/>
        </w:rPr>
        <w:t>santo</w:t>
      </w:r>
      <w:r>
        <w:rPr>
          <w:lang w:val="es_ES" w:bidi="es_ES"/>
        </w:rPr>
        <w:t>, lo que significa apartado para un propósito especial. En este contexto, él lo separó para descansar.</w:t>
      </w:r>
    </w:p>
    <w:p>
      <w:pPr/>
      <w:r>
        <w:rPr>
          <w:lang w:val="es_ES" w:bidi="es_ES"/>
        </w:rPr>
      </w:r>
      <w:r>
        <w:rPr>
          <w:lang w:val="es_ES" w:bidi="es_ES"/>
        </w:rPr>
        <w:t xml:space="preserve">Deténganse aquí y conversen en grupo sobre qué palabras o frases usarán para </w:t>
      </w:r>
      <w:r>
        <w:rPr>
          <w:b/>
          <w:lang w:val="es_ES" w:bidi="es_ES"/>
        </w:rPr>
        <w:t>bendito</w:t>
      </w:r>
      <w:r>
        <w:rPr>
          <w:lang w:val="es_ES" w:bidi="es_ES"/>
        </w:rPr>
        <w:t xml:space="preserve"> y </w:t>
      </w:r>
      <w:r>
        <w:rPr>
          <w:b/>
          <w:lang w:val="es_ES" w:bidi="es_ES"/>
        </w:rPr>
        <w:t>santo</w:t>
      </w:r>
      <w:r>
        <w:rPr>
          <w:lang w:val="es_ES" w:bidi="es_ES"/>
        </w:rPr>
        <w:t xml:space="preserve">. Busquen </w:t>
      </w:r>
      <w:r>
        <w:rPr>
          <w:lang w:val="es_ES" w:bidi="es_ES"/>
        </w:rPr>
        <w:t>bendito</w:t>
      </w:r>
      <w:r>
        <w:rPr>
          <w:lang w:val="es_ES" w:bidi="es_ES"/>
        </w:rPr>
        <w:t xml:space="preserve"> y </w:t>
      </w:r>
      <w:r>
        <w:rPr>
          <w:lang w:val="es_ES" w:bidi="es_ES"/>
        </w:rPr>
        <w:t>santo</w:t>
      </w:r>
      <w:r>
        <w:rPr>
          <w:lang w:val="es_ES" w:bidi="es_ES"/>
        </w:rPr>
        <w:t xml:space="preserve"> en el Glosario Principal para obtener más información. Pausa este audio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entendible.</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2:4–25</w:t>
      </w:r>
      <w:r>
        <w:rPr>
          <w:lang w:val="es_ES" w:bidi="es_ES"/>
        </w:rPr>
      </w:r>
    </w:p>
    <w:p>
      <w:pPr>
        <w:pStyle w:val="Heading3"/>
      </w:pPr>
      <w:r>
        <w:rPr>
          <w:lang w:val="es_ES" w:bidi="es_ES"/>
        </w:rPr>
        <w:t>Escuchar con el corazón</w:t>
      </w:r>
    </w:p>
    <w:p>
      <w:pPr/>
      <w:r>
        <w:rPr>
          <w:lang w:val="es_ES" w:bidi="es_ES"/>
        </w:rPr>
      </w:r>
      <w:r>
        <w:rPr>
          <w:lang w:val="es_ES" w:bidi="es_ES"/>
        </w:rPr>
        <w:t>Escuchen Génesis 2:4–25 y guárdenlo en sus corazones. Escuchen el texto tres veces (en tres traducciones diferentes, si es posible). Después,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¿Conoces a alguien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Génesis 2:4–25 en la traducción que sea más fácil de entender.</w:t>
      </w:r>
    </w:p>
    <w:p>
      <w:pPr/>
      <w:r>
        <w:rPr>
          <w:lang w:val="es_ES" w:bidi="es_ES"/>
        </w:rPr>
      </w:r>
      <w:r>
        <w:rPr>
          <w:lang w:val="es_ES" w:bidi="es_ES"/>
        </w:rPr>
        <w:t>Este pasaje es un relato narrativo de algunas partes de la historia de la creación. No es una segunda creación. Más bien, llena algunos de los detalles que no están contados en el pasaje anterior. El pasaje anterior cuenta la historia de la creación del universo y todo lo que hay en él. El pasaje anterior habla sobre el orden en el que las cosas fueron creadas. El pasaje anterior también proporciona algunos mandamientos para el hombre y la mujer que habían sido creados. El pasaje actual proporciona más detalles sobre cómo ocurrió parte de la creación. No repite toda la historia de la creación. El autor no escribió un relato científico de los comienzos del universo. No sabemos cuánto tiempo tomó para que todo fuera creado. En este pasaje de Génesis, el autor da una explicación narrativa de cómo las personas fueron creadas y cómo comenzó su relación con Dios. El énfasis está en cómo Dios se relacionó con el hombre y la mujer.</w:t>
      </w:r>
    </w:p>
    <w:p>
      <w:pPr/>
      <w:r>
        <w:rPr>
          <w:lang w:val="es_ES" w:bidi="es_ES"/>
        </w:rPr>
      </w:r>
      <w:r>
        <w:rPr>
          <w:lang w:val="es_ES" w:bidi="es_ES"/>
        </w:rPr>
        <w:t>La introducción a esta sección dice, "Estas son las generaciones de los cielos y la tierra cuando fueron creados, en el día en que Dios hizo la tierra y los cielos". Esta es una introducción típica en el libro de Génesis. Este tipo de introducción generalmente introduce generaciones de personas, pero aquí está introduciendo generaciones, o una historia, de la tierra.</w:t>
      </w:r>
    </w:p>
    <w:p>
      <w:pPr/>
      <w:r>
        <w:rPr>
          <w:lang w:val="es_ES" w:bidi="es_ES"/>
        </w:rPr>
      </w:r>
      <w:r>
        <w:rPr>
          <w:lang w:val="es_ES" w:bidi="es_ES"/>
        </w:rPr>
        <w:t>Deténganse aquí y conversen sobre esta pregunta en grupo: Después de que Dios creó la tierra, tenemos una descripción de su condición inicial. La tierra estaba seca. La lluvia aún no había caído sobre la tierra. El agua subió del suelo como un manantial o cubrió el suelo con una niebla. Y no había nadie que cuidara de las plantas y trabajara el suelo. Dios ya había creado árboles. Estas plantas serían los granos que las personas plantaron y cosecharon. Imaginen cómo se veía la tierra en este momento. Describan algunas de las plantas que aún no están en la tierra en este momento. Pausa este audio aquí.</w:t>
      </w:r>
    </w:p>
    <w:p>
      <w:pPr/>
      <w:r>
        <w:rPr>
          <w:lang w:val="es_ES" w:bidi="es_ES"/>
        </w:rPr>
      </w:r>
      <w:r>
        <w:rPr>
          <w:lang w:val="es_ES" w:bidi="es_ES"/>
        </w:rPr>
        <w:t>Entonces Dios creó un hombre formando su cuerpo del polvo. El polvo es la suciedad que es la capa superior de suelo en el suelo. Dios sopló el aliento de la vida en ese cuerpo para que el cuerpo se convirtiera en un hombre vivo. La historia no repite los detalles del pasaje anterior.</w:t>
      </w:r>
    </w:p>
    <w:p>
      <w:pPr/>
      <w:r>
        <w:rPr>
          <w:lang w:val="es_ES" w:bidi="es_ES"/>
        </w:rPr>
      </w:r>
      <w:r>
        <w:rPr>
          <w:lang w:val="es_ES" w:bidi="es_ES"/>
        </w:rPr>
        <w:t>Deténganse aquí y conversen sobre esta pregunta en grupo: ¿Por qué es importante que Dios sopló el aliento de vida en el hombre? ¿Qué hay de diferente en la manera en que Dios creó a los animales? Pausa este audio aquí.</w:t>
      </w:r>
    </w:p>
    <w:p>
      <w:pPr/>
      <w:r>
        <w:rPr>
          <w:lang w:val="es_ES" w:bidi="es_ES"/>
        </w:rPr>
      </w:r>
      <w:r>
        <w:rPr>
          <w:lang w:val="es_ES" w:bidi="es_ES"/>
        </w:rPr>
        <w:t>Tenemos una descripción de la ubicación del Jardín de Edén y cómo fue formado. El Jardín estaba lleno de árboles frutales. De la descripción, parece que cada árbol dio algún tipo de fruto que el hombre podía comer. Dios puso dos árboles en medio del jardín: el árbol de la vida y el árbol del conocimiento del bien y del mal. Mal significa que el hombre decidiría por sí mismo lo que puede y no puede hacer. Esto lo hace pensar en sí mismo como un dios. De los versículos posteriores, sabemos que el fruto de estos árboles dio vida y dio el conocimiento del bien y del mal. No sabemos cómo se veía este fruto. Muchas culturas piensan que el fruto era una manzana, pero el pasaje no nos dice esto. Necesitamos estar seguros de que no describimos un fruto específico.</w:t>
      </w:r>
    </w:p>
    <w:p>
      <w:pPr/>
      <w:r>
        <w:rPr>
          <w:lang w:val="es_ES" w:bidi="es_ES"/>
        </w:rPr>
      </w:r>
      <w:r>
        <w:rPr>
          <w:lang w:val="es_ES" w:bidi="es_ES"/>
        </w:rPr>
        <w:t xml:space="preserve">Deténganse aquí y miren algunas imágenes de </w:t>
      </w:r>
      <w:r>
        <w:rPr>
          <w:lang w:val="es_ES" w:bidi="es_ES"/>
        </w:rPr>
        <w:t>diferentes tipos de fruto</w:t>
      </w:r>
      <w:r>
        <w:rPr>
          <w:lang w:val="es_ES" w:bidi="es_ES"/>
        </w:rPr>
        <w:t xml:space="preserve"> en grupo. Pausa este audio aquí.</w:t>
      </w:r>
    </w:p>
    <w:p>
      <w:pPr/>
      <w:r>
        <w:rPr>
          <w:lang w:val="es_ES" w:bidi="es_ES"/>
        </w:rPr>
      </w:r>
      <w:r>
        <w:rPr>
          <w:lang w:val="es_ES" w:bidi="es_ES"/>
        </w:rPr>
        <w:t>Hay un río que se divide en 4 ramas. Tenemos el nombre de 4 ríos que formaron las fronteras del jardín. Dos de esos ríos, el Tigris y el Eufrates, todavía existen hoy en día.</w:t>
      </w:r>
    </w:p>
    <w:p>
      <w:pPr/>
      <w:r>
        <w:rPr>
          <w:lang w:val="es_ES" w:bidi="es_ES"/>
        </w:rPr>
      </w:r>
      <w:r>
        <w:rPr>
          <w:lang w:val="es_ES" w:bidi="es_ES"/>
        </w:rPr>
        <w:t xml:space="preserve">Deténganse aquí y miren un mapa de los ríos </w:t>
      </w:r>
      <w:r>
        <w:rPr>
          <w:lang w:val="es_ES" w:bidi="es_ES"/>
        </w:rPr>
        <w:t>Tigris y Éufrates, incluyendo el área donde entran en el Golfo Pérsico</w:t>
      </w:r>
      <w:r>
        <w:rPr>
          <w:lang w:val="es_ES" w:bidi="es_ES"/>
        </w:rPr>
        <w:t>. El mapa debe incluir las áreas donde fluyeron los otros dos ríos. El mapa debe tener los nombres antiguos y nombres actuales de los países de Etiopía y Asiria. Pausa este audio aquí.</w:t>
      </w:r>
    </w:p>
    <w:p>
      <w:pPr/>
      <w:r>
        <w:rPr>
          <w:lang w:val="es_ES" w:bidi="es_ES"/>
        </w:rPr>
      </w:r>
      <w:r>
        <w:rPr>
          <w:lang w:val="es_ES" w:bidi="es_ES"/>
        </w:rPr>
        <w:t>Los otros dos ríos han desaparecido. Este jardín fue puesto en el este. Esto significa que era al este de Israel, o la tierra dada a Abraham en una fecha posterior. Algunos piensan que el Jardín estaba en el área donde el Tigris y el Eufrates entran en el Golfo Pérsico. No sabemos la ubicación real del Jardín.</w:t>
      </w:r>
    </w:p>
    <w:p>
      <w:pPr/>
      <w:r>
        <w:rPr>
          <w:lang w:val="es_ES" w:bidi="es_ES"/>
        </w:rPr>
      </w:r>
      <w:r>
        <w:rPr>
          <w:lang w:val="es_ES" w:bidi="es_ES"/>
        </w:rPr>
        <w:t>Dios está muy presente en esta historia. Dios crea al hombre. Dios planta el jardín. Dios pone al hombre en el jardín. Dios habla con el hombre. Vemos que Dios se preocupa por el hombre. Dios le da al hombre instrucciones claras y advertencias sobre lo que el hombre puede o no puede hacer. Dios le dice al hombre que se ocupe del cuidado del jardín y que vigile el jardín. Ocuparse del cuidado del jardín significaría que el hombre cuidará de él. Vigilar algo significa que lo protegen o lo miran para cuidarlo. Entonces Dios le dice al hombre, "Puedes comer cualquier fruto que quieras del jardín, excepto el fruto del árbol que da el conocimiento del bien y del mal. Si comen el fruto de ese árbol, morirán".</w:t>
      </w:r>
    </w:p>
    <w:p>
      <w:pPr/>
      <w:r>
        <w:rPr>
          <w:lang w:val="es_ES" w:bidi="es_ES"/>
        </w:rPr>
      </w:r>
      <w:r>
        <w:rPr>
          <w:lang w:val="es_ES" w:bidi="es_ES"/>
        </w:rPr>
        <w:t>Dios ve que el hombre necesita un compañero. Dios le trajo al hombre todo tipo de animales y aves. Estos animales ya podrían haber sido creados, o Dios podría haber creado algunos solo para traer al hombre. El hombre nombraba a cada animal según se los iban presentando. Ninguno de ellos es adecuado para ser compañero del hombre. Entonces Dios hace que el hombre se duerma, toma una costilla de su costado y crea una mujer. Cuando el hombre ve a la mujer, comienza a cantar una pieza de poesía o una canción. La sensación es que el hombre está tan lleno de alegría al verla, que no puede contener su alegría. Él canta. Su canción tiene 2 declaraciones que significan lo mismo. Esta es una expresión de su lealtad entre sí.</w:t>
      </w:r>
    </w:p>
    <w:p>
      <w:pPr/>
      <w:r>
        <w:rPr>
          <w:lang w:val="es_ES" w:bidi="es_ES"/>
        </w:rPr>
      </w:r>
      <w:r>
        <w:rPr>
          <w:lang w:val="es_ES" w:bidi="es_ES"/>
        </w:rPr>
        <w:t>Deténganse aquí y conversen en grupo sobre por qué era importante que el hombre tuviera una compañera. ¿Por qué creen que se puso tan feliz cuando la vio? Identifiquen algunos de los aspectos específicos de la relación entre Dios y el hombre y la mujer. ¿Dónde ven a Dios cuidando de ellos? Pausa este audio aquí.</w:t>
      </w:r>
    </w:p>
    <w:p>
      <w:pPr/>
      <w:r>
        <w:rPr>
          <w:lang w:val="es_ES" w:bidi="es_ES"/>
        </w:rPr>
      </w:r>
      <w:r>
        <w:rPr>
          <w:lang w:val="es_ES" w:bidi="es_ES"/>
        </w:rPr>
        <w:t>El hombre está lleno de alegría y expresa que el hombre y la mujer están muy comprometidos entre sí. Esto explica por qué un hombre deja a su padre y a su madre, y los dos se unen en uno solo. Esto probablemente significa que el hombre ya no es tan leal a su padre y a su madre, especialmente de forma emocional. Ahora el hombre y la mujer son más leales entre sí que a todos los demás.</w:t>
      </w:r>
    </w:p>
    <w:p>
      <w:pPr/>
      <w:r>
        <w:rPr>
          <w:lang w:val="es_ES" w:bidi="es_ES"/>
        </w:rPr>
      </w:r>
      <w:r>
        <w:rPr>
          <w:lang w:val="es_ES" w:bidi="es_ES"/>
        </w:rPr>
        <w:t>Deténganse aquí y conversen sobre esta pregunta en grupo: ¿Por qué Dios puso esta declaración en las Escrituras? En sus culturas, ¿cómo se unen un hombre y una mujer? Den ejemplos de lo que las personas hacen cuando están unidas. Pausa este audio aquí.</w:t>
      </w:r>
    </w:p>
    <w:p>
      <w:pPr/>
      <w:r>
        <w:rPr>
          <w:lang w:val="es_ES" w:bidi="es_ES"/>
        </w:rPr>
      </w:r>
      <w:r>
        <w:rPr>
          <w:lang w:val="es_ES" w:bidi="es_ES"/>
        </w:rPr>
        <w:t>La historia termina con una declaración de que el hombre y la mujer están desnudos, pero no avergonzados. Esta es la única vez en la Biblia que la desnudez no es causada por la pobreza o la culpa.</w:t>
      </w:r>
    </w:p>
    <w:p>
      <w:pPr/>
      <w:r>
        <w:rPr>
          <w:lang w:val="es_ES" w:bidi="es_ES"/>
        </w:rPr>
      </w:r>
      <w:r>
        <w:rPr>
          <w:lang w:val="es_ES" w:bidi="es_ES"/>
        </w:rPr>
        <w:t>Deténganse aquí y conversen sobre esta pregunta en grupo: Imaginen un momento en que nadie sienta vergüenza. ¿Cómo se ve?</w:t>
      </w:r>
      <w:r>
        <w:rPr>
          <w:lang w:val="es_ES" w:bidi="es_ES"/>
        </w:rPr>
      </w:r>
    </w:p>
    <w:p>
      <w:pPr>
        <w:pStyle w:val="Heading3"/>
      </w:pPr>
      <w:r>
        <w:rPr>
          <w:lang w:val="es_ES" w:bidi="es_ES"/>
        </w:rPr>
        <w:t>Definamos las escenas</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5 escenas.</w:t>
      </w:r>
    </w:p>
    <w:p>
      <w:pPr/>
      <w:r>
        <w:rPr>
          <w:lang w:val="es_ES" w:bidi="es_ES"/>
        </w:rPr>
      </w:r>
      <w:r>
        <w:rPr>
          <w:b/>
          <w:lang w:val="es_ES" w:bidi="es_ES"/>
        </w:rPr>
        <w:t>Primera escena:</w:t>
      </w:r>
      <w:r>
        <w:rPr>
          <w:lang w:val="es_ES" w:bidi="es_ES"/>
        </w:rPr>
        <w:t xml:space="preserve"> Se han creado la tierra y los cielos, y se explica su aspecto. En el pasaje anterior, Dios creó árboles y plantas. No hay nadie que cuide de las plantas y los granos, nadie que trabaje el suelo. Además, aún no ha llovido, por lo que la tierra está seca. El agua proviene de manantiales en el suelo o de una neblina que cubre la tierra.</w:t>
      </w:r>
    </w:p>
    <w:p>
      <w:pPr/>
      <w:r>
        <w:rPr>
          <w:lang w:val="es_ES" w:bidi="es_ES"/>
        </w:rPr>
      </w:r>
      <w:r>
        <w:rPr>
          <w:b/>
          <w:lang w:val="es_ES" w:bidi="es_ES"/>
        </w:rPr>
        <w:t>Segunda escena:</w:t>
      </w:r>
      <w:r>
        <w:rPr>
          <w:lang w:val="es_ES" w:bidi="es_ES"/>
        </w:rPr>
        <w:t xml:space="preserve"> Entonces Dios crea al hombre. Dios toma el polvo del suelo y forma el cuerpo de un hombre. El polvo es la tierra suelta de la superficie que se desplaza y se levanta cuando sopla el viento. Cuando Dios sopla en la nariz del hombre, éste se convierte en un ser humano vivo.</w:t>
      </w:r>
    </w:p>
    <w:p>
      <w:pPr/>
      <w:r>
        <w:rPr>
          <w:lang w:val="es_ES" w:bidi="es_ES"/>
        </w:rPr>
      </w:r>
      <w:r>
        <w:rPr>
          <w:b/>
          <w:lang w:val="es_ES" w:bidi="es_ES"/>
        </w:rPr>
        <w:t>Tercera escena:</w:t>
      </w:r>
      <w:r>
        <w:rPr>
          <w:lang w:val="es_ES" w:bidi="es_ES"/>
        </w:rPr>
        <w:t xml:space="preserve"> Dios plantó un jardín y puso al hombre en el jardín. La historia nos dice los nombres de los 4 ríos en el jardín y dónde se encuentran. El jardín está lleno de árboles frutales y el hombre puede comer el fruto, excepto el fruto del árbol del conocimiento del bien y del mal. Dios le dice al hombre: "No debes comer de ese árbol o morirás". Dios coloca al hombre en el jardín para que lo cuide y vigile.</w:t>
      </w:r>
    </w:p>
    <w:p>
      <w:pPr/>
      <w:r>
        <w:rPr>
          <w:lang w:val="es_ES" w:bidi="es_ES"/>
        </w:rPr>
      </w:r>
      <w:r>
        <w:rPr>
          <w:b/>
          <w:lang w:val="es_ES" w:bidi="es_ES"/>
        </w:rPr>
        <w:t>Cuarta escena:</w:t>
      </w:r>
      <w:r>
        <w:rPr>
          <w:lang w:val="es_ES" w:bidi="es_ES"/>
        </w:rPr>
        <w:t xml:space="preserve"> Dios se da cuenta de que el hombre necesita un compañero. Primero Dios le trae a todos los animales y aves que ha creado y los presenta al hombre. El hombre nombra a cada animal y ave. Dios ve que ninguno de estos es aceptable como compañero.</w:t>
      </w:r>
    </w:p>
    <w:p>
      <w:pPr/>
      <w:r>
        <w:rPr>
          <w:lang w:val="es_ES" w:bidi="es_ES"/>
        </w:rPr>
      </w:r>
      <w:r>
        <w:rPr>
          <w:b/>
          <w:lang w:val="es_ES" w:bidi="es_ES"/>
        </w:rPr>
        <w:t>Quinta escena:</w:t>
      </w:r>
      <w:r>
        <w:rPr>
          <w:lang w:val="es_ES" w:bidi="es_ES"/>
        </w:rPr>
        <w:t xml:space="preserve"> Dios pone al hombre a dormir y toma una costilla del hombre. Dios usa esta costilla para crear una mujer. Esta escena termina con la reacción del hombre a la mujer. Ambos están desnudos y no avergonzados.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El hombre</w:t>
      </w:r>
    </w:p>
    <w:p>
      <w:pPr>
        <w:pStyle w:val="ListBullet"/>
        <w:spacing w:line="240" w:lineRule="auto"/>
        <w:ind w:left="720"/>
      </w:pPr>
      <w:r>
        <w:rPr>
          <w:lang w:val="es_ES" w:bidi="es_ES"/>
        </w:rPr>
      </w:r>
      <w:r>
        <w:rPr>
          <w:lang w:val="es_ES" w:bidi="es_ES"/>
        </w:rPr>
        <w:t>La mujer</w:t>
      </w:r>
    </w:p>
    <w:p>
      <w:pPr>
        <w:pStyle w:val="ListBullet"/>
        <w:spacing w:line="240" w:lineRule="auto"/>
        <w:ind w:left="720"/>
      </w:pPr>
      <w:r>
        <w:rPr>
          <w:lang w:val="es_ES" w:bidi="es_ES"/>
        </w:rPr>
      </w:r>
      <w:r>
        <w:rPr>
          <w:lang w:val="es_ES" w:bidi="es_ES"/>
        </w:rPr>
        <w:t>Varios animales</w:t>
      </w:r>
    </w:p>
    <w:p>
      <w:pPr/>
      <w:r>
        <w:rPr>
          <w:lang w:val="es_ES" w:bidi="es_ES"/>
        </w:rPr>
      </w:r>
      <w:r>
        <w:rPr>
          <w:lang w:val="es_ES" w:bidi="es_ES"/>
        </w:rPr>
        <w:t>En esta sesión, haz que el grupo cree un guión gráfico, esbozo o utilice algún tipo de ilustración para visualizar la historia y la acción que se desarrolla.</w:t>
      </w:r>
    </w:p>
    <w:p>
      <w:pPr/>
      <w:r>
        <w:rPr>
          <w:lang w:val="es_ES" w:bidi="es_ES"/>
        </w:rPr>
      </w:r>
      <w:r>
        <w:rPr>
          <w:lang w:val="es_ES" w:bidi="es_ES"/>
        </w:rPr>
        <w:t>En la primera escena, la tierra es un lugar desolado. No hay plantas salvajes o granos creciendo en la tierra. Esto da una descripción más completa de cómo se veía la tierra después de que Dios separó la tierra del agua en el pasaje anterior. Es importante recordar que esta no es una creación separada, sino una descripción más completa de la creación del pasaje anterior.</w:t>
      </w:r>
    </w:p>
    <w:p>
      <w:pPr/>
      <w:r>
        <w:rPr>
          <w:lang w:val="es_ES" w:bidi="es_ES"/>
        </w:rPr>
      </w:r>
      <w:r>
        <w:rPr>
          <w:lang w:val="es_ES" w:bidi="es_ES"/>
        </w:rPr>
        <w:t>En la segunda escena, Dios toma el polvo del suelo y forma el cuerpo de un hombre. El polvo es la tierra suelta de la superficie que se desplaza y se levanta cuando sopla el viento. Cuando Dios sopla en la nariz del hombre, éste se convierte en un ser humano vivo.</w:t>
      </w:r>
    </w:p>
    <w:p>
      <w:pPr/>
      <w:r>
        <w:rPr>
          <w:lang w:val="es_ES" w:bidi="es_ES"/>
        </w:rPr>
      </w:r>
      <w:r>
        <w:rPr>
          <w:lang w:val="es_ES" w:bidi="es_ES"/>
        </w:rPr>
        <w:t>En la tercera escena, Dios planta un jardín en la tierra de Edén. Este jardín está ubicado en el este. Esto significa que el jardín está al este de Israel. Dios pone al hombre en el jardín. La historia nos dice que Dios puso todo tipo de árboles frutales en el jardín, árboles que eran hermosos y producían fruto delicioso. El árbol de la vida y el árbol del conocimiento del bien y del mal están en medio del jardín. No sabemos cómo eran esos árboles ni cómo era el fruto.</w:t>
      </w:r>
    </w:p>
    <w:p>
      <w:pPr/>
      <w:r>
        <w:rPr>
          <w:lang w:val="es_ES" w:bidi="es_ES"/>
        </w:rPr>
      </w:r>
      <w:r>
        <w:rPr>
          <w:lang w:val="es_ES" w:bidi="es_ES"/>
        </w:rPr>
        <w:t xml:space="preserve">Deténganse aquí y como grupo miren algunas imágenes de diferentes tipos de </w:t>
      </w:r>
      <w:r>
        <w:rPr>
          <w:lang w:val="es_ES" w:bidi="es_ES"/>
        </w:rPr>
        <w:t>fruto</w:t>
      </w:r>
      <w:r>
        <w:rPr>
          <w:lang w:val="es_ES" w:bidi="es_ES"/>
        </w:rPr>
        <w:t xml:space="preserve"> y </w:t>
      </w:r>
      <w:r>
        <w:rPr>
          <w:lang w:val="es_ES" w:bidi="es_ES"/>
        </w:rPr>
        <w:t>árboles</w:t>
      </w:r>
      <w:r>
        <w:rPr>
          <w:lang w:val="es_ES" w:bidi="es_ES"/>
        </w:rPr>
        <w:t>. Pausen este audio aquí.</w:t>
      </w:r>
    </w:p>
    <w:p>
      <w:pPr/>
      <w:r>
        <w:rPr>
          <w:lang w:val="es_ES" w:bidi="es_ES"/>
        </w:rPr>
      </w:r>
      <w:r>
        <w:rPr>
          <w:lang w:val="es_ES" w:bidi="es_ES"/>
        </w:rPr>
        <w:t>El pasaje describe los 4 ríos que fluyen a través de la zona o su alrededor. Dos de estos ríos han desaparecido. Los ríos Tigris y Éufrates todavía existen. Dios colocó al hombre en el jardín y le dijo que cuidara de él. En el pasaje anterior, al hombre se le dieron instrucciones más específicas. Recuerden que este pasaje no está repitiendo lo que sucedió en el pasaje anterior. La escena termina con Dios diciéndole al hombre: "No comas el fruto del árbol del conocimiento del bien y del mal". Dios dice: "Si comes de este fruto, morirás".</w:t>
      </w:r>
    </w:p>
    <w:p>
      <w:pPr/>
      <w:r>
        <w:rPr>
          <w:lang w:val="es_ES" w:bidi="es_ES"/>
        </w:rPr>
      </w:r>
      <w:r>
        <w:rPr>
          <w:lang w:val="es_ES" w:bidi="es_ES"/>
        </w:rPr>
        <w:t xml:space="preserve">Deténganse aquí y miren un mapa de los ríos </w:t>
      </w:r>
      <w:r>
        <w:rPr>
          <w:lang w:val="es_ES" w:bidi="es_ES"/>
        </w:rPr>
        <w:t>Tigris y Éufrates, incluida el área donde se unen al Golfo</w:t>
      </w:r>
      <w:r>
        <w:rPr>
          <w:lang w:val="es_ES" w:bidi="es_ES"/>
        </w:rPr>
        <w:t>. El mapa incluirá los países de Asiria y Etiopía. Pausen este audio aquí.</w:t>
      </w:r>
    </w:p>
    <w:p>
      <w:pPr/>
      <w:r>
        <w:rPr>
          <w:lang w:val="es_ES" w:bidi="es_ES"/>
        </w:rPr>
      </w:r>
      <w:r>
        <w:rPr>
          <w:lang w:val="es_ES" w:bidi="es_ES"/>
        </w:rPr>
        <w:t>La escena 4 comienza con Dios diciendo que el hombre necesita un compañero. Entonces Dios crea algunos animales y aves específicos o trae los que ya había creado y los presenta al hombre. El hombre les da nombres.</w:t>
      </w:r>
    </w:p>
    <w:p>
      <w:pPr/>
      <w:r>
        <w:rPr>
          <w:lang w:val="es_ES" w:bidi="es_ES"/>
        </w:rPr>
      </w:r>
      <w:r>
        <w:rPr>
          <w:lang w:val="es_ES" w:bidi="es_ES"/>
        </w:rPr>
        <w:t xml:space="preserve">Deténganse aquí y miren como grupo, las imágenes de </w:t>
      </w:r>
      <w:r>
        <w:rPr>
          <w:lang w:val="es_ES" w:bidi="es_ES"/>
        </w:rPr>
        <w:t>algunos tipos diferentes de animales y aves</w:t>
      </w:r>
      <w:r>
        <w:rPr>
          <w:lang w:val="es_ES" w:bidi="es_ES"/>
        </w:rPr>
        <w:t>. Esto incluye tanto animales domésticos o domados como algunos animales salvajes. Pausen este audio aquí.</w:t>
      </w:r>
    </w:p>
    <w:p>
      <w:pPr/>
      <w:r>
        <w:rPr>
          <w:lang w:val="es_ES" w:bidi="es_ES"/>
        </w:rPr>
      </w:r>
      <w:r>
        <w:rPr>
          <w:lang w:val="es_ES" w:bidi="es_ES"/>
        </w:rPr>
        <w:t>La escena 5 comienza cuando ninguno de los animales o aves demuestra ser un compañero aceptable. Dios hace que el hombre caiga en un sueño profundo y toma una de sus costillas. Entonces Dios usa esa costilla para formar una mujer. Dios se la presenta al hombre. El hombre entonces hace una declaración poética de alegría. La escena termina con una explicación que dice que esta es la razón por la que el hombre debe dejar a sus padres y unirse a su esposa para que se conviertan en uno solo. La última declaración dice que el hombre y la mujer están desnudos, pero no avergonzados. Este es el punto más importante en la historia.</w:t>
      </w:r>
    </w:p>
    <w:p>
      <w:pPr/>
      <w:r>
        <w:rPr>
          <w:lang w:val="es_ES" w:bidi="es_ES"/>
        </w:rPr>
      </w:r>
      <w:r>
        <w:rPr>
          <w:lang w:val="es_ES" w:bidi="es_ES"/>
        </w:rPr>
        <w:t>Deténganse aquí y conversen sobre esta pregunta en grupo: ¿Cómo muestran que una declaración es el punto más importante en una historia?</w:t>
      </w:r>
      <w:r>
        <w:rPr>
          <w:lang w:val="es_ES" w:bidi="es_ES"/>
        </w:rPr>
      </w:r>
    </w:p>
    <w:p>
      <w:pPr>
        <w:pStyle w:val="Heading3"/>
      </w:pPr>
      <w:r>
        <w:rPr>
          <w:lang w:val="es_ES" w:bidi="es_ES"/>
        </w:rPr>
        <w:t>Actuemos el texto</w:t>
      </w:r>
    </w:p>
    <w:p>
      <w:pPr/>
      <w:r>
        <w:rPr>
          <w:lang w:val="es_ES" w:bidi="es_ES"/>
        </w:rPr>
      </w:r>
      <w:r>
        <w:rPr>
          <w:lang w:val="es_ES" w:bidi="es_ES"/>
        </w:rPr>
        <w:t xml:space="preserve">Escuchen el texto nuevamente en la versión que sea más fácil de entender. </w:t>
      </w:r>
    </w:p>
    <w:p>
      <w:pPr/>
      <w:r>
        <w:rPr>
          <w:lang w:val="es_ES" w:bidi="es_ES"/>
        </w:rPr>
      </w:r>
      <w:r>
        <w:rPr>
          <w:lang w:val="es_ES" w:bidi="es_ES"/>
        </w:rPr>
        <w:t>En esta sesión, el equipo dramatizará la historia.</w:t>
      </w:r>
    </w:p>
    <w:p>
      <w:pPr/>
      <w:r>
        <w:rPr>
          <w:lang w:val="es_ES" w:bidi="es_ES"/>
        </w:rPr>
      </w:r>
      <w:r>
        <w:rPr>
          <w:lang w:val="es_ES" w:bidi="es_ES"/>
        </w:rPr>
        <w:t>Esta historia tiene 5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El hombre</w:t>
      </w:r>
    </w:p>
    <w:p>
      <w:pPr>
        <w:pStyle w:val="ListBullet"/>
        <w:spacing w:line="240" w:lineRule="auto"/>
        <w:ind w:left="720"/>
      </w:pPr>
      <w:r>
        <w:rPr>
          <w:lang w:val="es_ES" w:bidi="es_ES"/>
        </w:rPr>
      </w:r>
      <w:r>
        <w:rPr>
          <w:lang w:val="es_ES" w:bidi="es_ES"/>
        </w:rPr>
        <w:t>La mujer</w:t>
      </w:r>
    </w:p>
    <w:p>
      <w:pPr>
        <w:pStyle w:val="ListBullet"/>
        <w:spacing w:line="240" w:lineRule="auto"/>
        <w:ind w:left="720"/>
      </w:pPr>
      <w:r>
        <w:rPr>
          <w:lang w:val="es_ES" w:bidi="es_ES"/>
        </w:rPr>
      </w:r>
      <w:r>
        <w:rPr>
          <w:lang w:val="es_ES" w:bidi="es_ES"/>
        </w:rPr>
        <w:t>Animales y aves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deténganse en diferentes puntos de la historia. Necesitarán recoger algunos objetos para ayudar a representar la historia o los miembros del equipo puedan imitar la identidad de los árboles, los ríos y los animales. La frase "detengan la acción" es para la segunda vez que el equipo interpreta la historia.</w:t>
      </w:r>
    </w:p>
    <w:p>
      <w:pPr/>
      <w:r>
        <w:rPr>
          <w:lang w:val="es_ES" w:bidi="es_ES"/>
        </w:rPr>
      </w:r>
      <w:r>
        <w:rPr>
          <w:lang w:val="es_ES" w:bidi="es_ES"/>
        </w:rPr>
        <w:t>Cuando el equipo interprete la historia la primera vez, presten atención al diálogo, al flujo, a la trama y a la cronología de la historia.</w:t>
      </w:r>
    </w:p>
    <w:p>
      <w:pPr/>
      <w:r>
        <w:rPr>
          <w:lang w:val="es_ES" w:bidi="es_ES"/>
        </w:rPr>
      </w:r>
      <w:r>
        <w:rPr>
          <w:lang w:val="es_ES" w:bidi="es_ES"/>
        </w:rPr>
        <w:t>A medida que comienza la historia, Dios es el único personaje presente. La historia dice que Dios ha creado los cielos y la tierra. Entonces hay una descripción de la tierra. Hagan que la persona que interpreta el papel de Dios mire la tierra y note su condición. No hay plantas o árboles que las personas hayan plantado para obtener comida. No llueve. El agua viene de manantiales en el suelo o de neblinas. La persona que interpreta a Dios puede caminar y notar estas cosas.</w:t>
      </w:r>
    </w:p>
    <w:p>
      <w:pPr/>
      <w:r>
        <w:rPr>
          <w:lang w:val="es_ES" w:bidi="es_ES"/>
        </w:rPr>
      </w:r>
      <w:r>
        <w:rPr>
          <w:lang w:val="es_ES" w:bidi="es_ES"/>
        </w:rPr>
        <w:t>Detengan la acción: Pueden preguntarle a Dios cómo se siente sobre la creación en este momento. Es posible que escuchen: "Es bueno", o "Todavía tengo trabajo que hacer. Aún no está terminado".</w:t>
      </w:r>
    </w:p>
    <w:p>
      <w:pPr/>
      <w:r>
        <w:rPr>
          <w:lang w:val="es_ES" w:bidi="es_ES"/>
        </w:rPr>
      </w:r>
      <w:r>
        <w:rPr>
          <w:lang w:val="es_ES" w:bidi="es_ES"/>
        </w:rPr>
        <w:t>Entonces Dios toma algo de polvo del suelo y forma el cuerpo de un hombre. La persona que interpreta el papel del hombre debe estar acostada en el piso o el suelo. Dios sopla en la nariz del hombre y el hombre se convierte en una persona viva. En este momento, el hombre puede levantarse y mirar a su alrededor.</w:t>
      </w:r>
    </w:p>
    <w:p>
      <w:pPr/>
      <w:r>
        <w:rPr>
          <w:lang w:val="es_ES" w:bidi="es_ES"/>
        </w:rPr>
      </w:r>
      <w:r>
        <w:rPr>
          <w:lang w:val="es_ES" w:bidi="es_ES"/>
        </w:rPr>
        <w:t>Detengan la acción: Pregúntenle a Dios por qué hizo al hombre. Es posible que escuchen: Para ser a mi imagen o tener a alguien que gobierne sobre la tierra" o "Tener a alguien que cuide de la tierra". Pregúntenle al hombre lo que ve. Es posible que escuchen: "No puedo ver a nadie, excepto Dios" o "No hay nada aquí excepto Dios".</w:t>
      </w:r>
    </w:p>
    <w:p>
      <w:pPr/>
      <w:r>
        <w:rPr>
          <w:lang w:val="es_ES" w:bidi="es_ES"/>
        </w:rPr>
      </w:r>
      <w:r>
        <w:rPr>
          <w:lang w:val="es_ES" w:bidi="es_ES"/>
        </w:rPr>
        <w:t>Dios lleva al hombre a un jardín que Dios ha hecho. Hay todo tipo de árboles con fruto delicioso en el jardín. Usen imágenes o sillas o incluso ramas de árboles para indicar que hay muchos árboles alrededor del jardín. Dios y el hombre estarían caminando en el jardín. Noten que el árbol de la vida y el árbol del conocimiento del bien y del mal se encuentran en el medio del jardín. Usen algo como un objeto o dos miembros del equipo para representar a estos dos árboles. Usen objetos o miembros del equipo para indicar los 4 ríos. Noten que hay 1 río que se ramifica en 4 ríos.</w:t>
      </w:r>
    </w:p>
    <w:p>
      <w:pPr/>
      <w:r>
        <w:rPr>
          <w:lang w:val="es_ES" w:bidi="es_ES"/>
        </w:rPr>
      </w:r>
      <w:r>
        <w:rPr>
          <w:lang w:val="es_ES" w:bidi="es_ES"/>
        </w:rPr>
        <w:t>Después de localizar los ríos y los árboles, Dios le habla al hombre. Dios coloca al hombre en el jardín para que lo cuide y vigile. Hagan que Dios le dé estas instrucciones al hombre. Entonces Dios le dice al hombre que no coma del fruto del árbol del conocimiento del bien y del mal. Dios dice: "Si comes ese fruto, morirás".</w:t>
      </w:r>
    </w:p>
    <w:p>
      <w:pPr/>
      <w:r>
        <w:rPr>
          <w:lang w:val="es_ES" w:bidi="es_ES"/>
        </w:rPr>
      </w:r>
      <w:r>
        <w:rPr>
          <w:lang w:val="es_ES" w:bidi="es_ES"/>
        </w:rPr>
        <w:t>Hagan que la persona que interpreta el papel de Dios le dé todas las instrucciones al hombre mientras el hombre escucha.</w:t>
      </w:r>
    </w:p>
    <w:p>
      <w:pPr/>
      <w:r>
        <w:rPr>
          <w:lang w:val="es_ES" w:bidi="es_ES"/>
        </w:rPr>
      </w:r>
      <w:r>
        <w:rPr>
          <w:lang w:val="es_ES" w:bidi="es_ES"/>
        </w:rPr>
        <w:t>Detengan la acción: Pregúntenle al hombre sobre el jardín. "¿Qué ves y qué hueles?" Es posible que escuchen: "Es hermoso, el fruto se ve delicioso, soy el único aquí". Pídanle al hombre que repita las instrucciones sobre el árbol del conocimiento del bien y del mal. Pregúntenle al hombre por qué Dios le dio esas instrucciones. Es posible que escuchen: "Para que no comiera de ese árbol por error" o "Para cuidar de mí o advertirme del peligro" o incluso "No lo sé".</w:t>
      </w:r>
    </w:p>
    <w:p>
      <w:pPr/>
      <w:r>
        <w:rPr>
          <w:lang w:val="es_ES" w:bidi="es_ES"/>
        </w:rPr>
      </w:r>
      <w:r>
        <w:rPr>
          <w:lang w:val="es_ES" w:bidi="es_ES"/>
        </w:rPr>
        <w:t>Luego Dios dice que el hombre necesita un compañero. Dios entonces trae a todos los animales y aves que Él ha creado. Otros miembros del equipo pueden desempeñar el papel de varios de estos animales y aves. Dios lleva a cada criatura al hombre y el hombre las nombra a cada una. El hombre no encuentra un compañero adecuado entre los animales y las aves.</w:t>
      </w:r>
    </w:p>
    <w:p>
      <w:pPr/>
      <w:r>
        <w:rPr>
          <w:lang w:val="es_ES" w:bidi="es_ES"/>
        </w:rPr>
      </w:r>
      <w:r>
        <w:rPr>
          <w:lang w:val="es_ES" w:bidi="es_ES"/>
        </w:rPr>
        <w:t>Detengan la acción: Pregúntenle al hombre: "¿Cómo te sientes en este momento?" El hombre puede responder "solo" o "solitario" o "desanimado porque no encontró compañero".</w:t>
      </w:r>
    </w:p>
    <w:p>
      <w:pPr/>
      <w:r>
        <w:rPr>
          <w:lang w:val="es_ES" w:bidi="es_ES"/>
        </w:rPr>
      </w:r>
      <w:r>
        <w:rPr>
          <w:lang w:val="es_ES" w:bidi="es_ES"/>
        </w:rPr>
        <w:t>Dios hace que el hombre caiga en un sueño profundo. Dios toma una costilla del costado del hombre. Entonces Dios hace a una mujer. El hombre se despierta y Dios le presenta la mujer al hombre. El hombre exclama.</w:t>
      </w:r>
    </w:p>
    <w:p>
      <w:pPr/>
      <w:r>
        <w:rPr>
          <w:lang w:val="es_ES" w:bidi="es_ES"/>
        </w:rPr>
      </w:r>
      <w:r>
        <w:rPr>
          <w:lang w:val="es_ES" w:bidi="es_ES"/>
        </w:rPr>
        <w:t>Detengan la acción: Pregúntenle al hombre cómo se siente cuando ve a la mujer. Es posible que escuchen: "Feliz o contento de que ahora tengo una compañera". Puede repetir toda la declaración poética que el hombre hizo. Pregúntenle a la mujer cómo se siente cuando ve al hombre. Es posible que escuchen: "feliz" o "contenta". Pregúntenles cómo se sienten al no tener ropa. Es posible que escuchen: "Qué es la ropa, no necesitamos ropa, ¿por qué usar algo?"</w:t>
      </w:r>
    </w:p>
    <w:p>
      <w:pPr/>
      <w:r>
        <w:rPr>
          <w:lang w:val="es_ES" w:bidi="es_ES"/>
        </w:rPr>
      </w:r>
      <w:r>
        <w:rPr>
          <w:lang w:val="es_ES" w:bidi="es_ES"/>
        </w:rPr>
        <w:t>Asegúrense de que Dios diga la oración: "Esta es la razón por la que un hombre deja a su padre y a su madre y está unido a su esposa, y los dos están unidos como uno solo".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La historia comienza con la frase: "Este es el relato de la creación de los cielos y la tierra". Algunas traducciones dicen que estas son las </w:t>
      </w:r>
      <w:r>
        <w:rPr>
          <w:b/>
          <w:lang w:val="es_ES" w:bidi="es_ES"/>
        </w:rPr>
        <w:t>generaciones</w:t>
      </w:r>
      <w:r>
        <w:rPr>
          <w:lang w:val="es_ES" w:bidi="es_ES"/>
        </w:rPr>
        <w:t xml:space="preserve"> de los cielos y la tierra. Generaciones aquí significa relato o historia. La palabra </w:t>
      </w:r>
      <w:r>
        <w:rPr>
          <w:b/>
          <w:lang w:val="es_ES" w:bidi="es_ES"/>
        </w:rPr>
        <w:t>crear</w:t>
      </w:r>
      <w:r>
        <w:rPr>
          <w:lang w:val="es_ES" w:bidi="es_ES"/>
        </w:rPr>
        <w:t xml:space="preserve"> significa hacer algo de la nada. Usen la misma palabra para crear que usaron en el pasaje anterior. </w:t>
      </w:r>
      <w:r>
        <w:rPr>
          <w:b/>
          <w:lang w:val="es_ES" w:bidi="es_ES"/>
        </w:rPr>
        <w:t>Los cielos</w:t>
      </w:r>
      <w:r>
        <w:rPr>
          <w:lang w:val="es_ES" w:bidi="es_ES"/>
        </w:rPr>
        <w:t xml:space="preserve"> pueden referirse al cielo o el lugar donde Dios vive. Aquí significa el cielo y los objetos en él. Usen el mismo término para cielos que usaron en el pasaje anterior. </w:t>
      </w:r>
      <w:r>
        <w:rPr>
          <w:lang w:val="es_ES" w:bidi="es_ES"/>
        </w:rPr>
        <w:t>Cielo</w:t>
      </w:r>
      <w:r>
        <w:rPr>
          <w:lang w:val="es_ES" w:bidi="es_ES"/>
        </w:rPr>
        <w:t xml:space="preserve"> se encuentra en el Glosario Principal.</w:t>
      </w:r>
    </w:p>
    <w:p>
      <w:pPr/>
      <w:r>
        <w:rPr>
          <w:lang w:val="es_ES" w:bidi="es_ES"/>
        </w:rPr>
      </w:r>
      <w:r>
        <w:rPr>
          <w:lang w:val="es_ES" w:bidi="es_ES"/>
        </w:rPr>
        <w:t xml:space="preserve">El nombre de Dios en este pasaje es una combinación de 2 nombres para Dios, SEÑOR, o </w:t>
      </w:r>
      <w:r>
        <w:rPr>
          <w:b/>
          <w:lang w:val="es_ES" w:bidi="es_ES"/>
        </w:rPr>
        <w:t>Yahvé</w:t>
      </w:r>
      <w:r>
        <w:rPr>
          <w:lang w:val="es_ES" w:bidi="es_ES"/>
        </w:rPr>
        <w:t xml:space="preserve">, y Dios. La palabra que se usa como SEÑOR o Yahvé es el nombre adecuado para el Dios de los judíos. Con el paso del tiempo, el pueblo judío dejó de pronunciar el nombre de Yahvé porque creían que el nombre era demasiado especial para decirlo en voz alta. Ellos usaron otros nombres, como Jehová. La mayoría de las traducciones en inglés usan la palabra "LORD" (SEÑOR), que significa el maestro supremo de todas las cosas. El nombre "Dios" significa ser divino o supremo. En este pasaje, los dos nombres se usan juntos. Esto no sucede con frecuencia. SEÑOR y Dios se refieren al mismo ser divino o supremo. Usen la misma palabra para Dios que usaron en el pasaje anterior. Para obtener más información sobre SEÑOR como el nombre personal de Dios, </w:t>
      </w:r>
      <w:r>
        <w:rPr>
          <w:lang w:val="es_ES" w:bidi="es_ES"/>
        </w:rPr>
        <w:t>Yahvé</w:t>
      </w:r>
      <w:r>
        <w:rPr>
          <w:lang w:val="es_ES" w:bidi="es_ES"/>
        </w:rPr>
        <w:t>, consulten el Glosario Principal.</w:t>
      </w:r>
    </w:p>
    <w:p>
      <w:pPr/>
      <w:r>
        <w:rPr>
          <w:lang w:val="es_ES" w:bidi="es_ES"/>
        </w:rPr>
      </w:r>
      <w:r>
        <w:rPr>
          <w:lang w:val="es_ES" w:bidi="es_ES"/>
        </w:rPr>
        <w:t xml:space="preserve">El pasaje dice que el Señor Dios no había enviado lluvia a la </w:t>
      </w:r>
      <w:r>
        <w:rPr>
          <w:b/>
          <w:lang w:val="es_ES" w:bidi="es_ES"/>
        </w:rPr>
        <w:t>tierra</w:t>
      </w:r>
      <w:r>
        <w:rPr>
          <w:lang w:val="es_ES" w:bidi="es_ES"/>
        </w:rPr>
        <w:t xml:space="preserve">. </w:t>
      </w:r>
      <w:r>
        <w:rPr>
          <w:b/>
          <w:lang w:val="es_ES" w:bidi="es_ES"/>
        </w:rPr>
        <w:t>Los manantiales</w:t>
      </w:r>
      <w:r>
        <w:rPr>
          <w:lang w:val="es_ES" w:bidi="es_ES"/>
        </w:rPr>
        <w:t xml:space="preserve"> de agua brotaron del suelo para proporcionar agua para la tierra. Algunas traducciones usan la palabra "neblina" en lugar de "manantiales". Una </w:t>
      </w:r>
      <w:r>
        <w:rPr>
          <w:b/>
          <w:lang w:val="es_ES" w:bidi="es_ES"/>
        </w:rPr>
        <w:t>neblina</w:t>
      </w:r>
      <w:r>
        <w:rPr>
          <w:lang w:val="es_ES" w:bidi="es_ES"/>
        </w:rPr>
        <w:t xml:space="preserve"> es una colección de gotas muy pequeñas de agua que flotan en el aire y pueden ser sopladas por el viento. La tierra es el nombre del planeta en el que vivimos. Usen la palabra que tienen en su idioma para nuestro planeta.</w:t>
      </w:r>
    </w:p>
    <w:p>
      <w:pPr/>
      <w:r>
        <w:rPr>
          <w:lang w:val="es_ES" w:bidi="es_ES"/>
        </w:rPr>
      </w:r>
      <w:r>
        <w:rPr>
          <w:lang w:val="es_ES" w:bidi="es_ES"/>
        </w:rPr>
        <w:t xml:space="preserve">El SEÑOR Dios hizo al </w:t>
      </w:r>
      <w:r>
        <w:rPr>
          <w:b/>
          <w:lang w:val="es_ES" w:bidi="es_ES"/>
        </w:rPr>
        <w:t>hombre</w:t>
      </w:r>
      <w:r>
        <w:rPr>
          <w:lang w:val="es_ES" w:bidi="es_ES"/>
        </w:rPr>
        <w:t xml:space="preserve"> del </w:t>
      </w:r>
      <w:r>
        <w:rPr>
          <w:b/>
          <w:lang w:val="es_ES" w:bidi="es_ES"/>
        </w:rPr>
        <w:t>polvo</w:t>
      </w:r>
      <w:r>
        <w:rPr>
          <w:lang w:val="es_ES" w:bidi="es_ES"/>
        </w:rPr>
        <w:t xml:space="preserve"> del suelo. Usen la misma palabra para hombre aquí que usaron en el pasaje anterior. El polvo sería la capa superficial del suelo o tierra. Es fino y se extiende fácilmente. Dios </w:t>
      </w:r>
      <w:r>
        <w:rPr>
          <w:b/>
          <w:lang w:val="es_ES" w:bidi="es_ES"/>
        </w:rPr>
        <w:t>sopló el aliento de vida</w:t>
      </w:r>
      <w:r>
        <w:rPr>
          <w:lang w:val="es_ES" w:bidi="es_ES"/>
        </w:rPr>
        <w:t xml:space="preserve"> en las fosas nasales del hombre. Esto significa que Dios sopló en la nariz del hombre. El aliento que Dios sopló en la nariz del hombre le dio vida. El hombre se convirtió en un ser humano vivo, o podrían decir que el hombre estuvo vivo.</w:t>
      </w:r>
    </w:p>
    <w:p>
      <w:pPr/>
      <w:r>
        <w:rPr>
          <w:lang w:val="es_ES" w:bidi="es_ES"/>
        </w:rPr>
      </w:r>
      <w:r>
        <w:rPr>
          <w:lang w:val="es_ES" w:bidi="es_ES"/>
        </w:rPr>
        <w:t xml:space="preserve">El SEÑOR Dios plantó un jardín en </w:t>
      </w:r>
      <w:r>
        <w:rPr>
          <w:b/>
          <w:lang w:val="es_ES" w:bidi="es_ES"/>
        </w:rPr>
        <w:t>Edén</w:t>
      </w:r>
      <w:r>
        <w:rPr>
          <w:lang w:val="es_ES" w:bidi="es_ES"/>
        </w:rPr>
        <w:t xml:space="preserve"> en el este o la dirección donde sale el sol. Edén es el nombre del área donde se encuentra el jardín. El SEÑOR Dios plantó muchos </w:t>
      </w:r>
      <w:r>
        <w:rPr>
          <w:b/>
          <w:lang w:val="es_ES" w:bidi="es_ES"/>
        </w:rPr>
        <w:t>árboles frutales</w:t>
      </w:r>
      <w:r>
        <w:rPr>
          <w:lang w:val="es_ES" w:bidi="es_ES"/>
        </w:rPr>
        <w:t xml:space="preserve"> en el jardín y estos árboles dieron un fruto delicioso. Quieren usar una palabra plural para </w:t>
      </w:r>
      <w:r>
        <w:rPr>
          <w:b/>
          <w:lang w:val="es_ES" w:bidi="es_ES"/>
        </w:rPr>
        <w:t>fruto</w:t>
      </w:r>
      <w:r>
        <w:rPr>
          <w:lang w:val="es_ES" w:bidi="es_ES"/>
        </w:rPr>
        <w:t xml:space="preserve"> si tienen una en su idioma. En medio del jardín, el SEÑOR Dios puso el </w:t>
      </w:r>
      <w:r>
        <w:rPr>
          <w:b/>
          <w:lang w:val="es_ES" w:bidi="es_ES"/>
        </w:rPr>
        <w:t>árbol de la vida</w:t>
      </w:r>
      <w:r>
        <w:rPr>
          <w:lang w:val="es_ES" w:bidi="es_ES"/>
        </w:rPr>
        <w:t xml:space="preserve"> y el </w:t>
      </w:r>
      <w:r>
        <w:rPr>
          <w:b/>
          <w:lang w:val="es_ES" w:bidi="es_ES"/>
        </w:rPr>
        <w:t>árbol del conocimiento del bien y del mal</w:t>
      </w:r>
      <w:r>
        <w:rPr>
          <w:lang w:val="es_ES" w:bidi="es_ES"/>
        </w:rPr>
        <w:t xml:space="preserve">. El fruto del árbol de la vida hace que la persona que come ese fruto viva para siempre. El fruto del árbol del conocimiento del bien y del mal hace que la persona que come ese fruto sepa lo que es bueno y lo que es </w:t>
      </w:r>
      <w:r>
        <w:rPr>
          <w:b/>
          <w:lang w:val="es_ES" w:bidi="es_ES"/>
        </w:rPr>
        <w:t>malo</w:t>
      </w:r>
      <w:r>
        <w:rPr>
          <w:lang w:val="es_ES" w:bidi="es_ES"/>
        </w:rPr>
        <w:t xml:space="preserve">. Mal significa que el hombre decidiría por sí mismo lo que puede y no puede hacer. Esto lo hace pensar en sí mismo como un dios. Consulten el Glosario Principal para una discusión más completa sobre el </w:t>
      </w:r>
      <w:r>
        <w:rPr>
          <w:lang w:val="es_ES" w:bidi="es_ES"/>
        </w:rPr>
        <w:t>mal</w:t>
      </w:r>
      <w:r>
        <w:rPr>
          <w:lang w:val="es_ES" w:bidi="es_ES"/>
        </w:rPr>
        <w:t>.</w:t>
      </w:r>
    </w:p>
    <w:p>
      <w:pPr/>
      <w:r>
        <w:rPr>
          <w:lang w:val="es_ES" w:bidi="es_ES"/>
        </w:rPr>
      </w:r>
      <w:r>
        <w:rPr>
          <w:lang w:val="es_ES" w:bidi="es_ES"/>
        </w:rPr>
        <w:t>El río que fluye de la tierra de Edén regaba el jardín. Se dividía en 4 ramas. Necesitarán usar los nombres de los ríos. Asegúrense de que estas no formen otra palabra en su idioma. El Pisón recorre toda la tierra de Havila. El oro en Havila es puro, lo que significa que nada se ha mezclado con el oro. Havila también tiene una resina de olor dulce. Esta es una sustancia llamada Bedelio, que es una goma-resina fragante, transparente y amarillenta, la savia de un árbol en particular y valiosa por su uso como perfume. No necesitan usar la palabra Bedelio. Pueden decir que es un tipo de perfume o savia de olor dulce de algunos de los árboles allí. La savia de un árbol es el líquido que sube en el árbol para dar alimento a las ramas superiores y hojas. Havila también tiene piedras preciosas como Ónix. El ónix es una piedra multicolor que puede hacerse lisa o tallada en diferentes formas.</w:t>
      </w:r>
    </w:p>
    <w:p>
      <w:pPr/>
      <w:r>
        <w:rPr>
          <w:lang w:val="es_ES" w:bidi="es_ES"/>
        </w:rPr>
      </w:r>
      <w:r>
        <w:rPr>
          <w:lang w:val="es_ES" w:bidi="es_ES"/>
        </w:rPr>
        <w:t xml:space="preserve">Muestren una imagen de algunas </w:t>
      </w:r>
      <w:r>
        <w:rPr>
          <w:lang w:val="es_ES" w:bidi="es_ES"/>
        </w:rPr>
        <w:t>piedras de ónix</w:t>
      </w:r>
      <w:r>
        <w:rPr>
          <w:lang w:val="es_ES" w:bidi="es_ES"/>
        </w:rPr>
        <w:t>.</w:t>
      </w:r>
    </w:p>
    <w:p>
      <w:pPr/>
      <w:r>
        <w:rPr>
          <w:lang w:val="es_ES" w:bidi="es_ES"/>
        </w:rPr>
      </w:r>
      <w:r>
        <w:rPr>
          <w:lang w:val="es_ES" w:bidi="es_ES"/>
        </w:rPr>
        <w:t>La segunda rama del río se llama Gihón. Fluía por toda la tierra de Cus. Cus era el antiguo nombre para Etiopía. La tercera rama llamada Tigris fluía al este de la tierra de Asur. Asur, es otro nombre para el antiguo país de Asiria. Hoy en día, la parte norte de Iraq y la parte contigua de Turquía componen la antigua tierra de Asiria. La cuarta rama se llamaba el Éufrates. Verifiquen para ver si su idioma tiene palabras para los ríos Tigris y Éufrates. Estos ríos todavía existen hoy, por lo que deben usar las mismas palabras que su idioma ya tiene para esos ríos. Necesitarán usar los nombres de los países y los nombres del río.</w:t>
      </w:r>
    </w:p>
    <w:p>
      <w:pPr/>
      <w:r>
        <w:rPr>
          <w:lang w:val="es_ES" w:bidi="es_ES"/>
        </w:rPr>
      </w:r>
      <w:r>
        <w:rPr>
          <w:lang w:val="es_ES" w:bidi="es_ES"/>
        </w:rPr>
        <w:t xml:space="preserve">Deténganse aquí y nuevamente muestren a su equipo de traducción los mapas del </w:t>
      </w:r>
      <w:r>
        <w:rPr>
          <w:lang w:val="es_ES" w:bidi="es_ES"/>
        </w:rPr>
        <w:t>área con los cuatro ríos y las áreas en las que fluyen</w:t>
      </w:r>
      <w:r>
        <w:rPr>
          <w:lang w:val="es_ES" w:bidi="es_ES"/>
        </w:rPr>
        <w:t>.</w:t>
      </w:r>
    </w:p>
    <w:p>
      <w:pPr/>
      <w:r>
        <w:rPr>
          <w:lang w:val="es_ES" w:bidi="es_ES"/>
        </w:rPr>
      </w:r>
      <w:r>
        <w:rPr>
          <w:lang w:val="es_ES" w:bidi="es_ES"/>
        </w:rPr>
        <w:t xml:space="preserve">El Señor Dios coloca al hombre en el Jardín de Edén para </w:t>
      </w:r>
      <w:r>
        <w:rPr>
          <w:b/>
          <w:lang w:val="es_ES" w:bidi="es_ES"/>
        </w:rPr>
        <w:t>cuidar</w:t>
      </w:r>
      <w:r>
        <w:rPr>
          <w:lang w:val="es_ES" w:bidi="es_ES"/>
        </w:rPr>
        <w:t xml:space="preserve"> del jardín y </w:t>
      </w:r>
      <w:r>
        <w:rPr>
          <w:b/>
          <w:lang w:val="es_ES" w:bidi="es_ES"/>
        </w:rPr>
        <w:t>vigilarlo</w:t>
      </w:r>
      <w:r>
        <w:rPr>
          <w:lang w:val="es_ES" w:bidi="es_ES"/>
        </w:rPr>
        <w:t>. Cuidar del jardín podría significar atender, cultivar o trabajar la tierra. Esto significa que el hombre habría trabajado la tierra para que los árboles frutales produjeran bien.</w:t>
      </w:r>
    </w:p>
    <w:p>
      <w:pPr/>
      <w:r>
        <w:rPr>
          <w:lang w:val="es_ES" w:bidi="es_ES"/>
        </w:rPr>
      </w:r>
      <w:r>
        <w:rPr>
          <w:lang w:val="es_ES" w:bidi="es_ES"/>
        </w:rPr>
        <w:t xml:space="preserve">Entonces el SEÑOR Dios advirtió al hombre. Dios dijo: "Puedes comer cualquier fruto que quieras en el jardín, excepto el fruto del árbol del conocimiento del bien y del mal. Si comen su fruto, seguramente morirás". El fruto no hace que la persona sea mala. Maldad significa que el hombre decide por sí mismo lo que quiere hacer o no quiere hacer. Esto significa que está actuando como si fuera un dios. Usen una palabra genérica para fruto. No sabemos qué era el fruto, por lo que no usen un tipo específico de fruta, como la manzana. </w:t>
      </w:r>
      <w:r>
        <w:rPr>
          <w:b/>
          <w:lang w:val="es_ES" w:bidi="es_ES"/>
        </w:rPr>
        <w:t>Seguramente morir</w:t>
      </w:r>
      <w:r>
        <w:rPr>
          <w:lang w:val="es_ES" w:bidi="es_ES"/>
        </w:rPr>
        <w:t xml:space="preserve"> significa que el hombre morirá con certeza</w:t>
      </w:r>
    </w:p>
    <w:p>
      <w:pPr/>
      <w:r>
        <w:rPr>
          <w:lang w:val="es_ES" w:bidi="es_ES"/>
        </w:rPr>
      </w:r>
      <w:r>
        <w:rPr>
          <w:lang w:val="es_ES" w:bidi="es_ES"/>
        </w:rPr>
        <w:t xml:space="preserve">Entonces el SEÑOR Dios dijo: "No es bueno que el hombre esté solo. Haré un ayudante que sea adecuado para él". En este pasaje, el ayudante es un compañero, compañero de trabajo o socio, no un siervo. El ayudante y el hombre trabajarían juntos y se complementarían. Entonces, el SEÑOR Dios formó del suelo a todos los animales salvajes y las aves del cielo. Estos animales ya habían sido creados mientras vimos en el pasaje anterior. Usen las mismas palabras para los animales y aves que usaron en el pasaje anterior. Esta no es otra creación de los animales. Esto está proporcionando detalles adicionales de cómo Dios creó a los animales y las aves. Dios le llevó a los animales y las aves al hombre y el hombre les dio a cada uno un nombre. Había </w:t>
      </w:r>
      <w:r>
        <w:rPr>
          <w:b/>
          <w:lang w:val="es_ES" w:bidi="es_ES"/>
        </w:rPr>
        <w:t>animales salvajes</w:t>
      </w:r>
      <w:r>
        <w:rPr>
          <w:lang w:val="es_ES" w:bidi="es_ES"/>
        </w:rPr>
        <w:t xml:space="preserve"> y </w:t>
      </w:r>
      <w:r>
        <w:rPr>
          <w:b/>
          <w:lang w:val="es_ES" w:bidi="es_ES"/>
        </w:rPr>
        <w:t>ganado</w:t>
      </w:r>
      <w:r>
        <w:rPr>
          <w:lang w:val="es_ES" w:bidi="es_ES"/>
        </w:rPr>
        <w:t>. El ganado se refiere a los animales domesticados que usaríamos en la agricultura o en la vida diaria, como ovejas, caballos, asnos, gallinas, perros y gatos. Los animales salvajes serían los que no están domados o domesticados, como los leones o los tigres. Usen una palabra general, como animales domesticados o de granja o ganado. El hombre no encontró un ayudante adecuado para él entre todos estos animales.</w:t>
      </w:r>
    </w:p>
    <w:p>
      <w:pPr/>
      <w:r>
        <w:rPr>
          <w:lang w:val="es_ES" w:bidi="es_ES"/>
        </w:rPr>
      </w:r>
      <w:r>
        <w:rPr>
          <w:lang w:val="es_ES" w:bidi="es_ES"/>
        </w:rPr>
        <w:t>El SEÑOR Dios hizo que el hombre cayera en un sueño profundo. Este era un sueño profundo, lo que significaba que no sería fácil para el hombre despertar. Dios tomó una costilla del hombre. El pasaje no dice de qué lado. Esto significa que simplemente dicen que Dios tomó una costilla del hombre. Dios hizo a una mujer de la costilla. Usen la misma palabra para mujer que usaron en el pasaje anterior. Dios cerró la herida o sanó la herida en el costado del hombre.</w:t>
      </w:r>
    </w:p>
    <w:p>
      <w:pPr/>
      <w:r>
        <w:rPr>
          <w:lang w:val="es_ES" w:bidi="es_ES"/>
        </w:rPr>
      </w:r>
      <w:r>
        <w:rPr>
          <w:lang w:val="es_ES" w:bidi="es_ES"/>
        </w:rPr>
        <w:t>Entonces el SEÑOR Dios llevó a la mujer al hombre. Esta es la misma acción que cuando Dios trajo a los animales. Pero esta vez, la mujer es una ayudante o compañera aceptable. El hombre exclamó. Esta es una expresión feliz. Querrán elegir una palabra que muestre felicidad o emoción. El hombre ha estado buscando un compañero en todos los animales. Ahora ha encontrado uno. Dice: "¡Por fin!" o "¡Finalmente!" El hombre está diciendo que los huesos de la mujer vienen de los huesos del hombre. La carne de la mujer viene de la carne del hombre. El nombra a su mujer porque vino de un hombre. El usa una forma poética para expresar estos comentarios. ¿Cómo expresarían este tipo de poema en su idioma? Usen la palabra que usaron en el pasaje anterior para mujer.</w:t>
      </w:r>
    </w:p>
    <w:p>
      <w:pPr/>
      <w:r>
        <w:rPr>
          <w:lang w:val="es_ES" w:bidi="es_ES"/>
        </w:rPr>
      </w:r>
      <w:r>
        <w:rPr>
          <w:lang w:val="es_ES" w:bidi="es_ES"/>
        </w:rPr>
        <w:t>Esto explica por qué un hombre deja a su padre y a su madre y se une a su esposa, y los dos están unidos en uno solo. Esto significa que el hombre no continúa viviendo con sus padres. Ya no es leal a sus padres, sino que forma una nueva relación con su esposa y le es leal. Más bien, toma a su esposa y vive con ella en un nuevo hogar y se unen. Unidos significa que se convierten en una sola persona o que forman una nueva familia juntos.</w:t>
      </w:r>
    </w:p>
    <w:p>
      <w:pPr/>
      <w:r>
        <w:rPr>
          <w:lang w:val="es_ES" w:bidi="es_ES"/>
        </w:rPr>
      </w:r>
      <w:r>
        <w:rPr>
          <w:lang w:val="es_ES" w:bidi="es_ES"/>
        </w:rPr>
        <w:t>El hombre y la mujer estaban desnudos y no sentían vergüenza. Vivieron en el Jardín de Edén y no usaban ropa. No necesitaban ninguna ropa. No sentían vergüenza. No sentían necesidad de esconderse o esconderse partes de sí mismos entre sí ni de Dios.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entendible.</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3:1–24</w:t>
      </w:r>
      <w:r>
        <w:rPr>
          <w:lang w:val="es_ES" w:bidi="es_ES"/>
        </w:rPr>
      </w:r>
    </w:p>
    <w:p>
      <w:pPr>
        <w:pStyle w:val="Heading3"/>
      </w:pPr>
      <w:r>
        <w:rPr>
          <w:lang w:val="es_ES" w:bidi="es_ES"/>
        </w:rPr>
        <w:t>Escuchar con el corazón</w:t>
      </w:r>
    </w:p>
    <w:p>
      <w:pPr/>
      <w:r>
        <w:rPr>
          <w:lang w:val="es_ES" w:bidi="es_ES"/>
        </w:rPr>
      </w:r>
      <w:r>
        <w:rPr>
          <w:lang w:val="es_ES" w:bidi="es_ES"/>
        </w:rPr>
        <w:t>En este paso, escuchen Génesis 1:1–2:3 y guárdenlo en sus corazones. Escuchen una versión del audio de Génesis 1:1–2:3 tres veces, y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del texto de Génesis 3: 1 -24 en la traducción que sea más fácil de entender.</w:t>
      </w:r>
    </w:p>
    <w:p>
      <w:pPr/>
      <w:r>
        <w:rPr>
          <w:lang w:val="es_ES" w:bidi="es_ES"/>
        </w:rPr>
      </w:r>
      <w:r>
        <w:rPr>
          <w:lang w:val="es_ES" w:bidi="es_ES"/>
        </w:rPr>
        <w:t>Este pasaje tiene lugar después de que Dios creó la tierra y todo lo que hay en ella. Dios colocó al hombre y a la mujer en un hermoso jardín. Dios les dijo que podían comer de cualquier árbol del jardín, excepto el árbol del conocimiento del bien y del mal que estaba en medio del jardín. El hombre y la mujer estaban juntos en el jardín, desnudos, pero no avergonzados.</w:t>
      </w:r>
    </w:p>
    <w:p>
      <w:pPr/>
      <w:r>
        <w:rPr>
          <w:lang w:val="es_ES" w:bidi="es_ES"/>
        </w:rPr>
      </w:r>
      <w:r>
        <w:rPr>
          <w:lang w:val="es_ES" w:bidi="es_ES"/>
        </w:rPr>
        <w:t>Este pasaje describe lo que sucedió cuando el hombre y la mujer desobedecieron a Dios y comieron del árbol del conocimiento del bien y del mal que estaba en medio del jardín. En este pasaje, tanto el nombre personal para Dios, Jehová, como el término general para Dios se usan juntos.</w:t>
      </w:r>
    </w:p>
    <w:p>
      <w:pPr/>
      <w:r>
        <w:rPr>
          <w:lang w:val="es_ES" w:bidi="es_ES"/>
        </w:rPr>
      </w:r>
      <w:r>
        <w:rPr>
          <w:lang w:val="es_ES" w:bidi="es_ES"/>
        </w:rPr>
        <w:t>De todos los animales salvajes que Jehová Dios hizo, la serpiente era el animal más astuto. La serpiente era muy astuta y tenía un plan. Los planes de una persona astuta pueden ser buenos o malos. El pasaje aún no nos dice si los planes de la serpiente son malos o no. No sabemos qué tipo de serpiente era esta.</w:t>
      </w:r>
    </w:p>
    <w:p>
      <w:pPr/>
      <w:r>
        <w:rPr>
          <w:lang w:val="es_ES" w:bidi="es_ES"/>
        </w:rPr>
      </w:r>
      <w:r>
        <w:rPr>
          <w:lang w:val="es_ES" w:bidi="es_ES"/>
        </w:rPr>
        <w:t xml:space="preserve">Hagan una pausa aquí. Como grupo, miren juntos una imagen de una </w:t>
      </w:r>
      <w:r>
        <w:rPr>
          <w:lang w:val="es_ES" w:bidi="es_ES"/>
        </w:rPr>
        <w:t>serpiente</w:t>
      </w:r>
      <w:r>
        <w:rPr>
          <w:lang w:val="es_ES" w:bidi="es_ES"/>
        </w:rPr>
        <w:t>. Pausa este audio aquí.</w:t>
      </w:r>
    </w:p>
    <w:p>
      <w:pPr/>
      <w:r>
        <w:rPr>
          <w:lang w:val="es_ES" w:bidi="es_ES"/>
        </w:rPr>
      </w:r>
      <w:r>
        <w:rPr>
          <w:lang w:val="es_ES" w:bidi="es_ES"/>
        </w:rPr>
        <w:t>Los pasajes posteriores en la Biblia parecen dar a entender que la serpiente era Satanás, el ser espiritual que lideró una rebelión en contra de Jehová. Este pasaje no dice que la serpiente era Satanás, pero sí dice que Jehová Dios creó la serpiente. No hay nada en este pasaje que nos diga que la serpiente es más que una serpiente normal.</w:t>
      </w:r>
    </w:p>
    <w:p>
      <w:pPr/>
      <w:r>
        <w:rPr>
          <w:lang w:val="es_ES" w:bidi="es_ES"/>
        </w:rPr>
      </w:r>
      <w:r>
        <w:rPr>
          <w:lang w:val="es_ES" w:bidi="es_ES"/>
        </w:rPr>
        <w:t>La serpiente dijo a la mujer: "¿Realmente dijo Dios que no puedes comer de ninguno de los árboles del jardín?" La serpiente dice esto como una pregunta o una declaración de asombro y sorpresa. La serpiente usa esta pregunta para hacer que la mujer dude de lo que Dios les dijo.</w:t>
      </w:r>
    </w:p>
    <w:p>
      <w:pPr/>
      <w:r>
        <w:rPr>
          <w:lang w:val="es_ES" w:bidi="es_ES"/>
        </w:rPr>
      </w:r>
      <w:r>
        <w:rPr>
          <w:lang w:val="es_ES" w:bidi="es_ES"/>
        </w:rPr>
        <w:t>La mujer respondió: "Podemos comer de todos los árboles del jardín. Pero Dios dijo: "No puedes comer del fruto del árbol que está en medio del jardín. Si tan solo lo tocas, morirás." Aquí, la mujer exagera lo que Dios le dijo al hombre. En el pasaje anterior, Dios le dijo al hombre que no comiera del árbol que está en medio del jardín, pero no le dijo que morirían si tan solo tocaban el árbol.</w:t>
      </w:r>
    </w:p>
    <w:p>
      <w:pPr/>
      <w:r>
        <w:rPr>
          <w:lang w:val="es_ES" w:bidi="es_ES"/>
        </w:rPr>
      </w:r>
      <w:r>
        <w:rPr>
          <w:lang w:val="es_ES" w:bidi="es_ES"/>
        </w:rPr>
        <w:t>La serpiente dijo: "¡No morirás! Dios sabe que si comen de ese árbol, se abrirán sus ojos". La serpiente no está diciendo que alguien abrirá físicamente los ojos del hombre y de la mujer. La serpiente dice que si ellos comen el fruto de ese árbol, tendrán nuevo conocimiento y entendimiento.</w:t>
      </w:r>
    </w:p>
    <w:p>
      <w:pPr/>
      <w:r>
        <w:rPr>
          <w:lang w:val="es_ES" w:bidi="es_ES"/>
        </w:rPr>
      </w:r>
      <w:r>
        <w:rPr>
          <w:lang w:val="es_ES" w:bidi="es_ES"/>
        </w:rPr>
        <w:t>La serpiente continuó. Decía: "Serás como Dios, conociendo la diferencia entre el bien y el mal". "El bien y el mal" probablemente se refiere a conocer todo lo que hay que conocer.</w:t>
      </w:r>
    </w:p>
    <w:p>
      <w:pPr/>
      <w:r>
        <w:rPr>
          <w:lang w:val="es_ES" w:bidi="es_ES"/>
        </w:rPr>
      </w:r>
      <w:r>
        <w:rPr>
          <w:lang w:val="es_ES" w:bidi="es_ES"/>
        </w:rPr>
        <w:t>Hagan una pausa aquí. Conversen en grupo: ¿Qué tipo de cosas hacen las personas en su cultura para obtener conocimiento sobre todo lo que pueden? ¿Quién da conocimiento a las personas? ¿A dónde van las personas para obtener conocimiento? ¿Qué tipo de conocimiento es importante para su comunidad? ¿Qué piensan las personas en su cultura de las personas que quieren obtener todo el conocimiento que pueden? Pausa este audio aquí.</w:t>
      </w:r>
    </w:p>
    <w:p>
      <w:pPr/>
      <w:r>
        <w:rPr>
          <w:lang w:val="es_ES" w:bidi="es_ES"/>
        </w:rPr>
      </w:r>
      <w:r>
        <w:rPr>
          <w:lang w:val="es_ES" w:bidi="es_ES"/>
        </w:rPr>
        <w:t>La mujer vio que el fruto se veía delicioso y la haría sabia. El pasaje no nos dice qué tipo de fruto había en el árbol. La mujer tomó del fruto y lo comió. Luego, ella le dio del fruto a su esposo que estaba con ella, y él también lo comió. Su esposo, probablemente, estuvo con la mujer todo el tiempo que ella habló con la serpiente.</w:t>
      </w:r>
    </w:p>
    <w:p>
      <w:pPr/>
      <w:r>
        <w:rPr>
          <w:lang w:val="es_ES" w:bidi="es_ES"/>
        </w:rPr>
      </w:r>
      <w:r>
        <w:rPr>
          <w:lang w:val="es_ES" w:bidi="es_ES"/>
        </w:rPr>
        <w:t>Tan pronto como el hombre y la mujer comieron del fruto, se abrieron sus ojos. Esto significa que ellos tenían nuevo conocimiento y entendimiento. El hombre y la mujer se dieron cuenta de que estaban desnudos, y sintieron vergüenza. Cuando las personas sienten vergüenza, sienten que han perdido el respeto u honor. Antes de esto, el hombre y la mujer nunca habían sentido vergüenza de estar desnudos.</w:t>
      </w:r>
    </w:p>
    <w:p>
      <w:pPr/>
      <w:r>
        <w:rPr>
          <w:lang w:val="es_ES" w:bidi="es_ES"/>
        </w:rPr>
      </w:r>
      <w:r>
        <w:rPr>
          <w:lang w:val="es_ES" w:bidi="es_ES"/>
        </w:rPr>
        <w:t>Hagan una pausa aquí y conversen como grupo: ¿Cómo describen la vergüenza en su cultura? ¿Qué hace que las personas sientan vergüenza en su cultura? Cuenten una historia de algo que haría sentir vergüenza a alguien. Pausa este audio aquí.</w:t>
      </w:r>
    </w:p>
    <w:p>
      <w:pPr/>
      <w:r>
        <w:rPr>
          <w:lang w:val="es_ES" w:bidi="es_ES"/>
        </w:rPr>
      </w:r>
      <w:r>
        <w:rPr>
          <w:lang w:val="es_ES" w:bidi="es_ES"/>
        </w:rPr>
        <w:t>Entonces, el hombre y la mujer cosieron hojas de higuera para cubrirse. De alguna manera unieron las hojas para cubrirse. Probablemente, las usaron alrededor de su cintura. Las higueras tienen hojas muy grandes, así que eran buenas hojas para esto.</w:t>
      </w:r>
    </w:p>
    <w:p>
      <w:pPr/>
      <w:r>
        <w:rPr>
          <w:lang w:val="es_ES" w:bidi="es_ES"/>
        </w:rPr>
      </w:r>
      <w:r>
        <w:rPr>
          <w:lang w:val="es_ES" w:bidi="es_ES"/>
        </w:rPr>
        <w:t xml:space="preserve">Hagan una pausa aquí. En grupo, miren una imagen de una </w:t>
      </w:r>
      <w:r>
        <w:rPr>
          <w:lang w:val="es_ES" w:bidi="es_ES"/>
        </w:rPr>
        <w:t>higuera</w:t>
      </w:r>
      <w:r>
        <w:rPr>
          <w:lang w:val="es_ES" w:bidi="es_ES"/>
        </w:rPr>
        <w:t xml:space="preserve"> y una </w:t>
      </w:r>
      <w:r>
        <w:rPr>
          <w:lang w:val="es_ES" w:bidi="es_ES"/>
        </w:rPr>
        <w:t>hoja de higuera</w:t>
      </w:r>
      <w:r>
        <w:rPr>
          <w:lang w:val="es_ES" w:bidi="es_ES"/>
        </w:rPr>
        <w:t>. Pausa este audio aquí.</w:t>
      </w:r>
    </w:p>
    <w:p>
      <w:pPr/>
      <w:r>
        <w:rPr>
          <w:lang w:val="es_ES" w:bidi="es_ES"/>
        </w:rPr>
      </w:r>
      <w:r>
        <w:rPr>
          <w:lang w:val="es_ES" w:bidi="es_ES"/>
        </w:rPr>
        <w:t>Cuando el día estaba fresco, probablemente al atardecer o al anochecer temprano, el hombre y su esposa escucharon el sonido de Jehová Dios viniendo al jardín. Aunque Jehová Dios no caminaba con pies como lo hacen las personas, podían escuchar cualquier sonido que Él hacía al acercarse a ellos. Se escondieron de Jehová Dios en el jardín. Pero Jehová Dios quería hablar con el hombre y con la mujer. Él llamó al hombre: "¿Dónde estás?" Jehová Dios le hizo una pregunta al hombre en lugar de decirle lo que Él ya sabía que había hecho.</w:t>
      </w:r>
    </w:p>
    <w:p>
      <w:pPr/>
      <w:r>
        <w:rPr>
          <w:lang w:val="es_ES" w:bidi="es_ES"/>
        </w:rPr>
      </w:r>
      <w:r>
        <w:rPr>
          <w:lang w:val="es_ES" w:bidi="es_ES"/>
        </w:rPr>
        <w:t>El hombre respondió: "Te escuché en el jardín. Tuve miedo porque estaba desnudo, entonces, me escondí".</w:t>
      </w:r>
    </w:p>
    <w:p>
      <w:pPr/>
      <w:r>
        <w:rPr>
          <w:lang w:val="es_ES" w:bidi="es_ES"/>
        </w:rPr>
      </w:r>
      <w:r>
        <w:rPr>
          <w:lang w:val="es_ES" w:bidi="es_ES"/>
        </w:rPr>
        <w:t>Jehová Dios dijo: "¿Quién te dijo que estabas desnudo? ¿Acaso comiste del árbol del que te dije que no comieras?"</w:t>
      </w:r>
    </w:p>
    <w:p>
      <w:pPr/>
      <w:r>
        <w:rPr>
          <w:lang w:val="es_ES" w:bidi="es_ES"/>
        </w:rPr>
      </w:r>
      <w:r>
        <w:rPr>
          <w:lang w:val="es_ES" w:bidi="es_ES"/>
        </w:rPr>
        <w:t>En lugar de responder directamente, el hombre dijo: "La mujer que pusiste aquí conmigo me dio del fruto, y yo lo comí".</w:t>
      </w:r>
    </w:p>
    <w:p>
      <w:pPr/>
      <w:r>
        <w:rPr>
          <w:lang w:val="es_ES" w:bidi="es_ES"/>
        </w:rPr>
      </w:r>
      <w:r>
        <w:rPr>
          <w:lang w:val="es_ES" w:bidi="es_ES"/>
        </w:rPr>
        <w:t>Entonces Jehová Dios dijo a la mujer: "¿Qué has hecho?" Nuevamente, Jehová Dios elige hacer preguntas en lugar de decirle a la mujer lo que ella hizo.</w:t>
      </w:r>
    </w:p>
    <w:p>
      <w:pPr/>
      <w:r>
        <w:rPr>
          <w:lang w:val="es_ES" w:bidi="es_ES"/>
        </w:rPr>
      </w:r>
      <w:r>
        <w:rPr>
          <w:lang w:val="es_ES" w:bidi="es_ES"/>
        </w:rPr>
        <w:t>La mujer dijo: "La serpiente me engañó, o me mintió, y yo comí del fruto".</w:t>
      </w:r>
    </w:p>
    <w:p>
      <w:pPr/>
      <w:r>
        <w:rPr>
          <w:lang w:val="es_ES" w:bidi="es_ES"/>
        </w:rPr>
      </w:r>
      <w:r>
        <w:rPr>
          <w:lang w:val="es_ES" w:bidi="es_ES"/>
        </w:rPr>
        <w:t>Entonces, Jehová Dios habló a la serpiente primero. Jehová Dios no estaba complacido con la serpiente, entonces, la maldijo y castigó, o juzgó. Jehová Dios dijo: "Por cuanto hiciste esto, te maldeciré entre todo el ganado y todos los animales salvajes".</w:t>
      </w:r>
    </w:p>
    <w:p>
      <w:pPr/>
      <w:r>
        <w:rPr>
          <w:lang w:val="es_ES" w:bidi="es_ES"/>
        </w:rPr>
      </w:r>
      <w:r>
        <w:rPr>
          <w:lang w:val="es_ES" w:bidi="es_ES"/>
        </w:rPr>
        <w:t>Jehová Dios entonces humilló más a la serpiente. Él dice: "Te arrastrarás sobre tu vientre y comerás polvo el resto de tu vida". Aquí, Jehová Dios probablemente no quiere decir que la serpiente perdió sus piernas o que la serpiente solo comerá polvo el resto de su vida. En cambio, estas frases enfatizan que la serpiente ahora está por debajo de todos los demás animales.</w:t>
      </w:r>
    </w:p>
    <w:p>
      <w:pPr/>
      <w:r>
        <w:rPr>
          <w:lang w:val="es_ES" w:bidi="es_ES"/>
        </w:rPr>
      </w:r>
      <w:r>
        <w:rPr>
          <w:lang w:val="es_ES" w:bidi="es_ES"/>
        </w:rPr>
        <w:t>La siguiente parte de este pasaje es difícil de entender. Hay muchas interpretaciones de esta parte del pasaje porque en el idioma original, la palabra para "descendientes" podía significar un descendiente o muchos descendientes. Jehová Dios continuó hablando a la serpiente. Él dijo: "Haré enemigos de ti y de la mujer, y tus descendientes y los descendientes de ella también". Aquí "Descendientes" probablemente se refiere a todos los descendientes de la serpiente y de la mujer, sus hijos y cualquiera que considere a la serpiente o a la mujer como sus antepasados. Aquí, Jehová Dios probablemente quiere decir que todos los descendientes de la mujer y todos los descendientes de la serpiente serán enemigos para siempre. Sin embargo, algunas personas piensan que Jehová Dios está diciendo que la serpiente y solo un descendiente de la mujer, Jesús, serán enemigos entre sí.</w:t>
      </w:r>
    </w:p>
    <w:p>
      <w:pPr/>
      <w:r>
        <w:rPr>
          <w:lang w:val="es_ES" w:bidi="es_ES"/>
        </w:rPr>
      </w:r>
      <w:r>
        <w:rPr>
          <w:lang w:val="es_ES" w:bidi="es_ES"/>
        </w:rPr>
        <w:t>Entonces Jehová Dios continúa hablando a la serpiente: "Él o ella te herirá en la cabeza, y tú le herirás en el talón". Dios está diciendo que los descendientes de la mujer herirán o intentarán herir la cabeza de la serpiente. La serpiente herirá o intentará herir el talón de la persona. Algunas personas piensan que esto se refiere a un descendiente, Jesús, que algún día vencerá a Satanás. Sin embargo, la mayoría de los estudiosos de la Biblia creen que esta es una declaración general y una explicación de cómo todas las personas y todas las serpientes no se agradarán entre sí.</w:t>
      </w:r>
    </w:p>
    <w:p>
      <w:pPr/>
      <w:r>
        <w:rPr>
          <w:lang w:val="es_ES" w:bidi="es_ES"/>
        </w:rPr>
      </w:r>
      <w:r>
        <w:rPr>
          <w:lang w:val="es_ES" w:bidi="es_ES"/>
        </w:rPr>
        <w:t>Ahora Jehová Dios se vuelve a la mujer. Jehová probablemente no maldijo a la mujer, sino que le habló sobre las consecuencias de lo que ella hizo. Jehová dijo: "Haré que sea más doloroso para ti estar embarazada, y con dolor darás a luz". La siguiente parte parece sorprendente porque después de todo ese dolor, la mujer todavía "deseará, o se sentirá atraída por su esposo, y él gobernará sobre ella". Algunas personas piensan que Jehová dijo a la mujer: "Tú desearás a tu esposo como él te deseará". Otras personas piensan que Jehová dijo: "Tú desearás controlar a tu esposo, y él gobernará sobre ti, o ser tu amo". Sin embargo, en todas estas traducciones, Jehová probablemente le estaba diciendo a la mujer que su relación con su esposo sería difícil, ya que lucharían por controlarse mutuamente, en lugar de trabajar juntos en unidad.</w:t>
      </w:r>
    </w:p>
    <w:p>
      <w:pPr/>
      <w:r>
        <w:rPr>
          <w:lang w:val="es_ES" w:bidi="es_ES"/>
        </w:rPr>
      </w:r>
      <w:r>
        <w:rPr>
          <w:lang w:val="es_ES" w:bidi="es_ES"/>
        </w:rPr>
        <w:t xml:space="preserve">Entonces Jehová Dios habló a Adán. Esta es probablemente la primera vez que Jehová usó el nombre del hombre, Adán. El nombre "Adán" suena como la palabra para "hombre" en el idioma original, hebreo. Jehová probablemente no maldijo al hombre, sino que le habló sobre las consecuencias de lo que él hizo. </w:t>
      </w:r>
    </w:p>
    <w:p>
      <w:pPr/>
      <w:r>
        <w:rPr>
          <w:lang w:val="es_ES" w:bidi="es_ES"/>
        </w:rPr>
      </w:r>
      <w:r>
        <w:rPr>
          <w:lang w:val="es_ES" w:bidi="es_ES"/>
        </w:rPr>
        <w:t>Jehová dijo: "Por cuanto escuchaste a tu esposa y comiste del fruto del árbol del que te dije que no comieras, la tierra es maldita por tu causa". Jehová mismo está maldiciendo la tierra Entonces Él le dice a Adán: "Tendrás que trabajar duro toda tu vida para que la tierra produzca alimento para que puedas comer. En la tierra crecerán espinas y cardos para ti, y tú comerás las plantas que crecen en la tierra". Las espinas y los cardos tienen puntas afiladas. Son difíciles de limpiar de la tierra para cultivar comida. Aquí Jehová Dios le está diciendo a Adán, que de ahora en adelante, Adán tendrá que sembrar cultivos en la tierra y cosecharlos.</w:t>
      </w:r>
    </w:p>
    <w:p>
      <w:pPr/>
      <w:r>
        <w:rPr>
          <w:lang w:val="es_ES" w:bidi="es_ES"/>
        </w:rPr>
      </w:r>
      <w:r>
        <w:rPr>
          <w:lang w:val="es_ES" w:bidi="es_ES"/>
        </w:rPr>
        <w:t xml:space="preserve">Hagan una pausa aquí. En grupo, miren las imágenes de </w:t>
      </w:r>
      <w:r>
        <w:rPr>
          <w:lang w:val="es_ES" w:bidi="es_ES"/>
        </w:rPr>
        <w:t>espinas</w:t>
      </w:r>
      <w:r>
        <w:rPr>
          <w:lang w:val="es_ES" w:bidi="es_ES"/>
        </w:rPr>
        <w:t xml:space="preserve"> y </w:t>
      </w:r>
      <w:r>
        <w:rPr>
          <w:lang w:val="es_ES" w:bidi="es_ES"/>
        </w:rPr>
        <w:t>cardos</w:t>
      </w:r>
      <w:r>
        <w:rPr>
          <w:lang w:val="es_ES" w:bidi="es_ES"/>
        </w:rPr>
        <w:t>. Pausa este audio aquí.</w:t>
      </w:r>
    </w:p>
    <w:p>
      <w:pPr/>
      <w:r>
        <w:rPr>
          <w:lang w:val="es_ES" w:bidi="es_ES"/>
        </w:rPr>
      </w:r>
      <w:r>
        <w:rPr>
          <w:lang w:val="es_ES" w:bidi="es_ES"/>
        </w:rPr>
        <w:t>Jehová Dios continuó: "Trabajarás muy duro y tendrás que sudar para obtener suficiente alimento para comer. Harás esto hasta que regreses a la tierra, porque de la tierra fuiste hecho. Fuiste hecho de polvo, así que al polvo regresarás". Aquí, Jehová Dios se refiere a que un día el hombre morirá. Cuando los humanos mueren, sus cuerpos se convierten en polvo nuevamente. Jehová Dios también le está recordando a Adán que originalmente lo hizo del polvo de la tierra, cuando tomó un poco de tierra para formar su cuerpo.</w:t>
      </w:r>
    </w:p>
    <w:p>
      <w:pPr/>
      <w:r>
        <w:rPr>
          <w:lang w:val="es_ES" w:bidi="es_ES"/>
        </w:rPr>
      </w:r>
      <w:r>
        <w:rPr>
          <w:lang w:val="es_ES" w:bidi="es_ES"/>
        </w:rPr>
        <w:t>Entonces el hombre, Adán, llamó a su esposa Eva, porque ella se convertiría en la madre de todos los que viven. El nombre "Eva" es similar a la palabra hebrea para "vida". Entonces Jehová Dios hizo ropa de piel de animal para Adán y su esposa. No sabemos qué tipo de piel de animal usó Dios o cómo la obtuvo. La ropa era probablemente algo como una túnica larga sin mangas.</w:t>
      </w:r>
    </w:p>
    <w:p>
      <w:pPr/>
      <w:r>
        <w:rPr>
          <w:lang w:val="es_ES" w:bidi="es_ES"/>
        </w:rPr>
      </w:r>
      <w:r>
        <w:rPr>
          <w:lang w:val="es_ES" w:bidi="es_ES"/>
        </w:rPr>
        <w:t>Jehová Dios se habló a sí mismo. Él se dio cuenta de que los humanos son "ahora como nosotros". Dios se da cuenta de que, al igual que Él, los humanos conocen tanto el bien como el mal. Ahora Él quiere protegerlos de un problema aún peor. Él se dice a sí mismo: "¿Qué pasaría si los humanos toman del fruto, del árbol de la vida y lo comen? Entonces, ellos vivirán para siempre..." Dios sabe que si ellos comen, o continúan comiendo, del árbol que da vida, nunca morirán. Entonces, Jehová Dios desterró al hombre y a la mujer del jardín de Edén, lo que significaba que nunca podrían regresar al jardín. Lo expulsó del jardín para que cultivará la tierra de la cual Jehová Dios había formado a Adán.</w:t>
      </w:r>
    </w:p>
    <w:p>
      <w:pPr/>
      <w:r>
        <w:rPr>
          <w:lang w:val="es_ES" w:bidi="es_ES"/>
        </w:rPr>
      </w:r>
      <w:r>
        <w:rPr>
          <w:lang w:val="es_ES" w:bidi="es_ES"/>
        </w:rPr>
        <w:t>Después de que Jehová Dios los desterró, puso a un querubín como guardia, probablemente en la entrada del este del jardín. Los querubines son guardianes de los lugares sagrados. Con frecuencia, son símbolos de la presencia de Jehová. Tienen el cuerpo de un león, las alas de un ave y el rostro de un humano.</w:t>
      </w:r>
    </w:p>
    <w:p>
      <w:pPr/>
      <w:r>
        <w:rPr>
          <w:lang w:val="es_ES" w:bidi="es_ES"/>
        </w:rPr>
      </w:r>
      <w:r>
        <w:rPr>
          <w:lang w:val="es_ES" w:bidi="es_ES"/>
        </w:rPr>
        <w:t xml:space="preserve">Hagan una pausa aquí. En grupo, miren un dibujo de un </w:t>
      </w:r>
      <w:r>
        <w:rPr>
          <w:b/>
          <w:lang w:val="es_ES" w:bidi="es_ES"/>
        </w:rPr>
        <w:t>querubín</w:t>
      </w:r>
      <w:r>
        <w:rPr>
          <w:lang w:val="es_ES" w:bidi="es_ES"/>
        </w:rPr>
        <w:t>. Detenga el audio aquí.</w:t>
      </w:r>
    </w:p>
    <w:p>
      <w:pPr/>
      <w:r>
        <w:rPr>
          <w:lang w:val="es_ES" w:bidi="es_ES"/>
        </w:rPr>
      </w:r>
      <w:r>
        <w:rPr>
          <w:lang w:val="es_ES" w:bidi="es_ES"/>
        </w:rPr>
        <w:t>Jehová Dios puso una espada en llamas que se movía hacia adelante y hacia atrás para guardar y proteger el camino al árbol de la vida. La espada probablemente estaba flotando en el aire.</w:t>
      </w:r>
    </w:p>
    <w:p>
      <w:pPr/>
      <w:r>
        <w:rPr>
          <w:lang w:val="es_ES" w:bidi="es_ES"/>
        </w:rPr>
      </w:r>
      <w:r>
        <w:rPr>
          <w:lang w:val="es_ES" w:bidi="es_ES"/>
        </w:rPr>
        <w:t xml:space="preserve">Hagan una pausa aquí. En grupo, miren una imagen de una </w:t>
      </w:r>
      <w:r>
        <w:rPr>
          <w:lang w:val="es_ES" w:bidi="es_ES"/>
        </w:rPr>
        <w:t>espada</w:t>
      </w:r>
      <w:r>
        <w:rPr>
          <w:lang w:val="es_ES" w:bidi="es_ES"/>
        </w:rPr>
        <w:t>. Detenga el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del texto de Génesis 3: 1 -24 en la traducción que sea más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pasaje tiene cinco escenas.</w:t>
      </w:r>
    </w:p>
    <w:p>
      <w:pPr/>
      <w:r>
        <w:rPr>
          <w:lang w:val="es_ES" w:bidi="es_ES"/>
        </w:rPr>
      </w:r>
      <w:r>
        <w:rPr>
          <w:b/>
          <w:lang w:val="es_ES" w:bidi="es_ES"/>
        </w:rPr>
        <w:t>En la primera escena:</w:t>
      </w:r>
      <w:r>
        <w:rPr>
          <w:lang w:val="es_ES" w:bidi="es_ES"/>
        </w:rPr>
        <w:t xml:space="preserve"> La serpiente habla con la mujer y la engaña para que coma del fruto que Jehová Dios había dicho que no comiera. La mujer le da al hombre, que estaba con ella, y él también come del fruto. El hombre y la mujer se dan cuenta de que están desnudos, y se sienten avergonzados.</w:t>
      </w:r>
    </w:p>
    <w:p>
      <w:pPr/>
      <w:r>
        <w:rPr>
          <w:lang w:val="es_ES" w:bidi="es_ES"/>
        </w:rPr>
      </w:r>
      <w:r>
        <w:rPr>
          <w:b/>
          <w:lang w:val="es_ES" w:bidi="es_ES"/>
        </w:rPr>
        <w:t>En la segunda escena:</w:t>
      </w:r>
      <w:r>
        <w:rPr>
          <w:lang w:val="es_ES" w:bidi="es_ES"/>
        </w:rPr>
        <w:t xml:space="preserve"> Durante la noche, Jehová Dios camina en el jardín. El hombre y la mujer se esconden porque tienen miedo. Jehová Dios le hace algunas preguntas al hombre. El hombre dice que la mujer le dio el fruto. La mujer dice que la serpiente la engañó.</w:t>
      </w:r>
    </w:p>
    <w:p>
      <w:pPr/>
      <w:r>
        <w:rPr>
          <w:lang w:val="es_ES" w:bidi="es_ES"/>
        </w:rPr>
      </w:r>
      <w:r>
        <w:rPr>
          <w:b/>
          <w:lang w:val="es_ES" w:bidi="es_ES"/>
        </w:rPr>
        <w:t>En la tercera escena:</w:t>
      </w:r>
      <w:r>
        <w:rPr>
          <w:lang w:val="es_ES" w:bidi="es_ES"/>
        </w:rPr>
        <w:t xml:space="preserve"> Jehová Dios maldice a la serpiente. Entonces Jehová Dios le dice a la mujer que ella tendrá dolor al dar a luz, y que ella deseará a su esposo, pero su esposo tendría autoridad sobre ella. Entonces Jehová Dios le dice al hombre que tendrá que trabajar muy duro para cultivar alimento, y que el hombre un día morirá.</w:t>
      </w:r>
    </w:p>
    <w:p>
      <w:pPr/>
      <w:r>
        <w:rPr>
          <w:lang w:val="es_ES" w:bidi="es_ES"/>
        </w:rPr>
      </w:r>
      <w:r>
        <w:rPr>
          <w:b/>
          <w:lang w:val="es_ES" w:bidi="es_ES"/>
        </w:rPr>
        <w:t>En la cuarta escena:</w:t>
      </w:r>
      <w:r>
        <w:rPr>
          <w:lang w:val="es_ES" w:bidi="es_ES"/>
        </w:rPr>
        <w:t xml:space="preserve"> Adán, el hombre, llama a su esposa "Eva". Jehová Dios hace ropa a Adán y a Eva.</w:t>
      </w:r>
    </w:p>
    <w:p>
      <w:pPr/>
      <w:r>
        <w:rPr>
          <w:lang w:val="es_ES" w:bidi="es_ES"/>
        </w:rPr>
      </w:r>
      <w:r>
        <w:rPr>
          <w:b/>
          <w:lang w:val="es_ES" w:bidi="es_ES"/>
        </w:rPr>
        <w:t>En la quinta escena:</w:t>
      </w:r>
      <w:r>
        <w:rPr>
          <w:lang w:val="es_ES" w:bidi="es_ES"/>
        </w:rPr>
        <w:t xml:space="preserve"> Jehová Dios decide expulsar al hombre y a la mujer del jardín. Él pone un querubín y una espada en llamas para guardar el camino al árbol de la vida.</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La serpiente</w:t>
      </w:r>
    </w:p>
    <w:p>
      <w:pPr>
        <w:pStyle w:val="ListBullet"/>
        <w:spacing w:line="240" w:lineRule="auto"/>
        <w:ind w:left="720"/>
      </w:pPr>
      <w:r>
        <w:rPr>
          <w:lang w:val="es_ES" w:bidi="es_ES"/>
        </w:rPr>
      </w:r>
      <w:r>
        <w:rPr>
          <w:lang w:val="es_ES" w:bidi="es_ES"/>
        </w:rPr>
        <w:t>Los descendientes de la serpiente</w:t>
      </w:r>
    </w:p>
    <w:p>
      <w:pPr>
        <w:pStyle w:val="ListBullet"/>
        <w:spacing w:line="240" w:lineRule="auto"/>
        <w:ind w:left="720"/>
      </w:pPr>
      <w:r>
        <w:rPr>
          <w:lang w:val="es_ES" w:bidi="es_ES"/>
        </w:rPr>
      </w:r>
      <w:r>
        <w:rPr>
          <w:lang w:val="es_ES" w:bidi="es_ES"/>
        </w:rPr>
        <w:t>La mujer, llamada Eva</w:t>
      </w:r>
    </w:p>
    <w:p>
      <w:pPr>
        <w:pStyle w:val="ListBullet"/>
        <w:spacing w:line="240" w:lineRule="auto"/>
        <w:ind w:left="720"/>
      </w:pPr>
      <w:r>
        <w:rPr>
          <w:lang w:val="es_ES" w:bidi="es_ES"/>
        </w:rPr>
      </w:r>
      <w:r>
        <w:rPr>
          <w:lang w:val="es_ES" w:bidi="es_ES"/>
        </w:rPr>
        <w:t>Los descendientes de la mujer</w:t>
      </w:r>
    </w:p>
    <w:p>
      <w:pPr>
        <w:pStyle w:val="ListBullet"/>
        <w:spacing w:line="240" w:lineRule="auto"/>
        <w:ind w:left="720"/>
      </w:pPr>
      <w:r>
        <w:rPr>
          <w:lang w:val="es_ES" w:bidi="es_ES"/>
        </w:rPr>
      </w:r>
      <w:r>
        <w:rPr>
          <w:lang w:val="es_ES" w:bidi="es_ES"/>
        </w:rPr>
        <w:t>El hombre, llamado Adán</w:t>
      </w:r>
    </w:p>
    <w:p>
      <w:pPr>
        <w:pStyle w:val="ListBullet"/>
        <w:spacing w:line="240" w:lineRule="auto"/>
        <w:ind w:left="720"/>
      </w:pPr>
      <w:r>
        <w:rPr>
          <w:lang w:val="es_ES" w:bidi="es_ES"/>
        </w:rPr>
      </w:r>
      <w:r>
        <w:rPr>
          <w:lang w:val="es_ES" w:bidi="es_ES"/>
        </w:rPr>
        <w:t>Jehová Dios</w:t>
      </w:r>
    </w:p>
    <w:p>
      <w:pPr>
        <w:pStyle w:val="ListBullet"/>
        <w:spacing w:line="240" w:lineRule="auto"/>
        <w:ind w:left="720"/>
      </w:pPr>
      <w:r>
        <w:rPr>
          <w:lang w:val="es_ES" w:bidi="es_ES"/>
        </w:rPr>
      </w:r>
      <w:r>
        <w:rPr>
          <w:lang w:val="es_ES" w:bidi="es_ES"/>
        </w:rPr>
        <w:t>y los querubines</w:t>
      </w:r>
    </w:p>
    <w:p>
      <w:pPr/>
      <w:r>
        <w:rPr>
          <w:lang w:val="es_ES" w:bidi="es_ES"/>
        </w:rPr>
      </w:r>
      <w:r>
        <w:rPr>
          <w:lang w:val="es_ES" w:bidi="es_ES"/>
        </w:rPr>
        <w:t>Como grupo, pongan atención a estas partes de la ambientación del texto:</w:t>
      </w:r>
    </w:p>
    <w:p>
      <w:pPr/>
      <w:r>
        <w:rPr>
          <w:lang w:val="es_ES" w:bidi="es_ES"/>
        </w:rPr>
      </w:r>
      <w:r>
        <w:rPr>
          <w:lang w:val="es_ES" w:bidi="es_ES"/>
        </w:rPr>
        <w:t>La primera escena comienza con una palabra que nos indica el inicio de una nueva historia.</w:t>
      </w:r>
    </w:p>
    <w:p>
      <w:pPr/>
      <w:r>
        <w:rPr>
          <w:lang w:val="es_ES" w:bidi="es_ES"/>
        </w:rPr>
      </w:r>
      <w:r>
        <w:rPr>
          <w:lang w:val="es_ES" w:bidi="es_ES"/>
        </w:rPr>
        <w:t>Hagan una pausa aquí y conversen en grupo: ¿Cómo comienzan nuevas historias en su idioma? ¿Tienen palabras o frases que usan para comenzar nuevas historias? Pausa este audio aquí.</w:t>
      </w:r>
    </w:p>
    <w:p>
      <w:pPr/>
      <w:r>
        <w:rPr>
          <w:lang w:val="es_ES" w:bidi="es_ES"/>
        </w:rPr>
      </w:r>
      <w:r>
        <w:rPr>
          <w:lang w:val="es_ES" w:bidi="es_ES"/>
        </w:rPr>
        <w:t>Ahora, la serpiente, el más astuto de todos los animales salvajes que Jehová Dios hizo, habla con la mujer. Es importante recordar que el esposo de la mujer probablemente está con ella mientras la serpiente está hablando. La serpiente dice: "¿Realmente dijo Dios que no puedes comer del fruto de ningún árbol del jardín?" La serpiente hace la pregunta como si estuviera sorprendida. Sin embargo, la serpiente está tratando de hacer que la mujer dude de lo que Dios dijo.</w:t>
      </w:r>
    </w:p>
    <w:p>
      <w:pPr/>
      <w:r>
        <w:rPr>
          <w:lang w:val="es_ES" w:bidi="es_ES"/>
        </w:rPr>
      </w:r>
      <w:r>
        <w:rPr>
          <w:lang w:val="es_ES" w:bidi="es_ES"/>
        </w:rPr>
        <w:t>Hagan una pausa aquí y conversen en grupo: ¿Cómo muestran que alguien está sorprendido cuando cuentan historias en su idioma? Pausa este audio aquí.</w:t>
      </w:r>
    </w:p>
    <w:p>
      <w:pPr/>
      <w:r>
        <w:rPr>
          <w:lang w:val="es_ES" w:bidi="es_ES"/>
        </w:rPr>
      </w:r>
      <w:r>
        <w:rPr>
          <w:lang w:val="es_ES" w:bidi="es_ES"/>
        </w:rPr>
        <w:t>La mujer responde: "Podemos comer del fruto de cualquier árbol del jardín". Entonces, la mujer hace un contraste. Ella dice: "</w:t>
      </w:r>
      <w:r>
        <w:rPr>
          <w:b/>
          <w:lang w:val="es_ES" w:bidi="es_ES"/>
        </w:rPr>
        <w:t>Pero</w:t>
      </w:r>
      <w:r>
        <w:rPr>
          <w:lang w:val="es_ES" w:bidi="es_ES"/>
        </w:rPr>
        <w:t>, solo el fruto del árbol que está en medio del jardín es el que no podemos comer. Dios nos dijo: "No pueden comer ni tocar el árbol que está en medio del jardín. Si lo hacen, morirán".</w:t>
      </w:r>
    </w:p>
    <w:p>
      <w:pPr/>
      <w:r>
        <w:rPr>
          <w:lang w:val="es_ES" w:bidi="es_ES"/>
        </w:rPr>
      </w:r>
      <w:r>
        <w:rPr>
          <w:lang w:val="es_ES" w:bidi="es_ES"/>
        </w:rPr>
        <w:t>Entonces, la serpiente hace un fuerte contraste. Él responde: "¡No! ¡No morirán! Dios sabe que tan pronto como coman del fruto, se harán sabios. Ustedes sabrán todo, tal como Dios lo sabe".</w:t>
      </w:r>
    </w:p>
    <w:p>
      <w:pPr/>
      <w:r>
        <w:rPr>
          <w:lang w:val="es_ES" w:bidi="es_ES"/>
        </w:rPr>
      </w:r>
      <w:r>
        <w:rPr>
          <w:lang w:val="es_ES" w:bidi="es_ES"/>
        </w:rPr>
        <w:t>Cuando la serpiente y la mujer hablan, usan el plural "ustedes". Esto significa que cuando dicen "ustedes", se refieren tanto a la mujer como al hombre. También solo usan el nombre general para Dios, y no el nombre personal de Dios, Jehová.</w:t>
      </w:r>
    </w:p>
    <w:p>
      <w:pPr/>
      <w:r>
        <w:rPr>
          <w:lang w:val="es_ES" w:bidi="es_ES"/>
        </w:rPr>
      </w:r>
      <w:r>
        <w:rPr>
          <w:lang w:val="es_ES" w:bidi="es_ES"/>
        </w:rPr>
        <w:t>La mujer ve que el fruto del árbol es bueno para comer y hermoso de ver. Ella quiere el fruto porque la hará una persona sabia. Entonces, toma del fruto y come. El idioma que el pasaje utiliza aquí enfatiza las acciones de la mujer para mostrar que sus acciones son importantes.</w:t>
      </w:r>
    </w:p>
    <w:p>
      <w:pPr/>
      <w:r>
        <w:rPr>
          <w:lang w:val="es_ES" w:bidi="es_ES"/>
        </w:rPr>
      </w:r>
      <w:r>
        <w:rPr>
          <w:lang w:val="es_ES" w:bidi="es_ES"/>
        </w:rPr>
        <w:t>Deténganse aquí y conversen en grupo: ¿Cómo enfatizan las acciones de alguien cuando cuentan historias en su cultura? Cuenten una historia de su cultura que tenga una acción importante. Presten atención a la manera en que hablan de la acción: su tono de voz, su emoción y sus palabras. Detenga el audio aquí.</w:t>
      </w:r>
    </w:p>
    <w:p>
      <w:pPr/>
      <w:r>
        <w:rPr>
          <w:lang w:val="es_ES" w:bidi="es_ES"/>
        </w:rPr>
      </w:r>
      <w:r>
        <w:rPr>
          <w:lang w:val="es_ES" w:bidi="es_ES"/>
        </w:rPr>
        <w:t>La mujer le da del fruto a su esposo, que está con ella, y lo come. Es importante recordar que el idioma original implica que el hombre estaba cerca de la mujer durante toda la conversación. Algunas traducciones incluyen esa información. Inmediatamente, el hombre y la mujer se vuelven sabios, y de repente se sienten avergonzados porque no están usando ropa. Entonces, unen hojas de higuera para cubrirse.</w:t>
      </w:r>
    </w:p>
    <w:p>
      <w:pPr/>
      <w:r>
        <w:rPr>
          <w:lang w:val="es_ES" w:bidi="es_ES"/>
        </w:rPr>
      </w:r>
      <w:r>
        <w:rPr>
          <w:lang w:val="es_ES" w:bidi="es_ES"/>
        </w:rPr>
        <w:t>La segunda escena ocurre más tarde, probablemente alrededor del atardecer o al anochecer.</w:t>
      </w:r>
    </w:p>
    <w:p>
      <w:pPr/>
      <w:r>
        <w:rPr>
          <w:lang w:val="es_ES" w:bidi="es_ES"/>
        </w:rPr>
      </w:r>
      <w:r>
        <w:rPr>
          <w:lang w:val="es_ES" w:bidi="es_ES"/>
        </w:rPr>
        <w:t>Deténganse aquí y conversen en grupo: ¿Qué palabras o frases usan para describir diferentes momentos del día? ¿Qué palabra o frase usan para describir el comienzo de la noche en su idioma? Pausa este audio aquí.</w:t>
      </w:r>
    </w:p>
    <w:p>
      <w:pPr/>
      <w:r>
        <w:rPr>
          <w:lang w:val="es_ES" w:bidi="es_ES"/>
        </w:rPr>
      </w:r>
      <w:r>
        <w:rPr>
          <w:lang w:val="es_ES" w:bidi="es_ES"/>
        </w:rPr>
        <w:t>Es posible que deseen reorganizar la acción en esta escena. Esa noche, Jehová Dios viene y camina en el jardín. El idioma original parece indicar que Jehová Dios solía venir a esa hora del día para caminar con ellos. Cuando escuchan el sonido de los pasos de Jehová Dios, o el sonido de Dios entrando en el jardín, el hombre y su esposa se esconden detrás de los árboles para que no los vea. Jehová Dios llama al hombre: "¿Dónde estás?"</w:t>
      </w:r>
    </w:p>
    <w:p>
      <w:pPr/>
      <w:r>
        <w:rPr>
          <w:lang w:val="es_ES" w:bidi="es_ES"/>
        </w:rPr>
      </w:r>
      <w:r>
        <w:rPr>
          <w:lang w:val="es_ES" w:bidi="es_ES"/>
        </w:rPr>
        <w:t>Deténganse aquí y conversen en grupo: ¿Cómo llaman a alguien cuando están tratando de encontrarlo? Pausa este audio aquí.</w:t>
      </w:r>
    </w:p>
    <w:p>
      <w:pPr/>
      <w:r>
        <w:rPr>
          <w:lang w:val="es_ES" w:bidi="es_ES"/>
        </w:rPr>
      </w:r>
      <w:r>
        <w:rPr>
          <w:lang w:val="es_ES" w:bidi="es_ES"/>
        </w:rPr>
        <w:t>El hombre responde que se escondió cuando escuchó a Jehová Dios en el jardín porque tenía miedo, ya que está desnudo. Jehová Dios le pregunta primero al hombre: "¿Quién te dijo que estás desnudo?" Cuando Jehová Dios hace esta pregunta, quiere decir: "¿Cómo se enteraron de que estaban desnudos?" Entonces Dios le pregunta al hombre si comió del árbol que Jehová Dios le había dicho que no comiera. El hombre no responde directamente. Él inmediatamente dice: "La mujer que me diste, me dio del fruto". Dios habla ahora directamente a la mujer. Él pregunta: "¿Qué has hecho?" que en realidad significa: "¿Por qué hicieron eso?" La mujer dice que comió del fruto porque la serpiente le mintió.</w:t>
      </w:r>
    </w:p>
    <w:p>
      <w:pPr/>
      <w:r>
        <w:rPr>
          <w:lang w:val="es_ES" w:bidi="es_ES"/>
        </w:rPr>
      </w:r>
      <w:r>
        <w:rPr>
          <w:lang w:val="es_ES" w:bidi="es_ES"/>
        </w:rPr>
        <w:t>En la tercera escena, Jehová Dios habla a la serpiente. Él maldice a la serpiente. Cuando Dios maldice a una persona, esto significa que no está complacido con ella, por lo que la castiga maldiciéndola. Esto significa que algo desagradable le va a pasar a alguien.</w:t>
      </w:r>
    </w:p>
    <w:p>
      <w:pPr/>
      <w:r>
        <w:rPr>
          <w:lang w:val="es_ES" w:bidi="es_ES"/>
        </w:rPr>
      </w:r>
      <w:r>
        <w:rPr>
          <w:lang w:val="es_ES" w:bidi="es_ES"/>
        </w:rPr>
        <w:t>Deténganse aquí y conversen en grupo: ¿De qué manera maldice la gente a otras personas o cosas en su cultura? ¿Qué tipo de idioma usan las personas en estas maldiciones? Pausa este audio aquí.</w:t>
      </w:r>
    </w:p>
    <w:p>
      <w:pPr/>
      <w:r>
        <w:rPr>
          <w:lang w:val="es_ES" w:bidi="es_ES"/>
        </w:rPr>
      </w:r>
      <w:r>
        <w:rPr>
          <w:lang w:val="es_ES" w:bidi="es_ES"/>
        </w:rPr>
        <w:t>Jehová Dios habla a la serpiente, a la mujer y al hombre. Cuando les habla, lo que dice está en forma poética, o en un lenguaje especial.</w:t>
      </w:r>
    </w:p>
    <w:p>
      <w:pPr/>
      <w:r>
        <w:rPr>
          <w:lang w:val="es_ES" w:bidi="es_ES"/>
        </w:rPr>
      </w:r>
      <w:r>
        <w:rPr>
          <w:lang w:val="es_ES" w:bidi="es_ES"/>
        </w:rPr>
        <w:t>Jehová Dios le dice a la serpiente: "Por cuanto hiciste esto, te maldeciré entre todos los animales". Dios no está maldiciendo a todos los animales aquí, solo está maldiciendo a la serpiente. Entonces Jehová Dios hace que la serpiente sea muy baja. Él dice: "Te moverás sobre tu vientre y tu cabeza estará siempre en la tierra. Haré que tú y la mujer se odien, y haré que tus descendientes y los descendientes de ella se odien entre sí. Su descendiente te herirá en la cabeza, y tú le herirás en el talón". Aquí, tanto el descendiente de la mujer como de la serpiente hacen la misma acción de herirse entre sí. El pasaje parece hablar solo de un descendiente que herirá la cabeza de la serpiente, y solo una serpiente que herirá a la persona en el talón. Sin embargo, en el idioma original, "descendiente" puede significar muchos descendientes. Por lo tanto, la mayoría de las personas creen que esto está hablando de serpientes y de personas en general.</w:t>
      </w:r>
    </w:p>
    <w:p>
      <w:pPr/>
      <w:r>
        <w:rPr>
          <w:lang w:val="es_ES" w:bidi="es_ES"/>
        </w:rPr>
      </w:r>
      <w:r>
        <w:rPr>
          <w:lang w:val="es_ES" w:bidi="es_ES"/>
        </w:rPr>
        <w:t>Entonces Jehová Dios le dice a la mujer: "Haré que sea más doloroso para ti estar embarazada, y con dolor darás a luz a hijos". Dios hace un contraste aquí. Él dice: "A pesar de esto, tú desearás a tu esposo, pero él tendrá autoridad sobre ti".</w:t>
      </w:r>
    </w:p>
    <w:p>
      <w:pPr/>
      <w:r>
        <w:rPr>
          <w:lang w:val="es_ES" w:bidi="es_ES"/>
        </w:rPr>
      </w:r>
      <w:r>
        <w:rPr>
          <w:lang w:val="es_ES" w:bidi="es_ES"/>
        </w:rPr>
        <w:t>Entonces Jehová Dios usó el nombre de Adán por primera vez. Él dijo a Adán: "Por cuanto escuchaste a tu esposa y comiste del fruto del árbol del que te mandé que no comieras, maldeciré la tierra por tu causa. Lucharás para cultivar alimento de ella toda tu vida. La tierra producirá espinos y cardos para ti, aunque comerás plantas de la tierra". Con el sudor de tu rostro tendrás alimento para comer". Aquí, "con el sudor de tu rostro" hay una expresión que significa que el hombre trabajará tan duro para obtener alimento que todo su cuerpo sudará mucho.</w:t>
      </w:r>
    </w:p>
    <w:p>
      <w:pPr/>
      <w:r>
        <w:rPr>
          <w:lang w:val="es_ES" w:bidi="es_ES"/>
        </w:rPr>
      </w:r>
      <w:r>
        <w:rPr>
          <w:lang w:val="es_ES" w:bidi="es_ES"/>
        </w:rPr>
        <w:t>Deténganse aquí y conversen en grupo: ¿Cómo describen ustedes trabajar muy duro? ¿Qué tipo de frases especiales usan para describir el trabajo duro? Pausa este audio aquí.</w:t>
      </w:r>
    </w:p>
    <w:p>
      <w:pPr/>
      <w:r>
        <w:rPr>
          <w:lang w:val="es_ES" w:bidi="es_ES"/>
        </w:rPr>
      </w:r>
      <w:r>
        <w:rPr>
          <w:lang w:val="es_ES" w:bidi="es_ES"/>
        </w:rPr>
        <w:t>Jehová Dios dice que el hombre trabajará de esta manera hasta que regrese a la tierra de la cual fue hecho. Esto significa que el hombre morirá. Jehová Dios continúa: "De polvo fuiste hecho, y al polvo regresarás". Aquí, "regresar al polvo" se refiere a que el hombre está muriendo. Con el paso del tiempo los cuerpos muertos se vuelven al polvo y a la tierra.</w:t>
      </w:r>
    </w:p>
    <w:p>
      <w:pPr/>
      <w:r>
        <w:rPr>
          <w:lang w:val="es_ES" w:bidi="es_ES"/>
        </w:rPr>
      </w:r>
      <w:r>
        <w:rPr>
          <w:lang w:val="es_ES" w:bidi="es_ES"/>
        </w:rPr>
        <w:t>Deténganse aquí y conversen en grupo: ¿Cómo hablan ustedes sobre la muerte? ¿Qué tipo de frases especiales usan para describir el morir? Pausa este audio aquí.</w:t>
      </w:r>
    </w:p>
    <w:p>
      <w:pPr/>
      <w:r>
        <w:rPr>
          <w:lang w:val="es_ES" w:bidi="es_ES"/>
        </w:rPr>
      </w:r>
      <w:r>
        <w:rPr>
          <w:lang w:val="es_ES" w:bidi="es_ES"/>
        </w:rPr>
        <w:t>La cuarta escena es una ruptura de la acción. Proporciona antecedentes de la historia.</w:t>
      </w:r>
    </w:p>
    <w:p>
      <w:pPr/>
      <w:r>
        <w:rPr>
          <w:lang w:val="es_ES" w:bidi="es_ES"/>
        </w:rPr>
      </w:r>
      <w:r>
        <w:rPr>
          <w:lang w:val="es_ES" w:bidi="es_ES"/>
        </w:rPr>
        <w:t>Adán llama a su esposa "Eva", que puede significar "vida". Eva se convertirá en la madre de todos los que viven. Este es un idioma especial que significa que todas las personas en la tierra son descendientes de Eva.</w:t>
      </w:r>
    </w:p>
    <w:p>
      <w:pPr/>
      <w:r>
        <w:rPr>
          <w:lang w:val="es_ES" w:bidi="es_ES"/>
        </w:rPr>
      </w:r>
      <w:r>
        <w:rPr>
          <w:lang w:val="es_ES" w:bidi="es_ES"/>
        </w:rPr>
        <w:t>La escena 4 termina con Dios haciendo ropa para Adán y Eva de pieles de animales. Dios mismo vistió a Adán y a Eva, o les dio la ropa y ellos se vistieron.</w:t>
      </w:r>
    </w:p>
    <w:p>
      <w:pPr/>
      <w:r>
        <w:rPr>
          <w:lang w:val="es_ES" w:bidi="es_ES"/>
        </w:rPr>
      </w:r>
      <w:r>
        <w:rPr>
          <w:lang w:val="es_ES" w:bidi="es_ES"/>
        </w:rPr>
        <w:t>En la quinta escena, la historia comienza de nuevo. Jehová Dios se habla para sí mismo. Jehová Dios se dice a sí mismo: "Mira, estos seres humanos ahora son como nosotros, porque saben tanto el bien como el mal, o lo saben todo". La palabra "mira" significa que Jehová Dios está diciendo algo importante aquí. Jehová Dios probablemente aquí no está hablando a un grupo de dioses o ángeles. En aquel tiempo, algunos gobernantes usaban el "nosotros" para referirse a sí mismos "nosotros" como muestra de respeto, por eso, podría ser esta la razón por la que Jehová usa "nosotros" aquí.</w:t>
      </w:r>
    </w:p>
    <w:p>
      <w:pPr/>
      <w:r>
        <w:rPr>
          <w:lang w:val="es_ES" w:bidi="es_ES"/>
        </w:rPr>
      </w:r>
      <w:r>
        <w:rPr>
          <w:lang w:val="es_ES" w:bidi="es_ES"/>
        </w:rPr>
        <w:t>Entonces Jehová Dios expulsa al hombre y a la mujer del jardín del Edén con firmeza. El hombre y la mujer no tienen otra opción que salir del jardín. Jehová Dios expulsa a Adán a trabajar la tierra, de la que Adán fue hecho. Vemos que la idea de "Adán regresando a la tierra de la que fue hecho" aparece en varias ocasiones en esta historia.</w:t>
      </w:r>
    </w:p>
    <w:p>
      <w:pPr/>
      <w:r>
        <w:rPr>
          <w:lang w:val="es_ES" w:bidi="es_ES"/>
        </w:rPr>
      </w:r>
      <w:r>
        <w:rPr>
          <w:lang w:val="es_ES" w:bidi="es_ES"/>
        </w:rPr>
        <w:t>Entonces vemos lo que Jehová Dios hizo para proteger el camino al árbol de la vida. Jehová Dios puso un querubín fuerte al este del jardín.</w:t>
      </w:r>
    </w:p>
    <w:p>
      <w:pPr/>
      <w:r>
        <w:rPr>
          <w:lang w:val="es_ES" w:bidi="es_ES"/>
        </w:rPr>
      </w:r>
      <w:r>
        <w:rPr>
          <w:lang w:val="es_ES" w:bidi="es_ES"/>
        </w:rPr>
        <w:t>Él también pone una espada en llamas que se mueve hacia adelante y hacia atrás para guardar el camino al árbol de la vida. No sabemos si esta espada era fuego en forma de una espada, o una espada que estaba en fuego o que estaba brillando con luz intensa. Las espadas eran símbolos de protección.</w:t>
      </w:r>
    </w:p>
    <w:p>
      <w:pPr/>
      <w:r>
        <w:rPr>
          <w:lang w:val="es_ES" w:bidi="es_ES"/>
        </w:rPr>
      </w:r>
      <w:r>
        <w:rPr>
          <w:lang w:val="es_ES" w:bidi="es_ES"/>
        </w:rPr>
        <w:t>Deténganse aquí y conversen en grupo: ¿Qué símbolos de protección tienen en su cultura? Cuando piensan en una espada de la que sale fuego, ¿qué sentimientos tienen? Pausa este audio aquí.</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del texto de Génesis 3: 1 -24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Esta historia tiene cinco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La serpiente</w:t>
      </w:r>
    </w:p>
    <w:p>
      <w:pPr>
        <w:pStyle w:val="ListBullet"/>
        <w:spacing w:line="240" w:lineRule="auto"/>
        <w:ind w:left="720"/>
      </w:pPr>
      <w:r>
        <w:rPr>
          <w:lang w:val="es_ES" w:bidi="es_ES"/>
        </w:rPr>
      </w:r>
      <w:r>
        <w:rPr>
          <w:lang w:val="es_ES" w:bidi="es_ES"/>
        </w:rPr>
        <w:t>Los descendientes de la serpiente</w:t>
      </w:r>
    </w:p>
    <w:p>
      <w:pPr>
        <w:pStyle w:val="ListBullet"/>
        <w:spacing w:line="240" w:lineRule="auto"/>
        <w:ind w:left="720"/>
      </w:pPr>
      <w:r>
        <w:rPr>
          <w:lang w:val="es_ES" w:bidi="es_ES"/>
        </w:rPr>
      </w:r>
      <w:r>
        <w:rPr>
          <w:lang w:val="es_ES" w:bidi="es_ES"/>
        </w:rPr>
        <w:t>La mujer, llamada Eva</w:t>
      </w:r>
    </w:p>
    <w:p>
      <w:pPr>
        <w:pStyle w:val="ListBullet"/>
        <w:spacing w:line="240" w:lineRule="auto"/>
        <w:ind w:left="720"/>
      </w:pPr>
      <w:r>
        <w:rPr>
          <w:lang w:val="es_ES" w:bidi="es_ES"/>
        </w:rPr>
      </w:r>
      <w:r>
        <w:rPr>
          <w:lang w:val="es_ES" w:bidi="es_ES"/>
        </w:rPr>
        <w:t>Los descendientes de la mujer</w:t>
      </w:r>
    </w:p>
    <w:p>
      <w:pPr>
        <w:pStyle w:val="ListBullet"/>
        <w:spacing w:line="240" w:lineRule="auto"/>
        <w:ind w:left="720"/>
      </w:pPr>
      <w:r>
        <w:rPr>
          <w:lang w:val="es_ES" w:bidi="es_ES"/>
        </w:rPr>
      </w:r>
      <w:r>
        <w:rPr>
          <w:lang w:val="es_ES" w:bidi="es_ES"/>
        </w:rPr>
        <w:t>El hombre, llamado Adán</w:t>
      </w:r>
    </w:p>
    <w:p>
      <w:pPr>
        <w:pStyle w:val="ListBullet"/>
        <w:spacing w:line="240" w:lineRule="auto"/>
        <w:ind w:left="720"/>
      </w:pPr>
      <w:r>
        <w:rPr>
          <w:lang w:val="es_ES" w:bidi="es_ES"/>
        </w:rPr>
      </w:r>
      <w:r>
        <w:rPr>
          <w:lang w:val="es_ES" w:bidi="es_ES"/>
        </w:rPr>
        <w:t>Jehová Dios</w:t>
      </w:r>
    </w:p>
    <w:p>
      <w:pPr>
        <w:pStyle w:val="ListBullet"/>
        <w:spacing w:line="240" w:lineRule="auto"/>
        <w:ind w:left="720"/>
      </w:pPr>
      <w:r>
        <w:rPr>
          <w:lang w:val="es_ES" w:bidi="es_ES"/>
        </w:rPr>
      </w:r>
      <w:r>
        <w:rPr>
          <w:lang w:val="es_ES" w:bidi="es_ES"/>
        </w:rPr>
        <w:t>y los querubines</w:t>
      </w:r>
    </w:p>
    <w:p>
      <w:pPr/>
      <w:r>
        <w:rPr>
          <w:lang w:val="es_ES" w:bidi="es_ES"/>
        </w:rPr>
      </w:r>
      <w:r>
        <w:rPr>
          <w:lang w:val="es_ES" w:bidi="es_ES"/>
        </w:rPr>
        <w:t>En grupo, dramaticen el texto dos veces. Deberían interpretar el texto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Detén este audio aquí y dramatiza el texto.</w:t>
      </w:r>
    </w:p>
    <w:p>
      <w:pPr/>
      <w:r>
        <w:rPr>
          <w:lang w:val="es_ES" w:bidi="es_ES"/>
        </w:rPr>
      </w:r>
      <w:r>
        <w:rPr>
          <w:lang w:val="es_ES" w:bidi="es_ES"/>
        </w:rPr>
        <w:t>El grupo debe dramatizar este texto por segunda vez. En ciertos momentos de la dramatización, hagan una pausa y pregunten a la persona que está interpretando el personaje: ¿Qué estás sintiendo o pensando? La persona que está interpretando el personaje debe responder qué es lo que está sintiendo o pensando como si fuera ese personaje. Luego, vuelvan a empezar la obra.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La serpiente era el animal más astuto de todos los que Jehová Dios había creado. La serpiente dijo a la mujer: "¿Es verdad que Dios dijo que no puedes comer de ningún árbol del jardín?"</w:t>
      </w:r>
    </w:p>
    <w:p>
      <w:pPr/>
      <w:r>
        <w:rPr>
          <w:lang w:val="es_ES" w:bidi="es_ES"/>
        </w:rPr>
      </w:r>
      <w:r>
        <w:rPr>
          <w:lang w:val="es_ES" w:bidi="es_ES"/>
        </w:rPr>
        <w:t>La mujer respondió: "Eso no es verdad. Dios dijo que podemos comer del fruto de cualquier árbol del jardín. Pero Dios dijo que no podemos comer del fruto del árbol que está en medio del jardín. Dios dijo que si tan solo tocamos el árbol, moriremos".</w:t>
      </w:r>
    </w:p>
    <w:p>
      <w:pPr/>
      <w:r>
        <w:rPr>
          <w:lang w:val="es_ES" w:bidi="es_ES"/>
        </w:rPr>
      </w:r>
      <w:r>
        <w:rPr>
          <w:lang w:val="es_ES" w:bidi="es_ES"/>
        </w:rPr>
        <w:t>La serpiente dijo: "No, eso no es verdad. Dios sabe que si comen del fruto del árbol que está en medio del jardín, conocerán todas las cosas buenas y malas como Dios".</w:t>
      </w:r>
    </w:p>
    <w:p>
      <w:pPr/>
      <w:r>
        <w:rPr>
          <w:lang w:val="es_ES" w:bidi="es_ES"/>
        </w:rPr>
      </w:r>
      <w:r>
        <w:rPr>
          <w:lang w:val="es_ES" w:bidi="es_ES"/>
        </w:rPr>
        <w:t>Pausa el drama. Pregúntenle a la persona que interpreta a la serpiente. "¿Qué estás pensando o sintiendo?" La persona puede responder cosas como: "Quiero engañar a la mujer para que coma del fruto", o "Estoy mintiendo a la mujer", o "¡Quiero ver a las personas sufrir!" Vuelvan a comenzar la dramatización.</w:t>
      </w:r>
    </w:p>
    <w:p>
      <w:pPr/>
      <w:r>
        <w:rPr>
          <w:lang w:val="es_ES" w:bidi="es_ES"/>
        </w:rPr>
      </w:r>
      <w:r>
        <w:rPr>
          <w:lang w:val="es_ES" w:bidi="es_ES"/>
        </w:rPr>
        <w:t>La mujer vio que el fruto era bueno para comer y muy hermoso. Ella quería el fruto porque la haría sabia. Entonces, ella tomó del fruto y comió.</w:t>
      </w:r>
    </w:p>
    <w:p>
      <w:pPr/>
      <w:r>
        <w:rPr>
          <w:lang w:val="es_ES" w:bidi="es_ES"/>
        </w:rPr>
      </w:r>
      <w:r>
        <w:rPr>
          <w:lang w:val="es_ES" w:bidi="es_ES"/>
        </w:rPr>
        <w:t>Pausa el drama. Pregúntele a la persona que está interpretando a la mujer: "¿Qué está sintiendo o pensando? La persona podría responder cosas como: "Quiero ser sabia", o "Estoy haciendo lo que quiero", o "Dudo que lo que Dios me dijo fuera correcto", o "Quiero ser como Dios". Vuelvan a comenzar la dramatización. Ella también dio del fruto a su esposo que estaba con ella, y él comió. Pregúntenle a la persona que está interpretando al esposo de la mujer "¿Qué estás sintiendo o pensando? La persona podría responder cosas como: "He escuchado lo que la serpiente dijo, y la serpiente me ha convencido", o "Estoy dudando de que lo que Dios me dijo fuera correcto", o: "Mi esposa lo está haciendo, así que debería estar bien". Vuelvan a comenzar la dramatización.</w:t>
      </w:r>
    </w:p>
    <w:p>
      <w:pPr/>
      <w:r>
        <w:rPr>
          <w:lang w:val="es_ES" w:bidi="es_ES"/>
        </w:rPr>
      </w:r>
      <w:r>
        <w:rPr>
          <w:lang w:val="es_ES" w:bidi="es_ES"/>
        </w:rPr>
        <w:t>El hombre y la mujer se dieron cuenta de que estaban desnudos. Sintieron vergüenza, así que cosieron ropa de hojas.</w:t>
      </w:r>
    </w:p>
    <w:p>
      <w:pPr/>
      <w:r>
        <w:rPr>
          <w:lang w:val="es_ES" w:bidi="es_ES"/>
        </w:rPr>
      </w:r>
      <w:r>
        <w:rPr>
          <w:lang w:val="es_ES" w:bidi="es_ES"/>
        </w:rPr>
        <w:t>Pausa el drama. Pregúntenle a la persona que está interprentando al hombre y a la mujer: "¿Qué están sintiendo o pensando? Ellos podrían responder cosas como: "Este es un sentimiento nuevo", o "Nos sentimos profundamente humillados y culpables de no estar usando ropa", o "Nos sentimos mal, pero no pensamos que podemos acudir a Dios en busca de ayuda". Vuelvan a comenzar la dramatización.</w:t>
      </w:r>
    </w:p>
    <w:p>
      <w:pPr/>
      <w:r>
        <w:rPr>
          <w:lang w:val="es_ES" w:bidi="es_ES"/>
        </w:rPr>
      </w:r>
      <w:r>
        <w:rPr>
          <w:lang w:val="es_ES" w:bidi="es_ES"/>
        </w:rPr>
        <w:t>Al anochecer, el hombre y la mujer escucharon a Jehová caminando en el jardín, así que se escondieron. Jehová Dios llamó: "¿Dónde estás?" El hombre le dijo a Jehová que se estaba escondiendo porque estaba avergonzado. Jehová preguntó: "¿Quién te dijo que estabas desnudo? ¿Acaso comiste del árbol del que te mandé que no comieras?"</w:t>
      </w:r>
    </w:p>
    <w:p>
      <w:pPr/>
      <w:r>
        <w:rPr>
          <w:lang w:val="es_ES" w:bidi="es_ES"/>
        </w:rPr>
      </w:r>
      <w:r>
        <w:rPr>
          <w:lang w:val="es_ES" w:bidi="es_ES"/>
        </w:rPr>
        <w:t>Pausa el drama. Pregúntenle a la persona que está interpretando a Dios: "¿Qué está sintiendo o pensando?" La persona podría responder cosas como: "Sé lo que sucedió, pero quiero que el hombre me diga", o "Estoy muy, muy triste de que el hombre me desobedeció". Vuelvan a comenzar la dramatización.</w:t>
      </w:r>
    </w:p>
    <w:p>
      <w:pPr/>
      <w:r>
        <w:rPr>
          <w:lang w:val="es_ES" w:bidi="es_ES"/>
        </w:rPr>
      </w:r>
      <w:r>
        <w:rPr>
          <w:lang w:val="es_ES" w:bidi="es_ES"/>
        </w:rPr>
        <w:t>El hombre respondió: "La mujer que me diste. Ella me dio del fruto, y yo lo comí".</w:t>
      </w:r>
    </w:p>
    <w:p>
      <w:pPr/>
      <w:r>
        <w:rPr>
          <w:lang w:val="es_ES" w:bidi="es_ES"/>
        </w:rPr>
      </w:r>
      <w:r>
        <w:rPr>
          <w:lang w:val="es_ES" w:bidi="es_ES"/>
        </w:rPr>
        <w:t>Jehová le preguntó a la mujer qué hizo.</w:t>
      </w:r>
    </w:p>
    <w:p>
      <w:pPr/>
      <w:r>
        <w:rPr>
          <w:lang w:val="es_ES" w:bidi="es_ES"/>
        </w:rPr>
      </w:r>
      <w:r>
        <w:rPr>
          <w:lang w:val="es_ES" w:bidi="es_ES"/>
        </w:rPr>
        <w:t>La mujer respondió: "La serpiente me engañó. Por eso es que lo comí".</w:t>
      </w:r>
    </w:p>
    <w:p>
      <w:pPr/>
      <w:r>
        <w:rPr>
          <w:lang w:val="es_ES" w:bidi="es_ES"/>
        </w:rPr>
      </w:r>
      <w:r>
        <w:rPr>
          <w:lang w:val="es_ES" w:bidi="es_ES"/>
        </w:rPr>
        <w:t>Pausen la acción. Pregúntenle a la persona que está interprentando al hombre y a la mujer: "¿Qué están sintiendo o pensando? Ellos podrían responder cosas como: "Nos sentimos culpables, así que estamos tratando de culpar a otras personas por lo que sucedió", o "Estamos tan avergonzados de que Jehová se enteró de lo que hicimos". Vuelvan a comenzar la dramatización.</w:t>
      </w:r>
    </w:p>
    <w:p>
      <w:pPr/>
      <w:r>
        <w:rPr>
          <w:lang w:val="es_ES" w:bidi="es_ES"/>
        </w:rPr>
      </w:r>
      <w:r>
        <w:rPr>
          <w:lang w:val="es_ES" w:bidi="es_ES"/>
        </w:rPr>
        <w:t>Entonces Jehová maldijo a la serpiente. Entonces Jehová le dijo a la mujer que ella tendría dolor cuando tuviera hijos y que ella desearía a su esposo, pero que él tendría autoridad sobre ella. Entonces Jehová le dijo al hombre que tendría que trabajar duro para cultivar alimento, y que un día se convertiría en polvo.</w:t>
      </w:r>
    </w:p>
    <w:p>
      <w:pPr/>
      <w:r>
        <w:rPr>
          <w:lang w:val="es_ES" w:bidi="es_ES"/>
        </w:rPr>
      </w:r>
      <w:r>
        <w:rPr>
          <w:lang w:val="es_ES" w:bidi="es_ES"/>
        </w:rPr>
        <w:t>Pausa el drama. Pregúntenle a la persona que está interprentando al hombre y a la mujer: "¿Qué están sintiendo o pensando? Ellos pueden responder cosas como: "Estamos muy tristes", o "Estamos devastados por descubrir todo lo que sucederá por lo que hicimos", o "Estamos enojados por lo que ha sucedido". Vuelvan a comenzar la dramatización.</w:t>
      </w:r>
    </w:p>
    <w:p>
      <w:pPr/>
      <w:r>
        <w:rPr>
          <w:lang w:val="es_ES" w:bidi="es_ES"/>
        </w:rPr>
      </w:r>
      <w:r>
        <w:rPr>
          <w:lang w:val="es_ES" w:bidi="es_ES"/>
        </w:rPr>
        <w:t>Entonces Dios hizo ropa para el hombre y la mujer, y los expulsó del jardín para que nunca pudieran comer del árbol de la vida. Dios puso un querubín y una espada en llamas enfrente de la entrada del jardín para proteger el camino al árbol de la vida.</w:t>
      </w:r>
    </w:p>
    <w:p>
      <w:pPr/>
      <w:r>
        <w:rPr>
          <w:lang w:val="es_ES" w:bidi="es_ES"/>
        </w:rPr>
      </w:r>
      <w:r>
        <w:rPr>
          <w:lang w:val="es_ES" w:bidi="es_ES"/>
        </w:rPr>
        <w:t>Terminen la dramatización. Pregúntenle a la persona que está interpretando a Dios: "¿Qué está sintiendo o pensando?" La persona puede responder cosas como: "Estoy muy triste de que tantas cosas estén mal ahora que el hombre y la mujer hicieron esto", o "No quiero que el hombre y la mujer coman del árbol de la vida, y vivan así para siempre".</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del texto de Génesis 3: 1 -24 en la traducción que sea más fácil de entender.</w:t>
      </w:r>
    </w:p>
    <w:p>
      <w:pPr/>
      <w:r>
        <w:rPr>
          <w:lang w:val="es_ES" w:bidi="es_ES"/>
        </w:rPr>
      </w:r>
      <w:r>
        <w:rPr>
          <w:lang w:val="es_ES" w:bidi="es_ES"/>
        </w:rPr>
        <w:t xml:space="preserve">En este paso, platiquen con su grupo sobre términos y palabras clave en este texto. </w:t>
      </w:r>
    </w:p>
    <w:p>
      <w:pPr/>
      <w:r>
        <w:rPr>
          <w:lang w:val="es_ES" w:bidi="es_ES"/>
        </w:rPr>
      </w:r>
      <w:r>
        <w:rPr>
          <w:lang w:val="es_ES" w:bidi="es_ES"/>
        </w:rPr>
        <w:t xml:space="preserve">La </w:t>
      </w:r>
      <w:r>
        <w:rPr>
          <w:b/>
          <w:lang w:val="es_ES" w:bidi="es_ES"/>
        </w:rPr>
        <w:t>serpiente</w:t>
      </w:r>
      <w:r>
        <w:rPr>
          <w:lang w:val="es_ES" w:bidi="es_ES"/>
        </w:rPr>
        <w:t xml:space="preserve"> era el más astuto de todos los animales que </w:t>
      </w:r>
      <w:r>
        <w:rPr>
          <w:b/>
          <w:lang w:val="es_ES" w:bidi="es_ES"/>
        </w:rPr>
        <w:t>Jehová</w:t>
      </w:r>
      <w:r>
        <w:rPr>
          <w:lang w:val="es_ES" w:bidi="es_ES"/>
        </w:rPr>
        <w:t xml:space="preserve"> </w:t>
      </w:r>
      <w:r>
        <w:rPr>
          <w:b/>
          <w:lang w:val="es_ES" w:bidi="es_ES"/>
        </w:rPr>
        <w:t>Dios</w:t>
      </w:r>
      <w:r>
        <w:rPr>
          <w:lang w:val="es_ES" w:bidi="es_ES"/>
        </w:rPr>
        <w:t xml:space="preserve"> había creado. Una serpiente es un animal largo y delgado sin piernas.</w:t>
      </w:r>
    </w:p>
    <w:p>
      <w:pPr/>
      <w:r>
        <w:rPr>
          <w:lang w:val="es_ES" w:bidi="es_ES"/>
        </w:rPr>
      </w:r>
      <w:r>
        <w:rPr>
          <w:lang w:val="es_ES" w:bidi="es_ES"/>
        </w:rPr>
        <w:t xml:space="preserve">El nombre de Dios en este pasaje es una combinación de dos nombres para Dios: SEÑOR, o Yahweh, y </w:t>
      </w:r>
      <w:r>
        <w:rPr>
          <w:b/>
          <w:lang w:val="es_ES" w:bidi="es_ES"/>
        </w:rPr>
        <w:t>Elohim,</w:t>
      </w:r>
      <w:r>
        <w:rPr>
          <w:lang w:val="es_ES" w:bidi="es_ES"/>
        </w:rPr>
        <w:t xml:space="preserve"> la palabra general para Dios. La palabra que se usa como " Yahweh" es el nombre adecuado para el Dios de los judíos. Con el paso del tiempo, el pueblo judío dejó de pronunciar el nombre de Yahweh porque creían que el nombre era demasiado sagrado para decirlo en voz alta. Ellos usaron otros nombres, como Jehová. La mayoría de las traducciones en inglés usan la palabra "LORD" (SEÑOR), que significa el señor supremo de todas las cosas. El nombre "Dios" significa ser divino o supremo. En este pasaje, los dos nombres se usan juntos. Esto no sucede con frecuencia. SEÑOR y Dios se refieren al mismo ser divino o supremo. Usen la misma palabra para "Elohim" o "Dios" que usaron en el pasaje anterior. Para más información sobre </w:t>
      </w:r>
      <w:r>
        <w:rPr>
          <w:lang w:val="es_ES" w:bidi="es_ES"/>
        </w:rPr>
        <w:t>Yahweh</w:t>
      </w:r>
      <w:r>
        <w:rPr>
          <w:lang w:val="es_ES" w:bidi="es_ES"/>
        </w:rPr>
        <w:t xml:space="preserve"> como el nombre personal de Dios, vea el Glosario Principal.</w:t>
      </w:r>
    </w:p>
    <w:p>
      <w:pPr/>
      <w:r>
        <w:rPr>
          <w:lang w:val="es_ES" w:bidi="es_ES"/>
        </w:rPr>
      </w:r>
      <w:r>
        <w:rPr>
          <w:lang w:val="es_ES" w:bidi="es_ES"/>
        </w:rPr>
        <w:t>Cuando la serpiente y la mujer hablan entre sí, solo usan la palabra "Elohim" o Dios cuando se refieren a Dios.</w:t>
      </w:r>
    </w:p>
    <w:p>
      <w:pPr/>
      <w:r>
        <w:rPr>
          <w:lang w:val="es_ES" w:bidi="es_ES"/>
        </w:rPr>
      </w:r>
      <w:r>
        <w:rPr>
          <w:lang w:val="es_ES" w:bidi="es_ES"/>
        </w:rPr>
        <w:t xml:space="preserve">La serpiente le preguntó a la mujer: "¿Realmente dijo Dios que no puedes comer de ningún árbol del </w:t>
      </w:r>
      <w:r>
        <w:rPr>
          <w:b/>
          <w:lang w:val="es_ES" w:bidi="es_ES"/>
        </w:rPr>
        <w:t>jardín</w:t>
      </w:r>
      <w:r>
        <w:rPr>
          <w:lang w:val="es_ES" w:bidi="es_ES"/>
        </w:rPr>
        <w:t>?" Usen la misma palabra para "jardín" que usaron en las historias anteriores de Génesis.</w:t>
      </w:r>
    </w:p>
    <w:p>
      <w:pPr/>
      <w:r>
        <w:rPr>
          <w:lang w:val="es_ES" w:bidi="es_ES"/>
        </w:rPr>
      </w:r>
      <w:r>
        <w:rPr>
          <w:lang w:val="es_ES" w:bidi="es_ES"/>
        </w:rPr>
        <w:t>La mujer vio que el fruto le daría sabiduría</w:t>
      </w:r>
      <w:r>
        <w:rPr>
          <w:b/>
          <w:lang w:val="es_ES" w:bidi="es_ES"/>
        </w:rPr>
        <w:t>.</w:t>
      </w:r>
      <w:r>
        <w:rPr>
          <w:lang w:val="es_ES" w:bidi="es_ES"/>
        </w:rPr>
        <w:t xml:space="preserve"> En esta historia, sabiduría se refiere a la comprensión o al entendimiento. Se refiere a saber todas las cosas, incluyendo las cosas buenas y las cosas malas.</w:t>
      </w:r>
    </w:p>
    <w:p>
      <w:pPr/>
      <w:r>
        <w:rPr>
          <w:lang w:val="es_ES" w:bidi="es_ES"/>
        </w:rPr>
      </w:r>
      <w:r>
        <w:rPr>
          <w:lang w:val="es_ES" w:bidi="es_ES"/>
        </w:rPr>
        <w:t xml:space="preserve">El hombre y la mujer se dieron cuenta de que estaban </w:t>
      </w:r>
      <w:r>
        <w:rPr>
          <w:b/>
          <w:lang w:val="es_ES" w:bidi="es_ES"/>
        </w:rPr>
        <w:t>desnudos</w:t>
      </w:r>
      <w:r>
        <w:rPr>
          <w:lang w:val="es_ES" w:bidi="es_ES"/>
        </w:rPr>
        <w:t>. Usen la misma palabra para "desnudos" que han usado en textos anteriores. Recuerden que debe ser una palabra que puedan usar tanto entre hombres como mujeres. Ustedes pueden decir que ellos no estaban usando ropa.</w:t>
      </w:r>
    </w:p>
    <w:p>
      <w:pPr/>
      <w:r>
        <w:rPr>
          <w:lang w:val="es_ES" w:bidi="es_ES"/>
        </w:rPr>
      </w:r>
      <w:r>
        <w:rPr>
          <w:lang w:val="es_ES" w:bidi="es_ES"/>
        </w:rPr>
        <w:t xml:space="preserve">La mujer comió del fruto, y le dio a su esposo, que estaba con ella. De repente sintieron vergüenza porque no estaban usando ropa. Ellos cosieron </w:t>
      </w:r>
      <w:r>
        <w:rPr>
          <w:b/>
          <w:lang w:val="es_ES" w:bidi="es_ES"/>
        </w:rPr>
        <w:t>hojas</w:t>
      </w:r>
      <w:r>
        <w:rPr>
          <w:lang w:val="es_ES" w:bidi="es_ES"/>
        </w:rPr>
        <w:t xml:space="preserve"> de higuera para cubrirse. Esto probablemente significa que encontraron una manera de unir las hojas entre sí. Las higueras son un tipo de árbol con hojas muy grandes.</w:t>
      </w:r>
    </w:p>
    <w:p>
      <w:pPr/>
      <w:r>
        <w:rPr>
          <w:lang w:val="es_ES" w:bidi="es_ES"/>
        </w:rPr>
      </w:r>
      <w:r>
        <w:rPr>
          <w:lang w:val="es_ES" w:bidi="es_ES"/>
        </w:rPr>
        <w:t xml:space="preserve">Hagan una pausa aquí. En grupo, miren una imagen de una </w:t>
      </w:r>
      <w:r>
        <w:rPr>
          <w:lang w:val="es_ES" w:bidi="es_ES"/>
        </w:rPr>
        <w:t>higuera</w:t>
      </w:r>
      <w:r>
        <w:rPr>
          <w:lang w:val="es_ES" w:bidi="es_ES"/>
        </w:rPr>
        <w:t xml:space="preserve"> y una </w:t>
      </w:r>
      <w:r>
        <w:rPr>
          <w:lang w:val="es_ES" w:bidi="es_ES"/>
        </w:rPr>
        <w:t>hoja de higuera</w:t>
      </w:r>
      <w:r>
        <w:rPr>
          <w:lang w:val="es_ES" w:bidi="es_ES"/>
        </w:rPr>
        <w:t>. Conversen sobre la palabra o frase que mejor describa las hojas de higuera en su idioma. Pausen este audio aquí.</w:t>
      </w:r>
    </w:p>
    <w:p>
      <w:pPr/>
      <w:r>
        <w:rPr>
          <w:lang w:val="es_ES" w:bidi="es_ES"/>
        </w:rPr>
      </w:r>
      <w:r>
        <w:rPr>
          <w:lang w:val="es_ES" w:bidi="es_ES"/>
        </w:rPr>
        <w:t xml:space="preserve">Entonces Jehová Dios </w:t>
      </w:r>
      <w:r>
        <w:rPr>
          <w:b/>
          <w:lang w:val="es_ES" w:bidi="es_ES"/>
        </w:rPr>
        <w:t>maldijo</w:t>
      </w:r>
      <w:r>
        <w:rPr>
          <w:lang w:val="es_ES" w:bidi="es_ES"/>
        </w:rPr>
        <w:t xml:space="preserve"> a la serpiente. Maldición significa castigo o juicio. Esto significa que algo desagradable le va a pasar a alguien. Aunque muchos idiomas tienen una forma de pronunciar una maldición sobre alguien o algo, asegúrense de que la palabra que elijan no signifique que alguien ha hecho magia. Cuando Dios maldice a una persona, esto significa que no está complacido con ella, por lo que la castiga maldiciéndola. Busquen </w:t>
      </w:r>
      <w:r>
        <w:rPr>
          <w:lang w:val="es_ES" w:bidi="es_ES"/>
        </w:rPr>
        <w:t>"maldición"</w:t>
      </w:r>
      <w:r>
        <w:rPr>
          <w:lang w:val="es_ES" w:bidi="es_ES"/>
        </w:rPr>
        <w:t xml:space="preserve"> en el Glosario Principal para obtener más información, y usen la misma palabra en los siguientes pasajes.</w:t>
      </w:r>
    </w:p>
    <w:p>
      <w:pPr/>
      <w:r>
        <w:rPr>
          <w:lang w:val="es_ES" w:bidi="es_ES"/>
        </w:rPr>
      </w:r>
      <w:r>
        <w:rPr>
          <w:lang w:val="es_ES" w:bidi="es_ES"/>
        </w:rPr>
        <w:t>Hagan una pausa aquí y conversen en grupo: En su idioma, ¿cómo describirían a los animales o a las personas que están malditas? Pausen este audio aquí.</w:t>
      </w:r>
    </w:p>
    <w:p>
      <w:pPr/>
      <w:r>
        <w:rPr>
          <w:lang w:val="es_ES" w:bidi="es_ES"/>
        </w:rPr>
      </w:r>
      <w:r>
        <w:rPr>
          <w:lang w:val="es_ES" w:bidi="es_ES"/>
        </w:rPr>
        <w:t xml:space="preserve">Jehová Dios le dijo a la serpiente: "Haré que tú y la mujer se odien entre sí, y haré que tus </w:t>
      </w:r>
      <w:r>
        <w:rPr>
          <w:b/>
          <w:lang w:val="es_ES" w:bidi="es_ES"/>
        </w:rPr>
        <w:t>descendientes</w:t>
      </w:r>
      <w:r>
        <w:rPr>
          <w:lang w:val="es_ES" w:bidi="es_ES"/>
        </w:rPr>
        <w:t xml:space="preserve"> odien a los descendientes de ella". "Descendientes" en hebreo, el idioma original, puede significar uno o varios. En este caso, "descendientes" probablemente se refiere a los hijos de alguien y a los hijos de esos hijos. Cualquiera que llamara antepasado a la serpiente o a la mujer era un descendiente de la serpiente o de la mujer.</w:t>
      </w:r>
    </w:p>
    <w:p>
      <w:pPr/>
      <w:r>
        <w:rPr>
          <w:lang w:val="es_ES" w:bidi="es_ES"/>
        </w:rPr>
      </w:r>
      <w:r>
        <w:rPr>
          <w:lang w:val="es_ES" w:bidi="es_ES"/>
        </w:rPr>
        <w:t xml:space="preserve">Jehová Dios continuó: "El descendiente de la mujer te </w:t>
      </w:r>
      <w:r>
        <w:rPr>
          <w:b/>
          <w:lang w:val="es_ES" w:bidi="es_ES"/>
        </w:rPr>
        <w:t>herirá</w:t>
      </w:r>
      <w:r>
        <w:rPr>
          <w:lang w:val="es_ES" w:bidi="es_ES"/>
        </w:rPr>
        <w:t xml:space="preserve"> en la cabeza, y tú le herirás en el talón". En el idioma original, "herir" significaba golpear, atacar o lastimar algo.</w:t>
      </w:r>
    </w:p>
    <w:p>
      <w:pPr/>
      <w:r>
        <w:rPr>
          <w:lang w:val="es_ES" w:bidi="es_ES"/>
        </w:rPr>
      </w:r>
      <w:r>
        <w:rPr>
          <w:lang w:val="es_ES" w:bidi="es_ES"/>
        </w:rPr>
        <w:t>Hagan una pausa aquí y conversen en grupo: ¿Cómo describirán esta parte de la historia cuando los descendientes de la serpiente y de la mujer se odien y traten de hacerse daño entre sí? Pausen este audio aquí.</w:t>
      </w:r>
    </w:p>
    <w:p>
      <w:pPr/>
      <w:r>
        <w:rPr>
          <w:lang w:val="es_ES" w:bidi="es_ES"/>
        </w:rPr>
      </w:r>
      <w:r>
        <w:rPr>
          <w:lang w:val="es_ES" w:bidi="es_ES"/>
        </w:rPr>
        <w:t xml:space="preserve">Entonces Jehová Dios le dijo a la mujer que ella tendría dolor al dar a luz y que ella </w:t>
      </w:r>
      <w:r>
        <w:rPr>
          <w:b/>
          <w:lang w:val="es_ES" w:bidi="es_ES"/>
        </w:rPr>
        <w:t>desearía</w:t>
      </w:r>
      <w:r>
        <w:rPr>
          <w:lang w:val="es_ES" w:bidi="es_ES"/>
        </w:rPr>
        <w:t xml:space="preserve"> a su esposo, pero que él tendría autoridad sobre ella. "Tener autoridad sobre ella" también puede implicar que el hombre quiere ser como su esposa y la desea también. "Deseo" significa querer algo profundamente, a menudo de una manera sexual como los hombres y las mujeres se desean entre sí.</w:t>
      </w:r>
    </w:p>
    <w:p>
      <w:pPr/>
      <w:r>
        <w:rPr>
          <w:lang w:val="es_ES" w:bidi="es_ES"/>
        </w:rPr>
      </w:r>
      <w:r>
        <w:rPr>
          <w:lang w:val="es_ES" w:bidi="es_ES"/>
        </w:rPr>
        <w:t>Hagan una pausa aquí y conversen en grupo: Con base en las diferentes interpretaciones de esta parte de la historia que están escuchado, ¿Cómo traducirán esta parte de la historia? Detenga el audio aquí.</w:t>
      </w:r>
    </w:p>
    <w:p>
      <w:pPr/>
      <w:r>
        <w:rPr>
          <w:lang w:val="es_ES" w:bidi="es_ES"/>
        </w:rPr>
      </w:r>
      <w:r>
        <w:rPr>
          <w:lang w:val="es_ES" w:bidi="es_ES"/>
        </w:rPr>
        <w:t xml:space="preserve">Entonces Jehová Dios le dijo al hombre, Adán, que por haber escuchado a la mujer y comido del fruto, la tierra había sido maldita. El hombre trabajaría duro para cultivar alimento de la tierra toda su vida, pero en la tierra crecerían </w:t>
      </w:r>
      <w:r>
        <w:rPr>
          <w:b/>
          <w:lang w:val="es_ES" w:bidi="es_ES"/>
        </w:rPr>
        <w:t>espinos</w:t>
      </w:r>
      <w:r>
        <w:rPr>
          <w:lang w:val="es_ES" w:bidi="es_ES"/>
        </w:rPr>
        <w:t xml:space="preserve"> y </w:t>
      </w:r>
      <w:r>
        <w:rPr>
          <w:b/>
          <w:lang w:val="es_ES" w:bidi="es_ES"/>
        </w:rPr>
        <w:t>cardos</w:t>
      </w:r>
      <w:r>
        <w:rPr>
          <w:lang w:val="es_ES" w:bidi="es_ES"/>
        </w:rPr>
        <w:t>. Los espinos y los cardos son plantas afiladas que son difíciles de arrancar del suelo.</w:t>
      </w:r>
    </w:p>
    <w:p>
      <w:pPr/>
      <w:r>
        <w:rPr>
          <w:lang w:val="es_ES" w:bidi="es_ES"/>
        </w:rPr>
      </w:r>
      <w:r>
        <w:rPr>
          <w:lang w:val="es_ES" w:bidi="es_ES"/>
        </w:rPr>
        <w:t>Hagan una pausa aquí. En grupo, conversen sobre qué palabra o frase describe los espinos y los cardos en su idioma. Pausen este audio aquí.</w:t>
      </w:r>
    </w:p>
    <w:p>
      <w:pPr/>
      <w:r>
        <w:rPr>
          <w:lang w:val="es_ES" w:bidi="es_ES"/>
        </w:rPr>
      </w:r>
      <w:r>
        <w:rPr>
          <w:lang w:val="es_ES" w:bidi="es_ES"/>
        </w:rPr>
        <w:t>Jehová Dios le dijo a Adán que regresaría al "</w:t>
      </w:r>
      <w:r>
        <w:rPr>
          <w:b/>
          <w:lang w:val="es_ES" w:bidi="es_ES"/>
        </w:rPr>
        <w:t>polvo</w:t>
      </w:r>
      <w:r>
        <w:rPr>
          <w:lang w:val="es_ES" w:bidi="es_ES"/>
        </w:rPr>
        <w:t xml:space="preserve"> de la tierra". Usen la misma palabra para "polvo" o "tierra" en esta historia que han usado en historias anteriores.</w:t>
      </w:r>
    </w:p>
    <w:p>
      <w:pPr/>
      <w:r>
        <w:rPr>
          <w:lang w:val="es_ES" w:bidi="es_ES"/>
        </w:rPr>
      </w:r>
      <w:r>
        <w:rPr>
          <w:b/>
          <w:lang w:val="es_ES" w:bidi="es_ES"/>
        </w:rPr>
        <w:t>Adán</w:t>
      </w:r>
      <w:r>
        <w:rPr>
          <w:lang w:val="es_ES" w:bidi="es_ES"/>
        </w:rPr>
        <w:t xml:space="preserve"> llamó a su esposa "</w:t>
      </w:r>
      <w:r>
        <w:rPr>
          <w:b/>
          <w:lang w:val="es_ES" w:bidi="es_ES"/>
        </w:rPr>
        <w:t>Eva</w:t>
      </w:r>
      <w:r>
        <w:rPr>
          <w:lang w:val="es_ES" w:bidi="es_ES"/>
        </w:rPr>
        <w:t>", porque ella sería la madre de todos los que viven. El nombre Eva suena parecido a la palabra para "vida". El nombre Adán suena parecido a la palabra para "hombre".</w:t>
      </w:r>
    </w:p>
    <w:p>
      <w:pPr/>
      <w:r>
        <w:rPr>
          <w:lang w:val="es_ES" w:bidi="es_ES"/>
        </w:rPr>
      </w:r>
      <w:r>
        <w:rPr>
          <w:lang w:val="es_ES" w:bidi="es_ES"/>
        </w:rPr>
        <w:t xml:space="preserve">Jehová Dios hizo </w:t>
      </w:r>
      <w:r>
        <w:rPr>
          <w:b/>
          <w:lang w:val="es_ES" w:bidi="es_ES"/>
        </w:rPr>
        <w:t>ropa</w:t>
      </w:r>
      <w:r>
        <w:rPr>
          <w:lang w:val="es_ES" w:bidi="es_ES"/>
        </w:rPr>
        <w:t xml:space="preserve"> de la piel de un animal para Adán y Eva. Recuerden que "ropa" aquí se refiere a una camisa o túnica larga que probablemente no tenía mangas.</w:t>
      </w:r>
    </w:p>
    <w:p>
      <w:pPr/>
      <w:r>
        <w:rPr>
          <w:lang w:val="es_ES" w:bidi="es_ES"/>
        </w:rPr>
      </w:r>
      <w:r>
        <w:rPr>
          <w:lang w:val="es_ES" w:bidi="es_ES"/>
        </w:rPr>
        <w:t xml:space="preserve">Entonces Jehová Dios decidió expulsarlos del </w:t>
      </w:r>
      <w:r>
        <w:rPr>
          <w:b/>
          <w:lang w:val="es_ES" w:bidi="es_ES"/>
        </w:rPr>
        <w:t>jardín de Edén</w:t>
      </w:r>
      <w:r>
        <w:rPr>
          <w:lang w:val="es_ES" w:bidi="es_ES"/>
        </w:rPr>
        <w:t xml:space="preserve"> para que no comieran del fruto del </w:t>
      </w:r>
      <w:r>
        <w:rPr>
          <w:b/>
          <w:lang w:val="es_ES" w:bidi="es_ES"/>
        </w:rPr>
        <w:t>árbol de la vida</w:t>
      </w:r>
      <w:r>
        <w:rPr>
          <w:lang w:val="es_ES" w:bidi="es_ES"/>
        </w:rPr>
        <w:t xml:space="preserve"> y vivieran para siempre. Usen las mismas frases para "árbol de la vida" y "Jardín del Edén" que usaron en historias anteriores.</w:t>
      </w:r>
    </w:p>
    <w:p>
      <w:pPr/>
      <w:r>
        <w:rPr>
          <w:lang w:val="es_ES" w:bidi="es_ES"/>
        </w:rPr>
      </w:r>
      <w:r>
        <w:rPr>
          <w:lang w:val="es_ES" w:bidi="es_ES"/>
        </w:rPr>
        <w:t xml:space="preserve">Jehová Dios puso un </w:t>
      </w:r>
      <w:r>
        <w:rPr>
          <w:b/>
          <w:lang w:val="es_ES" w:bidi="es_ES"/>
        </w:rPr>
        <w:t>querubín</w:t>
      </w:r>
      <w:r>
        <w:rPr>
          <w:lang w:val="es_ES" w:bidi="es_ES"/>
        </w:rPr>
        <w:t xml:space="preserve"> para guardar el camino al árbol de la vida. Los querubines son seres sobrenaturales que tienen alas. Con frecuencia, ellos protegían los lugares sagrados. Son diferentes de los ángeles, que son mensajeros de Dios. Busquen la palabra "Querubín" en el Glosario Principal para más información.</w:t>
      </w:r>
    </w:p>
    <w:p>
      <w:pPr/>
      <w:r>
        <w:rPr>
          <w:lang w:val="es_ES" w:bidi="es_ES"/>
        </w:rPr>
      </w:r>
      <w:r>
        <w:rPr>
          <w:lang w:val="es_ES" w:bidi="es_ES"/>
        </w:rPr>
        <w:t xml:space="preserve">Hagan una pausa aquí. En grupo, miren un dibujo de un </w:t>
      </w:r>
      <w:r>
        <w:rPr>
          <w:b/>
          <w:lang w:val="es_ES" w:bidi="es_ES"/>
        </w:rPr>
        <w:t>querubín</w:t>
      </w:r>
      <w:r>
        <w:rPr>
          <w:lang w:val="es_ES" w:bidi="es_ES"/>
        </w:rPr>
        <w:t>. Conversen en grupo sobre qué palabra o frase describe a los querubines. Usen la misma palabra para todos los siguientes pasajes. Detenga el audio aquí.</w:t>
      </w:r>
    </w:p>
    <w:p>
      <w:pPr/>
      <w:r>
        <w:rPr>
          <w:lang w:val="es_ES" w:bidi="es_ES"/>
        </w:rPr>
      </w:r>
      <w:r>
        <w:rPr>
          <w:lang w:val="es_ES" w:bidi="es_ES"/>
        </w:rPr>
        <w:t xml:space="preserve">Jehová Dios también puso una </w:t>
      </w:r>
      <w:r>
        <w:rPr>
          <w:b/>
          <w:lang w:val="es_ES" w:bidi="es_ES"/>
        </w:rPr>
        <w:t>espada</w:t>
      </w:r>
      <w:r>
        <w:rPr>
          <w:lang w:val="es_ES" w:bidi="es_ES"/>
        </w:rPr>
        <w:t xml:space="preserve"> en llamas en la entrada del jardín. Una espada es un metal largo y afilado que se usa como arma.</w:t>
      </w:r>
    </w:p>
    <w:p>
      <w:pPr/>
      <w:r>
        <w:rPr>
          <w:lang w:val="es_ES" w:bidi="es_ES"/>
        </w:rPr>
      </w:r>
      <w:r>
        <w:rPr>
          <w:lang w:val="es_ES" w:bidi="es_ES"/>
        </w:rPr>
        <w:t xml:space="preserve">Hagan una pausa aquí. En grupo, miren una imagen de una </w:t>
      </w:r>
      <w:r>
        <w:rPr>
          <w:lang w:val="es_ES" w:bidi="es_ES"/>
        </w:rPr>
        <w:t>espada</w:t>
      </w:r>
      <w:r>
        <w:rPr>
          <w:lang w:val="es_ES" w:bidi="es_ES"/>
        </w:rPr>
        <w:t>. Detenga el audio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4:1–16</w:t>
      </w:r>
      <w:r>
        <w:rPr>
          <w:lang w:val="es_ES" w:bidi="es_ES"/>
        </w:rPr>
      </w:r>
    </w:p>
    <w:p>
      <w:pPr>
        <w:pStyle w:val="Heading3"/>
      </w:pPr>
      <w:r>
        <w:rPr>
          <w:lang w:val="es_ES" w:bidi="es_ES"/>
        </w:rPr>
        <w:t>Escuchar con el corazón</w:t>
      </w:r>
    </w:p>
    <w:p>
      <w:pPr/>
      <w:r>
        <w:rPr>
          <w:lang w:val="es_ES" w:bidi="es_ES"/>
        </w:rPr>
      </w:r>
      <w:r>
        <w:rPr>
          <w:lang w:val="es_ES" w:bidi="es_ES"/>
        </w:rPr>
        <w:t>En este paso, escuchen Génesis 4:1–16 y guárdenlo en sus corazones. Escuchen una versión en audio de Génesis 4:1–16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del texto de Génesis 4:1–16 en la traducción que sea más fácil de entender.</w:t>
      </w:r>
    </w:p>
    <w:p>
      <w:pPr/>
      <w:r>
        <w:rPr>
          <w:lang w:val="es_ES" w:bidi="es_ES"/>
        </w:rPr>
      </w:r>
      <w:r>
        <w:rPr>
          <w:lang w:val="es_ES" w:bidi="es_ES"/>
        </w:rPr>
        <w:t>Este pasaje es el primero de dos pasajes sobre los hijos de Adán y Eva. Este pasaje cuenta la historia de su hijo mayor, Caín, que asesinó a su hermano menor, Abel.</w:t>
      </w:r>
    </w:p>
    <w:p>
      <w:pPr/>
      <w:r>
        <w:rPr>
          <w:lang w:val="es_ES" w:bidi="es_ES"/>
        </w:rPr>
      </w:r>
      <w:r>
        <w:rPr>
          <w:lang w:val="es_ES" w:bidi="es_ES"/>
        </w:rPr>
        <w:t>La historia inicia contando cómo nacieron Caín y Abel y a qué se dedicaban. El pasaje dice que Adán conoció a su esposa, Eva. Eso significa que Adán y Eva tuvieron relaciones sexuales entre sí, durmieron juntos para tener hijos.</w:t>
      </w:r>
    </w:p>
    <w:p>
      <w:pPr/>
      <w:r>
        <w:rPr>
          <w:lang w:val="es_ES" w:bidi="es_ES"/>
        </w:rPr>
      </w:r>
      <w:r>
        <w:rPr>
          <w:lang w:val="es_ES" w:bidi="es_ES"/>
        </w:rPr>
        <w:t>Deténganse aquí y conversen en grupo: ¿Qué palabras o frases comunes tienen en su idioma para decir que un esposo ha tenido relaciones sexuales con su esposa? ¿Qué tipo de expresiones usan cuando hablan de relaciones sexuales en grupos donde están presentes tanto hombres como mujeres? Pausa este audio aquí.</w:t>
      </w:r>
    </w:p>
    <w:p>
      <w:pPr/>
      <w:r>
        <w:rPr>
          <w:lang w:val="es_ES" w:bidi="es_ES"/>
        </w:rPr>
      </w:r>
      <w:r>
        <w:rPr>
          <w:lang w:val="es_ES" w:bidi="es_ES"/>
        </w:rPr>
        <w:t>Eva quedó embarazada y dio a luz a un bebé llamado Caín. Eva se dio cuenta que Jehová la había ayudado y estaba agradecida por eso, así que dijo: "He conseguido, o recibido, un varón con la ayuda de Jehová". Luego Eva dio a luz a otro hijo, Abel.</w:t>
      </w:r>
    </w:p>
    <w:p>
      <w:pPr/>
      <w:r>
        <w:rPr>
          <w:lang w:val="es_ES" w:bidi="es_ES"/>
        </w:rPr>
      </w:r>
      <w:r>
        <w:rPr>
          <w:lang w:val="es_ES" w:bidi="es_ES"/>
        </w:rPr>
        <w:t>Algún tiempo después, Abel se convirtió en pastor. Los pastores cuidaban de los rebaños, o grupos de ovejas. Las personas usaban ovejas para hacer comida y ropa. Caín trabajó en la tierra, lo que significa que se convirtió en agricultor. Los agricultores trabajaban para cultivar plantas del suelo como alimento.</w:t>
      </w:r>
    </w:p>
    <w:p>
      <w:pPr/>
      <w:r>
        <w:rPr>
          <w:lang w:val="es_ES" w:bidi="es_ES"/>
        </w:rPr>
      </w:r>
      <w:r>
        <w:rPr>
          <w:lang w:val="es_ES" w:bidi="es_ES"/>
        </w:rPr>
        <w:t xml:space="preserve">Hagan una pausa aquí. En grupo, miren una imagen de un </w:t>
      </w:r>
      <w:r>
        <w:rPr>
          <w:lang w:val="es_ES" w:bidi="es_ES"/>
        </w:rPr>
        <w:t>rebaño de ovejas</w:t>
      </w:r>
      <w:r>
        <w:rPr>
          <w:lang w:val="es_ES" w:bidi="es_ES"/>
        </w:rPr>
        <w:t xml:space="preserve">. Miren una imagen de una </w:t>
      </w:r>
      <w:r>
        <w:rPr>
          <w:lang w:val="es_ES" w:bidi="es_ES"/>
        </w:rPr>
        <w:t>oveja bebé</w:t>
      </w:r>
      <w:r>
        <w:rPr>
          <w:lang w:val="es_ES" w:bidi="es_ES"/>
        </w:rPr>
        <w:t>. Pausa este audio aquí.</w:t>
      </w:r>
    </w:p>
    <w:p>
      <w:pPr/>
      <w:r>
        <w:rPr>
          <w:lang w:val="es_ES" w:bidi="es_ES"/>
        </w:rPr>
      </w:r>
      <w:r>
        <w:rPr>
          <w:lang w:val="es_ES" w:bidi="es_ES"/>
        </w:rPr>
        <w:t>La acción principal de esta historia comienza en algún momento después de que Caín y Abel crecieron, probablemente después de una cosecha, cuando llegó el momento de recoger las plantas que habían plantado. Caín dio algunos de sus cultivos como ofrenda, o regalo, para Jehová. Abel también dio una ofrenda, o regalo, a Jehová. Abel le dio a Jehová algunas de las partes con más grasa de algunos de sus corderos primogénitos, que son ovejas bebés. El pasaje no nos dice cómo Caín y Abel dieron estos regalos a Dios. Sabemos que más adelante, las personas construirían altares, que comunmente son mesas de piedra, para quemar este tipo de ofrendas.</w:t>
      </w:r>
    </w:p>
    <w:p>
      <w:pPr/>
      <w:r>
        <w:rPr>
          <w:lang w:val="es_ES" w:bidi="es_ES"/>
        </w:rPr>
      </w:r>
      <w:r>
        <w:rPr>
          <w:lang w:val="es_ES" w:bidi="es_ES"/>
        </w:rPr>
        <w:t>Jehová estaba complacido con Abel y aceptó su regalo, pero Jehová no estaba complacido con Caín y no aceptó su regalo. No sabemos por qué Jehová aceptó un regalo y rechazó el otro. Solo sabemos que además de aceptar y rechazar los regalos, Jehová estaba complacido con Abel, y Jehová no estaba complacido con Caín. Esta situación hizo que Caín se enojara mucho y su rostro decayó. En otras palabras, el rostro de Cain se veía enojado y triste. Caín probablemente estaba enojado y triste a la vez.</w:t>
      </w:r>
    </w:p>
    <w:p>
      <w:pPr/>
      <w:r>
        <w:rPr>
          <w:lang w:val="es_ES" w:bidi="es_ES"/>
        </w:rPr>
      </w:r>
      <w:r>
        <w:rPr>
          <w:lang w:val="es_ES" w:bidi="es_ES"/>
        </w:rPr>
        <w:t>Deténganse aquí y conversen en grupo: Hablen sobre algún momento en que ustedes o alguien se sintieron enojados y tristes al mismo tiempo. ¿Qué tipo de cosas hicieron? ¿Cómo supieron que estaban enojados y tristes? Detenga el audio aquí.</w:t>
      </w:r>
    </w:p>
    <w:p>
      <w:pPr/>
      <w:r>
        <w:rPr>
          <w:lang w:val="es_ES" w:bidi="es_ES"/>
        </w:rPr>
      </w:r>
      <w:r>
        <w:rPr>
          <w:lang w:val="es_ES" w:bidi="es_ES"/>
        </w:rPr>
        <w:t>Jehová le preguntó a Caín: "¿Por qué estás tan enojado? ¿Por qué está tu rostro decaído o triste? Mira, si haces lo correcto, te levantaré, o te aceptaré". Quizás Jehová está diciéndole a Caín que levantará su rostro que ha estado mirando hacia abajo porque Caín está triste. Jehová no le está preguntando a Caín por qué está enojado. Jehová le está diciendo a Caín que Caín no debe estar enojado porque Jehová aceptará a Caín si Caín hace lo que es correcto.</w:t>
      </w:r>
    </w:p>
    <w:p>
      <w:pPr/>
      <w:r>
        <w:rPr>
          <w:lang w:val="es_ES" w:bidi="es_ES"/>
        </w:rPr>
      </w:r>
      <w:r>
        <w:rPr>
          <w:lang w:val="es_ES" w:bidi="es_ES"/>
        </w:rPr>
        <w:t>Ahora Jehová le dice a Caín lo que le sucederá si Caín se niega a hacer lo que es correcto. Dios dice: "Pero si te niegas a hacer lo que es correcto, el pecado está agachado en la puerta. El pecado desea controlarte. Pero debes vencer el pecado y gobernar sobre él". Pecado se refiere a desobedecer a Jehová. Jehová compara el pecado con un animal salvaje que está acostado en el suelo, listo para saltar sobre otro animal para hacerle daño o comérselo. Jehová dice que el pecado desea controlar y dañar a las personas de la misma manera que un animal salvaje desea comerse a otros animales. En otras palabras, muchas veces las personas permiten que el pecado controle sus vidas. Jehová está ordenando o invitando a Caín a resistirse del pecado, o de desobedecer a Jehová.</w:t>
      </w:r>
    </w:p>
    <w:p>
      <w:pPr/>
      <w:r>
        <w:rPr>
          <w:lang w:val="es_ES" w:bidi="es_ES"/>
        </w:rPr>
      </w:r>
      <w:r>
        <w:rPr>
          <w:lang w:val="es_ES" w:bidi="es_ES"/>
        </w:rPr>
        <w:t>Parece que Caín no siguió el consejo de Jehová. Un día, algún tiempo después, Caín habló con su hermano. Es posible que haya invitado a su hermano a ir al campo con él. Mientras estaban en un campo, lejos de las personas, Caín atacó a Abel y lo mató.</w:t>
      </w:r>
    </w:p>
    <w:p>
      <w:pPr/>
      <w:r>
        <w:rPr>
          <w:lang w:val="es_ES" w:bidi="es_ES"/>
        </w:rPr>
      </w:r>
      <w:r>
        <w:rPr>
          <w:lang w:val="es_ES" w:bidi="es_ES"/>
        </w:rPr>
        <w:t xml:space="preserve">Algún tiempo después, Jehová le preguntó a Caín: "¿Dónde está tu hermano Abel?" Esto suena como la pregunta que Jehová le hizo a Adán en el jardín cuando le preguntó: "¿En dónde estás? </w:t>
      </w:r>
    </w:p>
    <w:p>
      <w:pPr/>
      <w:r>
        <w:rPr>
          <w:lang w:val="es_ES" w:bidi="es_ES"/>
        </w:rPr>
      </w:r>
      <w:r>
        <w:rPr>
          <w:lang w:val="es_ES" w:bidi="es_ES"/>
        </w:rPr>
        <w:t>Caín mintió y negó firmemente que supiera lo que había sucedido. Él dijo: "No lo sé. ¿Acaso soy el guardián de mi hermano?" o "¿Se supone que debo cuidar de mi hermano?"</w:t>
      </w:r>
    </w:p>
    <w:p>
      <w:pPr/>
      <w:r>
        <w:rPr>
          <w:lang w:val="es_ES" w:bidi="es_ES"/>
        </w:rPr>
      </w:r>
      <w:r>
        <w:rPr>
          <w:lang w:val="es_ES" w:bidi="es_ES"/>
        </w:rPr>
        <w:t>Jehová dijo: "¿Qué has hecho?" Jehová está haciendo otra pregunta similar a la que le hizo a Eva en la historia anterior. Él ya sabe lo que sucedió. Ahora él le dice a Caín que lo sabe. Jehová dice: "¡Escucha! La sangre de tu hermano me clama desde la tierra, la cual bebió la sangre de tu hermano de tu mano". Jehová usa un idioma especial para comparar la sangre de Abel con una persona que grita y le dice a Jehová que Caín lo asesinó. Las personas que escuchen esta historia entenderían que la sangre, o Abel, está pidiendo a Jehová que castigue a Caín por su maldad.</w:t>
      </w:r>
    </w:p>
    <w:p>
      <w:pPr/>
      <w:r>
        <w:rPr>
          <w:lang w:val="es_ES" w:bidi="es_ES"/>
        </w:rPr>
      </w:r>
      <w:r>
        <w:rPr>
          <w:lang w:val="es_ES" w:bidi="es_ES"/>
        </w:rPr>
        <w:t>Entonces Jehová maldice a Caín. Jehová le dice a Caín que está "desterrado de la tierra", lo que significa que la tierra ya no producirá buenos cultivos para Caín. Caín ya no podrá ser un agricultor. Todo esto está sucediendo porque Caín mató a Abel.</w:t>
      </w:r>
    </w:p>
    <w:p>
      <w:pPr/>
      <w:r>
        <w:rPr>
          <w:lang w:val="es_ES" w:bidi="es_ES"/>
        </w:rPr>
      </w:r>
      <w:r>
        <w:rPr>
          <w:lang w:val="es_ES" w:bidi="es_ES"/>
        </w:rPr>
        <w:t>Jehová continuó diciendo: "No importa lo duro que trabajes, la tierra no te dará buenos cultivos. A partir de ahora no tendrás hogar y deberás deambular por la tierra". Caín ya no pertenecerá a ninguna parte.</w:t>
      </w:r>
    </w:p>
    <w:p>
      <w:pPr/>
      <w:r>
        <w:rPr>
          <w:lang w:val="es_ES" w:bidi="es_ES"/>
        </w:rPr>
      </w:r>
      <w:r>
        <w:rPr>
          <w:lang w:val="es_ES" w:bidi="es_ES"/>
        </w:rPr>
        <w:t>Caín respondió a Jehová: "Mi castigo es demasiado grande, es demasiado duro de soportar. Tú me has desterrado de la tierra y estaré oculto de tu rostro". La frase "oculto de tu rostro" significa que Caín ya no podrá estar en la presencia de Jehová.</w:t>
      </w:r>
    </w:p>
    <w:p>
      <w:pPr/>
      <w:r>
        <w:rPr>
          <w:lang w:val="es_ES" w:bidi="es_ES"/>
        </w:rPr>
      </w:r>
      <w:r>
        <w:rPr>
          <w:lang w:val="es_ES" w:bidi="es_ES"/>
        </w:rPr>
        <w:t>Deténganse aquí para conversar en grupo: ¿Qué frases o palabras usan en su idioma cuando hablan de alguien a quien ya no se le permite estar en presencia de alguien más? ¿Qué significa esto para Caín que ya no pudiera estar en la presencia de Jehová? ¿Cómo cambiará la vida de Caín? Detenga el audio aquí.</w:t>
      </w:r>
    </w:p>
    <w:p>
      <w:pPr/>
      <w:r>
        <w:rPr>
          <w:lang w:val="es_ES" w:bidi="es_ES"/>
        </w:rPr>
      </w:r>
      <w:r>
        <w:rPr>
          <w:lang w:val="es_ES" w:bidi="es_ES"/>
        </w:rPr>
        <w:t>Caín continuó: "Cualquiera que me encuentre podría matarme". Aunque solo sabemos sobre Adán, Eva y Caín, esto sugiere que debe haber otras personas en la tierra en este momento.</w:t>
      </w:r>
    </w:p>
    <w:p>
      <w:pPr/>
      <w:r>
        <w:rPr>
          <w:lang w:val="es_ES" w:bidi="es_ES"/>
        </w:rPr>
      </w:r>
      <w:r>
        <w:rPr>
          <w:lang w:val="es_ES" w:bidi="es_ES"/>
        </w:rPr>
        <w:t>Jehová dijo a Caín. "No. Castigaré a quien te mate, siete veces más duramente, o severamente de lo que yo te castigué a ti". En algunas tradiciones, esto podría significar que si alguien mata a Caín, siete miembros de la familia del asesino también serán asesinados. Sin embargo, aquí Jehová podría no querer decir que castigará a alguien que mate a Caín exactamente siete veces con más dureza de lo que castigó a Caín. El número siete a veces significa que algo está completo, por lo que Jehová podría querer decir que castigará completamente a cualquiera que mate a Caín.</w:t>
      </w:r>
    </w:p>
    <w:p>
      <w:pPr/>
      <w:r>
        <w:rPr>
          <w:lang w:val="es_ES" w:bidi="es_ES"/>
        </w:rPr>
      </w:r>
      <w:r>
        <w:rPr>
          <w:lang w:val="es_ES" w:bidi="es_ES"/>
        </w:rPr>
        <w:t>Entonces Jehová puso una marca en Caín, para que nadie lo matara. Jehová es compasivo con Caín aunque Caín mató a su hermano. El pasaje no dice qué tipo de marca le puso Jehová a Caín ni cuál era su aspecto; sin embargo, sabemos que las personas deben haber podido ver la marca y entender que la marca significaba que Jehová era dueño de Caín, y que no debían matar a Caín.</w:t>
      </w:r>
    </w:p>
    <w:p>
      <w:pPr/>
      <w:r>
        <w:rPr>
          <w:lang w:val="es_ES" w:bidi="es_ES"/>
        </w:rPr>
      </w:r>
      <w:r>
        <w:rPr>
          <w:lang w:val="es_ES" w:bidi="es_ES"/>
        </w:rPr>
        <w:t>Entonces Caín dejó la presencia de Jehová, y deambuló en un área llamada Nod, que estaba al este del Edén. Nod significa "Tierra de deambulación", o "Lugar donde las personas deambulan".</w:t>
      </w:r>
    </w:p>
    <w:p>
      <w:pPr/>
      <w:r>
        <w:rPr>
          <w:lang w:val="es_ES" w:bidi="es_ES"/>
        </w:rPr>
      </w:r>
      <w:r>
        <w:rPr>
          <w:lang w:val="es_ES" w:bidi="es_ES"/>
        </w:rPr>
        <w:t xml:space="preserve">Hagan una pausa aquí. En grupo, miren en un mapa </w:t>
      </w:r>
      <w:r>
        <w:rPr>
          <w:lang w:val="es_ES" w:bidi="es_ES"/>
        </w:rPr>
        <w:t>en dónde podría haber estado Nod y Edén</w:t>
      </w:r>
      <w:r>
        <w:rPr>
          <w:lang w:val="es_ES" w:bidi="es_ES"/>
        </w:rPr>
        <w:t>. Pausa este audio aquí.</w:t>
      </w:r>
      <w:r>
        <w:rPr>
          <w:lang w:val="es_ES" w:bidi="es_ES"/>
        </w:rPr>
      </w:r>
    </w:p>
    <w:p>
      <w:pPr>
        <w:pStyle w:val="Heading3"/>
      </w:pPr>
      <w:r>
        <w:rPr>
          <w:lang w:val="es_ES" w:bidi="es_ES"/>
        </w:rPr>
        <w:t>Definamos las escenas</w:t>
      </w:r>
    </w:p>
    <w:p>
      <w:pPr/>
      <w:r>
        <w:rPr>
          <w:lang w:val="es_ES" w:bidi="es_ES"/>
        </w:rPr>
      </w:r>
      <w:r>
        <w:rPr>
          <w:lang w:val="es_ES" w:bidi="es_ES"/>
        </w:rPr>
        <w:t>DEFINIENDO LAS ESCENAS</w:t>
      </w:r>
    </w:p>
    <w:p>
      <w:pPr/>
      <w:r>
        <w:rPr>
          <w:lang w:val="es_ES" w:bidi="es_ES"/>
        </w:rPr>
      </w:r>
      <w:r>
        <w:rPr>
          <w:lang w:val="es_ES" w:bidi="es_ES"/>
        </w:rPr>
        <w:t>GÉNESIS 4:1–16</w:t>
      </w:r>
    </w:p>
    <w:p>
      <w:pPr/>
      <w:r>
        <w:rPr>
          <w:lang w:val="es_ES" w:bidi="es_ES"/>
        </w:rPr>
      </w:r>
      <w:r>
        <w:rPr>
          <w:lang w:val="es_ES" w:bidi="es_ES"/>
        </w:rPr>
        <w:t>Escuchen una versión en audio de Génesis 4:1–16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Adán y Eva tienen dos hijos, que se llaman Caín y Abel.</w:t>
      </w:r>
    </w:p>
    <w:p>
      <w:pPr/>
      <w:r>
        <w:rPr>
          <w:lang w:val="es_ES" w:bidi="es_ES"/>
        </w:rPr>
      </w:r>
      <w:r>
        <w:rPr>
          <w:b/>
          <w:lang w:val="es_ES" w:bidi="es_ES"/>
        </w:rPr>
        <w:t>En la segunda escena:</w:t>
      </w:r>
      <w:r>
        <w:rPr>
          <w:lang w:val="es_ES" w:bidi="es_ES"/>
        </w:rPr>
        <w:t xml:space="preserve"> Caín y Abel dan ofrendas a Yahvé. Yahvé acepta a Abel y su ofrenda, pero rechaza a Caín y su ofrenda. Caín se pone muy triste y enojado. Yahvé advierte a Caín de no pecar.</w:t>
      </w:r>
    </w:p>
    <w:p>
      <w:pPr/>
      <w:r>
        <w:rPr>
          <w:lang w:val="es_ES" w:bidi="es_ES"/>
        </w:rPr>
      </w:r>
      <w:r>
        <w:rPr>
          <w:b/>
          <w:lang w:val="es_ES" w:bidi="es_ES"/>
        </w:rPr>
        <w:t>En la tercera escen</w:t>
      </w:r>
      <w:r>
        <w:rPr>
          <w:lang w:val="es_ES" w:bidi="es_ES"/>
        </w:rPr>
        <w:t>a: Caín busca a Abel, lo ataca en un campo y lo mata. Cuando Yahvé pregunta a Caín dónde está Abel, Caín miente y dice que no lo sabe. Yahvé confronta a Caín y lo castiga.</w:t>
      </w:r>
    </w:p>
    <w:p>
      <w:pPr/>
      <w:r>
        <w:rPr>
          <w:lang w:val="es_ES" w:bidi="es_ES"/>
        </w:rPr>
      </w:r>
      <w:r>
        <w:rPr>
          <w:b/>
          <w:lang w:val="es_ES" w:bidi="es_ES"/>
        </w:rPr>
        <w:t>En la cuarta escena:</w:t>
      </w:r>
      <w:r>
        <w:rPr>
          <w:lang w:val="es_ES" w:bidi="es_ES"/>
        </w:rPr>
        <w:t xml:space="preserve"> Caín deja la presencia de Yahvé y deambula por el mundo.</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Adán</w:t>
      </w:r>
    </w:p>
    <w:p>
      <w:pPr>
        <w:pStyle w:val="ListBullet"/>
        <w:spacing w:line="240" w:lineRule="auto"/>
        <w:ind w:left="720"/>
      </w:pPr>
      <w:r>
        <w:rPr>
          <w:lang w:val="es_ES" w:bidi="es_ES"/>
        </w:rPr>
      </w:r>
      <w:r>
        <w:rPr>
          <w:lang w:val="es_ES" w:bidi="es_ES"/>
        </w:rPr>
        <w:t>Eva</w:t>
      </w:r>
    </w:p>
    <w:p>
      <w:pPr>
        <w:pStyle w:val="ListBullet"/>
        <w:spacing w:line="240" w:lineRule="auto"/>
        <w:ind w:left="720"/>
      </w:pPr>
      <w:r>
        <w:rPr>
          <w:lang w:val="es_ES" w:bidi="es_ES"/>
        </w:rPr>
      </w:r>
      <w:r>
        <w:rPr>
          <w:lang w:val="es_ES" w:bidi="es_ES"/>
        </w:rPr>
        <w:t>Caín</w:t>
      </w:r>
    </w:p>
    <w:p>
      <w:pPr>
        <w:pStyle w:val="ListBullet"/>
        <w:spacing w:line="240" w:lineRule="auto"/>
        <w:ind w:left="720"/>
      </w:pPr>
      <w:r>
        <w:rPr>
          <w:lang w:val="es_ES" w:bidi="es_ES"/>
        </w:rPr>
      </w:r>
      <w:r>
        <w:rPr>
          <w:lang w:val="es_ES" w:bidi="es_ES"/>
        </w:rPr>
        <w:t>Abel</w:t>
      </w:r>
    </w:p>
    <w:p>
      <w:pPr>
        <w:pStyle w:val="ListBullet"/>
        <w:spacing w:line="240" w:lineRule="auto"/>
        <w:ind w:left="720"/>
      </w:pPr>
      <w:r>
        <w:rPr>
          <w:lang w:val="es_ES" w:bidi="es_ES"/>
        </w:rPr>
      </w:r>
      <w:r>
        <w:rPr>
          <w:lang w:val="es_ES" w:bidi="es_ES"/>
        </w:rPr>
        <w:t>y Yahvé</w:t>
      </w:r>
    </w:p>
    <w:p>
      <w:pPr/>
      <w:r>
        <w:rPr>
          <w:lang w:val="es_ES" w:bidi="es_ES"/>
        </w:rPr>
      </w:r>
      <w:r>
        <w:rPr>
          <w:lang w:val="es_ES" w:bidi="es_ES"/>
        </w:rPr>
        <w:t>Como grupo, pongan atención a estas partes de la ambientación del pasaje:</w:t>
      </w:r>
    </w:p>
    <w:p>
      <w:pPr/>
      <w:r>
        <w:rPr>
          <w:lang w:val="es_ES" w:bidi="es_ES"/>
        </w:rPr>
      </w:r>
      <w:r>
        <w:rPr>
          <w:lang w:val="es_ES" w:bidi="es_ES"/>
        </w:rPr>
        <w:t xml:space="preserve">La </w:t>
      </w:r>
      <w:r>
        <w:rPr>
          <w:b/>
          <w:lang w:val="es_ES" w:bidi="es_ES"/>
        </w:rPr>
        <w:t>primera escena</w:t>
      </w:r>
      <w:r>
        <w:rPr>
          <w:lang w:val="es_ES" w:bidi="es_ES"/>
        </w:rPr>
        <w:t xml:space="preserve"> comienza con una palabra que muestra que este pasaje está introduciendo información de contexto sobre los personajes principales de la historia. Adán y Eva tenían dos hijos, que se llaman: Caín y Abel. Caín era un agricultor y Abel era un pastor.</w:t>
      </w:r>
    </w:p>
    <w:p>
      <w:pPr/>
      <w:r>
        <w:rPr>
          <w:lang w:val="es_ES" w:bidi="es_ES"/>
        </w:rPr>
      </w:r>
      <w:r>
        <w:rPr>
          <w:lang w:val="es_ES" w:bidi="es_ES"/>
        </w:rPr>
        <w:t>Hagan una pausa aquí y conversen en equipo: ¿Qué palabras o frases usan en su idioma para mostrar que una historia introduce información de contexto? ¿Cómo hablan del trabajo que alguien hace? Pausen este audio aquí.</w:t>
      </w:r>
    </w:p>
    <w:p>
      <w:pPr/>
      <w:r>
        <w:rPr>
          <w:lang w:val="es_ES" w:bidi="es_ES"/>
        </w:rPr>
      </w:r>
      <w:r>
        <w:rPr>
          <w:lang w:val="es_ES" w:bidi="es_ES"/>
        </w:rPr>
        <w:t xml:space="preserve">La </w:t>
      </w:r>
      <w:r>
        <w:rPr>
          <w:b/>
          <w:lang w:val="es_ES" w:bidi="es_ES"/>
        </w:rPr>
        <w:t>segunda escena</w:t>
      </w:r>
      <w:r>
        <w:rPr>
          <w:lang w:val="es_ES" w:bidi="es_ES"/>
        </w:rPr>
        <w:t xml:space="preserve"> tiene lugar un tiempo después, después de que Caín y Abel crecieron y se convirtieron en hombres. Un día, probablemente después de la cosecha, Caín le ofreció a Yahvé parte de sus cultivos, y Abel ofreció a Yahvé parte de la grasa de los corderos primogénitos de su rebaño. Yahvé aceptó a Abel y su ofrenda, pero rechazó a Caín y su ofrenda. Esto hizo que Caín se enojara mucho, y su rostro reflejaba tristeza. El idioma original usa un lenguaje especial aquí para mostrar ira y tristeza. Dice que la nariz de Caín estaba ardiendo para mostrar que estaba enojado. Después se menciona que bajó el rostro o miró hacia abajo, talvez para mostrar que estaba triste.</w:t>
      </w:r>
    </w:p>
    <w:p>
      <w:pPr/>
      <w:r>
        <w:rPr>
          <w:lang w:val="es_ES" w:bidi="es_ES"/>
        </w:rPr>
      </w:r>
      <w:r>
        <w:rPr>
          <w:lang w:val="es_ES" w:bidi="es_ES"/>
        </w:rPr>
        <w:t>Hagan una pausa aquí y conversen en grupo: ¿Cómo describen a una persona que está muy enojada y triste al mismo tiempo? ¿Qué palabras o frases específicas usan? Pausen este audio aquí.</w:t>
      </w:r>
    </w:p>
    <w:p>
      <w:pPr/>
      <w:r>
        <w:rPr>
          <w:lang w:val="es_ES" w:bidi="es_ES"/>
        </w:rPr>
      </w:r>
      <w:r>
        <w:rPr>
          <w:lang w:val="es_ES" w:bidi="es_ES"/>
        </w:rPr>
        <w:t>Yahvé le preguntó a Caín: "¿Por qué estás tan enojado? ¿Por qué está tu rostro triste? o ¿Por qué tu rostro está hacia abajo? Estas son preguntas a las que Yahvé no espera una respuesta. En cambio, Yahvé le está diciendo a Caín que Yahvé lo levantará, o lo aceptará, si Caín hace lo que es correcto.</w:t>
      </w:r>
    </w:p>
    <w:p>
      <w:pPr/>
      <w:r>
        <w:rPr>
          <w:lang w:val="es_ES" w:bidi="es_ES"/>
        </w:rPr>
      </w:r>
      <w:r>
        <w:rPr>
          <w:lang w:val="es_ES" w:bidi="es_ES"/>
        </w:rPr>
        <w:t>Yahvé continuó: "Si haces lo que es correcto, te aceptaré. Si te niegas a hacer lo correcto, el pecado está acechando a la puerta. Quiere controlarte, pero tú debes derrotarlo". Aquí, Yahvé no quiere decir que el pecado es un animal que está físicamente acechando a la puerta. En cambio, Yahvé compara el pecado con un animal salvaje que acecha a la puerta. El pecado es como un animal que acecha a la puerta, porque quiere atacar y controlar a alguien. Una puerta generalmente es una entrada a una casa. En este caso, la puerta puede ser como la entrada en los pensamientos de Caín o en su corazón. La descripción de Yahvé muestra cuánto los deseos pecaminosos quieren controlar a las personas, y lo cerca que está Caín de permitir que sus deseos pecaminosos lo controlen y lleven a Caín a pecar.</w:t>
      </w:r>
    </w:p>
    <w:p>
      <w:pPr/>
      <w:r>
        <w:rPr>
          <w:lang w:val="es_ES" w:bidi="es_ES"/>
        </w:rPr>
      </w:r>
      <w:r>
        <w:rPr>
          <w:lang w:val="es_ES" w:bidi="es_ES"/>
        </w:rPr>
        <w:t>Deténganse aquí y conversen en grupo: Cuenten una historia que compare algo que no está vivo con algo que está vivo. Luego, hablen de comparar el pecado con un animal salvaje que acecha a la puerta esperando para entrar y controlarlos o dañarlos. ¿Cómo los hace sentir esto sobre el pecado? Pausen este audio aquí.</w:t>
      </w:r>
    </w:p>
    <w:p>
      <w:pPr/>
      <w:r>
        <w:rPr>
          <w:lang w:val="es_ES" w:bidi="es_ES"/>
        </w:rPr>
      </w:r>
      <w:r>
        <w:rPr>
          <w:lang w:val="es_ES" w:bidi="es_ES"/>
        </w:rPr>
        <w:t>Ahora hablen de cómo traducirán esta sección de la historia. ¿Cómo hablarán del pecado que acecha a la puerta, deseando controlar a Caín? Pausen este audio aquí.</w:t>
      </w:r>
    </w:p>
    <w:p>
      <w:pPr/>
      <w:r>
        <w:rPr>
          <w:lang w:val="es_ES" w:bidi="es_ES"/>
        </w:rPr>
      </w:r>
      <w:r>
        <w:rPr>
          <w:lang w:val="es_ES" w:bidi="es_ES"/>
        </w:rPr>
        <w:t xml:space="preserve">En la </w:t>
      </w:r>
      <w:r>
        <w:rPr>
          <w:b/>
          <w:lang w:val="es_ES" w:bidi="es_ES"/>
        </w:rPr>
        <w:t>tercera escena</w:t>
      </w:r>
      <w:r>
        <w:rPr>
          <w:lang w:val="es_ES" w:bidi="es_ES"/>
        </w:rPr>
        <w:t>, Caín buscó a su hermano. No sabemos cuánto tiempo después esto sucedió después de que Yahvé le habló a Caín. Caín puede haberle dicho a su hermano: "Vayamos a los campos". Caín y Abel fueron a un lugar fuera del área donde vivían las personas, tal vez a un área donde las personas cultivaban cultivos. Entonces Caín atacó y mató a su hermano Abel. No sabemos cómo Caín mató a Abel.</w:t>
      </w:r>
    </w:p>
    <w:p>
      <w:pPr/>
      <w:r>
        <w:rPr>
          <w:lang w:val="es_ES" w:bidi="es_ES"/>
        </w:rPr>
      </w:r>
      <w:r>
        <w:rPr>
          <w:lang w:val="es_ES" w:bidi="es_ES"/>
        </w:rPr>
        <w:t>Algún tiempo después, Yahvé le preguntó a Caín: "¿Dónde está tu hermano? ¿Dónde está Abel?" No sabemos cuánto tiempo después ocurrió esto después de que Caín mató a Abel. Pero sí sabemos que Yahvé ya conoce la respuesta a esta pregunta. Como en la historia anterior sobre Adán y Eva, Yahvé no acusa a Caín de delito. Le pide a Caín que él mismo hable de ello.</w:t>
      </w:r>
    </w:p>
    <w:p>
      <w:pPr/>
      <w:r>
        <w:rPr>
          <w:lang w:val="es_ES" w:bidi="es_ES"/>
        </w:rPr>
      </w:r>
      <w:r>
        <w:rPr>
          <w:lang w:val="es_ES" w:bidi="es_ES"/>
        </w:rPr>
        <w:t>Caín mintió y respondió: "No lo sé. ¿Acaso soy el guardián de mi hermano?" o "¿Cuido de mi hermano?" Caín no espera una respuesta a esta pregunta; en cambio, está muy enojado y niega fuertemente que sepa algo sobre Abel. Caín está diciendo que no es responsable de su hermano.</w:t>
      </w:r>
    </w:p>
    <w:p>
      <w:pPr/>
      <w:r>
        <w:rPr>
          <w:lang w:val="es_ES" w:bidi="es_ES"/>
        </w:rPr>
      </w:r>
      <w:r>
        <w:rPr>
          <w:lang w:val="es_ES" w:bidi="es_ES"/>
        </w:rPr>
        <w:t>Deténganse aquí y conversen en grupo: ¿Cómo niegan algo de una manera enojada? Hablen de un momento en que ustedes o alguien más negaron algo de una manera enojada. Presten atención a las palabras y tonos de voz que usaron cuando estaban hablando. Pausen este audio aquí.</w:t>
      </w:r>
    </w:p>
    <w:p>
      <w:pPr/>
      <w:r>
        <w:rPr>
          <w:lang w:val="es_ES" w:bidi="es_ES"/>
        </w:rPr>
      </w:r>
      <w:r>
        <w:rPr>
          <w:lang w:val="es_ES" w:bidi="es_ES"/>
        </w:rPr>
        <w:t>Yahvé dijo: "¿Por qué has hecho esto tan terrible? La voz de la sangre de tu hermano me está clamando desde el suelo". Aquí, Yahvé describe la muerte de Abel de una manera similar a la que describió el pecado que esperaba a Caín. Yahvé no quiso decir que la sangre de Abel está literalmente haciendo sonar un clamor desde la tierra. Más bien, Yahvé quiso decir que Caín ha matado a Abel y la sangre de Abel está en el suelo, por lo que cuando Yahvé ve la sangre de Abel en el suelo, es como si Yahvé escuchara la voz de Abel llamando a Yahvé para que castigue a Caín.</w:t>
      </w:r>
    </w:p>
    <w:p>
      <w:pPr/>
      <w:r>
        <w:rPr>
          <w:lang w:val="es_ES" w:bidi="es_ES"/>
        </w:rPr>
      </w:r>
      <w:r>
        <w:rPr>
          <w:lang w:val="es_ES" w:bidi="es_ES"/>
        </w:rPr>
        <w:t>Yahvé continuó: "Entonces, ahora te maldeciré, o castigaré, lejos de la tierra, porque la tierra se tragó la sangre de tu hermano". Nuevamente, Yahvé usa un lenguaje especial y dice que el suelo tiene una boca, como una persona que tiene una boca y puede tragar cosas. La frase "el suelo se tragó la sangre de tu hermano" significa que la sangre de Abel cayó sobre el suelo y el suelo absorbió la sangre de Abel.</w:t>
      </w:r>
    </w:p>
    <w:p>
      <w:pPr/>
      <w:r>
        <w:rPr>
          <w:lang w:val="es_ES" w:bidi="es_ES"/>
        </w:rPr>
      </w:r>
      <w:r>
        <w:rPr>
          <w:lang w:val="es_ES" w:bidi="es_ES"/>
        </w:rPr>
        <w:t>Deténganse aquí y conversen en grupo: Yahvé describe el pecado, la sangre y el suelo como si no fueran objetos, sino personas. ¿Cómo hacen este tipo de comparaciones en su idioma? ¿Pueden dar algunos ejemplos? Pausen este audio aquí.</w:t>
      </w:r>
    </w:p>
    <w:p>
      <w:pPr/>
      <w:r>
        <w:rPr>
          <w:lang w:val="es_ES" w:bidi="es_ES"/>
        </w:rPr>
      </w:r>
      <w:r>
        <w:rPr>
          <w:lang w:val="es_ES" w:bidi="es_ES"/>
        </w:rPr>
        <w:t>Deténganse aquí y conversen en grupo: ¿Por qué piensan que Yahvé usó tanta descripción cuando habló con Caín? Pausen este audio aquí.</w:t>
      </w:r>
    </w:p>
    <w:p>
      <w:pPr/>
      <w:r>
        <w:rPr>
          <w:lang w:val="es_ES" w:bidi="es_ES"/>
        </w:rPr>
      </w:r>
      <w:r>
        <w:rPr>
          <w:lang w:val="es_ES" w:bidi="es_ES"/>
        </w:rPr>
        <w:t>Yahvé continuó: "¡El suelo ya no te dará buenos cultivos, no importa lo duro que trabajes! A partir de ahora no tendrás un hogar, y siempre irás de lugar en lugar en todo el mundo".</w:t>
      </w:r>
    </w:p>
    <w:p>
      <w:pPr/>
      <w:r>
        <w:rPr>
          <w:lang w:val="es_ES" w:bidi="es_ES"/>
        </w:rPr>
      </w:r>
      <w:r>
        <w:rPr>
          <w:lang w:val="es_ES" w:bidi="es_ES"/>
        </w:rPr>
        <w:t>Caín dijo: "¡Mi castigo es demasiado grande para que lo soporte! Escucha, me has enviado lejos de la tierra y de tu presencia". La palabra "escucha" muestra que Caín está a punto de decir algo a lo que realmente quiere que Yahvé le preste atención.</w:t>
      </w:r>
    </w:p>
    <w:p>
      <w:pPr/>
      <w:r>
        <w:rPr>
          <w:lang w:val="es_ES" w:bidi="es_ES"/>
        </w:rPr>
      </w:r>
      <w:r>
        <w:rPr>
          <w:lang w:val="es_ES" w:bidi="es_ES"/>
        </w:rPr>
        <w:t>Caín continuó: "Me has hecho alguien que va de un lugar a otro sin hogar. ¡Cualquiera que me encuentre me matará!"</w:t>
      </w:r>
    </w:p>
    <w:p>
      <w:pPr/>
      <w:r>
        <w:rPr>
          <w:lang w:val="es_ES" w:bidi="es_ES"/>
        </w:rPr>
      </w:r>
      <w:r>
        <w:rPr>
          <w:lang w:val="es_ES" w:bidi="es_ES"/>
        </w:rPr>
        <w:t>Yahvé respondió con fuerza. Yahvé está definitivamente en sus planes para proteger a Caín. Dice: "No. Castigaré a quien te mate siete veces más severamente de lo que te castigué a tí". Y Yahvé puso una marca en Caín para que nadie que se encontrara con Caín lo matara. Lo único que sabemos sobre esta marca es que es algo que las personas pueden ver y algo que mostrará que Yahvé es dueño de Caín.</w:t>
      </w:r>
    </w:p>
    <w:p>
      <w:pPr/>
      <w:r>
        <w:rPr>
          <w:lang w:val="es_ES" w:bidi="es_ES"/>
        </w:rPr>
      </w:r>
      <w:r>
        <w:rPr>
          <w:lang w:val="es_ES" w:bidi="es_ES"/>
        </w:rPr>
        <w:t xml:space="preserve">Es posible que quieran reorganizar la información en la </w:t>
      </w:r>
      <w:r>
        <w:rPr>
          <w:b/>
          <w:lang w:val="es_ES" w:bidi="es_ES"/>
        </w:rPr>
        <w:t>cuarta escena</w:t>
      </w:r>
      <w:r>
        <w:rPr>
          <w:lang w:val="es_ES" w:bidi="es_ES"/>
        </w:rPr>
        <w:t>. Caín se fue al este de Edén, y vivió en un área llamada Nod, o Tierra de Deambulación. Dejó la presencia de Yahvé.</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Génesis 4:1–16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Esta historia tiene cuatro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Adán</w:t>
      </w:r>
    </w:p>
    <w:p>
      <w:pPr>
        <w:pStyle w:val="ListBullet"/>
        <w:spacing w:line="240" w:lineRule="auto"/>
        <w:ind w:left="720"/>
      </w:pPr>
      <w:r>
        <w:rPr>
          <w:lang w:val="es_ES" w:bidi="es_ES"/>
        </w:rPr>
      </w:r>
      <w:r>
        <w:rPr>
          <w:lang w:val="es_ES" w:bidi="es_ES"/>
        </w:rPr>
        <w:t>Eva</w:t>
      </w:r>
    </w:p>
    <w:p>
      <w:pPr>
        <w:pStyle w:val="ListBullet"/>
        <w:spacing w:line="240" w:lineRule="auto"/>
        <w:ind w:left="720"/>
      </w:pPr>
      <w:r>
        <w:rPr>
          <w:lang w:val="es_ES" w:bidi="es_ES"/>
        </w:rPr>
      </w:r>
      <w:r>
        <w:rPr>
          <w:lang w:val="es_ES" w:bidi="es_ES"/>
        </w:rPr>
        <w:t>Caín</w:t>
      </w:r>
    </w:p>
    <w:p>
      <w:pPr>
        <w:pStyle w:val="ListBullet"/>
        <w:spacing w:line="240" w:lineRule="auto"/>
        <w:ind w:left="720"/>
      </w:pPr>
      <w:r>
        <w:rPr>
          <w:lang w:val="es_ES" w:bidi="es_ES"/>
        </w:rPr>
      </w:r>
      <w:r>
        <w:rPr>
          <w:lang w:val="es_ES" w:bidi="es_ES"/>
        </w:rPr>
        <w:t>Abel</w:t>
      </w:r>
    </w:p>
    <w:p>
      <w:pPr>
        <w:pStyle w:val="ListBullet"/>
        <w:spacing w:line="240" w:lineRule="auto"/>
        <w:ind w:left="720"/>
      </w:pPr>
      <w:r>
        <w:rPr>
          <w:lang w:val="es_ES" w:bidi="es_ES"/>
        </w:rPr>
      </w:r>
      <w:r>
        <w:rPr>
          <w:lang w:val="es_ES" w:bidi="es_ES"/>
        </w:rPr>
        <w:t>y Yahvé</w:t>
      </w:r>
    </w:p>
    <w:p>
      <w:pPr/>
      <w:r>
        <w:rPr>
          <w:lang w:val="es_ES" w:bidi="es_ES"/>
        </w:rPr>
      </w:r>
      <w:r>
        <w:rPr>
          <w:lang w:val="es_ES" w:bidi="es_ES"/>
        </w:rPr>
        <w:t>En grupo, dramaticen el pasaje dos veces. Deberían interpretar el texto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Detengan este audio aquí y dramaticen el pasaje.</w:t>
      </w:r>
    </w:p>
    <w:p>
      <w:pPr/>
      <w:r>
        <w:rPr>
          <w:lang w:val="es_ES" w:bidi="es_ES"/>
        </w:rPr>
      </w:r>
      <w:r>
        <w:rPr>
          <w:lang w:val="es_ES" w:bidi="es_ES"/>
        </w:rPr>
        <w:t>El grupo debe dramatizar este pasaje por segunda vez. En ciertos momentos de la dramatización, hagan una pausa y pregunten a la persona que está interpretando el personaje: ¿Qué estás sintiendo o pensando? La persona que está interpretando el personaje debe responder qué es lo que está sintiendo o pensando como si fuera ese personaje. Luego, vuelvan a empezar la obra.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Eva dio a luz a dos hijos, Caín y Abel. Cuando crecieron, Abel se convirtió en pastor y Caín se convirtió en agricultor. Más tarde, Caín le llevó a Yahvé algunas de las plantas que había cultivado como regalo. Abel le llevó a Yahvé las mejores partes de algunos de los corderos primogénitos de su rebaño. Yahvé aceptó a Abel y el regalo de Abel, pero no aceptó a Caín y su regalo. Eso puso a Caín muy enojado y triste.</w:t>
      </w:r>
    </w:p>
    <w:p>
      <w:pPr/>
      <w:r>
        <w:rPr>
          <w:lang w:val="es_ES" w:bidi="es_ES"/>
        </w:rPr>
      </w:r>
      <w:r>
        <w:rPr>
          <w:lang w:val="es_ES" w:bidi="es_ES"/>
        </w:rPr>
        <w:t>Pausen el drama. Pregúntenle a la persona que interpreta a Abel: "¿Qué estás pensando o sintiendo?" La persona podría responder cosas como: "Estoy feliz de que Yahvé haya aceptado mi regalo", o "Solo quiero darle a Yahvé mis mejores cosas", o "¡Amo tanto a Yahvé!" Pregúntenle a la persona que interpreta a Caín: "¿Qué estás pensando o sintiendo?" La persona podría responder cosas como: "Estoy muy enojado de que Yahvé rechazara mi regalo", o "Estoy triste y deprimido de que Yahvé rechazara mi regalo", o "Estoy celoso de que Yahvé aceptó a Abel, pero me rechazó". Vuelvan a comenzar la dramatización.</w:t>
      </w:r>
    </w:p>
    <w:p>
      <w:pPr/>
      <w:r>
        <w:rPr>
          <w:lang w:val="es_ES" w:bidi="es_ES"/>
        </w:rPr>
      </w:r>
      <w:r>
        <w:rPr>
          <w:lang w:val="es_ES" w:bidi="es_ES"/>
        </w:rPr>
        <w:t>Yahvé le preguntó a Caín: "¿Por qué estás tan enojado? ¿Por qué te ves tan triste? Si haces lo que es correcto, serás aceptado. Pero si te niegas a hacer lo que es correcto, ¡cuidado! El pecado está acechando a tu puerta. Quiere controlarte, pero debes superarlo".</w:t>
      </w:r>
    </w:p>
    <w:p>
      <w:pPr/>
      <w:r>
        <w:rPr>
          <w:lang w:val="es_ES" w:bidi="es_ES"/>
        </w:rPr>
      </w:r>
      <w:r>
        <w:rPr>
          <w:lang w:val="es_ES" w:bidi="es_ES"/>
        </w:rPr>
        <w:t>Pausen el drama. Pregúntenle a la persona que está interpretando a Dios: "¿Qué está sintiendo o pensando?" La persona podría responder cosas como: "Quiero que Caín haga lo correcto", o "Quiero advertirle a Caín sobre el pecado para que lo evite porque lo amo", o "Me preocupo por Caín y quiero que supere el pecado", o "Sé que Caín puede elegir no pecar". Vuelvan a comenzar la dramatización.</w:t>
      </w:r>
    </w:p>
    <w:p>
      <w:pPr/>
      <w:r>
        <w:rPr>
          <w:lang w:val="es_ES" w:bidi="es_ES"/>
        </w:rPr>
      </w:r>
      <w:r>
        <w:rPr>
          <w:lang w:val="es_ES" w:bidi="es_ES"/>
        </w:rPr>
        <w:t>Un día Caín miró a su hermano. Mientras estaban en el campo, Caín atacó y mató a Abel. Después, Yahvé le preguntó a Caín dónde estaba su hermano, y Caín respondió que no sabía. Yahvé dijo: "¿Qué has hecho?" ¡Escucha! ¡La sangre de tu hermano clama ante mí desde el suelo! Ahora estás maldito y desterrado de esta tierra, que se tragó la sangre de tu hermano. ¡El suelo no te dará buenos cultivos, no importa lo duro que trabajes! Serás un vagabundo deambulando por la tierra".</w:t>
      </w:r>
    </w:p>
    <w:p>
      <w:pPr/>
      <w:r>
        <w:rPr>
          <w:lang w:val="es_ES" w:bidi="es_ES"/>
        </w:rPr>
      </w:r>
      <w:r>
        <w:rPr>
          <w:lang w:val="es_ES" w:bidi="es_ES"/>
        </w:rPr>
        <w:t>Pausen el drama. Pregúntenle a la persona que interpreta a Yahvé: "¿Qué estás pensando o sintiendo?" La persona podría responder cosas como: "Estoy sorprendido por lo que Caín ha hecho", o "Me siento muy triste y enojado, porque el castigo de Caín será grande", o "Estoy muy triste y enojado por lo que Caín hizo, intenté advertirle, y estoy triste de que no haya seguido mi advertencia". Vuelvan a comenzar la dramatización.</w:t>
      </w:r>
    </w:p>
    <w:p>
      <w:pPr/>
      <w:r>
        <w:rPr>
          <w:lang w:val="es_ES" w:bidi="es_ES"/>
        </w:rPr>
      </w:r>
      <w:r>
        <w:rPr>
          <w:lang w:val="es_ES" w:bidi="es_ES"/>
        </w:rPr>
        <w:t>Caín dijo: "Mi castigo es demasiado grande para que lo pueda manejar. Ahora que me has desterrado de tu presencia y soy un fugitivo errante, cualquiera que me encuentre podría matarme".</w:t>
      </w:r>
    </w:p>
    <w:p>
      <w:pPr/>
      <w:r>
        <w:rPr>
          <w:lang w:val="es_ES" w:bidi="es_ES"/>
        </w:rPr>
      </w:r>
      <w:r>
        <w:rPr>
          <w:lang w:val="es_ES" w:bidi="es_ES"/>
        </w:rPr>
        <w:t>Yahvé dijo: "No, quien te mate será castigado siete veces más". Y Yahvé le puso una marca a Caín para proteger a Caín.</w:t>
      </w:r>
    </w:p>
    <w:p>
      <w:pPr/>
      <w:r>
        <w:rPr>
          <w:lang w:val="es_ES" w:bidi="es_ES"/>
        </w:rPr>
      </w:r>
      <w:r>
        <w:rPr>
          <w:lang w:val="es_ES" w:bidi="es_ES"/>
        </w:rPr>
        <w:t>Terminen la dramatización. Pregúntenle a la persona que interpreta a Caín: "¿Qué estás pensando o sintiendo?" La persona podría responder cosas como: "Estoy abrumado por mi castigo, se siente peor que la muerte deambular sin hogar o comunidad", o "Tenía miedo de que podría morir debido a mi castigo, pero Yahvé prometió protegerme", o "Estoy asombrado de que Yahvé me protegerá incluso después de lo que hice". Pregúntenle a la persona que interpreta a Yahvé: "¿Qué estás pensando o sintiendo?" La persona podría responder cosas como: "Quiero ser amable con Caín, aunque ha hecho esto tan terrible", o "Quiero asegurarme de que nadie mate a Caín".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del texto de Génesis 4:1–16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lang w:val="es_ES" w:bidi="es_ES"/>
        </w:rPr>
        <w:t xml:space="preserve">Adán </w:t>
      </w:r>
      <w:r>
        <w:rPr>
          <w:b/>
          <w:lang w:val="es_ES" w:bidi="es_ES"/>
        </w:rPr>
        <w:t>conocía</w:t>
      </w:r>
      <w:r>
        <w:rPr>
          <w:lang w:val="es_ES" w:bidi="es_ES"/>
        </w:rPr>
        <w:t xml:space="preserve"> a su esposa Eva. Conocer a alguien significa tener relaciones sexuales con alguien. Esta palabra para relaciones sexuales en la Biblia generalmente se refiere a las relaciones sexuales entre un hombre y su esposa, porque habla de conocer a alguien más plenamente. En este caso, Adán tuvo relaciones sexuales con su esposa Eva, ella concibió a un niño, y dio a luz a Caín. Usen una frase aquí que sea apropiada para usar en un grupo que incluya tanto a hombres como a mujeres.</w:t>
      </w:r>
    </w:p>
    <w:p>
      <w:pPr/>
      <w:r>
        <w:rPr>
          <w:lang w:val="es_ES" w:bidi="es_ES"/>
        </w:rPr>
      </w:r>
      <w:r>
        <w:rPr>
          <w:lang w:val="es_ES" w:bidi="es_ES"/>
        </w:rPr>
        <w:t xml:space="preserve">Eva dijo: "Con la ayuda de </w:t>
      </w:r>
      <w:r>
        <w:rPr>
          <w:b/>
          <w:lang w:val="es_ES" w:bidi="es_ES"/>
        </w:rPr>
        <w:t>Yahvé</w:t>
      </w:r>
      <w:r>
        <w:rPr>
          <w:lang w:val="es_ES" w:bidi="es_ES"/>
        </w:rPr>
        <w:t xml:space="preserve">, he tenido un hijo". Este pasaje usa el nombre personal de Dios, Yahvé. Busquen a </w:t>
      </w:r>
      <w:r>
        <w:rPr>
          <w:lang w:val="es_ES" w:bidi="es_ES"/>
        </w:rPr>
        <w:t>Yahvé</w:t>
      </w:r>
      <w:r>
        <w:rPr>
          <w:lang w:val="es_ES" w:bidi="es_ES"/>
        </w:rPr>
        <w:t xml:space="preserve"> en el Glosario Principal y usen la misma palabra aquí que usaron en los pasajes anteriores.</w:t>
      </w:r>
    </w:p>
    <w:p>
      <w:pPr/>
      <w:r>
        <w:rPr>
          <w:lang w:val="es_ES" w:bidi="es_ES"/>
        </w:rPr>
      </w:r>
      <w:r>
        <w:rPr>
          <w:lang w:val="es_ES" w:bidi="es_ES"/>
        </w:rPr>
        <w:t xml:space="preserve">Eva llamó a su hijo </w:t>
      </w:r>
      <w:r>
        <w:rPr>
          <w:b/>
          <w:lang w:val="es_ES" w:bidi="es_ES"/>
        </w:rPr>
        <w:t>Caín</w:t>
      </w:r>
      <w:r>
        <w:rPr>
          <w:lang w:val="es_ES" w:bidi="es_ES"/>
        </w:rPr>
        <w:t>. El nombre Caín suena como la palabra para "de" u "obtuvo". Más tarde, Eva dio a luz al hermano de Caín y lo llamó Abel.</w:t>
      </w:r>
    </w:p>
    <w:p>
      <w:pPr/>
      <w:r>
        <w:rPr>
          <w:lang w:val="es_ES" w:bidi="es_ES"/>
        </w:rPr>
      </w:r>
      <w:r>
        <w:rPr>
          <w:lang w:val="es_ES" w:bidi="es_ES"/>
        </w:rPr>
        <w:t xml:space="preserve">Cuando era </w:t>
      </w:r>
      <w:r>
        <w:rPr>
          <w:b/>
          <w:lang w:val="es_ES" w:bidi="es_ES"/>
        </w:rPr>
        <w:t>momento de la cosecha</w:t>
      </w:r>
      <w:r>
        <w:rPr>
          <w:lang w:val="es_ES" w:bidi="es_ES"/>
        </w:rPr>
        <w:t xml:space="preserve">, Caín le llevó a Yahvé una </w:t>
      </w:r>
      <w:r>
        <w:rPr>
          <w:b/>
          <w:lang w:val="es_ES" w:bidi="es_ES"/>
        </w:rPr>
        <w:t>ofrenda</w:t>
      </w:r>
      <w:r>
        <w:rPr>
          <w:lang w:val="es_ES" w:bidi="es_ES"/>
        </w:rPr>
        <w:t xml:space="preserve"> de sus </w:t>
      </w:r>
      <w:r>
        <w:rPr>
          <w:b/>
          <w:lang w:val="es_ES" w:bidi="es_ES"/>
        </w:rPr>
        <w:t>cultivos</w:t>
      </w:r>
      <w:r>
        <w:rPr>
          <w:lang w:val="es_ES" w:bidi="es_ES"/>
        </w:rPr>
        <w:t xml:space="preserve">. Los cultivos se refieren a las plantas que las personas cultivan para comer. El tiempo de cosecha se refiere a la época del año en que las personas recogen esas plantas de sus campos. La palabra que se usaba para una </w:t>
      </w:r>
      <w:r>
        <w:rPr>
          <w:b/>
          <w:lang w:val="es_ES" w:bidi="es_ES"/>
        </w:rPr>
        <w:t>ofrenda</w:t>
      </w:r>
      <w:r>
        <w:rPr>
          <w:lang w:val="es_ES" w:bidi="es_ES"/>
        </w:rPr>
        <w:t xml:space="preserve"> era un regalo que las personas generalmente le llevaban a Yahvé para honrarlo o decirle gracias. Ese es probablemente el significado de ofrenda en esta historia.</w:t>
      </w:r>
    </w:p>
    <w:p>
      <w:pPr/>
      <w:r>
        <w:rPr>
          <w:lang w:val="es_ES" w:bidi="es_ES"/>
        </w:rPr>
      </w:r>
      <w:r>
        <w:rPr>
          <w:lang w:val="es_ES" w:bidi="es_ES"/>
        </w:rPr>
        <w:t xml:space="preserve">Deténganse aquí y conversen en grupo: Busquen ofrenda en el </w:t>
      </w:r>
      <w:r>
        <w:rPr>
          <w:lang w:val="es_ES" w:bidi="es_ES"/>
        </w:rPr>
        <w:t>Glosario Principal</w:t>
      </w:r>
      <w:r>
        <w:rPr>
          <w:lang w:val="es_ES" w:bidi="es_ES"/>
        </w:rPr>
        <w:t>. ¿Qué palabras o frases en su idioma usarían para esta idea de ofrenda? Pausen este audio aquí.</w:t>
      </w:r>
    </w:p>
    <w:p>
      <w:pPr/>
      <w:r>
        <w:rPr>
          <w:lang w:val="es_ES" w:bidi="es_ES"/>
        </w:rPr>
      </w:r>
      <w:r>
        <w:rPr>
          <w:lang w:val="es_ES" w:bidi="es_ES"/>
        </w:rPr>
        <w:t>Yahvé aceptó a Abel y su ofrenda, pero rechazó a Caín y su ofrenda. Esto hizo que Caín se sintiera muy triste y enojado.</w:t>
      </w:r>
    </w:p>
    <w:p>
      <w:pPr/>
      <w:r>
        <w:rPr>
          <w:lang w:val="es_ES" w:bidi="es_ES"/>
        </w:rPr>
      </w:r>
      <w:r>
        <w:rPr>
          <w:lang w:val="es_ES" w:bidi="es_ES"/>
        </w:rPr>
        <w:t xml:space="preserve">Yahvé le preguntó a Caín: "¿Por qué estás tan enojado? ¿Por qué te ves tan abatido? Serás aceptado si haces lo que es correcto, pero si te niegas a hacer lo correcto, ¡entonces cuidado! </w:t>
      </w:r>
      <w:r>
        <w:rPr>
          <w:b/>
          <w:lang w:val="es_ES" w:bidi="es_ES"/>
        </w:rPr>
        <w:t>El pecado</w:t>
      </w:r>
      <w:r>
        <w:rPr>
          <w:lang w:val="es_ES" w:bidi="es_ES"/>
        </w:rPr>
        <w:t xml:space="preserve"> está acechando a la puerta". Esta es la primera vez que aparece la palabra pecado en estos pasajes. El pecado se refiere a un acto de desobediencia a Yahvé. Cuando las personas pecan, rompen su relación con Yahvé. Asegúrense de que la palabra que usen aquí no signifique que alguien falló en realizar un acto religioso como una oración o seguir algunas reglas religiosas. Busquen </w:t>
      </w:r>
      <w:r>
        <w:rPr>
          <w:lang w:val="es_ES" w:bidi="es_ES"/>
        </w:rPr>
        <w:t>pecado</w:t>
      </w:r>
      <w:r>
        <w:rPr>
          <w:lang w:val="es_ES" w:bidi="es_ES"/>
        </w:rPr>
        <w:t xml:space="preserve"> en el Glosario Principal. Usen la misma palabra para pecado en todos los siguientes pasajes.</w:t>
      </w:r>
    </w:p>
    <w:p>
      <w:pPr/>
      <w:r>
        <w:rPr>
          <w:lang w:val="es_ES" w:bidi="es_ES"/>
        </w:rPr>
      </w:r>
      <w:r>
        <w:rPr>
          <w:lang w:val="es_ES" w:bidi="es_ES"/>
        </w:rPr>
        <w:t>Deténganse aquí y conversen en grupo: ¿Qué palabras o frases en su idioma usan para describir el pecado? Pausen este audio aquí.</w:t>
      </w:r>
    </w:p>
    <w:p>
      <w:pPr/>
      <w:r>
        <w:rPr>
          <w:lang w:val="es_ES" w:bidi="es_ES"/>
        </w:rPr>
      </w:r>
      <w:r>
        <w:rPr>
          <w:lang w:val="es_ES" w:bidi="es_ES"/>
        </w:rPr>
        <w:t xml:space="preserve">Un día Caín y Abel estaban en un </w:t>
      </w:r>
      <w:r>
        <w:rPr>
          <w:b/>
          <w:lang w:val="es_ES" w:bidi="es_ES"/>
        </w:rPr>
        <w:t>campo</w:t>
      </w:r>
      <w:r>
        <w:rPr>
          <w:lang w:val="es_ES" w:bidi="es_ES"/>
        </w:rPr>
        <w:t>. Aquí, campo se refiere a un amplio espacio abierto. Puede ser donde las personas siembran cultivos. Caín atacó a Abel y lo mató.</w:t>
      </w:r>
    </w:p>
    <w:p>
      <w:pPr/>
      <w:r>
        <w:rPr>
          <w:lang w:val="es_ES" w:bidi="es_ES"/>
        </w:rPr>
      </w:r>
      <w:r>
        <w:rPr>
          <w:lang w:val="es_ES" w:bidi="es_ES"/>
        </w:rPr>
        <w:t>Más tarde, Yahvé le preguntó a Caín: "¿Dónde está tu hermano Abel?"</w:t>
      </w:r>
    </w:p>
    <w:p>
      <w:pPr/>
      <w:r>
        <w:rPr>
          <w:lang w:val="es_ES" w:bidi="es_ES"/>
        </w:rPr>
      </w:r>
      <w:r>
        <w:rPr>
          <w:lang w:val="es_ES" w:bidi="es_ES"/>
        </w:rPr>
        <w:t xml:space="preserve">Caín dijo que no lo sabía. Preguntó: "¿Soy el </w:t>
      </w:r>
      <w:r>
        <w:rPr>
          <w:b/>
          <w:lang w:val="es_ES" w:bidi="es_ES"/>
        </w:rPr>
        <w:t>guardián</w:t>
      </w:r>
      <w:r>
        <w:rPr>
          <w:lang w:val="es_ES" w:bidi="es_ES"/>
        </w:rPr>
        <w:t xml:space="preserve"> de mi hermano?" Aquí, guardián se refiere a alguien que protege y es responsable de alguien más.</w:t>
      </w:r>
    </w:p>
    <w:p>
      <w:pPr/>
      <w:r>
        <w:rPr>
          <w:lang w:val="es_ES" w:bidi="es_ES"/>
        </w:rPr>
      </w:r>
      <w:r>
        <w:rPr>
          <w:lang w:val="es_ES" w:bidi="es_ES"/>
        </w:rPr>
        <w:t xml:space="preserve">Yahvé le dijo a Caín: "¿Por qué has hecho algo tan terrible? Cuando veo la sangre de tu hermano en el suelo, es como si escuchara su voz me llama. Ahora estás </w:t>
      </w:r>
      <w:r>
        <w:rPr>
          <w:b/>
          <w:lang w:val="es_ES" w:bidi="es_ES"/>
        </w:rPr>
        <w:t>maldito</w:t>
      </w:r>
      <w:r>
        <w:rPr>
          <w:lang w:val="es_ES" w:bidi="es_ES"/>
        </w:rPr>
        <w:t xml:space="preserve">". Maldito significa castigo o juicio. Significa que algo desagradable le va a pasar a una persona. Aunque muchos idiomas tienen una manera de pronunciar una maldición sobre alguien o algo, asegúrense de que la palabra que elijan no tenga ninguna connotación mágica. En la Biblia, cuando Dios maldice a una persona, esto significa que no está complacido con la persona. Por lo tanto, los castiga maldiciéndolos. Busquen </w:t>
      </w:r>
      <w:r>
        <w:rPr>
          <w:lang w:val="es_ES" w:bidi="es_ES"/>
        </w:rPr>
        <w:t>maldición</w:t>
      </w:r>
      <w:r>
        <w:rPr>
          <w:lang w:val="es_ES" w:bidi="es_ES"/>
        </w:rPr>
        <w:t xml:space="preserve"> en el Glosario Principal y usen la misma palabra aquí que usaron en el último pasaje.</w:t>
      </w:r>
    </w:p>
    <w:p>
      <w:pPr/>
      <w:r>
        <w:rPr>
          <w:lang w:val="es_ES" w:bidi="es_ES"/>
        </w:rPr>
      </w:r>
      <w:r>
        <w:rPr>
          <w:lang w:val="es_ES" w:bidi="es_ES"/>
        </w:rPr>
        <w:t xml:space="preserve">Yahvé puso una </w:t>
      </w:r>
      <w:r>
        <w:rPr>
          <w:b/>
          <w:lang w:val="es_ES" w:bidi="es_ES"/>
        </w:rPr>
        <w:t>marca</w:t>
      </w:r>
      <w:r>
        <w:rPr>
          <w:lang w:val="es_ES" w:bidi="es_ES"/>
        </w:rPr>
        <w:t xml:space="preserve"> en Caín para mostrar a los demás que Caín le pertenecía, y nadie debía dañar ni matar a Caín. No sabemos cómo era esta marca. Era una señal o símbolo que otros podían ver.</w:t>
      </w:r>
    </w:p>
    <w:p>
      <w:pPr/>
      <w:r>
        <w:rPr>
          <w:lang w:val="es_ES" w:bidi="es_ES"/>
        </w:rPr>
      </w:r>
      <w:r>
        <w:rPr>
          <w:lang w:val="es_ES" w:bidi="es_ES"/>
        </w:rPr>
        <w:t>Deténganse aquí y conversen en grupo: ¿Cómo hablarán de esta marca en su traducción? Pausen este audio aquí.</w:t>
      </w:r>
    </w:p>
    <w:p>
      <w:pPr/>
      <w:r>
        <w:rPr>
          <w:lang w:val="es_ES" w:bidi="es_ES"/>
        </w:rPr>
      </w:r>
      <w:r>
        <w:rPr>
          <w:lang w:val="es_ES" w:bidi="es_ES"/>
        </w:rPr>
        <w:t>Caín vivió en la Tierra de Nod, que significa, "Tierra de deambulación", o "Lugar donde las personas deambulan".</w:t>
      </w:r>
    </w:p>
    <w:p>
      <w:pPr/>
      <w:r>
        <w:rPr>
          <w:lang w:val="es_ES" w:bidi="es_ES"/>
        </w:rPr>
      </w:r>
      <w:r>
        <w:rPr>
          <w:lang w:val="es_ES" w:bidi="es_ES"/>
        </w:rPr>
        <w:t>Deténganse aquí y conversen en grupo: ¿Cómo traducirían "Tierra de Nod"? Pausen este audio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4:17–26</w:t>
      </w:r>
      <w:r>
        <w:rPr>
          <w:lang w:val="es_ES" w:bidi="es_ES"/>
        </w:rPr>
      </w:r>
    </w:p>
    <w:p>
      <w:pPr>
        <w:pStyle w:val="Heading3"/>
      </w:pPr>
      <w:r>
        <w:rPr>
          <w:lang w:val="es_ES" w:bidi="es_ES"/>
        </w:rPr>
        <w:t>Escuchar con el corazón</w:t>
      </w:r>
    </w:p>
    <w:p>
      <w:pPr/>
      <w:r>
        <w:rPr>
          <w:lang w:val="es_ES" w:bidi="es_ES"/>
        </w:rPr>
      </w:r>
      <w:r>
        <w:rPr>
          <w:lang w:val="es_ES" w:bidi="es_ES"/>
        </w:rPr>
        <w:t>En este paso, escuchen Génesis 4:17–26 y guárdenlo en sus corazones. Escuchen una versión del audio de Génesis 4:17–26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Génesis 4:17–26 en la traducción que sea más fácil de entender.</w:t>
      </w:r>
    </w:p>
    <w:p>
      <w:pPr/>
      <w:r>
        <w:rPr>
          <w:lang w:val="es_ES" w:bidi="es_ES"/>
        </w:rPr>
      </w:r>
      <w:r>
        <w:rPr>
          <w:lang w:val="es_ES" w:bidi="es_ES"/>
        </w:rPr>
        <w:t>Este pasaje es el segundo de dos pasajes sobre los hijos de Adán y Eva. Este pasaje sucede después de que Caín mató a su hermano Abel. Describe a los descendientes de Caín. También describe la primera vez que sucedieron muchas cosas diferentes, describe la primera ciudad, las primeras personas que vivieron en tiendas y criaron muchos tipos diferentes de animales, las primeras personas que tocaron arpas y flautas, las primeras personas que martillaron metal para convertirlo en herramientas, y la primera vez que las personas adoran a Yahvé por su nombre.</w:t>
      </w:r>
    </w:p>
    <w:p>
      <w:pPr/>
      <w:r>
        <w:rPr>
          <w:lang w:val="es_ES" w:bidi="es_ES"/>
        </w:rPr>
      </w:r>
      <w:r>
        <w:rPr>
          <w:lang w:val="es_ES" w:bidi="es_ES"/>
        </w:rPr>
        <w:t>Caín tenía relaciones sexuales con su esposa. La esposa de Caín puede haber sido su hermana. Algunas personas piensan que otros humanos también existían en el mismo momento en que Adán y Eva, y Caín podría haber obtenido una esposa de otro lugar.</w:t>
      </w:r>
    </w:p>
    <w:p>
      <w:pPr/>
      <w:r>
        <w:rPr>
          <w:lang w:val="es_ES" w:bidi="es_ES"/>
        </w:rPr>
      </w:r>
      <w:r>
        <w:rPr>
          <w:lang w:val="es_ES" w:bidi="es_ES"/>
        </w:rPr>
        <w:t>La esposa de Caín quedó embarazada y dio a luz a Enoc. Caín fundó, o comenzó, una ciudad. En esos días, las ciudades probablemente eran un asentamiento de personas rodeadas por un muro. Caín llamó a la ciudad después de su hijo Enoc. Nadie sabe dónde estaba la ciudad de Enoc.</w:t>
      </w:r>
    </w:p>
    <w:p>
      <w:pPr/>
      <w:r>
        <w:rPr>
          <w:lang w:val="es_ES" w:bidi="es_ES"/>
        </w:rPr>
      </w:r>
      <w:r>
        <w:rPr>
          <w:lang w:val="es_ES" w:bidi="es_ES"/>
        </w:rPr>
        <w:t>Aquí, el pasaje describe la línea familiar de Caín. Enoc tenía un hijo llamado Irad. Irad se convirtió en el padre, o antepasado, de Mehujael. Meujael se convirtió en el padre, o antepasado, de Metusael. Metusael se convirtió en el padre, o antepasado, de Lamec.</w:t>
      </w:r>
    </w:p>
    <w:p>
      <w:pPr/>
      <w:r>
        <w:rPr>
          <w:lang w:val="es_ES" w:bidi="es_ES"/>
        </w:rPr>
      </w:r>
      <w:r>
        <w:rPr>
          <w:lang w:val="es_ES" w:bidi="es_ES"/>
        </w:rPr>
        <w:t>Ahora el autor nos dice más sobre Lamec. Lamec se casó con dos mujeres, llamadas Ada y Zila. Esta es la primera vez en estos pasajes que un hombre se casa con dos mujeres. Ada dio a luz a Jabal. Jabal era el antepasado de las personas que crian animales y que viven en tiendas, o era la primera persona en hacer estas cosas. En el pasaje anterior, Abel crió ovejas, pero Jabal podría haber sido la primera persona en criar muchos tipos diferentes de animales para ganado y vivir en tiendas. El ganado puede haber incluido cabras, ovejas y vacas. Estas tiendas eran casas hechas de pieles de animales sostenidas por postes y conectadas al suelo con estacas. Las tiendas eran fáciles de desmontar y moverse de un lugar a otro. Jabal y sus descendientes probablemente se mudaron con sus rebaños de animales mientras pastaban en la tierra para obtener comida, por lo que las tiendas eran fáciles de usar mientras se movían.</w:t>
      </w:r>
    </w:p>
    <w:p>
      <w:pPr/>
      <w:r>
        <w:rPr>
          <w:lang w:val="es_ES" w:bidi="es_ES"/>
        </w:rPr>
      </w:r>
      <w:r>
        <w:rPr>
          <w:lang w:val="es_ES" w:bidi="es_ES"/>
        </w:rPr>
        <w:t xml:space="preserve">Hagan una pausa aquí. Como grupo, miren una imagen de </w:t>
      </w:r>
      <w:r>
        <w:rPr>
          <w:lang w:val="es_ES" w:bidi="es_ES"/>
        </w:rPr>
        <w:t>cómo podría haber sido una tienda</w:t>
      </w:r>
      <w:r>
        <w:rPr>
          <w:lang w:val="es_ES" w:bidi="es_ES"/>
        </w:rPr>
        <w:t>. Pausen este audio aquí.</w:t>
      </w:r>
    </w:p>
    <w:p>
      <w:pPr/>
      <w:r>
        <w:rPr>
          <w:lang w:val="es_ES" w:bidi="es_ES"/>
        </w:rPr>
      </w:r>
      <w:r>
        <w:rPr>
          <w:lang w:val="es_ES" w:bidi="es_ES"/>
        </w:rPr>
        <w:t>El hermano de Jabal se llamaba Jubal. Jubal era el antepasado de las personas que tocaban el arpa y la flauta. Podría haber sido la primera persona en tocar el arpa y la flauta, o podría haber inventado el arpa y la flauta. El arpa era un instrumento hecho de madera y cuerdas que se tocaba tirando de las cuerdas. La flauta era una tubería larga y hueca que sonaba soplando aire a través de ella.</w:t>
      </w:r>
    </w:p>
    <w:p>
      <w:pPr/>
      <w:r>
        <w:rPr>
          <w:lang w:val="es_ES" w:bidi="es_ES"/>
        </w:rPr>
      </w:r>
      <w:r>
        <w:rPr>
          <w:lang w:val="es_ES" w:bidi="es_ES"/>
        </w:rPr>
        <w:t xml:space="preserve">Hagan una pausa aquí. Como grupo, miren las imágenes de un </w:t>
      </w:r>
      <w:r>
        <w:rPr>
          <w:lang w:val="es_ES" w:bidi="es_ES"/>
        </w:rPr>
        <w:t>arpa</w:t>
      </w:r>
      <w:r>
        <w:rPr>
          <w:lang w:val="es_ES" w:bidi="es_ES"/>
        </w:rPr>
        <w:t xml:space="preserve"> y una </w:t>
      </w:r>
      <w:r>
        <w:rPr>
          <w:lang w:val="es_ES" w:bidi="es_ES"/>
        </w:rPr>
        <w:t>flauta</w:t>
      </w:r>
      <w:r>
        <w:rPr>
          <w:lang w:val="es_ES" w:bidi="es_ES"/>
        </w:rPr>
        <w:t>. ¿Qué instrumentos tocan en su cultura que son similares? ¿Cuándo tocan música? Pausen este audio aquí.</w:t>
      </w:r>
    </w:p>
    <w:p>
      <w:pPr/>
      <w:r>
        <w:rPr>
          <w:lang w:val="es_ES" w:bidi="es_ES"/>
        </w:rPr>
      </w:r>
      <w:r>
        <w:rPr>
          <w:lang w:val="es_ES" w:bidi="es_ES"/>
        </w:rPr>
        <w:t>La otra esposa de Lamec, Zila, tenía un hijo llamado Tubal-caín. Tubal-caín era un experto en hacer herramientas de bronce y hierro. Probablemente hizo estas herramientas martillando los metales de bronce y hierro.</w:t>
      </w:r>
    </w:p>
    <w:p>
      <w:pPr/>
      <w:r>
        <w:rPr>
          <w:lang w:val="es_ES" w:bidi="es_ES"/>
        </w:rPr>
      </w:r>
      <w:r>
        <w:rPr>
          <w:lang w:val="es_ES" w:bidi="es_ES"/>
        </w:rPr>
        <w:t xml:space="preserve">Hagan una pausa aquí. Como grupo, miren imágenes de </w:t>
      </w:r>
      <w:r>
        <w:rPr>
          <w:lang w:val="es_ES" w:bidi="es_ES"/>
        </w:rPr>
        <w:t>bronce</w:t>
      </w:r>
      <w:r>
        <w:rPr>
          <w:lang w:val="es_ES" w:bidi="es_ES"/>
        </w:rPr>
        <w:t xml:space="preserve"> y </w:t>
      </w:r>
      <w:r>
        <w:rPr>
          <w:lang w:val="es_ES" w:bidi="es_ES"/>
        </w:rPr>
        <w:t>hierro</w:t>
      </w:r>
      <w:r>
        <w:rPr>
          <w:lang w:val="es_ES" w:bidi="es_ES"/>
        </w:rPr>
        <w:t xml:space="preserve">, y luego </w:t>
      </w:r>
      <w:r>
        <w:rPr>
          <w:lang w:val="es_ES" w:bidi="es_ES"/>
        </w:rPr>
        <w:t>herramientas que las personas hicieron de bronce y hierro</w:t>
      </w:r>
      <w:r>
        <w:rPr>
          <w:lang w:val="es_ES" w:bidi="es_ES"/>
        </w:rPr>
        <w:t>. Pausen este audio aquí.</w:t>
      </w:r>
    </w:p>
    <w:p>
      <w:pPr/>
      <w:r>
        <w:rPr>
          <w:lang w:val="es_ES" w:bidi="es_ES"/>
        </w:rPr>
      </w:r>
      <w:r>
        <w:rPr>
          <w:lang w:val="es_ES" w:bidi="es_ES"/>
        </w:rPr>
        <w:t>Zila también tenía una hija llamada Naamá. Naamá probablemente era la hija mayor de Zila.</w:t>
      </w:r>
    </w:p>
    <w:p>
      <w:pPr/>
      <w:r>
        <w:rPr>
          <w:lang w:val="es_ES" w:bidi="es_ES"/>
        </w:rPr>
      </w:r>
      <w:r>
        <w:rPr>
          <w:lang w:val="es_ES" w:bidi="es_ES"/>
        </w:rPr>
        <w:t>Deténganse aquí y conversen en grupo: Hablen de esposos y esposas y sus hijos. ¿Qué palabras usan para esposos, esposas, hermanos, hermanas, hijos e hijas? ¿Qué palabras usan para hijos e hijas mayores y menores? Pausen este audio aquí.</w:t>
      </w:r>
    </w:p>
    <w:p>
      <w:pPr/>
      <w:r>
        <w:rPr>
          <w:lang w:val="es_ES" w:bidi="es_ES"/>
        </w:rPr>
      </w:r>
      <w:r>
        <w:rPr>
          <w:lang w:val="es_ES" w:bidi="es_ES"/>
        </w:rPr>
        <w:t>Un día, Lamec les dijo a sus esposas: "Ada y Zila, escuchen mi voz". La frase "escucha mi voz" era una frase común que significaba "escúchame". Aquí, Lamec está jactándose de sus victorias o lo fuerte que piensa que es. Lamec hace esto recitándoles o cantándoles una canción especial sobre su fuerza. Lamec continuó: "Maté a un hombre que me atacó, maté a un joven que me golpeó. Si alguien que mató a Caín fue castigado siete veces, alguien que me mate será castigado 77 veces". ¡Lamec se jactó de que cualquiera que matara a Caín sería castigado severamente, pero cualquiera que lo matara a el sería castigado aún más duro!</w:t>
      </w:r>
    </w:p>
    <w:p>
      <w:pPr/>
      <w:r>
        <w:rPr>
          <w:lang w:val="es_ES" w:bidi="es_ES"/>
        </w:rPr>
      </w:r>
      <w:r>
        <w:rPr>
          <w:lang w:val="es_ES" w:bidi="es_ES"/>
        </w:rPr>
        <w:t>Ahora escuchamos sobre el resto de la familia de Adán y Eva. Adán tuvo relaciones sexuales con su esposa nuevamente, y Eva dio a luz a otro hijo. Esto probablemente sucedió antes de que naciera Lamec. Eva estaba muy feliz y llamó a su hijo Set. Dijo: "Dios me ha dado a otro hijo para reemplazar a Abel, porque Caín mató a Abel".</w:t>
      </w:r>
    </w:p>
    <w:p>
      <w:pPr/>
      <w:r>
        <w:rPr>
          <w:lang w:val="es_ES" w:bidi="es_ES"/>
        </w:rPr>
      </w:r>
      <w:r>
        <w:rPr>
          <w:lang w:val="es_ES" w:bidi="es_ES"/>
        </w:rPr>
        <w:t>Cuando Set creció, tenía un hijo llamado Enós. El resto del libro de Génesis es sobre los descendientes de Set.</w:t>
      </w:r>
    </w:p>
    <w:p>
      <w:pPr/>
      <w:r>
        <w:rPr>
          <w:lang w:val="es_ES" w:bidi="es_ES"/>
        </w:rPr>
      </w:r>
      <w:r>
        <w:rPr>
          <w:lang w:val="es_ES" w:bidi="es_ES"/>
        </w:rPr>
        <w:t>En ese momento, algunas personas comenzaron a invocar el nombre de Yahvé. "Invocar el nombre de Yahvé" es una frase que significa adorar, u orar, a Yahvé y llamarlo por su nombre. Algunas personas encuentran esto confuso porque en los pasajes posteriores de la Biblia, Yahvé dice su nombre personal, Yahvé, a un hombre llamado Moisés. Puede ser que las personas usaron el nombre Yahvé al comienzo de la historia, pero el pueblo de Dios comenzó a usar realmente el nombre completamente después de que Dios se le apareció a Moisés y le dijo su nombre, Yahvé.</w:t>
      </w:r>
    </w:p>
    <w:p>
      <w:pPr/>
      <w:r>
        <w:rPr>
          <w:lang w:val="es_ES" w:bidi="es_ES"/>
        </w:rPr>
      </w:r>
      <w:r>
        <w:rPr>
          <w:lang w:val="es_ES" w:bidi="es_ES"/>
        </w:rPr>
        <w:t>Deténganse aquí y conversen en equipo: ¿Qué frases tienen en su idioma que se refieren a adoración? ¿Cómo usan el nombre o los nombres de Dios en la adoración? ¿Por qué es importante usar el nombre de Dios cuando adoran? Pausen este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Génesis 4:17–26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tres escenas.</w:t>
      </w:r>
    </w:p>
    <w:p>
      <w:pPr/>
      <w:r>
        <w:rPr>
          <w:lang w:val="es_ES" w:bidi="es_ES"/>
        </w:rPr>
      </w:r>
      <w:r>
        <w:rPr>
          <w:b/>
          <w:lang w:val="es_ES" w:bidi="es_ES"/>
        </w:rPr>
        <w:t>En la primera escena:</w:t>
      </w:r>
      <w:r>
        <w:rPr>
          <w:lang w:val="es_ES" w:bidi="es_ES"/>
        </w:rPr>
        <w:t xml:space="preserve"> Se describen los descendientes de Caín.</w:t>
      </w:r>
    </w:p>
    <w:p>
      <w:pPr/>
      <w:r>
        <w:rPr>
          <w:lang w:val="es_ES" w:bidi="es_ES"/>
        </w:rPr>
      </w:r>
      <w:r>
        <w:rPr>
          <w:b/>
          <w:lang w:val="es_ES" w:bidi="es_ES"/>
        </w:rPr>
        <w:t>En la segunda escena:</w:t>
      </w:r>
      <w:r>
        <w:rPr>
          <w:lang w:val="es_ES" w:bidi="es_ES"/>
        </w:rPr>
        <w:t xml:space="preserve"> Se describe la familia de Lamec.</w:t>
      </w:r>
    </w:p>
    <w:p>
      <w:pPr/>
      <w:r>
        <w:rPr>
          <w:lang w:val="es_ES" w:bidi="es_ES"/>
        </w:rPr>
      </w:r>
      <w:r>
        <w:rPr>
          <w:b/>
          <w:lang w:val="es_ES" w:bidi="es_ES"/>
        </w:rPr>
        <w:t>En la tercera escena:</w:t>
      </w:r>
      <w:r>
        <w:rPr>
          <w:lang w:val="es_ES" w:bidi="es_ES"/>
        </w:rPr>
        <w:t xml:space="preserve"> Adán y Eva tienen otro hijo, llamado Set. Set tiene un hijo llamado Enós.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Caín</w:t>
      </w:r>
    </w:p>
    <w:p>
      <w:pPr>
        <w:pStyle w:val="ListBullet"/>
        <w:spacing w:line="240" w:lineRule="auto"/>
        <w:ind w:left="720"/>
      </w:pPr>
      <w:r>
        <w:rPr>
          <w:lang w:val="es_ES" w:bidi="es_ES"/>
        </w:rPr>
      </w:r>
      <w:r>
        <w:rPr>
          <w:lang w:val="es_ES" w:bidi="es_ES"/>
        </w:rPr>
        <w:t>La esposa de Caín</w:t>
      </w:r>
    </w:p>
    <w:p>
      <w:pPr>
        <w:pStyle w:val="ListBullet"/>
        <w:spacing w:line="240" w:lineRule="auto"/>
        <w:ind w:left="720"/>
      </w:pPr>
      <w:r>
        <w:rPr>
          <w:lang w:val="es_ES" w:bidi="es_ES"/>
        </w:rPr>
      </w:r>
      <w:r>
        <w:rPr>
          <w:lang w:val="es_ES" w:bidi="es_ES"/>
        </w:rPr>
        <w:t>El hijo de Caín, Enoc</w:t>
      </w:r>
    </w:p>
    <w:p>
      <w:pPr>
        <w:pStyle w:val="ListBullet"/>
        <w:spacing w:line="240" w:lineRule="auto"/>
        <w:ind w:left="720"/>
      </w:pPr>
      <w:r>
        <w:rPr>
          <w:lang w:val="es_ES" w:bidi="es_ES"/>
        </w:rPr>
      </w:r>
      <w:r>
        <w:rPr>
          <w:lang w:val="es_ES" w:bidi="es_ES"/>
        </w:rPr>
        <w:t>Los descendientes de Caín: Irad, Meujael, Metusael y Lamec</w:t>
      </w:r>
    </w:p>
    <w:p>
      <w:pPr>
        <w:pStyle w:val="ListBullet"/>
        <w:spacing w:line="240" w:lineRule="auto"/>
        <w:ind w:left="720"/>
      </w:pPr>
      <w:r>
        <w:rPr>
          <w:lang w:val="es_ES" w:bidi="es_ES"/>
        </w:rPr>
      </w:r>
      <w:r>
        <w:rPr>
          <w:lang w:val="es_ES" w:bidi="es_ES"/>
        </w:rPr>
        <w:t>Las dos esposas de Lamec, que eran Ada y Zila.</w:t>
      </w:r>
    </w:p>
    <w:p>
      <w:pPr>
        <w:pStyle w:val="ListBullet"/>
        <w:spacing w:line="240" w:lineRule="auto"/>
        <w:ind w:left="720"/>
      </w:pPr>
      <w:r>
        <w:rPr>
          <w:lang w:val="es_ES" w:bidi="es_ES"/>
        </w:rPr>
      </w:r>
      <w:r>
        <w:rPr>
          <w:lang w:val="es_ES" w:bidi="es_ES"/>
        </w:rPr>
        <w:t>Los dos hijos de Ada, que eran Jabal y Jubal</w:t>
      </w:r>
    </w:p>
    <w:p>
      <w:pPr>
        <w:pStyle w:val="ListBullet"/>
        <w:spacing w:line="240" w:lineRule="auto"/>
        <w:ind w:left="720"/>
      </w:pPr>
      <w:r>
        <w:rPr>
          <w:lang w:val="es_ES" w:bidi="es_ES"/>
        </w:rPr>
      </w:r>
      <w:r>
        <w:rPr>
          <w:lang w:val="es_ES" w:bidi="es_ES"/>
        </w:rPr>
        <w:t>Los dos hijos de Zila, que eran Tubalcaín y Naamá.</w:t>
      </w:r>
    </w:p>
    <w:p>
      <w:pPr>
        <w:pStyle w:val="ListBullet"/>
        <w:spacing w:line="240" w:lineRule="auto"/>
        <w:ind w:left="720"/>
      </w:pPr>
      <w:r>
        <w:rPr>
          <w:lang w:val="es_ES" w:bidi="es_ES"/>
        </w:rPr>
      </w:r>
      <w:r>
        <w:rPr>
          <w:lang w:val="es_ES" w:bidi="es_ES"/>
        </w:rPr>
        <w:t>Adán</w:t>
      </w:r>
    </w:p>
    <w:p>
      <w:pPr>
        <w:pStyle w:val="ListBullet"/>
        <w:spacing w:line="240" w:lineRule="auto"/>
        <w:ind w:left="720"/>
      </w:pPr>
      <w:r>
        <w:rPr>
          <w:lang w:val="es_ES" w:bidi="es_ES"/>
        </w:rPr>
      </w:r>
      <w:r>
        <w:rPr>
          <w:lang w:val="es_ES" w:bidi="es_ES"/>
        </w:rPr>
        <w:t>Eva</w:t>
      </w:r>
    </w:p>
    <w:p>
      <w:pPr>
        <w:pStyle w:val="ListBullet"/>
        <w:spacing w:line="240" w:lineRule="auto"/>
        <w:ind w:left="720"/>
      </w:pPr>
      <w:r>
        <w:rPr>
          <w:lang w:val="es_ES" w:bidi="es_ES"/>
        </w:rPr>
      </w:r>
      <w:r>
        <w:rPr>
          <w:lang w:val="es_ES" w:bidi="es_ES"/>
        </w:rPr>
        <w:t>Set</w:t>
      </w:r>
    </w:p>
    <w:p>
      <w:pPr>
        <w:pStyle w:val="ListBullet"/>
        <w:spacing w:line="240" w:lineRule="auto"/>
        <w:ind w:left="720"/>
      </w:pPr>
      <w:r>
        <w:rPr>
          <w:lang w:val="es_ES" w:bidi="es_ES"/>
        </w:rPr>
      </w:r>
      <w:r>
        <w:rPr>
          <w:lang w:val="es_ES" w:bidi="es_ES"/>
        </w:rPr>
        <w:t>Enós</w:t>
      </w:r>
    </w:p>
    <w:p>
      <w:pPr>
        <w:pStyle w:val="ListBullet"/>
        <w:spacing w:line="240" w:lineRule="auto"/>
        <w:ind w:left="720"/>
      </w:pPr>
      <w:r>
        <w:rPr>
          <w:lang w:val="es_ES" w:bidi="es_ES"/>
        </w:rPr>
      </w:r>
      <w:r>
        <w:rPr>
          <w:lang w:val="es_ES" w:bidi="es_ES"/>
        </w:rPr>
        <w:t>y Yahvé</w:t>
      </w:r>
    </w:p>
    <w:p>
      <w:pPr/>
      <w:r>
        <w:rPr>
          <w:lang w:val="es_ES" w:bidi="es_ES"/>
        </w:rPr>
      </w:r>
      <w:r>
        <w:rPr>
          <w:lang w:val="es_ES" w:bidi="es_ES"/>
        </w:rPr>
        <w:t>Como grupo, pongan atención a estas partes de la ambientación del pasaje:</w:t>
      </w:r>
    </w:p>
    <w:p>
      <w:pPr/>
      <w:r>
        <w:rPr>
          <w:lang w:val="es_ES" w:bidi="es_ES"/>
        </w:rPr>
      </w:r>
      <w:r>
        <w:rPr>
          <w:lang w:val="es_ES" w:bidi="es_ES"/>
        </w:rPr>
        <w:t>La primera escena describe a los descendientes de Caín. . Describe a los hijos de Caín y a sus hijos.</w:t>
      </w:r>
    </w:p>
    <w:p>
      <w:pPr/>
      <w:r>
        <w:rPr>
          <w:lang w:val="es_ES" w:bidi="es_ES"/>
        </w:rPr>
      </w:r>
      <w:r>
        <w:rPr>
          <w:lang w:val="es_ES" w:bidi="es_ES"/>
        </w:rPr>
        <w:t>Deténganse aquí para conversar en grupo. Hagan que algunas personas en el grupo describan sus líneas familiares en la manera en que describen las líneas familiares en su cultura. ¿Qué palabras, frases o estilos usan cuando describen líneas familiares y genealogías? Pausen este audio aquí.</w:t>
      </w:r>
    </w:p>
    <w:p>
      <w:pPr/>
      <w:r>
        <w:rPr>
          <w:lang w:val="es_ES" w:bidi="es_ES"/>
        </w:rPr>
      </w:r>
      <w:r>
        <w:rPr>
          <w:lang w:val="es_ES" w:bidi="es_ES"/>
        </w:rPr>
        <w:t>La segunda escena describe a la familia de uno de los descendientes de Caín, que se llamaba Lamec. Luego la historia rompe la descripción de la línea familiar para darnos una canción que Lamec les dijo a sus esposas. Todo lo que Lamec dice aquí es una canción o poema. Las personas usarían este tipo de canciones o poemas para jactarse de las cosas que habían hecho o sus victorias. Un día, Lamec les dijo a sus dos esposas: "Ada y Zila, escúchenme. Escúchenme, esposas de Lamec. Maté a un hombre que me atacó, maté a un joven que me lastimó". Aquí, Lamec se repite para enfatizar lo que está diciendo. Cuando Lamec habla de matar a un hombre y a un joven, podría estar hablando de algo que ya ha sucedido, o podría estar describiendo lo que sucedería si alguien lo atacara o lastimara. Lamec continúa: "Si alguien mataba a Caín, sería castigado siete veces. ¡Si alguien me mata, será castigado 77 veces más que el que mató a Caín!" Esta es la parte más importante de la canción.</w:t>
      </w:r>
    </w:p>
    <w:p>
      <w:pPr/>
      <w:r>
        <w:rPr>
          <w:lang w:val="es_ES" w:bidi="es_ES"/>
        </w:rPr>
      </w:r>
      <w:r>
        <w:rPr>
          <w:lang w:val="es_ES" w:bidi="es_ES"/>
        </w:rPr>
        <w:t>Deténganse aquí para conversar en grupo. ¿Cómo se jactan las personas en su cultura de sus victorias? Pueden cantar algunas de las canciones o recitar algunos de los poemas que las personas usarían para jactarse. ¿Qué palabras o frases usan las personas? ¿Cómo saben cuándo las personas están diciendo o cantando la parte más importante de la canción? Pausen este audio aquí.</w:t>
      </w:r>
    </w:p>
    <w:p>
      <w:pPr/>
      <w:r>
        <w:rPr>
          <w:lang w:val="es_ES" w:bidi="es_ES"/>
        </w:rPr>
      </w:r>
      <w:r>
        <w:rPr>
          <w:lang w:val="es_ES" w:bidi="es_ES"/>
        </w:rPr>
        <w:t>La tercera escena regresa a Adán y Eva. Describe a los descendientes de Adán y Eva. Como la tercera escena probablemente tiene lugar durante el tiempo que Caín vivió, no durante el tiempo en que Lamec vivió, la tercera escena describe las cosas que sucedieron antes de la segunda escena. Eva da a luz a Set, y Set tiene un hijo llamado Enós. En algún momento durante el tiempo en que Enós estaba viviendo, las personas comienzan a adorar a Dios con el nombre personal de Dios, Yahvé.</w:t>
      </w:r>
    </w:p>
    <w:p>
      <w:pPr/>
      <w:r>
        <w:rPr>
          <w:lang w:val="es_ES" w:bidi="es_ES"/>
        </w:rPr>
      </w:r>
      <w:r>
        <w:rPr>
          <w:lang w:val="es_ES" w:bidi="es_ES"/>
        </w:rPr>
        <w:t>Este pasaje es la segunda parte de una historia que comienza en el pasaje anterior. El pasaje anterior comienza con Adán y Eva teniendo hijos, y este pasaje termina con Adán y Eva teniendo hijos.</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Génesis 4:17–26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 xml:space="preserve">Esta historia tiene tres escenas. </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Caín</w:t>
      </w:r>
    </w:p>
    <w:p>
      <w:pPr>
        <w:pStyle w:val="ListBullet"/>
        <w:spacing w:line="240" w:lineRule="auto"/>
        <w:ind w:left="720"/>
      </w:pPr>
      <w:r>
        <w:rPr>
          <w:lang w:val="es_ES" w:bidi="es_ES"/>
        </w:rPr>
      </w:r>
      <w:r>
        <w:rPr>
          <w:lang w:val="es_ES" w:bidi="es_ES"/>
        </w:rPr>
        <w:t>La esposa de Caín</w:t>
      </w:r>
    </w:p>
    <w:p>
      <w:pPr>
        <w:pStyle w:val="ListBullet"/>
        <w:spacing w:line="240" w:lineRule="auto"/>
        <w:ind w:left="720"/>
      </w:pPr>
      <w:r>
        <w:rPr>
          <w:lang w:val="es_ES" w:bidi="es_ES"/>
        </w:rPr>
      </w:r>
      <w:r>
        <w:rPr>
          <w:lang w:val="es_ES" w:bidi="es_ES"/>
        </w:rPr>
        <w:t>El hijo de Caín, Enoc</w:t>
      </w:r>
    </w:p>
    <w:p>
      <w:pPr>
        <w:pStyle w:val="ListBullet"/>
        <w:spacing w:line="240" w:lineRule="auto"/>
        <w:ind w:left="720"/>
      </w:pPr>
      <w:r>
        <w:rPr>
          <w:lang w:val="es_ES" w:bidi="es_ES"/>
        </w:rPr>
      </w:r>
      <w:r>
        <w:rPr>
          <w:lang w:val="es_ES" w:bidi="es_ES"/>
        </w:rPr>
        <w:t>Los descendientes de Caín: Irad, Meujael, Metusael y Lamec</w:t>
      </w:r>
    </w:p>
    <w:p>
      <w:pPr>
        <w:pStyle w:val="ListBullet"/>
        <w:spacing w:line="240" w:lineRule="auto"/>
        <w:ind w:left="720"/>
      </w:pPr>
      <w:r>
        <w:rPr>
          <w:lang w:val="es_ES" w:bidi="es_ES"/>
        </w:rPr>
      </w:r>
      <w:r>
        <w:rPr>
          <w:lang w:val="es_ES" w:bidi="es_ES"/>
        </w:rPr>
        <w:t>Las dos esposas de Lamec, que eran Ada y Zila.</w:t>
      </w:r>
    </w:p>
    <w:p>
      <w:pPr>
        <w:pStyle w:val="ListBullet"/>
        <w:spacing w:line="240" w:lineRule="auto"/>
        <w:ind w:left="720"/>
      </w:pPr>
      <w:r>
        <w:rPr>
          <w:lang w:val="es_ES" w:bidi="es_ES"/>
        </w:rPr>
      </w:r>
      <w:r>
        <w:rPr>
          <w:lang w:val="es_ES" w:bidi="es_ES"/>
        </w:rPr>
        <w:t>Los dos hijos de Ada, que eran Jabal y Jubal</w:t>
      </w:r>
    </w:p>
    <w:p>
      <w:pPr>
        <w:pStyle w:val="ListBullet"/>
        <w:spacing w:line="240" w:lineRule="auto"/>
        <w:ind w:left="720"/>
      </w:pPr>
      <w:r>
        <w:rPr>
          <w:lang w:val="es_ES" w:bidi="es_ES"/>
        </w:rPr>
      </w:r>
      <w:r>
        <w:rPr>
          <w:lang w:val="es_ES" w:bidi="es_ES"/>
        </w:rPr>
        <w:t>Los dos hijos de Zila, que eran Tubalcaín y Naamá</w:t>
      </w:r>
    </w:p>
    <w:p>
      <w:pPr>
        <w:pStyle w:val="ListBullet"/>
        <w:spacing w:line="240" w:lineRule="auto"/>
        <w:ind w:left="720"/>
      </w:pPr>
      <w:r>
        <w:rPr>
          <w:lang w:val="es_ES" w:bidi="es_ES"/>
        </w:rPr>
      </w:r>
      <w:r>
        <w:rPr>
          <w:lang w:val="es_ES" w:bidi="es_ES"/>
        </w:rPr>
        <w:t>Adán</w:t>
      </w:r>
    </w:p>
    <w:p>
      <w:pPr>
        <w:pStyle w:val="ListBullet"/>
        <w:spacing w:line="240" w:lineRule="auto"/>
        <w:ind w:left="720"/>
      </w:pPr>
      <w:r>
        <w:rPr>
          <w:lang w:val="es_ES" w:bidi="es_ES"/>
        </w:rPr>
      </w:r>
      <w:r>
        <w:rPr>
          <w:lang w:val="es_ES" w:bidi="es_ES"/>
        </w:rPr>
        <w:t>Eva</w:t>
      </w:r>
    </w:p>
    <w:p>
      <w:pPr>
        <w:pStyle w:val="ListBullet"/>
        <w:spacing w:line="240" w:lineRule="auto"/>
        <w:ind w:left="720"/>
      </w:pPr>
      <w:r>
        <w:rPr>
          <w:lang w:val="es_ES" w:bidi="es_ES"/>
        </w:rPr>
      </w:r>
      <w:r>
        <w:rPr>
          <w:lang w:val="es_ES" w:bidi="es_ES"/>
        </w:rPr>
        <w:t>Set</w:t>
      </w:r>
    </w:p>
    <w:p>
      <w:pPr>
        <w:pStyle w:val="ListBullet"/>
        <w:spacing w:line="240" w:lineRule="auto"/>
        <w:ind w:left="720"/>
      </w:pPr>
      <w:r>
        <w:rPr>
          <w:lang w:val="es_ES" w:bidi="es_ES"/>
        </w:rPr>
      </w:r>
      <w:r>
        <w:rPr>
          <w:lang w:val="es_ES" w:bidi="es_ES"/>
        </w:rPr>
        <w:t>Enós</w:t>
      </w:r>
    </w:p>
    <w:p>
      <w:pPr>
        <w:pStyle w:val="ListBullet"/>
        <w:spacing w:line="240" w:lineRule="auto"/>
        <w:ind w:left="720"/>
      </w:pPr>
      <w:r>
        <w:rPr>
          <w:lang w:val="es_ES" w:bidi="es_ES"/>
        </w:rPr>
      </w:r>
      <w:r>
        <w:rPr>
          <w:lang w:val="es_ES" w:bidi="es_ES"/>
        </w:rPr>
        <w:t>y Yahvé</w:t>
      </w:r>
    </w:p>
    <w:p>
      <w:pPr/>
      <w:r>
        <w:rPr>
          <w:lang w:val="es_ES" w:bidi="es_ES"/>
        </w:rPr>
      </w:r>
      <w:r>
        <w:rPr>
          <w:lang w:val="es_ES" w:bidi="es_ES"/>
        </w:rPr>
        <w:t>En grupo, dramaticen el pasaje dos veces. Deberían interpretar el texto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Detén este audio aquí y dramatiza el texto.</w:t>
      </w:r>
    </w:p>
    <w:p>
      <w:pPr/>
      <w:r>
        <w:rPr>
          <w:lang w:val="es_ES" w:bidi="es_ES"/>
        </w:rPr>
      </w:r>
      <w:r>
        <w:rPr>
          <w:lang w:val="es_ES" w:bidi="es_ES"/>
        </w:rPr>
        <w:t>El grupo debe dramatizar este texto por segunda vez. En ciertos momentos de la dramatización, hagan una pausa y pregunten a la persona que está interpretando el personaje: ¿Qué estás sintiendo o pensando? La persona que está interpretando el personaje debe responder qué es lo que está sintiendo o pensando como si fuera ese personaje. Luego, vuelvan a empezar la obra.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Caín tenía muchos descendientes. Un día, uno de los descendientes de Caín, llamado Lamec, les dijo a sus esposas que una vez había matado a un hombre que lo atacó, y que cualquiera que lo matara sería castigado 77 veces en lugar de siete veces como Caín.</w:t>
      </w:r>
    </w:p>
    <w:p>
      <w:pPr/>
      <w:r>
        <w:rPr>
          <w:lang w:val="es_ES" w:bidi="es_ES"/>
        </w:rPr>
      </w:r>
      <w:r>
        <w:rPr>
          <w:lang w:val="es_ES" w:bidi="es_ES"/>
        </w:rPr>
        <w:t>Pausen este drama aquí. Pregúntenle a la persona que interpreta a Lamec: "¿Qué estás pensando o sintiendo?" La persona puede responder cosas como: "Estoy jactándome de lo fuerte que soy y de cómo las personas no pueden hacerme daño", o "Quiero que mis esposas piensen que soy fuerte y que no puedo ser lastimado", o "Quiero mostrar que soy más fuerte que mi antepasado, Caín", o "No dudaré en matar incluso a un niño que me lastime". Vuelvan a comenzar la dramatización.</w:t>
      </w:r>
    </w:p>
    <w:p>
      <w:pPr/>
      <w:r>
        <w:rPr>
          <w:lang w:val="es_ES" w:bidi="es_ES"/>
        </w:rPr>
      </w:r>
      <w:r>
        <w:rPr>
          <w:lang w:val="es_ES" w:bidi="es_ES"/>
        </w:rPr>
        <w:t>Adán y Eva tuvieron otro hijo. Eva llamó al hijo Set, y dijo: "Dios me ha dado a otro hijo para reemplazar a Abel, a quien Caín mató".</w:t>
      </w:r>
    </w:p>
    <w:p>
      <w:pPr/>
      <w:r>
        <w:rPr>
          <w:lang w:val="es_ES" w:bidi="es_ES"/>
        </w:rPr>
      </w:r>
      <w:r>
        <w:rPr>
          <w:lang w:val="es_ES" w:bidi="es_ES"/>
        </w:rPr>
        <w:t>Terminen la dramatización. Pregúntenle a la persona que interpreta a Eva: "¿Qué estás pensando o sintiendo?" La persona podría responder cosas como: "Estoy triste de que Abel esté muerto, pero feliz de tener un nuevo hijo", o "Sé lo que sucedió entre mis otros hijos, y estoy feliz de tener un nuevo hijo".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Génesis 4:17–26 en la traducción que sea más fácil de entender.</w:t>
      </w:r>
    </w:p>
    <w:p>
      <w:pPr/>
      <w:r>
        <w:rPr>
          <w:lang w:val="es_ES" w:bidi="es_ES"/>
        </w:rPr>
      </w:r>
      <w:r>
        <w:rPr>
          <w:lang w:val="es_ES" w:bidi="es_ES"/>
        </w:rPr>
        <w:t xml:space="preserve">En este paso, platiquen con su grupo sobre términos y palabras clave en este pasaje. </w:t>
      </w:r>
    </w:p>
    <w:p>
      <w:pPr/>
      <w:r>
        <w:rPr>
          <w:lang w:val="es_ES" w:bidi="es_ES"/>
        </w:rPr>
      </w:r>
      <w:r>
        <w:rPr>
          <w:lang w:val="es_ES" w:bidi="es_ES"/>
        </w:rPr>
        <w:t xml:space="preserve">Caín </w:t>
      </w:r>
      <w:r>
        <w:rPr>
          <w:b/>
          <w:lang w:val="es_ES" w:bidi="es_ES"/>
        </w:rPr>
        <w:t>conocía</w:t>
      </w:r>
      <w:r>
        <w:rPr>
          <w:lang w:val="es_ES" w:bidi="es_ES"/>
        </w:rPr>
        <w:t xml:space="preserve"> a su esposa. Usen la misma palabra o frase que usaron en las historias anteriores para relaciones sexuales entre un hombre y su esposa.</w:t>
      </w:r>
    </w:p>
    <w:p>
      <w:pPr/>
      <w:r>
        <w:rPr>
          <w:lang w:val="es_ES" w:bidi="es_ES"/>
        </w:rPr>
      </w:r>
      <w:r>
        <w:rPr>
          <w:lang w:val="es_ES" w:bidi="es_ES"/>
        </w:rPr>
        <w:t xml:space="preserve">El hijo de Caín, que se llamaba Enoc, tenía un hijo llamado Irad. Irad se convirtió en el padre, o antepasado, de </w:t>
      </w:r>
      <w:r>
        <w:rPr>
          <w:b/>
          <w:lang w:val="es_ES" w:bidi="es_ES"/>
        </w:rPr>
        <w:t>Mehujael</w:t>
      </w:r>
      <w:r>
        <w:rPr>
          <w:lang w:val="es_ES" w:bidi="es_ES"/>
        </w:rPr>
        <w:t xml:space="preserve">. El nombre Mehujael podría significar "Dios me hizo vivir". Mehujael se convirtió en el antepasado de </w:t>
      </w:r>
      <w:r>
        <w:rPr>
          <w:b/>
          <w:lang w:val="es_ES" w:bidi="es_ES"/>
        </w:rPr>
        <w:t>Metusael</w:t>
      </w:r>
      <w:r>
        <w:rPr>
          <w:lang w:val="es_ES" w:bidi="es_ES"/>
        </w:rPr>
        <w:t>. El nombre Metusael probablemente significa "Hombre de Dios". Metusael se convirtió en el antepasado de Lamec.</w:t>
      </w:r>
    </w:p>
    <w:p>
      <w:pPr/>
      <w:r>
        <w:rPr>
          <w:lang w:val="es_ES" w:bidi="es_ES"/>
        </w:rPr>
      </w:r>
      <w:r>
        <w:rPr>
          <w:lang w:val="es_ES" w:bidi="es_ES"/>
        </w:rPr>
        <w:t xml:space="preserve">Uno de los descendientes de Caín, Lamec, se casó con dos mujeres, Ada y Zila. Ada tenía un hijo llamado </w:t>
      </w:r>
      <w:r>
        <w:rPr>
          <w:b/>
          <w:lang w:val="es_ES" w:bidi="es_ES"/>
        </w:rPr>
        <w:t>Jabal</w:t>
      </w:r>
      <w:r>
        <w:rPr>
          <w:lang w:val="es_ES" w:bidi="es_ES"/>
        </w:rPr>
        <w:t xml:space="preserve">. El nombre Jabal probablemente significa "Dios lidera la procesión, un grupo de personas que caminan juntas en celebración". El hermano de Jabal se llamaba </w:t>
      </w:r>
      <w:r>
        <w:rPr>
          <w:b/>
          <w:lang w:val="es_ES" w:bidi="es_ES"/>
        </w:rPr>
        <w:t>Jubal</w:t>
      </w:r>
      <w:r>
        <w:rPr>
          <w:lang w:val="es_ES" w:bidi="es_ES"/>
        </w:rPr>
        <w:t xml:space="preserve">. El nombre Jubal probablemente significa "Dios trajo la procesión". Zila tenía un hijo llamado </w:t>
      </w:r>
      <w:r>
        <w:rPr>
          <w:b/>
          <w:lang w:val="es_ES" w:bidi="es_ES"/>
        </w:rPr>
        <w:t>Tubal-caín</w:t>
      </w:r>
      <w:r>
        <w:rPr>
          <w:lang w:val="es_ES" w:bidi="es_ES"/>
        </w:rPr>
        <w:t>. El nombre Tubal-caín probablemente significa "procesión", que es un grupo de personas que caminan juntas en celebración. Los nombres de los tres hermanos, Jabal, Jubal y Tubal, riman. Están llenos de emoción, y juntos podrían referirse a los sonidos que hacen los instrumentos.</w:t>
      </w:r>
    </w:p>
    <w:p>
      <w:pPr/>
      <w:r>
        <w:rPr>
          <w:lang w:val="es_ES" w:bidi="es_ES"/>
        </w:rPr>
      </w:r>
      <w:r>
        <w:rPr>
          <w:lang w:val="es_ES" w:bidi="es_ES"/>
        </w:rPr>
        <w:t xml:space="preserve">Zila también tenía una hija llamada </w:t>
      </w:r>
      <w:r>
        <w:rPr>
          <w:b/>
          <w:lang w:val="es_ES" w:bidi="es_ES"/>
        </w:rPr>
        <w:t>Naamá</w:t>
      </w:r>
      <w:r>
        <w:rPr>
          <w:lang w:val="es_ES" w:bidi="es_ES"/>
        </w:rPr>
        <w:t>. El nombre Naamá probablemente significa "agradable y hermoso".</w:t>
      </w:r>
    </w:p>
    <w:p>
      <w:pPr/>
      <w:r>
        <w:rPr>
          <w:lang w:val="es_ES" w:bidi="es_ES"/>
        </w:rPr>
      </w:r>
      <w:r>
        <w:rPr>
          <w:lang w:val="es_ES" w:bidi="es_ES"/>
        </w:rPr>
        <w:t xml:space="preserve">Eva dio a luz a otro hijo. Ella llamó a ese hijo </w:t>
      </w:r>
      <w:r>
        <w:rPr>
          <w:b/>
          <w:lang w:val="es_ES" w:bidi="es_ES"/>
        </w:rPr>
        <w:t>Set</w:t>
      </w:r>
      <w:r>
        <w:rPr>
          <w:lang w:val="es_ES" w:bidi="es_ES"/>
        </w:rPr>
        <w:t>. El nombre Set podría sonar como la palabra para "dado, o asignado para un papel".</w:t>
      </w:r>
    </w:p>
    <w:p>
      <w:pPr/>
      <w:r>
        <w:rPr>
          <w:lang w:val="es_ES" w:bidi="es_ES"/>
        </w:rPr>
      </w:r>
      <w:r>
        <w:rPr>
          <w:lang w:val="es_ES" w:bidi="es_ES"/>
        </w:rPr>
        <w:t>Eva dijo: "</w:t>
      </w:r>
      <w:r>
        <w:rPr>
          <w:b/>
          <w:lang w:val="es_ES" w:bidi="es_ES"/>
        </w:rPr>
        <w:t>Dios</w:t>
      </w:r>
      <w:r>
        <w:rPr>
          <w:lang w:val="es_ES" w:bidi="es_ES"/>
        </w:rPr>
        <w:t xml:space="preserve"> me ha dado a otro hijo para reemplazar a Abel". La palabra para Dios aquí es el término general para Dios. Usen el mismo término general para Dios que han usado en los pasajes anteriores, y recuerden que </w:t>
      </w:r>
      <w:r>
        <w:rPr>
          <w:lang w:val="es_ES" w:bidi="es_ES"/>
        </w:rPr>
        <w:t>Dios</w:t>
      </w:r>
      <w:r>
        <w:rPr>
          <w:lang w:val="es_ES" w:bidi="es_ES"/>
        </w:rPr>
        <w:t xml:space="preserve"> está en el Glosario Principal.</w:t>
      </w:r>
    </w:p>
    <w:p>
      <w:pPr/>
      <w:r>
        <w:rPr>
          <w:lang w:val="es_ES" w:bidi="es_ES"/>
        </w:rPr>
      </w:r>
      <w:r>
        <w:rPr>
          <w:lang w:val="es_ES" w:bidi="es_ES"/>
        </w:rPr>
        <w:t xml:space="preserve">Set tenía un hijo llamado </w:t>
      </w:r>
      <w:r>
        <w:rPr>
          <w:b/>
          <w:lang w:val="es_ES" w:bidi="es_ES"/>
        </w:rPr>
        <w:t>Enós</w:t>
      </w:r>
      <w:r>
        <w:rPr>
          <w:lang w:val="es_ES" w:bidi="es_ES"/>
        </w:rPr>
        <w:t>. El nombre Enós significa "hombre, o humanos".</w:t>
      </w:r>
    </w:p>
    <w:p>
      <w:pPr/>
      <w:r>
        <w:rPr>
          <w:lang w:val="es_ES" w:bidi="es_ES"/>
        </w:rPr>
      </w:r>
      <w:r>
        <w:rPr>
          <w:lang w:val="es_ES" w:bidi="es_ES"/>
        </w:rPr>
        <w:t xml:space="preserve">Por esta época, las personas comenzaron a </w:t>
      </w:r>
      <w:r>
        <w:rPr>
          <w:b/>
          <w:lang w:val="es_ES" w:bidi="es_ES"/>
        </w:rPr>
        <w:t>adorar</w:t>
      </w:r>
      <w:r>
        <w:rPr>
          <w:lang w:val="es_ES" w:bidi="es_ES"/>
        </w:rPr>
        <w:t xml:space="preserve"> a </w:t>
      </w:r>
      <w:r>
        <w:rPr>
          <w:b/>
          <w:lang w:val="es_ES" w:bidi="es_ES"/>
        </w:rPr>
        <w:t>Yahvé</w:t>
      </w:r>
      <w:r>
        <w:rPr>
          <w:lang w:val="es_ES" w:bidi="es_ES"/>
        </w:rPr>
        <w:t xml:space="preserve"> por su nombre personal, Yahvé. Adorar significa mostrar asombro y admiración sobre Dios. Diferentes culturas e idiomas tienen diferentes palabras para adoración. Algunas palabras para adoración se refieren solo a ciertas ceremonias o rituales que las personas deben hacer. Pero en muchos pasajes donde se usa la palabra adoración, adoración significa más que solo realizar rituales. Incluye amor, asombro y maravilla de Dios. Asegúrense de que la palabra o combinación de palabras que eligen para adoración incluya esta idea. Busquen </w:t>
      </w:r>
      <w:r>
        <w:rPr>
          <w:lang w:val="es_ES" w:bidi="es_ES"/>
        </w:rPr>
        <w:t>adoración</w:t>
      </w:r>
      <w:r>
        <w:rPr>
          <w:lang w:val="es_ES" w:bidi="es_ES"/>
        </w:rPr>
        <w:t xml:space="preserve"> en el Glosario Principal para obtener más información, y usen la misma palabra para adoración en todo el resto de sus pasajes.</w:t>
      </w:r>
    </w:p>
    <w:p>
      <w:pPr/>
      <w:r>
        <w:rPr>
          <w:lang w:val="es_ES" w:bidi="es_ES"/>
        </w:rPr>
      </w:r>
      <w:r>
        <w:rPr>
          <w:lang w:val="es_ES" w:bidi="es_ES"/>
        </w:rPr>
        <w:t>Deténganse aquí y conversen sobre adoración en grupo. Describan cómo adoran en su cultura, y noten qué palabras o frases usan. ¿Cómo adoran en su cultura? ¿Qué palabras o frases usan cuando describen la adoración? Pausen este audio aquí.</w:t>
      </w:r>
    </w:p>
    <w:p>
      <w:pPr/>
      <w:r>
        <w:rPr>
          <w:lang w:val="es_ES" w:bidi="es_ES"/>
        </w:rPr>
      </w:r>
      <w:r>
        <w:rPr>
          <w:lang w:val="es_ES" w:bidi="es_ES"/>
        </w:rPr>
        <w:t xml:space="preserve">Asegúrense de usar la misma palabra para Yahvé que han usado en los pasajes anteriores, y recuerden que </w:t>
      </w:r>
      <w:r>
        <w:rPr>
          <w:lang w:val="es_ES" w:bidi="es_ES"/>
        </w:rPr>
        <w:t>Yahvé</w:t>
      </w:r>
      <w:r>
        <w:rPr>
          <w:lang w:val="es_ES" w:bidi="es_ES"/>
        </w:rPr>
        <w:t xml:space="preserve"> está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5:1–32</w:t>
      </w:r>
      <w:r>
        <w:rPr>
          <w:lang w:val="es_ES" w:bidi="es_ES"/>
        </w:rPr>
      </w:r>
    </w:p>
    <w:p>
      <w:pPr>
        <w:pStyle w:val="Heading3"/>
      </w:pPr>
      <w:r>
        <w:rPr>
          <w:lang w:val="es_ES" w:bidi="es_ES"/>
        </w:rPr>
        <w:t>Escuchar con el corazón</w:t>
      </w:r>
    </w:p>
    <w:p>
      <w:pPr/>
      <w:r>
        <w:rPr>
          <w:lang w:val="es_ES" w:bidi="es_ES"/>
        </w:rPr>
      </w:r>
      <w:r>
        <w:rPr>
          <w:lang w:val="es_ES" w:bidi="es_ES"/>
        </w:rPr>
        <w:t xml:space="preserve">En este paso, escuchen Génesis 5:1–32 y guárdenlo en sus corazones. </w:t>
      </w:r>
    </w:p>
    <w:p>
      <w:pPr/>
      <w:r>
        <w:rPr>
          <w:lang w:val="es_ES" w:bidi="es_ES"/>
        </w:rPr>
      </w:r>
      <w:r>
        <w:rPr>
          <w:lang w:val="es_ES" w:bidi="es_ES"/>
        </w:rPr>
        <w:t>Escuchen una versión en audio de Génesis 5:1–32 tres veces, en tres traducciones diferentes, si es posible.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¿Conoces a alguien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Génesis 5:1–32 en la traducción que sea más fácil de entender.</w:t>
      </w:r>
    </w:p>
    <w:p>
      <w:pPr/>
      <w:r>
        <w:rPr>
          <w:lang w:val="es_ES" w:bidi="es_ES"/>
        </w:rPr>
      </w:r>
      <w:r>
        <w:rPr>
          <w:lang w:val="es_ES" w:bidi="es_ES"/>
        </w:rPr>
        <w:t>El pasaje anterior nos mostró la línea de los descendientes de Adán de su hijo Caín. Pero ahora comenzamos una nueva sección de Génesis. Esta sección nos muestra una línea muy importante de descendientes de personas. antes de esto, vemos que Set, hijo de Adán, comienza a usar el nombre personal de Dios, Jehová, y lo sigue. La línea familiar de Set es la línea que Dios ha elegido para salvar y convertirse en su pueblo. Dios quiere mostrarnos la historia de su pueblo. Comienza mostrándonos la línea de descendientes de Adán, a través de Set, hasta Noé. Esta es la primera de las dos genealogías más importantes en Génesis. El idioma original dice: "Este es el libro de las generaciones de Adán". Esta lista de los descendientes de Adán sigue una línea de descendientes.</w:t>
      </w:r>
    </w:p>
    <w:p>
      <w:pPr/>
      <w:r>
        <w:rPr>
          <w:lang w:val="es_ES" w:bidi="es_ES"/>
        </w:rPr>
      </w:r>
      <w:r>
        <w:rPr>
          <w:lang w:val="es_ES" w:bidi="es_ES"/>
        </w:rPr>
        <w:t>Deténganse aquí y conversen en equipo de traducción: En su cultura, ¿cómo comienzan una historia sobre una lista de personas importantes en su historia? Cuenten una historia que enumere una línea familiar importante que incluya hijos y nietos. Presten atención a cómo cuentan esta historia. Pausa este audio aquí.</w:t>
      </w:r>
    </w:p>
    <w:p>
      <w:pPr/>
      <w:r>
        <w:rPr>
          <w:lang w:val="es_ES" w:bidi="es_ES"/>
        </w:rPr>
      </w:r>
      <w:r>
        <w:rPr>
          <w:lang w:val="es_ES" w:bidi="es_ES"/>
        </w:rPr>
        <w:t>Este pasaje comienza con una revisión del hecho de que Dios creó a la humanidad a su imagen. Dios quiere mostrar que la multiplicación de las personas es resultado de su bendición a las personas cuando las creó. Les dijo a las personas que se multiplicaran y llenaran la tierra, y esta línea de descendientes muestra que eso sucedió.</w:t>
      </w:r>
    </w:p>
    <w:p>
      <w:pPr/>
      <w:r>
        <w:rPr>
          <w:lang w:val="es_ES" w:bidi="es_ES"/>
        </w:rPr>
      </w:r>
      <w:r>
        <w:rPr>
          <w:lang w:val="es_ES" w:bidi="es_ES"/>
        </w:rPr>
        <w:t>La información sobre cada hombre en la lista de descendientes desde Adán hasta Noé es la misma. Sin embargo, la historia de Enoc es un poco diferente. Enoc no murió, porque "caminó con Dios." Enoc tenía una relación cercana con Dios, habló con él y lo siguió. Las únicas dos personas que "caminaron con Dios" de esta manera eran Enoc y Noé. Un día, Enoc desapareció porque Dios se lo llevó a donde está Dios.</w:t>
      </w:r>
    </w:p>
    <w:p>
      <w:pPr/>
      <w:r>
        <w:rPr>
          <w:lang w:val="es_ES" w:bidi="es_ES"/>
        </w:rPr>
      </w:r>
      <w:r>
        <w:rPr>
          <w:lang w:val="es_ES" w:bidi="es_ES"/>
        </w:rPr>
        <w:t>La historia de Noé también un poco diferente. El padre de Noé, Lamec, lo nombra Noé, el cual suena como la palabra para "alivio" o "consuelo". Lamec hace una declaración sobre su hijo Noé. Lamec dice que Noé traerá alivio del dolor y el sufrimiento que el mundo o la tierra nos causa porque Dios la ha maldecido cuando el primer hombre y la primera mujer pecaron. Noé traerá alivio de "nuestro arduo trabajo" y del "trabajo que tenemos que hacer con nuestras manos". Estas declaraciones sobre el trabajo significan lo mismo—se repiten para dar énfasis.</w:t>
      </w:r>
    </w:p>
    <w:p>
      <w:pPr/>
      <w:r>
        <w:rPr>
          <w:lang w:val="es_ES" w:bidi="es_ES"/>
        </w:rPr>
      </w:r>
      <w:r>
        <w:rPr>
          <w:lang w:val="es_ES" w:bidi="es_ES"/>
        </w:rPr>
        <w:t>Luego, con Noé, la lista de miembros de la familia se ramifica a los tres hijos de Noé. De estos tres hijos descenderán las tres ramas principales de los pueblos del mundo.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Génesis 5:1–32 en la traducción que sea más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pasaje tiene 3 escenas.</w:t>
      </w:r>
    </w:p>
    <w:p>
      <w:pPr/>
      <w:r>
        <w:rPr>
          <w:lang w:val="es_ES" w:bidi="es_ES"/>
        </w:rPr>
      </w:r>
      <w:r>
        <w:rPr>
          <w:b/>
          <w:lang w:val="es_ES" w:bidi="es_ES"/>
        </w:rPr>
        <w:t>En la primera escena</w:t>
      </w:r>
      <w:r>
        <w:rPr>
          <w:lang w:val="es_ES" w:bidi="es_ES"/>
        </w:rPr>
        <w:t>, el autor introduce la lista de descendientes de Adán y le recuerda a su audiencia que Dios hizo a las personas a su imagen.</w:t>
      </w:r>
    </w:p>
    <w:p>
      <w:pPr/>
      <w:r>
        <w:rPr>
          <w:lang w:val="es_ES" w:bidi="es_ES"/>
        </w:rPr>
      </w:r>
      <w:r>
        <w:rPr>
          <w:b/>
          <w:lang w:val="es_ES" w:bidi="es_ES"/>
        </w:rPr>
        <w:t>En la segunda escena</w:t>
      </w:r>
      <w:r>
        <w:rPr>
          <w:lang w:val="es_ES" w:bidi="es_ES"/>
        </w:rPr>
        <w:t>, el autor enumera a los siguientes 9 hombres en la lista de descendientes y sus edades.</w:t>
      </w:r>
    </w:p>
    <w:p>
      <w:pPr/>
      <w:r>
        <w:rPr>
          <w:lang w:val="es_ES" w:bidi="es_ES"/>
        </w:rPr>
      </w:r>
      <w:r>
        <w:rPr>
          <w:b/>
          <w:lang w:val="es_ES" w:bidi="es_ES"/>
        </w:rPr>
        <w:t>En la tercera escena</w:t>
      </w:r>
      <w:r>
        <w:rPr>
          <w:lang w:val="es_ES" w:bidi="es_ES"/>
        </w:rPr>
        <w:t>, el autor cuenta la historia del nacimiento de Noé, cómo Lamec lo nombra y los nombres de los tres hijos de Noé.</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Personas de la tierra, hechas a la imagen de Dios</w:t>
      </w:r>
    </w:p>
    <w:p>
      <w:pPr>
        <w:pStyle w:val="ListBullet"/>
        <w:spacing w:line="240" w:lineRule="auto"/>
        <w:ind w:left="720"/>
      </w:pPr>
      <w:r>
        <w:rPr>
          <w:lang w:val="es_ES" w:bidi="es_ES"/>
        </w:rPr>
      </w:r>
      <w:r>
        <w:rPr>
          <w:lang w:val="es_ES" w:bidi="es_ES"/>
        </w:rPr>
        <w:t>Adán</w:t>
      </w:r>
    </w:p>
    <w:p>
      <w:pPr>
        <w:pStyle w:val="ListBullet"/>
        <w:spacing w:line="240" w:lineRule="auto"/>
        <w:ind w:left="720"/>
      </w:pPr>
      <w:r>
        <w:rPr>
          <w:lang w:val="es_ES" w:bidi="es_ES"/>
        </w:rPr>
      </w:r>
      <w:r>
        <w:rPr>
          <w:lang w:val="es_ES" w:bidi="es_ES"/>
        </w:rPr>
        <w:t>Set</w:t>
      </w:r>
    </w:p>
    <w:p>
      <w:pPr>
        <w:pStyle w:val="ListBullet"/>
        <w:spacing w:line="240" w:lineRule="auto"/>
        <w:ind w:left="720"/>
      </w:pPr>
      <w:r>
        <w:rPr>
          <w:lang w:val="es_ES" w:bidi="es_ES"/>
        </w:rPr>
      </w:r>
      <w:r>
        <w:rPr>
          <w:lang w:val="es_ES" w:bidi="es_ES"/>
        </w:rPr>
        <w:t>Enós</w:t>
      </w:r>
    </w:p>
    <w:p>
      <w:pPr>
        <w:pStyle w:val="ListBullet"/>
        <w:spacing w:line="240" w:lineRule="auto"/>
        <w:ind w:left="720"/>
      </w:pPr>
      <w:r>
        <w:rPr>
          <w:lang w:val="es_ES" w:bidi="es_ES"/>
        </w:rPr>
      </w:r>
      <w:r>
        <w:rPr>
          <w:lang w:val="es_ES" w:bidi="es_ES"/>
        </w:rPr>
        <w:t>Cainán</w:t>
      </w:r>
    </w:p>
    <w:p>
      <w:pPr>
        <w:pStyle w:val="ListBullet"/>
        <w:spacing w:line="240" w:lineRule="auto"/>
        <w:ind w:left="720"/>
      </w:pPr>
      <w:r>
        <w:rPr>
          <w:lang w:val="es_ES" w:bidi="es_ES"/>
        </w:rPr>
      </w:r>
      <w:r>
        <w:rPr>
          <w:lang w:val="es_ES" w:bidi="es_ES"/>
        </w:rPr>
        <w:t>Mahalaleel</w:t>
      </w:r>
    </w:p>
    <w:p>
      <w:pPr>
        <w:pStyle w:val="ListBullet"/>
        <w:spacing w:line="240" w:lineRule="auto"/>
        <w:ind w:left="720"/>
      </w:pPr>
      <w:r>
        <w:rPr>
          <w:lang w:val="es_ES" w:bidi="es_ES"/>
        </w:rPr>
      </w:r>
      <w:r>
        <w:rPr>
          <w:lang w:val="es_ES" w:bidi="es_ES"/>
        </w:rPr>
        <w:t>Jared</w:t>
      </w:r>
    </w:p>
    <w:p>
      <w:pPr>
        <w:pStyle w:val="ListBullet"/>
        <w:spacing w:line="240" w:lineRule="auto"/>
        <w:ind w:left="720"/>
      </w:pPr>
      <w:r>
        <w:rPr>
          <w:lang w:val="es_ES" w:bidi="es_ES"/>
        </w:rPr>
      </w:r>
      <w:r>
        <w:rPr>
          <w:lang w:val="es_ES" w:bidi="es_ES"/>
        </w:rPr>
        <w:t>Enoc</w:t>
      </w:r>
    </w:p>
    <w:p>
      <w:pPr>
        <w:pStyle w:val="ListBullet"/>
        <w:spacing w:line="240" w:lineRule="auto"/>
        <w:ind w:left="720"/>
      </w:pPr>
      <w:r>
        <w:rPr>
          <w:lang w:val="es_ES" w:bidi="es_ES"/>
        </w:rPr>
      </w:r>
      <w:r>
        <w:rPr>
          <w:lang w:val="es_ES" w:bidi="es_ES"/>
        </w:rPr>
        <w:t>Matusalén</w:t>
      </w:r>
    </w:p>
    <w:p>
      <w:pPr>
        <w:pStyle w:val="ListBullet"/>
        <w:spacing w:line="240" w:lineRule="auto"/>
        <w:ind w:left="720"/>
      </w:pPr>
      <w:r>
        <w:rPr>
          <w:lang w:val="es_ES" w:bidi="es_ES"/>
        </w:rPr>
      </w:r>
      <w:r>
        <w:rPr>
          <w:lang w:val="es_ES" w:bidi="es_ES"/>
        </w:rPr>
        <w:t>Lamec</w:t>
      </w:r>
    </w:p>
    <w:p>
      <w:pPr>
        <w:pStyle w:val="ListBullet"/>
        <w:spacing w:line="240" w:lineRule="auto"/>
        <w:ind w:left="720"/>
      </w:pPr>
      <w:r>
        <w:rPr>
          <w:lang w:val="es_ES" w:bidi="es_ES"/>
        </w:rPr>
      </w:r>
      <w:r>
        <w:rPr>
          <w:lang w:val="es_ES" w:bidi="es_ES"/>
        </w:rPr>
        <w:t>Noé</w:t>
      </w:r>
    </w:p>
    <w:p>
      <w:pPr>
        <w:pStyle w:val="ListBullet"/>
        <w:spacing w:line="240" w:lineRule="auto"/>
        <w:ind w:left="720"/>
      </w:pPr>
      <w:r>
        <w:rPr>
          <w:lang w:val="es_ES" w:bidi="es_ES"/>
        </w:rPr>
      </w:r>
      <w:r>
        <w:rPr>
          <w:lang w:val="es_ES" w:bidi="es_ES"/>
        </w:rPr>
        <w:t>Sem</w:t>
      </w:r>
    </w:p>
    <w:p>
      <w:pPr>
        <w:pStyle w:val="ListBullet"/>
        <w:spacing w:line="240" w:lineRule="auto"/>
        <w:ind w:left="720"/>
      </w:pPr>
      <w:r>
        <w:rPr>
          <w:lang w:val="es_ES" w:bidi="es_ES"/>
        </w:rPr>
      </w:r>
      <w:r>
        <w:rPr>
          <w:lang w:val="es_ES" w:bidi="es_ES"/>
        </w:rPr>
        <w:t>Cam</w:t>
      </w:r>
    </w:p>
    <w:p>
      <w:pPr>
        <w:pStyle w:val="ListBullet"/>
        <w:spacing w:line="240" w:lineRule="auto"/>
        <w:ind w:left="720"/>
      </w:pPr>
      <w:r>
        <w:rPr>
          <w:lang w:val="es_ES" w:bidi="es_ES"/>
        </w:rPr>
      </w:r>
      <w:r>
        <w:rPr>
          <w:lang w:val="es_ES" w:bidi="es_ES"/>
        </w:rPr>
        <w:t>Jafet</w:t>
      </w:r>
    </w:p>
    <w:p>
      <w:pPr/>
      <w:r>
        <w:rPr>
          <w:lang w:val="es_ES" w:bidi="es_ES"/>
        </w:rPr>
      </w:r>
      <w:r>
        <w:rPr>
          <w:lang w:val="es_ES" w:bidi="es_ES"/>
        </w:rPr>
        <w:t>Como grupo, pongan atención a estas partes de la ambientación del texto:</w:t>
      </w:r>
    </w:p>
    <w:p>
      <w:pPr/>
      <w:r>
        <w:rPr>
          <w:lang w:val="es_ES" w:bidi="es_ES"/>
        </w:rPr>
      </w:r>
      <w:r>
        <w:rPr>
          <w:lang w:val="es_ES" w:bidi="es_ES"/>
        </w:rPr>
        <w:t>La historia comienza diciendo que este registro está escrito en un libro, no es solo un registro oral de los nombres de las personas. Luego, la historia introduce o repasa cómo Dios creó a la humanidad, o a las personas. Esta introducción es muy similar a la descripción de la creación del hombre por Dios que se encontró anteriormente en Génesis. Esta es una introducción importante, porque la siguiente lista muestra la línea de personas desde Adán, el primer hombre, hasta Noé, el hombre de quien desciende la población actual del mundo. Puede reordenar estos versículos dando la introducción de la creación de personas y luego diciendo que lo que sigue es un registro escrito de las generaciones de personas de Adán.</w:t>
      </w:r>
    </w:p>
    <w:p>
      <w:pPr/>
      <w:r>
        <w:rPr>
          <w:lang w:val="es_ES" w:bidi="es_ES"/>
        </w:rPr>
      </w:r>
      <w:r>
        <w:rPr>
          <w:lang w:val="es_ES" w:bidi="es_ES"/>
        </w:rPr>
        <w:t>El autor de Génesis habla de cada uno de los diez nombres en la lista de la misma manera. Primero, el autor dice el nombre del hombre y su edad cuando nació su primer hijo. Luego, dice el número de años que vivió después de su primer hijo. Luego, dijo que el hombre tuvo otros hijos e hijas. Luego, dijo el número total de años de su vida, y luego, que murió. Esta estructura cambia en Enoc, porque Enoc no murió, Dios lo llevó al cielo. El décimo nombre es Noé, y también se da más información sobre Noé. Es importante recordar que los tres hijos de Noé son nombrados. El autor también explica por qué Lamec le dio ese nombre a Noé.</w:t>
      </w:r>
    </w:p>
    <w:p>
      <w:pPr/>
      <w:r>
        <w:rPr>
          <w:lang w:val="es_ES" w:bidi="es_ES"/>
        </w:rPr>
      </w:r>
      <w:r>
        <w:rPr>
          <w:lang w:val="es_ES" w:bidi="es_ES"/>
        </w:rPr>
        <w:t>Deténganse aquí y conversen en equipo de traducción: ¿Cómo se estructuran las listas de nombres como este? ¿Cómo recuerdan la lista? ¿Qué información es importante incluir en esta lista? Pasen un tiempo hablando de cómo recordarán cada nombre en esta lista. Tal vez puedan reunir piedras, hojas o palos para representar a cada persona en la lista de nombres y practicar enumerando los nombres y la información sobre cada persona. Detenga el audio aquí.</w:t>
      </w:r>
    </w:p>
    <w:p>
      <w:pPr/>
      <w:r>
        <w:rPr>
          <w:lang w:val="es_ES" w:bidi="es_ES"/>
        </w:rPr>
      </w:r>
      <w:r>
        <w:rPr>
          <w:lang w:val="es_ES" w:bidi="es_ES"/>
        </w:rPr>
        <w:t>Ahora, el grupo debe crear un guion gráfico, dibujar o usar objetos para visualizar el pasaje nuevamente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Génesis 5:1–32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Esta historia tiene 3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Personas de la tierra, hechas a la imagen de Dios</w:t>
      </w:r>
    </w:p>
    <w:p>
      <w:pPr>
        <w:pStyle w:val="ListBullet"/>
        <w:spacing w:line="240" w:lineRule="auto"/>
        <w:ind w:left="720"/>
      </w:pPr>
      <w:r>
        <w:rPr>
          <w:lang w:val="es_ES" w:bidi="es_ES"/>
        </w:rPr>
      </w:r>
      <w:r>
        <w:rPr>
          <w:lang w:val="es_ES" w:bidi="es_ES"/>
        </w:rPr>
        <w:t>Adán</w:t>
      </w:r>
    </w:p>
    <w:p>
      <w:pPr>
        <w:pStyle w:val="ListBullet"/>
        <w:spacing w:line="240" w:lineRule="auto"/>
        <w:ind w:left="720"/>
      </w:pPr>
      <w:r>
        <w:rPr>
          <w:lang w:val="es_ES" w:bidi="es_ES"/>
        </w:rPr>
      </w:r>
      <w:r>
        <w:rPr>
          <w:lang w:val="es_ES" w:bidi="es_ES"/>
        </w:rPr>
        <w:t>Set</w:t>
      </w:r>
    </w:p>
    <w:p>
      <w:pPr>
        <w:pStyle w:val="ListBullet"/>
        <w:spacing w:line="240" w:lineRule="auto"/>
        <w:ind w:left="720"/>
      </w:pPr>
      <w:r>
        <w:rPr>
          <w:lang w:val="es_ES" w:bidi="es_ES"/>
        </w:rPr>
      </w:r>
      <w:r>
        <w:rPr>
          <w:lang w:val="es_ES" w:bidi="es_ES"/>
        </w:rPr>
        <w:t>Enós</w:t>
      </w:r>
    </w:p>
    <w:p>
      <w:pPr>
        <w:pStyle w:val="ListBullet"/>
        <w:spacing w:line="240" w:lineRule="auto"/>
        <w:ind w:left="720"/>
      </w:pPr>
      <w:r>
        <w:rPr>
          <w:lang w:val="es_ES" w:bidi="es_ES"/>
        </w:rPr>
      </w:r>
      <w:r>
        <w:rPr>
          <w:lang w:val="es_ES" w:bidi="es_ES"/>
        </w:rPr>
        <w:t>Cainán</w:t>
      </w:r>
    </w:p>
    <w:p>
      <w:pPr>
        <w:pStyle w:val="ListBullet"/>
        <w:spacing w:line="240" w:lineRule="auto"/>
        <w:ind w:left="720"/>
      </w:pPr>
      <w:r>
        <w:rPr>
          <w:lang w:val="es_ES" w:bidi="es_ES"/>
        </w:rPr>
      </w:r>
      <w:r>
        <w:rPr>
          <w:lang w:val="es_ES" w:bidi="es_ES"/>
        </w:rPr>
        <w:t>Mahalaleel</w:t>
      </w:r>
    </w:p>
    <w:p>
      <w:pPr>
        <w:pStyle w:val="ListBullet"/>
        <w:spacing w:line="240" w:lineRule="auto"/>
        <w:ind w:left="720"/>
      </w:pPr>
      <w:r>
        <w:rPr>
          <w:lang w:val="es_ES" w:bidi="es_ES"/>
        </w:rPr>
      </w:r>
      <w:r>
        <w:rPr>
          <w:lang w:val="es_ES" w:bidi="es_ES"/>
        </w:rPr>
        <w:t>Jared</w:t>
      </w:r>
    </w:p>
    <w:p>
      <w:pPr>
        <w:pStyle w:val="ListBullet"/>
        <w:spacing w:line="240" w:lineRule="auto"/>
        <w:ind w:left="720"/>
      </w:pPr>
      <w:r>
        <w:rPr>
          <w:lang w:val="es_ES" w:bidi="es_ES"/>
        </w:rPr>
      </w:r>
      <w:r>
        <w:rPr>
          <w:lang w:val="es_ES" w:bidi="es_ES"/>
        </w:rPr>
        <w:t>Enoc</w:t>
      </w:r>
    </w:p>
    <w:p>
      <w:pPr>
        <w:pStyle w:val="ListBullet"/>
        <w:spacing w:line="240" w:lineRule="auto"/>
        <w:ind w:left="720"/>
      </w:pPr>
      <w:r>
        <w:rPr>
          <w:lang w:val="es_ES" w:bidi="es_ES"/>
        </w:rPr>
      </w:r>
      <w:r>
        <w:rPr>
          <w:lang w:val="es_ES" w:bidi="es_ES"/>
        </w:rPr>
        <w:t>Matusalén</w:t>
      </w:r>
    </w:p>
    <w:p>
      <w:pPr>
        <w:pStyle w:val="ListBullet"/>
        <w:spacing w:line="240" w:lineRule="auto"/>
        <w:ind w:left="720"/>
      </w:pPr>
      <w:r>
        <w:rPr>
          <w:lang w:val="es_ES" w:bidi="es_ES"/>
        </w:rPr>
      </w:r>
      <w:r>
        <w:rPr>
          <w:lang w:val="es_ES" w:bidi="es_ES"/>
        </w:rPr>
        <w:t>Lamec</w:t>
      </w:r>
    </w:p>
    <w:p>
      <w:pPr>
        <w:pStyle w:val="ListBullet"/>
        <w:spacing w:line="240" w:lineRule="auto"/>
        <w:ind w:left="720"/>
      </w:pPr>
      <w:r>
        <w:rPr>
          <w:lang w:val="es_ES" w:bidi="es_ES"/>
        </w:rPr>
      </w:r>
      <w:r>
        <w:rPr>
          <w:lang w:val="es_ES" w:bidi="es_ES"/>
        </w:rPr>
        <w:t>Noé</w:t>
      </w:r>
    </w:p>
    <w:p>
      <w:pPr>
        <w:pStyle w:val="ListBullet"/>
        <w:spacing w:line="240" w:lineRule="auto"/>
        <w:ind w:left="720"/>
      </w:pPr>
      <w:r>
        <w:rPr>
          <w:lang w:val="es_ES" w:bidi="es_ES"/>
        </w:rPr>
      </w:r>
      <w:r>
        <w:rPr>
          <w:lang w:val="es_ES" w:bidi="es_ES"/>
        </w:rPr>
        <w:t>Sem</w:t>
      </w:r>
    </w:p>
    <w:p>
      <w:pPr>
        <w:pStyle w:val="ListBullet"/>
        <w:spacing w:line="240" w:lineRule="auto"/>
        <w:ind w:left="720"/>
      </w:pPr>
      <w:r>
        <w:rPr>
          <w:lang w:val="es_ES" w:bidi="es_ES"/>
        </w:rPr>
      </w:r>
      <w:r>
        <w:rPr>
          <w:lang w:val="es_ES" w:bidi="es_ES"/>
        </w:rPr>
        <w:t>Cam</w:t>
      </w:r>
    </w:p>
    <w:p>
      <w:pPr>
        <w:pStyle w:val="ListBullet"/>
        <w:spacing w:line="240" w:lineRule="auto"/>
        <w:ind w:left="720"/>
      </w:pPr>
      <w:r>
        <w:rPr>
          <w:lang w:val="es_ES" w:bidi="es_ES"/>
        </w:rPr>
      </w:r>
      <w:r>
        <w:rPr>
          <w:lang w:val="es_ES" w:bidi="es_ES"/>
        </w:rPr>
        <w:t>Jafet</w:t>
      </w:r>
    </w:p>
    <w:p>
      <w:pPr/>
      <w:r>
        <w:rPr>
          <w:lang w:val="es_ES" w:bidi="es_ES"/>
        </w:rPr>
      </w:r>
      <w:r>
        <w:rPr>
          <w:lang w:val="es_ES" w:bidi="es_ES"/>
        </w:rPr>
        <w:t>En grupo, dramaticen el texto dos veces. Deberían interpretar el texto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Detén este audio aquí y dramatiza el texto.</w:t>
      </w:r>
    </w:p>
    <w:p>
      <w:pPr/>
      <w:r>
        <w:rPr>
          <w:lang w:val="es_ES" w:bidi="es_ES"/>
        </w:rPr>
      </w:r>
      <w:r>
        <w:rPr>
          <w:lang w:val="es_ES" w:bidi="es_ES"/>
        </w:rPr>
        <w:t>El grupo debe dramatizar este texto por segunda vez. En ciertos momentos de la dramatización, hagan una pausa y pregunten a la persona que está interpretando el personaje: ¿Qué estás sintiendo o pensando? La persona que está interpretando el personaje debe responder qué es lo que está sintiendo o pensando como si fuera ese personaje. Luego, vuelvan a empezar la obra.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El autor del libro dice: "Este es un registro escrito de los descendientes de Adán. Dios creó a los humanos a su imagen. Creó a hombres y mujeres, y los bendijo. Los llamó humanos".</w:t>
      </w:r>
    </w:p>
    <w:p>
      <w:pPr/>
      <w:r>
        <w:rPr>
          <w:lang w:val="es_ES" w:bidi="es_ES"/>
        </w:rPr>
      </w:r>
      <w:r>
        <w:rPr>
          <w:lang w:val="es_ES" w:bidi="es_ES"/>
        </w:rPr>
        <w:t>Pausa el drama. Pregúntenles a los actores que interpretan a hombres y mujeres: "¿Qué están sintiendo o pensando?" Es posible que escuchen cosas como "Estoy feliz de ser diferente que los animales", "Estoy agradecido de ser bendecido". Vuelvan a comenzar la dramatización.</w:t>
      </w:r>
    </w:p>
    <w:p>
      <w:pPr/>
      <w:r>
        <w:rPr>
          <w:lang w:val="es_ES" w:bidi="es_ES"/>
        </w:rPr>
      </w:r>
      <w:r>
        <w:rPr>
          <w:lang w:val="es_ES" w:bidi="es_ES"/>
        </w:rPr>
        <w:t>Cuando Adán tenía 130 años, se hizo padre de un hijo que estaba en la imagen de Adán. Lo llamó Set. Después del nacimiento de Set, Adán vivió otros 800 años y tuvo otros hijos e hijas. Adán vivió 930 años, y luego murió.</w:t>
      </w:r>
    </w:p>
    <w:p>
      <w:pPr/>
      <w:r>
        <w:rPr>
          <w:lang w:val="es_ES" w:bidi="es_ES"/>
        </w:rPr>
      </w:r>
      <w:r>
        <w:rPr>
          <w:lang w:val="es_ES" w:bidi="es_ES"/>
        </w:rPr>
        <w:t>Detén la actuación. Pregúntenle al actor que interpreta a Adán: "¿Qué estás sintiendo o pensando?" Es posible que escuchen cosas como: "Estoy agradecido de que Dios me haya permitido vivir tanto tiempo después de que pequé", "¡Estoy agradecido y orgulloso de todos los hijos que tuve!" Vuelvan a comenzar la dramatización.</w:t>
      </w:r>
    </w:p>
    <w:p>
      <w:pPr/>
      <w:r>
        <w:rPr>
          <w:lang w:val="es_ES" w:bidi="es_ES"/>
        </w:rPr>
      </w:r>
      <w:r>
        <w:rPr>
          <w:lang w:val="es_ES" w:bidi="es_ES"/>
        </w:rPr>
        <w:t>Ahora intenten decir exactamente lo mismo sobre Set así como lo hicieron con Adán, pero sustituyendo el nombre de Set por Adán y luego el nombre de Enós por Set, y así sucesivamente a través de cada nombre. Asegúrense de recordar cuántos años tenía cada hombre cuando nació su primer hijo, cuántos años más vivió y cuánto tiempo cada hombre vivió en total. Repitan esto para Set, Enós, Cainán, Mahalalel y Jared.</w:t>
      </w:r>
    </w:p>
    <w:p>
      <w:pPr/>
      <w:r>
        <w:rPr>
          <w:lang w:val="es_ES" w:bidi="es_ES"/>
        </w:rPr>
      </w:r>
      <w:r>
        <w:rPr>
          <w:lang w:val="es_ES" w:bidi="es_ES"/>
        </w:rPr>
        <w:t>Cuando Enoc tenía 65 años, se hizo padre de Matusalén. Después del nacimiento de Matusalén, Enoc vivió en cercana comunión con Dios por otros 300 años. Tuvo otros hijos e hijas. Enoc vivió 365 años, y caminó cerca de Dios. Luego, un día desapareció, porque Dios se lo llevó. Él no murió.</w:t>
      </w:r>
    </w:p>
    <w:p>
      <w:pPr/>
      <w:r>
        <w:rPr>
          <w:lang w:val="es_ES" w:bidi="es_ES"/>
        </w:rPr>
      </w:r>
      <w:r>
        <w:rPr>
          <w:lang w:val="es_ES" w:bidi="es_ES"/>
        </w:rPr>
        <w:t>Pausa el drama. Pregúntenle al actor que interpreta a Matusalén: "¿Qué estás sintiendo o pensando?" Es posible que escuchen cosas como: "Amo a Dios, estoy feliz de ir con él", "¡Estoy sorprendido de no tener que morir!" Vuelvan a comenzar la dramatización.</w:t>
      </w:r>
    </w:p>
    <w:p>
      <w:pPr/>
      <w:r>
        <w:rPr>
          <w:lang w:val="es_ES" w:bidi="es_ES"/>
        </w:rPr>
      </w:r>
      <w:r>
        <w:rPr>
          <w:lang w:val="es_ES" w:bidi="es_ES"/>
        </w:rPr>
        <w:t>Cuando Matusalén tenía 187 años, se hizo padre de Lamec. Después del nacimiento de Lamec, Matusalén vivió otros 782 años, y tuvo otros hijos e hijas. Matusalén vivió 969 años, y luego murió.</w:t>
      </w:r>
    </w:p>
    <w:p>
      <w:pPr/>
      <w:r>
        <w:rPr>
          <w:lang w:val="es_ES" w:bidi="es_ES"/>
        </w:rPr>
      </w:r>
      <w:r>
        <w:rPr>
          <w:lang w:val="es_ES" w:bidi="es_ES"/>
        </w:rPr>
        <w:t>Cuando Lamec tenía 182 años, se hizo padre de un hijo. Lamec llamó a su hijo Noé porque dijo: "Noé nos traerá alivio de nuestro trabajo y doloroso trabajo de cultivar esta tierra que Jehová ha maldecido". Después del nacimiento de Noé, Lamec vivió otros 595 años, y tuvo otros hijos e hijas. Lamec vivió 777 años, y luego murió.</w:t>
      </w:r>
    </w:p>
    <w:p>
      <w:pPr/>
      <w:r>
        <w:rPr>
          <w:lang w:val="es_ES" w:bidi="es_ES"/>
        </w:rPr>
      </w:r>
      <w:r>
        <w:rPr>
          <w:lang w:val="es_ES" w:bidi="es_ES"/>
        </w:rPr>
        <w:t>Pausa el drama. Pregúntenle al actor que interpreta a Lamec: "¿Qué estás sintiendo o pensando?" Es posible que escuchen cosas como: "Tengo la esperanza de que mi hijo Noé nos ayude a obtener consuelo y alivio", "Puedo ver que mi hijo Noé es especial". Vuelvan a comenzar la dramatización.</w:t>
      </w:r>
    </w:p>
    <w:p>
      <w:pPr/>
      <w:r>
        <w:rPr>
          <w:lang w:val="es_ES" w:bidi="es_ES"/>
        </w:rPr>
      </w:r>
      <w:r>
        <w:rPr>
          <w:lang w:val="es_ES" w:bidi="es_ES"/>
        </w:rPr>
        <w:t>Cuando Noé tenía 500 años, se hizo padre de Sem, Cam y Jafet.</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Génesis 5:1–32 en la traducción que sea más fácil de entender.</w:t>
      </w:r>
    </w:p>
    <w:p>
      <w:pPr/>
      <w:r>
        <w:rPr>
          <w:lang w:val="es_ES" w:bidi="es_ES"/>
        </w:rPr>
      </w:r>
      <w:r>
        <w:rPr>
          <w:lang w:val="es_ES" w:bidi="es_ES"/>
        </w:rPr>
        <w:t xml:space="preserve">En este paso, platiquen con su grupo sobre términos y palabras clave en este texto. </w:t>
      </w:r>
    </w:p>
    <w:p>
      <w:pPr/>
      <w:r>
        <w:rPr>
          <w:lang w:val="es_ES" w:bidi="es_ES"/>
        </w:rPr>
      </w:r>
      <w:r>
        <w:rPr>
          <w:lang w:val="es_ES" w:bidi="es_ES"/>
        </w:rPr>
        <w:t xml:space="preserve">Este pasaje comienza introduciendo el hecho de que este es un registro escrito de las </w:t>
      </w:r>
      <w:r>
        <w:rPr>
          <w:b/>
          <w:lang w:val="es_ES" w:bidi="es_ES"/>
        </w:rPr>
        <w:t>generaciones</w:t>
      </w:r>
      <w:r>
        <w:rPr>
          <w:lang w:val="es_ES" w:bidi="es_ES"/>
        </w:rPr>
        <w:t xml:space="preserve"> o descendientes de Adán. Las generaciones en este contexto generalmente muestran que esta es una nueva sección de Génesis. Después de esta lista de descendientes, comenzará la siguiente historia importante en Génesis, la historia de Noé.</w:t>
      </w:r>
    </w:p>
    <w:p>
      <w:pPr/>
      <w:r>
        <w:rPr>
          <w:lang w:val="es_ES" w:bidi="es_ES"/>
        </w:rPr>
      </w:r>
      <w:r>
        <w:rPr>
          <w:lang w:val="es_ES" w:bidi="es_ES"/>
        </w:rPr>
        <w:t xml:space="preserve">Deténganse aquí y conversen en grupo sobre qué palabra o frase usarán para generaciones. Busquen </w:t>
      </w:r>
      <w:r>
        <w:rPr>
          <w:lang w:val="es_ES" w:bidi="es_ES"/>
        </w:rPr>
        <w:t>generaciones</w:t>
      </w:r>
      <w:r>
        <w:rPr>
          <w:lang w:val="es_ES" w:bidi="es_ES"/>
        </w:rPr>
        <w:t xml:space="preserve"> en el Glosario Principal para obtener más información. Pausa este audio aquí.</w:t>
      </w:r>
    </w:p>
    <w:p>
      <w:pPr/>
      <w:r>
        <w:rPr>
          <w:lang w:val="es_ES" w:bidi="es_ES"/>
        </w:rPr>
      </w:r>
      <w:r>
        <w:rPr>
          <w:b/>
          <w:lang w:val="es_ES" w:bidi="es_ES"/>
        </w:rPr>
        <w:t>Adán</w:t>
      </w:r>
      <w:r>
        <w:rPr>
          <w:lang w:val="es_ES" w:bidi="es_ES"/>
        </w:rPr>
        <w:t xml:space="preserve"> es el nombre correcto del primer hombre que Dios creó.</w:t>
      </w:r>
    </w:p>
    <w:p>
      <w:pPr/>
      <w:r>
        <w:rPr>
          <w:lang w:val="es_ES" w:bidi="es_ES"/>
        </w:rPr>
      </w:r>
      <w:r>
        <w:rPr>
          <w:lang w:val="es_ES" w:bidi="es_ES"/>
        </w:rPr>
        <w:t xml:space="preserve">Dios creó a los seres humanos, o a </w:t>
      </w:r>
      <w:r>
        <w:rPr>
          <w:b/>
          <w:lang w:val="es_ES" w:bidi="es_ES"/>
        </w:rPr>
        <w:t>la humanidad</w:t>
      </w:r>
      <w:r>
        <w:rPr>
          <w:lang w:val="es_ES" w:bidi="es_ES"/>
        </w:rPr>
        <w:t>. Los llamó humanidad, o seres humanos. La humanidad se refiere tanto a hombres como a mujeres, son personas en general.</w:t>
      </w:r>
    </w:p>
    <w:p>
      <w:pPr/>
      <w:r>
        <w:rPr>
          <w:lang w:val="es_ES" w:bidi="es_ES"/>
        </w:rPr>
      </w:r>
      <w:r>
        <w:rPr>
          <w:lang w:val="es_ES" w:bidi="es_ES"/>
        </w:rPr>
        <w:t xml:space="preserve">Dios creó a estas personas </w:t>
      </w:r>
      <w:r>
        <w:rPr>
          <w:b/>
          <w:lang w:val="es_ES" w:bidi="es_ES"/>
        </w:rPr>
        <w:t>a su imagen</w:t>
      </w:r>
      <w:r>
        <w:rPr>
          <w:lang w:val="es_ES" w:bidi="es_ES"/>
        </w:rPr>
        <w:t xml:space="preserve">. Usen aquí la misma frase que usaron en los pasajes anteriores, y recuerden que la </w:t>
      </w:r>
      <w:r>
        <w:rPr>
          <w:lang w:val="es_ES" w:bidi="es_ES"/>
        </w:rPr>
        <w:t>imagen de Dios</w:t>
      </w:r>
      <w:r>
        <w:rPr>
          <w:lang w:val="es_ES" w:bidi="es_ES"/>
        </w:rPr>
        <w:t xml:space="preserve"> está en el Glosario Principal.</w:t>
      </w:r>
    </w:p>
    <w:p>
      <w:pPr/>
      <w:r>
        <w:rPr>
          <w:lang w:val="es_ES" w:bidi="es_ES"/>
        </w:rPr>
      </w:r>
      <w:r>
        <w:rPr>
          <w:lang w:val="es_ES" w:bidi="es_ES"/>
        </w:rPr>
        <w:t xml:space="preserve">Dios </w:t>
      </w:r>
      <w:r>
        <w:rPr>
          <w:b/>
          <w:lang w:val="es_ES" w:bidi="es_ES"/>
        </w:rPr>
        <w:t>bendijo</w:t>
      </w:r>
      <w:r>
        <w:rPr>
          <w:lang w:val="es_ES" w:bidi="es_ES"/>
        </w:rPr>
        <w:t xml:space="preserve"> a las personas que creó. Traduzcan la idea de bendecido de la misma manera que lo han hecho antes. Consulten el Glosario Principal para obtener más información sobre </w:t>
      </w:r>
      <w:r>
        <w:rPr>
          <w:lang w:val="es_ES" w:bidi="es_ES"/>
        </w:rPr>
        <w:t>bendecir</w:t>
      </w:r>
      <w:r>
        <w:rPr>
          <w:lang w:val="es_ES" w:bidi="es_ES"/>
        </w:rPr>
        <w:t>.</w:t>
      </w:r>
    </w:p>
    <w:p>
      <w:pPr/>
      <w:r>
        <w:rPr>
          <w:lang w:val="es_ES" w:bidi="es_ES"/>
        </w:rPr>
      </w:r>
      <w:r>
        <w:rPr>
          <w:lang w:val="es_ES" w:bidi="es_ES"/>
        </w:rPr>
        <w:t xml:space="preserve">Enoc caminó en cercana </w:t>
      </w:r>
      <w:r>
        <w:rPr>
          <w:b/>
          <w:lang w:val="es_ES" w:bidi="es_ES"/>
        </w:rPr>
        <w:t>comunión</w:t>
      </w:r>
      <w:r>
        <w:rPr>
          <w:lang w:val="es_ES" w:bidi="es_ES"/>
        </w:rPr>
        <w:t xml:space="preserve"> con Dios. Esto significa que Enoc habló con Dios y siguió sus mandamientos.</w:t>
      </w:r>
    </w:p>
    <w:p>
      <w:pPr/>
      <w:r>
        <w:rPr>
          <w:lang w:val="es_ES" w:bidi="es_ES"/>
        </w:rPr>
      </w:r>
      <w:r>
        <w:rPr>
          <w:lang w:val="es_ES" w:bidi="es_ES"/>
        </w:rPr>
        <w:t xml:space="preserve">La palabra general para </w:t>
      </w:r>
      <w:r>
        <w:rPr>
          <w:b/>
          <w:lang w:val="es_ES" w:bidi="es_ES"/>
        </w:rPr>
        <w:t>Dios</w:t>
      </w:r>
      <w:r>
        <w:rPr>
          <w:lang w:val="es_ES" w:bidi="es_ES"/>
        </w:rPr>
        <w:t xml:space="preserve"> se usa a lo largo de este pasaje, excepto cuando Lamec habla. Lamec usa el nombre personal para Dios, </w:t>
      </w:r>
      <w:r>
        <w:rPr>
          <w:b/>
          <w:lang w:val="es_ES" w:bidi="es_ES"/>
        </w:rPr>
        <w:t>Jehová</w:t>
      </w:r>
      <w:r>
        <w:rPr>
          <w:lang w:val="es_ES" w:bidi="es_ES"/>
        </w:rPr>
        <w:t xml:space="preserve">, cuando dice que Noé les dará alivio del trabajo de la tierra que Jehová ha maldecido. Traduzcan Dios y Jehová de la misma manera que lo han hecho antes. Pueden ver el Glosario Principal para obtener más información sobre las palabras para </w:t>
      </w:r>
      <w:r>
        <w:rPr>
          <w:lang w:val="es_ES" w:bidi="es_ES"/>
        </w:rPr>
        <w:t>Dios</w:t>
      </w:r>
      <w:r>
        <w:rPr>
          <w:lang w:val="es_ES" w:bidi="es_ES"/>
        </w:rPr>
        <w:t xml:space="preserve"> y para </w:t>
      </w:r>
      <w:r>
        <w:rPr>
          <w:lang w:val="es_ES" w:bidi="es_ES"/>
        </w:rPr>
        <w:t>Jehová</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6:1–8</w:t>
      </w:r>
      <w:r>
        <w:rPr>
          <w:lang w:val="es_ES" w:bidi="es_ES"/>
        </w:rPr>
      </w:r>
    </w:p>
    <w:p>
      <w:pPr>
        <w:pStyle w:val="Heading3"/>
      </w:pPr>
      <w:r>
        <w:rPr>
          <w:lang w:val="es_ES" w:bidi="es_ES"/>
        </w:rPr>
        <w:t>Escuchar con el corazón</w:t>
      </w:r>
    </w:p>
    <w:p>
      <w:pPr/>
      <w:r>
        <w:rPr>
          <w:lang w:val="es_ES" w:bidi="es_ES"/>
        </w:rPr>
      </w:r>
      <w:r>
        <w:rPr>
          <w:lang w:val="es_ES" w:bidi="es_ES"/>
        </w:rPr>
        <w:t>En este paso, escuchen Génesis 6:1–8 y guárdenlo en sus corazones. Escuchen una versión en audio de Génesis 6:1–8 tres veces, en tres traducciones diferentes, si es posible.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¿Conoces a alguien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Génesis 6:1–8 en la traducción que sea más fácil de entender.</w:t>
      </w:r>
    </w:p>
    <w:p>
      <w:pPr/>
      <w:r>
        <w:rPr>
          <w:lang w:val="es_ES" w:bidi="es_ES"/>
        </w:rPr>
      </w:r>
      <w:r>
        <w:rPr>
          <w:lang w:val="es_ES" w:bidi="es_ES"/>
        </w:rPr>
        <w:t>Este pasaje es la conclusión de la historia narrativa de Adán y sus descendientes antes del diluvio. Esta historia también nos muestra por qué Dios elige destruir la tierra en el siguiente pasaje.</w:t>
      </w:r>
    </w:p>
    <w:p>
      <w:pPr/>
      <w:r>
        <w:rPr>
          <w:lang w:val="es_ES" w:bidi="es_ES"/>
        </w:rPr>
      </w:r>
      <w:r>
        <w:rPr>
          <w:lang w:val="es_ES" w:bidi="es_ES"/>
        </w:rPr>
        <w:t>Vemos de las historias de Adán y sus descendientes que realmente tuvieron muchos hijos y llenaron la tierra de personas. Esta historia se enfoca en las hijas. Las hijas de las personas eran muy hermosas, y esto hizo que los hijos de Dios tomaran a estas hijas como sus esposas.</w:t>
      </w:r>
    </w:p>
    <w:p>
      <w:pPr/>
      <w:r>
        <w:rPr>
          <w:lang w:val="es_ES" w:bidi="es_ES"/>
        </w:rPr>
      </w:r>
      <w:r>
        <w:rPr>
          <w:lang w:val="es_ES" w:bidi="es_ES"/>
        </w:rPr>
        <w:t>¿Quiénes son los hijos de Dios? Los estudiosos de la Biblia no lo saben. Hay tres posibilidades. Los hijos de Dios pueden ser ángeles que se casaron con mujeres humanas. Sin embargo, no vemos ángeles casándose en ningún otro lugar de la Biblia, por lo que esta no es una posibilidad fuerte. Los hijos de Dios pueden ser reyes o príncipes, ya que el título "hijos de Dios" se ha usado para realeza. Los hijos de Dios pueden ser los descendientes de Set, cuya línea familiar se enumera justo antes de esto. La línea familiar de Set siguió a Dios y, por lo tanto, se puede llamar "hijos de Dios". No estamos seguros de ninguna de estas interpretaciones, por lo que es mejor mantener "hijos de Dios" vago como es.</w:t>
      </w:r>
    </w:p>
    <w:p>
      <w:pPr/>
      <w:r>
        <w:rPr>
          <w:lang w:val="es_ES" w:bidi="es_ES"/>
        </w:rPr>
      </w:r>
      <w:r>
        <w:rPr>
          <w:lang w:val="es_ES" w:bidi="es_ES"/>
        </w:rPr>
        <w:t>No sabemos quiénes son los hijos de Dios, pero sabemos que los matrimonios entre ellos y las hermosas mujeres de la tierra no fueron agradables a Dios. Sabemos esto porque Dios dice: "Mi espíritu no permanecerá, o interactuará, con los humanos por mucho tiempo". Recordamos que Dios sopló a las personas su aliento, o espíritu, cuando las creó. Ahora Dios está diciendo que no permitirá que las personas permanezcan vivas, con su aliento en ellas, por tanto tiempo. Reducirá su número de días, o años máximos de vida, a 120 años. Dios reducirá su número de años porque las personas son "mortales", o solo carne y no divinas. Las personas no son dioses Dios está diciendo que las personas son solo personas, no son perfectas y pecan.</w:t>
      </w:r>
    </w:p>
    <w:p>
      <w:pPr/>
      <w:r>
        <w:rPr>
          <w:lang w:val="es_ES" w:bidi="es_ES"/>
        </w:rPr>
      </w:r>
      <w:r>
        <w:rPr>
          <w:lang w:val="es_ES" w:bidi="es_ES"/>
        </w:rPr>
        <w:t>Ahora el pasaje describe la vida durante ese tiempo. Los Nefilim son otro grupo de personas del que no sabemos mucho. El nombre Nefilim se encuentra en otras partes de la Biblia para referirse a hombres fuertes o a gigantes. Eso puede ser lo que Nefilim también significa aquí. Por lo tanto, ahora tenemos tanto a los Nefilim como a los hijos de los hijos de Dios y las hermosas mujeres en la tierra. Algunos dicen que los Nefilim y los hijos de los hijos de Dios son los mismos, pero pueden ser dos grupos diferentes de personas. En cualquier caso, los Nefilim son guerreros famosos y fuertes.</w:t>
      </w:r>
    </w:p>
    <w:p>
      <w:pPr/>
      <w:r>
        <w:rPr>
          <w:lang w:val="es_ES" w:bidi="es_ES"/>
        </w:rPr>
      </w:r>
      <w:r>
        <w:rPr>
          <w:lang w:val="es_ES" w:bidi="es_ES"/>
        </w:rPr>
        <w:t>Deténganse aquí y conversen en equipo de traducción: Cuenten historias sobre guerreros famosos y fuertes en su cultura. ¿Estos guerreros son considerados personas de buen carácter o no? ¿Cómo los describen? ¿Qué piensan las personas de ellos? Pausa este audio aquí.</w:t>
      </w:r>
    </w:p>
    <w:p>
      <w:pPr/>
      <w:r>
        <w:rPr>
          <w:lang w:val="es_ES" w:bidi="es_ES"/>
        </w:rPr>
      </w:r>
      <w:r>
        <w:rPr>
          <w:lang w:val="es_ES" w:bidi="es_ES"/>
        </w:rPr>
        <w:t>Debido a la maldad de los humanos, Dios decide eliminar, o "borrar", a todas las criaturas vivientes en la tierra y en el cielo. Dios se arrepiente de haber creado a los humanos, su corazón está lleno de dolor. Está triste y dolido de que haya creado humanos porque ve hasta dónde su pecado los ha llevado. Dios no piensa que ha cometido un error; en cambio, se entristece de que los humanos hayan pecado o desobedecido a Dios, y que la desobediencia les haya causado mucho sufrimiento.</w:t>
      </w:r>
    </w:p>
    <w:p>
      <w:pPr/>
      <w:r>
        <w:rPr>
          <w:lang w:val="es_ES" w:bidi="es_ES"/>
        </w:rPr>
      </w:r>
      <w:r>
        <w:rPr>
          <w:lang w:val="es_ES" w:bidi="es_ES"/>
        </w:rPr>
        <w:t>Dios favorece, o da gracia, a Noé. Esto significa que Dios tiene algún tipo de relación con Noé, y Noé intenta seguir y obedecer a Dios. Debido a esta relación, Dios elige salvar a Noé y a su familia. Noé no se ha ganado este favor de Dios debido a sus buenas obras, en cambio, Dios ha elegido a Noé debido a la gracia y la misericordia de Dios sobre él.</w:t>
      </w:r>
    </w:p>
    <w:p>
      <w:pPr/>
      <w:r>
        <w:rPr>
          <w:lang w:val="es_ES" w:bidi="es_ES"/>
        </w:rPr>
      </w:r>
      <w:r>
        <w:rPr>
          <w:lang w:val="es_ES" w:bidi="es_ES"/>
        </w:rPr>
        <w:t>Deténganse aquí y conversen en equipo de traducción: ¿Cómo describen las buenas relaciones entre Dios y las personas? Cuando Dios o alguien muestra favor a alguien más, ¿por qué hacen eso? ¿Qué tipo de cosas hacen ellos para mostrar favor? Pausa este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Génesis 6:1–8 en la traducción que sea más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pasaje tiene 3 escenas.</w:t>
      </w:r>
    </w:p>
    <w:p>
      <w:pPr/>
      <w:r>
        <w:rPr>
          <w:lang w:val="es_ES" w:bidi="es_ES"/>
        </w:rPr>
      </w:r>
      <w:r>
        <w:rPr>
          <w:b/>
          <w:lang w:val="es_ES" w:bidi="es_ES"/>
        </w:rPr>
        <w:t>En la primera escena</w:t>
      </w:r>
      <w:r>
        <w:rPr>
          <w:lang w:val="es_ES" w:bidi="es_ES"/>
        </w:rPr>
        <w:t>, los hijos de Dios se casan con mujeres, y Dios no está complacido. Dios reduce el número de años de vida humana.</w:t>
      </w:r>
    </w:p>
    <w:p>
      <w:pPr/>
      <w:r>
        <w:rPr>
          <w:lang w:val="es_ES" w:bidi="es_ES"/>
        </w:rPr>
      </w:r>
      <w:r>
        <w:rPr>
          <w:b/>
          <w:lang w:val="es_ES" w:bidi="es_ES"/>
        </w:rPr>
        <w:t>En la segunda escena</w:t>
      </w:r>
      <w:r>
        <w:rPr>
          <w:lang w:val="es_ES" w:bidi="es_ES"/>
        </w:rPr>
        <w:t>, el autor describe el estado de la tierra. Los Nefilim y los hijos de los hijos de Dios y las mujeres estaban en la tierra.</w:t>
      </w:r>
    </w:p>
    <w:p>
      <w:pPr/>
      <w:r>
        <w:rPr>
          <w:lang w:val="es_ES" w:bidi="es_ES"/>
        </w:rPr>
      </w:r>
      <w:r>
        <w:rPr>
          <w:b/>
          <w:lang w:val="es_ES" w:bidi="es_ES"/>
        </w:rPr>
        <w:t>En la tercera escena</w:t>
      </w:r>
      <w:r>
        <w:rPr>
          <w:lang w:val="es_ES" w:bidi="es_ES"/>
        </w:rPr>
        <w:t>, Dios se arrepintió de haber hecho a las personas. Pero Dios favoreció a Noé.</w:t>
      </w:r>
    </w:p>
    <w:p>
      <w:pPr/>
      <w:r>
        <w:rPr>
          <w:lang w:val="es_ES" w:bidi="es_ES"/>
        </w:rPr>
      </w:r>
      <w:r>
        <w:rPr>
          <w:lang w:val="es_ES" w:bidi="es_ES"/>
        </w:rPr>
        <w:t>Los personajes en este pasaje incluyen:</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Hijos de Dios</w:t>
      </w:r>
    </w:p>
    <w:p>
      <w:pPr>
        <w:pStyle w:val="ListBullet"/>
        <w:spacing w:line="240" w:lineRule="auto"/>
        <w:ind w:left="720"/>
      </w:pPr>
      <w:r>
        <w:rPr>
          <w:lang w:val="es_ES" w:bidi="es_ES"/>
        </w:rPr>
      </w:r>
      <w:r>
        <w:rPr>
          <w:lang w:val="es_ES" w:bidi="es_ES"/>
        </w:rPr>
        <w:t>Hermosas hijas de hombres</w:t>
      </w:r>
    </w:p>
    <w:p>
      <w:pPr>
        <w:pStyle w:val="ListBullet"/>
        <w:spacing w:line="240" w:lineRule="auto"/>
        <w:ind w:left="720"/>
      </w:pPr>
      <w:r>
        <w:rPr>
          <w:lang w:val="es_ES" w:bidi="es_ES"/>
        </w:rPr>
      </w:r>
      <w:r>
        <w:rPr>
          <w:lang w:val="es_ES" w:bidi="es_ES"/>
        </w:rPr>
        <w:t>Nefilim</w:t>
      </w:r>
    </w:p>
    <w:p>
      <w:pPr>
        <w:pStyle w:val="ListBullet"/>
        <w:spacing w:line="240" w:lineRule="auto"/>
        <w:ind w:left="720"/>
      </w:pPr>
      <w:r>
        <w:rPr>
          <w:lang w:val="es_ES" w:bidi="es_ES"/>
        </w:rPr>
      </w:r>
      <w:r>
        <w:rPr>
          <w:lang w:val="es_ES" w:bidi="es_ES"/>
        </w:rPr>
        <w:t>Hijos de los hijos de Dios e hijas de los hombres, que eran hombres poderosos y famosos</w:t>
      </w:r>
    </w:p>
    <w:p>
      <w:pPr>
        <w:pStyle w:val="ListBullet"/>
        <w:spacing w:line="240" w:lineRule="auto"/>
        <w:ind w:left="720"/>
      </w:pPr>
      <w:r>
        <w:rPr>
          <w:lang w:val="es_ES" w:bidi="es_ES"/>
        </w:rPr>
      </w:r>
      <w:r>
        <w:rPr>
          <w:lang w:val="es_ES" w:bidi="es_ES"/>
        </w:rPr>
        <w:t>Noé</w:t>
      </w:r>
    </w:p>
    <w:p>
      <w:pPr/>
      <w:r>
        <w:rPr>
          <w:lang w:val="es_ES" w:bidi="es_ES"/>
        </w:rPr>
      </w:r>
      <w:r>
        <w:rPr>
          <w:lang w:val="es_ES" w:bidi="es_ES"/>
        </w:rPr>
        <w:t>Como grupo, pongan atención a estas partes de la ambientación del texto:</w:t>
      </w:r>
    </w:p>
    <w:p>
      <w:pPr/>
      <w:r>
        <w:rPr>
          <w:lang w:val="es_ES" w:bidi="es_ES"/>
        </w:rPr>
      </w:r>
      <w:r>
        <w:rPr>
          <w:lang w:val="es_ES" w:bidi="es_ES"/>
        </w:rPr>
        <w:t>Esta historia comienza con la descripción de que las personas estaban llenando la "faz de la tierra", o que muchas personas estaban viviendo en la tierra. Tanto hijas como hijos les están naciendo a las personas, pero esta historia se enfoca en las hijas que se casan con hijos de Dios. Es por eso que solo se mencionan las hijas aquí.</w:t>
      </w:r>
    </w:p>
    <w:p>
      <w:pPr/>
      <w:r>
        <w:rPr>
          <w:lang w:val="es_ES" w:bidi="es_ES"/>
        </w:rPr>
      </w:r>
      <w:r>
        <w:rPr>
          <w:lang w:val="es_ES" w:bidi="es_ES"/>
        </w:rPr>
        <w:t>Aunque no sabemos quiénes eran los hijos de Dios, está claro del pasaje que Dios no estaba complacido con estos matrimonios. Los hijos de Dios simplemente tomaron a quienes querían como esposas, sin seguir las normas habituales del matrimonio. Dios dijo que su Espíritu, o la vida que había dado a las personas, no se quedaría con las personas tanto tiempo como antes. Dios dijo que las personas son solo "mortales", o solo "humanos", en lugar de seres divinos. Por lo tanto, Dios redujo el número de años de vida a 120.</w:t>
      </w:r>
    </w:p>
    <w:p>
      <w:pPr/>
      <w:r>
        <w:rPr>
          <w:lang w:val="es_ES" w:bidi="es_ES"/>
        </w:rPr>
      </w:r>
      <w:r>
        <w:rPr>
          <w:lang w:val="es_ES" w:bidi="es_ES"/>
        </w:rPr>
        <w:t>En la escena 2, Dios describe quién está vivo durante este período de tiempo. Esta sección comienza con "en esos días". Los Nefilim y los hijos de los hijos de Dios pueden referirse o pueden no referirse a las mismas personas. En cualquier caso, tanto los Nefilim como los hijos de los hijos de Dios eran los héroes y poderosos guerreros de ese momento.</w:t>
      </w:r>
    </w:p>
    <w:p>
      <w:pPr/>
      <w:r>
        <w:rPr>
          <w:lang w:val="es_ES" w:bidi="es_ES"/>
        </w:rPr>
      </w:r>
      <w:r>
        <w:rPr>
          <w:lang w:val="es_ES" w:bidi="es_ES"/>
        </w:rPr>
        <w:t>En la escena 3, Dios ve la maldad, o el mal, de las personas. En otras palabras, vio que las personas estaban haciendo cosas malas y se rebelaban contra él. Además, Dios vio que incluso sus pensamientos e intenciones, o los pensamientos de sus corazones, eran malos. Dios tomó una decisión en ese momento. Incluso ustedes podrían decir "Dios decidió" en lugar de "Dios dijo que borrará a la raza humana". Dios cambió de opinión y deseó nunca haber hecho a las personas. Dios estaba triste.</w:t>
      </w:r>
    </w:p>
    <w:p>
      <w:pPr/>
      <w:r>
        <w:rPr>
          <w:lang w:val="es_ES" w:bidi="es_ES"/>
        </w:rPr>
      </w:r>
      <w:r>
        <w:rPr>
          <w:lang w:val="es_ES" w:bidi="es_ES"/>
        </w:rPr>
        <w:t>Deténganse aquí y conversen en equipo de traducción: ¿Cómo conversan en su idioma de alguien que está triste? ¿Qué palabras o frases usan para describir esta tristeza? Pausa este audio aquí.</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Génesis 6:1–8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Esta historia tiene 3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Hijos de Dios</w:t>
      </w:r>
    </w:p>
    <w:p>
      <w:pPr>
        <w:pStyle w:val="ListBullet"/>
        <w:spacing w:line="240" w:lineRule="auto"/>
        <w:ind w:left="720"/>
      </w:pPr>
      <w:r>
        <w:rPr>
          <w:lang w:val="es_ES" w:bidi="es_ES"/>
        </w:rPr>
      </w:r>
      <w:r>
        <w:rPr>
          <w:lang w:val="es_ES" w:bidi="es_ES"/>
        </w:rPr>
        <w:t>Hermosas hijas de hombres</w:t>
      </w:r>
    </w:p>
    <w:p>
      <w:pPr>
        <w:pStyle w:val="ListBullet"/>
        <w:spacing w:line="240" w:lineRule="auto"/>
        <w:ind w:left="720"/>
      </w:pPr>
      <w:r>
        <w:rPr>
          <w:lang w:val="es_ES" w:bidi="es_ES"/>
        </w:rPr>
      </w:r>
      <w:r>
        <w:rPr>
          <w:lang w:val="es_ES" w:bidi="es_ES"/>
        </w:rPr>
        <w:t>Nefilim</w:t>
      </w:r>
    </w:p>
    <w:p>
      <w:pPr>
        <w:pStyle w:val="ListBullet"/>
        <w:spacing w:line="240" w:lineRule="auto"/>
        <w:ind w:left="720"/>
      </w:pPr>
      <w:r>
        <w:rPr>
          <w:lang w:val="es_ES" w:bidi="es_ES"/>
        </w:rPr>
      </w:r>
      <w:r>
        <w:rPr>
          <w:lang w:val="es_ES" w:bidi="es_ES"/>
        </w:rPr>
        <w:t>Hijos de los hijos de Dios e hijas de los hombres, que eran hombres poderosos y famosos</w:t>
      </w:r>
    </w:p>
    <w:p>
      <w:pPr>
        <w:pStyle w:val="ListBullet"/>
        <w:spacing w:line="240" w:lineRule="auto"/>
        <w:ind w:left="720"/>
      </w:pPr>
      <w:r>
        <w:rPr>
          <w:lang w:val="es_ES" w:bidi="es_ES"/>
        </w:rPr>
      </w:r>
      <w:r>
        <w:rPr>
          <w:lang w:val="es_ES" w:bidi="es_ES"/>
        </w:rPr>
        <w:t>Noé</w:t>
      </w:r>
    </w:p>
    <w:p>
      <w:pPr/>
      <w:r>
        <w:rPr>
          <w:lang w:val="es_ES" w:bidi="es_ES"/>
        </w:rPr>
      </w:r>
      <w:r>
        <w:rPr>
          <w:lang w:val="es_ES" w:bidi="es_ES"/>
        </w:rPr>
        <w:t>En grupo, dramaticen el texto dos veces. Deberían interpretar el texto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Detén este audio aquí y dramatiza el texto.</w:t>
      </w:r>
    </w:p>
    <w:p>
      <w:pPr/>
      <w:r>
        <w:rPr>
          <w:lang w:val="es_ES" w:bidi="es_ES"/>
        </w:rPr>
      </w:r>
      <w:r>
        <w:rPr>
          <w:lang w:val="es_ES" w:bidi="es_ES"/>
        </w:rPr>
        <w:t>El grupo debe dramatizar este texto por segunda vez. En ciertos momentos de la dramatización, hagan una pausa y pregunten a la persona que está interpretando el personaje: ¿Qué estás sintiendo o pensando? La persona que está interpretando el personaje debe responder qué es lo que está sintiendo o pensando como si fuera ese personaje. Luego, vuelvan a empezar la obra.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Las personas se multiplicaron en la tierra y nacieron hijas. Los hijos de Dios vieron que las hijas eran hermosas. Las tomaron como esposas. Dios no estaba contento. Dijo: "Mi espíritu no se quedará con ellos por tanto tiempo, porque son personas que pecan. En el futuro, las personas no vivirán más de 120 años".</w:t>
      </w:r>
    </w:p>
    <w:p>
      <w:pPr/>
      <w:r>
        <w:rPr>
          <w:lang w:val="es_ES" w:bidi="es_ES"/>
        </w:rPr>
      </w:r>
      <w:r>
        <w:rPr>
          <w:lang w:val="es_ES" w:bidi="es_ES"/>
        </w:rPr>
        <w:t>Pausa el drama. Pregúntenle al actor que interpreta a Dios: "¿Qué sientes o piensas?" Es posible que escuchen cosas como: "Triste de ver a las personas viviendo así", "deseara tener más tiempo con las personas, pero no deberían vivir tanto tiempo en su pecado". Vuelvan a comenzar la dramatización.</w:t>
      </w:r>
    </w:p>
    <w:p>
      <w:pPr/>
      <w:r>
        <w:rPr>
          <w:lang w:val="es_ES" w:bidi="es_ES"/>
        </w:rPr>
      </w:r>
      <w:r>
        <w:rPr>
          <w:lang w:val="es_ES" w:bidi="es_ES"/>
        </w:rPr>
        <w:t>En esos días, el gigante Nefilim vivió en la tierra. Y los hijos de los hijos de Dios y las mujeres se convirtieron en héroes y guerreros famosos en la tierra.</w:t>
      </w:r>
    </w:p>
    <w:p>
      <w:pPr/>
      <w:r>
        <w:rPr>
          <w:lang w:val="es_ES" w:bidi="es_ES"/>
        </w:rPr>
      </w:r>
      <w:r>
        <w:rPr>
          <w:lang w:val="es_ES" w:bidi="es_ES"/>
        </w:rPr>
        <w:t>Pausa el drama. Pregúntenles a los actores que interpretan a las personas: "¿Qué están sintiendo o pensando?" Es posible que escuchen cosas como: "¡Miren lo fuertes que somos! ¡No necesitamos a Dios!" Vuelvan a comenzar la dramatización.</w:t>
      </w:r>
    </w:p>
    <w:p>
      <w:pPr/>
      <w:r>
        <w:rPr>
          <w:lang w:val="es_ES" w:bidi="es_ES"/>
        </w:rPr>
      </w:r>
      <w:r>
        <w:rPr>
          <w:lang w:val="es_ES" w:bidi="es_ES"/>
        </w:rPr>
        <w:t>Dios vio lo malas que eran las personas. Dios vio que lo que pensaban e intentaban siempre era malo. Se arrepentió de haberlos hecho, y estaba muy triste. Dios dijo: "Destruiré completamente a los humanos que he hecho. Destruiré todo lo vivo, personas, todos los animales en el suelo y todas las aves. Me arrepiento de haberlos hecho". Pero Dios favoreció a Noé.</w:t>
      </w:r>
    </w:p>
    <w:p>
      <w:pPr/>
      <w:r>
        <w:rPr>
          <w:lang w:val="es_ES" w:bidi="es_ES"/>
        </w:rPr>
      </w:r>
      <w:r>
        <w:rPr>
          <w:lang w:val="es_ES" w:bidi="es_ES"/>
        </w:rPr>
        <w:t>Pausa el drama. Pregúntenle al actor que interpreta a Dios: "¿Qué sientes o piensas?" Es posible que escuchen cosas como: "Tengo el corazón roto", "Estoy tan animado de que haya al menos un hombre que me ama".</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Génesis 6:1–8 en la traducción que sea más fácil de entender.</w:t>
      </w:r>
    </w:p>
    <w:p>
      <w:pPr/>
      <w:r>
        <w:rPr>
          <w:lang w:val="es_ES" w:bidi="es_ES"/>
        </w:rPr>
      </w:r>
      <w:r>
        <w:rPr>
          <w:lang w:val="es_ES" w:bidi="es_ES"/>
        </w:rPr>
        <w:t xml:space="preserve">En este paso, platiquen con su grupo sobre términos y palabras clave en este texto. </w:t>
      </w:r>
    </w:p>
    <w:p>
      <w:pPr/>
      <w:r>
        <w:rPr>
          <w:lang w:val="es_ES" w:bidi="es_ES"/>
        </w:rPr>
      </w:r>
      <w:r>
        <w:rPr>
          <w:lang w:val="es_ES" w:bidi="es_ES"/>
        </w:rPr>
        <w:t xml:space="preserve">A medida que las personas se multiplicaban, </w:t>
      </w:r>
      <w:r>
        <w:rPr>
          <w:b/>
          <w:lang w:val="es_ES" w:bidi="es_ES"/>
        </w:rPr>
        <w:t>los hijos de Dios</w:t>
      </w:r>
      <w:r>
        <w:rPr>
          <w:lang w:val="es_ES" w:bidi="es_ES"/>
        </w:rPr>
        <w:t xml:space="preserve"> se casaron con hermosas mujeres humanas. No sabemos a quién se refieren los "hijos de Dios". Hijos de Dios no se refiere a los hijos biológicos literales del Dios creador. Hay tres posibilidades. Los hijos de Dios pueden ser ángeles que se casaron con mujeres humanas. Sin embargo, no vemos ángeles casándose en ningún otro lugar de la Biblia, por lo que esta no es una posibilidad fuerte. Los hijos de Dios pueden ser reyes o príncipes, ya que el título "hijos de Dios" se ha usado para realeza. Los hijos de Dios pueden ser los descendientes de Set, cuya línea familiar se enumera justo antes de esto. La línea familiar de Set siguió a Dios y, por lo tanto, se puede llamar "hijos de Dios". Ninguna de estas interpretaciones es segura, por lo que es mejor mantener "hijos de Dios" vago como lo es en el texto.</w:t>
      </w:r>
    </w:p>
    <w:p>
      <w:pPr/>
      <w:r>
        <w:rPr>
          <w:lang w:val="es_ES" w:bidi="es_ES"/>
        </w:rPr>
      </w:r>
      <w:r>
        <w:rPr>
          <w:lang w:val="es_ES" w:bidi="es_ES"/>
        </w:rPr>
        <w:t xml:space="preserve">Deténganse aquí y conversen en equipo de traducción: ¿Cómo hablarán ustedes de los </w:t>
      </w:r>
      <w:r>
        <w:rPr>
          <w:b/>
          <w:lang w:val="es_ES" w:bidi="es_ES"/>
        </w:rPr>
        <w:t>hijos de Dios</w:t>
      </w:r>
      <w:r>
        <w:rPr>
          <w:lang w:val="es_ES" w:bidi="es_ES"/>
        </w:rPr>
        <w:t xml:space="preserve"> en esta historia? Pausa este audio aquí.</w:t>
      </w:r>
    </w:p>
    <w:p>
      <w:pPr/>
      <w:r>
        <w:rPr>
          <w:lang w:val="es_ES" w:bidi="es_ES"/>
        </w:rPr>
      </w:r>
      <w:r>
        <w:rPr>
          <w:lang w:val="es_ES" w:bidi="es_ES"/>
        </w:rPr>
        <w:t xml:space="preserve">Los hijos de Dios </w:t>
      </w:r>
      <w:r>
        <w:rPr>
          <w:b/>
          <w:lang w:val="es_ES" w:bidi="es_ES"/>
        </w:rPr>
        <w:t>tomaron en matrimonio</w:t>
      </w:r>
      <w:r>
        <w:rPr>
          <w:lang w:val="es_ES" w:bidi="es_ES"/>
        </w:rPr>
        <w:t xml:space="preserve"> a cualquiera de las hermosas mujeres que querían. Está claro que los hijos de Dios no siguieron las prácticas normales de matrimonio. Solo tomaron a las mujeres que querían como esposas.</w:t>
      </w:r>
    </w:p>
    <w:p>
      <w:pPr/>
      <w:r>
        <w:rPr>
          <w:lang w:val="es_ES" w:bidi="es_ES"/>
        </w:rPr>
      </w:r>
      <w:r>
        <w:rPr>
          <w:lang w:val="es_ES" w:bidi="es_ES"/>
        </w:rPr>
        <w:t xml:space="preserve">Entonces </w:t>
      </w:r>
      <w:r>
        <w:rPr>
          <w:b/>
          <w:lang w:val="es_ES" w:bidi="es_ES"/>
        </w:rPr>
        <w:t>Jehová</w:t>
      </w:r>
      <w:r>
        <w:rPr>
          <w:lang w:val="es_ES" w:bidi="es_ES"/>
        </w:rPr>
        <w:t xml:space="preserve">, o "el Señor", dijo "Mi Espíritu no contendrá con los humanos por tanto tiempo". El nombre de Dios a lo largo de este pasaje es Jehová. Traduzcan Jehová de la misma manera que lo han hecho en los pasajes anteriores. Consulten el Glosario Principal para obtener más información sobre </w:t>
      </w:r>
      <w:r>
        <w:rPr>
          <w:lang w:val="es_ES" w:bidi="es_ES"/>
        </w:rPr>
        <w:t>Jehová</w:t>
      </w:r>
      <w:r>
        <w:rPr>
          <w:lang w:val="es_ES" w:bidi="es_ES"/>
        </w:rPr>
        <w:t>.</w:t>
      </w:r>
    </w:p>
    <w:p>
      <w:pPr/>
      <w:r>
        <w:rPr>
          <w:lang w:val="es_ES" w:bidi="es_ES"/>
        </w:rPr>
      </w:r>
      <w:r>
        <w:rPr>
          <w:lang w:val="es_ES" w:bidi="es_ES"/>
        </w:rPr>
        <w:t xml:space="preserve">Cuando Dios habla de "mi Espíritu", en este contexto </w:t>
      </w:r>
      <w:r>
        <w:rPr>
          <w:b/>
          <w:lang w:val="es_ES" w:bidi="es_ES"/>
        </w:rPr>
        <w:t>espíritu</w:t>
      </w:r>
      <w:r>
        <w:rPr>
          <w:lang w:val="es_ES" w:bidi="es_ES"/>
        </w:rPr>
        <w:t xml:space="preserve"> probablemente se refiere al espíritu dador de vida que Dios le dio a Adán cuando lo creó. Podrían traducir esto como "mi espíritu que hace que las personas vivan", o "mi poder que da vida". El Espíritu está tan estrechamente relacionado con el propio Dios que solo podrían decir "No lo soportaré con los humanos". Traduzcan espíritu de la misma manera que lo han hecho en los pasajes anteriores. Para obtener más información sobre el Espíritu de Dios, consulten </w:t>
      </w:r>
      <w:r>
        <w:rPr>
          <w:lang w:val="es_ES" w:bidi="es_ES"/>
        </w:rPr>
        <w:t>Espíritu Santo</w:t>
      </w:r>
      <w:r>
        <w:rPr>
          <w:lang w:val="es_ES" w:bidi="es_ES"/>
        </w:rPr>
        <w:t xml:space="preserve"> en el Glosario Principal.</w:t>
      </w:r>
    </w:p>
    <w:p>
      <w:pPr/>
      <w:r>
        <w:rPr>
          <w:lang w:val="es_ES" w:bidi="es_ES"/>
        </w:rPr>
      </w:r>
      <w:r>
        <w:rPr>
          <w:lang w:val="es_ES" w:bidi="es_ES"/>
        </w:rPr>
        <w:t xml:space="preserve">Dios dijo que no lo soportaría, o continuaría viviendo con los humanos, porque solo son carne </w:t>
      </w:r>
      <w:r>
        <w:rPr>
          <w:b/>
          <w:lang w:val="es_ES" w:bidi="es_ES"/>
        </w:rPr>
        <w:t>mortal</w:t>
      </w:r>
      <w:r>
        <w:rPr>
          <w:lang w:val="es_ES" w:bidi="es_ES"/>
        </w:rPr>
        <w:t>. Carne mortal simplemente se refiere al hecho de que los humanos no son divinos, eventualmente mueren y desobedecen a Dios.</w:t>
      </w:r>
    </w:p>
    <w:p>
      <w:pPr/>
      <w:r>
        <w:rPr>
          <w:lang w:val="es_ES" w:bidi="es_ES"/>
        </w:rPr>
      </w:r>
      <w:r>
        <w:rPr>
          <w:lang w:val="es_ES" w:bidi="es_ES"/>
        </w:rPr>
        <w:t xml:space="preserve">Durante este tiempo, el gigante </w:t>
      </w:r>
      <w:r>
        <w:rPr>
          <w:b/>
          <w:lang w:val="es_ES" w:bidi="es_ES"/>
        </w:rPr>
        <w:t>Nefilim</w:t>
      </w:r>
      <w:r>
        <w:rPr>
          <w:lang w:val="es_ES" w:bidi="es_ES"/>
        </w:rPr>
        <w:t xml:space="preserve"> vivió en la tierra. Nefilim es un nombre general de un grupo de personas que también se encuentra en otro lugar de la Biblia. Sin embargo, aquí los Nefilim viven antes del diluvio, y habrían sido matados después durante el diluvio. Eso significa que este término solo debe ser un término general para las personas vistas como gigantes o poderosos guerreros.</w:t>
      </w:r>
    </w:p>
    <w:p>
      <w:pPr/>
      <w:r>
        <w:rPr>
          <w:lang w:val="es_ES" w:bidi="es_ES"/>
        </w:rPr>
      </w:r>
      <w:r>
        <w:rPr>
          <w:lang w:val="es_ES" w:bidi="es_ES"/>
        </w:rPr>
        <w:t xml:space="preserve">Dios vio que todo lo que las personas pensaban o hacían era malvado, o malo. Se arrepentió de haberlos hecho. El </w:t>
      </w:r>
      <w:r>
        <w:rPr>
          <w:b/>
          <w:lang w:val="es_ES" w:bidi="es_ES"/>
        </w:rPr>
        <w:t>corazón de Dios se rompió</w:t>
      </w:r>
      <w:r>
        <w:rPr>
          <w:lang w:val="es_ES" w:bidi="es_ES"/>
        </w:rPr>
        <w:t xml:space="preserve">, lo que significa que Dios estaba muy triste. Dios dijo que iba a borrar a la raza humana </w:t>
      </w:r>
      <w:r>
        <w:rPr>
          <w:b/>
          <w:lang w:val="es_ES" w:bidi="es_ES"/>
        </w:rPr>
        <w:t>de la faz de la tierra</w:t>
      </w:r>
      <w:r>
        <w:rPr>
          <w:lang w:val="es_ES" w:bidi="es_ES"/>
        </w:rPr>
        <w:t>. Esto significa que Dios destruiría completamente a las personas. Dios continúa diciendo que destruirá completamente todas las cosas vivas en la tierra, los animales grandes y pequeños en tierra seca, y todas las aves.</w:t>
      </w:r>
    </w:p>
    <w:p>
      <w:pPr/>
      <w:r>
        <w:rPr>
          <w:lang w:val="es_ES" w:bidi="es_ES"/>
        </w:rPr>
      </w:r>
      <w:r>
        <w:rPr>
          <w:lang w:val="es_ES" w:bidi="es_ES"/>
        </w:rPr>
        <w:t xml:space="preserve">Sin embargo, </w:t>
      </w:r>
      <w:r>
        <w:rPr>
          <w:b/>
          <w:lang w:val="es_ES" w:bidi="es_ES"/>
        </w:rPr>
        <w:t>Noé encontró favor con Dios</w:t>
      </w:r>
      <w:r>
        <w:rPr>
          <w:lang w:val="es_ES" w:bidi="es_ES"/>
        </w:rPr>
        <w:t>. Noé agradó a Dios. Sabemos del siguiente pasaje que Noé obedeció a Dios y tuvo una buena relación con él.</w:t>
      </w:r>
    </w:p>
    <w:p>
      <w:pPr/>
      <w:r>
        <w:rPr>
          <w:lang w:val="es_ES" w:bidi="es_ES"/>
        </w:rPr>
      </w:r>
      <w:r>
        <w:rPr>
          <w:lang w:val="es_ES" w:bidi="es_ES"/>
        </w:rPr>
        <w:t>Deténganse y conversen en su grupo de idioma: ¿Cómo hablan ustedes de cuando alguien está complacido con alguien más? ¿Qué tipo de cosas hace alguien que agrada a alguien más? ¿Cómo hablarán ustedes de cómo Noé encontró favor con Dios?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entendible.</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6:9–22</w:t>
      </w:r>
      <w:r>
        <w:rPr>
          <w:lang w:val="es_ES" w:bidi="es_ES"/>
        </w:rPr>
      </w:r>
    </w:p>
    <w:p>
      <w:pPr>
        <w:pStyle w:val="Heading3"/>
      </w:pPr>
      <w:r>
        <w:rPr>
          <w:lang w:val="es_ES" w:bidi="es_ES"/>
        </w:rPr>
        <w:t>Escuchar con el corazón</w:t>
      </w:r>
    </w:p>
    <w:p>
      <w:pPr/>
      <w:r>
        <w:rPr>
          <w:lang w:val="es_ES" w:bidi="es_ES"/>
        </w:rPr>
      </w:r>
      <w:r>
        <w:rPr>
          <w:lang w:val="es_ES" w:bidi="es_ES"/>
        </w:rPr>
        <w:t>Escuchen Génesis 6:9–22 y guárdenlo en sus corazones. Escuchen el texto tres veces (en tres traducciones diferentes, si es posible). Después,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¿Conoces a alguien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Después de la historia de cómo Adán y Eva desobedecieron a Dios y se les hizo dejar el jardín especial que Dios había hecho para ellos, tuvieron hijos. Esos hijos tuvieron hijos. La tierra comenzó a llenarse de personas. Estas personas desobedecieron a Dios. Eran corruptos y violentos. Esto significa que eran deshonestos en sus caminos. Corrupto también significa que algo está arruinado o podrido. Violento significa que usaron la fuerza. Dios vio la corrupción de las personas y decidió destruirlas. Todo esto sucedió antes de que comenzara la historia de Noé.</w:t>
      </w:r>
    </w:p>
    <w:p>
      <w:pPr/>
      <w:r>
        <w:rPr>
          <w:lang w:val="es_ES" w:bidi="es_ES"/>
        </w:rPr>
      </w:r>
      <w:r>
        <w:rPr>
          <w:lang w:val="es_ES" w:bidi="es_ES"/>
        </w:rPr>
        <w:t>La historia de Noé es una historia narrativa de cómo Dios destruyó a las personas y los animales que habían sido creados, pero salvó a Noé, a su familia y a algunos de los animales. El autor de Génesis cuenta partes de la historia de Noé más de una vez. Cada vez, el autor añade más detalle. Esto es similar a la manera en que el autor cuenta la historia de la creación. Esta es la primera historia de Noé.</w:t>
      </w:r>
    </w:p>
    <w:p>
      <w:pPr/>
      <w:r>
        <w:rPr>
          <w:lang w:val="es_ES" w:bidi="es_ES"/>
        </w:rPr>
      </w:r>
      <w:r>
        <w:rPr>
          <w:lang w:val="es_ES" w:bidi="es_ES"/>
        </w:rPr>
        <w:t>La historia comienza diciendo que estas son las generaciones de Noé. Esta frase se usa muchas veces en Génesis. La historia de Noé es la segunda vez en que se usa esta frase. Por lo general, comienza una nueva historia sobre un personaje importante. En esta historia, aprendemos sobre Noé.</w:t>
      </w:r>
    </w:p>
    <w:p>
      <w:pPr/>
      <w:r>
        <w:rPr>
          <w:lang w:val="es_ES" w:bidi="es_ES"/>
        </w:rPr>
      </w:r>
      <w:r>
        <w:rPr>
          <w:lang w:val="es_ES" w:bidi="es_ES"/>
        </w:rPr>
        <w:t>No sabemos dónde vivía Noé. Veremos más tarde que el barco aterriza en el lado de una montaña en el país actual de Turquía. Algunas personas piensan que Noé vivía en el área entre el río Tigris y el río Éufrates.</w:t>
      </w:r>
    </w:p>
    <w:p>
      <w:pPr/>
      <w:r>
        <w:rPr>
          <w:lang w:val="es_ES" w:bidi="es_ES"/>
        </w:rPr>
      </w:r>
      <w:r>
        <w:rPr>
          <w:lang w:val="es_ES" w:bidi="es_ES"/>
        </w:rPr>
        <w:t xml:space="preserve">Muestren un mapa de esta área que incluya </w:t>
      </w:r>
      <w:r>
        <w:rPr>
          <w:lang w:val="es_ES" w:bidi="es_ES"/>
        </w:rPr>
        <w:t>el área de Turquía donde se encuentra el Monte Ararat</w:t>
      </w:r>
      <w:r>
        <w:rPr>
          <w:lang w:val="es_ES" w:bidi="es_ES"/>
        </w:rPr>
        <w:t>. El mapa incluirá los ríos Tigris y Éufrates.</w:t>
      </w:r>
    </w:p>
    <w:p>
      <w:pPr/>
      <w:r>
        <w:rPr>
          <w:lang w:val="es_ES" w:bidi="es_ES"/>
        </w:rPr>
      </w:r>
      <w:r>
        <w:rPr>
          <w:lang w:val="es_ES" w:bidi="es_ES"/>
        </w:rPr>
        <w:t>Noé era un buen hombre. La historia dice que él era justo e irreprochable. Esto significa que Noé tenía una relación correcta con Dios.</w:t>
      </w:r>
    </w:p>
    <w:p>
      <w:pPr/>
      <w:r>
        <w:rPr>
          <w:lang w:val="es_ES" w:bidi="es_ES"/>
        </w:rPr>
      </w:r>
      <w:r>
        <w:rPr>
          <w:lang w:val="es_ES" w:bidi="es_ES"/>
        </w:rPr>
        <w:t>Describan una relación que considerarían una comunión cercana.</w:t>
      </w:r>
    </w:p>
    <w:p>
      <w:pPr/>
      <w:r>
        <w:rPr>
          <w:lang w:val="es_ES" w:bidi="es_ES"/>
        </w:rPr>
      </w:r>
      <w:r>
        <w:rPr>
          <w:lang w:val="es_ES" w:bidi="es_ES"/>
        </w:rPr>
        <w:t>Noé siguió los caminos de Dios. Noé no era perfecto. Noé desobedecía a Dios a veces. Dios vio que Noé era un hombre. Noé estaba casado y tenía 3 hijos adultos llamados Sem, Cam y Jafet. Cada hijo también estaba casado.</w:t>
      </w:r>
    </w:p>
    <w:p>
      <w:pPr/>
      <w:r>
        <w:rPr>
          <w:lang w:val="es_ES" w:bidi="es_ES"/>
        </w:rPr>
      </w:r>
      <w:r>
        <w:rPr>
          <w:lang w:val="es_ES" w:bidi="es_ES"/>
        </w:rPr>
        <w:t>En un pasaje anterior, Noé tiene 500 años. Él tenía 600 años cuando la lluvia comenzó a caer después de que Noé entró en la barca. No sabemos cuánto tiempo le tomó a Noé construir el barco. La edad de Noé no se menciona en esta historia, pero su edad se menciona en otras historias.</w:t>
      </w:r>
    </w:p>
    <w:p>
      <w:pPr/>
      <w:r>
        <w:rPr>
          <w:lang w:val="es_ES" w:bidi="es_ES"/>
        </w:rPr>
      </w:r>
      <w:r>
        <w:rPr>
          <w:lang w:val="es_ES" w:bidi="es_ES"/>
        </w:rPr>
        <w:t>Dios fue a Noé y le dijo: "He decidido destruir a todas las criaturas vivientes. Todos son violentos o hacen cosas violentas". Dios usa la palabra corrupto, que significa algo malo o podrido. También puede significar que alguien que es corrupto es alguien que hace algo malo o malicioso.</w:t>
      </w:r>
    </w:p>
    <w:p>
      <w:pPr/>
      <w:r>
        <w:rPr>
          <w:lang w:val="es_ES" w:bidi="es_ES"/>
        </w:rPr>
      </w:r>
      <w:r>
        <w:rPr>
          <w:lang w:val="es_ES" w:bidi="es_ES"/>
        </w:rPr>
        <w:t>Imaginen lo que las otras personas estaban haciendo. ¿Cuáles son algunas de las cosas que probablemente hicieron que hicieron que Dios estuviera tan enojado con ellos? ¿Qué piensan que Noé estaba haciendo para hacer que Dios viera a Noé como irreprochable y justo? ¿Cómo era Noé diferente del resto de las personas?</w:t>
      </w:r>
    </w:p>
    <w:p>
      <w:pPr/>
      <w:r>
        <w:rPr>
          <w:lang w:val="es_ES" w:bidi="es_ES"/>
        </w:rPr>
      </w:r>
      <w:r>
        <w:rPr>
          <w:lang w:val="es_ES" w:bidi="es_ES"/>
        </w:rPr>
        <w:t>Entonces Dios le dice a Noé que construya un arca. Esta no era un arca que Noé hubiera visto antes. Las personas en este momento hacían pequeños barcos de pieles que usaban a lo largo de las orillas de los ríos.</w:t>
      </w:r>
    </w:p>
    <w:p>
      <w:pPr/>
      <w:r>
        <w:rPr>
          <w:lang w:val="es_ES" w:bidi="es_ES"/>
        </w:rPr>
      </w:r>
      <w:r>
        <w:rPr>
          <w:lang w:val="es_ES" w:bidi="es_ES"/>
        </w:rPr>
        <w:t xml:space="preserve">Muestren una imagen de un </w:t>
      </w:r>
      <w:r>
        <w:rPr>
          <w:b/>
          <w:lang w:val="es_ES" w:bidi="es_ES"/>
        </w:rPr>
        <w:t>pequeño barco hecho de pieles</w:t>
      </w:r>
      <w:r>
        <w:rPr>
          <w:lang w:val="es_ES" w:bidi="es_ES"/>
        </w:rPr>
        <w:t>.</w:t>
      </w:r>
    </w:p>
    <w:p>
      <w:pPr/>
      <w:r>
        <w:rPr>
          <w:lang w:val="es_ES" w:bidi="es_ES"/>
        </w:rPr>
      </w:r>
      <w:r>
        <w:rPr>
          <w:lang w:val="es_ES" w:bidi="es_ES"/>
        </w:rPr>
        <w:t>Dios le dice a Noé el tipo de madera que se debe usar para construir el arca. No sabemos exactamente qué era esta madera, pero sí sabemos que era buena para construir barcos. Dios le dijo a Noé que usara alquitrán para hacer que el arca fuera impermeable El Alquitrán es la sustancia gomosa negra que obtenemos de los pinos. Poner esta sustancia en el interior y fuera del barco la haría impermeable. No se filtraría agua en el arca. Dios no le dijo a Noé que pusiera un timón o navegara en el arca para dirigirla. Esta arca no se parecería a la mayoría de los barcos que pueden haber visto.</w:t>
      </w:r>
    </w:p>
    <w:p>
      <w:pPr/>
      <w:r>
        <w:rPr>
          <w:lang w:val="es_ES" w:bidi="es_ES"/>
        </w:rPr>
      </w:r>
      <w:r>
        <w:rPr>
          <w:lang w:val="es_ES" w:bidi="es_ES"/>
        </w:rPr>
        <w:t xml:space="preserve">Muestren una imagen del </w:t>
      </w:r>
      <w:r>
        <w:rPr>
          <w:lang w:val="es_ES" w:bidi="es_ES"/>
        </w:rPr>
        <w:t>alquitrán que se usa en un barco o un poco de madera</w:t>
      </w:r>
      <w:r>
        <w:rPr>
          <w:lang w:val="es_ES" w:bidi="es_ES"/>
        </w:rPr>
        <w:t>.</w:t>
      </w:r>
    </w:p>
    <w:p>
      <w:pPr/>
      <w:r>
        <w:rPr>
          <w:lang w:val="es_ES" w:bidi="es_ES"/>
        </w:rPr>
      </w:r>
      <w:r>
        <w:rPr>
          <w:lang w:val="es_ES" w:bidi="es_ES"/>
        </w:rPr>
        <w:t xml:space="preserve">Muestren una imagen de los </w:t>
      </w:r>
      <w:r>
        <w:rPr>
          <w:lang w:val="es_ES" w:bidi="es_ES"/>
        </w:rPr>
        <w:t>pinos que producen alquitrán</w:t>
      </w:r>
      <w:r>
        <w:rPr>
          <w:lang w:val="es_ES" w:bidi="es_ES"/>
        </w:rPr>
        <w:t>.</w:t>
      </w:r>
    </w:p>
    <w:p>
      <w:pPr/>
      <w:r>
        <w:rPr>
          <w:lang w:val="es_ES" w:bidi="es_ES"/>
        </w:rPr>
      </w:r>
      <w:r>
        <w:rPr>
          <w:lang w:val="es_ES" w:bidi="es_ES"/>
        </w:rPr>
        <w:t>Dios le dijo a Noé cómo construir el arca. Dios le dijo a Noé que hiciera el arca de 150 metros de largo, 25 metros de ancho y 15 metros de alto. Dios le dijo a Noé que hiciera el arca de 3 niveles o 3 pisos. Dios le dijo a Noé que hiciera establos o nidos para los animales que estarían en el arca. Dios le dijo a Noé que pusiera una puerta al lado. Dios también le dijo a Noé que dejara un espacio de 50 centímetros entre el lado superior del arca y el techo. Este espacio era para ir a todo alrededor del arca.</w:t>
      </w:r>
    </w:p>
    <w:p>
      <w:pPr/>
      <w:r>
        <w:rPr>
          <w:lang w:val="es_ES" w:bidi="es_ES"/>
        </w:rPr>
      </w:r>
      <w:r>
        <w:rPr>
          <w:lang w:val="es_ES" w:bidi="es_ES"/>
        </w:rPr>
        <w:t>Tome algunos pedazos de papel o piezas de madera o palos e intente hacer un arca solo siguiendo las instrucciones que le fueron dadas a Noé. Parece una caja. Pónganlo en el agua para ver si flota. Asegúrense de que la parte inferior del barco esté plana. No pongan un timón o una vela en el arca. También pueden intentar dibujar una imagen usando solo estas instrucciones.</w:t>
      </w:r>
    </w:p>
    <w:p>
      <w:pPr/>
      <w:r>
        <w:rPr>
          <w:lang w:val="es_ES" w:bidi="es_ES"/>
        </w:rPr>
      </w:r>
      <w:r>
        <w:rPr>
          <w:lang w:val="es_ES" w:bidi="es_ES"/>
        </w:rPr>
        <w:t>Hablen de cómo fue para Noé tratar de construir algo que nunca había visto antes solo desde estas direcciones.</w:t>
      </w:r>
    </w:p>
    <w:p>
      <w:pPr/>
      <w:r>
        <w:rPr>
          <w:lang w:val="es_ES" w:bidi="es_ES"/>
        </w:rPr>
      </w:r>
      <w:r>
        <w:rPr>
          <w:lang w:val="es_ES" w:bidi="es_ES"/>
        </w:rPr>
        <w:t xml:space="preserve">Muestren una imagen del </w:t>
      </w:r>
      <w:r>
        <w:rPr>
          <w:lang w:val="es_ES" w:bidi="es_ES"/>
        </w:rPr>
        <w:t>arca</w:t>
      </w:r>
      <w:r>
        <w:rPr>
          <w:lang w:val="es_ES" w:bidi="es_ES"/>
        </w:rPr>
        <w:t xml:space="preserve"> después de que el equipo haya tratado de construir un modelo de la arca.</w:t>
      </w:r>
    </w:p>
    <w:p>
      <w:pPr/>
      <w:r>
        <w:rPr>
          <w:lang w:val="es_ES" w:bidi="es_ES"/>
        </w:rPr>
      </w:r>
      <w:r>
        <w:rPr>
          <w:lang w:val="es_ES" w:bidi="es_ES"/>
        </w:rPr>
        <w:t xml:space="preserve">Muestren una imagen que sea un </w:t>
      </w:r>
      <w:r>
        <w:rPr>
          <w:lang w:val="es_ES" w:bidi="es_ES"/>
        </w:rPr>
        <w:t>corte transversal del arca</w:t>
      </w:r>
      <w:r>
        <w:rPr>
          <w:lang w:val="es_ES" w:bidi="es_ES"/>
        </w:rPr>
        <w:t xml:space="preserve"> para que puedan ver cómo se hizo el interior. Conversen sobre cómo su cultura hace que los barcos sean impermeables para que no se tengan fugas.</w:t>
      </w:r>
    </w:p>
    <w:p>
      <w:pPr/>
      <w:r>
        <w:rPr>
          <w:lang w:val="es_ES" w:bidi="es_ES"/>
        </w:rPr>
      </w:r>
      <w:r>
        <w:rPr>
          <w:lang w:val="es_ES" w:bidi="es_ES"/>
        </w:rPr>
        <w:t>El arca parecería una caja larga y estrecha. Un barco construido como este flotaría. Era lo suficientemente grande como para tener espacio para todos los animales y para las ocho personas que estaban en el arca. No sabemos si alguien ayudó a Noé a construir el barco.</w:t>
      </w:r>
    </w:p>
    <w:p>
      <w:pPr/>
      <w:r>
        <w:rPr>
          <w:lang w:val="es_ES" w:bidi="es_ES"/>
        </w:rPr>
      </w:r>
      <w:r>
        <w:rPr>
          <w:lang w:val="es_ES" w:bidi="es_ES"/>
        </w:rPr>
        <w:t xml:space="preserve">Muestren una imagen de </w:t>
      </w:r>
      <w:r>
        <w:rPr>
          <w:lang w:val="es_ES" w:bidi="es_ES"/>
        </w:rPr>
        <w:t>los establos</w:t>
      </w:r>
      <w:r>
        <w:rPr>
          <w:lang w:val="es_ES" w:bidi="es_ES"/>
        </w:rPr>
        <w:t xml:space="preserve"> que estarían en el arca que Dios le dijo a Noé que construyera. Muestren una imagen de </w:t>
      </w:r>
      <w:r>
        <w:rPr>
          <w:lang w:val="es_ES" w:bidi="es_ES"/>
        </w:rPr>
        <w:t>nidos</w:t>
      </w:r>
      <w:r>
        <w:rPr>
          <w:lang w:val="es_ES" w:bidi="es_ES"/>
        </w:rPr>
        <w:t>, como los que se encuentran en un gallinero.</w:t>
      </w:r>
    </w:p>
    <w:p>
      <w:pPr/>
      <w:r>
        <w:rPr>
          <w:lang w:val="es_ES" w:bidi="es_ES"/>
        </w:rPr>
      </w:r>
      <w:r>
        <w:rPr>
          <w:lang w:val="es_ES" w:bidi="es_ES"/>
        </w:rPr>
        <w:t>Entonces Dios le dijo a Noé nuevamente: "Voy a destruir todo lo vivo que respira". Dios dijo: "Voy a cubrir la tierra con agua para que todo muera". Este es un diluvio. Muchas veces, una inundación sucede rápidamente con el agua que entra o pasa por un área. Un diluvio a menudo sucede después de una fuerte tormenta. La lluvia cae tan rápidamente y con tal fuerza que no tiene tiempo para penetrar en el suelo y se corre del suelo hacia las áreas inferiores. El agua se mueve con tal fuerza que destruye las estructuras en el camino.</w:t>
      </w:r>
    </w:p>
    <w:p>
      <w:pPr/>
      <w:r>
        <w:rPr>
          <w:lang w:val="es_ES" w:bidi="es_ES"/>
        </w:rPr>
      </w:r>
      <w:r>
        <w:rPr>
          <w:lang w:val="es_ES" w:bidi="es_ES"/>
        </w:rPr>
        <w:t xml:space="preserve">Muestren una imagen de </w:t>
      </w:r>
      <w:r>
        <w:rPr>
          <w:lang w:val="es_ES" w:bidi="es_ES"/>
        </w:rPr>
        <w:t>un área inundada</w:t>
      </w:r>
      <w:r>
        <w:rPr>
          <w:lang w:val="es_ES" w:bidi="es_ES"/>
        </w:rPr>
        <w:t>. La imagen debe mostrar el agua que cubre el área, así como parte de la destrucción causada por el agua.</w:t>
      </w:r>
    </w:p>
    <w:p>
      <w:pPr/>
      <w:r>
        <w:rPr>
          <w:lang w:val="es_ES" w:bidi="es_ES"/>
        </w:rPr>
      </w:r>
      <w:r>
        <w:rPr>
          <w:lang w:val="es_ES" w:bidi="es_ES"/>
        </w:rPr>
        <w:t>Conversen en equipo: ¿qué saben sobre las inundaciones? ¿Qué han experimentado o qué les han dicho otros sobre las inundaciones?</w:t>
      </w:r>
    </w:p>
    <w:p>
      <w:pPr/>
      <w:r>
        <w:rPr>
          <w:lang w:val="es_ES" w:bidi="es_ES"/>
        </w:rPr>
      </w:r>
      <w:r>
        <w:rPr>
          <w:lang w:val="es_ES" w:bidi="es_ES"/>
        </w:rPr>
        <w:t>Después de la descripción de la destrucción de la tierra, Dios hace un contraste con su promesa a Noé. Dios le dijo a Noé: "Pero confirmaré mi pacto contigo". Un pacto es una promesa o acuerdo solemne. Dios le estaba diciendo a Noé que Noé y su familia estarían a salvo en el arca. Este pacto era una promesa hecha por Dios y dependía de Dios. Dios no obligó a Noé a hacer nada. Dios también le dijo a Noé que llevara a su esposa, a sus tres hijos y sus esposas y que subieran al arca. Esto ponía a ocho adultos en el barco. Dios le dijo a Noé que pusiera un par de cada tipo de animal, ave y cosas que se arrastran, en el arca; un macho y una hembra de cada uno. Dios también le dijo a Noé que se asegurara de que hubiera suficiente comida en el arca para todos esos animales y para la familia de Noé.</w:t>
      </w:r>
    </w:p>
    <w:p>
      <w:pPr/>
      <w:r>
        <w:rPr>
          <w:lang w:val="es_ES" w:bidi="es_ES"/>
        </w:rPr>
      </w:r>
      <w:r>
        <w:rPr>
          <w:lang w:val="es_ES" w:bidi="es_ES"/>
        </w:rPr>
        <w:t>Hablen de algunos de los tipos de animales que habrían estado en el arca. Imaginen la escena con los animales que vienen al arca para subir. ¿Qué tipo de comida pondrían en el arca? ¿Cuánta comida pondrían en el arca?</w:t>
      </w:r>
    </w:p>
    <w:p>
      <w:pPr/>
      <w:r>
        <w:rPr>
          <w:lang w:val="es_ES" w:bidi="es_ES"/>
        </w:rPr>
      </w:r>
      <w:r>
        <w:rPr>
          <w:lang w:val="es_ES" w:bidi="es_ES"/>
        </w:rPr>
        <w:t>Noé hizo todo exactamente como Dios había ordenado.</w:t>
      </w:r>
      <w:r>
        <w:rPr>
          <w:lang w:val="es_ES" w:bidi="es_ES"/>
        </w:rPr>
      </w:r>
    </w:p>
    <w:p>
      <w:pPr>
        <w:pStyle w:val="Heading3"/>
      </w:pPr>
      <w:r>
        <w:rPr>
          <w:lang w:val="es_ES" w:bidi="es_ES"/>
        </w:rPr>
        <w:t>Definamos las escenas</w:t>
      </w:r>
    </w:p>
    <w:p>
      <w:pPr/>
      <w:r>
        <w:rPr>
          <w:lang w:val="es_ES" w:bidi="es_ES"/>
        </w:rPr>
      </w:r>
      <w:r>
        <w:rPr>
          <w:lang w:val="es_ES" w:bidi="es_ES"/>
        </w:rPr>
        <w:t xml:space="preserve">Escuchen el texto nuevamente en la versión que sea más fácil de entender. </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Esta escena es la introducción a la historia de Noé. Aprendemos información sobre el carácter de Noé y la familia de Noé. Nadie está hablando en la primera escena.</w:t>
      </w:r>
    </w:p>
    <w:p>
      <w:pPr/>
      <w:r>
        <w:rPr>
          <w:lang w:val="es_ES" w:bidi="es_ES"/>
        </w:rPr>
      </w:r>
      <w:r>
        <w:rPr>
          <w:b/>
          <w:lang w:val="es_ES" w:bidi="es_ES"/>
        </w:rPr>
        <w:t>Segunda escena:</w:t>
      </w:r>
      <w:r>
        <w:rPr>
          <w:lang w:val="es_ES" w:bidi="es_ES"/>
        </w:rPr>
        <w:t xml:space="preserve"> Aprendemos sobre la maldad de las personas en la tierra. Dios ve todo lo que está sucediendo. Dios habla en la segunda escena.</w:t>
      </w:r>
    </w:p>
    <w:p>
      <w:pPr/>
      <w:r>
        <w:rPr>
          <w:lang w:val="es_ES" w:bidi="es_ES"/>
        </w:rPr>
      </w:r>
      <w:r>
        <w:rPr>
          <w:b/>
          <w:lang w:val="es_ES" w:bidi="es_ES"/>
        </w:rPr>
        <w:t>Tercera escena</w:t>
      </w:r>
      <w:r>
        <w:rPr>
          <w:lang w:val="es_ES" w:bidi="es_ES"/>
        </w:rPr>
        <w:t>, Dios le dice a Noé que todas las criaturas vivientes van a ser destruidas. Dios le dice a Noé que construya un barco grande o arca. Dios da instrucciones específicas sobre el tamaño del barco, el tipo de madera que se debe usar para construir el barco, el número de pisos en el barco e incluso dónde poner la puerta. Noé no habla en esta escena.</w:t>
      </w:r>
    </w:p>
    <w:p>
      <w:pPr/>
      <w:r>
        <w:rPr>
          <w:lang w:val="es_ES" w:bidi="es_ES"/>
        </w:rPr>
      </w:r>
      <w:r>
        <w:rPr>
          <w:b/>
          <w:lang w:val="es_ES" w:bidi="es_ES"/>
        </w:rPr>
        <w:t>Cuarta escena:</w:t>
      </w:r>
      <w:r>
        <w:rPr>
          <w:lang w:val="es_ES" w:bidi="es_ES"/>
        </w:rPr>
        <w:t xml:space="preserve"> Dios le recuerda a Noé por qué Noé debe construir el barco. Dios reafirma el pacto con Noé. Dios le dice a Noé que ponga un par de animales, un macho y una hembra de cada especie, en el barco. Dios le dice a Noé que estos animales vendrán a Noé. Dios también le dice a Noé que ponga comida en el barco para los animales y para la familia de Noé. Noé no habla.</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Noé</w:t>
      </w:r>
    </w:p>
    <w:p>
      <w:pPr>
        <w:pStyle w:val="ListBullet"/>
        <w:spacing w:line="240" w:lineRule="auto"/>
        <w:ind w:left="720"/>
      </w:pPr>
      <w:r>
        <w:rPr>
          <w:lang w:val="es_ES" w:bidi="es_ES"/>
        </w:rPr>
      </w:r>
      <w:r>
        <w:rPr>
          <w:lang w:val="es_ES" w:bidi="es_ES"/>
        </w:rPr>
        <w:t>La esposa de Noé</w:t>
      </w:r>
    </w:p>
    <w:p>
      <w:pPr>
        <w:pStyle w:val="ListBullet"/>
        <w:spacing w:line="240" w:lineRule="auto"/>
        <w:ind w:left="720"/>
      </w:pPr>
      <w:r>
        <w:rPr>
          <w:lang w:val="es_ES" w:bidi="es_ES"/>
        </w:rPr>
      </w:r>
      <w:r>
        <w:rPr>
          <w:lang w:val="es_ES" w:bidi="es_ES"/>
        </w:rPr>
        <w:t>Los 3 hijos de Noé</w:t>
      </w:r>
    </w:p>
    <w:p>
      <w:pPr>
        <w:pStyle w:val="ListBullet"/>
        <w:spacing w:line="240" w:lineRule="auto"/>
        <w:ind w:left="720"/>
      </w:pPr>
      <w:r>
        <w:rPr>
          <w:lang w:val="es_ES" w:bidi="es_ES"/>
        </w:rPr>
      </w:r>
      <w:r>
        <w:rPr>
          <w:lang w:val="es_ES" w:bidi="es_ES"/>
        </w:rPr>
        <w:t>Las esposas de cada uno de los hijos</w:t>
      </w:r>
    </w:p>
    <w:p>
      <w:pPr>
        <w:pStyle w:val="ListBullet"/>
        <w:spacing w:line="240" w:lineRule="auto"/>
        <w:ind w:left="720"/>
      </w:pPr>
      <w:r>
        <w:rPr>
          <w:lang w:val="es_ES" w:bidi="es_ES"/>
        </w:rPr>
      </w:r>
      <w:r>
        <w:rPr>
          <w:lang w:val="es_ES" w:bidi="es_ES"/>
        </w:rPr>
        <w:t>Los animales</w:t>
      </w:r>
    </w:p>
    <w:p>
      <w:pPr>
        <w:pStyle w:val="ListBullet"/>
        <w:spacing w:line="240" w:lineRule="auto"/>
        <w:ind w:left="720"/>
      </w:pPr>
      <w:r>
        <w:rPr>
          <w:lang w:val="es_ES" w:bidi="es_ES"/>
        </w:rPr>
      </w:r>
      <w:r>
        <w:rPr>
          <w:lang w:val="es_ES" w:bidi="es_ES"/>
        </w:rPr>
        <w:t>Otras personas</w:t>
      </w:r>
    </w:p>
    <w:p>
      <w:pPr/>
      <w:r>
        <w:rPr>
          <w:lang w:val="es_ES" w:bidi="es_ES"/>
        </w:rPr>
      </w:r>
      <w:r>
        <w:rPr>
          <w:lang w:val="es_ES" w:bidi="es_ES"/>
        </w:rPr>
        <w:t>En esta sesión, hagan que el grupo haga una guía visual, dibuje o utilice algún tipo de manualidad (objetos que puedan mover, como piedras, palos o juguetes infantiles) para visualizar la historia y la acción que se desarrolla.</w:t>
      </w:r>
    </w:p>
    <w:p>
      <w:pPr/>
      <w:r>
        <w:rPr>
          <w:lang w:val="es_ES" w:bidi="es_ES"/>
        </w:rPr>
      </w:r>
      <w:r>
        <w:rPr>
          <w:lang w:val="es_ES" w:bidi="es_ES"/>
        </w:rPr>
        <w:t>En la primera escena, se introduce Noé. Noé es un hombre justo. Noé es la única persona sin culpa en la tierra en este momento. Noé no estaba sin pecado. Noé camina en cercana comunión con Dios. Los 3 hijos de Noé también se introducen en esta escena. No sabemos si ayudaron a Noé a construir el barco. La esposa de Noé y las esposas de los hijos aún no se mencionan. Dios ve toda la corrupción con las personas y decide destruirlas.</w:t>
      </w:r>
    </w:p>
    <w:p>
      <w:pPr/>
      <w:r>
        <w:rPr>
          <w:lang w:val="es_ES" w:bidi="es_ES"/>
        </w:rPr>
      </w:r>
      <w:r>
        <w:rPr>
          <w:lang w:val="es_ES" w:bidi="es_ES"/>
        </w:rPr>
        <w:t>Noé caminó en cercana comunión con Dios. Esto significa que podían caminar y hablar juntos y disfrutar de la compañía del otro.</w:t>
      </w:r>
    </w:p>
    <w:p>
      <w:pPr/>
      <w:r>
        <w:rPr>
          <w:lang w:val="es_ES" w:bidi="es_ES"/>
        </w:rPr>
      </w:r>
      <w:r>
        <w:rPr>
          <w:lang w:val="es_ES" w:bidi="es_ES"/>
        </w:rPr>
        <w:t>En la segunda escena, Dios observa la corrupción y la violencia en la tierra. El pasaje repite esta frase dos veces.</w:t>
      </w:r>
    </w:p>
    <w:p>
      <w:pPr/>
      <w:r>
        <w:rPr>
          <w:lang w:val="es_ES" w:bidi="es_ES"/>
        </w:rPr>
      </w:r>
      <w:r>
        <w:rPr>
          <w:lang w:val="es_ES" w:bidi="es_ES"/>
        </w:rPr>
        <w:t>¿Por qué Dios repetiría esta observación dos veces? En su idioma, ¿cómo enfatizan algo realmente importante?</w:t>
      </w:r>
    </w:p>
    <w:p>
      <w:pPr/>
      <w:r>
        <w:rPr>
          <w:lang w:val="es_ES" w:bidi="es_ES"/>
        </w:rPr>
      </w:r>
      <w:r>
        <w:rPr>
          <w:lang w:val="es_ES" w:bidi="es_ES"/>
        </w:rPr>
        <w:t>En la tercera escena, Dios le dice a Noé: "He decidido destruir todas las criaturas vivientes en la tierra porque han llenado la tierra de violencia". Entonces Dios le dice a Noé que construya un arca. Dios le dice a Noé el tipo de madera que debe usar. Dios dice que hagan la barca de 150 metros de largo, 25 metros de ancho y 15 metros de alto y que pongan 3 pisos en el arca. Dios le dice a Noé que haga el arca a prueba de agua cubriéndola con alquitrán por dentro y por fuera. Dios le dice a Noé que ponga establos y nidos para que los animales los usen. Dios le dice a Noé que ponga una puerta al lado. Dios le dice a Noé que deje un espacio de 50 centímetros alrededor del techo entre los lados del barco y el techo.</w:t>
      </w:r>
    </w:p>
    <w:p>
      <w:pPr/>
      <w:r>
        <w:rPr>
          <w:lang w:val="es_ES" w:bidi="es_ES"/>
        </w:rPr>
      </w:r>
      <w:r>
        <w:rPr>
          <w:lang w:val="es_ES" w:bidi="es_ES"/>
        </w:rPr>
        <w:t>En la cuarta escena, Dios continúa dando instrucciones a Noé. Dios le dice a Noé que habrá un diluvio que destruirá todo lo vivo en la tierra. Entonces Dios le dice a Noé que Noé y su familia estarán a salvo. Este es un contraste con lo que les sucederá a todos los demás. Dios le dice a Noé que ponga un par de animales, un macho y una hembra, de cada especie en el barco. Luego Dios le dice a Noé que estos animales vendrán a Noé. Esto significa que Noé y sus hijos no tenían que ir y buscar a los animales. Dios le dice a Noé que ponga suficiente comida en el barco para todos los animales y para la familia de Noé. Dios no le dijo a Noé cuánto tiempo estaría en el barco con los animales. Noé hizo todo exactamente como Dios ordenó.</w:t>
      </w:r>
      <w:r>
        <w:rPr>
          <w:lang w:val="es_ES" w:bidi="es_ES"/>
        </w:rPr>
      </w:r>
    </w:p>
    <w:p>
      <w:pPr>
        <w:pStyle w:val="Heading3"/>
      </w:pPr>
      <w:r>
        <w:rPr>
          <w:lang w:val="es_ES" w:bidi="es_ES"/>
        </w:rPr>
        <w:t>Actuemos el texto</w:t>
      </w:r>
    </w:p>
    <w:p>
      <w:pPr/>
      <w:r>
        <w:rPr>
          <w:lang w:val="es_ES" w:bidi="es_ES"/>
        </w:rPr>
      </w:r>
      <w:r>
        <w:rPr>
          <w:lang w:val="es_ES" w:bidi="es_ES"/>
        </w:rPr>
        <w:t xml:space="preserve">Escuchen el texto nuevamente en la versión que sea más fácil de entender. </w:t>
      </w:r>
    </w:p>
    <w:p>
      <w:pPr/>
      <w:r>
        <w:rPr>
          <w:lang w:val="es_ES" w:bidi="es_ES"/>
        </w:rPr>
      </w:r>
      <w:r>
        <w:rPr>
          <w:lang w:val="es_ES" w:bidi="es_ES"/>
        </w:rPr>
        <w:t xml:space="preserve">En esta sesión, el equipo dramatizará la historia. </w:t>
      </w:r>
    </w:p>
    <w:p>
      <w:pPr/>
      <w:r>
        <w:rPr>
          <w:lang w:val="es_ES" w:bidi="es_ES"/>
        </w:rPr>
      </w:r>
      <w:r>
        <w:rPr>
          <w:lang w:val="es_ES" w:bidi="es_ES"/>
        </w:rPr>
        <w:t xml:space="preserve">Esta historia tiene cuatro escenas. </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Noé</w:t>
      </w:r>
    </w:p>
    <w:p>
      <w:pPr>
        <w:pStyle w:val="ListBullet"/>
        <w:spacing w:line="240" w:lineRule="auto"/>
        <w:ind w:left="720"/>
      </w:pPr>
      <w:r>
        <w:rPr>
          <w:lang w:val="es_ES" w:bidi="es_ES"/>
        </w:rPr>
      </w:r>
      <w:r>
        <w:rPr>
          <w:lang w:val="es_ES" w:bidi="es_ES"/>
        </w:rPr>
        <w:t>La esposa de Noé</w:t>
      </w:r>
    </w:p>
    <w:p>
      <w:pPr>
        <w:pStyle w:val="ListBullet"/>
        <w:spacing w:line="240" w:lineRule="auto"/>
        <w:ind w:left="720"/>
      </w:pPr>
      <w:r>
        <w:rPr>
          <w:lang w:val="es_ES" w:bidi="es_ES"/>
        </w:rPr>
      </w:r>
      <w:r>
        <w:rPr>
          <w:lang w:val="es_ES" w:bidi="es_ES"/>
        </w:rPr>
        <w:t>Los 3 hijos de Noé</w:t>
      </w:r>
    </w:p>
    <w:p>
      <w:pPr>
        <w:pStyle w:val="ListBullet"/>
        <w:spacing w:line="240" w:lineRule="auto"/>
        <w:ind w:left="720"/>
      </w:pPr>
      <w:r>
        <w:rPr>
          <w:lang w:val="es_ES" w:bidi="es_ES"/>
        </w:rPr>
      </w:r>
      <w:r>
        <w:rPr>
          <w:lang w:val="es_ES" w:bidi="es_ES"/>
        </w:rPr>
        <w:t>Las esposas de cada uno de los hijos</w:t>
      </w:r>
    </w:p>
    <w:p>
      <w:pPr>
        <w:pStyle w:val="ListBullet"/>
        <w:spacing w:line="240" w:lineRule="auto"/>
        <w:ind w:left="720"/>
      </w:pPr>
      <w:r>
        <w:rPr>
          <w:lang w:val="es_ES" w:bidi="es_ES"/>
        </w:rPr>
      </w:r>
      <w:r>
        <w:rPr>
          <w:lang w:val="es_ES" w:bidi="es_ES"/>
        </w:rPr>
        <w:t>Los animales</w:t>
      </w:r>
    </w:p>
    <w:p>
      <w:pPr>
        <w:pStyle w:val="ListBullet"/>
        <w:spacing w:line="240" w:lineRule="auto"/>
        <w:ind w:left="720"/>
      </w:pPr>
      <w:r>
        <w:rPr>
          <w:lang w:val="es_ES" w:bidi="es_ES"/>
        </w:rPr>
      </w:r>
      <w:r>
        <w:rPr>
          <w:lang w:val="es_ES" w:bidi="es_ES"/>
        </w:rPr>
        <w:t>Otras personas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Asegúrense de que las partes importantes o difíciles de la historia o del pasaje se actúen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 xml:space="preserve">Al inicio de la primera escena, Noé es introducido. En esta escena, aprendemos que Noé es un hombre justo. Él es el único hombre irreprochable que vive en la tierra en este momento. Noé caminó en cercana comunión con Dios. Noé tenía 3 hijos llamados Sem, Cam y Jafet. </w:t>
      </w:r>
    </w:p>
    <w:p>
      <w:pPr/>
      <w:r>
        <w:rPr>
          <w:lang w:val="es_ES" w:bidi="es_ES"/>
        </w:rPr>
      </w:r>
      <w:r>
        <w:rPr>
          <w:lang w:val="es_ES" w:bidi="es_ES"/>
        </w:rPr>
        <w:t>Detengan la acción: Pidan a la persona que interpreta a Noé que describa su relación con Dios. Es posible que escuchen: "Hablo con Dios regularmente, puedo decirle cualquier cosa a Dios, se siente bien estar en estrecho contacto con Dios". Pregúntenles a los tres hijos: "Cuéntennos de su padre. ¿Qué tipo de hombre es él?" Puede que escuchen: "Él es un hombre bueno, es honesto, nos trata bien, es una persona que le agrada a la gente, intenta seguir los caminos de Dios". Reanuden la actividad.</w:t>
      </w:r>
    </w:p>
    <w:p>
      <w:pPr/>
      <w:r>
        <w:rPr>
          <w:lang w:val="es_ES" w:bidi="es_ES"/>
        </w:rPr>
      </w:r>
      <w:r>
        <w:rPr>
          <w:lang w:val="es_ES" w:bidi="es_ES"/>
        </w:rPr>
        <w:t>Noé es irreprochable.</w:t>
      </w:r>
    </w:p>
    <w:p>
      <w:pPr/>
      <w:r>
        <w:rPr>
          <w:lang w:val="es_ES" w:bidi="es_ES"/>
        </w:rPr>
      </w:r>
      <w:r>
        <w:rPr>
          <w:lang w:val="es_ES" w:bidi="es_ES"/>
        </w:rPr>
        <w:t>Detengan la acción: Pregúntenle a Noé cómo vive una vida sin culpa. Es posible que escuchen: "Adoro a Dios", o "Intento obedecer lo que Dios dice", o "Trato a los que me rodean con respeto, sin violencia". Reanuden la actividad.</w:t>
      </w:r>
    </w:p>
    <w:p>
      <w:pPr/>
      <w:r>
        <w:rPr>
          <w:lang w:val="es_ES" w:bidi="es_ES"/>
        </w:rPr>
      </w:r>
      <w:r>
        <w:rPr>
          <w:lang w:val="es_ES" w:bidi="es_ES"/>
        </w:rPr>
        <w:t>En la segunda escena, Dios ve que el mundo se ha vuelto corrupto y está lleno de violencia.</w:t>
      </w:r>
    </w:p>
    <w:p>
      <w:pPr/>
      <w:r>
        <w:rPr>
          <w:lang w:val="es_ES" w:bidi="es_ES"/>
        </w:rPr>
      </w:r>
      <w:r>
        <w:rPr>
          <w:lang w:val="es_ES" w:bidi="es_ES"/>
        </w:rPr>
        <w:t>Detengan la acción: Pregúntenle a Dios: "¿Qué estás viendo entre las personas en la tierra?" Es posible que escuchen: "Veo corrupción", o "Veo la violencia entre los hombres, entre las mujeres y entre hombres y mujeres. Las personas no están siguiendo mis caminos". Reanuden la actividad.</w:t>
      </w:r>
    </w:p>
    <w:p>
      <w:pPr/>
      <w:r>
        <w:rPr>
          <w:lang w:val="es_ES" w:bidi="es_ES"/>
        </w:rPr>
      </w:r>
      <w:r>
        <w:rPr>
          <w:lang w:val="es_ES" w:bidi="es_ES"/>
        </w:rPr>
        <w:t>Luego, en la tercera escena, Dios le dice a Noé: "He decidido destruir todas las criaturas vivientes porque han llenado la tierra de violencia. Los borraré por completo junto con la tierra".</w:t>
      </w:r>
    </w:p>
    <w:p>
      <w:pPr/>
      <w:r>
        <w:rPr>
          <w:lang w:val="es_ES" w:bidi="es_ES"/>
        </w:rPr>
      </w:r>
      <w:r>
        <w:rPr>
          <w:lang w:val="es_ES" w:bidi="es_ES"/>
        </w:rPr>
        <w:t>Detengan la acción: Pregúntenle a Dios: "¿Cómo te sientes mientras tomas esta decisión?" Puede que escuchen: "Me siento triste o adolorido de que las personas se estén comportando así. Me arrepiento de haberlos creado". Pregúntenle a Noé: "¿Cómo te sientes cuando escuchas a Dios hablar así?" Es posible que escuchen: "Me siento triste o solitario", o "No entiendo". Reanuden la actividad.</w:t>
      </w:r>
    </w:p>
    <w:p>
      <w:pPr/>
      <w:r>
        <w:rPr>
          <w:lang w:val="es_ES" w:bidi="es_ES"/>
        </w:rPr>
      </w:r>
      <w:r>
        <w:rPr>
          <w:lang w:val="es_ES" w:bidi="es_ES"/>
        </w:rPr>
        <w:t>Noé construye el barco siguiendo las instrucciones que Dios ha dado. El barco tiene 150 metros de largo, 25 metros de ancho y 15 metros de altura. Noé impermeabiliza el barco. Noé construye los establos para los animales. Noé coloca la puerta al lado del barco.</w:t>
      </w:r>
    </w:p>
    <w:p>
      <w:pPr/>
      <w:r>
        <w:rPr>
          <w:lang w:val="es_ES" w:bidi="es_ES"/>
        </w:rPr>
      </w:r>
      <w:r>
        <w:rPr>
          <w:lang w:val="es_ES" w:bidi="es_ES"/>
        </w:rPr>
        <w:t>Detengan la acción: Pregúntenle a Noé: "¿Por qué estás construyendo este barco?" Probablemente escucharán: "Porque Dios me dijo que lo construyera". Reanuden la actividad.</w:t>
      </w:r>
    </w:p>
    <w:p>
      <w:pPr/>
      <w:r>
        <w:rPr>
          <w:lang w:val="es_ES" w:bidi="es_ES"/>
        </w:rPr>
      </w:r>
      <w:r>
        <w:rPr>
          <w:lang w:val="es_ES" w:bidi="es_ES"/>
        </w:rPr>
        <w:t>En la cuarta escena, Dios le dice a Noé: "Estoy a punto de cubrir la tierra con un diluvio que destruirá todo lo que se respira. Todo en la tierra morirá".</w:t>
      </w:r>
    </w:p>
    <w:p>
      <w:pPr/>
      <w:r>
        <w:rPr>
          <w:lang w:val="es_ES" w:bidi="es_ES"/>
        </w:rPr>
      </w:r>
      <w:r>
        <w:rPr>
          <w:lang w:val="es_ES" w:bidi="es_ES"/>
        </w:rPr>
        <w:t>Detengan la acción: Pregúntenle a Noé: "Dios te está diciendo que se acerca un diluvio. ¿Cómo te sientes al respecto?" Es posible que escuchen: "No sé lo que es un diluvio". O: "Estaré en el barco, para estar seguro". O: "Tengo miedo por mis amigos y parientes". Reanuden la actividad.</w:t>
      </w:r>
    </w:p>
    <w:p>
      <w:pPr/>
      <w:r>
        <w:rPr>
          <w:lang w:val="es_ES" w:bidi="es_ES"/>
        </w:rPr>
      </w:r>
      <w:r>
        <w:rPr>
          <w:lang w:val="es_ES" w:bidi="es_ES"/>
        </w:rPr>
        <w:t>Dios le dice a Noé: "Reafirmaré mi pacto o mi promesa solemne contigo". Entonces Dios le dice a Noé que suba al barco y se lleve a su esposa, a sus 3 hijos y a la esposa de cada hijo. Esto hace que 8 personas suban al barco.</w:t>
      </w:r>
    </w:p>
    <w:p>
      <w:pPr/>
      <w:r>
        <w:rPr>
          <w:lang w:val="es_ES" w:bidi="es_ES"/>
        </w:rPr>
      </w:r>
      <w:r>
        <w:rPr>
          <w:lang w:val="es_ES" w:bidi="es_ES"/>
        </w:rPr>
        <w:t>Detengan la acción: Pregúntenle a la esposa de Noé: "¿Cómo te sientes al dejar atrás a tus amigos y tu familia?" Es posible que escuchen: "Tengo miedo por ellos", o: "No quiero que mueran". Pregúntenles a los 3 hijos: "¿Cómo se sienten sobre este diluvio que está llegando?" Es posible que escuchen: "No tengo miedo", o "No entiendo por qué esto está sucediendo", o "Estoy preocupado por mis amigos". Pregúntenles a las esposas de los hijos: "¿Qué sienten mientras suben al barco?" Es posible que escuchen: "Tengo miedo por mi familia", o "No entiendo por qué estoy haciendo esto", o "Desearía que mis padres estuvieran con nosotros". Reanuden la actividad.</w:t>
      </w:r>
    </w:p>
    <w:p>
      <w:pPr/>
      <w:r>
        <w:rPr>
          <w:lang w:val="es_ES" w:bidi="es_ES"/>
        </w:rPr>
      </w:r>
      <w:r>
        <w:rPr>
          <w:lang w:val="es_ES" w:bidi="es_ES"/>
        </w:rPr>
        <w:t>Dios le dice a Noé que meta un par de cada tipo de animal, macho y hembra, y un par de cada tipo de ave, macho y hembra, al barco. Dios le dice a Noé que los animales vendrán a Noé. Dios también le dice a Noé que ponga suficiente comida para los animales y para su familia en el barco.</w:t>
      </w:r>
    </w:p>
    <w:p>
      <w:pPr/>
      <w:r>
        <w:rPr>
          <w:lang w:val="es_ES" w:bidi="es_ES"/>
        </w:rPr>
      </w:r>
      <w:r>
        <w:rPr>
          <w:lang w:val="es_ES" w:bidi="es_ES"/>
        </w:rPr>
        <w:t>Detengan la acción: Pregúntenle a Noé: "¿Cómo sabes si tienes suficiente comida para todos?" Es posible que escuchen: "Espero tener suficiente porque no sé cuánto durará esto", o "No sé cuánto poner en el arca". Reanuden la actividad.</w:t>
      </w:r>
    </w:p>
    <w:p>
      <w:pPr/>
      <w:r>
        <w:rPr>
          <w:lang w:val="es_ES" w:bidi="es_ES"/>
        </w:rPr>
      </w:r>
      <w:r>
        <w:rPr>
          <w:lang w:val="es_ES" w:bidi="es_ES"/>
        </w:rPr>
        <w:t>Noé obedece a Dios. Noé hace todo exactamente como Dios le dice que lo haga.</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Esta es la historia de Noé. El texto usa la palabra </w:t>
      </w:r>
      <w:r>
        <w:rPr>
          <w:b/>
          <w:lang w:val="es_ES" w:bidi="es_ES"/>
        </w:rPr>
        <w:t>generaciones</w:t>
      </w:r>
      <w:r>
        <w:rPr>
          <w:lang w:val="es_ES" w:bidi="es_ES"/>
        </w:rPr>
        <w:t xml:space="preserve"> de Noé. En este contexto, la palabra significa que esta es la historia de Noé o este es un relato de Noé. La palabra también puede significar la historia de Noé o el registro de los eventos de Noé. </w:t>
      </w:r>
      <w:r>
        <w:rPr>
          <w:lang w:val="es_ES" w:bidi="es_ES"/>
        </w:rPr>
        <w:t>Generaciones</w:t>
      </w:r>
      <w:r>
        <w:rPr>
          <w:lang w:val="es_ES" w:bidi="es_ES"/>
        </w:rPr>
        <w:t xml:space="preserve"> está en el Glosario Principal.</w:t>
      </w:r>
    </w:p>
    <w:p>
      <w:pPr/>
      <w:r>
        <w:rPr>
          <w:lang w:val="es_ES" w:bidi="es_ES"/>
        </w:rPr>
      </w:r>
      <w:r>
        <w:rPr>
          <w:lang w:val="es_ES" w:bidi="es_ES"/>
        </w:rPr>
        <w:t xml:space="preserve">Noé era un hombre </w:t>
      </w:r>
      <w:r>
        <w:rPr>
          <w:b/>
          <w:lang w:val="es_ES" w:bidi="es_ES"/>
        </w:rPr>
        <w:t>justo</w:t>
      </w:r>
      <w:r>
        <w:rPr>
          <w:lang w:val="es_ES" w:bidi="es_ES"/>
        </w:rPr>
        <w:t xml:space="preserve">. Noé era un hombre </w:t>
      </w:r>
      <w:r>
        <w:rPr>
          <w:b/>
          <w:lang w:val="es_ES" w:bidi="es_ES"/>
        </w:rPr>
        <w:t>irreprochable</w:t>
      </w:r>
      <w:r>
        <w:rPr>
          <w:lang w:val="es_ES" w:bidi="es_ES"/>
        </w:rPr>
        <w:t xml:space="preserve"> Noé caminó en cercana </w:t>
      </w:r>
      <w:r>
        <w:rPr>
          <w:b/>
          <w:lang w:val="es_ES" w:bidi="es_ES"/>
        </w:rPr>
        <w:t>comunión</w:t>
      </w:r>
      <w:r>
        <w:rPr>
          <w:lang w:val="es_ES" w:bidi="es_ES"/>
        </w:rPr>
        <w:t xml:space="preserve"> con Dios. Ambas palabras, justo e irreprochable, llevan la misma idea. Justo significa que Noé se conformó a una norma moral. Irreprochable significa que Noé no tenía ningún defecto. No significa que Noé nunca pecaba. Solo alguien que es justo e irreprochable puede caminar en comunión con Dios. La comunión implica una buena relación. Esta es la primera vez que la palabra </w:t>
      </w:r>
      <w:r>
        <w:rPr>
          <w:lang w:val="es_ES" w:bidi="es_ES"/>
        </w:rPr>
        <w:t>justo o recto</w:t>
      </w:r>
      <w:r>
        <w:rPr>
          <w:lang w:val="es_ES" w:bidi="es_ES"/>
        </w:rPr>
        <w:t xml:space="preserve"> aparece en Génesis. El Glosario Principal tiene algunas actividades sugeridas para ayudar a determinar la mejor manera de describir o decir justicia o rectitud en su idioma.</w:t>
      </w:r>
    </w:p>
    <w:p>
      <w:pPr/>
      <w:r>
        <w:rPr>
          <w:lang w:val="es_ES" w:bidi="es_ES"/>
        </w:rPr>
      </w:r>
      <w:r>
        <w:rPr>
          <w:lang w:val="es_ES" w:bidi="es_ES"/>
        </w:rPr>
        <w:t>Una actividad que podría ayudar es usar una olla de barro rota o una taza quebrada. Quiébrenla y pidan al grupo que la restaure. Verán que una vez que se quiebra, nunca se puede restaurar a su estado original. Ayuden al grupo a entender que Dios puede restaurar el objeto a su forma útil original. Esta es la justicia o rectitud. Dios la restaura a su forma original. El grupo también puede encontrar que hay expresiones modísticas o imágenes de las palabras en el idioma, que podrían ayudar. Un ejemplo podría ser decir: ser correcto a los ojos de Dios. Aquí hay dos maneras en que podrían describir a Noé: Una manera de decir esto es decir que Noé era un hombre bueno que obedecía a Dios. Otra manera es decir que Noé era el único hombre en ese momento que era honesto y que caminaba con Dios. Después de hacer estas actividades sugeridas, es posible que encuentren una mejor manera de decir esto en su idioma.</w:t>
      </w:r>
    </w:p>
    <w:p>
      <w:pPr/>
      <w:r>
        <w:rPr>
          <w:lang w:val="es_ES" w:bidi="es_ES"/>
        </w:rPr>
      </w:r>
      <w:r>
        <w:rPr>
          <w:lang w:val="es_ES" w:bidi="es_ES"/>
        </w:rPr>
        <w:t>Noé tenía 3 hijos llamados Sem, Cam y Jafet. La historia no nos dice nada sobre los hijos. Sus nombres se mencionarán nuevamente muchas veces en la Palabra de Dios. Mientras los dicen en su idioma, asegúrense de que no tengan un significado específico en su idioma.</w:t>
      </w:r>
    </w:p>
    <w:p>
      <w:pPr/>
      <w:r>
        <w:rPr>
          <w:lang w:val="es_ES" w:bidi="es_ES"/>
        </w:rPr>
      </w:r>
      <w:r>
        <w:rPr>
          <w:lang w:val="es_ES" w:bidi="es_ES"/>
        </w:rPr>
        <w:t xml:space="preserve">Dios vio que la </w:t>
      </w:r>
      <w:r>
        <w:rPr>
          <w:b/>
          <w:lang w:val="es_ES" w:bidi="es_ES"/>
        </w:rPr>
        <w:t>tierra</w:t>
      </w:r>
      <w:r>
        <w:rPr>
          <w:lang w:val="es_ES" w:bidi="es_ES"/>
        </w:rPr>
        <w:t xml:space="preserve"> se había vuelto </w:t>
      </w:r>
      <w:r>
        <w:rPr>
          <w:b/>
          <w:lang w:val="es_ES" w:bidi="es_ES"/>
        </w:rPr>
        <w:t>corrupta</w:t>
      </w:r>
      <w:r>
        <w:rPr>
          <w:lang w:val="es_ES" w:bidi="es_ES"/>
        </w:rPr>
        <w:t xml:space="preserve"> y llena de </w:t>
      </w:r>
      <w:r>
        <w:rPr>
          <w:b/>
          <w:lang w:val="es_ES" w:bidi="es_ES"/>
        </w:rPr>
        <w:t>violencia</w:t>
      </w:r>
      <w:r>
        <w:rPr>
          <w:lang w:val="es_ES" w:bidi="es_ES"/>
        </w:rPr>
        <w:t>. La tierra se refiere a nuestro planeta. Usen la misma palabra para tierra que han usado en los pasajes anteriores. Dios repite esta observación sobre la tierra dos veces. Cuando decimos que alguien es corrupto, generalmente queremos decir que esta persona hace cosas malas o cosas malvadas a otros para que su propia situación mejore. Por ejemplo, alguien corrupto puede tomar una propiedad de alguien más sin pagar el valor de esa propiedad. Violencia significa que estas personas corruptas hacían cosas con una fuerza que dañaba a la otra persona.</w:t>
      </w:r>
    </w:p>
    <w:p>
      <w:pPr/>
      <w:r>
        <w:rPr>
          <w:lang w:val="es_ES" w:bidi="es_ES"/>
        </w:rPr>
      </w:r>
      <w:r>
        <w:rPr>
          <w:lang w:val="es_ES" w:bidi="es_ES"/>
        </w:rPr>
        <w:t xml:space="preserve">Dios le dice a Noé que todas las criaturas vivientes en la tierra serán destruidas. Dios dice: "Los </w:t>
      </w:r>
      <w:r>
        <w:rPr>
          <w:b/>
          <w:lang w:val="es_ES" w:bidi="es_ES"/>
        </w:rPr>
        <w:t>borraré</w:t>
      </w:r>
      <w:r>
        <w:rPr>
          <w:lang w:val="es_ES" w:bidi="es_ES"/>
        </w:rPr>
        <w:t>". Borrar algo significa que se desvanece o elimina para que parezca que nunca existió. Piensen en cómo borran una pizarra. O pueden dibujar algo en el suelo y luego barrer para que el suelo esté liso nuevamente. Esto es lo que significa cuando borran algo.</w:t>
      </w:r>
    </w:p>
    <w:p>
      <w:pPr/>
      <w:r>
        <w:rPr>
          <w:lang w:val="es_ES" w:bidi="es_ES"/>
        </w:rPr>
      </w:r>
      <w:r>
        <w:rPr>
          <w:lang w:val="es_ES" w:bidi="es_ES"/>
        </w:rPr>
        <w:t xml:space="preserve">Dios le dice a Noé que </w:t>
      </w:r>
      <w:r>
        <w:rPr>
          <w:b/>
          <w:lang w:val="es_ES" w:bidi="es_ES"/>
        </w:rPr>
        <w:t>construya</w:t>
      </w:r>
      <w:r>
        <w:rPr>
          <w:lang w:val="es_ES" w:bidi="es_ES"/>
        </w:rPr>
        <w:t xml:space="preserve"> un arca. Aquí la palabra "construir" significa crear o hacer. La palabra que se usa para construir necesitaría funcionar con la idea de un barco muy grande. Dios le dice a Noé que use un tipo específico de madera. Sin embargo, la palabra para esta madera solo se usa en esta historia. Por lo tanto, nadie sabe exactamente qué tipo de madera usó Noé. La madera era un buen tipo de madera para la construcción de barcos.</w:t>
      </w:r>
    </w:p>
    <w:p>
      <w:pPr/>
      <w:r>
        <w:rPr>
          <w:lang w:val="es_ES" w:bidi="es_ES"/>
        </w:rPr>
      </w:r>
      <w:r>
        <w:rPr>
          <w:lang w:val="es_ES" w:bidi="es_ES"/>
        </w:rPr>
        <w:t>Dios le dice a Noé que impermeabilice la barca cubriéndola con una sustancia similar al alquitrán, la brea o el asfalto. Esta es la misma sustancia que usamos en las carreteras. Esta sustancia viene de los pinos. Noé debía untar estas cosas en el interior y en el exterior de la barca para evitar infiltraciones.</w:t>
      </w:r>
    </w:p>
    <w:p>
      <w:pPr/>
      <w:r>
        <w:rPr>
          <w:lang w:val="es_ES" w:bidi="es_ES"/>
        </w:rPr>
      </w:r>
      <w:r>
        <w:rPr>
          <w:lang w:val="es_ES" w:bidi="es_ES"/>
        </w:rPr>
        <w:t xml:space="preserve">Muestren la imagen de un </w:t>
      </w:r>
      <w:r>
        <w:rPr>
          <w:lang w:val="es_ES" w:bidi="es_ES"/>
        </w:rPr>
        <w:t>barco siendo impermeabilizado con la brea de los pinos</w:t>
      </w:r>
      <w:r>
        <w:rPr>
          <w:lang w:val="es_ES" w:bidi="es_ES"/>
        </w:rPr>
        <w:t>.</w:t>
      </w:r>
    </w:p>
    <w:p>
      <w:pPr/>
      <w:r>
        <w:rPr>
          <w:lang w:val="es_ES" w:bidi="es_ES"/>
        </w:rPr>
      </w:r>
      <w:r>
        <w:rPr>
          <w:lang w:val="es_ES" w:bidi="es_ES"/>
        </w:rPr>
        <w:t xml:space="preserve">Dios entonces le dice a Noé que ponga cubiertas y </w:t>
      </w:r>
      <w:r>
        <w:rPr>
          <w:b/>
          <w:lang w:val="es_ES" w:bidi="es_ES"/>
        </w:rPr>
        <w:t>establos</w:t>
      </w:r>
      <w:r>
        <w:rPr>
          <w:lang w:val="es_ES" w:bidi="es_ES"/>
        </w:rPr>
        <w:t xml:space="preserve"> en todo el interior del barco. La palabra para establos también puede significar nidos. Noé va a meter animales al barco. Al dividir el área en establos o nidos, cada par de animales tendría un lugar de seguridad y descanso. Un poco más adelante en el pasaje, Dios le dice a Noé cuántas cubiertas debe poner en el arca.</w:t>
      </w:r>
    </w:p>
    <w:p>
      <w:pPr/>
      <w:r>
        <w:rPr>
          <w:lang w:val="es_ES" w:bidi="es_ES"/>
        </w:rPr>
      </w:r>
      <w:r>
        <w:rPr>
          <w:lang w:val="es_ES" w:bidi="es_ES"/>
        </w:rPr>
        <w:t xml:space="preserve">Dios le dice a Noé las dimensiones del arca. En el idioma original, la palabra </w:t>
      </w:r>
      <w:r>
        <w:rPr>
          <w:b/>
          <w:lang w:val="es_ES" w:bidi="es_ES"/>
        </w:rPr>
        <w:t>codo</w:t>
      </w:r>
      <w:r>
        <w:rPr>
          <w:lang w:val="es_ES" w:bidi="es_ES"/>
        </w:rPr>
        <w:t xml:space="preserve"> es la medida que se usa. Un codo es la longitud del antebrazo promedio de un hombre adulto. Esta es una manera común de medir las cosas y se usa con frecuencia en la Biblia. Podemos cambiar la palabra codo a una medida que generalmente usamos. Algunas personas usan metros, otras usan pies, mientras que otras usarán brazas o alguna otra unidad de medida. Los números generalmente se redondean, lo que significa que las medidas no son exactas. Si usan metros, el barco tiene 150 metros de largo, 25 metros de ancho y 15 metros de alto. Esto hace un barco realmente grande que flotará. Dios le dice a Noé que deje 1/2 metro, o 50 centímetros, de espacio abierto alrededor de la parte superior del barco, entre el lateral y el techo. Esta es la longitud de un codo o aproximadamente la longitud del antebrazo promedio. Entonces Dios le dice a Noé que ponga una puerta en el costado de la barca. </w:t>
      </w:r>
      <w:r>
        <w:rPr>
          <w:lang w:val="es_ES" w:bidi="es_ES"/>
        </w:rPr>
        <w:t>Codo</w:t>
      </w:r>
      <w:r>
        <w:rPr>
          <w:lang w:val="es_ES" w:bidi="es_ES"/>
        </w:rPr>
        <w:t xml:space="preserve"> se puede encontrar en el Glosario Principal.</w:t>
      </w:r>
    </w:p>
    <w:p>
      <w:pPr/>
      <w:r>
        <w:rPr>
          <w:lang w:val="es_ES" w:bidi="es_ES"/>
        </w:rPr>
      </w:r>
      <w:r>
        <w:rPr>
          <w:lang w:val="es_ES" w:bidi="es_ES"/>
        </w:rPr>
        <w:t xml:space="preserve">Dios repite que la tierra será destruida por un diluvio. Entonces Dios dice: "Confirmaré mi </w:t>
      </w:r>
      <w:r>
        <w:rPr>
          <w:b/>
          <w:lang w:val="es_ES" w:bidi="es_ES"/>
        </w:rPr>
        <w:t>pacto</w:t>
      </w:r>
      <w:r>
        <w:rPr>
          <w:lang w:val="es_ES" w:bidi="es_ES"/>
        </w:rPr>
        <w:t xml:space="preserve"> contigo. Un pacto es un acuerdo especial que es un acuerdo solemne entre dos personas o grupos de personas. Cada lado generalmente hace una promesa de cumplir el acuerdo. Consulten el Glosario Principal para obtener una conversación más completa sobre el significado de </w:t>
      </w:r>
      <w:r>
        <w:rPr>
          <w:lang w:val="es_ES" w:bidi="es_ES"/>
        </w:rPr>
        <w:t>pacto</w:t>
      </w:r>
      <w:r>
        <w:rPr>
          <w:lang w:val="es_ES" w:bidi="es_ES"/>
        </w:rPr>
        <w:t>.</w:t>
      </w:r>
    </w:p>
    <w:p>
      <w:pPr/>
      <w:r>
        <w:rPr>
          <w:lang w:val="es_ES" w:bidi="es_ES"/>
        </w:rPr>
      </w:r>
      <w:r>
        <w:rPr>
          <w:lang w:val="es_ES" w:bidi="es_ES"/>
        </w:rPr>
        <w:t>Dios le dice a Noé y a su familia que entren en el arca. Los animales vienen al arca para entrar. Noé no tiene que ir y encontrar a los animales. Ellos vienen al arca. Dios le dice a Noé que ponga comida en el arca para las personas y los animales.</w:t>
      </w:r>
    </w:p>
    <w:p>
      <w:pPr/>
      <w:r>
        <w:rPr>
          <w:lang w:val="es_ES" w:bidi="es_ES"/>
        </w:rPr>
      </w:r>
      <w:r>
        <w:rPr>
          <w:lang w:val="es_ES" w:bidi="es_ES"/>
        </w:rPr>
        <w:t>Noé hace exactamente lo que Dios ordenó.</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entendible.</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7:1–24</w:t>
      </w:r>
      <w:r>
        <w:rPr>
          <w:lang w:val="es_ES" w:bidi="es_ES"/>
        </w:rPr>
      </w:r>
    </w:p>
    <w:p>
      <w:pPr>
        <w:pStyle w:val="Heading3"/>
      </w:pPr>
      <w:r>
        <w:rPr>
          <w:lang w:val="es_ES" w:bidi="es_ES"/>
        </w:rPr>
        <w:t>Escuchar con el corazón</w:t>
      </w:r>
    </w:p>
    <w:p>
      <w:pPr/>
      <w:r>
        <w:rPr>
          <w:lang w:val="es_ES" w:bidi="es_ES"/>
        </w:rPr>
      </w:r>
      <w:r>
        <w:rPr>
          <w:lang w:val="es_ES" w:bidi="es_ES"/>
        </w:rPr>
        <w:t>Escuchen Génesis 7:1–24 y guárdenlo en sus corazones. Escuchen el texto tres veces (en tres traducciones diferentes, si es posible). Después,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¿Conoces a alguien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Este pasaje es una historia narrativa de cómo Dios destruye la tierra con un diluvio. Noé es el personaje principal en el pasaje. Dios le dice a Noé qué hacer y repite las instrucciones que se dieron en el pasaje anterior. Dios proporciona algunos detalles diferentes con las instrucciones de este pasaje. Noé obedece las instrucciones de Dios. La historia repite lo que Noé hace mientras obedece a Dios. A continuación hay una descripción del diluvio que destruyó la tierra. La historia puede parecer confusa a veces. La historia dirá que la lluvia comienza a caer. A continuación, la historia retrocede y nos da información adicional sobre el embarque de las personas y dice que comienza a llover. Luego, nuevamente, la historia retrocede y da información adicional. Esta repetición sucede 4 veces. Entonces obtenemos una descripción del diluvio mencionado. En esa descripción, la historia repite cuatro veces que todo ser vivo murió en el diluvio, excepto los que estaban en el barco.</w:t>
      </w:r>
    </w:p>
    <w:p>
      <w:pPr/>
      <w:r>
        <w:rPr>
          <w:lang w:val="es_ES" w:bidi="es_ES"/>
        </w:rPr>
      </w:r>
      <w:r>
        <w:rPr>
          <w:lang w:val="es_ES" w:bidi="es_ES"/>
        </w:rPr>
        <w:t>El pasaje anterior terminó con la declaración de que Noé hizo todo exactamente como Dios le había ordenado. Esto significa que Noé había construido el barco y preparado todo para los animales y su familia. Nadie había subido aún al barco. Este siguiente pasaje comienza con una frase de tiempo o una palabra que indica que después de que todo ese trabajo se hizo, Dios entonces le dio a Noé más instrucciones. Aquí vemos que Dios le da a Noé instrucciones más específicas sobre los animales que debían subir al barco.</w:t>
      </w:r>
    </w:p>
    <w:p>
      <w:pPr/>
      <w:r>
        <w:rPr>
          <w:lang w:val="es_ES" w:bidi="es_ES"/>
        </w:rPr>
      </w:r>
      <w:r>
        <w:rPr>
          <w:lang w:val="es_ES" w:bidi="es_ES"/>
        </w:rPr>
        <w:t>En la segunda historia de la creación, teníamos dos nombres para Dios usados en la historia. En ese relato, se usaron juntos como el Señor Dios. En esta historia encontramos los mismos dos nombres para referirse a Dios: Yahvé, el nombre propio de Dios, y la palabra que designa a Dios. Cada nombre se usa por separado.</w:t>
      </w:r>
    </w:p>
    <w:p>
      <w:pPr/>
      <w:r>
        <w:rPr>
          <w:lang w:val="es_ES" w:bidi="es_ES"/>
        </w:rPr>
      </w:r>
      <w:r>
        <w:rPr>
          <w:lang w:val="es_ES" w:bidi="es_ES"/>
        </w:rPr>
        <w:t>Dios dijo que Noé era el único hombre justo, o el único hombre con una relación correcta con Dios, en todo el mundo. Esta es una repetición de la descripción de Noé como un hombre justo en el pasaje anterior.</w:t>
      </w:r>
    </w:p>
    <w:p>
      <w:pPr/>
      <w:r>
        <w:rPr>
          <w:lang w:val="es_ES" w:bidi="es_ES"/>
        </w:rPr>
      </w:r>
      <w:r>
        <w:rPr>
          <w:lang w:val="es_ES" w:bidi="es_ES"/>
        </w:rPr>
        <w:t xml:space="preserve">En la introducción a la historia de Noé, aparece la palabra "generaciones", que significa relato o historia de Noé. En este pasaje, tenemos la palabra generación nuevamente. La palabra generación tiene un significado diferente en este contexto. Aquí se refiere a aquellas personas que viven al mismo tiempo que en su generación o aquellos que están viviendo al mismo tiempo que ustedes. La palabra no se está refiriendo a los antepasados de Noé, sino a sus compañeros del mismo tiempo. </w:t>
      </w:r>
    </w:p>
    <w:p>
      <w:pPr/>
      <w:r>
        <w:rPr>
          <w:lang w:val="es_ES" w:bidi="es_ES"/>
        </w:rPr>
      </w:r>
      <w:r>
        <w:rPr>
          <w:lang w:val="es_ES" w:bidi="es_ES"/>
        </w:rPr>
        <w:t>Dios le dice a Noé que tome a su familia y se suba al barco. Esta es la familia inmediata de Noé: Noé, su esposa, los tres hijos, Sem, Cam y Jafet, y sus esposas, 8 personas. En algunos lugares, la palabra familia u hogar podía significar un gran grupo de personas o incluso un clan. En esta historia, la palabra hogar solo significa las 8 personas listadas.</w:t>
      </w:r>
    </w:p>
    <w:p>
      <w:pPr/>
      <w:r>
        <w:rPr>
          <w:lang w:val="es_ES" w:bidi="es_ES"/>
        </w:rPr>
      </w:r>
      <w:r>
        <w:rPr>
          <w:lang w:val="es_ES" w:bidi="es_ES"/>
        </w:rPr>
        <w:t>Conversen sobre lo que la palabra "familia" significa en su idioma y cultura. ¿Qué palabras usarías para describir a las 8 personas en la familia inmediata de Noé?</w:t>
      </w:r>
    </w:p>
    <w:p>
      <w:pPr/>
      <w:r>
        <w:rPr>
          <w:lang w:val="es_ES" w:bidi="es_ES"/>
        </w:rPr>
      </w:r>
      <w:r>
        <w:rPr>
          <w:lang w:val="es_ES" w:bidi="es_ES"/>
        </w:rPr>
        <w:t>Dios le dice a Noé que ponga a los animales en el barco. Pero esta vez Dios le da a Noé más detalles sobre los animales y las aves. Noé debe llevar siete parejas de cada especie de animales limpios y siete parejas de cada tipo de ave. Esto significa que Noé debía llevar 7 machos y 7 hembras de cada tipo de animal limpio y cada tipo de ave. Luego, para todos los otros animales, Noé debe llevar un par, un macho y una hembra de cada tipo. Animales limpios se refiere a aquellos animales que Dios ha aprobado para ser comidos y para sacrificio o para ser usados en la adoración a Dios.</w:t>
      </w:r>
    </w:p>
    <w:p>
      <w:pPr/>
      <w:r>
        <w:rPr>
          <w:lang w:val="es_ES" w:bidi="es_ES"/>
        </w:rPr>
      </w:r>
      <w:r>
        <w:rPr>
          <w:lang w:val="es_ES" w:bidi="es_ES"/>
        </w:rPr>
        <w:t>Conversación: ¿Su cultura tiene grupos de animales que son aceptables para comer y grupos que no se deben comer? ¿Su cultura usa animales en la adoración a Dios? ¿Cómo saben si un animal es aceptable para ser comido o para adoración? ¿Cómo describen aquellos que son aceptables para ser comidos?</w:t>
      </w:r>
    </w:p>
    <w:p>
      <w:pPr/>
      <w:r>
        <w:rPr>
          <w:lang w:val="es_ES" w:bidi="es_ES"/>
        </w:rPr>
      </w:r>
      <w:r>
        <w:rPr>
          <w:lang w:val="es_ES" w:bidi="es_ES"/>
        </w:rPr>
        <w:t>Entonces Dios le dice a Noé que la lluvia comenzará en siete días. Dios le está diciendo a Noé exactamente cuánto tiempo tiene para hacer todo lo que Dios ha ordenado. Nuevamente tenemos la frase, Noé hizo todo lo que Dios ordenó.</w:t>
      </w:r>
    </w:p>
    <w:p>
      <w:pPr/>
      <w:r>
        <w:rPr>
          <w:lang w:val="es_ES" w:bidi="es_ES"/>
        </w:rPr>
      </w:r>
      <w:r>
        <w:rPr>
          <w:lang w:val="es_ES" w:bidi="es_ES"/>
        </w:rPr>
        <w:t>Analiza la idea de obedecer u obediencia. ¿Cómo determinas que alguien ha obedecido? ¿Qué le sucede a la persona que no obedece?</w:t>
      </w:r>
    </w:p>
    <w:p>
      <w:pPr/>
      <w:r>
        <w:rPr>
          <w:lang w:val="es_ES" w:bidi="es_ES"/>
        </w:rPr>
      </w:r>
      <w:r>
        <w:rPr>
          <w:lang w:val="es_ES" w:bidi="es_ES"/>
        </w:rPr>
        <w:t xml:space="preserve">Noé tenía 600 años cuando se subió al barco. El pasaje nos dice que Noé había hecho todo lo que Dios había ordenado. El pasaje repite lo que Noé hizo. La lluvia comenzó a caer y a cubrir la tierra. Entonces, el escritor nuevamente repite que Noé tenía 600 años. Sin embargo, esta vez la edad dada es más específica. La lluvia comienza en el día 17 del segundo mes del año 600 de la vida de Noé. </w:t>
      </w:r>
    </w:p>
    <w:p>
      <w:pPr/>
      <w:r>
        <w:rPr>
          <w:lang w:val="es_ES" w:bidi="es_ES"/>
        </w:rPr>
      </w:r>
      <w:r>
        <w:rPr>
          <w:lang w:val="es_ES" w:bidi="es_ES"/>
        </w:rPr>
        <w:t>Conversen: ¿Cómo cuenta su pueblo la edad?</w:t>
      </w:r>
    </w:p>
    <w:p>
      <w:pPr/>
      <w:r>
        <w:rPr>
          <w:lang w:val="es_ES" w:bidi="es_ES"/>
        </w:rPr>
      </w:r>
      <w:r>
        <w:rPr>
          <w:lang w:val="es_ES" w:bidi="es_ES"/>
        </w:rPr>
        <w:t xml:space="preserve">El pasaje usa poesía para describir el tipo de lluvia que cayó. Diferentes traducciones usan diferentes formas poéticas para describir la lluvia. Algunos dicen que las ventanas del cielo se abrieron y el agua se derramó. Otros dicen que la lluvia cayó en poderosos torrentes. Otros dicen que las compuertas del cielo se abrieron. La lluvia era fuerte y abundante. También salió agua del suelo. Esta también es una expresión poética. En diferentes traducciones se utilizan expresiones como brotó o se derramó. </w:t>
      </w:r>
    </w:p>
    <w:p>
      <w:pPr/>
      <w:r>
        <w:rPr>
          <w:lang w:val="es_ES" w:bidi="es_ES"/>
        </w:rPr>
      </w:r>
      <w:r>
        <w:rPr>
          <w:lang w:val="es_ES" w:bidi="es_ES"/>
        </w:rPr>
        <w:t>Hablen sobre las tormentas de lluvia en las que han estado. ¿Alguna vez han visto llover tan fuerte que no podían ver algo frente a ustedes? ¿Cómo se describe una lluvia así? ¿Cuáles son algunas de las palabras que tienen para la lluvia? ¿Pueden usar poesía o una canción para describir la lluvia?</w:t>
      </w:r>
    </w:p>
    <w:p>
      <w:pPr/>
      <w:r>
        <w:rPr>
          <w:lang w:val="es_ES" w:bidi="es_ES"/>
        </w:rPr>
      </w:r>
      <w:r>
        <w:rPr>
          <w:lang w:val="es_ES" w:bidi="es_ES"/>
        </w:rPr>
        <w:t>Después de decir que la lluvia había comenzado y que llovió durante 40 días y 40 noches, el escritor repite nuevamente quién estaba en el barco. Noé, su esposa, sus 3 hijos, Sem, Cam y Jafet, y sus esposas, más los pares de animales y aves. Esta vez, el escritor no menciona los 7 pares de animales limpios. Después de que estaban todos en el barco, Dios cerró la puerta.</w:t>
      </w:r>
    </w:p>
    <w:p>
      <w:pPr/>
      <w:r>
        <w:rPr>
          <w:lang w:val="es_ES" w:bidi="es_ES"/>
        </w:rPr>
      </w:r>
      <w:r>
        <w:rPr>
          <w:lang w:val="es_ES" w:bidi="es_ES"/>
        </w:rPr>
        <w:t>Conversen: ¿Por qué piensan que es importante que Dios haya cerrado la puerta?</w:t>
      </w:r>
    </w:p>
    <w:p>
      <w:pPr/>
      <w:r>
        <w:rPr>
          <w:lang w:val="es_ES" w:bidi="es_ES"/>
        </w:rPr>
      </w:r>
      <w:r>
        <w:rPr>
          <w:lang w:val="es_ES" w:bidi="es_ES"/>
        </w:rPr>
        <w:t>La parte final de este pasaje describe la destrucción causada por la crecida del agua. Mientras la lluvia continuaba, las aguas se elevaron y el barco flotó. Los que estaban en el barco estaban a salvo. Al final de los 40 días y 40 noches de lluvia, el agua cubrió los picos más altos de las montañas en unos 7 metros. Nada que pudiera respirar sobrevivió. Todos los seres vivos en la Tierra murieron: todos los animales, todas las aves y todas las personas en la Tierra murieron. El escritor repite 4 veces que todo y todos murieron.</w:t>
      </w:r>
    </w:p>
    <w:p>
      <w:pPr/>
      <w:r>
        <w:rPr>
          <w:lang w:val="es_ES" w:bidi="es_ES"/>
        </w:rPr>
      </w:r>
      <w:r>
        <w:rPr>
          <w:lang w:val="es_ES" w:bidi="es_ES"/>
        </w:rPr>
        <w:t>Conversen: ¿Cómo deja su idioma en claro que algo es importante?</w:t>
      </w:r>
    </w:p>
    <w:p>
      <w:pPr/>
      <w:r>
        <w:rPr>
          <w:lang w:val="es_ES" w:bidi="es_ES"/>
        </w:rPr>
      </w:r>
      <w:r>
        <w:rPr>
          <w:lang w:val="es_ES" w:bidi="es_ES"/>
        </w:rPr>
        <w:t>Conversen: ¿Por qué creen que Dios incluye que el agua estaba a 7 metros por encima de las cumbres más altas?</w:t>
      </w:r>
    </w:p>
    <w:p>
      <w:pPr/>
      <w:r>
        <w:rPr>
          <w:lang w:val="es_ES" w:bidi="es_ES"/>
        </w:rPr>
      </w:r>
      <w:r>
        <w:rPr>
          <w:lang w:val="es_ES" w:bidi="es_ES"/>
        </w:rPr>
        <w:t>Las aguas del diluvio cubrieron la tierra durante 150 días. Durante este tiempo, el barco flotó. Las únicas personas y animales que sobrevivieron estaban en el barco.</w:t>
      </w:r>
      <w:r>
        <w:rPr>
          <w:lang w:val="es_ES" w:bidi="es_ES"/>
        </w:rPr>
      </w:r>
    </w:p>
    <w:p>
      <w:pPr>
        <w:pStyle w:val="Heading3"/>
      </w:pPr>
      <w:r>
        <w:rPr>
          <w:lang w:val="es_ES" w:bidi="es_ES"/>
        </w:rPr>
        <w:t>Definamos las escenas</w:t>
      </w:r>
    </w:p>
    <w:p>
      <w:pPr/>
      <w:r>
        <w:rPr>
          <w:lang w:val="es_ES" w:bidi="es_ES"/>
        </w:rPr>
      </w:r>
      <w:r>
        <w:rPr>
          <w:lang w:val="es_ES" w:bidi="es_ES"/>
        </w:rPr>
        <w:t xml:space="preserve">Escuchen el texto nuevamente en la versión que sea más fácil de entender. </w:t>
      </w:r>
    </w:p>
    <w:p>
      <w:pPr/>
      <w:r>
        <w:rPr>
          <w:lang w:val="es_ES" w:bidi="es_ES"/>
        </w:rPr>
      </w:r>
      <w:r>
        <w:rPr>
          <w:lang w:val="es_ES" w:bidi="es_ES"/>
        </w:rPr>
        <w:t>En esta sesión, ayudarán al equipo a visualizar esta historia. Ayudarás al grupo a definir las escenas, el contexto y los personajes de la historia.</w:t>
      </w:r>
    </w:p>
    <w:p>
      <w:pPr/>
      <w:r>
        <w:rPr>
          <w:lang w:val="es_ES" w:bidi="es_ES"/>
        </w:rPr>
      </w:r>
      <w:r>
        <w:rPr>
          <w:lang w:val="es_ES" w:bidi="es_ES"/>
        </w:rPr>
        <w:t>Esta historia tiene 5 escenas.</w:t>
      </w:r>
    </w:p>
    <w:p>
      <w:pPr/>
      <w:r>
        <w:rPr>
          <w:lang w:val="es_ES" w:bidi="es_ES"/>
        </w:rPr>
      </w:r>
      <w:r>
        <w:rPr>
          <w:b/>
          <w:lang w:val="es_ES" w:bidi="es_ES"/>
        </w:rPr>
        <w:t>Primera escena:</w:t>
      </w:r>
      <w:r>
        <w:rPr>
          <w:lang w:val="es_ES" w:bidi="es_ES"/>
        </w:rPr>
        <w:t xml:space="preserve"> Noé ha hecho todo lo que Dios le había ordenado hacer. Dios repite las instrucciones a Noé y le agrega una instrucción. Noé debe poner en el barco 7 pares de animales limpios, o animales que se usan para sacrificio y 7 pares de cada tipo de ave. Noé debe poner 1 par de los otros tipos de animales en el barco. Dios le dice a Noé que en 7 días comenzará la lluvia. Noé hace todo lo que Dios le dice que haga.</w:t>
      </w:r>
    </w:p>
    <w:p>
      <w:pPr/>
      <w:r>
        <w:rPr>
          <w:lang w:val="es_ES" w:bidi="es_ES"/>
        </w:rPr>
      </w:r>
      <w:r>
        <w:rPr>
          <w:b/>
          <w:lang w:val="es_ES" w:bidi="es_ES"/>
        </w:rPr>
        <w:t>Segunda escena:</w:t>
      </w:r>
      <w:r>
        <w:rPr>
          <w:lang w:val="es_ES" w:bidi="es_ES"/>
        </w:rPr>
        <w:t xml:space="preserve"> Noé y su familia, 8 personas en total, entran en el barco. Todos los animales entran en el barco. Noé hace justo lo que Dios le ha ordenado.</w:t>
      </w:r>
    </w:p>
    <w:p>
      <w:pPr/>
      <w:r>
        <w:rPr>
          <w:lang w:val="es_ES" w:bidi="es_ES"/>
        </w:rPr>
      </w:r>
      <w:r>
        <w:rPr>
          <w:b/>
          <w:lang w:val="es_ES" w:bidi="es_ES"/>
        </w:rPr>
        <w:t>Tercera escena:</w:t>
      </w:r>
      <w:r>
        <w:rPr>
          <w:lang w:val="es_ES" w:bidi="es_ES"/>
        </w:rPr>
        <w:t xml:space="preserve"> La lluvia comienza después de 7 días y el diluvio cubre la tierra. Noé tiene 600 años, 2 meses y 17 días cuando comienza la lluvia. La descripción de la lluvia que cae y que sube de la tierra es poesía.</w:t>
      </w:r>
    </w:p>
    <w:p>
      <w:pPr/>
      <w:r>
        <w:rPr>
          <w:lang w:val="es_ES" w:bidi="es_ES"/>
        </w:rPr>
      </w:r>
      <w:r>
        <w:rPr>
          <w:b/>
          <w:lang w:val="es_ES" w:bidi="es_ES"/>
        </w:rPr>
        <w:t>Cuarta escena:</w:t>
      </w:r>
      <w:r>
        <w:rPr>
          <w:lang w:val="es_ES" w:bidi="es_ES"/>
        </w:rPr>
        <w:t xml:space="preserve"> Esta escena es una repetición de la descripción de lo que Noé hace. Noé y su familia, 8 personas en total, suben al barco. Todos los animales vienen en el barco. Sin embargo, esta repetición solo menciona los pares de los animales. La distinción de 7 pares de animales limpios no se menciona. Una vez que todos están a bordo, Dios cierra la puerta.</w:t>
      </w:r>
    </w:p>
    <w:p>
      <w:pPr/>
      <w:r>
        <w:rPr>
          <w:lang w:val="es_ES" w:bidi="es_ES"/>
        </w:rPr>
      </w:r>
      <w:r>
        <w:rPr>
          <w:b/>
          <w:lang w:val="es_ES" w:bidi="es_ES"/>
        </w:rPr>
        <w:t>Quinta escena:</w:t>
      </w:r>
      <w:r>
        <w:rPr>
          <w:lang w:val="es_ES" w:bidi="es_ES"/>
        </w:rPr>
        <w:t xml:space="preserve"> Esta escena es una descripción del diluvio. A medida que el nivel del agua se eleva, el barco comienza a flotar. La lluvia continúa hasta que el pico más alto está cubierto con unos 7 metros de agua. Todo ser vivo en la tierra muere. Los que están en el barco están a salvo. Las aguas del diluvio cubrieron la tierra durante 150 días.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Noé</w:t>
      </w:r>
    </w:p>
    <w:p>
      <w:pPr>
        <w:pStyle w:val="ListBullet"/>
        <w:spacing w:line="240" w:lineRule="auto"/>
        <w:ind w:left="720"/>
      </w:pPr>
      <w:r>
        <w:rPr>
          <w:lang w:val="es_ES" w:bidi="es_ES"/>
        </w:rPr>
      </w:r>
      <w:r>
        <w:rPr>
          <w:lang w:val="es_ES" w:bidi="es_ES"/>
        </w:rPr>
        <w:t>La esposa de Noé</w:t>
      </w:r>
    </w:p>
    <w:p>
      <w:pPr>
        <w:pStyle w:val="ListBullet"/>
        <w:spacing w:line="240" w:lineRule="auto"/>
        <w:ind w:left="720"/>
      </w:pPr>
      <w:r>
        <w:rPr>
          <w:lang w:val="es_ES" w:bidi="es_ES"/>
        </w:rPr>
      </w:r>
      <w:r>
        <w:rPr>
          <w:lang w:val="es_ES" w:bidi="es_ES"/>
        </w:rPr>
        <w:t>Los 3 hijos de Noé, Sem, Cam y Jafet.</w:t>
      </w:r>
    </w:p>
    <w:p>
      <w:pPr>
        <w:pStyle w:val="ListBullet"/>
        <w:spacing w:line="240" w:lineRule="auto"/>
        <w:ind w:left="720"/>
      </w:pPr>
      <w:r>
        <w:rPr>
          <w:lang w:val="es_ES" w:bidi="es_ES"/>
        </w:rPr>
      </w:r>
      <w:r>
        <w:rPr>
          <w:lang w:val="es_ES" w:bidi="es_ES"/>
        </w:rPr>
        <w:t>Las esposas de los 3 hijos</w:t>
      </w:r>
    </w:p>
    <w:p>
      <w:pPr>
        <w:pStyle w:val="ListBullet"/>
        <w:spacing w:line="240" w:lineRule="auto"/>
        <w:ind w:left="720"/>
      </w:pPr>
      <w:r>
        <w:rPr>
          <w:lang w:val="es_ES" w:bidi="es_ES"/>
        </w:rPr>
      </w:r>
      <w:r>
        <w:rPr>
          <w:lang w:val="es_ES" w:bidi="es_ES"/>
        </w:rPr>
        <w:t>Los animales</w:t>
      </w:r>
    </w:p>
    <w:p>
      <w:pPr/>
      <w:r>
        <w:rPr>
          <w:lang w:val="es_ES" w:bidi="es_ES"/>
        </w:rPr>
      </w:r>
      <w:r>
        <w:rPr>
          <w:lang w:val="es_ES" w:bidi="es_ES"/>
        </w:rPr>
        <w:t>En esta sesión, hagan que el grupo haga una guía visual, dibuje o utilice algún tipo de manualidad (objetos que puedan mover, como piedras, palos o juguetes infantiles) para visualizar la historia y la acción que se desarrolla.</w:t>
      </w:r>
    </w:p>
    <w:p>
      <w:pPr/>
      <w:r>
        <w:rPr>
          <w:lang w:val="es_ES" w:bidi="es_ES"/>
        </w:rPr>
      </w:r>
      <w:r>
        <w:rPr>
          <w:lang w:val="es_ES" w:bidi="es_ES"/>
        </w:rPr>
        <w:t>Este pasaje comienza con una frase de tiempo que nos muestra que esto sucedió después del pasaje anterior.</w:t>
      </w:r>
    </w:p>
    <w:p>
      <w:pPr/>
      <w:r>
        <w:rPr>
          <w:lang w:val="es_ES" w:bidi="es_ES"/>
        </w:rPr>
      </w:r>
      <w:r>
        <w:rPr>
          <w:lang w:val="es_ES" w:bidi="es_ES"/>
        </w:rPr>
        <w:t>Conversen: ¿Cómo indican que el tiempo ha pasado o que lo que sucede ahora está ocurriendo después de que esta otra cosa ha sucedido? Intenten contar una historia corta sobre estudiar y luego tomar una prueba o comprar comida y luego cocinar la cena. Noten cómo vinculan los dos eventos.</w:t>
      </w:r>
    </w:p>
    <w:p>
      <w:pPr/>
      <w:r>
        <w:rPr>
          <w:lang w:val="es_ES" w:bidi="es_ES"/>
        </w:rPr>
      </w:r>
      <w:r>
        <w:rPr>
          <w:lang w:val="es_ES" w:bidi="es_ES"/>
        </w:rPr>
        <w:t>El pasaje repite información en cada sección. Las instrucciones sobre subir al barco y el comienzo de la lluvia se repiten 4 veces. Puede que suene repetitivo, pero es necesario incluir la repetición. Necesitan tener claro que estas no son nuevas instrucciones. Esta no es una nueva historia u otro diluvio. Estas son instrucciones repetidas o descripciones de un evento.</w:t>
      </w:r>
    </w:p>
    <w:p>
      <w:pPr/>
      <w:r>
        <w:rPr>
          <w:lang w:val="es_ES" w:bidi="es_ES"/>
        </w:rPr>
      </w:r>
      <w:r>
        <w:rPr>
          <w:lang w:val="es_ES" w:bidi="es_ES"/>
        </w:rPr>
        <w:t>En la primera escena, Dios le dice a Noé que suba a su familia (8 personas en total) al barco. Dios también le dice a Noé que lleve 7 pares, macho y hembra, de los animales limpios, o animales usados para sacrificio. Dios le dice a Noé que la lluvia comenzará en 7 días. Noé hace todo lo que Dios dijo.</w:t>
      </w:r>
    </w:p>
    <w:p>
      <w:pPr/>
      <w:r>
        <w:rPr>
          <w:lang w:val="es_ES" w:bidi="es_ES"/>
        </w:rPr>
      </w:r>
      <w:r>
        <w:rPr>
          <w:lang w:val="es_ES" w:bidi="es_ES"/>
        </w:rPr>
        <w:t xml:space="preserve">Muestren la imagen del </w:t>
      </w:r>
      <w:r>
        <w:rPr>
          <w:lang w:val="es_ES" w:bidi="es_ES"/>
        </w:rPr>
        <w:t>barco</w:t>
      </w:r>
      <w:r>
        <w:rPr>
          <w:lang w:val="es_ES" w:bidi="es_ES"/>
        </w:rPr>
        <w:t xml:space="preserve"> nuevamente. Muestren la imagen del </w:t>
      </w:r>
      <w:r>
        <w:rPr>
          <w:lang w:val="es_ES" w:bidi="es_ES"/>
        </w:rPr>
        <w:t>interior del barco</w:t>
      </w:r>
      <w:r>
        <w:rPr>
          <w:lang w:val="es_ES" w:bidi="es_ES"/>
        </w:rPr>
        <w:t xml:space="preserve"> que muestra los puestos y nidos. Muestren una imagen de algunos de los animales que serían considerados animales limpios.</w:t>
      </w:r>
    </w:p>
    <w:p>
      <w:pPr/>
      <w:r>
        <w:rPr>
          <w:lang w:val="es_ES" w:bidi="es_ES"/>
        </w:rPr>
      </w:r>
      <w:r>
        <w:rPr>
          <w:lang w:val="es_ES" w:bidi="es_ES"/>
        </w:rPr>
        <w:t>En la segunda escena, aprendemos que Noé tiene 600 años. Noé, la esposa de Noé, los 3 hijos de Noé, Sem, Cam y Jafet, y sus esposas, suben todos en el barco. Los animales, tanto los animales limpios como los no aprobados para el sacrificio, se acercan y suben al barco. Las aves también vienen al barco. Todo se hace tal como Dios ordenó.</w:t>
      </w:r>
    </w:p>
    <w:p>
      <w:pPr/>
      <w:r>
        <w:rPr>
          <w:lang w:val="es_ES" w:bidi="es_ES"/>
        </w:rPr>
      </w:r>
      <w:r>
        <w:rPr>
          <w:lang w:val="es_ES" w:bidi="es_ES"/>
        </w:rPr>
        <w:t>En la escena 3, la lluvia comienza a caer y las aguas del diluvio comienzan a cubrir la tierra. La edad de Noé se menciona de nuevo. Él tiene 600 años, 2 meses y 17 días. La segunda mención de su edad es solo una manera más específica de decir su edad. Pueden decir que alguien tiene 4 años. O pueden decir que alguien tiene 4 años y medio. Ambas declaraciones serían verdaderas. La segunda lista es más exacta. La descripción de la lluvia que cae y el agua que sube del suelo está en forma poética. Esto puede ser poesía o una canción. La lluvia cae durante 40 días y 40 noches.</w:t>
      </w:r>
    </w:p>
    <w:p>
      <w:pPr/>
      <w:r>
        <w:rPr>
          <w:lang w:val="es_ES" w:bidi="es_ES"/>
        </w:rPr>
      </w:r>
      <w:r>
        <w:rPr>
          <w:lang w:val="es_ES" w:bidi="es_ES"/>
        </w:rPr>
        <w:t xml:space="preserve">Muestra una imagen de </w:t>
      </w:r>
      <w:r>
        <w:rPr>
          <w:lang w:val="es_ES" w:bidi="es_ES"/>
        </w:rPr>
        <w:t>lluvia torrencial</w:t>
      </w:r>
      <w:r>
        <w:rPr>
          <w:lang w:val="es_ES" w:bidi="es_ES"/>
        </w:rPr>
        <w:t xml:space="preserve">. Muestra una imagen de </w:t>
      </w:r>
      <w:r>
        <w:rPr>
          <w:lang w:val="es_ES" w:bidi="es_ES"/>
        </w:rPr>
        <w:t>la crecida de las aguas</w:t>
      </w:r>
      <w:r>
        <w:rPr>
          <w:lang w:val="es_ES" w:bidi="es_ES"/>
        </w:rPr>
        <w:t xml:space="preserve">. Muestren una imagen de </w:t>
      </w:r>
      <w:r>
        <w:rPr>
          <w:lang w:val="es_ES" w:bidi="es_ES"/>
        </w:rPr>
        <w:t>agua brotando del suelo</w:t>
      </w:r>
      <w:r>
        <w:rPr>
          <w:lang w:val="es_ES" w:bidi="es_ES"/>
        </w:rPr>
        <w:t>.</w:t>
      </w:r>
    </w:p>
    <w:p>
      <w:pPr/>
      <w:r>
        <w:rPr>
          <w:lang w:val="es_ES" w:bidi="es_ES"/>
        </w:rPr>
      </w:r>
      <w:r>
        <w:rPr>
          <w:lang w:val="es_ES" w:bidi="es_ES"/>
        </w:rPr>
        <w:t>En la escena 4, hay una repetición de todo lo que Noé hizo. Noé y su familia entran en el barco. Las parejas de animales y aves entran en el barco. Esta parte del pasaje no menciona los 7 pares de animales limpios. Cuando todos están en el barco, Dios cierra la puerta.</w:t>
      </w:r>
    </w:p>
    <w:p>
      <w:pPr/>
      <w:r>
        <w:rPr>
          <w:lang w:val="es_ES" w:bidi="es_ES"/>
        </w:rPr>
      </w:r>
      <w:r>
        <w:rPr>
          <w:lang w:val="es_ES" w:bidi="es_ES"/>
        </w:rPr>
        <w:t>En la escena 5, llueve durante 40 días. Las aguas de la inundación suben. El barco comienza a flotar. A medida que el agua cubre el suelo y continúa elevándose, todo ser vivo muere. El agua se eleva a unos 7 metros por encima del pico más alto de la montaña. Cada animal, cada ave y cada persona que respiraba murió en el diluvio. Noten la repetición en esta escena. Menciona 4 veces que todos los seres vivos murieron. Las únicas personas y animales que sobrevivieron estaban en el barco. Las aguas del diluvio permanecieron durante 150 días.</w:t>
      </w:r>
      <w:r>
        <w:rPr>
          <w:lang w:val="es_ES" w:bidi="es_ES"/>
        </w:rPr>
      </w:r>
    </w:p>
    <w:p>
      <w:pPr>
        <w:pStyle w:val="Heading3"/>
      </w:pPr>
      <w:r>
        <w:rPr>
          <w:lang w:val="es_ES" w:bidi="es_ES"/>
        </w:rPr>
        <w:t>Actuemos el texto</w:t>
      </w:r>
    </w:p>
    <w:p>
      <w:pPr/>
      <w:r>
        <w:rPr>
          <w:lang w:val="es_ES" w:bidi="es_ES"/>
        </w:rPr>
      </w:r>
      <w:r>
        <w:rPr>
          <w:lang w:val="es_ES" w:bidi="es_ES"/>
        </w:rPr>
        <w:t xml:space="preserve">Escuchen el texto nuevamente en la versión que sea más fácil de entender. </w:t>
      </w:r>
    </w:p>
    <w:p>
      <w:pPr/>
      <w:r>
        <w:rPr>
          <w:lang w:val="es_ES" w:bidi="es_ES"/>
        </w:rPr>
      </w:r>
      <w:r>
        <w:rPr>
          <w:lang w:val="es_ES" w:bidi="es_ES"/>
        </w:rPr>
        <w:t>En esta sesión, el equipo dramatizará la historia.</w:t>
      </w:r>
    </w:p>
    <w:p>
      <w:pPr/>
      <w:r>
        <w:rPr>
          <w:lang w:val="es_ES" w:bidi="es_ES"/>
        </w:rPr>
      </w:r>
      <w:r>
        <w:rPr>
          <w:lang w:val="es_ES" w:bidi="es_ES"/>
        </w:rPr>
        <w:t>Esta historia tiene 5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Noé</w:t>
      </w:r>
    </w:p>
    <w:p>
      <w:pPr>
        <w:pStyle w:val="ListBullet"/>
        <w:spacing w:line="240" w:lineRule="auto"/>
        <w:ind w:left="720"/>
      </w:pPr>
      <w:r>
        <w:rPr>
          <w:lang w:val="es_ES" w:bidi="es_ES"/>
        </w:rPr>
      </w:r>
      <w:r>
        <w:rPr>
          <w:lang w:val="es_ES" w:bidi="es_ES"/>
        </w:rPr>
        <w:t>La esposa de Noé.</w:t>
      </w:r>
    </w:p>
    <w:p>
      <w:pPr>
        <w:pStyle w:val="ListBullet"/>
        <w:spacing w:line="240" w:lineRule="auto"/>
        <w:ind w:left="720"/>
      </w:pPr>
      <w:r>
        <w:rPr>
          <w:lang w:val="es_ES" w:bidi="es_ES"/>
        </w:rPr>
      </w:r>
      <w:r>
        <w:rPr>
          <w:lang w:val="es_ES" w:bidi="es_ES"/>
        </w:rPr>
        <w:t>Los 3 hijos de Noé, Sem, Cam y Jafet.</w:t>
      </w:r>
    </w:p>
    <w:p>
      <w:pPr>
        <w:pStyle w:val="ListBullet"/>
        <w:spacing w:line="240" w:lineRule="auto"/>
        <w:ind w:left="720"/>
      </w:pPr>
      <w:r>
        <w:rPr>
          <w:lang w:val="es_ES" w:bidi="es_ES"/>
        </w:rPr>
      </w:r>
      <w:r>
        <w:rPr>
          <w:lang w:val="es_ES" w:bidi="es_ES"/>
        </w:rPr>
        <w:t>Las esposas de los 3 hijos</w:t>
      </w:r>
    </w:p>
    <w:p>
      <w:pPr>
        <w:pStyle w:val="ListBullet"/>
        <w:spacing w:line="240" w:lineRule="auto"/>
        <w:ind w:left="720"/>
      </w:pPr>
      <w:r>
        <w:rPr>
          <w:lang w:val="es_ES" w:bidi="es_ES"/>
        </w:rPr>
      </w:r>
      <w:r>
        <w:rPr>
          <w:lang w:val="es_ES" w:bidi="es_ES"/>
        </w:rPr>
        <w:t>Los animales</w:t>
      </w:r>
    </w:p>
    <w:p>
      <w:pPr>
        <w:pStyle w:val="ListBullet"/>
        <w:spacing w:line="240" w:lineRule="auto"/>
        <w:ind w:left="720"/>
      </w:pPr>
      <w:r>
        <w:rPr>
          <w:lang w:val="es_ES" w:bidi="es_ES"/>
        </w:rPr>
      </w:r>
      <w:r>
        <w:rPr>
          <w:lang w:val="es_ES" w:bidi="es_ES"/>
        </w:rPr>
        <w:t>Otras personas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Ayuden al equipo a recordar las partes de la historia.</w:t>
      </w:r>
    </w:p>
    <w:p>
      <w:pPr/>
      <w:r>
        <w:rPr>
          <w:lang w:val="es_ES" w:bidi="es_ES"/>
        </w:rPr>
      </w:r>
      <w:r>
        <w:rPr>
          <w:lang w:val="es_ES" w:bidi="es_ES"/>
        </w:rPr>
        <w:t>Dios es la única persona que habla en este pasaje.</w:t>
      </w:r>
    </w:p>
    <w:p>
      <w:pPr/>
      <w:r>
        <w:rPr>
          <w:lang w:val="es_ES" w:bidi="es_ES"/>
        </w:rPr>
      </w:r>
      <w:r>
        <w:rPr>
          <w:lang w:val="es_ES" w:bidi="es_ES"/>
        </w:rPr>
        <w:t>En la primera escena, Dios está hablando con Noé. Dios le dice a Noé nuevamente que la tierra será destruida por un diluvio. Dios le dice a Noé: "Eres la única persona justa".</w:t>
      </w:r>
    </w:p>
    <w:p>
      <w:pPr/>
      <w:r>
        <w:rPr>
          <w:lang w:val="es_ES" w:bidi="es_ES"/>
        </w:rPr>
      </w:r>
      <w:r>
        <w:rPr>
          <w:lang w:val="es_ES" w:bidi="es_ES"/>
        </w:rPr>
        <w:t>Detengan la actuación: Pregúntenle a Noé: "¿Cómo se siente que Dios te llame hombre justo?" Es posible que escuchen: "Amo hablar con Dios", o "Amo mi relación con Dios", o "No estoy seguro de que lo que hago sea tan diferente de otras personas". Reanuden la actividad.</w:t>
      </w:r>
    </w:p>
    <w:p>
      <w:pPr/>
      <w:r>
        <w:rPr>
          <w:lang w:val="es_ES" w:bidi="es_ES"/>
        </w:rPr>
      </w:r>
      <w:r>
        <w:rPr>
          <w:lang w:val="es_ES" w:bidi="es_ES"/>
        </w:rPr>
        <w:t>Dios le dice a Noé que ponga en el barco 7 pares de animales que se consideran aceptables para el sacrificio. Noé debe poner 7 pares de cada tipo de ave en el barco. Dios dice que esto es para garantizar que la vida sobreviva después del diluvio.</w:t>
      </w:r>
    </w:p>
    <w:p>
      <w:pPr/>
      <w:r>
        <w:rPr>
          <w:lang w:val="es_ES" w:bidi="es_ES"/>
        </w:rPr>
      </w:r>
      <w:r>
        <w:rPr>
          <w:lang w:val="es_ES" w:bidi="es_ES"/>
        </w:rPr>
        <w:t>Detengan la actuación: Pregúntenle a Noé: "Háblanos sobre los animales limpios". Es posible que escuchen: "Estos son los animales que Dios acepta como sacrificio cuando adoramos a Dios", o: "No sé sobre esto. Esta es la primera vez que escuché sobre el uso de ciertos tipos de animales para sacrificio". Reanuden la actividad.</w:t>
      </w:r>
    </w:p>
    <w:p>
      <w:pPr/>
      <w:r>
        <w:rPr>
          <w:lang w:val="es_ES" w:bidi="es_ES"/>
        </w:rPr>
      </w:r>
      <w:r>
        <w:rPr>
          <w:lang w:val="es_ES" w:bidi="es_ES"/>
        </w:rPr>
        <w:t>Dios le dice a Noé nuevamente que va a llover y que la lluvia durará 40 días y 40 noches.</w:t>
      </w:r>
    </w:p>
    <w:p>
      <w:pPr/>
      <w:r>
        <w:rPr>
          <w:lang w:val="es_ES" w:bidi="es_ES"/>
        </w:rPr>
      </w:r>
      <w:r>
        <w:rPr>
          <w:lang w:val="es_ES" w:bidi="es_ES"/>
        </w:rPr>
        <w:t>En la segunda escena, Noé y su familia van al barco. Se llevan todos los animales en el barco. Después de 7 días, comienza la lluvia.</w:t>
      </w:r>
    </w:p>
    <w:p>
      <w:pPr/>
      <w:r>
        <w:rPr>
          <w:lang w:val="es_ES" w:bidi="es_ES"/>
        </w:rPr>
      </w:r>
      <w:r>
        <w:rPr>
          <w:lang w:val="es_ES" w:bidi="es_ES"/>
        </w:rPr>
        <w:t>En la tercera escena, Dios comienza la lluvia, y cae en poderosos torrentes. El agua también sale de la tierra.</w:t>
      </w:r>
    </w:p>
    <w:p>
      <w:pPr/>
      <w:r>
        <w:rPr>
          <w:lang w:val="es_ES" w:bidi="es_ES"/>
        </w:rPr>
      </w:r>
      <w:r>
        <w:rPr>
          <w:lang w:val="es_ES" w:bidi="es_ES"/>
        </w:rPr>
        <w:t>Detengan la actuación: Pregúntenle a la esposa y a los hijos de Noé: "¿Alguna vez han visto lluvia como esta? ¿Cómo describirían esta lluvia? Es posible que escuchen: "Nunca he visto lluvia antes", o "Está lloviendo tan fuerte, no puedo ver nada allí", o "Esta lluvia es realmente dura". Pregúntenles a las personas que no están en el barco: "¿Qué piensan sobre esta lluvia?" Es posible que escuchen: "Nunca he visto lluvia como esta antes", o "Esta lluvia va a hacer daño grave en esta área", o "Necesito encontrar un terreno más alto en este momento. El agua está subiendo", o "Noé y su familia están a salvo en ese barco. Desearía haber escuchado más", o "Esta agua está subiendo tan rápido que tengo miedo de que vayamos a morir". Reanuden la actividad.</w:t>
      </w:r>
    </w:p>
    <w:p>
      <w:pPr/>
      <w:r>
        <w:rPr>
          <w:lang w:val="es_ES" w:bidi="es_ES"/>
        </w:rPr>
      </w:r>
      <w:r>
        <w:rPr>
          <w:lang w:val="es_ES" w:bidi="es_ES"/>
        </w:rPr>
        <w:t>En la cuarta escena, la acción parece retroceder y comenzar nuevamente. Escuchamos que Noé y su familia van al barco. Todos los animales entran en el barco. Una vez que todos están en el barco, Dios cierra la puerta.</w:t>
      </w:r>
    </w:p>
    <w:p>
      <w:pPr/>
      <w:r>
        <w:rPr>
          <w:lang w:val="es_ES" w:bidi="es_ES"/>
        </w:rPr>
      </w:r>
      <w:r>
        <w:rPr>
          <w:lang w:val="es_ES" w:bidi="es_ES"/>
        </w:rPr>
        <w:t>Detengan la actuación: Pregúntenle a la esposa de Noé: "¿Qué sintió cuando escuchó que la puerta se cerraba?" Es posible que escuches: "Tenía miedo" O "Desearía tener a mis padres y a mis hermanos y hermanas conmigo en este barco". O: "Me siento muy seguro aquí en el barco. Creo que estaremos a salvo. Pregúntenles a las esposas de los hijos: "¿Cómo se sintieron cuando escucharon que la puerta se cerraba?" Es posible que escuchen: "Desearía tener a mis padres y hermanos aquí con nosotros". O, "Con la puerta cerrada, no podemos salir y nadie más puede entrar". O, "No entiendo lo que está sucediendo". Pregúntenles a las otras personas: "¿Cómo se sintieron cuando vieron cerrada la puerta del barco?" Quizás escuches: "¿Por qué están en ese barco? No hay agua aquí". O, "Creo que están locos por subir a ese barco con todos esos animales". O, "No entiendo por qué construyeron este barco y pusieron a todos esos animales en él". Reanuden la actividad.</w:t>
      </w:r>
    </w:p>
    <w:p>
      <w:pPr/>
      <w:r>
        <w:rPr>
          <w:lang w:val="es_ES" w:bidi="es_ES"/>
        </w:rPr>
      </w:r>
      <w:r>
        <w:rPr>
          <w:lang w:val="es_ES" w:bidi="es_ES"/>
        </w:rPr>
        <w:t>En la quinta escena, tenemos la descripción del diluvio. Mientras las aguas se elevaban, el barco comenzó a flotar. El agua cubrió el pico más alto en 7 metros. Todo en la tierra que podía respirar murió. Las únicas personas que sobrevivieron fueron las que estaban en el barco. Los únicos animales y aves que sobrevivieron fueron los que estaban en el barco. Las aguas del diluvio cubrieron la tierra durante 150 días.</w:t>
      </w:r>
    </w:p>
    <w:p>
      <w:pPr/>
      <w:r>
        <w:rPr>
          <w:lang w:val="es_ES" w:bidi="es_ES"/>
        </w:rPr>
      </w:r>
      <w:r>
        <w:rPr>
          <w:lang w:val="es_ES" w:bidi="es_ES"/>
        </w:rPr>
        <w:t>Detengan la actuación: Pregúntenle a Noé y a sus hijos: "¿Cómo se sintieron cuando vieron el agua que cubría el pico más alto y se dieron cuenta de que son los únicos que sobrevivieron?" Es posible que escuchen: "Tristes por esas personas", "Felices de que estemos vivos", "¿Por qué todas esas personas tuvieron que morir?" Pregúntenle a la esposa y a las nueras de Noé: "¿Cómo se sintieron cuando vieron que las aguas de la inundación cubrían incluso el pico más alto?" Es posible que escuchen: "Estoy tan triste. Mis padres y hermanos ahora están muertos". O, "Hemos perdido todo, excepto lo que tenemos en este barco". O, "Desearía que pudieran haber estado con nosotros". O, "Me alegro de que estemos a salvo". Reanuden la actividad.</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Este pasaje usa dos nombres para </w:t>
      </w:r>
      <w:r>
        <w:rPr>
          <w:b/>
          <w:lang w:val="es_ES" w:bidi="es_ES"/>
        </w:rPr>
        <w:t>Dios</w:t>
      </w:r>
      <w:r>
        <w:rPr>
          <w:lang w:val="es_ES" w:bidi="es_ES"/>
        </w:rPr>
        <w:t xml:space="preserve">. El nombre </w:t>
      </w:r>
      <w:r>
        <w:rPr>
          <w:lang w:val="es_ES" w:bidi="es_ES"/>
        </w:rPr>
        <w:t>SEÑOR</w:t>
      </w:r>
      <w:r>
        <w:rPr>
          <w:lang w:val="es_ES" w:bidi="es_ES"/>
        </w:rPr>
        <w:t xml:space="preserve"> es la traducción del nombre hebreo de Dios, </w:t>
      </w:r>
      <w:r>
        <w:rPr>
          <w:b/>
          <w:lang w:val="es_ES" w:bidi="es_ES"/>
        </w:rPr>
        <w:t>Jehová</w:t>
      </w:r>
      <w:r>
        <w:rPr>
          <w:lang w:val="es_ES" w:bidi="es_ES"/>
        </w:rPr>
        <w:t xml:space="preserve">. Usen la misma palabra que usaron en la historia de la creación para </w:t>
      </w:r>
      <w:r>
        <w:rPr>
          <w:lang w:val="es_ES" w:bidi="es_ES"/>
        </w:rPr>
        <w:t>Yahvé</w:t>
      </w:r>
      <w:r>
        <w:rPr>
          <w:lang w:val="es_ES" w:bidi="es_ES"/>
        </w:rPr>
        <w:t xml:space="preserve">. Usen el mismo nombre que usaron para </w:t>
      </w:r>
      <w:r>
        <w:rPr>
          <w:lang w:val="es_ES" w:bidi="es_ES"/>
        </w:rPr>
        <w:t>Dios</w:t>
      </w:r>
      <w:r>
        <w:rPr>
          <w:lang w:val="es_ES" w:bidi="es_ES"/>
        </w:rPr>
        <w:t xml:space="preserve"> cuando se encuentren con el nombre, Dios, en esta historia. Si quieren revisar sus opciones, el Glosario Principal tiene una conversación sobre estos nombres.</w:t>
      </w:r>
    </w:p>
    <w:p>
      <w:pPr/>
      <w:r>
        <w:rPr>
          <w:lang w:val="es_ES" w:bidi="es_ES"/>
        </w:rPr>
      </w:r>
      <w:r>
        <w:rPr>
          <w:lang w:val="es_ES" w:bidi="es_ES"/>
        </w:rPr>
        <w:t xml:space="preserve">Dios le dijo a Noé que llevara a su familia al barco. Algunas traducciones usan la palabra </w:t>
      </w:r>
      <w:r>
        <w:rPr>
          <w:b/>
          <w:lang w:val="es_ES" w:bidi="es_ES"/>
        </w:rPr>
        <w:t>hogar</w:t>
      </w:r>
      <w:r>
        <w:rPr>
          <w:lang w:val="es_ES" w:bidi="es_ES"/>
        </w:rPr>
        <w:t xml:space="preserve">. Esto se referiría a las personas que viven en la casa de Noé. En este pasaje, los miembros de la familia que fueron al barco eran Noé, la esposa de Noé, los 3 hijos de Noé, Sem, Cam y Jafet y sus esposas: 8 personas en total. En lugar de usar una palabra que pueda ser confusa, solo pueden decir quién fue en el barco con Noé. Si necesitan más información, la palabra </w:t>
      </w:r>
      <w:r>
        <w:rPr>
          <w:lang w:val="es_ES" w:bidi="es_ES"/>
        </w:rPr>
        <w:t>hogar</w:t>
      </w:r>
      <w:r>
        <w:rPr>
          <w:lang w:val="es_ES" w:bidi="es_ES"/>
        </w:rPr>
        <w:t xml:space="preserve"> está en el Glosario Principal.</w:t>
      </w:r>
    </w:p>
    <w:p>
      <w:pPr/>
      <w:r>
        <w:rPr>
          <w:lang w:val="es_ES" w:bidi="es_ES"/>
        </w:rPr>
      </w:r>
      <w:r>
        <w:rPr>
          <w:lang w:val="es_ES" w:bidi="es_ES"/>
        </w:rPr>
        <w:t xml:space="preserve">Dios le dice a Noé que Noé es un hombre </w:t>
      </w:r>
      <w:r>
        <w:rPr>
          <w:b/>
          <w:lang w:val="es_ES" w:bidi="es_ES"/>
        </w:rPr>
        <w:t>justo</w:t>
      </w:r>
      <w:r>
        <w:rPr>
          <w:lang w:val="es_ES" w:bidi="es_ES"/>
        </w:rPr>
        <w:t xml:space="preserve"> o que tiene una relación correcta con Dios. Usa el mismo término para </w:t>
      </w:r>
      <w:r>
        <w:rPr>
          <w:lang w:val="es_ES" w:bidi="es_ES"/>
        </w:rPr>
        <w:t>justo</w:t>
      </w:r>
      <w:r>
        <w:rPr>
          <w:lang w:val="es_ES" w:bidi="es_ES"/>
        </w:rPr>
        <w:t xml:space="preserve">, que usaste en los pasajes anteriores. El Glosario Principal da una explicación de esta palabra. Dios dice que Noé es el único justo en esta </w:t>
      </w:r>
      <w:r>
        <w:rPr>
          <w:b/>
          <w:lang w:val="es_ES" w:bidi="es_ES"/>
        </w:rPr>
        <w:t>generación</w:t>
      </w:r>
      <w:r>
        <w:rPr>
          <w:lang w:val="es_ES" w:bidi="es_ES"/>
        </w:rPr>
        <w:t xml:space="preserve">. Aquí la palabra generación significa los que viven al mismo tiempo que Noé. La palabra </w:t>
      </w:r>
      <w:r>
        <w:rPr>
          <w:lang w:val="es_ES" w:bidi="es_ES"/>
        </w:rPr>
        <w:t>generaciones</w:t>
      </w:r>
      <w:r>
        <w:rPr>
          <w:lang w:val="es_ES" w:bidi="es_ES"/>
        </w:rPr>
        <w:t xml:space="preserve"> está en el Glosario principal.</w:t>
      </w:r>
    </w:p>
    <w:p>
      <w:pPr/>
      <w:r>
        <w:rPr>
          <w:lang w:val="es_ES" w:bidi="es_ES"/>
        </w:rPr>
      </w:r>
      <w:r>
        <w:rPr>
          <w:lang w:val="es_ES" w:bidi="es_ES"/>
        </w:rPr>
        <w:t xml:space="preserve">Dios le dice a Noé que ponga 7 pares de animales </w:t>
      </w:r>
      <w:r>
        <w:rPr>
          <w:lang w:val="es_ES" w:bidi="es_ES"/>
        </w:rPr>
        <w:t>puros</w:t>
      </w:r>
      <w:r>
        <w:rPr>
          <w:lang w:val="es_ES" w:bidi="es_ES"/>
        </w:rPr>
        <w:t xml:space="preserve"> en el barco. El Glosario Principal dice que estar limpio significa que los animales están aptos para el servicio a Dios o para comer. Como Dios aún no ha dado instrucciones sobre animales limpios e impuros, algunos traductores han elegido definir esto como animales que son aptos para el sacrificio y para comer.</w:t>
      </w:r>
    </w:p>
    <w:p>
      <w:pPr/>
      <w:r>
        <w:rPr>
          <w:lang w:val="es_ES" w:bidi="es_ES"/>
        </w:rPr>
      </w:r>
      <w:r>
        <w:rPr>
          <w:lang w:val="es_ES" w:bidi="es_ES"/>
        </w:rPr>
        <w:t>Dios dice que toda vida será borrada de la tierra.</w:t>
      </w:r>
    </w:p>
    <w:p>
      <w:pPr/>
      <w:r>
        <w:rPr>
          <w:lang w:val="es_ES" w:bidi="es_ES"/>
        </w:rPr>
      </w:r>
      <w:r>
        <w:rPr>
          <w:lang w:val="es_ES" w:bidi="es_ES"/>
        </w:rPr>
        <w:t>Deténganse aquí y conversen en equipo de traducción: ¿Tienen una manera especial de decir que toda vida será destruida?</w:t>
      </w:r>
    </w:p>
    <w:p>
      <w:pPr/>
      <w:r>
        <w:rPr>
          <w:lang w:val="es_ES" w:bidi="es_ES"/>
        </w:rPr>
      </w:r>
      <w:r>
        <w:rPr>
          <w:lang w:val="es_ES" w:bidi="es_ES"/>
        </w:rPr>
        <w:t>La siguiente sección retrocede un poco y describe la lluvia. Esta parte es poesía o expresión poética.</w:t>
      </w:r>
    </w:p>
    <w:p>
      <w:pPr/>
      <w:r>
        <w:rPr>
          <w:lang w:val="es_ES" w:bidi="es_ES"/>
        </w:rPr>
      </w:r>
      <w:r>
        <w:rPr>
          <w:lang w:val="es_ES" w:bidi="es_ES"/>
        </w:rPr>
        <w:t>Deténganse aquí y conversen sobre esto en equipo de traducción. ¿Cuáles son algunas maneras poéticas en su idioma en que podrían describir la lluvia que cae y el agua que brota de la tierra? Algunas expresiones que se han usado incluyen: las ventanas del cielo se abrieron; se derramaron torrentes de lluvia; las compuertas del cielo se abrieron y se derramó lluvia. Aquí, cielo se refiere al firmamento. El agua que brota de la tierra o el agua que brota de la tierra son 2 ejemplos de cómo describir lo que sucedió a la tierra. La lluvia cayó tan fuerte y tan rápido que las personas probablemente no podían ver a través de ella.</w:t>
      </w:r>
    </w:p>
    <w:p>
      <w:pPr/>
      <w:r>
        <w:rPr>
          <w:lang w:val="es_ES" w:bidi="es_ES"/>
        </w:rPr>
      </w:r>
      <w:r>
        <w:rPr>
          <w:lang w:val="es_ES" w:bidi="es_ES"/>
        </w:rPr>
        <w:t xml:space="preserve">Entonces tenemos la descripción del diluvio y la destrucción. Mientras la lluvia caía y el agua salía de la tierra, el barco comenzó a flotar. El agua subió hasta que el pico de montaña más alto estaba cubierto por unos 7 metros de agua. Algunas traducciones usan la palabra </w:t>
      </w:r>
      <w:r>
        <w:rPr>
          <w:b/>
          <w:lang w:val="es_ES" w:bidi="es_ES"/>
        </w:rPr>
        <w:t>codo</w:t>
      </w:r>
      <w:r>
        <w:rPr>
          <w:lang w:val="es_ES" w:bidi="es_ES"/>
        </w:rPr>
        <w:t xml:space="preserve"> como unidad de medida. Esta era la medida común del tiempo. El Glosario Principal explica que un </w:t>
      </w:r>
      <w:r>
        <w:rPr>
          <w:lang w:val="es_ES" w:bidi="es_ES"/>
        </w:rPr>
        <w:t>codo</w:t>
      </w:r>
      <w:r>
        <w:rPr>
          <w:lang w:val="es_ES" w:bidi="es_ES"/>
        </w:rPr>
        <w:t xml:space="preserve"> es la longitud promedio del antebrazo de un hombre, o unos 50 centímetros. Pueden convertir esta medida en una unidad de medida que tenga sentido para su pueblo. Algunos usarán pies y yardas. Otros usarán metros. Puede que haya alguna otra unidad de medida que usen en su área.</w:t>
      </w:r>
    </w:p>
    <w:p>
      <w:pPr/>
      <w:r>
        <w:rPr>
          <w:lang w:val="es_ES" w:bidi="es_ES"/>
        </w:rPr>
      </w:r>
      <w:r>
        <w:rPr>
          <w:lang w:val="es_ES" w:bidi="es_ES"/>
        </w:rPr>
        <w:t>Entonces la historia se repite 4 veces que todos los animales y todas las personas en la tierra murieron. Solo los que estaban en el barco sobrevivieron. Las aguas de la inundación permanecieron durante 150 días.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8:1–19</w:t>
      </w:r>
      <w:r>
        <w:rPr>
          <w:lang w:val="es_ES" w:bidi="es_ES"/>
        </w:rPr>
      </w:r>
    </w:p>
    <w:p>
      <w:pPr>
        <w:pStyle w:val="Heading3"/>
      </w:pPr>
      <w:r>
        <w:rPr>
          <w:lang w:val="es_ES" w:bidi="es_ES"/>
        </w:rPr>
        <w:t>Escuchar con el corazón</w:t>
      </w:r>
    </w:p>
    <w:p>
      <w:pPr/>
      <w:r>
        <w:rPr>
          <w:lang w:val="es_ES" w:bidi="es_ES"/>
        </w:rPr>
      </w:r>
      <w:r>
        <w:rPr>
          <w:lang w:val="es_ES" w:bidi="es_ES"/>
        </w:rPr>
        <w:t>Escuchen Genesis 8:1–19 y guárdenlo en sus corazones. Escuchen el texto tres veces (en tres traducciones diferentes, si es posible). Después,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¿Conoces a alguien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Este pasaje es una descripción narrativa de cómo el diluvio que destruyó la tierra terminó. En el último pasaje, la historia nos dice cómo Noé, su familia y todos los animales entraron en el barco. La lluvia comenzó, las aguas del diluvio cubrieron la tierra y todo lo que estaba vivo murió en el diluvio. Noé, su familia y todos los animales que estaban en el barco no murieron. Después de 40 días y 40 noches, la lluvia se detuvo. El agua cubrió el pico más alto en 7 metros. Las aguas del diluvio cubrieron la tierra durante 150 días.</w:t>
      </w:r>
    </w:p>
    <w:p>
      <w:pPr/>
      <w:r>
        <w:rPr>
          <w:lang w:val="es_ES" w:bidi="es_ES"/>
        </w:rPr>
      </w:r>
      <w:r>
        <w:rPr>
          <w:lang w:val="es_ES" w:bidi="es_ES"/>
        </w:rPr>
        <w:t>Pero Dios recordó a Noé. Esta palabra recordó, no significa que Dios había olvidado a Noé. La palabra recordar en este pasaje no es lo opuesto a olvidar. Más bien, la palabra recordar en este contexto significa que Dios tenía la intención de mostrar misericordia a Noé y a su familia. En este punto de la historia, Noé, su familia y los animales tienen solo lo que tienen en el barco para sobrevivir. Si las aguas del diluvio no se iban, podrían morir. Como Dios tiene la intención de mostrar misericordia a Noé, Dios envía un viento para soplar sobre la tierra. No sabemos el día exacto en que Dios envió el viento. El viento ayuda al agua a evaporarse o a secarse. Cuando cuelgan la ropa en un día con viento, la ropa se seca más rápido.</w:t>
      </w:r>
    </w:p>
    <w:p>
      <w:pPr/>
      <w:r>
        <w:rPr>
          <w:lang w:val="es_ES" w:bidi="es_ES"/>
        </w:rPr>
      </w:r>
      <w:r>
        <w:rPr>
          <w:lang w:val="es_ES" w:bidi="es_ES"/>
        </w:rPr>
        <w:t>Dios también recordó todas las bestias y el ganado que estaban con Noé en el barco. Las bestias son animales salvajes, animales que no están domesticados. Los leones, tigres y leopardos son animales salvajes. El término ganado se refiere a los animales domésticos o a los animales que usamos en la agricultura. También son considerados los animales limpios usados para el sacrificio. No son salvajes. Ovejas, cabras, caballos, vacas y gallinas son tipos de animales domésticos.</w:t>
      </w:r>
    </w:p>
    <w:p>
      <w:pPr/>
      <w:r>
        <w:rPr>
          <w:lang w:val="es_ES" w:bidi="es_ES"/>
        </w:rPr>
      </w:r>
      <w:r>
        <w:rPr>
          <w:lang w:val="es_ES" w:bidi="es_ES"/>
        </w:rPr>
        <w:t>Conversen en su grupo: ¿Cuál es la manera común de referirse a estas dos clases de animales en su idioma?</w:t>
      </w:r>
    </w:p>
    <w:p>
      <w:pPr/>
      <w:r>
        <w:rPr>
          <w:lang w:val="es_ES" w:bidi="es_ES"/>
        </w:rPr>
      </w:r>
      <w:r>
        <w:rPr>
          <w:lang w:val="es_ES" w:bidi="es_ES"/>
        </w:rPr>
        <w:t>En el último pasaje, se usaron descripciones poéticas para describir el agua que sube de la tierra y el agua que cae del cielo. En este pasaje, las expresiones poéticas continúan. Como la lluvia se detuvo y el agua que venía de la tierra se detuvo, entonces el agua que estaba en la tierra podría evaporarse más rápido. Dios hizo tres cosas aquí para detener el diluvio.</w:t>
      </w:r>
    </w:p>
    <w:p>
      <w:pPr>
        <w:pStyle w:val="ListBullet"/>
        <w:spacing w:line="240" w:lineRule="auto"/>
        <w:ind w:left="720"/>
      </w:pPr>
      <w:r>
        <w:rPr>
          <w:lang w:val="es_ES" w:bidi="es_ES"/>
        </w:rPr>
      </w:r>
      <w:r>
        <w:rPr>
          <w:lang w:val="es_ES" w:bidi="es_ES"/>
        </w:rPr>
        <w:t>Envió un viento para ayudar a soplar el agua.</w:t>
      </w:r>
    </w:p>
    <w:p>
      <w:pPr>
        <w:pStyle w:val="ListBullet"/>
        <w:spacing w:line="240" w:lineRule="auto"/>
        <w:ind w:left="720"/>
      </w:pPr>
      <w:r>
        <w:rPr>
          <w:lang w:val="es_ES" w:bidi="es_ES"/>
        </w:rPr>
      </w:r>
      <w:r>
        <w:rPr>
          <w:lang w:val="es_ES" w:bidi="es_ES"/>
        </w:rPr>
        <w:t>Detengan que el agua venga de la tierra o de los manantiales de las profundidades.</w:t>
      </w:r>
    </w:p>
    <w:p>
      <w:pPr>
        <w:pStyle w:val="ListBullet"/>
        <w:spacing w:line="240" w:lineRule="auto"/>
        <w:ind w:left="720"/>
      </w:pPr>
      <w:r>
        <w:rPr>
          <w:lang w:val="es_ES" w:bidi="es_ES"/>
        </w:rPr>
      </w:r>
      <w:r>
        <w:rPr>
          <w:lang w:val="es_ES" w:bidi="es_ES"/>
        </w:rPr>
        <w:t>Detuvo la lluvia que caía del cielo como un diluvio.</w:t>
      </w:r>
    </w:p>
    <w:p>
      <w:pPr/>
      <w:r>
        <w:rPr>
          <w:lang w:val="es_ES" w:bidi="es_ES"/>
        </w:rPr>
      </w:r>
      <w:r>
        <w:rPr>
          <w:lang w:val="es_ES" w:bidi="es_ES"/>
        </w:rPr>
        <w:t>Con la ayuda de estas acciones, tomó 150 días para que el agua retrocediera y la tierra pudiera secarse. No se trata de 150 días que se suman a los 150 días del párrafo anterior. Cuando dice que Dios recordó a Noé, significa que Dios comenzó las acciones de mover el agua poco después de que terminaron los 40 días y 40 noches de lluvia. En ese momento, todo estaba cubierto por 7 metros de agua. Con las acciones de Dios, tomó 150 días para que el agua se retirara. Dios no quitó toda el agua de la tierra. Los ríos, lagos y océanos seguían teniendo su agua. El resto del agua se evaporó y regresó al cielo. Esto dejó la tierra seca para los árboles y las plantas.</w:t>
      </w:r>
    </w:p>
    <w:p>
      <w:pPr/>
      <w:r>
        <w:rPr>
          <w:lang w:val="es_ES" w:bidi="es_ES"/>
        </w:rPr>
      </w:r>
      <w:r>
        <w:rPr>
          <w:lang w:val="es_ES" w:bidi="es_ES"/>
        </w:rPr>
        <w:t>El pasaje nos dice el tiempo de dos maneras. Dice que el agua estuvo en la tierra 150 días. En el pasaje anterior, aprendemos que la lluvia comenzó el día 17 del segundo mes. En este pasaje, el barco vino a descansar en tierra el día 17 del séptimo mes, es decir, 5 meses después. Dividir los 150 días por 30 días también resulta en 5 meses. Noé y los que estaban en el barco flotaron durante 5 meses. Algunas traducciones usan el término 5 meses y otras mantienen los detalles del séptimo mes y del día 17.</w:t>
      </w:r>
    </w:p>
    <w:p>
      <w:pPr/>
      <w:r>
        <w:rPr>
          <w:lang w:val="es_ES" w:bidi="es_ES"/>
        </w:rPr>
      </w:r>
      <w:r>
        <w:rPr>
          <w:lang w:val="es_ES" w:bidi="es_ES"/>
        </w:rPr>
        <w:t>Conversen en su grupo: ¿Cómo informa su pueblo el tiempo? ¿Qué manera de decir la duración de tiempo les tiene más sentido?</w:t>
      </w:r>
    </w:p>
    <w:p>
      <w:pPr/>
      <w:r>
        <w:rPr>
          <w:lang w:val="es_ES" w:bidi="es_ES"/>
        </w:rPr>
      </w:r>
      <w:r>
        <w:rPr>
          <w:lang w:val="es_ES" w:bidi="es_ES"/>
        </w:rPr>
        <w:t>El barco vino a descansar en las montañas de Ararat. Ararat es una montaña que tiene 17.000 pies o casi 5200 metros de altura. Se encuentra en Turquía. Hay una gama de montañas que van de Turquía al norte de Irán y se llaman las montañas de Ararat. Nadie sabe exactamente dónde aterrizó el barco.</w:t>
      </w:r>
    </w:p>
    <w:p>
      <w:pPr/>
      <w:r>
        <w:rPr>
          <w:lang w:val="es_ES" w:bidi="es_ES"/>
        </w:rPr>
      </w:r>
      <w:r>
        <w:rPr>
          <w:lang w:val="es_ES" w:bidi="es_ES"/>
        </w:rPr>
        <w:t xml:space="preserve">Muestren un mapa de la </w:t>
      </w:r>
      <w:r>
        <w:rPr>
          <w:lang w:val="es_ES" w:bidi="es_ES"/>
        </w:rPr>
        <w:t>región del monte Ararat que incluya la gama de montañas</w:t>
      </w:r>
      <w:r>
        <w:rPr>
          <w:lang w:val="es_ES" w:bidi="es_ES"/>
        </w:rPr>
        <w:t>.</w:t>
      </w:r>
    </w:p>
    <w:p>
      <w:pPr/>
      <w:r>
        <w:rPr>
          <w:lang w:val="es_ES" w:bidi="es_ES"/>
        </w:rPr>
      </w:r>
      <w:r>
        <w:rPr>
          <w:lang w:val="es_ES" w:bidi="es_ES"/>
        </w:rPr>
        <w:t xml:space="preserve">Muestren una foto de la </w:t>
      </w:r>
      <w:r>
        <w:rPr>
          <w:lang w:val="es_ES" w:bidi="es_ES"/>
        </w:rPr>
        <w:t>cordillera</w:t>
      </w:r>
      <w:r>
        <w:rPr>
          <w:lang w:val="es_ES" w:bidi="es_ES"/>
        </w:rPr>
        <w:t>.</w:t>
      </w:r>
    </w:p>
    <w:p>
      <w:pPr/>
      <w:r>
        <w:rPr>
          <w:lang w:val="es_ES" w:bidi="es_ES"/>
        </w:rPr>
      </w:r>
      <w:r>
        <w:rPr>
          <w:lang w:val="es_ES" w:bidi="es_ES"/>
        </w:rPr>
        <w:t>El pasaje comienza a hablar de cuánto tiempo Noé esperó en el barco. Primero, después de que el barco se detuvo en tierra seca, Noé esperó 2 meses y medio hasta que pudiera ver otros picos montañosos. Entonces Noé esperó otros 40 días y abrió la ventana. Noé liberó un cuervo. El cuervo voló de todos modos. El cuervo es una de las aves que se considera impuras porque comerá animales muertos. Noé también soltó una paloma, pero la paloma regresó al barco.</w:t>
      </w:r>
    </w:p>
    <w:p>
      <w:pPr/>
      <w:r>
        <w:rPr>
          <w:lang w:val="es_ES" w:bidi="es_ES"/>
        </w:rPr>
      </w:r>
      <w:r>
        <w:rPr>
          <w:lang w:val="es_ES" w:bidi="es_ES"/>
        </w:rPr>
        <w:t xml:space="preserve">Muestren una imagen de un </w:t>
      </w:r>
      <w:r>
        <w:rPr>
          <w:lang w:val="es_ES" w:bidi="es_ES"/>
        </w:rPr>
        <w:t>cuervo</w:t>
      </w:r>
      <w:r>
        <w:rPr>
          <w:lang w:val="es_ES" w:bidi="es_ES"/>
        </w:rPr>
        <w:t xml:space="preserve">. Muestren una imagen de una </w:t>
      </w:r>
      <w:r>
        <w:rPr>
          <w:lang w:val="es_ES" w:bidi="es_ES"/>
        </w:rPr>
        <w:t>paloma</w:t>
      </w:r>
      <w:r>
        <w:rPr>
          <w:lang w:val="es_ES" w:bidi="es_ES"/>
        </w:rPr>
        <w:t>.</w:t>
      </w:r>
    </w:p>
    <w:p>
      <w:pPr/>
      <w:r>
        <w:rPr>
          <w:lang w:val="es_ES" w:bidi="es_ES"/>
        </w:rPr>
      </w:r>
      <w:r>
        <w:rPr>
          <w:lang w:val="es_ES" w:bidi="es_ES"/>
        </w:rPr>
        <w:t>La paloma regresa al barco. Noé se da cuenta de que el suelo todavía está cubierto de agua. Noé espera 7 días y envía la paloma nuevamente. Esta vez la paloma regresa con una hoja de olivo en su pico. Noé entiende de esto que las aguas del diluvio casi habían desaparecido y algunos árboles han comenzado a crecer nuevamente. Noé esperó otros 7 días y envió a la paloma nuevamente. Esta vez la paloma no regresa.</w:t>
      </w:r>
    </w:p>
    <w:p>
      <w:pPr/>
      <w:r>
        <w:rPr>
          <w:lang w:val="es_ES" w:bidi="es_ES"/>
        </w:rPr>
      </w:r>
      <w:r>
        <w:rPr>
          <w:lang w:val="es_ES" w:bidi="es_ES"/>
        </w:rPr>
        <w:t xml:space="preserve">Muestren una imagen de un </w:t>
      </w:r>
      <w:r>
        <w:rPr>
          <w:lang w:val="es_ES" w:bidi="es_ES"/>
        </w:rPr>
        <w:t>olivo y de hojas de olivo</w:t>
      </w:r>
      <w:r>
        <w:rPr>
          <w:lang w:val="es_ES" w:bidi="es_ES"/>
        </w:rPr>
        <w:t>.</w:t>
      </w:r>
    </w:p>
    <w:p>
      <w:pPr/>
      <w:r>
        <w:rPr>
          <w:lang w:val="es_ES" w:bidi="es_ES"/>
        </w:rPr>
      </w:r>
      <w:r>
        <w:rPr>
          <w:lang w:val="es_ES" w:bidi="es_ES"/>
        </w:rPr>
        <w:t>Ahora Noé tiene 601 años. Noé sabe que la tierra está casi seca. Pero Noé espera otros 2 meses. La tierra estaba seca. Noé no sale del barco hasta que Dios le dice que salga. Dios le dijo a Noé: "Sal del barco, todos deben salir". Dios le dice a Noé que libere a todos los animales y aves para que puedan comenzar a multiplicarse y llenar la tierra. Multiplicar significa que los animales deben tener crías que tendrán crías. Entonces, Noé, su esposa, sus hijos, las esposas de sus hijos y todos los animales bajan del barco.</w:t>
      </w:r>
    </w:p>
    <w:p>
      <w:pPr/>
      <w:r>
        <w:rPr>
          <w:lang w:val="es_ES" w:bidi="es_ES"/>
        </w:rPr>
      </w:r>
      <w:r>
        <w:rPr>
          <w:lang w:val="es_ES" w:bidi="es_ES"/>
        </w:rPr>
        <w:t>Conversen en equipo de traducción: El pasaje enumera estos números específicos de los momentos en que Noé esperó, o el diluvio duró. ¿Por qué piensan que Dios incluyó todos estos números en este pasaje?</w:t>
      </w:r>
    </w:p>
    <w:p>
      <w:pPr/>
      <w:r>
        <w:rPr>
          <w:lang w:val="es_ES" w:bidi="es_ES"/>
        </w:rPr>
      </w:r>
      <w:r>
        <w:rPr>
          <w:lang w:val="es_ES" w:bidi="es_ES"/>
        </w:rPr>
        <w:t>Conversen en el equipo sobre cómo habría sido la vida para Noé y su familia durante ese año en el barco. Imaginen que han estado en un barco durante más de un año. ¿Qué sería lo primero que harían después de bajarse del barco?</w:t>
      </w:r>
      <w:r>
        <w:rPr>
          <w:lang w:val="es_ES" w:bidi="es_ES"/>
        </w:rPr>
      </w:r>
    </w:p>
    <w:p>
      <w:pPr>
        <w:pStyle w:val="Heading3"/>
      </w:pPr>
      <w:r>
        <w:rPr>
          <w:lang w:val="es_ES" w:bidi="es_ES"/>
        </w:rPr>
        <w:t>Definamos las escenas</w:t>
      </w:r>
    </w:p>
    <w:p>
      <w:pPr/>
      <w:r>
        <w:rPr>
          <w:lang w:val="es_ES" w:bidi="es_ES"/>
        </w:rPr>
      </w:r>
      <w:r>
        <w:rPr>
          <w:lang w:val="es_ES" w:bidi="es_ES"/>
        </w:rPr>
        <w:t xml:space="preserve">Escuchen el texto nuevamente en la versión que sea más fácil de entender. </w:t>
      </w:r>
    </w:p>
    <w:p>
      <w:pPr/>
      <w:r>
        <w:rPr>
          <w:lang w:val="es_ES" w:bidi="es_ES"/>
        </w:rPr>
      </w:r>
      <w:r>
        <w:rPr>
          <w:lang w:val="es_ES" w:bidi="es_ES"/>
        </w:rPr>
        <w:t>En esta sesión, ayudarán al equipo a visualizar esta historia. Les ayudarás a definir las partes de la historia, el contexto y los personajes.</w:t>
      </w:r>
    </w:p>
    <w:p>
      <w:pPr/>
      <w:r>
        <w:rPr>
          <w:lang w:val="es_ES" w:bidi="es_ES"/>
        </w:rPr>
      </w:r>
      <w:r>
        <w:rPr>
          <w:lang w:val="es_ES" w:bidi="es_ES"/>
        </w:rPr>
        <w:t>Esta historia tiene 3 partes.</w:t>
      </w:r>
    </w:p>
    <w:p>
      <w:pPr/>
      <w:r>
        <w:rPr>
          <w:lang w:val="es_ES" w:bidi="es_ES"/>
        </w:rPr>
      </w:r>
      <w:r>
        <w:rPr>
          <w:b/>
          <w:lang w:val="es_ES" w:bidi="es_ES"/>
        </w:rPr>
        <w:t>Primera escena:</w:t>
      </w:r>
      <w:r>
        <w:rPr>
          <w:lang w:val="es_ES" w:bidi="es_ES"/>
        </w:rPr>
        <w:t xml:space="preserve"> En la primera escena, la lluvia se ha detenido, pero la tierra está cubierta de las aguas del diluvio. El barco está flotando a la deriva. Las aguas del diluvio bajan gradualmente. Después de 150 días de esto, el barco viene a las montañas de Ararat.</w:t>
      </w:r>
    </w:p>
    <w:p>
      <w:pPr/>
      <w:r>
        <w:rPr>
          <w:lang w:val="es_ES" w:bidi="es_ES"/>
        </w:rPr>
      </w:r>
      <w:r>
        <w:rPr>
          <w:b/>
          <w:lang w:val="es_ES" w:bidi="es_ES"/>
        </w:rPr>
        <w:t>Segunda escena:</w:t>
      </w:r>
      <w:r>
        <w:rPr>
          <w:lang w:val="es_ES" w:bidi="es_ES"/>
        </w:rPr>
        <w:t xml:space="preserve"> Después de que el barco viene a descansar en un lado de la montaña, Noé espera 40 días. Entonces Noé envía aves para ver si la tierra está seca. Cuando la paloma no regresa, Noé espera 2 meses más. La tierra estaba seca.</w:t>
      </w:r>
    </w:p>
    <w:p>
      <w:pPr/>
      <w:r>
        <w:rPr>
          <w:lang w:val="es_ES" w:bidi="es_ES"/>
        </w:rPr>
      </w:r>
      <w:r>
        <w:rPr>
          <w:b/>
          <w:lang w:val="es_ES" w:bidi="es_ES"/>
        </w:rPr>
        <w:t>Tercera escena:</w:t>
      </w:r>
      <w:r>
        <w:rPr>
          <w:lang w:val="es_ES" w:bidi="es_ES"/>
        </w:rPr>
        <w:t xml:space="preserve"> Dios le dice a Noé que deje el barco. Noé obedece a Dios y a toda su familia, así como todos los animales dejan el barco.</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Noé</w:t>
      </w:r>
    </w:p>
    <w:p>
      <w:pPr>
        <w:pStyle w:val="ListBullet"/>
        <w:spacing w:line="240" w:lineRule="auto"/>
        <w:ind w:left="720"/>
      </w:pPr>
      <w:r>
        <w:rPr>
          <w:lang w:val="es_ES" w:bidi="es_ES"/>
        </w:rPr>
      </w:r>
      <w:r>
        <w:rPr>
          <w:lang w:val="es_ES" w:bidi="es_ES"/>
        </w:rPr>
        <w:t>La esposa de Noé</w:t>
      </w:r>
    </w:p>
    <w:p>
      <w:pPr>
        <w:pStyle w:val="ListBullet"/>
        <w:spacing w:line="240" w:lineRule="auto"/>
        <w:ind w:left="720"/>
      </w:pPr>
      <w:r>
        <w:rPr>
          <w:lang w:val="es_ES" w:bidi="es_ES"/>
        </w:rPr>
      </w:r>
      <w:r>
        <w:rPr>
          <w:lang w:val="es_ES" w:bidi="es_ES"/>
        </w:rPr>
        <w:t>Los 3 hijos de Noé: Sem, Cam y Jafet</w:t>
      </w:r>
    </w:p>
    <w:p>
      <w:pPr>
        <w:pStyle w:val="ListBullet"/>
        <w:spacing w:line="240" w:lineRule="auto"/>
        <w:ind w:left="720"/>
      </w:pPr>
      <w:r>
        <w:rPr>
          <w:lang w:val="es_ES" w:bidi="es_ES"/>
        </w:rPr>
      </w:r>
      <w:r>
        <w:rPr>
          <w:lang w:val="es_ES" w:bidi="es_ES"/>
        </w:rPr>
        <w:t>Las esposas de los tres hijos</w:t>
      </w:r>
    </w:p>
    <w:p>
      <w:pPr>
        <w:pStyle w:val="ListBullet"/>
        <w:spacing w:line="240" w:lineRule="auto"/>
        <w:ind w:left="720"/>
      </w:pPr>
      <w:r>
        <w:rPr>
          <w:lang w:val="es_ES" w:bidi="es_ES"/>
        </w:rPr>
      </w:r>
      <w:r>
        <w:rPr>
          <w:lang w:val="es_ES" w:bidi="es_ES"/>
        </w:rPr>
        <w:t>Los animales</w:t>
      </w:r>
    </w:p>
    <w:p>
      <w:pPr/>
      <w:r>
        <w:rPr>
          <w:lang w:val="es_ES" w:bidi="es_ES"/>
        </w:rPr>
      </w:r>
      <w:r>
        <w:rPr>
          <w:lang w:val="es_ES" w:bidi="es_ES"/>
        </w:rPr>
        <w:t>En esta sesión, hagan que el grupo haga una guía visual, dibuje o utilice algún tipo de manualidad (objetos que puedan mover, como piedras, palos o juguetes infantiles) para visualizar la historia y la acción que se desarrolla.</w:t>
      </w:r>
    </w:p>
    <w:p>
      <w:pPr/>
      <w:r>
        <w:rPr>
          <w:lang w:val="es_ES" w:bidi="es_ES"/>
        </w:rPr>
      </w:r>
      <w:r>
        <w:rPr>
          <w:b/>
          <w:lang w:val="es_ES" w:bidi="es_ES"/>
        </w:rPr>
        <w:t>Primera escena</w:t>
      </w:r>
      <w:r>
        <w:rPr>
          <w:lang w:val="es_ES" w:bidi="es_ES"/>
        </w:rPr>
        <w:t>: Aunque el mundo estaba cubierto de agua, Dios recordó a Noé.</w:t>
      </w:r>
    </w:p>
    <w:p>
      <w:pPr/>
      <w:r>
        <w:rPr>
          <w:lang w:val="es_ES" w:bidi="es_ES"/>
        </w:rPr>
      </w:r>
      <w:r>
        <w:rPr>
          <w:lang w:val="es_ES" w:bidi="es_ES"/>
        </w:rPr>
        <w:t>Deténganse aquí y conversen con su equipo: ¿Cómo mostraremos el contraste en nuestro idioma entre el diluvio que cubre la tierra y Dios recordando a Noé y a los que están en el barco?</w:t>
      </w:r>
    </w:p>
    <w:p>
      <w:pPr/>
      <w:r>
        <w:rPr>
          <w:lang w:val="es_ES" w:bidi="es_ES"/>
        </w:rPr>
      </w:r>
      <w:r>
        <w:rPr>
          <w:lang w:val="es_ES" w:bidi="es_ES"/>
        </w:rPr>
        <w:t>Noé, su familia y los animales están en el barco. La lluvia se ha detenido. El agua cubre el pico más alto por 7 metros. Todos los seres vivos han muerto, excepto los que estaban en el barco. El barco está flotando. Algún tiempo después de que la lluvia se detiene, Dios envía un viento para soplar sobre la tierra y secar el agua. Dios detiene el agua que estaba subiendo de la tierra. Dios ha detenido la lluvia. El agua comienza a bajar. Toma 150 días o 5 meses para que aparezca la superficie de la tierra. El barco viene a descansar en una montaña en las montañas de Ararat. Toma otros 75 días para que aparezcan los otros picos de la cordillera</w:t>
      </w:r>
    </w:p>
    <w:p>
      <w:pPr/>
      <w:r>
        <w:rPr>
          <w:lang w:val="es_ES" w:bidi="es_ES"/>
        </w:rPr>
      </w:r>
      <w:r>
        <w:rPr>
          <w:b/>
          <w:lang w:val="es_ES" w:bidi="es_ES"/>
        </w:rPr>
        <w:t>Segunda escena:</w:t>
      </w:r>
      <w:r>
        <w:rPr>
          <w:lang w:val="es_ES" w:bidi="es_ES"/>
        </w:rPr>
        <w:t xml:space="preserve"> Noé espera en el barco 40 días más después de que aparecen estos picos. Noé abre una ventana que ha hecho en el barco. Entonces Noé envía un cuervo y una paloma para ver si las cosas están creciendo nuevamente. El cuervo vuela sobre la tierra. La paloma regresa al barco. La paloma no podía encontrar ningún lugar para aterrizar porque la tierra todavía estaba cubierta de agua. Noé esperó 7 días y envió una paloma nuevamente. Esta vez la paloma regresa con una hoja de olivo en su pico. Debido a la hoja de olivo, Noé se da cuenta de que las aguas del diluvio casi han desaparecido. Después de 7 días más, Noé envía una paloma. Esta vez la paloma no regresa al barco.</w:t>
      </w:r>
    </w:p>
    <w:p>
      <w:pPr/>
      <w:r>
        <w:rPr>
          <w:lang w:val="es_ES" w:bidi="es_ES"/>
        </w:rPr>
      </w:r>
      <w:r>
        <w:rPr>
          <w:b/>
          <w:lang w:val="es_ES" w:bidi="es_ES"/>
        </w:rPr>
        <w:t>Tercera escena:</w:t>
      </w:r>
      <w:r>
        <w:rPr>
          <w:lang w:val="es_ES" w:bidi="es_ES"/>
        </w:rPr>
        <w:t xml:space="preserve"> Noé ahora tiene 601 años. Noé puede ver tierra seca desde la ventana del barco. Noé, su familia y los animales han estado en el barco durante 10 meses y medio. Noé espera otros 2 meses. La tierra por fin estaba seca. Este relato del final del diluvio incluye muchos conjuntos de números de días o meses en que Noé y su familia estuvieron en el barco.</w:t>
      </w:r>
    </w:p>
    <w:p>
      <w:pPr/>
      <w:r>
        <w:rPr>
          <w:lang w:val="es_ES" w:bidi="es_ES"/>
        </w:rPr>
      </w:r>
      <w:r>
        <w:rPr>
          <w:lang w:val="es_ES" w:bidi="es_ES"/>
        </w:rPr>
        <w:t>40 días de lluvia.</w:t>
      </w:r>
    </w:p>
    <w:p>
      <w:pPr>
        <w:pStyle w:val="ListBullet"/>
        <w:spacing w:line="240" w:lineRule="auto"/>
        <w:ind w:left="720"/>
      </w:pPr>
      <w:r>
        <w:rPr>
          <w:lang w:val="es_ES" w:bidi="es_ES"/>
        </w:rPr>
      </w:r>
      <w:r>
        <w:rPr>
          <w:lang w:val="es_ES" w:bidi="es_ES"/>
        </w:rPr>
        <w:t>150 días o 5 meses en el barco flotando y luego el barco aterriza en un lado de la montaña</w:t>
      </w:r>
    </w:p>
    <w:p>
      <w:pPr>
        <w:pStyle w:val="ListBullet"/>
        <w:spacing w:line="240" w:lineRule="auto"/>
        <w:ind w:left="720"/>
      </w:pPr>
      <w:r>
        <w:rPr>
          <w:lang w:val="es_ES" w:bidi="es_ES"/>
        </w:rPr>
      </w:r>
      <w:r>
        <w:rPr>
          <w:lang w:val="es_ES" w:bidi="es_ES"/>
        </w:rPr>
        <w:t>75 días o 2 meses y medio después de que el barco aterrizó, Noé podía ver otros picos.</w:t>
      </w:r>
    </w:p>
    <w:p>
      <w:pPr>
        <w:pStyle w:val="ListBullet"/>
        <w:spacing w:line="240" w:lineRule="auto"/>
        <w:ind w:left="720"/>
      </w:pPr>
      <w:r>
        <w:rPr>
          <w:lang w:val="es_ES" w:bidi="es_ES"/>
        </w:rPr>
      </w:r>
      <w:r>
        <w:rPr>
          <w:lang w:val="es_ES" w:bidi="es_ES"/>
        </w:rPr>
        <w:t>40 días después de ver los picos, Noé podía ver tierra. Noé envió al cuervo y a la paloma. La paloma regresó.</w:t>
      </w:r>
    </w:p>
    <w:p>
      <w:pPr>
        <w:pStyle w:val="ListBullet"/>
        <w:spacing w:line="240" w:lineRule="auto"/>
        <w:ind w:left="720"/>
      </w:pPr>
      <w:r>
        <w:rPr>
          <w:lang w:val="es_ES" w:bidi="es_ES"/>
        </w:rPr>
      </w:r>
      <w:r>
        <w:rPr>
          <w:lang w:val="es_ES" w:bidi="es_ES"/>
        </w:rPr>
        <w:t>7 días después, Noé envió la paloma nuevamente y regresó</w:t>
      </w:r>
    </w:p>
    <w:p>
      <w:pPr>
        <w:pStyle w:val="ListBullet"/>
        <w:spacing w:line="240" w:lineRule="auto"/>
        <w:ind w:left="720"/>
      </w:pPr>
      <w:r>
        <w:rPr>
          <w:lang w:val="es_ES" w:bidi="es_ES"/>
        </w:rPr>
      </w:r>
      <w:r>
        <w:rPr>
          <w:lang w:val="es_ES" w:bidi="es_ES"/>
        </w:rPr>
        <w:t>7 días después, Noé envió la paloma nuevamente y no regresó.</w:t>
      </w:r>
    </w:p>
    <w:p>
      <w:pPr>
        <w:pStyle w:val="ListBullet"/>
        <w:spacing w:line="240" w:lineRule="auto"/>
        <w:ind w:left="720"/>
      </w:pPr>
      <w:r>
        <w:rPr>
          <w:lang w:val="es_ES" w:bidi="es_ES"/>
        </w:rPr>
      </w:r>
      <w:r>
        <w:rPr>
          <w:lang w:val="es_ES" w:bidi="es_ES"/>
        </w:rPr>
        <w:t>60 días más o 2 meses, Noé esperó. Entonces Dios dijo que dejaran el barco.</w:t>
      </w:r>
    </w:p>
    <w:p>
      <w:pPr/>
      <w:r>
        <w:rPr>
          <w:lang w:val="es_ES" w:bidi="es_ES"/>
        </w:rPr>
      </w:r>
      <w:r>
        <w:rPr>
          <w:lang w:val="es_ES" w:bidi="es_ES"/>
        </w:rPr>
        <w:t>Un total de 379 días o 12 meses y medio.</w:t>
      </w:r>
    </w:p>
    <w:p>
      <w:pPr/>
      <w:r>
        <w:rPr>
          <w:lang w:val="es_ES" w:bidi="es_ES"/>
        </w:rPr>
      </w:r>
      <w:r>
        <w:rPr>
          <w:lang w:val="es_ES" w:bidi="es_ES"/>
        </w:rPr>
        <w:t>Conversen en grupo: ¿Por qué estos números son importantes? ¿Cómo indica su cultura que el tiempo que pasa esperando algo es importante? ¿Cómo pueden traducir estos números para que nadie se confunda con ellos?</w:t>
      </w:r>
    </w:p>
    <w:p>
      <w:pPr/>
      <w:r>
        <w:rPr>
          <w:lang w:val="es_ES" w:bidi="es_ES"/>
        </w:rPr>
      </w:r>
      <w:r>
        <w:rPr>
          <w:lang w:val="es_ES" w:bidi="es_ES"/>
        </w:rPr>
        <w:t>A medida que se menciona cada número, se nos dice lo que Noé estaba haciendo en ese momento. Necesitarán una palabra para describir el paso del tiempo o una palabra que conecte los tiempos. El texto usa palabras como: después, entonces, más tarde, otro, etc.</w:t>
      </w:r>
    </w:p>
    <w:p>
      <w:pPr/>
      <w:r>
        <w:rPr>
          <w:lang w:val="es_ES" w:bidi="es_ES"/>
        </w:rPr>
      </w:r>
      <w:r>
        <w:rPr>
          <w:lang w:val="es_ES" w:bidi="es_ES"/>
        </w:rPr>
        <w:t>Conversen en grupo: ¿cuáles son las palabras de temporalidad usan en su idioma? Practicen contar un evento corto que tenga varias diferencias de tiempo para que puedan determinar qué palabras usan. Podrían hablar de prepararse para ir de viaje. Compraste tu boleto, esperaste 4 semanas y luego sacaste tu maleta. Al día siguiente, comenzaste a ponerle ropa. Después de 5 minutos de empacar, se detuvieron para sacar alguna otra ropa. Los empacaste, y luego, 10 minutos después, tuviste una llamada telefónica. Contar una historia con tiempos en secuencia como este puede ayudarlos a conectar el tiempo de la manera en que su idioma lo hace naturalmente.</w:t>
      </w:r>
    </w:p>
    <w:p>
      <w:pPr/>
      <w:r>
        <w:rPr>
          <w:lang w:val="es_ES" w:bidi="es_ES"/>
        </w:rPr>
      </w:r>
      <w:r>
        <w:rPr>
          <w:lang w:val="es_ES" w:bidi="es_ES"/>
        </w:rPr>
        <w:t>Después de que la tierra está seca, Dios habla con Noé. Dios le dice a Noé que lleve a su esposa, a sus hijos y a sus esposas y que todos salgan del barco. Dios le dice a Noé que libere a todos los animales, tanto los animales salvajes como los animales domésticos. Cada par de animales debe ser liberado. Dios dice que estos animales deben ser fructíferos y se multipliquen. Esto significa que cada par de animales debe tener crías. Esos bebés crecerán y tendrán bebés. Esto continuará hasta que la tierra esté llena de animales. Noé hace lo que Dios dice. Noé y su esposa, sus hijos y sus esposas dejan el barco. Todos los animales dejan el barco. Cada par o cada macho y una hembra de animales deja el barco. Las aves salen del barco.</w:t>
      </w:r>
      <w:r>
        <w:rPr>
          <w:lang w:val="es_ES" w:bidi="es_ES"/>
        </w:rPr>
      </w:r>
    </w:p>
    <w:p>
      <w:pPr>
        <w:pStyle w:val="Heading3"/>
      </w:pPr>
      <w:r>
        <w:rPr>
          <w:lang w:val="es_ES" w:bidi="es_ES"/>
        </w:rPr>
        <w:t>Actuemos el texto</w:t>
      </w:r>
    </w:p>
    <w:p>
      <w:pPr/>
      <w:r>
        <w:rPr>
          <w:lang w:val="es_ES" w:bidi="es_ES"/>
        </w:rPr>
      </w:r>
      <w:r>
        <w:rPr>
          <w:lang w:val="es_ES" w:bidi="es_ES"/>
        </w:rPr>
        <w:t xml:space="preserve">Escuchen el texto nuevamente en la versión que sea más fácil de entender. </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Noé</w:t>
      </w:r>
    </w:p>
    <w:p>
      <w:pPr>
        <w:pStyle w:val="ListBullet"/>
        <w:spacing w:line="240" w:lineRule="auto"/>
        <w:ind w:left="720"/>
      </w:pPr>
      <w:r>
        <w:rPr>
          <w:lang w:val="es_ES" w:bidi="es_ES"/>
        </w:rPr>
      </w:r>
      <w:r>
        <w:rPr>
          <w:lang w:val="es_ES" w:bidi="es_ES"/>
        </w:rPr>
        <w:t>La esposa de Noé</w:t>
      </w:r>
    </w:p>
    <w:p>
      <w:pPr>
        <w:pStyle w:val="ListBullet"/>
        <w:spacing w:line="240" w:lineRule="auto"/>
        <w:ind w:left="720"/>
      </w:pPr>
      <w:r>
        <w:rPr>
          <w:lang w:val="es_ES" w:bidi="es_ES"/>
        </w:rPr>
      </w:r>
      <w:r>
        <w:rPr>
          <w:lang w:val="es_ES" w:bidi="es_ES"/>
        </w:rPr>
        <w:t>Los 3 hijos de Noé: Sem, Cam y Jafet</w:t>
      </w:r>
    </w:p>
    <w:p>
      <w:pPr>
        <w:pStyle w:val="ListBullet"/>
        <w:spacing w:line="240" w:lineRule="auto"/>
        <w:ind w:left="720"/>
      </w:pPr>
      <w:r>
        <w:rPr>
          <w:lang w:val="es_ES" w:bidi="es_ES"/>
        </w:rPr>
      </w:r>
      <w:r>
        <w:rPr>
          <w:lang w:val="es_ES" w:bidi="es_ES"/>
        </w:rPr>
        <w:t>Las esposas de los tres hijos</w:t>
      </w:r>
    </w:p>
    <w:p>
      <w:pPr>
        <w:pStyle w:val="ListBullet"/>
        <w:spacing w:line="240" w:lineRule="auto"/>
        <w:ind w:left="720"/>
      </w:pPr>
      <w:r>
        <w:rPr>
          <w:lang w:val="es_ES" w:bidi="es_ES"/>
        </w:rPr>
      </w:r>
      <w:r>
        <w:rPr>
          <w:lang w:val="es_ES" w:bidi="es_ES"/>
        </w:rPr>
        <w:t>Los animales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b/>
          <w:lang w:val="es_ES" w:bidi="es_ES"/>
        </w:rPr>
        <w:t>Primera escena:</w:t>
      </w:r>
      <w:r>
        <w:rPr>
          <w:lang w:val="es_ES" w:bidi="es_ES"/>
        </w:rPr>
        <w:t xml:space="preserve"> A medida que comienza la acción de esta historia, el equipo necesita recordar que las personas y los animales han estado en el barco durante 40 días y 40 noches de lluvia torrencial. Pueden mirar desde el barco y no ver nada más que agua. Saben que todas las criaturas vivientes muerto. Son los únicos que están vivos.</w:t>
      </w:r>
    </w:p>
    <w:p>
      <w:pPr/>
      <w:r>
        <w:rPr>
          <w:lang w:val="es_ES" w:bidi="es_ES"/>
        </w:rPr>
      </w:r>
      <w:r>
        <w:rPr>
          <w:lang w:val="es_ES" w:bidi="es_ES"/>
        </w:rPr>
        <w:t>Detengan la actuación: Pregúntenle a cada una de las personas en el barco cómo se sienten en este momento. Es posible que escuchen: "Agradecidos de estar vivos", o "Extraño a mi familia y mi hogar", o "No sé lo que nos va a suceder", o "Ya estoy cansado de este barco", o "No sé lo que Dios va a hacer al respecto. Tengo miedo por el futuro". Reanuden la acción.</w:t>
      </w:r>
    </w:p>
    <w:p>
      <w:pPr/>
      <w:r>
        <w:rPr>
          <w:lang w:val="es_ES" w:bidi="es_ES"/>
        </w:rPr>
      </w:r>
      <w:r>
        <w:rPr>
          <w:lang w:val="es_ES" w:bidi="es_ES"/>
        </w:rPr>
        <w:t>Después de que la lluvia se detuvo, en algún momento, Dios envía un viento para ayudar a secar el agua de la tierra. Dios detiene el agua que brota del suelo. Dios ha detenido la lluvia. Se necesitan 150 días o 5 meses desde el momento en que la lluvia se detuvo para que el agua baje lo suficiente como para que aparezca un pico de montaña. El barco aterriza en el lado de una montaña. Se necesitan otros 75 días para que aparezcan otros picos montañosos.</w:t>
      </w:r>
    </w:p>
    <w:p>
      <w:pPr/>
      <w:r>
        <w:rPr>
          <w:lang w:val="es_ES" w:bidi="es_ES"/>
        </w:rPr>
      </w:r>
      <w:r>
        <w:rPr>
          <w:lang w:val="es_ES" w:bidi="es_ES"/>
        </w:rPr>
        <w:t>Detengan la actuación: Pregúntenles a las personas cómo se sienten ahora que el barco ha dejado de flotar. Es posible que escuchen: "Me alegro de que ya no estemos flotando", o "No sé dónde estamos", o "Nada se ve familiar por la ventana", o "¿Cuándo podemos dejar el barco?" o, "Estoy cansado de estos animales", o "Extraño a mi familia y a mis amigos", o "Quiero ir a mi hogar. No hay nada fuera del barco", o "Todo fue destruido por el agua. ¿Cómo viviremos cuando dejemos este barco?" Reanuden la acción.</w:t>
      </w:r>
    </w:p>
    <w:p>
      <w:pPr/>
      <w:r>
        <w:rPr>
          <w:lang w:val="es_ES" w:bidi="es_ES"/>
        </w:rPr>
      </w:r>
      <w:r>
        <w:rPr>
          <w:b/>
          <w:lang w:val="es_ES" w:bidi="es_ES"/>
        </w:rPr>
        <w:t>Segunda escena:</w:t>
      </w:r>
      <w:r>
        <w:rPr>
          <w:lang w:val="es_ES" w:bidi="es_ES"/>
        </w:rPr>
        <w:t xml:space="preserve"> Noé espera otros 40 días después de que los otros picos montañosos comienzan a aparecer. Entonces Noé abre la ventana y deja que un cuervo vuele libre. El cuervo vuela de un lado a otro, pero no regresa al barco. Noé también deja que una paloma vuele libre. La paloma regresa al barco. Noé sabe que el suelo todavía está cubierto de agua.</w:t>
      </w:r>
    </w:p>
    <w:p>
      <w:pPr/>
      <w:r>
        <w:rPr>
          <w:lang w:val="es_ES" w:bidi="es_ES"/>
        </w:rPr>
      </w:r>
      <w:r>
        <w:rPr>
          <w:lang w:val="es_ES" w:bidi="es_ES"/>
        </w:rPr>
        <w:t>Detengan la actuación: Pregúntenle a Noé por qué está enviando estas aves. Es posible que escuchen: "Quiero ver si el agua se ha ido. ¿Hay suelo seco? Para ver si hay comida en la tierra". Reanuden la acción.</w:t>
      </w:r>
    </w:p>
    <w:p>
      <w:pPr/>
      <w:r>
        <w:rPr>
          <w:lang w:val="es_ES" w:bidi="es_ES"/>
        </w:rPr>
      </w:r>
      <w:r>
        <w:rPr>
          <w:lang w:val="es_ES" w:bidi="es_ES"/>
        </w:rPr>
        <w:t>Noé espera 7 días y envía una paloma nuevamente. Esta vez regresa con una hoja de olivo en su pico. Noé espera 7 días y envía una paloma nuevamente. Esta vez la paloma no regresa.</w:t>
      </w:r>
    </w:p>
    <w:p>
      <w:pPr/>
      <w:r>
        <w:rPr>
          <w:lang w:val="es_ES" w:bidi="es_ES"/>
        </w:rPr>
      </w:r>
      <w:r>
        <w:rPr>
          <w:lang w:val="es_ES" w:bidi="es_ES"/>
        </w:rPr>
        <w:t>Detengan la actuación: Pregúntenle a Noé por qué piensa que la paloma no regresó. Es posible que escuchen: "Creo que la paloma ha encontrado un lugar para obtener comida. Ahora debe haber varios lugares con árboles y plantas. Parece que Dios está haciendo que las cosas crezcan nuevamente. Creo que podemos dejar el barco pronto". Reanuden la acción.</w:t>
      </w:r>
    </w:p>
    <w:p>
      <w:pPr/>
      <w:r>
        <w:rPr>
          <w:lang w:val="es_ES" w:bidi="es_ES"/>
        </w:rPr>
      </w:r>
      <w:r>
        <w:rPr>
          <w:lang w:val="es_ES" w:bidi="es_ES"/>
        </w:rPr>
        <w:t>Noé continúa esperando en el barco. Pasan otros 2 meses. Entonces Dios le dice a Noé que salga del barco.</w:t>
      </w:r>
    </w:p>
    <w:p>
      <w:pPr/>
      <w:r>
        <w:rPr>
          <w:lang w:val="es_ES" w:bidi="es_ES"/>
        </w:rPr>
      </w:r>
      <w:r>
        <w:rPr>
          <w:lang w:val="es_ES" w:bidi="es_ES"/>
        </w:rPr>
        <w:t>Detengan la actuación: Pregúntenle a Noé por qué esperó hasta ahora para dejar el barco. Es posible que escuchen: "Esperé a que Dios nos dijera cuándo irnos. Dios nos dijo cuándo subir al barco y Dios cerró la puerta. Dios debería decirnos cuándo está bien bajarse del barco". Reanuden la acción.</w:t>
      </w:r>
    </w:p>
    <w:p>
      <w:pPr/>
      <w:r>
        <w:rPr>
          <w:lang w:val="es_ES" w:bidi="es_ES"/>
        </w:rPr>
      </w:r>
      <w:r>
        <w:rPr>
          <w:lang w:val="es_ES" w:bidi="es_ES"/>
        </w:rPr>
        <w:t>Dios le dijo a Noé, a su esposa, a sus hijos y a las esposas de sus hijos que salieran del barco. Por lo tanto, todos dejaron el barco. Dios también le dijo a Noé que liberara a todos los animales y las aves. Dios dijo que todos los animales y las aves deben tener bebés para que se multipliquen para llenar la tierra. Noé y su familia obedecieron a Dios. Dejaron el barco. Todos los animales dejaron el barco. Todas las aves dejaron el barco. Salieron en parejas, es decir el macho y la hembra de cada tipo. Cuando dejaron el barco, había pasado más de 1 año desde que entraron en el barco. Habían pasado 12 meses y medio en el barco.</w:t>
      </w:r>
    </w:p>
    <w:p>
      <w:pPr/>
      <w:r>
        <w:rPr>
          <w:lang w:val="es_ES" w:bidi="es_ES"/>
        </w:rPr>
      </w:r>
      <w:r>
        <w:rPr>
          <w:lang w:val="es_ES" w:bidi="es_ES"/>
        </w:rPr>
        <w:t>Detengan la actuación: Pregúntenle a Noé y a su familia cómo se sienten ahora. Es posible que escuchen: "Estoy tan contento de tener mis pies en el suelo nuevamente. ¿Dónde estamos? Nada me parece familiar. Gracias a Dios que ahora estamos a salvo. Me alegro de que Dios haya cuidado de nosotros. Me alegro de no tener que estar con los animales nuevamente. Se siente extraño ser las únicas personas aquí. Me alegro de estar vivo, pero extraño a mi familia. Esto no parece un hogar. No estoy seguro de cómo vivir aquí". Pregúntenle a Dios cómo se siente. Es posible que escuchen: "Me alegro de que la familia de Noé haya dado un nuevo comienzo a la familia humana en la tierra. Espero que esta familia lo haga mejor que los que vinieron antes. Espero que me sigan."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La palabra </w:t>
      </w:r>
      <w:r>
        <w:rPr>
          <w:b/>
          <w:lang w:val="es_ES" w:bidi="es_ES"/>
        </w:rPr>
        <w:t>recordar</w:t>
      </w:r>
      <w:r>
        <w:rPr>
          <w:lang w:val="es_ES" w:bidi="es_ES"/>
        </w:rPr>
        <w:t xml:space="preserve"> en este contexto significa que Dios estaba planeando mostrar misericordia a Noé. También se podría decir que Dios está pensando en Noé o considerando la situación de Noé, o que Dios está volviendo su atención a Noé y su situación. La palabra recordar no significa que Dios había olvidado a Noé y ahora tiene a Noé en mente nuevamente.</w:t>
      </w:r>
    </w:p>
    <w:p>
      <w:pPr/>
      <w:r>
        <w:rPr>
          <w:lang w:val="es_ES" w:bidi="es_ES"/>
        </w:rPr>
      </w:r>
      <w:r>
        <w:rPr>
          <w:lang w:val="es_ES" w:bidi="es_ES"/>
        </w:rPr>
        <w:t xml:space="preserve">Dios hace tres cosas sobre el diluvio. Dios envía un viento para soplar sobre la tierra. Dios detiene la lluvia que cae del cielo y detiene el agua que brota de la tierra. Aquí se usarían las mismas descripciones poéticas para la lluvia y el agua que viene de la tierra que se usaron en el pasaje anterior. Algunas traducciones usan la palabra cielos, mientras que otras usan cielo. Esto se refiere al agua que cae de arriba. Usen la misma palabra para </w:t>
      </w:r>
      <w:r>
        <w:rPr>
          <w:b/>
          <w:lang w:val="es_ES" w:bidi="es_ES"/>
        </w:rPr>
        <w:t>tierra</w:t>
      </w:r>
      <w:r>
        <w:rPr>
          <w:lang w:val="es_ES" w:bidi="es_ES"/>
        </w:rPr>
        <w:t xml:space="preserve"> que han usado en otros pasajes.</w:t>
      </w:r>
    </w:p>
    <w:p>
      <w:pPr/>
      <w:r>
        <w:rPr>
          <w:lang w:val="es_ES" w:bidi="es_ES"/>
        </w:rPr>
      </w:r>
      <w:r>
        <w:rPr>
          <w:lang w:val="es_ES" w:bidi="es_ES"/>
        </w:rPr>
        <w:t xml:space="preserve">Noé envió dos diferentes tipos de aves. El </w:t>
      </w:r>
      <w:r>
        <w:rPr>
          <w:b/>
          <w:lang w:val="es_ES" w:bidi="es_ES"/>
        </w:rPr>
        <w:t>cuervo</w:t>
      </w:r>
      <w:r>
        <w:rPr>
          <w:lang w:val="es_ES" w:bidi="es_ES"/>
        </w:rPr>
        <w:t xml:space="preserve"> es un ave que come otros animales muertos o la carne de un animal muerto. El cuervo podría haberse alimentado de cualquier animal muerto que estuviera flotando. La </w:t>
      </w:r>
      <w:r>
        <w:rPr>
          <w:b/>
          <w:lang w:val="es_ES" w:bidi="es_ES"/>
        </w:rPr>
        <w:t>paloma</w:t>
      </w:r>
      <w:r>
        <w:rPr>
          <w:lang w:val="es_ES" w:bidi="es_ES"/>
        </w:rPr>
        <w:t xml:space="preserve"> comía semillas y pequeños animales que se arrastran por el suelo. La paloma no puede encontrar un lugar para aterrizar, ni comida la primera vez que salga. Luego, cuando sale nuevamente, encuentra una hoja de olivo </w:t>
      </w:r>
      <w:r>
        <w:rPr>
          <w:b/>
          <w:lang w:val="es_ES" w:bidi="es_ES"/>
        </w:rPr>
        <w:t>fresca</w:t>
      </w:r>
      <w:r>
        <w:rPr>
          <w:lang w:val="es_ES" w:bidi="es_ES"/>
        </w:rPr>
        <w:t xml:space="preserve"> y verde. El olivo crece en todos los países alrededor del mar Mediterráneo. Si su cultura no tiene olivos, solo podrían decir que la paloma encontró una hoja verde fresca.</w:t>
      </w:r>
    </w:p>
    <w:p>
      <w:pPr/>
      <w:r>
        <w:rPr>
          <w:lang w:val="es_ES" w:bidi="es_ES"/>
        </w:rPr>
      </w:r>
      <w:r>
        <w:rPr>
          <w:lang w:val="es_ES" w:bidi="es_ES"/>
        </w:rPr>
        <w:t xml:space="preserve">Muestren una imagen de la </w:t>
      </w:r>
      <w:r>
        <w:rPr>
          <w:lang w:val="es_ES" w:bidi="es_ES"/>
        </w:rPr>
        <w:t>paloma</w:t>
      </w:r>
      <w:r>
        <w:rPr>
          <w:lang w:val="es_ES" w:bidi="es_ES"/>
        </w:rPr>
        <w:t xml:space="preserve">, el </w:t>
      </w:r>
      <w:r>
        <w:rPr>
          <w:lang w:val="es_ES" w:bidi="es_ES"/>
        </w:rPr>
        <w:t>cuervo</w:t>
      </w:r>
      <w:r>
        <w:rPr>
          <w:lang w:val="es_ES" w:bidi="es_ES"/>
        </w:rPr>
        <w:t xml:space="preserve"> y las </w:t>
      </w:r>
      <w:r>
        <w:rPr>
          <w:lang w:val="es_ES" w:bidi="es_ES"/>
        </w:rPr>
        <w:t>hojas de olivo</w:t>
      </w:r>
      <w:r>
        <w:rPr>
          <w:lang w:val="es_ES" w:bidi="es_ES"/>
        </w:rPr>
        <w:t>.</w:t>
      </w:r>
    </w:p>
    <w:p>
      <w:pPr/>
      <w:r>
        <w:rPr>
          <w:lang w:val="es_ES" w:bidi="es_ES"/>
        </w:rPr>
      </w:r>
      <w:r>
        <w:rPr>
          <w:lang w:val="es_ES" w:bidi="es_ES"/>
        </w:rPr>
        <w:t>La familia de Noé y todos los animales dejaron el barco. Los animales salieron del barco en parejas. Esto significa que el macho y la hembra de cada tipo de animal bajaron juntos.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entendible.</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8:20–9:17</w:t>
      </w:r>
      <w:r>
        <w:rPr>
          <w:lang w:val="es_ES" w:bidi="es_ES"/>
        </w:rPr>
      </w:r>
    </w:p>
    <w:p>
      <w:pPr>
        <w:pStyle w:val="Heading3"/>
      </w:pPr>
      <w:r>
        <w:rPr>
          <w:lang w:val="es_ES" w:bidi="es_ES"/>
        </w:rPr>
        <w:t>Escuchar con el corazón</w:t>
      </w:r>
    </w:p>
    <w:p>
      <w:pPr/>
      <w:r>
        <w:rPr>
          <w:lang w:val="es_ES" w:bidi="es_ES"/>
        </w:rPr>
      </w:r>
      <w:r>
        <w:rPr>
          <w:lang w:val="es_ES" w:bidi="es_ES"/>
        </w:rPr>
        <w:t>Escuchen Genesis 8:20–9:17 y guárdenlo en sus corazones. Escuchen el texto tres veces (en tres traducciones diferentes, si es posible). Después,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¿Conoces a alguien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Este pasaje es una historia narrativa de lo que le sucedió a Noé y a su familia después de que dejaron el barco. El diluvio ha terminado. Han estado en el barco 12 meses y medio. Dios les ha dicho que bajen del barco y también que bajen a todos los animales del barco. Noé obedeció a Dios y dejó el barco.</w:t>
      </w:r>
    </w:p>
    <w:p>
      <w:pPr/>
      <w:r>
        <w:rPr>
          <w:lang w:val="es_ES" w:bidi="es_ES"/>
        </w:rPr>
      </w:r>
      <w:r>
        <w:rPr>
          <w:lang w:val="es_ES" w:bidi="es_ES"/>
        </w:rPr>
        <w:t>Entonces Noé construyó un altar y adoró a Dios. Noé bajó del barco. Entonces él construyó un altar para adorar a Dios. Este acto de adoración es lo primero que Noé hizo cuando dejó el barco.</w:t>
      </w:r>
    </w:p>
    <w:p>
      <w:pPr/>
      <w:r>
        <w:rPr>
          <w:lang w:val="es_ES" w:bidi="es_ES"/>
        </w:rPr>
      </w:r>
      <w:r>
        <w:rPr>
          <w:lang w:val="es_ES" w:bidi="es_ES"/>
        </w:rPr>
        <w:t>Esta es la primera vez que se menciona un altar. Un altar generalmente se construye de piedras y sirve como un lugar para quemar animales ofrecidos en sacrificio. El animal también puede ser asesinado en el altar o puede ser asesinado en otro lugar y luego colocado en el altar para ser quemado. Matar y quemar animales era la manera en que el pueblo adoraba y honraba a Dios.</w:t>
      </w:r>
    </w:p>
    <w:p>
      <w:pPr/>
      <w:r>
        <w:rPr>
          <w:lang w:val="es_ES" w:bidi="es_ES"/>
        </w:rPr>
      </w:r>
      <w:r>
        <w:rPr>
          <w:lang w:val="es_ES" w:bidi="es_ES"/>
        </w:rPr>
        <w:t xml:space="preserve">Muestren una imagen de un </w:t>
      </w:r>
      <w:r>
        <w:rPr>
          <w:lang w:val="es_ES" w:bidi="es_ES"/>
        </w:rPr>
        <w:t>altar con un sacrificio ardiendo</w:t>
      </w:r>
      <w:r>
        <w:rPr>
          <w:lang w:val="es_ES" w:bidi="es_ES"/>
        </w:rPr>
        <w:t>.</w:t>
      </w:r>
    </w:p>
    <w:p>
      <w:pPr/>
      <w:r>
        <w:rPr>
          <w:lang w:val="es_ES" w:bidi="es_ES"/>
        </w:rPr>
      </w:r>
      <w:r>
        <w:rPr>
          <w:lang w:val="es_ES" w:bidi="es_ES"/>
        </w:rPr>
        <w:t xml:space="preserve">Conversen en grupo: ¿Por qué Noé adoró a Dios en este punto? ¿Cómo adoran a Dios en su cultura? Hablen sobre un tiempo en que su comunidad adoraba y honraba a su dios. ¿Qué fue lo que hicieron? </w:t>
      </w:r>
    </w:p>
    <w:p>
      <w:pPr/>
      <w:r>
        <w:rPr>
          <w:lang w:val="es_ES" w:bidi="es_ES"/>
        </w:rPr>
      </w:r>
      <w:r>
        <w:rPr>
          <w:lang w:val="es_ES" w:bidi="es_ES"/>
        </w:rPr>
        <w:t>Noé ofreció su sacrificio como una ofrenda quemada. Esto significa que el animal fue quemado por completo. Noé y su familia no guardaron una parte del animal para comérselo. Noé usó algunos de los animales y aves que se consideraban limpios. Esto significa que eran animales aptos para ser usados como sacrificio o adoración. La palabra es plural, por lo que sabemos que él usó varios animales, pero no sabemos cuántos. Esto significa que Noé hizo un gran sacrificio a Dios. El olor de los animales en llamas era un aroma u olor agradable a Dios. Dios a menudo está complacido cuando huele un sacrificio ardiendo.</w:t>
      </w:r>
    </w:p>
    <w:p>
      <w:pPr/>
      <w:r>
        <w:rPr>
          <w:lang w:val="es_ES" w:bidi="es_ES"/>
        </w:rPr>
      </w:r>
      <w:r>
        <w:rPr>
          <w:lang w:val="es_ES" w:bidi="es_ES"/>
        </w:rPr>
        <w:t>Tanto el nombre general para Dios como un ser divino como el nombre personal de Dios, Jehová, se usan en este pasaje. Los dos nombres no se usan juntos como en la historia de la creación. Las dos primeras veces que Dios se menciona en este pasaje, él se llama Jehová.</w:t>
      </w:r>
    </w:p>
    <w:p>
      <w:pPr/>
      <w:r>
        <w:rPr>
          <w:lang w:val="es_ES" w:bidi="es_ES"/>
        </w:rPr>
      </w:r>
      <w:r>
        <w:rPr>
          <w:lang w:val="es_ES" w:bidi="es_ES"/>
        </w:rPr>
        <w:t>Después de que Dios olió el aroma agradable del sacrificio, Dios se dijo algo a sí mismo. Esto significa que Dios pensó para sí mismo y tomó una decisión. Dios no le estaba hablando a los demás en este momento. Dios hizo una promesa cuando habló a sí mismo. Dios dijo: "Nunca más maldeciré el suelo por causa de la raza humana". Dios está diciendo con mucha firmeza que nunca más tratará a la tierra con dureza ni la castigará como lo hizo en el diluvio.</w:t>
      </w:r>
    </w:p>
    <w:p>
      <w:pPr/>
      <w:r>
        <w:rPr>
          <w:lang w:val="es_ES" w:bidi="es_ES"/>
        </w:rPr>
      </w:r>
      <w:r>
        <w:rPr>
          <w:lang w:val="es_ES" w:bidi="es_ES"/>
        </w:rPr>
        <w:t>Conversen en grupo: Hablen sobre cómo las personas en su comunidad castigan o tratan duramente a alguien que ha hecho algo malo.</w:t>
      </w:r>
    </w:p>
    <w:p>
      <w:pPr/>
      <w:r>
        <w:rPr>
          <w:lang w:val="es_ES" w:bidi="es_ES"/>
        </w:rPr>
      </w:r>
      <w:r>
        <w:rPr>
          <w:lang w:val="es_ES" w:bidi="es_ES"/>
        </w:rPr>
        <w:t>Dios dijo que los humanos solo piensan en el mal desde la etapa de su niñez. En otras palabras, las personas hacen cosas en contra de Dios y en contra de lo que es correcto y bueno. Sin embargo, Dios muestra su misericordia a las personas. Dios promete que Él nunca más destruirá todas las cosas vivientes. Él dice que los ritmos normales de la vida y de la naturaleza continuarán. Dios usa poesía para mostrar la seriedad con la que habla. Él habla de estos ritmos de la naturaleza en pares contrastantes: tiempo de semilla y cosecha, frío y calor, verano e invierno, día y noche. Todo esto era Dios hablando a sí mismo.</w:t>
      </w:r>
    </w:p>
    <w:p>
      <w:pPr/>
      <w:r>
        <w:rPr>
          <w:lang w:val="es_ES" w:bidi="es_ES"/>
        </w:rPr>
      </w:r>
      <w:r>
        <w:rPr>
          <w:lang w:val="es_ES" w:bidi="es_ES"/>
        </w:rPr>
        <w:t>Conversen en grupo: ¿Cómo habla su cultura de que los ritmos de la naturaleza continúan para siempre? Por ejemplo, si no tienen estaciones de calor y frío, es posible que tengan estación de lluvia y estación seca.</w:t>
      </w:r>
    </w:p>
    <w:p>
      <w:pPr/>
      <w:r>
        <w:rPr>
          <w:lang w:val="es_ES" w:bidi="es_ES"/>
        </w:rPr>
      </w:r>
      <w:r>
        <w:rPr>
          <w:lang w:val="es_ES" w:bidi="es_ES"/>
        </w:rPr>
        <w:t>Entonces Dios bendijo a Noé y a sus hijos prometiendo hacer cosas buenas por ellos. Dios le dijo a Noé y a sus hijos que fueran fructíferos y se multiplicaran para llenar la tierra. Esta es una repetición del mandamiento que Dios dio a Adán y a Eva. Noé y sus hijos deben tener hijos y esos hijos tendrán hijos. Deben extenderse sobre la tierra para que haya personas en todas partes.</w:t>
      </w:r>
    </w:p>
    <w:p>
      <w:pPr/>
      <w:r>
        <w:rPr>
          <w:lang w:val="es_ES" w:bidi="es_ES"/>
        </w:rPr>
      </w:r>
      <w:r>
        <w:rPr>
          <w:lang w:val="es_ES" w:bidi="es_ES"/>
        </w:rPr>
        <w:t>Conversen en grupo: ¿Por qué creen que Dios les dijo que llenaran la tierra?</w:t>
      </w:r>
    </w:p>
    <w:p>
      <w:pPr/>
      <w:r>
        <w:rPr>
          <w:lang w:val="es_ES" w:bidi="es_ES"/>
        </w:rPr>
      </w:r>
      <w:r>
        <w:rPr>
          <w:lang w:val="es_ES" w:bidi="es_ES"/>
        </w:rPr>
        <w:t>Dios le dice a Noé y a sus hijos que serán amos sobre los peces, animales y aves. Dios dice que estas criaturas temerán a Noé y a sus hijos. Los animales tendrán miedo de que las personas les hagan daño. Dios le dice a Noé y a sus hijos que estos animales y aves ahora deben usarse como alimento tal como el grano y las verduras han sido alimento para ellos. Sin embargo, Dios le dice a Noé y a sus hijos que no coman carne que todavía tenga sangre. Deben drenar la sangre de los animales porque la sangre es necesaria para la vida.</w:t>
      </w:r>
    </w:p>
    <w:p>
      <w:pPr/>
      <w:r>
        <w:rPr>
          <w:lang w:val="es_ES" w:bidi="es_ES"/>
        </w:rPr>
      </w:r>
      <w:r>
        <w:rPr>
          <w:lang w:val="es_ES" w:bidi="es_ES"/>
        </w:rPr>
        <w:t>Dios entonces sigue más adelante con las instrucciones sobre la sangre. Dios dice que requiere la sangre de una persona que mata a su hermano, lo que significa que cualquier otra persona. Esto significa que si alguien mata a alguien más, también debe morir. Los animales que matan a una persona también deben morir. Dios le recuerda a Noé y a su familia a través de la poesía que las personas no deben matarse entre sí porque están hechas a imagen de Dios, tal como él lo dijo en la historia de la creación. Luego Dios repite la orden de ser fructífero y multiplicarse, y llenar la tierra con personas.</w:t>
      </w:r>
    </w:p>
    <w:p>
      <w:pPr/>
      <w:r>
        <w:rPr>
          <w:lang w:val="es_ES" w:bidi="es_ES"/>
        </w:rPr>
      </w:r>
      <w:r>
        <w:rPr>
          <w:lang w:val="es_ES" w:bidi="es_ES"/>
        </w:rPr>
        <w:t>Conversen en grupo: ¿Por qué Dios usaría poesía para explicar que estamos hechos a imagen de Dios? ¿Cómo usan en su cultura la poesía o la canción para enfatizar algo importante?</w:t>
      </w:r>
    </w:p>
    <w:p>
      <w:pPr/>
      <w:r>
        <w:rPr>
          <w:lang w:val="es_ES" w:bidi="es_ES"/>
        </w:rPr>
      </w:r>
      <w:r>
        <w:rPr>
          <w:lang w:val="es_ES" w:bidi="es_ES"/>
        </w:rPr>
        <w:t>Entonces Dios confirma el pacto o acuerdo sagrado que está haciendo con Noé y sus descendientes. Este pacto incluso se aplica a los animales. Dios dice: "Nunca más usaré aguas de diluvio para destruir la tierra". Luego, Dios promete una señal. Una señal es una prueba de que algo es verdad o que sucederá. Dios pone un arco iris en las nubes. El arco iris es la señal del pacto que Dios está haciendo. Dios dice: "Cuando vea el arco iris en las nubes, recordaré este pacto". Esto no significa que Dios olvidará la promesa que ha hecho. Esto significa que Dios se mantendrá fiel y cumplirá su promesa. Dios repite que el pacto está entre Dios y las personas, así mismo entre Dios y los animales. Este pacto o promesa, de no destruir la tierra nuevamente con un diluvio, es eterno o duradero.</w:t>
      </w:r>
    </w:p>
    <w:p>
      <w:pPr/>
      <w:r>
        <w:rPr>
          <w:lang w:val="es_ES" w:bidi="es_ES"/>
        </w:rPr>
      </w:r>
      <w:r>
        <w:rPr>
          <w:lang w:val="es_ES" w:bidi="es_ES"/>
        </w:rPr>
        <w:t xml:space="preserve">Muestren una imagen de un </w:t>
      </w:r>
      <w:r>
        <w:rPr>
          <w:lang w:val="es_ES" w:bidi="es_ES"/>
        </w:rPr>
        <w:t>arco iris</w:t>
      </w:r>
      <w:r>
        <w:rPr>
          <w:lang w:val="es_ES" w:bidi="es_ES"/>
        </w:rPr>
        <w:t>.</w:t>
      </w:r>
    </w:p>
    <w:p>
      <w:pPr/>
      <w:r>
        <w:rPr>
          <w:lang w:val="es_ES" w:bidi="es_ES"/>
        </w:rPr>
      </w:r>
      <w:r>
        <w:rPr>
          <w:lang w:val="es_ES" w:bidi="es_ES"/>
        </w:rPr>
        <w:t>Conversen en grupo: ¿Qué cree o piensa su pueblo cuando ven un arco iris? ¿Qué se les enseñó de niños sobre el arco iris? ¿Por qué ver un arco iris después de una lluvia es importante para la fe?</w:t>
      </w:r>
    </w:p>
    <w:p>
      <w:pPr/>
      <w:r>
        <w:rPr>
          <w:lang w:val="es_ES" w:bidi="es_ES"/>
        </w:rPr>
      </w:r>
      <w:r>
        <w:rPr>
          <w:lang w:val="es_ES" w:bidi="es_ES"/>
        </w:rPr>
        <w:t>Dios repite que el arco iris es la señal del pacto. Dios dice: "Estoy confirmando este pacto con todas las criaturas de la tierra".</w:t>
      </w:r>
      <w:r>
        <w:rPr>
          <w:lang w:val="es_ES" w:bidi="es_ES"/>
        </w:rPr>
      </w:r>
    </w:p>
    <w:p>
      <w:pPr>
        <w:pStyle w:val="Heading3"/>
      </w:pPr>
      <w:r>
        <w:rPr>
          <w:lang w:val="es_ES" w:bidi="es_ES"/>
        </w:rPr>
        <w:t>Definamos las escenas</w:t>
      </w:r>
    </w:p>
    <w:p>
      <w:pPr/>
      <w:r>
        <w:rPr>
          <w:lang w:val="es_ES" w:bidi="es_ES"/>
        </w:rPr>
      </w:r>
      <w:r>
        <w:rPr>
          <w:lang w:val="es_ES" w:bidi="es_ES"/>
        </w:rPr>
        <w:t xml:space="preserve">Escuchen el texto nuevamente en la versión que sea más fácil de entender. </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Tan pronto como deja el barco, Noé construye un altar y sacrifica animales como un acto de adoración a Dios.</w:t>
      </w:r>
    </w:p>
    <w:p>
      <w:pPr/>
      <w:r>
        <w:rPr>
          <w:lang w:val="es_ES" w:bidi="es_ES"/>
        </w:rPr>
      </w:r>
      <w:r>
        <w:rPr>
          <w:b/>
          <w:lang w:val="es_ES" w:bidi="es_ES"/>
        </w:rPr>
        <w:t>Segunda escena:</w:t>
      </w:r>
      <w:r>
        <w:rPr>
          <w:lang w:val="es_ES" w:bidi="es_ES"/>
        </w:rPr>
        <w:t xml:space="preserve"> Dios huele el aroma de los animales en llamas y está complacido. Dios decide que nunca más destruirá la tierra con un diluvio.</w:t>
      </w:r>
    </w:p>
    <w:p>
      <w:pPr/>
      <w:r>
        <w:rPr>
          <w:lang w:val="es_ES" w:bidi="es_ES"/>
        </w:rPr>
      </w:r>
      <w:r>
        <w:rPr>
          <w:b/>
          <w:lang w:val="es_ES" w:bidi="es_ES"/>
        </w:rPr>
        <w:t>Tercera escena:</w:t>
      </w:r>
      <w:r>
        <w:rPr>
          <w:lang w:val="es_ES" w:bidi="es_ES"/>
        </w:rPr>
        <w:t xml:space="preserve"> Dios bendice a Noé y a su familia y les dice que sean fructíferos y se multipliquen. Dios también les da todos los animales, peces y aves como alimento. Dios les advierte que no coman la carne que aún tenga sangre y que no maten a otro humano. Dios les recuerda que están hechos a imagen de Dios. Dios les dice nuevamente que sean fructíferos y se multipliquen.</w:t>
      </w:r>
    </w:p>
    <w:p>
      <w:pPr/>
      <w:r>
        <w:rPr>
          <w:lang w:val="es_ES" w:bidi="es_ES"/>
        </w:rPr>
      </w:r>
      <w:r>
        <w:rPr>
          <w:b/>
          <w:lang w:val="es_ES" w:bidi="es_ES"/>
        </w:rPr>
        <w:t>Cuarta escena:</w:t>
      </w:r>
      <w:r>
        <w:rPr>
          <w:lang w:val="es_ES" w:bidi="es_ES"/>
        </w:rPr>
        <w:t xml:space="preserve"> Dios repite su promesa de que nunca más destruirá la tierra con un diluvio. Dios promete poner un arco iris en las nubes como una señal de esta promesa. Dios dice, "Cuando vea este arco iris, recordaré mi promesa de no destruir la tierra con un diluvio".</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Noé</w:t>
      </w:r>
    </w:p>
    <w:p>
      <w:pPr>
        <w:pStyle w:val="ListBullet"/>
        <w:spacing w:line="240" w:lineRule="auto"/>
        <w:ind w:left="720"/>
      </w:pPr>
      <w:r>
        <w:rPr>
          <w:lang w:val="es_ES" w:bidi="es_ES"/>
        </w:rPr>
      </w:r>
      <w:r>
        <w:rPr>
          <w:lang w:val="es_ES" w:bidi="es_ES"/>
        </w:rPr>
        <w:t>Los hijos de Noé</w:t>
      </w:r>
    </w:p>
    <w:p>
      <w:pPr>
        <w:pStyle w:val="ListBullet"/>
        <w:spacing w:line="240" w:lineRule="auto"/>
        <w:ind w:left="720"/>
      </w:pPr>
      <w:r>
        <w:rPr>
          <w:lang w:val="es_ES" w:bidi="es_ES"/>
        </w:rPr>
      </w:r>
      <w:r>
        <w:rPr>
          <w:lang w:val="es_ES" w:bidi="es_ES"/>
        </w:rPr>
        <w:t>La esposa de Noé</w:t>
      </w:r>
    </w:p>
    <w:p>
      <w:pPr>
        <w:pStyle w:val="ListBullet"/>
        <w:spacing w:line="240" w:lineRule="auto"/>
        <w:ind w:left="720"/>
      </w:pPr>
      <w:r>
        <w:rPr>
          <w:lang w:val="es_ES" w:bidi="es_ES"/>
        </w:rPr>
      </w:r>
      <w:r>
        <w:rPr>
          <w:lang w:val="es_ES" w:bidi="es_ES"/>
        </w:rPr>
        <w:t>Las esposas de los hijos de Noé</w:t>
      </w:r>
    </w:p>
    <w:p>
      <w:pPr>
        <w:pStyle w:val="ListBullet"/>
        <w:spacing w:line="240" w:lineRule="auto"/>
        <w:ind w:left="720"/>
      </w:pPr>
      <w:r>
        <w:rPr>
          <w:lang w:val="es_ES" w:bidi="es_ES"/>
        </w:rPr>
      </w:r>
      <w:r>
        <w:rPr>
          <w:lang w:val="es_ES" w:bidi="es_ES"/>
        </w:rPr>
        <w:t>Los animales</w:t>
      </w:r>
    </w:p>
    <w:p>
      <w:pPr/>
      <w:r>
        <w:rPr>
          <w:lang w:val="es_ES" w:bidi="es_ES"/>
        </w:rPr>
      </w:r>
      <w:r>
        <w:rPr>
          <w:lang w:val="es_ES" w:bidi="es_ES"/>
        </w:rPr>
        <w:t>En esta sesión, hagan que el grupo haga una guía visual, dibuje o utilice algún tipo de manualidad (objetos que puedan mover, como piedras, palos o juguetes infantiles) para visualizar la historia y la acción que se desarrolla.</w:t>
      </w:r>
    </w:p>
    <w:p>
      <w:pPr/>
      <w:r>
        <w:rPr>
          <w:lang w:val="es_ES" w:bidi="es_ES"/>
        </w:rPr>
      </w:r>
      <w:r>
        <w:rPr>
          <w:lang w:val="es_ES" w:bidi="es_ES"/>
        </w:rPr>
        <w:t>En la primera escena, Noé construye un altar y sacrifica animales y aves como una ofrenda quemada. Esto es lo primero que Noé hace cuando baja del barco. Asegúrense de conectar esta escena con Noé dejando el barco.</w:t>
      </w:r>
    </w:p>
    <w:p>
      <w:pPr/>
      <w:r>
        <w:rPr>
          <w:lang w:val="es_ES" w:bidi="es_ES"/>
        </w:rPr>
      </w:r>
      <w:r>
        <w:rPr>
          <w:lang w:val="es_ES" w:bidi="es_ES"/>
        </w:rPr>
        <w:t>Conversen sobre cómo indican en su idioma que algo que está sucediendo es lo que sigue. ¿Por qué es importante indicar que el acto de adoración de Noé fue lo primero que hizo después de dejar el barco?</w:t>
      </w:r>
    </w:p>
    <w:p>
      <w:pPr/>
      <w:r>
        <w:rPr>
          <w:lang w:val="es_ES" w:bidi="es_ES"/>
        </w:rPr>
      </w:r>
      <w:r>
        <w:rPr>
          <w:lang w:val="es_ES" w:bidi="es_ES"/>
        </w:rPr>
        <w:t>Noé usó piedras que se encontrarían cerca del barco. El altar sirve como un lugar para quemar a los animales y a las aves. La palabra animales es plural. No sabemos cuántos animales sacrificó Noé, pero probablemente sacrificó mucho más de uno. Los animales vinieron de los 7 pares (macho y hembra) de los animales limpios o animales que fueron declarados aptos para ser usados en la adoración a Dios. Estos serían animales como ovejas, cabras, toros o aves como palomas. La familia de Noé no se menciona en esta escena. Probablemente estaban cerca y participaron en la adoración. Esta era una ofrenda quemada que significaba que el animal completo sería quemado para que solo quedaran cenizas.</w:t>
      </w:r>
    </w:p>
    <w:p>
      <w:pPr/>
      <w:r>
        <w:rPr>
          <w:lang w:val="es_ES" w:bidi="es_ES"/>
        </w:rPr>
      </w:r>
      <w:r>
        <w:rPr>
          <w:lang w:val="es_ES" w:bidi="es_ES"/>
        </w:rPr>
        <w:t xml:space="preserve">Muestren la imagen del </w:t>
      </w:r>
      <w:r>
        <w:rPr>
          <w:lang w:val="es_ES" w:bidi="es_ES"/>
        </w:rPr>
        <w:t>altar con un animal siendo quemado en él</w:t>
      </w:r>
      <w:r>
        <w:rPr>
          <w:lang w:val="es_ES" w:bidi="es_ES"/>
        </w:rPr>
        <w:t>.</w:t>
      </w:r>
    </w:p>
    <w:p>
      <w:pPr/>
      <w:r>
        <w:rPr>
          <w:lang w:val="es_ES" w:bidi="es_ES"/>
        </w:rPr>
      </w:r>
      <w:r>
        <w:rPr>
          <w:lang w:val="es_ES" w:bidi="es_ES"/>
        </w:rPr>
        <w:t>En la segunda escena, Dios está hablando a sí mismo o hablando en su corazón. Dios huele el aroma de las ofrendas quemadas y está complacido. Dios comienza a hablarse a sí mismo y hace una promesa. Dios dice que las personas son malas desde su niñez. A pesar de eso Dios dice: "Nunca más maldeciré el suelo". Dios dice: "Nunca más destruiré todas las cosas vivientes". Dios usa poesía para decir que esta promesa es durante la tierra exista. La poesía está en forma de pares contrastantes: plantación y cosecha, frío y calor, verano e invierno, día y noche.</w:t>
      </w:r>
    </w:p>
    <w:p>
      <w:pPr/>
      <w:r>
        <w:rPr>
          <w:lang w:val="es_ES" w:bidi="es_ES"/>
        </w:rPr>
      </w:r>
      <w:r>
        <w:rPr>
          <w:lang w:val="es_ES" w:bidi="es_ES"/>
        </w:rPr>
        <w:t>En la tercera escena, Dios viene a Noé y comienza a hablar con Noé. Dios bendice a Noé y a sus hijos y les dice que sean fructíferos y se multipliquen y llenen la tierra. Este es el mismo mandamiento que Dios dio a Adán y a Eva en el jardín. Dios le dice a Noé y a sus hijos que ahora tienen autoridad sobre todos los animales, peces y aves. Dios también dice que estas criaturas tendrán miedo de Noé y de sus hijos y estarán aterrorizados de ellos. Dios le dice a Noé y a sus hijos que ahora pueden comer cualquiera de los animales, pero primero deben drenar la sangre de la carne. Dios dice específicamente que no deben comer nada que todavía tenga sangre. Luego, Dios les dice que está prohibido matar a otro ser humano. Dios dice que si alguien mata a otra persona, la persona que mató a alguien también debe morir. Y si un animal mata a un ser humano, ese animal debe morir. Dios repite el mandamiento de ser fructífero y multiplicarse. Dios le recuerda a la familia de Noé que Dios los hizo a imagen de Dios. Dios usa poesía para expresar esto. Esta es la misma redacción que Dios usó en la creación de Adán.</w:t>
      </w:r>
    </w:p>
    <w:p>
      <w:pPr/>
      <w:r>
        <w:rPr>
          <w:lang w:val="es_ES" w:bidi="es_ES"/>
        </w:rPr>
      </w:r>
      <w:r>
        <w:rPr>
          <w:lang w:val="es_ES" w:bidi="es_ES"/>
        </w:rPr>
        <w:t>En la cuarta escena, Dios confirma el pacto o la promesa solemne que Dios ha hecho de no destruir la tierra nuevamente con un diluvio. Dios está haciendo este pacto no solo con Noé y sus hijos, sino también con todos los animales. Dios incluye en este pacto, a cada criatura viviente en la tierra. Dios promete poner un arco iris en las nubes como una señal de este pacto. Cuando Dios vea el arco iris, recordará el pacto. Dios les dice que el arco iris es la señal de este pacto y Dios lo está confirmando con todas las criaturas vivientes de la tierra. Dios repite esta promesa 3 veces.</w:t>
      </w:r>
      <w:r>
        <w:rPr>
          <w:lang w:val="es_ES" w:bidi="es_ES"/>
        </w:rPr>
      </w:r>
    </w:p>
    <w:p>
      <w:pPr>
        <w:pStyle w:val="Heading3"/>
      </w:pPr>
      <w:r>
        <w:rPr>
          <w:lang w:val="es_ES" w:bidi="es_ES"/>
        </w:rPr>
        <w:t>Actuemos el texto</w:t>
      </w:r>
    </w:p>
    <w:p>
      <w:pPr/>
      <w:r>
        <w:rPr>
          <w:lang w:val="es_ES" w:bidi="es_ES"/>
        </w:rPr>
      </w:r>
      <w:r>
        <w:rPr>
          <w:lang w:val="es_ES" w:bidi="es_ES"/>
        </w:rPr>
        <w:t xml:space="preserve">Escuchen el texto nuevamente en la versión que sea más fácil de entender. </w:t>
      </w:r>
    </w:p>
    <w:p>
      <w:pPr/>
      <w:r>
        <w:rPr>
          <w:lang w:val="es_ES" w:bidi="es_ES"/>
        </w:rPr>
      </w:r>
      <w:r>
        <w:rPr>
          <w:lang w:val="es_ES" w:bidi="es_ES"/>
        </w:rPr>
        <w:t xml:space="preserve">En esta sesión, el equipo dramatizará la historia. </w:t>
      </w:r>
    </w:p>
    <w:p>
      <w:pPr/>
      <w:r>
        <w:rPr>
          <w:lang w:val="es_ES" w:bidi="es_ES"/>
        </w:rPr>
      </w:r>
      <w:r>
        <w:rPr>
          <w:lang w:val="es_ES" w:bidi="es_ES"/>
        </w:rPr>
        <w:t xml:space="preserve">Esta historia tiene cuatro escenas. </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Noé</w:t>
      </w:r>
    </w:p>
    <w:p>
      <w:pPr>
        <w:pStyle w:val="ListBullet"/>
        <w:spacing w:line="240" w:lineRule="auto"/>
        <w:ind w:left="720"/>
      </w:pPr>
      <w:r>
        <w:rPr>
          <w:lang w:val="es_ES" w:bidi="es_ES"/>
        </w:rPr>
      </w:r>
      <w:r>
        <w:rPr>
          <w:lang w:val="es_ES" w:bidi="es_ES"/>
        </w:rPr>
        <w:t>Los hijos de Noé</w:t>
      </w:r>
    </w:p>
    <w:p>
      <w:pPr>
        <w:pStyle w:val="ListBullet"/>
        <w:spacing w:line="240" w:lineRule="auto"/>
        <w:ind w:left="720"/>
      </w:pPr>
      <w:r>
        <w:rPr>
          <w:lang w:val="es_ES" w:bidi="es_ES"/>
        </w:rPr>
      </w:r>
      <w:r>
        <w:rPr>
          <w:lang w:val="es_ES" w:bidi="es_ES"/>
        </w:rPr>
        <w:t>La esposa de Noé</w:t>
      </w:r>
    </w:p>
    <w:p>
      <w:pPr>
        <w:pStyle w:val="ListBullet"/>
        <w:spacing w:line="240" w:lineRule="auto"/>
        <w:ind w:left="720"/>
      </w:pPr>
      <w:r>
        <w:rPr>
          <w:lang w:val="es_ES" w:bidi="es_ES"/>
        </w:rPr>
      </w:r>
      <w:r>
        <w:rPr>
          <w:lang w:val="es_ES" w:bidi="es_ES"/>
        </w:rPr>
        <w:t>Las esposas de los hijos de Noé</w:t>
      </w:r>
    </w:p>
    <w:p>
      <w:pPr>
        <w:pStyle w:val="ListBullet"/>
        <w:spacing w:line="240" w:lineRule="auto"/>
        <w:ind w:left="720"/>
      </w:pPr>
      <w:r>
        <w:rPr>
          <w:lang w:val="es_ES" w:bidi="es_ES"/>
        </w:rPr>
      </w:r>
      <w:r>
        <w:rPr>
          <w:lang w:val="es_ES" w:bidi="es_ES"/>
        </w:rPr>
        <w:t>Los animales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En la primera escena, Noé y su familia han dejado el barco tal como Dios ordenó. Todos los animales han dejado el barco. Entonces Noé construye un altar y adora a Dios. Noé toma algunos de los animales y aves limpios o los animales y aves que son aptos para ser usados como un sacrificio a Dios y los ofrece como ofrendas quemadas. Esto significa que el animal completo es quemado para que solo queden cenizas. La escena no menciona a la familia de Noé, pero ellos normalmente estarían presentes.</w:t>
      </w:r>
    </w:p>
    <w:p>
      <w:pPr/>
      <w:r>
        <w:rPr>
          <w:lang w:val="es_ES" w:bidi="es_ES"/>
        </w:rPr>
      </w:r>
      <w:r>
        <w:rPr>
          <w:lang w:val="es_ES" w:bidi="es_ES"/>
        </w:rPr>
        <w:t>Detengan la acción: Pregúntenle a Noé, "¿Por qué te estás deteniendo ahora para adorar a Dios?" Puede que escuchen, "Quiero adorar a Dios porque él nos ha traído de manera segura en medio de este diluvio". O, "Estoy agradecido por lo que Dios ha hecho y quiero agradecerle a Dios". O, "Esta es la manera en que adoro a Dios y quiero adorar en este momento". O "Quiero agradecerle a Dios por salvarme a mí y a mi familia". Pregúntenle a otros miembros de la familia por qué están participando. Puede que escuchen: "Dios nos salvó. Debemos adorarlo". O, "Solo estoy ayudando a mi padre". Reanuden la actividad.</w:t>
      </w:r>
    </w:p>
    <w:p>
      <w:pPr/>
      <w:r>
        <w:rPr>
          <w:lang w:val="es_ES" w:bidi="es_ES"/>
        </w:rPr>
      </w:r>
      <w:r>
        <w:rPr>
          <w:lang w:val="es_ES" w:bidi="es_ES"/>
        </w:rPr>
        <w:t>En la segunda escena, Dios es el único personaje. Dios huele el aroma de los sacrificios en llamas y está complacido. Entonces Dios comienza a hablar, pero está hablando consigo mismo. Dios hace una promesa de que nunca más maldecirá la tierra por causa de las personas. Dios dice que desde el momento en que son niños, los humanos piensan solo en el mal. Aunque los humanos son así, Dios promete que nunca más destruirá todas las cosas vivientes. Entonces Dios usa una forma de poesía para enfatizar esta promesa.</w:t>
      </w:r>
    </w:p>
    <w:p>
      <w:pPr/>
      <w:r>
        <w:rPr>
          <w:lang w:val="es_ES" w:bidi="es_ES"/>
        </w:rPr>
      </w:r>
      <w:r>
        <w:rPr>
          <w:lang w:val="es_ES" w:bidi="es_ES"/>
        </w:rPr>
        <w:t>Detengan la acción: Pregúntenle a Dios, ¿Cómo se siente en este momento?" Es posible que escuchen "Estoy complacido con Noé y su familia", o "Quiero una relación con los descendientes de Noé", o "Tengo otro plan para lidiar con el mal en el mundo", Reanuden la acción.</w:t>
      </w:r>
    </w:p>
    <w:p>
      <w:pPr/>
      <w:r>
        <w:rPr>
          <w:lang w:val="es_ES" w:bidi="es_ES"/>
        </w:rPr>
      </w:r>
      <w:r>
        <w:rPr>
          <w:lang w:val="es_ES" w:bidi="es_ES"/>
        </w:rPr>
        <w:t>En la tercera escena, Dios habla a Noé y a los hijos de Noé. Dios les dice que sean fructíferos y se multipliquen y llenen la tierra.</w:t>
      </w:r>
    </w:p>
    <w:p>
      <w:pPr/>
      <w:r>
        <w:rPr>
          <w:lang w:val="es_ES" w:bidi="es_ES"/>
        </w:rPr>
      </w:r>
      <w:r>
        <w:rPr>
          <w:lang w:val="es_ES" w:bidi="es_ES"/>
        </w:rPr>
        <w:t>Detengan la acción: Pregúntenle a los tres hijos, "¿Qué entienden de lo que Dios acaba de decir? ¿Qué deben hacer?" Es posible que escuchen: "Significa que debemos tener muchos hijos", o, "significa que necesitamos vivir en áreas separadas para que comencemos a poblar esos lugares". Pregúntenle a Noé, "¿Sabes ahora cuándo Dios usó este mismo mandamiento antes?" Es posible que escuchen: "Dios dijo esto a Adán y a Eva", o "No sabía que Dios había dicho esto antes". Reanuden la actividad.</w:t>
      </w:r>
    </w:p>
    <w:p>
      <w:pPr/>
      <w:r>
        <w:rPr>
          <w:lang w:val="es_ES" w:bidi="es_ES"/>
        </w:rPr>
      </w:r>
      <w:r>
        <w:rPr>
          <w:lang w:val="es_ES" w:bidi="es_ES"/>
        </w:rPr>
        <w:t>Dios le dice a Noé y a sus hijos que todos los peces, animales y aves están ahora en su poder. Estas criaturas reaccionarán con miedo y terror cuando vean a humanos. Dios le dice a Noé y a sus tres hijos que estos animales, peces y aves deben ser alimento para ellos tal como el grano y las verduras han sido alimento en el pasado. Pero Dios también les dice que la sangre de toda la carne debe ser drenada antes de comerse. Entonces Dios les da una advertencia. Dios dice que nadie debe matar a otro ser humano. Si alguien mata a otro ser humano, esa persona también debe morir. Dios dice que esto se aplica a cualquier animal que pueda matar a una persona, así como a otra persona que pueda matar a alguien. Dios les recuerda que las personas están hechas a imagen de Dios. Entonces Dios repite la instrucción para ser fructífero y multiplicarse.</w:t>
      </w:r>
    </w:p>
    <w:p>
      <w:pPr/>
      <w:r>
        <w:rPr>
          <w:lang w:val="es_ES" w:bidi="es_ES"/>
        </w:rPr>
      </w:r>
      <w:r>
        <w:rPr>
          <w:lang w:val="es_ES" w:bidi="es_ES"/>
        </w:rPr>
        <w:t>Detengan la acción: Pregúntenle a Noé y a sus hijos por qué deben drenar la sangre de la carne antes de comérsela. Es posible que escuchen, "No lo sé", o "La sangre tiene vida. No podemos comer eso". Pregúntenle a Noé, "¿Cómo te sientes por ser amo sobre todos los animales?" Es posible que escuchen, "Esto fue bueno de parte de Dios que nos diera esta responsabilidad", o, "Lamento que tengan miedo de nosotros ahora. No los maltrataré", o "Esto será una gran responsabilidad". Pregúntenle a los hijos de Noé qué piensan sobre el castigo por matar a otra persona. Es posible que escuchen, "Esto parece justo. No debemos matar a nadie. El que mata a alguien más debe ser castigado". Pregúntenles a todos, "¿Qué piensan sobre ser hechos a imagen de Dios?" Es posible que escuchen, "No entiendo lo que eso significa", o "Dios debe amarnos mucho", o "Esto significa que necesitamos actuar como Dios quiere que actuemos". Reanuden la actividad.</w:t>
      </w:r>
    </w:p>
    <w:p>
      <w:pPr/>
      <w:r>
        <w:rPr>
          <w:lang w:val="es_ES" w:bidi="es_ES"/>
        </w:rPr>
      </w:r>
      <w:r>
        <w:rPr>
          <w:lang w:val="es_ES" w:bidi="es_ES"/>
        </w:rPr>
        <w:t>En la cuarta escena, Dios todavía está hablando con Noé y sus hijos. Dios confirma la promesa que se hizo a sí mismo anteriormente. Ahora Noé y sus hijos escuchan esta promesa. Esto es un pacto o una promesa sagrada. Dios dice que este pacto está con todas las personas y todos los animales y aves que estaban en el barco. Dios promete que nunca más destruirá la tierra con un diluvio. Entonces Dios les da una señal de este pacto. Dios pone un arco iris en las nubes. Dios les dice que cuando vea el arco iris, recordará su pacto o promesa de no destruir la tierra con un diluvio. Dios le dice a Noé que el arco iris es la señal de este pacto. Dios repite esto 3 veces.</w:t>
      </w:r>
    </w:p>
    <w:p>
      <w:pPr/>
      <w:r>
        <w:rPr>
          <w:lang w:val="es_ES" w:bidi="es_ES"/>
        </w:rPr>
      </w:r>
      <w:r>
        <w:rPr>
          <w:lang w:val="es_ES" w:bidi="es_ES"/>
        </w:rPr>
        <w:t>Detengan la acción: Pregúntenle a Noé y a sus hijos cómo se sienten cuando escuchan esta promesa. Es posible que escuchen, "Estoy tan contento. Este diluvio era algo terrible", o "podemos confiar en Dios para que cumpla su promesa", o "Estoy contento de que Dios nos haya dado una señal para que no olvidemos y Dios no olvide esta promesa". Reanuden la actividad.</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Noé construyó un </w:t>
      </w:r>
      <w:r>
        <w:rPr>
          <w:b/>
          <w:lang w:val="es_ES" w:bidi="es_ES"/>
        </w:rPr>
        <w:t>altar</w:t>
      </w:r>
      <w:r>
        <w:rPr>
          <w:lang w:val="es_ES" w:bidi="es_ES"/>
        </w:rPr>
        <w:t xml:space="preserve"> a Dios. </w:t>
      </w:r>
      <w:r>
        <w:rPr>
          <w:lang w:val="es_ES" w:bidi="es_ES"/>
        </w:rPr>
        <w:t>Altar</w:t>
      </w:r>
      <w:r>
        <w:rPr>
          <w:lang w:val="es_ES" w:bidi="es_ES"/>
        </w:rPr>
        <w:t xml:space="preserve"> se menciona en el Glosario Principal. Las personas generalmente lo hacen de piedras. Las personas mataron animales en el altar y los quemaron como un sacrificio a Dios. Esta era la manera de adorar a Dios. Esta es la primera vez que un altar se usa en las escrituras. Noé quemó animales en el altar para mostrar agradecimiento y honor a Dios.</w:t>
      </w:r>
    </w:p>
    <w:p>
      <w:pPr/>
      <w:r>
        <w:rPr>
          <w:lang w:val="es_ES" w:bidi="es_ES"/>
        </w:rPr>
      </w:r>
      <w:r>
        <w:rPr>
          <w:lang w:val="es_ES" w:bidi="es_ES"/>
        </w:rPr>
        <w:t xml:space="preserve">Muestren una imagen de un </w:t>
      </w:r>
      <w:r>
        <w:rPr>
          <w:lang w:val="es_ES" w:bidi="es_ES"/>
        </w:rPr>
        <w:t>altar hecho de piedras con un animal siendo quemado encima de él</w:t>
      </w:r>
      <w:r>
        <w:rPr>
          <w:lang w:val="es_ES" w:bidi="es_ES"/>
        </w:rPr>
        <w:t>. Conversen en el grupo sobre cómo describirán un altar. Podrían decir que era una mesa de piedras donde un animal podía ser sacrificado y quemado.</w:t>
      </w:r>
    </w:p>
    <w:p>
      <w:pPr/>
      <w:r>
        <w:rPr>
          <w:lang w:val="es_ES" w:bidi="es_ES"/>
        </w:rPr>
      </w:r>
      <w:r>
        <w:rPr>
          <w:b/>
          <w:lang w:val="es_ES" w:bidi="es_ES"/>
        </w:rPr>
        <w:t>Jehová</w:t>
      </w:r>
      <w:r>
        <w:rPr>
          <w:lang w:val="es_ES" w:bidi="es_ES"/>
        </w:rPr>
        <w:t xml:space="preserve"> es el nombre para Dios, usado las dos primeras veces que Dios es mencionado en este pasaje. El Glosario Principal habla de </w:t>
      </w:r>
      <w:r>
        <w:rPr>
          <w:lang w:val="es_ES" w:bidi="es_ES"/>
        </w:rPr>
        <w:t>Jehová</w:t>
      </w:r>
      <w:r>
        <w:rPr>
          <w:lang w:val="es_ES" w:bidi="es_ES"/>
        </w:rPr>
        <w:t xml:space="preserve">. Usen el mismo nombre que han usado en los pasajes anteriores para Jehová. Noé tomó algunos de los animales y aves </w:t>
      </w:r>
      <w:r>
        <w:rPr>
          <w:b/>
          <w:lang w:val="es_ES" w:bidi="es_ES"/>
        </w:rPr>
        <w:t>limpios</w:t>
      </w:r>
      <w:r>
        <w:rPr>
          <w:lang w:val="es_ES" w:bidi="es_ES"/>
        </w:rPr>
        <w:t xml:space="preserve"> de los animales que habían estado en el barco y los sacrificó en este acto de adoración. Los animales limpios eran los animales que eran considerados aptos para el sacrificio y para comer. Vean el Glosario Principal para una conversación sobre </w:t>
      </w:r>
      <w:r>
        <w:rPr>
          <w:lang w:val="es_ES" w:bidi="es_ES"/>
        </w:rPr>
        <w:t>limpio</w:t>
      </w:r>
      <w:r>
        <w:rPr>
          <w:lang w:val="es_ES" w:bidi="es_ES"/>
        </w:rPr>
        <w:t xml:space="preserve">. Dios le había dicho a Noé que tomara 7 pares de estos animales, un macho y una hembra en cada par, en el barco. No sabemos cuántos de estos animales y aves usó Noé en el sacrificio, pero el número es plural. Estos animales y aves eran ofrecidos como una </w:t>
      </w:r>
      <w:r>
        <w:rPr>
          <w:b/>
          <w:lang w:val="es_ES" w:bidi="es_ES"/>
        </w:rPr>
        <w:t>ofrenda quemada</w:t>
      </w:r>
      <w:r>
        <w:rPr>
          <w:lang w:val="es_ES" w:bidi="es_ES"/>
        </w:rPr>
        <w:t xml:space="preserve">. Esto significa que el animal completo fue quemado para que lo único que quedaba eran cenizas. Noé y su familia no guardaron parte del animal para comérselo. Con varios animales siendo usados, esto era un gran sacrificio. Vean el Glosario Principal para una conversación sobre </w:t>
      </w:r>
      <w:r>
        <w:rPr>
          <w:lang w:val="es_ES" w:bidi="es_ES"/>
        </w:rPr>
        <w:t>ofrendas quemadas</w:t>
      </w:r>
      <w:r>
        <w:rPr>
          <w:lang w:val="es_ES" w:bidi="es_ES"/>
        </w:rPr>
        <w:t>.</w:t>
      </w:r>
    </w:p>
    <w:p>
      <w:pPr/>
      <w:r>
        <w:rPr>
          <w:lang w:val="es_ES" w:bidi="es_ES"/>
        </w:rPr>
      </w:r>
      <w:r>
        <w:rPr>
          <w:lang w:val="es_ES" w:bidi="es_ES"/>
        </w:rPr>
        <w:t>Dios comenzó a hablar consigo mismo. Dios no le estaba hablando a Noé o a alguien más. Algunas traducciones dicen que Dios estaba hablando en su corazón. Las personas pensaban que el corazón era el centro de los pensamientos y de la voluntad.</w:t>
      </w:r>
    </w:p>
    <w:p>
      <w:pPr/>
      <w:r>
        <w:rPr>
          <w:lang w:val="es_ES" w:bidi="es_ES"/>
        </w:rPr>
      </w:r>
      <w:r>
        <w:rPr>
          <w:lang w:val="es_ES" w:bidi="es_ES"/>
        </w:rPr>
        <w:t>Conversen en grupo sobre la mejor manera de decir que Dios estaba hablando consigo mismo.</w:t>
      </w:r>
    </w:p>
    <w:p>
      <w:pPr/>
      <w:r>
        <w:rPr>
          <w:lang w:val="es_ES" w:bidi="es_ES"/>
        </w:rPr>
      </w:r>
      <w:r>
        <w:rPr>
          <w:lang w:val="es_ES" w:bidi="es_ES"/>
        </w:rPr>
        <w:t xml:space="preserve">Mientras Dios estaba hablando, Dios dijo: "Nunca más maldeciré </w:t>
      </w:r>
      <w:r>
        <w:rPr>
          <w:b/>
          <w:lang w:val="es_ES" w:bidi="es_ES"/>
        </w:rPr>
        <w:t>el</w:t>
      </w:r>
      <w:r>
        <w:rPr>
          <w:lang w:val="es_ES" w:bidi="es_ES"/>
        </w:rPr>
        <w:t xml:space="preserve"> suelo". El Glosario Principal tiene una platica sobre la palabra </w:t>
      </w:r>
      <w:r>
        <w:rPr>
          <w:lang w:val="es_ES" w:bidi="es_ES"/>
        </w:rPr>
        <w:t>maldición</w:t>
      </w:r>
      <w:r>
        <w:rPr>
          <w:lang w:val="es_ES" w:bidi="es_ES"/>
        </w:rPr>
        <w:t xml:space="preserve">. Significa pronunciar un juicio o un castigo sobre alguien o algo. Ustedes usaron esta palabra en la historia donde Adán y Eva desobedecieron a Dios. Deberían usar la misma palabra para maldición en este pasaje. Dios dice que todo lo que las personas hacen está inclinado hacia </w:t>
      </w:r>
      <w:r>
        <w:rPr>
          <w:b/>
          <w:lang w:val="es_ES" w:bidi="es_ES"/>
        </w:rPr>
        <w:t>la maldad</w:t>
      </w:r>
      <w:r>
        <w:rPr>
          <w:lang w:val="es_ES" w:bidi="es_ES"/>
        </w:rPr>
        <w:t xml:space="preserve"> desde el momento en que son niños. La palabra </w:t>
      </w:r>
      <w:r>
        <w:rPr>
          <w:lang w:val="es_ES" w:bidi="es_ES"/>
        </w:rPr>
        <w:t>maldad</w:t>
      </w:r>
      <w:r>
        <w:rPr>
          <w:lang w:val="es_ES" w:bidi="es_ES"/>
        </w:rPr>
        <w:t xml:space="preserve"> está en el Glosario Principal. Significa que el pueblo está haciendo cosas malas o cosas en contra de Dios. Dios hace una promesa de que mientras la tierra permanezca, él nunca más destruirá todas las cosas vivientes. Dios usa poesía y hace 4 declaraciones contrastantes para ilustrar cuánto tiempo durará esto. Dios dice que mientras la tierra permanezca, habrá</w:t>
      </w:r>
    </w:p>
    <w:p>
      <w:pPr>
        <w:pStyle w:val="ListBullet"/>
        <w:spacing w:line="240" w:lineRule="auto"/>
        <w:ind w:left="720"/>
      </w:pPr>
      <w:r>
        <w:rPr>
          <w:lang w:val="es_ES" w:bidi="es_ES"/>
        </w:rPr>
      </w:r>
      <w:r>
        <w:rPr>
          <w:lang w:val="es_ES" w:bidi="es_ES"/>
        </w:rPr>
        <w:t>Plantación y cosecha</w:t>
      </w:r>
    </w:p>
    <w:p>
      <w:pPr>
        <w:pStyle w:val="ListBullet"/>
        <w:spacing w:line="240" w:lineRule="auto"/>
        <w:ind w:left="720"/>
      </w:pPr>
      <w:r>
        <w:rPr>
          <w:lang w:val="es_ES" w:bidi="es_ES"/>
        </w:rPr>
      </w:r>
      <w:r>
        <w:rPr>
          <w:lang w:val="es_ES" w:bidi="es_ES"/>
        </w:rPr>
        <w:t>Frío y calor</w:t>
      </w:r>
    </w:p>
    <w:p>
      <w:pPr>
        <w:pStyle w:val="ListBullet"/>
        <w:spacing w:line="240" w:lineRule="auto"/>
        <w:ind w:left="720"/>
      </w:pPr>
      <w:r>
        <w:rPr>
          <w:lang w:val="es_ES" w:bidi="es_ES"/>
        </w:rPr>
      </w:r>
      <w:r>
        <w:rPr>
          <w:lang w:val="es_ES" w:bidi="es_ES"/>
        </w:rPr>
        <w:t>Verano e invierno</w:t>
      </w:r>
    </w:p>
    <w:p>
      <w:pPr>
        <w:pStyle w:val="ListBullet"/>
        <w:spacing w:line="240" w:lineRule="auto"/>
        <w:ind w:left="720"/>
      </w:pPr>
      <w:r>
        <w:rPr>
          <w:lang w:val="es_ES" w:bidi="es_ES"/>
        </w:rPr>
      </w:r>
      <w:r>
        <w:rPr>
          <w:lang w:val="es_ES" w:bidi="es_ES"/>
        </w:rPr>
        <w:t>Día y noche</w:t>
      </w:r>
    </w:p>
    <w:p>
      <w:pPr/>
      <w:r>
        <w:rPr>
          <w:lang w:val="es_ES" w:bidi="es_ES"/>
        </w:rPr>
      </w:r>
      <w:r>
        <w:rPr>
          <w:lang w:val="es_ES" w:bidi="es_ES"/>
        </w:rPr>
        <w:t>Hay lugares que no tienen distintas estaciones del año o donde se mantiene cálido o caliente durante todo el año. Otros pares de palabras que podrían indicar la misma idea serían hablar de la estación de lluvias y la estación seca o el tiempo en que las hojas caen y el tiempo en que las hojas crecen.</w:t>
      </w:r>
    </w:p>
    <w:p>
      <w:pPr/>
      <w:r>
        <w:rPr>
          <w:lang w:val="es_ES" w:bidi="es_ES"/>
        </w:rPr>
      </w:r>
      <w:r>
        <w:rPr>
          <w:lang w:val="es_ES" w:bidi="es_ES"/>
        </w:rPr>
        <w:t>Conversen en grupo sobre la mejor manera de decir esta lista de 4 declaraciones contrastantes para que las personas entiendan que Dios está haciendo una promesa que es eterna.</w:t>
      </w:r>
    </w:p>
    <w:p>
      <w:pPr/>
      <w:r>
        <w:rPr>
          <w:lang w:val="es_ES" w:bidi="es_ES"/>
        </w:rPr>
      </w:r>
      <w:r>
        <w:rPr>
          <w:lang w:val="es_ES" w:bidi="es_ES"/>
        </w:rPr>
        <w:t xml:space="preserve">Después de que Dios había hablado consigo mismo o en su corazón, él entonces habla a Noé y a sus hijos. Dios les dice que sean </w:t>
      </w:r>
      <w:r>
        <w:rPr>
          <w:b/>
          <w:lang w:val="es_ES" w:bidi="es_ES"/>
        </w:rPr>
        <w:t>fructíferos</w:t>
      </w:r>
      <w:r>
        <w:rPr>
          <w:lang w:val="es_ES" w:bidi="es_ES"/>
        </w:rPr>
        <w:t xml:space="preserve"> y </w:t>
      </w:r>
      <w:r>
        <w:rPr>
          <w:b/>
          <w:lang w:val="es_ES" w:bidi="es_ES"/>
        </w:rPr>
        <w:t>se multipliquen</w:t>
      </w:r>
      <w:r>
        <w:rPr>
          <w:lang w:val="es_ES" w:bidi="es_ES"/>
        </w:rPr>
        <w:t xml:space="preserve"> y </w:t>
      </w:r>
      <w:r>
        <w:rPr>
          <w:b/>
          <w:lang w:val="es_ES" w:bidi="es_ES"/>
        </w:rPr>
        <w:t>llenen la tierra</w:t>
      </w:r>
      <w:r>
        <w:rPr>
          <w:lang w:val="es_ES" w:bidi="es_ES"/>
        </w:rPr>
        <w:t>. Este es el mismo mandamiento que Dios dio a Adán y a Eva en el jardín. Ser fructífero significa tener hijos. Multiplicarse significa que esos niños crecerán y tendrán hijos. Llenar la tierra significa que se extenderán para que las personas vivan en cada parte de la tierra.</w:t>
      </w:r>
    </w:p>
    <w:p>
      <w:pPr/>
      <w:r>
        <w:rPr>
          <w:lang w:val="es_ES" w:bidi="es_ES"/>
        </w:rPr>
      </w:r>
      <w:r>
        <w:rPr>
          <w:lang w:val="es_ES" w:bidi="es_ES"/>
        </w:rPr>
        <w:t xml:space="preserve">Ahora Dios está dando a Noé y a su familia animales, peces y aves para que coman. Dios también les da un mandamiento. Dios dice que Noé y sus hijos deben drenar la </w:t>
      </w:r>
      <w:r>
        <w:rPr>
          <w:b/>
          <w:lang w:val="es_ES" w:bidi="es_ES"/>
        </w:rPr>
        <w:t>sangre</w:t>
      </w:r>
      <w:r>
        <w:rPr>
          <w:lang w:val="es_ES" w:bidi="es_ES"/>
        </w:rPr>
        <w:t xml:space="preserve"> de la carne antes de comérsela. Las personas creían que mientras hubiera sangre en el animal, estaba vivo. Ellos creían que la sangre daba la vida. Asegurarse de que la sangre haya sido drenada de la carne es asegurarse de que el animal esté realmente muerto.</w:t>
      </w:r>
    </w:p>
    <w:p>
      <w:pPr/>
      <w:r>
        <w:rPr>
          <w:lang w:val="es_ES" w:bidi="es_ES"/>
        </w:rPr>
      </w:r>
      <w:r>
        <w:rPr>
          <w:lang w:val="es_ES" w:bidi="es_ES"/>
        </w:rPr>
        <w:t xml:space="preserve">Entonces Dios le dice a Noé y a sus hijos que la vida humana es preciosa. Cualquiera que mate a otro ser humano también debe ser asesinado. Dios dice, requiero la sangre de cualquiera que mata a otro. Esto significa que la persona debe morir porque no puede vivir sin sangre. Algunas traducciones usan la palabra hermano. Esto no solo significa su hermano biológico, sino un compañero del ser humano. Dios dice que si un animal salvaje mata a un humano, el animal debe morir. Entonces Dios explica que los humanos están hechos </w:t>
      </w:r>
      <w:r>
        <w:rPr>
          <w:b/>
          <w:lang w:val="es_ES" w:bidi="es_ES"/>
        </w:rPr>
        <w:t>a imagen de Dios</w:t>
      </w:r>
      <w:r>
        <w:rPr>
          <w:lang w:val="es_ES" w:bidi="es_ES"/>
        </w:rPr>
        <w:t>. Este mismo lenguaje fue usado en la historia de la creación. Usen las mismas palabras que usaron en esa historia. Dios les dice nuevamente que sean fructíferos y se multipliquen y llenen la tierra.</w:t>
      </w:r>
    </w:p>
    <w:p>
      <w:pPr/>
      <w:r>
        <w:rPr>
          <w:lang w:val="es_ES" w:bidi="es_ES"/>
        </w:rPr>
      </w:r>
      <w:r>
        <w:rPr>
          <w:lang w:val="es_ES" w:bidi="es_ES"/>
        </w:rPr>
        <w:t>Dios luego dice un poema para decir, "Cualquiera o cualquier animal que mate a un humano debe morir. Porque Dios hizo a las personas a su imagen". Dios está diciendo que las personas son especiales. Él usa poesía para mostrar que esto es importante.</w:t>
      </w:r>
    </w:p>
    <w:p>
      <w:pPr/>
      <w:r>
        <w:rPr>
          <w:lang w:val="es_ES" w:bidi="es_ES"/>
        </w:rPr>
      </w:r>
      <w:r>
        <w:rPr>
          <w:lang w:val="es_ES" w:bidi="es_ES"/>
        </w:rPr>
        <w:t>Conversen en grupo sobre la mejor manera de expresar esta poesía para que su pueblo entienda que las personas son importantes.</w:t>
      </w:r>
    </w:p>
    <w:p>
      <w:pPr/>
      <w:r>
        <w:rPr>
          <w:lang w:val="es_ES" w:bidi="es_ES"/>
        </w:rPr>
      </w:r>
      <w:r>
        <w:rPr>
          <w:lang w:val="es_ES" w:bidi="es_ES"/>
        </w:rPr>
        <w:t xml:space="preserve">Entonces Dios nuevamente habla a Noé y a sus hijos. Dios confirma con ellos el </w:t>
      </w:r>
      <w:r>
        <w:rPr>
          <w:b/>
          <w:lang w:val="es_ES" w:bidi="es_ES"/>
        </w:rPr>
        <w:t>pacto</w:t>
      </w:r>
      <w:r>
        <w:rPr>
          <w:lang w:val="es_ES" w:bidi="es_ES"/>
        </w:rPr>
        <w:t xml:space="preserve"> que Dios hizo cuando Dios estaba hablando consigo mismo. </w:t>
      </w:r>
      <w:r>
        <w:rPr>
          <w:lang w:val="es_ES" w:bidi="es_ES"/>
        </w:rPr>
        <w:t>El pacto</w:t>
      </w:r>
      <w:r>
        <w:rPr>
          <w:lang w:val="es_ES" w:bidi="es_ES"/>
        </w:rPr>
        <w:t xml:space="preserve"> está explicado en el Glosario Principal. Es un acuerdo permanente entre dos personas. Aquí el pacto está entre Dios y los seres humanos. Dios incluye a los animales y a las aves, cada criatura viviente, en el pacto. Dios promete que nunca más habrá un diluvio que destruirá la tierra.</w:t>
      </w:r>
    </w:p>
    <w:p>
      <w:pPr/>
      <w:r>
        <w:rPr>
          <w:lang w:val="es_ES" w:bidi="es_ES"/>
        </w:rPr>
      </w:r>
      <w:r>
        <w:rPr>
          <w:lang w:val="es_ES" w:bidi="es_ES"/>
        </w:rPr>
        <w:t xml:space="preserve">Entonces Dios dice que habrá una </w:t>
      </w:r>
      <w:r>
        <w:rPr>
          <w:b/>
          <w:lang w:val="es_ES" w:bidi="es_ES"/>
        </w:rPr>
        <w:t>señal</w:t>
      </w:r>
      <w:r>
        <w:rPr>
          <w:lang w:val="es_ES" w:bidi="es_ES"/>
        </w:rPr>
        <w:t xml:space="preserve"> del pacto. </w:t>
      </w:r>
      <w:r>
        <w:rPr>
          <w:lang w:val="es_ES" w:bidi="es_ES"/>
        </w:rPr>
        <w:t>Señal</w:t>
      </w:r>
      <w:r>
        <w:rPr>
          <w:lang w:val="es_ES" w:bidi="es_ES"/>
        </w:rPr>
        <w:t xml:space="preserve"> se menciona en el Glosario Principal. Una señal es una prueba de que algo es verdad. Aquí Dios promete poner un arco iris en las nubes. El arco iris es la señal del pacto.</w:t>
      </w:r>
    </w:p>
    <w:p>
      <w:pPr/>
      <w:r>
        <w:rPr>
          <w:lang w:val="es_ES" w:bidi="es_ES"/>
        </w:rPr>
      </w:r>
      <w:r>
        <w:rPr>
          <w:lang w:val="es_ES" w:bidi="es_ES"/>
        </w:rPr>
        <w:t xml:space="preserve">Muestren una imagen de un </w:t>
      </w:r>
      <w:r>
        <w:rPr>
          <w:lang w:val="es_ES" w:bidi="es_ES"/>
        </w:rPr>
        <w:t>arco iris</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entendible.</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9:18–29</w:t>
      </w:r>
      <w:r>
        <w:rPr>
          <w:lang w:val="es_ES" w:bidi="es_ES"/>
        </w:rPr>
      </w:r>
    </w:p>
    <w:p>
      <w:pPr>
        <w:pStyle w:val="Heading3"/>
      </w:pPr>
      <w:r>
        <w:rPr>
          <w:lang w:val="es_ES" w:bidi="es_ES"/>
        </w:rPr>
        <w:t>Escuchar con el corazón</w:t>
      </w:r>
    </w:p>
    <w:p>
      <w:pPr/>
      <w:r>
        <w:rPr>
          <w:lang w:val="es_ES" w:bidi="es_ES"/>
        </w:rPr>
      </w:r>
      <w:r>
        <w:rPr>
          <w:lang w:val="es_ES" w:bidi="es_ES"/>
        </w:rPr>
        <w:t>Escuchen Génesis 9:18–29 y guárdenlo en sus corazones. Escuchen el texto tres veces (en tres traducciones diferentes, si es posible). Después,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¿Conoces a alguien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En el último pasaje, vimos que lo primero que Noé hizo fue adorar a Dios a través del ofrecimiento de un sacrificio. Entonces Dios hizo un nuevo pacto o acuerdo con Noé. Dios prometió que la tierra nunca más sería destruida por un diluvio. El arcoiris es la señal de esta promesa.</w:t>
      </w:r>
    </w:p>
    <w:p>
      <w:pPr/>
      <w:r>
        <w:rPr>
          <w:lang w:val="es_ES" w:bidi="es_ES"/>
        </w:rPr>
      </w:r>
      <w:r>
        <w:rPr>
          <w:lang w:val="es_ES" w:bidi="es_ES"/>
        </w:rPr>
        <w:t>Este pasaje es una historia narrativa de lo que le sucede a Noé y su familia después de dejar el barco. Noé planta cultivos y sus hijos comienzan a tener hijos. Cuando el diluvio termina, Noé y su familia son las únicas personas en la tierra. Noé tenía 3 hijos llamados Sem, Cam y Jafet. Cada hijo estaba casado. Todos en la tierra descienden de uno de estos tres hijos.</w:t>
      </w:r>
    </w:p>
    <w:p>
      <w:pPr/>
      <w:r>
        <w:rPr>
          <w:lang w:val="es_ES" w:bidi="es_ES"/>
        </w:rPr>
      </w:r>
      <w:r>
        <w:rPr>
          <w:lang w:val="es_ES" w:bidi="es_ES"/>
        </w:rPr>
        <w:t>Después de que Noé adoró a Dios, Noé comenzó a cultivar la tierra. Noé plantó un viñedo. Algunas personas creen que Noé fue la primera persona en plantar un viñedo. Un viñedo es un jardín con vides que producen uvas que se pueden comer o prensar, exprimir, para formar jugo para beber. Si el jugo se deja reposar un tiempo para fermentar, entonces se convierte en vino, o una bebida con alcohol. Las vides tardan tiempo en crecer y producir uvas. Toma tiempo para que el jugo de uva fermente y produzca vino. Por lo tanto, ha pasado algún tiempo desde que Noé dejó el barco.</w:t>
      </w:r>
    </w:p>
    <w:p>
      <w:pPr/>
      <w:r>
        <w:rPr>
          <w:lang w:val="es_ES" w:bidi="es_ES"/>
        </w:rPr>
      </w:r>
      <w:r>
        <w:rPr>
          <w:lang w:val="es_ES" w:bidi="es_ES"/>
        </w:rPr>
        <w:t xml:space="preserve">Muestren una imagen de </w:t>
      </w:r>
      <w:r>
        <w:rPr>
          <w:lang w:val="es_ES" w:bidi="es_ES"/>
        </w:rPr>
        <w:t>vides</w:t>
      </w:r>
      <w:r>
        <w:rPr>
          <w:lang w:val="es_ES" w:bidi="es_ES"/>
        </w:rPr>
        <w:t>.</w:t>
      </w:r>
    </w:p>
    <w:p>
      <w:pPr/>
      <w:r>
        <w:rPr>
          <w:lang w:val="es_ES" w:bidi="es_ES"/>
        </w:rPr>
      </w:r>
      <w:r>
        <w:rPr>
          <w:lang w:val="es_ES" w:bidi="es_ES"/>
        </w:rPr>
        <w:t xml:space="preserve">Muestren una imagen de cerca de </w:t>
      </w:r>
      <w:r>
        <w:rPr>
          <w:lang w:val="es_ES" w:bidi="es_ES"/>
        </w:rPr>
        <w:t>uvas</w:t>
      </w:r>
      <w:r>
        <w:rPr>
          <w:lang w:val="es_ES" w:bidi="es_ES"/>
        </w:rPr>
        <w:t>.</w:t>
      </w:r>
    </w:p>
    <w:p>
      <w:pPr/>
      <w:r>
        <w:rPr>
          <w:lang w:val="es_ES" w:bidi="es_ES"/>
        </w:rPr>
      </w:r>
      <w:r>
        <w:rPr>
          <w:lang w:val="es_ES" w:bidi="es_ES"/>
        </w:rPr>
        <w:t xml:space="preserve">Muestren una imagen de </w:t>
      </w:r>
      <w:r>
        <w:rPr>
          <w:b/>
          <w:lang w:val="es_ES" w:bidi="es_ES"/>
        </w:rPr>
        <w:t>jugo de uva o</w:t>
      </w:r>
      <w:r>
        <w:rPr>
          <w:lang w:val="es_ES" w:bidi="es_ES"/>
        </w:rPr>
        <w:t xml:space="preserve">vino. </w:t>
      </w:r>
    </w:p>
    <w:p>
      <w:pPr/>
      <w:r>
        <w:rPr>
          <w:lang w:val="es_ES" w:bidi="es_ES"/>
        </w:rPr>
      </w:r>
      <w:r>
        <w:rPr>
          <w:lang w:val="es_ES" w:bidi="es_ES"/>
        </w:rPr>
        <w:t>Noé bebió un poco del vino que había hecho y se emborrachó. Estar borracho significa que después de beber suficiente alcohol, ya no tienes control de todo lo que haces y dices. En este caso, Noé se quitó la ropa y se acostó sin nada para cubrirse y se fue a dormir en su tienda de campaña. Noé probablemente estaba acostado de espaldas.</w:t>
      </w:r>
    </w:p>
    <w:p>
      <w:pPr/>
      <w:r>
        <w:rPr>
          <w:lang w:val="es_ES" w:bidi="es_ES"/>
        </w:rPr>
      </w:r>
      <w:r>
        <w:rPr>
          <w:lang w:val="es_ES" w:bidi="es_ES"/>
        </w:rPr>
        <w:t xml:space="preserve">Muestren una imagen de una </w:t>
      </w:r>
      <w:r>
        <w:rPr>
          <w:lang w:val="es_ES" w:bidi="es_ES"/>
        </w:rPr>
        <w:t>tienda de campaña hecha de pieles de animales o tela</w:t>
      </w:r>
      <w:r>
        <w:rPr>
          <w:lang w:val="es_ES" w:bidi="es_ES"/>
        </w:rPr>
        <w:t xml:space="preserve"> como las usadas por el Beduino.</w:t>
      </w:r>
    </w:p>
    <w:p>
      <w:pPr/>
      <w:r>
        <w:rPr>
          <w:lang w:val="es_ES" w:bidi="es_ES"/>
        </w:rPr>
      </w:r>
      <w:r>
        <w:rPr>
          <w:lang w:val="es_ES" w:bidi="es_ES"/>
        </w:rPr>
        <w:t>Cam es el hijo más joven de Noé. Cam es el padre de un hijo llamado Canaán. Cam entró en la tienda de campaña y vio a Noé acostado allí descubierto, con su cuerpo y genitales expuestos a ser visto por todos. En muchas culturas es vergonzoso estar desnudo frente a alguien. Cam vio esto. Cam no cubrió a su padre, sino que fue y les dijo a sus hermanos lo que había visto. Así, Cam expuso la vergüenza de Noé a sus hermanos. Sem y Jafet, escucharon que su padre estaba desnudo o descubierto. Entonces ellos tomaron una prenda o una túnica y se la pusieron sobre los hombros. Esto significa que cada uno levantó un lado de la túnica. Entraron en la tienda de campaña y dejaron caer la prenda sobre su padre para que estuviera cubierto. Ellos no vieron la desnudez de su padre. Nunca miraron a su padre. Ellos miraron hacia otro lado todo el tiempo. Noé estaba tan profundamente dormido por el vino que no se despertó con todo el movimiento en su tienda de campaña.</w:t>
      </w:r>
    </w:p>
    <w:p>
      <w:pPr/>
      <w:r>
        <w:rPr>
          <w:lang w:val="es_ES" w:bidi="es_ES"/>
        </w:rPr>
      </w:r>
      <w:r>
        <w:rPr>
          <w:lang w:val="es_ES" w:bidi="es_ES"/>
        </w:rPr>
        <w:t>Hablen en grupo: ¿Cómo tratarían los hijos en su cultura con su padre en tal condición?</w:t>
      </w:r>
    </w:p>
    <w:p>
      <w:pPr/>
      <w:r>
        <w:rPr>
          <w:lang w:val="es_ES" w:bidi="es_ES"/>
        </w:rPr>
      </w:r>
      <w:r>
        <w:rPr>
          <w:lang w:val="es_ES" w:bidi="es_ES"/>
        </w:rPr>
        <w:t>Más tarde, Noé se despertó del sueño profundo que el vino le causó. Él ya no estaba borracho ni había perdido el control de sus sentidos. Noé se enteró de lo que su hijo Cam había visto y había hecho. Entonces Noé maldijo a Canaán, que era hijo de Cam, en otras palabras Noé pronunció castigo o juicio en Canaán. La maldición se pronuncia como poesía.</w:t>
      </w:r>
    </w:p>
    <w:p>
      <w:pPr/>
      <w:r>
        <w:rPr>
          <w:lang w:val="es_ES" w:bidi="es_ES"/>
        </w:rPr>
      </w:r>
      <w:r>
        <w:rPr>
          <w:lang w:val="es_ES" w:bidi="es_ES"/>
        </w:rPr>
        <w:t>Noé dice que Canaán será el siervo de sus parientes. Pero la manera en que Noé dice esto significa que Canaán será el siervo de menos valor. Él incluso será el siervo de otros siervos. Nadie sabe por qué a Noé no le gustó lo que Cam hizo. Nadie sabe a ciencia cierta por qué Noé eligió maldecir al hijo de Cam, Canaán, en lugar de maldecir a Cam mismo.</w:t>
      </w:r>
    </w:p>
    <w:p>
      <w:pPr/>
      <w:r>
        <w:rPr>
          <w:lang w:val="es_ES" w:bidi="es_ES"/>
        </w:rPr>
      </w:r>
      <w:r>
        <w:rPr>
          <w:lang w:val="es_ES" w:bidi="es_ES"/>
        </w:rPr>
        <w:t>Hablen en grupo: ¿Cómo actuaría un padre en su cultura con su hijo si actuara como Cam lo hizo en esta historia?</w:t>
      </w:r>
    </w:p>
    <w:p>
      <w:pPr/>
      <w:r>
        <w:rPr>
          <w:lang w:val="es_ES" w:bidi="es_ES"/>
        </w:rPr>
      </w:r>
      <w:r>
        <w:rPr>
          <w:lang w:val="es_ES" w:bidi="es_ES"/>
        </w:rPr>
        <w:t>Entonces Noé pronunció una bendición sobre sus otros 2 hijos, Sem y Jafet. Bendecir significa que Noé está pidiendo que algo bueno venga a cada uno de ellos. Las bendiciones se pronuncian como poesía. Las bendiciones eran diferentes. Para Sem, Noé estaba diciendo: "Alabado Jehová, quien es el Dios de Sem. Asegúrense de usar los mismos nombres para Jehová y Dios que han usado en otros pasajes. Entonces Noé le pidió a Dios que expandiera el territorio de Jafet. Noé pidió que Jafet, compartiera la prosperidad de Sem. Finalmente Noé pide que Canaán, hijo de Cam, sea el siervo de Jafet.</w:t>
      </w:r>
    </w:p>
    <w:p>
      <w:pPr/>
      <w:r>
        <w:rPr>
          <w:lang w:val="es_ES" w:bidi="es_ES"/>
        </w:rPr>
      </w:r>
      <w:r>
        <w:rPr>
          <w:lang w:val="es_ES" w:bidi="es_ES"/>
        </w:rPr>
        <w:t>Hablen en grupo: ¿Cómo expresa su idioma declaraciones importantes como maldiciones o bendiciones? ¿Usan poesía o una canción? ¿Cómo saben las personas que esto es importante?</w:t>
      </w:r>
    </w:p>
    <w:p>
      <w:pPr/>
      <w:r>
        <w:rPr>
          <w:lang w:val="es_ES" w:bidi="es_ES"/>
        </w:rPr>
      </w:r>
      <w:r>
        <w:rPr>
          <w:lang w:val="es_ES" w:bidi="es_ES"/>
        </w:rPr>
        <w:t>El pasaje termina diciéndonos que Noé vivió otros 350 años y murió a la edad de 950 años.</w:t>
      </w:r>
      <w:r>
        <w:rPr>
          <w:lang w:val="es_ES" w:bidi="es_ES"/>
        </w:rPr>
      </w:r>
    </w:p>
    <w:p>
      <w:pPr>
        <w:pStyle w:val="Heading3"/>
      </w:pPr>
      <w:r>
        <w:rPr>
          <w:lang w:val="es_ES" w:bidi="es_ES"/>
        </w:rPr>
        <w:t>Definamos las escenas</w:t>
      </w:r>
    </w:p>
    <w:p>
      <w:pPr/>
      <w:r>
        <w:rPr>
          <w:lang w:val="es_ES" w:bidi="es_ES"/>
        </w:rPr>
      </w:r>
      <w:r>
        <w:rPr>
          <w:lang w:val="es_ES" w:bidi="es_ES"/>
        </w:rPr>
        <w:t xml:space="preserve">Escuchen el texto nuevamente en la versión que sea más fácil de entender. </w:t>
      </w:r>
    </w:p>
    <w:p>
      <w:pPr/>
      <w:r>
        <w:rPr>
          <w:lang w:val="es_ES" w:bidi="es_ES"/>
        </w:rPr>
      </w:r>
      <w:r>
        <w:rPr>
          <w:lang w:val="es_ES" w:bidi="es_ES"/>
        </w:rPr>
        <w:t>En esta sesión, ayudarán al equipo a visualizar esta historia. Les ayudarás a definir las escenas, el contexto y los personajes de la historia.</w:t>
      </w:r>
    </w:p>
    <w:p>
      <w:pPr/>
      <w:r>
        <w:rPr>
          <w:lang w:val="es_ES" w:bidi="es_ES"/>
        </w:rPr>
      </w:r>
      <w:r>
        <w:rPr>
          <w:lang w:val="es_ES" w:bidi="es_ES"/>
        </w:rPr>
        <w:t>Esta historia tiene 2 escenas.</w:t>
      </w:r>
    </w:p>
    <w:p>
      <w:pPr/>
      <w:r>
        <w:rPr>
          <w:lang w:val="es_ES" w:bidi="es_ES"/>
        </w:rPr>
      </w:r>
      <w:r>
        <w:rPr>
          <w:b/>
          <w:lang w:val="es_ES" w:bidi="es_ES"/>
        </w:rPr>
        <w:t>Primera escena:</w:t>
      </w:r>
      <w:r>
        <w:rPr>
          <w:lang w:val="es_ES" w:bidi="es_ES"/>
        </w:rPr>
        <w:t xml:space="preserve"> Después de una declaración introductoria sobre Noé y sus hijos, Noé planta vides, hace vino, bebe el vino para emborracharse y se duerme con su cuerpo desnudo. Su hijo Cam lo ve y se lo dice a los demás. Sem y Jafet, cubren a su padre sin mirarlo.</w:t>
      </w:r>
    </w:p>
    <w:p>
      <w:pPr/>
      <w:r>
        <w:rPr>
          <w:lang w:val="es_ES" w:bidi="es_ES"/>
        </w:rPr>
      </w:r>
      <w:r>
        <w:rPr>
          <w:b/>
          <w:lang w:val="es_ES" w:bidi="es_ES"/>
        </w:rPr>
        <w:t>Segunda escena:</w:t>
      </w:r>
      <w:r>
        <w:rPr>
          <w:lang w:val="es_ES" w:bidi="es_ES"/>
        </w:rPr>
        <w:t xml:space="preserve"> Noé se entera de lo que Cam ha hecho y maldice al hijo de Cam, Canaán. Noé pronuncia bendiciones para Sem y Jafet. La historia termina con una declaración sobre la edad de Noé al momento de su muerte.</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Noé</w:t>
      </w:r>
    </w:p>
    <w:p>
      <w:pPr>
        <w:pStyle w:val="ListBullet"/>
        <w:spacing w:line="240" w:lineRule="auto"/>
        <w:ind w:left="720"/>
      </w:pPr>
      <w:r>
        <w:rPr>
          <w:lang w:val="es_ES" w:bidi="es_ES"/>
        </w:rPr>
      </w:r>
      <w:r>
        <w:rPr>
          <w:lang w:val="es_ES" w:bidi="es_ES"/>
        </w:rPr>
        <w:t>Sem</w:t>
      </w:r>
    </w:p>
    <w:p>
      <w:pPr>
        <w:pStyle w:val="ListBullet"/>
        <w:spacing w:line="240" w:lineRule="auto"/>
        <w:ind w:left="720"/>
      </w:pPr>
      <w:r>
        <w:rPr>
          <w:lang w:val="es_ES" w:bidi="es_ES"/>
        </w:rPr>
      </w:r>
      <w:r>
        <w:rPr>
          <w:lang w:val="es_ES" w:bidi="es_ES"/>
        </w:rPr>
        <w:t>Cam</w:t>
      </w:r>
    </w:p>
    <w:p>
      <w:pPr>
        <w:pStyle w:val="ListBullet"/>
        <w:spacing w:line="240" w:lineRule="auto"/>
        <w:ind w:left="720"/>
      </w:pPr>
      <w:r>
        <w:rPr>
          <w:lang w:val="es_ES" w:bidi="es_ES"/>
        </w:rPr>
      </w:r>
      <w:r>
        <w:rPr>
          <w:lang w:val="es_ES" w:bidi="es_ES"/>
        </w:rPr>
        <w:t>Jafet</w:t>
      </w:r>
    </w:p>
    <w:p>
      <w:pPr>
        <w:pStyle w:val="ListBullet"/>
        <w:spacing w:line="240" w:lineRule="auto"/>
        <w:ind w:left="720"/>
      </w:pPr>
      <w:r>
        <w:rPr>
          <w:lang w:val="es_ES" w:bidi="es_ES"/>
        </w:rPr>
      </w:r>
      <w:r>
        <w:rPr>
          <w:lang w:val="es_ES" w:bidi="es_ES"/>
        </w:rPr>
        <w:t>Canaán se menciona como hijo de Cam.</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Los 3 hijos de Noé son los antepasados de toda la humanidad. Canaán se menciona específicamente como hijo de Cam.</w:t>
      </w:r>
    </w:p>
    <w:p>
      <w:pPr/>
      <w:r>
        <w:rPr>
          <w:lang w:val="es_ES" w:bidi="es_ES"/>
        </w:rPr>
      </w:r>
      <w:r>
        <w:rPr>
          <w:lang w:val="es_ES" w:bidi="es_ES"/>
        </w:rPr>
        <w:t>Noé comenzó a cultivar la tierra. Esto significa que tuvo que usar un arado o azada para trabajar el suelo para poder plantar algo. No sabemos dónde Noé plantó su jardín de vides. El barco vino a desembarcar en la región de las montañas de Ararat en la actual Turquía. No sabemos si Noé se quedó en esa área o si se fue a otro lugar. Se necesita tiempo para hacer vino:</w:t>
      </w:r>
    </w:p>
    <w:p>
      <w:pPr>
        <w:pStyle w:val="ListBullet"/>
        <w:spacing w:line="240" w:lineRule="auto"/>
        <w:ind w:left="720"/>
      </w:pPr>
      <w:r>
        <w:rPr>
          <w:lang w:val="es_ES" w:bidi="es_ES"/>
        </w:rPr>
      </w:r>
      <w:r>
        <w:rPr>
          <w:lang w:val="es_ES" w:bidi="es_ES"/>
        </w:rPr>
        <w:t>Plantar las vides, que son plantas muy pequeñas.</w:t>
      </w:r>
    </w:p>
    <w:p>
      <w:pPr>
        <w:pStyle w:val="ListBullet"/>
        <w:spacing w:line="240" w:lineRule="auto"/>
        <w:ind w:left="720"/>
      </w:pPr>
      <w:r>
        <w:rPr>
          <w:lang w:val="es_ES" w:bidi="es_ES"/>
        </w:rPr>
      </w:r>
      <w:r>
        <w:rPr>
          <w:lang w:val="es_ES" w:bidi="es_ES"/>
        </w:rPr>
        <w:t>Estas vides tienen que crecer y convertirse en plantas maduras que producen uvas.</w:t>
      </w:r>
    </w:p>
    <w:p>
      <w:pPr>
        <w:pStyle w:val="ListBullet"/>
        <w:spacing w:line="240" w:lineRule="auto"/>
        <w:ind w:left="720"/>
      </w:pPr>
      <w:r>
        <w:rPr>
          <w:lang w:val="es_ES" w:bidi="es_ES"/>
        </w:rPr>
      </w:r>
      <w:r>
        <w:rPr>
          <w:lang w:val="es_ES" w:bidi="es_ES"/>
        </w:rPr>
        <w:t>Se necesita una temporada para que las uvas maduren para estar listas para usar.</w:t>
      </w:r>
    </w:p>
    <w:p>
      <w:pPr>
        <w:pStyle w:val="ListBullet"/>
        <w:spacing w:line="240" w:lineRule="auto"/>
        <w:ind w:left="720"/>
      </w:pPr>
      <w:r>
        <w:rPr>
          <w:lang w:val="es_ES" w:bidi="es_ES"/>
        </w:rPr>
      </w:r>
      <w:r>
        <w:rPr>
          <w:lang w:val="es_ES" w:bidi="es_ES"/>
        </w:rPr>
        <w:t>Las uvas tienen que cosecharse y comerse o hacerse jugo.</w:t>
      </w:r>
    </w:p>
    <w:p>
      <w:pPr>
        <w:pStyle w:val="ListBullet"/>
        <w:spacing w:line="240" w:lineRule="auto"/>
        <w:ind w:left="720"/>
      </w:pPr>
      <w:r>
        <w:rPr>
          <w:lang w:val="es_ES" w:bidi="es_ES"/>
        </w:rPr>
      </w:r>
      <w:r>
        <w:rPr>
          <w:lang w:val="es_ES" w:bidi="es_ES"/>
        </w:rPr>
        <w:t>Las uvas se prensan para exprimir el jugo.</w:t>
      </w:r>
    </w:p>
    <w:p>
      <w:pPr>
        <w:pStyle w:val="ListBullet"/>
        <w:spacing w:line="240" w:lineRule="auto"/>
        <w:ind w:left="720"/>
      </w:pPr>
      <w:r>
        <w:rPr>
          <w:lang w:val="es_ES" w:bidi="es_ES"/>
        </w:rPr>
      </w:r>
      <w:r>
        <w:rPr>
          <w:lang w:val="es_ES" w:bidi="es_ES"/>
        </w:rPr>
        <w:t>El jugo entonces se deja en un lugar protegido o en un jarro durante un tiempo.</w:t>
      </w:r>
    </w:p>
    <w:p>
      <w:pPr>
        <w:pStyle w:val="ListBullet"/>
        <w:spacing w:line="240" w:lineRule="auto"/>
        <w:ind w:left="720"/>
      </w:pPr>
      <w:r>
        <w:rPr>
          <w:lang w:val="es_ES" w:bidi="es_ES"/>
        </w:rPr>
      </w:r>
      <w:r>
        <w:rPr>
          <w:lang w:val="es_ES" w:bidi="es_ES"/>
        </w:rPr>
        <w:t>El jugo fermentará o producirá alcohol.</w:t>
      </w:r>
    </w:p>
    <w:p>
      <w:pPr>
        <w:pStyle w:val="ListBullet"/>
        <w:spacing w:line="240" w:lineRule="auto"/>
        <w:ind w:left="720"/>
      </w:pPr>
      <w:r>
        <w:rPr>
          <w:lang w:val="es_ES" w:bidi="es_ES"/>
        </w:rPr>
      </w:r>
      <w:r>
        <w:rPr>
          <w:lang w:val="es_ES" w:bidi="es_ES"/>
        </w:rPr>
        <w:t>Se necesitan varios meses para que el vino esté listo para beber.</w:t>
      </w:r>
    </w:p>
    <w:p>
      <w:pPr/>
      <w:r>
        <w:rPr>
          <w:lang w:val="es_ES" w:bidi="es_ES"/>
        </w:rPr>
      </w:r>
      <w:r>
        <w:rPr>
          <w:lang w:val="es_ES" w:bidi="es_ES"/>
        </w:rPr>
        <w:t>Deténganse y conversen en su idioma sobre este proceso de hacer vino. Tomen en cuenta el vocabulario que estén usando para cada parte del proceso. En muchos idiomas, las palabras están relacionadas o provienen de la misma palabra raíz.</w:t>
      </w:r>
    </w:p>
    <w:p>
      <w:pPr/>
      <w:r>
        <w:rPr>
          <w:lang w:val="es_ES" w:bidi="es_ES"/>
        </w:rPr>
      </w:r>
      <w:r>
        <w:rPr>
          <w:lang w:val="es_ES" w:bidi="es_ES"/>
        </w:rPr>
        <w:t>Debido a este proceso, sabemos que ha pasado algún tiempo desde que Noé y su familia dejaron el barco.</w:t>
      </w:r>
    </w:p>
    <w:p>
      <w:pPr/>
      <w:r>
        <w:rPr>
          <w:lang w:val="es_ES" w:bidi="es_ES"/>
        </w:rPr>
      </w:r>
      <w:r>
        <w:rPr>
          <w:lang w:val="es_ES" w:bidi="es_ES"/>
        </w:rPr>
        <w:t>Noé bebió un poco del vino y se emborrachó. Estar borracho significa que ya no tienes control de tus pensamientos y acciones. Noé se quitó la ropa y se acostó de espaldas en su tienda de campaña. Estaba borracho casi inconsciente. Esto significa que estaba tan profundamente dormido que no escuchó a sus hijos entrar ni sintió la túnica que se había colocado sobre él.</w:t>
      </w:r>
    </w:p>
    <w:p>
      <w:pPr/>
      <w:r>
        <w:rPr>
          <w:lang w:val="es_ES" w:bidi="es_ES"/>
        </w:rPr>
      </w:r>
      <w:r>
        <w:rPr>
          <w:lang w:val="es_ES" w:bidi="es_ES"/>
        </w:rPr>
        <w:t>Los dos hermanos, Sem y Jafet, tomaron una prenda y la sostuvieron entre ellos y entraron en la tienda de campaña. Esto podría haber sido un gran pedazo de tela que las personas se envolverían alrededor de sí. Sem y Jafet, no miraron a Noé. Mantuvieron los ojos fijos hacia el exterior de la tienda de campaña. Entraron en la tienda de campaña y dejaron caer la túnica o tela sobre Noé. La vergüenza de Noé ahora estaba cubierta. Noé no se despertó cuando esto sucedió.</w:t>
      </w:r>
    </w:p>
    <w:p>
      <w:pPr/>
      <w:r>
        <w:rPr>
          <w:lang w:val="es_ES" w:bidi="es_ES"/>
        </w:rPr>
      </w:r>
      <w:r>
        <w:rPr>
          <w:lang w:val="es_ES" w:bidi="es_ES"/>
        </w:rPr>
        <w:t xml:space="preserve">Cuando Noé se despertó, alguien debió haberle dicho lo que Cam había hecho. Noé pronunció una maldición sobre el hijo de Cam, cuyo nombre es Canaán. En la maldición, Noé dice que Canaán será el más bajo de todos los siervos. Canaán incluso será el siervo de otros siervos. </w:t>
      </w:r>
    </w:p>
    <w:p>
      <w:pPr/>
      <w:r>
        <w:rPr>
          <w:lang w:val="es_ES" w:bidi="es_ES"/>
        </w:rPr>
      </w:r>
      <w:r>
        <w:rPr>
          <w:lang w:val="es_ES" w:bidi="es_ES"/>
        </w:rPr>
        <w:t>Entonces Noé alaba al Dios de Sem y bendice a Jafet. Él usa poesía para hacer eso. Noé repite que Canaán será el siervo tanto de Sem como de Jafet.</w:t>
      </w:r>
    </w:p>
    <w:p>
      <w:pPr/>
      <w:r>
        <w:rPr>
          <w:lang w:val="es_ES" w:bidi="es_ES"/>
        </w:rPr>
      </w:r>
      <w:r>
        <w:rPr>
          <w:lang w:val="es_ES" w:bidi="es_ES"/>
        </w:rPr>
        <w:t>El pasaje termina diciéndonos que Noé vivió otros 350 años y que cuando murió tenía 950 años.</w:t>
      </w:r>
      <w:r>
        <w:rPr>
          <w:lang w:val="es_ES" w:bidi="es_ES"/>
        </w:rPr>
      </w:r>
    </w:p>
    <w:p>
      <w:pPr>
        <w:pStyle w:val="Heading3"/>
      </w:pPr>
      <w:r>
        <w:rPr>
          <w:lang w:val="es_ES" w:bidi="es_ES"/>
        </w:rPr>
        <w:t>Actuemos el texto</w:t>
      </w:r>
    </w:p>
    <w:p>
      <w:pPr/>
      <w:r>
        <w:rPr>
          <w:lang w:val="es_ES" w:bidi="es_ES"/>
        </w:rPr>
      </w:r>
      <w:r>
        <w:rPr>
          <w:lang w:val="es_ES" w:bidi="es_ES"/>
        </w:rPr>
        <w:t xml:space="preserve">Escuchen el texto nuevamente en la versión que sea más fácil de entender. </w:t>
      </w:r>
    </w:p>
    <w:p>
      <w:pPr/>
      <w:r>
        <w:rPr>
          <w:lang w:val="es_ES" w:bidi="es_ES"/>
        </w:rPr>
      </w:r>
      <w:r>
        <w:rPr>
          <w:lang w:val="es_ES" w:bidi="es_ES"/>
        </w:rPr>
        <w:t xml:space="preserve">En esta sesión, el equipo dramatizará la historia. </w:t>
      </w:r>
    </w:p>
    <w:p>
      <w:pPr/>
      <w:r>
        <w:rPr>
          <w:lang w:val="es_ES" w:bidi="es_ES"/>
        </w:rPr>
      </w:r>
      <w:r>
        <w:rPr>
          <w:lang w:val="es_ES" w:bidi="es_ES"/>
        </w:rPr>
        <w:t>Esta historia tiene 2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Noé</w:t>
      </w:r>
    </w:p>
    <w:p>
      <w:pPr>
        <w:pStyle w:val="ListBullet"/>
        <w:spacing w:line="240" w:lineRule="auto"/>
        <w:ind w:left="720"/>
      </w:pPr>
      <w:r>
        <w:rPr>
          <w:lang w:val="es_ES" w:bidi="es_ES"/>
        </w:rPr>
      </w:r>
      <w:r>
        <w:rPr>
          <w:lang w:val="es_ES" w:bidi="es_ES"/>
        </w:rPr>
        <w:t>Sem</w:t>
      </w:r>
    </w:p>
    <w:p>
      <w:pPr>
        <w:pStyle w:val="ListBullet"/>
        <w:spacing w:line="240" w:lineRule="auto"/>
        <w:ind w:left="720"/>
      </w:pPr>
      <w:r>
        <w:rPr>
          <w:lang w:val="es_ES" w:bidi="es_ES"/>
        </w:rPr>
      </w:r>
      <w:r>
        <w:rPr>
          <w:lang w:val="es_ES" w:bidi="es_ES"/>
        </w:rPr>
        <w:t>Cam</w:t>
      </w:r>
    </w:p>
    <w:p>
      <w:pPr>
        <w:pStyle w:val="ListBullet"/>
        <w:spacing w:line="240" w:lineRule="auto"/>
        <w:ind w:left="720"/>
      </w:pPr>
      <w:r>
        <w:rPr>
          <w:lang w:val="es_ES" w:bidi="es_ES"/>
        </w:rPr>
      </w:r>
      <w:r>
        <w:rPr>
          <w:lang w:val="es_ES" w:bidi="es_ES"/>
        </w:rPr>
        <w:t>Jafet</w:t>
      </w:r>
    </w:p>
    <w:p>
      <w:pPr>
        <w:pStyle w:val="ListBullet"/>
        <w:spacing w:line="240" w:lineRule="auto"/>
        <w:ind w:left="720"/>
      </w:pPr>
      <w:r>
        <w:rPr>
          <w:lang w:val="es_ES" w:bidi="es_ES"/>
        </w:rPr>
      </w:r>
      <w:r>
        <w:rPr>
          <w:lang w:val="es_ES" w:bidi="es_ES"/>
        </w:rPr>
        <w:t>Canaán se menciona como hijo de Cam.</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Ayuda al equipo a recordar las partes de la historia.</w:t>
      </w:r>
    </w:p>
    <w:p>
      <w:pPr/>
      <w:r>
        <w:rPr>
          <w:lang w:val="es_ES" w:bidi="es_ES"/>
        </w:rPr>
      </w:r>
      <w:r>
        <w:rPr>
          <w:lang w:val="es_ES" w:bidi="es_ES"/>
        </w:rPr>
        <w:t>La segunda vez que el equipo interprete esta historia, detenlos en ciertos puntos. Escucharán "detengan la acción" seguido de algunas preguntas con sugerencias de lo que podrían escuchar como respuestas. Entonces se les pedirá que reanuden la acción.</w:t>
      </w:r>
    </w:p>
    <w:p>
      <w:pPr/>
      <w:r>
        <w:rPr>
          <w:lang w:val="es_ES" w:bidi="es_ES"/>
        </w:rPr>
      </w:r>
      <w:r>
        <w:rPr>
          <w:lang w:val="es_ES" w:bidi="es_ES"/>
        </w:rPr>
        <w:t>La historia comienza con una explicación de que los 3 hijos de Noé son los antepasados de todas las personas.</w:t>
      </w:r>
    </w:p>
    <w:p>
      <w:pPr/>
      <w:r>
        <w:rPr>
          <w:lang w:val="es_ES" w:bidi="es_ES"/>
        </w:rPr>
      </w:r>
      <w:r>
        <w:rPr>
          <w:lang w:val="es_ES" w:bidi="es_ES"/>
        </w:rPr>
        <w:t>En la escena 1, la historia comienza con Noé convirtiéndose en agricultor. Noé tiene que trabajar la tierra para que crezcan plantas. Usaría un arado o un azadón para trabajar el suelo. Noé plantó un jardín de vides. Esto se llama viñedo. Al principio, las plantas serían pequeñas. Noé necesitaría seguir trabajando en el suelo, tirando de las malas hierbas y asegurándose de que las plantas tuvieran agua. Después de algún tiempo, las plantas crecerían lo suficientemente grandes como para producir uvas. Las uvas se pueden cosechar y comer o se pueden prensar para exprimir el jugo de ellas. El jugo se puede beber inmediatamente, o el jugo se puede dejar para fermentar y producir alcohol. Una vez que el jugo ha producido alcohol, se convierte en vino. El vino se deja envejecer durante algún tiempo antes de beberlo.</w:t>
      </w:r>
    </w:p>
    <w:p>
      <w:pPr/>
      <w:r>
        <w:rPr>
          <w:lang w:val="es_ES" w:bidi="es_ES"/>
        </w:rPr>
      </w:r>
      <w:r>
        <w:rPr>
          <w:lang w:val="es_ES" w:bidi="es_ES"/>
        </w:rPr>
        <w:t>Detengan la acción: Pregúntenle a Noé: "¿Por qué estás haciendo vino?" Puede que escuchen: "Me gusta el sabor del buen vino". O: "El vino es bueno para beber con las comidas". O: "No me di cuenta de que el jugo fermentaría y produciría alcohol". Reanuden la actuación.</w:t>
      </w:r>
    </w:p>
    <w:p>
      <w:pPr/>
      <w:r>
        <w:rPr>
          <w:lang w:val="es_ES" w:bidi="es_ES"/>
        </w:rPr>
      </w:r>
      <w:r>
        <w:rPr>
          <w:lang w:val="es_ES" w:bidi="es_ES"/>
        </w:rPr>
        <w:t>Noé bebió el vino y se emborrachó. Él estaba lo suficientemente borracho como para quitarse la ropa y recostarse en su tienda de campaña. Estaba desnudo o expuesto.</w:t>
      </w:r>
    </w:p>
    <w:p>
      <w:pPr/>
      <w:r>
        <w:rPr>
          <w:lang w:val="es_ES" w:bidi="es_ES"/>
        </w:rPr>
      </w:r>
      <w:r>
        <w:rPr>
          <w:lang w:val="es_ES" w:bidi="es_ES"/>
        </w:rPr>
        <w:t>Detengan la acción: Pregúntale a Noé: "¿Alguna vez has estado así borracho?" Puedes escuchar: "Sí, a menudo", o "¡Nunca!" Pregúntale a cada uno de los hijos: "¿Alguna vez has visto a tu padre borracho antes?" Puedes escuchar: "Nunca" o "A menudo". Pregúntale a cada hijo: "¿Cómo se siente ver a tu padre en esta condición?" Puedes escuchar: "Estoy avergonzado", o "Estoy avergonzado por él", o "Estoy preocupado. Nunca lo he visto así antes". Reanuden la actuación.</w:t>
      </w:r>
    </w:p>
    <w:p>
      <w:pPr/>
      <w:r>
        <w:rPr>
          <w:lang w:val="es_ES" w:bidi="es_ES"/>
        </w:rPr>
      </w:r>
      <w:r>
        <w:rPr>
          <w:lang w:val="es_ES" w:bidi="es_ES"/>
        </w:rPr>
        <w:t>Noé estaba en un sueño profundo o muy borracho. Noé no escuchó a ninguno de sus hijos entrar.</w:t>
      </w:r>
    </w:p>
    <w:p>
      <w:pPr/>
      <w:r>
        <w:rPr>
          <w:lang w:val="es_ES" w:bidi="es_ES"/>
        </w:rPr>
      </w:r>
      <w:r>
        <w:rPr>
          <w:lang w:val="es_ES" w:bidi="es_ES"/>
        </w:rPr>
        <w:t>Cam entró en la tienda de campaña y vio a su padre acostado allí descubierto, durmiendo. Cam vio la vergüenza de Noé. Cam no cubrió a Noé. Más bien, Cam salió de la tienda de campaña, encontró a sus hermanos y les dijo lo que había visto.</w:t>
      </w:r>
    </w:p>
    <w:p>
      <w:pPr/>
      <w:r>
        <w:rPr>
          <w:lang w:val="es_ES" w:bidi="es_ES"/>
        </w:rPr>
      </w:r>
      <w:r>
        <w:rPr>
          <w:lang w:val="es_ES" w:bidi="es_ES"/>
        </w:rPr>
        <w:t>Detengan la acción: Pregúntenle a Cam: "¿Qué pensaste cuando viste a tu padre?" Podrían escuchar: "Estaba asombrado. Nunca lo he visto así antes". o "Pensé que era gracioso. Quería compartir la broma". Pregúntenle a Sem y a Jafet: "¿Qué pensaron cuando escucharon acerca de su padre?" Pueden escuchar: "Estaba sorprendido", o "Sentí vergüenza por él", o "Él es mi padre, tengo que ayudarlo". Reanuden la actuación.</w:t>
      </w:r>
    </w:p>
    <w:p>
      <w:pPr/>
      <w:r>
        <w:rPr>
          <w:lang w:val="es_ES" w:bidi="es_ES"/>
        </w:rPr>
      </w:r>
      <w:r>
        <w:rPr>
          <w:lang w:val="es_ES" w:bidi="es_ES"/>
        </w:rPr>
        <w:t>Sem y Jafet, toman una tela o túnica, la sostienen y caminan hacia atrás en la tienda de campaña. Mantienen los ojos fijos en el exterior. Ellos nunca miraron a su padre. Cuando se acercan lo suficiente, dejan caer la túnica para que cubra a Noé. Dejan la tienda de campaña sin nunca ver a Noé desnudo.</w:t>
      </w:r>
    </w:p>
    <w:p>
      <w:pPr/>
      <w:r>
        <w:rPr>
          <w:lang w:val="es_ES" w:bidi="es_ES"/>
        </w:rPr>
      </w:r>
      <w:r>
        <w:rPr>
          <w:lang w:val="es_ES" w:bidi="es_ES"/>
        </w:rPr>
        <w:t>Detengan la acción: Pregúntenle a Sem y a Jafet, por qué no miran hacia dónde van. Puede que escuchen: "Quería mostrar respeto por mi padre", o "No quería ver la desnudez de mi padre", o: "Es vergonzoso ver a mi padre así. Quería cubrirlo". Reanuden la actuación.</w:t>
      </w:r>
    </w:p>
    <w:p>
      <w:pPr/>
      <w:r>
        <w:rPr>
          <w:lang w:val="es_ES" w:bidi="es_ES"/>
        </w:rPr>
      </w:r>
      <w:r>
        <w:rPr>
          <w:lang w:val="es_ES" w:bidi="es_ES"/>
        </w:rPr>
        <w:t>En la escena 2, Noé se despierta y se da cuenta de lo que Cam ha hecho. Noé pronuncia una maldición sobre el hijo de Cam, Canaán. Después Noé pronuncia bendiciones sobre Sem y Jafet. La maldición y las bendiciones son expresiones poéticas.</w:t>
      </w:r>
    </w:p>
    <w:p>
      <w:pPr/>
      <w:r>
        <w:rPr>
          <w:lang w:val="es_ES" w:bidi="es_ES"/>
        </w:rPr>
      </w:r>
      <w:r>
        <w:rPr>
          <w:lang w:val="es_ES" w:bidi="es_ES"/>
        </w:rPr>
        <w:t>La maldición es para Canaán, que es el hijo de Cam. Noé le dice a Canaán que será el siervo de otros siervos.</w:t>
      </w:r>
    </w:p>
    <w:p>
      <w:pPr/>
      <w:r>
        <w:rPr>
          <w:lang w:val="es_ES" w:bidi="es_ES"/>
        </w:rPr>
      </w:r>
      <w:r>
        <w:rPr>
          <w:lang w:val="es_ES" w:bidi="es_ES"/>
        </w:rPr>
        <w:t>Detengan la acción: Pregúntenle a Canaán: "¿Cómo te sientes al recibir una maldición por algo que tu padre hizo?" Puede que escuchen: "No entiendo. Yo no hice esto, mi padre lo hizo". Reanuden la actuación.</w:t>
      </w:r>
    </w:p>
    <w:p>
      <w:pPr/>
      <w:r>
        <w:rPr>
          <w:lang w:val="es_ES" w:bidi="es_ES"/>
        </w:rPr>
      </w:r>
      <w:r>
        <w:rPr>
          <w:lang w:val="es_ES" w:bidi="es_ES"/>
        </w:rPr>
        <w:t>Entonces Noé bendice a Sem pidiendo específicamente que Canaán se convierta en su siervo. Noé bendice a Jafet, pidiendo que su territorio se agrande. También pide que tanto Sem como Jafet, sean prósperos. Noé repite que Canaán será su siervo.</w:t>
      </w:r>
    </w:p>
    <w:p>
      <w:pPr/>
      <w:r>
        <w:rPr>
          <w:lang w:val="es_ES" w:bidi="es_ES"/>
        </w:rPr>
      </w:r>
      <w:r>
        <w:rPr>
          <w:lang w:val="es_ES" w:bidi="es_ES"/>
        </w:rPr>
        <w:t>Detengan la acción: Pregúntenle a Sem y luego a Jafet: "¿Cómo te sientes por esta bendición?" Puede que escuchen: "Agradecido de que mi padre quiera que yo sea próspero", o "Realmente no entiendo por qué Canaán está maldito", o "Cam se equivocó en lo que hizo, así que esta bendición y maldición son cosas buenas".</w:t>
      </w:r>
    </w:p>
    <w:p>
      <w:pPr/>
      <w:r>
        <w:rPr>
          <w:lang w:val="es_ES" w:bidi="es_ES"/>
        </w:rPr>
      </w:r>
      <w:r>
        <w:rPr>
          <w:lang w:val="es_ES" w:bidi="es_ES"/>
        </w:rPr>
        <w:t>La historia termina con una declaración de la edad de Noé cuando murió.</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Los hijos de Noé, Sem, Cam y Jafet, eran los </w:t>
      </w:r>
      <w:r>
        <w:rPr>
          <w:b/>
          <w:lang w:val="es_ES" w:bidi="es_ES"/>
        </w:rPr>
        <w:t>antepasados</w:t>
      </w:r>
      <w:r>
        <w:rPr>
          <w:lang w:val="es_ES" w:bidi="es_ES"/>
        </w:rPr>
        <w:t xml:space="preserve"> de todas las personas en la tierra. Otra manera de decir esto es decir que todas las personas en la tierra son descendientes de Noé y sus hijos.</w:t>
      </w:r>
    </w:p>
    <w:p>
      <w:pPr/>
      <w:r>
        <w:rPr>
          <w:lang w:val="es_ES" w:bidi="es_ES"/>
        </w:rPr>
      </w:r>
      <w:r>
        <w:rPr>
          <w:lang w:val="es_ES" w:bidi="es_ES"/>
        </w:rPr>
        <w:t xml:space="preserve">Después del diluvio, Noé se convirtió en agricultor. También pueden decir que comenzó a cultivar el suelo o Noé se convirtió en un labrador del suelo. Esto significa que Noé trabajó el suelo usando un arado o un azadón para poder plantar cosas que crecerían. Noé plantó un </w:t>
      </w:r>
      <w:r>
        <w:rPr>
          <w:b/>
          <w:lang w:val="es_ES" w:bidi="es_ES"/>
        </w:rPr>
        <w:t>viñedo</w:t>
      </w:r>
      <w:r>
        <w:rPr>
          <w:lang w:val="es_ES" w:bidi="es_ES"/>
        </w:rPr>
        <w:t xml:space="preserve">. </w:t>
      </w:r>
    </w:p>
    <w:p>
      <w:pPr/>
      <w:r>
        <w:rPr>
          <w:lang w:val="es_ES" w:bidi="es_ES"/>
        </w:rPr>
      </w:r>
      <w:r>
        <w:rPr>
          <w:lang w:val="es_ES" w:bidi="es_ES"/>
        </w:rPr>
        <w:t xml:space="preserve">Muestra la imagen del </w:t>
      </w:r>
      <w:r>
        <w:rPr>
          <w:lang w:val="es_ES" w:bidi="es_ES"/>
        </w:rPr>
        <w:t>viñedo</w:t>
      </w:r>
      <w:r>
        <w:rPr>
          <w:lang w:val="es_ES" w:bidi="es_ES"/>
        </w:rPr>
        <w:t>.</w:t>
      </w:r>
    </w:p>
    <w:p>
      <w:pPr/>
      <w:r>
        <w:rPr>
          <w:lang w:val="es_ES" w:bidi="es_ES"/>
        </w:rPr>
      </w:r>
      <w:r>
        <w:rPr>
          <w:lang w:val="es_ES" w:bidi="es_ES"/>
        </w:rPr>
        <w:t xml:space="preserve">Un viñedo es un jardín con vides. Las vides producen uvas que se pueden comer como fruta o exprimirse para hacer jugo que pueden beber. Si el jugo se deja durante un período de tiempo, se comienza a fermentar o a producir alcohol. Beber jugo de uva fermentado que se llama </w:t>
      </w:r>
      <w:r>
        <w:rPr>
          <w:b/>
          <w:lang w:val="es_ES" w:bidi="es_ES"/>
        </w:rPr>
        <w:t>vino</w:t>
      </w:r>
      <w:r>
        <w:rPr>
          <w:lang w:val="es_ES" w:bidi="es_ES"/>
        </w:rPr>
        <w:t xml:space="preserve"> puede emborracharte. Borracho significa que tienes tanto alcohol en tu cuerpo que no puedes pensar ni actuar correctamente. Pierdes el control de tu cuerpo y tu mente. Noé aparentemente bebió suficiente vino que cayó en un sueño borracho o estado de inconsciencia parcial. El vino se hace de jugo de fruta. No tiene trigo u otros granos que también pueden fermentar y hacer alcohol. Asegurense de que el término para vino no incluya trigo u otros agentes de fermentación.</w:t>
      </w:r>
    </w:p>
    <w:p>
      <w:pPr/>
      <w:r>
        <w:rPr>
          <w:lang w:val="es_ES" w:bidi="es_ES"/>
        </w:rPr>
      </w:r>
      <w:r>
        <w:rPr>
          <w:lang w:val="es_ES" w:bidi="es_ES"/>
        </w:rPr>
        <w:t>Noé estaba tan borracho que se quitó la ropa y se acostó descubierto. Estaba desnudo en su tienda de campaña. Probablemente estaba acostado de espaldas para que sus genitales estuvieran expuestos. Esto era vergonzoso. Muchas traducciones usan el término desnudez o algo que nos dice que Noé estaba expuesto, pero es una manera educada de decirlo.</w:t>
      </w:r>
    </w:p>
    <w:p>
      <w:pPr/>
      <w:r>
        <w:rPr>
          <w:lang w:val="es_ES" w:bidi="es_ES"/>
        </w:rPr>
      </w:r>
      <w:r>
        <w:rPr>
          <w:lang w:val="es_ES" w:bidi="es_ES"/>
        </w:rPr>
        <w:t xml:space="preserve">Sem y Jafet, toman una </w:t>
      </w:r>
      <w:r>
        <w:rPr>
          <w:b/>
          <w:lang w:val="es_ES" w:bidi="es_ES"/>
        </w:rPr>
        <w:t>prenda</w:t>
      </w:r>
      <w:r>
        <w:rPr>
          <w:lang w:val="es_ES" w:bidi="es_ES"/>
        </w:rPr>
        <w:t xml:space="preserve"> y la usan para cubrir a Noé. La prenda puede ser una túnica o un gran pedazo de tela usado como una prenda exterior. Esto se puede usar como una cubierta por la noche.</w:t>
      </w:r>
    </w:p>
    <w:p>
      <w:pPr/>
      <w:r>
        <w:rPr>
          <w:lang w:val="es_ES" w:bidi="es_ES"/>
        </w:rPr>
      </w:r>
      <w:r>
        <w:rPr>
          <w:lang w:val="es_ES" w:bidi="es_ES"/>
        </w:rPr>
        <w:t xml:space="preserve">Los hijos de Noé siempre están en la lista como Sem, Cam y Jafet. Esto implica que Cam es el hijo del medio. Sin embargo, en este pasaje, dice específicamente que Cam es el hijo más joven. La traducción necesita dejar en claro que Cam es el hijo más joven. Cuando Noé escuchó que Cam les dijo a sus hermanos que estaba desnudo, maldijo a Canaán, el hijo de Cam. El Glosario Principal tiene una conversación sobre la palabra </w:t>
      </w:r>
      <w:r>
        <w:rPr>
          <w:lang w:val="es_ES" w:bidi="es_ES"/>
        </w:rPr>
        <w:t>maldición</w:t>
      </w:r>
      <w:r>
        <w:rPr>
          <w:lang w:val="es_ES" w:bidi="es_ES"/>
        </w:rPr>
        <w:t>. Esta es la primera vez que un humano está maldiciendo a alguien. Aquí Noé está pidiendo a Dios castigar a Canaán. Deberían usar la misma palabra que usaron cuando Dios maldijo el suelo en la historia de la Caída.</w:t>
      </w:r>
    </w:p>
    <w:p>
      <w:pPr/>
      <w:r>
        <w:rPr>
          <w:lang w:val="es_ES" w:bidi="es_ES"/>
        </w:rPr>
      </w:r>
      <w:r>
        <w:rPr>
          <w:lang w:val="es_ES" w:bidi="es_ES"/>
        </w:rPr>
        <w:t xml:space="preserve">En la maldición, Noé dice que Canaán será el más bajo de todos los siervos. Canaán incluso será el </w:t>
      </w:r>
      <w:r>
        <w:rPr>
          <w:b/>
          <w:lang w:val="es_ES" w:bidi="es_ES"/>
        </w:rPr>
        <w:t>siervo</w:t>
      </w:r>
      <w:r>
        <w:rPr>
          <w:lang w:val="es_ES" w:bidi="es_ES"/>
        </w:rPr>
        <w:t xml:space="preserve"> de otros siervos. Canaán incluso será el siervo de sus parientes. El Glosario Principal tiene una conversación sobre la palabra </w:t>
      </w:r>
      <w:r>
        <w:rPr>
          <w:lang w:val="es_ES" w:bidi="es_ES"/>
        </w:rPr>
        <w:t>siervo</w:t>
      </w:r>
      <w:r>
        <w:rPr>
          <w:lang w:val="es_ES" w:bidi="es_ES"/>
        </w:rPr>
        <w:t>.</w:t>
      </w:r>
    </w:p>
    <w:p>
      <w:pPr/>
      <w:r>
        <w:rPr>
          <w:lang w:val="es_ES" w:bidi="es_ES"/>
        </w:rPr>
      </w:r>
      <w:r>
        <w:rPr>
          <w:lang w:val="es_ES" w:bidi="es_ES"/>
        </w:rPr>
        <w:t xml:space="preserve">Después de maldecir a Canaán, Noé </w:t>
      </w:r>
      <w:r>
        <w:rPr>
          <w:b/>
          <w:lang w:val="es_ES" w:bidi="es_ES"/>
        </w:rPr>
        <w:t>bendijo</w:t>
      </w:r>
      <w:r>
        <w:rPr>
          <w:lang w:val="es_ES" w:bidi="es_ES"/>
        </w:rPr>
        <w:t xml:space="preserve"> a Sem y a Jafet. La palabra </w:t>
      </w:r>
      <w:r>
        <w:rPr>
          <w:lang w:val="es_ES" w:bidi="es_ES"/>
        </w:rPr>
        <w:t>bendecir</w:t>
      </w:r>
      <w:r>
        <w:rPr>
          <w:lang w:val="es_ES" w:bidi="es_ES"/>
        </w:rPr>
        <w:t xml:space="preserve"> se habla en el Glosario Principal. Usen la misma palabra para bendecir que usaron en la historia de la creación.</w:t>
      </w:r>
    </w:p>
    <w:p>
      <w:pPr/>
      <w:r>
        <w:rPr>
          <w:lang w:val="es_ES" w:bidi="es_ES"/>
        </w:rPr>
      </w:r>
      <w:r>
        <w:rPr>
          <w:lang w:val="es_ES" w:bidi="es_ES"/>
        </w:rPr>
        <w:t xml:space="preserve">En la bendición, Noé usa dos nombres para Dios. </w:t>
      </w:r>
      <w:r>
        <w:rPr>
          <w:b/>
          <w:lang w:val="es_ES" w:bidi="es_ES"/>
        </w:rPr>
        <w:t>Señor</w:t>
      </w:r>
      <w:r>
        <w:rPr>
          <w:lang w:val="es_ES" w:bidi="es_ES"/>
        </w:rPr>
        <w:t xml:space="preserve"> se refiere al nombre </w:t>
      </w:r>
      <w:r>
        <w:rPr>
          <w:b/>
          <w:lang w:val="es_ES" w:bidi="es_ES"/>
        </w:rPr>
        <w:t>Jehová</w:t>
      </w:r>
      <w:r>
        <w:rPr>
          <w:lang w:val="es_ES" w:bidi="es_ES"/>
        </w:rPr>
        <w:t xml:space="preserve">. Usen la misma palabra para Jehová que han usado en textos anteriores. Si necesitan revisar este nombre, el Glosario Principal tiene una conversación sobre </w:t>
      </w:r>
      <w:r>
        <w:rPr>
          <w:lang w:val="es_ES" w:bidi="es_ES"/>
        </w:rPr>
        <w:t>Señor</w:t>
      </w:r>
      <w:r>
        <w:rPr>
          <w:lang w:val="es_ES" w:bidi="es_ES"/>
        </w:rPr>
        <w:t xml:space="preserve">. </w:t>
      </w:r>
      <w:r>
        <w:rPr>
          <w:b/>
          <w:lang w:val="es_ES" w:bidi="es_ES"/>
        </w:rPr>
        <w:t>Dios</w:t>
      </w:r>
      <w:r>
        <w:rPr>
          <w:lang w:val="es_ES" w:bidi="es_ES"/>
        </w:rPr>
        <w:t xml:space="preserve"> es el otro nombre usado en la bendición. Usen el mismo nombre para Dios que han usado en historias anteriores.</w:t>
      </w:r>
    </w:p>
    <w:p>
      <w:pPr/>
      <w:r>
        <w:rPr>
          <w:lang w:val="es_ES" w:bidi="es_ES"/>
        </w:rPr>
      </w:r>
      <w:r>
        <w:rPr>
          <w:lang w:val="es_ES" w:bidi="es_ES"/>
        </w:rPr>
        <w:t xml:space="preserve">Entonces Noé le pidió a Dios que </w:t>
      </w:r>
      <w:r>
        <w:rPr>
          <w:b/>
          <w:lang w:val="es_ES" w:bidi="es_ES"/>
        </w:rPr>
        <w:t>expandiera el territorio</w:t>
      </w:r>
      <w:r>
        <w:rPr>
          <w:lang w:val="es_ES" w:bidi="es_ES"/>
        </w:rPr>
        <w:t xml:space="preserve"> de Jafet. Esto significa hacer el territorio más grande o dar a su familia más espacio. Noé le pide a Dios que dé prosperidad tanto a Sem como a Jafet.</w:t>
      </w:r>
    </w:p>
    <w:p>
      <w:pPr/>
      <w:r>
        <w:rPr>
          <w:lang w:val="es_ES" w:bidi="es_ES"/>
        </w:rPr>
      </w:r>
      <w:r>
        <w:rPr>
          <w:lang w:val="es_ES" w:bidi="es_ES"/>
        </w:rPr>
        <w:t>La historia termina diciéndonos que Noé vivió otros 350 años después del diluvio. Noé vivió un total de 950 años.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10:1–32</w:t>
      </w:r>
      <w:r>
        <w:rPr>
          <w:lang w:val="es_ES" w:bidi="es_ES"/>
        </w:rPr>
      </w:r>
    </w:p>
    <w:p>
      <w:pPr>
        <w:pStyle w:val="Heading3"/>
      </w:pPr>
      <w:r>
        <w:rPr>
          <w:lang w:val="es_ES" w:bidi="es_ES"/>
        </w:rPr>
        <w:t>Escuchar con el corazón</w:t>
      </w:r>
    </w:p>
    <w:p>
      <w:pPr/>
      <w:r>
        <w:rPr>
          <w:lang w:val="es_ES" w:bidi="es_ES"/>
        </w:rPr>
      </w:r>
      <w:r>
        <w:rPr>
          <w:lang w:val="es_ES" w:bidi="es_ES"/>
        </w:rPr>
        <w:t>Escuchen Génesis 10:1–32 y guárdenlo en su corazón. Escuchen el texto tres veces (en tres traducciones diferentes, si es posible). Después,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¿Conoces a alguien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es más fácil de entender.</w:t>
      </w:r>
    </w:p>
    <w:p>
      <w:pPr/>
      <w:r>
        <w:rPr>
          <w:lang w:val="es_ES" w:bidi="es_ES"/>
        </w:rPr>
      </w:r>
      <w:r>
        <w:rPr>
          <w:lang w:val="es_ES" w:bidi="es_ES"/>
        </w:rPr>
        <w:t>Este pasaje es la última parte de la historia de Noé. Cuando el diluvio terminó y la familia de Noé bajó del barco, cada hijo tenía hijos. Esto es un cumplimiento de la bendición que Dios dio a Noé y a sus hijos cuando Dios les dijo que se multiplicaran y llenaran la tierra. A medida que cada hijo se convierte en padre de las naciones o pueblos, se mueven a diferentes lugares y comienzan a cumplir lo que Dios les dijo que hicieran: llenar la tierra. Este pasaje proporciona una lista de los hijos que Sem, Cam y Jafet tenían y luego da los nombres de sus hijos que comenzaron a habitar la tierra después del diluvio. A veces se refiere a esto como las generaciones de Noé y sus hijos o la descendencia de Noé y sus hijos. A las hijas no se le ponen nombres. El pasaje nos dice que cada uno de los descendientes de los hijos se convirtió en una nación, un lugar con un territorio y gobierno específico. Esta es una lista de nombres con una explicación detallada de algunos de los descendientes.</w:t>
      </w:r>
    </w:p>
    <w:p>
      <w:pPr/>
      <w:r>
        <w:rPr>
          <w:lang w:val="es_ES" w:bidi="es_ES"/>
        </w:rPr>
      </w:r>
      <w:r>
        <w:rPr>
          <w:lang w:val="es_ES" w:bidi="es_ES"/>
        </w:rPr>
        <w:t xml:space="preserve">Platiquen como grupo: ¿Cómo se habla en tu comunidad acerca de los antepasados o los descendientes? Piensen en su propia familia o pueblo. ¿Cómo describirían el comienzo de su pueblo o familia a alguien más? </w:t>
      </w:r>
    </w:p>
    <w:p>
      <w:pPr/>
      <w:r>
        <w:rPr>
          <w:lang w:val="es_ES" w:bidi="es_ES"/>
        </w:rPr>
      </w:r>
      <w:r>
        <w:rPr>
          <w:lang w:val="es_ES" w:bidi="es_ES"/>
        </w:rPr>
        <w:t>Los hijos de Noé eran Sem, Cam y Jafet. Siempre aparecen en la lista en este orden. El texto anterior nos decía que Cam era en realidad el hijo más joven. Este pasaje no enumera a los hijos en el orden acostumbrado. Después de la oración introductoria que los enumera en su orden habitual, el pasaje comienza con las generaciones de Jafet, y su familia. Entonces escuchamos la lista de Cam y su familia. Por último, escuchamos la lista de la familia del hermano mayor de Sem.</w:t>
      </w:r>
    </w:p>
    <w:p>
      <w:pPr/>
      <w:r>
        <w:rPr>
          <w:lang w:val="es_ES" w:bidi="es_ES"/>
        </w:rPr>
      </w:r>
      <w:r>
        <w:rPr>
          <w:lang w:val="es_ES" w:bidi="es_ES"/>
        </w:rPr>
        <w:t xml:space="preserve">Primero escuchamos la lista de los hijos de Jafet, y después dos de los descendientes de los hijos. Cada nombre es en realidad el nombre de una nación de personas que crecieron y vivían cerca del mar. Algunos de ellos aparentemente navegaron a otras tierras. Algunos de los nombres se mencionan nuevamente en historias posteriores en la Biblia. Muchos de estos grupos se establecieron en tierras alrededor del extremo oriental del Mar Mediterráneo o en las islas en la parte oriental del mar. </w:t>
      </w:r>
    </w:p>
    <w:p>
      <w:pPr/>
      <w:r>
        <w:rPr>
          <w:lang w:val="es_ES" w:bidi="es_ES"/>
        </w:rPr>
      </w:r>
      <w:r>
        <w:rPr>
          <w:lang w:val="es_ES" w:bidi="es_ES"/>
        </w:rPr>
        <w:t xml:space="preserve">Muestra un mapa del </w:t>
      </w:r>
      <w:r>
        <w:rPr>
          <w:lang w:val="es_ES" w:bidi="es_ES"/>
        </w:rPr>
        <w:t>extremo oriental del Mar Mediterráneo y Asia menor, incluidas las islas</w:t>
      </w:r>
      <w:r>
        <w:rPr>
          <w:lang w:val="es_ES" w:bidi="es_ES"/>
        </w:rPr>
        <w:t>.</w:t>
      </w:r>
    </w:p>
    <w:p>
      <w:pPr/>
      <w:r>
        <w:rPr>
          <w:lang w:val="es_ES" w:bidi="es_ES"/>
        </w:rPr>
      </w:r>
      <w:r>
        <w:rPr>
          <w:lang w:val="es_ES" w:bidi="es_ES"/>
        </w:rPr>
        <w:t>Deténganse aquí y platiquen: ¿Cómo describe tu cultura los orígenes de su pueblo? ¿En qué se parece o es diferente de este pasaje?</w:t>
      </w:r>
    </w:p>
    <w:p>
      <w:pPr/>
      <w:r>
        <w:rPr>
          <w:lang w:val="es_ES" w:bidi="es_ES"/>
        </w:rPr>
      </w:r>
      <w:r>
        <w:rPr>
          <w:lang w:val="es_ES" w:bidi="es_ES"/>
        </w:rPr>
        <w:t>A continuación escuchamos hablar de los descendientes de Cam. Cam siempre se menciona como el hijo mediano, pero sabemos por el texto anterior que Cam es en realidad el hijo más joven. Cam tiene 4 hijos y Canaán, el que fue maldecido en el pasaje anterior, es uno de los hijos que se mencionan. Escuchamos hablar de algunos de los descendientes de algunos de los hijos de Cam. A veces escuchamos más detalles sobre dónde viven estos descendientes o historias de ciertas personas. Uno de los descendientes de Cus es Nimrod. Nimrod era un gran cazador que construyó muchas ciudades conocidas y gobernó sobre muchos territorios. Muchos de los descendientes de Canaán fueron a vivir en el Medio Oriente donde se encuentra Israel hoy. Veremos a muchos de estos grupos de personas o pueblos en textos posteriores en la Biblia.</w:t>
      </w:r>
    </w:p>
    <w:p>
      <w:pPr/>
      <w:r>
        <w:rPr>
          <w:lang w:val="es_ES" w:bidi="es_ES"/>
        </w:rPr>
      </w:r>
      <w:r>
        <w:rPr>
          <w:lang w:val="es_ES" w:bidi="es_ES"/>
        </w:rPr>
        <w:t xml:space="preserve">Muestra un mapa del </w:t>
      </w:r>
      <w:r>
        <w:rPr>
          <w:lang w:val="es_ES" w:bidi="es_ES"/>
        </w:rPr>
        <w:t>Medio Oriente</w:t>
      </w:r>
      <w:r>
        <w:rPr>
          <w:lang w:val="es_ES" w:bidi="es_ES"/>
        </w:rPr>
        <w:t>.</w:t>
      </w:r>
    </w:p>
    <w:p>
      <w:pPr/>
      <w:r>
        <w:rPr>
          <w:lang w:val="es_ES" w:bidi="es_ES"/>
        </w:rPr>
      </w:r>
      <w:r>
        <w:rPr>
          <w:lang w:val="es_ES" w:bidi="es_ES"/>
        </w:rPr>
        <w:t>Deténganse aquí y comenten: ¿Su cultura tiene héroes antiguos? ¿Cómo se describen? ¿Cómo sabemos que Nimrod era un gran héroe para las personas que registraron esta historia?</w:t>
      </w:r>
    </w:p>
    <w:p>
      <w:pPr/>
      <w:r>
        <w:rPr>
          <w:lang w:val="es_ES" w:bidi="es_ES"/>
        </w:rPr>
      </w:r>
      <w:r>
        <w:rPr>
          <w:lang w:val="es_ES" w:bidi="es_ES"/>
        </w:rPr>
        <w:t>Sem, que es el hijo mayor, aparece de último en esta lista. Sem tuvo 5 hijos, pero solo escuchamos hablar de los descendientes de dos de ellos. El pasaje destaca en particular a Heber. Comienza diciendo que Sem es el antepasado de Heber. Después enumera las generaciones entre Sem y Heber. Finalmente enumera a los descendientes de Heber. Esto daría a entender que Heber es un descendiente importante de Noé y Sem.</w:t>
      </w:r>
    </w:p>
    <w:p>
      <w:pPr/>
      <w:r>
        <w:rPr>
          <w:lang w:val="es_ES" w:bidi="es_ES"/>
        </w:rPr>
      </w:r>
      <w:r>
        <w:rPr>
          <w:lang w:val="es_ES" w:bidi="es_ES"/>
        </w:rPr>
        <w:t xml:space="preserve">Muestra un mapa del </w:t>
      </w:r>
      <w:r>
        <w:rPr>
          <w:lang w:val="es_ES" w:bidi="es_ES"/>
        </w:rPr>
        <w:t>Medio Oriente que incluya Irán y Turquía</w:t>
      </w:r>
      <w:r>
        <w:rPr>
          <w:lang w:val="es_ES" w:bidi="es_ES"/>
        </w:rPr>
        <w:t>.</w:t>
      </w:r>
    </w:p>
    <w:p>
      <w:pPr/>
      <w:r>
        <w:rPr>
          <w:lang w:val="es_ES" w:bidi="es_ES"/>
        </w:rPr>
      </w:r>
      <w:r>
        <w:rPr>
          <w:lang w:val="es_ES" w:bidi="es_ES"/>
        </w:rPr>
        <w:t>Algunos nombres están repetidos. Por ejemplo, Havila es un descendiente de Sem. Cam también tiene un descendiente llamado Havila. Estas son diferentes naciones de personas viviendo en diferentes áreas.</w:t>
      </w:r>
    </w:p>
    <w:p>
      <w:pPr/>
      <w:r>
        <w:rPr>
          <w:lang w:val="es_ES" w:bidi="es_ES"/>
        </w:rPr>
      </w:r>
      <w:r>
        <w:rPr>
          <w:lang w:val="es_ES" w:bidi="es_ES"/>
        </w:rPr>
        <w:t>El texto termina con una afirmación de que todos descienden de Noé y sus 3 hijos. Esto sucedió después del diluvio.</w:t>
      </w:r>
      <w:r>
        <w:rPr>
          <w:lang w:val="es_ES" w:bidi="es_ES"/>
        </w:rPr>
      </w:r>
    </w:p>
    <w:p>
      <w:pPr>
        <w:pStyle w:val="Heading3"/>
      </w:pPr>
      <w:r>
        <w:rPr>
          <w:lang w:val="es_ES" w:bidi="es_ES"/>
        </w:rPr>
        <w:t>Definamos las escenas</w:t>
      </w:r>
    </w:p>
    <w:p>
      <w:pPr/>
      <w:r>
        <w:rPr>
          <w:lang w:val="es_ES" w:bidi="es_ES"/>
        </w:rPr>
      </w:r>
      <w:r>
        <w:rPr>
          <w:lang w:val="es_ES" w:bidi="es_ES"/>
        </w:rPr>
        <w:t xml:space="preserve">Escuchen el texto nuevamente en la versión que sea más fácil de entender. </w:t>
      </w:r>
    </w:p>
    <w:p>
      <w:pPr/>
      <w:r>
        <w:rPr>
          <w:lang w:val="es_ES" w:bidi="es_ES"/>
        </w:rPr>
      </w:r>
      <w:r>
        <w:rPr>
          <w:lang w:val="es_ES" w:bidi="es_ES"/>
        </w:rPr>
        <w:t>En esta sesión, ayudarán al equipo a visualizar esta historia. Les ayudarás a definir las partes de la historia, el contexto y los personajes.</w:t>
      </w:r>
    </w:p>
    <w:p>
      <w:pPr/>
      <w:r>
        <w:rPr>
          <w:lang w:val="es_ES" w:bidi="es_ES"/>
        </w:rPr>
      </w:r>
      <w:r>
        <w:rPr>
          <w:lang w:val="es_ES" w:bidi="es_ES"/>
        </w:rPr>
        <w:t>Esta historia tiene 3 escenas.</w:t>
      </w:r>
    </w:p>
    <w:p>
      <w:pPr/>
      <w:r>
        <w:rPr>
          <w:lang w:val="es_ES" w:bidi="es_ES"/>
        </w:rPr>
      </w:r>
      <w:r>
        <w:rPr>
          <w:b/>
          <w:lang w:val="es_ES" w:bidi="es_ES"/>
        </w:rPr>
        <w:t>Primer escena:</w:t>
      </w:r>
      <w:r>
        <w:rPr>
          <w:lang w:val="es_ES" w:bidi="es_ES"/>
        </w:rPr>
        <w:t xml:space="preserve"> Los descendientes de Jafet, aparecen en la lista.</w:t>
      </w:r>
    </w:p>
    <w:p>
      <w:pPr/>
      <w:r>
        <w:rPr>
          <w:lang w:val="es_ES" w:bidi="es_ES"/>
        </w:rPr>
      </w:r>
      <w:r>
        <w:rPr>
          <w:b/>
          <w:lang w:val="es_ES" w:bidi="es_ES"/>
        </w:rPr>
        <w:t>Segunda escena:</w:t>
      </w:r>
      <w:r>
        <w:rPr>
          <w:lang w:val="es_ES" w:bidi="es_ES"/>
        </w:rPr>
        <w:t xml:space="preserve"> Los descendientes de Cam están en la lista. Escuchamos la historia de Nimrod, uno de los descendientes de Cam.</w:t>
      </w:r>
    </w:p>
    <w:p>
      <w:pPr/>
      <w:r>
        <w:rPr>
          <w:lang w:val="es_ES" w:bidi="es_ES"/>
        </w:rPr>
      </w:r>
      <w:r>
        <w:rPr>
          <w:b/>
          <w:lang w:val="es_ES" w:bidi="es_ES"/>
        </w:rPr>
        <w:t>Tercera escena:</w:t>
      </w:r>
      <w:r>
        <w:rPr>
          <w:lang w:val="es_ES" w:bidi="es_ES"/>
        </w:rPr>
        <w:t xml:space="preserve"> Los descendientes de Sem están en la lista.</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Noé</w:t>
      </w:r>
    </w:p>
    <w:p>
      <w:pPr>
        <w:pStyle w:val="ListBullet"/>
        <w:spacing w:line="240" w:lineRule="auto"/>
        <w:ind w:left="720"/>
      </w:pPr>
      <w:r>
        <w:rPr>
          <w:lang w:val="es_ES" w:bidi="es_ES"/>
        </w:rPr>
      </w:r>
      <w:r>
        <w:rPr>
          <w:lang w:val="es_ES" w:bidi="es_ES"/>
        </w:rPr>
        <w:t>Sem</w:t>
      </w:r>
    </w:p>
    <w:p>
      <w:pPr>
        <w:pStyle w:val="ListBullet"/>
        <w:spacing w:line="240" w:lineRule="auto"/>
        <w:ind w:left="720"/>
      </w:pPr>
      <w:r>
        <w:rPr>
          <w:lang w:val="es_ES" w:bidi="es_ES"/>
        </w:rPr>
      </w:r>
      <w:r>
        <w:rPr>
          <w:lang w:val="es_ES" w:bidi="es_ES"/>
        </w:rPr>
        <w:t>Cam</w:t>
      </w:r>
    </w:p>
    <w:p>
      <w:pPr>
        <w:pStyle w:val="ListBullet"/>
        <w:spacing w:line="240" w:lineRule="auto"/>
        <w:ind w:left="720"/>
      </w:pPr>
      <w:r>
        <w:rPr>
          <w:lang w:val="es_ES" w:bidi="es_ES"/>
        </w:rPr>
      </w:r>
      <w:r>
        <w:rPr>
          <w:lang w:val="es_ES" w:bidi="es_ES"/>
        </w:rPr>
        <w:t>Jafet,</w:t>
      </w:r>
    </w:p>
    <w:p>
      <w:pPr>
        <w:pStyle w:val="ListBullet"/>
        <w:spacing w:line="240" w:lineRule="auto"/>
        <w:ind w:left="720"/>
      </w:pPr>
      <w:r>
        <w:rPr>
          <w:lang w:val="es_ES" w:bidi="es_ES"/>
        </w:rPr>
      </w:r>
      <w:r>
        <w:rPr>
          <w:lang w:val="es_ES" w:bidi="es_ES"/>
        </w:rPr>
        <w:t>Sus descendientes, incluyendo a Nimrod.</w:t>
      </w:r>
    </w:p>
    <w:p>
      <w:pPr/>
      <w:r>
        <w:rPr>
          <w:lang w:val="es_ES" w:bidi="es_ES"/>
        </w:rPr>
      </w:r>
      <w:r>
        <w:rPr>
          <w:lang w:val="es_ES" w:bidi="es_ES"/>
        </w:rPr>
        <w:t>En esta sesión, hagan que el grupo haga una guía visual, dibuje o utilice algún tipo de manualidad (objetos que puedan mover, como piedras, palos o juguetes infantiles) para visualizar la historia y la acción que se desarrolla.</w:t>
      </w:r>
    </w:p>
    <w:p>
      <w:pPr/>
      <w:r>
        <w:rPr>
          <w:lang w:val="es_ES" w:bidi="es_ES"/>
        </w:rPr>
      </w:r>
      <w:r>
        <w:rPr>
          <w:lang w:val="es_ES" w:bidi="es_ES"/>
        </w:rPr>
        <w:t xml:space="preserve">Tengan a la mano los mapas provistos en el texto anterior. Mientras el equipo trabaja en el estudio del texto, haz que muestren el movimiento desde la región del monte Ararat a las diversas áreas alrededor del Mar Mediterráneo. </w:t>
      </w:r>
    </w:p>
    <w:p>
      <w:pPr/>
      <w:r>
        <w:rPr>
          <w:lang w:val="es_ES" w:bidi="es_ES"/>
        </w:rPr>
      </w:r>
      <w:r>
        <w:rPr>
          <w:lang w:val="es_ES" w:bidi="es_ES"/>
        </w:rPr>
        <w:t>El texto comienza con una breve introducción que dice que este es un relato de los descendientes de Noé y sus 3 hijos.</w:t>
      </w:r>
    </w:p>
    <w:p>
      <w:pPr/>
      <w:r>
        <w:rPr>
          <w:lang w:val="es_ES" w:bidi="es_ES"/>
        </w:rPr>
      </w:r>
      <w:r>
        <w:rPr>
          <w:lang w:val="es_ES" w:bidi="es_ES"/>
        </w:rPr>
        <w:t>En la primera parte, Jafet, tiene 7 hijos. Sus hijas no se mencionan. Gomer, es el primer hijo de Jafet. Gomer tiene 3 hijos. Javán es el cuarto hijo de Jafet. Javan tiene 4 hijos. Los hijos de Javán viven cerca del mar y se convierten en pueblos marineros. Esto significa que podían viajar en barco de un lugar a otro. Los descendientes de los otros hijos no están incluidos.</w:t>
      </w:r>
    </w:p>
    <w:p>
      <w:pPr/>
      <w:r>
        <w:rPr>
          <w:lang w:val="es_ES" w:bidi="es_ES"/>
        </w:rPr>
      </w:r>
      <w:r>
        <w:rPr>
          <w:lang w:val="es_ES" w:bidi="es_ES"/>
        </w:rPr>
        <w:t>En la segunda parte, los descendientes de Cam están en la lista. El texto enumera más descendientes para Cam que para los demás. Cam tiene 4 hijos. Cus, el mayor, va al Este de África o al área entre Etiopía y Egipto. Los hijos de Cus están en la lista. Esto lleva a los descendientes de Cam a la tercera generación. Un descendiente de Cus se llamaba Nimrod. No sabemos cuándo nació Nimrod y no sabemos quién era su padre. Nimrod era un héroe para el pueblo. Él está en la lista como el más grande cazador del mundo. Las personas compararían a otros con Nimrod. Nimrod construyó varias ciudades grandes en las áreas de Babilonia y Asiria.</w:t>
      </w:r>
    </w:p>
    <w:p>
      <w:pPr/>
      <w:r>
        <w:rPr>
          <w:lang w:val="es_ES" w:bidi="es_ES"/>
        </w:rPr>
      </w:r>
      <w:r>
        <w:rPr>
          <w:lang w:val="es_ES" w:bidi="es_ES"/>
        </w:rPr>
        <w:t>Deténganse y platiquen como equipo: Cuando tienes un antepasado conocido en tu cultura, ¿Cómo cuentas su historia?</w:t>
      </w:r>
    </w:p>
    <w:p>
      <w:pPr/>
      <w:r>
        <w:rPr>
          <w:lang w:val="es_ES" w:bidi="es_ES"/>
        </w:rPr>
      </w:r>
      <w:r>
        <w:rPr>
          <w:lang w:val="es_ES" w:bidi="es_ES"/>
        </w:rPr>
        <w:t>El segundo hijo de Cam, Mizraim se convirtió en el antepasado de los filisteos, un pueblo marítimo que vivía alrededor del Mar Mediterráneo. Mizraim es otra palabra para Egipto.</w:t>
      </w:r>
    </w:p>
    <w:p>
      <w:pPr/>
      <w:r>
        <w:rPr>
          <w:lang w:val="es_ES" w:bidi="es_ES"/>
        </w:rPr>
      </w:r>
      <w:r>
        <w:rPr>
          <w:lang w:val="es_ES" w:bidi="es_ES"/>
        </w:rPr>
        <w:t>Canaán, que fue maldito por Noé, es el más joven o el último hijo de Cam que se menciona. Los hijos de Canaán se convirtireron en los antepasados de muchos de los grupos de personas que vivían en el lado oriental del Mar Mediterráneo. Muchos de ellos establecieron pueblos en la tierra que se convirtió en Israel. Las hijas de Cam no están en la lista. Los descendientes de los otros hijos no están incluidos.</w:t>
      </w:r>
    </w:p>
    <w:p>
      <w:pPr/>
      <w:r>
        <w:rPr>
          <w:lang w:val="es_ES" w:bidi="es_ES"/>
        </w:rPr>
      </w:r>
      <w:r>
        <w:rPr>
          <w:lang w:val="es_ES" w:bidi="es_ES"/>
        </w:rPr>
        <w:t>En la tercera parte, los hijos de Sem están en la lista. Sem era el hijo mayor, pero está de último en la lista de este texto. Sem tenía 5 hijos. El texto lleva a los descendientes de Sem a la sexta generación.</w:t>
      </w:r>
    </w:p>
    <w:p>
      <w:pPr>
        <w:pStyle w:val="ListBullet"/>
        <w:spacing w:line="240" w:lineRule="auto"/>
        <w:ind w:left="720"/>
      </w:pPr>
      <w:r>
        <w:rPr>
          <w:lang w:val="es_ES" w:bidi="es_ES"/>
        </w:rPr>
      </w:r>
      <w:r>
        <w:rPr>
          <w:lang w:val="es_ES" w:bidi="es_ES"/>
        </w:rPr>
        <w:t>Sem era el padre de Arfaxad.</w:t>
      </w:r>
    </w:p>
    <w:p>
      <w:pPr>
        <w:pStyle w:val="ListBullet"/>
        <w:spacing w:line="240" w:lineRule="auto"/>
        <w:ind w:left="720"/>
      </w:pPr>
      <w:r>
        <w:rPr>
          <w:lang w:val="es_ES" w:bidi="es_ES"/>
        </w:rPr>
      </w:r>
      <w:r>
        <w:rPr>
          <w:lang w:val="es_ES" w:bidi="es_ES"/>
        </w:rPr>
        <w:t>Arfaxad era el padre de Sela.</w:t>
      </w:r>
    </w:p>
    <w:p>
      <w:pPr>
        <w:pStyle w:val="ListBullet"/>
        <w:spacing w:line="240" w:lineRule="auto"/>
        <w:ind w:left="720"/>
      </w:pPr>
      <w:r>
        <w:rPr>
          <w:lang w:val="es_ES" w:bidi="es_ES"/>
        </w:rPr>
      </w:r>
      <w:r>
        <w:rPr>
          <w:lang w:val="es_ES" w:bidi="es_ES"/>
        </w:rPr>
        <w:t>Sela era padre de Heber.</w:t>
      </w:r>
    </w:p>
    <w:p>
      <w:pPr>
        <w:pStyle w:val="ListBullet"/>
        <w:spacing w:line="240" w:lineRule="auto"/>
        <w:ind w:left="720"/>
      </w:pPr>
      <w:r>
        <w:rPr>
          <w:lang w:val="es_ES" w:bidi="es_ES"/>
        </w:rPr>
      </w:r>
      <w:r>
        <w:rPr>
          <w:lang w:val="es_ES" w:bidi="es_ES"/>
        </w:rPr>
        <w:t>Heber era el padre de Pegleg y Joctán.</w:t>
      </w:r>
    </w:p>
    <w:p>
      <w:pPr>
        <w:pStyle w:val="ListBullet"/>
        <w:spacing w:line="240" w:lineRule="auto"/>
        <w:ind w:left="720"/>
      </w:pPr>
      <w:r>
        <w:rPr>
          <w:lang w:val="es_ES" w:bidi="es_ES"/>
        </w:rPr>
      </w:r>
      <w:r>
        <w:rPr>
          <w:lang w:val="es_ES" w:bidi="es_ES"/>
        </w:rPr>
        <w:t>Joctán era el antepasado de 13 pueblos. No sabemos si estos eran hijos o descendientes posteriores de Joctán.</w:t>
      </w:r>
    </w:p>
    <w:p>
      <w:pPr/>
      <w:r>
        <w:rPr>
          <w:lang w:val="es_ES" w:bidi="es_ES"/>
        </w:rPr>
      </w:r>
      <w:r>
        <w:rPr>
          <w:lang w:val="es_ES" w:bidi="es_ES"/>
        </w:rPr>
        <w:t>Hablen en equipo: ¿Por qué crees que Sem es el último en la lista? ¿Por qué el texto nos da tantos descendientes más de Sem, de la sexta generación? ¿Cómo se habla en tu familia acerca de tus antepasados?</w:t>
      </w:r>
    </w:p>
    <w:p>
      <w:pPr/>
      <w:r>
        <w:rPr>
          <w:lang w:val="es_ES" w:bidi="es_ES"/>
        </w:rPr>
      </w:r>
      <w:r>
        <w:rPr>
          <w:lang w:val="es_ES" w:bidi="es_ES"/>
        </w:rPr>
        <w:t>Las hijas de Sem no están en la lista. Los descendientes de los otros hijos no están incluidos.</w:t>
      </w:r>
    </w:p>
    <w:p>
      <w:pPr/>
      <w:r>
        <w:rPr>
          <w:lang w:val="es_ES" w:bidi="es_ES"/>
        </w:rPr>
      </w:r>
      <w:r>
        <w:rPr>
          <w:lang w:val="es_ES" w:bidi="es_ES"/>
        </w:rPr>
        <w:t>El texto termina repitiendo que Noé y sus tres hijos eran los antepasados de todos los pueblos. Todos en la tierra descienden de uno de estos tres hijos.</w:t>
      </w:r>
      <w:r>
        <w:rPr>
          <w:lang w:val="es_ES" w:bidi="es_ES"/>
        </w:rPr>
      </w:r>
    </w:p>
    <w:p>
      <w:pPr>
        <w:pStyle w:val="Heading3"/>
      </w:pPr>
      <w:r>
        <w:rPr>
          <w:lang w:val="es_ES" w:bidi="es_ES"/>
        </w:rPr>
        <w:t>Actuemos el texto</w:t>
      </w:r>
    </w:p>
    <w:p>
      <w:pPr/>
      <w:r>
        <w:rPr>
          <w:lang w:val="es_ES" w:bidi="es_ES"/>
        </w:rPr>
      </w:r>
      <w:r>
        <w:rPr>
          <w:lang w:val="es_ES" w:bidi="es_ES"/>
        </w:rPr>
        <w:t xml:space="preserve">Escuchen el texto nuevamente en la versión que sea más fácil de entender. </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Noé</w:t>
      </w:r>
    </w:p>
    <w:p>
      <w:pPr>
        <w:pStyle w:val="ListBullet"/>
        <w:spacing w:line="240" w:lineRule="auto"/>
        <w:ind w:left="720"/>
      </w:pPr>
      <w:r>
        <w:rPr>
          <w:lang w:val="es_ES" w:bidi="es_ES"/>
        </w:rPr>
      </w:r>
      <w:r>
        <w:rPr>
          <w:lang w:val="es_ES" w:bidi="es_ES"/>
        </w:rPr>
        <w:t>Sem</w:t>
      </w:r>
    </w:p>
    <w:p>
      <w:pPr>
        <w:pStyle w:val="ListBullet"/>
        <w:spacing w:line="240" w:lineRule="auto"/>
        <w:ind w:left="720"/>
      </w:pPr>
      <w:r>
        <w:rPr>
          <w:lang w:val="es_ES" w:bidi="es_ES"/>
        </w:rPr>
      </w:r>
      <w:r>
        <w:rPr>
          <w:lang w:val="es_ES" w:bidi="es_ES"/>
        </w:rPr>
        <w:t>Cam</w:t>
      </w:r>
    </w:p>
    <w:p>
      <w:pPr>
        <w:pStyle w:val="ListBullet"/>
        <w:spacing w:line="240" w:lineRule="auto"/>
        <w:ind w:left="720"/>
      </w:pPr>
      <w:r>
        <w:rPr>
          <w:lang w:val="es_ES" w:bidi="es_ES"/>
        </w:rPr>
      </w:r>
      <w:r>
        <w:rPr>
          <w:lang w:val="es_ES" w:bidi="es_ES"/>
        </w:rPr>
        <w:t>Jafet</w:t>
      </w:r>
    </w:p>
    <w:p>
      <w:pPr>
        <w:pStyle w:val="ListBullet"/>
        <w:spacing w:line="240" w:lineRule="auto"/>
        <w:ind w:left="720"/>
      </w:pPr>
      <w:r>
        <w:rPr>
          <w:lang w:val="es_ES" w:bidi="es_ES"/>
        </w:rPr>
      </w:r>
      <w:r>
        <w:rPr>
          <w:lang w:val="es_ES" w:bidi="es_ES"/>
        </w:rPr>
        <w:t>Descendientes de los tres hijos. Nimrod es uno de los descendientes.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Ayuden al equipo a recordar las partes de la historia.</w:t>
      </w:r>
    </w:p>
    <w:p>
      <w:pPr/>
      <w:r>
        <w:rPr>
          <w:lang w:val="es_ES" w:bidi="es_ES"/>
        </w:rPr>
      </w:r>
      <w:r>
        <w:rPr>
          <w:lang w:val="es_ES" w:bidi="es_ES"/>
        </w:rPr>
        <w:t>La historia comienza con una declaración inicial que nos dice que Noe y sus 3 hijos son los antepasados de todos los que viven en la tierra hoy.</w:t>
      </w:r>
    </w:p>
    <w:p>
      <w:pPr/>
      <w:r>
        <w:rPr>
          <w:lang w:val="es_ES" w:bidi="es_ES"/>
        </w:rPr>
      </w:r>
      <w:r>
        <w:rPr>
          <w:lang w:val="es_ES" w:bidi="es_ES"/>
        </w:rPr>
        <w:t>La primera escena se enfoca en Jafet. Jafet, es normalmente el último de la lista. Sin embargo, él es el hijo del medio. Aquí tenemos la lista de los hijos de Jafet. Jafet, tiene 7 hijos. Sus hijas no se mencionan. Uno de los hijos de Jafet, se llama Gomer. Gomer tiene 3 hijos. Otro se llama Javán. Javan tiene 4 hijos. Los hijos de Javán viven cerca del mar y se convierten en pueblos marineros. Esto significa que navegan o se mueven de un lugar a otro alrededor del mar.</w:t>
      </w:r>
    </w:p>
    <w:p>
      <w:pPr/>
      <w:r>
        <w:rPr>
          <w:lang w:val="es_ES" w:bidi="es_ES"/>
        </w:rPr>
      </w:r>
      <w:r>
        <w:rPr>
          <w:lang w:val="es_ES" w:bidi="es_ES"/>
        </w:rPr>
        <w:t>Detengan la acción: Pregúntenle a Jafet: "¿Qué opinas de que tus descendientes salgan en barcos?" Es posible que escuches: "No hay problema, sobreviví un año en un barco", o "Me molesta, pero tengo que confiar en Dios", o "No sé por qué alguien querría estar en un barco". Reanuden la acción.</w:t>
      </w:r>
    </w:p>
    <w:p>
      <w:pPr/>
      <w:r>
        <w:rPr>
          <w:lang w:val="es_ES" w:bidi="es_ES"/>
        </w:rPr>
      </w:r>
      <w:r>
        <w:rPr>
          <w:lang w:val="es_ES" w:bidi="es_ES"/>
        </w:rPr>
        <w:t>La segunda escena se enfoca en Cam. Cam es el hijo más joven. Cam tuvo 4 hijos. Su hijo mayor, Cush, va al Este de África. Él vive en el área entre Etiopía y Egipto.</w:t>
      </w:r>
    </w:p>
    <w:p>
      <w:pPr/>
      <w:r>
        <w:rPr>
          <w:lang w:val="es_ES" w:bidi="es_ES"/>
        </w:rPr>
      </w:r>
      <w:r>
        <w:rPr>
          <w:lang w:val="es_ES" w:bidi="es_ES"/>
        </w:rPr>
        <w:t>Detengan la acción: Pregúntenle a Cus: "¿Por qué te fuiste a vivir tan lejos?". Pueda que escuchen: "Quiero estar libre de los demás", o "Quiero ver cómo son las otras áreas", o "Esto parece una aventura para mí". Reanuden la acción.</w:t>
      </w:r>
    </w:p>
    <w:p>
      <w:pPr/>
      <w:r>
        <w:rPr>
          <w:lang w:val="es_ES" w:bidi="es_ES"/>
        </w:rPr>
      </w:r>
      <w:r>
        <w:rPr>
          <w:lang w:val="es_ES" w:bidi="es_ES"/>
        </w:rPr>
        <w:t>Uno de los descendientes de Cus se llamaba Nimrod. Nimrod era un gran guerrero y se convirtió en un héroe para el pueblo. El pueblo compararía a otros con Nimrod. Dirían: él es como Nimrod, el más grande cazador del mundo. Nimrod construyó muchas ciudades en el área de Irak e Irán.</w:t>
      </w:r>
    </w:p>
    <w:p>
      <w:pPr/>
      <w:r>
        <w:rPr>
          <w:lang w:val="es_ES" w:bidi="es_ES"/>
        </w:rPr>
      </w:r>
      <w:r>
        <w:rPr>
          <w:lang w:val="es_ES" w:bidi="es_ES"/>
        </w:rPr>
        <w:t>Detengan la acción: Pregúntenle a Cam: "¿Qué se siente tener un descendiente como Nimrod?" Puede que escuchen "Me hace sentir orgulloso", o "Estoy contento de que lo haya hecho tan bien". Reanuden la acción.</w:t>
      </w:r>
    </w:p>
    <w:p>
      <w:pPr/>
      <w:r>
        <w:rPr>
          <w:lang w:val="es_ES" w:bidi="es_ES"/>
        </w:rPr>
      </w:r>
      <w:r>
        <w:rPr>
          <w:lang w:val="es_ES" w:bidi="es_ES"/>
        </w:rPr>
        <w:t>El segundo hijo de Cus se llamaba Mizraim, que es otro nombre para Egipto. Se convirtió en el antepasado de los pueblos egipcios.</w:t>
      </w:r>
    </w:p>
    <w:p>
      <w:pPr/>
      <w:r>
        <w:rPr>
          <w:lang w:val="es_ES" w:bidi="es_ES"/>
        </w:rPr>
      </w:r>
      <w:r>
        <w:rPr>
          <w:lang w:val="es_ES" w:bidi="es_ES"/>
        </w:rPr>
        <w:t>Después de enumerar a algunos otros descendientes de Cam, la historia va a Canaán. Canaán está en la lista como el hijo más joven de Cam. Noé maldijo a Canaán después de que Cam vio la desnudez de Noé en la tienda de acampar.</w:t>
      </w:r>
    </w:p>
    <w:p>
      <w:pPr/>
      <w:r>
        <w:rPr>
          <w:lang w:val="es_ES" w:bidi="es_ES"/>
        </w:rPr>
      </w:r>
      <w:r>
        <w:rPr>
          <w:lang w:val="es_ES" w:bidi="es_ES"/>
        </w:rPr>
        <w:t>Detengan la acción: Pregúntenle a Canaán: "¿Cómo se siente vivir bajo una maldición como esta?" Pueda que escuchen: "No entiendo por qué estoy maldito si fue mi padre el que vio a Noé". O: "Está bien. La vida está bien", o: "Estoy tratando de olvidar eso y criar a mi familia lo mejor que puedo". Reanuden la acción.</w:t>
      </w:r>
    </w:p>
    <w:p>
      <w:pPr/>
      <w:r>
        <w:rPr>
          <w:lang w:val="es_ES" w:bidi="es_ES"/>
        </w:rPr>
      </w:r>
      <w:r>
        <w:rPr>
          <w:lang w:val="es_ES" w:bidi="es_ES"/>
        </w:rPr>
        <w:t>Canaán tiene la mayoría de los descendientes enumerados. Muchos de estos establecieron pueblos o comunidades en el área que más tarde se convirtieron en Israel. Se extendieron para cubrir el territorio entre el río Jordán y el Mar Mediterráneo. Se extendieron desde el Líbano en el norte a Egipto en el sur.</w:t>
      </w:r>
    </w:p>
    <w:p>
      <w:pPr/>
      <w:r>
        <w:rPr>
          <w:lang w:val="es_ES" w:bidi="es_ES"/>
        </w:rPr>
      </w:r>
      <w:r>
        <w:rPr>
          <w:lang w:val="es_ES" w:bidi="es_ES"/>
        </w:rPr>
        <w:t xml:space="preserve">La tercera escena trata sobre los descendientes de Sem. Sem es el hijo mayor. Sem tiene 5 hijos. El pasaje lleva a Arfaxad, que es el tercer hijo, y enumera a sus descendientes para múltiples generaciones. Aprendemos que durante la época de un descendiente llamado Pegleg, las personas del mundo estaban divididas en diferentes grupos de idiomas. Los descendientes de Sem van a la península arábiga y a partes de Irak para vivir. </w:t>
      </w:r>
    </w:p>
    <w:p>
      <w:pPr/>
      <w:r>
        <w:rPr>
          <w:lang w:val="es_ES" w:bidi="es_ES"/>
        </w:rPr>
      </w:r>
      <w:r>
        <w:rPr>
          <w:lang w:val="es_ES" w:bidi="es_ES"/>
        </w:rPr>
        <w:t>Detengan la acción: Pregúntenle a Sem: "¿Por qué eres el último en la lista?" Puede que escuchen: "¡El último, pero no el menos importante!" o "Fui colocado de último para que las personas recuerden más a mis descendientes", o "No importa dónde nos pongan. Todos somos importantes". Reanuden la acción.</w:t>
      </w:r>
    </w:p>
    <w:p>
      <w:pPr/>
      <w:r>
        <w:rPr>
          <w:lang w:val="es_ES" w:bidi="es_ES"/>
        </w:rPr>
      </w:r>
      <w:r>
        <w:rPr>
          <w:lang w:val="es_ES" w:bidi="es_ES"/>
        </w:rPr>
        <w:t>La historia concluye con una declaración repetida de que todos descienden de Noé y sus tres hijos: Sem, Cam, y Jafet.</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La primera oración en este pasaje nos dice que estas son las </w:t>
      </w:r>
      <w:r>
        <w:rPr>
          <w:b/>
          <w:lang w:val="es_ES" w:bidi="es_ES"/>
        </w:rPr>
        <w:t>generaciones</w:t>
      </w:r>
      <w:r>
        <w:rPr>
          <w:lang w:val="es_ES" w:bidi="es_ES"/>
        </w:rPr>
        <w:t xml:space="preserve"> de Noé y sus hijos. Esta palabra ha sido usada por generaciones antiguas. Aquí puede significar que se trata de un acontecimiento de Noé y sus hijos la historia de Noé y sus hijos. Es una lista de los descendientes de cada hijo. A veces usamos la palabra genealogía para describir la lista de los descendientes. El glosario principal tiene una explicación de la palabra </w:t>
      </w:r>
      <w:r>
        <w:rPr>
          <w:lang w:val="es_ES" w:bidi="es_ES"/>
        </w:rPr>
        <w:t>generaciones</w:t>
      </w:r>
      <w:r>
        <w:rPr>
          <w:lang w:val="es_ES" w:bidi="es_ES"/>
        </w:rPr>
        <w:t>.</w:t>
      </w:r>
    </w:p>
    <w:p>
      <w:pPr/>
      <w:r>
        <w:rPr>
          <w:lang w:val="es_ES" w:bidi="es_ES"/>
        </w:rPr>
      </w:r>
      <w:r>
        <w:rPr>
          <w:lang w:val="es_ES" w:bidi="es_ES"/>
        </w:rPr>
        <w:t>Los hijos no están en la lista en orden de nacimiento. Por lo general, los hijos de Noé se refieren a Sem, Cam y Jafet. En esta parte los descendientes de Jafet, aparecen en la lista de primero. Jafet, es en realidad el hijo mediano de Noé. Cuando digas los nombres de los descendientes, asegúrate de que no tengan un significado en particular en tu propio idioma.</w:t>
      </w:r>
    </w:p>
    <w:p>
      <w:pPr/>
      <w:r>
        <w:rPr>
          <w:lang w:val="es_ES" w:bidi="es_ES"/>
        </w:rPr>
      </w:r>
      <w:r>
        <w:rPr>
          <w:lang w:val="es_ES" w:bidi="es_ES"/>
        </w:rPr>
        <w:t xml:space="preserve">Los descendientes de Javán vivían cerca de la costa o del mar. Una palabra que se podría usar es </w:t>
      </w:r>
      <w:r>
        <w:rPr>
          <w:b/>
          <w:lang w:val="es_ES" w:bidi="es_ES"/>
        </w:rPr>
        <w:t>navegante</w:t>
      </w:r>
      <w:r>
        <w:rPr>
          <w:lang w:val="es_ES" w:bidi="es_ES"/>
        </w:rPr>
        <w:t xml:space="preserve">, lo que significa que salieron al mar en un barco y viajaron en barco. Otra palabra es marinero, que también significa que navegaron o usaron barcos. Estas son las personas que se establecieron en la costa y en las islas del Mar Mediterráneo. Cada grupo de personas estaba identificado por sus </w:t>
      </w:r>
      <w:r>
        <w:rPr>
          <w:b/>
          <w:lang w:val="es_ES" w:bidi="es_ES"/>
        </w:rPr>
        <w:t>familias</w:t>
      </w:r>
      <w:r>
        <w:rPr>
          <w:lang w:val="es_ES" w:bidi="es_ES"/>
        </w:rPr>
        <w:t xml:space="preserve"> o </w:t>
      </w:r>
      <w:r>
        <w:rPr>
          <w:b/>
          <w:lang w:val="es_ES" w:bidi="es_ES"/>
        </w:rPr>
        <w:t>pueblos</w:t>
      </w:r>
      <w:r>
        <w:rPr>
          <w:lang w:val="es_ES" w:bidi="es_ES"/>
        </w:rPr>
        <w:t xml:space="preserve">. Esto podría significar sus grupos de idioma o grupos sociales y familiares. Los grupos de familias o pueblos se convirtieron en </w:t>
      </w:r>
      <w:r>
        <w:rPr>
          <w:b/>
          <w:lang w:val="es_ES" w:bidi="es_ES"/>
        </w:rPr>
        <w:t>naciones</w:t>
      </w:r>
      <w:r>
        <w:rPr>
          <w:lang w:val="es_ES" w:bidi="es_ES"/>
        </w:rPr>
        <w:t xml:space="preserve"> con sus propios territorios y gobiernos. La palabra </w:t>
      </w:r>
      <w:r>
        <w:rPr>
          <w:lang w:val="es_ES" w:bidi="es_ES"/>
        </w:rPr>
        <w:t>nación</w:t>
      </w:r>
      <w:r>
        <w:rPr>
          <w:lang w:val="es_ES" w:bidi="es_ES"/>
        </w:rPr>
        <w:t xml:space="preserve"> se menciona en el Glosario Principal.</w:t>
      </w:r>
    </w:p>
    <w:p>
      <w:pPr/>
      <w:r>
        <w:rPr>
          <w:lang w:val="es_ES" w:bidi="es_ES"/>
        </w:rPr>
      </w:r>
      <w:r>
        <w:rPr>
          <w:lang w:val="es_ES" w:bidi="es_ES"/>
        </w:rPr>
        <w:t>Cam generalmente está en la lista en medio de los hijos. Sin embargo, aprendimos en la última historia que Cam es en realidad el hijo más joven. Los descendientes de Cam se establecieron en Egipto, Irak, Líbano, Siria e Israel. Los nombres de estos descendientes aparecerán una y otra vez. Necesitan ser traducidos de manera consistente. Si otros pasajes ya se han traducido, asegúrense de usar los mismos nombres para estos grupos de personas.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11:1–9</w:t>
      </w:r>
      <w:r>
        <w:rPr>
          <w:lang w:val="es_ES" w:bidi="es_ES"/>
        </w:rPr>
      </w:r>
    </w:p>
    <w:p>
      <w:pPr>
        <w:pStyle w:val="Heading3"/>
      </w:pPr>
      <w:r>
        <w:rPr>
          <w:lang w:val="es_ES" w:bidi="es_ES"/>
        </w:rPr>
        <w:t>Escuchar con el corazón</w:t>
      </w:r>
    </w:p>
    <w:p>
      <w:pPr/>
      <w:r>
        <w:rPr>
          <w:lang w:val="es_ES" w:bidi="es_ES"/>
        </w:rPr>
      </w:r>
      <w:r>
        <w:rPr>
          <w:lang w:val="es_ES" w:bidi="es_ES"/>
        </w:rPr>
        <w:t>Escuchen Génesis 11:1–9 y guárdenlo en su corazón.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más fácil de entender.</w:t>
      </w:r>
    </w:p>
    <w:p>
      <w:pPr/>
      <w:r>
        <w:rPr>
          <w:lang w:val="es_ES" w:bidi="es_ES"/>
        </w:rPr>
      </w:r>
      <w:r>
        <w:rPr>
          <w:lang w:val="es_ES" w:bidi="es_ES"/>
        </w:rPr>
        <w:t>La historia anterior contaba sobre cómo Dios castigó a todos los humanos por sus pecados. Pero Dios salvó a Noé y comenzó la nueva generación de la raza humana a través de su familia. Dios instruyó a Noé para que fuera fructífero y se multiplicara y aumentara en gran medida sobre la tierra. Años después, el número de personas aumentó nuevamente, y las personas se extendieron por todo el mundo. Esta historia es sobre cómo las personas decidieron quedarse en un solo lugar. Pero Dios dispersará a las personas para que vivan en diferentes partes del mundo.</w:t>
      </w:r>
    </w:p>
    <w:p>
      <w:pPr/>
      <w:r>
        <w:rPr>
          <w:lang w:val="es_ES" w:bidi="es_ES"/>
        </w:rPr>
      </w:r>
      <w:r>
        <w:rPr>
          <w:lang w:val="es_ES" w:bidi="es_ES"/>
        </w:rPr>
        <w:t>En esa época, las personas hablaban una sola lengua. Juntos, también se trasladaron de un lugar a otro. Mientras viajaban al este, encontraron una llanura en la tierra llamada Sinar. Una llanura es una región donde el terreno es plano, y generalmente con pasto y algunos árboles.</w:t>
      </w:r>
    </w:p>
    <w:p>
      <w:pPr/>
      <w:r>
        <w:rPr>
          <w:lang w:val="es_ES" w:bidi="es_ES"/>
        </w:rPr>
      </w:r>
      <w:r>
        <w:rPr>
          <w:lang w:val="es_ES" w:bidi="es_ES"/>
        </w:rPr>
        <w:t xml:space="preserve">Deténganse y muestren las </w:t>
      </w:r>
      <w:r>
        <w:rPr>
          <w:lang w:val="es_ES" w:bidi="es_ES"/>
        </w:rPr>
        <w:t>llanuras de la región de Sinar</w:t>
      </w:r>
      <w:r>
        <w:rPr>
          <w:lang w:val="es_ES" w:bidi="es_ES"/>
        </w:rPr>
        <w:t>.</w:t>
      </w:r>
    </w:p>
    <w:p>
      <w:pPr/>
      <w:r>
        <w:rPr>
          <w:lang w:val="es_ES" w:bidi="es_ES"/>
        </w:rPr>
      </w:r>
      <w:r>
        <w:rPr>
          <w:lang w:val="es_ES" w:bidi="es_ES"/>
        </w:rPr>
        <w:t>La tierra de Sinar es una vasta área de tierra donde estaban situadas antiguas ciudades como Babilonia, Acad y Erec.</w:t>
      </w:r>
    </w:p>
    <w:p>
      <w:pPr/>
      <w:r>
        <w:rPr>
          <w:lang w:val="es_ES" w:bidi="es_ES"/>
        </w:rPr>
      </w:r>
      <w:r>
        <w:rPr>
          <w:lang w:val="es_ES" w:bidi="es_ES"/>
        </w:rPr>
        <w:t xml:space="preserve">Deténganse y muestren un mapa de la </w:t>
      </w:r>
      <w:r>
        <w:rPr>
          <w:lang w:val="es_ES" w:bidi="es_ES"/>
        </w:rPr>
        <w:t>región de Sinar que muestre Babilonia, Acad y Erec</w:t>
      </w:r>
      <w:r>
        <w:rPr>
          <w:lang w:val="es_ES" w:bidi="es_ES"/>
        </w:rPr>
        <w:t>.</w:t>
      </w:r>
    </w:p>
    <w:p>
      <w:pPr/>
      <w:r>
        <w:rPr>
          <w:lang w:val="es_ES" w:bidi="es_ES"/>
        </w:rPr>
      </w:r>
      <w:r>
        <w:rPr>
          <w:lang w:val="es_ES" w:bidi="es_ES"/>
        </w:rPr>
        <w:t>Es en Sinar donde las personas vivían juntas.</w:t>
      </w:r>
    </w:p>
    <w:p>
      <w:pPr/>
      <w:r>
        <w:rPr>
          <w:lang w:val="es_ES" w:bidi="es_ES"/>
        </w:rPr>
      </w:r>
      <w:r>
        <w:rPr>
          <w:lang w:val="es_ES" w:bidi="es_ES"/>
        </w:rPr>
        <w:t>Cuando comenzaron a vivir allí, las personas decidieron hacer ladrillos. Los ladrillos son bloques hechos de barro o arcilla que se calentaban para endurecerse. También usaban asfalto, una sustancia que se usaba para que los ladrillos se unieran. Tanto los ladrillos como el asfalto eran usados para construir muros o edificios. Los israelitas, sin embargo, usaban piedra y mortero para la construcción.</w:t>
      </w:r>
    </w:p>
    <w:p>
      <w:pPr/>
      <w:r>
        <w:rPr>
          <w:lang w:val="es_ES" w:bidi="es_ES"/>
        </w:rPr>
      </w:r>
      <w:r>
        <w:rPr>
          <w:lang w:val="es_ES" w:bidi="es_ES"/>
        </w:rPr>
        <w:t xml:space="preserve">Deténganse y muestren una imagen de un </w:t>
      </w:r>
      <w:r>
        <w:rPr>
          <w:lang w:val="es_ES" w:bidi="es_ES"/>
        </w:rPr>
        <w:t>ladrillo y asfalto</w:t>
      </w:r>
      <w:r>
        <w:rPr>
          <w:lang w:val="es_ES" w:bidi="es_ES"/>
        </w:rPr>
        <w:t>. Si no usan ladrillos y asflato para la construcción o si no hay ladrillos y asfalto en su cultura, deténganse y piensen en materiales de construcción que puedan usarse en lugar de ladrillos y asfalto.</w:t>
      </w:r>
    </w:p>
    <w:p>
      <w:pPr/>
      <w:r>
        <w:rPr>
          <w:lang w:val="es_ES" w:bidi="es_ES"/>
        </w:rPr>
      </w:r>
      <w:r>
        <w:rPr>
          <w:lang w:val="es_ES" w:bidi="es_ES"/>
        </w:rPr>
        <w:t>Entonces las personas decidieron construir una ciudad y una torre que llegaran al cielo. Aquí, "llegar al cielo" significaba que planeaban construir la torre tan alta que debía alcanzar el firmamento.</w:t>
      </w:r>
    </w:p>
    <w:p>
      <w:pPr/>
      <w:r>
        <w:rPr>
          <w:lang w:val="es_ES" w:bidi="es_ES"/>
        </w:rPr>
      </w:r>
      <w:r>
        <w:rPr>
          <w:lang w:val="es_ES" w:bidi="es_ES"/>
        </w:rPr>
        <w:t xml:space="preserve">Deténganse y muestren una imagen de la </w:t>
      </w:r>
      <w:r>
        <w:rPr>
          <w:lang w:val="es_ES" w:bidi="es_ES"/>
        </w:rPr>
        <w:t>ciudad y la torre de Babel</w:t>
      </w:r>
      <w:r>
        <w:rPr>
          <w:lang w:val="es_ES" w:bidi="es_ES"/>
        </w:rPr>
        <w:t>.</w:t>
      </w:r>
    </w:p>
    <w:p>
      <w:pPr/>
      <w:r>
        <w:rPr>
          <w:lang w:val="es_ES" w:bidi="es_ES"/>
        </w:rPr>
      </w:r>
      <w:r>
        <w:rPr>
          <w:lang w:val="es_ES" w:bidi="es_ES"/>
        </w:rPr>
        <w:t>La gente pensaba que al construir la ciudad y la torre, podrían ganar renombre. Aquí, la frase "ganar renombre" significa que las personas querían ser famosas y mostrar que eran poderosas. La ciudad y la torre servirán como símbolos de que las personas podrían hacer grandes cosas.</w:t>
      </w:r>
    </w:p>
    <w:p>
      <w:pPr/>
      <w:r>
        <w:rPr>
          <w:lang w:val="es_ES" w:bidi="es_ES"/>
        </w:rPr>
      </w:r>
      <w:r>
        <w:rPr>
          <w:lang w:val="es_ES" w:bidi="es_ES"/>
        </w:rPr>
        <w:t>Deténganse y discutan las siguientes preguntas: ¿Cuáles son algunos de los objetos o estructuras que simbolizan grandeza en su cultura? Cuando una persona quiere que otras personas la honren, ¿cómo se expresa esto generalmente en su cultura? Responder a esta pregunta puede ayudarlos a decidir cómo traducir la frase: "Hagámonos un nombre".</w:t>
      </w:r>
    </w:p>
    <w:p>
      <w:pPr/>
      <w:r>
        <w:rPr>
          <w:lang w:val="es_ES" w:bidi="es_ES"/>
        </w:rPr>
      </w:r>
      <w:r>
        <w:rPr>
          <w:lang w:val="es_ES" w:bidi="es_ES"/>
        </w:rPr>
        <w:t>Querían ser una gran nación. Querían permanecer juntos y mantenerse poderosos y fuertes. Pero Dios les dijo a las personas desde el principio que debían multiplicarse y llenar la tierra. Sin embargo, querían desobedecer a Dios quedándose juntos en un lugar.</w:t>
      </w:r>
    </w:p>
    <w:p>
      <w:pPr/>
      <w:r>
        <w:rPr>
          <w:lang w:val="es_ES" w:bidi="es_ES"/>
        </w:rPr>
      </w:r>
      <w:r>
        <w:rPr>
          <w:lang w:val="es_ES" w:bidi="es_ES"/>
        </w:rPr>
        <w:t>Entonces, Dios bajó del cielo, a la tierra donde las personas vivían. La palabra para Dios usada en esta historia es Yahvé, el nombre personal de Dios. Dios vio la ciudad y la torre que los hijos de los hombres estaban construyendo. Aquí, la frase "hijos de los hombres" se refiere a las mismas personas que estaban construyendo la ciudad y la torre. Dios puede haber regresado al cielo después de ver lo que las personas estaban construyendo. En el cielo, Dios podría haber pensado en lo que haría con las personas. Entonces, usando el discurso directo, Dios habló sobre las muchas posibilidades que las personas podían lograr porque hablaban un solo idioma. El discurso directo se refiere a un discurso que informa las palabras reales de un orador. Entonces Dios dijo: "Bajemos y confundamos los idiomas de las personas. Entonces no podrán entenderse entre sí". Aquí, Dios se está hablando a sí mismo, o está hablando con el consejo celestial de ángeles o seres espirituales en el cielo con Dios.</w:t>
      </w:r>
    </w:p>
    <w:p>
      <w:pPr/>
      <w:r>
        <w:rPr>
          <w:lang w:val="es_ES" w:bidi="es_ES"/>
        </w:rPr>
      </w:r>
      <w:r>
        <w:rPr>
          <w:lang w:val="es_ES" w:bidi="es_ES"/>
        </w:rPr>
        <w:t>Como resultado, las personas ya no podían entenderse entre sí. Debido a eso, no podían continuar construyendo la ciudad y la torre. Por lo tanto, abandonaron la construcción de la ciudad y la torre. Y en lugar de quedarse en un solo lugar, Dios dispersó a las personas por toda la faz de la tierra. Esto simplemente significa que Dios dispersó al pueblo por todo el mundo. Ese lugar llegó a llamarse Babel. En hebreo, Babel significa confusión. Otro nombre para Babel es Babilonia.</w:t>
      </w:r>
    </w:p>
    <w:p>
      <w:pPr/>
      <w:r>
        <w:rPr>
          <w:lang w:val="es_ES" w:bidi="es_ES"/>
        </w:rPr>
      </w:r>
      <w:r>
        <w:rPr>
          <w:lang w:val="es_ES" w:bidi="es_ES"/>
        </w:rPr>
        <w:t xml:space="preserve">Deténganse y muestren nuevamente el mapa de la </w:t>
      </w:r>
      <w:r>
        <w:rPr>
          <w:lang w:val="es_ES" w:bidi="es_ES"/>
        </w:rPr>
        <w:t>región de Sinar que muestra Babilonia, Acad y Erec</w:t>
      </w:r>
      <w:r>
        <w:rPr>
          <w:lang w:val="es_ES" w:bidi="es_ES"/>
        </w:rPr>
        <w:t>.</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grupo a visualizar esta historia. Ayudarán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Todo el mundo hablaba el mismo idioma y las mismas palabras. Al desplazarse hacia el este, las personas encontraron una llanura en la tierra de Sinar. Decidieron establecerse allí.</w:t>
      </w:r>
    </w:p>
    <w:p>
      <w:pPr/>
      <w:r>
        <w:rPr>
          <w:lang w:val="es_ES" w:bidi="es_ES"/>
        </w:rPr>
      </w:r>
      <w:r>
        <w:rPr>
          <w:b/>
          <w:lang w:val="es_ES" w:bidi="es_ES"/>
        </w:rPr>
        <w:t>Segunda escena:</w:t>
      </w:r>
      <w:r>
        <w:rPr>
          <w:lang w:val="es_ES" w:bidi="es_ES"/>
        </w:rPr>
        <w:t xml:space="preserve"> Al establecerse, decidieron hacer ladrillos en lugar de usar piedra. También tenían betún en lugar de mortero. Luego, planearon hacerse un nombre construyendo una ciudad y una torre que llegara a los cielos. Pensaron que al construir una ciudad y una torre que llegara al cielo, podrían vivir juntos y evitar vivir en otros lugares.</w:t>
      </w:r>
    </w:p>
    <w:p>
      <w:pPr/>
      <w:r>
        <w:rPr>
          <w:lang w:val="es_ES" w:bidi="es_ES"/>
        </w:rPr>
      </w:r>
      <w:r>
        <w:rPr>
          <w:b/>
          <w:lang w:val="es_ES" w:bidi="es_ES"/>
        </w:rPr>
        <w:t>Tercera escena:</w:t>
      </w:r>
      <w:r>
        <w:rPr>
          <w:lang w:val="es_ES" w:bidi="es_ES"/>
        </w:rPr>
        <w:t xml:space="preserve"> Dios bajó del cielo para ver lo que las personas estaban construyendo. Dios vio el gran potencial de las personas porque hablaban el mismo idioma. Por lo tanto, Dios decidió confundir el idioma de las personas para que hablaran diferentes idiomas.</w:t>
      </w:r>
    </w:p>
    <w:p>
      <w:pPr/>
      <w:r>
        <w:rPr>
          <w:lang w:val="es_ES" w:bidi="es_ES"/>
        </w:rPr>
      </w:r>
      <w:r>
        <w:rPr>
          <w:b/>
          <w:lang w:val="es_ES" w:bidi="es_ES"/>
        </w:rPr>
        <w:t>Cuarta escena:</w:t>
      </w:r>
      <w:r>
        <w:rPr>
          <w:lang w:val="es_ES" w:bidi="es_ES"/>
        </w:rPr>
        <w:t xml:space="preserve"> Dios confundió los idiomas de las personas. Como resultado, las personas ya no podían entenderse entre sí. Dejaron de construir la ciudad y la torre, y fueron a vivir a diferentes lugares. De esta manera, Dios dispersó a las personas por todo el mundo. Ese lugar se llamó Babel porque era donde Dios confundió el idioma de las personas.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Las personas/los hijos de los hombres</w:t>
      </w:r>
    </w:p>
    <w:p>
      <w:pPr/>
      <w:r>
        <w:rPr>
          <w:lang w:val="es_ES" w:bidi="es_ES"/>
        </w:rPr>
      </w:r>
      <w:r>
        <w:rPr>
          <w:lang w:val="es_ES" w:bidi="es_ES"/>
        </w:rPr>
        <w:t>En esta sesión, haz que el grupo cree un guion gráfico, dibuje o utilice algún tipo de material manipulativo para visualizar la historia y la acción en ella.</w:t>
      </w:r>
    </w:p>
    <w:p>
      <w:pPr/>
      <w:r>
        <w:rPr>
          <w:lang w:val="es_ES" w:bidi="es_ES"/>
        </w:rPr>
      </w:r>
      <w:r>
        <w:rPr>
          <w:lang w:val="es_ES" w:bidi="es_ES"/>
        </w:rPr>
        <w:t>En la primera escena, las personas estaban hablando el mismo idioma. No está claro exactamente qué idioma hablaban las personas. Pero podían entenderse entre sí. Las personas también se estaban moviendo al este. Estaban buscando un lugar donde pudieran vivir. Las personas probablemente caminaban cuando viajaban.</w:t>
      </w:r>
    </w:p>
    <w:p>
      <w:pPr/>
      <w:r>
        <w:rPr>
          <w:lang w:val="es_ES" w:bidi="es_ES"/>
        </w:rPr>
      </w:r>
      <w:r>
        <w:rPr>
          <w:lang w:val="es_ES" w:bidi="es_ES"/>
        </w:rPr>
        <w:t>Mientras viajaban, encontraron una llanura en la tierra de Sinar. Vieron que la llanura en la tierra de Sinar era un buen lugar para vivir. Por lo tanto, las personas dejaron de viajar y decidieron establecer su campamento en ese lugar.</w:t>
      </w:r>
    </w:p>
    <w:p>
      <w:pPr/>
      <w:r>
        <w:rPr>
          <w:lang w:val="es_ES" w:bidi="es_ES"/>
        </w:rPr>
      </w:r>
      <w:r>
        <w:rPr>
          <w:lang w:val="es_ES" w:bidi="es_ES"/>
        </w:rPr>
        <w:t xml:space="preserve">Deténganse y muestren las </w:t>
      </w:r>
      <w:r>
        <w:rPr>
          <w:lang w:val="es_ES" w:bidi="es_ES"/>
        </w:rPr>
        <w:t>llanuras de la región de Senar</w:t>
      </w:r>
      <w:r>
        <w:rPr>
          <w:lang w:val="es_ES" w:bidi="es_ES"/>
        </w:rPr>
        <w:t>.</w:t>
      </w:r>
    </w:p>
    <w:p>
      <w:pPr/>
      <w:r>
        <w:rPr>
          <w:lang w:val="es_ES" w:bidi="es_ES"/>
        </w:rPr>
      </w:r>
      <w:r>
        <w:rPr>
          <w:lang w:val="es_ES" w:bidi="es_ES"/>
        </w:rPr>
        <w:t>En la segunda escena, las personas hablaron entre sí sobre cómo podían comenzar a vivir allí. Las personas decidieron hacer ladrillos. En este proceso, las personas buscaban barro o arcilla y los moldeaban para formar bloques rectangulares. Después de darles forma, los calientan al fuego para que se endurezcan y se conviertan en ladrillos. También tenían betún para hacer que los ladrillos se pegaran entre sí.</w:t>
      </w:r>
    </w:p>
    <w:p>
      <w:pPr/>
      <w:r>
        <w:rPr>
          <w:lang w:val="es_ES" w:bidi="es_ES"/>
        </w:rPr>
      </w:r>
      <w:r>
        <w:rPr>
          <w:lang w:val="es_ES" w:bidi="es_ES"/>
        </w:rPr>
        <w:t xml:space="preserve">Deténganse y muestren una imagen de un </w:t>
      </w:r>
      <w:r>
        <w:rPr>
          <w:lang w:val="es_ES" w:bidi="es_ES"/>
        </w:rPr>
        <w:t>ladrillo y betún</w:t>
      </w:r>
      <w:r>
        <w:rPr>
          <w:lang w:val="es_ES" w:bidi="es_ES"/>
        </w:rPr>
        <w:t>. Si no usan ladrillos y betún para la construcción o si no hay ladrillos y betún en su cultura, usen o dibujen objetos de su cultura que se aproximen mejor a los ladrillos y al betún.</w:t>
      </w:r>
    </w:p>
    <w:p>
      <w:pPr/>
      <w:r>
        <w:rPr>
          <w:lang w:val="es_ES" w:bidi="es_ES"/>
        </w:rPr>
      </w:r>
      <w:r>
        <w:rPr>
          <w:lang w:val="es_ES" w:bidi="es_ES"/>
        </w:rPr>
        <w:t>Entonces las personas decidieron construir una ciudad y una torre que llegara a los cielos.</w:t>
      </w:r>
    </w:p>
    <w:p>
      <w:pPr/>
      <w:r>
        <w:rPr>
          <w:lang w:val="es_ES" w:bidi="es_ES"/>
        </w:rPr>
      </w:r>
      <w:r>
        <w:rPr>
          <w:lang w:val="es_ES" w:bidi="es_ES"/>
        </w:rPr>
        <w:t xml:space="preserve">Deténganse y muestren una imagen de la </w:t>
      </w:r>
      <w:r>
        <w:rPr>
          <w:lang w:val="es_ES" w:bidi="es_ES"/>
        </w:rPr>
        <w:t>ciudad y torre de Babel</w:t>
      </w:r>
      <w:r>
        <w:rPr>
          <w:lang w:val="es_ES" w:bidi="es_ES"/>
        </w:rPr>
        <w:t>.</w:t>
      </w:r>
    </w:p>
    <w:p>
      <w:pPr/>
      <w:r>
        <w:rPr>
          <w:lang w:val="es_ES" w:bidi="es_ES"/>
        </w:rPr>
      </w:r>
      <w:r>
        <w:rPr>
          <w:lang w:val="es_ES" w:bidi="es_ES"/>
        </w:rPr>
        <w:t>En la tercera escena, Dios bajó del cielo. Fue a ver lo que las personas estaban construyendo. Es importante tener en cuenta que la ciudad y la torre aún no estaban terminadas. Sin embargo, Dios puede haber recorrido la ciudad y visto la torre mientras las personas las estaban construyendo. Puede que Dios haya regresado al cielo después de esto. Entonces, en un discurso directo, Dios expresa sus pensamientos sobre lo que vio. Su discurso comienza con la palabra "He aquí." En hebreo, esta palabra se usa para llamar la atención del oyente para que escuche atentamente lo que está a punto de decirse.</w:t>
      </w:r>
    </w:p>
    <w:p>
      <w:pPr/>
      <w:r>
        <w:rPr>
          <w:lang w:val="es_ES" w:bidi="es_ES"/>
        </w:rPr>
      </w:r>
      <w:r>
        <w:rPr>
          <w:lang w:val="es_ES" w:bidi="es_ES"/>
        </w:rPr>
        <w:t>Deténganse aquí y conversen como equipo de traducción: En su cultura, ¿qué palabra o palabras usan para preparar a su oyente para una declaración muy importante?</w:t>
      </w:r>
    </w:p>
    <w:p>
      <w:pPr/>
      <w:r>
        <w:rPr>
          <w:lang w:val="es_ES" w:bidi="es_ES"/>
        </w:rPr>
      </w:r>
      <w:r>
        <w:rPr>
          <w:lang w:val="es_ES" w:bidi="es_ES"/>
        </w:rPr>
        <w:t>Entonces Dios dijo que las personas seguirían desobedeciéndolo porque hablaban el mismo idioma. Entonces, Dios dice: "Bajemos y confundamos su idioma". Aquí, Dios se está hablando a sí mismo, o está hablando con el consejo celestial de ángeles o seres espirituales en el cielo con Dios.</w:t>
      </w:r>
    </w:p>
    <w:p>
      <w:pPr/>
      <w:r>
        <w:rPr>
          <w:lang w:val="es_ES" w:bidi="es_ES"/>
        </w:rPr>
      </w:r>
      <w:r>
        <w:rPr>
          <w:lang w:val="es_ES" w:bidi="es_ES"/>
        </w:rPr>
        <w:t>En la cuarta escena, Dios confundió los idiomas de las personas. De repente, hubo malentendidos entre las personas mientras hablaban. Como las personas ya no podían entenderse entre sí, probablemente se frustraban. Como resultado, dejaron la construcción de la ciudad y la torre sin terminar. Luego, dejaron el lugar para mudarse a otros sitios. De esta manera, Dios dispersó a las personas por todo el mundo. El lugar donde Dios confundió los idiomas de las personas llegó a llamarse Babel. En hebreo, "Babel" significa confusión.</w:t>
      </w:r>
    </w:p>
    <w:p>
      <w:pPr/>
      <w:r>
        <w:rPr>
          <w:lang w:val="es_ES" w:bidi="es_ES"/>
        </w:rPr>
      </w:r>
      <w:r>
        <w:rPr>
          <w:lang w:val="es_ES" w:bidi="es_ES"/>
        </w:rPr>
        <w:t xml:space="preserve">Deténganse y muestren nuevamente el mapa de la </w:t>
      </w:r>
      <w:r>
        <w:rPr>
          <w:lang w:val="es_ES" w:bidi="es_ES"/>
        </w:rPr>
        <w:t>región de Sinar que muestra Babilonia, Acad y Erec</w:t>
      </w:r>
      <w:r>
        <w:rPr>
          <w:lang w:val="es_ES" w:bidi="es_ES"/>
        </w:rPr>
        <w:t>.</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Las personas/hijos del hombre</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preseten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Para la escena 1, hagan que los actores que interpretan el papel de las personas conversen sobre algo usando el mismo idioma. Asegúrense de que, mientras hablan, también estén caminando y buscando un lugar donde puedan vivir. Cuando vean la llanura de Sinar, hagan que las personas establezcan su campamento allí. Cuando las personas lleguen allí, asegúrense de que estén emocionadas por su nuevo hogar.</w:t>
      </w:r>
    </w:p>
    <w:p>
      <w:pPr/>
      <w:r>
        <w:rPr>
          <w:lang w:val="es_ES" w:bidi="es_ES"/>
        </w:rPr>
      </w:r>
      <w:r>
        <w:rPr>
          <w:lang w:val="es_ES" w:bidi="es_ES"/>
        </w:rPr>
        <w:t>Detengan la actuación: Pregúntenles a los actores que interpretan el papel de las personas: "¿Cómo se sienten?" Es posible que escuchen cosas como: "¡Estamos emocionados por nuestro nuevo hogar!" o "¡Finalmente, podemos comenzar a construir nuestras vidas!" Reanuden la actuación.</w:t>
      </w:r>
    </w:p>
    <w:p>
      <w:pPr/>
      <w:r>
        <w:rPr>
          <w:lang w:val="es_ES" w:bidi="es_ES"/>
        </w:rPr>
      </w:r>
      <w:r>
        <w:rPr>
          <w:lang w:val="es_ES" w:bidi="es_ES"/>
        </w:rPr>
        <w:t>Para la escena 2, las personas están discutiendo entre sí sobre hacer ladrillos para poder construir una ciudad y una torre. Hagan que una persona del equipo diga: "Hagamos ladrillos y endurezcámoslos con fuego". Luego hagan que las personas busquen barro o arcilla y que hagan ladrillos. Luego, hagan que otra persona diga: "Vengan, construyamos una gran ciudad para nosotros con una torre que llegue al cielo". Luego, hagan que otra persona diga: "Esto nos hará famosos y evitará que seamos dispersados por todo el mundo". Asegúrense de mostrar que las personas están emocionadas por sus ideas.</w:t>
      </w:r>
    </w:p>
    <w:p>
      <w:pPr/>
      <w:r>
        <w:rPr>
          <w:lang w:val="es_ES" w:bidi="es_ES"/>
        </w:rPr>
      </w:r>
      <w:r>
        <w:rPr>
          <w:lang w:val="es_ES" w:bidi="es_ES"/>
        </w:rPr>
        <w:t>Detengan la actuación: Pregúntenle a los actores que interpretan a las personas, "¿Cómo se sienten?" Es posible que escuchen cosas como: "¡Estoy emocionado por este plan!" o "¡La ciudad y la torre seguramente nos harán grandes, tal vez incluso más grandes que Dios!" o "Estoy seguro de que las personas nos recordarán debido a este gran logro". Reanuden la actuación.</w:t>
      </w:r>
    </w:p>
    <w:p>
      <w:pPr/>
      <w:r>
        <w:rPr>
          <w:lang w:val="es_ES" w:bidi="es_ES"/>
        </w:rPr>
      </w:r>
      <w:r>
        <w:rPr>
          <w:lang w:val="es_ES" w:bidi="es_ES"/>
        </w:rPr>
        <w:t>Para la escena 3, hagan que la persona que actúa como Dios baje de un lugar alto. Cuando Dios baja a la tierra, mira alrededor de la ciudad y la torre. Después de ver lo que las personas estaban construyendo, Dios regresa al cielo. En el cielo, Dios dijo que si las personas tienen éxito, harán esto nuevamente. Hagan que el actor que interpreta a Dios use el discurso directo de Dios mientras expresa sus pensamientos sobre las personas.</w:t>
      </w:r>
    </w:p>
    <w:p>
      <w:pPr/>
      <w:r>
        <w:rPr>
          <w:lang w:val="es_ES" w:bidi="es_ES"/>
        </w:rPr>
      </w:r>
      <w:r>
        <w:rPr>
          <w:lang w:val="es_ES" w:bidi="es_ES"/>
        </w:rPr>
        <w:t xml:space="preserve">Detengan la acción: Pregúntenle al actor que interpreta a Dios: "¿Cómo se siente?" Es posible que escuchen cosas como: "Estoy decepcionado porque las personas desobedecieron mi orden", o "A menos que detenga esto ahora, estas personas seguirán haciendo cosas así en el futuro". Reanuden la actuación. Es importante recordar que cuando Dios dijo: "Vengan, </w:t>
      </w:r>
      <w:r>
        <w:rPr>
          <w:b/>
          <w:lang w:val="es_ES" w:bidi="es_ES"/>
        </w:rPr>
        <w:t>bajemos</w:t>
      </w:r>
      <w:r>
        <w:rPr>
          <w:lang w:val="es_ES" w:bidi="es_ES"/>
        </w:rPr>
        <w:t>", Dios podría estar hablando consigo mismo. En este caso, el actor que interpreta a Dios puede expresar sus pensamientos en voz alta. Nuevamente, asegúrense de usar el discurso directo de Dios. Dios también podría estar hablando a su consejo celestial de ángeles o seres espirituales en el cielo con Dios. El equipo también puede representar esto. En este caso, el grupo puede retratar a Dios hablando a un grupo que representa a los ángeles y los espíritus.</w:t>
      </w:r>
    </w:p>
    <w:p>
      <w:pPr/>
      <w:r>
        <w:rPr>
          <w:lang w:val="es_ES" w:bidi="es_ES"/>
        </w:rPr>
      </w:r>
      <w:r>
        <w:rPr>
          <w:lang w:val="es_ES" w:bidi="es_ES"/>
        </w:rPr>
        <w:t>Para la escena 4, Dios desciende nuevamente del cielo y confunde a las personas. Entonces las personas de repente se vuelven incapaces de entenderse entre sí. Asegúrense de mostrar la frustración de las personas porque no podían entenderse entre sí. Asegúrense también de mostrar cómo dejarán la construcción de la ciudad y la torre inacabadas debido a su frustración. Mientras las personas se van a diferentes lugares, que Dios haga algo que muestre que fue él quien las dispersó por todo el mundo.</w:t>
      </w:r>
    </w:p>
    <w:p>
      <w:pPr/>
      <w:r>
        <w:rPr>
          <w:lang w:val="es_ES" w:bidi="es_ES"/>
        </w:rPr>
      </w:r>
      <w:r>
        <w:rPr>
          <w:lang w:val="es_ES" w:bidi="es_ES"/>
        </w:rPr>
        <w:t>Detengan la actuación: Pregúntenle al actor que interpreta a Dios: "¿Cómo se siente?" Es posible que escuchen cosas como: "Su dispersión está en línea con mi propósito divino", o "Su dispersión cumple mi orden, lo que debe resultar en su bendición".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Muchos años después de la época de Noé, las personas aumentaron en número y comenzaron a llenar la tierra. En aquel tiempo, las personas hablaban el mismo idioma y usaban las mismas palabras. Estaban viajando al este hasta que vieron la llanura de la tierra llamada Sinar. Las personas decidieron vivir en esa tierra.</w:t>
      </w:r>
    </w:p>
    <w:p>
      <w:pPr/>
      <w:r>
        <w:rPr>
          <w:lang w:val="es_ES" w:bidi="es_ES"/>
        </w:rPr>
      </w:r>
      <w:r>
        <w:rPr>
          <w:lang w:val="es_ES" w:bidi="es_ES"/>
        </w:rPr>
        <w:t xml:space="preserve">Entonces las personas decidieron hacer </w:t>
      </w:r>
      <w:r>
        <w:rPr>
          <w:b/>
          <w:lang w:val="es_ES" w:bidi="es_ES"/>
        </w:rPr>
        <w:t>ladrillos</w:t>
      </w:r>
      <w:r>
        <w:rPr>
          <w:lang w:val="es_ES" w:bidi="es_ES"/>
        </w:rPr>
        <w:t xml:space="preserve">. Usando los ladrillos y el asfalto que tenían, decidieron construir una ciudad y una torre que llegara hasta el cielo. </w:t>
      </w:r>
      <w:r>
        <w:rPr>
          <w:b/>
          <w:lang w:val="es_ES" w:bidi="es_ES"/>
        </w:rPr>
        <w:t>Los cielos</w:t>
      </w:r>
      <w:r>
        <w:rPr>
          <w:lang w:val="es_ES" w:bidi="es_ES"/>
        </w:rPr>
        <w:t xml:space="preserve"> pueden referirse al cielo, o al lugar donde viven Dios y sus ángeles, dependiendo del contexto. En esta historia, el término "cielos" probablemente se refiere al firmamento, ya que ninguna estructura puede llegar jamás a los cielos donde habita Dios. Para obtener más información, pueden buscar </w:t>
      </w:r>
      <w:r>
        <w:rPr>
          <w:lang w:val="es_ES" w:bidi="es_ES"/>
        </w:rPr>
        <w:t>cielo</w:t>
      </w:r>
      <w:r>
        <w:rPr>
          <w:lang w:val="es_ES" w:bidi="es_ES"/>
        </w:rPr>
        <w:t xml:space="preserve"> en el Glosario Principal. Las personas dijeron que al construir la ciudad y la torre, podían </w:t>
      </w:r>
      <w:r>
        <w:rPr>
          <w:b/>
          <w:lang w:val="es_ES" w:bidi="es_ES"/>
        </w:rPr>
        <w:t>hacerse un nombre</w:t>
      </w:r>
      <w:r>
        <w:rPr>
          <w:lang w:val="es_ES" w:bidi="es_ES"/>
        </w:rPr>
        <w:t>. "Hacerse un nombre" es una expresión que significa aumentar el honor o la reputación. En otras partes de las Escrituras, es Dios quien hace un nombre para una persona o para sí mismo. Es un acto que está asociado solo con Dios. Al hacerse un nombre, las personas pensaban que podían desobedecer la orden de Dios y quedarse en un lugar.</w:t>
      </w:r>
    </w:p>
    <w:p>
      <w:pPr/>
      <w:r>
        <w:rPr>
          <w:lang w:val="es_ES" w:bidi="es_ES"/>
        </w:rPr>
      </w:r>
      <w:r>
        <w:rPr>
          <w:b/>
          <w:lang w:val="es_ES" w:bidi="es_ES"/>
        </w:rPr>
        <w:t>Dios</w:t>
      </w:r>
      <w:r>
        <w:rPr>
          <w:lang w:val="es_ES" w:bidi="es_ES"/>
        </w:rPr>
        <w:t xml:space="preserve"> bajó para ver lo que las personas estaban construyendo. El término hebreo para Dios en este contexto se refiere al nombre personal de Dios, </w:t>
      </w:r>
      <w:r>
        <w:rPr>
          <w:b/>
          <w:lang w:val="es_ES" w:bidi="es_ES"/>
        </w:rPr>
        <w:t>Yahvé</w:t>
      </w:r>
      <w:r>
        <w:rPr>
          <w:lang w:val="es_ES" w:bidi="es_ES"/>
        </w:rPr>
        <w:t xml:space="preserve">. Para obtener más información, pueden consultar el Glosario Principal sobre </w:t>
      </w:r>
      <w:r>
        <w:rPr>
          <w:lang w:val="es_ES" w:bidi="es_ES"/>
        </w:rPr>
        <w:t>Yahvé</w:t>
      </w:r>
      <w:r>
        <w:rPr>
          <w:lang w:val="es_ES" w:bidi="es_ES"/>
        </w:rPr>
        <w:t>. Después de ver lo que las personas estaban construyendo, puede que Dios haya regresado al cielo. Entonces, Dios habló de lo que debía hacer con las personas. Al introducir su discurso, Dios dijo: "</w:t>
      </w:r>
      <w:r>
        <w:rPr>
          <w:b/>
          <w:lang w:val="es_ES" w:bidi="es_ES"/>
        </w:rPr>
        <w:t>¡He aquí</w:t>
      </w:r>
      <w:r>
        <w:rPr>
          <w:lang w:val="es_ES" w:bidi="es_ES"/>
        </w:rPr>
        <w:t>!" "He aquí" es una expresión que típicamente se dice antes de una declaración muy importante. También se traduce como "¡Miren!" Tiene el efecto de ralentizar el flujo del discurso para preparar al lector u oyente para una declaración importante.</w:t>
      </w:r>
    </w:p>
    <w:p>
      <w:pPr/>
      <w:r>
        <w:rPr>
          <w:lang w:val="es_ES" w:bidi="es_ES"/>
        </w:rPr>
      </w:r>
      <w:r>
        <w:rPr>
          <w:lang w:val="es_ES" w:bidi="es_ES"/>
        </w:rPr>
        <w:t>Dios dijo que las personas seguirían desobedeciéndolo si no las detenía ahora. Por lo tanto, Dios decidió confundir los idiomas de las personas. Al hablar de su plan, Dios podría estar hablando a sí mismo, o a su consejo celestial de ángeles o seres espirituales en el cielo con Dios.</w:t>
      </w:r>
    </w:p>
    <w:p>
      <w:pPr/>
      <w:r>
        <w:rPr>
          <w:lang w:val="es_ES" w:bidi="es_ES"/>
        </w:rPr>
      </w:r>
      <w:r>
        <w:rPr>
          <w:lang w:val="es_ES" w:bidi="es_ES"/>
        </w:rPr>
        <w:t xml:space="preserve">Dios confundió los idiomas de las personas. Como resultado, las personas ya no podían entenderse entre sí. Debido a eso, dejaron la construcción de la ciudad y la torre sin terminar. También dejaron el lugar y se fueron a vivir a diferentes sitios. El lugar donde Dios confundió su idioma se llamaba </w:t>
      </w:r>
      <w:r>
        <w:rPr>
          <w:b/>
          <w:lang w:val="es_ES" w:bidi="es_ES"/>
        </w:rPr>
        <w:t>Babel</w:t>
      </w:r>
      <w:r>
        <w:rPr>
          <w:lang w:val="es_ES" w:bidi="es_ES"/>
        </w:rPr>
        <w:t xml:space="preserve">. En hebreo, Babel significa confusión. De esta manera, Dios dispersó a las personas sobre la </w:t>
      </w:r>
      <w:r>
        <w:rPr>
          <w:b/>
          <w:lang w:val="es_ES" w:bidi="es_ES"/>
        </w:rPr>
        <w:t>faz de toda la tierra</w:t>
      </w:r>
      <w:r>
        <w:rPr>
          <w:lang w:val="es_ES" w:bidi="es_ES"/>
        </w:rPr>
        <w:t>. La frase "la faz de toda la tierra" es una expresión que significa "en todo el mundo". En esta historia, significa que Dios dispersó a las personas para que vivieran en diferentes partes del mundo.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11:10–26</w:t>
      </w:r>
      <w:r>
        <w:rPr>
          <w:lang w:val="es_ES" w:bidi="es_ES"/>
        </w:rPr>
      </w:r>
    </w:p>
    <w:p>
      <w:pPr>
        <w:pStyle w:val="Heading3"/>
      </w:pPr>
      <w:r>
        <w:rPr>
          <w:lang w:val="es_ES" w:bidi="es_ES"/>
        </w:rPr>
        <w:t>Escuchar con el corazón</w:t>
      </w:r>
    </w:p>
    <w:p>
      <w:pPr/>
      <w:r>
        <w:rPr>
          <w:lang w:val="es_ES" w:bidi="es_ES"/>
        </w:rPr>
      </w:r>
      <w:r>
        <w:rPr>
          <w:lang w:val="es_ES" w:bidi="es_ES"/>
        </w:rPr>
        <w:t>Escuchen Génesis 11:10–26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Génesis 11:10–26 en la traducción que sea más fácil de entender.</w:t>
      </w:r>
    </w:p>
    <w:p>
      <w:pPr/>
      <w:r>
        <w:rPr>
          <w:lang w:val="es_ES" w:bidi="es_ES"/>
        </w:rPr>
      </w:r>
      <w:r>
        <w:rPr>
          <w:lang w:val="es_ES" w:bidi="es_ES"/>
        </w:rPr>
        <w:t>Pausen este audio aquí.</w:t>
      </w:r>
    </w:p>
    <w:p>
      <w:pPr/>
      <w:r>
        <w:rPr>
          <w:lang w:val="es_ES" w:bidi="es_ES"/>
        </w:rPr>
      </w:r>
      <w:r>
        <w:rPr>
          <w:lang w:val="es_ES" w:bidi="es_ES"/>
        </w:rPr>
        <w:t>Esta genealogía o historia familiar es sobre los descendientes del hijo de Noé, Sem. Recuerden que después de un diluvio masivo, todas las personas murieron, excepto Noé y su familia. Después de que Noé y su familia sobrevivieron, Dios comenzó una nueva generación de personas a través de la familia de Noé. Las historias anteriores contaban cómo la familia de Noé se multiplicó a medida que pasaba el tiempo. El pueblo intentó quedarse en un lugar y desobedecer a Dios. Pero Dios impidió esto y dispersó al pueblo. Como resultado, las personas vivían en diferentes partes del mundo. El presente pasaje retoma la historia de Noé y su familia. Trata sobre el hijo de Noé, Sem, y sus descendientes. Sem es importante porque Abram es un descendiente de Sem. Abram se convierte en un ancestro importante del grupo de personas especiales de Dios.</w:t>
      </w:r>
    </w:p>
    <w:p>
      <w:pPr/>
      <w:r>
        <w:rPr>
          <w:lang w:val="es_ES" w:bidi="es_ES"/>
        </w:rPr>
      </w:r>
      <w:r>
        <w:rPr>
          <w:lang w:val="es_ES" w:bidi="es_ES"/>
        </w:rPr>
        <w:t>La presente genealogía comienza con una introducción: "Estas son las generaciones de Sem". Esta introducción señala el comienzo de una nueva sección. Se encuentra en varios lugares en el libro de Génesis, así como en el Antiguo Testamento. La palabra hebrea para "generaciones" es un término que típicamente se refiere a una historia o un registro de la ascendencia de una persona. Muchas traducciones dicen "genealogía" aquí. Este registro muestra a qué familia pertenece una persona. Esta información es importante porque el estatus social, los derechos y las obligaciones de una persona dependen de su genealogía, o historia familiar.</w:t>
      </w:r>
    </w:p>
    <w:p>
      <w:pPr/>
      <w:r>
        <w:rPr>
          <w:lang w:val="es_ES" w:bidi="es_ES"/>
        </w:rPr>
      </w:r>
      <w:r>
        <w:rPr>
          <w:lang w:val="es_ES" w:bidi="es_ES"/>
        </w:rPr>
        <w:t>Deténganse aquí y conversen sobre estas preguntas en grupo: En su cultura, ¿qué tan importante es para una persona conocer su ascendencia? ¿Cómo registra o rastrea su cultura la ascendencia de una persona? ¿Qué palabra o palabras usan para referirse a este registro? ¿Cómo traducirían en su idioma la idea de genealogía, que es la historia de los antepasados de una familia, nación o persona? Pausen este audio aquí.</w:t>
      </w:r>
    </w:p>
    <w:p>
      <w:pPr/>
      <w:r>
        <w:rPr>
          <w:lang w:val="es_ES" w:bidi="es_ES"/>
        </w:rPr>
      </w:r>
      <w:r>
        <w:rPr>
          <w:lang w:val="es_ES" w:bidi="es_ES"/>
        </w:rPr>
        <w:t>Después de la declaración introductoria, comienza la lista de los descendientes de Sem. Cuando Sem tenía 100 años, Sem se convirtió en el padre de Arfaxad. Recuerden que los descendientes de Sem estaban en una historia anterior. Hay cuatro diferencias principales entre la genealogía anterior y la presente. Primero, la genealogía anterior era sobre el padre de Sem, Noé, y los descendientes de Noé. La presente genealogía es sobre Sem y los descendientes de Sem. En segundo lugar, la genealogía anterior enumera los nombres de los padres y todos sus hijos. La presente genealogía enumera solo a los padres y sus hijos primogénitos. En tercer lugar, la genealogía anterior no menciona las edades de las personas. La presente genealogía menciona las edades de las personas. En cuarto lugar, la genealogía anterior solo enumeraba a los descendientes de Sem hasta la cuarta generación. La presente genealogía enumera a los descendientes de Sem hasta la novena generación.</w:t>
      </w:r>
    </w:p>
    <w:p>
      <w:pPr/>
      <w:r>
        <w:rPr>
          <w:lang w:val="es_ES" w:bidi="es_ES"/>
        </w:rPr>
      </w:r>
      <w:r>
        <w:rPr>
          <w:lang w:val="es_ES" w:bidi="es_ES"/>
        </w:rPr>
        <w:t>Fue dos años después del diluvio cuando Sem se convirtió en el padre de Arfaxad. Esto significa que Sem comenzó su familia de inmediato después de que el diluvio se secó. Después del diluvio, Dios ordenó a Noé y a su familia que tuvieran hijos y llenaran la tierra. Sem comienza de inmediato a obedecer la orden de Dios. Además, esta es la última vez que el narrador habla sobre el diluvio en este libro.</w:t>
      </w:r>
    </w:p>
    <w:p>
      <w:pPr/>
      <w:r>
        <w:rPr>
          <w:lang w:val="es_ES" w:bidi="es_ES"/>
        </w:rPr>
      </w:r>
      <w:r>
        <w:rPr>
          <w:lang w:val="es_ES" w:bidi="es_ES"/>
        </w:rPr>
        <w:t>Además de Arfaxad, Sem tenía otros hijos e hijas. Sem vivió 500 años más, y luego Sem murió. Antes del diluvio, las personas vivían durante cientos de años hasta que Dios decidió reducir el tiempo de vida de las personas debido a sus pecados. Sem vivió más tiempo que las otras personas en la genealogía de Sem. La genealogía en muchos textos originales abarca unos 300 años. Si estas fechas son correctas, eso significa que Sem todavía estaba vivo cuando Taré se convirtió en el padre de Abram.</w:t>
      </w:r>
    </w:p>
    <w:p>
      <w:pPr/>
      <w:r>
        <w:rPr>
          <w:lang w:val="es_ES" w:bidi="es_ES"/>
        </w:rPr>
      </w:r>
      <w:r>
        <w:rPr>
          <w:lang w:val="es_ES" w:bidi="es_ES"/>
        </w:rPr>
        <w:t>Deténganse aquí y en grupo miren el árbol genealógico de Sem que termina con Taré y sus tres hijos. Pausen este audio aquí.</w:t>
      </w:r>
    </w:p>
    <w:p>
      <w:pPr/>
      <w:r>
        <w:rPr>
          <w:lang w:val="es_ES" w:bidi="es_ES"/>
        </w:rPr>
      </w:r>
      <w:r>
        <w:rPr>
          <w:lang w:val="es_ES" w:bidi="es_ES"/>
        </w:rPr>
        <w:t>Los tres hijos de Taré están en esta lista: Abram, Nacor, y Harán. Esto termina la genealogía de Sem.</w:t>
      </w:r>
    </w:p>
    <w:p>
      <w:pPr/>
      <w:r>
        <w:rPr>
          <w:lang w:val="es_ES" w:bidi="es_ES"/>
        </w:rPr>
      </w:r>
      <w:r>
        <w:rPr>
          <w:b/>
          <w:lang w:val="es_ES" w:bidi="es_ES"/>
        </w:rPr>
        <w:t>Este es el fin de la grabación.</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Génesis 11:10–26 en la traducción que sea más fácil de entender.</w:t>
      </w:r>
    </w:p>
    <w:p>
      <w:pPr/>
      <w:r>
        <w:rPr>
          <w:lang w:val="es_ES" w:bidi="es_ES"/>
        </w:rPr>
      </w:r>
      <w:r>
        <w:rPr>
          <w:lang w:val="es_ES" w:bidi="es_ES"/>
        </w:rPr>
        <w:t>Pausen este audio aquí.</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9 escenas.</w:t>
      </w:r>
    </w:p>
    <w:p>
      <w:pPr/>
      <w:r>
        <w:rPr>
          <w:lang w:val="es_ES" w:bidi="es_ES"/>
        </w:rPr>
      </w:r>
      <w:r>
        <w:rPr>
          <w:b/>
          <w:lang w:val="es_ES" w:bidi="es_ES"/>
        </w:rPr>
        <w:t>En la primera escena:</w:t>
      </w:r>
      <w:r>
        <w:rPr>
          <w:lang w:val="es_ES" w:bidi="es_ES"/>
        </w:rPr>
        <w:t xml:space="preserve"> A los 100 años, Sem se hizo padre de Arfaxad. Sem vivió 500 años más, tuvo muchos otros hijos e hijas, y luego murió.</w:t>
      </w:r>
    </w:p>
    <w:p>
      <w:pPr/>
      <w:r>
        <w:rPr>
          <w:lang w:val="es_ES" w:bidi="es_ES"/>
        </w:rPr>
      </w:r>
      <w:r>
        <w:rPr>
          <w:b/>
          <w:lang w:val="es_ES" w:bidi="es_ES"/>
        </w:rPr>
        <w:t>En la segunda escena:</w:t>
      </w:r>
      <w:r>
        <w:rPr>
          <w:lang w:val="es_ES" w:bidi="es_ES"/>
        </w:rPr>
        <w:t xml:space="preserve"> A los 35 años, Arfaxad se hizo padre de Sala. Arfaxad vivió 403 años más, tuvo muchos otros hijos e hijas y luego murió.</w:t>
      </w:r>
    </w:p>
    <w:p>
      <w:pPr/>
      <w:r>
        <w:rPr>
          <w:lang w:val="es_ES" w:bidi="es_ES"/>
        </w:rPr>
      </w:r>
      <w:r>
        <w:rPr>
          <w:b/>
          <w:lang w:val="es_ES" w:bidi="es_ES"/>
        </w:rPr>
        <w:t>En la tercera escena:</w:t>
      </w:r>
      <w:r>
        <w:rPr>
          <w:lang w:val="es_ES" w:bidi="es_ES"/>
        </w:rPr>
        <w:t xml:space="preserve"> A los 30 años, Sala se hizo padre de Heber. Sala vivió 403 años más, tuvo muchos otros hijos e hijas, y luego murió.</w:t>
      </w:r>
    </w:p>
    <w:p>
      <w:pPr/>
      <w:r>
        <w:rPr>
          <w:lang w:val="es_ES" w:bidi="es_ES"/>
        </w:rPr>
      </w:r>
      <w:r>
        <w:rPr>
          <w:b/>
          <w:lang w:val="es_ES" w:bidi="es_ES"/>
        </w:rPr>
        <w:t>En la cuarta escena:</w:t>
      </w:r>
      <w:r>
        <w:rPr>
          <w:lang w:val="es_ES" w:bidi="es_ES"/>
        </w:rPr>
        <w:t xml:space="preserve"> A los 34 años de edad, Heber se hizo padre de Peleg. Heber vivió 430 años más, tuvo muchos otros hijos e hijas y luego murió.</w:t>
      </w:r>
    </w:p>
    <w:p>
      <w:pPr/>
      <w:r>
        <w:rPr>
          <w:lang w:val="es_ES" w:bidi="es_ES"/>
        </w:rPr>
      </w:r>
      <w:r>
        <w:rPr>
          <w:b/>
          <w:lang w:val="es_ES" w:bidi="es_ES"/>
        </w:rPr>
        <w:t>En la quinta escena:</w:t>
      </w:r>
      <w:r>
        <w:rPr>
          <w:lang w:val="es_ES" w:bidi="es_ES"/>
        </w:rPr>
        <w:t xml:space="preserve"> A los 30 años de edad, Peleg se hizo padre de Reu. Peleg vivió 209 años más, tuvo muchos otros hijos e hijas y luego murió.</w:t>
      </w:r>
    </w:p>
    <w:p>
      <w:pPr/>
      <w:r>
        <w:rPr>
          <w:lang w:val="es_ES" w:bidi="es_ES"/>
        </w:rPr>
      </w:r>
      <w:r>
        <w:rPr>
          <w:b/>
          <w:lang w:val="es_ES" w:bidi="es_ES"/>
        </w:rPr>
        <w:t>En la sexta escena:</w:t>
      </w:r>
      <w:r>
        <w:rPr>
          <w:lang w:val="es_ES" w:bidi="es_ES"/>
        </w:rPr>
        <w:t xml:space="preserve"> A los 32 años, Reu se hizo padre de Serug. Reu vivió 207 años más, tuvo muchos otros hijos e hijas y luego murió.</w:t>
      </w:r>
    </w:p>
    <w:p>
      <w:pPr/>
      <w:r>
        <w:rPr>
          <w:lang w:val="es_ES" w:bidi="es_ES"/>
        </w:rPr>
      </w:r>
      <w:r>
        <w:rPr>
          <w:b/>
          <w:lang w:val="es_ES" w:bidi="es_ES"/>
        </w:rPr>
        <w:t>En la séptima escena:</w:t>
      </w:r>
      <w:r>
        <w:rPr>
          <w:lang w:val="es_ES" w:bidi="es_ES"/>
        </w:rPr>
        <w:t xml:space="preserve"> A los 30 años Serug se hizo padre de Nacor. Serug vivió 200 años más, tuvo muchos otros hijos e hijas y luego murió.</w:t>
      </w:r>
    </w:p>
    <w:p>
      <w:pPr/>
      <w:r>
        <w:rPr>
          <w:lang w:val="es_ES" w:bidi="es_ES"/>
        </w:rPr>
      </w:r>
      <w:r>
        <w:rPr>
          <w:b/>
          <w:lang w:val="es_ES" w:bidi="es_ES"/>
        </w:rPr>
        <w:t>En la octava escena:</w:t>
      </w:r>
      <w:r>
        <w:rPr>
          <w:lang w:val="es_ES" w:bidi="es_ES"/>
        </w:rPr>
        <w:t xml:space="preserve"> A los 29 años, Nacor se hizo padre de Taré. Nacor vivió 119 años más, tuvo muchos otros hijos e hijas y luego murió.</w:t>
      </w:r>
    </w:p>
    <w:p>
      <w:pPr/>
      <w:r>
        <w:rPr>
          <w:lang w:val="es_ES" w:bidi="es_ES"/>
        </w:rPr>
      </w:r>
      <w:r>
        <w:rPr>
          <w:b/>
          <w:lang w:val="es_ES" w:bidi="es_ES"/>
        </w:rPr>
        <w:t>En la novena escena:</w:t>
      </w:r>
      <w:r>
        <w:rPr>
          <w:lang w:val="es_ES" w:bidi="es_ES"/>
        </w:rPr>
        <w:t xml:space="preserve"> A los 70 años, Taré se hizo padre de Abram, Nacor y Harán.</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Sem</w:t>
      </w:r>
    </w:p>
    <w:p>
      <w:pPr>
        <w:pStyle w:val="ListBullet"/>
        <w:spacing w:line="240" w:lineRule="auto"/>
        <w:ind w:left="720"/>
      </w:pPr>
      <w:r>
        <w:rPr>
          <w:lang w:val="es_ES" w:bidi="es_ES"/>
        </w:rPr>
      </w:r>
      <w:r>
        <w:rPr>
          <w:lang w:val="es_ES" w:bidi="es_ES"/>
        </w:rPr>
        <w:t>Arfaxad</w:t>
      </w:r>
    </w:p>
    <w:p>
      <w:pPr>
        <w:pStyle w:val="ListBullet"/>
        <w:spacing w:line="240" w:lineRule="auto"/>
        <w:ind w:left="720"/>
      </w:pPr>
      <w:r>
        <w:rPr>
          <w:lang w:val="es_ES" w:bidi="es_ES"/>
        </w:rPr>
      </w:r>
      <w:r>
        <w:rPr>
          <w:lang w:val="es_ES" w:bidi="es_ES"/>
        </w:rPr>
        <w:t>Sala</w:t>
      </w:r>
    </w:p>
    <w:p>
      <w:pPr>
        <w:pStyle w:val="ListBullet"/>
        <w:spacing w:line="240" w:lineRule="auto"/>
        <w:ind w:left="720"/>
      </w:pPr>
      <w:r>
        <w:rPr>
          <w:lang w:val="es_ES" w:bidi="es_ES"/>
        </w:rPr>
      </w:r>
      <w:r>
        <w:rPr>
          <w:lang w:val="es_ES" w:bidi="es_ES"/>
        </w:rPr>
        <w:t>Heber</w:t>
      </w:r>
    </w:p>
    <w:p>
      <w:pPr>
        <w:pStyle w:val="ListBullet"/>
        <w:spacing w:line="240" w:lineRule="auto"/>
        <w:ind w:left="720"/>
      </w:pPr>
      <w:r>
        <w:rPr>
          <w:lang w:val="es_ES" w:bidi="es_ES"/>
        </w:rPr>
      </w:r>
      <w:r>
        <w:rPr>
          <w:lang w:val="es_ES" w:bidi="es_ES"/>
        </w:rPr>
        <w:t>Peleg</w:t>
      </w:r>
    </w:p>
    <w:p>
      <w:pPr>
        <w:pStyle w:val="ListBullet"/>
        <w:spacing w:line="240" w:lineRule="auto"/>
        <w:ind w:left="720"/>
      </w:pPr>
      <w:r>
        <w:rPr>
          <w:lang w:val="es_ES" w:bidi="es_ES"/>
        </w:rPr>
      </w:r>
      <w:r>
        <w:rPr>
          <w:lang w:val="es_ES" w:bidi="es_ES"/>
        </w:rPr>
        <w:t>Reu</w:t>
      </w:r>
    </w:p>
    <w:p>
      <w:pPr>
        <w:pStyle w:val="ListBullet"/>
        <w:spacing w:line="240" w:lineRule="auto"/>
        <w:ind w:left="720"/>
      </w:pPr>
      <w:r>
        <w:rPr>
          <w:lang w:val="es_ES" w:bidi="es_ES"/>
        </w:rPr>
      </w:r>
      <w:r>
        <w:rPr>
          <w:lang w:val="es_ES" w:bidi="es_ES"/>
        </w:rPr>
        <w:t>Serug</w:t>
      </w:r>
    </w:p>
    <w:p>
      <w:pPr>
        <w:pStyle w:val="ListBullet"/>
        <w:spacing w:line="240" w:lineRule="auto"/>
        <w:ind w:left="720"/>
      </w:pPr>
      <w:r>
        <w:rPr>
          <w:lang w:val="es_ES" w:bidi="es_ES"/>
        </w:rPr>
      </w:r>
      <w:r>
        <w:rPr>
          <w:lang w:val="es_ES" w:bidi="es_ES"/>
        </w:rPr>
        <w:t>Nacor</w:t>
      </w:r>
    </w:p>
    <w:p>
      <w:pPr>
        <w:pStyle w:val="ListBullet"/>
        <w:spacing w:line="240" w:lineRule="auto"/>
        <w:ind w:left="720"/>
      </w:pPr>
      <w:r>
        <w:rPr>
          <w:lang w:val="es_ES" w:bidi="es_ES"/>
        </w:rPr>
      </w:r>
      <w:r>
        <w:rPr>
          <w:lang w:val="es_ES" w:bidi="es_ES"/>
        </w:rPr>
        <w:t>Taré</w:t>
      </w:r>
    </w:p>
    <w:p>
      <w:pPr>
        <w:pStyle w:val="ListBullet"/>
        <w:spacing w:line="240" w:lineRule="auto"/>
        <w:ind w:left="720"/>
      </w:pPr>
      <w:r>
        <w:rPr>
          <w:lang w:val="es_ES" w:bidi="es_ES"/>
        </w:rPr>
      </w:r>
      <w:r>
        <w:rPr>
          <w:lang w:val="es_ES" w:bidi="es_ES"/>
        </w:rPr>
        <w:t>Abram</w:t>
      </w:r>
    </w:p>
    <w:p>
      <w:pPr>
        <w:pStyle w:val="ListBullet"/>
        <w:spacing w:line="240" w:lineRule="auto"/>
        <w:ind w:left="720"/>
      </w:pPr>
      <w:r>
        <w:rPr>
          <w:lang w:val="es_ES" w:bidi="es_ES"/>
        </w:rPr>
      </w:r>
      <w:r>
        <w:rPr>
          <w:lang w:val="es_ES" w:bidi="es_ES"/>
        </w:rPr>
        <w:t>Nacor</w:t>
      </w:r>
    </w:p>
    <w:p>
      <w:pPr>
        <w:pStyle w:val="ListBullet"/>
        <w:spacing w:line="240" w:lineRule="auto"/>
        <w:ind w:left="720"/>
      </w:pPr>
      <w:r>
        <w:rPr>
          <w:lang w:val="es_ES" w:bidi="es_ES"/>
        </w:rPr>
      </w:r>
      <w:r>
        <w:rPr>
          <w:lang w:val="es_ES" w:bidi="es_ES"/>
        </w:rPr>
        <w:t>Harán</w:t>
      </w:r>
    </w:p>
    <w:p>
      <w:pPr/>
      <w:r>
        <w:rPr>
          <w:lang w:val="es_ES" w:bidi="es_ES"/>
        </w:rPr>
      </w:r>
      <w:r>
        <w:rPr>
          <w:lang w:val="es_ES" w:bidi="es_ES"/>
        </w:rPr>
        <w:t>Como grupo, pongan atención a estas partes de la ambientación del pasaje:</w:t>
      </w:r>
    </w:p>
    <w:p>
      <w:pPr/>
      <w:r>
        <w:rPr>
          <w:lang w:val="es_ES" w:bidi="es_ES"/>
        </w:rPr>
      </w:r>
      <w:r>
        <w:rPr>
          <w:lang w:val="es_ES" w:bidi="es_ES"/>
        </w:rPr>
        <w:t>En la escena uno: A los 100 años, Sem debería parecer un hombre anciano. Sin embargo, Sem tendríai algo que pueda representar al bebé Arfaxad. Sem vivió por 500 años más y luego murió. Los hijos de Sem lo enterraron y lloraron por él.</w:t>
      </w:r>
    </w:p>
    <w:p>
      <w:pPr/>
      <w:r>
        <w:rPr>
          <w:lang w:val="es_ES" w:bidi="es_ES"/>
        </w:rPr>
      </w:r>
      <w:r>
        <w:rPr>
          <w:lang w:val="es_ES" w:bidi="es_ES"/>
        </w:rPr>
        <w:t>En la segunda escena: A los 35 años, Arfaxad debería parecer un hombre de mediana edad. Arfaxad debería tener algo que pueda representar a bebé Sala. Arfaxad vivió por 500 años más y luego murió. Los hijos de Arfaxad lo enterraron y lloraron por él.</w:t>
      </w:r>
    </w:p>
    <w:p>
      <w:pPr/>
      <w:r>
        <w:rPr>
          <w:lang w:val="es_ES" w:bidi="es_ES"/>
        </w:rPr>
      </w:r>
      <w:r>
        <w:rPr>
          <w:lang w:val="es_ES" w:bidi="es_ES"/>
        </w:rPr>
        <w:t>En la tercera escena: A los 30 años, Sala debería parecer un hombre de mediana edad. Sala debería tener algo que pueda representar al bebé Heber. Sala vivió por 403 años más y luego murió. Los hijos de Sala lo enterraron y lloraron por él.</w:t>
      </w:r>
    </w:p>
    <w:p>
      <w:pPr/>
      <w:r>
        <w:rPr>
          <w:lang w:val="es_ES" w:bidi="es_ES"/>
        </w:rPr>
      </w:r>
      <w:r>
        <w:rPr>
          <w:lang w:val="es_ES" w:bidi="es_ES"/>
        </w:rPr>
        <w:t xml:space="preserve">En la cuarta escena: A los 34 años, Heber debería parecer un hombre de mediana edad. Heber debería tener algo que pueda representar al bebé Peleg. Heber vivió por 403 años más y luego murió. Los hijos de Heber lo enterraron y lloraron por él. </w:t>
      </w:r>
    </w:p>
    <w:p>
      <w:pPr/>
      <w:r>
        <w:rPr>
          <w:lang w:val="es_ES" w:bidi="es_ES"/>
        </w:rPr>
      </w:r>
      <w:r>
        <w:rPr>
          <w:lang w:val="es_ES" w:bidi="es_ES"/>
        </w:rPr>
        <w:t>En la quinta escena: A los 30 años, Peleg debería parecer un hombre de mediana edad. Peleg debería tener algo que pueda representar al bebé Reu. Peleg vivió por 209 años más y luego murió. Los hijos de Peleg lo enterraron y lloraron por él.</w:t>
      </w:r>
    </w:p>
    <w:p>
      <w:pPr/>
      <w:r>
        <w:rPr>
          <w:lang w:val="es_ES" w:bidi="es_ES"/>
        </w:rPr>
      </w:r>
      <w:r>
        <w:rPr>
          <w:lang w:val="es_ES" w:bidi="es_ES"/>
        </w:rPr>
        <w:t>En la sexta escena: A los 32 años, Reu debería parecer un hombre de mediana edad. Reu debería tener algo que pueda representar al bebé Serug. Reu vivió por 207 años más y luego murió. Los hijos de Reu, lo enterraron y lloraron por Reu.</w:t>
      </w:r>
    </w:p>
    <w:p>
      <w:pPr/>
      <w:r>
        <w:rPr>
          <w:lang w:val="es_ES" w:bidi="es_ES"/>
        </w:rPr>
      </w:r>
      <w:r>
        <w:rPr>
          <w:lang w:val="es_ES" w:bidi="es_ES"/>
        </w:rPr>
        <w:t>En la séptima escena: A los 30 años, Serug debería parecer un hombre de mediana edad. Serug debería tener algo que pueda representar al bebé Nacor. Serug vivió por 200 años más y luego murió. Los hijos de Serug lo enterraron y lloraron por él.</w:t>
      </w:r>
    </w:p>
    <w:p>
      <w:pPr/>
      <w:r>
        <w:rPr>
          <w:lang w:val="es_ES" w:bidi="es_ES"/>
        </w:rPr>
      </w:r>
      <w:r>
        <w:rPr>
          <w:lang w:val="es_ES" w:bidi="es_ES"/>
        </w:rPr>
        <w:t>En la octava escena: A los 29 años, Nacor debería parecer un hombre de mediana edad. Nacor debería tener algo que pueda representar al bebé Taré. Nacor vivió por 119 años más y luego murió. Los hijos de Nacor lo enterraron y lloraron por él.</w:t>
      </w:r>
    </w:p>
    <w:p>
      <w:pPr/>
      <w:r>
        <w:rPr>
          <w:lang w:val="es_ES" w:bidi="es_ES"/>
        </w:rPr>
      </w:r>
      <w:r>
        <w:rPr>
          <w:lang w:val="es_ES" w:bidi="es_ES"/>
        </w:rPr>
        <w:t>En la novena escena: A los 70 años, Taré debería parecer un hombre anciano. Taré debería estar cerca de sus hijos Abram, Nacor y Harán.</w:t>
      </w:r>
    </w:p>
    <w:p>
      <w:pPr/>
      <w:r>
        <w:rPr>
          <w:lang w:val="es_ES" w:bidi="es_ES"/>
        </w:rPr>
      </w:r>
      <w:r>
        <w:rPr>
          <w:lang w:val="es_ES" w:bidi="es_ES"/>
        </w:rPr>
        <w:t>Ahora, el grupo debe crear un guion gráfico, dibujar o usar objetos para visualizar el pasaje y la acción en él.</w:t>
      </w:r>
    </w:p>
    <w:p>
      <w:pPr/>
      <w:r>
        <w:rPr>
          <w:lang w:val="es_ES" w:bidi="es_ES"/>
        </w:rPr>
      </w:r>
      <w:r>
        <w:rPr>
          <w:b/>
          <w:lang w:val="es_ES" w:bidi="es_ES"/>
        </w:rPr>
        <w:t>Este es el fin de la grabación.</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Génesis 11:10–26 en la traducción que sea más fácil de entender.</w:t>
      </w:r>
    </w:p>
    <w:p>
      <w:pPr/>
      <w:r>
        <w:rPr>
          <w:lang w:val="es_ES" w:bidi="es_ES"/>
        </w:rPr>
      </w:r>
      <w:r>
        <w:rPr>
          <w:lang w:val="es_ES" w:bidi="es_ES"/>
        </w:rPr>
        <w:t>Pausen este audio aquí.</w:t>
      </w:r>
    </w:p>
    <w:p>
      <w:pPr/>
      <w:r>
        <w:rPr>
          <w:lang w:val="es_ES" w:bidi="es_ES"/>
        </w:rPr>
      </w:r>
      <w:r>
        <w:rPr>
          <w:lang w:val="es_ES" w:bidi="es_ES"/>
        </w:rPr>
        <w:t>En este paso, el grupo dramatizará el pasaje.</w:t>
      </w:r>
    </w:p>
    <w:p>
      <w:pPr/>
      <w:r>
        <w:rPr>
          <w:lang w:val="es_ES" w:bidi="es_ES"/>
        </w:rPr>
      </w:r>
      <w:r>
        <w:rPr>
          <w:lang w:val="es_ES" w:bidi="es_ES"/>
        </w:rPr>
        <w:t>Este pasaje tiene 9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Sem</w:t>
      </w:r>
    </w:p>
    <w:p>
      <w:pPr>
        <w:pStyle w:val="ListBullet"/>
        <w:spacing w:line="240" w:lineRule="auto"/>
        <w:ind w:left="720"/>
      </w:pPr>
      <w:r>
        <w:rPr>
          <w:lang w:val="es_ES" w:bidi="es_ES"/>
        </w:rPr>
      </w:r>
      <w:r>
        <w:rPr>
          <w:lang w:val="es_ES" w:bidi="es_ES"/>
        </w:rPr>
        <w:t>Arfaxad</w:t>
      </w:r>
    </w:p>
    <w:p>
      <w:pPr>
        <w:pStyle w:val="ListBullet"/>
        <w:spacing w:line="240" w:lineRule="auto"/>
        <w:ind w:left="720"/>
      </w:pPr>
      <w:r>
        <w:rPr>
          <w:lang w:val="es_ES" w:bidi="es_ES"/>
        </w:rPr>
      </w:r>
      <w:r>
        <w:rPr>
          <w:lang w:val="es_ES" w:bidi="es_ES"/>
        </w:rPr>
        <w:t>Sala</w:t>
      </w:r>
    </w:p>
    <w:p>
      <w:pPr>
        <w:pStyle w:val="ListBullet"/>
        <w:spacing w:line="240" w:lineRule="auto"/>
        <w:ind w:left="720"/>
      </w:pPr>
      <w:r>
        <w:rPr>
          <w:lang w:val="es_ES" w:bidi="es_ES"/>
        </w:rPr>
      </w:r>
      <w:r>
        <w:rPr>
          <w:lang w:val="es_ES" w:bidi="es_ES"/>
        </w:rPr>
        <w:t>Heber</w:t>
      </w:r>
    </w:p>
    <w:p>
      <w:pPr>
        <w:pStyle w:val="ListBullet"/>
        <w:spacing w:line="240" w:lineRule="auto"/>
        <w:ind w:left="720"/>
      </w:pPr>
      <w:r>
        <w:rPr>
          <w:lang w:val="es_ES" w:bidi="es_ES"/>
        </w:rPr>
      </w:r>
      <w:r>
        <w:rPr>
          <w:lang w:val="es_ES" w:bidi="es_ES"/>
        </w:rPr>
        <w:t>Peleg</w:t>
      </w:r>
    </w:p>
    <w:p>
      <w:pPr>
        <w:pStyle w:val="ListBullet"/>
        <w:spacing w:line="240" w:lineRule="auto"/>
        <w:ind w:left="720"/>
      </w:pPr>
      <w:r>
        <w:rPr>
          <w:lang w:val="es_ES" w:bidi="es_ES"/>
        </w:rPr>
      </w:r>
      <w:r>
        <w:rPr>
          <w:lang w:val="es_ES" w:bidi="es_ES"/>
        </w:rPr>
        <w:t>Reu</w:t>
      </w:r>
    </w:p>
    <w:p>
      <w:pPr>
        <w:pStyle w:val="ListBullet"/>
        <w:spacing w:line="240" w:lineRule="auto"/>
        <w:ind w:left="720"/>
      </w:pPr>
      <w:r>
        <w:rPr>
          <w:lang w:val="es_ES" w:bidi="es_ES"/>
        </w:rPr>
      </w:r>
      <w:r>
        <w:rPr>
          <w:lang w:val="es_ES" w:bidi="es_ES"/>
        </w:rPr>
        <w:t>Serug</w:t>
      </w:r>
    </w:p>
    <w:p>
      <w:pPr>
        <w:pStyle w:val="ListBullet"/>
        <w:spacing w:line="240" w:lineRule="auto"/>
        <w:ind w:left="720"/>
      </w:pPr>
      <w:r>
        <w:rPr>
          <w:lang w:val="es_ES" w:bidi="es_ES"/>
        </w:rPr>
      </w:r>
      <w:r>
        <w:rPr>
          <w:lang w:val="es_ES" w:bidi="es_ES"/>
        </w:rPr>
        <w:t>Nacor</w:t>
      </w:r>
    </w:p>
    <w:p>
      <w:pPr>
        <w:pStyle w:val="ListBullet"/>
        <w:spacing w:line="240" w:lineRule="auto"/>
        <w:ind w:left="720"/>
      </w:pPr>
      <w:r>
        <w:rPr>
          <w:lang w:val="es_ES" w:bidi="es_ES"/>
        </w:rPr>
      </w:r>
      <w:r>
        <w:rPr>
          <w:lang w:val="es_ES" w:bidi="es_ES"/>
        </w:rPr>
        <w:t>Taré</w:t>
      </w:r>
    </w:p>
    <w:p>
      <w:pPr>
        <w:pStyle w:val="ListBullet"/>
        <w:spacing w:line="240" w:lineRule="auto"/>
        <w:ind w:left="720"/>
      </w:pPr>
      <w:r>
        <w:rPr>
          <w:lang w:val="es_ES" w:bidi="es_ES"/>
        </w:rPr>
      </w:r>
      <w:r>
        <w:rPr>
          <w:lang w:val="es_ES" w:bidi="es_ES"/>
        </w:rPr>
        <w:t>Abram</w:t>
      </w:r>
    </w:p>
    <w:p>
      <w:pPr>
        <w:pStyle w:val="ListBullet"/>
        <w:spacing w:line="240" w:lineRule="auto"/>
        <w:ind w:left="720"/>
      </w:pPr>
      <w:r>
        <w:rPr>
          <w:lang w:val="es_ES" w:bidi="es_ES"/>
        </w:rPr>
      </w:r>
      <w:r>
        <w:rPr>
          <w:lang w:val="es_ES" w:bidi="es_ES"/>
        </w:rPr>
        <w:t>Nacor</w:t>
      </w:r>
    </w:p>
    <w:p>
      <w:pPr>
        <w:pStyle w:val="ListBullet"/>
        <w:spacing w:line="240" w:lineRule="auto"/>
        <w:ind w:left="720"/>
      </w:pPr>
      <w:r>
        <w:rPr>
          <w:lang w:val="es_ES" w:bidi="es_ES"/>
        </w:rPr>
      </w:r>
      <w:r>
        <w:rPr>
          <w:lang w:val="es_ES" w:bidi="es_ES"/>
        </w:rPr>
        <w:t>Harán</w:t>
      </w:r>
    </w:p>
    <w:p>
      <w:pPr/>
      <w:r>
        <w:rPr>
          <w:lang w:val="es_ES" w:bidi="es_ES"/>
        </w:rPr>
      </w:r>
      <w:r>
        <w:rPr>
          <w:lang w:val="es_ES" w:bidi="es_ES"/>
        </w:rPr>
        <w:t>En grupo, dramaticen el texto dos veces. Deberán interpretar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 Pausen este audio aquí y representen la pasaje.</w:t>
      </w:r>
    </w:p>
    <w:p>
      <w:pPr/>
      <w:r>
        <w:rPr>
          <w:lang w:val="es_ES" w:bidi="es_ES"/>
        </w:rPr>
      </w:r>
      <w:r>
        <w:rPr>
          <w:lang w:val="es_ES" w:bidi="es_ES"/>
        </w:rPr>
        <w:t>El grupo debe interpretar este pasaje por segunda vez. En algunos puntos de la obra, detengan la obra y pregunten a la persona que está interpretando el personaje, "¿Qué está sintiendo o pensando?" La persona que interpreta al personaje debe responder qué estaría sintiendo o pensando si fuera ese personaje. Luego, continúen con la actuación. 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Pueden actuar cada escena en dos partes. En la primera parte, el padre dirá su edad, alabará a Dios y dará nombre a su hijo mayor. En la segunda parte, los hijos e hijas del hombre dirán la edad de su padre cuando su padre murió. Luego, los hijos e hijas enterrarán y llorarán por su padre.</w:t>
      </w:r>
    </w:p>
    <w:p>
      <w:pPr/>
      <w:r>
        <w:rPr>
          <w:lang w:val="es_ES" w:bidi="es_ES"/>
        </w:rPr>
      </w:r>
      <w:r>
        <w:rPr>
          <w:lang w:val="es_ES" w:bidi="es_ES"/>
        </w:rPr>
        <w:t>Como ejemplo, para la primera escena, hagan que Sem sostenga al bebé Arfaxad y diga: "¡Tengo 100 años y alabado sea Dios por este niño! El nombre de este niño será Arfaxad".</w:t>
      </w:r>
    </w:p>
    <w:p>
      <w:pPr/>
      <w:r>
        <w:rPr>
          <w:lang w:val="es_ES" w:bidi="es_ES"/>
        </w:rPr>
      </w:r>
      <w:r>
        <w:rPr>
          <w:lang w:val="es_ES" w:bidi="es_ES"/>
        </w:rPr>
        <w:t>Pausen la actuación. Pregúntenle a la persona que interpreta a Sem: "¿Qué estás sintiendo o pensando?" Esta persona podría responder cosas como:</w:t>
      </w:r>
    </w:p>
    <w:p>
      <w:pPr>
        <w:pStyle w:val="ListBullet"/>
        <w:spacing w:line="240" w:lineRule="auto"/>
        <w:ind w:left="720"/>
      </w:pPr>
      <w:r>
        <w:rPr>
          <w:lang w:val="es_ES" w:bidi="es_ES"/>
        </w:rPr>
      </w:r>
      <w:r>
        <w:rPr>
          <w:lang w:val="es_ES" w:bidi="es_ES"/>
        </w:rPr>
        <w:t>Estoy feliz porque con este niño, hemos comenzado a obedecer la orden de Dios de multiplicarnos; o</w:t>
      </w:r>
    </w:p>
    <w:p>
      <w:pPr>
        <w:pStyle w:val="ListBullet"/>
        <w:spacing w:line="240" w:lineRule="auto"/>
        <w:ind w:left="720"/>
      </w:pPr>
      <w:r>
        <w:rPr>
          <w:lang w:val="es_ES" w:bidi="es_ES"/>
        </w:rPr>
      </w:r>
      <w:r>
        <w:rPr>
          <w:lang w:val="es_ES" w:bidi="es_ES"/>
        </w:rPr>
        <w:t>Con este niño, comenzamos una nueva generación de la humanidad.</w:t>
      </w:r>
    </w:p>
    <w:p>
      <w:pPr/>
      <w:r>
        <w:rPr>
          <w:lang w:val="es_ES" w:bidi="es_ES"/>
        </w:rPr>
      </w:r>
      <w:r>
        <w:rPr>
          <w:lang w:val="es_ES" w:bidi="es_ES"/>
        </w:rPr>
        <w:t>Continúen con la actuación.</w:t>
      </w:r>
    </w:p>
    <w:p>
      <w:pPr/>
      <w:r>
        <w:rPr>
          <w:lang w:val="es_ES" w:bidi="es_ES"/>
        </w:rPr>
      </w:r>
      <w:r>
        <w:rPr>
          <w:lang w:val="es_ES" w:bidi="es_ES"/>
        </w:rPr>
        <w:t>Luego, hagan que los hijos de Sem digan: "Nuestro padre Sem ha muerto en paz a los 600 años". Luego, muestren cómo los hijos de Sem entierran y lloran por Sem.</w:t>
      </w:r>
    </w:p>
    <w:p>
      <w:pPr/>
      <w:r>
        <w:rPr>
          <w:lang w:val="es_ES" w:bidi="es_ES"/>
        </w:rPr>
      </w:r>
      <w:r>
        <w:rPr>
          <w:lang w:val="es_ES" w:bidi="es_ES"/>
        </w:rPr>
        <w:t>Repitan la misma secuencia de dos partes hasta la octava escena, cuando Nacor nombra a Taré y cuando Nacor muere.</w:t>
      </w:r>
    </w:p>
    <w:p>
      <w:pPr/>
      <w:r>
        <w:rPr>
          <w:lang w:val="es_ES" w:bidi="es_ES"/>
        </w:rPr>
      </w:r>
      <w:r>
        <w:rPr>
          <w:lang w:val="es_ES" w:bidi="es_ES"/>
        </w:rPr>
        <w:t>En la novena escena, hagan que Taré y sus tres hijos hagan una actividad juntos. Podían comer u orar juntos.</w:t>
      </w:r>
    </w:p>
    <w:p>
      <w:pPr/>
      <w:r>
        <w:rPr>
          <w:lang w:val="es_ES" w:bidi="es_ES"/>
        </w:rPr>
      </w:r>
      <w:r>
        <w:rPr>
          <w:lang w:val="es_ES" w:bidi="es_ES"/>
        </w:rPr>
        <w:t>Pausen la actuación. Pregúntenle a la persona que interpreta a Taré: "¿Qué estás sintiendo o pensando?" Esta persona podría responder cosas como:</w:t>
      </w:r>
    </w:p>
    <w:p>
      <w:pPr>
        <w:pStyle w:val="ListBullet"/>
        <w:spacing w:line="240" w:lineRule="auto"/>
        <w:ind w:left="720"/>
      </w:pPr>
      <w:r>
        <w:rPr>
          <w:lang w:val="es_ES" w:bidi="es_ES"/>
        </w:rPr>
      </w:r>
      <w:r>
        <w:rPr>
          <w:lang w:val="es_ES" w:bidi="es_ES"/>
        </w:rPr>
        <w:t>Dios verdaderamente me ha bendecido con estos tres hijos; o</w:t>
      </w:r>
    </w:p>
    <w:p>
      <w:pPr>
        <w:pStyle w:val="ListBullet"/>
        <w:spacing w:line="240" w:lineRule="auto"/>
        <w:ind w:left="720"/>
      </w:pPr>
      <w:r>
        <w:rPr>
          <w:lang w:val="es_ES" w:bidi="es_ES"/>
        </w:rPr>
      </w:r>
      <w:r>
        <w:rPr>
          <w:lang w:val="es_ES" w:bidi="es_ES"/>
        </w:rPr>
        <w:t>Siento que Dios tiene un gran propósito para mis hijos</w:t>
      </w:r>
    </w:p>
    <w:p>
      <w:pPr/>
      <w:r>
        <w:rPr>
          <w:lang w:val="es_ES" w:bidi="es_ES"/>
        </w:rPr>
      </w:r>
      <w:r>
        <w:rPr>
          <w:b/>
          <w:lang w:val="es_ES" w:bidi="es_ES"/>
        </w:rPr>
        <w:t>Este es el fin de la grabación.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Las historias anteriores contaban cómo las personas se multiplicaron y se dispersaron para vivir en diferentes lugares después del diluvio. El presente pasaje muestra la genealogía de Sem que termina en la novena generación, con el nacimiento de los hijos de Taré, Abram, Nacor y Harán.</w:t>
      </w:r>
    </w:p>
    <w:p>
      <w:pPr/>
      <w:r>
        <w:rPr>
          <w:lang w:val="es_ES" w:bidi="es_ES"/>
        </w:rPr>
      </w:r>
      <w:r>
        <w:rPr>
          <w:lang w:val="es_ES" w:bidi="es_ES"/>
        </w:rPr>
        <w:t xml:space="preserve">La genealogía comienza con una introducción: "Estas son las </w:t>
      </w:r>
      <w:r>
        <w:rPr>
          <w:b/>
          <w:lang w:val="es_ES" w:bidi="es_ES"/>
        </w:rPr>
        <w:t>generaciones</w:t>
      </w:r>
      <w:r>
        <w:rPr>
          <w:lang w:val="es_ES" w:bidi="es_ES"/>
        </w:rPr>
        <w:t xml:space="preserve"> de Sem". La palabra hebrea para generaciones es un término que típicamente se refiere a una historia o un registro de la ascendencia de una persona. También a menudo, se traduce como </w:t>
      </w:r>
      <w:r>
        <w:rPr>
          <w:b/>
          <w:lang w:val="es_ES" w:bidi="es_ES"/>
        </w:rPr>
        <w:t>genealogía</w:t>
      </w:r>
      <w:r>
        <w:rPr>
          <w:lang w:val="es_ES" w:bidi="es_ES"/>
        </w:rPr>
        <w:t>. En el libro de Génesis, esta palabra tiene dos funciones principales. Primero, funciona para señalar una nueva sección o historia; se usa trece veces a lo largo del libro de Génesis. En segundo lugar, funciona para mostrar a qué familia pertencece una persona. Esta información es importante porque el estatus social, los derechos y las obligaciones de una persona se basan en su ascendencia. En el contexto presente, esta genealogía sirve para presentar los orígenes ancestrales de Abram. Abram se convertirá en el siguiente personaje importante.</w:t>
      </w:r>
    </w:p>
    <w:p>
      <w:pPr/>
      <w:r>
        <w:rPr>
          <w:lang w:val="es_ES" w:bidi="es_ES"/>
        </w:rPr>
      </w:r>
      <w:r>
        <w:rPr>
          <w:lang w:val="es_ES" w:bidi="es_ES"/>
        </w:rPr>
        <w:t xml:space="preserve">Como esta es la sexta vez que esta palabra ha aparecido, asegúrense de usar la misma palabra para generaciones que han usado en las genealogías anteriores. Puede consultar el Glosario Principal para obtener más información sobre </w:t>
      </w:r>
      <w:r>
        <w:rPr>
          <w:lang w:val="es_ES" w:bidi="es_ES"/>
        </w:rPr>
        <w:t>generaciones</w:t>
      </w:r>
      <w:r>
        <w:rPr>
          <w:lang w:val="es_ES" w:bidi="es_ES"/>
        </w:rPr>
        <w:t xml:space="preserve"> o </w:t>
      </w:r>
      <w:r>
        <w:rPr>
          <w:lang w:val="es_ES" w:bidi="es_ES"/>
        </w:rPr>
        <w:t>genealogías</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11:27–32</w:t>
      </w:r>
      <w:r>
        <w:rPr>
          <w:lang w:val="es_ES" w:bidi="es_ES"/>
        </w:rPr>
      </w:r>
    </w:p>
    <w:p>
      <w:pPr>
        <w:pStyle w:val="Heading3"/>
      </w:pPr>
      <w:r>
        <w:rPr>
          <w:lang w:val="es_ES" w:bidi="es_ES"/>
        </w:rPr>
        <w:t>Escuchar con el corazón</w:t>
      </w:r>
    </w:p>
    <w:p>
      <w:pPr/>
      <w:r>
        <w:rPr>
          <w:lang w:val="es_ES" w:bidi="es_ES"/>
        </w:rPr>
      </w:r>
      <w:r>
        <w:rPr>
          <w:lang w:val="es_ES" w:bidi="es_ES"/>
        </w:rPr>
        <w:t>Escuchen Génesis 11:27–32 y guárdenlo en sus corazones.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Jesús?</w:t>
      </w:r>
    </w:p>
    <w:p>
      <w:pPr>
        <w:pStyle w:val="ListBullet"/>
        <w:spacing w:line="240" w:lineRule="auto"/>
        <w:ind w:left="720"/>
      </w:pPr>
      <w:r>
        <w:rPr>
          <w:lang w:val="es_ES" w:bidi="es_ES"/>
        </w:rPr>
      </w:r>
      <w:r>
        <w:rPr>
          <w:lang w:val="es_ES" w:bidi="es_ES"/>
        </w:rPr>
        <w:t>¿Qué nos dice esta historia sobre las personas?</w:t>
      </w:r>
    </w:p>
    <w:p>
      <w:pPr>
        <w:pStyle w:val="ListBullet"/>
        <w:spacing w:line="240" w:lineRule="auto"/>
        <w:ind w:left="720"/>
      </w:pPr>
      <w:r>
        <w:rPr>
          <w:lang w:val="es_ES" w:bidi="es_ES"/>
        </w:rPr>
      </w:r>
      <w:r>
        <w:rPr>
          <w:lang w:val="es_ES" w:bidi="es_ES"/>
        </w:rPr>
        <w:t>¿Cómo afecta a nuestra vida diaria esta historia?</w:t>
      </w:r>
    </w:p>
    <w:p>
      <w:pPr>
        <w:pStyle w:val="ListBullet"/>
        <w:spacing w:line="240" w:lineRule="auto"/>
        <w:ind w:left="720"/>
      </w:pPr>
      <w:r>
        <w:rPr>
          <w:lang w:val="es_ES" w:bidi="es_ES"/>
        </w:rPr>
      </w:r>
      <w:r>
        <w:rPr>
          <w:lang w:val="es_ES" w:bidi="es_ES"/>
        </w:rPr>
        <w:t>¿Conoce usted a alguien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Esta historia es sobre la familia de Taré. Recuerden que la historia anterior era sobre la genealogía de Sem. La última generación mencionada en la genealogía de Sem fue Taré. El presente pasaje continúa la historia comenzando con Taré y su familia. Dice más sobre los hijos de Taré y las esposas de sus hijos También habla de dónde vivieron y a la edad en que Taré murió.</w:t>
      </w:r>
    </w:p>
    <w:p>
      <w:pPr/>
      <w:r>
        <w:rPr>
          <w:lang w:val="es_ES" w:bidi="es_ES"/>
        </w:rPr>
      </w:r>
      <w:r>
        <w:rPr>
          <w:lang w:val="es_ES" w:bidi="es_ES"/>
        </w:rPr>
        <w:t>La historia comienza con una introducción, "Ahora estas son las generaciones de Taré". La palabra "ahora" señala una nueva sección, pero no una sección completamente nueva. Esto es porque la palabra hebrea "ahora" indica que la historia presente todavía está conectada con la historia anterior. Además, como en la historia anterior, la palabra para "generaciones" se refiere a la ascendencia de una persona. Esto significa que esta historia también es un tipo de genealogía. Esta genealogía habla de la familia de Taré, sus descendientes. Es importante recordar que, durante ese tiempo, la ascendencia de una persona era importante. La ascendencia de una persona determinaba su estatus social, sus derechos y sus obligaciones.</w:t>
      </w:r>
    </w:p>
    <w:p>
      <w:pPr/>
      <w:r>
        <w:rPr>
          <w:lang w:val="es_ES" w:bidi="es_ES"/>
        </w:rPr>
      </w:r>
      <w:r>
        <w:rPr>
          <w:lang w:val="es_ES" w:bidi="es_ES"/>
        </w:rPr>
        <w:t>Los hijos de Taré eran Abram, Nacor y Harán. Entre sus hijos, solo Harán tenía hijos. Sus hijos eran Lot, Milca e Isca. Pero Harán murió antes que su padre, Taré. Él murió en la tierra de Ur de los caldeos, donde nació. "Los caldeos" es el nombre por el que se referían a los babilonios, por lo que Ur era un nombre de lugar para una región en Babilonia.</w:t>
      </w:r>
    </w:p>
    <w:p>
      <w:pPr/>
      <w:r>
        <w:rPr>
          <w:lang w:val="es_ES" w:bidi="es_ES"/>
        </w:rPr>
      </w:r>
      <w:r>
        <w:rPr>
          <w:lang w:val="es_ES" w:bidi="es_ES"/>
        </w:rPr>
        <w:t xml:space="preserve">Deténganse y muestren un mapa que muestre la </w:t>
      </w:r>
      <w:r>
        <w:rPr>
          <w:lang w:val="es_ES" w:bidi="es_ES"/>
        </w:rPr>
        <w:t>ciudad de Ur dentro de la provincia de Babilonia</w:t>
      </w:r>
      <w:r>
        <w:rPr>
          <w:lang w:val="es_ES" w:bidi="es_ES"/>
        </w:rPr>
        <w:t>.</w:t>
      </w:r>
    </w:p>
    <w:p>
      <w:pPr/>
      <w:r>
        <w:rPr>
          <w:lang w:val="es_ES" w:bidi="es_ES"/>
        </w:rPr>
      </w:r>
      <w:r>
        <w:rPr>
          <w:lang w:val="es_ES" w:bidi="es_ES"/>
        </w:rPr>
        <w:t>Es importante recordar que Babel, el nombre de otro lugar en Babilonia, fue el lugar donde las personas habían planeado construir una ciudad y una torre. Dios impidió que las personas completaran este proyecto de construcción y las dispersó por todo el mundo. Taré y su familia pudieron haberse quedado en Babilonia después que Dios dispersó al pueblo. Esto puede explicar por qué se decía que la tierra de Babilonia, o la tierra de Ur de los caldeos, era la tierra donde nació Harán.</w:t>
      </w:r>
    </w:p>
    <w:p>
      <w:pPr/>
      <w:r>
        <w:rPr>
          <w:lang w:val="es_ES" w:bidi="es_ES"/>
        </w:rPr>
      </w:r>
      <w:r>
        <w:rPr>
          <w:lang w:val="es_ES" w:bidi="es_ES"/>
        </w:rPr>
        <w:t>La esposa de Harán no se mencionó, pero se mencionaron las esposas de Abram y Nacor. Nacor se casó con una de las hijas de Harán, Milca. Nacor y Milca, por lo tanto, eran parientes consanguíneos. En su cultura, el matrimonio entre parientes cercanos era común, a veces incluso preferible. Esta era una de las maneras en que las familias mantenían relaciones fuertes y preservaban su ascendencia. Mientras tanto, Abram se casó con Sarai. Una historia posterior revela que Sarai era la media hermana de Abram. Esto significa que Abram y Sarai tenían el mismo padre, Taré, pero tenían diferentes madres.</w:t>
      </w:r>
    </w:p>
    <w:p>
      <w:pPr/>
      <w:r>
        <w:rPr>
          <w:lang w:val="es_ES" w:bidi="es_ES"/>
        </w:rPr>
      </w:r>
      <w:r>
        <w:rPr>
          <w:lang w:val="es_ES" w:bidi="es_ES"/>
        </w:rPr>
        <w:t>Deténganse y conversen sobre las siguientes preguntas:</w:t>
      </w:r>
    </w:p>
    <w:p>
      <w:pPr/>
      <w:r>
        <w:rPr>
          <w:lang w:val="es_ES" w:bidi="es_ES"/>
        </w:rPr>
      </w:r>
      <w:r>
        <w:rPr>
          <w:lang w:val="es_ES" w:bidi="es_ES"/>
        </w:rPr>
        <w:t>Abram y Sarai no tenían hijos porque Sarai era estéril. La esterilidad se refiere a la incapacidad de una mujer para concebir un niño. La esterilidad de Sarai se mencionó aquí porque Abram y Sarai van a ser los personajes principales en las siguientes historias. La esterilidad de Sarai será una información importante en estas siguientes historias.</w:t>
      </w:r>
    </w:p>
    <w:p>
      <w:pPr/>
      <w:r>
        <w:rPr>
          <w:lang w:val="es_ES" w:bidi="es_ES"/>
        </w:rPr>
      </w:r>
      <w:r>
        <w:rPr>
          <w:lang w:val="es_ES" w:bidi="es_ES"/>
        </w:rPr>
        <w:t>Entonces Taré dejó la tierra de Ur de los caldeos para ir a la tierra de Canaán. Canaán era la tierra que lleva el nombre del nieto de Noé, Canaán. Taré llevó con él a Abram y a Sarai, así como a su nieto, Lot. En este momento, no está claro lo que les sucedió a Nacor y Milca, y a la otra hija de Harán, Isca. Pero Taré, Abram, Sarai y Lot se fueron de viaje a Canaán. Sin embargo, antes de llegar a Canaán, se detuvieron en un lugar llamado Harán.</w:t>
      </w:r>
    </w:p>
    <w:p>
      <w:pPr/>
      <w:r>
        <w:rPr>
          <w:lang w:val="es_ES" w:bidi="es_ES"/>
        </w:rPr>
      </w:r>
      <w:r>
        <w:rPr>
          <w:lang w:val="es_ES" w:bidi="es_ES"/>
        </w:rPr>
        <w:t xml:space="preserve">Deténganse y muestren un mapa que muestre la </w:t>
      </w:r>
      <w:r>
        <w:rPr>
          <w:lang w:val="es_ES" w:bidi="es_ES"/>
        </w:rPr>
        <w:t>ruta de Ur a Canaán, con Harán en el medio</w:t>
      </w:r>
      <w:r>
        <w:rPr>
          <w:lang w:val="es_ES" w:bidi="es_ES"/>
        </w:rPr>
        <w:t>.</w:t>
      </w:r>
    </w:p>
    <w:p>
      <w:pPr/>
      <w:r>
        <w:rPr>
          <w:lang w:val="es_ES" w:bidi="es_ES"/>
        </w:rPr>
      </w:r>
      <w:r>
        <w:rPr>
          <w:lang w:val="es_ES" w:bidi="es_ES"/>
        </w:rPr>
        <w:t>Este lugar no está relacionado con el hijo de Taré, Harán, porque este lugar se escribe de manera diferente en hebreo. Es en Harán donde Taré, Abram, Sarai y Lot vivirán por algún tiempo. También es el lugar donde Taré morirá. Él murió a los 205 años.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Taré y sus tres hijos están juntos en Ur de los caldeos. Harán estaba con sus hijos Lot, Milca e Isca.</w:t>
      </w:r>
    </w:p>
    <w:p>
      <w:pPr/>
      <w:r>
        <w:rPr>
          <w:lang w:val="es_ES" w:bidi="es_ES"/>
        </w:rPr>
      </w:r>
      <w:r>
        <w:rPr>
          <w:b/>
          <w:lang w:val="es_ES" w:bidi="es_ES"/>
        </w:rPr>
        <w:t>Segunda escena:</w:t>
      </w:r>
      <w:r>
        <w:rPr>
          <w:lang w:val="es_ES" w:bidi="es_ES"/>
        </w:rPr>
        <w:t xml:space="preserve"> Harán murió y fue enterrado en Ur de los caldeos.</w:t>
      </w:r>
    </w:p>
    <w:p>
      <w:pPr/>
      <w:r>
        <w:rPr>
          <w:lang w:val="es_ES" w:bidi="es_ES"/>
        </w:rPr>
      </w:r>
      <w:r>
        <w:rPr>
          <w:b/>
          <w:lang w:val="es_ES" w:bidi="es_ES"/>
        </w:rPr>
        <w:t>Tercera escena:</w:t>
      </w:r>
      <w:r>
        <w:rPr>
          <w:lang w:val="es_ES" w:bidi="es_ES"/>
        </w:rPr>
        <w:t xml:space="preserve"> Nacor se casó con la hija de Harán, Milca. Abram se casó con Sarai. Abram y Sarai no tenían hijos.</w:t>
      </w:r>
    </w:p>
    <w:p>
      <w:pPr/>
      <w:r>
        <w:rPr>
          <w:lang w:val="es_ES" w:bidi="es_ES"/>
        </w:rPr>
      </w:r>
      <w:r>
        <w:rPr>
          <w:b/>
          <w:lang w:val="es_ES" w:bidi="es_ES"/>
        </w:rPr>
        <w:t>Cuarta escena:</w:t>
      </w:r>
      <w:r>
        <w:rPr>
          <w:lang w:val="es_ES" w:bidi="es_ES"/>
        </w:rPr>
        <w:t xml:space="preserve"> Taré, junto con Abram, Sarai y Lot comenzaron su viaje desde Ur de los caldeos a la tierra de Canaán. Después de llegar a Harán, detuvieron el viaje y vivieron allí.</w:t>
      </w:r>
    </w:p>
    <w:p>
      <w:pPr/>
      <w:r>
        <w:rPr>
          <w:lang w:val="es_ES" w:bidi="es_ES"/>
        </w:rPr>
      </w:r>
      <w:r>
        <w:rPr>
          <w:b/>
          <w:lang w:val="es_ES" w:bidi="es_ES"/>
        </w:rPr>
        <w:t>Quinta escena:</w:t>
      </w:r>
      <w:r>
        <w:rPr>
          <w:lang w:val="es_ES" w:bidi="es_ES"/>
        </w:rPr>
        <w:t xml:space="preserve"> Taré murió en Harán a la edad de 205 años.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Taré</w:t>
      </w:r>
    </w:p>
    <w:p>
      <w:pPr>
        <w:pStyle w:val="ListBullet"/>
        <w:spacing w:line="240" w:lineRule="auto"/>
        <w:ind w:left="720"/>
      </w:pPr>
      <w:r>
        <w:rPr>
          <w:lang w:val="es_ES" w:bidi="es_ES"/>
        </w:rPr>
      </w:r>
      <w:r>
        <w:rPr>
          <w:lang w:val="es_ES" w:bidi="es_ES"/>
        </w:rPr>
        <w:t>Abram</w:t>
      </w:r>
    </w:p>
    <w:p>
      <w:pPr>
        <w:pStyle w:val="ListBullet"/>
        <w:spacing w:line="240" w:lineRule="auto"/>
        <w:ind w:left="720"/>
      </w:pPr>
      <w:r>
        <w:rPr>
          <w:lang w:val="es_ES" w:bidi="es_ES"/>
        </w:rPr>
      </w:r>
      <w:r>
        <w:rPr>
          <w:lang w:val="es_ES" w:bidi="es_ES"/>
        </w:rPr>
        <w:t>Nacor</w:t>
      </w:r>
    </w:p>
    <w:p>
      <w:pPr>
        <w:pStyle w:val="ListBullet"/>
        <w:spacing w:line="240" w:lineRule="auto"/>
        <w:ind w:left="720"/>
      </w:pPr>
      <w:r>
        <w:rPr>
          <w:lang w:val="es_ES" w:bidi="es_ES"/>
        </w:rPr>
      </w:r>
      <w:r>
        <w:rPr>
          <w:lang w:val="es_ES" w:bidi="es_ES"/>
        </w:rPr>
        <w:t>Harán</w:t>
      </w:r>
    </w:p>
    <w:p>
      <w:pPr>
        <w:pStyle w:val="ListBullet"/>
        <w:spacing w:line="240" w:lineRule="auto"/>
        <w:ind w:left="720"/>
      </w:pPr>
      <w:r>
        <w:rPr>
          <w:lang w:val="es_ES" w:bidi="es_ES"/>
        </w:rPr>
      </w:r>
      <w:r>
        <w:rPr>
          <w:lang w:val="es_ES" w:bidi="es_ES"/>
        </w:rPr>
        <w:t>Milca</w:t>
      </w:r>
    </w:p>
    <w:p>
      <w:pPr>
        <w:pStyle w:val="ListBullet"/>
        <w:spacing w:line="240" w:lineRule="auto"/>
        <w:ind w:left="720"/>
      </w:pPr>
      <w:r>
        <w:rPr>
          <w:lang w:val="es_ES" w:bidi="es_ES"/>
        </w:rPr>
      </w:r>
      <w:r>
        <w:rPr>
          <w:lang w:val="es_ES" w:bidi="es_ES"/>
        </w:rPr>
        <w:t>Sarai</w:t>
      </w:r>
    </w:p>
    <w:p>
      <w:pPr>
        <w:pStyle w:val="ListBullet"/>
        <w:spacing w:line="240" w:lineRule="auto"/>
        <w:ind w:left="720"/>
      </w:pPr>
      <w:r>
        <w:rPr>
          <w:lang w:val="es_ES" w:bidi="es_ES"/>
        </w:rPr>
      </w:r>
      <w:r>
        <w:rPr>
          <w:lang w:val="es_ES" w:bidi="es_ES"/>
        </w:rPr>
        <w:t>Lot</w:t>
      </w:r>
    </w:p>
    <w:p>
      <w:pPr/>
      <w:r>
        <w:rPr>
          <w:lang w:val="es_ES" w:bidi="es_ES"/>
        </w:rPr>
      </w:r>
      <w:r>
        <w:rPr>
          <w:lang w:val="es_ES" w:bidi="es_ES"/>
        </w:rPr>
        <w:t>En esta sesión, hagan que el grupo cree un guión gráfico, esbozo o utilice algún tipo de ilustración para visualizar la historia y la acción que se desarrolla.</w:t>
      </w:r>
    </w:p>
    <w:p>
      <w:pPr/>
      <w:r>
        <w:rPr>
          <w:lang w:val="es_ES" w:bidi="es_ES"/>
        </w:rPr>
      </w:r>
      <w:r>
        <w:rPr>
          <w:lang w:val="es_ES" w:bidi="es_ES"/>
        </w:rPr>
        <w:t>Recuerden que esta historia sigue a las "generaciones" o la "genealogía de Sem". Taré era la última generación en la genealogía de Sem. Esta historia se abre con una palabra hebrea que indica que esta es una nueva sección, pero que esta nueva sección está conectada con la historia anterior.</w:t>
      </w:r>
    </w:p>
    <w:p>
      <w:pPr/>
      <w:r>
        <w:rPr>
          <w:lang w:val="es_ES" w:bidi="es_ES"/>
        </w:rPr>
      </w:r>
      <w:r>
        <w:rPr>
          <w:lang w:val="es_ES" w:bidi="es_ES"/>
        </w:rPr>
        <w:t>En la primera escena, Taré y sus hijos, así como sus nietos de Harán, deben ser vistos viviendo juntos en Ur de los caldeos.</w:t>
      </w:r>
    </w:p>
    <w:p>
      <w:pPr/>
      <w:r>
        <w:rPr>
          <w:lang w:val="es_ES" w:bidi="es_ES"/>
        </w:rPr>
      </w:r>
      <w:r>
        <w:rPr>
          <w:lang w:val="es_ES" w:bidi="es_ES"/>
        </w:rPr>
        <w:t xml:space="preserve">Deténganse y muestren un mapa que muestre la </w:t>
      </w:r>
      <w:r>
        <w:rPr>
          <w:lang w:val="es_ES" w:bidi="es_ES"/>
        </w:rPr>
        <w:t>ciudad de Ur dentro de la provincia de Babilonia</w:t>
      </w:r>
      <w:r>
        <w:rPr>
          <w:lang w:val="es_ES" w:bidi="es_ES"/>
        </w:rPr>
        <w:t>.</w:t>
      </w:r>
    </w:p>
    <w:p>
      <w:pPr/>
      <w:r>
        <w:rPr>
          <w:lang w:val="es_ES" w:bidi="es_ES"/>
        </w:rPr>
      </w:r>
      <w:r>
        <w:rPr>
          <w:lang w:val="es_ES" w:bidi="es_ES"/>
        </w:rPr>
        <w:t>Pueden usar un objeto y etiquetarlo con los nombres de lugares para indicar dónde se están quedando. Otra opción es escribir el nombre del lugar en el suelo. Otra opción es hacer que uno de los personajes improvise un discurso en el que menciona que están en Ur de los caldeos.</w:t>
      </w:r>
    </w:p>
    <w:p>
      <w:pPr/>
      <w:r>
        <w:rPr>
          <w:lang w:val="es_ES" w:bidi="es_ES"/>
        </w:rPr>
      </w:r>
      <w:r>
        <w:rPr>
          <w:lang w:val="es_ES" w:bidi="es_ES"/>
        </w:rPr>
        <w:t>En la segunda escena, Taré y sus hijos Abram y Nacor, así como sus nietos de Harán, pueden ser representados llorando por la muerte de Harán. Uno de los personajes puede mencionar que Harán murió en Ur de los caldeos, donde nació.</w:t>
      </w:r>
    </w:p>
    <w:p>
      <w:pPr/>
      <w:r>
        <w:rPr>
          <w:lang w:val="es_ES" w:bidi="es_ES"/>
        </w:rPr>
      </w:r>
      <w:r>
        <w:rPr>
          <w:lang w:val="es_ES" w:bidi="es_ES"/>
        </w:rPr>
        <w:t>En la tercera escena, Nacor y Milca, así como Abram y Sarai, deben ser representados como esposos y esposas. Es importante mostrar en esta escena que Sarai era estéril.</w:t>
      </w:r>
    </w:p>
    <w:p>
      <w:pPr/>
      <w:r>
        <w:rPr>
          <w:lang w:val="es_ES" w:bidi="es_ES"/>
        </w:rPr>
      </w:r>
      <w:r>
        <w:rPr>
          <w:lang w:val="es_ES" w:bidi="es_ES"/>
        </w:rPr>
        <w:t>En la cuarta escena, Taré, junto con Abram, Sarai y Lot deben ser vistos preparándose para un largo viaje. Taré puede ser representado explicándole al grupo a dónde van.</w:t>
      </w:r>
    </w:p>
    <w:p>
      <w:pPr/>
      <w:r>
        <w:rPr>
          <w:lang w:val="es_ES" w:bidi="es_ES"/>
        </w:rPr>
      </w:r>
      <w:r>
        <w:rPr>
          <w:lang w:val="es_ES" w:bidi="es_ES"/>
        </w:rPr>
        <w:t xml:space="preserve">Deténganse y muestren un mapa que muestre la </w:t>
      </w:r>
      <w:r>
        <w:rPr>
          <w:lang w:val="es_ES" w:bidi="es_ES"/>
        </w:rPr>
        <w:t>ruta de Ur a Canaán, con Harán en algún lugar en el medio</w:t>
      </w:r>
      <w:r>
        <w:rPr>
          <w:lang w:val="es_ES" w:bidi="es_ES"/>
        </w:rPr>
        <w:t>.</w:t>
      </w:r>
    </w:p>
    <w:p>
      <w:pPr/>
      <w:r>
        <w:rPr>
          <w:lang w:val="es_ES" w:bidi="es_ES"/>
        </w:rPr>
      </w:r>
      <w:r>
        <w:rPr>
          <w:lang w:val="es_ES" w:bidi="es_ES"/>
        </w:rPr>
        <w:t>Luego, se pueden mostrar deteniéndose en Harán. Se puede ver a Taré instruyendo al grupo para que detenga el viaje y establezca un campamento allí.</w:t>
      </w:r>
    </w:p>
    <w:p>
      <w:pPr/>
      <w:r>
        <w:rPr>
          <w:lang w:val="es_ES" w:bidi="es_ES"/>
        </w:rPr>
      </w:r>
      <w:r>
        <w:rPr>
          <w:lang w:val="es_ES" w:bidi="es_ES"/>
        </w:rPr>
        <w:t>En la quinta escena, se pueden ver a Abram, Sarai y Lot llorando por la muerte de Taré. Abram puede improvisar un discurso aquí que mencione la edad de Taré.</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cinco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Taré</w:t>
      </w:r>
    </w:p>
    <w:p>
      <w:pPr>
        <w:pStyle w:val="ListBullet"/>
        <w:spacing w:line="240" w:lineRule="auto"/>
        <w:ind w:left="720"/>
      </w:pPr>
      <w:r>
        <w:rPr>
          <w:lang w:val="es_ES" w:bidi="es_ES"/>
        </w:rPr>
      </w:r>
      <w:r>
        <w:rPr>
          <w:lang w:val="es_ES" w:bidi="es_ES"/>
        </w:rPr>
        <w:t>Abram</w:t>
      </w:r>
    </w:p>
    <w:p>
      <w:pPr>
        <w:pStyle w:val="ListBullet"/>
        <w:spacing w:line="240" w:lineRule="auto"/>
        <w:ind w:left="720"/>
      </w:pPr>
      <w:r>
        <w:rPr>
          <w:lang w:val="es_ES" w:bidi="es_ES"/>
        </w:rPr>
      </w:r>
      <w:r>
        <w:rPr>
          <w:lang w:val="es_ES" w:bidi="es_ES"/>
        </w:rPr>
        <w:t>Nacor</w:t>
      </w:r>
    </w:p>
    <w:p>
      <w:pPr>
        <w:pStyle w:val="ListBullet"/>
        <w:spacing w:line="240" w:lineRule="auto"/>
        <w:ind w:left="720"/>
      </w:pPr>
      <w:r>
        <w:rPr>
          <w:lang w:val="es_ES" w:bidi="es_ES"/>
        </w:rPr>
      </w:r>
      <w:r>
        <w:rPr>
          <w:lang w:val="es_ES" w:bidi="es_ES"/>
        </w:rPr>
        <w:t>Harán</w:t>
      </w:r>
    </w:p>
    <w:p>
      <w:pPr>
        <w:pStyle w:val="ListBullet"/>
        <w:spacing w:line="240" w:lineRule="auto"/>
        <w:ind w:left="720"/>
      </w:pPr>
      <w:r>
        <w:rPr>
          <w:lang w:val="es_ES" w:bidi="es_ES"/>
        </w:rPr>
      </w:r>
      <w:r>
        <w:rPr>
          <w:lang w:val="es_ES" w:bidi="es_ES"/>
        </w:rPr>
        <w:t>Milca</w:t>
      </w:r>
    </w:p>
    <w:p>
      <w:pPr>
        <w:pStyle w:val="ListBullet"/>
        <w:spacing w:line="240" w:lineRule="auto"/>
        <w:ind w:left="720"/>
      </w:pPr>
      <w:r>
        <w:rPr>
          <w:lang w:val="es_ES" w:bidi="es_ES"/>
        </w:rPr>
      </w:r>
      <w:r>
        <w:rPr>
          <w:lang w:val="es_ES" w:bidi="es_ES"/>
        </w:rPr>
        <w:t>Sarai</w:t>
      </w:r>
    </w:p>
    <w:p>
      <w:pPr>
        <w:pStyle w:val="ListBullet"/>
        <w:spacing w:line="240" w:lineRule="auto"/>
        <w:ind w:left="720"/>
      </w:pPr>
      <w:r>
        <w:rPr>
          <w:lang w:val="es_ES" w:bidi="es_ES"/>
        </w:rPr>
      </w:r>
      <w:r>
        <w:rPr>
          <w:lang w:val="es_ES" w:bidi="es_ES"/>
        </w:rPr>
        <w:t>Lot</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Asegúrese de que las partes importantes o difíciles de la historia o del pasaje se interpreten y no se omitan. Ayude al equipo a recordar las partes de la historia.</w:t>
      </w:r>
    </w:p>
    <w:p>
      <w:pPr/>
      <w:r>
        <w:rPr>
          <w:lang w:val="es_ES" w:bidi="es_ES"/>
        </w:rPr>
      </w:r>
      <w:r>
        <w:rPr>
          <w:lang w:val="es_ES" w:bidi="es_ES"/>
        </w:rPr>
        <w:t>Es importante recordar que las escenas uno a tres tienen lugar en Ur de los caldeos. El nacimiento de los hijos de Harán, la muerte de Harán y el matrimonio entre Nacor y Milca, así como Abram y Sarai, tienen lugar en Ur de los caldeos. Por lo tanto, al representar las escenas uno a tres, asegúrense de que esté claro que las escenas están teniendo lugar en Ur de los caldeos.</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En la primera escena, hagan que todos los personajes aparezcan en una casa. Están viviendo en Ur de los caldeos. Están haciendo una actividad juntos, tal vez compartiendo una comida, una actividad común que todos en la familia hacían juntos durante ese tiempo.</w:t>
      </w:r>
    </w:p>
    <w:p>
      <w:pPr/>
      <w:r>
        <w:rPr>
          <w:lang w:val="es_ES" w:bidi="es_ES"/>
        </w:rPr>
      </w:r>
      <w:r>
        <w:rPr>
          <w:lang w:val="es_ES" w:bidi="es_ES"/>
        </w:rPr>
        <w:t>En la segunda escena, para mostrar que Harán había muerto, Harán puede recostarse en el suelo, con su padre Taré, sus hermanos y sus hijos de pie a su alrededor y llorando por su muerte.</w:t>
      </w:r>
    </w:p>
    <w:p>
      <w:pPr/>
      <w:r>
        <w:rPr>
          <w:lang w:val="es_ES" w:bidi="es_ES"/>
        </w:rPr>
      </w:r>
      <w:r>
        <w:rPr>
          <w:lang w:val="es_ES" w:bidi="es_ES"/>
        </w:rPr>
        <w:t>En la tercera escena, Nacor y Milca deben ser vistos como esposo y esposa. Abram y Sarai, también deben ser vistos como esposo y esposa. Para mostrar que Abram y Sarai no tenían hijos, Nacor y Milca pueden estar rodeados de sus hijos, mientras Sarai los observa desde la distancia.</w:t>
      </w:r>
    </w:p>
    <w:p>
      <w:pPr/>
      <w:r>
        <w:rPr>
          <w:lang w:val="es_ES" w:bidi="es_ES"/>
        </w:rPr>
      </w:r>
      <w:r>
        <w:rPr>
          <w:lang w:val="es_ES" w:bidi="es_ES"/>
        </w:rPr>
        <w:t>Detengan la actuación: Pregúntenles a los actores que interpretan los roles de Abram y Sarai: "¿Cómo se sienten?" Es posible que escuchen cosas como: "Estamos tristes porque no tenemos hijos", o "Tal vez, Dios no tenga un gran plan para nosotros". Reanuden la actuación.</w:t>
      </w:r>
    </w:p>
    <w:p>
      <w:pPr/>
      <w:r>
        <w:rPr>
          <w:lang w:val="es_ES" w:bidi="es_ES"/>
        </w:rPr>
      </w:r>
      <w:r>
        <w:rPr>
          <w:lang w:val="es_ES" w:bidi="es_ES"/>
        </w:rPr>
        <w:t>La cuarta escena debe mostrar dos lugares. El primero es en Ur de los caldeos, donde Taré, Abram, Sarai y Lot se están preparando para el viaje. Luego, en el camino, se detienen en Harán y deciden vivir allí.</w:t>
      </w:r>
    </w:p>
    <w:p>
      <w:pPr/>
      <w:r>
        <w:rPr>
          <w:lang w:val="es_ES" w:bidi="es_ES"/>
        </w:rPr>
      </w:r>
      <w:r>
        <w:rPr>
          <w:lang w:val="es_ES" w:bidi="es_ES"/>
        </w:rPr>
        <w:t>En la quinta escena, Taré muere a una edad avanzada en Harán. Abram, Sarai y Lot están de luto por la muerte de Taré.</w:t>
      </w:r>
    </w:p>
    <w:p>
      <w:pPr/>
      <w:r>
        <w:rPr>
          <w:lang w:val="es_ES" w:bidi="es_ES"/>
        </w:rPr>
      </w:r>
      <w:r>
        <w:rPr>
          <w:lang w:val="es_ES" w:bidi="es_ES"/>
        </w:rPr>
        <w:t>Detengan la actuación: Pregúntenles a los actores que interpretan los roles de Abram y Sarai: "¿Cómo se sienten?" Es posible que escuchen cosas como: "No sabemos qué hacer ni a dónde ir ahora", o "Me pregunto qué quiere Dios que hagamos".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Esta historia es sobre la familia de Taré, el descendiente de novena generación de Sem. Nos cuenta cómo su familia creció al casarse y tener hijos. La historia termina en la muerte de Taré después de que él y su hijo, Abram, la esposa de Abram, Sarai, y su nieto, Lot se habían mudado de Ur de los caldeos a la tierra de </w:t>
      </w:r>
      <w:r>
        <w:rPr>
          <w:b/>
          <w:lang w:val="es_ES" w:bidi="es_ES"/>
        </w:rPr>
        <w:t>Canaán</w:t>
      </w:r>
      <w:r>
        <w:rPr>
          <w:lang w:val="es_ES" w:bidi="es_ES"/>
        </w:rPr>
        <w:t>. Canaán era la tierra que lleva el nombre del nieto de Noé, Canaán. Esta tierra será importante en las historias posteriores, ya que esta será la tierra que Dios prometerá dar a los descendientes de Abram. Será considerada la tierra de la promesa hasta el libro de Deuteronomio, y posteriormente, la tierra que los israelitas llamarán su patria.</w:t>
      </w:r>
    </w:p>
    <w:p>
      <w:pPr/>
      <w:r>
        <w:rPr>
          <w:lang w:val="es_ES" w:bidi="es_ES"/>
        </w:rPr>
      </w:r>
      <w:r>
        <w:rPr>
          <w:lang w:val="es_ES" w:bidi="es_ES"/>
        </w:rPr>
        <w:t>Muestren nuevamente el mapa de la ruta de Ur a Canaán, con Harán en el medio.</w:t>
      </w:r>
    </w:p>
    <w:p>
      <w:pPr/>
      <w:r>
        <w:rPr>
          <w:lang w:val="es_ES" w:bidi="es_ES"/>
        </w:rPr>
      </w:r>
      <w:r>
        <w:rPr>
          <w:lang w:val="es_ES" w:bidi="es_ES"/>
        </w:rPr>
        <w:t xml:space="preserve">Esta historia comienza con una introducción, "Ahora estas son las </w:t>
      </w:r>
      <w:r>
        <w:rPr>
          <w:b/>
          <w:lang w:val="es_ES" w:bidi="es_ES"/>
        </w:rPr>
        <w:t>generaciones</w:t>
      </w:r>
      <w:r>
        <w:rPr>
          <w:lang w:val="es_ES" w:bidi="es_ES"/>
        </w:rPr>
        <w:t xml:space="preserve"> de Taré". La palabra hebrea para "generaciones" se refiere a una historia o registro de la ascendencia de una persona. También se traduce como genealogía o historia. Es una palabra importante en Génesis que aparece trece veces. La ascendencia de una persona era importante porque esa era la base del estatus social, los derechos y las obligaciones de una persona. En la presente historia, esta genealogía habla de la familia de Taré y cómo se mudaron de Ur de los caldeos a la tierra de Canaán. Como esta es la séptima vez que esta palabra ha aparecido, asegúrense de usar la misma palabra para "generaciones" que han usado en las genealogías anteriores. Puede consultar el Glosario Principal para obtener más información sobre </w:t>
      </w:r>
      <w:r>
        <w:rPr>
          <w:lang w:val="es_ES" w:bidi="es_ES"/>
        </w:rPr>
        <w:t>genealogías</w:t>
      </w:r>
      <w:r>
        <w:rPr>
          <w:lang w:val="es_ES" w:bidi="es_ES"/>
        </w:rPr>
        <w:t xml:space="preserve"> y </w:t>
      </w:r>
      <w:r>
        <w:rPr>
          <w:lang w:val="es_ES" w:bidi="es_ES"/>
        </w:rPr>
        <w:t>generaciones</w:t>
      </w:r>
      <w:r>
        <w:rPr>
          <w:lang w:val="es_ES" w:bidi="es_ES"/>
        </w:rPr>
        <w:t>.</w:t>
      </w:r>
    </w:p>
    <w:p>
      <w:pPr/>
      <w:r>
        <w:rPr>
          <w:lang w:val="es_ES" w:bidi="es_ES"/>
        </w:rPr>
      </w:r>
      <w:r>
        <w:rPr>
          <w:lang w:val="es_ES" w:bidi="es_ES"/>
        </w:rPr>
        <w:t xml:space="preserve">Taré tenía tres hijos: Abram, Nacor y Harán. Harán tenía sus propios hijos. Nacor se casa con la hija de Harán, Milca, y Abram se casa con Sarai. Sin embargo, Abram y Sarai no tienen hijos. Esto es porque Sarai era </w:t>
      </w:r>
      <w:r>
        <w:rPr>
          <w:b/>
          <w:lang w:val="es_ES" w:bidi="es_ES"/>
        </w:rPr>
        <w:t>estéril</w:t>
      </w:r>
      <w:r>
        <w:rPr>
          <w:lang w:val="es_ES" w:bidi="es_ES"/>
        </w:rPr>
        <w:t>. La esterilidad se refiere a la incapacidad de una mujer para concebir un niño. Como Dios ordenó a los humanos que se multiplicaran y llenaran la tierra, tener hijos era considerado una gran bendición que cumple la voluntad de Dios. Por otro lado, la incapacidad de tener un hijo se consideraba una gran deshonora. Las personas pensaban que las mujeres que no podían tener hijos estaban malditas por Dios. Por lo tanto, las personas a menudo los trataban con ridículo y desgracia. Pero la mención de la esterilidad de Sarai aquí fue solo porque Abram y Sarai van a ser los personajes principales en las siguientes historias. La esterilidad de Sarai será un problema importante en estas siguientes historias.</w:t>
      </w:r>
    </w:p>
    <w:p>
      <w:pPr/>
      <w:r>
        <w:rPr>
          <w:lang w:val="es_ES" w:bidi="es_ES"/>
        </w:rPr>
      </w:r>
      <w:r>
        <w:rPr>
          <w:lang w:val="es_ES" w:bidi="es_ES"/>
        </w:rPr>
        <w:t>Taré dejó Ur de los caldeos para viajar a la tierra de Canaán. Él llevó con él a Abram, a Sarai y a Lot. Pero antes de llegar a Canaán, se detuvieron en Harán y decidieron quedarse allí. Taré murió en Harán a los 205 años.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12:1–9</w:t>
      </w:r>
      <w:r>
        <w:rPr>
          <w:lang w:val="es_ES" w:bidi="es_ES"/>
        </w:rPr>
      </w:r>
    </w:p>
    <w:p>
      <w:pPr>
        <w:pStyle w:val="Heading3"/>
      </w:pPr>
      <w:r>
        <w:rPr>
          <w:lang w:val="es_ES" w:bidi="es_ES"/>
        </w:rPr>
        <w:t>Escuchar con el corazón</w:t>
      </w:r>
    </w:p>
    <w:p>
      <w:pPr/>
      <w:r>
        <w:rPr>
          <w:lang w:val="es_ES" w:bidi="es_ES"/>
        </w:rPr>
      </w:r>
      <w:r>
        <w:rPr>
          <w:lang w:val="es_ES" w:bidi="es_ES"/>
        </w:rPr>
        <w:t>Escuchen Génesis 12:1–9 y guárdenlo en su corazón.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w:t>
      </w:r>
    </w:p>
    <w:p>
      <w:pPr>
        <w:pStyle w:val="ListBullet"/>
        <w:spacing w:line="240" w:lineRule="auto"/>
        <w:ind w:left="720"/>
      </w:pPr>
      <w:r>
        <w:rPr>
          <w:lang w:val="es_ES" w:bidi="es_ES"/>
        </w:rPr>
      </w:r>
      <w:r>
        <w:rPr>
          <w:lang w:val="es_ES" w:bidi="es_ES"/>
        </w:rPr>
        <w:t>¿Qué nos dice esta historia sobre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Escucha el texto una vez en la versión que le sea más fácil de entender.</w:t>
      </w:r>
    </w:p>
    <w:p>
      <w:pPr/>
      <w:r>
        <w:rPr>
          <w:lang w:val="es_ES" w:bidi="es_ES"/>
        </w:rPr>
      </w:r>
      <w:r>
        <w:rPr>
          <w:lang w:val="es_ES" w:bidi="es_ES"/>
        </w:rPr>
        <w:t xml:space="preserve">Esta historia es sobre el llamado y la promesa de Dios a Abram, y su viaje desde Harán a Canaán. La presente historia comienza con la palabra "ahora", lo que inidica que esta es una nueva historia. Pero la palabra hebrea para "ahora" sugiere que esta nueva historia todavía está relacionada con la historia anterior. En la historia anterior, Taré, el padre de Abram, los llevó a él, su esposa Sarai y Lot para viajar de Ur de los caldeos a la tierra de Canaán. Pero antes de llegar a Canaán, se detuvieron en Harán y vivieron allí. La historia anterior también mencionó que Taré murió en Harán, pero solo para indicar que ya no tendría un papel importante en las siguientes historias. Aunque Taré eventualmente muere, la presente historia comienza con Abram que todavía vive con su padre en Harán. </w:t>
      </w:r>
    </w:p>
    <w:p>
      <w:pPr/>
      <w:r>
        <w:rPr>
          <w:lang w:val="es_ES" w:bidi="es_ES"/>
        </w:rPr>
      </w:r>
      <w:r>
        <w:rPr>
          <w:lang w:val="es_ES" w:bidi="es_ES"/>
        </w:rPr>
        <w:t xml:space="preserve">Deténganse y muestren una imagen del </w:t>
      </w:r>
      <w:r>
        <w:rPr>
          <w:lang w:val="es_ES" w:bidi="es_ES"/>
        </w:rPr>
        <w:t>paisaje de Harán</w:t>
      </w:r>
      <w:r>
        <w:rPr>
          <w:lang w:val="es_ES" w:bidi="es_ES"/>
        </w:rPr>
        <w:t>.</w:t>
      </w:r>
    </w:p>
    <w:p>
      <w:pPr/>
      <w:r>
        <w:rPr>
          <w:lang w:val="es_ES" w:bidi="es_ES"/>
        </w:rPr>
      </w:r>
      <w:r>
        <w:rPr>
          <w:lang w:val="es_ES" w:bidi="es_ES"/>
        </w:rPr>
        <w:t>Al comienzo de la historia, Dios le ordena a Abram que deje su país. El país de una persona se refiere a la tierra donde nació, y la tierra donde vive la mayor parte de su vida. Aquí también es donde una persona trabaja para proveer para su familia. Dios también ordena a Abram que deje a sus parientes. En ese momento, las familias y los parientes tendían a vivir cerca entre sí. Así es como se protegían entre sí y preservaban el linaje de su familia. Entonces Dios también le dijo a Abram que dejara la "casa de su padre". La casa de una persona generalmente estaba compuesto de un padre, una madre, sus hijos y siervos. El líder de la casa era el hombre mayor de la familia. Los hijos, incluso cuando se casaban, a menudo se quedaban con su padre o cerca de él, ya que esto era lo que los daba derecho a la herencia. Al dejar su país, Abram está dejando su medio de vida. Al dejar a sus parientes, nadie puede protegerlo de ningún peligro. Al dejar el hogar de su padre, él está dejando cualquier reclamo de herencia. En otras palabras, Dios le está diciendo a Abram que deje atrás todas las fuentes de su seguridad. En cambio, Dios quiere que Abram confíe en él mientras lo guía hacia su promesa.</w:t>
      </w:r>
    </w:p>
    <w:p>
      <w:pPr/>
      <w:r>
        <w:rPr>
          <w:lang w:val="es_ES" w:bidi="es_ES"/>
        </w:rPr>
      </w:r>
      <w:r>
        <w:rPr>
          <w:lang w:val="es_ES" w:bidi="es_ES"/>
        </w:rPr>
        <w:t>Entonces, usando el discurso directo, Dios prometió varias cosas a Abram. El discurso directo se refiere a un discurso que informa las palabras reales de un orador. En este caso, se refiere a las palabras reales de promesas de Dios a Abram. Primero, Dios prometió que Dios haría de Abram una gran nación. Esto significa que Dios hará que Abram produzca numerosos descendientes, sea dueño de una tierra y se convierta en una nación importante y poderosa. En segundo lugar, Dios bendecirá a Abram y a sus descendientes. La idea de bendecir es importante en estas promesas. Bendecir es cuando una persona da favor a otra persona. En esta historia, significa que Dios protegerá a Abram, le concederá éxito y le dará una gran riqueza. En tercer lugar, Dios hará grande el nombre de Abram. Esto significa que Dios le dará gran honor a Abram para que todas las personas del mundo sepan de su confianza en Dios. A su vez, Dios espera que Abram se convierta en una bendición para otros. En cuarto lugar, Dios determinará cómo tratará a otras naciones dependiendo de cómo tratarán a Abram. A las personas que bendecirán a Abram, Dios también bendecirá. Dios maldecirá a las personas que harán daño contra Abram. Aquí, la idea de que Dios maldice significa que Dios hará que los desastres le sucedan a la persona. Finalmente, Dios prometió que las familias del mundo serán bendecidas a través de Abram. Se revelará más tarde que estas promesas no son solo para Abram, sino también para sus descendientes.</w:t>
      </w:r>
    </w:p>
    <w:p>
      <w:pPr/>
      <w:r>
        <w:rPr>
          <w:lang w:val="es_ES" w:bidi="es_ES"/>
        </w:rPr>
      </w:r>
      <w:r>
        <w:rPr>
          <w:lang w:val="es_ES" w:bidi="es_ES"/>
        </w:rPr>
        <w:t>Deténganse y conversen sobre las siguientes preguntas:</w:t>
      </w:r>
    </w:p>
    <w:p>
      <w:pPr/>
      <w:r>
        <w:rPr>
          <w:lang w:val="es_ES" w:bidi="es_ES"/>
        </w:rPr>
      </w:r>
      <w:r>
        <w:rPr>
          <w:lang w:val="es_ES" w:bidi="es_ES"/>
        </w:rPr>
        <w:t>Abram obedeció a Dios. A los 75 años, Abram se fue de Harán con su esposa, Sarai, su sobrino, Lot, y todas las personas y posesiones que tenían en Harán. Salieron de Harán para ir a la tierra de Canaán. Canaán era la tierra que lleva el nombre del nieto de Noé, Canaán. Las posesiones que trajeron con ellos podrían incluir ganado, como ovejas y vacas. Las personas que tenían no se refieren a sus hijos, ya que Sarai era estéril, lo que significa que ella no tenía hijos. Lo más probable es que se refiriera a los siervos. Un siervo era alguien que vive en el mismo hogar que su amo para servir a las necesidades de la familia de su amo. No está claro cuánto fue el viaje, pero llegaron a Canaán después de algún tiempo.</w:t>
      </w:r>
    </w:p>
    <w:p>
      <w:pPr/>
      <w:r>
        <w:rPr>
          <w:lang w:val="es_ES" w:bidi="es_ES"/>
        </w:rPr>
      </w:r>
      <w:r>
        <w:rPr>
          <w:lang w:val="es_ES" w:bidi="es_ES"/>
        </w:rPr>
        <w:t>Abram viajó por la tierra de Canaán. Él llegó al sitio del encino de More en Siquem. El encino de More era un lugar conocido. Fue bajo este árbol que los sacerdotes cananeos enseñaron a las personas de Canaán sobre la adoración de sus dioses. Era, por lo tanto, un lugar santo para los cananeos. De acuerdo con la historia, este árbol sagrado estaba ubicado en una ciudad llamada Siquem. En ese momento, los cananeos vivían allí.</w:t>
      </w:r>
    </w:p>
    <w:p>
      <w:pPr/>
      <w:r>
        <w:rPr>
          <w:lang w:val="es_ES" w:bidi="es_ES"/>
        </w:rPr>
      </w:r>
      <w:r>
        <w:rPr>
          <w:lang w:val="es_ES" w:bidi="es_ES"/>
        </w:rPr>
        <w:t xml:space="preserve">Deténganse y muestren una imagen del </w:t>
      </w:r>
      <w:r>
        <w:rPr>
          <w:lang w:val="es_ES" w:bidi="es_ES"/>
        </w:rPr>
        <w:t>gran encino de More</w:t>
      </w:r>
      <w:r>
        <w:rPr>
          <w:lang w:val="es_ES" w:bidi="es_ES"/>
        </w:rPr>
        <w:t xml:space="preserve">. Muestren también una imagen de la </w:t>
      </w:r>
      <w:r>
        <w:rPr>
          <w:lang w:val="es_ES" w:bidi="es_ES"/>
        </w:rPr>
        <w:t>ciudad de Siquén</w:t>
      </w:r>
      <w:r>
        <w:rPr>
          <w:lang w:val="es_ES" w:bidi="es_ES"/>
        </w:rPr>
        <w:t>.</w:t>
      </w:r>
    </w:p>
    <w:p>
      <w:pPr/>
      <w:r>
        <w:rPr>
          <w:lang w:val="es_ES" w:bidi="es_ES"/>
        </w:rPr>
      </w:r>
      <w:r>
        <w:rPr>
          <w:lang w:val="es_ES" w:bidi="es_ES"/>
        </w:rPr>
        <w:t>Entonces, Dios se le apareció a Abram en ese lugar. No está claro en qué forma Dios se le apareció a Abram, pero lo que es seguro es que Dios le hizo otra promesa a Abram. Dios dijo que le dará "esta tierra" a la descendencia de Abram. Aquí, "descendencia" se refiere a los descendientes de Abram, y "esta tierra" se refiere a la tierra de Canaán. Esto significa que Dios dará la tierra de Canaán para que los descendientes de Abram sean dueños y vivan en ella. Después de recibir esta promesa, Abram construyó un altar para Dios. Un altar se hacía con piedras que se usaban para sacrificios rituales.</w:t>
      </w:r>
    </w:p>
    <w:p>
      <w:pPr/>
      <w:r>
        <w:rPr>
          <w:lang w:val="es_ES" w:bidi="es_ES"/>
        </w:rPr>
      </w:r>
      <w:r>
        <w:rPr>
          <w:lang w:val="es_ES" w:bidi="es_ES"/>
        </w:rPr>
        <w:t xml:space="preserve">Deténganse y muestren una imagen de un </w:t>
      </w:r>
      <w:r>
        <w:rPr>
          <w:lang w:val="es_ES" w:bidi="es_ES"/>
        </w:rPr>
        <w:t>altar que estaba hecho con una pila de piedras con una persona que ofrecía un sacrificio de animal encima de él</w:t>
      </w:r>
      <w:r>
        <w:rPr>
          <w:lang w:val="es_ES" w:bidi="es_ES"/>
        </w:rPr>
        <w:t>.</w:t>
      </w:r>
    </w:p>
    <w:p>
      <w:pPr/>
      <w:r>
        <w:rPr>
          <w:lang w:val="es_ES" w:bidi="es_ES"/>
        </w:rPr>
      </w:r>
      <w:r>
        <w:rPr>
          <w:lang w:val="es_ES" w:bidi="es_ES"/>
        </w:rPr>
        <w:t>Aunque no se menciona, es posible que Abram haya ofrecido sacrificios a Dios en respuesta a su promesa. Al hacer esto, Abram marcó Siquem como el territorio de Dios. Esta es la razón por la que, en historias posteriores, Siquem será un lugar donde sucederán eventos importantes en las vidas de los descendientes de Abram.</w:t>
      </w:r>
    </w:p>
    <w:p>
      <w:pPr/>
      <w:r>
        <w:rPr>
          <w:lang w:val="es_ES" w:bidi="es_ES"/>
        </w:rPr>
      </w:r>
      <w:r>
        <w:rPr>
          <w:lang w:val="es_ES" w:bidi="es_ES"/>
        </w:rPr>
        <w:t>Abram no se queda en Siquem. Él continúa su viaje y pone una tienda en la región montañosa con Betel en el oeste y Hai en el este.</w:t>
      </w:r>
    </w:p>
    <w:p>
      <w:pPr/>
      <w:r>
        <w:rPr>
          <w:lang w:val="es_ES" w:bidi="es_ES"/>
        </w:rPr>
      </w:r>
      <w:r>
        <w:rPr>
          <w:lang w:val="es_ES" w:bidi="es_ES"/>
        </w:rPr>
        <w:t xml:space="preserve">Deténganse y muestren una imagen del </w:t>
      </w:r>
      <w:r>
        <w:rPr>
          <w:lang w:val="es_ES" w:bidi="es_ES"/>
        </w:rPr>
        <w:t>país montañoso</w:t>
      </w:r>
      <w:r>
        <w:rPr>
          <w:lang w:val="es_ES" w:bidi="es_ES"/>
        </w:rPr>
        <w:t xml:space="preserve">, y un mapa que muestre dónde se encuentra </w:t>
      </w:r>
      <w:r>
        <w:rPr>
          <w:lang w:val="es_ES" w:bidi="es_ES"/>
        </w:rPr>
        <w:t>entre Betel y Hai</w:t>
      </w:r>
      <w:r>
        <w:rPr>
          <w:lang w:val="es_ES" w:bidi="es_ES"/>
        </w:rPr>
        <w:t>.</w:t>
      </w:r>
    </w:p>
    <w:p>
      <w:pPr/>
      <w:r>
        <w:rPr>
          <w:lang w:val="es_ES" w:bidi="es_ES"/>
        </w:rPr>
      </w:r>
      <w:r>
        <w:rPr>
          <w:lang w:val="es_ES" w:bidi="es_ES"/>
        </w:rPr>
        <w:t>Una tienda era un refugio hecho de tela tejida o piel de animal que estaba apoyado por postes de madera. Era, por lo tanto, un refugio movible y temporal. Esto significa que Abram no se quedó allí por mucho tiempo.</w:t>
      </w:r>
    </w:p>
    <w:p>
      <w:pPr/>
      <w:r>
        <w:rPr>
          <w:lang w:val="es_ES" w:bidi="es_ES"/>
        </w:rPr>
      </w:r>
      <w:r>
        <w:rPr>
          <w:lang w:val="es_ES" w:bidi="es_ES"/>
        </w:rPr>
        <w:t xml:space="preserve">Deténganse y muestren una imagen de una </w:t>
      </w:r>
      <w:r>
        <w:rPr>
          <w:lang w:val="es_ES" w:bidi="es_ES"/>
        </w:rPr>
        <w:t>tienda con habitantes humanos en ella</w:t>
      </w:r>
      <w:r>
        <w:rPr>
          <w:lang w:val="es_ES" w:bidi="es_ES"/>
        </w:rPr>
        <w:t>.</w:t>
      </w:r>
    </w:p>
    <w:p>
      <w:pPr/>
      <w:r>
        <w:rPr>
          <w:lang w:val="es_ES" w:bidi="es_ES"/>
        </w:rPr>
      </w:r>
      <w:r>
        <w:rPr>
          <w:lang w:val="es_ES" w:bidi="es_ES"/>
        </w:rPr>
        <w:t>En ese país montañoso, Abram nuevamente construyó un altar para Dios. Él también invocó el nombre de Dios. Esto significa que Abram adoraba a Dios en ese lugar. Recuerden que el nombre de Dios usado en esta historia es Yahvé, el nombre personal de Dios.</w:t>
      </w:r>
    </w:p>
    <w:p>
      <w:pPr/>
      <w:r>
        <w:rPr>
          <w:lang w:val="es_ES" w:bidi="es_ES"/>
        </w:rPr>
      </w:r>
      <w:r>
        <w:rPr>
          <w:lang w:val="es_ES" w:bidi="es_ES"/>
        </w:rPr>
        <w:t>Entonces, después de algún tiempo, Abram continuó su viaje hacia el Néguev. El hebreo para Néguev significa tierra seca, que se refiere a la región desértica en la parte sur de Canaán. Esta región estaba en su mayoría seca porque no había mucha lluvia en esta parte de la tierra. Como tal, un medio de vida como cultivar la agricultura y criar ganado era casi imposible.</w:t>
      </w:r>
    </w:p>
    <w:p>
      <w:pPr/>
      <w:r>
        <w:rPr>
          <w:lang w:val="es_ES" w:bidi="es_ES"/>
        </w:rPr>
      </w:r>
      <w:r>
        <w:rPr>
          <w:lang w:val="es_ES" w:bidi="es_ES"/>
        </w:rPr>
        <w:t xml:space="preserve">Deténganse y muestren una imagen del </w:t>
      </w:r>
      <w:r>
        <w:rPr>
          <w:lang w:val="es_ES" w:bidi="es_ES"/>
        </w:rPr>
        <w:t>desierto del Néguev</w:t>
      </w:r>
      <w:r>
        <w:rPr>
          <w:lang w:val="es_ES" w:bidi="es_ES"/>
        </w:rPr>
        <w:t>.</w:t>
      </w:r>
    </w:p>
    <w:p>
      <w:pPr/>
      <w:r>
        <w:rPr>
          <w:lang w:val="es_ES" w:bidi="es_ES"/>
        </w:rPr>
      </w:r>
      <w:r>
        <w:rPr>
          <w:lang w:val="es_ES" w:bidi="es_ES"/>
        </w:rPr>
        <w:t>La dirección del viaje de Abram era de norte a sur, cubriendo tres lugares: Siquem, la región montañosa entre Betel y Ai, y Néguev. Con esto, Abram sí vio la tierra que Dios dijo que le mostraría.</w:t>
      </w:r>
    </w:p>
    <w:p>
      <w:pPr/>
      <w:r>
        <w:rPr>
          <w:lang w:val="es_ES" w:bidi="es_ES"/>
        </w:rPr>
      </w:r>
      <w:r>
        <w:rPr>
          <w:lang w:val="es_ES" w:bidi="es_ES"/>
        </w:rPr>
        <w:t xml:space="preserve">Deténganse y muestren la </w:t>
      </w:r>
      <w:r>
        <w:rPr>
          <w:lang w:val="es_ES" w:bidi="es_ES"/>
        </w:rPr>
        <w:t>ruta que tomaron Abram, Sarai y Lot, comenzando en Harán, luego a Siquem, luego a la región montañosa entre Betel y Hai, y luego a Néguev</w:t>
      </w:r>
      <w:r>
        <w:rPr>
          <w:lang w:val="es_ES" w:bidi="es_ES"/>
        </w:rPr>
        <w:t>.</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Dios le dice a Abram que deje su tierra natal, su familia y el hogar de su padre. Entonces, usando un discurso directo, Dios le dio varias promesas de bendición a Abram.</w:t>
      </w:r>
    </w:p>
    <w:p>
      <w:pPr/>
      <w:r>
        <w:rPr>
          <w:lang w:val="es_ES" w:bidi="es_ES"/>
        </w:rPr>
      </w:r>
      <w:r>
        <w:rPr>
          <w:b/>
          <w:lang w:val="es_ES" w:bidi="es_ES"/>
        </w:rPr>
        <w:t>Segunda escena:</w:t>
      </w:r>
      <w:r>
        <w:rPr>
          <w:lang w:val="es_ES" w:bidi="es_ES"/>
        </w:rPr>
        <w:t xml:space="preserve"> A los 75 años, Abram deja Harán con su esposa, Sarai, y su sobrino, Lot. Viajan a Canaán y llegan allí. Viajan con todas sus posesiones y con todos los que tenían.</w:t>
      </w:r>
    </w:p>
    <w:p>
      <w:pPr/>
      <w:r>
        <w:rPr>
          <w:lang w:val="es_ES" w:bidi="es_ES"/>
        </w:rPr>
      </w:r>
      <w:r>
        <w:rPr>
          <w:b/>
          <w:lang w:val="es_ES" w:bidi="es_ES"/>
        </w:rPr>
        <w:t>Tercera escena:</w:t>
      </w:r>
      <w:r>
        <w:rPr>
          <w:lang w:val="es_ES" w:bidi="es_ES"/>
        </w:rPr>
        <w:t xml:space="preserve"> Cuando llegaron a Canaán, continuaron viajando al sur. Se detuvieron en una ciudad llamada Siquem. Dios se le aparece a Abram y dice que Dios dará la tierra a sus descendientes. Abram construye un altar para Dios.</w:t>
      </w:r>
    </w:p>
    <w:p>
      <w:pPr/>
      <w:r>
        <w:rPr>
          <w:lang w:val="es_ES" w:bidi="es_ES"/>
        </w:rPr>
      </w:r>
      <w:r>
        <w:rPr>
          <w:b/>
          <w:lang w:val="es_ES" w:bidi="es_ES"/>
        </w:rPr>
        <w:t>Cuarta escena:</w:t>
      </w:r>
      <w:r>
        <w:rPr>
          <w:lang w:val="es_ES" w:bidi="es_ES"/>
        </w:rPr>
        <w:t xml:space="preserve"> Abram continúa su viaje y arma su tienda en la región montañosa entre Betel y Hai. Allí, Abram también construyó un altar y adoró a Dios.</w:t>
      </w:r>
    </w:p>
    <w:p>
      <w:pPr/>
      <w:r>
        <w:rPr>
          <w:lang w:val="es_ES" w:bidi="es_ES"/>
        </w:rPr>
      </w:r>
      <w:r>
        <w:rPr>
          <w:b/>
          <w:lang w:val="es_ES" w:bidi="es_ES"/>
        </w:rPr>
        <w:t>Quinta escena:</w:t>
      </w:r>
      <w:r>
        <w:rPr>
          <w:lang w:val="es_ES" w:bidi="es_ES"/>
        </w:rPr>
        <w:t xml:space="preserve"> Abram continúa su viaje hacia el Néguev.</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Abram</w:t>
      </w:r>
    </w:p>
    <w:p>
      <w:pPr>
        <w:pStyle w:val="ListBullet"/>
        <w:spacing w:line="240" w:lineRule="auto"/>
        <w:ind w:left="720"/>
      </w:pPr>
      <w:r>
        <w:rPr>
          <w:lang w:val="es_ES" w:bidi="es_ES"/>
        </w:rPr>
      </w:r>
      <w:r>
        <w:rPr>
          <w:lang w:val="es_ES" w:bidi="es_ES"/>
        </w:rPr>
        <w:t>Sarai</w:t>
      </w:r>
    </w:p>
    <w:p>
      <w:pPr>
        <w:pStyle w:val="ListBullet"/>
        <w:spacing w:line="240" w:lineRule="auto"/>
        <w:ind w:left="720"/>
      </w:pPr>
      <w:r>
        <w:rPr>
          <w:lang w:val="es_ES" w:bidi="es_ES"/>
        </w:rPr>
      </w:r>
      <w:r>
        <w:rPr>
          <w:lang w:val="es_ES" w:bidi="es_ES"/>
        </w:rPr>
        <w:t>Lot</w:t>
      </w:r>
    </w:p>
    <w:p>
      <w:pPr>
        <w:pStyle w:val="ListBullet"/>
        <w:spacing w:line="240" w:lineRule="auto"/>
        <w:ind w:left="720"/>
      </w:pPr>
      <w:r>
        <w:rPr>
          <w:lang w:val="es_ES" w:bidi="es_ES"/>
        </w:rPr>
      </w:r>
      <w:r>
        <w:rPr>
          <w:lang w:val="es_ES" w:bidi="es_ES"/>
        </w:rPr>
        <w:t>Los siervos de Abram</w:t>
      </w:r>
    </w:p>
    <w:p>
      <w:pPr>
        <w:pStyle w:val="ListBullet"/>
        <w:spacing w:line="240" w:lineRule="auto"/>
        <w:ind w:left="720"/>
      </w:pPr>
      <w:r>
        <w:rPr>
          <w:lang w:val="es_ES" w:bidi="es_ES"/>
        </w:rPr>
      </w:r>
      <w:r>
        <w:rPr>
          <w:lang w:val="es_ES" w:bidi="es_ES"/>
        </w:rPr>
        <w:t>Cananeos</w:t>
      </w:r>
    </w:p>
    <w:p>
      <w:pPr/>
      <w:r>
        <w:rPr>
          <w:lang w:val="es_ES" w:bidi="es_ES"/>
        </w:rPr>
      </w:r>
      <w:r>
        <w:rPr>
          <w:lang w:val="es_ES" w:bidi="es_ES"/>
        </w:rPr>
        <w:t>En esta sesión, pida al grupo que cree un guion gráfico, dibuje o utilice algún tipo de material manipulativo para visualizar la historia y la acción en ella.</w:t>
      </w:r>
    </w:p>
    <w:p>
      <w:pPr/>
      <w:r>
        <w:rPr>
          <w:lang w:val="es_ES" w:bidi="es_ES"/>
        </w:rPr>
      </w:r>
      <w:r>
        <w:rPr>
          <w:lang w:val="es_ES" w:bidi="es_ES"/>
        </w:rPr>
        <w:t>En la primera escena, no está claro cómo Dios habló con Abram. Tampoco está claro dónde estaba Abram y lo que estaba haciendo en el momento en que Dios le habló. Lo que es más seguro es que Abram todavía estaba en Harán con su padre, Taré.</w:t>
      </w:r>
    </w:p>
    <w:p>
      <w:pPr/>
      <w:r>
        <w:rPr>
          <w:lang w:val="es_ES" w:bidi="es_ES"/>
        </w:rPr>
      </w:r>
      <w:r>
        <w:rPr>
          <w:lang w:val="es_ES" w:bidi="es_ES"/>
        </w:rPr>
        <w:t xml:space="preserve">Deténganse y muestren una imagen del </w:t>
      </w:r>
      <w:r>
        <w:rPr>
          <w:lang w:val="es_ES" w:bidi="es_ES"/>
        </w:rPr>
        <w:t>paisaje de Harán</w:t>
      </w:r>
      <w:r>
        <w:rPr>
          <w:lang w:val="es_ES" w:bidi="es_ES"/>
        </w:rPr>
        <w:t>.</w:t>
      </w:r>
    </w:p>
    <w:p>
      <w:pPr/>
      <w:r>
        <w:rPr>
          <w:lang w:val="es_ES" w:bidi="es_ES"/>
        </w:rPr>
      </w:r>
      <w:r>
        <w:rPr>
          <w:lang w:val="es_ES" w:bidi="es_ES"/>
        </w:rPr>
        <w:t>Cuando Dios habla con Abram, Abram puede estar en su propia tienda, viendo y escuchando a Dios en una visión. Esta también es la manera en que Dios hablará con Abram en una historia posterior cuando Dios hable nuevamente sobre su promesa. Cuando Dios habla a Abram, dice que Abram necesita dejar tres lugares. Estos lugares se mencionaban comenzando con el más grande y hasta el más pequeño. Primero, Dios dice que Abram necesita dejar su país. Esta es la tierra más grande de las tres. A continuación, Dios dice que Abram necesita dejar a sus parientes. Esto se refiere a la zona de tierra donde vivían todas las personas relacionadas con su familia. Recuerden que las familias tendían a vivir juntas durante ese tiempo. Finalmente, Dios dice que Abram necesita dejar el hogar de su padre. Esto se refiere a la porción de tierra donde vivían su padre y sus hermanos. Esta es la tierra más pequeña de las tres.</w:t>
      </w:r>
    </w:p>
    <w:p>
      <w:pPr/>
      <w:r>
        <w:rPr>
          <w:lang w:val="es_ES" w:bidi="es_ES"/>
        </w:rPr>
      </w:r>
      <w:r>
        <w:rPr>
          <w:lang w:val="es_ES" w:bidi="es_ES"/>
        </w:rPr>
        <w:t>El llamado de Dios para que Abram se vaya está conectado con la promesa de bendiciones de Dios. La palabra hebrea que comienza la promesa de Dios muestra que si Abram obedece a Dios, las bendiciones prometidas de Dios se cumplirán. Dios dijo que haría de Abram una gran nación, y bendeciría a Abram. Dios también dijo que haría que el nombre de Abram fuera grande, y luego Abram será una bendición para otros. Dios también dijo que Dios bendeciría a las personas que le hicieran daño, y Dios maldeciría a las personas que le hicieran daño. Entonces Dios bendecirá a las naciones a través de Abram. Cada promesa también está conectada con la misma palabra hebrea. Esto significa que cuando Dios habló estas promesas, lo dijo en un discurso. Abram puede ser representado asombrado mientras escucha las promesas de Dios.</w:t>
      </w:r>
    </w:p>
    <w:p>
      <w:pPr/>
      <w:r>
        <w:rPr>
          <w:lang w:val="es_ES" w:bidi="es_ES"/>
        </w:rPr>
      </w:r>
      <w:r>
        <w:rPr>
          <w:lang w:val="es_ES" w:bidi="es_ES"/>
        </w:rPr>
        <w:t>Las escenas dos a cinco mostrarán a Abram viajando. Es importante mostrar que Sarai y Lot están con Abram mientras viaja, aunque no se les menciona. También es importante mostrar dónde están en cada escena.</w:t>
      </w:r>
    </w:p>
    <w:p>
      <w:pPr/>
      <w:r>
        <w:rPr>
          <w:lang w:val="es_ES" w:bidi="es_ES"/>
        </w:rPr>
      </w:r>
      <w:r>
        <w:rPr>
          <w:lang w:val="es_ES" w:bidi="es_ES"/>
        </w:rPr>
        <w:t>En la segunda escena, Abram parece más viejo a los 75 años. Abram viaja a Canaán y llega allí con Sarai y Lot. Viajarán con todas sus posesiones, probablemente con ovejas y ganado, así como como siervos.</w:t>
      </w:r>
    </w:p>
    <w:p>
      <w:pPr/>
      <w:r>
        <w:rPr>
          <w:lang w:val="es_ES" w:bidi="es_ES"/>
        </w:rPr>
      </w:r>
      <w:r>
        <w:rPr>
          <w:lang w:val="es_ES" w:bidi="es_ES"/>
        </w:rPr>
        <w:t>En la tercera escena, Abram continúa su viaje y ve a cananeos por todo el lugar. Entonces, llega al encino de More en Siquem.</w:t>
      </w:r>
    </w:p>
    <w:p>
      <w:pPr/>
      <w:r>
        <w:rPr>
          <w:lang w:val="es_ES" w:bidi="es_ES"/>
        </w:rPr>
      </w:r>
      <w:r>
        <w:rPr>
          <w:lang w:val="es_ES" w:bidi="es_ES"/>
        </w:rPr>
        <w:t xml:space="preserve">Deténganse y muestren una imagen del </w:t>
      </w:r>
      <w:r>
        <w:rPr>
          <w:lang w:val="es_ES" w:bidi="es_ES"/>
        </w:rPr>
        <w:t>encino de More</w:t>
      </w:r>
      <w:r>
        <w:rPr>
          <w:lang w:val="es_ES" w:bidi="es_ES"/>
        </w:rPr>
        <w:t>.</w:t>
      </w:r>
    </w:p>
    <w:p>
      <w:pPr/>
      <w:r>
        <w:rPr>
          <w:lang w:val="es_ES" w:bidi="es_ES"/>
        </w:rPr>
      </w:r>
      <w:r>
        <w:rPr>
          <w:lang w:val="es_ES" w:bidi="es_ES"/>
        </w:rPr>
        <w:t>Dios se le aparece a Abram y promete que dará la tierra de Canaán a los descendientes de Abram. Aquí, Dios puede haber aparecido como un hombre, y Abram lo reconocerá como Dios. Después de esto, Abram recolectará piedras y construirá un altar para Dios.</w:t>
      </w:r>
    </w:p>
    <w:p>
      <w:pPr/>
      <w:r>
        <w:rPr>
          <w:lang w:val="es_ES" w:bidi="es_ES"/>
        </w:rPr>
      </w:r>
      <w:r>
        <w:rPr>
          <w:lang w:val="es_ES" w:bidi="es_ES"/>
        </w:rPr>
        <w:t xml:space="preserve">Deténganse y muestren una imagen de un </w:t>
      </w:r>
      <w:r>
        <w:rPr>
          <w:lang w:val="es_ES" w:bidi="es_ES"/>
        </w:rPr>
        <w:t>altar que estaba hecho de una pila de piedras con una persona que ofrecía un sacrificio de animal encima de él</w:t>
      </w:r>
      <w:r>
        <w:rPr>
          <w:lang w:val="es_ES" w:bidi="es_ES"/>
        </w:rPr>
        <w:t>.</w:t>
      </w:r>
    </w:p>
    <w:p>
      <w:pPr/>
      <w:r>
        <w:rPr>
          <w:lang w:val="es_ES" w:bidi="es_ES"/>
        </w:rPr>
      </w:r>
      <w:r>
        <w:rPr>
          <w:lang w:val="es_ES" w:bidi="es_ES"/>
        </w:rPr>
        <w:t>En la cuarta escena, después de algún tiempo, Abram viajará nuevamente y llegará a una región montañosa entre Betel y Hai. Betel debe estar ubicada en el lado oeste, y Hai en el este, donde Abram estaba acampado.</w:t>
      </w:r>
    </w:p>
    <w:p>
      <w:pPr/>
      <w:r>
        <w:rPr>
          <w:lang w:val="es_ES" w:bidi="es_ES"/>
        </w:rPr>
      </w:r>
      <w:r>
        <w:rPr>
          <w:lang w:val="es_ES" w:bidi="es_ES"/>
        </w:rPr>
        <w:t xml:space="preserve">Deténganse y muestren una imagen de la </w:t>
      </w:r>
      <w:r>
        <w:rPr>
          <w:lang w:val="es_ES" w:bidi="es_ES"/>
        </w:rPr>
        <w:t>región montañosa</w:t>
      </w:r>
      <w:r>
        <w:rPr>
          <w:lang w:val="es_ES" w:bidi="es_ES"/>
        </w:rPr>
        <w:t xml:space="preserve">, y un mapa que muestre dónde se </w:t>
      </w:r>
      <w:r>
        <w:rPr>
          <w:lang w:val="es_ES" w:bidi="es_ES"/>
        </w:rPr>
        <w:t>encuentra entre Betel y Hai</w:t>
      </w:r>
      <w:r>
        <w:rPr>
          <w:lang w:val="es_ES" w:bidi="es_ES"/>
        </w:rPr>
        <w:t>. Es importante mostrar que el lugar tiene varias colinas. Abram armará su tienda en una de las colinas.</w:t>
      </w:r>
    </w:p>
    <w:p>
      <w:pPr/>
      <w:r>
        <w:rPr>
          <w:lang w:val="es_ES" w:bidi="es_ES"/>
        </w:rPr>
      </w:r>
      <w:r>
        <w:rPr>
          <w:lang w:val="es_ES" w:bidi="es_ES"/>
        </w:rPr>
        <w:t xml:space="preserve">Deténganse y muestren una imagen de una </w:t>
      </w:r>
      <w:r>
        <w:rPr>
          <w:lang w:val="es_ES" w:bidi="es_ES"/>
        </w:rPr>
        <w:t>tienda con personas en ella</w:t>
      </w:r>
      <w:r>
        <w:rPr>
          <w:lang w:val="es_ES" w:bidi="es_ES"/>
        </w:rPr>
        <w:t>. Abram también reunirá piedras y construirá un altar para Dios y adorará a Dios en ese lugar.</w:t>
      </w:r>
    </w:p>
    <w:p>
      <w:pPr/>
      <w:r>
        <w:rPr>
          <w:lang w:val="es_ES" w:bidi="es_ES"/>
        </w:rPr>
      </w:r>
      <w:r>
        <w:rPr>
          <w:lang w:val="es_ES" w:bidi="es_ES"/>
        </w:rPr>
        <w:t>En la quinta escena, después de algún tiempo, Abram será visto viajando nuevamente a Néguev. El Néguev debe ser visto como una región desértica.</w:t>
      </w:r>
    </w:p>
    <w:p>
      <w:pPr/>
      <w:r>
        <w:rPr>
          <w:lang w:val="es_ES" w:bidi="es_ES"/>
        </w:rPr>
      </w:r>
      <w:r>
        <w:rPr>
          <w:lang w:val="es_ES" w:bidi="es_ES"/>
        </w:rPr>
        <w:t xml:space="preserve">Deténganse y muestren una imagen del </w:t>
      </w:r>
      <w:r>
        <w:rPr>
          <w:lang w:val="es_ES" w:bidi="es_ES"/>
        </w:rPr>
        <w:t>desierto del Néguev</w:t>
      </w:r>
      <w:r>
        <w:rPr>
          <w:lang w:val="es_ES" w:bidi="es_ES"/>
        </w:rPr>
        <w:t>.</w:t>
      </w:r>
    </w:p>
    <w:p>
      <w:pPr/>
      <w:r>
        <w:rPr>
          <w:lang w:val="es_ES" w:bidi="es_ES"/>
        </w:rPr>
      </w:r>
      <w:r>
        <w:rPr>
          <w:lang w:val="es_ES" w:bidi="es_ES"/>
        </w:rPr>
        <w:t xml:space="preserve">Deténganse y muestren la </w:t>
      </w:r>
      <w:r>
        <w:rPr>
          <w:lang w:val="es_ES" w:bidi="es_ES"/>
        </w:rPr>
        <w:t>ruta que tomaron Abram, Sarai y Lot, comenzando en Harán, siguiendo por Siquem, luego en la región montañosa entre Betel y Hai, y el Néguev</w:t>
      </w:r>
      <w:r>
        <w:rPr>
          <w:lang w:val="es_ES" w:bidi="es_ES"/>
        </w:rPr>
        <w:t>.</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cinco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Abram</w:t>
      </w:r>
    </w:p>
    <w:p>
      <w:pPr>
        <w:pStyle w:val="ListBullet"/>
        <w:spacing w:line="240" w:lineRule="auto"/>
        <w:ind w:left="720"/>
      </w:pPr>
      <w:r>
        <w:rPr>
          <w:lang w:val="es_ES" w:bidi="es_ES"/>
        </w:rPr>
      </w:r>
      <w:r>
        <w:rPr>
          <w:lang w:val="es_ES" w:bidi="es_ES"/>
        </w:rPr>
        <w:t>Sarai</w:t>
      </w:r>
    </w:p>
    <w:p>
      <w:pPr>
        <w:pStyle w:val="ListBullet"/>
        <w:spacing w:line="240" w:lineRule="auto"/>
        <w:ind w:left="720"/>
      </w:pPr>
      <w:r>
        <w:rPr>
          <w:lang w:val="es_ES" w:bidi="es_ES"/>
        </w:rPr>
      </w:r>
      <w:r>
        <w:rPr>
          <w:lang w:val="es_ES" w:bidi="es_ES"/>
        </w:rPr>
        <w:t>Lot</w:t>
      </w:r>
    </w:p>
    <w:p>
      <w:pPr>
        <w:pStyle w:val="ListBullet"/>
        <w:spacing w:line="240" w:lineRule="auto"/>
        <w:ind w:left="720"/>
      </w:pPr>
      <w:r>
        <w:rPr>
          <w:lang w:val="es_ES" w:bidi="es_ES"/>
        </w:rPr>
      </w:r>
      <w:r>
        <w:rPr>
          <w:lang w:val="es_ES" w:bidi="es_ES"/>
        </w:rPr>
        <w:t>Los siervos de Abram</w:t>
      </w:r>
    </w:p>
    <w:p>
      <w:pPr>
        <w:pStyle w:val="ListBullet"/>
        <w:spacing w:line="240" w:lineRule="auto"/>
        <w:ind w:left="720"/>
      </w:pPr>
      <w:r>
        <w:rPr>
          <w:lang w:val="es_ES" w:bidi="es_ES"/>
        </w:rPr>
      </w:r>
      <w:r>
        <w:rPr>
          <w:lang w:val="es_ES" w:bidi="es_ES"/>
        </w:rPr>
        <w:t>Cananeos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interprete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No está claro cuánto tiempo pasó entre una escena y otra. Asegúrense de mostrar que el movimiento de una escena a otra no era inmediato. Había una cantidad de tiempo no especificada antes de cada escena.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En la primera escena, Abram puede ser representado dentro de su tienda. La persona que actúa como Dios puede llamarlo al exterior para dar instrucciones y promesas a Abram. Dios instruyó a Abram que dejara su país, a los parientes y al hogar de su padre, y que fuera a un lugar que Él le mostraría. Entonces, Dios dijo que haría de Abram una gran nación. Dios también prometió bendecir a Abram y hacer su nombre grande. Entonces, Dios dijo que bendeciría a los que bendijeran a Abram, y maldeciría a los que le hicieran daño. Y a través de Abram, Dios bendeciría a las naciones del mundo. Asegúrense de usar un discurso directo para representar a Dios dándole sus promesas a Abram.</w:t>
      </w:r>
    </w:p>
    <w:p>
      <w:pPr/>
      <w:r>
        <w:rPr>
          <w:lang w:val="es_ES" w:bidi="es_ES"/>
        </w:rPr>
      </w:r>
      <w:r>
        <w:rPr>
          <w:lang w:val="es_ES" w:bidi="es_ES"/>
        </w:rPr>
        <w:t>Detengan la actuación: Pregúntenle al actor que interpreta a Dios: "¿Cómo se siente?" Es posible que escuchen cosas como: "Tengo un gran propósito para Abram y su familia" o "Estoy complacido con Abram. Por lo tanto, lo bendeciré y cumpliré mi propósito a través de él y su familia". Al mismo tiempo, pregúntenle al actor que interpreta a Abram: "¿Cómo se siente?" Es posible que escuchen cosas como "No es fácil, pero confío en que Dios cuidará de nosotros y cumplirá su promesa" o "Dios debe tener un propósito, por lo que le obedeceré". También pregúntenle a la actríz que interpreta a Sarai: "¿Cómo se siente?" Es posible que escuchen cosas como: "No entiendo completamente lo que Abram está haciendo, pero seguiré a mi esposo", o "Estoy triste de dejar a mi familia, pero Abram está muy emocionado, por lo que debe haber algo maravilloso que viene de Dios!" Reanuden la actuación.</w:t>
      </w:r>
    </w:p>
    <w:p>
      <w:pPr/>
      <w:r>
        <w:rPr>
          <w:lang w:val="es_ES" w:bidi="es_ES"/>
        </w:rPr>
      </w:r>
      <w:r>
        <w:rPr>
          <w:lang w:val="es_ES" w:bidi="es_ES"/>
        </w:rPr>
        <w:t>Las escenas dos a cinco mostrarán a Abram viajando. Es importante mostrar que Sarai y Lot están con Abram mientras viaja, aunque no se les menciona. También es importante mostrar dónde están en cada escena.</w:t>
      </w:r>
    </w:p>
    <w:p>
      <w:pPr/>
      <w:r>
        <w:rPr>
          <w:lang w:val="es_ES" w:bidi="es_ES"/>
        </w:rPr>
      </w:r>
      <w:r>
        <w:rPr>
          <w:lang w:val="es_ES" w:bidi="es_ES"/>
        </w:rPr>
        <w:t>En la segunda escena, hagan que los actores que interpretan a Abram, Sarai y Lot viajen de un lugar a otro, representando el viaje de Harán a Canaán. Deben llevar algunas cosas con ellos que representarán como sus posesiones, y algunas personas deben representar a sus siervos. Asegúrense de mostrar que han llegado a Canaán.</w:t>
      </w:r>
    </w:p>
    <w:p>
      <w:pPr/>
      <w:r>
        <w:rPr>
          <w:lang w:val="es_ES" w:bidi="es_ES"/>
        </w:rPr>
      </w:r>
      <w:r>
        <w:rPr>
          <w:lang w:val="es_ES" w:bidi="es_ES"/>
        </w:rPr>
        <w:t>En la tercera escena, Abram y su grupo deben seguir viajando hasta que lleguen al encino de More en Siquem. Algunas personas pueden interpretar a los cananeos que están en el camino mientras viajan, o Abram puede decir algo como: "Estos deben ser los cananeos" mientras caminan. Llegarán a Siquem. Dios aparecerá nuevamente y prometerá la tierra a los descendientes de Abram. Entonces Abram recolectará algunas piedras que apilará para construir un altar.</w:t>
      </w:r>
    </w:p>
    <w:p>
      <w:pPr/>
      <w:r>
        <w:rPr>
          <w:lang w:val="es_ES" w:bidi="es_ES"/>
        </w:rPr>
      </w:r>
      <w:r>
        <w:rPr>
          <w:lang w:val="es_ES" w:bidi="es_ES"/>
        </w:rPr>
        <w:t>Detengan la actuación: Pregúntenle al actor que interpreta a Abram: "¿Cómo se siente?" Es posible que escuchen cosas como "Si Dios prometió esta tierra a mis descendientes, eso significa que Dios nos dará a nuestro propio hijo incluso si mi esposa es estéril!" o "¡Alabado sea Dios por esta maravillosa promesa!" Reanuden la actuación.</w:t>
      </w:r>
    </w:p>
    <w:p>
      <w:pPr/>
      <w:r>
        <w:rPr>
          <w:lang w:val="es_ES" w:bidi="es_ES"/>
        </w:rPr>
      </w:r>
      <w:r>
        <w:rPr>
          <w:lang w:val="es_ES" w:bidi="es_ES"/>
        </w:rPr>
        <w:t>En la cuarta escena, Abram y su grupo continuarán viajando al sur hasta que lleguen a una región montañosa entre Betel y Hai. Asegúrense de marcar a Betel en el oeste y Hai en el este. Allí, Abram armará una tienda y se quedará por un tiempo. Allí, también construirá un altar y adorará a Dios.</w:t>
      </w:r>
    </w:p>
    <w:p>
      <w:pPr/>
      <w:r>
        <w:rPr>
          <w:lang w:val="es_ES" w:bidi="es_ES"/>
        </w:rPr>
      </w:r>
      <w:r>
        <w:rPr>
          <w:lang w:val="es_ES" w:bidi="es_ES"/>
        </w:rPr>
        <w:t>Detengan la actuación: Pregúntenle al actor que interpreta a Abram: "¿Cómo se siente?" Es posible que escuchen cosas como: "¡Adoraré a Dios por su promesa!" o "¡Dios realmente merece nuestra adoración!" Reanuden la actuación.</w:t>
      </w:r>
    </w:p>
    <w:p>
      <w:pPr/>
      <w:r>
        <w:rPr>
          <w:lang w:val="es_ES" w:bidi="es_ES"/>
        </w:rPr>
      </w:r>
      <w:r>
        <w:rPr>
          <w:lang w:val="es_ES" w:bidi="es_ES"/>
        </w:rPr>
        <w:t>En la quinta escena, Abram y su grupo viajan al Néguev. Asegúrense de mostrar el Néguev como un lugar desierto. Abram y su grupo pueden decir algo para describir el calor en el lugar.</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Esta historia es sobre el llamado y la promesa de Dios a Abraham, y el viaje de Abram de Harán a Canaán. En ese momento, Abram todavía estaba viviendo con su padre, Taré en Harán. Abram obedece a Dios y deja Harán para viajar a </w:t>
      </w:r>
      <w:r>
        <w:rPr>
          <w:b/>
          <w:lang w:val="es_ES" w:bidi="es_ES"/>
        </w:rPr>
        <w:t>Canaán</w:t>
      </w:r>
      <w:r>
        <w:rPr>
          <w:lang w:val="es_ES" w:bidi="es_ES"/>
        </w:rPr>
        <w:t xml:space="preserve">. Canaán era la tierra que lleva el nombre del nieto de Noé, Canaán. Esta tierra es importante, ya que esta es la tierra que Dios prometió dar a los descendientes de Abram. Será considerada la tierra de la promesa hasta el libro de Deuteronomio, y posteriormente, la tierra que los israelitas llamarán su patria. Pueden consultar el Glosario Principal para obtener más información sobre </w:t>
      </w:r>
      <w:r>
        <w:rPr>
          <w:lang w:val="es_ES" w:bidi="es_ES"/>
        </w:rPr>
        <w:t>Canaán</w:t>
      </w:r>
      <w:r>
        <w:rPr>
          <w:lang w:val="es_ES" w:bidi="es_ES"/>
        </w:rPr>
        <w:t>.</w:t>
      </w:r>
    </w:p>
    <w:p>
      <w:pPr/>
      <w:r>
        <w:rPr>
          <w:lang w:val="es_ES" w:bidi="es_ES"/>
        </w:rPr>
      </w:r>
      <w:r>
        <w:rPr>
          <w:lang w:val="es_ES" w:bidi="es_ES"/>
        </w:rPr>
        <w:t xml:space="preserve">Primero, Dios llama a Abram para que deje su </w:t>
      </w:r>
      <w:r>
        <w:rPr>
          <w:b/>
          <w:lang w:val="es_ES" w:bidi="es_ES"/>
        </w:rPr>
        <w:t>nación</w:t>
      </w:r>
      <w:r>
        <w:rPr>
          <w:lang w:val="es_ES" w:bidi="es_ES"/>
        </w:rPr>
        <w:t xml:space="preserve">. La palabra nación se refiere a un lugar o territorio que está gobernado por un grupo de personas. Pueden consultar el Glosario Principal para obtener más información sobre la </w:t>
      </w:r>
      <w:r>
        <w:rPr>
          <w:lang w:val="es_ES" w:bidi="es_ES"/>
        </w:rPr>
        <w:t>nación</w:t>
      </w:r>
      <w:r>
        <w:rPr>
          <w:lang w:val="es_ES" w:bidi="es_ES"/>
        </w:rPr>
        <w:t xml:space="preserve">. Entonces Dios dijo que Abram debía dejar a sus parientes, y el hogar de su padre. Al hacer esto, Abram dejará todo lo que asegurará su vida. Dios, sin embargo, prometió que </w:t>
      </w:r>
      <w:r>
        <w:rPr>
          <w:b/>
          <w:lang w:val="es_ES" w:bidi="es_ES"/>
        </w:rPr>
        <w:t>bendeciría</w:t>
      </w:r>
      <w:r>
        <w:rPr>
          <w:lang w:val="es_ES" w:bidi="es_ES"/>
        </w:rPr>
        <w:t xml:space="preserve"> a Abram. Bendecir es cuando una persona da favor a otra persona. En la Biblia, Dios es la fuente de todas las bendiciones. Cuando Dios bendice a una persona, significa que está complacido con esa persona. Por lo tanto, promete y concede hijos, éxito, protección, incluso riqueza a esa persona. En esta historia, la promesa de bendiciones de Dios incluye dar descendientes a Abram que se convertirán en una gran nación. También incluye otorgar a Abram gran honor. A los que bendigan a Abram, Dios también bendecirá. Como resultado, Abram se convertirá en una bendición para otros, y las familias del mundo serán bendecidas a través de él. La bendición de Dios también incluye protección para Abram para que a los que le hagan daño, Dios </w:t>
      </w:r>
      <w:r>
        <w:rPr>
          <w:b/>
          <w:lang w:val="es_ES" w:bidi="es_ES"/>
        </w:rPr>
        <w:t>maldiga</w:t>
      </w:r>
      <w:r>
        <w:rPr>
          <w:lang w:val="es_ES" w:bidi="es_ES"/>
        </w:rPr>
        <w:t xml:space="preserve">. Maldecir es cuando una persona desea que le suceda algo desagradable a otra persona. En la Biblia, cuando Dios maldice a una persona, esto significa que no está complacido con la persona. Por lo tanto, los castiga maldiciéndolos. Las maldiciones de Dios pueden incluir la incapacidad de producir hijos, enfermedades, pérdidas militares y cautiverio. Para obtener más información sobre las palabras </w:t>
      </w:r>
      <w:r>
        <w:rPr>
          <w:lang w:val="es_ES" w:bidi="es_ES"/>
        </w:rPr>
        <w:t>bendecir</w:t>
      </w:r>
      <w:r>
        <w:rPr>
          <w:lang w:val="es_ES" w:bidi="es_ES"/>
        </w:rPr>
        <w:t xml:space="preserve"> y </w:t>
      </w:r>
      <w:r>
        <w:rPr>
          <w:lang w:val="es_ES" w:bidi="es_ES"/>
        </w:rPr>
        <w:t>maldición</w:t>
      </w:r>
      <w:r>
        <w:rPr>
          <w:lang w:val="es_ES" w:bidi="es_ES"/>
        </w:rPr>
        <w:t>, pueden consultar el Glosario Principal.</w:t>
      </w:r>
    </w:p>
    <w:p>
      <w:pPr/>
      <w:r>
        <w:rPr>
          <w:lang w:val="es_ES" w:bidi="es_ES"/>
        </w:rPr>
      </w:r>
      <w:r>
        <w:rPr>
          <w:lang w:val="es_ES" w:bidi="es_ES"/>
        </w:rPr>
        <w:t xml:space="preserve">Cuando llegaron a Canaán, vieron cananeos que estaban viviendo en la tierra. Continuaron viajando al sur hasta que llegaron al </w:t>
      </w:r>
      <w:r>
        <w:rPr>
          <w:b/>
          <w:lang w:val="es_ES" w:bidi="es_ES"/>
        </w:rPr>
        <w:t>encino de More</w:t>
      </w:r>
      <w:r>
        <w:rPr>
          <w:lang w:val="es_ES" w:bidi="es_ES"/>
        </w:rPr>
        <w:t>. El encino de More era un sitio conocido de enseñanza y adoración. Era un lugar donde los sacerdotes cananeos enseñaban a sus compañeros cananeos sobre la adoración de sus dioses. También adoraban a sus dioses en ese lugar. El encino de More era, por lo tanto, un lugar santo para los cananeos. Es aquí donde Dios se aparecerá nuevamente a Abram.</w:t>
      </w:r>
    </w:p>
    <w:p>
      <w:pPr/>
      <w:r>
        <w:rPr>
          <w:lang w:val="es_ES" w:bidi="es_ES"/>
        </w:rPr>
      </w:r>
      <w:r>
        <w:rPr>
          <w:lang w:val="es_ES" w:bidi="es_ES"/>
        </w:rPr>
        <w:t xml:space="preserve">Deténganse aquí y muestren nuevamente la imagen del </w:t>
      </w:r>
      <w:r>
        <w:rPr>
          <w:lang w:val="es_ES" w:bidi="es_ES"/>
        </w:rPr>
        <w:t>encino de More</w:t>
      </w:r>
      <w:r>
        <w:rPr>
          <w:lang w:val="es_ES" w:bidi="es_ES"/>
        </w:rPr>
        <w:t>.</w:t>
      </w:r>
    </w:p>
    <w:p>
      <w:pPr/>
      <w:r>
        <w:rPr>
          <w:lang w:val="es_ES" w:bidi="es_ES"/>
        </w:rPr>
      </w:r>
      <w:r>
        <w:rPr>
          <w:lang w:val="es_ES" w:bidi="es_ES"/>
        </w:rPr>
        <w:t xml:space="preserve">Cuando Dios aparece, Dios prometió que la </w:t>
      </w:r>
      <w:r>
        <w:rPr>
          <w:b/>
          <w:lang w:val="es_ES" w:bidi="es_ES"/>
        </w:rPr>
        <w:t>descendencia</w:t>
      </w:r>
      <w:r>
        <w:rPr>
          <w:lang w:val="es_ES" w:bidi="es_ES"/>
        </w:rPr>
        <w:t xml:space="preserve"> de Abram poseería y viviría en la tierra de Canaán. Aquí, descendencia significaba descendientes. Abram construye un </w:t>
      </w:r>
      <w:r>
        <w:rPr>
          <w:b/>
          <w:lang w:val="es_ES" w:bidi="es_ES"/>
        </w:rPr>
        <w:t>altar</w:t>
      </w:r>
      <w:r>
        <w:rPr>
          <w:lang w:val="es_ES" w:bidi="es_ES"/>
        </w:rPr>
        <w:t xml:space="preserve"> para Dios en ese lugar. Se hacía un altar de piedras que se ponían juntas para que un objeto o animal pudiera ser colocado encima de él. Se usaba para sacrificios rituales. Para obtener más información sobre la palabra </w:t>
      </w:r>
      <w:r>
        <w:rPr>
          <w:lang w:val="es_ES" w:bidi="es_ES"/>
        </w:rPr>
        <w:t>altar</w:t>
      </w:r>
      <w:r>
        <w:rPr>
          <w:lang w:val="es_ES" w:bidi="es_ES"/>
        </w:rPr>
        <w:t>, pueden consultar el Glosario Principal.</w:t>
      </w:r>
    </w:p>
    <w:p>
      <w:pPr/>
      <w:r>
        <w:rPr>
          <w:lang w:val="es_ES" w:bidi="es_ES"/>
        </w:rPr>
      </w:r>
      <w:r>
        <w:rPr>
          <w:lang w:val="es_ES" w:bidi="es_ES"/>
        </w:rPr>
        <w:t xml:space="preserve">Deténganse aquí y muestren la imagen del </w:t>
      </w:r>
      <w:r>
        <w:rPr>
          <w:lang w:val="es_ES" w:bidi="es_ES"/>
        </w:rPr>
        <w:t>altar</w:t>
      </w:r>
      <w:r>
        <w:rPr>
          <w:lang w:val="es_ES" w:bidi="es_ES"/>
        </w:rPr>
        <w:t xml:space="preserve"> nuevamente.</w:t>
      </w:r>
    </w:p>
    <w:p>
      <w:pPr/>
      <w:r>
        <w:rPr>
          <w:lang w:val="es_ES" w:bidi="es_ES"/>
        </w:rPr>
      </w:r>
      <w:r>
        <w:rPr>
          <w:lang w:val="es_ES" w:bidi="es_ES"/>
        </w:rPr>
        <w:t xml:space="preserve">Después de algún tiempo, Abram continuó su viaje. Él puso una </w:t>
      </w:r>
      <w:r>
        <w:rPr>
          <w:b/>
          <w:lang w:val="es_ES" w:bidi="es_ES"/>
        </w:rPr>
        <w:t>tienda</w:t>
      </w:r>
      <w:r>
        <w:rPr>
          <w:lang w:val="es_ES" w:bidi="es_ES"/>
        </w:rPr>
        <w:t xml:space="preserve"> en la región montañosa entre Betel, que estaba en el oeste, y Ai, que estaba en el este. Una tienda era un refugio temporal hecho de tela tejida o piel de animal. Armar una tienda consistía en que una persona usaba postes de madera para apoyar la tela, de modo que se pusiera de pie y permitiera que algunas personas se quedaran dentro de ella. En ese país montañoso, Abram también construyó un altar e </w:t>
      </w:r>
      <w:r>
        <w:rPr>
          <w:b/>
          <w:lang w:val="es_ES" w:bidi="es_ES"/>
        </w:rPr>
        <w:t>invocó el nombre de Dios</w:t>
      </w:r>
      <w:r>
        <w:rPr>
          <w:lang w:val="es_ES" w:bidi="es_ES"/>
        </w:rPr>
        <w:t xml:space="preserve">. Invocar el nombre de Dios era otra manera de decir "adorar". Esto significa que Abram adoraba a Dios en ese lugar. Recuerden que el nombre de Dios usado en esta historia es </w:t>
      </w:r>
      <w:r>
        <w:rPr>
          <w:b/>
          <w:lang w:val="es_ES" w:bidi="es_ES"/>
        </w:rPr>
        <w:t>Yahvé</w:t>
      </w:r>
      <w:r>
        <w:rPr>
          <w:lang w:val="es_ES" w:bidi="es_ES"/>
        </w:rPr>
        <w:t xml:space="preserve">, el nombre personal de Dios. Su equipo debe traducir este nombre de la misma manera que lo ha hecho en otras historias, y recuerden que </w:t>
      </w:r>
      <w:r>
        <w:rPr>
          <w:lang w:val="es_ES" w:bidi="es_ES"/>
        </w:rPr>
        <w:t>Yahvé</w:t>
      </w:r>
      <w:r>
        <w:rPr>
          <w:lang w:val="es_ES" w:bidi="es_ES"/>
        </w:rPr>
        <w:t xml:space="preserve"> está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12:10–20</w:t>
      </w:r>
      <w:r>
        <w:rPr>
          <w:lang w:val="es_ES" w:bidi="es_ES"/>
        </w:rPr>
      </w:r>
    </w:p>
    <w:p>
      <w:pPr>
        <w:pStyle w:val="Heading3"/>
      </w:pPr>
      <w:r>
        <w:rPr>
          <w:lang w:val="es_ES" w:bidi="es_ES"/>
        </w:rPr>
        <w:t>Escuchar con el corazón</w:t>
      </w:r>
    </w:p>
    <w:p>
      <w:pPr/>
      <w:r>
        <w:rPr>
          <w:lang w:val="es_ES" w:bidi="es_ES"/>
        </w:rPr>
      </w:r>
      <w:r>
        <w:rPr>
          <w:lang w:val="es_ES" w:bidi="es_ES"/>
        </w:rPr>
        <w:t>Escuchen Génesis 12:10–20 y guárdenlo en su corazón.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Esta historia es sobre el viaje de Abram a Egipto. La historia anterior contaba cómo Dios llamó a Abram de Harán para ir a Canaán. Junto con el llamado de Dios estaba su promesa de bendecir a Abram y a sus descendientes. Abram obedeció a Dios y fue a Canaán. Llevó con él a Sarai, a Lot, todas las posesiones y a los siervos que tenían. Viajaron por la tierra a la parte sur de Canaán, a la región desértica llamada Néguev. En la presente historia, Abram viaja a Egipto. Esto fue provocado por la hambruna en la tierra de Canaán. Aunque no se mencionaban, Abram viajará con su familia, que incluía a Sarai, Lot, sus siervos y todas sus posesiones.</w:t>
      </w:r>
    </w:p>
    <w:p>
      <w:pPr/>
      <w:r>
        <w:rPr>
          <w:lang w:val="es_ES" w:bidi="es_ES"/>
        </w:rPr>
      </w:r>
      <w:r>
        <w:rPr>
          <w:lang w:val="es_ES" w:bidi="es_ES"/>
        </w:rPr>
        <w:t>La historia se abre con "ahora", lo que indica que esta es una nueva historia. Luego, es seguido de información importante que pondrá la historia en movimiento. Dice que "Había hambruna en la tierra". La hambruna es una situación en la que no hay suficiente suministro de comida para todos durante mucho tiempo. Como resultado, las personas se enfermaron e incluso morían debido al hambre. La tierra mencionada aquí se refiere a la tierra de Canaán. Se dice que como la hambruna era grave, y no había nada que comer en Canaán, Abram viajó a Egipto para vivir allí por un tiempo. Egipto era un país al sur de Canaán.</w:t>
      </w:r>
    </w:p>
    <w:p>
      <w:pPr/>
      <w:r>
        <w:rPr>
          <w:lang w:val="es_ES" w:bidi="es_ES"/>
        </w:rPr>
      </w:r>
      <w:r>
        <w:rPr>
          <w:lang w:val="es_ES" w:bidi="es_ES"/>
        </w:rPr>
        <w:t xml:space="preserve">Deténganse y muestren la </w:t>
      </w:r>
      <w:r>
        <w:rPr>
          <w:lang w:val="es_ES" w:bidi="es_ES"/>
        </w:rPr>
        <w:t>ruta de Canaán a Egipto</w:t>
      </w:r>
      <w:r>
        <w:rPr>
          <w:lang w:val="es_ES" w:bidi="es_ES"/>
        </w:rPr>
        <w:t>. Egipto tenía un suelo fértil debido a su río. El río proporcionaba suficiente agua a los suelos para que fuera posible la plantación de cultivos, la agricultura y el pastoreo del ganado.</w:t>
      </w:r>
    </w:p>
    <w:p>
      <w:pPr/>
      <w:r>
        <w:rPr>
          <w:lang w:val="es_ES" w:bidi="es_ES"/>
        </w:rPr>
      </w:r>
      <w:r>
        <w:rPr>
          <w:lang w:val="es_ES" w:bidi="es_ES"/>
        </w:rPr>
        <w:t>Antes de que Abram y su familia llegaran a Egipto, Abram habló con su esposa, Sarai. Entonces Abram dijo que sabía que Sarai era una mujer hermosa. Aquí, lo que Abram quería decir era que sabe que los egipcios encontrarán a Sarai atractiva. Abram también dijo que si los egipcios se dan cuenta de que la hermosa Sarai era su esposa, los egipcios lo matarían, pero dejarían que Sarai viviera. No está claro por qué Abram pensó que esto podría sucederle. Pero está claro que realmente temía por su vida. Por lo tanto, Abram dijo que Sarai debía decirles a los egipcios que ella era solo la hermana de Abram. Se revelará más tarde que Sarai es, de hecho, la hermana menor de Abram, ya que Sarai era 10 años más joven que Abram. Tienen el mismo padre, Taré, pero tienen diferentes madres. Pero aquí, Abram quiere que los egipcios crean que Sarai no era su esposa, y que Sarai era solo su hermana. Abram creía que si los egipcios se daban cuenta de que él era el hermano de Sarai, querrían hacer feliz a Sarai. Por lo tanto, los egipcios lo tratarán con amabilidad y lo dejarán vivir en paz en Egipto.</w:t>
      </w:r>
    </w:p>
    <w:p>
      <w:pPr/>
      <w:r>
        <w:rPr>
          <w:lang w:val="es_ES" w:bidi="es_ES"/>
        </w:rPr>
      </w:r>
      <w:r>
        <w:rPr>
          <w:lang w:val="es_ES" w:bidi="es_ES"/>
        </w:rPr>
        <w:t>Después de algún tiempo, Abram y su familia llegaron a Egipto. Cuando Abram llegó a Egipto, los egipcios vieron que Sarai era una mujer muy hermosa. Tal como dijo Abram, los egipcios encontraron a Sarai muy atractiva. Los funcionarios del faraón también vieron a Sarai. Faraón no era un nombre, sino un título que se refiere al rey de Egipto. "Los oficiales del faraón" o "los príncipes del faraón" se refieren a los líderes que sirvieron bajo el faraón. Los funcionarios del faraón alabaron a Sarai ante el faraón. Alabanza es una palabra importante a lo largo de la Biblia. Significa honrar a una persona hablando bien de él o de ella. En esta historia, significa que los funcionarios del faraón informaron sobre la belleza de Sarai al faraón. Por lo tanto, el faraón ordenó a sus funcionarios que le trajeran a Sarai. La casa del faraón era donde vivían el faraón y su familia.</w:t>
      </w:r>
    </w:p>
    <w:p>
      <w:pPr/>
      <w:r>
        <w:rPr>
          <w:lang w:val="es_ES" w:bidi="es_ES"/>
        </w:rPr>
      </w:r>
      <w:r>
        <w:rPr>
          <w:lang w:val="es_ES" w:bidi="es_ES"/>
        </w:rPr>
        <w:t xml:space="preserve">Deténganse y muestren una imagen del </w:t>
      </w:r>
      <w:r>
        <w:rPr>
          <w:lang w:val="es_ES" w:bidi="es_ES"/>
        </w:rPr>
        <w:t>palacio de un antiguo faraón</w:t>
      </w:r>
      <w:r>
        <w:rPr>
          <w:lang w:val="es_ES" w:bidi="es_ES"/>
        </w:rPr>
        <w:t>.</w:t>
      </w:r>
    </w:p>
    <w:p>
      <w:pPr/>
      <w:r>
        <w:rPr>
          <w:lang w:val="es_ES" w:bidi="es_ES"/>
        </w:rPr>
      </w:r>
      <w:r>
        <w:rPr>
          <w:lang w:val="es_ES" w:bidi="es_ES"/>
        </w:rPr>
        <w:t>Esto significa que después de escuchar el informe sobre la hermosa Sarai, el faraón quería llevar a Sarai para ser su esposa. Por lo tanto, los funcionarios del faraón llevaron a Sarai a la casa del faraón, y el faraón se casó con Sarai. Pensando que Abram era el hermano de Sarai, el faraón trató a Abram amablemente para hacer a Sarai feliz. Como resultado, Abram recibió ovejas, bueyes, burros machos, camellos y también siervos machos y hembras.</w:t>
      </w:r>
    </w:p>
    <w:p>
      <w:pPr/>
      <w:r>
        <w:rPr>
          <w:lang w:val="es_ES" w:bidi="es_ES"/>
        </w:rPr>
      </w:r>
      <w:r>
        <w:rPr>
          <w:lang w:val="es_ES" w:bidi="es_ES"/>
        </w:rPr>
        <w:t xml:space="preserve">Deténganse y muestren una imagen de una </w:t>
      </w:r>
      <w:r>
        <w:rPr>
          <w:lang w:val="es_ES" w:bidi="es_ES"/>
        </w:rPr>
        <w:t>oveja, un buey, burros machos y camellos</w:t>
      </w:r>
      <w:r>
        <w:rPr>
          <w:lang w:val="es_ES" w:bidi="es_ES"/>
        </w:rPr>
        <w:t xml:space="preserve">. Un siervo es alguien que vive en la misma casa que su amo para servir a las necesidades de la familia de su amo. Un siervo podía ser hombre o mujer. </w:t>
      </w:r>
    </w:p>
    <w:p>
      <w:pPr/>
      <w:r>
        <w:rPr>
          <w:lang w:val="es_ES" w:bidi="es_ES"/>
        </w:rPr>
      </w:r>
      <w:r>
        <w:rPr>
          <w:lang w:val="es_ES" w:bidi="es_ES"/>
        </w:rPr>
        <w:t>Pero Dios castigó al faraón y a su hogar con plagas debido a Sarai, la esposa de Abram. La peste es un término general que podría referirse a una enfermedad o a un desastre. En esta escena, no está claro qué plagas se infligieron al faraón y a su familia. Lo que es seguro es que Dios castigó al faraón porque el faraón tomó a la esposa de Abram. En este momento, recuerden que, en la historia anterior, Dios prometió que a las personas que harían daño a Abram, Dios castigaría con maldición. Aquí, Dios maldijo al faraón con plagas para castigarlo a él y a su hogar por llevar a la esposa de Abram. Sarai era parte del hogar del faraón en este momento, pero la historia sugiere que Sarai no estaba entre los que fueron infligidos con plagas. Aunque no se mencionó, Sarai puede haber sido quien le dijo al faraón que le pidiera a Abram que explicara por qué estas plagas les estaban sucediendo. Por lo tanto, el faraón llamó a Abram. Es decir, el faraón ordenó a sus hombres que le trajeran a Abram. Por lo tanto, Abram vino al faraón. El faraón podría haberle pedido a Abram que explicara las plagas. En respuesta, Abram pudo haber finalmente admitido ante el faraón que Sarai era su esposa, y Dios estaba castigando al faraón y a su hogar por llevar a su esposa. Entonces, el faraón le preguntó a Abram: "¿Qué me has hecho? ¿Por qué no me dijiste que era tu esposa? ¿Por qué dijiste: 'Ella es mi hermana', para que la tomara como mi esposa?" Estas preguntas son preguntas retóricas. Las preguntas retóricas son preguntas que se hacen para hacer un punto en lugar de obtener una respuesta. El faraón usó estas preguntas para mostrar que estaba molesto de que Abram lo engañara. En este caso, lo que el faraón quería decir era: "No deberías haberme hecho esto. No deberían haberme dicho que ella era su hermana. Deberías haberme dicho que ella era tu esposa".</w:t>
      </w:r>
    </w:p>
    <w:p>
      <w:pPr/>
      <w:r>
        <w:rPr>
          <w:lang w:val="es_ES" w:bidi="es_ES"/>
        </w:rPr>
      </w:r>
      <w:r>
        <w:rPr>
          <w:lang w:val="es_ES" w:bidi="es_ES"/>
        </w:rPr>
        <w:t>Deténganse y conversen sobre las siguientes preguntas:</w:t>
      </w:r>
    </w:p>
    <w:p>
      <w:pPr/>
      <w:r>
        <w:rPr>
          <w:lang w:val="es_ES" w:bidi="es_ES"/>
        </w:rPr>
      </w:r>
      <w:r>
        <w:rPr>
          <w:lang w:val="es_ES" w:bidi="es_ES"/>
        </w:rPr>
        <w:t>El faraón termina su discurso con la declaración: "Ahora, entonces, aquí está tu esposa; tómala y vete". La manera en que el faraón termina su discurso sugiere que estaba molesto de que Abram lo engañara. Debido a esto, el faraón devolvió Sarai a Abram, lo que sugiere que Sarai también estaba cerca, cuando el faraón estaba hablando con Abram. Habiendo dicho esto, el faraón decidió que Abram y su familia debían dejar Egipto. El faraón también ordenó a sus hombres que se aseguraran de que Abram y su familia salieran de Egipto.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Abram va de Canaán a Egipto.</w:t>
      </w:r>
    </w:p>
    <w:p>
      <w:pPr/>
      <w:r>
        <w:rPr>
          <w:lang w:val="es_ES" w:bidi="es_ES"/>
        </w:rPr>
      </w:r>
      <w:r>
        <w:rPr>
          <w:b/>
          <w:lang w:val="es_ES" w:bidi="es_ES"/>
        </w:rPr>
        <w:t>Segunda escena:</w:t>
      </w:r>
      <w:r>
        <w:rPr>
          <w:lang w:val="es_ES" w:bidi="es_ES"/>
        </w:rPr>
        <w:t xml:space="preserve"> Cuando Abram estaba a punto de entrar en Egipto, habló con Sarai sobre engañar a los egipcios sobre su verdadera relación. Abram temía que, como Sarai era hermosa, los egipcios pudieran planear matarlo si los egipcios sabían que Sarai era su esposa. Por lo tanto, Abram dijo que Sarai debía decirles a los egipcios que ella era solo la hermana de Abram. Abram dijo esto para que los egipcios no lo mataran y lo dejaran vivir en paz en Egipto.</w:t>
      </w:r>
    </w:p>
    <w:p>
      <w:pPr/>
      <w:r>
        <w:rPr>
          <w:lang w:val="es_ES" w:bidi="es_ES"/>
        </w:rPr>
      </w:r>
      <w:r>
        <w:rPr>
          <w:b/>
          <w:lang w:val="es_ES" w:bidi="es_ES"/>
        </w:rPr>
        <w:t>Tercera escena:</w:t>
      </w:r>
      <w:r>
        <w:rPr>
          <w:lang w:val="es_ES" w:bidi="es_ES"/>
        </w:rPr>
        <w:t xml:space="preserve"> Cuando Abram entró en Egipto, los egipcios vieron que Sarai era muy hermosa. Los funcionarios del faraón también vieron la belleza de Sarai. La alabaron ante el faraón y llevaron a Sarai a la casa del faraón para ser la esposa del faraón. Pensando que Sarai era la hermana de Abram, el faraón le dio regalos de ganado y siervos a Abram.</w:t>
      </w:r>
    </w:p>
    <w:p>
      <w:pPr/>
      <w:r>
        <w:rPr>
          <w:lang w:val="es_ES" w:bidi="es_ES"/>
        </w:rPr>
      </w:r>
      <w:r>
        <w:rPr>
          <w:b/>
          <w:lang w:val="es_ES" w:bidi="es_ES"/>
        </w:rPr>
        <w:t>Cuarta escena:</w:t>
      </w:r>
      <w:r>
        <w:rPr>
          <w:lang w:val="es_ES" w:bidi="es_ES"/>
        </w:rPr>
        <w:t xml:space="preserve"> Dios castigó al faraón y a su hogar con grandes plagas. Esto es porque el faraón había tomado la esposa de Abram, Sarai. Cuando el faraón se dio cuenta de esto, ordenó a sus hombres que le trajeran a Abram. Cuando Abram se presentó ante el faraón, este le hizo preguntas retóricas para expresar que estaba molesto porque Abram lo había engañado. El faraón decidió devolver a Sarai a Abram y hacer que salieran de Egipto.</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Abram</w:t>
      </w:r>
    </w:p>
    <w:p>
      <w:pPr>
        <w:pStyle w:val="ListBullet"/>
        <w:spacing w:line="240" w:lineRule="auto"/>
        <w:ind w:left="720"/>
      </w:pPr>
      <w:r>
        <w:rPr>
          <w:lang w:val="es_ES" w:bidi="es_ES"/>
        </w:rPr>
      </w:r>
      <w:r>
        <w:rPr>
          <w:lang w:val="es_ES" w:bidi="es_ES"/>
        </w:rPr>
        <w:t>Lot</w:t>
      </w:r>
    </w:p>
    <w:p>
      <w:pPr>
        <w:pStyle w:val="ListBullet"/>
        <w:spacing w:line="240" w:lineRule="auto"/>
        <w:ind w:left="720"/>
      </w:pPr>
      <w:r>
        <w:rPr>
          <w:lang w:val="es_ES" w:bidi="es_ES"/>
        </w:rPr>
      </w:r>
      <w:r>
        <w:rPr>
          <w:lang w:val="es_ES" w:bidi="es_ES"/>
        </w:rPr>
        <w:t>Sarai</w:t>
      </w:r>
    </w:p>
    <w:p>
      <w:pPr>
        <w:pStyle w:val="ListBullet"/>
        <w:spacing w:line="240" w:lineRule="auto"/>
        <w:ind w:left="720"/>
      </w:pPr>
      <w:r>
        <w:rPr>
          <w:lang w:val="es_ES" w:bidi="es_ES"/>
        </w:rPr>
      </w:r>
      <w:r>
        <w:rPr>
          <w:lang w:val="es_ES" w:bidi="es_ES"/>
        </w:rPr>
        <w:t>Los egipcios</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Los funcionarios del faraón</w:t>
      </w:r>
    </w:p>
    <w:p>
      <w:pPr>
        <w:pStyle w:val="ListBullet"/>
        <w:spacing w:line="240" w:lineRule="auto"/>
        <w:ind w:left="720"/>
      </w:pPr>
      <w:r>
        <w:rPr>
          <w:lang w:val="es_ES" w:bidi="es_ES"/>
        </w:rPr>
      </w:r>
      <w:r>
        <w:rPr>
          <w:lang w:val="es_ES" w:bidi="es_ES"/>
        </w:rPr>
        <w:t>Los hombres del faraón</w:t>
      </w:r>
    </w:p>
    <w:p>
      <w:pPr>
        <w:pStyle w:val="ListBullet"/>
        <w:spacing w:line="240" w:lineRule="auto"/>
        <w:ind w:left="720"/>
      </w:pPr>
      <w:r>
        <w:rPr>
          <w:lang w:val="es_ES" w:bidi="es_ES"/>
        </w:rPr>
      </w:r>
      <w:r>
        <w:rPr>
          <w:lang w:val="es_ES" w:bidi="es_ES"/>
        </w:rPr>
        <w:t>Los nuevos siervos de Abram</w:t>
      </w:r>
    </w:p>
    <w:p>
      <w:pPr/>
      <w:r>
        <w:rPr>
          <w:lang w:val="es_ES" w:bidi="es_ES"/>
        </w:rPr>
      </w:r>
      <w:r>
        <w:rPr>
          <w:lang w:val="es_ES" w:bidi="es_ES"/>
        </w:rPr>
        <w:t>En esta sesión, haz que el grupo cree un guión gráfico, esbozo o utilice algún tipo de ilustración para visualizar la historia y la acción que se desarrolla.</w:t>
      </w:r>
    </w:p>
    <w:p>
      <w:pPr/>
      <w:r>
        <w:rPr>
          <w:lang w:val="es_ES" w:bidi="es_ES"/>
        </w:rPr>
      </w:r>
      <w:r>
        <w:rPr>
          <w:lang w:val="es_ES" w:bidi="es_ES"/>
        </w:rPr>
        <w:t>Es importante recordar que, aunque no se mencionó en la historia, Abram viajó a Egipto con su familia. Su familia incluía a Sarai, Lot, los siervos que adquirieron en Harán y todas sus posesiones, que probablemente incluían ganado como ovejas, ganado y bueyes. Abram y Sarai eran ancianos. Abram tenía 75 años cuando dejó Harán para ir a Canaán. Sarai, como se revelará más tarde, es 10 años más joven que Abram.</w:t>
      </w:r>
    </w:p>
    <w:p>
      <w:pPr/>
      <w:r>
        <w:rPr>
          <w:lang w:val="es_ES" w:bidi="es_ES"/>
        </w:rPr>
      </w:r>
      <w:r>
        <w:rPr>
          <w:lang w:val="es_ES" w:bidi="es_ES"/>
        </w:rPr>
        <w:t>En la primera escena, Abram y su familia viajarán al sur desde Canaán a Egipto.</w:t>
      </w:r>
    </w:p>
    <w:p>
      <w:pPr/>
      <w:r>
        <w:rPr>
          <w:lang w:val="es_ES" w:bidi="es_ES"/>
        </w:rPr>
      </w:r>
      <w:r>
        <w:rPr>
          <w:lang w:val="es_ES" w:bidi="es_ES"/>
        </w:rPr>
        <w:t xml:space="preserve">Deténganse y muestren el mapa de la </w:t>
      </w:r>
      <w:r>
        <w:rPr>
          <w:lang w:val="es_ES" w:bidi="es_ES"/>
        </w:rPr>
        <w:t>ruta de Canaán a Egipto</w:t>
      </w:r>
      <w:r>
        <w:rPr>
          <w:lang w:val="es_ES" w:bidi="es_ES"/>
        </w:rPr>
        <w:t>.</w:t>
      </w:r>
    </w:p>
    <w:p>
      <w:pPr/>
      <w:r>
        <w:rPr>
          <w:lang w:val="es_ES" w:bidi="es_ES"/>
        </w:rPr>
      </w:r>
      <w:r>
        <w:rPr>
          <w:lang w:val="es_ES" w:bidi="es_ES"/>
        </w:rPr>
        <w:t>En la segunda escena, mientras Abram y su familia estaban a punto de entrar en Egipto, Abram hablará con Sarai. En hebreo, el discurso de Abram comienza con una expresión que típicamente se usa para introducir un discurso importante. El efecto es llamar la atención del oyente para que él o ella escuche con cuidado.</w:t>
      </w:r>
    </w:p>
    <w:p>
      <w:pPr/>
      <w:r>
        <w:rPr>
          <w:lang w:val="es_ES" w:bidi="es_ES"/>
        </w:rPr>
      </w:r>
      <w:r>
        <w:rPr>
          <w:lang w:val="es_ES" w:bidi="es_ES"/>
        </w:rPr>
        <w:t>Deténganse y conversen sobre esta pregunta: ¿Cómo comienza una persona en su cultura normalmente un discurso si quiere que la otra persona lo escuche cuidadosamente? Pensar en esto puede ayudarlos a decidir cómo traducir mejor esta palabra hebrea.</w:t>
      </w:r>
    </w:p>
    <w:p>
      <w:pPr/>
      <w:r>
        <w:rPr>
          <w:lang w:val="es_ES" w:bidi="es_ES"/>
        </w:rPr>
      </w:r>
      <w:r>
        <w:rPr>
          <w:lang w:val="es_ES" w:bidi="es_ES"/>
        </w:rPr>
        <w:t>Mientras Abram habla de la belleza de Sarai, Abram puede ser retratado como quien está admirando a Sarai.</w:t>
      </w:r>
    </w:p>
    <w:p>
      <w:pPr/>
      <w:r>
        <w:rPr>
          <w:lang w:val="es_ES" w:bidi="es_ES"/>
        </w:rPr>
      </w:r>
      <w:r>
        <w:rPr>
          <w:lang w:val="es_ES" w:bidi="es_ES"/>
        </w:rPr>
        <w:t>Puede ser útil conversar sobre cómo un esposo muestra admiración a su esposa en su cultura.</w:t>
      </w:r>
    </w:p>
    <w:p>
      <w:pPr/>
      <w:r>
        <w:rPr>
          <w:lang w:val="es_ES" w:bidi="es_ES"/>
        </w:rPr>
      </w:r>
      <w:r>
        <w:rPr>
          <w:lang w:val="es_ES" w:bidi="es_ES"/>
        </w:rPr>
        <w:t>Luego, la expresión y el tono de Abram cambiarán mientras le da instrucciones a Sarai sobre cómo engañar a los egipcios. Temiendo por su vida, Abram le dijo a Sarai que les dijera a los egipcios que ella era solo su hermana, para que los egipcios no lo mataran y lo trataran bien a causa de ella. Sarai escuchará en silencio mientras Abram habla.</w:t>
      </w:r>
    </w:p>
    <w:p>
      <w:pPr/>
      <w:r>
        <w:rPr>
          <w:lang w:val="es_ES" w:bidi="es_ES"/>
        </w:rPr>
      </w:r>
      <w:r>
        <w:rPr>
          <w:lang w:val="es_ES" w:bidi="es_ES"/>
        </w:rPr>
        <w:t>En la tercera escena, Abram y su familia entran en Egipto. Al caminar por Egipto, los egipcios se asombran de la belleza de Sarai. Los funcionarios del faraón, que también estaban allí, verán la belleza de Sarai. Es importante mostrar que tanto los egipcios como los funcionarios del faraón tienen expresiones que muestran que admiran la belleza de Sarai. Luego, los funcionarios del faraón informaránle informarán sobre la belleza de Sarai y su llegada a Egipto. Entonces, el faraón ordenará a sus funcionarios que traigan a Sarai a su casa para que pueda tomarla como esposa.</w:t>
      </w:r>
    </w:p>
    <w:p>
      <w:pPr/>
      <w:r>
        <w:rPr>
          <w:lang w:val="es_ES" w:bidi="es_ES"/>
        </w:rPr>
      </w:r>
      <w:r>
        <w:rPr>
          <w:lang w:val="es_ES" w:bidi="es_ES"/>
        </w:rPr>
        <w:t xml:space="preserve">Deténganse y muestren una imagen del </w:t>
      </w:r>
      <w:r>
        <w:rPr>
          <w:lang w:val="es_ES" w:bidi="es_ES"/>
        </w:rPr>
        <w:t>palacio de un antiguo faraón</w:t>
      </w:r>
      <w:r>
        <w:rPr>
          <w:lang w:val="es_ES" w:bidi="es_ES"/>
        </w:rPr>
        <w:t>.</w:t>
      </w:r>
    </w:p>
    <w:p>
      <w:pPr/>
      <w:r>
        <w:rPr>
          <w:lang w:val="es_ES" w:bidi="es_ES"/>
        </w:rPr>
      </w:r>
      <w:r>
        <w:rPr>
          <w:lang w:val="es_ES" w:bidi="es_ES"/>
        </w:rPr>
        <w:t>Al encontrarse con Sarai, el faraón puede haberle preguntado cómo Abram estaba relacionado con ella. Y Sarai puede haber respondido al faraón que ella era solo la hermana de Abram. Pensando que Sarai no estaba casada, el faraón toma a Sarai como esposa. Luego, el faraón le dará ganado y siervos a Abram como regalos en honor a su nueva esposa.</w:t>
      </w:r>
    </w:p>
    <w:p>
      <w:pPr/>
      <w:r>
        <w:rPr>
          <w:lang w:val="es_ES" w:bidi="es_ES"/>
        </w:rPr>
      </w:r>
      <w:r>
        <w:rPr>
          <w:lang w:val="es_ES" w:bidi="es_ES"/>
        </w:rPr>
        <w:t xml:space="preserve">Deténganse y muestren una imagen de una </w:t>
      </w:r>
      <w:r>
        <w:rPr>
          <w:lang w:val="es_ES" w:bidi="es_ES"/>
        </w:rPr>
        <w:t>oveja, un buey, burros machos y camellos</w:t>
      </w:r>
      <w:r>
        <w:rPr>
          <w:lang w:val="es_ES" w:bidi="es_ES"/>
        </w:rPr>
        <w:t>. Si no tienen algunos o todos estos animales en su cultura, puede ser útil discutir qué animales alternativos se pueden usar para esta escena.</w:t>
      </w:r>
    </w:p>
    <w:p>
      <w:pPr/>
      <w:r>
        <w:rPr>
          <w:lang w:val="es_ES" w:bidi="es_ES"/>
        </w:rPr>
      </w:r>
      <w:r>
        <w:rPr>
          <w:lang w:val="es_ES" w:bidi="es_ES"/>
        </w:rPr>
        <w:t>Abram está en silencio a lo largo de esta escena.</w:t>
      </w:r>
    </w:p>
    <w:p>
      <w:pPr/>
      <w:r>
        <w:rPr>
          <w:lang w:val="es_ES" w:bidi="es_ES"/>
        </w:rPr>
      </w:r>
      <w:r>
        <w:rPr>
          <w:lang w:val="es_ES" w:bidi="es_ES"/>
        </w:rPr>
        <w:t>En la cuarta escena, Dios golpeará al faraón y a su hogar con grandes plagas. Dios no habló aquí, pero se puede ver hablando o haciendo un gesto que hará que el faraón y su hogar se enfermen de repente. Aunque Sarai era parte del hogar del faraón en este momento, es posible que Sarai no haya sido infilngida con la peste. Por lo tanto, se puede ver a Sarai hablando con el faraón para pedirle a Abram que explique el castigo de Dios. Por lo tanto, el faraón ordenó a sus hombres que le trajeran a Abram. Cuando Abram vino, Abram podría ser retratado explicando la verdad al Faraón. Cuando el faraón se da cuenta de la verdad, el faraón le hace preguntas retóricas o preguntas que no esperan una respuesta. Es importante mostrar que el faraón estaba molesto mientras hablaba con Abram. Entonces, el faraón decide devolver a Sarai a Abram y les ordena que dejen Egipto. El faraón también ordena a sus hombres que se aseguren de que Abram deje Egipto de inmediato junto con su familia y todas sus posesiones.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Abram</w:t>
      </w:r>
    </w:p>
    <w:p>
      <w:pPr>
        <w:pStyle w:val="ListBullet"/>
        <w:spacing w:line="240" w:lineRule="auto"/>
        <w:ind w:left="720"/>
      </w:pPr>
      <w:r>
        <w:rPr>
          <w:lang w:val="es_ES" w:bidi="es_ES"/>
        </w:rPr>
      </w:r>
      <w:r>
        <w:rPr>
          <w:lang w:val="es_ES" w:bidi="es_ES"/>
        </w:rPr>
        <w:t>Lot</w:t>
      </w:r>
    </w:p>
    <w:p>
      <w:pPr>
        <w:pStyle w:val="ListBullet"/>
        <w:spacing w:line="240" w:lineRule="auto"/>
        <w:ind w:left="720"/>
      </w:pPr>
      <w:r>
        <w:rPr>
          <w:lang w:val="es_ES" w:bidi="es_ES"/>
        </w:rPr>
      </w:r>
      <w:r>
        <w:rPr>
          <w:lang w:val="es_ES" w:bidi="es_ES"/>
        </w:rPr>
        <w:t>Sarai</w:t>
      </w:r>
    </w:p>
    <w:p>
      <w:pPr>
        <w:pStyle w:val="ListBullet"/>
        <w:spacing w:line="240" w:lineRule="auto"/>
        <w:ind w:left="720"/>
      </w:pPr>
      <w:r>
        <w:rPr>
          <w:lang w:val="es_ES" w:bidi="es_ES"/>
        </w:rPr>
      </w:r>
      <w:r>
        <w:rPr>
          <w:lang w:val="es_ES" w:bidi="es_ES"/>
        </w:rPr>
        <w:t>Los egipcios</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Los oficiales del faraón</w:t>
      </w:r>
    </w:p>
    <w:p>
      <w:pPr>
        <w:pStyle w:val="ListBullet"/>
        <w:spacing w:line="240" w:lineRule="auto"/>
        <w:ind w:left="720"/>
      </w:pPr>
      <w:r>
        <w:rPr>
          <w:lang w:val="es_ES" w:bidi="es_ES"/>
        </w:rPr>
      </w:r>
      <w:r>
        <w:rPr>
          <w:lang w:val="es_ES" w:bidi="es_ES"/>
        </w:rPr>
        <w:t>Los hombres del faraón</w:t>
      </w:r>
    </w:p>
    <w:p>
      <w:pPr>
        <w:pStyle w:val="ListBullet"/>
        <w:spacing w:line="240" w:lineRule="auto"/>
        <w:ind w:left="720"/>
      </w:pPr>
      <w:r>
        <w:rPr>
          <w:lang w:val="es_ES" w:bidi="es_ES"/>
        </w:rPr>
      </w:r>
      <w:r>
        <w:rPr>
          <w:lang w:val="es_ES" w:bidi="es_ES"/>
        </w:rPr>
        <w:t>Los nuevos siervos de Abram</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Asegúrense de que las partes importantes o difíciles de la historia o del pasaje se interpreten y no se omitan. Ayude al equipo a recordar las partes de la historia.</w:t>
      </w:r>
    </w:p>
    <w:p>
      <w:pPr/>
      <w:r>
        <w:rPr>
          <w:lang w:val="es_ES" w:bidi="es_ES"/>
        </w:rPr>
      </w:r>
      <w:r>
        <w:rPr>
          <w:lang w:val="es_ES" w:bidi="es_ES"/>
        </w:rPr>
        <w:t>Es importante recordar que, aunque no se mencionó en la historia, Abram viajó a Egipto con su familia. Su familia incluía a Sarai, Lot, los siervos que adquirieron en Harán y todas sus posesiones, que probablemente incluían ganado como ovejas, ganado y bueyes. Abram y Sarai eran ancianos.</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En la primera escena, hagan que el equipo muestre que Abram y su familia están viajando a Egipto con todas sus pertenencias y siervos. Mientras Abram y su familia caminan hacia Egipto:</w:t>
      </w:r>
    </w:p>
    <w:p>
      <w:pPr/>
      <w:r>
        <w:rPr>
          <w:lang w:val="es_ES" w:bidi="es_ES"/>
        </w:rPr>
      </w:r>
      <w:r>
        <w:rPr>
          <w:lang w:val="es_ES" w:bidi="es_ES"/>
        </w:rPr>
        <w:t>Detengan la actuación. Pregúntenle al actor que interpreta a Abram: "¿Cómo se siente?" Es posible que escuchen cosas como: "Estoy preocupado por mi familia, ya que aún no hemos comido, y no tenemos nada que comer" o "Espero que podamos encontrar refugio en Egipto". Reanuden la acción.</w:t>
      </w:r>
    </w:p>
    <w:p>
      <w:pPr/>
      <w:r>
        <w:rPr>
          <w:lang w:val="es_ES" w:bidi="es_ES"/>
        </w:rPr>
      </w:r>
      <w:r>
        <w:rPr>
          <w:lang w:val="es_ES" w:bidi="es_ES"/>
        </w:rPr>
        <w:t>En la segunda escena, antes de que lleguen a Egipto, Abram hablará con Sarai. Asegúrense de usar los discursos directos de Abram mientras habla con Sarai. También recuerden la expresión cambiante de Abram mientras habla de la belleza de Sarai, y mientras da instrucciones a Sarai por miedo por su vida. Mientras Abram y su familia se acercaban a Egipto, Abram habló con su esposa, Sarai.</w:t>
      </w:r>
    </w:p>
    <w:p>
      <w:pPr/>
      <w:r>
        <w:rPr>
          <w:lang w:val="es_ES" w:bidi="es_ES"/>
        </w:rPr>
      </w:r>
      <w:r>
        <w:rPr>
          <w:lang w:val="es_ES" w:bidi="es_ES"/>
        </w:rPr>
        <w:t>Detengan la actuación. Pregúntenle al actor que interpreta a Abram: "¿Cómo se siente?" Es posible que escuchen cosas como: "Estoy bendecido de tener una hermosa esposa, pero también estoy preocupada porque los egipcios podrían matarme si descubren que Sarai es mi esposa" o "Podría estar en peligro cuando los egipcios me vean caminando con mi hermosa esposa". Reanuden la actuación.</w:t>
      </w:r>
    </w:p>
    <w:p>
      <w:pPr/>
      <w:r>
        <w:rPr>
          <w:lang w:val="es_ES" w:bidi="es_ES"/>
        </w:rPr>
      </w:r>
      <w:r>
        <w:rPr>
          <w:lang w:val="es_ES" w:bidi="es_ES"/>
        </w:rPr>
        <w:t>En la tercera escena, Abram y su familia llegarán a Egipto. Mientras caminan por Egipto, los egipcios y los funcionarios del faraón notarán la belleza de Sarai. Los funcionarios del faraón informarán al faraón sobre la belleza de Sarai, y el faraón les ordenará que le lleven a Sarai. Mientras los funcionarios del faraón están llevando a Sarai al faraón,</w:t>
      </w:r>
    </w:p>
    <w:p>
      <w:pPr/>
      <w:r>
        <w:rPr>
          <w:lang w:val="es_ES" w:bidi="es_ES"/>
        </w:rPr>
      </w:r>
      <w:r>
        <w:rPr>
          <w:lang w:val="es_ES" w:bidi="es_ES"/>
        </w:rPr>
        <w:t>Detengan la actuación. Pregúntenle a la actriz que interpreta a Sarai: "¿Cómo se siente?" Es posible que escuchen cosas como: "Debo decirle al faraón que soy solo la hermana de Abram. Si no, el faraón podría matarlo" o "Estoy preocupada por mi esposo, Abram. Debo pedirle al faraón que lo trate amablemente por mí". Reanuden la actuación.</w:t>
      </w:r>
    </w:p>
    <w:p>
      <w:pPr/>
      <w:r>
        <w:rPr>
          <w:lang w:val="es_ES" w:bidi="es_ES"/>
        </w:rPr>
      </w:r>
      <w:r>
        <w:rPr>
          <w:lang w:val="es_ES" w:bidi="es_ES"/>
        </w:rPr>
        <w:t>Entonces el faraón hará de Sarai su esposa y dará regalos a Abram. Si los animales de regalo no están disponibles para actuar en esta escena, pueden usar cualquier objeto que pueda representar a los animales. Mientras sucede esto, Abram también guardará silencio.</w:t>
      </w:r>
    </w:p>
    <w:p>
      <w:pPr/>
      <w:r>
        <w:rPr>
          <w:lang w:val="es_ES" w:bidi="es_ES"/>
        </w:rPr>
      </w:r>
      <w:r>
        <w:rPr>
          <w:lang w:val="es_ES" w:bidi="es_ES"/>
        </w:rPr>
        <w:t>En la cuarta escena, Dios castigará al faraón y a su hogar con grandes plagas, excepto por Sarai. Sarai le dice al faraón que le pida a Abram que explique el juicio de Dios. Entonces, el faraón ordenará a sus hombres que traigan a Abram. Cuando Abram llegue, el faraón le pedirá que explique el juicio de Dios y Abram le dirá la verdad al faraón de que Sarai era su esposa.</w:t>
      </w:r>
    </w:p>
    <w:p>
      <w:pPr/>
      <w:r>
        <w:rPr>
          <w:lang w:val="es_ES" w:bidi="es_ES"/>
        </w:rPr>
      </w:r>
      <w:r>
        <w:rPr>
          <w:lang w:val="es_ES" w:bidi="es_ES"/>
        </w:rPr>
        <w:t>Detengan la actuación. Pregúntenle al actor que interpreta al faraón: "¿Cómo se siente?" Es posible que escuchen cosas como: "Estoy molesto de que Abram me haya engañado después de que lo traté amablemente" o "El Dios de Abram me castigó porque tomé a la esposa de Abram. Debo regresar a Sarai con él y pedirles que se vayan". Reanuden la actuación.</w:t>
      </w:r>
    </w:p>
    <w:p>
      <w:pPr/>
      <w:r>
        <w:rPr>
          <w:lang w:val="es_ES" w:bidi="es_ES"/>
        </w:rPr>
      </w:r>
      <w:r>
        <w:rPr>
          <w:lang w:val="es_ES" w:bidi="es_ES"/>
        </w:rPr>
        <w:t>En este momento, el faraón hará preguntas retóricas a Abram. Asegúrense de usar las preguntas retóricas del faraón y sus órdenes cuando hablen con Abram. Asegúrense también de mostrar que el faraón está molesto de que Abram lo engañara. Entonces, devolverá a Sarai y les ordenará que dejen Egipto. El faraón también ordenará a sus hombres que se aseguren de que la familia de Abram deje Egipto de inmediato.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Esta historia es sobre el viaje de Abram de Canaán a Egipto y su vida en Egipto. La historia comienza con la información de que había una hambruna </w:t>
      </w:r>
      <w:r>
        <w:rPr>
          <w:b/>
          <w:lang w:val="es_ES" w:bidi="es_ES"/>
        </w:rPr>
        <w:t>grave</w:t>
      </w:r>
      <w:r>
        <w:rPr>
          <w:lang w:val="es_ES" w:bidi="es_ES"/>
        </w:rPr>
        <w:t xml:space="preserve"> en Canaán. La hambruna sucede cuando no hay suficiente suministro de comida para todos durante mucho tiempo. Como resultado, las personas se enfermaron e incluso murieron debido al hambre. Debido a esta hambruna grave, Abram decidió traer a su familia para bajar a </w:t>
      </w:r>
      <w:r>
        <w:rPr>
          <w:b/>
          <w:lang w:val="es_ES" w:bidi="es_ES"/>
        </w:rPr>
        <w:t>Egipto</w:t>
      </w:r>
      <w:r>
        <w:rPr>
          <w:lang w:val="es_ES" w:bidi="es_ES"/>
        </w:rPr>
        <w:t>. Egipto era un país al sur de Canaán. A lo largo del libro de Génesis, Egipto será un lugar de refugio para los personajes principales cada vez que estén en peligro. Pero después del libro de Génesis, Egipto tendrá una reputación diferente porque será el lugar donde los descendientes de Abram se convertirán en esclavos. Se convertirá en un símbolo de cautiverio y esclavitud. Pero en esta historia, Egipto era un lugar de refugio. Abram pensó que podían encontrar comida en Egipto debido a su tierra fértil. Esta es la razón por la que decidió ir a Egipto.</w:t>
      </w:r>
    </w:p>
    <w:p>
      <w:pPr/>
      <w:r>
        <w:rPr>
          <w:lang w:val="es_ES" w:bidi="es_ES"/>
        </w:rPr>
      </w:r>
      <w:r>
        <w:rPr>
          <w:lang w:val="es_ES" w:bidi="es_ES"/>
        </w:rPr>
        <w:t xml:space="preserve">Mientras se acercaban a Egipto, Abram habló con su esposa, Sarai. Abram dijo que Sarai era una mujer </w:t>
      </w:r>
      <w:r>
        <w:rPr>
          <w:b/>
          <w:lang w:val="es_ES" w:bidi="es_ES"/>
        </w:rPr>
        <w:t>hermosa</w:t>
      </w:r>
      <w:r>
        <w:rPr>
          <w:lang w:val="es_ES" w:bidi="es_ES"/>
        </w:rPr>
        <w:t>. La palabra "hermosa" significa que la persona tiene una apariencia atractiva. También puede usarse para describir a una persona con un buen carácter. Temeroso por su vida, Abram advierte que los egipcios lo matarán y perdonarán a Sarai si descubren que Sarai era su esposa. Por lo tanto, Abram le dijo a Sarai que engañara a los egipcios y dijera que solo su hermana de Abram. De esta manera, Abram espera que los egipcios lo traten con amabilidad y lo dejen vivir pacíficamente en Egipto.</w:t>
      </w:r>
    </w:p>
    <w:p>
      <w:pPr/>
      <w:r>
        <w:rPr>
          <w:lang w:val="es_ES" w:bidi="es_ES"/>
        </w:rPr>
      </w:r>
      <w:r>
        <w:rPr>
          <w:lang w:val="es_ES" w:bidi="es_ES"/>
        </w:rPr>
        <w:t xml:space="preserve">Cuando llegaron a Egipto, los egipcios y los funcionarios del </w:t>
      </w:r>
      <w:r>
        <w:rPr>
          <w:b/>
          <w:lang w:val="es_ES" w:bidi="es_ES"/>
        </w:rPr>
        <w:t>faraón</w:t>
      </w:r>
      <w:r>
        <w:rPr>
          <w:lang w:val="es_ES" w:bidi="es_ES"/>
        </w:rPr>
        <w:t xml:space="preserve"> vieron que Sarai era muy hermosa. El faraón se refiere al rey de Egipto, y los oficiales del faraón, o príncipes se referían a los líderes que sirvieron bajo su mando. Pueden consultar el Glosario Principal para obtener más información sobre la palabra </w:t>
      </w:r>
      <w:r>
        <w:rPr>
          <w:lang w:val="es_ES" w:bidi="es_ES"/>
        </w:rPr>
        <w:t>faraón</w:t>
      </w:r>
      <w:r>
        <w:rPr>
          <w:lang w:val="es_ES" w:bidi="es_ES"/>
        </w:rPr>
        <w:t xml:space="preserve">. Los funcionarios del faraón </w:t>
      </w:r>
      <w:r>
        <w:rPr>
          <w:b/>
          <w:lang w:val="es_ES" w:bidi="es_ES"/>
        </w:rPr>
        <w:t>alabaron</w:t>
      </w:r>
      <w:r>
        <w:rPr>
          <w:lang w:val="es_ES" w:bidi="es_ES"/>
        </w:rPr>
        <w:t xml:space="preserve"> a Sarai ante el faraón y la llevaron al faraón. La alabanza es el acto de honrar a una persona hablando bien de él o de ella. Puede hacerse usando solo palabras, o puede ir acompañado de canciones o acciones. En la Biblia, es Dios quien recibe y es más merecedor de la alabanza más alta. El faraón hizo de Sarai su esposa. Entonces, como el faraón pensaba que Sarai era la hermana de Abram, el faraón le dio ganado y siervos a Abram como regalos.</w:t>
      </w:r>
    </w:p>
    <w:p>
      <w:pPr/>
      <w:r>
        <w:rPr>
          <w:lang w:val="es_ES" w:bidi="es_ES"/>
        </w:rPr>
      </w:r>
      <w:r>
        <w:rPr>
          <w:lang w:val="es_ES" w:bidi="es_ES"/>
        </w:rPr>
        <w:t xml:space="preserve">Pero Dios castigará al faraón y a su hogar con </w:t>
      </w:r>
      <w:r>
        <w:rPr>
          <w:b/>
          <w:lang w:val="es_ES" w:bidi="es_ES"/>
        </w:rPr>
        <w:t>plagas</w:t>
      </w:r>
      <w:r>
        <w:rPr>
          <w:lang w:val="es_ES" w:bidi="es_ES"/>
        </w:rPr>
        <w:t xml:space="preserve"> por llevar a la esposa de Abram. Una peste puede referirse a cualquier enfermedad o desastre. En la Biblia, a menudo es un resultado del juicio o castigo de Dios. Cuando se refiere a un tipo de enfermedad, generalmente es contagiosa, y a menudo resulta en la muerte. En esta historia, la plaga específica que Dios causó no se mencionó. Lo que es seguro es que el faraón y su familia sufrieron debido a la peste. Entonces el faraón llamó a Abram. Después de darse cuenta de por qué Dios los estaba castigando, el faraón le hizo preguntas retóricas a Abram para mostrar que estaba molesto porque Abram lo había engañado. Después de esto, el faraón decide devolver a Sarai y hacer que Abram y su familia dejen Egipto.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13:1–18</w:t>
      </w:r>
      <w:r>
        <w:rPr>
          <w:lang w:val="es_ES" w:bidi="es_ES"/>
        </w:rPr>
      </w:r>
    </w:p>
    <w:p>
      <w:pPr>
        <w:pStyle w:val="Heading3"/>
      </w:pPr>
      <w:r>
        <w:rPr>
          <w:lang w:val="es_ES" w:bidi="es_ES"/>
        </w:rPr>
        <w:t>Escuchar con el corazón</w:t>
      </w:r>
    </w:p>
    <w:p>
      <w:pPr/>
      <w:r>
        <w:rPr>
          <w:lang w:val="es_ES" w:bidi="es_ES"/>
        </w:rPr>
      </w:r>
      <w:r>
        <w:rPr>
          <w:lang w:val="es_ES" w:bidi="es_ES"/>
        </w:rPr>
        <w:t>Escuchen Génesis 13:1–18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Las historias anteriores trataron sobre la promesa de Dios de bendecir a Abram y a sus descendientes. Dios también prometió que serían dueños de la tierra de Canaán. Pero debido a la hambruna en Canaán, Abram y su familia vivieron en Egipto por un tiempo. Después de algún tiempo, regresaron a Canaán. Abram regresó con más riqueza que antes.</w:t>
      </w:r>
    </w:p>
    <w:p>
      <w:pPr/>
      <w:r>
        <w:rPr>
          <w:lang w:val="es_ES" w:bidi="es_ES"/>
        </w:rPr>
      </w:r>
      <w:r>
        <w:rPr>
          <w:lang w:val="es_ES" w:bidi="es_ES"/>
        </w:rPr>
        <w:t>La presente historia continúa a partir de la anterior. Después de que Abram y su familia dejaron Egipto, regresaron al desierto de Néguev en la tierra de Canaán.</w:t>
      </w:r>
    </w:p>
    <w:p>
      <w:pPr/>
      <w:r>
        <w:rPr>
          <w:lang w:val="es_ES" w:bidi="es_ES"/>
        </w:rPr>
      </w:r>
      <w:r>
        <w:rPr>
          <w:lang w:val="es_ES" w:bidi="es_ES"/>
        </w:rPr>
        <w:t xml:space="preserve">Deténganse y muestren una imagen del </w:t>
      </w:r>
      <w:r>
        <w:rPr>
          <w:lang w:val="es_ES" w:bidi="es_ES"/>
        </w:rPr>
        <w:t>desierto del Néguev</w:t>
      </w:r>
      <w:r>
        <w:rPr>
          <w:lang w:val="es_ES" w:bidi="es_ES"/>
        </w:rPr>
        <w:t>.</w:t>
      </w:r>
    </w:p>
    <w:p>
      <w:pPr/>
      <w:r>
        <w:rPr>
          <w:lang w:val="es_ES" w:bidi="es_ES"/>
        </w:rPr>
      </w:r>
      <w:r>
        <w:rPr>
          <w:lang w:val="es_ES" w:bidi="es_ES"/>
        </w:rPr>
        <w:t>Su viaje se describió como "de subida" porque el Néguev, que era la tierra seca y caliente al sur de Canaán, era un país cuesta arriba. Cuando Abram regresó, era muy rico en ganado, plata y oro.</w:t>
      </w:r>
    </w:p>
    <w:p>
      <w:pPr/>
      <w:r>
        <w:rPr>
          <w:lang w:val="es_ES" w:bidi="es_ES"/>
        </w:rPr>
      </w:r>
      <w:r>
        <w:rPr>
          <w:lang w:val="es_ES" w:bidi="es_ES"/>
        </w:rPr>
        <w:t>Desde el Néguev, Abram fue "de lugar en lugar hasta que llegó a Betel". Esto significa que Abram se detuvo y acampó en un lugar, y luego se trasladó a otro lugar después de algún tiempo. Su último destino estaba en la región montañosa entre Betel y Hai.</w:t>
      </w:r>
    </w:p>
    <w:p>
      <w:pPr/>
      <w:r>
        <w:rPr>
          <w:lang w:val="es_ES" w:bidi="es_ES"/>
        </w:rPr>
      </w:r>
      <w:r>
        <w:rPr>
          <w:lang w:val="es_ES" w:bidi="es_ES"/>
        </w:rPr>
        <w:t xml:space="preserve">Deténganse y muestren una imagen de la </w:t>
      </w:r>
      <w:r>
        <w:rPr>
          <w:lang w:val="es_ES" w:bidi="es_ES"/>
        </w:rPr>
        <w:t>región montañosa</w:t>
      </w:r>
      <w:r>
        <w:rPr>
          <w:lang w:val="es_ES" w:bidi="es_ES"/>
        </w:rPr>
        <w:t xml:space="preserve"> y un mapa que muestre dónde se </w:t>
      </w:r>
      <w:r>
        <w:rPr>
          <w:lang w:val="es_ES" w:bidi="es_ES"/>
        </w:rPr>
        <w:t>encuentra entre Betel y Hai</w:t>
      </w:r>
      <w:r>
        <w:rPr>
          <w:lang w:val="es_ES" w:bidi="es_ES"/>
        </w:rPr>
        <w:t>.</w:t>
      </w:r>
    </w:p>
    <w:p>
      <w:pPr/>
      <w:r>
        <w:rPr>
          <w:lang w:val="es_ES" w:bidi="es_ES"/>
        </w:rPr>
      </w:r>
      <w:r>
        <w:rPr>
          <w:lang w:val="es_ES" w:bidi="es_ES"/>
        </w:rPr>
        <w:t>Recuerden que Abram había acampado allí y construido un altar allí antes.</w:t>
      </w:r>
    </w:p>
    <w:p>
      <w:pPr/>
      <w:r>
        <w:rPr>
          <w:lang w:val="es_ES" w:bidi="es_ES"/>
        </w:rPr>
      </w:r>
      <w:r>
        <w:rPr>
          <w:lang w:val="es_ES" w:bidi="es_ES"/>
        </w:rPr>
        <w:t xml:space="preserve">Deténganse y muestren una imagen de un </w:t>
      </w:r>
      <w:r>
        <w:rPr>
          <w:lang w:val="es_ES" w:bidi="es_ES"/>
        </w:rPr>
        <w:t>altar que estaba hecho de una pila de piedras con una persona que ofrecía un sacrificio de animal encima de él</w:t>
      </w:r>
      <w:r>
        <w:rPr>
          <w:lang w:val="es_ES" w:bidi="es_ES"/>
        </w:rPr>
        <w:t>.</w:t>
      </w:r>
    </w:p>
    <w:p>
      <w:pPr/>
      <w:r>
        <w:rPr>
          <w:lang w:val="es_ES" w:bidi="es_ES"/>
        </w:rPr>
      </w:r>
      <w:r>
        <w:rPr>
          <w:lang w:val="es_ES" w:bidi="es_ES"/>
        </w:rPr>
        <w:t>Abram adoraba a Dios en ese lugar. Recuerden que el nombre de Dios usado en esta historia es Jehová, el nombre personal de Dios.</w:t>
      </w:r>
    </w:p>
    <w:p>
      <w:pPr/>
      <w:r>
        <w:rPr>
          <w:lang w:val="es_ES" w:bidi="es_ES"/>
        </w:rPr>
      </w:r>
      <w:r>
        <w:rPr>
          <w:lang w:val="es_ES" w:bidi="es_ES"/>
        </w:rPr>
        <w:t>A lo largo del viaje de Abram, su sobrino Lot estuvo con él. Lot tenía rebaños y manadas de ganado, ovejas y cabras, y tiendas propias. Las tiendas mencionadas aquí no solo se refieren a los refugios temporales donde vivían las personas. En este contexto, las tiendas se referían a las personas que viajaban con Lot. Esto incluía a su esposa y a los siervos. Abram y Lot tenían mucho ganado. Los pueblos cananeos y ferezeos también vivían en esa área y tenían ganado. Había tanto ganado que la tierra no podía sostenerlos a todos con suficiente comida. Debido a esto, los pastores de Abram y Lot, o las personas que cuidaban del ganado, comenzaron a discutir.</w:t>
      </w:r>
    </w:p>
    <w:p>
      <w:pPr/>
      <w:r>
        <w:rPr>
          <w:lang w:val="es_ES" w:bidi="es_ES"/>
        </w:rPr>
      </w:r>
      <w:r>
        <w:rPr>
          <w:lang w:val="es_ES" w:bidi="es_ES"/>
        </w:rPr>
        <w:t>Abram habló con Lot y le dijo que ellos y sus pastores no debían luchar. Esto es porque eran parientes, o parientes cercanos. Recuerden que Lot era el hijo del hermano de Abram, Harán. Entonces, Abram le pregunta a Lot: "¿No está toda la tierra ante ti?" Realmente, no está haciendo una pregunta. Quiere decirle a Lot: "¡Mira, toda la tierra está ante ti!" Abram le dice a Lot que elija a dónde ir para que puedan vivir lejos entre sí, y su ganado tenga suficiente comida. Si Lot elige ir a la izquierda, Abram irá a la derecha. Si Lot elige ir a la derecha, Abram irá a la izquierda.</w:t>
      </w:r>
    </w:p>
    <w:p>
      <w:pPr/>
      <w:r>
        <w:rPr>
          <w:lang w:val="es_ES" w:bidi="es_ES"/>
        </w:rPr>
      </w:r>
      <w:r>
        <w:rPr>
          <w:lang w:val="es_ES" w:bidi="es_ES"/>
        </w:rPr>
        <w:t>Deténganse aquí y conversen en equipo: ¿Cómo resuelven este tipo de conflictos en su cultura?</w:t>
      </w:r>
    </w:p>
    <w:p>
      <w:pPr/>
      <w:r>
        <w:rPr>
          <w:lang w:val="es_ES" w:bidi="es_ES"/>
        </w:rPr>
      </w:r>
      <w:r>
        <w:rPr>
          <w:lang w:val="es_ES" w:bidi="es_ES"/>
        </w:rPr>
        <w:t>Por lo tanto, Lot levantó los ojos, o miró a su alrededor, y vio todo el valle del río Jordán en dirección a Zoar. Esto significa que Abram y Lot debían estar de pie en un terreno alto, donde pudieran ver todo el valle del Jordán. Este valle del Jordán es donde fluye el río Jordán. Es debido a este río que Lot se dio cuenta de que había un gran suministro de agua en ese lugar. Era como el jardín de Dios, que se refería al jardín de Edén que Dios plantó cuando creó al hombre. Ese jardín tenía su propio río, y era el lugar donde Dios puso al hombre y a la mujer después de crearlos. El valle del Jordán también era como Egipto. Egipto también tenía su propio río, el río Nilo, que lo convertía en una tierra fértil. Esta es la razón por la que, cuando hubo una hambruna en Canaán, Abram y su familia fueron a Egipto. El valle también estaba en dirección a Zoar. Zoar era una ciudad en el área sur del mar Muerto, donde estaba conectado el río Jordán. Estaba cerca de las ciudades de Sodoma y Gomorra. En una historia posterior, Dios destruirá estas dos ciudades debido a los grandes pecados de las personas que viven allí.</w:t>
      </w:r>
    </w:p>
    <w:p>
      <w:pPr/>
      <w:r>
        <w:rPr>
          <w:lang w:val="es_ES" w:bidi="es_ES"/>
        </w:rPr>
      </w:r>
      <w:r>
        <w:rPr>
          <w:lang w:val="es_ES" w:bidi="es_ES"/>
        </w:rPr>
        <w:t xml:space="preserve">Deténganse y muestren el mapa del </w:t>
      </w:r>
      <w:r>
        <w:rPr>
          <w:lang w:val="es_ES" w:bidi="es_ES"/>
        </w:rPr>
        <w:t>valle del Jordán, que incluye el mar Muerto, Sodoma, Gomorra y Zoar</w:t>
      </w:r>
      <w:r>
        <w:rPr>
          <w:lang w:val="es_ES" w:bidi="es_ES"/>
        </w:rPr>
        <w:t>.</w:t>
      </w:r>
    </w:p>
    <w:p>
      <w:pPr/>
      <w:r>
        <w:rPr>
          <w:lang w:val="es_ES" w:bidi="es_ES"/>
        </w:rPr>
      </w:r>
      <w:r>
        <w:rPr>
          <w:lang w:val="es_ES" w:bidi="es_ES"/>
        </w:rPr>
        <w:t>Entonces, Lot decidió dónde viviría. Viajó al este y movió su tienda cerca de la ciudad de Sodoma. Una tienda era un refugio hecho de tela tejida o piel de animal que estaba apoyado por postes de madera. Era un refugio movible y temporal.</w:t>
      </w:r>
    </w:p>
    <w:p>
      <w:pPr/>
      <w:r>
        <w:rPr>
          <w:lang w:val="es_ES" w:bidi="es_ES"/>
        </w:rPr>
      </w:r>
      <w:r>
        <w:rPr>
          <w:lang w:val="es_ES" w:bidi="es_ES"/>
        </w:rPr>
        <w:t xml:space="preserve">Deténganse y muestren una imagen de una </w:t>
      </w:r>
      <w:r>
        <w:rPr>
          <w:lang w:val="es_ES" w:bidi="es_ES"/>
        </w:rPr>
        <w:t>tienda con personas en ella</w:t>
      </w:r>
      <w:r>
        <w:rPr>
          <w:lang w:val="es_ES" w:bidi="es_ES"/>
        </w:rPr>
        <w:t>.</w:t>
      </w:r>
    </w:p>
    <w:p>
      <w:pPr/>
      <w:r>
        <w:rPr>
          <w:lang w:val="es_ES" w:bidi="es_ES"/>
        </w:rPr>
      </w:r>
      <w:r>
        <w:rPr>
          <w:lang w:val="es_ES" w:bidi="es_ES"/>
        </w:rPr>
        <w:t>Mientras tanto, Abram decidió quedarse en Canaán. Así que, Abram y Lot se separaron entre sí.</w:t>
      </w:r>
    </w:p>
    <w:p>
      <w:pPr/>
      <w:r>
        <w:rPr>
          <w:lang w:val="es_ES" w:bidi="es_ES"/>
        </w:rPr>
      </w:r>
      <w:r>
        <w:rPr>
          <w:lang w:val="es_ES" w:bidi="es_ES"/>
        </w:rPr>
        <w:t>Los hombres, o personas que vivían en Sodoma, no seguían a Dios. No está claro de qué manera las personas en Sodoma eran "malvadas" y "grandes pecadores". Lo que está claro es que esto se mencionó para mostrar que Lot eligió vivir cerca de un lugar que Dios destruirá más tarde debido a sus pecados. Esta será información importante para historias posteriores. Mientras tanto, Abram eligió quedarse en la tierra que Dios prometió.</w:t>
      </w:r>
    </w:p>
    <w:p>
      <w:pPr/>
      <w:r>
        <w:rPr>
          <w:lang w:val="es_ES" w:bidi="es_ES"/>
        </w:rPr>
      </w:r>
      <w:r>
        <w:rPr>
          <w:lang w:val="es_ES" w:bidi="es_ES"/>
        </w:rPr>
        <w:t>Después de que Lot se separó de Abram, Dios le dijo a Abram que mirara al norte, sur, este y oeste. Esto significa que Abram debía estar de pie en un terreno alto que le permitiera ver la vasta tierra a su alrededor. Dios dijo que toda la tierra que Abram ve, se la daría a Abram y a su descendencia para siempre. Aquí, "descendencia" se refería a los descendientes de Abram, y "para siempre" significa que Abram y sus descendientes serán dueños de la tierra durante mucho tiempo. Dios también dijo que haría que la descendencia de Abram fuera "Como polvo de la tierra, para que si alguien pudiera contar el polvo, entonces pudiera contarse su descendencia". Esto significa que Dios hará que los descendientes de Abram se conviertan en tantos que no sea posible contarlos.</w:t>
      </w:r>
    </w:p>
    <w:p>
      <w:pPr/>
      <w:r>
        <w:rPr>
          <w:lang w:val="es_ES" w:bidi="es_ES"/>
        </w:rPr>
      </w:r>
      <w:r>
        <w:rPr>
          <w:lang w:val="es_ES" w:bidi="es_ES"/>
        </w:rPr>
        <w:t>Al decirle esto a Abram, Dios reafirma la promesa que le hizo anteriormente. Pero lo que es importante notar aquí es que Dios proporcionó más detalles sobre la promesa que le dio a Abram anteriormente. En un inicio, la promesa de Dios solo se refería a "esta tierra". Aquí, Dios dijo que la tierra prometida incluiría toda la tierra que Abram ve. Además, al inicio, Dios prometió la tierra a los descendientes de Abram. Aquí, Dios dijo que daría la tierra no solo a los descendientes de Abram, sino también al propio Abram. Finalmente, Dios dijo algo aquí que no mencionó antes. En esta promesa, Dios dijo que Abram y sus descendientes serían dueños de la tierra "para siempre".</w:t>
      </w:r>
    </w:p>
    <w:p>
      <w:pPr/>
      <w:r>
        <w:rPr>
          <w:lang w:val="es_ES" w:bidi="es_ES"/>
        </w:rPr>
      </w:r>
      <w:r>
        <w:rPr>
          <w:lang w:val="es_ES" w:bidi="es_ES"/>
        </w:rPr>
        <w:t>Entonces Dios le dijo a Abram: "levántate, camina por toda la longitud y ancho de la tierra, porque te la daré". La palabra hebrea para "Levántate" no sugiere que Abram estuviera sentado o recostado. Más bien, es una palabra que se usa comúnmente para introducir una orden importante y urgente. Significa que la persona debe escuchar cuidadosamente y obedecer la orden de inmediato. La instrucción de Dios de "caminar a lo largo y ancho de la tierra" era una práctica común en el tiempo de Abram. Caminar por toda el área de tierra simbolizaba que una persona ahora era dueña de la tierra.</w:t>
      </w:r>
    </w:p>
    <w:p>
      <w:pPr/>
      <w:r>
        <w:rPr>
          <w:lang w:val="es_ES" w:bidi="es_ES"/>
        </w:rPr>
      </w:r>
      <w:r>
        <w:rPr>
          <w:lang w:val="es_ES" w:bidi="es_ES"/>
        </w:rPr>
        <w:t>Deténganse y conversen sobre la siguiente pregunta: ¿Cuál es la práctica común en su cultura que muestra que una persona ahora es dueña de la tierra?</w:t>
      </w:r>
    </w:p>
    <w:p>
      <w:pPr/>
      <w:r>
        <w:rPr>
          <w:lang w:val="es_ES" w:bidi="es_ES"/>
        </w:rPr>
      </w:r>
      <w:r>
        <w:rPr>
          <w:lang w:val="es_ES" w:bidi="es_ES"/>
        </w:rPr>
        <w:t>Por lo tanto, Abram "movió su tienda" y vivió junto a los "grandes árboles" o "encinos" de Mamre, que estaban en Hebrón. Una historia posterior introducirá a un personaje llamado Mamre. Es posible que este lugar haya sido nombrado en honor a él. Una historia mucho posterior revelará que Mamre se convirtió en otro topónimo para Hebrón.</w:t>
      </w:r>
    </w:p>
    <w:p>
      <w:pPr/>
      <w:r>
        <w:rPr>
          <w:lang w:val="es_ES" w:bidi="es_ES"/>
        </w:rPr>
      </w:r>
      <w:r>
        <w:rPr>
          <w:lang w:val="es_ES" w:bidi="es_ES"/>
        </w:rPr>
        <w:t xml:space="preserve">Deténganse y muestren una imagen del </w:t>
      </w:r>
      <w:r>
        <w:rPr>
          <w:lang w:val="es_ES" w:bidi="es_ES"/>
        </w:rPr>
        <w:t>encinal de Mamre</w:t>
      </w:r>
      <w:r>
        <w:rPr>
          <w:lang w:val="es_ES" w:bidi="es_ES"/>
        </w:rPr>
        <w:t xml:space="preserve">. Muestren también dónde se encuentra </w:t>
      </w:r>
      <w:r>
        <w:rPr>
          <w:lang w:val="es_ES" w:bidi="es_ES"/>
        </w:rPr>
        <w:t>Hebrón en el mapa</w:t>
      </w:r>
      <w:r>
        <w:rPr>
          <w:lang w:val="es_ES" w:bidi="es_ES"/>
        </w:rPr>
        <w:t>.</w:t>
      </w:r>
    </w:p>
    <w:p>
      <w:pPr/>
      <w:r>
        <w:rPr>
          <w:lang w:val="es_ES" w:bidi="es_ES"/>
        </w:rPr>
      </w:r>
      <w:r>
        <w:rPr>
          <w:lang w:val="es_ES" w:bidi="es_ES"/>
        </w:rPr>
        <w:t>Allí, Abram construyó un altar a Dios. Esto significa que Abram adoró a Dios en ese lugar.</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la ambientación y los personajes de la historia.</w:t>
      </w:r>
    </w:p>
    <w:p>
      <w:pPr/>
      <w:r>
        <w:rPr>
          <w:lang w:val="es_ES" w:bidi="es_ES"/>
        </w:rPr>
      </w:r>
      <w:r>
        <w:rPr>
          <w:lang w:val="es_ES" w:bidi="es_ES"/>
        </w:rPr>
        <w:t>Esta historia tiene siete escenas.</w:t>
      </w:r>
    </w:p>
    <w:p>
      <w:pPr/>
      <w:r>
        <w:rPr>
          <w:lang w:val="es_ES" w:bidi="es_ES"/>
        </w:rPr>
      </w:r>
      <w:r>
        <w:rPr>
          <w:b/>
          <w:lang w:val="es_ES" w:bidi="es_ES"/>
        </w:rPr>
        <w:t>Primera escena:</w:t>
      </w:r>
      <w:r>
        <w:rPr>
          <w:lang w:val="es_ES" w:bidi="es_ES"/>
        </w:rPr>
        <w:t xml:space="preserve"> Abram fue de Egipto al desierto de Negeb. Viajaba con su esposa, su sobrino, Lot, la esposa de Lot, sus siervos y animales. Abram salió de Egipto rico, con ganado, plata y oro.</w:t>
      </w:r>
    </w:p>
    <w:p>
      <w:pPr/>
      <w:r>
        <w:rPr>
          <w:lang w:val="es_ES" w:bidi="es_ES"/>
        </w:rPr>
      </w:r>
      <w:r>
        <w:rPr>
          <w:b/>
          <w:lang w:val="es_ES" w:bidi="es_ES"/>
        </w:rPr>
        <w:t>Segunda escena:</w:t>
      </w:r>
      <w:r>
        <w:rPr>
          <w:lang w:val="es_ES" w:bidi="es_ES"/>
        </w:rPr>
        <w:t xml:space="preserve"> Cuando Abram y su hogar llegaron al Néguev, continuaron viajando de un lugar a otro. Finalmente llegaron a Betel y vivieron en la región montañosa entre Betel y Hai. Allí, Abram adoraba a Dios en el altar que construyó allí antes.</w:t>
      </w:r>
    </w:p>
    <w:p>
      <w:pPr/>
      <w:r>
        <w:rPr>
          <w:lang w:val="es_ES" w:bidi="es_ES"/>
        </w:rPr>
      </w:r>
      <w:r>
        <w:rPr>
          <w:b/>
          <w:lang w:val="es_ES" w:bidi="es_ES"/>
        </w:rPr>
        <w:t>Tercera escena:</w:t>
      </w:r>
      <w:r>
        <w:rPr>
          <w:lang w:val="es_ES" w:bidi="es_ES"/>
        </w:rPr>
        <w:t xml:space="preserve"> Lot tenía rebaños, manadas y siervos. Como Abram y Lot vivían juntos en la misma tierra, su ganado no estaba recibiendo suficiente comida. Como resultado, los pastores de Abram y Lot lucharon. Además, había cananeos y perezeos que vivían con ellos en la tierra en ese momento.</w:t>
      </w:r>
    </w:p>
    <w:p>
      <w:pPr/>
      <w:r>
        <w:rPr>
          <w:lang w:val="es_ES" w:bidi="es_ES"/>
        </w:rPr>
      </w:r>
      <w:r>
        <w:rPr>
          <w:b/>
          <w:lang w:val="es_ES" w:bidi="es_ES"/>
        </w:rPr>
        <w:t>Cuarta escena:</w:t>
      </w:r>
      <w:r>
        <w:rPr>
          <w:lang w:val="es_ES" w:bidi="es_ES"/>
        </w:rPr>
        <w:t xml:space="preserve"> Abram habla con Lot. Abram dijo que ellos y sus pastores no deben luchar. Para evitar el conflicto entre ellos, Abram le dice a Lot que mire a su alrededor y elija dónde debe vivir. Lot miró a su alrededor y vio todo el valle del Jordán como una tierra fértil y bien regada. Lot eligió todo el valle del Jordán.</w:t>
      </w:r>
    </w:p>
    <w:p>
      <w:pPr/>
      <w:r>
        <w:rPr>
          <w:lang w:val="es_ES" w:bidi="es_ES"/>
        </w:rPr>
      </w:r>
      <w:r>
        <w:rPr>
          <w:b/>
          <w:lang w:val="es_ES" w:bidi="es_ES"/>
        </w:rPr>
        <w:t>Quinta escena:</w:t>
      </w:r>
      <w:r>
        <w:rPr>
          <w:lang w:val="es_ES" w:bidi="es_ES"/>
        </w:rPr>
        <w:t xml:space="preserve"> Abram y Lot se separaron. Abram se quedó en Canaán, mientras que Lot viajaba al este con su familia, los siervos y el ganado. Vivió en las ciudades cerca de Sodoma. Las personas que vivían en Sodoma eran malvadas y estaban cometiendo pecados contra Dios.</w:t>
      </w:r>
    </w:p>
    <w:p>
      <w:pPr/>
      <w:r>
        <w:rPr>
          <w:lang w:val="es_ES" w:bidi="es_ES"/>
        </w:rPr>
      </w:r>
      <w:r>
        <w:rPr>
          <w:b/>
          <w:lang w:val="es_ES" w:bidi="es_ES"/>
        </w:rPr>
        <w:t>Sexta escena:</w:t>
      </w:r>
      <w:r>
        <w:rPr>
          <w:lang w:val="es_ES" w:bidi="es_ES"/>
        </w:rPr>
        <w:t xml:space="preserve"> Dios habla con Abram y le dice que mire a su alrededor desde donde estaba de pie. Dios prometió que toda la tierra que Abram ve, se la daría a Abram y a sus descendientes para siempre. Dios también prometió que los descendientes de Abram serían tantos como el polvo de la tierra. Entonces Dios le dijo a Abram que caminara por toda la tierra porque Dios se la daría.</w:t>
      </w:r>
    </w:p>
    <w:p>
      <w:pPr/>
      <w:r>
        <w:rPr>
          <w:lang w:val="es_ES" w:bidi="es_ES"/>
        </w:rPr>
      </w:r>
      <w:r>
        <w:rPr>
          <w:b/>
          <w:lang w:val="es_ES" w:bidi="es_ES"/>
        </w:rPr>
        <w:t>Séptima escena:</w:t>
      </w:r>
      <w:r>
        <w:rPr>
          <w:lang w:val="es_ES" w:bidi="es_ES"/>
        </w:rPr>
        <w:t xml:space="preserve"> Abram montó su tienda y fue a vivir cerca del Encinal de Mamre en Hebrón. Allí, Abram construyó un altar para Dios.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Abram</w:t>
      </w:r>
    </w:p>
    <w:p>
      <w:pPr>
        <w:pStyle w:val="ListBullet"/>
        <w:spacing w:line="240" w:lineRule="auto"/>
        <w:ind w:left="720"/>
      </w:pPr>
      <w:r>
        <w:rPr>
          <w:lang w:val="es_ES" w:bidi="es_ES"/>
        </w:rPr>
      </w:r>
      <w:r>
        <w:rPr>
          <w:lang w:val="es_ES" w:bidi="es_ES"/>
        </w:rPr>
        <w:t>Sarai</w:t>
      </w:r>
    </w:p>
    <w:p>
      <w:pPr>
        <w:pStyle w:val="ListBullet"/>
        <w:spacing w:line="240" w:lineRule="auto"/>
        <w:ind w:left="720"/>
      </w:pPr>
      <w:r>
        <w:rPr>
          <w:lang w:val="es_ES" w:bidi="es_ES"/>
        </w:rPr>
      </w:r>
      <w:r>
        <w:rPr>
          <w:lang w:val="es_ES" w:bidi="es_ES"/>
        </w:rPr>
        <w:t>Los siervos de Abram</w:t>
      </w:r>
    </w:p>
    <w:p>
      <w:pPr>
        <w:pStyle w:val="ListBullet"/>
        <w:spacing w:line="240" w:lineRule="auto"/>
        <w:ind w:left="720"/>
      </w:pPr>
      <w:r>
        <w:rPr>
          <w:lang w:val="es_ES" w:bidi="es_ES"/>
        </w:rPr>
      </w:r>
      <w:r>
        <w:rPr>
          <w:lang w:val="es_ES" w:bidi="es_ES"/>
        </w:rPr>
        <w:t>Lot</w:t>
      </w:r>
    </w:p>
    <w:p>
      <w:pPr>
        <w:pStyle w:val="ListBullet"/>
        <w:spacing w:line="240" w:lineRule="auto"/>
        <w:ind w:left="720"/>
      </w:pPr>
      <w:r>
        <w:rPr>
          <w:lang w:val="es_ES" w:bidi="es_ES"/>
        </w:rPr>
      </w:r>
      <w:r>
        <w:rPr>
          <w:lang w:val="es_ES" w:bidi="es_ES"/>
        </w:rPr>
        <w:t>La esposa de Lot</w:t>
      </w:r>
    </w:p>
    <w:p>
      <w:pPr>
        <w:pStyle w:val="ListBullet"/>
        <w:spacing w:line="240" w:lineRule="auto"/>
        <w:ind w:left="720"/>
      </w:pPr>
      <w:r>
        <w:rPr>
          <w:lang w:val="es_ES" w:bidi="es_ES"/>
        </w:rPr>
      </w:r>
      <w:r>
        <w:rPr>
          <w:lang w:val="es_ES" w:bidi="es_ES"/>
        </w:rPr>
        <w:t>Los siervos de Lot</w:t>
      </w:r>
    </w:p>
    <w:p>
      <w:pPr>
        <w:pStyle w:val="ListBullet"/>
        <w:spacing w:line="240" w:lineRule="auto"/>
        <w:ind w:left="720"/>
      </w:pPr>
      <w:r>
        <w:rPr>
          <w:lang w:val="es_ES" w:bidi="es_ES"/>
        </w:rPr>
      </w:r>
      <w:r>
        <w:rPr>
          <w:lang w:val="es_ES" w:bidi="es_ES"/>
        </w:rPr>
        <w:t>Cananeos</w:t>
      </w:r>
    </w:p>
    <w:p>
      <w:pPr>
        <w:pStyle w:val="ListBullet"/>
        <w:spacing w:line="240" w:lineRule="auto"/>
        <w:ind w:left="720"/>
      </w:pPr>
      <w:r>
        <w:rPr>
          <w:lang w:val="es_ES" w:bidi="es_ES"/>
        </w:rPr>
      </w:r>
      <w:r>
        <w:rPr>
          <w:lang w:val="es_ES" w:bidi="es_ES"/>
        </w:rPr>
        <w:t>Ferezeos</w:t>
      </w:r>
    </w:p>
    <w:p>
      <w:pPr/>
      <w:r>
        <w:rPr>
          <w:lang w:val="es_ES" w:bidi="es_ES"/>
        </w:rPr>
      </w:r>
      <w:r>
        <w:rPr>
          <w:lang w:val="es_ES" w:bidi="es_ES"/>
        </w:rPr>
        <w:t>En esta sesión, haz que el grupo cree un guión gráfico, esbozo o utilice algún tipo de ilustración para visualizar la historia y la acción que se desarrolla.</w:t>
      </w:r>
    </w:p>
    <w:p>
      <w:pPr/>
      <w:r>
        <w:rPr>
          <w:lang w:val="es_ES" w:bidi="es_ES"/>
        </w:rPr>
      </w:r>
      <w:r>
        <w:rPr>
          <w:lang w:val="es_ES" w:bidi="es_ES"/>
        </w:rPr>
        <w:t>En la primera escena, Abram y su familia están viajando desde Egipto al desierto de Néguev.</w:t>
      </w:r>
    </w:p>
    <w:p>
      <w:pPr/>
      <w:r>
        <w:rPr>
          <w:lang w:val="es_ES" w:bidi="es_ES"/>
        </w:rPr>
      </w:r>
      <w:r>
        <w:rPr>
          <w:lang w:val="es_ES" w:bidi="es_ES"/>
        </w:rPr>
        <w:t xml:space="preserve">Deténganse y muestren una imagen del </w:t>
      </w:r>
      <w:r>
        <w:rPr>
          <w:lang w:val="es_ES" w:bidi="es_ES"/>
        </w:rPr>
        <w:t>desierto del Néguev</w:t>
      </w:r>
      <w:r>
        <w:rPr>
          <w:lang w:val="es_ES" w:bidi="es_ES"/>
        </w:rPr>
        <w:t>.</w:t>
      </w:r>
    </w:p>
    <w:p>
      <w:pPr/>
      <w:r>
        <w:rPr>
          <w:lang w:val="es_ES" w:bidi="es_ES"/>
        </w:rPr>
      </w:r>
      <w:r>
        <w:rPr>
          <w:lang w:val="es_ES" w:bidi="es_ES"/>
        </w:rPr>
        <w:t>Viaja con su esposa, los siervos, Lot, la esposa de Lot y los siervos de Lot y todas sus posesiones. Lo más probable es que viajaran a pie. Si los rebaños de ovejas y los manadas de ganado vacuno no están disponibles para esta escena, pueden usar cualquier objeto que pueda representar a los animales. Asegúrense también de mostrar la plata y el oro de Abram. Si estos no están disponibles para esta escena, pueden usar cualquier objeto que pueda representar la plata y el oro. El viaje va de una llanura a un terreno elevado.</w:t>
      </w:r>
    </w:p>
    <w:p>
      <w:pPr/>
      <w:r>
        <w:rPr>
          <w:lang w:val="es_ES" w:bidi="es_ES"/>
        </w:rPr>
      </w:r>
      <w:r>
        <w:rPr>
          <w:lang w:val="es_ES" w:bidi="es_ES"/>
        </w:rPr>
        <w:t>En la segunda escena, Abram y los suyos están acampando de un lugar a otro hasta que llegan a la región montañosa entre Betel y Hai.</w:t>
      </w:r>
    </w:p>
    <w:p>
      <w:pPr/>
      <w:r>
        <w:rPr>
          <w:lang w:val="es_ES" w:bidi="es_ES"/>
        </w:rPr>
      </w:r>
      <w:r>
        <w:rPr>
          <w:lang w:val="es_ES" w:bidi="es_ES"/>
        </w:rPr>
        <w:t xml:space="preserve">Deténganse y muestren una imagen del </w:t>
      </w:r>
      <w:r>
        <w:rPr>
          <w:lang w:val="es_ES" w:bidi="es_ES"/>
        </w:rPr>
        <w:t>país montañoso</w:t>
      </w:r>
      <w:r>
        <w:rPr>
          <w:lang w:val="es_ES" w:bidi="es_ES"/>
        </w:rPr>
        <w:t xml:space="preserve">, y un mapa que muestre dónde se encuentra </w:t>
      </w:r>
      <w:r>
        <w:rPr>
          <w:lang w:val="es_ES" w:bidi="es_ES"/>
        </w:rPr>
        <w:t>entre Betel y Hai</w:t>
      </w:r>
      <w:r>
        <w:rPr>
          <w:lang w:val="es_ES" w:bidi="es_ES"/>
        </w:rPr>
        <w:t>.</w:t>
      </w:r>
    </w:p>
    <w:p>
      <w:pPr/>
      <w:r>
        <w:rPr>
          <w:lang w:val="es_ES" w:bidi="es_ES"/>
        </w:rPr>
      </w:r>
      <w:r>
        <w:rPr>
          <w:lang w:val="es_ES" w:bidi="es_ES"/>
        </w:rPr>
        <w:t>No está claro cuánto tiempo se quedaron entre un lugar y el otro. Lo más probable es que su movimiento de un lugar a otro no sea inmediato. La escena termina con Abram adorando a Dios en el altar que construyó antes.</w:t>
      </w:r>
    </w:p>
    <w:p>
      <w:pPr/>
      <w:r>
        <w:rPr>
          <w:lang w:val="es_ES" w:bidi="es_ES"/>
        </w:rPr>
      </w:r>
      <w:r>
        <w:rPr>
          <w:lang w:val="es_ES" w:bidi="es_ES"/>
        </w:rPr>
        <w:t xml:space="preserve">Deténganse y muestren una imagen de un </w:t>
      </w:r>
      <w:r>
        <w:rPr>
          <w:lang w:val="es_ES" w:bidi="es_ES"/>
        </w:rPr>
        <w:t>altar que estaba hecho de una pila de piedras con una persona que ofrecía un sacrificio de animal encima de él</w:t>
      </w:r>
      <w:r>
        <w:rPr>
          <w:lang w:val="es_ES" w:bidi="es_ES"/>
        </w:rPr>
        <w:t>.</w:t>
      </w:r>
    </w:p>
    <w:p>
      <w:pPr/>
      <w:r>
        <w:rPr>
          <w:lang w:val="es_ES" w:bidi="es_ES"/>
        </w:rPr>
      </w:r>
      <w:r>
        <w:rPr>
          <w:lang w:val="es_ES" w:bidi="es_ES"/>
        </w:rPr>
        <w:t>En la tercera escena, habrá un cambio en el enfoque. El escenario ahora está lleno de personas y animales. Ahí estaban los pastores de Abram y de Lot. Entonces hay cananeos y ferezeos. Y luego todos sus animales están allí. Los pastores de Abram y Lot lucharán en un punto. Pero su lucha terminará eventualmente.</w:t>
      </w:r>
    </w:p>
    <w:p>
      <w:pPr/>
      <w:r>
        <w:rPr>
          <w:lang w:val="es_ES" w:bidi="es_ES"/>
        </w:rPr>
      </w:r>
      <w:r>
        <w:rPr>
          <w:lang w:val="es_ES" w:bidi="es_ES"/>
        </w:rPr>
        <w:t>Como resultado de la escena anterior, Abram hablará con Lot directamente en la cuarta escena. Ambos están de pie en un terreno alto donde pueden ver la tierra a su alrededor. Entonces Lot mira alrededor de la tierra. Ve el valle del Jordán y se emociona de ir allí.</w:t>
      </w:r>
    </w:p>
    <w:p>
      <w:pPr/>
      <w:r>
        <w:rPr>
          <w:lang w:val="es_ES" w:bidi="es_ES"/>
        </w:rPr>
      </w:r>
      <w:r>
        <w:rPr>
          <w:lang w:val="es_ES" w:bidi="es_ES"/>
        </w:rPr>
        <w:t>En la quinta escena, Lot se despide de Abram. Viaja al este, junto con su esposa, los siervos y los animales. Luego, establecerá un campamento en las ciudades cerca de Sodoma.</w:t>
      </w:r>
    </w:p>
    <w:p>
      <w:pPr/>
      <w:r>
        <w:rPr>
          <w:lang w:val="es_ES" w:bidi="es_ES"/>
        </w:rPr>
      </w:r>
      <w:r>
        <w:rPr>
          <w:lang w:val="es_ES" w:bidi="es_ES"/>
        </w:rPr>
        <w:t xml:space="preserve">Deténganse y muestren el mapa del valle del </w:t>
      </w:r>
      <w:r>
        <w:rPr>
          <w:lang w:val="es_ES" w:bidi="es_ES"/>
        </w:rPr>
        <w:t>Jordán, que incluye el mar Muerto, Sodoma y Gomorra, y Zoar</w:t>
      </w:r>
      <w:r>
        <w:rPr>
          <w:lang w:val="es_ES" w:bidi="es_ES"/>
        </w:rPr>
        <w:t xml:space="preserve">. También pueden mostrar una imagen de una </w:t>
      </w:r>
      <w:r>
        <w:rPr>
          <w:lang w:val="es_ES" w:bidi="es_ES"/>
        </w:rPr>
        <w:t>tienda de campaña</w:t>
      </w:r>
      <w:r>
        <w:rPr>
          <w:lang w:val="es_ES" w:bidi="es_ES"/>
        </w:rPr>
        <w:t>.</w:t>
      </w:r>
    </w:p>
    <w:p>
      <w:pPr/>
      <w:r>
        <w:rPr>
          <w:lang w:val="es_ES" w:bidi="es_ES"/>
        </w:rPr>
      </w:r>
      <w:r>
        <w:rPr>
          <w:lang w:val="es_ES" w:bidi="es_ES"/>
        </w:rPr>
        <w:t>La escena termina con Abram estableciendo un campamento en algún lugar de Canaán.</w:t>
      </w:r>
    </w:p>
    <w:p>
      <w:pPr/>
      <w:r>
        <w:rPr>
          <w:lang w:val="es_ES" w:bidi="es_ES"/>
        </w:rPr>
      </w:r>
      <w:r>
        <w:rPr>
          <w:lang w:val="es_ES" w:bidi="es_ES"/>
        </w:rPr>
        <w:t>En la sexta escena, Abram está de pie en un terreno elevado. Dios habla con Abram directamente y le dice que mire a su alrededor por la tierra en todas las direcciones. Mientras Abram mira a su alrededor, Dios promete que todo lo que ve, Dios se lo dará a él y a sus descendientes. Además, Dios dijo que los descendientes de Abram serán tantos, como el polvo de la tierra. También pueden intentar salir donde haya arena. Luego, pueden intentar contar la arena. Dios también le ordenará a Abram que camine por toda la tierra porque Dios le dará toda la tierra a él y a sus descendientes. La escena termina con Abram caminando por la tierra como Dios ordenó. En realidad, la tierra es muy grande. Es posible que a Abram le haya tomado días completar esta caminata. Con el propósito de encarnar esta escena, simplemente pueden caminar por una pequeña área y mostrar los límites que pueden representar la enorme tierra de Canaán.</w:t>
      </w:r>
    </w:p>
    <w:p>
      <w:pPr/>
      <w:r>
        <w:rPr>
          <w:lang w:val="es_ES" w:bidi="es_ES"/>
        </w:rPr>
      </w:r>
      <w:r>
        <w:rPr>
          <w:lang w:val="es_ES" w:bidi="es_ES"/>
        </w:rPr>
        <w:t>En la séptima escena, Abram traerá a todo su hogar cerca de los encinos de Mamre en Hebrón.</w:t>
      </w:r>
    </w:p>
    <w:p>
      <w:pPr/>
      <w:r>
        <w:rPr>
          <w:lang w:val="es_ES" w:bidi="es_ES"/>
        </w:rPr>
      </w:r>
      <w:r>
        <w:rPr>
          <w:lang w:val="es_ES" w:bidi="es_ES"/>
        </w:rPr>
        <w:t>Deténganse y muestren una imagen del encinal</w:t>
      </w:r>
      <w:r>
        <w:rPr>
          <w:lang w:val="es_ES" w:bidi="es_ES"/>
        </w:rPr>
        <w:t>de Mamre</w:t>
      </w:r>
      <w:r>
        <w:rPr>
          <w:lang w:val="es_ES" w:bidi="es_ES"/>
        </w:rPr>
        <w:t xml:space="preserve">. Muestren también dónde </w:t>
      </w:r>
      <w:r>
        <w:rPr>
          <w:lang w:val="es_ES" w:bidi="es_ES"/>
        </w:rPr>
        <w:t>se encuentra Hebrón</w:t>
      </w:r>
      <w:r>
        <w:rPr>
          <w:lang w:val="es_ES" w:bidi="es_ES"/>
        </w:rPr>
        <w:t xml:space="preserve"> en el mapa. Allí, Abram establecerá un campamento y construirá un altar para Dios. Es posible que Abram también adorara a Dios en ese lugar.</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siete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Abram</w:t>
      </w:r>
    </w:p>
    <w:p>
      <w:pPr>
        <w:pStyle w:val="ListBullet"/>
        <w:spacing w:line="240" w:lineRule="auto"/>
        <w:ind w:left="720"/>
      </w:pPr>
      <w:r>
        <w:rPr>
          <w:lang w:val="es_ES" w:bidi="es_ES"/>
        </w:rPr>
      </w:r>
      <w:r>
        <w:rPr>
          <w:lang w:val="es_ES" w:bidi="es_ES"/>
        </w:rPr>
        <w:t>Sarai</w:t>
      </w:r>
    </w:p>
    <w:p>
      <w:pPr>
        <w:pStyle w:val="ListBullet"/>
        <w:spacing w:line="240" w:lineRule="auto"/>
        <w:ind w:left="720"/>
      </w:pPr>
      <w:r>
        <w:rPr>
          <w:lang w:val="es_ES" w:bidi="es_ES"/>
        </w:rPr>
      </w:r>
      <w:r>
        <w:rPr>
          <w:lang w:val="es_ES" w:bidi="es_ES"/>
        </w:rPr>
        <w:t>Los siervos de Abram</w:t>
      </w:r>
    </w:p>
    <w:p>
      <w:pPr>
        <w:pStyle w:val="ListBullet"/>
        <w:spacing w:line="240" w:lineRule="auto"/>
        <w:ind w:left="720"/>
      </w:pPr>
      <w:r>
        <w:rPr>
          <w:lang w:val="es_ES" w:bidi="es_ES"/>
        </w:rPr>
      </w:r>
      <w:r>
        <w:rPr>
          <w:lang w:val="es_ES" w:bidi="es_ES"/>
        </w:rPr>
        <w:t>Lot</w:t>
      </w:r>
    </w:p>
    <w:p>
      <w:pPr>
        <w:pStyle w:val="ListBullet"/>
        <w:spacing w:line="240" w:lineRule="auto"/>
        <w:ind w:left="720"/>
      </w:pPr>
      <w:r>
        <w:rPr>
          <w:lang w:val="es_ES" w:bidi="es_ES"/>
        </w:rPr>
      </w:r>
      <w:r>
        <w:rPr>
          <w:lang w:val="es_ES" w:bidi="es_ES"/>
        </w:rPr>
        <w:t>La esposa de Lot</w:t>
      </w:r>
    </w:p>
    <w:p>
      <w:pPr>
        <w:pStyle w:val="ListBullet"/>
        <w:spacing w:line="240" w:lineRule="auto"/>
        <w:ind w:left="720"/>
      </w:pPr>
      <w:r>
        <w:rPr>
          <w:lang w:val="es_ES" w:bidi="es_ES"/>
        </w:rPr>
      </w:r>
      <w:r>
        <w:rPr>
          <w:lang w:val="es_ES" w:bidi="es_ES"/>
        </w:rPr>
        <w:t>Los siervos de Lot</w:t>
      </w:r>
    </w:p>
    <w:p>
      <w:pPr>
        <w:pStyle w:val="ListBullet"/>
        <w:spacing w:line="240" w:lineRule="auto"/>
        <w:ind w:left="720"/>
      </w:pPr>
      <w:r>
        <w:rPr>
          <w:lang w:val="es_ES" w:bidi="es_ES"/>
        </w:rPr>
      </w:r>
      <w:r>
        <w:rPr>
          <w:lang w:val="es_ES" w:bidi="es_ES"/>
        </w:rPr>
        <w:t>Cananeos</w:t>
      </w:r>
    </w:p>
    <w:p>
      <w:pPr>
        <w:pStyle w:val="ListBullet"/>
        <w:spacing w:line="240" w:lineRule="auto"/>
        <w:ind w:left="720"/>
      </w:pPr>
      <w:r>
        <w:rPr>
          <w:lang w:val="es_ES" w:bidi="es_ES"/>
        </w:rPr>
      </w:r>
      <w:r>
        <w:rPr>
          <w:lang w:val="es_ES" w:bidi="es_ES"/>
        </w:rPr>
        <w:t>Ferezeos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presete atención al diálogo, al flujo, a la trama y a la cronología de la historia. Asegúrense de que las partes importantes o difíciles de la historia o pasaje se interpreten y no se omitan. Ayuden al equipo a recordar las partes de la historia.</w:t>
      </w:r>
    </w:p>
    <w:p>
      <w:pPr/>
      <w:r>
        <w:rPr>
          <w:lang w:val="es_ES" w:bidi="es_ES"/>
        </w:rPr>
      </w:r>
      <w:r>
        <w:rPr>
          <w:lang w:val="es_ES" w:bidi="es_ES"/>
        </w:rPr>
        <w:t>La segunda vez que el equipo interprete esta historia, deténganse en ciertos puntos.</w:t>
      </w:r>
    </w:p>
    <w:p>
      <w:pPr/>
      <w:r>
        <w:rPr>
          <w:lang w:val="es_ES" w:bidi="es_ES"/>
        </w:rPr>
      </w:r>
      <w:r>
        <w:rPr>
          <w:lang w:val="es_ES" w:bidi="es_ES"/>
        </w:rPr>
        <w:t>En la primera escena, Abram y su familia están viajando. Su casa incluía a su esposa, a los siervos, a Lot, la esposa de Lot y todos sus siervos. Abram tiene mucha plata y oro.</w:t>
      </w:r>
    </w:p>
    <w:p>
      <w:pPr/>
      <w:r>
        <w:rPr>
          <w:lang w:val="es_ES" w:bidi="es_ES"/>
        </w:rPr>
      </w:r>
      <w:r>
        <w:rPr>
          <w:lang w:val="es_ES" w:bidi="es_ES"/>
        </w:rPr>
        <w:t>Detengan la actuación: Pregúntenle al actor que interpreta a Abram: "¿Cómo se siente?" Es posible que escuchen cosas como: "Me alegro de haber salido de Egipto de manera segura" o "Doy gracias a Dios por haberme bendecido con tanto ganado, plata y oro". Continúen con la actuación.</w:t>
      </w:r>
    </w:p>
    <w:p>
      <w:pPr/>
      <w:r>
        <w:rPr>
          <w:lang w:val="es_ES" w:bidi="es_ES"/>
        </w:rPr>
      </w:r>
      <w:r>
        <w:rPr>
          <w:lang w:val="es_ES" w:bidi="es_ES"/>
        </w:rPr>
        <w:t>En la segunda escena, Abram y su familia llegan al Néguev. Allí, armarán su tienda. Después de algún tiempo, se moverán a otro lugar, y luego, a otro lugar. Asegúrense de mostrar que el movimiento de un lugar a otro no es inmediato. La escena termina cuando establecieron un campamento en la región montañosa entre Betel y Hai. Deben estar familiarizados con el lugar, considerando que ya acamparon allí antes. Abram adorará a Dios en el altar que hizo allí antes.</w:t>
      </w:r>
    </w:p>
    <w:p>
      <w:pPr/>
      <w:r>
        <w:rPr>
          <w:lang w:val="es_ES" w:bidi="es_ES"/>
        </w:rPr>
      </w:r>
      <w:r>
        <w:rPr>
          <w:lang w:val="es_ES" w:bidi="es_ES"/>
        </w:rPr>
        <w:t>Detengan la actuación: Pregúntenle al actor que interpreta a Abram: "¿Cómo se siente?" Es posible que escuchen cosas como: "Adoro a Dios porque sobrevivimos a la hambruna aquí, y a la amenaza en Egipto" o "Quiero adorar a Dios por mantenernos a salvo en nuestro camino de regreso". Continúen con la actuación.</w:t>
      </w:r>
    </w:p>
    <w:p>
      <w:pPr/>
      <w:r>
        <w:rPr>
          <w:lang w:val="es_ES" w:bidi="es_ES"/>
        </w:rPr>
      </w:r>
      <w:r>
        <w:rPr>
          <w:lang w:val="es_ES" w:bidi="es_ES"/>
        </w:rPr>
        <w:t>En la tercera escena, los pastores de Abram y Lot están luchando por dónde comerán sus rebaños y manadas. Algunos cananeos y ferezeos también están allí con su ganado.</w:t>
      </w:r>
    </w:p>
    <w:p>
      <w:pPr/>
      <w:r>
        <w:rPr>
          <w:lang w:val="es_ES" w:bidi="es_ES"/>
        </w:rPr>
      </w:r>
      <w:r>
        <w:rPr>
          <w:lang w:val="es_ES" w:bidi="es_ES"/>
        </w:rPr>
        <w:t>Detengan la actuación: Pregúntenle al actor que interpreta a los pastores de Abram: "¿Cómo se siente?" Es posible que escuchen cosas como: "No hay suficiente comida para todo nuestro ganado aquí". También pueden preguntarles a los pastores de Lot: "¿Cómo se sienten?" Es posible que escuchen cosas como: "A menos que nuestros amos elijan vivir lejos entre sí, los animales no sobrevivirán, especialmente con los cananeos y ferezeos y su ganado que también se alimenta aquí". Continúen con la actuación.</w:t>
      </w:r>
    </w:p>
    <w:p>
      <w:pPr/>
      <w:r>
        <w:rPr>
          <w:lang w:val="es_ES" w:bidi="es_ES"/>
        </w:rPr>
      </w:r>
      <w:r>
        <w:rPr>
          <w:lang w:val="es_ES" w:bidi="es_ES"/>
        </w:rPr>
        <w:t>En la cuarta escena, Abram habla con Lot directamente. Ambos están en terreno alto. Lot ve el valle del Jordán. Se emociona después de ver que el valle es una tierra que tiene mucha agua.</w:t>
      </w:r>
    </w:p>
    <w:p>
      <w:pPr/>
      <w:r>
        <w:rPr>
          <w:lang w:val="es_ES" w:bidi="es_ES"/>
        </w:rPr>
      </w:r>
      <w:r>
        <w:rPr>
          <w:lang w:val="es_ES" w:bidi="es_ES"/>
        </w:rPr>
        <w:t>Detengan la actuación: Pregúntenle al actor que interpreta a Lot: "¿Cómo se siente?" Es posible que escuchen cosas como: "¡Todo el valle del Jordán es como el jardín de Dios o como Egipto porque tiene su propio río, el río Jordán!" o "Escuché que las personas que viven en Sodoma son malvadas y pecan mucho contra el Señor. Espero que estemos a salvo". Continúen con la actuación.</w:t>
      </w:r>
    </w:p>
    <w:p>
      <w:pPr/>
      <w:r>
        <w:rPr>
          <w:lang w:val="es_ES" w:bidi="es_ES"/>
        </w:rPr>
      </w:r>
      <w:r>
        <w:rPr>
          <w:lang w:val="es_ES" w:bidi="es_ES"/>
        </w:rPr>
        <w:t>En la quinta escena, Abram y Lot se separan. Abram se quedó en Canaán. Pero Lot viaja al este con su casa, que incluye a su esposa, su ganado y a sus siervos. Él pone su tienda cerca de Sodoma.</w:t>
      </w:r>
    </w:p>
    <w:p>
      <w:pPr/>
      <w:r>
        <w:rPr>
          <w:lang w:val="es_ES" w:bidi="es_ES"/>
        </w:rPr>
      </w:r>
      <w:r>
        <w:rPr>
          <w:lang w:val="es_ES" w:bidi="es_ES"/>
        </w:rPr>
        <w:t>En la sexta escena, Abram está de pie en un terreno elevado. Dios habla con Abram directamente. Dios le dice a Abram que mire a su alrededor desde donde está de pie. Abram mirará al norte, sur, este y oeste. Luego, Dios dijo que todo lo que Abram ve, se lo daría. Dios también le dirá a Abram que camine por la tierra porque se la dará. Abram camina alrededor de la tierra.</w:t>
      </w:r>
    </w:p>
    <w:p>
      <w:pPr/>
      <w:r>
        <w:rPr>
          <w:lang w:val="es_ES" w:bidi="es_ES"/>
        </w:rPr>
      </w:r>
      <w:r>
        <w:rPr>
          <w:lang w:val="es_ES" w:bidi="es_ES"/>
        </w:rPr>
        <w:t>Detengan la actuación: Pregúntenle al actor que interpreta a Abram: "¿Cómo se siente?" Es posible que escuchen cosas como: "¡Estoy emocionado de que Dios me dé esta enorme tierra!" o "¡Estoy emocionado de que Dios me dé descendientes!" Continúen con la actuación.</w:t>
      </w:r>
    </w:p>
    <w:p>
      <w:pPr/>
      <w:r>
        <w:rPr>
          <w:lang w:val="es_ES" w:bidi="es_ES"/>
        </w:rPr>
      </w:r>
      <w:r>
        <w:rPr>
          <w:lang w:val="es_ES" w:bidi="es_ES"/>
        </w:rPr>
        <w:t>En la séptima escena, Abram establecerá su campamento cerca del encinal de Mamre en Hebrón. Es importante recordar que la esposa de Abram, Sarai, y sus siervos y animales están con él. Abram también construyó un altar para Dios. Abram puede haber adorado a Dios en ese altar.</w:t>
      </w:r>
    </w:p>
    <w:p>
      <w:pPr/>
      <w:r>
        <w:rPr>
          <w:lang w:val="es_ES" w:bidi="es_ES"/>
        </w:rPr>
      </w:r>
      <w:r>
        <w:rPr>
          <w:lang w:val="es_ES" w:bidi="es_ES"/>
        </w:rPr>
        <w:t>Detengan la actuación: Pregúntenle al actor que interpreta a Abram: "¿Cómo se siente?" Es posible que escuchen cosas como: "Adoraré a Dios por su promesa hacia mí y a mis descendientes" o "Dios cumplirá su promesa. Por lo tanto, lo adoraré."</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Cuando Abram y su familia llegaron al desierto de Néguev, siguieron viajando de lugar en lugar hasta que llegaron a Betel. Usando el altar que construyó antes, Abram </w:t>
      </w:r>
      <w:r>
        <w:rPr>
          <w:b/>
          <w:lang w:val="es_ES" w:bidi="es_ES"/>
        </w:rPr>
        <w:t>invocó el nombre de Dios</w:t>
      </w:r>
      <w:r>
        <w:rPr>
          <w:lang w:val="es_ES" w:bidi="es_ES"/>
        </w:rPr>
        <w:t xml:space="preserve">. Invocar el nombre de Dios era otra manera de decir "adorar". Esto significa que Abram adoraba a Dios en ese lugar. Recuerden que el nombre de Dios usado en esta historia es </w:t>
      </w:r>
      <w:r>
        <w:rPr>
          <w:b/>
          <w:lang w:val="es_ES" w:bidi="es_ES"/>
        </w:rPr>
        <w:t>Yahvé</w:t>
      </w:r>
      <w:r>
        <w:rPr>
          <w:lang w:val="es_ES" w:bidi="es_ES"/>
        </w:rPr>
        <w:t xml:space="preserve">, el nombre personal de Dios. Su equipo debe traducir este nombre de la misma manera que lo ha hecho en otras historias y recordar que </w:t>
      </w:r>
      <w:r>
        <w:rPr>
          <w:lang w:val="es_ES" w:bidi="es_ES"/>
        </w:rPr>
        <w:t>Yahvé</w:t>
      </w:r>
      <w:r>
        <w:rPr>
          <w:lang w:val="es_ES" w:bidi="es_ES"/>
        </w:rPr>
        <w:t xml:space="preserve"> está en el Glosario Principal.</w:t>
      </w:r>
    </w:p>
    <w:p>
      <w:pPr/>
      <w:r>
        <w:rPr>
          <w:lang w:val="es_ES" w:bidi="es_ES"/>
        </w:rPr>
      </w:r>
      <w:r>
        <w:rPr>
          <w:lang w:val="es_ES" w:bidi="es_ES"/>
        </w:rPr>
        <w:t xml:space="preserve">Abram y Lot tenían mucho ganado, y sus </w:t>
      </w:r>
      <w:r>
        <w:rPr>
          <w:b/>
          <w:lang w:val="es_ES" w:bidi="es_ES"/>
        </w:rPr>
        <w:t>pastores</w:t>
      </w:r>
      <w:r>
        <w:rPr>
          <w:lang w:val="es_ES" w:bidi="es_ES"/>
        </w:rPr>
        <w:t xml:space="preserve"> lucharon por un lugar para que sus animales comieran. Un pastor o un ganadero es una persona que cuida del ganado, como ovejas, ganado y cabras. Sus deberes incluyen alimentar a los animales y asegurarse de que estén a salvo. En esta historia, se están refiriendo a los siervos de Abram y Lot, que también servían como pastores. Los cananeos y los ferezeos también estaban viviendo allí en ese momento. Ellos también tenían animales para alimentarse.</w:t>
      </w:r>
    </w:p>
    <w:p>
      <w:pPr/>
      <w:r>
        <w:rPr>
          <w:lang w:val="es_ES" w:bidi="es_ES"/>
        </w:rPr>
      </w:r>
      <w:r>
        <w:rPr>
          <w:lang w:val="es_ES" w:bidi="es_ES"/>
        </w:rPr>
        <w:t xml:space="preserve">Abram le dice a Lot que no deben luchar porque son </w:t>
      </w:r>
      <w:r>
        <w:rPr>
          <w:b/>
          <w:lang w:val="es_ES" w:bidi="es_ES"/>
        </w:rPr>
        <w:t>parientes</w:t>
      </w:r>
      <w:r>
        <w:rPr>
          <w:lang w:val="es_ES" w:bidi="es_ES"/>
        </w:rPr>
        <w:t>. En hebreo, la palabra para pariente es la misma palabra para hermano. También se puede traducir como parientes. Pero Lot no era el hermano de Abram. Lot era el sobrino de Abram, porque Lot era el hijo del hermano de Abram, Harán. En este contexto, pariente, por lo tanto, no significa "hermano", sino un pariente cercano.</w:t>
      </w:r>
    </w:p>
    <w:p>
      <w:pPr/>
      <w:r>
        <w:rPr>
          <w:lang w:val="es_ES" w:bidi="es_ES"/>
        </w:rPr>
      </w:r>
      <w:r>
        <w:rPr>
          <w:lang w:val="es_ES" w:bidi="es_ES"/>
        </w:rPr>
        <w:t xml:space="preserve">Entonces, Abram le pidió a Lot que eligiera dónde debía vivir. Lot miró a su alrededor y vio todo el valle del Jordán como una tierra con mucha agua. Este valle del Jordán es un valle en dirección a Zoar, otra ciudad cerca de las ciudades de Sodoma y Gomorra. Tiene su propio río llamado río Jordán. Por lo tanto, Lot eligió todo el valle del Jordán porque es como el </w:t>
      </w:r>
      <w:r>
        <w:rPr>
          <w:b/>
          <w:lang w:val="es_ES" w:bidi="es_ES"/>
        </w:rPr>
        <w:t>jardín de Dios,</w:t>
      </w:r>
      <w:r>
        <w:rPr>
          <w:lang w:val="es_ES" w:bidi="es_ES"/>
        </w:rPr>
        <w:t xml:space="preserve"> y </w:t>
      </w:r>
      <w:r>
        <w:rPr>
          <w:b/>
          <w:lang w:val="es_ES" w:bidi="es_ES"/>
        </w:rPr>
        <w:t>Egipto</w:t>
      </w:r>
      <w:r>
        <w:rPr>
          <w:lang w:val="es_ES" w:bidi="es_ES"/>
        </w:rPr>
        <w:t>. El jardín de Dios se refiere al Jardín de Edén que Dios creó cuando creó al hombre y a la mujer. El jardín tiene su propio río que fluye de él. Egipto era un país al sur de Canaán. Tenía su propio río llamado río Nilo.</w:t>
      </w:r>
    </w:p>
    <w:p>
      <w:pPr/>
      <w:r>
        <w:rPr>
          <w:lang w:val="es_ES" w:bidi="es_ES"/>
        </w:rPr>
      </w:r>
      <w:r>
        <w:rPr>
          <w:lang w:val="es_ES" w:bidi="es_ES"/>
        </w:rPr>
        <w:t xml:space="preserve">Abram y Lot toman caminos separados. Abram se quedó en Canaán. Lot viajó al este junto con su familia, siervos y animales. Alzó </w:t>
      </w:r>
      <w:r>
        <w:rPr>
          <w:b/>
          <w:lang w:val="es_ES" w:bidi="es_ES"/>
        </w:rPr>
        <w:t>su tienda en las ciudades</w:t>
      </w:r>
      <w:r>
        <w:rPr>
          <w:lang w:val="es_ES" w:bidi="es_ES"/>
        </w:rPr>
        <w:t xml:space="preserve"> cerca de </w:t>
      </w:r>
      <w:r>
        <w:rPr>
          <w:b/>
          <w:lang w:val="es_ES" w:bidi="es_ES"/>
        </w:rPr>
        <w:t>Sodoma</w:t>
      </w:r>
      <w:r>
        <w:rPr>
          <w:lang w:val="es_ES" w:bidi="es_ES"/>
        </w:rPr>
        <w:t xml:space="preserve">. Una </w:t>
      </w:r>
      <w:r>
        <w:rPr>
          <w:b/>
          <w:lang w:val="es_ES" w:bidi="es_ES"/>
        </w:rPr>
        <w:t>tienda</w:t>
      </w:r>
      <w:r>
        <w:rPr>
          <w:lang w:val="es_ES" w:bidi="es_ES"/>
        </w:rPr>
        <w:t xml:space="preserve"> era un refugio temporal hecho de tela tejida o piel de animal. Alzar una tienda era cuando una persona usaba postes de madera para apoyar la tela, de modo que se pusiera de pie y permitiera que algunas personas se quedaran dentro de ella. Asegúrense de traducir la palabra para tienda de la misma manera que han traducido esta palabra antes. Sodoma es una ciudad cerca del mar Muerto. Los hombres de Sodoma son malvados y grandes </w:t>
      </w:r>
      <w:r>
        <w:rPr>
          <w:b/>
          <w:lang w:val="es_ES" w:bidi="es_ES"/>
        </w:rPr>
        <w:t>pecadores</w:t>
      </w:r>
      <w:r>
        <w:rPr>
          <w:lang w:val="es_ES" w:bidi="es_ES"/>
        </w:rPr>
        <w:t xml:space="preserve">. Su equipo debe traducir </w:t>
      </w:r>
      <w:r>
        <w:rPr>
          <w:b/>
          <w:lang w:val="es_ES" w:bidi="es_ES"/>
        </w:rPr>
        <w:t>pecado</w:t>
      </w:r>
      <w:r>
        <w:rPr>
          <w:lang w:val="es_ES" w:bidi="es_ES"/>
        </w:rPr>
        <w:t xml:space="preserve"> de la misma manera que lo ha hecho en otras historias y recordar que el </w:t>
      </w:r>
      <w:r>
        <w:rPr>
          <w:lang w:val="es_ES" w:bidi="es_ES"/>
        </w:rPr>
        <w:t>pecado</w:t>
      </w:r>
      <w:r>
        <w:rPr>
          <w:lang w:val="es_ES" w:bidi="es_ES"/>
        </w:rPr>
        <w:t xml:space="preserve"> está en el Glosario Principal. En una historia posterior, Dios destruirá estas dos ciudades debido a los grandes pecados de las personas que viven allí.</w:t>
      </w:r>
    </w:p>
    <w:p>
      <w:pPr/>
      <w:r>
        <w:rPr>
          <w:lang w:val="es_ES" w:bidi="es_ES"/>
        </w:rPr>
      </w:r>
      <w:r>
        <w:rPr>
          <w:lang w:val="es_ES" w:bidi="es_ES"/>
        </w:rPr>
        <w:t xml:space="preserve">Después de que Abram y Lot se separaron, Dios le habló a Abram y le dijo: "alza tus ojos". Aquí, Dios le estaba diciendo a Abram que mirara a su alrededor en todas las direcciones desde donde estaba en pie. Todo lo que Abram ve, Dios se lo dará a Abram y a su </w:t>
      </w:r>
      <w:r>
        <w:rPr>
          <w:b/>
          <w:lang w:val="es_ES" w:bidi="es_ES"/>
        </w:rPr>
        <w:t>descendencia</w:t>
      </w:r>
      <w:r>
        <w:rPr>
          <w:lang w:val="es_ES" w:bidi="es_ES"/>
        </w:rPr>
        <w:t>. La palabra para descendencia significa literalmente semilla. Es una palabra que se usa para referirse a los descendientes. Asegúrense de traducir la palabra para descendencia de la misma manera que han traducido esta palabra antes.</w:t>
      </w:r>
    </w:p>
    <w:p>
      <w:pPr/>
      <w:r>
        <w:rPr>
          <w:lang w:val="es_ES" w:bidi="es_ES"/>
        </w:rPr>
      </w:r>
      <w:r>
        <w:rPr>
          <w:lang w:val="es_ES" w:bidi="es_ES"/>
        </w:rPr>
        <w:t xml:space="preserve">Entonces Abram fue a Hebrón y armó su tienda cerca del encinal de </w:t>
      </w:r>
      <w:r>
        <w:rPr>
          <w:b/>
          <w:lang w:val="es_ES" w:bidi="es_ES"/>
        </w:rPr>
        <w:t>Mamre</w:t>
      </w:r>
      <w:r>
        <w:rPr>
          <w:lang w:val="es_ES" w:bidi="es_ES"/>
        </w:rPr>
        <w:t xml:space="preserve">. Mamre era otro nombre para el lugar de Hebrón. Abram estaba con su esposa, siervos y animales. Allí, Abram construyó un </w:t>
      </w:r>
      <w:r>
        <w:rPr>
          <w:b/>
          <w:lang w:val="es_ES" w:bidi="es_ES"/>
        </w:rPr>
        <w:t>altar</w:t>
      </w:r>
      <w:r>
        <w:rPr>
          <w:lang w:val="es_ES" w:bidi="es_ES"/>
        </w:rPr>
        <w:t xml:space="preserve"> para Dios. Recuerden traducir la palabra altar de la misma manera que han traducido esta palabra en las historias anteriores. La palabra </w:t>
      </w:r>
      <w:r>
        <w:rPr>
          <w:lang w:val="es_ES" w:bidi="es_ES"/>
        </w:rPr>
        <w:t>altar</w:t>
      </w:r>
      <w:r>
        <w:rPr>
          <w:lang w:val="es_ES" w:bidi="es_ES"/>
        </w:rPr>
        <w:t xml:space="preserve"> también se puede encontrar en el Glosario Principal. Abram podría haber adorado a Dios en ese lugar.</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14:1–16</w:t>
      </w:r>
      <w:r>
        <w:rPr>
          <w:lang w:val="es_ES" w:bidi="es_ES"/>
        </w:rPr>
      </w:r>
    </w:p>
    <w:p>
      <w:pPr>
        <w:pStyle w:val="Heading3"/>
      </w:pPr>
      <w:r>
        <w:rPr>
          <w:lang w:val="es_ES" w:bidi="es_ES"/>
        </w:rPr>
        <w:t>Escuchar con el corazón</w:t>
      </w:r>
    </w:p>
    <w:p>
      <w:pPr/>
      <w:r>
        <w:rPr>
          <w:lang w:val="es_ES" w:bidi="es_ES"/>
        </w:rPr>
      </w:r>
      <w:r>
        <w:rPr>
          <w:lang w:val="es_ES" w:bidi="es_ES"/>
        </w:rPr>
        <w:t>En este paso, escuchen Génesis 14:1–16 y guárdenlo en sus corazones. Escuchen una versión en audio de Génesis 14:1–16 tres veces, en tres traducciones diferentes, si es posible. Luego, de forma grupal,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Génesis 14:1–16 en la traducción que sea más fácil de entender.</w:t>
      </w:r>
    </w:p>
    <w:p>
      <w:pPr/>
      <w:r>
        <w:rPr>
          <w:lang w:val="es_ES" w:bidi="es_ES"/>
        </w:rPr>
      </w:r>
      <w:r>
        <w:rPr>
          <w:lang w:val="es_ES" w:bidi="es_ES"/>
        </w:rPr>
        <w:t>Esta historia sucede después de que Abram y Lot, el sobrino de Abram, se separaron. En la historia anterior, Lot decidió vivir en la ciudad de Sodoma y Abram decidió vivir cerca del encinal de Mamre. Abram vivía junto a un grupo de árboles que pertenecían a Mamre, que es donde Dios le dijo que viviera. Pero en esta historia, Abram se ve arrastrado a un conflicto cercano debido a Lot.</w:t>
      </w:r>
    </w:p>
    <w:p>
      <w:pPr/>
      <w:r>
        <w:rPr>
          <w:lang w:val="es_ES" w:bidi="es_ES"/>
        </w:rPr>
      </w:r>
      <w:r>
        <w:rPr>
          <w:lang w:val="es_ES" w:bidi="es_ES"/>
        </w:rPr>
        <w:t>Esta narrativa y la siguiente son dos partes de una larga historia que da los antecedentes para la parte más importante de lo que sucederá en el siguiente pasaje, o la siguiente parte de esta historia.</w:t>
      </w:r>
    </w:p>
    <w:p>
      <w:pPr/>
      <w:r>
        <w:rPr>
          <w:lang w:val="es_ES" w:bidi="es_ES"/>
        </w:rPr>
      </w:r>
      <w:r>
        <w:rPr>
          <w:lang w:val="es_ES" w:bidi="es_ES"/>
        </w:rPr>
        <w:t xml:space="preserve">Esta narración es diferente de todas las otras historias de Abram, porque es la única en la que Abram está luchando. Esta historia muestra que Abram es un buen líder. También, es una de las pocas historias de Abram en las que Dios no habla. </w:t>
      </w:r>
    </w:p>
    <w:p>
      <w:pPr/>
      <w:r>
        <w:rPr>
          <w:lang w:val="es_ES" w:bidi="es_ES"/>
        </w:rPr>
      </w:r>
      <w:r>
        <w:rPr>
          <w:lang w:val="es_ES" w:bidi="es_ES"/>
        </w:rPr>
        <w:t>Los reyes Quedorlaomer de Elam, Amrafel de Sinar, que también se llamaba Babilonia, Arioc de Elasar y Tidal de Goim eran reyes conquistadores. Estos reyes conquistadores eran de la misma área en el norte donde Abram solía vivir, un área llamada Mesopotamia. Estos reyes gobernaban sobre grandes territorios, y el rey Quedorlaomer era su líder.</w:t>
      </w:r>
    </w:p>
    <w:p>
      <w:pPr/>
      <w:r>
        <w:rPr>
          <w:lang w:val="es_ES" w:bidi="es_ES"/>
        </w:rPr>
      </w:r>
      <w:r>
        <w:rPr>
          <w:lang w:val="es_ES" w:bidi="es_ES"/>
        </w:rPr>
        <w:t xml:space="preserve">Deténganse aquí y miren un mapa de las </w:t>
      </w:r>
      <w:r>
        <w:rPr>
          <w:lang w:val="es_ES" w:bidi="es_ES"/>
        </w:rPr>
        <w:t>áreas que estos reyes probablemente controlaban</w:t>
      </w:r>
      <w:r>
        <w:rPr>
          <w:lang w:val="es_ES" w:bidi="es_ES"/>
        </w:rPr>
        <w:t xml:space="preserve"> como grupo. Pausen este audio aquí.</w:t>
      </w:r>
    </w:p>
    <w:p>
      <w:pPr/>
      <w:r>
        <w:rPr>
          <w:lang w:val="es_ES" w:bidi="es_ES"/>
        </w:rPr>
      </w:r>
      <w:r>
        <w:rPr>
          <w:lang w:val="es_ES" w:bidi="es_ES"/>
        </w:rPr>
        <w:t>Los reyes Bera de Sodoma, Birsa de Gomorra, Sinab de Adma, Semeber de Zeboim y el rey de Bela, eran reyes rebeldes. Los reyes rebeldes controlaban ciudades y áreas más pequeñas al sur de los reyes conquistadores. El rey Quedorlaomer de Elam gobernó sobre los reyes rebeldes durante 12 años. Durante esos años, los reyes rebeldes probablemente pagaban tributo al rey Quedorlaomer, que eran pagos regulares hechos por un rey a otro rey que tenía control sobre esa ciudad. Los reyes rebeldes se rebelaron en el decimotercer año. Pueden haber sido parte de una rebelión más amplia contra el régimen de Mesopotamia de su área.</w:t>
      </w:r>
    </w:p>
    <w:p>
      <w:pPr/>
      <w:r>
        <w:rPr>
          <w:lang w:val="es_ES" w:bidi="es_ES"/>
        </w:rPr>
      </w:r>
      <w:r>
        <w:rPr>
          <w:lang w:val="es_ES" w:bidi="es_ES"/>
        </w:rPr>
        <w:t xml:space="preserve">Deténganse aquí y miren un mapa de las </w:t>
      </w:r>
      <w:r>
        <w:rPr>
          <w:lang w:val="es_ES" w:bidi="es_ES"/>
        </w:rPr>
        <w:t>ciudades que los reyes del sur controlaban</w:t>
      </w:r>
      <w:r>
        <w:rPr>
          <w:lang w:val="es_ES" w:bidi="es_ES"/>
        </w:rPr>
        <w:t xml:space="preserve"> como grupo. Pausen este audio aquí.</w:t>
      </w:r>
    </w:p>
    <w:p>
      <w:pPr/>
      <w:r>
        <w:rPr>
          <w:lang w:val="es_ES" w:bidi="es_ES"/>
        </w:rPr>
      </w:r>
      <w:r>
        <w:rPr>
          <w:lang w:val="es_ES" w:bidi="es_ES"/>
        </w:rPr>
        <w:t>En el decimocuarto año, los reyes conquistadores del norte comenzaron a derrotar a otros reyes en el sur. Los reyes conquistadores derrotaron a los refaítas en Asterot Karnaim, a los zuzitas en Ham, a los emitas en Save-quiriataim y a los horeos en la región montañosa de Seir, hasta El Parán en el borde del desierto. Entonces los reyes conquistadores se dieron marcha atrás y llegaron a En-mispat, y conquistaron toda la tierra de los amalecitas y los amorreos que vivían en Hazezontamar.</w:t>
      </w:r>
    </w:p>
    <w:p>
      <w:pPr/>
      <w:r>
        <w:rPr>
          <w:lang w:val="es_ES" w:bidi="es_ES"/>
        </w:rPr>
      </w:r>
      <w:r>
        <w:rPr>
          <w:lang w:val="es_ES" w:bidi="es_ES"/>
        </w:rPr>
        <w:t xml:space="preserve">Deténganse aquí y miren un mapa de </w:t>
      </w:r>
      <w:r>
        <w:rPr>
          <w:lang w:val="es_ES" w:bidi="es_ES"/>
        </w:rPr>
        <w:t>todas las ciudades y áreas que los reyes conquistadores conquistaron</w:t>
      </w:r>
      <w:r>
        <w:rPr>
          <w:lang w:val="es_ES" w:bidi="es_ES"/>
        </w:rPr>
        <w:t xml:space="preserve"> como grupo. Pausen este audio aquí.</w:t>
      </w:r>
    </w:p>
    <w:p>
      <w:pPr/>
      <w:r>
        <w:rPr>
          <w:lang w:val="es_ES" w:bidi="es_ES"/>
        </w:rPr>
      </w:r>
      <w:r>
        <w:rPr>
          <w:lang w:val="es_ES" w:bidi="es_ES"/>
        </w:rPr>
        <w:t>Los reyes rebeldes se prepararon para la batalla en el valle de Sidim. Aquí, la historia repite los nombres de todos los reyes conquistadores, y afirma que cuatro reyes, que eran los reyes conquistadores, lucharon contra cinco reyes, que eran los reyes rebeldes.</w:t>
      </w:r>
    </w:p>
    <w:p>
      <w:pPr/>
      <w:r>
        <w:rPr>
          <w:lang w:val="es_ES" w:bidi="es_ES"/>
        </w:rPr>
      </w:r>
      <w:r>
        <w:rPr>
          <w:lang w:val="es_ES" w:bidi="es_ES"/>
        </w:rPr>
        <w:t>El valle de Sidim más tarde fue renombrado como valle del mar Muerto, o valle del mar Salado. El valle de Sidim puede haber sido un valle que más tarde se convirtió en parte del lago cercano.</w:t>
      </w:r>
    </w:p>
    <w:p>
      <w:pPr/>
      <w:r>
        <w:rPr>
          <w:lang w:val="es_ES" w:bidi="es_ES"/>
        </w:rPr>
      </w:r>
      <w:r>
        <w:rPr>
          <w:lang w:val="es_ES" w:bidi="es_ES"/>
        </w:rPr>
        <w:t>El valle estaba lleno de pozos de asfalto. El asfalto o alquetrán, era una sustancia pegajosa que los constructores usaban para mantener juntos los ladrillos en edificios o muros. Cuando los reyes de Sodoma y Gomorra huyeron después de que los reyes conquistadores del norte los derrotaron, algunos de sus hombres cayeron en los pozos. Es posible que los hombres hayan muerto cuando cayeron en los pozos, o es posible que se hayan escondido a propósito en ellos.</w:t>
      </w:r>
    </w:p>
    <w:p>
      <w:pPr/>
      <w:r>
        <w:rPr>
          <w:lang w:val="es_ES" w:bidi="es_ES"/>
        </w:rPr>
      </w:r>
      <w:r>
        <w:rPr>
          <w:lang w:val="es_ES" w:bidi="es_ES"/>
        </w:rPr>
        <w:t xml:space="preserve">Deténganse aquí y miren una imagen de </w:t>
      </w:r>
      <w:r>
        <w:rPr>
          <w:lang w:val="es_ES" w:bidi="es_ES"/>
        </w:rPr>
        <w:t xml:space="preserve">asfalto o pozos de asfalto </w:t>
      </w:r>
      <w:r>
        <w:rPr>
          <w:lang w:val="es_ES" w:bidi="es_ES"/>
        </w:rPr>
        <w:t>como grupo. Si su idioma no tiene una palabra para asfalto o alquitrán, conversen sobre otras maneras de describir los pozos en los que cayeron los hombres. Pausen este audio aquí.</w:t>
      </w:r>
    </w:p>
    <w:p>
      <w:pPr/>
      <w:r>
        <w:rPr>
          <w:lang w:val="es_ES" w:bidi="es_ES"/>
        </w:rPr>
      </w:r>
      <w:r>
        <w:rPr>
          <w:lang w:val="es_ES" w:bidi="es_ES"/>
        </w:rPr>
        <w:t>Un hombre escapó de la lucha. El hombre que escapó puede haber sido uno de los hombres de Lot, o puede haber sido un soldado que luchaba por uno de los reyes rebeldes.</w:t>
      </w:r>
    </w:p>
    <w:p>
      <w:pPr/>
      <w:r>
        <w:rPr>
          <w:lang w:val="es_ES" w:bidi="es_ES"/>
        </w:rPr>
      </w:r>
      <w:r>
        <w:rPr>
          <w:lang w:val="es_ES" w:bidi="es_ES"/>
        </w:rPr>
        <w:t>El hombre le dijo a Abram el hebreo lo que había sucedido. Le dijo a Abram que Lot había sido capturado en la ciudad de Sodoma, donde Lot había estado viviendo. Esta es la primera vez que la palabra "hebreo" se usa en la Biblia. Aquí, probablemente se usaba para describir al pueblo al que pertenecía Abram y mostrar que era diferente de las personas entre las cuales vivía.</w:t>
      </w:r>
    </w:p>
    <w:p>
      <w:pPr/>
      <w:r>
        <w:rPr>
          <w:lang w:val="es_ES" w:bidi="es_ES"/>
        </w:rPr>
      </w:r>
      <w:r>
        <w:rPr>
          <w:lang w:val="es_ES" w:bidi="es_ES"/>
        </w:rPr>
        <w:t>Abram vivía junto al encinal que pertenecían a Mamre el amorreo. Mamre y sus parientes, Escol y Aner, eran los aliados de Abram. Mamre y sus parientes probablemente unieron fuerzas con Abram para derrotar a los reyes conquistadores, porque reciben recompensas por su trabajo en la historia siguiente.</w:t>
      </w:r>
    </w:p>
    <w:p>
      <w:pPr/>
      <w:r>
        <w:rPr>
          <w:lang w:val="es_ES" w:bidi="es_ES"/>
        </w:rPr>
      </w:r>
      <w:r>
        <w:rPr>
          <w:lang w:val="es_ES" w:bidi="es_ES"/>
        </w:rPr>
        <w:t xml:space="preserve">Deténganse aquí y miren </w:t>
      </w:r>
      <w:r>
        <w:rPr>
          <w:lang w:val="es_ES" w:bidi="es_ES"/>
        </w:rPr>
        <w:t>dónde vivía</w:t>
      </w:r>
      <w:r>
        <w:rPr>
          <w:lang w:val="es_ES" w:bidi="es_ES"/>
        </w:rPr>
        <w:t xml:space="preserve"> en un mapa como grupo. Pausen este audio aquí.</w:t>
      </w:r>
    </w:p>
    <w:p>
      <w:pPr/>
      <w:r>
        <w:rPr>
          <w:lang w:val="es_ES" w:bidi="es_ES"/>
        </w:rPr>
      </w:r>
      <w:r>
        <w:rPr>
          <w:lang w:val="es_ES" w:bidi="es_ES"/>
        </w:rPr>
        <w:t>Abram reunió a 318 hombres de su casa que fueran entrenados. Estos hombres eran esclavos o siervos que estaban entrenados para luchar. Ellos persiguieron a los reyes conquistadores en dirección norte hasta Dan. Abram dividió a sus hombres y derrotó a los reyes conquistadores en Dan, y luego los persiguió más al norte, a Hoba. Entonces Abram regresó con Lot, las posesiones de Lot, todas las posesiones de las que se apoderaron los reyes conquistadores, y todas las mujeres y otros cautivos que los reyes conquistadores tomaron cuando conquistaron Sodoma y Gomorra.</w:t>
      </w:r>
    </w:p>
    <w:p>
      <w:pPr/>
      <w:r>
        <w:rPr>
          <w:lang w:val="es_ES" w:bidi="es_ES"/>
        </w:rPr>
      </w:r>
      <w:r>
        <w:rPr>
          <w:lang w:val="es_ES" w:bidi="es_ES"/>
        </w:rPr>
        <w:t>Deténganse aquí para conversar en grupo. Cuenten una historia sobre una batalla importante o guerra en la que su pueblo ha luchado. ¿Quién luchó contra quién? ¿Qué tipo de cosas sucedieron durante la lucha? ¿Qué tipo de personas trabajaron juntas durante la guerra?</w:t>
      </w:r>
    </w:p>
    <w:p>
      <w:pPr/>
      <w:r>
        <w:rPr>
          <w:lang w:val="es_ES" w:bidi="es_ES"/>
        </w:rPr>
      </w:r>
      <w:r>
        <w:rPr>
          <w:lang w:val="es_ES" w:bidi="es_ES"/>
        </w:rPr>
        <w:t>Deténganse aquí y rastreen el viaje de Abram y sus hombres hacia Dan, luego a Hoba, y de regreso en un mapa.</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Génesis 14:1–16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Como podrán recordar, Abram originalmente vivía en un área llamada Mesopotamia antes de que Dios le dijera que se mudara. En algún momento, mientras Abram se estaba reasentando, un grupo de cuatro reyes en Mesopotamia se alió y conquistó ciudades cercanas. El rey más importante era Quedorlaomer, el rey de Elam. Los otros reyes eran Tidal, rey de Goim, Amrafel, rey de Sinar (o Babilonia), y Arioc, rey de Elasar. Estos reyes conquistadores incluso conquistaron ciudades cerca de Abram, como Sodoma y Gomorra. Los reyes conquistadores gobernaron durante 12 años, pero al año siguiente, cinco reyes al sur de los reyes conquistadores se rebelaron. Estos reyes rebeldes se reunieron en el valle de Sidim (que más tarde se llamó el valle del mar Muerto). Los cinco reyes rebeldes eran el rey Bera de Sodoma, el rey Birsa de Gomorra, el rey Sinab de Adma, el rey Semeber de Zeboim y el rey de Bela (o Zoar).</w:t>
      </w:r>
    </w:p>
    <w:p>
      <w:pPr/>
      <w:r>
        <w:rPr>
          <w:lang w:val="es_ES" w:bidi="es_ES"/>
        </w:rPr>
      </w:r>
      <w:r>
        <w:rPr>
          <w:b/>
          <w:lang w:val="es_ES" w:bidi="es_ES"/>
        </w:rPr>
        <w:t>En la segunda escena:</w:t>
      </w:r>
      <w:r>
        <w:rPr>
          <w:lang w:val="es_ES" w:bidi="es_ES"/>
        </w:rPr>
        <w:t xml:space="preserve"> El año en que los reyes rebeldes se rebelaron, el rey Quedorlaomer y sus aliados, los otros reyes conquistadores, derrotaron a los refaítas en Astarot-Karnaim, a los zuzitas en Ham, a los emitas en Save-quiriataim y a los horeos en la región montañosa de Seir, hasta El Parán, que estaba cerca del desierto.</w:t>
      </w:r>
    </w:p>
    <w:p>
      <w:pPr/>
      <w:r>
        <w:rPr>
          <w:lang w:val="es_ES" w:bidi="es_ES"/>
        </w:rPr>
      </w:r>
      <w:r>
        <w:rPr>
          <w:lang w:val="es_ES" w:bidi="es_ES"/>
        </w:rPr>
        <w:t>Entonces los reyes conquistadores retrocedieron y conquistaron el territorio de los amalecitas y los amorreos que vivían en Hazezontamar.</w:t>
      </w:r>
    </w:p>
    <w:p>
      <w:pPr/>
      <w:r>
        <w:rPr>
          <w:lang w:val="es_ES" w:bidi="es_ES"/>
        </w:rPr>
      </w:r>
      <w:r>
        <w:rPr>
          <w:b/>
          <w:lang w:val="es_ES" w:bidi="es_ES"/>
        </w:rPr>
        <w:t>En la tercera escena:</w:t>
      </w:r>
      <w:r>
        <w:rPr>
          <w:lang w:val="es_ES" w:bidi="es_ES"/>
        </w:rPr>
        <w:t xml:space="preserve"> Entonces los reyes rebeldes de Sodoma, Gomorra, Adma, Zeboim y Bela (o Zoar) se prepararon para la batalla en el valle de Sidim. Fueron cuatro reyes conquistadores contra cinco reyes rebeldes. El valle de Sidim estaba lleno de pozos de asfalto (o alquitrán), por lo que cuando los reyes rebeldes de Sodoma y Gomorra huyeron, algunos cayeron a los pozos. El resto huyó a las colinas.</w:t>
      </w:r>
    </w:p>
    <w:p>
      <w:pPr/>
      <w:r>
        <w:rPr>
          <w:lang w:val="es_ES" w:bidi="es_ES"/>
        </w:rPr>
      </w:r>
      <w:r>
        <w:rPr>
          <w:lang w:val="es_ES" w:bidi="es_ES"/>
        </w:rPr>
        <w:t>Los cuatro reyes conquistadores entonces saquearon Sodoma y Gomorra. Tomaron todas las posesiones y comida de las ciudades. También capturaron a Lot, el sobrino de Abram que vivía en Sodoma. Se llevaron a Lot y todas sus posesiones.</w:t>
      </w:r>
    </w:p>
    <w:p>
      <w:pPr/>
      <w:r>
        <w:rPr>
          <w:lang w:val="es_ES" w:bidi="es_ES"/>
        </w:rPr>
      </w:r>
      <w:r>
        <w:rPr>
          <w:b/>
          <w:lang w:val="es_ES" w:bidi="es_ES"/>
        </w:rPr>
        <w:t>En la cuarta escena:</w:t>
      </w:r>
      <w:r>
        <w:rPr>
          <w:lang w:val="es_ES" w:bidi="es_ES"/>
        </w:rPr>
        <w:t xml:space="preserve"> Uno de los hombres de Lot escapó de la lucha. Le dijo a Abram el hebreo lo que había sucedido. Abram vivió junto al encinal de Mamre el amorreo. Mamre y sus parientes Escol y Aner eran aliados de Abram.</w:t>
      </w:r>
    </w:p>
    <w:p>
      <w:pPr/>
      <w:r>
        <w:rPr>
          <w:lang w:val="es_ES" w:bidi="es_ES"/>
        </w:rPr>
      </w:r>
      <w:r>
        <w:rPr>
          <w:lang w:val="es_ES" w:bidi="es_ES"/>
        </w:rPr>
        <w:t>Cuando Abram escuchó que su pariente Lot había sido capturado, reunió a los 318 hombres entrenados de su casa y persiguió a los reyes conquistadores hasta el norte de Dan. Abram dividió a sus hombres durante la noche, derrotó a los reyes conquistadores y los persiguió hasta el norte hasta Hoba (que estaba al norte de Damasco). Entonces Abram regresó con todas las posesiones que los reyes conquistadores habían tomado, incluidos Lot y todas sus posesiones, así como las mujeres y los otros cautivos.</w:t>
      </w:r>
    </w:p>
    <w:p>
      <w:pPr/>
      <w:r>
        <w:rPr>
          <w:lang w:val="es_ES" w:bidi="es_ES"/>
        </w:rPr>
      </w:r>
      <w:r>
        <w:rPr>
          <w:lang w:val="es_ES" w:bidi="es_ES"/>
        </w:rPr>
        <w:t>Los personajes en este pasaje incluyen:</w:t>
      </w:r>
    </w:p>
    <w:p>
      <w:pPr/>
      <w:r>
        <w:rPr>
          <w:lang w:val="es_ES" w:bidi="es_ES"/>
        </w:rPr>
      </w:r>
      <w:r>
        <w:rPr>
          <w:lang w:val="es_ES" w:bidi="es_ES"/>
        </w:rPr>
        <w:t>Los cuatro reyes conquistadores:</w:t>
      </w:r>
    </w:p>
    <w:p>
      <w:pPr>
        <w:pStyle w:val="ListBullet"/>
        <w:spacing w:line="240" w:lineRule="auto"/>
        <w:ind w:left="720"/>
      </w:pPr>
      <w:r>
        <w:rPr>
          <w:lang w:val="es_ES" w:bidi="es_ES"/>
        </w:rPr>
      </w:r>
      <w:r>
        <w:rPr>
          <w:lang w:val="es_ES" w:bidi="es_ES"/>
        </w:rPr>
        <w:t>El rey Amrafel de Sinar (o Babilonia)</w:t>
      </w:r>
    </w:p>
    <w:p>
      <w:pPr>
        <w:pStyle w:val="ListBullet"/>
        <w:spacing w:line="240" w:lineRule="auto"/>
        <w:ind w:left="720"/>
      </w:pPr>
      <w:r>
        <w:rPr>
          <w:lang w:val="es_ES" w:bidi="es_ES"/>
        </w:rPr>
      </w:r>
      <w:r>
        <w:rPr>
          <w:lang w:val="es_ES" w:bidi="es_ES"/>
        </w:rPr>
        <w:t>El rey Arioc de Elasar</w:t>
      </w:r>
    </w:p>
    <w:p>
      <w:pPr>
        <w:pStyle w:val="ListBullet"/>
        <w:spacing w:line="240" w:lineRule="auto"/>
        <w:ind w:left="720"/>
      </w:pPr>
      <w:r>
        <w:rPr>
          <w:lang w:val="es_ES" w:bidi="es_ES"/>
        </w:rPr>
      </w:r>
      <w:r>
        <w:rPr>
          <w:lang w:val="es_ES" w:bidi="es_ES"/>
        </w:rPr>
        <w:t>El rey Quedorlaomer de Elam</w:t>
      </w:r>
    </w:p>
    <w:p>
      <w:pPr>
        <w:pStyle w:val="ListBullet"/>
        <w:spacing w:line="240" w:lineRule="auto"/>
        <w:ind w:left="720"/>
      </w:pPr>
      <w:r>
        <w:rPr>
          <w:lang w:val="es_ES" w:bidi="es_ES"/>
        </w:rPr>
      </w:r>
      <w:r>
        <w:rPr>
          <w:lang w:val="es_ES" w:bidi="es_ES"/>
        </w:rPr>
        <w:t>El rey Tidal de Goim</w:t>
      </w:r>
    </w:p>
    <w:p>
      <w:pPr/>
      <w:r>
        <w:rPr>
          <w:lang w:val="es_ES" w:bidi="es_ES"/>
        </w:rPr>
      </w:r>
      <w:r>
        <w:rPr>
          <w:lang w:val="es_ES" w:bidi="es_ES"/>
        </w:rPr>
        <w:t>Los cinco reyes rebeldes:</w:t>
      </w:r>
    </w:p>
    <w:p>
      <w:pPr>
        <w:pStyle w:val="ListBullet"/>
        <w:spacing w:line="240" w:lineRule="auto"/>
        <w:ind w:left="720"/>
      </w:pPr>
      <w:r>
        <w:rPr>
          <w:lang w:val="es_ES" w:bidi="es_ES"/>
        </w:rPr>
      </w:r>
      <w:r>
        <w:rPr>
          <w:lang w:val="es_ES" w:bidi="es_ES"/>
        </w:rPr>
        <w:t>El rey Bera de Sodoma</w:t>
      </w:r>
    </w:p>
    <w:p>
      <w:pPr>
        <w:pStyle w:val="ListBullet"/>
        <w:spacing w:line="240" w:lineRule="auto"/>
        <w:ind w:left="720"/>
      </w:pPr>
      <w:r>
        <w:rPr>
          <w:lang w:val="es_ES" w:bidi="es_ES"/>
        </w:rPr>
      </w:r>
      <w:r>
        <w:rPr>
          <w:lang w:val="es_ES" w:bidi="es_ES"/>
        </w:rPr>
        <w:t>El rey Birsa de Gomorra</w:t>
      </w:r>
    </w:p>
    <w:p>
      <w:pPr>
        <w:pStyle w:val="ListBullet"/>
        <w:spacing w:line="240" w:lineRule="auto"/>
        <w:ind w:left="720"/>
      </w:pPr>
      <w:r>
        <w:rPr>
          <w:lang w:val="es_ES" w:bidi="es_ES"/>
        </w:rPr>
      </w:r>
      <w:r>
        <w:rPr>
          <w:lang w:val="es_ES" w:bidi="es_ES"/>
        </w:rPr>
        <w:t>El rey Sinab de Adma</w:t>
      </w:r>
    </w:p>
    <w:p>
      <w:pPr>
        <w:pStyle w:val="ListBullet"/>
        <w:spacing w:line="240" w:lineRule="auto"/>
        <w:ind w:left="720"/>
      </w:pPr>
      <w:r>
        <w:rPr>
          <w:lang w:val="es_ES" w:bidi="es_ES"/>
        </w:rPr>
      </w:r>
      <w:r>
        <w:rPr>
          <w:lang w:val="es_ES" w:bidi="es_ES"/>
        </w:rPr>
        <w:t>El rey Semeber de Zeboim</w:t>
      </w:r>
    </w:p>
    <w:p>
      <w:pPr>
        <w:pStyle w:val="ListBullet"/>
        <w:spacing w:line="240" w:lineRule="auto"/>
        <w:ind w:left="720"/>
      </w:pPr>
      <w:r>
        <w:rPr>
          <w:lang w:val="es_ES" w:bidi="es_ES"/>
        </w:rPr>
      </w:r>
      <w:r>
        <w:rPr>
          <w:lang w:val="es_ES" w:bidi="es_ES"/>
        </w:rPr>
        <w:t>El rey de Bela (o Zoar)</w:t>
      </w:r>
    </w:p>
    <w:p>
      <w:pPr/>
      <w:r>
        <w:rPr>
          <w:lang w:val="es_ES" w:bidi="es_ES"/>
        </w:rPr>
      </w:r>
      <w:r>
        <w:rPr>
          <w:lang w:val="es_ES" w:bidi="es_ES"/>
        </w:rPr>
        <w:t>Otros personajes en esta historia incluyen:</w:t>
      </w:r>
    </w:p>
    <w:p>
      <w:pPr>
        <w:pStyle w:val="ListBullet"/>
        <w:spacing w:line="240" w:lineRule="auto"/>
        <w:ind w:left="720"/>
      </w:pPr>
      <w:r>
        <w:rPr>
          <w:lang w:val="es_ES" w:bidi="es_ES"/>
        </w:rPr>
      </w:r>
      <w:r>
        <w:rPr>
          <w:lang w:val="es_ES" w:bidi="es_ES"/>
        </w:rPr>
        <w:t>Lot, el sobrino de Abram</w:t>
      </w:r>
    </w:p>
    <w:p>
      <w:pPr>
        <w:pStyle w:val="ListBullet"/>
        <w:spacing w:line="240" w:lineRule="auto"/>
        <w:ind w:left="720"/>
      </w:pPr>
      <w:r>
        <w:rPr>
          <w:lang w:val="es_ES" w:bidi="es_ES"/>
        </w:rPr>
      </w:r>
      <w:r>
        <w:rPr>
          <w:lang w:val="es_ES" w:bidi="es_ES"/>
        </w:rPr>
        <w:t>Un hombre que escapó de la batalla</w:t>
      </w:r>
    </w:p>
    <w:p>
      <w:pPr>
        <w:pStyle w:val="ListBullet"/>
        <w:spacing w:line="240" w:lineRule="auto"/>
        <w:ind w:left="720"/>
      </w:pPr>
      <w:r>
        <w:rPr>
          <w:lang w:val="es_ES" w:bidi="es_ES"/>
        </w:rPr>
      </w:r>
      <w:r>
        <w:rPr>
          <w:lang w:val="es_ES" w:bidi="es_ES"/>
        </w:rPr>
        <w:t>Abram el hebreo</w:t>
      </w:r>
    </w:p>
    <w:p>
      <w:pPr>
        <w:pStyle w:val="ListBullet"/>
        <w:spacing w:line="240" w:lineRule="auto"/>
        <w:ind w:left="720"/>
      </w:pPr>
      <w:r>
        <w:rPr>
          <w:lang w:val="es_ES" w:bidi="es_ES"/>
        </w:rPr>
      </w:r>
      <w:r>
        <w:rPr>
          <w:lang w:val="es_ES" w:bidi="es_ES"/>
        </w:rPr>
        <w:t>318 hombres entrenados de la casa de Abram</w:t>
      </w:r>
    </w:p>
    <w:p>
      <w:pPr>
        <w:pStyle w:val="ListBullet"/>
        <w:spacing w:line="240" w:lineRule="auto"/>
        <w:ind w:left="720"/>
      </w:pPr>
      <w:r>
        <w:rPr>
          <w:lang w:val="es_ES" w:bidi="es_ES"/>
        </w:rPr>
      </w:r>
      <w:r>
        <w:rPr>
          <w:lang w:val="es_ES" w:bidi="es_ES"/>
        </w:rPr>
        <w:t>Mamre el amorreo, el aliado de Abram</w:t>
      </w:r>
    </w:p>
    <w:p>
      <w:pPr>
        <w:pStyle w:val="ListBullet"/>
        <w:spacing w:line="240" w:lineRule="auto"/>
        <w:ind w:left="720"/>
      </w:pPr>
      <w:r>
        <w:rPr>
          <w:lang w:val="es_ES" w:bidi="es_ES"/>
        </w:rPr>
      </w:r>
      <w:r>
        <w:rPr>
          <w:lang w:val="es_ES" w:bidi="es_ES"/>
        </w:rPr>
        <w:t>y los parientes de Mamre, Escol y Aner, también aliados de Abram</w:t>
      </w:r>
    </w:p>
    <w:p>
      <w:pPr/>
      <w:r>
        <w:rPr>
          <w:lang w:val="es_ES" w:bidi="es_ES"/>
        </w:rPr>
      </w:r>
      <w:r>
        <w:rPr>
          <w:lang w:val="es_ES" w:bidi="es_ES"/>
        </w:rPr>
        <w:t>Como grupo, pongan atención a estas partes de la ambientación del pasaje:</w:t>
      </w:r>
    </w:p>
    <w:p>
      <w:pPr/>
      <w:r>
        <w:rPr>
          <w:lang w:val="es_ES" w:bidi="es_ES"/>
        </w:rPr>
      </w:r>
      <w:r>
        <w:rPr>
          <w:lang w:val="es_ES" w:bidi="es_ES"/>
        </w:rPr>
        <w:t>Esta historia comienza al mismo tiempo que el final de la historia anterior. Al final de la historia anterior, Abram se mudó para vivir junto alencinal que pertenecían a Mamre. Por aquel entonces, cuando comenzó esta historia, estalló la guerra en la zona.</w:t>
      </w:r>
    </w:p>
    <w:p>
      <w:pPr/>
      <w:r>
        <w:rPr>
          <w:lang w:val="es_ES" w:bidi="es_ES"/>
        </w:rPr>
      </w:r>
      <w:r>
        <w:rPr>
          <w:lang w:val="es_ES" w:bidi="es_ES"/>
        </w:rPr>
        <w:t>Estalló una guerra entre cinco reyes conquistadores y cinco reyes rebeldes. Aquí, la historia nos cuenta la historia de la guerra. Quedorlaomer de Elam era un rey poderoso que gobernó sobre muchas ciudades y sus reyes, incluidos cinco reyes rebeldes del sur, cerca de donde vivía Abram, el rey Bera de Sodoma, el rey Birsa de Gomorra, el rey Sinab de Adma, el rey Semeber de Zeboim y el rey de Bela (o Zoar). Los aliados del rey Quedorlaomer de Elam en el norte, los reyes conquistadores, eran el rey Amrafel de Sinar, el rey Arioc de Elasar y el rey Tidal de Goim.</w:t>
      </w:r>
    </w:p>
    <w:p>
      <w:pPr/>
      <w:r>
        <w:rPr>
          <w:lang w:val="es_ES" w:bidi="es_ES"/>
        </w:rPr>
      </w:r>
      <w:r>
        <w:rPr>
          <w:lang w:val="es_ES" w:bidi="es_ES"/>
        </w:rPr>
        <w:t xml:space="preserve">Deténganse aquí y miren un mapa del área como grupo. Señalen </w:t>
      </w:r>
      <w:r>
        <w:rPr>
          <w:b/>
          <w:lang w:val="es_ES" w:bidi="es_ES"/>
        </w:rPr>
        <w:t>el territorio o ciudad de cada rey</w:t>
      </w:r>
      <w:r>
        <w:rPr>
          <w:lang w:val="es_ES" w:bidi="es_ES"/>
        </w:rPr>
        <w:t xml:space="preserve"> en el mapa. Detengan el audio aquí.</w:t>
      </w:r>
    </w:p>
    <w:p>
      <w:pPr/>
      <w:r>
        <w:rPr>
          <w:lang w:val="es_ES" w:bidi="es_ES"/>
        </w:rPr>
      </w:r>
      <w:r>
        <w:rPr>
          <w:lang w:val="es_ES" w:bidi="es_ES"/>
        </w:rPr>
        <w:t>La historia no enumera el nombre del rey en un orden especial, pero el rey Quedorlaomer era el rey más importante entre sus aliados.</w:t>
      </w:r>
    </w:p>
    <w:p>
      <w:pPr/>
      <w:r>
        <w:rPr>
          <w:lang w:val="es_ES" w:bidi="es_ES"/>
        </w:rPr>
      </w:r>
      <w:r>
        <w:rPr>
          <w:lang w:val="es_ES" w:bidi="es_ES"/>
        </w:rPr>
        <w:t>Deténganse aquí y conversen sobre esta pregunta en grupo: ¿Cómo muestran quién es el más importante en una lista de nombres en su cultura? Detengan el audio aquí.</w:t>
      </w:r>
    </w:p>
    <w:p>
      <w:pPr/>
      <w:r>
        <w:rPr>
          <w:lang w:val="es_ES" w:bidi="es_ES"/>
        </w:rPr>
      </w:r>
      <w:r>
        <w:rPr>
          <w:lang w:val="es_ES" w:bidi="es_ES"/>
        </w:rPr>
        <w:t>El rey Quedorlaomer gobernó sobre los reyes rebeldes durante 12 años, y al año siguiente, el decimotercer año, se rebelaron y estalló la guerra.</w:t>
      </w:r>
    </w:p>
    <w:p>
      <w:pPr/>
      <w:r>
        <w:rPr>
          <w:lang w:val="es_ES" w:bidi="es_ES"/>
        </w:rPr>
      </w:r>
      <w:r>
        <w:rPr>
          <w:lang w:val="es_ES" w:bidi="es_ES"/>
        </w:rPr>
        <w:t>La segunda escena tiene lugar el año después de que los reyes rebeldes se rebelaron, el año decimocuarto. Este es el año en que Abram probablemente se mudó para vivir junto al encinal que pertenece a Mamre. El rey Quedorlaomer y sus aliados, los reyes conquistadores, derrotaron y sometieron a los refaeos en Asterot Karnaim, a los zuzitas en Ham, a los emitas en Save-quiriataim y a los horeos en la región montañosa de Seir, hasta El Parán, al borde del desierto.</w:t>
      </w:r>
    </w:p>
    <w:p>
      <w:pPr/>
      <w:r>
        <w:rPr>
          <w:lang w:val="es_ES" w:bidi="es_ES"/>
        </w:rPr>
      </w:r>
      <w:r>
        <w:rPr>
          <w:lang w:val="es_ES" w:bidi="es_ES"/>
        </w:rPr>
        <w:t>Entonces los reyes conquistadores retrocedieron y llegaron a En-mispat, y conquistaron todo el territorio de los amalecitas y los amorreos que vivían en Hazezontamar Entonces llegaron al valle de Sidim.</w:t>
      </w:r>
    </w:p>
    <w:p>
      <w:pPr/>
      <w:r>
        <w:rPr>
          <w:lang w:val="es_ES" w:bidi="es_ES"/>
        </w:rPr>
      </w:r>
      <w:r>
        <w:rPr>
          <w:lang w:val="es_ES" w:bidi="es_ES"/>
        </w:rPr>
        <w:t xml:space="preserve">Deténganse aquí y miren un mapa del área como grupo. Trazen </w:t>
      </w:r>
      <w:r>
        <w:rPr>
          <w:b/>
          <w:lang w:val="es_ES" w:bidi="es_ES"/>
        </w:rPr>
        <w:t>el camino del rey Quedorlaomer y sus aliados</w:t>
      </w:r>
      <w:r>
        <w:rPr>
          <w:lang w:val="es_ES" w:bidi="es_ES"/>
        </w:rPr>
        <w:t xml:space="preserve"> mientras conquistaban partes de esta área. Detengan el audio aquí.</w:t>
      </w:r>
    </w:p>
    <w:p>
      <w:pPr/>
      <w:r>
        <w:rPr>
          <w:lang w:val="es_ES" w:bidi="es_ES"/>
        </w:rPr>
      </w:r>
      <w:r>
        <w:rPr>
          <w:lang w:val="es_ES" w:bidi="es_ES"/>
        </w:rPr>
        <w:t>En la tercera escena, los reyes rebeldes de Sodoma, Gomorra, Adma, Zeboim y Bela se prepararon para la batalla en el valle de Sidim.</w:t>
      </w:r>
    </w:p>
    <w:p>
      <w:pPr/>
      <w:r>
        <w:rPr>
          <w:lang w:val="es_ES" w:bidi="es_ES"/>
        </w:rPr>
      </w:r>
      <w:r>
        <w:rPr>
          <w:lang w:val="es_ES" w:bidi="es_ES"/>
        </w:rPr>
        <w:t xml:space="preserve">Deténganse aquí y miren un mapa del área como grupo. Señalen </w:t>
      </w:r>
      <w:r>
        <w:rPr>
          <w:b/>
          <w:lang w:val="es_ES" w:bidi="es_ES"/>
        </w:rPr>
        <w:t>el valle de Sidim</w:t>
      </w:r>
      <w:r>
        <w:rPr>
          <w:lang w:val="es_ES" w:bidi="es_ES"/>
        </w:rPr>
        <w:t xml:space="preserve"> en el mapa. Detengan el audio aquí.</w:t>
      </w:r>
    </w:p>
    <w:p>
      <w:pPr/>
      <w:r>
        <w:rPr>
          <w:lang w:val="es_ES" w:bidi="es_ES"/>
        </w:rPr>
      </w:r>
      <w:r>
        <w:rPr>
          <w:lang w:val="es_ES" w:bidi="es_ES"/>
        </w:rPr>
        <w:t>La historia se repite para hacernos saber que está a punto de describir una batalla importante.</w:t>
      </w:r>
    </w:p>
    <w:p>
      <w:pPr/>
      <w:r>
        <w:rPr>
          <w:lang w:val="es_ES" w:bidi="es_ES"/>
        </w:rPr>
      </w:r>
      <w:r>
        <w:rPr>
          <w:lang w:val="es_ES" w:bidi="es_ES"/>
        </w:rPr>
        <w:t>Deténganse aquí y conversen sobre esta pregunta en grupo: ¿Cómo describen su idioma y cultura las batallas principales en las historias? Detengan el audio aquí.</w:t>
      </w:r>
    </w:p>
    <w:p>
      <w:pPr/>
      <w:r>
        <w:rPr>
          <w:lang w:val="es_ES" w:bidi="es_ES"/>
        </w:rPr>
      </w:r>
      <w:r>
        <w:rPr>
          <w:lang w:val="es_ES" w:bidi="es_ES"/>
        </w:rPr>
        <w:t>Visualicen la batalla. El valle de Sidim estaba cubierto de pozos de asfalto. Mientras los reyes rebeldes huían, algunos cayeron a los pozos de asfalto, mientras que el resto huyó a las colinas.</w:t>
      </w:r>
    </w:p>
    <w:p>
      <w:pPr/>
      <w:r>
        <w:rPr>
          <w:lang w:val="es_ES" w:bidi="es_ES"/>
        </w:rPr>
      </w:r>
      <w:r>
        <w:rPr>
          <w:lang w:val="es_ES" w:bidi="es_ES"/>
        </w:rPr>
        <w:t xml:space="preserve">Deténganse aquí y miren las imágenes de cómo podrían haber sido los </w:t>
      </w:r>
      <w:r>
        <w:rPr>
          <w:b/>
          <w:lang w:val="es_ES" w:bidi="es_ES"/>
        </w:rPr>
        <w:t>pozos de asfalto</w:t>
      </w:r>
      <w:r>
        <w:rPr>
          <w:lang w:val="es_ES" w:bidi="es_ES"/>
        </w:rPr>
        <w:t xml:space="preserve"> como grupo. Señalen las ciudades de Sodoma y Gomorra en un mapa. Detengan el audio aquí.</w:t>
      </w:r>
    </w:p>
    <w:p>
      <w:pPr/>
      <w:r>
        <w:rPr>
          <w:lang w:val="es_ES" w:bidi="es_ES"/>
        </w:rPr>
      </w:r>
      <w:r>
        <w:rPr>
          <w:lang w:val="es_ES" w:bidi="es_ES"/>
        </w:rPr>
        <w:t>Los reyes conquistadores saquearon Sodoma y Gomorra. Tomaron posesiones y comida. También capturaron a Lot, el sobrino de Abram que vivía en Sodoma, y se llevaron a Lot y todas sus posesiones con ellos.</w:t>
      </w:r>
    </w:p>
    <w:p>
      <w:pPr/>
      <w:r>
        <w:rPr>
          <w:lang w:val="es_ES" w:bidi="es_ES"/>
        </w:rPr>
      </w:r>
      <w:r>
        <w:rPr>
          <w:lang w:val="es_ES" w:bidi="es_ES"/>
        </w:rPr>
        <w:t>En la cuarta escena, uno de los hombres de Lot escapó y le dijo a Abram el hebreo lo que sucedió. Abram vivió cerca del encinal de Mamre. Mamre, y sus parientes Escol y Aner, eran los aliados de Abram.</w:t>
      </w:r>
    </w:p>
    <w:p>
      <w:pPr/>
      <w:r>
        <w:rPr>
          <w:lang w:val="es_ES" w:bidi="es_ES"/>
        </w:rPr>
      </w:r>
      <w:r>
        <w:rPr>
          <w:lang w:val="es_ES" w:bidi="es_ES"/>
        </w:rPr>
        <w:t xml:space="preserve">Deténganse aquí y, como grupo, miren en un mapa </w:t>
      </w:r>
      <w:r>
        <w:rPr>
          <w:b/>
          <w:lang w:val="es_ES" w:bidi="es_ES"/>
        </w:rPr>
        <w:t>dónde vivieron Abram, Mamre, Escol y Aner</w:t>
      </w:r>
      <w:r>
        <w:rPr>
          <w:lang w:val="es_ES" w:bidi="es_ES"/>
        </w:rPr>
        <w:t>. Detengan el audio aquí.</w:t>
      </w:r>
    </w:p>
    <w:p>
      <w:pPr/>
      <w:r>
        <w:rPr>
          <w:lang w:val="es_ES" w:bidi="es_ES"/>
        </w:rPr>
      </w:r>
      <w:r>
        <w:rPr>
          <w:lang w:val="es_ES" w:bidi="es_ES"/>
        </w:rPr>
        <w:t>Abram reunió a 318 hombres entrenados de su casa y persiguió a los reyes conquistadores hasta Dan en el norte. Dividió a sus hombres y atacó por la noche, derrotando a los reyes conquistadores. Persiguieron a los reyes conquistadores hasta Hoba, que estaba al norte de Damasco. Entonces Abram regresó con Lot, sus posesiones, todo lo que los reyes conquistadores habían tomado, y todos los cautivos y mujeres.</w:t>
      </w:r>
    </w:p>
    <w:p>
      <w:pPr/>
      <w:r>
        <w:rPr>
          <w:lang w:val="es_ES" w:bidi="es_ES"/>
        </w:rPr>
      </w:r>
      <w:r>
        <w:rPr>
          <w:lang w:val="es_ES" w:bidi="es_ES"/>
        </w:rPr>
        <w:t xml:space="preserve">Deténganse aquí y, como grupo, rastreen </w:t>
      </w:r>
      <w:r>
        <w:rPr>
          <w:b/>
          <w:lang w:val="es_ES" w:bidi="es_ES"/>
        </w:rPr>
        <w:t>el viaje de Abram al norte hasta Dan, luego a Hoba y luego de regreso</w:t>
      </w:r>
      <w:r>
        <w:rPr>
          <w:lang w:val="es_ES" w:bidi="es_ES"/>
        </w:rPr>
        <w:t>. Detengan el audio aquí.</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Génesis 14:1–16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cuatro escenas.</w:t>
      </w:r>
    </w:p>
    <w:p>
      <w:pPr/>
      <w:r>
        <w:rPr>
          <w:lang w:val="es_ES" w:bidi="es_ES"/>
        </w:rPr>
      </w:r>
      <w:r>
        <w:rPr>
          <w:lang w:val="es_ES" w:bidi="es_ES"/>
        </w:rPr>
        <w:t>Los personajes en este pasaje incluyen:</w:t>
      </w:r>
    </w:p>
    <w:p>
      <w:pPr/>
      <w:r>
        <w:rPr>
          <w:lang w:val="es_ES" w:bidi="es_ES"/>
        </w:rPr>
      </w:r>
      <w:r>
        <w:rPr>
          <w:lang w:val="es_ES" w:bidi="es_ES"/>
        </w:rPr>
        <w:t>Los cuatro reyes conquistadores:</w:t>
      </w:r>
    </w:p>
    <w:p>
      <w:pPr>
        <w:pStyle w:val="ListBullet"/>
        <w:spacing w:line="240" w:lineRule="auto"/>
        <w:ind w:left="720"/>
      </w:pPr>
      <w:r>
        <w:rPr>
          <w:lang w:val="es_ES" w:bidi="es_ES"/>
        </w:rPr>
      </w:r>
      <w:r>
        <w:rPr>
          <w:lang w:val="es_ES" w:bidi="es_ES"/>
        </w:rPr>
        <w:t>El rey Amrafel de Sinar (o Babilonia)</w:t>
      </w:r>
    </w:p>
    <w:p>
      <w:pPr>
        <w:pStyle w:val="ListBullet"/>
        <w:spacing w:line="240" w:lineRule="auto"/>
        <w:ind w:left="720"/>
      </w:pPr>
      <w:r>
        <w:rPr>
          <w:lang w:val="es_ES" w:bidi="es_ES"/>
        </w:rPr>
      </w:r>
      <w:r>
        <w:rPr>
          <w:lang w:val="es_ES" w:bidi="es_ES"/>
        </w:rPr>
        <w:t>El rey Arioc de Elasar</w:t>
      </w:r>
    </w:p>
    <w:p>
      <w:pPr>
        <w:pStyle w:val="ListBullet"/>
        <w:spacing w:line="240" w:lineRule="auto"/>
        <w:ind w:left="720"/>
      </w:pPr>
      <w:r>
        <w:rPr>
          <w:lang w:val="es_ES" w:bidi="es_ES"/>
        </w:rPr>
      </w:r>
      <w:r>
        <w:rPr>
          <w:lang w:val="es_ES" w:bidi="es_ES"/>
        </w:rPr>
        <w:t>El rey Quedorlaomer de Elam</w:t>
      </w:r>
    </w:p>
    <w:p>
      <w:pPr>
        <w:pStyle w:val="ListBullet"/>
        <w:spacing w:line="240" w:lineRule="auto"/>
        <w:ind w:left="720"/>
      </w:pPr>
      <w:r>
        <w:rPr>
          <w:lang w:val="es_ES" w:bidi="es_ES"/>
        </w:rPr>
      </w:r>
      <w:r>
        <w:rPr>
          <w:lang w:val="es_ES" w:bidi="es_ES"/>
        </w:rPr>
        <w:t>El rey Tidal de Goim</w:t>
      </w:r>
    </w:p>
    <w:p>
      <w:pPr/>
      <w:r>
        <w:rPr>
          <w:lang w:val="es_ES" w:bidi="es_ES"/>
        </w:rPr>
      </w:r>
      <w:r>
        <w:rPr>
          <w:lang w:val="es_ES" w:bidi="es_ES"/>
        </w:rPr>
        <w:t>Los cinco reyes rebeldes:</w:t>
      </w:r>
    </w:p>
    <w:p>
      <w:pPr>
        <w:pStyle w:val="ListBullet"/>
        <w:spacing w:line="240" w:lineRule="auto"/>
        <w:ind w:left="720"/>
      </w:pPr>
      <w:r>
        <w:rPr>
          <w:lang w:val="es_ES" w:bidi="es_ES"/>
        </w:rPr>
      </w:r>
      <w:r>
        <w:rPr>
          <w:lang w:val="es_ES" w:bidi="es_ES"/>
        </w:rPr>
        <w:t>El rey Bera de Sodoma</w:t>
      </w:r>
    </w:p>
    <w:p>
      <w:pPr>
        <w:pStyle w:val="ListBullet"/>
        <w:spacing w:line="240" w:lineRule="auto"/>
        <w:ind w:left="720"/>
      </w:pPr>
      <w:r>
        <w:rPr>
          <w:lang w:val="es_ES" w:bidi="es_ES"/>
        </w:rPr>
      </w:r>
      <w:r>
        <w:rPr>
          <w:lang w:val="es_ES" w:bidi="es_ES"/>
        </w:rPr>
        <w:t>El rey Birsa de Gomorra</w:t>
      </w:r>
    </w:p>
    <w:p>
      <w:pPr>
        <w:pStyle w:val="ListBullet"/>
        <w:spacing w:line="240" w:lineRule="auto"/>
        <w:ind w:left="720"/>
      </w:pPr>
      <w:r>
        <w:rPr>
          <w:lang w:val="es_ES" w:bidi="es_ES"/>
        </w:rPr>
      </w:r>
      <w:r>
        <w:rPr>
          <w:lang w:val="es_ES" w:bidi="es_ES"/>
        </w:rPr>
        <w:t>El rey Sinab de Adma</w:t>
      </w:r>
    </w:p>
    <w:p>
      <w:pPr>
        <w:pStyle w:val="ListBullet"/>
        <w:spacing w:line="240" w:lineRule="auto"/>
        <w:ind w:left="720"/>
      </w:pPr>
      <w:r>
        <w:rPr>
          <w:lang w:val="es_ES" w:bidi="es_ES"/>
        </w:rPr>
      </w:r>
      <w:r>
        <w:rPr>
          <w:lang w:val="es_ES" w:bidi="es_ES"/>
        </w:rPr>
        <w:t>El rey Semeber de Zeboim</w:t>
      </w:r>
    </w:p>
    <w:p>
      <w:pPr>
        <w:pStyle w:val="ListBullet"/>
        <w:spacing w:line="240" w:lineRule="auto"/>
        <w:ind w:left="720"/>
      </w:pPr>
      <w:r>
        <w:rPr>
          <w:lang w:val="es_ES" w:bidi="es_ES"/>
        </w:rPr>
      </w:r>
      <w:r>
        <w:rPr>
          <w:lang w:val="es_ES" w:bidi="es_ES"/>
        </w:rPr>
        <w:t>El rey de Bela (o Zoar)</w:t>
      </w:r>
    </w:p>
    <w:p>
      <w:pPr/>
      <w:r>
        <w:rPr>
          <w:lang w:val="es_ES" w:bidi="es_ES"/>
        </w:rPr>
      </w:r>
      <w:r>
        <w:rPr>
          <w:lang w:val="es_ES" w:bidi="es_ES"/>
        </w:rPr>
        <w:t>Otros personajes en esta historia incluyen:</w:t>
      </w:r>
    </w:p>
    <w:p>
      <w:pPr>
        <w:pStyle w:val="ListBullet"/>
        <w:spacing w:line="240" w:lineRule="auto"/>
        <w:ind w:left="720"/>
      </w:pPr>
      <w:r>
        <w:rPr>
          <w:lang w:val="es_ES" w:bidi="es_ES"/>
        </w:rPr>
      </w:r>
      <w:r>
        <w:rPr>
          <w:lang w:val="es_ES" w:bidi="es_ES"/>
        </w:rPr>
        <w:t>Lot, el sobrino de Abram</w:t>
      </w:r>
    </w:p>
    <w:p>
      <w:pPr>
        <w:pStyle w:val="ListBullet"/>
        <w:spacing w:line="240" w:lineRule="auto"/>
        <w:ind w:left="720"/>
      </w:pPr>
      <w:r>
        <w:rPr>
          <w:lang w:val="es_ES" w:bidi="es_ES"/>
        </w:rPr>
      </w:r>
      <w:r>
        <w:rPr>
          <w:lang w:val="es_ES" w:bidi="es_ES"/>
        </w:rPr>
        <w:t>Un hombre que escapó de la batalla</w:t>
      </w:r>
    </w:p>
    <w:p>
      <w:pPr>
        <w:pStyle w:val="ListBullet"/>
        <w:spacing w:line="240" w:lineRule="auto"/>
        <w:ind w:left="720"/>
      </w:pPr>
      <w:r>
        <w:rPr>
          <w:lang w:val="es_ES" w:bidi="es_ES"/>
        </w:rPr>
      </w:r>
      <w:r>
        <w:rPr>
          <w:lang w:val="es_ES" w:bidi="es_ES"/>
        </w:rPr>
        <w:t>Abram el hebreo</w:t>
      </w:r>
    </w:p>
    <w:p>
      <w:pPr>
        <w:pStyle w:val="ListBullet"/>
        <w:spacing w:line="240" w:lineRule="auto"/>
        <w:ind w:left="720"/>
      </w:pPr>
      <w:r>
        <w:rPr>
          <w:lang w:val="es_ES" w:bidi="es_ES"/>
        </w:rPr>
      </w:r>
      <w:r>
        <w:rPr>
          <w:lang w:val="es_ES" w:bidi="es_ES"/>
        </w:rPr>
        <w:t>318 hombres entrenados de la casa de Abram</w:t>
      </w:r>
    </w:p>
    <w:p>
      <w:pPr>
        <w:pStyle w:val="ListBullet"/>
        <w:spacing w:line="240" w:lineRule="auto"/>
        <w:ind w:left="720"/>
      </w:pPr>
      <w:r>
        <w:rPr>
          <w:lang w:val="es_ES" w:bidi="es_ES"/>
        </w:rPr>
      </w:r>
      <w:r>
        <w:rPr>
          <w:lang w:val="es_ES" w:bidi="es_ES"/>
        </w:rPr>
        <w:t>Mamre el amorreo, el aliado de Abram</w:t>
      </w:r>
    </w:p>
    <w:p>
      <w:pPr>
        <w:pStyle w:val="ListBullet"/>
        <w:spacing w:line="240" w:lineRule="auto"/>
        <w:ind w:left="720"/>
      </w:pPr>
      <w:r>
        <w:rPr>
          <w:lang w:val="es_ES" w:bidi="es_ES"/>
        </w:rPr>
      </w:r>
      <w:r>
        <w:rPr>
          <w:lang w:val="es_ES" w:bidi="es_ES"/>
        </w:rPr>
        <w:t>Los parientes de Mamre, Escol y Aner, también aliados de Abram</w:t>
      </w:r>
    </w:p>
    <w:p>
      <w:pPr/>
      <w:r>
        <w:rPr>
          <w:lang w:val="es_ES" w:bidi="es_ES"/>
        </w:rPr>
      </w:r>
      <w:r>
        <w:rPr>
          <w:lang w:val="es_ES" w:bidi="es_ES"/>
        </w:rPr>
        <w:t>En grupo, dramaticen el texto dos veces. Deben actuar el pasaje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dramaticen el pasaje.</w:t>
      </w:r>
    </w:p>
    <w:p>
      <w:pPr/>
      <w:r>
        <w:rPr>
          <w:lang w:val="es_ES" w:bidi="es_ES"/>
        </w:rPr>
      </w:r>
      <w:r>
        <w:rPr>
          <w:lang w:val="es_ES" w:bidi="es_ES"/>
        </w:rPr>
        <w:t>El grupo debe interpretar este pasaje por segunda vez. En algunos puntos de la obra, detengan la actuación y pregunten a la persona que está interpretando el personaje, "¿Qué está sintiendo o pensando?" La persona que interpreta al personaje debe responder qué estaría sintiendo o pensando si fuera ese personaje. Luego, reanuden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El rey Quedorlaomer de Elam gobernó sobre cinco reyes rebeldes: el rey Bera de Sodoma, el rey Birsa de Gomorra, el rey Sinab de Adma, el rey Semeber de Zeboim y el rey de Bela (o Zoar) durante 12 años. Los cinco reyes se rebelaron en el decimotercer año.</w:t>
      </w:r>
    </w:p>
    <w:p>
      <w:pPr/>
      <w:r>
        <w:rPr>
          <w:lang w:val="es_ES" w:bidi="es_ES"/>
        </w:rPr>
      </w:r>
      <w:r>
        <w:rPr>
          <w:lang w:val="es_ES" w:bidi="es_ES"/>
        </w:rPr>
        <w:t>En el decimocuarto año, el rey Quedorlaomer y sus aliados, el rey Amrafel de Sinar (o Babilonia), el rey Arioc de Elasar y el rey Tidal de Goim, derrotaron a los refaítas en Asterot Karnaim, a los zuzitas en Ham, a los emitas en Save-quiriataim y a los horeos en la región montañosa de Seir, hasta El Parán, al borde del desierto.</w:t>
      </w:r>
    </w:p>
    <w:p>
      <w:pPr/>
      <w:r>
        <w:rPr>
          <w:lang w:val="es_ES" w:bidi="es_ES"/>
        </w:rPr>
      </w:r>
      <w:r>
        <w:rPr>
          <w:lang w:val="es_ES" w:bidi="es_ES"/>
        </w:rPr>
        <w:t>Entonces los reyes conquistadores retrocedieron y fueron a En-mispat (más tarde llamado Cades), y conquistaron todo el territorio de los amalecitas y los amorreos que vivían en Hazezontamar.</w:t>
      </w:r>
    </w:p>
    <w:p>
      <w:pPr/>
      <w:r>
        <w:rPr>
          <w:lang w:val="es_ES" w:bidi="es_ES"/>
        </w:rPr>
      </w:r>
      <w:r>
        <w:rPr>
          <w:lang w:val="es_ES" w:bidi="es_ES"/>
        </w:rPr>
        <w:t>Los reyes rebeldes se prepararon para la batalla en el valle de Sidim. Había pozos de asfalto en el valle de Sidim. Mientras los reyes rebeldes de Sodoma y Gomorra huían, algunos hombres cayeron a los pozos de asfalto. El resto huyó a las colinas.</w:t>
      </w:r>
    </w:p>
    <w:p>
      <w:pPr/>
      <w:r>
        <w:rPr>
          <w:lang w:val="es_ES" w:bidi="es_ES"/>
        </w:rPr>
      </w:r>
      <w:r>
        <w:rPr>
          <w:lang w:val="es_ES" w:bidi="es_ES"/>
        </w:rPr>
        <w:t>Pausen la actuación: Pregúntenle a la persona que interpreta a los reyes rebeldes: "¿Qué están sintiendo o pensando?" La persona podría responder cosas como: "Estamos humillados por nuestra derrota", "Hemos sido gravemente derrotados", o "Hemos perdido todo". Vuelvan a comenzar la dramatización.</w:t>
      </w:r>
    </w:p>
    <w:p>
      <w:pPr/>
      <w:r>
        <w:rPr>
          <w:lang w:val="es_ES" w:bidi="es_ES"/>
        </w:rPr>
      </w:r>
      <w:r>
        <w:rPr>
          <w:lang w:val="es_ES" w:bidi="es_ES"/>
        </w:rPr>
        <w:t>Los reyes conquistadores saquearon las ciudades de Sodoma y Gomorra y se llevaron todas las posesiones y comida de las ciudades. También capturaron a Lot, el sobrino de Abram, y se lo llevaron a él y a todo lo que poseía.</w:t>
      </w:r>
    </w:p>
    <w:p>
      <w:pPr/>
      <w:r>
        <w:rPr>
          <w:lang w:val="es_ES" w:bidi="es_ES"/>
        </w:rPr>
      </w:r>
      <w:r>
        <w:rPr>
          <w:lang w:val="es_ES" w:bidi="es_ES"/>
        </w:rPr>
        <w:t>Uno de los hombres de Lot escapó y le dijo a Abram el hebreo lo que sucedió. Abram vivió junto a los grandes árboles de Mamre el amorreo. Mamre y sus parientes Escol y Aner eran los aliados de Abram.</w:t>
      </w:r>
    </w:p>
    <w:p>
      <w:pPr/>
      <w:r>
        <w:rPr>
          <w:lang w:val="es_ES" w:bidi="es_ES"/>
        </w:rPr>
      </w:r>
      <w:r>
        <w:rPr>
          <w:lang w:val="es_ES" w:bidi="es_ES"/>
        </w:rPr>
        <w:t>Pausen la actuación: Pregúntenle a la persona que interpreta a Abram: "¿Qué está sintiendo o pensando?" La persona podría responder cosas como: "Estoy enojado porque los reyes hayan capturado a Lot", o "Siento que los reyes conquistadores son mis enemigos porque capturaron a mi pariente". Reanuden la acción.</w:t>
      </w:r>
    </w:p>
    <w:p>
      <w:pPr/>
      <w:r>
        <w:rPr>
          <w:lang w:val="es_ES" w:bidi="es_ES"/>
        </w:rPr>
      </w:r>
      <w:r>
        <w:rPr>
          <w:lang w:val="es_ES" w:bidi="es_ES"/>
        </w:rPr>
        <w:t>Abram reunió a 318 hombres entrenados de su casa. Siguió a los reyes hasta Dan. Dividió a sus hombres y atacó por la noche, y luego persiguió al ejército que huía hasta Hoba, al norte de Damasco.</w:t>
      </w:r>
    </w:p>
    <w:p>
      <w:pPr/>
      <w:r>
        <w:rPr>
          <w:lang w:val="es_ES" w:bidi="es_ES"/>
        </w:rPr>
      </w:r>
      <w:r>
        <w:rPr>
          <w:lang w:val="es_ES" w:bidi="es_ES"/>
        </w:rPr>
        <w:t>Pausen la actuación. Pregúntenles a los actores que interpretan a los reyes conquistadores: "¿Qué están sintiendo o pensando?" La persona podría responder cosas como: "Estamos sorprendidos de que este hombre haya podido derrotarnos después de que tantos otros reyes no pudieron", o "Nos sentimos humillados por nuestra derrota". Reanuden la actuación.</w:t>
      </w:r>
    </w:p>
    <w:p>
      <w:pPr/>
      <w:r>
        <w:rPr>
          <w:lang w:val="es_ES" w:bidi="es_ES"/>
        </w:rPr>
      </w:r>
      <w:r>
        <w:rPr>
          <w:lang w:val="es_ES" w:bidi="es_ES"/>
        </w:rPr>
        <w:t>Abram regresó con Lot, sus posesiones, todas las cosas que los reyes conquistadores tomaron, y todas las mujeres y otros cautivos.</w:t>
      </w:r>
    </w:p>
    <w:p>
      <w:pPr/>
      <w:r>
        <w:rPr>
          <w:lang w:val="es_ES" w:bidi="es_ES"/>
        </w:rPr>
      </w:r>
      <w:r>
        <w:rPr>
          <w:lang w:val="es_ES" w:bidi="es_ES"/>
        </w:rPr>
        <w:t>Terminen la dramatización. Pregúntenle a la persona que interpreta a Abram: "¿Qué está sintiendo o pensando?" La persona podría responder cosas como: "Estoy asombrado por nuestra victoria", "Estoy feliz de haber sobrevivido a la batalla", "Siento que Dios me protegió a mí y a mis parientes", o "Siento que Dios está cumpliendo su promesa anterior de maldecir a los que me maldicen".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Génesis 14:1–16 en la traducción que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Cuando Amrafel era </w:t>
      </w:r>
      <w:r>
        <w:rPr>
          <w:b/>
          <w:lang w:val="es_ES" w:bidi="es_ES"/>
        </w:rPr>
        <w:t>rey</w:t>
      </w:r>
      <w:r>
        <w:rPr>
          <w:lang w:val="es_ES" w:bidi="es_ES"/>
        </w:rPr>
        <w:t xml:space="preserve"> de Sinar, o Babilonia, Arioc era rey de Elasar, Quedorlaomer era rey de Elam, y Tidal era rey de Goim, estos cuatro reyes conquistadores lucharon contra cinco reyes rebeldes, el rey Bera de Sodoma, el rey Birsa de Gomorra, el rey Sinab de Adma, el rey Semeber de Zeboim y el rey de Bela, o Zoar. Un rey era alguien que gobernaba sobre una ciudad o territorio. Un rey normalmente gobernaba de por vida y heredaba su autoridad a uno de sus hijos.</w:t>
      </w:r>
    </w:p>
    <w:p>
      <w:pPr/>
      <w:r>
        <w:rPr>
          <w:lang w:val="es_ES" w:bidi="es_ES"/>
        </w:rPr>
      </w:r>
      <w:r>
        <w:rPr>
          <w:lang w:val="es_ES" w:bidi="es_ES"/>
        </w:rPr>
        <w:t xml:space="preserve">Deténganse aquí y conversen en grupo sobre qué palabra o frase que usarán para </w:t>
      </w:r>
      <w:r>
        <w:rPr>
          <w:b/>
          <w:lang w:val="es_ES" w:bidi="es_ES"/>
        </w:rPr>
        <w:t>rey</w:t>
      </w:r>
      <w:r>
        <w:rPr>
          <w:lang w:val="es_ES" w:bidi="es_ES"/>
        </w:rPr>
        <w:t xml:space="preserve">. Busquen la </w:t>
      </w:r>
      <w:r>
        <w:rPr>
          <w:lang w:val="es_ES" w:bidi="es_ES"/>
        </w:rPr>
        <w:t>palabra rey</w:t>
      </w:r>
      <w:r>
        <w:rPr>
          <w:lang w:val="es_ES" w:bidi="es_ES"/>
        </w:rPr>
        <w:t xml:space="preserve"> en el Glosario Principal para obtener más información. Pausen este audio aquí.</w:t>
      </w:r>
    </w:p>
    <w:p>
      <w:pPr/>
      <w:r>
        <w:rPr>
          <w:lang w:val="es_ES" w:bidi="es_ES"/>
        </w:rPr>
      </w:r>
      <w:r>
        <w:rPr>
          <w:b/>
          <w:lang w:val="es_ES" w:bidi="es_ES"/>
        </w:rPr>
        <w:t>Goim</w:t>
      </w:r>
      <w:r>
        <w:rPr>
          <w:lang w:val="es_ES" w:bidi="es_ES"/>
        </w:rPr>
        <w:t xml:space="preserve"> significaba "naciones", por lo que "Rey de Goim" puede haber sido un título honorífico que significa rey de las naciones. </w:t>
      </w:r>
      <w:r>
        <w:rPr>
          <w:b/>
          <w:lang w:val="es_ES" w:bidi="es_ES"/>
        </w:rPr>
        <w:t>Bera</w:t>
      </w:r>
      <w:r>
        <w:rPr>
          <w:lang w:val="es_ES" w:bidi="es_ES"/>
        </w:rPr>
        <w:t xml:space="preserve"> significaba "ser malo" o "con mal". </w:t>
      </w:r>
      <w:r>
        <w:rPr>
          <w:b/>
          <w:lang w:val="es_ES" w:bidi="es_ES"/>
        </w:rPr>
        <w:t>Birsa</w:t>
      </w:r>
      <w:r>
        <w:rPr>
          <w:lang w:val="es_ES" w:bidi="es_ES"/>
        </w:rPr>
        <w:t xml:space="preserve"> puede haber significado "con maldad". El significado de estos nombres probablemente nos muestra que estos reyes son malos.</w:t>
      </w:r>
    </w:p>
    <w:p>
      <w:pPr/>
      <w:r>
        <w:rPr>
          <w:lang w:val="es_ES" w:bidi="es_ES"/>
        </w:rPr>
      </w:r>
      <w:r>
        <w:rPr>
          <w:lang w:val="es_ES" w:bidi="es_ES"/>
        </w:rPr>
        <w:t>Deténganse aquí y conversen en grupo: Cuando cuentan una historia, ¿cómo le hacen saber a la audiencia que los personajes son personas malas? Pausen este audio aquí.</w:t>
      </w:r>
    </w:p>
    <w:p>
      <w:pPr/>
      <w:r>
        <w:rPr>
          <w:lang w:val="es_ES" w:bidi="es_ES"/>
        </w:rPr>
      </w:r>
      <w:r>
        <w:rPr>
          <w:lang w:val="es_ES" w:bidi="es_ES"/>
        </w:rPr>
        <w:t>El rey Quedorlaomer de Elam había gobernado al segundo grupo de reyes durante 12 años. Al año siguiente, se rebelaron. Un año después, el rey Quedorlaomer y sus aliados derrotaron a los refaítas en Astarot Karnaim, a los zuzitas en Ham, a los emitas en Save-quiriataim y a los horeos en la región montañosa de Seir, hasta El Parán, al borde del desierto. Entonces los reyes conquistadores retrocedieron y fueron a En-mispat, y conquistaron toda la tierra de los amalecitas, así como de los amorreos que vivían en Hazezontamar.</w:t>
      </w:r>
    </w:p>
    <w:p>
      <w:pPr/>
      <w:r>
        <w:rPr>
          <w:lang w:val="es_ES" w:bidi="es_ES"/>
        </w:rPr>
      </w:r>
      <w:r>
        <w:rPr>
          <w:lang w:val="es_ES" w:bidi="es_ES"/>
        </w:rPr>
        <w:t>Los reyes rebeldes se prepararon para la batalla en el valle de Sidom, que más tarde fue conocido como el valle del mar Muerto o el valle del mar Salado. Lucharon contra los reyes conquistadores: el rey Quedorlaomer de Elam, el rey Tidal de goyim, el rey Amprafel de Sinar y el rey Arioc de Elasar, cuatro reyes contra cinco.</w:t>
      </w:r>
    </w:p>
    <w:p>
      <w:pPr/>
      <w:r>
        <w:rPr>
          <w:lang w:val="es_ES" w:bidi="es_ES"/>
        </w:rPr>
      </w:r>
      <w:r>
        <w:rPr>
          <w:lang w:val="es_ES" w:bidi="es_ES"/>
        </w:rPr>
        <w:t xml:space="preserve">El valle estaba lleno de pozos de </w:t>
      </w:r>
      <w:r>
        <w:rPr>
          <w:b/>
          <w:lang w:val="es_ES" w:bidi="es_ES"/>
        </w:rPr>
        <w:t>asfalto,</w:t>
      </w:r>
      <w:r>
        <w:rPr>
          <w:lang w:val="es_ES" w:bidi="es_ES"/>
        </w:rPr>
        <w:t xml:space="preserve"> o </w:t>
      </w:r>
      <w:r>
        <w:rPr>
          <w:b/>
          <w:lang w:val="es_ES" w:bidi="es_ES"/>
        </w:rPr>
        <w:t>alquitrán</w:t>
      </w:r>
      <w:r>
        <w:rPr>
          <w:lang w:val="es_ES" w:bidi="es_ES"/>
        </w:rPr>
        <w:t>. El asfalto era una sustancia pegajosa que se usaba para construir paredes o edificios. Usen la misma palabra para asfalto que usaron en las historias anteriores. Cuando los reyes de Sodoma y Gomorra fueron derrotados y huyeron, algunos de los hombres cayeron a los pozos de asfalto. El resto huyó a las colinas.</w:t>
      </w:r>
    </w:p>
    <w:p>
      <w:pPr/>
      <w:r>
        <w:rPr>
          <w:lang w:val="es_ES" w:bidi="es_ES"/>
        </w:rPr>
      </w:r>
      <w:r>
        <w:rPr>
          <w:lang w:val="es_ES" w:bidi="es_ES"/>
        </w:rPr>
        <w:t>Los reyes conquistadores saquearon las ciudades de Sodoma y Gomorra. Tomaron posesiones y suministros de comida de las ciudades. También capturaron a Lot, el sobrino de Abram que vivía en Sodoma. Se llevaron consigo todas las posesiones de Lot.</w:t>
      </w:r>
    </w:p>
    <w:p>
      <w:pPr/>
      <w:r>
        <w:rPr>
          <w:lang w:val="es_ES" w:bidi="es_ES"/>
        </w:rPr>
      </w:r>
      <w:r>
        <w:rPr>
          <w:lang w:val="es_ES" w:bidi="es_ES"/>
        </w:rPr>
        <w:t xml:space="preserve">Un hombre escapó y le dijo a Abram el </w:t>
      </w:r>
      <w:r>
        <w:rPr>
          <w:b/>
          <w:lang w:val="es_ES" w:bidi="es_ES"/>
        </w:rPr>
        <w:t>hebreo</w:t>
      </w:r>
      <w:r>
        <w:rPr>
          <w:lang w:val="es_ES" w:bidi="es_ES"/>
        </w:rPr>
        <w:t xml:space="preserve"> lo que sucedió. Esta es la primera vez que se usa la palabra "hebreo" en estas historias. Aquí, probablemente se usó para describir el origen étnico de Abram y asegurarse de que sepamos que es diferente de los grupos étnicos de los alrededores. Asegúrense de usar la misma palabra para "hebreo" de aquí en adelante, y recuerden que la palabra </w:t>
      </w:r>
      <w:r>
        <w:rPr>
          <w:lang w:val="es_ES" w:bidi="es_ES"/>
        </w:rPr>
        <w:t>"hebreo"</w:t>
      </w:r>
      <w:r>
        <w:rPr>
          <w:lang w:val="es_ES" w:bidi="es_ES"/>
        </w:rPr>
        <w:t xml:space="preserve"> está en el Glosario Principal.</w:t>
      </w:r>
    </w:p>
    <w:p>
      <w:pPr/>
      <w:r>
        <w:rPr>
          <w:lang w:val="es_ES" w:bidi="es_ES"/>
        </w:rPr>
      </w:r>
      <w:r>
        <w:rPr>
          <w:lang w:val="es_ES" w:bidi="es_ES"/>
        </w:rPr>
        <w:t xml:space="preserve">Abram vivió cerca del </w:t>
      </w:r>
      <w:r>
        <w:rPr>
          <w:b/>
          <w:lang w:val="es_ES" w:bidi="es_ES"/>
        </w:rPr>
        <w:t>encinal</w:t>
      </w:r>
      <w:r>
        <w:rPr>
          <w:lang w:val="es_ES" w:bidi="es_ES"/>
        </w:rPr>
        <w:t xml:space="preserve"> de Mamre. Los encinos son un tipo de árbol grande.</w:t>
      </w:r>
    </w:p>
    <w:p>
      <w:pPr/>
      <w:r>
        <w:rPr>
          <w:lang w:val="es_ES" w:bidi="es_ES"/>
        </w:rPr>
      </w:r>
      <w:r>
        <w:rPr>
          <w:lang w:val="es_ES" w:bidi="es_ES"/>
        </w:rPr>
        <w:t xml:space="preserve">Deténganse aquí y muestren al equipo una imagen de un </w:t>
      </w:r>
      <w:r>
        <w:rPr>
          <w:lang w:val="es_ES" w:bidi="es_ES"/>
        </w:rPr>
        <w:t>encino</w:t>
      </w:r>
      <w:r>
        <w:rPr>
          <w:lang w:val="es_ES" w:bidi="es_ES"/>
        </w:rPr>
        <w:t>. Si no tienen una palabra para este tipo de árbol en su idioma, es posible que quieran traducir este árbol "grande" o "frondoso". Pausen este audio aquí.</w:t>
      </w:r>
    </w:p>
    <w:p>
      <w:pPr/>
      <w:r>
        <w:rPr>
          <w:lang w:val="es_ES" w:bidi="es_ES"/>
        </w:rPr>
      </w:r>
      <w:r>
        <w:rPr>
          <w:lang w:val="es_ES" w:bidi="es_ES"/>
        </w:rPr>
        <w:t xml:space="preserve">Mamre y sus parientes, Escol y Aner, eran los </w:t>
      </w:r>
      <w:r>
        <w:rPr>
          <w:b/>
          <w:lang w:val="es_ES" w:bidi="es_ES"/>
        </w:rPr>
        <w:t>aliados</w:t>
      </w:r>
      <w:r>
        <w:rPr>
          <w:lang w:val="es_ES" w:bidi="es_ES"/>
        </w:rPr>
        <w:t xml:space="preserve"> de Abram. Aliados se refiere a personas que habían prometido ayudarse entre sí a luchar contra sus enemigos.</w:t>
      </w:r>
    </w:p>
    <w:p>
      <w:pPr/>
      <w:r>
        <w:rPr>
          <w:lang w:val="es_ES" w:bidi="es_ES"/>
        </w:rPr>
      </w:r>
      <w:r>
        <w:rPr>
          <w:lang w:val="es_ES" w:bidi="es_ES"/>
        </w:rPr>
        <w:t xml:space="preserve">Abram reunió a 318 </w:t>
      </w:r>
      <w:r>
        <w:rPr>
          <w:b/>
          <w:lang w:val="es_ES" w:bidi="es_ES"/>
        </w:rPr>
        <w:t>hombres entrenados</w:t>
      </w:r>
      <w:r>
        <w:rPr>
          <w:lang w:val="es_ES" w:bidi="es_ES"/>
        </w:rPr>
        <w:t xml:space="preserve"> en su </w:t>
      </w:r>
      <w:r>
        <w:rPr>
          <w:b/>
          <w:lang w:val="es_ES" w:bidi="es_ES"/>
        </w:rPr>
        <w:t>hogar</w:t>
      </w:r>
      <w:r>
        <w:rPr>
          <w:lang w:val="es_ES" w:bidi="es_ES"/>
        </w:rPr>
        <w:t xml:space="preserve"> y persiguió a los reyes conquistadores hasta Dan. La palabra que se usa para hombres entrenados aquí se refiere a hombres, que probablemente eran siervos de confianza y que tenían entrenamiento militar. "La casa de" se refiere a todas las personas que vivieron en el campamento de Abram. No solo se refiere al núcleo familiar de Abram. </w:t>
      </w:r>
      <w:r>
        <w:rPr>
          <w:lang w:val="es_ES" w:bidi="es_ES"/>
        </w:rPr>
        <w:t>"La casa de"</w:t>
      </w:r>
      <w:r>
        <w:rPr>
          <w:lang w:val="es_ES" w:bidi="es_ES"/>
        </w:rPr>
        <w:t>está en el Glosario Principal.</w:t>
      </w:r>
    </w:p>
    <w:p>
      <w:pPr/>
      <w:r>
        <w:rPr>
          <w:lang w:val="es_ES" w:bidi="es_ES"/>
        </w:rPr>
      </w:r>
      <w:r>
        <w:rPr>
          <w:lang w:val="es_ES" w:bidi="es_ES"/>
        </w:rPr>
        <w:t>Abram dividió a sus hombres en grupos y atacó por la noche. Mientras los reyes huían, los persiguió hasta Hoba, al norte de Damasco. Abram regresó con Lot, sus posesiones, todo lo que los reyes habían tomado, junto con los otros cautivos y mujeres.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14:17–24</w:t>
      </w:r>
      <w:r>
        <w:rPr>
          <w:lang w:val="es_ES" w:bidi="es_ES"/>
        </w:rPr>
      </w:r>
    </w:p>
    <w:p>
      <w:pPr>
        <w:pStyle w:val="Heading3"/>
      </w:pPr>
      <w:r>
        <w:rPr>
          <w:lang w:val="es_ES" w:bidi="es_ES"/>
        </w:rPr>
        <w:t>Escuchar con el corazón</w:t>
      </w:r>
    </w:p>
    <w:p>
      <w:pPr/>
      <w:r>
        <w:rPr>
          <w:lang w:val="es_ES" w:bidi="es_ES"/>
        </w:rPr>
      </w:r>
      <w:r>
        <w:rPr>
          <w:lang w:val="es_ES" w:bidi="es_ES"/>
        </w:rPr>
        <w:t>Escuchen Génesis 14:17–24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Génesis 14:17–24 en la traducción que sea más fácil de entender.</w:t>
      </w:r>
    </w:p>
    <w:p>
      <w:pPr/>
      <w:r>
        <w:rPr>
          <w:lang w:val="es_ES" w:bidi="es_ES"/>
        </w:rPr>
      </w:r>
      <w:r>
        <w:rPr>
          <w:lang w:val="es_ES" w:bidi="es_ES"/>
        </w:rPr>
        <w:t>Esta historia sucede justo después de que Abram rescató a Lot de los reyes conquistadores en la historia anterior. En esta historia, Abram se encuentra con dos reyes diferentes y tiene dos interacciones diferentes con ellos.</w:t>
      </w:r>
    </w:p>
    <w:p>
      <w:pPr/>
      <w:r>
        <w:rPr>
          <w:lang w:val="es_ES" w:bidi="es_ES"/>
        </w:rPr>
      </w:r>
      <w:r>
        <w:rPr>
          <w:lang w:val="es_ES" w:bidi="es_ES"/>
        </w:rPr>
        <w:t>Abram derrotó a los reyes conquistadores. Trajo de regreso a todos los cautivos y posesiones que los reyes conquistadores tomaron de Sodoma y Gomorra. Cuando comienza esta historia, Abram ya había regresado a donde vivía, o todavía estaba camino de regreso a donde vivía.</w:t>
      </w:r>
    </w:p>
    <w:p>
      <w:pPr/>
      <w:r>
        <w:rPr>
          <w:lang w:val="es_ES" w:bidi="es_ES"/>
        </w:rPr>
      </w:r>
      <w:r>
        <w:rPr>
          <w:lang w:val="es_ES" w:bidi="es_ES"/>
        </w:rPr>
        <w:t>Abram y el rey de Sodoma se encontraron en el valle de Save, que más tarde se llamó el valle del rey. El rey de Sodoma probablemente viajó al norte de Sodoma para encontrarse con Abram.</w:t>
      </w:r>
    </w:p>
    <w:p>
      <w:pPr/>
      <w:r>
        <w:rPr>
          <w:lang w:val="es_ES" w:bidi="es_ES"/>
        </w:rPr>
      </w:r>
      <w:r>
        <w:rPr>
          <w:lang w:val="es_ES" w:bidi="es_ES"/>
        </w:rPr>
        <w:t xml:space="preserve">Deténganse aquí y miren un mapa del </w:t>
      </w:r>
      <w:r>
        <w:rPr>
          <w:lang w:val="es_ES" w:bidi="es_ES"/>
        </w:rPr>
        <w:t>valle de Save</w:t>
      </w:r>
      <w:r>
        <w:rPr>
          <w:lang w:val="es_ES" w:bidi="es_ES"/>
        </w:rPr>
        <w:t>, como grupo. Rastreen el viaje del rey de Sodoma al valle. Pausen este audio aquí.</w:t>
      </w:r>
    </w:p>
    <w:p>
      <w:pPr/>
      <w:r>
        <w:rPr>
          <w:lang w:val="es_ES" w:bidi="es_ES"/>
        </w:rPr>
      </w:r>
      <w:r>
        <w:rPr>
          <w:lang w:val="es_ES" w:bidi="es_ES"/>
        </w:rPr>
        <w:t>El valle de Save estaba cerca de la ciudad de Salem. Melquisedec, el rey de Salem, se encontró con Abram y con el rey de Sodoma en el valle. Salem probablemente era un antiguo nombre de la ciudad de Jerusalén, que más tarde se convertiría en la capital religiosa del pueblo judío, que eran los descendientes de Abram.</w:t>
      </w:r>
    </w:p>
    <w:p>
      <w:pPr/>
      <w:r>
        <w:rPr>
          <w:lang w:val="es_ES" w:bidi="es_ES"/>
        </w:rPr>
      </w:r>
      <w:r>
        <w:rPr>
          <w:lang w:val="es_ES" w:bidi="es_ES"/>
        </w:rPr>
        <w:t xml:space="preserve">Deténganse aquí y, como grupo, miren la </w:t>
      </w:r>
      <w:r>
        <w:rPr>
          <w:lang w:val="es_ES" w:bidi="es_ES"/>
        </w:rPr>
        <w:t>ciudad de Salem</w:t>
      </w:r>
      <w:r>
        <w:rPr>
          <w:lang w:val="es_ES" w:bidi="es_ES"/>
        </w:rPr>
        <w:t xml:space="preserve"> en un mapa como grupo. Pausen este audio aquí.</w:t>
      </w:r>
    </w:p>
    <w:p>
      <w:pPr/>
      <w:r>
        <w:rPr>
          <w:lang w:val="es_ES" w:bidi="es_ES"/>
        </w:rPr>
      </w:r>
      <w:r>
        <w:rPr>
          <w:lang w:val="es_ES" w:bidi="es_ES"/>
        </w:rPr>
        <w:t>Melquisedec fue un sacerdote. Esta es la primera vez que se menciona a un sacerdote en estas historias. Los sacerdotes conectaban a las personas con Dios y las guiaban a adorar a Dios.</w:t>
      </w:r>
    </w:p>
    <w:p>
      <w:pPr/>
      <w:r>
        <w:rPr>
          <w:lang w:val="es_ES" w:bidi="es_ES"/>
        </w:rPr>
      </w:r>
      <w:r>
        <w:rPr>
          <w:lang w:val="es_ES" w:bidi="es_ES"/>
        </w:rPr>
        <w:t>Melquisedec trajo pan y vino a Abram. La palabra que la historia usa para "pan" se refiere a comida en general. Melquisedec probablemente trajo suficiente comida y vino para todos los soldados de Abram. Es posible que haya usado la comida y el vino para cenar con Abram y celebrar su victoria.</w:t>
      </w:r>
    </w:p>
    <w:p>
      <w:pPr/>
      <w:r>
        <w:rPr>
          <w:lang w:val="es_ES" w:bidi="es_ES"/>
        </w:rPr>
      </w:r>
      <w:r>
        <w:rPr>
          <w:lang w:val="es_ES" w:bidi="es_ES"/>
        </w:rPr>
        <w:t>Luego, Melquisedec bendijo a Abram. Esta es la única bendición de un sacerdote en las historias en Génesis. Melquisedec usó un poema corto para dar su bendición a Abram.</w:t>
      </w:r>
    </w:p>
    <w:p>
      <w:pPr/>
      <w:r>
        <w:rPr>
          <w:lang w:val="es_ES" w:bidi="es_ES"/>
        </w:rPr>
      </w:r>
      <w:r>
        <w:rPr>
          <w:lang w:val="es_ES" w:bidi="es_ES"/>
        </w:rPr>
        <w:t>Melquisedec dijo: "Que el Dios Altísimo, creador del cielo y de la tierra, bendiga a Abram". Melquisedec pudo haber usado la expresión de Dios Altísimo para referirse a un dios local, o puede haber usado al Dios Altísimo para referirse al Dios de Abram. Más tarde en la historia, Abram también usó el nombre Dios Altísimo cuando habló de su propio Dios.</w:t>
      </w:r>
    </w:p>
    <w:p>
      <w:pPr/>
      <w:r>
        <w:rPr>
          <w:lang w:val="es_ES" w:bidi="es_ES"/>
        </w:rPr>
      </w:r>
      <w:r>
        <w:rPr>
          <w:lang w:val="es_ES" w:bidi="es_ES"/>
        </w:rPr>
        <w:t>Melquisedec describió a Dios Altísimo como "creador del cielo y de la tierra". "Cielo y tierra" es una frase que significa: "todo en el universo, todo en todas partes". Algunas personas argumentan que Melquisedec dijo "dueño del cielo y de la tierra", no "creador del cielo y de la tierra". Sin embargo, probablemente dijo "creador".</w:t>
      </w:r>
    </w:p>
    <w:p>
      <w:pPr/>
      <w:r>
        <w:rPr>
          <w:lang w:val="es_ES" w:bidi="es_ES"/>
        </w:rPr>
      </w:r>
      <w:r>
        <w:rPr>
          <w:lang w:val="es_ES" w:bidi="es_ES"/>
        </w:rPr>
        <w:t>Melquisedec continuó: "Bendito sea el Dios Altísimo, que entregó a tus enemigos en tus manos". Aquí, Melquisedec usó la palabra "bendito" de una manera diferente. Alabó a Dios reconociendo las cosas buenas que Dios había hecho por Abram. Melquisedec habló de que Dios liberó, o entregó a los enemigos de Abram en su mano para que los derrotara.</w:t>
      </w:r>
    </w:p>
    <w:p>
      <w:pPr/>
      <w:r>
        <w:rPr>
          <w:lang w:val="es_ES" w:bidi="es_ES"/>
        </w:rPr>
      </w:r>
      <w:r>
        <w:rPr>
          <w:lang w:val="es_ES" w:bidi="es_ES"/>
        </w:rPr>
        <w:t>Deténganse aquí y conversen sobre esta pregunta en grupo: ¿Cómo dan bendiciones las personas en su cultura? ¿Cómo dan las personas bendiciones formales en su cultura? Pausen este audio aquí.</w:t>
      </w:r>
    </w:p>
    <w:p>
      <w:pPr/>
      <w:r>
        <w:rPr>
          <w:lang w:val="es_ES" w:bidi="es_ES"/>
        </w:rPr>
      </w:r>
      <w:r>
        <w:rPr>
          <w:lang w:val="es_ES" w:bidi="es_ES"/>
        </w:rPr>
        <w:t>Después de la bendición de Melquisedec, Abram le dio a Melquisedec una décima parte de todas las posesiones que rescató y trajo consigo de los reyes conquistadores. Este no era un impuesto, sino probablemente parte de la distribución de las posesiones que Abram rescató de los reyes conquistadores.</w:t>
      </w:r>
    </w:p>
    <w:p>
      <w:pPr/>
      <w:r>
        <w:rPr>
          <w:lang w:val="es_ES" w:bidi="es_ES"/>
        </w:rPr>
      </w:r>
      <w:r>
        <w:rPr>
          <w:lang w:val="es_ES" w:bidi="es_ES"/>
        </w:rPr>
        <w:t>Deténganse aquí y conversen sobre esta pregunta en grupo: ¿Qué hacen las personas en su cultura para agradecer y honrar a Dios? ¿Le dan cosas a los sacerdotes? Si es así, ¿por qué dan cosas? ¿Por qué piensan que Abram le dio una décima parte a Melquisedec? Pausen este audio aquí.</w:t>
      </w:r>
    </w:p>
    <w:p>
      <w:pPr/>
      <w:r>
        <w:rPr>
          <w:lang w:val="es_ES" w:bidi="es_ES"/>
        </w:rPr>
      </w:r>
      <w:r>
        <w:rPr>
          <w:lang w:val="es_ES" w:bidi="es_ES"/>
        </w:rPr>
        <w:t>Entonces el rey de Sodoma habló. Le dijo a Abram: "Dame a las personas que rescataste de los reyes conquistadores, y toma todas las posesiones para ti". Aquí, el rey de Sodoma no pide más que su parte justa, y no le ofrece a Abram más que la parte justa de Abram.</w:t>
      </w:r>
    </w:p>
    <w:p>
      <w:pPr/>
      <w:r>
        <w:rPr>
          <w:lang w:val="es_ES" w:bidi="es_ES"/>
        </w:rPr>
      </w:r>
      <w:r>
        <w:rPr>
          <w:lang w:val="es_ES" w:bidi="es_ES"/>
        </w:rPr>
        <w:t>Pero Abram rechazó enérgicamente lo que el rey de Sodoma dijo. Abram respondió: "No, levanto la mano y juro ante Jehová, Dios Altísimo, creador del cielo y de la tierra, que definitivamente no tomaré ni siquiera un cordón o un encaje de sandalia de ti, para que no puedas decir que me hiciste rico". Aquí, Abram usó el mismo nombre de Dios que Melquisedec usó, "Dios Altísimo", así como el nombre de Dios que Abram usaba normalmente, el nombre personal de Dios.</w:t>
      </w:r>
    </w:p>
    <w:p>
      <w:pPr/>
      <w:r>
        <w:rPr>
          <w:lang w:val="es_ES" w:bidi="es_ES"/>
        </w:rPr>
      </w:r>
      <w:r>
        <w:rPr>
          <w:lang w:val="es_ES" w:bidi="es_ES"/>
        </w:rPr>
        <w:t>Cuando Abram dijo que levantó la mano y juró, esto significaba que hizo un gesto para mostrar públicamente que estaba haciendo una promesa solemne.</w:t>
      </w:r>
    </w:p>
    <w:p>
      <w:pPr/>
      <w:r>
        <w:rPr>
          <w:lang w:val="es_ES" w:bidi="es_ES"/>
        </w:rPr>
      </w:r>
      <w:r>
        <w:rPr>
          <w:lang w:val="es_ES" w:bidi="es_ES"/>
        </w:rPr>
        <w:t>Deténganse aquí y conversen en grupo si tienen gestos o expresiones similares en su idioma. Pausen este audio aquí.</w:t>
      </w:r>
    </w:p>
    <w:p>
      <w:pPr/>
      <w:r>
        <w:rPr>
          <w:lang w:val="es_ES" w:bidi="es_ES"/>
        </w:rPr>
      </w:r>
      <w:r>
        <w:rPr>
          <w:lang w:val="es_ES" w:bidi="es_ES"/>
        </w:rPr>
        <w:t>Cuando Abram dijo que no aceptaría ni siquiera "un hilo o un encaje de sandalia", usó una frase que significaba que no aceptaría nada en absoluto del rey de Sodoma, incluso si tenía tan poco valor como un hilo o una pequeña parte de una sandalia.</w:t>
      </w:r>
    </w:p>
    <w:p>
      <w:pPr/>
      <w:r>
        <w:rPr>
          <w:lang w:val="es_ES" w:bidi="es_ES"/>
        </w:rPr>
      </w:r>
      <w:r>
        <w:rPr>
          <w:lang w:val="es_ES" w:bidi="es_ES"/>
        </w:rPr>
        <w:t xml:space="preserve">Deténganse aquí y miren una imagen de una </w:t>
      </w:r>
      <w:r>
        <w:rPr>
          <w:lang w:val="es_ES" w:bidi="es_ES"/>
        </w:rPr>
        <w:t>sandalia</w:t>
      </w:r>
      <w:r>
        <w:rPr>
          <w:lang w:val="es_ES" w:bidi="es_ES"/>
        </w:rPr>
        <w:t xml:space="preserve"> como grupo. Conversen en grupo si tienen alguna expresión similar en su idioma. Pausen este audio aquí.</w:t>
      </w:r>
    </w:p>
    <w:p>
      <w:pPr/>
      <w:r>
        <w:rPr>
          <w:lang w:val="es_ES" w:bidi="es_ES"/>
        </w:rPr>
      </w:r>
      <w:r>
        <w:rPr>
          <w:lang w:val="es_ES" w:bidi="es_ES"/>
        </w:rPr>
        <w:t>Abram continuó: "Solo aceptaré la comida que mis hombres ya han comido de las posesiones que rescatamos. Pero dejen que mis aliados, Aner, Escol y Mamre, tengan su parte de las posesiones."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Génesis 14:17–24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tres escenas.</w:t>
      </w:r>
    </w:p>
    <w:p>
      <w:pPr/>
      <w:r>
        <w:rPr>
          <w:lang w:val="es_ES" w:bidi="es_ES"/>
        </w:rPr>
      </w:r>
      <w:r>
        <w:rPr>
          <w:b/>
          <w:lang w:val="es_ES" w:bidi="es_ES"/>
        </w:rPr>
        <w:t>Primera escena:</w:t>
      </w:r>
      <w:r>
        <w:rPr>
          <w:lang w:val="es_ES" w:bidi="es_ES"/>
        </w:rPr>
        <w:t xml:space="preserve"> Después de que Abram regresó de derrotar a los reyes conquistadores, el rey de Sodoma se encontró con él en el valle de Save, que más tarde se llamó el valle del rey.</w:t>
      </w:r>
    </w:p>
    <w:p>
      <w:pPr/>
      <w:r>
        <w:rPr>
          <w:lang w:val="es_ES" w:bidi="es_ES"/>
        </w:rPr>
      </w:r>
      <w:r>
        <w:rPr>
          <w:b/>
          <w:lang w:val="es_ES" w:bidi="es_ES"/>
        </w:rPr>
        <w:t>Segunda escena:</w:t>
      </w:r>
      <w:r>
        <w:rPr>
          <w:lang w:val="es_ES" w:bidi="es_ES"/>
        </w:rPr>
        <w:t xml:space="preserve"> Entonces el rey Melquisedec vino y trajo pan y vino. Melquisedec era el rey de Salem y un sacerdote que servía al Dios Altísimo. Melquisedec bendijo a Abram. Dijo: "Que Dios Altísimo, creador del cielo y de la tierra, bendiga a Abram. Alabo al Dios Altísimo, que te entregó a tus enemigos".</w:t>
      </w:r>
    </w:p>
    <w:p>
      <w:pPr/>
      <w:r>
        <w:rPr>
          <w:lang w:val="es_ES" w:bidi="es_ES"/>
        </w:rPr>
      </w:r>
      <w:r>
        <w:rPr>
          <w:lang w:val="es_ES" w:bidi="es_ES"/>
        </w:rPr>
        <w:t>Y Abram le dio al rey Melquisedec una décima parte de todas las posesiones que había rescatado.</w:t>
      </w:r>
    </w:p>
    <w:p>
      <w:pPr/>
      <w:r>
        <w:rPr>
          <w:lang w:val="es_ES" w:bidi="es_ES"/>
        </w:rPr>
      </w:r>
      <w:r>
        <w:rPr>
          <w:b/>
          <w:lang w:val="es_ES" w:bidi="es_ES"/>
        </w:rPr>
        <w:t>Tercera escena:</w:t>
      </w:r>
      <w:r>
        <w:rPr>
          <w:lang w:val="es_ES" w:bidi="es_ES"/>
        </w:rPr>
        <w:t xml:space="preserve"> Entonces el rey de Sodoma le dijo a Abram: "Dame todos los cautivos que rescataste, y guárdate todas las posesiones para ti".</w:t>
      </w:r>
    </w:p>
    <w:p>
      <w:pPr/>
      <w:r>
        <w:rPr>
          <w:lang w:val="es_ES" w:bidi="es_ES"/>
        </w:rPr>
      </w:r>
      <w:r>
        <w:rPr>
          <w:lang w:val="es_ES" w:bidi="es_ES"/>
        </w:rPr>
        <w:t>Pero Abram respondió: "¡No! Juro por Jehová, Dios Altísimo, que no aceptaré ni siquiera un hilo o parte de una sandalia de ti. Para que no puedas decir que me hiciste rico. Pero aceptaré la comida que mis jóvenes ya han comido de las posesiones, y les pido que les den a mis aliados, Aner, Escol y Mamre, una parte justa".</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Abram</w:t>
      </w:r>
    </w:p>
    <w:p>
      <w:pPr>
        <w:pStyle w:val="ListBullet"/>
        <w:spacing w:line="240" w:lineRule="auto"/>
        <w:ind w:left="720"/>
      </w:pPr>
      <w:r>
        <w:rPr>
          <w:lang w:val="es_ES" w:bidi="es_ES"/>
        </w:rPr>
      </w:r>
      <w:r>
        <w:rPr>
          <w:lang w:val="es_ES" w:bidi="es_ES"/>
        </w:rPr>
        <w:t>El Rey Melquisedec de Salem</w:t>
      </w:r>
    </w:p>
    <w:p>
      <w:pPr>
        <w:pStyle w:val="ListBullet"/>
        <w:spacing w:line="240" w:lineRule="auto"/>
        <w:ind w:left="720"/>
      </w:pPr>
      <w:r>
        <w:rPr>
          <w:lang w:val="es_ES" w:bidi="es_ES"/>
        </w:rPr>
      </w:r>
      <w:r>
        <w:rPr>
          <w:lang w:val="es_ES" w:bidi="es_ES"/>
        </w:rPr>
        <w:t>El rey de Sodoma</w:t>
      </w:r>
    </w:p>
    <w:p>
      <w:pPr>
        <w:pStyle w:val="ListBullet"/>
        <w:spacing w:line="240" w:lineRule="auto"/>
        <w:ind w:left="720"/>
      </w:pPr>
      <w:r>
        <w:rPr>
          <w:lang w:val="es_ES" w:bidi="es_ES"/>
        </w:rPr>
      </w:r>
      <w:r>
        <w:rPr>
          <w:lang w:val="es_ES" w:bidi="es_ES"/>
        </w:rPr>
        <w:t>Los siervos de Abram</w:t>
      </w:r>
    </w:p>
    <w:p>
      <w:pPr>
        <w:pStyle w:val="ListBullet"/>
        <w:spacing w:line="240" w:lineRule="auto"/>
        <w:ind w:left="720"/>
      </w:pPr>
      <w:r>
        <w:rPr>
          <w:lang w:val="es_ES" w:bidi="es_ES"/>
        </w:rPr>
      </w:r>
      <w:r>
        <w:rPr>
          <w:lang w:val="es_ES" w:bidi="es_ES"/>
        </w:rPr>
        <w:t>Los cautivos que Abram rescató</w:t>
      </w:r>
    </w:p>
    <w:p>
      <w:pPr>
        <w:pStyle w:val="ListBullet"/>
        <w:spacing w:line="240" w:lineRule="auto"/>
        <w:ind w:left="720"/>
      </w:pPr>
      <w:r>
        <w:rPr>
          <w:lang w:val="es_ES" w:bidi="es_ES"/>
        </w:rPr>
      </w:r>
      <w:r>
        <w:rPr>
          <w:lang w:val="es_ES" w:bidi="es_ES"/>
        </w:rPr>
        <w:t>Los aliados de Abram, Aner, Escol y Mamre</w:t>
      </w:r>
    </w:p>
    <w:p>
      <w:pPr/>
      <w:r>
        <w:rPr>
          <w:lang w:val="es_ES" w:bidi="es_ES"/>
        </w:rPr>
      </w:r>
      <w:r>
        <w:rPr>
          <w:lang w:val="es_ES" w:bidi="es_ES"/>
        </w:rPr>
        <w:t>Como grupo, pongan atención a estas partes de la ambientación del pasaje:</w:t>
      </w:r>
    </w:p>
    <w:p>
      <w:pPr/>
      <w:r>
        <w:rPr>
          <w:lang w:val="es_ES" w:bidi="es_ES"/>
        </w:rPr>
      </w:r>
      <w:r>
        <w:rPr>
          <w:lang w:val="es_ES" w:bidi="es_ES"/>
        </w:rPr>
        <w:t>En la primera escena, Abram regresa después de derrotar a los reyes conquistadores de la última historia. El rey de Sodoma se encuentra con Abram en el valle de Save, que más tarde será llamado el valle de los reyes.</w:t>
      </w:r>
    </w:p>
    <w:p>
      <w:pPr/>
      <w:r>
        <w:rPr>
          <w:lang w:val="es_ES" w:bidi="es_ES"/>
        </w:rPr>
      </w:r>
      <w:r>
        <w:rPr>
          <w:lang w:val="es_ES" w:bidi="es_ES"/>
        </w:rPr>
        <w:t xml:space="preserve">Deténganse aquí y miren una imagen/mapa del </w:t>
      </w:r>
      <w:r>
        <w:rPr>
          <w:lang w:val="es_ES" w:bidi="es_ES"/>
        </w:rPr>
        <w:t>valle de Save</w:t>
      </w:r>
      <w:r>
        <w:rPr>
          <w:lang w:val="es_ES" w:bidi="es_ES"/>
        </w:rPr>
        <w:t xml:space="preserve"> como grupo. Pausen este audio aquí.</w:t>
      </w:r>
    </w:p>
    <w:p>
      <w:pPr/>
      <w:r>
        <w:rPr>
          <w:lang w:val="es_ES" w:bidi="es_ES"/>
        </w:rPr>
      </w:r>
      <w:r>
        <w:rPr>
          <w:lang w:val="es_ES" w:bidi="es_ES"/>
        </w:rPr>
        <w:t>En la segunda escena, Melquisedec, el rey de la ciudad de Salem y un sacerdote del Dios Altísimo, viene a encontrarse con Abram. Trae comida y vino.</w:t>
      </w:r>
    </w:p>
    <w:p>
      <w:pPr/>
      <w:r>
        <w:rPr>
          <w:lang w:val="es_ES" w:bidi="es_ES"/>
        </w:rPr>
      </w:r>
      <w:r>
        <w:rPr>
          <w:lang w:val="es_ES" w:bidi="es_ES"/>
        </w:rPr>
        <w:t xml:space="preserve">Deténganse aquí y miren la </w:t>
      </w:r>
      <w:r>
        <w:rPr>
          <w:lang w:val="es_ES" w:bidi="es_ES"/>
        </w:rPr>
        <w:t>ciudad de Salem</w:t>
      </w:r>
      <w:r>
        <w:rPr>
          <w:lang w:val="es_ES" w:bidi="es_ES"/>
        </w:rPr>
        <w:t xml:space="preserve"> en un mapa como grupo. Pausen este audio aquí.</w:t>
      </w:r>
    </w:p>
    <w:p>
      <w:pPr/>
      <w:r>
        <w:rPr>
          <w:lang w:val="es_ES" w:bidi="es_ES"/>
        </w:rPr>
      </w:r>
      <w:r>
        <w:rPr>
          <w:lang w:val="es_ES" w:bidi="es_ES"/>
        </w:rPr>
        <w:t>Melquisedec bendice a Abram, diciendo: "Que Dios Altísimo, creador del cielo y de la tierra, bendiga a Abram. Y que las personas alaben a Dios y digan que él es grande, porque te ha ayudado a derrotar a tus enemigos".</w:t>
      </w:r>
    </w:p>
    <w:p>
      <w:pPr/>
      <w:r>
        <w:rPr>
          <w:lang w:val="es_ES" w:bidi="es_ES"/>
        </w:rPr>
      </w:r>
      <w:r>
        <w:rPr>
          <w:lang w:val="es_ES" w:bidi="es_ES"/>
        </w:rPr>
        <w:t>Abram le da a Melquisedec una décima parte de todas las posesiones que rescató y trajo consigo.</w:t>
      </w:r>
    </w:p>
    <w:p>
      <w:pPr/>
      <w:r>
        <w:rPr>
          <w:lang w:val="es_ES" w:bidi="es_ES"/>
        </w:rPr>
      </w:r>
      <w:r>
        <w:rPr>
          <w:lang w:val="es_ES" w:bidi="es_ES"/>
        </w:rPr>
        <w:t>Es posible que quieran visualizar esto usando diez objetos para representar todas las posesiones que Abram trajo de regreso. Demuestren que Abram da uno de esos artículos a Melquisedec. Pausen este audio aquí.</w:t>
      </w:r>
    </w:p>
    <w:p>
      <w:pPr/>
      <w:r>
        <w:rPr>
          <w:lang w:val="es_ES" w:bidi="es_ES"/>
        </w:rPr>
      </w:r>
      <w:r>
        <w:rPr>
          <w:lang w:val="es_ES" w:bidi="es_ES"/>
        </w:rPr>
        <w:t>En la tercera escena, visualicen el diálogo entre Abram y el rey de Sodoma. El rey de Sodoma le dice a Abram: "Deja que las personas de mi ciudad regresen a mí, pero puedes quedarte con las posesiones que trajiste de regreso para ti".</w:t>
      </w:r>
    </w:p>
    <w:p>
      <w:pPr/>
      <w:r>
        <w:rPr>
          <w:lang w:val="es_ES" w:bidi="es_ES"/>
        </w:rPr>
      </w:r>
      <w:r>
        <w:rPr>
          <w:lang w:val="es_ES" w:bidi="es_ES"/>
        </w:rPr>
        <w:t>Pero Abram responde: "Juro que no aceptaré ni siquiera un hilo ni parte de una sandalia tuya, porque entonces podrías decir: 'Hice rico a Abram.' Solo aceptaré la comida que mis jóvenes ya han comido de las posesiones que trajimos de regreso, y les pido que les den a mis aliados, Mamre, Escol y Aner, una parte justa de las posesiones".</w:t>
      </w:r>
    </w:p>
    <w:p>
      <w:pPr/>
      <w:r>
        <w:rPr>
          <w:lang w:val="es_ES" w:bidi="es_ES"/>
        </w:rPr>
      </w:r>
      <w:r>
        <w:rPr>
          <w:lang w:val="es_ES" w:bidi="es_ES"/>
        </w:rPr>
        <w:t xml:space="preserve">Deténganse aquí y miren una imagen de </w:t>
      </w:r>
      <w:r>
        <w:rPr>
          <w:lang w:val="es_ES" w:bidi="es_ES"/>
        </w:rPr>
        <w:t>la parte de la sandalia a la que Abram se refiere aquí</w:t>
      </w:r>
      <w:r>
        <w:rPr>
          <w:lang w:val="es_ES" w:bidi="es_ES"/>
        </w:rPr>
        <w:t xml:space="preserve"> como un grupo. Pausen este audio aquí.</w:t>
      </w:r>
    </w:p>
    <w:p>
      <w:pPr/>
      <w:r>
        <w:rPr>
          <w:lang w:val="es_ES" w:bidi="es_ES"/>
        </w:rPr>
      </w:r>
      <w:r>
        <w:rPr>
          <w:lang w:val="es_ES" w:bidi="es_ES"/>
        </w:rPr>
        <w:t>Ahora, el grupo debe crear un guion gráfico,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Génesis 14:17–24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tres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Abram</w:t>
      </w:r>
    </w:p>
    <w:p>
      <w:pPr>
        <w:pStyle w:val="ListBullet"/>
        <w:spacing w:line="240" w:lineRule="auto"/>
        <w:ind w:left="720"/>
      </w:pPr>
      <w:r>
        <w:rPr>
          <w:lang w:val="es_ES" w:bidi="es_ES"/>
        </w:rPr>
      </w:r>
      <w:r>
        <w:rPr>
          <w:lang w:val="es_ES" w:bidi="es_ES"/>
        </w:rPr>
        <w:t>El Rey Melquisedec de Salem</w:t>
      </w:r>
    </w:p>
    <w:p>
      <w:pPr>
        <w:pStyle w:val="ListBullet"/>
        <w:spacing w:line="240" w:lineRule="auto"/>
        <w:ind w:left="720"/>
      </w:pPr>
      <w:r>
        <w:rPr>
          <w:lang w:val="es_ES" w:bidi="es_ES"/>
        </w:rPr>
      </w:r>
      <w:r>
        <w:rPr>
          <w:lang w:val="es_ES" w:bidi="es_ES"/>
        </w:rPr>
        <w:t>El rey de Sodoma</w:t>
      </w:r>
    </w:p>
    <w:p>
      <w:pPr>
        <w:pStyle w:val="ListBullet"/>
        <w:spacing w:line="240" w:lineRule="auto"/>
        <w:ind w:left="720"/>
      </w:pPr>
      <w:r>
        <w:rPr>
          <w:lang w:val="es_ES" w:bidi="es_ES"/>
        </w:rPr>
      </w:r>
      <w:r>
        <w:rPr>
          <w:lang w:val="es_ES" w:bidi="es_ES"/>
        </w:rPr>
        <w:t>Los siervos de Abram</w:t>
      </w:r>
    </w:p>
    <w:p>
      <w:pPr>
        <w:pStyle w:val="ListBullet"/>
        <w:spacing w:line="240" w:lineRule="auto"/>
        <w:ind w:left="720"/>
      </w:pPr>
      <w:r>
        <w:rPr>
          <w:lang w:val="es_ES" w:bidi="es_ES"/>
        </w:rPr>
      </w:r>
      <w:r>
        <w:rPr>
          <w:lang w:val="es_ES" w:bidi="es_ES"/>
        </w:rPr>
        <w:t>Los cautivos que Abram rescató</w:t>
      </w:r>
    </w:p>
    <w:p>
      <w:pPr>
        <w:pStyle w:val="ListBullet"/>
        <w:spacing w:line="240" w:lineRule="auto"/>
        <w:ind w:left="720"/>
      </w:pPr>
      <w:r>
        <w:rPr>
          <w:lang w:val="es_ES" w:bidi="es_ES"/>
        </w:rPr>
      </w:r>
      <w:r>
        <w:rPr>
          <w:lang w:val="es_ES" w:bidi="es_ES"/>
        </w:rPr>
        <w:t>Los aliados de Abram, Aner, Escol y Mamre</w:t>
      </w:r>
    </w:p>
    <w:p>
      <w:pPr/>
      <w:r>
        <w:rPr>
          <w:lang w:val="es_ES" w:bidi="es_ES"/>
        </w:rPr>
      </w:r>
      <w:r>
        <w:rPr>
          <w:lang w:val="es_ES" w:bidi="es_ES"/>
        </w:rPr>
        <w:t>En grupo, dramaticen el texto dos veces. Deben actuar el pasaje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dramaticen el pasaje.</w:t>
      </w:r>
    </w:p>
    <w:p>
      <w:pPr/>
      <w:r>
        <w:rPr>
          <w:lang w:val="es_ES" w:bidi="es_ES"/>
        </w:rPr>
      </w:r>
      <w:r>
        <w:rPr>
          <w:lang w:val="es_ES" w:bidi="es_ES"/>
        </w:rPr>
        <w:t>El grupo debe dramatizar este texto por segunda vez. En ciertos momentos de la dramatización, hagan una pausa y pregunten a la persona que está interpretando el personaje: ¿Qué está sintiendo o pensando? La persona que está interpretando el personaje debe responder qué es lo que está sintiendo o pensando como si fuera ese personaje. Luego, reanuden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Abram regresa después de derrotar a los reyes conquistadores. El rey de Sodoma se encuentra con él en el valle de Save, que más tarde se llama el valle del rey.</w:t>
      </w:r>
    </w:p>
    <w:p>
      <w:pPr/>
      <w:r>
        <w:rPr>
          <w:lang w:val="es_ES" w:bidi="es_ES"/>
        </w:rPr>
      </w:r>
      <w:r>
        <w:rPr>
          <w:lang w:val="es_ES" w:bidi="es_ES"/>
        </w:rPr>
        <w:t>Detengan la actuación: Pregúntenle al actor que interpreta al rey de Sodoma: "¿Qué está sintiendo o pensando?" Es posible que escuchen cosas como: "Estoy tan emocionado de que Abram haya derrotado a los reyes conquistadores por lo que he viajado aquí para conocerlo", o "Me siento humillado de que Abram haya derrotado a mis enemigos cuando yo no pude". Reanuden la actuación.</w:t>
      </w:r>
    </w:p>
    <w:p>
      <w:pPr/>
      <w:r>
        <w:rPr>
          <w:lang w:val="es_ES" w:bidi="es_ES"/>
        </w:rPr>
      </w:r>
      <w:r>
        <w:rPr>
          <w:lang w:val="es_ES" w:bidi="es_ES"/>
        </w:rPr>
        <w:t>El rey de Salem y sacerdote del Dios Altísimo, Melquisedec, viene al valle. Trae comida y vino. Bendice a Abram, diciendo: "Que Dios Altísimo, creador del cielo y de la tierra, bendiga a Abram. Alabado sea Dios Altísimo, que les dio a sus enemigos para derrotarlos".</w:t>
      </w:r>
    </w:p>
    <w:p>
      <w:pPr/>
      <w:r>
        <w:rPr>
          <w:lang w:val="es_ES" w:bidi="es_ES"/>
        </w:rPr>
      </w:r>
      <w:r>
        <w:rPr>
          <w:lang w:val="es_ES" w:bidi="es_ES"/>
        </w:rPr>
        <w:t>Detengan la actuación: Pregúntenle al actor que interpreta a Melquisedec: "¿Qué está sintiendo o pensando?" Es posible que escuchen cosas como: "Sé que debo bendecir a Abram", o "Sé que Dios está con Abram", o "Estoy agradecido a que Dios usó a Abram para derrotar a los reyes conquistadores". Reanuden la actuación.</w:t>
      </w:r>
    </w:p>
    <w:p>
      <w:pPr/>
      <w:r>
        <w:rPr>
          <w:lang w:val="es_ES" w:bidi="es_ES"/>
        </w:rPr>
      </w:r>
      <w:r>
        <w:rPr>
          <w:lang w:val="es_ES" w:bidi="es_ES"/>
        </w:rPr>
        <w:t>Abram le da al rey Melquisedec una décima parte de todas las posesiones que trajo de regreso.</w:t>
      </w:r>
    </w:p>
    <w:p>
      <w:pPr/>
      <w:r>
        <w:rPr>
          <w:lang w:val="es_ES" w:bidi="es_ES"/>
        </w:rPr>
      </w:r>
      <w:r>
        <w:rPr>
          <w:lang w:val="es_ES" w:bidi="es_ES"/>
        </w:rPr>
        <w:t>Detengan la actuación: Pregúntenle al actor que interpreta a Abram: "¿Qué está sintiendo o pensando?" Es posible que escuchen cosas como: "Estoy agradecido de que Melquisedec me haya bendecido", o "Quiero mostrar respeto a Melquisedec". Reanuden la actuación.</w:t>
      </w:r>
    </w:p>
    <w:p>
      <w:pPr/>
      <w:r>
        <w:rPr>
          <w:lang w:val="es_ES" w:bidi="es_ES"/>
        </w:rPr>
      </w:r>
      <w:r>
        <w:rPr>
          <w:lang w:val="es_ES" w:bidi="es_ES"/>
        </w:rPr>
        <w:t>El rey de Sodoma le dice a Abram: "Dame los cautivos que trajiste de regreso y conserva todas las posesiones".</w:t>
      </w:r>
    </w:p>
    <w:p>
      <w:pPr/>
      <w:r>
        <w:rPr>
          <w:lang w:val="es_ES" w:bidi="es_ES"/>
        </w:rPr>
      </w:r>
      <w:r>
        <w:rPr>
          <w:lang w:val="es_ES" w:bidi="es_ES"/>
        </w:rPr>
        <w:t>Detengan la actuación: Pregúntenle al actor que interpreta al rey de Sodoma: "¿Cómo se siente?" Es posible que escuchen cosas como: "Quiero recompensar a Abram por derrotar a mis enemigos", o "Quiero dividir de manera justa las posesiones que Abram rescató". Reanuden la actuación.</w:t>
      </w:r>
    </w:p>
    <w:p>
      <w:pPr/>
      <w:r>
        <w:rPr>
          <w:lang w:val="es_ES" w:bidi="es_ES"/>
        </w:rPr>
      </w:r>
      <w:r>
        <w:rPr>
          <w:lang w:val="es_ES" w:bidi="es_ES"/>
        </w:rPr>
        <w:t>Pero Abram responde: "No, juro que no tomaré ni siquiera un hilo o parte de una sandalia de ti, para que no puedas decir que me hiciste rico. Solo aceptaré el alimento que mis jóvenes comieron, y les pido que les den a mis aliados, Mamre, Aner y Escol, una parte justa de las posesiones".</w:t>
      </w:r>
    </w:p>
    <w:p>
      <w:pPr/>
      <w:r>
        <w:rPr>
          <w:lang w:val="es_ES" w:bidi="es_ES"/>
        </w:rPr>
      </w:r>
      <w:r>
        <w:rPr>
          <w:lang w:val="es_ES" w:bidi="es_ES"/>
        </w:rPr>
        <w:t>Terminen la actuación. Pregúntenle al actor que interpreta a Abram: "¿Qué está sintiendo o pensando?" Es posible que escuchen cosas como: "Tengo confianza en que Dios me bendecirá, y no necesito nada del rey de Sodoma", "No quiero nada para mí, pero quiero asegurarme de cuidar de mis hombres y mis aliados", o "No quiero estar en deuda con el rey".</w:t>
      </w:r>
    </w:p>
    <w:p>
      <w:pPr/>
      <w:r>
        <w:rPr>
          <w:lang w:val="es_ES" w:bidi="es_ES"/>
        </w:rPr>
      </w:r>
      <w:r>
        <w:rPr>
          <w:lang w:val="es_ES" w:bidi="es_ES"/>
        </w:rPr>
        <w:t>Pregúntenle al actor que interpreta al rey de Sodoma: "¿Qué está sintiendo o pensando?" Es posible que escuchen cosas como: "Sorprendido de que Abram no haya tomado más para sí".</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Después de que Abram regresó de derrotar </w:t>
      </w:r>
      <w:r>
        <w:rPr>
          <w:b/>
          <w:lang w:val="es_ES" w:bidi="es_ES"/>
        </w:rPr>
        <w:t>a</w:t>
      </w:r>
      <w:r>
        <w:rPr>
          <w:lang w:val="es_ES" w:bidi="es_ES"/>
        </w:rPr>
        <w:t xml:space="preserve"> los reyes conquistadores, el rey de Sodoma se encontró con Abram en el valle de Save, que más tarde se llamaba el valle del rey. Un rey era alguien que gobernaba sobre una ciudad o territorio. Un rey normalmente gobernaba de por vida y heredaba su autoridad a uno de sus hijos. Usen la misma palabra para rey que usaron en la última historia.</w:t>
      </w:r>
    </w:p>
    <w:p>
      <w:pPr/>
      <w:r>
        <w:rPr>
          <w:lang w:val="es_ES" w:bidi="es_ES"/>
        </w:rPr>
      </w:r>
      <w:r>
        <w:rPr>
          <w:lang w:val="es_ES" w:bidi="es_ES"/>
        </w:rPr>
        <w:t xml:space="preserve">Entonces vino </w:t>
      </w:r>
      <w:r>
        <w:rPr>
          <w:b/>
          <w:lang w:val="es_ES" w:bidi="es_ES"/>
        </w:rPr>
        <w:t>Melquisedec</w:t>
      </w:r>
      <w:r>
        <w:rPr>
          <w:lang w:val="es_ES" w:bidi="es_ES"/>
        </w:rPr>
        <w:t xml:space="preserve">, el </w:t>
      </w:r>
      <w:r>
        <w:rPr>
          <w:b/>
          <w:lang w:val="es_ES" w:bidi="es_ES"/>
        </w:rPr>
        <w:t>rey de Salem</w:t>
      </w:r>
      <w:r>
        <w:rPr>
          <w:lang w:val="es_ES" w:bidi="es_ES"/>
        </w:rPr>
        <w:t xml:space="preserve">. </w:t>
      </w:r>
      <w:r>
        <w:rPr>
          <w:b/>
          <w:lang w:val="es_ES" w:bidi="es_ES"/>
        </w:rPr>
        <w:t>Salem</w:t>
      </w:r>
      <w:r>
        <w:rPr>
          <w:lang w:val="es_ES" w:bidi="es_ES"/>
        </w:rPr>
        <w:t xml:space="preserve"> significa "paz". Salem más tarde se convertiría en la ciudad de Jerusalén, que era la capital religiosa de los descendientes de Abram.</w:t>
      </w:r>
    </w:p>
    <w:p>
      <w:pPr/>
      <w:r>
        <w:rPr>
          <w:lang w:val="es_ES" w:bidi="es_ES"/>
        </w:rPr>
      </w:r>
      <w:r>
        <w:rPr>
          <w:lang w:val="es_ES" w:bidi="es_ES"/>
        </w:rPr>
        <w:t xml:space="preserve">El rey Melquisedec le trajo </w:t>
      </w:r>
      <w:r>
        <w:rPr>
          <w:b/>
          <w:lang w:val="es_ES" w:bidi="es_ES"/>
        </w:rPr>
        <w:t>pan</w:t>
      </w:r>
      <w:r>
        <w:rPr>
          <w:lang w:val="es_ES" w:bidi="es_ES"/>
        </w:rPr>
        <w:t xml:space="preserve"> y </w:t>
      </w:r>
      <w:r>
        <w:rPr>
          <w:b/>
          <w:lang w:val="es_ES" w:bidi="es_ES"/>
        </w:rPr>
        <w:t>vino</w:t>
      </w:r>
      <w:r>
        <w:rPr>
          <w:lang w:val="es_ES" w:bidi="es_ES"/>
        </w:rPr>
        <w:t xml:space="preserve"> a Abram. Aquí, la palabra para pan se refiere a comida en general. Vino se refiere a un jugo de uva fermentado.</w:t>
      </w:r>
    </w:p>
    <w:p>
      <w:pPr/>
      <w:r>
        <w:rPr>
          <w:lang w:val="es_ES" w:bidi="es_ES"/>
        </w:rPr>
      </w:r>
      <w:r>
        <w:rPr>
          <w:lang w:val="es_ES" w:bidi="es_ES"/>
        </w:rPr>
        <w:t xml:space="preserve">Melquisedec era un </w:t>
      </w:r>
      <w:r>
        <w:rPr>
          <w:b/>
          <w:lang w:val="es_ES" w:bidi="es_ES"/>
        </w:rPr>
        <w:t>sacerdote</w:t>
      </w:r>
      <w:r>
        <w:rPr>
          <w:lang w:val="es_ES" w:bidi="es_ES"/>
        </w:rPr>
        <w:t xml:space="preserve"> del </w:t>
      </w:r>
      <w:r>
        <w:rPr>
          <w:b/>
          <w:lang w:val="es_ES" w:bidi="es_ES"/>
        </w:rPr>
        <w:t>Dios Altísimo</w:t>
      </w:r>
      <w:r>
        <w:rPr>
          <w:lang w:val="es_ES" w:bidi="es_ES"/>
        </w:rPr>
        <w:t>. Esta es la primera vez que se usa la palabra sacerdote en estas historias. Los sacerdotes conectaban al pueblo con Dios ofreciendo sacrificios a Dios por las personas, enseñándoles sobre Dios y cuidando de los lugares dedicados a Él. Más tarde, los sacerdotes judíos fueron los representantes de Dios ante su pueblo y el representante de su pueblo ante Dios.</w:t>
      </w:r>
    </w:p>
    <w:p>
      <w:pPr/>
      <w:r>
        <w:rPr>
          <w:lang w:val="es_ES" w:bidi="es_ES"/>
        </w:rPr>
      </w:r>
      <w:r>
        <w:rPr>
          <w:lang w:val="es_ES" w:bidi="es_ES"/>
        </w:rPr>
        <w:t xml:space="preserve">Deténganse aquí y conversen sobre la palabra "sacerdote" con su equipo. ¿Tienen sacerdotes en su religión? Es posible que quieran evitar usar términos para sacerdotes que signifiquen algo diferente de lo que hacían los sacerdotes judíos. Como equipo, conversen sobre qué palabra o frase descriptiva sería mejor para los sacerdotes. Busquen </w:t>
      </w:r>
      <w:r>
        <w:rPr>
          <w:lang w:val="es_ES" w:bidi="es_ES"/>
        </w:rPr>
        <w:t>sacerdote</w:t>
      </w:r>
      <w:r>
        <w:rPr>
          <w:lang w:val="es_ES" w:bidi="es_ES"/>
        </w:rPr>
        <w:t xml:space="preserve"> en el glosario y usen la misma palabra en las siguientes historias.</w:t>
      </w:r>
    </w:p>
    <w:p>
      <w:pPr/>
      <w:r>
        <w:rPr>
          <w:lang w:val="es_ES" w:bidi="es_ES"/>
        </w:rPr>
      </w:r>
      <w:r>
        <w:rPr>
          <w:lang w:val="es_ES" w:bidi="es_ES"/>
        </w:rPr>
        <w:t xml:space="preserve">La historia dice que Melquisedec era un sacerdote de </w:t>
      </w:r>
      <w:r>
        <w:rPr>
          <w:b/>
          <w:lang w:val="es_ES" w:bidi="es_ES"/>
        </w:rPr>
        <w:t>El Elyón</w:t>
      </w:r>
      <w:r>
        <w:rPr>
          <w:lang w:val="es_ES" w:bidi="es_ES"/>
        </w:rPr>
        <w:t>. El Elyón significa "Dios que está por encima de todos los demás" o "Dios que es el más grande".</w:t>
      </w:r>
    </w:p>
    <w:p>
      <w:pPr/>
      <w:r>
        <w:rPr>
          <w:lang w:val="es_ES" w:bidi="es_ES"/>
        </w:rPr>
      </w:r>
      <w:r>
        <w:rPr>
          <w:lang w:val="es_ES" w:bidi="es_ES"/>
        </w:rPr>
        <w:t xml:space="preserve">Melquisedec </w:t>
      </w:r>
      <w:r>
        <w:rPr>
          <w:b/>
          <w:lang w:val="es_ES" w:bidi="es_ES"/>
        </w:rPr>
        <w:t>bendijo</w:t>
      </w:r>
      <w:r>
        <w:rPr>
          <w:lang w:val="es_ES" w:bidi="es_ES"/>
        </w:rPr>
        <w:t xml:space="preserve"> a Abram. Bendito se refiere al momento en que Dios ayuda, le hace bien o favorece a alguien o algo. Intenten evitar usar una palabra relacionada con la suerte o juegos de azar. Cuando las personas bendicen una cosa, generalmente significa que están dando gracias por ella y haciéndola distinguir para algo especial. Busquen </w:t>
      </w:r>
      <w:r>
        <w:rPr>
          <w:lang w:val="es_ES" w:bidi="es_ES"/>
        </w:rPr>
        <w:t>bendecir</w:t>
      </w:r>
      <w:r>
        <w:rPr>
          <w:lang w:val="es_ES" w:bidi="es_ES"/>
        </w:rPr>
        <w:t xml:space="preserve"> en el glosario, y usen la misma palabra para bendecir que usaron en las historias anteriores.</w:t>
      </w:r>
    </w:p>
    <w:p>
      <w:pPr/>
      <w:r>
        <w:rPr>
          <w:lang w:val="es_ES" w:bidi="es_ES"/>
        </w:rPr>
      </w:r>
      <w:r>
        <w:rPr>
          <w:lang w:val="es_ES" w:bidi="es_ES"/>
        </w:rPr>
        <w:t xml:space="preserve">Melquisedec dijo: "Que Dios Altísimo, creador del cielo y de la tierra, bendiga a Abram. Alabo al Dios Altísimo, que te entregó a tus enemigos". La segunda vez que Melquisedec usa la palabra </w:t>
      </w:r>
      <w:r>
        <w:rPr>
          <w:b/>
          <w:lang w:val="es_ES" w:bidi="es_ES"/>
        </w:rPr>
        <w:t>bendito</w:t>
      </w:r>
      <w:r>
        <w:rPr>
          <w:lang w:val="es_ES" w:bidi="es_ES"/>
        </w:rPr>
        <w:t xml:space="preserve"> aquí, se refiere a alabar a Dios. Melquisedec reconoció las bendiciones de Dios aquí. Es posible que quieran usar una palabra diferente para bendito aquí, o usar la palabra alabado.</w:t>
      </w:r>
    </w:p>
    <w:p>
      <w:pPr/>
      <w:r>
        <w:rPr>
          <w:lang w:val="es_ES" w:bidi="es_ES"/>
        </w:rPr>
      </w:r>
      <w:r>
        <w:rPr>
          <w:lang w:val="es_ES" w:bidi="es_ES"/>
        </w:rPr>
        <w:t>Entonces Abram le dio a Melquisedec una décima parte de todas las posesiones que había traído de regreso.</w:t>
      </w:r>
    </w:p>
    <w:p>
      <w:pPr/>
      <w:r>
        <w:rPr>
          <w:lang w:val="es_ES" w:bidi="es_ES"/>
        </w:rPr>
      </w:r>
      <w:r>
        <w:rPr>
          <w:lang w:val="es_ES" w:bidi="es_ES"/>
        </w:rPr>
        <w:t>Cuando Abram había hecho esto, el rey de Sodoma le dijo a Abram: "Deja que el pueblo de mi ciudad regrese a mí, pero puedes quedarte con las posesiones que trajiste de regreso".</w:t>
      </w:r>
    </w:p>
    <w:p>
      <w:pPr/>
      <w:r>
        <w:rPr>
          <w:lang w:val="es_ES" w:bidi="es_ES"/>
        </w:rPr>
      </w:r>
      <w:r>
        <w:rPr>
          <w:lang w:val="es_ES" w:bidi="es_ES"/>
        </w:rPr>
        <w:t xml:space="preserve">Pero Abram respondió: "¡No! Juro con la mano levantada por </w:t>
      </w:r>
      <w:r>
        <w:rPr>
          <w:b/>
          <w:lang w:val="es_ES" w:bidi="es_ES"/>
        </w:rPr>
        <w:t>Dios</w:t>
      </w:r>
      <w:r>
        <w:rPr>
          <w:lang w:val="es_ES" w:bidi="es_ES"/>
        </w:rPr>
        <w:t xml:space="preserve">, Dios Altísimo, que no retendré ni siquiera un hilo o parte de una sandalia de lo que te pertenece". Aquí, Abram usa el nombre </w:t>
      </w:r>
      <w:r>
        <w:rPr>
          <w:b/>
          <w:lang w:val="es_ES" w:bidi="es_ES"/>
        </w:rPr>
        <w:t>Jehová</w:t>
      </w:r>
      <w:r>
        <w:rPr>
          <w:lang w:val="es_ES" w:bidi="es_ES"/>
        </w:rPr>
        <w:t xml:space="preserve">, el nombre personal de Dios, para referirse a Él. Busquen la palabra </w:t>
      </w:r>
      <w:r>
        <w:rPr>
          <w:lang w:val="es_ES" w:bidi="es_ES"/>
        </w:rPr>
        <w:t>Jehová</w:t>
      </w:r>
      <w:r>
        <w:rPr>
          <w:lang w:val="es_ES" w:bidi="es_ES"/>
        </w:rPr>
        <w:t xml:space="preserve"> en el glosario, y usen el mismo nombre para Jehová que usaron en otras historias.</w:t>
      </w:r>
    </w:p>
    <w:p>
      <w:pPr/>
      <w:r>
        <w:rPr>
          <w:lang w:val="es_ES" w:bidi="es_ES"/>
        </w:rPr>
      </w:r>
      <w:r>
        <w:rPr>
          <w:lang w:val="es_ES" w:bidi="es_ES"/>
        </w:rPr>
        <w:t>Abram entonces usó el nombre El Elyón, Dios Altísimo, el mismo nombre que Dios Melquisedec acababa de usar. Usen la misma palabra aquí que usaron anteriormente en la historia.</w:t>
      </w:r>
    </w:p>
    <w:p>
      <w:pPr/>
      <w:r>
        <w:rPr>
          <w:lang w:val="es_ES" w:bidi="es_ES"/>
        </w:rPr>
      </w:r>
      <w:r>
        <w:rPr>
          <w:lang w:val="es_ES" w:bidi="es_ES"/>
        </w:rPr>
        <w:t>Abram continuó: "No quiero que digas: 'Hice rico a Abram'. Aceptaré la comida que mis jóvenes ya comieron, y te pediré que des una parte justa de las posesiones a los hombres que fueron conmigo, Aner, Escol y Mamre".</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15:1–21</w:t>
      </w:r>
      <w:r>
        <w:rPr>
          <w:lang w:val="es_ES" w:bidi="es_ES"/>
        </w:rPr>
      </w:r>
    </w:p>
    <w:p>
      <w:pPr>
        <w:pStyle w:val="Heading3"/>
      </w:pPr>
      <w:r>
        <w:rPr>
          <w:lang w:val="es_ES" w:bidi="es_ES"/>
        </w:rPr>
        <w:t>Escuchar con el corazón</w:t>
      </w:r>
    </w:p>
    <w:p>
      <w:pPr/>
      <w:r>
        <w:rPr>
          <w:lang w:val="es_ES" w:bidi="es_ES"/>
        </w:rPr>
      </w:r>
      <w:r>
        <w:rPr>
          <w:lang w:val="es_ES" w:bidi="es_ES"/>
        </w:rPr>
        <w:t>En este paso, escuchen Génesis 15:1–21 y guárdenlo en sus corazones. Escuchen una versión en audio de Génesis 15:1–21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w:t>
      </w:r>
    </w:p>
    <w:p>
      <w:pPr>
        <w:pStyle w:val="ListBullet"/>
        <w:spacing w:line="240" w:lineRule="auto"/>
        <w:ind w:left="720"/>
      </w:pPr>
      <w:r>
        <w:rPr>
          <w:lang w:val="es_ES" w:bidi="es_ES"/>
        </w:rPr>
      </w:r>
      <w:r>
        <w:rPr>
          <w:lang w:val="es_ES" w:bidi="es_ES"/>
        </w:rPr>
        <w:t>¿Qué nos dice este texto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Génesis 15:1–21 en la traducción que sea más fácil de entender.</w:t>
      </w:r>
    </w:p>
    <w:p>
      <w:pPr/>
      <w:r>
        <w:rPr>
          <w:lang w:val="es_ES" w:bidi="es_ES"/>
        </w:rPr>
      </w:r>
      <w:r>
        <w:rPr>
          <w:lang w:val="es_ES" w:bidi="es_ES"/>
        </w:rPr>
        <w:t>Esta historia tiene lugar después de que Abram derrotó a los reyes conquistadores y se encontró con el rey de Sodoma y el rey Melquisedec. Esta historia usa el nombre personal para Dios, Yahvé, a lo largo de la mayor parte de la historia. En esta historia, Yahvé le da a Abram dos promesas. Yahvé promete que Abram tendrá muchos descendientes, y Yahvé promete que los descendientes de Abram obtendrán una tierra propia. Yahvé profundiza su relación con Abram y hace un pacto, una promesa fuerte, con Abram. Estas promesas y el pacto son importantes tanto para Abram como para los descendientes posteriores de Abram, el pueblo judío.</w:t>
      </w:r>
    </w:p>
    <w:p>
      <w:pPr/>
      <w:r>
        <w:rPr>
          <w:lang w:val="es_ES" w:bidi="es_ES"/>
        </w:rPr>
      </w:r>
      <w:r>
        <w:rPr>
          <w:lang w:val="es_ES" w:bidi="es_ES"/>
        </w:rPr>
        <w:t>Esta historia comenzó algún tiempo después de que Abram se encontró con el rey de Sodoma y el rey Melquisedec. Yahvé habló a Abram en una visión. Las visiones son experiencias sobrenaturales a través de las cuales Yahvé habla a los humanos. Los profetas a menudo tienen visiones. Aunque esta historia no dice que Abram estaba dormido durante esta visión, esta visión probablemente sucedió por la noche.</w:t>
      </w:r>
    </w:p>
    <w:p>
      <w:pPr/>
      <w:r>
        <w:rPr>
          <w:lang w:val="es_ES" w:bidi="es_ES"/>
        </w:rPr>
      </w:r>
      <w:r>
        <w:rPr>
          <w:lang w:val="es_ES" w:bidi="es_ES"/>
        </w:rPr>
        <w:t>Yahvé comenzó: "¡No tengas miedo! Soy un escudo para ti, y tu recompensa será grande." Aquí, Yahvé le está diciendo a Abram que Yahvé protegerá a Abram.</w:t>
      </w:r>
    </w:p>
    <w:p>
      <w:pPr/>
      <w:r>
        <w:rPr>
          <w:lang w:val="es_ES" w:bidi="es_ES"/>
        </w:rPr>
      </w:r>
      <w:r>
        <w:rPr>
          <w:lang w:val="es_ES" w:bidi="es_ES"/>
        </w:rPr>
        <w:t xml:space="preserve">Deténganse aquí y, como grupo, miren una imagen de un </w:t>
      </w:r>
      <w:r>
        <w:rPr>
          <w:b/>
          <w:lang w:val="es_ES" w:bidi="es_ES"/>
        </w:rPr>
        <w:t>escudo</w:t>
      </w:r>
      <w:r>
        <w:rPr>
          <w:lang w:val="es_ES" w:bidi="es_ES"/>
        </w:rPr>
        <w:t>. Expliquen que un escudo se usaba para proteger a alguien de las armas en tiempos de batalla. Pausen este audio aquí.</w:t>
      </w:r>
    </w:p>
    <w:p>
      <w:pPr/>
      <w:r>
        <w:rPr>
          <w:lang w:val="es_ES" w:bidi="es_ES"/>
        </w:rPr>
      </w:r>
      <w:r>
        <w:rPr>
          <w:lang w:val="es_ES" w:bidi="es_ES"/>
        </w:rPr>
        <w:t>Es posible que Yahvé haya dicho en cambio: "¡No tengas miedo, Abram!" "Soy tu benefactor, o ayudante, te daré ayuda y tu recompensa será grande."</w:t>
      </w:r>
    </w:p>
    <w:p>
      <w:pPr/>
      <w:r>
        <w:rPr>
          <w:lang w:val="es_ES" w:bidi="es_ES"/>
        </w:rPr>
      </w:r>
      <w:r>
        <w:rPr>
          <w:lang w:val="es_ES" w:bidi="es_ES"/>
        </w:rPr>
        <w:t>Esta es la primera vez que Yahvé y Abram hablaron juntos. Antes de esto, Yahvé habló y Abram solo escuchó. Aquí, sin embargo, Abram respondió: "Gran Dios, ¿de qué me sirve tu recompensa, ya que no tengo hijos?" No me has dado hijos, y mi siervo Eliezer de Damasco será mi heredero". En tiempos de Abram, las parejas sin hijos a veces adoptaban un hijo, que a veces era un siervo, para que los sirviera y heredara su riqueza cuando murieran. Es posible que Abram se estuviera refiriendo a esta práctica cuando menciona a Eliezer. Aquí, Abram no estaba siendo irrespetuoso al hablar con Dios.</w:t>
      </w:r>
    </w:p>
    <w:p>
      <w:pPr/>
      <w:r>
        <w:rPr>
          <w:lang w:val="es_ES" w:bidi="es_ES"/>
        </w:rPr>
      </w:r>
      <w:r>
        <w:rPr>
          <w:lang w:val="es_ES" w:bidi="es_ES"/>
        </w:rPr>
        <w:t>Abram continuó: "No me has dado descendientes, por lo que uno de mis siervos será mi heredero". Abram se repite aquí para dar énfasis.</w:t>
      </w:r>
    </w:p>
    <w:p>
      <w:pPr/>
      <w:r>
        <w:rPr>
          <w:lang w:val="es_ES" w:bidi="es_ES"/>
        </w:rPr>
      </w:r>
      <w:r>
        <w:rPr>
          <w:lang w:val="es_ES" w:bidi="es_ES"/>
        </w:rPr>
        <w:t>La palabra de Yahvé llegó a Abram. "La palabra de Yahvé vino a él" es una frase que usaron más tarde los descendientes de Abram, autores judíos, para mostrar que Yahvé había apartado a una persona como profeta. Hay una frase similar que se usa aquí cuando Yahvé habló a Abram.</w:t>
      </w:r>
    </w:p>
    <w:p>
      <w:pPr/>
      <w:r>
        <w:rPr>
          <w:lang w:val="es_ES" w:bidi="es_ES"/>
        </w:rPr>
      </w:r>
      <w:r>
        <w:rPr>
          <w:lang w:val="es_ES" w:bidi="es_ES"/>
        </w:rPr>
        <w:t>Yahvé responde: "Este hombre no será tu heredero." Tendrás un hijo de tu propio cuerpo, y será tu heredero". Aquí, Dios usa una frase "de tus propias entrañas" para dejar claro que se está refiriendo a un heredero que vendrá del propio cuerpo de Abram y no será un hijo adoptivo.</w:t>
      </w:r>
    </w:p>
    <w:p>
      <w:pPr/>
      <w:r>
        <w:rPr>
          <w:lang w:val="es_ES" w:bidi="es_ES"/>
        </w:rPr>
      </w:r>
      <w:r>
        <w:rPr>
          <w:lang w:val="es_ES" w:bidi="es_ES"/>
        </w:rPr>
        <w:t>Deténganse aquí y conversen sobre esta pregunta en grupo: ¿Qué piensan de esta promesa de Dios de que Abram tendrá un hijo? En su cultura, ¿quién o qué es responsable de si las personas pueden o no tener un bebé? Pausen este audio aquí.</w:t>
      </w:r>
    </w:p>
    <w:p>
      <w:pPr/>
      <w:r>
        <w:rPr>
          <w:lang w:val="es_ES" w:bidi="es_ES"/>
        </w:rPr>
      </w:r>
      <w:r>
        <w:rPr>
          <w:lang w:val="es_ES" w:bidi="es_ES"/>
        </w:rPr>
        <w:t>Entonces Yahvé llevó a Abram afuera. Yahvé dijo: "Mira hacia arriba a las estrellas en el cielo, y cuéntalas si puedes". Tus descendientes serán como las estrellas en el cielo".</w:t>
      </w:r>
    </w:p>
    <w:p>
      <w:pPr/>
      <w:r>
        <w:rPr>
          <w:lang w:val="es_ES" w:bidi="es_ES"/>
        </w:rPr>
      </w:r>
      <w:r>
        <w:rPr>
          <w:lang w:val="es_ES" w:bidi="es_ES"/>
        </w:rPr>
        <w:t>Deténganse aquí. Si pueden, salgan por la noche en grupo y miren las estrellas. Intenten contar todas las estrellas en el cielo. ¿Es posible? ¿Cómo se sienten al intentar contar las estrellas? ¿Qué les dice eso sobre la promesa de Dios a Abram? Pausen este audio aquí.</w:t>
      </w:r>
    </w:p>
    <w:p>
      <w:pPr/>
      <w:r>
        <w:rPr>
          <w:lang w:val="es_ES" w:bidi="es_ES"/>
        </w:rPr>
      </w:r>
      <w:r>
        <w:rPr>
          <w:lang w:val="es_ES" w:bidi="es_ES"/>
        </w:rPr>
        <w:t>Abram confió en la promesa que Yahvé le hizo, por lo que Yahvé consideró a Abram justo. La idea de justicia en el Antiguo Testamento se basa en la relación entre Yahvé y las personas, o entre diferentes personas. La justicia se refiere a la santidad, una posición correcta o la falta de culpa. Aquí, Yahvé considera a Abram justo debido a la relación realmente buena entre Yahvé y Abram.</w:t>
      </w:r>
    </w:p>
    <w:p>
      <w:pPr/>
      <w:r>
        <w:rPr>
          <w:lang w:val="es_ES" w:bidi="es_ES"/>
        </w:rPr>
      </w:r>
      <w:r>
        <w:rPr>
          <w:lang w:val="es_ES" w:bidi="es_ES"/>
        </w:rPr>
        <w:t>Deténganse aquí y conversen en grupo. Describan a alguien que piensen que tiene una buena relación con Dios, personas que no son culpables y viven de una manera santa o buena. ¿Qué hacen ellos? ¿Cómo los tratan las personas? ¿Qué palabras usan para describir a este tipo de personas? Pausen este audio aquí.</w:t>
      </w:r>
    </w:p>
    <w:p>
      <w:pPr/>
      <w:r>
        <w:rPr>
          <w:lang w:val="es_ES" w:bidi="es_ES"/>
        </w:rPr>
      </w:r>
      <w:r>
        <w:rPr>
          <w:lang w:val="es_ES" w:bidi="es_ES"/>
        </w:rPr>
        <w:t>La siguiente promesa que Yahvé le da a Abram comienza con una palabra que indica el inicio de una escena diferente. La siguiente promesa probablemente tuvo lugar en un día diferente. Yahvé dijo: "Yo soy Yahvé, quien te trajo de Ur de los caldeos para darte esta tierra como posesión". Aquí, Yahvé se refiere al país de Ur y al pueblo de los caldeos, de los que originalmente provenía Abram. Yahvé le está recordando a Abram lo que ya ha hecho por él.</w:t>
      </w:r>
    </w:p>
    <w:p>
      <w:pPr/>
      <w:r>
        <w:rPr>
          <w:lang w:val="es_ES" w:bidi="es_ES"/>
        </w:rPr>
      </w:r>
      <w:r>
        <w:rPr>
          <w:lang w:val="es_ES" w:bidi="es_ES"/>
        </w:rPr>
        <w:t>Abram respondió: "¿Cómo sabré con certeza que tendré posesión de esta tierra?"</w:t>
      </w:r>
    </w:p>
    <w:p>
      <w:pPr/>
      <w:r>
        <w:rPr>
          <w:lang w:val="es_ES" w:bidi="es_ES"/>
        </w:rPr>
      </w:r>
      <w:r>
        <w:rPr>
          <w:lang w:val="es_ES" w:bidi="es_ES"/>
        </w:rPr>
        <w:t>Yahvé dijo: "Tráeme una novilla, una cabra hembra y un carnero, todos de tres años." También tráeme una tórtola y un pichón."</w:t>
      </w:r>
    </w:p>
    <w:p>
      <w:pPr/>
      <w:r>
        <w:rPr>
          <w:lang w:val="es_ES" w:bidi="es_ES"/>
        </w:rPr>
      </w:r>
      <w:r>
        <w:rPr>
          <w:lang w:val="es_ES" w:bidi="es_ES"/>
        </w:rPr>
        <w:t xml:space="preserve">Deténganse aquí y, en grupo, miren las imágenes de una </w:t>
      </w:r>
      <w:r>
        <w:rPr>
          <w:lang w:val="es_ES" w:bidi="es_ES"/>
        </w:rPr>
        <w:t>ternera de tres años (que es una vaca joven), una cabra hembra de tres años y un carnero de tres años (que es el macho de la oveja).</w:t>
      </w:r>
      <w:r>
        <w:rPr>
          <w:lang w:val="es_ES" w:bidi="es_ES"/>
        </w:rPr>
        <w:t xml:space="preserve"> También miren las imágenes de una </w:t>
      </w:r>
      <w:r>
        <w:rPr>
          <w:lang w:val="es_ES" w:bidi="es_ES"/>
        </w:rPr>
        <w:t>tórtola y un pichón de paloma</w:t>
      </w:r>
      <w:r>
        <w:rPr>
          <w:lang w:val="es_ES" w:bidi="es_ES"/>
        </w:rPr>
        <w:t xml:space="preserve"> (que son ambos tipos de aves). ¿Qué palabras o frases tienen para describir a estos animales en su idioma? Pausen este audio aquí.</w:t>
      </w:r>
    </w:p>
    <w:p>
      <w:pPr/>
      <w:r>
        <w:rPr>
          <w:lang w:val="es_ES" w:bidi="es_ES"/>
        </w:rPr>
      </w:r>
      <w:r>
        <w:rPr>
          <w:lang w:val="es_ES" w:bidi="es_ES"/>
        </w:rPr>
        <w:t>Abram mató a los animales. Cortó a la mitad a lo largo de la ternera, la cabra hembra y el carnero. No cortó las aves a la mitad. Dispuso las partes de los animales y las aves en dos líneas, enfrentadas entre sí. Este probablemente era un tipo de ritual que las personas usaban en las culturas alrededor de Abram para hacer pactos entre sí. Un pacto es un acuerdo permanente hecho entre dos personas o grupos que establece la paz o la amistad. Ambas personas acuerdan ser fieles a este acuerdo y mantener una buena relación entre sí. Ambas partes juran ser fieles al pacto en una celebración ritual o sacrificio. Los pactos son más profundos que los contratos legales porque requieren lealtad y amor abnegado de ambas partes.</w:t>
      </w:r>
    </w:p>
    <w:p>
      <w:pPr/>
      <w:r>
        <w:rPr>
          <w:lang w:val="es_ES" w:bidi="es_ES"/>
        </w:rPr>
      </w:r>
      <w:r>
        <w:rPr>
          <w:lang w:val="es_ES" w:bidi="es_ES"/>
        </w:rPr>
        <w:t>Cada vez que las aves de presa venían a comer los animales muertos, Abram las ahuyentaba.</w:t>
      </w:r>
    </w:p>
    <w:p>
      <w:pPr/>
      <w:r>
        <w:rPr>
          <w:lang w:val="es_ES" w:bidi="es_ES"/>
        </w:rPr>
      </w:r>
      <w:r>
        <w:rPr>
          <w:lang w:val="es_ES" w:bidi="es_ES"/>
        </w:rPr>
        <w:t xml:space="preserve">Deténganse aquí y miren las imágenes de </w:t>
      </w:r>
      <w:r>
        <w:rPr>
          <w:lang w:val="es_ES" w:bidi="es_ES"/>
        </w:rPr>
        <w:t>aves de presa</w:t>
      </w:r>
      <w:r>
        <w:rPr>
          <w:lang w:val="es_ES" w:bidi="es_ES"/>
        </w:rPr>
        <w:t xml:space="preserve"> en grupo. ¿Qué piensan de esta petición de Dios para que Abram corte estos animales y los alinee? Pausen este audio aquí.</w:t>
      </w:r>
    </w:p>
    <w:p>
      <w:pPr/>
      <w:r>
        <w:rPr>
          <w:lang w:val="es_ES" w:bidi="es_ES"/>
        </w:rPr>
      </w:r>
      <w:r>
        <w:rPr>
          <w:lang w:val="es_ES" w:bidi="es_ES"/>
        </w:rPr>
        <w:t>Mientras se ponía el sol, Yahvé hizo que Abram durmiera profundamente. Abram se sintió aterrorizado con un miedo extraño y abrumador. Esta es la única vez en las historias sobre Abram que Abram tiene miedo cuando habla con Yahvé.</w:t>
      </w:r>
    </w:p>
    <w:p>
      <w:pPr/>
      <w:r>
        <w:rPr>
          <w:lang w:val="es_ES" w:bidi="es_ES"/>
        </w:rPr>
      </w:r>
      <w:r>
        <w:rPr>
          <w:lang w:val="es_ES" w:bidi="es_ES"/>
        </w:rPr>
        <w:t>Deténganse aquí. Como grupo, cuenten historias de veces en que las personas han tenido mucho miedo. Presten atención a las palabras y frases que las personas usan para describir su miedo. Pausen este audio aquí.</w:t>
      </w:r>
    </w:p>
    <w:p>
      <w:pPr/>
      <w:r>
        <w:rPr>
          <w:lang w:val="es_ES" w:bidi="es_ES"/>
        </w:rPr>
      </w:r>
      <w:r>
        <w:rPr>
          <w:lang w:val="es_ES" w:bidi="es_ES"/>
        </w:rPr>
        <w:t>Yahvé dijo: "Puedes estar seguro de que tus descendientes serán extranjeros en una tierra que no es suya." Allí serán esclavos oprimidos durante cuatrocientos años. Pero castigaré al país que los haga esclavos, y tus descendientes se irán con gran riqueza."</w:t>
      </w:r>
    </w:p>
    <w:p>
      <w:pPr/>
      <w:r>
        <w:rPr>
          <w:lang w:val="es_ES" w:bidi="es_ES"/>
        </w:rPr>
      </w:r>
      <w:r>
        <w:rPr>
          <w:lang w:val="es_ES" w:bidi="es_ES"/>
        </w:rPr>
        <w:t>Deténganse aquí y conversen en grupo: ¿Qué piensan de que Dios le diga a Abram cosas que sucederán dentro de 400 años? Pausen este audio aquí.</w:t>
      </w:r>
    </w:p>
    <w:p>
      <w:pPr/>
      <w:r>
        <w:rPr>
          <w:lang w:val="es_ES" w:bidi="es_ES"/>
        </w:rPr>
      </w:r>
      <w:r>
        <w:rPr>
          <w:lang w:val="es_ES" w:bidi="es_ES"/>
        </w:rPr>
        <w:t>Yahvé continuó: "Pero tú, Abram, irás a tus antepasados en paz y serás enterrado a una edad avanzada". "Ir con tus antepasados" era un dicho que significaba "morir". "Ser enterrado a una edad avanzada" significaba que Abram moriría después de haber vivido mucho tiempo.</w:t>
      </w:r>
    </w:p>
    <w:p>
      <w:pPr/>
      <w:r>
        <w:rPr>
          <w:lang w:val="es_ES" w:bidi="es_ES"/>
        </w:rPr>
      </w:r>
      <w:r>
        <w:rPr>
          <w:lang w:val="es_ES" w:bidi="es_ES"/>
        </w:rPr>
        <w:t>Deténganse aquí y conversen en grupo: ¿Qué frases similares tienen en su idioma? En su cultura, ¿cómo hablan de las cosas que les sucederán a sus tataranietos? Pausen este audio aquí.</w:t>
      </w:r>
    </w:p>
    <w:p>
      <w:pPr/>
      <w:r>
        <w:rPr>
          <w:lang w:val="es_ES" w:bidi="es_ES"/>
        </w:rPr>
      </w:r>
      <w:r>
        <w:rPr>
          <w:lang w:val="es_ES" w:bidi="es_ES"/>
        </w:rPr>
        <w:t>Finalmente, Yahvé dijo: "Después de cuatro generaciones, tus descendientes regresarán aquí a esta tierra." El pecado de los amorreos aún no es lo suficientemente grande como para que sean castigados." Aquí, cuando Yahvé dijo "el pecado de los amorreos aún no es lo suficientemente grande", quería decir que los amorreos no habían cometido tanto pecado como para que Yahvé tuviera que castigarlos aún. Cuando Yahvé se refiere a los amorreos aquí, probablemente se está refiriendo a todas las personas que viven en la tierra que les dará a los descendientes de Abram, no solo a un grupo de personas. "Cuatro generaciones" probablemente se refiere a unos cuatrocientos años.</w:t>
      </w:r>
    </w:p>
    <w:p>
      <w:pPr/>
      <w:r>
        <w:rPr>
          <w:lang w:val="es_ES" w:bidi="es_ES"/>
        </w:rPr>
      </w:r>
      <w:r>
        <w:rPr>
          <w:lang w:val="es_ES" w:bidi="es_ES"/>
        </w:rPr>
        <w:t>Deténganse aquí y conversen en grupo: ¿Qué piensan del plan de Dios para las personas que actualmente viven en la tierra? Pausen este audio aquí.</w:t>
      </w:r>
    </w:p>
    <w:p>
      <w:pPr/>
      <w:r>
        <w:rPr>
          <w:lang w:val="es_ES" w:bidi="es_ES"/>
        </w:rPr>
      </w:r>
      <w:r>
        <w:rPr>
          <w:lang w:val="es_ES" w:bidi="es_ES"/>
        </w:rPr>
        <w:t>Después de que se puso el sol y estaba oscuro, Abram vio una olla humeante y una antorcha ardiente pasar entre las mitades de los animales muertos. El fuego a menudo era un símbolo de la presencia de Yahvé. Esto muestra que el propio Yahvé estaba caminando por las mitades de los animales. En esta historia, Yahvé es el único que caminó por las mitades de los animales. Las vasijas de fuego eran pequeñas ollas de arcilla con carbones calientes en su interior. Se usaban para hornear pan. Las antorchas eran palos ardientes que se usaban para obtener luz.</w:t>
      </w:r>
    </w:p>
    <w:p>
      <w:pPr/>
      <w:r>
        <w:rPr>
          <w:lang w:val="es_ES" w:bidi="es_ES"/>
        </w:rPr>
      </w:r>
      <w:r>
        <w:rPr>
          <w:lang w:val="es_ES" w:bidi="es_ES"/>
        </w:rPr>
        <w:t xml:space="preserve">Deténganse aquí y miren una imagen de una </w:t>
      </w:r>
      <w:r>
        <w:rPr>
          <w:b/>
          <w:lang w:val="es_ES" w:bidi="es_ES"/>
        </w:rPr>
        <w:t>antorcha</w:t>
      </w:r>
      <w:r>
        <w:rPr>
          <w:lang w:val="es_ES" w:bidi="es_ES"/>
        </w:rPr>
        <w:t xml:space="preserve"> y un </w:t>
      </w:r>
      <w:r>
        <w:rPr>
          <w:b/>
          <w:lang w:val="es_ES" w:bidi="es_ES"/>
        </w:rPr>
        <w:t>fogón</w:t>
      </w:r>
      <w:r>
        <w:rPr>
          <w:lang w:val="es_ES" w:bidi="es_ES"/>
        </w:rPr>
        <w:t xml:space="preserve"> como grupo. Pausen este audio aquí.</w:t>
      </w:r>
    </w:p>
    <w:p>
      <w:pPr/>
      <w:r>
        <w:rPr>
          <w:lang w:val="es_ES" w:bidi="es_ES"/>
        </w:rPr>
      </w:r>
      <w:r>
        <w:rPr>
          <w:lang w:val="es_ES" w:bidi="es_ES"/>
        </w:rPr>
        <w:t>En este tipo de pacto, las personas caminaban por el medio de animales descuartizados para mostrar que si rompían sus promesas, se volverían como los animales. Normalmente, ambos grupos de personas que hacían un pacto caminaban entre los animales. Aquí, solo la presencia de Yahvé, en forma de brasero y antorcha, camina entre las filas de animales. Esto muestra que este pacto es inusual. Yahvé está asumiendo toda la responsabilidad de cumplir el pacto.</w:t>
      </w:r>
    </w:p>
    <w:p>
      <w:pPr/>
      <w:r>
        <w:rPr>
          <w:lang w:val="es_ES" w:bidi="es_ES"/>
        </w:rPr>
      </w:r>
      <w:r>
        <w:rPr>
          <w:lang w:val="es_ES" w:bidi="es_ES"/>
        </w:rPr>
        <w:t>Deténganse aquí y conversen sobre tales rituales en grupo. ¿Cómo muestran que han creado un pacto o contrato en su cultura? ¿Qué tipos de rituales hacen para mostrar que han hecho un pacto? Pausen este audio aquí.</w:t>
      </w:r>
    </w:p>
    <w:p>
      <w:pPr/>
      <w:r>
        <w:rPr>
          <w:lang w:val="es_ES" w:bidi="es_ES"/>
        </w:rPr>
      </w:r>
      <w:r>
        <w:rPr>
          <w:lang w:val="es_ES" w:bidi="es_ES"/>
        </w:rPr>
        <w:t>Yahvé hizo un pacto con Abram ese día y dijo: "Les doy a tus descendientes esta tierra, desde la frontera de Egipto hasta el gran río Éufrates." Les doy la tierra donde viven los ceneos, los ceneceos, los cadmoneos, los hititas, los ferezeos, los refaítas, los amorreos, los cananeos, los gergeseos y los jebuseos".</w:t>
      </w:r>
    </w:p>
    <w:p>
      <w:pPr/>
      <w:r>
        <w:rPr>
          <w:lang w:val="es_ES" w:bidi="es_ES"/>
        </w:rPr>
      </w:r>
      <w:r>
        <w:rPr>
          <w:lang w:val="es_ES" w:bidi="es_ES"/>
        </w:rPr>
        <w:t xml:space="preserve">Deténganse aquí y miren en grupo, un mapa de </w:t>
      </w:r>
      <w:r>
        <w:rPr>
          <w:lang w:val="es_ES" w:bidi="es_ES"/>
        </w:rPr>
        <w:t>las áreas en las que estos grupos de personas podrían haber vivido.</w:t>
      </w:r>
      <w:r>
        <w:rPr>
          <w:lang w:val="es_ES" w:bidi="es_ES"/>
        </w:rPr>
        <w:t xml:space="preserve"> Pausen este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Génesis 15:1–21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cinco escenas.</w:t>
      </w:r>
    </w:p>
    <w:p>
      <w:pPr/>
      <w:r>
        <w:rPr>
          <w:lang w:val="es_ES" w:bidi="es_ES"/>
        </w:rPr>
      </w:r>
      <w:r>
        <w:rPr>
          <w:b/>
          <w:lang w:val="es_ES" w:bidi="es_ES"/>
        </w:rPr>
        <w:t>En la primera escena:</w:t>
      </w:r>
      <w:r>
        <w:rPr>
          <w:lang w:val="es_ES" w:bidi="es_ES"/>
        </w:rPr>
        <w:t xml:space="preserve"> Yahvé habla a Abram y le dice que Yahvé recompensará y protegerá a Abram. Abram le pregunta a Yahvé de qué servirán sus bendiciones, ya que Abram no tiene hijos y un siervo será el heredero de Abram. Yahvé responde que Abram tendrá hijos propios.</w:t>
      </w:r>
    </w:p>
    <w:p>
      <w:pPr/>
      <w:r>
        <w:rPr>
          <w:lang w:val="es_ES" w:bidi="es_ES"/>
        </w:rPr>
      </w:r>
      <w:r>
        <w:rPr>
          <w:b/>
          <w:lang w:val="es_ES" w:bidi="es_ES"/>
        </w:rPr>
        <w:t>En la segunda escena:</w:t>
      </w:r>
      <w:r>
        <w:rPr>
          <w:lang w:val="es_ES" w:bidi="es_ES"/>
        </w:rPr>
        <w:t xml:space="preserve"> Yahvé lleva a Abram afuera y le dice que mire al cielo. Yahvé le dice a Abram que Abram tendrá tantos descendientes como estrellas en el cielo. Abram cree en Yahvé.</w:t>
      </w:r>
    </w:p>
    <w:p>
      <w:pPr/>
      <w:r>
        <w:rPr>
          <w:lang w:val="es_ES" w:bidi="es_ES"/>
        </w:rPr>
      </w:r>
      <w:r>
        <w:rPr>
          <w:b/>
          <w:lang w:val="es_ES" w:bidi="es_ES"/>
        </w:rPr>
        <w:t>En la tercera escena:</w:t>
      </w:r>
      <w:r>
        <w:rPr>
          <w:lang w:val="es_ES" w:bidi="es_ES"/>
        </w:rPr>
        <w:t xml:space="preserve"> Al día siguiente, Yahvé promete darle tierra a Abram. Abram pregunta cómo puede saber con certeza que Yahvé le dará tierra. Yahvé le dice a Abram que traiga ciertos animales. Abram lleva los animales a Yahvé y los corta a la mitad.</w:t>
      </w:r>
    </w:p>
    <w:p>
      <w:pPr/>
      <w:r>
        <w:rPr>
          <w:lang w:val="es_ES" w:bidi="es_ES"/>
        </w:rPr>
      </w:r>
      <w:r>
        <w:rPr>
          <w:b/>
          <w:lang w:val="es_ES" w:bidi="es_ES"/>
        </w:rPr>
        <w:t>En la cuarta escena:</w:t>
      </w:r>
      <w:r>
        <w:rPr>
          <w:lang w:val="es_ES" w:bidi="es_ES"/>
        </w:rPr>
        <w:t xml:space="preserve"> Mientras se pone el sol, Abram cae en trance. Yahvé le habla a Abram sobre sus descendientes.</w:t>
      </w:r>
    </w:p>
    <w:p>
      <w:pPr/>
      <w:r>
        <w:rPr>
          <w:lang w:val="es_ES" w:bidi="es_ES"/>
        </w:rPr>
      </w:r>
      <w:r>
        <w:rPr>
          <w:b/>
          <w:lang w:val="es_ES" w:bidi="es_ES"/>
        </w:rPr>
        <w:t>En la quinta escena:</w:t>
      </w:r>
      <w:r>
        <w:rPr>
          <w:lang w:val="es_ES" w:bidi="es_ES"/>
        </w:rPr>
        <w:t xml:space="preserve"> Yahvé hace un pacto con Abram. Después de que el sol se pone y está oscuro, un brasero y una antorcha pasan entre las dos filas de animales cortados. Yahvé dice: "A tus descendientes doy esta tierra, desde el río de Egipto hasta el gran río Éufrates." Les doy la tierra de los ceneos, los cenezeos, los cadmoneos, los hititas, los ferezeos, los refaítas, los amorreos, los cananeos, los gergeseos y los jebuseos."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Yahvé</w:t>
      </w:r>
    </w:p>
    <w:p>
      <w:pPr>
        <w:pStyle w:val="ListBullet"/>
        <w:spacing w:line="240" w:lineRule="auto"/>
        <w:ind w:left="720"/>
      </w:pPr>
      <w:r>
        <w:rPr>
          <w:lang w:val="es_ES" w:bidi="es_ES"/>
        </w:rPr>
      </w:r>
      <w:r>
        <w:rPr>
          <w:lang w:val="es_ES" w:bidi="es_ES"/>
        </w:rPr>
        <w:t>Abram</w:t>
      </w:r>
    </w:p>
    <w:p>
      <w:pPr>
        <w:pStyle w:val="ListBullet"/>
        <w:spacing w:line="240" w:lineRule="auto"/>
        <w:ind w:left="720"/>
      </w:pPr>
      <w:r>
        <w:rPr>
          <w:lang w:val="es_ES" w:bidi="es_ES"/>
        </w:rPr>
      </w:r>
      <w:r>
        <w:rPr>
          <w:lang w:val="es_ES" w:bidi="es_ES"/>
        </w:rPr>
        <w:t>Eliezer de Damasco (quien se menciona)</w:t>
      </w:r>
    </w:p>
    <w:p>
      <w:pPr/>
      <w:r>
        <w:rPr>
          <w:lang w:val="es_ES" w:bidi="es_ES"/>
        </w:rPr>
      </w:r>
      <w:r>
        <w:rPr>
          <w:lang w:val="es_ES" w:bidi="es_ES"/>
        </w:rPr>
        <w:t>Como grupo, pongan atención a estas partes de la ambientación del pasaje:</w:t>
      </w:r>
    </w:p>
    <w:p>
      <w:pPr/>
      <w:r>
        <w:rPr>
          <w:lang w:val="es_ES" w:bidi="es_ES"/>
        </w:rPr>
      </w:r>
      <w:r>
        <w:rPr>
          <w:lang w:val="es_ES" w:bidi="es_ES"/>
        </w:rPr>
        <w:t>En la primera escena, visualicen el diálogo entre Yahvé y Abram. Esta historia probablemente comienza por la noche. Abram probablemente está en una carpa.</w:t>
      </w:r>
    </w:p>
    <w:p>
      <w:pPr/>
      <w:r>
        <w:rPr>
          <w:lang w:val="es_ES" w:bidi="es_ES"/>
        </w:rPr>
      </w:r>
      <w:r>
        <w:rPr>
          <w:lang w:val="es_ES" w:bidi="es_ES"/>
        </w:rPr>
        <w:t xml:space="preserve">Deténganse aquí y miren una imagen de una </w:t>
      </w:r>
      <w:r>
        <w:rPr>
          <w:lang w:val="es_ES" w:bidi="es_ES"/>
        </w:rPr>
        <w:t>carpa</w:t>
      </w:r>
      <w:r>
        <w:rPr>
          <w:lang w:val="es_ES" w:bidi="es_ES"/>
        </w:rPr>
        <w:t xml:space="preserve"> como grupo. Pausen este audio aquí.</w:t>
      </w:r>
    </w:p>
    <w:p>
      <w:pPr/>
      <w:r>
        <w:rPr>
          <w:lang w:val="es_ES" w:bidi="es_ES"/>
        </w:rPr>
      </w:r>
      <w:r>
        <w:rPr>
          <w:lang w:val="es_ES" w:bidi="es_ES"/>
        </w:rPr>
        <w:t>Yahvé le dice a Abram: "No tengas miedo. Te protegeré como un escudo, y te recompensaré grandemente."</w:t>
      </w:r>
    </w:p>
    <w:p>
      <w:pPr/>
      <w:r>
        <w:rPr>
          <w:lang w:val="es_ES" w:bidi="es_ES"/>
        </w:rPr>
      </w:r>
      <w:r>
        <w:rPr>
          <w:lang w:val="es_ES" w:bidi="es_ES"/>
        </w:rPr>
        <w:t xml:space="preserve">Deténganse aquí y miren una imagen de un </w:t>
      </w:r>
      <w:r>
        <w:rPr>
          <w:b/>
          <w:lang w:val="es_ES" w:bidi="es_ES"/>
        </w:rPr>
        <w:t>escudo</w:t>
      </w:r>
      <w:r>
        <w:rPr>
          <w:lang w:val="es_ES" w:bidi="es_ES"/>
        </w:rPr>
        <w:t xml:space="preserve"> como grupo. Conversen sobre esta pregunta en grupo: ¿Qué tipos de símbolos de protección tienen, al igual que el escudo fue un símbolo de protección para Abram? Pausen este audio aquí.</w:t>
      </w:r>
    </w:p>
    <w:p>
      <w:pPr/>
      <w:r>
        <w:rPr>
          <w:lang w:val="es_ES" w:bidi="es_ES"/>
        </w:rPr>
      </w:r>
      <w:r>
        <w:rPr>
          <w:lang w:val="es_ES" w:bidi="es_ES"/>
        </w:rPr>
        <w:t>En la segunda escena, asegúrense de visualizar el escenario y el movimiento de la escena. Yahvé lleva a Abram afuera. Es de noche. Yahvé le dice a Abram: "Mira las estrellas. ¿Puedes contarlas?" Yahvé no esperaba una respuesta a esta pregunta. Estaba mostrándole a Abram que Abram tendría muchos descendientes.</w:t>
      </w:r>
    </w:p>
    <w:p>
      <w:pPr/>
      <w:r>
        <w:rPr>
          <w:lang w:val="es_ES" w:bidi="es_ES"/>
        </w:rPr>
      </w:r>
      <w:r>
        <w:rPr>
          <w:lang w:val="es_ES" w:bidi="es_ES"/>
        </w:rPr>
        <w:t>Yahvé continúa hablando con Abram. Le dice: "Tus descendientes serán como las estrellas en el cielo." Abram cree en Yahvé, por lo que Yahvé considera a Abram justo. Es importante recordar que Yahvé dice que Abram tiene una buena relación con Yahvé porque Abram le cree a Dios.</w:t>
      </w:r>
    </w:p>
    <w:p>
      <w:pPr/>
      <w:r>
        <w:rPr>
          <w:lang w:val="es_ES" w:bidi="es_ES"/>
        </w:rPr>
      </w:r>
      <w:r>
        <w:rPr>
          <w:lang w:val="es_ES" w:bidi="es_ES"/>
        </w:rPr>
        <w:t>En la tercera escena, visualicen el diálogo entre Yahvé y Abram. Esta escena comienza con una palabra que se usa para comenzar una nueva escena, por lo que probablemente tiene lugar en un día diferente a las escenas anteriores. No sabemos a qué hora del día sucede esto. Yahvé le dice a Abram: "Yo soy Yahvé, que te saqué de Ur de los caldeos para darte esta tierra como posesión".</w:t>
      </w:r>
    </w:p>
    <w:p>
      <w:pPr/>
      <w:r>
        <w:rPr>
          <w:lang w:val="es_ES" w:bidi="es_ES"/>
        </w:rPr>
      </w:r>
      <w:r>
        <w:rPr>
          <w:lang w:val="es_ES" w:bidi="es_ES"/>
        </w:rPr>
        <w:t xml:space="preserve">Deténganse aquí y, como grupo, miren </w:t>
      </w:r>
      <w:r>
        <w:rPr>
          <w:lang w:val="es_ES" w:bidi="es_ES"/>
        </w:rPr>
        <w:t>dónde están Ur y la tierra de los caldeos</w:t>
      </w:r>
      <w:r>
        <w:rPr>
          <w:lang w:val="es_ES" w:bidi="es_ES"/>
        </w:rPr>
        <w:t xml:space="preserve"> en un mapa. Pausen este audio aquí.</w:t>
      </w:r>
    </w:p>
    <w:p>
      <w:pPr/>
      <w:r>
        <w:rPr>
          <w:lang w:val="es_ES" w:bidi="es_ES"/>
        </w:rPr>
      </w:r>
      <w:r>
        <w:rPr>
          <w:lang w:val="es_ES" w:bidi="es_ES"/>
        </w:rPr>
        <w:t>Abram le pide a Yahvé que le dé una señal, o prueba, de que Yahvé le dará a Abram y a sus descendientes esta tierra.</w:t>
      </w:r>
    </w:p>
    <w:p>
      <w:pPr/>
      <w:r>
        <w:rPr>
          <w:lang w:val="es_ES" w:bidi="es_ES"/>
        </w:rPr>
      </w:r>
      <w:r>
        <w:rPr>
          <w:lang w:val="es_ES" w:bidi="es_ES"/>
        </w:rPr>
        <w:t>Yahvé le dice a Abram: "Tráeme una vaca, una cabra y un carnero, todos de tres años, junto con una paloma y una tórtola".</w:t>
      </w:r>
    </w:p>
    <w:p>
      <w:pPr/>
      <w:r>
        <w:rPr>
          <w:lang w:val="es_ES" w:bidi="es_ES"/>
        </w:rPr>
      </w:r>
      <w:r>
        <w:rPr>
          <w:lang w:val="es_ES" w:bidi="es_ES"/>
        </w:rPr>
        <w:t xml:space="preserve">Deténganse aquí y, en grupo, miren una imagen de </w:t>
      </w:r>
      <w:r>
        <w:rPr>
          <w:lang w:val="es_ES" w:bidi="es_ES"/>
        </w:rPr>
        <w:t>una novilla, una cabra, un carnero, una paloma y una tórtola</w:t>
      </w:r>
      <w:r>
        <w:rPr>
          <w:lang w:val="es_ES" w:bidi="es_ES"/>
        </w:rPr>
        <w:t>. Pausen este audio aquí.</w:t>
      </w:r>
    </w:p>
    <w:p>
      <w:pPr/>
      <w:r>
        <w:rPr>
          <w:lang w:val="es_ES" w:bidi="es_ES"/>
        </w:rPr>
      </w:r>
      <w:r>
        <w:rPr>
          <w:lang w:val="es_ES" w:bidi="es_ES"/>
        </w:rPr>
        <w:t>Asegúrense de visualizar lo que Abram hace con los animales. Él mata a los animales. Él corta la vaca, la cabra y el carnero por la mitad, desde la parte posterior hacia la frontal. No corta la paloma ni la tórtola. Abram dispone las mitades de los animales en dos líneas, enfrentadas entre sí. Su sangre se acumula en medio de los animales. Abram evita que las aves de presa se coman a los animales.</w:t>
      </w:r>
    </w:p>
    <w:p>
      <w:pPr/>
      <w:r>
        <w:rPr>
          <w:lang w:val="es_ES" w:bidi="es_ES"/>
        </w:rPr>
      </w:r>
      <w:r>
        <w:rPr>
          <w:lang w:val="es_ES" w:bidi="es_ES"/>
        </w:rPr>
        <w:t>La cuarta escena tiene lugar mientras el sol se está poniendo. Abram cae en un sueño profundo. Yahvé habla a Abram. Asegúrense de visualizar lo que Yahvé dice. Yahvé dice: "Sepan esto con certeza." Sus descendientes pasarán cuatrocientos años como extranjeros en una tierra que no es de ellos. "Serán esclavos y serán maltratados, pero castigaré al país que los maltrate."</w:t>
      </w:r>
    </w:p>
    <w:p>
      <w:pPr/>
      <w:r>
        <w:rPr>
          <w:lang w:val="es_ES" w:bidi="es_ES"/>
        </w:rPr>
      </w:r>
      <w:r>
        <w:rPr>
          <w:lang w:val="es_ES" w:bidi="es_ES"/>
        </w:rPr>
        <w:t>Yahvé entonces habla de Abram. Es posible que quieran reordenar lo que Yahvé dice para obtener claridad. Yahvé dice: "Tú, Abram, vivirás hasta una edad avanzada antes de morir y ser enterrado en paz".</w:t>
      </w:r>
    </w:p>
    <w:p>
      <w:pPr/>
      <w:r>
        <w:rPr>
          <w:lang w:val="es_ES" w:bidi="es_ES"/>
        </w:rPr>
      </w:r>
      <w:r>
        <w:rPr>
          <w:lang w:val="es_ES" w:bidi="es_ES"/>
        </w:rPr>
        <w:t>Entonces Yahvé le dice a Abram que, como el pecado de las personas que actualmente viven en la tierra no ha alcanzado toda su extensión, los descendientes de Abram regresarán a la tierra después de cuatro generaciones.</w:t>
      </w:r>
    </w:p>
    <w:p>
      <w:pPr/>
      <w:r>
        <w:rPr>
          <w:lang w:val="es_ES" w:bidi="es_ES"/>
        </w:rPr>
      </w:r>
      <w:r>
        <w:rPr>
          <w:lang w:val="es_ES" w:bidi="es_ES"/>
        </w:rPr>
        <w:t>La quinta escena tiene lugar después de que se pone el sol. Viene una profunda oscuridad, y Abram está lleno de terror. Aparecen un brasero y una antorcha y flotan entre las dos líneas de animales cortados.</w:t>
      </w:r>
    </w:p>
    <w:p>
      <w:pPr/>
      <w:r>
        <w:rPr>
          <w:lang w:val="es_ES" w:bidi="es_ES"/>
        </w:rPr>
      </w:r>
      <w:r>
        <w:rPr>
          <w:lang w:val="es_ES" w:bidi="es_ES"/>
        </w:rPr>
        <w:t xml:space="preserve">Deténganse aquí y, en grupo, miren una imagen de un </w:t>
      </w:r>
      <w:r>
        <w:rPr>
          <w:b/>
          <w:lang w:val="es_ES" w:bidi="es_ES"/>
        </w:rPr>
        <w:t>brasero</w:t>
      </w:r>
      <w:r>
        <w:rPr>
          <w:lang w:val="es_ES" w:bidi="es_ES"/>
        </w:rPr>
        <w:t xml:space="preserve"> y una </w:t>
      </w:r>
      <w:r>
        <w:rPr>
          <w:b/>
          <w:lang w:val="es_ES" w:bidi="es_ES"/>
        </w:rPr>
        <w:t>antorcha</w:t>
      </w:r>
      <w:r>
        <w:rPr>
          <w:lang w:val="es_ES" w:bidi="es_ES"/>
        </w:rPr>
        <w:t>. Pausen este audio aquí.</w:t>
      </w:r>
    </w:p>
    <w:p>
      <w:pPr/>
      <w:r>
        <w:rPr>
          <w:lang w:val="es_ES" w:bidi="es_ES"/>
        </w:rPr>
      </w:r>
      <w:r>
        <w:rPr>
          <w:lang w:val="es_ES" w:bidi="es_ES"/>
        </w:rPr>
        <w:t>Yahvé hace un pacto con Abram. Yahvé dice: «A tus descendientes les doy esta tierra». Les doy la tierra desde el río en Egipto hasta el gran río Éufrates. Les daré la tierra de los ceneos, los cenezeos, los cadmoneos, los hititas, los ferezeos, los refaítas, los amorreos, los cananeos, los gergeseos y los jebuseos."</w:t>
      </w:r>
    </w:p>
    <w:p>
      <w:pPr/>
      <w:r>
        <w:rPr>
          <w:lang w:val="es_ES" w:bidi="es_ES"/>
        </w:rPr>
      </w:r>
      <w:r>
        <w:rPr>
          <w:lang w:val="es_ES" w:bidi="es_ES"/>
        </w:rPr>
        <w:t xml:space="preserve">Deténganse aquí y, como grupo, miren un mapa de </w:t>
      </w:r>
      <w:r>
        <w:rPr>
          <w:lang w:val="es_ES" w:bidi="es_ES"/>
        </w:rPr>
        <w:t>la tierra entre el río en Egipto y el gran río Éufrates</w:t>
      </w:r>
      <w:r>
        <w:rPr>
          <w:lang w:val="es_ES" w:bidi="es_ES"/>
        </w:rPr>
        <w:t>. Muestren al equipo dónde podría haber estado en el mapa la tierra de los ceneos, cenezeos, cadmoneos, hititas, ferezeos, refaítas, amorreos, cananeos, gergeseos y jebuseos. Pausen este audio aquí.</w:t>
      </w:r>
    </w:p>
    <w:p>
      <w:pPr/>
      <w:r>
        <w:rPr>
          <w:lang w:val="es_ES" w:bidi="es_ES"/>
        </w:rPr>
      </w:r>
      <w:r>
        <w:rPr>
          <w:lang w:val="es_ES" w:bidi="es_ES"/>
        </w:rPr>
        <w:t>Ahora, el grupo debe crear un guion gráfico, dibujar o usar objetos para visualizar el texto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Génesis 15:1–21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cinco escenas.</w:t>
      </w:r>
    </w:p>
    <w:p>
      <w:pPr/>
      <w:r>
        <w:rPr>
          <w:lang w:val="es_ES" w:bidi="es_ES"/>
        </w:rPr>
      </w:r>
      <w:r>
        <w:rPr>
          <w:lang w:val="es_ES" w:bidi="es_ES"/>
        </w:rPr>
        <w:t>Los personajes en este pasaje incluyen:</w:t>
      </w:r>
    </w:p>
    <w:p>
      <w:pPr>
        <w:pStyle w:val="ListBullet"/>
        <w:spacing w:line="240" w:lineRule="auto"/>
        <w:ind w:left="720"/>
      </w:pPr>
      <w:r>
        <w:rPr>
          <w:lang w:val="es_ES" w:bidi="es_ES"/>
        </w:rPr>
      </w:r>
      <w:r>
        <w:rPr>
          <w:lang w:val="es_ES" w:bidi="es_ES"/>
        </w:rPr>
        <w:t>Yahvé</w:t>
      </w:r>
    </w:p>
    <w:p>
      <w:pPr>
        <w:pStyle w:val="ListBullet"/>
        <w:spacing w:line="240" w:lineRule="auto"/>
        <w:ind w:left="720"/>
      </w:pPr>
      <w:r>
        <w:rPr>
          <w:lang w:val="es_ES" w:bidi="es_ES"/>
        </w:rPr>
      </w:r>
      <w:r>
        <w:rPr>
          <w:lang w:val="es_ES" w:bidi="es_ES"/>
        </w:rPr>
        <w:t>Abram</w:t>
      </w:r>
    </w:p>
    <w:p>
      <w:pPr>
        <w:pStyle w:val="ListBullet"/>
        <w:spacing w:line="240" w:lineRule="auto"/>
        <w:ind w:left="720"/>
      </w:pPr>
      <w:r>
        <w:rPr>
          <w:lang w:val="es_ES" w:bidi="es_ES"/>
        </w:rPr>
      </w:r>
      <w:r>
        <w:rPr>
          <w:lang w:val="es_ES" w:bidi="es_ES"/>
        </w:rPr>
        <w:t>Eliezer de Damasco (quien se menciona)</w:t>
      </w:r>
    </w:p>
    <w:p>
      <w:pPr/>
      <w:r>
        <w:rPr>
          <w:lang w:val="es_ES" w:bidi="es_ES"/>
        </w:rPr>
      </w:r>
      <w:r>
        <w:rPr>
          <w:lang w:val="es_ES" w:bidi="es_ES"/>
        </w:rPr>
        <w:t>En grupo, dramaticen el texto dos veces. Deben actuar el pasaje en su propio idioma.</w:t>
      </w:r>
    </w:p>
    <w:p>
      <w:pPr/>
      <w:r>
        <w:rPr>
          <w:lang w:val="es_ES" w:bidi="es_ES"/>
        </w:rPr>
      </w:r>
      <w:r>
        <w:rPr>
          <w:lang w:val="es_ES" w:bidi="es_ES"/>
        </w:rPr>
        <w:t>Primero, actúen la historia sin hacer pausas. Presten atención al diálogo, la fluidez, la trama y la cronología de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actúen el pasaje.</w:t>
      </w:r>
    </w:p>
    <w:p>
      <w:pPr/>
      <w:r>
        <w:rPr>
          <w:lang w:val="es_ES" w:bidi="es_ES"/>
        </w:rPr>
      </w:r>
      <w:r>
        <w:rPr>
          <w:lang w:val="es_ES" w:bidi="es_ES"/>
        </w:rPr>
        <w:t>El grupo debe actuar este texto por segunda vez. En ciertos momentos de la dramatización, hagan una pausa y pregunten a la persona que está interpretando el personaje: "¿Qué está sintiendo o pensando?" La persona que interpreta al personaje debe responder qué estaría sintiendo o pensando si fuera ese personaje. Luego, reanuden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Yahvé habla a Abram. Dice: "No tengas miedo, Abram. Te protegeré como un escudo y te recompensaré."</w:t>
      </w:r>
    </w:p>
    <w:p>
      <w:pPr/>
      <w:r>
        <w:rPr>
          <w:lang w:val="es_ES" w:bidi="es_ES"/>
        </w:rPr>
      </w:r>
      <w:r>
        <w:rPr>
          <w:lang w:val="es_ES" w:bidi="es_ES"/>
        </w:rPr>
        <w:t>Pausen la actuación. Pregúntenle a la persona que interpreta a Yahvé: "¿Qué está sintiendo o pensando?" La persona podría responder cosas como: "En la historia anterior, Abram no tomó ninguna de las posesiones que el rey de Sodoma le ofreció." Estoy feliz con Abram y quiero que continúe siéndome leal." Reanuden la actuación.</w:t>
      </w:r>
    </w:p>
    <w:p>
      <w:pPr/>
      <w:r>
        <w:rPr>
          <w:lang w:val="es_ES" w:bidi="es_ES"/>
        </w:rPr>
      </w:r>
      <w:r>
        <w:rPr>
          <w:lang w:val="es_ES" w:bidi="es_ES"/>
        </w:rPr>
        <w:t>Abram responde: "Yahvé, ¿de qué me sirve lo que me das, ya que no tengo hijos?" Mi siervo, Eliezer de Damasco, será mi heredero."</w:t>
      </w:r>
    </w:p>
    <w:p>
      <w:pPr/>
      <w:r>
        <w:rPr>
          <w:lang w:val="es_ES" w:bidi="es_ES"/>
        </w:rPr>
      </w:r>
      <w:r>
        <w:rPr>
          <w:lang w:val="es_ES" w:bidi="es_ES"/>
        </w:rPr>
        <w:t>Pausen la actuación. Pregúntenle a la persona que interpreta a Abram: "¿Qué está sintiendo o pensando?" La persona podría responder cosas como: "Estoy muy molesto por no tener hijos que hereden mi riqueza", "Estoy frustrado", o "No entiendo de qué servirán las bendiciones de Dios si no tengo hijos a quienes transmitírselas". Reanuden la actuación.</w:t>
      </w:r>
    </w:p>
    <w:p>
      <w:pPr/>
      <w:r>
        <w:rPr>
          <w:lang w:val="es_ES" w:bidi="es_ES"/>
        </w:rPr>
      </w:r>
      <w:r>
        <w:rPr>
          <w:lang w:val="es_ES" w:bidi="es_ES"/>
        </w:rPr>
        <w:t>Yahvé responde: "Eliezer no heredará tu riqueza." Tú mismo tendrás un hijo, y él será tu heredero.</w:t>
      </w:r>
    </w:p>
    <w:p>
      <w:pPr/>
      <w:r>
        <w:rPr>
          <w:lang w:val="es_ES" w:bidi="es_ES"/>
        </w:rPr>
      </w:r>
      <w:r>
        <w:rPr>
          <w:lang w:val="es_ES" w:bidi="es_ES"/>
        </w:rPr>
        <w:t>Entonces Yahvé lleva a Abram afuera. Dice: "Mira las estrellas en el cielo. ¿Puedes contarlas? "Tus descendientes serán como las estrellas en el cielo."</w:t>
      </w:r>
    </w:p>
    <w:p>
      <w:pPr/>
      <w:r>
        <w:rPr>
          <w:lang w:val="es_ES" w:bidi="es_ES"/>
        </w:rPr>
      </w:r>
      <w:r>
        <w:rPr>
          <w:lang w:val="es_ES" w:bidi="es_ES"/>
        </w:rPr>
        <w:t>Pausen la actuación. Pregúntenle a la persona que interpreta a Abram: "¿Qué está sintiendo o pensando?" La persona podría responder cosas como: "Me tranquiliza lo que Yahvé está diciendo", o "No puedo contar las estrellas, por lo que estoy asombrado de que mis descendientes sean tantos". Reanuden la actuación.</w:t>
      </w:r>
    </w:p>
    <w:p>
      <w:pPr/>
      <w:r>
        <w:rPr>
          <w:lang w:val="es_ES" w:bidi="es_ES"/>
        </w:rPr>
      </w:r>
      <w:r>
        <w:rPr>
          <w:lang w:val="es_ES" w:bidi="es_ES"/>
        </w:rPr>
        <w:t>Abram confió en la promesa de Yahvé. Yahvé estaba complacido y consideró la respuesta de fe de Abram como prueba de lealtad genuina.</w:t>
      </w:r>
    </w:p>
    <w:p>
      <w:pPr/>
      <w:r>
        <w:rPr>
          <w:lang w:val="es_ES" w:bidi="es_ES"/>
        </w:rPr>
      </w:r>
      <w:r>
        <w:rPr>
          <w:lang w:val="es_ES" w:bidi="es_ES"/>
        </w:rPr>
        <w:t>Pausen la actuación. Pregúntenle a la persona que interpreta a Abram: "¿Qué está sintiendo o pensando?" La persona podría responder cosas como: "No sé cómo tendré un hijo, pero confío en que Dios hará lo que dice", o "Tengo plena confianza en que Dios hará lo que dice". Pregúntenle a la persona que interpreta a Yahvé: "¿Cómo se siente?" La persona podría responder cosas como: "Como Abram cree en mí, considero que tenemos una buena relación", o "Estoy considerando generosamente a Abram como justo". Reanuden la actuación.</w:t>
      </w:r>
    </w:p>
    <w:p>
      <w:pPr/>
      <w:r>
        <w:rPr>
          <w:lang w:val="es_ES" w:bidi="es_ES"/>
        </w:rPr>
      </w:r>
      <w:r>
        <w:rPr>
          <w:lang w:val="es_ES" w:bidi="es_ES"/>
        </w:rPr>
        <w:t>Yahvé le dice a Abram: "Yo soy Dios, quien te sacó de la tierra de Ur de los caldeos para darte esta tierra para que la poseas".</w:t>
      </w:r>
    </w:p>
    <w:p>
      <w:pPr/>
      <w:r>
        <w:rPr>
          <w:lang w:val="es_ES" w:bidi="es_ES"/>
        </w:rPr>
      </w:r>
      <w:r>
        <w:rPr>
          <w:lang w:val="es_ES" w:bidi="es_ES"/>
        </w:rPr>
        <w:t>Abram dice: "¿Cómo sé con certeza que tendré esta tierra?"</w:t>
      </w:r>
    </w:p>
    <w:p>
      <w:pPr/>
      <w:r>
        <w:rPr>
          <w:lang w:val="es_ES" w:bidi="es_ES"/>
        </w:rPr>
      </w:r>
      <w:r>
        <w:rPr>
          <w:lang w:val="es_ES" w:bidi="es_ES"/>
        </w:rPr>
        <w:t>Pausen la actuación. Pregúntenle a la persona que interpreta a Abram: "¿Qué está sintiendo o pensando?" La persona podría responder cosas como: "No estoy seguro", o "Sé que esta es una promesa firme de Dios, pero es normal en mi cultura pedir una señal", o "Le creo a Dios, pero quiero evidencia". Reanuden la actuación.</w:t>
      </w:r>
    </w:p>
    <w:p>
      <w:pPr/>
      <w:r>
        <w:rPr>
          <w:lang w:val="es_ES" w:bidi="es_ES"/>
        </w:rPr>
      </w:r>
      <w:r>
        <w:rPr>
          <w:lang w:val="es_ES" w:bidi="es_ES"/>
        </w:rPr>
        <w:t>Yahvé responde: "Tráeme una ternera, una cabra hembra y un carnero." Todos esos animales deben tener tres años. También trae una tórtola y una paloma."</w:t>
      </w:r>
    </w:p>
    <w:p>
      <w:pPr/>
      <w:r>
        <w:rPr>
          <w:lang w:val="es_ES" w:bidi="es_ES"/>
        </w:rPr>
      </w:r>
      <w:r>
        <w:rPr>
          <w:lang w:val="es_ES" w:bidi="es_ES"/>
        </w:rPr>
        <w:t>Abram trae una ternera, una cabra hembra, un carnero, una tórtola y un pichón de paloma. Corta a la mitad la ternera, la cabra hembra y el carnero, y dispone las mitades en dos líneas enfrentadas entre sí. No corta las aves por la mitad. Las aves de presa vienen a comer a los animales, pero Abram las ahuyenta.</w:t>
      </w:r>
    </w:p>
    <w:p>
      <w:pPr/>
      <w:r>
        <w:rPr>
          <w:lang w:val="es_ES" w:bidi="es_ES"/>
        </w:rPr>
      </w:r>
      <w:r>
        <w:rPr>
          <w:lang w:val="es_ES" w:bidi="es_ES"/>
        </w:rPr>
        <w:t>Mientras se pone el sol, Abram cae en un sueño profundo. Una profunda oscuridad y terror se apoderan de él.</w:t>
      </w:r>
    </w:p>
    <w:p>
      <w:pPr/>
      <w:r>
        <w:rPr>
          <w:lang w:val="es_ES" w:bidi="es_ES"/>
        </w:rPr>
      </w:r>
      <w:r>
        <w:rPr>
          <w:lang w:val="es_ES" w:bidi="es_ES"/>
        </w:rPr>
        <w:t>Pausen la actuación. Pregúntenle a la persona que interpreta a Abram: "¿Qué está sintiendo o pensando?" La persona podría responder cosas como: "Estoy aterrorizado", "Sé que Dios viene, y no sé lo que sucederá", o "Sé que me he preparado para un ritual, pero no sé lo que sucederá a continuación". Reanuden la actuación.</w:t>
      </w:r>
    </w:p>
    <w:p>
      <w:pPr/>
      <w:r>
        <w:rPr>
          <w:lang w:val="es_ES" w:bidi="es_ES"/>
        </w:rPr>
      </w:r>
      <w:r>
        <w:rPr>
          <w:lang w:val="es_ES" w:bidi="es_ES"/>
        </w:rPr>
        <w:t>Yahvé habla a Abram, y dice: "Tus descendientes vivirán como extranjeros en una tierra que no es de ellos durante cuatrocientos años". Serán esclavos y serán maltratados, pero castigaré al país que los esclavice, y saldrán de allí con gran riqueza. Tú, sin embargo, morirás en paz y serás enterrado a una edad avanzada. Tus descendientes regresarán aquí después de cuatro generaciones, porque el pecado de las personas que viven aquí no ha llegado a toda su medida."</w:t>
      </w:r>
    </w:p>
    <w:p>
      <w:pPr/>
      <w:r>
        <w:rPr>
          <w:lang w:val="es_ES" w:bidi="es_ES"/>
        </w:rPr>
      </w:r>
      <w:r>
        <w:rPr>
          <w:lang w:val="es_ES" w:bidi="es_ES"/>
        </w:rPr>
        <w:t>Pausen la actuación. Pregúntenle a la persona que interpreta a Abram: "¿Qué está sintiendo o pensando?" La persona podría responder cosas como: "Me alegra escuchar que moriré en paz a una edad avanzada", "Estoy asombrado al escuchar sobre mis descendientes", o "Me recuerda que también soy un extranjero en una tierra que no es mía, por lo que espero con ansias el momento en que mis descendientes tengan esta tierra como hogar". Reanuden la actuación.</w:t>
      </w:r>
    </w:p>
    <w:p>
      <w:pPr/>
      <w:r>
        <w:rPr>
          <w:lang w:val="es_ES" w:bidi="es_ES"/>
        </w:rPr>
      </w:r>
      <w:r>
        <w:rPr>
          <w:lang w:val="es_ES" w:bidi="es_ES"/>
        </w:rPr>
        <w:t>El sol se pone y está oscuro. Un brasero ardiendo y una antorcha pasan entre las piezas de los animales. Ese día, Yahvé hace un pacto con Abram. Dice: "Les doy a tus descendientes esta tierra, desde el río de Egipto hasta el gran río Éufrates." A tu descendencia daré la tierra de los ceneos, los cenizeos, los cadmoneos, los hititas, los ferezeos, los refaítas, los amorreos, los cananeos, los gergeseos y los jebuseos".</w:t>
      </w:r>
    </w:p>
    <w:p>
      <w:pPr/>
      <w:r>
        <w:rPr>
          <w:lang w:val="es_ES" w:bidi="es_ES"/>
        </w:rPr>
      </w:r>
      <w:r>
        <w:rPr>
          <w:lang w:val="es_ES" w:bidi="es_ES"/>
        </w:rPr>
        <w:t>Pausen la actuación. Pregúntenle a la persona que interpreta a Yahvé: "¿Qué está sintiendo o pensando?" La persona podría responder cosas como: "Quiero que Abram entienda que definitivamente cumpliré las promesas que le he hecho", o "He hecho una promesa solemne que planeo cumplir".</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Génesis 15:1–21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Más tarde, Dios vino a Abram en una </w:t>
      </w:r>
      <w:r>
        <w:rPr>
          <w:b/>
          <w:lang w:val="es_ES" w:bidi="es_ES"/>
        </w:rPr>
        <w:t>visión</w:t>
      </w:r>
      <w:r>
        <w:rPr>
          <w:lang w:val="es_ES" w:bidi="es_ES"/>
        </w:rPr>
        <w:t>. Las visiones se refieren a experiencias sobrenaturales. Se refieren a cuando Dios le da a una persona una revelación divina mientras esta se encuentra despierta. Los sueños son lo que Dios hace que las personas vean cuando están dormidas. Si tu idioma solo tiene una palabra para "visión" y "sueño", puede que quieras especificar si la persona estaba despierta o dormida cuando recibió el mensaje de Dios.</w:t>
      </w:r>
    </w:p>
    <w:p>
      <w:pPr/>
      <w:r>
        <w:rPr>
          <w:lang w:val="es_ES" w:bidi="es_ES"/>
        </w:rPr>
      </w:r>
      <w:r>
        <w:rPr>
          <w:lang w:val="es_ES" w:bidi="es_ES"/>
        </w:rPr>
        <w:t xml:space="preserve">Deténganse aquí y conversen en grupo sobre la palabra para visión. Como grupo, conversen sobre qué palabra o frase descriptiva sería mejor para una visión. Busquen </w:t>
      </w:r>
      <w:r>
        <w:rPr>
          <w:lang w:val="es_ES" w:bidi="es_ES"/>
        </w:rPr>
        <w:t>visión</w:t>
      </w:r>
      <w:r>
        <w:rPr>
          <w:lang w:val="es_ES" w:bidi="es_ES"/>
        </w:rPr>
        <w:t xml:space="preserve"> en el Glosario Principal, y usen la misma palabra en las siguientes historias. Pausen este audio aquí.</w:t>
      </w:r>
    </w:p>
    <w:p>
      <w:pPr/>
      <w:r>
        <w:rPr>
          <w:lang w:val="es_ES" w:bidi="es_ES"/>
        </w:rPr>
      </w:r>
      <w:r>
        <w:rPr>
          <w:lang w:val="es_ES" w:bidi="es_ES"/>
        </w:rPr>
        <w:t>Dios dijo: "No tengas miedo. Soy tu escudo, y te recompensaré grandemente."</w:t>
      </w:r>
    </w:p>
    <w:p>
      <w:pPr/>
      <w:r>
        <w:rPr>
          <w:lang w:val="es_ES" w:bidi="es_ES"/>
        </w:rPr>
      </w:r>
      <w:r>
        <w:rPr>
          <w:lang w:val="es_ES" w:bidi="es_ES"/>
        </w:rPr>
        <w:t xml:space="preserve">Abram respondió: "Adonay Yahvé, Gran Dios, ¿de qué sirven tus bendiciones, ya que no tengo hijos?" Aquí, Abram usa un nombre para Dios, </w:t>
      </w:r>
      <w:r>
        <w:rPr>
          <w:b/>
          <w:lang w:val="es_ES" w:bidi="es_ES"/>
        </w:rPr>
        <w:t>Adonay,</w:t>
      </w:r>
      <w:r>
        <w:rPr>
          <w:lang w:val="es_ES" w:bidi="es_ES"/>
        </w:rPr>
        <w:t xml:space="preserve"> que significa "amo". También usa el nombre personal de Dios, </w:t>
      </w:r>
      <w:r>
        <w:rPr>
          <w:b/>
          <w:lang w:val="es_ES" w:bidi="es_ES"/>
        </w:rPr>
        <w:t>Yahvé</w:t>
      </w:r>
      <w:r>
        <w:rPr>
          <w:lang w:val="es_ES" w:bidi="es_ES"/>
        </w:rPr>
        <w:t xml:space="preserve">. Esta combinación de nombres para Dios es poco frecuente en el Génesis, pero más tarde es usada comúnmente por los profetas de los descendientes de Abram. Busquen la palabra </w:t>
      </w:r>
      <w:r>
        <w:rPr>
          <w:lang w:val="es_ES" w:bidi="es_ES"/>
        </w:rPr>
        <w:t>Yahvé</w:t>
      </w:r>
      <w:r>
        <w:rPr>
          <w:lang w:val="es_ES" w:bidi="es_ES"/>
        </w:rPr>
        <w:t xml:space="preserve"> en el glosario y usen la misma palabra que han usado en las historias anteriores.</w:t>
      </w:r>
    </w:p>
    <w:p>
      <w:pPr/>
      <w:r>
        <w:rPr>
          <w:lang w:val="es_ES" w:bidi="es_ES"/>
        </w:rPr>
      </w:r>
      <w:r>
        <w:rPr>
          <w:lang w:val="es_ES" w:bidi="es_ES"/>
        </w:rPr>
        <w:t xml:space="preserve">Abram continuó: "No me has dado hijos, por lo que mi siervo, Eliezer de Damasco, será mi </w:t>
      </w:r>
      <w:r>
        <w:rPr>
          <w:b/>
          <w:lang w:val="es_ES" w:bidi="es_ES"/>
        </w:rPr>
        <w:t>heredero</w:t>
      </w:r>
      <w:r>
        <w:rPr>
          <w:lang w:val="es_ES" w:bidi="es_ES"/>
        </w:rPr>
        <w:t>". Un heredero hereda propiedad o riqueza después de que alguien muere.</w:t>
      </w:r>
    </w:p>
    <w:p>
      <w:pPr/>
      <w:r>
        <w:rPr>
          <w:lang w:val="es_ES" w:bidi="es_ES"/>
        </w:rPr>
      </w:r>
      <w:r>
        <w:rPr>
          <w:lang w:val="es_ES" w:bidi="es_ES"/>
        </w:rPr>
        <w:t>Dios respondió: "Ese hombre no será tu heredero." Tendrás un hijo propio, y él será tu heredero.</w:t>
      </w:r>
    </w:p>
    <w:p>
      <w:pPr/>
      <w:r>
        <w:rPr>
          <w:lang w:val="es_ES" w:bidi="es_ES"/>
        </w:rPr>
      </w:r>
      <w:r>
        <w:rPr>
          <w:lang w:val="es_ES" w:bidi="es_ES"/>
        </w:rPr>
        <w:t xml:space="preserve">Entonces Dios llevó a Abram afuera. Dios dijo: "Mira las estrellas en el cielo. ¿Puedes contarlas? Tus </w:t>
      </w:r>
      <w:r>
        <w:rPr>
          <w:b/>
          <w:lang w:val="es_ES" w:bidi="es_ES"/>
        </w:rPr>
        <w:t>descendientes</w:t>
      </w:r>
      <w:r>
        <w:rPr>
          <w:lang w:val="es_ES" w:bidi="es_ES"/>
        </w:rPr>
        <w:t xml:space="preserve"> serán las estrellas." Descendientes se refiere a los hijos de Abram, sus hijos y todas las personas que vendrían de Abram y lo considerarían un antepasado. Los descendientes de Abram más tarde serían conocidos como el pueblo judío.</w:t>
      </w:r>
    </w:p>
    <w:p>
      <w:pPr/>
      <w:r>
        <w:rPr>
          <w:lang w:val="es_ES" w:bidi="es_ES"/>
        </w:rPr>
      </w:r>
      <w:r>
        <w:rPr>
          <w:lang w:val="es_ES" w:bidi="es_ES"/>
        </w:rPr>
        <w:t xml:space="preserve">Abram </w:t>
      </w:r>
      <w:r>
        <w:rPr>
          <w:b/>
          <w:lang w:val="es_ES" w:bidi="es_ES"/>
        </w:rPr>
        <w:t>creyó</w:t>
      </w:r>
      <w:r>
        <w:rPr>
          <w:lang w:val="es_ES" w:bidi="es_ES"/>
        </w:rPr>
        <w:t xml:space="preserve"> a Dios. Aquí, la palabra "creer" significa que Abram confiaba en Dios y tenía confianza en que Dios cumpliría las promesas que Dios hizo. Esta es la primera vez que esta palabra "para creer" se ha usado en estas historias.</w:t>
      </w:r>
    </w:p>
    <w:p>
      <w:pPr/>
      <w:r>
        <w:rPr>
          <w:lang w:val="es_ES" w:bidi="es_ES"/>
        </w:rPr>
      </w:r>
      <w:r>
        <w:rPr>
          <w:lang w:val="es_ES" w:bidi="es_ES"/>
        </w:rPr>
        <w:t xml:space="preserve">Deténganse aquí y conversen en grupo sobre la palabra para creer. ¿Qué palabra o frase descriptiva funcionaría mejor para creer? Busquen </w:t>
      </w:r>
      <w:r>
        <w:rPr>
          <w:lang w:val="es_ES" w:bidi="es_ES"/>
        </w:rPr>
        <w:t>creer</w:t>
      </w:r>
      <w:r>
        <w:rPr>
          <w:lang w:val="es_ES" w:bidi="es_ES"/>
        </w:rPr>
        <w:t xml:space="preserve"> en el Glosario Principal, y usen la misma palabra en las siguientes historias. Pausen este audio aquí.</w:t>
      </w:r>
    </w:p>
    <w:p>
      <w:pPr/>
      <w:r>
        <w:rPr>
          <w:lang w:val="es_ES" w:bidi="es_ES"/>
        </w:rPr>
      </w:r>
      <w:r>
        <w:rPr>
          <w:lang w:val="es_ES" w:bidi="es_ES"/>
        </w:rPr>
        <w:t xml:space="preserve">Y, entonces, Dios consideró a Abram </w:t>
      </w:r>
      <w:r>
        <w:rPr>
          <w:b/>
          <w:lang w:val="es_ES" w:bidi="es_ES"/>
        </w:rPr>
        <w:t>justo</w:t>
      </w:r>
      <w:r>
        <w:rPr>
          <w:lang w:val="es_ES" w:bidi="es_ES"/>
        </w:rPr>
        <w:t>.</w:t>
      </w:r>
    </w:p>
    <w:p>
      <w:pPr/>
      <w:r>
        <w:rPr>
          <w:lang w:val="es_ES" w:bidi="es_ES"/>
        </w:rPr>
      </w:r>
      <w:r>
        <w:rPr>
          <w:lang w:val="es_ES" w:bidi="es_ES"/>
        </w:rPr>
        <w:t xml:space="preserve">La idea de justicia en el Antiguo Testamento se basa en la relación entre Dios y las personas, o entre diferentes personas. La justicia se refiere a la santidad, a la rectitud o a la falta de culpa. Busquen el término en el glosario y usen la misma palabra para </w:t>
      </w:r>
      <w:r>
        <w:rPr>
          <w:lang w:val="es_ES" w:bidi="es_ES"/>
        </w:rPr>
        <w:t>justicia</w:t>
      </w:r>
      <w:r>
        <w:rPr>
          <w:lang w:val="es_ES" w:bidi="es_ES"/>
        </w:rPr>
        <w:t xml:space="preserve"> en todas las siguientes historias. Deben describir los conceptos de justicia de la misma manera a lo largo de su traducción. Por ejemplo, pueden describir justicia como una "relación correcta con Dios". También se puede describir en términos legales como intachable o inocente. Otras formas de describir estos conceptos son:</w:t>
      </w:r>
    </w:p>
    <w:p>
      <w:pPr>
        <w:pStyle w:val="ListBullet"/>
        <w:spacing w:line="240" w:lineRule="auto"/>
        <w:ind w:left="720"/>
      </w:pPr>
      <w:r>
        <w:rPr>
          <w:lang w:val="es_ES" w:bidi="es_ES"/>
        </w:rPr>
      </w:r>
      <w:r>
        <w:rPr>
          <w:lang w:val="es_ES" w:bidi="es_ES"/>
        </w:rPr>
        <w:t>ser justo ante los ojos de Dios</w:t>
      </w:r>
    </w:p>
    <w:p>
      <w:pPr>
        <w:pStyle w:val="ListBullet"/>
        <w:spacing w:line="240" w:lineRule="auto"/>
        <w:ind w:left="720"/>
      </w:pPr>
      <w:r>
        <w:rPr>
          <w:lang w:val="es_ES" w:bidi="es_ES"/>
        </w:rPr>
      </w:r>
      <w:r>
        <w:rPr>
          <w:lang w:val="es_ES" w:bidi="es_ES"/>
        </w:rPr>
        <w:t>estar en una relación correcta con Dios</w:t>
      </w:r>
    </w:p>
    <w:p>
      <w:pPr>
        <w:pStyle w:val="ListBullet"/>
        <w:spacing w:line="240" w:lineRule="auto"/>
        <w:ind w:left="720"/>
      </w:pPr>
      <w:r>
        <w:rPr>
          <w:lang w:val="es_ES" w:bidi="es_ES"/>
        </w:rPr>
      </w:r>
      <w:r>
        <w:rPr>
          <w:lang w:val="es_ES" w:bidi="es_ES"/>
        </w:rPr>
        <w:t>ser aceptado por Dios</w:t>
      </w:r>
    </w:p>
    <w:p>
      <w:pPr/>
      <w:r>
        <w:rPr>
          <w:lang w:val="es_ES" w:bidi="es_ES"/>
        </w:rPr>
      </w:r>
      <w:r>
        <w:rPr>
          <w:lang w:val="es_ES" w:bidi="es_ES"/>
        </w:rPr>
        <w:t>Recuerden que en la Biblia nadie puede ser justo por sí mismo, ni haciendo suficientes cosas buenas. Su término o frase para justicia no debe basarse en hacer buenas obras.</w:t>
      </w:r>
    </w:p>
    <w:p>
      <w:pPr/>
      <w:r>
        <w:rPr>
          <w:lang w:val="es_ES" w:bidi="es_ES"/>
        </w:rPr>
      </w:r>
      <w:r>
        <w:rPr>
          <w:lang w:val="es_ES" w:bidi="es_ES"/>
        </w:rPr>
        <w:t>Como este es un término clave de gran importancia, dediquen algo de tiempo a esto. Es posible que encuentren algún tipo de analogía apropiada en su cultura. Por ejemplo, pueden usar la analogía de algo que está roto y, por lo tanto, no se puede usar. Una vez que la cosa se rompe, realmente no hay forma de repararla de modo que quede perfectamente restaurada a su estado utilizable. Tal vez esto podría ser una olla de barro, una calabaza, un arco y una flecha, o algo similar. Tal vez podría ser una flecha doblada que ya no puede dar en el blanco.</w:t>
      </w:r>
    </w:p>
    <w:p>
      <w:pPr/>
      <w:r>
        <w:rPr>
          <w:lang w:val="es_ES" w:bidi="es_ES"/>
        </w:rPr>
      </w:r>
      <w:r>
        <w:rPr>
          <w:lang w:val="es_ES" w:bidi="es_ES"/>
        </w:rPr>
        <w:t>La justicia es el concepto de que Dios restaura aquellas cosas que las personas no pueden restaurar por sí mismas. Él no solo repara el objeto, sino que lo hace útil para su propósito nuevamente, como si nunca se hubiera roto.</w:t>
      </w:r>
    </w:p>
    <w:p>
      <w:pPr/>
      <w:r>
        <w:rPr>
          <w:lang w:val="es_ES" w:bidi="es_ES"/>
        </w:rPr>
      </w:r>
      <w:r>
        <w:rPr>
          <w:lang w:val="es_ES" w:bidi="es_ES"/>
        </w:rPr>
        <w:t xml:space="preserve">Deténganse aquí y hagan la siguiente actividad. Pidan al grupo que les "muestre" la justicia en parejas, representándola sin usar palabras. El grupo puede comentar sobre lo que ven y determinar si las acciones muestran el concepto con precisión. Si es así, pueden usar esas acciones para ayudarles a encontrar una manera adecuada de describir la justicia. Busquen </w:t>
      </w:r>
      <w:r>
        <w:rPr>
          <w:lang w:val="es_ES" w:bidi="es_ES"/>
        </w:rPr>
        <w:t>justicia</w:t>
      </w:r>
      <w:r>
        <w:rPr>
          <w:lang w:val="es_ES" w:bidi="es_ES"/>
        </w:rPr>
        <w:t xml:space="preserve"> en el Glosario Principal.</w:t>
      </w:r>
    </w:p>
    <w:p>
      <w:pPr/>
      <w:r>
        <w:rPr>
          <w:lang w:val="es_ES" w:bidi="es_ES"/>
        </w:rPr>
      </w:r>
      <w:r>
        <w:rPr>
          <w:lang w:val="es_ES" w:bidi="es_ES"/>
        </w:rPr>
        <w:t>Abram preguntó: "¿Cómo puedo saber con certeza que tendré esta tierra como posesión?"</w:t>
      </w:r>
    </w:p>
    <w:p>
      <w:pPr/>
      <w:r>
        <w:rPr>
          <w:lang w:val="es_ES" w:bidi="es_ES"/>
        </w:rPr>
      </w:r>
      <w:r>
        <w:rPr>
          <w:lang w:val="es_ES" w:bidi="es_ES"/>
        </w:rPr>
        <w:t xml:space="preserve">Dios le dijo a Abram: "Tráeme una </w:t>
      </w:r>
      <w:r>
        <w:rPr>
          <w:b/>
          <w:lang w:val="es_ES" w:bidi="es_ES"/>
        </w:rPr>
        <w:t>novilla</w:t>
      </w:r>
      <w:r>
        <w:rPr>
          <w:lang w:val="es_ES" w:bidi="es_ES"/>
        </w:rPr>
        <w:t xml:space="preserve">, una cabra y un </w:t>
      </w:r>
      <w:r>
        <w:rPr>
          <w:b/>
          <w:lang w:val="es_ES" w:bidi="es_ES"/>
        </w:rPr>
        <w:t>carnero</w:t>
      </w:r>
      <w:r>
        <w:rPr>
          <w:lang w:val="es_ES" w:bidi="es_ES"/>
        </w:rPr>
        <w:t xml:space="preserve">, de tres años cada uno". También tráeme una paloma </w:t>
      </w:r>
      <w:r>
        <w:rPr>
          <w:b/>
          <w:lang w:val="es_ES" w:bidi="es_ES"/>
        </w:rPr>
        <w:t>joven</w:t>
      </w:r>
      <w:r>
        <w:rPr>
          <w:lang w:val="es_ES" w:bidi="es_ES"/>
        </w:rPr>
        <w:t xml:space="preserve"> y una </w:t>
      </w:r>
      <w:r>
        <w:rPr>
          <w:b/>
          <w:lang w:val="es_ES" w:bidi="es_ES"/>
        </w:rPr>
        <w:t>tórtola</w:t>
      </w:r>
      <w:r>
        <w:rPr>
          <w:lang w:val="es_ES" w:bidi="es_ES"/>
        </w:rPr>
        <w:t>". Una novilla es una vaca joven que no ha tenido cría. Un carnero es una oveja macho que puede tener crías. Una paloma y una tórtola son dos tipos de aves.</w:t>
      </w:r>
    </w:p>
    <w:p>
      <w:pPr/>
      <w:r>
        <w:rPr>
          <w:lang w:val="es_ES" w:bidi="es_ES"/>
        </w:rPr>
      </w:r>
      <w:r>
        <w:rPr>
          <w:lang w:val="es_ES" w:bidi="es_ES"/>
        </w:rPr>
        <w:t xml:space="preserve">Deténganse aquí y miren las imágenes de </w:t>
      </w:r>
      <w:r>
        <w:rPr>
          <w:lang w:val="es_ES" w:bidi="es_ES"/>
        </w:rPr>
        <w:t>una ternera, una cabra, un carnero, una paloma y una tórtola</w:t>
      </w:r>
      <w:r>
        <w:rPr>
          <w:lang w:val="es_ES" w:bidi="es_ES"/>
        </w:rPr>
        <w:t xml:space="preserve"> como grupo.</w:t>
      </w:r>
    </w:p>
    <w:p>
      <w:pPr/>
      <w:r>
        <w:rPr>
          <w:lang w:val="es_ES" w:bidi="es_ES"/>
        </w:rPr>
      </w:r>
      <w:r>
        <w:rPr>
          <w:lang w:val="es_ES" w:bidi="es_ES"/>
        </w:rPr>
        <w:t>Deténganse y conversen en grupo: ¿Tienen palabras específicas para estos animales en su idioma? Pausen este audio aquí.</w:t>
      </w:r>
    </w:p>
    <w:p>
      <w:pPr/>
      <w:r>
        <w:rPr>
          <w:lang w:val="es_ES" w:bidi="es_ES"/>
        </w:rPr>
      </w:r>
      <w:r>
        <w:rPr>
          <w:lang w:val="es_ES" w:bidi="es_ES"/>
        </w:rPr>
        <w:t xml:space="preserve">Abram le llevó los animales a Dios. Abram cortó a la mitad la ternera, la cabra hembra y el carnero. No cortó a la mitad el pichón y la paloma. Dispuso las mitades de los animales en dos filas, una frente a la otra. </w:t>
      </w:r>
      <w:r>
        <w:rPr>
          <w:b/>
          <w:lang w:val="es_ES" w:bidi="es_ES"/>
        </w:rPr>
        <w:t>Las aves de presa</w:t>
      </w:r>
      <w:r>
        <w:rPr>
          <w:lang w:val="es_ES" w:bidi="es_ES"/>
        </w:rPr>
        <w:t xml:space="preserve"> bajaron para comer los animales muertos, pero Abram las expulsó. El término aves de presa se refiere a las aves que comen animales muertos.</w:t>
      </w:r>
    </w:p>
    <w:p>
      <w:pPr/>
      <w:r>
        <w:rPr>
          <w:lang w:val="es_ES" w:bidi="es_ES"/>
        </w:rPr>
      </w:r>
      <w:r>
        <w:rPr>
          <w:lang w:val="es_ES" w:bidi="es_ES"/>
        </w:rPr>
        <w:t xml:space="preserve">Deténganse aquí y muestren al grupo imágenes de </w:t>
      </w:r>
      <w:r>
        <w:rPr>
          <w:lang w:val="es_ES" w:bidi="es_ES"/>
        </w:rPr>
        <w:t>aves de presa</w:t>
      </w:r>
      <w:r>
        <w:rPr>
          <w:lang w:val="es_ES" w:bidi="es_ES"/>
        </w:rPr>
        <w:t>. Conversen en grupo: ¿Tienen palabras para aves similares en su idioma? Pausen este audio aquí.</w:t>
      </w:r>
    </w:p>
    <w:p>
      <w:pPr/>
      <w:r>
        <w:rPr>
          <w:lang w:val="es_ES" w:bidi="es_ES"/>
        </w:rPr>
      </w:r>
      <w:r>
        <w:rPr>
          <w:lang w:val="es_ES" w:bidi="es_ES"/>
        </w:rPr>
        <w:t xml:space="preserve">Mientras se ponía el sol, Dios hizo que Abram cayera en un </w:t>
      </w:r>
      <w:r>
        <w:rPr>
          <w:b/>
          <w:lang w:val="es_ES" w:bidi="es_ES"/>
        </w:rPr>
        <w:t>sueño profundo</w:t>
      </w:r>
      <w:r>
        <w:rPr>
          <w:lang w:val="es_ES" w:bidi="es_ES"/>
        </w:rPr>
        <w:t>. Aquí, un sueño profundo se refiere a algo como un trance.</w:t>
      </w:r>
    </w:p>
    <w:p>
      <w:pPr/>
      <w:r>
        <w:rPr>
          <w:lang w:val="es_ES" w:bidi="es_ES"/>
        </w:rPr>
      </w:r>
      <w:r>
        <w:rPr>
          <w:lang w:val="es_ES" w:bidi="es_ES"/>
        </w:rPr>
        <w:t xml:space="preserve">Una espesa oscuridad y terror cayó sobre Abram. Dios le dijo a Abram: "Ten por seguro que durante cuatrocientos años tus descendientes serán extranjeros en un país que no es el suyo. Serán esclavos maltratados. Pero castigaré al país que los maltrate, y después saldrán con gran riqueza. Pero tú, Abram, morirás con </w:t>
      </w:r>
      <w:r>
        <w:rPr>
          <w:b/>
          <w:lang w:val="es_ES" w:bidi="es_ES"/>
        </w:rPr>
        <w:t>shalom, paz</w:t>
      </w:r>
      <w:r>
        <w:rPr>
          <w:lang w:val="es_ES" w:bidi="es_ES"/>
        </w:rPr>
        <w:t>, y serás enterrado después de vivir una larga vida". Esta es la primera vez que esta palabra, "shalom", que significa paz, se usa en estas historias. Esta palabra para paz significa tanto una ausencia de conflicto como una plenitud, o totalidad, de vida.</w:t>
      </w:r>
    </w:p>
    <w:p>
      <w:pPr/>
      <w:r>
        <w:rPr>
          <w:lang w:val="es_ES" w:bidi="es_ES"/>
        </w:rPr>
      </w:r>
      <w:r>
        <w:rPr>
          <w:lang w:val="es_ES" w:bidi="es_ES"/>
        </w:rPr>
        <w:t xml:space="preserve">Deténganse aquí y busquen el término </w:t>
      </w:r>
      <w:r>
        <w:rPr>
          <w:lang w:val="es_ES" w:bidi="es_ES"/>
        </w:rPr>
        <w:t>paz</w:t>
      </w:r>
      <w:r>
        <w:rPr>
          <w:lang w:val="es_ES" w:bidi="es_ES"/>
        </w:rPr>
        <w:t xml:space="preserve"> en el Glosario Principal. Pausen este audio aquí.</w:t>
      </w:r>
    </w:p>
    <w:p>
      <w:pPr/>
      <w:r>
        <w:rPr>
          <w:lang w:val="es_ES" w:bidi="es_ES"/>
        </w:rPr>
      </w:r>
      <w:r>
        <w:rPr>
          <w:lang w:val="es_ES" w:bidi="es_ES"/>
        </w:rPr>
        <w:t xml:space="preserve">Dios dijo: "En la cuarta </w:t>
      </w:r>
      <w:r>
        <w:rPr>
          <w:b/>
          <w:lang w:val="es_ES" w:bidi="es_ES"/>
        </w:rPr>
        <w:t>generación</w:t>
      </w:r>
      <w:r>
        <w:rPr>
          <w:lang w:val="es_ES" w:bidi="es_ES"/>
        </w:rPr>
        <w:t xml:space="preserve">, tus descendientes regresarán a esta tierra. El </w:t>
      </w:r>
      <w:r>
        <w:rPr>
          <w:b/>
          <w:lang w:val="es_ES" w:bidi="es_ES"/>
        </w:rPr>
        <w:t>pecado</w:t>
      </w:r>
      <w:r>
        <w:rPr>
          <w:lang w:val="es_ES" w:bidi="es_ES"/>
        </w:rPr>
        <w:t xml:space="preserve"> de los amorreos no ha llegado a su plena medida". La palabra para generación no se refiere a un número fijo de años, sino a una larga esperanza de vida. Aquí, cuatro generaciones probablemente se refieren a un período de tiempo de unos cuatrocientos años.</w:t>
      </w:r>
    </w:p>
    <w:p>
      <w:pPr/>
      <w:r>
        <w:rPr>
          <w:lang w:val="es_ES" w:bidi="es_ES"/>
        </w:rPr>
      </w:r>
      <w:r>
        <w:rPr>
          <w:lang w:val="es_ES" w:bidi="es_ES"/>
        </w:rPr>
        <w:t xml:space="preserve">Pecado se refiere a un acto de desobediencia a Dios. Asegúrense de que la palabra que usen aquí no signifique que alguien falló en realizar un acto religioso como una oración ritual o seguir ciertas reglas religiosas. Aquí, "pecado" es una palabra general que no se refiere a un pecado específico. Busquen </w:t>
      </w:r>
      <w:r>
        <w:rPr>
          <w:lang w:val="es_ES" w:bidi="es_ES"/>
        </w:rPr>
        <w:t>pecado</w:t>
      </w:r>
      <w:r>
        <w:rPr>
          <w:lang w:val="es_ES" w:bidi="es_ES"/>
        </w:rPr>
        <w:t xml:space="preserve"> en el Glosario Principal y usen la misma palabra en esta historia que usaron en las historias anteriores.</w:t>
      </w:r>
    </w:p>
    <w:p>
      <w:pPr/>
      <w:r>
        <w:rPr>
          <w:lang w:val="es_ES" w:bidi="es_ES"/>
        </w:rPr>
      </w:r>
      <w:r>
        <w:rPr>
          <w:lang w:val="es_ES" w:bidi="es_ES"/>
        </w:rPr>
        <w:t xml:space="preserve">Cuando el sol se puso y ya estaba oscuro, aparecieron un </w:t>
      </w:r>
      <w:r>
        <w:rPr>
          <w:b/>
          <w:lang w:val="es_ES" w:bidi="es_ES"/>
        </w:rPr>
        <w:t>brasero humeante</w:t>
      </w:r>
      <w:r>
        <w:rPr>
          <w:lang w:val="es_ES" w:bidi="es_ES"/>
        </w:rPr>
        <w:t xml:space="preserve"> y una </w:t>
      </w:r>
      <w:r>
        <w:rPr>
          <w:b/>
          <w:lang w:val="es_ES" w:bidi="es_ES"/>
        </w:rPr>
        <w:t>antorcha</w:t>
      </w:r>
      <w:r>
        <w:rPr>
          <w:lang w:val="es_ES" w:bidi="es_ES"/>
        </w:rPr>
        <w:t xml:space="preserve"> encendida que pasaron por entre los pedazos de los animales. Las ollas de fuego eran pequeñas vasijas de arcilla con carbones calientes que se usaban para hornear pan. Las antorchas eran palos ardientes que se usaban para obtener luz.</w:t>
      </w:r>
    </w:p>
    <w:p>
      <w:pPr/>
      <w:r>
        <w:rPr>
          <w:lang w:val="es_ES" w:bidi="es_ES"/>
        </w:rPr>
      </w:r>
      <w:r>
        <w:rPr>
          <w:lang w:val="es_ES" w:bidi="es_ES"/>
        </w:rPr>
        <w:t>Deténganse aquí y conversen en grupo si tienen objetos similares en su idioma. Pausen este audio aquí.</w:t>
      </w:r>
    </w:p>
    <w:p>
      <w:pPr/>
      <w:r>
        <w:rPr>
          <w:lang w:val="es_ES" w:bidi="es_ES"/>
        </w:rPr>
      </w:r>
      <w:r>
        <w:rPr>
          <w:lang w:val="es_ES" w:bidi="es_ES"/>
        </w:rPr>
        <w:t xml:space="preserve">Luego, ese día, Dios hizo un </w:t>
      </w:r>
      <w:r>
        <w:rPr>
          <w:b/>
          <w:lang w:val="es_ES" w:bidi="es_ES"/>
        </w:rPr>
        <w:t>pacto</w:t>
      </w:r>
      <w:r>
        <w:rPr>
          <w:lang w:val="es_ES" w:bidi="es_ES"/>
        </w:rPr>
        <w:t xml:space="preserve"> con Abram. Un pacto es un acuerdo permanente hecho entre dos personas o grupos que establece la paz o la amistad. Ambas personas acuerdan ser fieles a este acuerdo y mantener una buena relación entre sí. Ambas partes juran ser fieles al pacto en una celebración ritual o sacrificio.</w:t>
      </w:r>
    </w:p>
    <w:p>
      <w:pPr/>
      <w:r>
        <w:rPr>
          <w:lang w:val="es_ES" w:bidi="es_ES"/>
        </w:rPr>
      </w:r>
      <w:r>
        <w:rPr>
          <w:lang w:val="es_ES" w:bidi="es_ES"/>
        </w:rPr>
        <w:t>Los pactos son más profundos que los contratos legales porque requieren lealtad y amor abnegado por ambas partes. Esa puede ser la razón por la cual los pactos a menudo usan términos de parentesco como "padre" e "hijo". Ciertos tipos de pactos implican compartir una comida familiar para sellar las promesas mutuas. En el antiguo Cercano Oriente, solo el pueblo judío de Israel entró en un pacto con Dios. Dios hace pactos con su pueblo para prometerles su amor y fidelidad y para que también muestren amor y fidelidad a Dios. Los pactos de Dios con su pueblo mostraron que eran diferentes de otras personas debido a su relación con Dios.</w:t>
      </w:r>
    </w:p>
    <w:p>
      <w:pPr/>
      <w:r>
        <w:rPr>
          <w:lang w:val="es_ES" w:bidi="es_ES"/>
        </w:rPr>
      </w:r>
      <w:r>
        <w:rPr>
          <w:lang w:val="es_ES" w:bidi="es_ES"/>
        </w:rPr>
        <w:t xml:space="preserve">Deténganse aquí y busquen </w:t>
      </w:r>
      <w:r>
        <w:rPr>
          <w:lang w:val="es_ES" w:bidi="es_ES"/>
        </w:rPr>
        <w:t>pacto</w:t>
      </w:r>
      <w:r>
        <w:rPr>
          <w:lang w:val="es_ES" w:bidi="es_ES"/>
        </w:rPr>
        <w:t xml:space="preserve">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les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16:1–16</w:t>
      </w:r>
      <w:r>
        <w:rPr>
          <w:lang w:val="es_ES" w:bidi="es_ES"/>
        </w:rPr>
      </w:r>
    </w:p>
    <w:p>
      <w:pPr>
        <w:pStyle w:val="Heading3"/>
      </w:pPr>
      <w:r>
        <w:rPr>
          <w:lang w:val="es_ES" w:bidi="es_ES"/>
        </w:rPr>
        <w:t>Escuchar con el corazón</w:t>
      </w:r>
    </w:p>
    <w:p>
      <w:pPr/>
      <w:r>
        <w:rPr>
          <w:lang w:val="es_ES" w:bidi="es_ES"/>
        </w:rPr>
      </w:r>
      <w:r>
        <w:rPr>
          <w:lang w:val="es_ES" w:bidi="es_ES"/>
        </w:rPr>
        <w:t>Escuchen Génesis 16:1–16 y guárdenlo en sus corazones.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Génesis 16:1–16 en la traducción que sea más fácil de entender.</w:t>
      </w:r>
    </w:p>
    <w:p>
      <w:pPr/>
      <w:r>
        <w:rPr>
          <w:lang w:val="es_ES" w:bidi="es_ES"/>
        </w:rPr>
      </w:r>
      <w:r>
        <w:rPr>
          <w:lang w:val="es_ES" w:bidi="es_ES"/>
        </w:rPr>
        <w:t>Esta historia tiene lugar después de que Dios hizo su pacto con Abram. Esta historia describe el nacimiento del hijo mayor de Abram, Ismael, cuando Sarai intentó tener hijos a través de su esclava, Agar.</w:t>
      </w:r>
    </w:p>
    <w:p>
      <w:pPr/>
      <w:r>
        <w:rPr>
          <w:lang w:val="es_ES" w:bidi="es_ES"/>
        </w:rPr>
      </w:r>
      <w:r>
        <w:rPr>
          <w:lang w:val="es_ES" w:bidi="es_ES"/>
        </w:rPr>
        <w:t>Ahora bien, Sarai, la esposa de Abram, no le había dado hijos. En la cultura de Sarai, probablemente se consideraba una desgracia para una esposa no tener hijos.</w:t>
      </w:r>
    </w:p>
    <w:p>
      <w:pPr/>
      <w:r>
        <w:rPr>
          <w:lang w:val="es_ES" w:bidi="es_ES"/>
        </w:rPr>
      </w:r>
      <w:r>
        <w:rPr>
          <w:lang w:val="es_ES" w:bidi="es_ES"/>
        </w:rPr>
        <w:t>Deténganse aquí y conversen en grupo: ¿Qué piensa su cultura de las mujeres que no han tenido hijos? Pausen este audio aquí.</w:t>
      </w:r>
    </w:p>
    <w:p>
      <w:pPr/>
      <w:r>
        <w:rPr>
          <w:lang w:val="es_ES" w:bidi="es_ES"/>
        </w:rPr>
      </w:r>
      <w:r>
        <w:rPr>
          <w:lang w:val="es_ES" w:bidi="es_ES"/>
        </w:rPr>
        <w:t>Pero Sarai tenía una esclava egipcia llamada Agar, que era propiedad de Sarai. Agar podría haber sido parte de la dote matrimonial de Sarai, o tal vez le fue entregada a Sarai en Egipto. Agar era una sirvienta personal de Sarai.</w:t>
      </w:r>
    </w:p>
    <w:p>
      <w:pPr/>
      <w:r>
        <w:rPr>
          <w:lang w:val="es_ES" w:bidi="es_ES"/>
        </w:rPr>
      </w:r>
      <w:r>
        <w:rPr>
          <w:lang w:val="es_ES" w:bidi="es_ES"/>
        </w:rPr>
        <w:t>Entonces Sarai le dijo a Abram: "Escucha, Dios me ha impedido tener hijos. Ve con mi esclava. Tal vez pueda construir una familia a través de ella." "Ve con mi esclava" significa tener relaciones sexuales con la esclava. En la cultura de Sarai, era una costumbre común que una esposa sin hijos le diera a su esposo una esclava como segunda esposa para tener hijos a través de esa esclava. Cualquier hijo que la esclava diera a luz sería considerado hijo de la primera esposa. Cualquier hijo que la esclava diera a luz heredaría todo después de que el esposo muriera, pero si la primera esposa tenía un hijo algún tiempo después, el hijo de la primera esposa se convertiría en el heredero.</w:t>
      </w:r>
    </w:p>
    <w:p>
      <w:pPr/>
      <w:r>
        <w:rPr>
          <w:lang w:val="es_ES" w:bidi="es_ES"/>
        </w:rPr>
      </w:r>
      <w:r>
        <w:rPr>
          <w:lang w:val="es_ES" w:bidi="es_ES"/>
        </w:rPr>
        <w:t>Deténganse aquí y conversen en grupo: ¿Qué piensa su cultura de tener un hijo con la sirvienta de su esposa? ¿Qué creen que siente Dios sobre esto? Pausen este audio aquí.</w:t>
      </w:r>
    </w:p>
    <w:p>
      <w:pPr/>
      <w:r>
        <w:rPr>
          <w:lang w:val="es_ES" w:bidi="es_ES"/>
        </w:rPr>
      </w:r>
      <w:r>
        <w:rPr>
          <w:lang w:val="es_ES" w:bidi="es_ES"/>
        </w:rPr>
        <w:t>Abram estuvo de acuerdo con lo que Sarai dijo. Entonces después de haber vivido en la tierra de Canaán durante diez años, Sarai tomó a su esclava egipcia, Agar, y se la dio a Abram como otra esposa. Todo el lenguaje que la historia usa aquí es casi exactamente el mismo que el lenguaje de Génesis 3, cuando Eva tomó el fruto que Dios había dicho que no comiera y se lo dio a su esposo, Adán.</w:t>
      </w:r>
    </w:p>
    <w:p>
      <w:pPr/>
      <w:r>
        <w:rPr>
          <w:lang w:val="es_ES" w:bidi="es_ES"/>
        </w:rPr>
      </w:r>
      <w:r>
        <w:rPr>
          <w:lang w:val="es_ES" w:bidi="es_ES"/>
        </w:rPr>
        <w:t>Es posible que quieran usar las mismas palabras y frases aquí que las que usaron en la historia anterior.</w:t>
      </w:r>
    </w:p>
    <w:p>
      <w:pPr/>
      <w:r>
        <w:rPr>
          <w:lang w:val="es_ES" w:bidi="es_ES"/>
        </w:rPr>
      </w:r>
      <w:r>
        <w:rPr>
          <w:lang w:val="es_ES" w:bidi="es_ES"/>
        </w:rPr>
        <w:t>Aunque esta historia usa la misma palabra para "esposa" tanto para Sarai como para Agar, Agar todavía era considerada una esclava y no tenía los derechos de una esposa legítima.</w:t>
      </w:r>
    </w:p>
    <w:p>
      <w:pPr/>
      <w:r>
        <w:rPr>
          <w:lang w:val="es_ES" w:bidi="es_ES"/>
        </w:rPr>
      </w:r>
      <w:r>
        <w:rPr>
          <w:lang w:val="es_ES" w:bidi="es_ES"/>
        </w:rPr>
        <w:t>Deténganse aquí y conversen en grupo: ¿Tienen alguna palabra o frase en su idioma para referirse a una segunda esposa que no tiene los mismos derechos que una esposa legítima? Pausen este audio aquí.</w:t>
      </w:r>
    </w:p>
    <w:p>
      <w:pPr/>
      <w:r>
        <w:rPr>
          <w:lang w:val="es_ES" w:bidi="es_ES"/>
        </w:rPr>
      </w:r>
      <w:r>
        <w:rPr>
          <w:lang w:val="es_ES" w:bidi="es_ES"/>
        </w:rPr>
        <w:t>Abram fue a Agar, y Agar quedó embarazada. Aquí, "fue a" es otra frase que significa tener una relación sexual con alguien.</w:t>
      </w:r>
    </w:p>
    <w:p>
      <w:pPr/>
      <w:r>
        <w:rPr>
          <w:lang w:val="es_ES" w:bidi="es_ES"/>
        </w:rPr>
      </w:r>
      <w:r>
        <w:rPr>
          <w:lang w:val="es_ES" w:bidi="es_ES"/>
        </w:rPr>
        <w:t>Cuando Agar se dio cuenta de que estaba embarazada, miró a Sarai con desprecio. Esto significa que Agar comenzó a ver y tratar a Sarai con menos respeto: comenzó a despreciar a Sarai, y Sarai se volvió insignificante ante sus ojos. De acuerdo con la costumbre de la época, si una esclava que era la segunda esposa de un hombre actuaba como si fuera igual a la primera esposa, la primera esposa todavía tenía derecho a tratar a la segunda esposa como una esclava.</w:t>
      </w:r>
    </w:p>
    <w:p>
      <w:pPr/>
      <w:r>
        <w:rPr>
          <w:lang w:val="es_ES" w:bidi="es_ES"/>
        </w:rPr>
      </w:r>
      <w:r>
        <w:rPr>
          <w:lang w:val="es_ES" w:bidi="es_ES"/>
        </w:rPr>
        <w:t>Entonces Sarai le dijo a Abram: "¡Eres responsable del mal que estoy sufriendo!" Sé que entregué a mi esclava en tus brazos, pero cuando se enteró de que estaba embarazada, me miró con desprecio." "En tus brazos" se refiere a que Sarai le dio a Agar a Abram como esposa. Este dicho implica que Sarai le dio a Agar a Abram para que Agar quedara embarazada.</w:t>
      </w:r>
    </w:p>
    <w:p>
      <w:pPr/>
      <w:r>
        <w:rPr>
          <w:lang w:val="es_ES" w:bidi="es_ES"/>
        </w:rPr>
      </w:r>
      <w:r>
        <w:rPr>
          <w:lang w:val="es_ES" w:bidi="es_ES"/>
        </w:rPr>
        <w:t>Sarai terminó, "¡Que Dios juzgue entre tú y yo!" "Que Dios juzgue entre tú y yo" era una frase que las personas comúnmente usaban para pedirle a Dios que decidiera quién tenía razón en una discusión.</w:t>
      </w:r>
    </w:p>
    <w:p>
      <w:pPr/>
      <w:r>
        <w:rPr>
          <w:lang w:val="es_ES" w:bidi="es_ES"/>
        </w:rPr>
      </w:r>
      <w:r>
        <w:rPr>
          <w:lang w:val="es_ES" w:bidi="es_ES"/>
        </w:rPr>
        <w:t>Abram respondió: "Escucha, tu esclava está en tus manos." Haz lo que quieras con ella." "En sus manos" significa "bajo su autoridad". Se refiere a que Sarai todavía tiene poder sobre Agar.</w:t>
      </w:r>
    </w:p>
    <w:p>
      <w:pPr/>
      <w:r>
        <w:rPr>
          <w:lang w:val="es_ES" w:bidi="es_ES"/>
        </w:rPr>
      </w:r>
      <w:r>
        <w:rPr>
          <w:lang w:val="es_ES" w:bidi="es_ES"/>
        </w:rPr>
        <w:t>Entonces Sarai maltrató a Agar, y Agar huyó.</w:t>
      </w:r>
    </w:p>
    <w:p>
      <w:pPr/>
      <w:r>
        <w:rPr>
          <w:lang w:val="es_ES" w:bidi="es_ES"/>
        </w:rPr>
      </w:r>
      <w:r>
        <w:rPr>
          <w:lang w:val="es_ES" w:bidi="es_ES"/>
        </w:rPr>
        <w:t>Deténganse aquí y conversen en grupo: ¿Por qué piensan que Sarai actuó de esta manera? ¿Qué piensan del comportamiento de Sarai? Pausen este audio aquí.</w:t>
      </w:r>
    </w:p>
    <w:p>
      <w:pPr/>
      <w:r>
        <w:rPr>
          <w:lang w:val="es_ES" w:bidi="es_ES"/>
        </w:rPr>
      </w:r>
      <w:r>
        <w:rPr>
          <w:lang w:val="es_ES" w:bidi="es_ES"/>
        </w:rPr>
        <w:t>El ángel de Dios encontró a Agar en el desierto, junto a un manantial de agua al lado del camino a Shur. Esta es la primera vez que aparece la palabra "ángel" en estas historias. Los ángeles eran seres sobrenaturales y espirituales que eran mensajeros de Dios. Sin embargo, en esta historia, la palabra "ángel" se combina con la palabra "Yahvé", que es el nombre personal de Dios. Esta frase "ángel de Dios" probablemente se refiere a la presencia de Dios que aparece en forma de hombre.</w:t>
      </w:r>
    </w:p>
    <w:p>
      <w:pPr/>
      <w:r>
        <w:rPr>
          <w:lang w:val="es_ES" w:bidi="es_ES"/>
        </w:rPr>
      </w:r>
      <w:r>
        <w:rPr>
          <w:lang w:val="es_ES" w:bidi="es_ES"/>
        </w:rPr>
        <w:t>El ángel de Dios dijo: "Agar, esclava de Sarai, ¿de dónde vienes y a dónde vas?"</w:t>
      </w:r>
    </w:p>
    <w:p>
      <w:pPr/>
      <w:r>
        <w:rPr>
          <w:lang w:val="es_ES" w:bidi="es_ES"/>
        </w:rPr>
      </w:r>
      <w:r>
        <w:rPr>
          <w:lang w:val="es_ES" w:bidi="es_ES"/>
        </w:rPr>
        <w:t>Agar respondió: "Estoy huyendo de mi señora, Sarai".</w:t>
      </w:r>
    </w:p>
    <w:p>
      <w:pPr/>
      <w:r>
        <w:rPr>
          <w:lang w:val="es_ES" w:bidi="es_ES"/>
        </w:rPr>
      </w:r>
      <w:r>
        <w:rPr>
          <w:lang w:val="es_ES" w:bidi="es_ES"/>
        </w:rPr>
        <w:t>El ángel de Dios le ordenó a Agar: "Regresa con tu señora y sométete a su autoridad". La frase "estar bajo su mano" significaba ser esclava de Sarai y aceptar lo que Sarai hiciera.</w:t>
      </w:r>
    </w:p>
    <w:p>
      <w:pPr/>
      <w:r>
        <w:rPr>
          <w:lang w:val="es_ES" w:bidi="es_ES"/>
        </w:rPr>
      </w:r>
      <w:r>
        <w:rPr>
          <w:lang w:val="es_ES" w:bidi="es_ES"/>
        </w:rPr>
        <w:t>El ángel también le dijo a Agar: "Te daré tantos descendientes que no podrás contarlos". Esta es la misma promesa que Dios le hizo a Abram. Aquí, Dios está cumpliendo su promesa a Abram, aunque Agar no es la primera esposa de Abram. Agar es la única mujer en Génesis a la que Dios promete descendientes.</w:t>
      </w:r>
    </w:p>
    <w:p>
      <w:pPr/>
      <w:r>
        <w:rPr>
          <w:lang w:val="es_ES" w:bidi="es_ES"/>
        </w:rPr>
      </w:r>
      <w:r>
        <w:rPr>
          <w:lang w:val="es_ES" w:bidi="es_ES"/>
        </w:rPr>
        <w:t>El ángel de Dios dijo: "Escucha, estás embarazada y tendrás un hijo." Lo llamarás Ismael, que significa Dios escucha, porque Dios ha escuchado tu sufrimiento. Tu hijo será como un burro salvaje. Los burros salvajes vivían en desiertos. A diferencia de los burros que usaban las personas, estos burros a menudo eran libres, indomables y testarudos.</w:t>
      </w:r>
    </w:p>
    <w:p>
      <w:pPr/>
      <w:r>
        <w:rPr>
          <w:lang w:val="es_ES" w:bidi="es_ES"/>
        </w:rPr>
      </w:r>
      <w:r>
        <w:rPr>
          <w:lang w:val="es_ES" w:bidi="es_ES"/>
        </w:rPr>
        <w:t xml:space="preserve">Como grupo, miren una imagen de un </w:t>
      </w:r>
      <w:r>
        <w:rPr>
          <w:b/>
          <w:lang w:val="es_ES" w:bidi="es_ES"/>
        </w:rPr>
        <w:t>burro salvaje</w:t>
      </w:r>
      <w:r>
        <w:rPr>
          <w:lang w:val="es_ES" w:bidi="es_ES"/>
        </w:rPr>
        <w:t>. Conversen en grupo: ¿Qué piensan de la declaración de que Ismael será como un burro salvaje? ¿Qué piensan de que Dios prediga la personalidad de alguien? Pausen este audio aquí.</w:t>
      </w:r>
    </w:p>
    <w:p>
      <w:pPr/>
      <w:r>
        <w:rPr>
          <w:lang w:val="es_ES" w:bidi="es_ES"/>
        </w:rPr>
      </w:r>
      <w:r>
        <w:rPr>
          <w:lang w:val="es_ES" w:bidi="es_ES"/>
        </w:rPr>
        <w:t>El ángel continuó: «Su mano estará contra todos, y las manos de todos estarán contra él». "Él vivirá en hostilidad hacia todos sus parientes". Que la "mano de alguien estuviera contra" otra persona era un dicho que significaba que lucharían y serían hostiles entre sí.</w:t>
      </w:r>
    </w:p>
    <w:p>
      <w:pPr/>
      <w:r>
        <w:rPr>
          <w:lang w:val="es_ES" w:bidi="es_ES"/>
        </w:rPr>
      </w:r>
      <w:r>
        <w:rPr>
          <w:lang w:val="es_ES" w:bidi="es_ES"/>
        </w:rPr>
        <w:t>Agar le dio a Dios, quien le habló, el nombre El Roi, que significa "un Dios que ve", o "Dios que me ve". Agar es la única persona en el Antiguo Testamento que le da un nombre a Dios.</w:t>
      </w:r>
    </w:p>
    <w:p>
      <w:pPr/>
      <w:r>
        <w:rPr>
          <w:lang w:val="es_ES" w:bidi="es_ES"/>
        </w:rPr>
      </w:r>
      <w:r>
        <w:rPr>
          <w:lang w:val="es_ES" w:bidi="es_ES"/>
        </w:rPr>
        <w:t>Agar pensó: "¿Realmente he visto la espalda del que me ve?" Las palabras originales que la historia usó aquí son difíciles de entender. Podrían haber sido "¿Realmente he visto al que me ve?" o "¡Ahora he visto al que me ve!" o "¿Realmente he visto a Dios y sigo con vida?"</w:t>
      </w:r>
    </w:p>
    <w:p>
      <w:pPr/>
      <w:r>
        <w:rPr>
          <w:lang w:val="es_ES" w:bidi="es_ES"/>
        </w:rPr>
      </w:r>
      <w:r>
        <w:rPr>
          <w:lang w:val="es_ES" w:bidi="es_ES"/>
        </w:rPr>
        <w:t>Por eso, el manantial donde estaba Agar fue llamado Beer Lahai Roi, que significa "pozo del Dios vivo que ve". El manantial estaba entre Kades y Bered.</w:t>
      </w:r>
    </w:p>
    <w:p>
      <w:pPr/>
      <w:r>
        <w:rPr>
          <w:lang w:val="es_ES" w:bidi="es_ES"/>
        </w:rPr>
      </w:r>
      <w:r>
        <w:rPr>
          <w:lang w:val="es_ES" w:bidi="es_ES"/>
        </w:rPr>
        <w:t xml:space="preserve">Deténganse aquí y, como grupo, miren en </w:t>
      </w:r>
      <w:r>
        <w:rPr>
          <w:lang w:val="es_ES" w:bidi="es_ES"/>
        </w:rPr>
        <w:t>dónde podrían haber estado en un mapa el manantial, Kades y Bered</w:t>
      </w:r>
      <w:r>
        <w:rPr>
          <w:lang w:val="es_ES" w:bidi="es_ES"/>
        </w:rPr>
        <w:t>. Pausen este audio aquí.</w:t>
      </w:r>
    </w:p>
    <w:p>
      <w:pPr/>
      <w:r>
        <w:rPr>
          <w:lang w:val="es_ES" w:bidi="es_ES"/>
        </w:rPr>
      </w:r>
      <w:r>
        <w:rPr>
          <w:lang w:val="es_ES" w:bidi="es_ES"/>
        </w:rPr>
        <w:t>Entonces, Agar dio a luz a un hijo para Abram, y Abram llamó Ismael al hijo que Agar dio a luz. Al nombrar a Ismael, Abram mostró que Ismael era considerado completamente hijo de Abram. También muestra que Abram escuchó y respetó lo que Agar le dijo sobre lo que sucedió cuando ella huyó. Abram obedeció a Dios llamando Ismael al hijo de Agar. Abram tenía 86 años cuando Agar le dio a luz a Ismael.</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Génesis 16:1–16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Primera escena:</w:t>
      </w:r>
      <w:r>
        <w:rPr>
          <w:lang w:val="es_ES" w:bidi="es_ES"/>
        </w:rPr>
        <w:t xml:space="preserve"> Sarai, la esposa de Abram, no había tenido hijos para él. Pero tenía una esclava egipcia llamada Agar. Por lo tanto, Sarai le dio a su sierva Agar a Abram para tener hijos a través de ella. Pero Agar comenzó a tratar mal a Sarai. Sarai maltrató a Agar, y Agar huyó.</w:t>
      </w:r>
    </w:p>
    <w:p>
      <w:pPr/>
      <w:r>
        <w:rPr>
          <w:lang w:val="es_ES" w:bidi="es_ES"/>
        </w:rPr>
      </w:r>
      <w:r>
        <w:rPr>
          <w:b/>
          <w:lang w:val="es_ES" w:bidi="es_ES"/>
        </w:rPr>
        <w:t>Segunda escena:</w:t>
      </w:r>
      <w:r>
        <w:rPr>
          <w:lang w:val="es_ES" w:bidi="es_ES"/>
        </w:rPr>
        <w:t xml:space="preserve"> El ángel de Yahvé llegó a Agar cerca de un manantial de agua en el desierto, en el camino que lleva a Shur. Yahvé escuchó el sufrimiento de Agar, y le prometió un hijo que sería como un burro salvaje.</w:t>
      </w:r>
    </w:p>
    <w:p>
      <w:pPr/>
      <w:r>
        <w:rPr>
          <w:lang w:val="es_ES" w:bidi="es_ES"/>
        </w:rPr>
      </w:r>
      <w:r>
        <w:rPr>
          <w:b/>
          <w:lang w:val="es_ES" w:bidi="es_ES"/>
        </w:rPr>
        <w:t>Tercera escena:</w:t>
      </w:r>
      <w:r>
        <w:rPr>
          <w:lang w:val="es_ES" w:bidi="es_ES"/>
        </w:rPr>
        <w:t xml:space="preserve"> Entonces, Agar le dio a Yahvé el nombre: "Dios que me ve", porque pensó: "¿Realmente he visto al que me ve?" Es por eso que el pozo al lado del cual ella estaba se llamó más tarde Beer Lahai Roi, que significa "pozo del viviente que me ve".</w:t>
      </w:r>
    </w:p>
    <w:p>
      <w:pPr/>
      <w:r>
        <w:rPr>
          <w:lang w:val="es_ES" w:bidi="es_ES"/>
        </w:rPr>
      </w:r>
      <w:r>
        <w:rPr>
          <w:b/>
          <w:lang w:val="es_ES" w:bidi="es_ES"/>
        </w:rPr>
        <w:t>Cuarta escena:</w:t>
      </w:r>
      <w:r>
        <w:rPr>
          <w:lang w:val="es_ES" w:bidi="es_ES"/>
        </w:rPr>
        <w:t xml:space="preserve"> Entonces, Agar dio a luz a un hijo para Abram, y Abram lo llamó Ismael. Abram tenía 86 años cuando nació Ismael.</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Sarai</w:t>
      </w:r>
    </w:p>
    <w:p>
      <w:pPr>
        <w:pStyle w:val="ListBullet"/>
        <w:spacing w:line="240" w:lineRule="auto"/>
        <w:ind w:left="720"/>
      </w:pPr>
      <w:r>
        <w:rPr>
          <w:lang w:val="es_ES" w:bidi="es_ES"/>
        </w:rPr>
      </w:r>
      <w:r>
        <w:rPr>
          <w:lang w:val="es_ES" w:bidi="es_ES"/>
        </w:rPr>
        <w:t>Abram</w:t>
      </w:r>
    </w:p>
    <w:p>
      <w:pPr>
        <w:pStyle w:val="ListBullet"/>
        <w:spacing w:line="240" w:lineRule="auto"/>
        <w:ind w:left="720"/>
      </w:pPr>
      <w:r>
        <w:rPr>
          <w:lang w:val="es_ES" w:bidi="es_ES"/>
        </w:rPr>
      </w:r>
      <w:r>
        <w:rPr>
          <w:lang w:val="es_ES" w:bidi="es_ES"/>
        </w:rPr>
        <w:t>Agar</w:t>
      </w:r>
    </w:p>
    <w:p>
      <w:pPr>
        <w:pStyle w:val="ListBullet"/>
        <w:spacing w:line="240" w:lineRule="auto"/>
        <w:ind w:left="720"/>
      </w:pPr>
      <w:r>
        <w:rPr>
          <w:lang w:val="es_ES" w:bidi="es_ES"/>
        </w:rPr>
      </w:r>
      <w:r>
        <w:rPr>
          <w:lang w:val="es_ES" w:bidi="es_ES"/>
        </w:rPr>
        <w:t>Ángel de Dios</w:t>
      </w:r>
    </w:p>
    <w:p>
      <w:pPr>
        <w:pStyle w:val="ListBullet"/>
        <w:spacing w:line="240" w:lineRule="auto"/>
        <w:ind w:left="720"/>
      </w:pPr>
      <w:r>
        <w:rPr>
          <w:lang w:val="es_ES" w:bidi="es_ES"/>
        </w:rPr>
      </w:r>
      <w:r>
        <w:rPr>
          <w:lang w:val="es_ES" w:bidi="es_ES"/>
        </w:rPr>
        <w:t>Ismael (que se menciona)</w:t>
      </w:r>
    </w:p>
    <w:p>
      <w:pPr/>
      <w:r>
        <w:rPr>
          <w:lang w:val="es_ES" w:bidi="es_ES"/>
        </w:rPr>
      </w:r>
      <w:r>
        <w:rPr>
          <w:lang w:val="es_ES" w:bidi="es_ES"/>
        </w:rPr>
        <w:t>Como grupo, presten atención a estas partes de la ambientación del pasaje</w:t>
      </w:r>
    </w:p>
    <w:p>
      <w:pPr/>
      <w:r>
        <w:rPr>
          <w:lang w:val="es_ES" w:bidi="es_ES"/>
        </w:rPr>
      </w:r>
      <w:r>
        <w:rPr>
          <w:lang w:val="es_ES" w:bidi="es_ES"/>
        </w:rPr>
        <w:t>Visualicen cómo la escena uno establece la historia. Es posible que quieran reorganizar la escena uno. Unos 10 años después de que Dios hizo un pacto con Abram, Sarai habla francamente con Abram un día. Entonces, Sarai le dijo a Abram: "Escucha". Esta era una palabra que significaba que lo que Sarai estaba a punto de decir a continuación era importante.</w:t>
      </w:r>
    </w:p>
    <w:p>
      <w:pPr/>
      <w:r>
        <w:rPr>
          <w:lang w:val="es_ES" w:bidi="es_ES"/>
        </w:rPr>
      </w:r>
      <w:r>
        <w:rPr>
          <w:lang w:val="es_ES" w:bidi="es_ES"/>
        </w:rPr>
        <w:t>Conversen en grupo: En su cultura, ¿cómo le harían saber a alguien que lo que van a decir es muy importante para ustedes y que les gustaría que les prestara atención? Pausen este audio aquí.</w:t>
      </w:r>
    </w:p>
    <w:p>
      <w:pPr/>
      <w:r>
        <w:rPr>
          <w:lang w:val="es_ES" w:bidi="es_ES"/>
        </w:rPr>
      </w:r>
      <w:r>
        <w:rPr>
          <w:lang w:val="es_ES" w:bidi="es_ES"/>
        </w:rPr>
        <w:t>Ella dice: "No sé qué promesas piensas que Dios te hizo, ¡pero me ha impedido darte hijos!" Duerme con mi esclava Agar. Tal vez pueda construir una familia a través de ella." Y Abram está de acuerdo con el plan de Sarai.</w:t>
      </w:r>
    </w:p>
    <w:p>
      <w:pPr/>
      <w:r>
        <w:rPr>
          <w:lang w:val="es_ES" w:bidi="es_ES"/>
        </w:rPr>
      </w:r>
      <w:r>
        <w:rPr>
          <w:lang w:val="es_ES" w:bidi="es_ES"/>
        </w:rPr>
        <w:t>En la segunda escena, visualicen las interacciones entre los tres personajes diferentes: Sarai, Abram y Agar. Sarai le da a Abram su esclava Agar como otra esposa. Abram duerme con Agar, y Agar queda embarazada. Cuando Agar se da cuenta de que está embarazada, mira a Sarai con desprecio u odio. Sarai le dice a Abram: "¡Todo esto es culpa tuya!" Sé que te di a Agar, pero que Yahvé juzgue quién tiene razón, ¡tú o yo!"</w:t>
      </w:r>
    </w:p>
    <w:p>
      <w:pPr/>
      <w:r>
        <w:rPr>
          <w:lang w:val="es_ES" w:bidi="es_ES"/>
        </w:rPr>
      </w:r>
      <w:r>
        <w:rPr>
          <w:lang w:val="es_ES" w:bidi="es_ES"/>
        </w:rPr>
        <w:t>Abram responde: "Escucha, Agar es tu esclava. Haz con ella lo que quieras."</w:t>
      </w:r>
    </w:p>
    <w:p>
      <w:pPr/>
      <w:r>
        <w:rPr>
          <w:lang w:val="es_ES" w:bidi="es_ES"/>
        </w:rPr>
      </w:r>
      <w:r>
        <w:rPr>
          <w:lang w:val="es_ES" w:bidi="es_ES"/>
        </w:rPr>
        <w:t>Entonces, Sarai trata a Agar duramente, y Agar huye.</w:t>
      </w:r>
    </w:p>
    <w:p>
      <w:pPr/>
      <w:r>
        <w:rPr>
          <w:lang w:val="es_ES" w:bidi="es_ES"/>
        </w:rPr>
      </w:r>
      <w:r>
        <w:rPr>
          <w:lang w:val="es_ES" w:bidi="es_ES"/>
        </w:rPr>
        <w:t>La tercera escena tiene lugar en el desierto, en el camino a Shur, junto a un manantial de agua. Los manantiales de agua son fuentes de agua dulce que están sobre el suelo. Este manantial de agua puede haber estado cerca de Egipto.</w:t>
      </w:r>
    </w:p>
    <w:p>
      <w:pPr/>
      <w:r>
        <w:rPr>
          <w:lang w:val="es_ES" w:bidi="es_ES"/>
        </w:rPr>
      </w:r>
      <w:r>
        <w:rPr>
          <w:lang w:val="es_ES" w:bidi="es_ES"/>
        </w:rPr>
        <w:t xml:space="preserve">Deténganse aquí y, en grupo, miren </w:t>
      </w:r>
      <w:r>
        <w:rPr>
          <w:lang w:val="es_ES" w:bidi="es_ES"/>
        </w:rPr>
        <w:t>el lugar donde podrían haber estado el camino a Shur y el manantial de agua</w:t>
      </w:r>
      <w:r>
        <w:rPr>
          <w:lang w:val="es_ES" w:bidi="es_ES"/>
        </w:rPr>
        <w:t xml:space="preserve"> en un mapa. Pausen este audio aquí.</w:t>
      </w:r>
    </w:p>
    <w:p>
      <w:pPr/>
      <w:r>
        <w:rPr>
          <w:lang w:val="es_ES" w:bidi="es_ES"/>
        </w:rPr>
      </w:r>
      <w:r>
        <w:rPr>
          <w:lang w:val="es_ES" w:bidi="es_ES"/>
        </w:rPr>
        <w:t>El ángel de Dios encuentra a Agar y dice: "Agar, esclava de Sarai, ¿de dónde vienes y a dónde vas?"</w:t>
      </w:r>
    </w:p>
    <w:p>
      <w:pPr/>
      <w:r>
        <w:rPr>
          <w:lang w:val="es_ES" w:bidi="es_ES"/>
        </w:rPr>
      </w:r>
      <w:r>
        <w:rPr>
          <w:lang w:val="es_ES" w:bidi="es_ES"/>
        </w:rPr>
        <w:t>Agar responde: "Estoy huyendo de mi señora, Sarai".</w:t>
      </w:r>
    </w:p>
    <w:p>
      <w:pPr/>
      <w:r>
        <w:rPr>
          <w:lang w:val="es_ES" w:bidi="es_ES"/>
        </w:rPr>
      </w:r>
      <w:r>
        <w:rPr>
          <w:lang w:val="es_ES" w:bidi="es_ES"/>
        </w:rPr>
        <w:t>Mientras el ángel de Dios habla con Agar, la historia repite "el ángel de Dios dijo" tres veces. Esto muestra que el ángel de Dios le dice tres cosas diferentes a Agar. El ángel de Dios primero le dice a Agar que regrese a Sarai, luego el ángel le promete a Agar muchos descendientes, y finalmente el ángel de Dios le dice a Agar cómo será su hijo.</w:t>
      </w:r>
    </w:p>
    <w:p>
      <w:pPr/>
      <w:r>
        <w:rPr>
          <w:lang w:val="es_ES" w:bidi="es_ES"/>
        </w:rPr>
      </w:r>
      <w:r>
        <w:rPr>
          <w:lang w:val="es_ES" w:bidi="es_ES"/>
        </w:rPr>
        <w:t>El ángel dice: "Regresa a tu señora, y sométete a ella".</w:t>
      </w:r>
    </w:p>
    <w:p>
      <w:pPr/>
      <w:r>
        <w:rPr>
          <w:lang w:val="es_ES" w:bidi="es_ES"/>
        </w:rPr>
      </w:r>
      <w:r>
        <w:rPr>
          <w:lang w:val="es_ES" w:bidi="es_ES"/>
        </w:rPr>
        <w:t>El ángel dice: "Te daré más descendientes de los que puedas contar".</w:t>
      </w:r>
    </w:p>
    <w:p>
      <w:pPr/>
      <w:r>
        <w:rPr>
          <w:lang w:val="es_ES" w:bidi="es_ES"/>
        </w:rPr>
      </w:r>
      <w:r>
        <w:rPr>
          <w:lang w:val="es_ES" w:bidi="es_ES"/>
        </w:rPr>
        <w:t>El ángel dice: "Estás embarazada y darás a luz a un hijo." Lo llamarás Ismael, que significa 'Dios escucha', porque Dios ha escuchado tu sufrimiento. Tu hijo será como un burro salvaje." Será hostil a todos, y todos serán hostiles con él. Vivirá en conflicto con sus parientes". Esto último que dice el ángel de Dios es un versículo de poesía.</w:t>
      </w:r>
    </w:p>
    <w:p>
      <w:pPr/>
      <w:r>
        <w:rPr>
          <w:lang w:val="es_ES" w:bidi="es_ES"/>
        </w:rPr>
      </w:r>
      <w:r>
        <w:rPr>
          <w:lang w:val="es_ES" w:bidi="es_ES"/>
        </w:rPr>
        <w:t xml:space="preserve">Deténganse aquí y miren una imagen de un </w:t>
      </w:r>
      <w:r>
        <w:rPr>
          <w:b/>
          <w:lang w:val="es_ES" w:bidi="es_ES"/>
        </w:rPr>
        <w:t>burro salvaje</w:t>
      </w:r>
      <w:r>
        <w:rPr>
          <w:lang w:val="es_ES" w:bidi="es_ES"/>
        </w:rPr>
        <w:t xml:space="preserve"> en grupo. Conversen en grupo: ¿Qué tipos de formas poéticas tiene su comunidad? ¿Cómo podrían mostrar lo que dice el ángel de una forma poética? Pausen este audio aquí.</w:t>
      </w:r>
    </w:p>
    <w:p>
      <w:pPr/>
      <w:r>
        <w:rPr>
          <w:lang w:val="es_ES" w:bidi="es_ES"/>
        </w:rPr>
      </w:r>
      <w:r>
        <w:rPr>
          <w:lang w:val="es_ES" w:bidi="es_ES"/>
        </w:rPr>
        <w:t>Visualicen la respuesta de Agar en la cuarta escena. Agar le da a Dios un nombre, "Dios que me ve", porque se dice a sí misma: "¡He visto al Dios que me ve!" Es por eso que el manantial más tarde se llamó Beer Lahai Roi, que significa "pozo del Dios vivo que ve". Está entre Kades y Bered.</w:t>
      </w:r>
    </w:p>
    <w:p>
      <w:pPr/>
      <w:r>
        <w:rPr>
          <w:lang w:val="es_ES" w:bidi="es_ES"/>
        </w:rPr>
      </w:r>
      <w:r>
        <w:rPr>
          <w:lang w:val="es_ES" w:bidi="es_ES"/>
        </w:rPr>
        <w:t xml:space="preserve">Muestren al equipo en un mapa dónde </w:t>
      </w:r>
      <w:r>
        <w:rPr>
          <w:lang w:val="es_ES" w:bidi="es_ES"/>
        </w:rPr>
        <w:t>podría haber estado este manantial.</w:t>
      </w:r>
    </w:p>
    <w:p>
      <w:pPr/>
      <w:r>
        <w:rPr>
          <w:lang w:val="es_ES" w:bidi="es_ES"/>
        </w:rPr>
      </w:r>
      <w:r>
        <w:rPr>
          <w:lang w:val="es_ES" w:bidi="es_ES"/>
        </w:rPr>
        <w:t>Visualicen la conclusión en la escena cinco. Agar regresa y le da un hijo a Abram. Abram nombra al niño Ismael. Abram tiene a Ismael a los 86 años.</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Génesis 16:1–16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Sarai</w:t>
      </w:r>
    </w:p>
    <w:p>
      <w:pPr>
        <w:pStyle w:val="ListBullet"/>
        <w:spacing w:line="240" w:lineRule="auto"/>
        <w:ind w:left="720"/>
      </w:pPr>
      <w:r>
        <w:rPr>
          <w:lang w:val="es_ES" w:bidi="es_ES"/>
        </w:rPr>
      </w:r>
      <w:r>
        <w:rPr>
          <w:lang w:val="es_ES" w:bidi="es_ES"/>
        </w:rPr>
        <w:t>Abram</w:t>
      </w:r>
    </w:p>
    <w:p>
      <w:pPr>
        <w:pStyle w:val="ListBullet"/>
        <w:spacing w:line="240" w:lineRule="auto"/>
        <w:ind w:left="720"/>
      </w:pPr>
      <w:r>
        <w:rPr>
          <w:lang w:val="es_ES" w:bidi="es_ES"/>
        </w:rPr>
      </w:r>
      <w:r>
        <w:rPr>
          <w:lang w:val="es_ES" w:bidi="es_ES"/>
        </w:rPr>
        <w:t>Agar</w:t>
      </w:r>
    </w:p>
    <w:p>
      <w:pPr>
        <w:pStyle w:val="ListBullet"/>
        <w:spacing w:line="240" w:lineRule="auto"/>
        <w:ind w:left="720"/>
      </w:pPr>
      <w:r>
        <w:rPr>
          <w:lang w:val="es_ES" w:bidi="es_ES"/>
        </w:rPr>
      </w:r>
      <w:r>
        <w:rPr>
          <w:lang w:val="es_ES" w:bidi="es_ES"/>
        </w:rPr>
        <w:t>Ángel de Dios</w:t>
      </w:r>
    </w:p>
    <w:p>
      <w:pPr>
        <w:pStyle w:val="ListBullet"/>
        <w:spacing w:line="240" w:lineRule="auto"/>
        <w:ind w:left="720"/>
      </w:pPr>
      <w:r>
        <w:rPr>
          <w:lang w:val="es_ES" w:bidi="es_ES"/>
        </w:rPr>
      </w:r>
      <w:r>
        <w:rPr>
          <w:lang w:val="es_ES" w:bidi="es_ES"/>
        </w:rPr>
        <w:t>Ismael (que se menciona)</w:t>
      </w:r>
    </w:p>
    <w:p>
      <w:pPr/>
      <w:r>
        <w:rPr>
          <w:lang w:val="es_ES" w:bidi="es_ES"/>
        </w:rPr>
      </w:r>
      <w:r>
        <w:rPr>
          <w:lang w:val="es_ES" w:bidi="es_ES"/>
        </w:rPr>
        <w:t>En grupo, dramaticen el texto dos veces. Deben actuar el pasaje en su propio idioma.</w:t>
      </w:r>
    </w:p>
    <w:p>
      <w:pPr/>
      <w:r>
        <w:rPr>
          <w:lang w:val="es_ES" w:bidi="es_ES"/>
        </w:rPr>
      </w:r>
      <w:r>
        <w:rPr>
          <w:lang w:val="es_ES" w:bidi="es_ES"/>
        </w:rPr>
        <w:t>Primero, actúen la historia sin hacer pausas. Presten atención al diálogo, la fluidez, la trama y la cronología de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actúen el pasaje.</w:t>
      </w:r>
    </w:p>
    <w:p>
      <w:pPr/>
      <w:r>
        <w:rPr>
          <w:lang w:val="es_ES" w:bidi="es_ES"/>
        </w:rPr>
      </w:r>
      <w:r>
        <w:rPr>
          <w:lang w:val="es_ES" w:bidi="es_ES"/>
        </w:rPr>
        <w:t>El grupo debe actuar este texto por segunda vez. En ciertos momentos de la dramatización, hagan una pausa y pregunten a la persona que está interpretando el personaje: ¿Qué estás sintiendo o pensando? La persona que interpreta al personaje debe responder qué estaría sintiendo o pensando si fuera ese personaje. Luego, reanuden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Sarai, la esposa de Abram, no había tenido hijos para Abram. Pero Sarai tenía una esclava egipcia llamada Agar. Entonces, Sarai le dijo a Abram: "Escucha, Dios me ha impedido tener hijos. Ve con mi sierva. Tal vez pueda construir una familia a través de ella."</w:t>
      </w:r>
    </w:p>
    <w:p>
      <w:pPr/>
      <w:r>
        <w:rPr>
          <w:lang w:val="es_ES" w:bidi="es_ES"/>
        </w:rPr>
      </w:r>
      <w:r>
        <w:rPr>
          <w:lang w:val="es_ES" w:bidi="es_ES"/>
        </w:rPr>
        <w:t>Detengan la acción: Pregúntenle a la actriz que interpreta a Sarai: "¿Qué está sintiendo o pensando?" Es posible que escuchen cosas como: "Estoy avergonzada porque no he tenido hijos", o "Siento que no tengo otras opciones más que darle a Abram mi sierva", o "Tal vez esto es lo que Dios quería que sucediera cuando dijo que le daría a Abram muchos descendientes", o "Estoy desesperada". Reanuden la actuación.</w:t>
      </w:r>
    </w:p>
    <w:p>
      <w:pPr/>
      <w:r>
        <w:rPr>
          <w:lang w:val="es_ES" w:bidi="es_ES"/>
        </w:rPr>
      </w:r>
      <w:r>
        <w:rPr>
          <w:lang w:val="es_ES" w:bidi="es_ES"/>
        </w:rPr>
        <w:t>Abram aceptó el plan de Sarai. Entonces, Sarai le dio a su esclava egipcia, Agar, a Abram como otra esposa. Abram fue a Agar, y ella quedó embarazada. Pero cuando Agar vio que estaba embarazada, comenzó a despreciar a Sarai.</w:t>
      </w:r>
    </w:p>
    <w:p>
      <w:pPr/>
      <w:r>
        <w:rPr>
          <w:lang w:val="es_ES" w:bidi="es_ES"/>
        </w:rPr>
      </w:r>
      <w:r>
        <w:rPr>
          <w:lang w:val="es_ES" w:bidi="es_ES"/>
        </w:rPr>
        <w:t>Detengan la acción: Pregúntenle a la actriz que interpreta a Sarai: "¿Qué está sintiendo o pensando?" Es posible que escuchen cosas como: "Estoy enojada por cómo Agar me está tratando", o "Me siento humillada por cómo Agar me trata". Pregúntenle a la actriz que interpreta a Agar: "¿Qué está sintiendo o pensando?" Es posible que escuchen cosas como: "Estoy orgullosa de estar embarazada", o "Sarai me parece menos importante ahora que estoy embarazada y ella no lo está", o "Estoy enojada con Sarai". Reanuden la actuación.</w:t>
      </w:r>
    </w:p>
    <w:p>
      <w:pPr/>
      <w:r>
        <w:rPr>
          <w:lang w:val="es_ES" w:bidi="es_ES"/>
        </w:rPr>
      </w:r>
      <w:r>
        <w:rPr>
          <w:lang w:val="es_ES" w:bidi="es_ES"/>
        </w:rPr>
        <w:t>Sarai le dijo a Abram: "¡Todo esto es culpa tuya!" ¡Te di a Agar, pero ahora que está embarazada, me desprecia! «¡Que Dios juzgue quién tiene la culpa: tú o yo!»</w:t>
      </w:r>
    </w:p>
    <w:p>
      <w:pPr/>
      <w:r>
        <w:rPr>
          <w:lang w:val="es_ES" w:bidi="es_ES"/>
        </w:rPr>
      </w:r>
      <w:r>
        <w:rPr>
          <w:lang w:val="es_ES" w:bidi="es_ES"/>
        </w:rPr>
        <w:t>Abram respondió: "Escucha, es tu esclava. Haz lo que quieras con ella".</w:t>
      </w:r>
    </w:p>
    <w:p>
      <w:pPr/>
      <w:r>
        <w:rPr>
          <w:lang w:val="es_ES" w:bidi="es_ES"/>
        </w:rPr>
      </w:r>
      <w:r>
        <w:rPr>
          <w:lang w:val="es_ES" w:bidi="es_ES"/>
        </w:rPr>
        <w:t>Detengan la acción: Pregúntenle a la actriz que interpreta a Sarai: "¿Qué está sintiendo o pensando?" Es posible que escuchen cosas como: "Estoy enojada porque Abram, el jefe de la casa, no ha solucionado esto", o "Me siento amenazada por Agar", o "Todavía soy la señora de Agar, aunque está embarazada, por lo que estoy enojada porque me esté tratando con desprecio". Pregúntenle al actor que interpreta a Abram: "¿Qué está sintiendo o pensando?" Es posible que escuchen cosas como: "Solo quiero que haya calma en mi hogar", o "No quiero hacerme responsable de esto". Reanuden la actuación.</w:t>
      </w:r>
    </w:p>
    <w:p>
      <w:pPr/>
      <w:r>
        <w:rPr>
          <w:lang w:val="es_ES" w:bidi="es_ES"/>
        </w:rPr>
      </w:r>
      <w:r>
        <w:rPr>
          <w:lang w:val="es_ES" w:bidi="es_ES"/>
        </w:rPr>
        <w:t>Sarai comenzó a tratar a Agar duramente, por lo que Agar huyó.</w:t>
      </w:r>
    </w:p>
    <w:p>
      <w:pPr/>
      <w:r>
        <w:rPr>
          <w:lang w:val="es_ES" w:bidi="es_ES"/>
        </w:rPr>
      </w:r>
      <w:r>
        <w:rPr>
          <w:lang w:val="es_ES" w:bidi="es_ES"/>
        </w:rPr>
        <w:t>El ángel de Dios vino a Agar en un manantial de agua. El ángel dijo: "Agar, esclava de Sarai, ¿de dónde vienes y a dónde vas?"</w:t>
      </w:r>
    </w:p>
    <w:p>
      <w:pPr/>
      <w:r>
        <w:rPr>
          <w:lang w:val="es_ES" w:bidi="es_ES"/>
        </w:rPr>
      </w:r>
      <w:r>
        <w:rPr>
          <w:lang w:val="es_ES" w:bidi="es_ES"/>
        </w:rPr>
        <w:t>Detengan la acción: Pregúntenle al actor que interpreta al ángel de Dios: "¿Qué está sintiendo o pensando?" Es posible que escuchen cosas como: "Estoy a punto de decirle a Agar algo importante", o "Busqué a Agar por una razón". Reanuden la actuación.</w:t>
      </w:r>
    </w:p>
    <w:p>
      <w:pPr/>
      <w:r>
        <w:rPr>
          <w:lang w:val="es_ES" w:bidi="es_ES"/>
        </w:rPr>
      </w:r>
      <w:r>
        <w:rPr>
          <w:lang w:val="es_ES" w:bidi="es_ES"/>
        </w:rPr>
        <w:t>Agar respondió: "Estoy huyendo de mi señora, Sarai".</w:t>
      </w:r>
    </w:p>
    <w:p>
      <w:pPr/>
      <w:r>
        <w:rPr>
          <w:lang w:val="es_ES" w:bidi="es_ES"/>
        </w:rPr>
      </w:r>
      <w:r>
        <w:rPr>
          <w:lang w:val="es_ES" w:bidi="es_ES"/>
        </w:rPr>
        <w:t>El ángel dijo: "Regresa a tu señora, y sé su esclava".</w:t>
      </w:r>
    </w:p>
    <w:p>
      <w:pPr/>
      <w:r>
        <w:rPr>
          <w:lang w:val="es_ES" w:bidi="es_ES"/>
        </w:rPr>
      </w:r>
      <w:r>
        <w:rPr>
          <w:lang w:val="es_ES" w:bidi="es_ES"/>
        </w:rPr>
        <w:t>Detengan la acción: Pregúntenle a la actriz que interpreta a Agar: "¿Qué está sintiendo o pensando?" Es posible que escuchen cosas como: "Tengo miedo de lo que sucederá si regreso con Sarai", o "Me asombra que el ángel de Dios conozca mi nombre y sepa quién soy". Reanuden la actuación.</w:t>
      </w:r>
    </w:p>
    <w:p>
      <w:pPr/>
      <w:r>
        <w:rPr>
          <w:lang w:val="es_ES" w:bidi="es_ES"/>
        </w:rPr>
      </w:r>
      <w:r>
        <w:rPr>
          <w:lang w:val="es_ES" w:bidi="es_ES"/>
        </w:rPr>
        <w:t>Entonces el ángel dijo: "Te daré más descendientes de los que puedas contar".</w:t>
      </w:r>
    </w:p>
    <w:p>
      <w:pPr/>
      <w:r>
        <w:rPr>
          <w:lang w:val="es_ES" w:bidi="es_ES"/>
        </w:rPr>
      </w:r>
      <w:r>
        <w:rPr>
          <w:lang w:val="es_ES" w:bidi="es_ES"/>
        </w:rPr>
        <w:t>Finalmente el ángel dijo: "Estás embarazada y darás a luz a un hijo. Lo llamarás Ismael, que significa 'Dios escucha', porque Dios ha escuchado tu sufrimiento. Su hijo será como un animal libre e indomable. Será hostil hacia todos, y todos serán hostiles hacia él. Vivirá en conflicto con sus parientes."</w:t>
      </w:r>
    </w:p>
    <w:p>
      <w:pPr/>
      <w:r>
        <w:rPr>
          <w:lang w:val="es_ES" w:bidi="es_ES"/>
        </w:rPr>
      </w:r>
      <w:r>
        <w:rPr>
          <w:lang w:val="es_ES" w:bidi="es_ES"/>
        </w:rPr>
        <w:t>Agar llamó a Dios El Roi, que significa "Dios que me ve". Se dijo a sí misma: "He visto al Dios que me ve".</w:t>
      </w:r>
    </w:p>
    <w:p>
      <w:pPr/>
      <w:r>
        <w:rPr>
          <w:lang w:val="es_ES" w:bidi="es_ES"/>
        </w:rPr>
      </w:r>
      <w:r>
        <w:rPr>
          <w:lang w:val="es_ES" w:bidi="es_ES"/>
        </w:rPr>
        <w:t>Terminen la actuación. Pregúntenle a la actriz que interpreta a Agar: "¿Qué está sintiendo o pensando?" Es posible que escuchen cosas como: "No puedo creer que esté viva después de haber visto a Dios", o "Estoy abrumada, porque Dios me ha hablado", o "Estoy asombrada de que Dios se haya fijado en mí."</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El nombre personal de Dios, </w:t>
      </w:r>
      <w:r>
        <w:rPr>
          <w:b/>
          <w:lang w:val="es_ES" w:bidi="es_ES"/>
        </w:rPr>
        <w:t>Yahvé</w:t>
      </w:r>
      <w:r>
        <w:rPr>
          <w:lang w:val="es_ES" w:bidi="es_ES"/>
        </w:rPr>
        <w:t xml:space="preserve">, se usa a lo largo de la mayor parte de este pasaje. Usen el mismo nombre para Yahvé que han usado en los pasajes anteriores, y vean el Glosario Principal para obtener más información sobre </w:t>
      </w:r>
      <w:r>
        <w:rPr>
          <w:lang w:val="es_ES" w:bidi="es_ES"/>
        </w:rPr>
        <w:t>Yahvé</w:t>
      </w:r>
      <w:r>
        <w:rPr>
          <w:lang w:val="es_ES" w:bidi="es_ES"/>
        </w:rPr>
        <w:t>.</w:t>
      </w:r>
    </w:p>
    <w:p>
      <w:pPr/>
      <w:r>
        <w:rPr>
          <w:lang w:val="es_ES" w:bidi="es_ES"/>
        </w:rPr>
      </w:r>
      <w:r>
        <w:rPr>
          <w:lang w:val="es_ES" w:bidi="es_ES"/>
        </w:rPr>
        <w:t xml:space="preserve">Sarai, la esposa de Abram, no había dado a luz a hijos para Abram. Pero tenía una </w:t>
      </w:r>
      <w:r>
        <w:rPr>
          <w:b/>
          <w:lang w:val="es_ES" w:bidi="es_ES"/>
        </w:rPr>
        <w:t>esclava</w:t>
      </w:r>
      <w:r>
        <w:rPr>
          <w:lang w:val="es_ES" w:bidi="es_ES"/>
        </w:rPr>
        <w:t xml:space="preserve"> egipcia llamada Agar. Un esclavo es una persona que es propiedad de alguien más. La palabra que se usa para esclavo aquí se refiere al siervo personal de alguien. Busquen la palabra para </w:t>
      </w:r>
      <w:r>
        <w:rPr>
          <w:lang w:val="es_ES" w:bidi="es_ES"/>
        </w:rPr>
        <w:t>esclavo</w:t>
      </w:r>
      <w:r>
        <w:rPr>
          <w:lang w:val="es_ES" w:bidi="es_ES"/>
        </w:rPr>
        <w:t xml:space="preserve"> en el glosario y usen la misma palabra aquí que usaron en las historias anteriores.</w:t>
      </w:r>
    </w:p>
    <w:p>
      <w:pPr/>
      <w:r>
        <w:rPr>
          <w:lang w:val="es_ES" w:bidi="es_ES"/>
        </w:rPr>
      </w:r>
      <w:r>
        <w:rPr>
          <w:lang w:val="es_ES" w:bidi="es_ES"/>
        </w:rPr>
        <w:t xml:space="preserve">Cuando Agar vio que estaba embarazada, comenzó a tratar a su señora con desprecio. Entonces, Sarai le dijo a Abram: "¡Todo esto es culpa tuya!" Sé que entregué a mi esclava </w:t>
      </w:r>
      <w:r>
        <w:rPr>
          <w:b/>
          <w:lang w:val="es_ES" w:bidi="es_ES"/>
        </w:rPr>
        <w:t>a tus brazos</w:t>
      </w:r>
      <w:r>
        <w:rPr>
          <w:lang w:val="es_ES" w:bidi="es_ES"/>
        </w:rPr>
        <w:t xml:space="preserve">." La frase que Sarai usa aquí, </w:t>
      </w:r>
      <w:r>
        <w:rPr>
          <w:b/>
          <w:lang w:val="es_ES" w:bidi="es_ES"/>
        </w:rPr>
        <w:t>en tus brazos,</w:t>
      </w:r>
      <w:r>
        <w:rPr>
          <w:lang w:val="es_ES" w:bidi="es_ES"/>
        </w:rPr>
        <w:t xml:space="preserve"> se refiere al hecho de que Sarai le dio a Agar a Abram específicamente para que Abram la embarazara.</w:t>
      </w:r>
    </w:p>
    <w:p>
      <w:pPr/>
      <w:r>
        <w:rPr>
          <w:lang w:val="es_ES" w:bidi="es_ES"/>
        </w:rPr>
      </w:r>
      <w:r>
        <w:rPr>
          <w:lang w:val="es_ES" w:bidi="es_ES"/>
        </w:rPr>
        <w:t xml:space="preserve">Cuando Sarai comenzó a maltratar a Agar, Agar huyó. El </w:t>
      </w:r>
      <w:r>
        <w:rPr>
          <w:b/>
          <w:lang w:val="es_ES" w:bidi="es_ES"/>
        </w:rPr>
        <w:t>ángel de Yahvé</w:t>
      </w:r>
      <w:r>
        <w:rPr>
          <w:lang w:val="es_ES" w:bidi="es_ES"/>
        </w:rPr>
        <w:t xml:space="preserve"> vino a Agar al lado de un manantial de agua en el desierto, en el camino a Shur. Un ángel es un ser sobrenatural y espiritual, un mensajero de Dios. Los ángeles se aparecen a los humanos en forma humana, y a menudo vienen con un mensaje específico o para hacer una tarea específica. Aquí, sin embargo, el ángel de Yahvé tiene un significado diferente. La palabra ángel se combina con el nombre personal de Dios, Yahvé. El ángel del Señor, o ángel de Yahvé, probablemente se refería a la presencia de Dios que aparecía en forma humana. Podría haberse referido a un ángel que representaba a Dios.</w:t>
      </w:r>
    </w:p>
    <w:p>
      <w:pPr/>
      <w:r>
        <w:rPr>
          <w:lang w:val="es_ES" w:bidi="es_ES"/>
        </w:rPr>
      </w:r>
      <w:r>
        <w:rPr>
          <w:lang w:val="es_ES" w:bidi="es_ES"/>
        </w:rPr>
        <w:t xml:space="preserve">Deténganse aquí y busquen </w:t>
      </w:r>
      <w:r>
        <w:rPr>
          <w:lang w:val="es_ES" w:bidi="es_ES"/>
        </w:rPr>
        <w:t>ángel del Señor</w:t>
      </w:r>
      <w:r>
        <w:rPr>
          <w:lang w:val="es_ES" w:bidi="es_ES"/>
        </w:rPr>
        <w:t xml:space="preserve"> o ángel de Yahvé en el Glosario Principal y usen la misma palabra o frase para ángel de Yahvé en todas sus próximas historias. Pausen este audio aquí.</w:t>
      </w:r>
    </w:p>
    <w:p>
      <w:pPr/>
      <w:r>
        <w:rPr>
          <w:lang w:val="es_ES" w:bidi="es_ES"/>
        </w:rPr>
      </w:r>
      <w:r>
        <w:rPr>
          <w:lang w:val="es_ES" w:bidi="es_ES"/>
        </w:rPr>
        <w:t xml:space="preserve">El ángel dijo: "Te daré más </w:t>
      </w:r>
      <w:r>
        <w:rPr>
          <w:b/>
          <w:lang w:val="es_ES" w:bidi="es_ES"/>
        </w:rPr>
        <w:t>descendientes</w:t>
      </w:r>
      <w:r>
        <w:rPr>
          <w:lang w:val="es_ES" w:bidi="es_ES"/>
        </w:rPr>
        <w:t xml:space="preserve"> de los que puedes contar". Descendientes se refiere a los hijos de Agar, los hijos de estos y todas las personas que vendrían de Agar y la considerarían una antepasada.</w:t>
      </w:r>
    </w:p>
    <w:p>
      <w:pPr/>
      <w:r>
        <w:rPr>
          <w:lang w:val="es_ES" w:bidi="es_ES"/>
        </w:rPr>
      </w:r>
      <w:r>
        <w:rPr>
          <w:lang w:val="es_ES" w:bidi="es_ES"/>
        </w:rPr>
        <w:t xml:space="preserve">Entonces Agar le dio a Dios un nombre, </w:t>
      </w:r>
      <w:r>
        <w:rPr>
          <w:b/>
          <w:lang w:val="es_ES" w:bidi="es_ES"/>
        </w:rPr>
        <w:t>El Roi</w:t>
      </w:r>
      <w:r>
        <w:rPr>
          <w:lang w:val="es_ES" w:bidi="es_ES"/>
        </w:rPr>
        <w:t>. El Roi significa "Dios está viendo" o "Dios que me ve".</w:t>
      </w:r>
    </w:p>
    <w:p>
      <w:pPr/>
      <w:r>
        <w:rPr>
          <w:lang w:val="es_ES" w:bidi="es_ES"/>
        </w:rPr>
      </w:r>
      <w:r>
        <w:rPr>
          <w:lang w:val="es_ES" w:bidi="es_ES"/>
        </w:rPr>
        <w:t xml:space="preserve">Deténganse aquí y conversen en equipo: ¿Cómo dirán los nombres de Dios, como este? Busquen </w:t>
      </w:r>
      <w:r>
        <w:rPr>
          <w:lang w:val="es_ES" w:bidi="es_ES"/>
        </w:rPr>
        <w:t>El Roi</w:t>
      </w:r>
      <w:r>
        <w:rPr>
          <w:lang w:val="es_ES" w:bidi="es_ES"/>
        </w:rPr>
        <w:t xml:space="preserve"> en el Glosario Principal. Pausen este audio aquí.</w:t>
      </w:r>
    </w:p>
    <w:p>
      <w:pPr/>
      <w:r>
        <w:rPr>
          <w:lang w:val="es_ES" w:bidi="es_ES"/>
        </w:rPr>
      </w:r>
      <w:r>
        <w:rPr>
          <w:lang w:val="es_ES" w:bidi="es_ES"/>
        </w:rPr>
        <w:t>Agar dijo: "He visto al Dios que me ve". Por eso, el pozo junto al cual estuvo Agar más tarde se llamó Beer Lahai Roi. Beer Lahai Roi significa "pozo del Dios vivo que me ve". Más tarde podría encontrarse entre Cades y Bered.</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tratado.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Pausa este audio aquí.</w:t>
      </w:r>
    </w:p>
    <w:p>
      <w:pPr/>
      <w:r>
        <w:rPr>
          <w:lang w:val="es_ES" w:bidi="es_ES"/>
        </w:rPr>
      </w:r>
      <w:r>
        <w:rPr>
          <w:lang w:val="es_ES" w:bidi="es_ES"/>
        </w:rPr>
        <w:t>Luego, cada miembro del grupo deberá decir todo el pasaje, sin interrupciones, al menos una vez. Un miembro del grupo puede usar objetos diversos, movimientos o su guion gráfico para que le ayuden a recordar el pasaje.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17:1–27</w:t>
      </w:r>
      <w:r>
        <w:rPr>
          <w:lang w:val="es_ES" w:bidi="es_ES"/>
        </w:rPr>
      </w:r>
    </w:p>
    <w:p>
      <w:pPr>
        <w:pStyle w:val="Heading3"/>
      </w:pPr>
      <w:r>
        <w:rPr>
          <w:lang w:val="es_ES" w:bidi="es_ES"/>
        </w:rPr>
        <w:t>Escuchar con el corazón</w:t>
      </w:r>
    </w:p>
    <w:p>
      <w:pPr/>
      <w:r>
        <w:rPr>
          <w:lang w:val="es_ES" w:bidi="es_ES"/>
        </w:rPr>
      </w:r>
      <w:r>
        <w:rPr>
          <w:lang w:val="es_ES" w:bidi="es_ES"/>
        </w:rPr>
        <w:t>En este paso, escuchen Génesis 17:1–27 y guárdenlo en sus corazones. Escuchen una versión en audio de Génesis 17:1–27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w:t>
      </w:r>
    </w:p>
    <w:p>
      <w:pPr>
        <w:pStyle w:val="ListBullet"/>
        <w:spacing w:line="240" w:lineRule="auto"/>
        <w:ind w:left="720"/>
      </w:pPr>
      <w:r>
        <w:rPr>
          <w:lang w:val="es_ES" w:bidi="es_ES"/>
        </w:rPr>
      </w:r>
      <w:r>
        <w:rPr>
          <w:lang w:val="es_ES" w:bidi="es_ES"/>
        </w:rPr>
        <w:t>¿Qué nos dice este pasaje sobre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Génesis 17:1–27 en la traducción que sea más fácil de entender.</w:t>
      </w:r>
    </w:p>
    <w:p>
      <w:pPr/>
      <w:r>
        <w:rPr>
          <w:lang w:val="es_ES" w:bidi="es_ES"/>
        </w:rPr>
      </w:r>
      <w:r>
        <w:rPr>
          <w:lang w:val="es_ES" w:bidi="es_ES"/>
        </w:rPr>
        <w:t>Esta historia describe el pacto de Dios con Abram. Añade detalles al pacto que Dios hizo con Abram en las historias anteriores. Aquí, Dios describe su parte, la parte de Abram y la parte de Sarai en el pacto. Dios les da a Abram y a Sarai nuevos nombres y le dice a Abram qué hacer como señal del pacto entre ellos.</w:t>
      </w:r>
    </w:p>
    <w:p>
      <w:pPr/>
      <w:r>
        <w:rPr>
          <w:lang w:val="es_ES" w:bidi="es_ES"/>
        </w:rPr>
      </w:r>
      <w:r>
        <w:rPr>
          <w:lang w:val="es_ES" w:bidi="es_ES"/>
        </w:rPr>
        <w:t>Trece años después del nacimiento de Ismael en el pasaje anterior, Yahvé se le apareció a Abram cuando Abram tenía 99 años. Dios dijo: "Soy El-Shaddai, Dios Todopoderoso. Camina delante de mí y sé irreprochable." La frase "camina delante de mí" significaba vivir de cierta manera y ser devoto a alguien. Las personas típicamente usaban la frase para describir a los siervos que eran leales a sus reyes. Dios quería que Abraham le fuera leal.</w:t>
      </w:r>
    </w:p>
    <w:p>
      <w:pPr/>
      <w:r>
        <w:rPr>
          <w:lang w:val="es_ES" w:bidi="es_ES"/>
        </w:rPr>
      </w:r>
      <w:r>
        <w:rPr>
          <w:lang w:val="es_ES" w:bidi="es_ES"/>
        </w:rPr>
        <w:t>Deténganse aquí y conversen sobre esta frase en grupo. Cuenten una historia sobre alguien que conozcan que haya sido un siervo leal a su amo, empleador o rey. ¿Cómo describen el servicio leal a un rey o amo? Pausen este audio aquí.</w:t>
      </w:r>
    </w:p>
    <w:p>
      <w:pPr/>
      <w:r>
        <w:rPr>
          <w:lang w:val="es_ES" w:bidi="es_ES"/>
        </w:rPr>
      </w:r>
      <w:r>
        <w:rPr>
          <w:lang w:val="es_ES" w:bidi="es_ES"/>
        </w:rPr>
        <w:t>Dios continuó: "Confirmaré mi pacto contigo y te daré muchos descendientes". Aquí, Dios está confirmando el pacto que hizo con Abram en las historias anteriores. Un pacto es un acuerdo permanente hecho entre dos personas o grupos que establece la paz o la amistad. Ambas personas acuerdan ser fieles a este acuerdo y mantener una buena relación entre sí. Ambas partes juran ser fieles al pacto en un ritual de celebración o sacrificio. Los pactos son más profundos que los contratos legales, porque requieren lealtad y un amor de sacrificio por parte de ambos.</w:t>
      </w:r>
    </w:p>
    <w:p>
      <w:pPr/>
      <w:r>
        <w:rPr>
          <w:lang w:val="es_ES" w:bidi="es_ES"/>
        </w:rPr>
      </w:r>
      <w:r>
        <w:rPr>
          <w:lang w:val="es_ES" w:bidi="es_ES"/>
        </w:rPr>
        <w:t>Deténganse aquí y conversen en grupo: ¿Por qué piensan que Dios está hablando del pacto nuevamente? Pausen este audio aquí.</w:t>
      </w:r>
    </w:p>
    <w:p>
      <w:pPr/>
      <w:r>
        <w:rPr>
          <w:lang w:val="es_ES" w:bidi="es_ES"/>
        </w:rPr>
      </w:r>
      <w:r>
        <w:rPr>
          <w:lang w:val="es_ES" w:bidi="es_ES"/>
        </w:rPr>
        <w:t>Abram se postró sobre su rostro. Las personas a menudo reaccionaban de esta manera cuando Dios se les aparecía. Este gesto mostró respeto y sumisión a Dios.</w:t>
      </w:r>
    </w:p>
    <w:p>
      <w:pPr/>
      <w:r>
        <w:rPr>
          <w:lang w:val="es_ES" w:bidi="es_ES"/>
        </w:rPr>
      </w:r>
      <w:r>
        <w:rPr>
          <w:lang w:val="es_ES" w:bidi="es_ES"/>
        </w:rPr>
        <w:t>Deténganse aquí y conversen en grupo: ¿Cómo muestran respeto en su cultura? ¿Tienen algún gesto que muestre respeto? En su cultura, ¿qué significa cuando alguien se postra sobre su rostro frente a alguien más? Pausen este audio aquí.</w:t>
      </w:r>
    </w:p>
    <w:p>
      <w:pPr/>
      <w:r>
        <w:rPr>
          <w:lang w:val="es_ES" w:bidi="es_ES"/>
        </w:rPr>
      </w:r>
      <w:r>
        <w:rPr>
          <w:lang w:val="es_ES" w:bidi="es_ES"/>
        </w:rPr>
        <w:t>Dios le dijo a Abram: "Escucha. Por mi parte, este es mi pacto contigo. ¡Te haré padre de muchas naciones! Cambiaré tu nombre de Abram a Abraham, porque te he hecho padre de muchas naciones". En la cultura de Abram, el hecho de que alguien cambiara su nombre mostraba que había habido un cambio importante en su vida. El nombre "Abram" probablemente significaba "el padre está exaltado" o "padre exaltado". El nombre Abraham puede haber significado "padre de muchos".</w:t>
      </w:r>
    </w:p>
    <w:p>
      <w:pPr/>
      <w:r>
        <w:rPr>
          <w:lang w:val="es_ES" w:bidi="es_ES"/>
        </w:rPr>
      </w:r>
      <w:r>
        <w:rPr>
          <w:lang w:val="es_ES" w:bidi="es_ES"/>
        </w:rPr>
        <w:t>Dios continuó: "Te haré muy fructífero, tus descendientes se convertirán en muchas naciones, y de ti vendrán reyes". "Fructífero" significaba que alguien tendría muchos hijos y descendientes.</w:t>
      </w:r>
    </w:p>
    <w:p>
      <w:pPr/>
      <w:r>
        <w:rPr>
          <w:lang w:val="es_ES" w:bidi="es_ES"/>
        </w:rPr>
      </w:r>
      <w:r>
        <w:rPr>
          <w:lang w:val="es_ES" w:bidi="es_ES"/>
        </w:rPr>
        <w:t>Dios continuó: "Y mantendré mi pacto contigo y tus descendientes a lo largo de todas las generaciones de tus descendientes. El pacto durará para siempre. Seré tu Dios y el Dios de tus descendientes, que vendrán después de ti. Y te daré a ti y a tus descendientes después de ti la tierra donde actualmente vives como extranjero, toda la tierra de Canaán. Tú y tus descendientes poseerán la tierra para siempre, y yo seré su Dios."</w:t>
      </w:r>
    </w:p>
    <w:p>
      <w:pPr/>
      <w:r>
        <w:rPr>
          <w:lang w:val="es_ES" w:bidi="es_ES"/>
        </w:rPr>
      </w:r>
      <w:r>
        <w:rPr>
          <w:lang w:val="es_ES" w:bidi="es_ES"/>
        </w:rPr>
        <w:t xml:space="preserve">Deténganse aquí y como grupo miren un mapa del </w:t>
      </w:r>
      <w:r>
        <w:rPr>
          <w:lang w:val="es_ES" w:bidi="es_ES"/>
        </w:rPr>
        <w:t>área de Canaán,</w:t>
      </w:r>
      <w:r>
        <w:rPr>
          <w:lang w:val="es_ES" w:bidi="es_ES"/>
        </w:rPr>
        <w:t xml:space="preserve"> Pausen este audio aquí.</w:t>
      </w:r>
    </w:p>
    <w:p>
      <w:pPr/>
      <w:r>
        <w:rPr>
          <w:lang w:val="es_ES" w:bidi="es_ES"/>
        </w:rPr>
      </w:r>
      <w:r>
        <w:rPr>
          <w:lang w:val="es_ES" w:bidi="es_ES"/>
        </w:rPr>
        <w:t>Luego Dios le dijo a Abraham: "Por tu parte, debes cumplir todos los requisitos de mi pacto. Tú y tus descendientes deben hacer esto a lo largo de todas las generaciones venideras. Este es mi pacto contigo y tus descendientes, el pacto que deben cumplir. "Todos los varones entre ustedes deben ser circuncidados." "Circuncisión" significaba cortar la piel suelta del extremo del pene de un hombre. Muchas de las personas que vivían alrededor de Abraham practicaban la circuncisión, aunque los antepasados de Abraham probablemente no la practicaban. En las culturas que rodeaban a Abraham, la circuncisión a veces era parte de un ritual que los hombres hacían antes de casarse, o que los extranjeros hacían para entrar en una familia. Sin embargo, entre los descendientes de Abraham, la circuncisión se convirtió en una señal importante del pacto entre Dios y su pueblo.</w:t>
      </w:r>
    </w:p>
    <w:p>
      <w:pPr/>
      <w:r>
        <w:rPr>
          <w:lang w:val="es_ES" w:bidi="es_ES"/>
        </w:rPr>
      </w:r>
      <w:r>
        <w:rPr>
          <w:lang w:val="es_ES" w:bidi="es_ES"/>
        </w:rPr>
        <w:t>Deténganse aquí y conversen en grupo: ¿Practican la circuncisión en su cultura? Si es así, ¿tiene la circuncisión algún significado especial? Pausen este audio aquí.</w:t>
      </w:r>
    </w:p>
    <w:p>
      <w:pPr/>
      <w:r>
        <w:rPr>
          <w:lang w:val="es_ES" w:bidi="es_ES"/>
        </w:rPr>
      </w:r>
      <w:r>
        <w:rPr>
          <w:lang w:val="es_ES" w:bidi="es_ES"/>
        </w:rPr>
        <w:t>Dios continuó hablando de la importancia de la circuncisión. Dios dijo: "Deben ser circuncidados como señal del pacto entre ustedes y yo." Todo varón nacido en el hogar de Abraham o comprado como esclavo debe ser circuncidado." La frase "nacidos en su hogar" probablemente se refiere a esclavos y siervos nacidos de personas que ya servían a Abraham y a su familia.</w:t>
      </w:r>
    </w:p>
    <w:p>
      <w:pPr/>
      <w:r>
        <w:rPr>
          <w:lang w:val="es_ES" w:bidi="es_ES"/>
        </w:rPr>
      </w:r>
      <w:r>
        <w:rPr>
          <w:lang w:val="es_ES" w:bidi="es_ES"/>
        </w:rPr>
        <w:t>Dios continuó: "Sus cuerpos mostrarán una señal de mi pacto, que durará para siempre". Aquí, esta marca en sus cuerpos mostraba que confiaban en Dios, que quieren obedecer a Dios y que todos son parte del mismo grupo de personas.</w:t>
      </w:r>
    </w:p>
    <w:p>
      <w:pPr/>
      <w:r>
        <w:rPr>
          <w:lang w:val="es_ES" w:bidi="es_ES"/>
        </w:rPr>
      </w:r>
      <w:r>
        <w:rPr>
          <w:lang w:val="es_ES" w:bidi="es_ES"/>
        </w:rPr>
        <w:t>Deténganse aquí y conversen en grupo: En su cultura, ¿qué maneras tienen de marcar a una persona para mostrar que está en una relación especial con Dios o con otras personas? Pausen este audio aquí.</w:t>
      </w:r>
    </w:p>
    <w:p>
      <w:pPr/>
      <w:r>
        <w:rPr>
          <w:lang w:val="es_ES" w:bidi="es_ES"/>
        </w:rPr>
      </w:r>
      <w:r>
        <w:rPr>
          <w:lang w:val="es_ES" w:bidi="es_ES"/>
        </w:rPr>
        <w:t>Dios continuó: "Cualquier hombre que no esté circuncidado será excluido de su pueblo por romper el pacto". La frase "excluido de su pueblo" significaba que cualquiera que no se circuncidara sería excluido de su familia y comunidad. La frase "romper el pacto" significaba no cumplir los términos del pacto dado por Dios, o no ser circuncidado.</w:t>
      </w:r>
    </w:p>
    <w:p>
      <w:pPr/>
      <w:r>
        <w:rPr>
          <w:lang w:val="es_ES" w:bidi="es_ES"/>
        </w:rPr>
      </w:r>
      <w:r>
        <w:rPr>
          <w:lang w:val="es_ES" w:bidi="es_ES"/>
        </w:rPr>
        <w:t>Deténganse aquí y conversen en grupo: ¿Cómo hacen pactos en su cultura? ¿Qué tipo de lenguaje usan? ¿Qué rituales tienen que demuestren que se ha hecho un pacto? Pausen este audio aquí.</w:t>
      </w:r>
    </w:p>
    <w:p>
      <w:pPr/>
      <w:r>
        <w:rPr>
          <w:lang w:val="es_ES" w:bidi="es_ES"/>
        </w:rPr>
      </w:r>
      <w:r>
        <w:rPr>
          <w:lang w:val="es_ES" w:bidi="es_ES"/>
        </w:rPr>
        <w:t>Dios también le dijo a Abraham: "En cuanto a Sarai, tu esposa, ya no debes llamarla Sarai. Su nombre será Sara. La bendeciré y te daré un hijo a través de ella. La bendeciré para que sea la madre de las naciones. Reyes de pueblos estarán entre sus descendientes." El nombre "Sara" era otra manera de decir el nombre "Sarai." Las personas cananeas entre las que vivían Sara y Abraham usaban el nombre "Sara" en lugar de "Sarai". Ambos nombres significaban "princesa o realeza".</w:t>
      </w:r>
    </w:p>
    <w:p>
      <w:pPr/>
      <w:r>
        <w:rPr>
          <w:lang w:val="es_ES" w:bidi="es_ES"/>
        </w:rPr>
      </w:r>
      <w:r>
        <w:rPr>
          <w:lang w:val="es_ES" w:bidi="es_ES"/>
        </w:rPr>
        <w:t>Abraham se postró sobre su rostro. Se rio y se dijo a sí mismo: "¿Nacerá un hijo de alguien que tiene 100 años?" ¿Tendrá Sara un hijo a los 90 años?" Abraham se hace estas preguntas, pero no espera una respuesta. ¡Está sorprendido!</w:t>
      </w:r>
    </w:p>
    <w:p>
      <w:pPr/>
      <w:r>
        <w:rPr>
          <w:lang w:val="es_ES" w:bidi="es_ES"/>
        </w:rPr>
      </w:r>
      <w:r>
        <w:rPr>
          <w:lang w:val="es_ES" w:bidi="es_ES"/>
        </w:rPr>
        <w:t>Deténganse aquí y conversen en grupo: ¿Por qué Abraham hace estas preguntas? ¿Cómo reaccionarían las personas de su comunidad si alguien les dijera que tendrían hijos a los 100 años? Pausen este audio aquí.</w:t>
      </w:r>
    </w:p>
    <w:p>
      <w:pPr/>
      <w:r>
        <w:rPr>
          <w:lang w:val="es_ES" w:bidi="es_ES"/>
        </w:rPr>
      </w:r>
      <w:r>
        <w:rPr>
          <w:lang w:val="es_ES" w:bidi="es_ES"/>
        </w:rPr>
        <w:t>Y Abraham dijo a Dios: "¡Si tan solo Ismael pudiera vivir ante ti!" Aquí, Abraham le pidió a Dios que eligiera a Ismael como heredero de la bendición especial que Dios prometió. Abraham no cree que tendrá otro hijo para que sea su heredero, por lo que está haciendo una sugerencia a Dios sobre cómo puede obtener otro heredero. "Vivir ante ti" significa "recibir tu bendición y favor especiales."</w:t>
      </w:r>
    </w:p>
    <w:p>
      <w:pPr/>
      <w:r>
        <w:rPr>
          <w:lang w:val="es_ES" w:bidi="es_ES"/>
        </w:rPr>
      </w:r>
      <w:r>
        <w:rPr>
          <w:lang w:val="es_ES" w:bidi="es_ES"/>
        </w:rPr>
        <w:t>Luego Dios dijo: "No, tu esposa Sara te dará un hijo, y lo llamarás Isaac. Confirmaré mi pacto con él y sus descendientes como un pacto que dura para siempre." El nombre "Isaac" significa "se ríe".</w:t>
      </w:r>
    </w:p>
    <w:p>
      <w:pPr/>
      <w:r>
        <w:rPr>
          <w:lang w:val="es_ES" w:bidi="es_ES"/>
        </w:rPr>
      </w:r>
      <w:r>
        <w:rPr>
          <w:lang w:val="es_ES" w:bidi="es_ES"/>
        </w:rPr>
        <w:t>Dios continuó: "En lo que respecta a Ismael, te he escuchado". Definitivamente lo bendeciré. Lo haré extremadamente fructífero y le daré muchos descendientes. Será padre de doce príncipes, y haré de él una gran nación. Pero confirmaré mi pacto con Isaac, quien nacerá de ti y Sara por esta época el año que viene". Dios bendice a Ismael, aunque no será parte del pacto que Dios transmite a Isaac, el hijo de Sara. Cuando Dios terminó de hablar, se retiró de la presencia de Abraham.</w:t>
      </w:r>
    </w:p>
    <w:p>
      <w:pPr/>
      <w:r>
        <w:rPr>
          <w:lang w:val="es_ES" w:bidi="es_ES"/>
        </w:rPr>
      </w:r>
      <w:r>
        <w:rPr>
          <w:lang w:val="es_ES" w:bidi="es_ES"/>
        </w:rPr>
        <w:t>Ese mismo día, Abraham tomó a su hijo Ismael y a todos los que habían nacido en su casa o habían sido comprados con su dinero, a todos los hombres de la casa de Abraham, y los circuncidó tal como Dios le había mandado. Abraham tenía 99 años cuando fue circuncidado. El hijo de Abraham, Ismael, tenía 13 años. Abraham y su hijo Ismael fueron circuncidados ese día. Y todos los hombres en la casa de Abraham, incluidos los que nacieron en su casa y los que fueron comprados con dinero a un extranjero, fueron circuncidados junto con Abraham. Aquí la historia repite las instrucciones que Dios le dio a Abraham para explicar que Abraham hizo todo lo que Dios le dijo que hiciera.</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Génesis 17:1–27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cinco escenas.</w:t>
      </w:r>
    </w:p>
    <w:p>
      <w:pPr/>
      <w:r>
        <w:rPr>
          <w:lang w:val="es_ES" w:bidi="es_ES"/>
        </w:rPr>
      </w:r>
      <w:r>
        <w:rPr>
          <w:b/>
          <w:lang w:val="es_ES" w:bidi="es_ES"/>
        </w:rPr>
        <w:t>En la primera escena:</w:t>
      </w:r>
      <w:r>
        <w:rPr>
          <w:lang w:val="es_ES" w:bidi="es_ES"/>
        </w:rPr>
        <w:t xml:space="preserve"> Muchos años después, Yahvé se le apareció a Abram nuevamente. Dios dijo: "Soy Dios Todopoderoso. Vive de forma irreprochable y fiel ante mí. "Luego haré un pacto entre tú y yo, y te daré muchos descendientes".</w:t>
      </w:r>
    </w:p>
    <w:p>
      <w:pPr/>
      <w:r>
        <w:rPr>
          <w:lang w:val="es_ES" w:bidi="es_ES"/>
        </w:rPr>
      </w:r>
      <w:r>
        <w:rPr>
          <w:b/>
          <w:lang w:val="es_ES" w:bidi="es_ES"/>
        </w:rPr>
        <w:t>En la segunda escena:</w:t>
      </w:r>
      <w:r>
        <w:rPr>
          <w:lang w:val="es_ES" w:bidi="es_ES"/>
        </w:rPr>
        <w:t xml:space="preserve"> Abram se inclinó con el rostro hacia abajo. Dios describió su parte de un pacto con Abram. Dios le dijo a Abram que Dios le daría muchos descendientes y siempre sería el Dios de los descendientes de Abram. Dios cambió el nombre de Abram a Abraham.</w:t>
      </w:r>
    </w:p>
    <w:p>
      <w:pPr/>
      <w:r>
        <w:rPr>
          <w:lang w:val="es_ES" w:bidi="es_ES"/>
        </w:rPr>
      </w:r>
      <w:r>
        <w:rPr>
          <w:b/>
          <w:lang w:val="es_ES" w:bidi="es_ES"/>
        </w:rPr>
        <w:t>En la tercera escena:</w:t>
      </w:r>
      <w:r>
        <w:rPr>
          <w:lang w:val="es_ES" w:bidi="es_ES"/>
        </w:rPr>
        <w:t xml:space="preserve"> Dios describió la parte de Abraham del pacto con Dios. Dios le dijo a Abraham que circuncidara a todos los varones de su familia como señal del pacto.</w:t>
      </w:r>
    </w:p>
    <w:p>
      <w:pPr/>
      <w:r>
        <w:rPr>
          <w:lang w:val="es_ES" w:bidi="es_ES"/>
        </w:rPr>
      </w:r>
      <w:r>
        <w:rPr>
          <w:b/>
          <w:lang w:val="es_ES" w:bidi="es_ES"/>
        </w:rPr>
        <w:t>En la cuarta escena:</w:t>
      </w:r>
      <w:r>
        <w:rPr>
          <w:lang w:val="es_ES" w:bidi="es_ES"/>
        </w:rPr>
        <w:t xml:space="preserve"> Dios le dijo a Abraham que Sarai tendría un hijo. Dios cambió el nombre de Sarai a Sara. Abraham se inclinó hasta el suelo y se rió para sus adentros, porque se preguntó cómo él y Sara podían tener un bebé siendo ya ancianos. Abraham le preguntó a Dios si Ismael podía vivir bajo la bendición especial de Dios. Dios respondió que Sara tendría un hijo, y debían nombrarlo "Isaac". E Isaac viviría bajo el pacto. Entonces Dios dejó a Abraham.</w:t>
      </w:r>
    </w:p>
    <w:p>
      <w:pPr/>
      <w:r>
        <w:rPr>
          <w:lang w:val="es_ES" w:bidi="es_ES"/>
        </w:rPr>
      </w:r>
      <w:r>
        <w:rPr>
          <w:b/>
          <w:lang w:val="es_ES" w:bidi="es_ES"/>
        </w:rPr>
        <w:t>En la quinta escena:</w:t>
      </w:r>
      <w:r>
        <w:rPr>
          <w:lang w:val="es_ES" w:bidi="es_ES"/>
        </w:rPr>
        <w:t xml:space="preserve"> Ese mismo día, Abraham tomó a su hijo Ismael y a todos los hombres de su familia, ya fuera que hubieran nacido en su hogar o hubieran sido comprados, y los circuncidó.</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Abram, quien pasa a llamarse Abraham</w:t>
      </w:r>
    </w:p>
    <w:p>
      <w:pPr>
        <w:pStyle w:val="ListBullet"/>
        <w:spacing w:line="240" w:lineRule="auto"/>
        <w:ind w:left="720"/>
      </w:pPr>
      <w:r>
        <w:rPr>
          <w:lang w:val="es_ES" w:bidi="es_ES"/>
        </w:rPr>
      </w:r>
      <w:r>
        <w:rPr>
          <w:lang w:val="es_ES" w:bidi="es_ES"/>
        </w:rPr>
        <w:t>Se menciona a Sarai, que es renombrada Sara.</w:t>
      </w:r>
    </w:p>
    <w:p>
      <w:pPr>
        <w:pStyle w:val="ListBullet"/>
        <w:spacing w:line="240" w:lineRule="auto"/>
        <w:ind w:left="720"/>
      </w:pPr>
      <w:r>
        <w:rPr>
          <w:lang w:val="es_ES" w:bidi="es_ES"/>
        </w:rPr>
      </w:r>
      <w:r>
        <w:rPr>
          <w:lang w:val="es_ES" w:bidi="es_ES"/>
        </w:rPr>
        <w:t>Se menciona a Isaac</w:t>
      </w:r>
    </w:p>
    <w:p>
      <w:pPr>
        <w:pStyle w:val="ListBullet"/>
        <w:spacing w:line="240" w:lineRule="auto"/>
        <w:ind w:left="720"/>
      </w:pPr>
      <w:r>
        <w:rPr>
          <w:lang w:val="es_ES" w:bidi="es_ES"/>
        </w:rPr>
      </w:r>
      <w:r>
        <w:rPr>
          <w:lang w:val="es_ES" w:bidi="es_ES"/>
        </w:rPr>
        <w:t>Se menciona a Ismael</w:t>
      </w:r>
    </w:p>
    <w:p>
      <w:pPr>
        <w:pStyle w:val="ListBullet"/>
        <w:spacing w:line="240" w:lineRule="auto"/>
        <w:ind w:left="720"/>
      </w:pPr>
      <w:r>
        <w:rPr>
          <w:lang w:val="es_ES" w:bidi="es_ES"/>
        </w:rPr>
      </w:r>
      <w:r>
        <w:rPr>
          <w:lang w:val="es_ES" w:bidi="es_ES"/>
        </w:rPr>
        <w:t>y se mencionan todos los que nacieron en el hogar de Abraham o fueron comprados a un extranjero</w:t>
      </w:r>
    </w:p>
    <w:p>
      <w:pPr/>
      <w:r>
        <w:rPr>
          <w:lang w:val="es_ES" w:bidi="es_ES"/>
        </w:rPr>
      </w:r>
      <w:r>
        <w:rPr>
          <w:lang w:val="es_ES" w:bidi="es_ES"/>
        </w:rPr>
        <w:t>Como grupo, pongan atención a estas partes de la ambientación del pasaje:</w:t>
      </w:r>
    </w:p>
    <w:p>
      <w:pPr/>
      <w:r>
        <w:rPr>
          <w:lang w:val="es_ES" w:bidi="es_ES"/>
        </w:rPr>
      </w:r>
      <w:r>
        <w:rPr>
          <w:lang w:val="es_ES" w:bidi="es_ES"/>
        </w:rPr>
        <w:t>La primera escena establece la historia. Cuando Abram tiene 99 años, Yahvé se le aparece. Esta es la única vez en este pasaje que se usa el nombre personal de Dios, Yahvé. Es posible que quieran reorganizar lo que Dios dice aquí. Dios dice: "Soy Dios Todopoderoso." Confirmaré mi pacto entre nosotros, y te daré muchos descendientes, si me sirves fielmente y vives una vida irreprochable".</w:t>
      </w:r>
    </w:p>
    <w:p>
      <w:pPr/>
      <w:r>
        <w:rPr>
          <w:lang w:val="es_ES" w:bidi="es_ES"/>
        </w:rPr>
      </w:r>
      <w:r>
        <w:rPr>
          <w:lang w:val="es_ES" w:bidi="es_ES"/>
        </w:rPr>
        <w:t>En las escenas dos, tres y cuatro, Dios describe su parte del pacto, la parte de Abram y la parte de Sarai. En estas escenas, Dios a menudo se repite o dice cosas similares de diferentes maneras. Esto enfatiza que lo que dice es importante. Como este pacto tiene requisitos importantes, esta repetición también garantiza que lo que Dios dice esté claro para Abram.</w:t>
      </w:r>
    </w:p>
    <w:p>
      <w:pPr/>
      <w:r>
        <w:rPr>
          <w:lang w:val="es_ES" w:bidi="es_ES"/>
        </w:rPr>
      </w:r>
      <w:r>
        <w:rPr>
          <w:lang w:val="es_ES" w:bidi="es_ES"/>
        </w:rPr>
        <w:t>En la segunda escena, Abram se inclina con su rostro hacia abajo en el suelo. Asegúrense de visualizar lo que Dios le dice a Abram. Dios comienza a hablar usando una palabra que significa que lo que dice a continuación es importante. Dios dice: "Escuchen". Luego Dios cambia el nombre de Abram a Abraham, que significa "el padre de muchas naciones". Dios continúa diciendo que Dios le dará a Abraham muchos descendientes. Esos descendientes se convertirán en muchas naciones, o grupos de personas. Estos grupos de personas tendrán reyes para gobernarlos. Dios dice que el pacto durará para siempre. Dios dice: "Este es el pacto. Siempre seré tu Dios, y el Dios de tus descendientes que vengan después de ti. Te daré toda la tierra de Canaán, donde ahora vives como extranjero, a ti y a tus descendientes para que sean sus dueños para siempre, y yo seré su Dios."</w:t>
      </w:r>
    </w:p>
    <w:p>
      <w:pPr/>
      <w:r>
        <w:rPr>
          <w:lang w:val="es_ES" w:bidi="es_ES"/>
        </w:rPr>
      </w:r>
      <w:r>
        <w:rPr>
          <w:lang w:val="es_ES" w:bidi="es_ES"/>
        </w:rPr>
        <w:t xml:space="preserve">Deténganse aquí y miren un mapa del </w:t>
      </w:r>
      <w:r>
        <w:rPr>
          <w:lang w:val="es_ES" w:bidi="es_ES"/>
        </w:rPr>
        <w:t>área de Canaán</w:t>
      </w:r>
      <w:r>
        <w:rPr>
          <w:lang w:val="es_ES" w:bidi="es_ES"/>
        </w:rPr>
        <w:t xml:space="preserve"> como grupo. Pausen este audio aquí.</w:t>
      </w:r>
    </w:p>
    <w:p>
      <w:pPr/>
      <w:r>
        <w:rPr>
          <w:lang w:val="es_ES" w:bidi="es_ES"/>
        </w:rPr>
      </w:r>
      <w:r>
        <w:rPr>
          <w:lang w:val="es_ES" w:bidi="es_ES"/>
        </w:rPr>
        <w:t>En la tercera escena, visualicen lo que Dios continúa diciéndole a Abraham. Dios ahora le dice a Abraham lo que necesita hacer para mostrar que quiere ser parte del pacto. Dios dice que todos los hombres deben ser circuncidados como señal del pacto entre Dios y su pueblo. Dios les da reglas: "A través de todas las generaciones venideras, todo varón debe ser circuncidado ocho días después de nacer, incluidos los que nazcan en su hogar y los que hayan comprado a un extranjero, quienes no son sus descendientes." Todos deben ser circuncidados. Sus cuerpos tendrán la marca de mi pacto, que durará para siempre". Dios se repite. Entonces Dios dice lo que sucederá si su pueblo no sigue estas reglas: "Cualquier hombre incircuncidado que no haya sido circuncidado en su cuerpo será excluido de su pueblo." Será excluido de su pueblo. "Él ha roto mi pacto."</w:t>
      </w:r>
    </w:p>
    <w:p>
      <w:pPr/>
      <w:r>
        <w:rPr>
          <w:lang w:val="es_ES" w:bidi="es_ES"/>
        </w:rPr>
      </w:r>
      <w:r>
        <w:rPr>
          <w:lang w:val="es_ES" w:bidi="es_ES"/>
        </w:rPr>
        <w:t>En la cuarta escena, visualicen la conversación entre Dios y Abraham. Dios le dice a Abraham: "En cuanto a Sarai, tu esposa, ya no la llamarás Sarai." Su nombre será Sara. La bendeciré y ciertamente te daré un hijo a través de ella. La bendeciré grandemente y se convertirá en la madre de muchas naciones. Reyes de naciones, reyes de pueblos, estarán entre sus descendientes."</w:t>
      </w:r>
    </w:p>
    <w:p>
      <w:pPr/>
      <w:r>
        <w:rPr>
          <w:lang w:val="es_ES" w:bidi="es_ES"/>
        </w:rPr>
      </w:r>
      <w:r>
        <w:rPr>
          <w:lang w:val="es_ES" w:bidi="es_ES"/>
        </w:rPr>
        <w:t>Abraham se inclina rostro en tierra, pero se ríe para sus adentros con incredulidad. Piensa para sí: "¿Nacerá un hijo de alguien de 100 años?" ¿Tendrá Sara un bebé a los 90 años?" Abraham se hace estas preguntas, pero no espera una respuesta. Asume que es imposible que él y Sara tengan un hijo a sus edades.</w:t>
      </w:r>
    </w:p>
    <w:p>
      <w:pPr/>
      <w:r>
        <w:rPr>
          <w:lang w:val="es_ES" w:bidi="es_ES"/>
        </w:rPr>
      </w:r>
      <w:r>
        <w:rPr>
          <w:lang w:val="es_ES" w:bidi="es_ES"/>
        </w:rPr>
        <w:t>Entonces, Abraham le pregunta a Dios: "¿Podría Ismael vivir bajo tu bendición especial?"</w:t>
      </w:r>
    </w:p>
    <w:p>
      <w:pPr/>
      <w:r>
        <w:rPr>
          <w:lang w:val="es_ES" w:bidi="es_ES"/>
        </w:rPr>
      </w:r>
      <w:r>
        <w:rPr>
          <w:lang w:val="es_ES" w:bidi="es_ES"/>
        </w:rPr>
        <w:t>Pero Dios responde: "No, Sara, tu esposa dará a luz a un hijo para ti." Lo llamarás Isaac. Confirmaré mi pacto con él y sus descendientes como un pacto que durará para siempre." Dios también bendice a Ismael, pero deja claro que Ismael no es parte de este pacto especial. Aunque no es parte del pacto, Dios bendecirá a Ismael con muchos descendientes, 12 príncipes en su familia, y lo convertirá en una gran nación.</w:t>
      </w:r>
    </w:p>
    <w:p>
      <w:pPr/>
      <w:r>
        <w:rPr>
          <w:lang w:val="es_ES" w:bidi="es_ES"/>
        </w:rPr>
      </w:r>
      <w:r>
        <w:rPr>
          <w:lang w:val="es_ES" w:bidi="es_ES"/>
        </w:rPr>
        <w:t>En la quinta escena, visualicen lo que Abraham hace el mismo día en que Dios habla con él. La quinta escena también repite la misma información de diferentes maneras para enfatizar lo que sucede. Abraham toma a su hijo, Ismael, y a todos los hombres de su hogar, ya sean nacidos en el hogar de Abraham o comprados a un extranjero, y los circuncida, tal como Dios le dijo. Abraham tenía 99 años cuando fue circuncidado, e Ismael tenía 13. Tanto Abraham como Ismael fueron circuncidados ese día, junto con todos los demás hombres del hogar, tanto los que nacieron en el hogar como los que fueron comprados como siervos, tal como Dios les dijo. Es interesante tener en cuenta que Ismael está circuncidado, aunque el pacto no se transmitirá a través de él. Todos son circuncidados junto con Abraham porque son parte del hogar de Abraham.</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Génesis 17:1–27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cinco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Abram, quien pasa a llamarse Abraham</w:t>
      </w:r>
    </w:p>
    <w:p>
      <w:pPr>
        <w:pStyle w:val="ListBullet"/>
        <w:spacing w:line="240" w:lineRule="auto"/>
        <w:ind w:left="720"/>
      </w:pPr>
      <w:r>
        <w:rPr>
          <w:lang w:val="es_ES" w:bidi="es_ES"/>
        </w:rPr>
      </w:r>
      <w:r>
        <w:rPr>
          <w:lang w:val="es_ES" w:bidi="es_ES"/>
        </w:rPr>
        <w:t>Se menciona a Sarai, quien pasa a llamarse Sara.</w:t>
      </w:r>
    </w:p>
    <w:p>
      <w:pPr>
        <w:pStyle w:val="ListBullet"/>
        <w:spacing w:line="240" w:lineRule="auto"/>
        <w:ind w:left="720"/>
      </w:pPr>
      <w:r>
        <w:rPr>
          <w:lang w:val="es_ES" w:bidi="es_ES"/>
        </w:rPr>
      </w:r>
      <w:r>
        <w:rPr>
          <w:lang w:val="es_ES" w:bidi="es_ES"/>
        </w:rPr>
        <w:t>Se menciona a Isaac</w:t>
      </w:r>
    </w:p>
    <w:p>
      <w:pPr>
        <w:pStyle w:val="ListBullet"/>
        <w:spacing w:line="240" w:lineRule="auto"/>
        <w:ind w:left="720"/>
      </w:pPr>
      <w:r>
        <w:rPr>
          <w:lang w:val="es_ES" w:bidi="es_ES"/>
        </w:rPr>
      </w:r>
      <w:r>
        <w:rPr>
          <w:lang w:val="es_ES" w:bidi="es_ES"/>
        </w:rPr>
        <w:t>Se menciona a Ismael</w:t>
      </w:r>
    </w:p>
    <w:p>
      <w:pPr>
        <w:pStyle w:val="ListBullet"/>
        <w:spacing w:line="240" w:lineRule="auto"/>
        <w:ind w:left="720"/>
      </w:pPr>
      <w:r>
        <w:rPr>
          <w:lang w:val="es_ES" w:bidi="es_ES"/>
        </w:rPr>
      </w:r>
      <w:r>
        <w:rPr>
          <w:lang w:val="es_ES" w:bidi="es_ES"/>
        </w:rPr>
        <w:t>y se mencionan todos los que nacieron en el hogar de Abraham o fueron comprados a un extranjero</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actúen la historia sin hacer pausas. Presten atención al diálogo, la fluidez, la trama y la cronología de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actúen el pasaje.</w:t>
      </w:r>
    </w:p>
    <w:p>
      <w:pPr/>
      <w:r>
        <w:rPr>
          <w:lang w:val="es_ES" w:bidi="es_ES"/>
        </w:rPr>
      </w:r>
      <w:r>
        <w:rPr>
          <w:lang w:val="es_ES" w:bidi="es_ES"/>
        </w:rPr>
        <w:t>El grupo debe actuar este texto por segunda vez. En ciertos momentos de la dramatización, hagan una pausa y pregunten a la persona que está interpretando el personaje: ¿Qué estás sintiendo o pensando? La persona que interpreta al personaje debe responder qué estaría sintiendo o pensando si fuera ese personaje. Luego, reanuden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Cuando Abram tenía 99 años, Yahvé se le apareció. Dios dijo: "Soy Dios Todopoderoso. Sírveme fielmente y vive irreprochablemente, para que haga un pacto contigo, y te dé innumerables descendientes."</w:t>
      </w:r>
    </w:p>
    <w:p>
      <w:pPr/>
      <w:r>
        <w:rPr>
          <w:lang w:val="es_ES" w:bidi="es_ES"/>
        </w:rPr>
      </w:r>
      <w:r>
        <w:rPr>
          <w:lang w:val="es_ES" w:bidi="es_ES"/>
        </w:rPr>
        <w:t>Abram se inclinó con su rostro en el suelo.</w:t>
      </w:r>
    </w:p>
    <w:p>
      <w:pPr/>
      <w:r>
        <w:rPr>
          <w:lang w:val="es_ES" w:bidi="es_ES"/>
        </w:rPr>
      </w:r>
      <w:r>
        <w:rPr>
          <w:lang w:val="es_ES" w:bidi="es_ES"/>
        </w:rPr>
        <w:t>Pausen la actuación. Pregúntenle a la persona que interpreta a Abram: "¿Qué está sintiendo o pensando?" La persona podría responder cosas como: "Quiero mostrar respeto a Dios", o "Sé que viene algo importante", o "Estoy abrumado de que Dios se me haya aparecido y me esté haciendo una promesa nuevamente". Reanuden la actuación.</w:t>
      </w:r>
    </w:p>
    <w:p>
      <w:pPr/>
      <w:r>
        <w:rPr>
          <w:lang w:val="es_ES" w:bidi="es_ES"/>
        </w:rPr>
      </w:r>
      <w:r>
        <w:rPr>
          <w:lang w:val="es_ES" w:bidi="es_ES"/>
        </w:rPr>
        <w:t>Dios le dijo a Abram: "Por mi parte, este es mi pacto contigo. Serás el padre de muchas personas. Ya no te llamarás Abram. Te llamarás Abraham, porque te he hecho padre de muchas personas. Te daré muchos descendientes. Haré de ti naciones, y de ti saldrán reyes. Estableceré mi pacto como un pacto que dure para siempre entre tú y yo y tus descendientes después de ti para todas las generaciones venideras. Seré tu Dios, y el Dios de tus descendientes después de ti. "Daré toda la tierra de Canaán, donde ahora vives como extranjero, para que la posean tú y tus descendientes, y seré su Dios."</w:t>
      </w:r>
    </w:p>
    <w:p>
      <w:pPr/>
      <w:r>
        <w:rPr>
          <w:lang w:val="es_ES" w:bidi="es_ES"/>
        </w:rPr>
      </w:r>
      <w:r>
        <w:rPr>
          <w:lang w:val="es_ES" w:bidi="es_ES"/>
        </w:rPr>
        <w:t>Pausen la actuación. Pregúntale a la persona que interpreta a Dios: "¿Qué estás sintiendo o pensando?" La persona podría responder cosas como: "Planeo bendecir grandemente a Abraham", o "Sé que Abraham no tiene un hogar permanente en este momento, y quiero prometer que él y sus descendientes tendrán uno en esta tierra", o "Este pacto es mi idea, y planeo cumplir mis promesas a Abraham", o "Quiero prometerle a Abraham que seré su Dios para siempre", o "Sé que este pacto es serio y durará para siempre". Reanuden la actuación.</w:t>
      </w:r>
    </w:p>
    <w:p>
      <w:pPr/>
      <w:r>
        <w:rPr>
          <w:lang w:val="es_ES" w:bidi="es_ES"/>
        </w:rPr>
      </w:r>
      <w:r>
        <w:rPr>
          <w:lang w:val="es_ES" w:bidi="es_ES"/>
        </w:rPr>
        <w:t>Entonces Dios le dijo a Abraham: "Debes cumplir mi pacto, tú y tus descendientes después de ti, a través de todas las generaciones venideras." Este es mi pacto contigo y tus descendientes después de ti, el pacto que debes cumplir. Todos los hombres entre ustedes deben ser circuncidados. Debes ser circuncidado, y esa será la señal del pacto entre tu y yo. Para todas las generaciones venideras, todo varón entre ustedes que tenga ocho días de nacido debe ser circuncidado, incluidos los nacidos en su hogar o los comprados a un extranjero que no sean descendientes de ustedes. Ya sea que nazcan en tu hogar o se compren con tu dinero, deben ser circuncidados. Mi pacto en tu cuerpo será un pacto eterno. Cualquier hombre que no esté circuncidado en su cuerpo será eliminado de su pueblo porque ha quebrantado mi pacto."</w:t>
      </w:r>
    </w:p>
    <w:p>
      <w:pPr/>
      <w:r>
        <w:rPr>
          <w:lang w:val="es_ES" w:bidi="es_ES"/>
        </w:rPr>
      </w:r>
      <w:r>
        <w:rPr>
          <w:lang w:val="es_ES" w:bidi="es_ES"/>
        </w:rPr>
        <w:t>Pausen la actuación. Pregúntenle a la persona que interpreta a Abraham: "¿Qué está sintiendo o pensando?" La persona podría responder cosas como: "He escuchado sobre este ritual y entiendo que será una señal del pacto de Dios conmigo", o "Entiendo que este ritual será una señal para mí y para mis descendientes de que tenemos un pacto con Dios", o "Estoy abrumado por la seriedad de este pacto". Reanuden la actuación.</w:t>
      </w:r>
    </w:p>
    <w:p>
      <w:pPr/>
      <w:r>
        <w:rPr>
          <w:lang w:val="es_ES" w:bidi="es_ES"/>
        </w:rPr>
      </w:r>
      <w:r>
        <w:rPr>
          <w:lang w:val="es_ES" w:bidi="es_ES"/>
        </w:rPr>
        <w:t>Dios también le dijo a Abraham: "Cuando se trate de Sarai, tu esposa, ya no debes llamarla Sarai." Su nombre será Sara. La bendeciré y te daré un hijo a través de ella. La bendeciré para que sea la madre de muchas personas. "Reyes vendrán de ella."</w:t>
      </w:r>
    </w:p>
    <w:p>
      <w:pPr/>
      <w:r>
        <w:rPr>
          <w:lang w:val="es_ES" w:bidi="es_ES"/>
        </w:rPr>
      </w:r>
      <w:r>
        <w:rPr>
          <w:lang w:val="es_ES" w:bidi="es_ES"/>
        </w:rPr>
        <w:t>Abraham se inclinó con el rostro en tierra. Se rió y se dijo a sí mismo: "¿Nacerá un hijo de alguien de 100 años? ¿Tendrá Sara un hijo a los 90 años?" Y Abraham le dijo a Dios: "Deseo que bendigas a Ismael y le permitas que sea mi heredero".</w:t>
      </w:r>
    </w:p>
    <w:p>
      <w:pPr/>
      <w:r>
        <w:rPr>
          <w:lang w:val="es_ES" w:bidi="es_ES"/>
        </w:rPr>
      </w:r>
      <w:r>
        <w:rPr>
          <w:lang w:val="es_ES" w:bidi="es_ES"/>
        </w:rPr>
        <w:t>Pausen la actuación. Pregúntenle a la persona que interpreta a Abraham: "¿Qué está sintiendo o pensando?" La persona podría responder cosas como: "Me estoy riendo con incredulidad, porque suena tan inverosímil que de personas tan ancianas nazca un hijo", o "Quiero pedir que Ismael reciba las bendiciones que Dios me está dando", o "Tal vez Dios quiere decir que Ismael recibirá estas promesas". Reanuden la actuación.</w:t>
      </w:r>
    </w:p>
    <w:p>
      <w:pPr/>
      <w:r>
        <w:rPr>
          <w:lang w:val="es_ES" w:bidi="es_ES"/>
        </w:rPr>
      </w:r>
      <w:r>
        <w:rPr>
          <w:lang w:val="es_ES" w:bidi="es_ES"/>
        </w:rPr>
        <w:t>Pero Dios respondió: "No, Sara, tu esposa, dará a luz a un hijo para ti." Le pondrás por nombre Isaac, y confirmaré mi pacto con él y con sus descendientes como un pacto perpetuo. También bendeciré a Ismael, tal como me pediste. Le daré muchos descendientes. Se convertirá en padre de 12 príncipes, y haré de él una gran nación. Pero mi pacto se confirmará con Isaac, quien nacerá para ti y Sara alrededor de esta época el año que viene". Cuando Dios terminó de hablar, dejó a Abraham.</w:t>
      </w:r>
    </w:p>
    <w:p>
      <w:pPr/>
      <w:r>
        <w:rPr>
          <w:lang w:val="es_ES" w:bidi="es_ES"/>
        </w:rPr>
      </w:r>
      <w:r>
        <w:rPr>
          <w:lang w:val="es_ES" w:bidi="es_ES"/>
        </w:rPr>
        <w:t>Pausen la actuación. Pregúntale a la persona que interpreta a Dios: "¿Qué estás sintiendo o pensando?" Es posible que escuchen cosas como: "Quiero asegurarme de que Abraham entienda mi pacto", o "Sé que Abraham se rió, pero haré lo que prometo", o "Mi plan es darles un hijo a Abraham y a Sara, aunque sean ancianos." Pregúntenle a la persona que interpreta a Abraham: "¿Qué está sintiendo o pensando?" Es posible que escuchen cosas como: "Me alegro de que Ismael también haya encontrado favor de Dios", o "¡Estoy feliz de que Sara vaya a tener un hijo!" Reanuden la actuación.</w:t>
      </w:r>
    </w:p>
    <w:p>
      <w:pPr/>
      <w:r>
        <w:rPr>
          <w:lang w:val="es_ES" w:bidi="es_ES"/>
        </w:rPr>
      </w:r>
      <w:r>
        <w:rPr>
          <w:lang w:val="es_ES" w:bidi="es_ES"/>
        </w:rPr>
        <w:t>Ese mismo día, Abraham tomó a su hijo Ismael y a todos los hombres que vivían en su casa, tanto a los nacidos en su casa como a los comprados a extranjeros, y todos fueron circuncidados. Abraham fue circuncidado cuando tenía 99 años. Ismael fue circuncidado cuando tenía 13 años. Todos fueron circuncidados con Abraham.</w:t>
      </w:r>
    </w:p>
    <w:p>
      <w:pPr/>
      <w:r>
        <w:rPr>
          <w:lang w:val="es_ES" w:bidi="es_ES"/>
        </w:rPr>
      </w:r>
      <w:r>
        <w:rPr>
          <w:lang w:val="es_ES" w:bidi="es_ES"/>
        </w:rPr>
        <w:t>Terminen la dramatización. Pregúntenle a la persona que interpreta a Abraham: "¿Qué estás sintiendo o pensando?" La persona podría responder cosas como: "Creo que Dios hará lo que ha dicho", o "Toda mi casa tiene una señal permanente del pacto de Dios conmigo en mi cuerpo", o "Estoy ansioso por cumplir mi parte del pacto", o "Quiero asegurarme de haber hecho lo que Dios ha dicho lo antes posible."</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Génesis 17:1–27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Cuando Abram tenía 99 años, Yahvé le </w:t>
      </w:r>
      <w:r>
        <w:rPr>
          <w:b/>
          <w:lang w:val="es_ES" w:bidi="es_ES"/>
        </w:rPr>
        <w:t>apareció</w:t>
      </w:r>
      <w:r>
        <w:rPr>
          <w:lang w:val="es_ES" w:bidi="es_ES"/>
        </w:rPr>
        <w:t xml:space="preserve"> nuevamente. Aparecer significa que Dios se mostró y se reveló a Abram. La historia usa aquí la misma palabra que se usó cuando Dios se le apareció a Abram en una historia anterior y le dijo que dejara a su familia y su hogar.</w:t>
      </w:r>
    </w:p>
    <w:p>
      <w:pPr/>
      <w:r>
        <w:rPr>
          <w:lang w:val="es_ES" w:bidi="es_ES"/>
        </w:rPr>
      </w:r>
      <w:r>
        <w:rPr>
          <w:b/>
          <w:lang w:val="es_ES" w:bidi="es_ES"/>
        </w:rPr>
        <w:t>Yahvé</w:t>
      </w:r>
      <w:r>
        <w:rPr>
          <w:lang w:val="es_ES" w:bidi="es_ES"/>
        </w:rPr>
        <w:t xml:space="preserve"> dijo: "Soy </w:t>
      </w:r>
      <w:r>
        <w:rPr>
          <w:b/>
          <w:lang w:val="es_ES" w:bidi="es_ES"/>
        </w:rPr>
        <w:t>El-Shaddai</w:t>
      </w:r>
      <w:r>
        <w:rPr>
          <w:lang w:val="es_ES" w:bidi="es_ES"/>
        </w:rPr>
        <w:t xml:space="preserve">". Escuchamos dos nombres para Dios aquí. El primer nombre para Dios que escuchamos es Yahvé. Yahvé es el nombre personal de Dios. Solo se usa aquí en esta historia. Busquen a </w:t>
      </w:r>
      <w:r>
        <w:rPr>
          <w:lang w:val="es_ES" w:bidi="es_ES"/>
        </w:rPr>
        <w:t>Yahvé</w:t>
      </w:r>
      <w:r>
        <w:rPr>
          <w:lang w:val="es_ES" w:bidi="es_ES"/>
        </w:rPr>
        <w:t xml:space="preserve"> en el Glosario Principal y usen aquí la misma palabra que usaron en las historias anteriores.</w:t>
      </w:r>
    </w:p>
    <w:p>
      <w:pPr/>
      <w:r>
        <w:rPr>
          <w:lang w:val="es_ES" w:bidi="es_ES"/>
        </w:rPr>
      </w:r>
      <w:r>
        <w:rPr>
          <w:lang w:val="es_ES" w:bidi="es_ES"/>
        </w:rPr>
        <w:t>El segundo nombre para Dios que escuchamos es El-Shaddai. El-Shaddai es un nombre para Dios que probablemente significaba "Dios Todopoderoso". Esta es la primera vez que este nombre para Dios se usa en el Antiguo Testamento.</w:t>
      </w:r>
    </w:p>
    <w:p>
      <w:pPr/>
      <w:r>
        <w:rPr>
          <w:lang w:val="es_ES" w:bidi="es_ES"/>
        </w:rPr>
      </w:r>
      <w:r>
        <w:rPr>
          <w:lang w:val="es_ES" w:bidi="es_ES"/>
        </w:rPr>
        <w:t xml:space="preserve">Deténganse aquí y conversen sobre qué frase usarán para el nombre de Dios, El-Shaddai. Busquen </w:t>
      </w:r>
      <w:r>
        <w:rPr>
          <w:lang w:val="es_ES" w:bidi="es_ES"/>
        </w:rPr>
        <w:t>El-Shaddai</w:t>
      </w:r>
      <w:r>
        <w:rPr>
          <w:lang w:val="es_ES" w:bidi="es_ES"/>
        </w:rPr>
        <w:t xml:space="preserve"> en el Glosario Principal. Pausen este audio aquí.</w:t>
      </w:r>
    </w:p>
    <w:p>
      <w:pPr/>
      <w:r>
        <w:rPr>
          <w:lang w:val="es_ES" w:bidi="es_ES"/>
        </w:rPr>
      </w:r>
      <w:r>
        <w:rPr>
          <w:b/>
          <w:lang w:val="es_ES" w:bidi="es_ES"/>
        </w:rPr>
        <w:t>Irreprochable</w:t>
      </w:r>
      <w:r>
        <w:rPr>
          <w:lang w:val="es_ES" w:bidi="es_ES"/>
        </w:rPr>
        <w:t xml:space="preserve"> se refiere a algo que es perfecto, completo y no tiene fallas.</w:t>
      </w:r>
    </w:p>
    <w:p>
      <w:pPr/>
      <w:r>
        <w:rPr>
          <w:lang w:val="es_ES" w:bidi="es_ES"/>
        </w:rPr>
      </w:r>
      <w:r>
        <w:rPr>
          <w:lang w:val="es_ES" w:bidi="es_ES"/>
        </w:rPr>
        <w:t>Deténganse aquí y conversen sobre qué palabra usarán para irreprochable. Asegúrense de usar la misma palabra que han usado en los pasajes anteriores.</w:t>
      </w:r>
    </w:p>
    <w:p>
      <w:pPr/>
      <w:r>
        <w:rPr>
          <w:lang w:val="es_ES" w:bidi="es_ES"/>
        </w:rPr>
      </w:r>
      <w:r>
        <w:rPr>
          <w:b/>
          <w:lang w:val="es_ES" w:bidi="es_ES"/>
        </w:rPr>
        <w:t>Dios</w:t>
      </w:r>
      <w:r>
        <w:rPr>
          <w:lang w:val="es_ES" w:bidi="es_ES"/>
        </w:rPr>
        <w:t xml:space="preserve"> continuó hablando. Aquí, la historia usa </w:t>
      </w:r>
      <w:r>
        <w:rPr>
          <w:b/>
          <w:lang w:val="es_ES" w:bidi="es_ES"/>
        </w:rPr>
        <w:t>Elohim</w:t>
      </w:r>
      <w:r>
        <w:rPr>
          <w:lang w:val="es_ES" w:bidi="es_ES"/>
        </w:rPr>
        <w:t xml:space="preserve"> para Dios, que era una palabra común que se usaba para Dios en el Antiguo Testamento. Busquen </w:t>
      </w:r>
      <w:r>
        <w:rPr>
          <w:lang w:val="es_ES" w:bidi="es_ES"/>
        </w:rPr>
        <w:t>Elohim</w:t>
      </w:r>
      <w:r>
        <w:rPr>
          <w:lang w:val="es_ES" w:bidi="es_ES"/>
        </w:rPr>
        <w:t xml:space="preserve"> o </w:t>
      </w:r>
      <w:r>
        <w:rPr>
          <w:lang w:val="es_ES" w:bidi="es_ES"/>
        </w:rPr>
        <w:t>Dios</w:t>
      </w:r>
      <w:r>
        <w:rPr>
          <w:lang w:val="es_ES" w:bidi="es_ES"/>
        </w:rPr>
        <w:t xml:space="preserve"> en el Glosario Principal y usen la misma palabra aquí que usaron en las historias anteriores.</w:t>
      </w:r>
    </w:p>
    <w:p>
      <w:pPr/>
      <w:r>
        <w:rPr>
          <w:lang w:val="es_ES" w:bidi="es_ES"/>
        </w:rPr>
      </w:r>
      <w:r>
        <w:rPr>
          <w:lang w:val="es_ES" w:bidi="es_ES"/>
        </w:rPr>
        <w:t xml:space="preserve">Dios dijo: "Haré un </w:t>
      </w:r>
      <w:r>
        <w:rPr>
          <w:b/>
          <w:lang w:val="es_ES" w:bidi="es_ES"/>
        </w:rPr>
        <w:t>pacto</w:t>
      </w:r>
      <w:r>
        <w:rPr>
          <w:lang w:val="es_ES" w:bidi="es_ES"/>
        </w:rPr>
        <w:t xml:space="preserve"> contigo y te daré innumerables </w:t>
      </w:r>
      <w:r>
        <w:rPr>
          <w:b/>
          <w:lang w:val="es_ES" w:bidi="es_ES"/>
        </w:rPr>
        <w:t>descendientes</w:t>
      </w:r>
      <w:r>
        <w:rPr>
          <w:lang w:val="es_ES" w:bidi="es_ES"/>
        </w:rPr>
        <w:t xml:space="preserve">". Un pacto es un acuerdo permanente hecho entre dos personas o grupos de personas que establece la paz o la amistad. Ambas personas acuerdan ser fieles a este acuerdo y mantener una buena relación entre sí. Ambas partes juran ser fieles al pacto en una celebración ritual o sacrificio. Los pactos son más profundos que los contratos legales porque requieren lealtad y amor abnegado por ambas partes. Esa puede ser la razón por la cual los pactos a menudo usan términos de relación como padre e hijo. Este pacto también era una promesa solemne. Busquen </w:t>
      </w:r>
      <w:r>
        <w:rPr>
          <w:lang w:val="es_ES" w:bidi="es_ES"/>
        </w:rPr>
        <w:t>pacto</w:t>
      </w:r>
      <w:r>
        <w:rPr>
          <w:lang w:val="es_ES" w:bidi="es_ES"/>
        </w:rPr>
        <w:t xml:space="preserve"> en el Glosario Principal y usen la misma palabra que usaron en las historias anteriores.</w:t>
      </w:r>
    </w:p>
    <w:p>
      <w:pPr/>
      <w:r>
        <w:rPr>
          <w:lang w:val="es_ES" w:bidi="es_ES"/>
        </w:rPr>
      </w:r>
      <w:r>
        <w:rPr>
          <w:b/>
          <w:lang w:val="es_ES" w:bidi="es_ES"/>
        </w:rPr>
        <w:t>Descendientes</w:t>
      </w:r>
      <w:r>
        <w:rPr>
          <w:lang w:val="es_ES" w:bidi="es_ES"/>
        </w:rPr>
        <w:t xml:space="preserve"> se refiere a los hijos de Abram, sus hijos, y así sucesivamente. Se refiere a todos los que en el futuro consideran a Abram su antepasado.</w:t>
      </w:r>
    </w:p>
    <w:p>
      <w:pPr/>
      <w:r>
        <w:rPr>
          <w:lang w:val="es_ES" w:bidi="es_ES"/>
        </w:rPr>
      </w:r>
      <w:r>
        <w:rPr>
          <w:lang w:val="es_ES" w:bidi="es_ES"/>
        </w:rPr>
        <w:t xml:space="preserve">Abram se inclinó boca abajo. Dios dijo: "Este es mi pacto contigo. Serás el padre de muchas personas. Tu nombre ya no será </w:t>
      </w:r>
      <w:r>
        <w:rPr>
          <w:b/>
          <w:lang w:val="es_ES" w:bidi="es_ES"/>
        </w:rPr>
        <w:t>Abram</w:t>
      </w:r>
      <w:r>
        <w:rPr>
          <w:lang w:val="es_ES" w:bidi="es_ES"/>
        </w:rPr>
        <w:t xml:space="preserve">. "Te llamarás </w:t>
      </w:r>
      <w:r>
        <w:rPr>
          <w:b/>
          <w:lang w:val="es_ES" w:bidi="es_ES"/>
        </w:rPr>
        <w:t>Abraham</w:t>
      </w:r>
      <w:r>
        <w:rPr>
          <w:lang w:val="es_ES" w:bidi="es_ES"/>
        </w:rPr>
        <w:t>." Abram probablemente quería decir "el padre tiene un alto rango" o "el padre en posición elevada". Abraham probablemente significaba “padre de muchos”.</w:t>
      </w:r>
    </w:p>
    <w:p>
      <w:pPr/>
      <w:r>
        <w:rPr>
          <w:lang w:val="es_ES" w:bidi="es_ES"/>
        </w:rPr>
      </w:r>
      <w:r>
        <w:rPr>
          <w:lang w:val="es_ES" w:bidi="es_ES"/>
        </w:rPr>
        <w:t xml:space="preserve">Dios continuó: "Te haré extremadamente </w:t>
      </w:r>
      <w:r>
        <w:rPr>
          <w:b/>
          <w:lang w:val="es_ES" w:bidi="es_ES"/>
        </w:rPr>
        <w:t>fructífero</w:t>
      </w:r>
      <w:r>
        <w:rPr>
          <w:lang w:val="es_ES" w:bidi="es_ES"/>
        </w:rPr>
        <w:t>". Fructífero significa que Abraham tendrá muchos descendientes.</w:t>
      </w:r>
    </w:p>
    <w:p>
      <w:pPr/>
      <w:r>
        <w:rPr>
          <w:lang w:val="es_ES" w:bidi="es_ES"/>
        </w:rPr>
      </w:r>
      <w:r>
        <w:rPr>
          <w:lang w:val="es_ES" w:bidi="es_ES"/>
        </w:rPr>
        <w:t xml:space="preserve">Dios continuó: "¡Tus descendientes se convertirán en muchas </w:t>
      </w:r>
      <w:r>
        <w:rPr>
          <w:b/>
          <w:lang w:val="es_ES" w:bidi="es_ES"/>
        </w:rPr>
        <w:t>naciones</w:t>
      </w:r>
      <w:r>
        <w:rPr>
          <w:lang w:val="es_ES" w:bidi="es_ES"/>
        </w:rPr>
        <w:t xml:space="preserve">, y habrá </w:t>
      </w:r>
      <w:r>
        <w:rPr>
          <w:b/>
          <w:lang w:val="es_ES" w:bidi="es_ES"/>
        </w:rPr>
        <w:t>reyes</w:t>
      </w:r>
      <w:r>
        <w:rPr>
          <w:lang w:val="es_ES" w:bidi="es_ES"/>
        </w:rPr>
        <w:t xml:space="preserve"> entre ellos!" Aquí, "naciones" se refiere a muchos grupos de personas que viven juntas y tienen el mismo idioma y gobierno. Significa diferentes grupos étnicos en lugar de diferentes países. Busquen </w:t>
      </w:r>
      <w:r>
        <w:rPr>
          <w:lang w:val="es_ES" w:bidi="es_ES"/>
        </w:rPr>
        <w:t>nación</w:t>
      </w:r>
      <w:r>
        <w:rPr>
          <w:lang w:val="es_ES" w:bidi="es_ES"/>
        </w:rPr>
        <w:t xml:space="preserve"> en el Glosario Principal y usen la misma palabra que han usado en las historias anteriores.</w:t>
      </w:r>
    </w:p>
    <w:p>
      <w:pPr/>
      <w:r>
        <w:rPr>
          <w:lang w:val="es_ES" w:bidi="es_ES"/>
        </w:rPr>
      </w:r>
      <w:r>
        <w:rPr>
          <w:lang w:val="es_ES" w:bidi="es_ES"/>
        </w:rPr>
        <w:t xml:space="preserve">Un </w:t>
      </w:r>
      <w:r>
        <w:rPr>
          <w:b/>
          <w:lang w:val="es_ES" w:bidi="es_ES"/>
        </w:rPr>
        <w:t>rey</w:t>
      </w:r>
      <w:r>
        <w:rPr>
          <w:lang w:val="es_ES" w:bidi="es_ES"/>
        </w:rPr>
        <w:t xml:space="preserve"> era alguien que gobernaba sobre una ciudad o territorio. Un rey normalmente gobernaba de por vida y legaba su autoridad a uno de sus hijos. Busquen </w:t>
      </w:r>
      <w:r>
        <w:rPr>
          <w:lang w:val="es_ES" w:bidi="es_ES"/>
        </w:rPr>
        <w:t>rey</w:t>
      </w:r>
      <w:r>
        <w:rPr>
          <w:lang w:val="es_ES" w:bidi="es_ES"/>
        </w:rPr>
        <w:t xml:space="preserve"> en el Glosario Principal y usen la misma palabra que han usado en las historias anteriores.</w:t>
      </w:r>
    </w:p>
    <w:p>
      <w:pPr/>
      <w:r>
        <w:rPr>
          <w:lang w:val="es_ES" w:bidi="es_ES"/>
        </w:rPr>
      </w:r>
      <w:r>
        <w:rPr>
          <w:lang w:val="es_ES" w:bidi="es_ES"/>
        </w:rPr>
        <w:t xml:space="preserve">"Continuaré mi pacto con tus descendientes, a lo largo de las </w:t>
      </w:r>
      <w:r>
        <w:rPr>
          <w:b/>
          <w:lang w:val="es_ES" w:bidi="es_ES"/>
        </w:rPr>
        <w:t>generaciones</w:t>
      </w:r>
      <w:r>
        <w:rPr>
          <w:lang w:val="es_ES" w:bidi="es_ES"/>
        </w:rPr>
        <w:t xml:space="preserve"> de tus descendientes." Una "generación" se refiere a la duración promedio de la vida de una persona, que a menudo se consideraba de 70–100 años. Generaciones a veces se traduce como genealogía. Aquí, Dios se está refiriendo a todos los descendientes que vendrán después de Abraham. Busquen </w:t>
      </w:r>
      <w:r>
        <w:rPr>
          <w:lang w:val="es_ES" w:bidi="es_ES"/>
        </w:rPr>
        <w:t>generaciones</w:t>
      </w:r>
      <w:r>
        <w:rPr>
          <w:lang w:val="es_ES" w:bidi="es_ES"/>
        </w:rPr>
        <w:t xml:space="preserve"> en el Glosario Principal y usen la misma palabra que han usado en las historias anteriores.</w:t>
      </w:r>
    </w:p>
    <w:p>
      <w:pPr/>
      <w:r>
        <w:rPr>
          <w:lang w:val="es_ES" w:bidi="es_ES"/>
        </w:rPr>
      </w:r>
      <w:r>
        <w:rPr>
          <w:lang w:val="es_ES" w:bidi="es_ES"/>
        </w:rPr>
        <w:t xml:space="preserve">Dios continuó describiendo el pacto entre Dios y los descendientes de Abraham. Dios dijo: "Todos los hombres entre ustedes deben ser </w:t>
      </w:r>
      <w:r>
        <w:rPr>
          <w:b/>
          <w:lang w:val="es_ES" w:bidi="es_ES"/>
        </w:rPr>
        <w:t>circuncidados</w:t>
      </w:r>
      <w:r>
        <w:rPr>
          <w:lang w:val="es_ES" w:bidi="es_ES"/>
        </w:rPr>
        <w:t xml:space="preserve">". Esta es la primera vez que se usa la palabra circuncidar en estas historias. Circuncidado se refiere a cortar la piel suelta del extremo del pene de un niño. Muchas de las personas que vivían alrededor de Abraham practicaban la circuncisión, a menudo como parte de un ritual antes del matrimonio. Entre el pueblo judío, que eran descendientes de Abraham, la circuncisión era una importante señal física y permanente del </w:t>
      </w:r>
      <w:r>
        <w:rPr>
          <w:b/>
          <w:lang w:val="es_ES" w:bidi="es_ES"/>
        </w:rPr>
        <w:t>pacto</w:t>
      </w:r>
      <w:r>
        <w:rPr>
          <w:lang w:val="es_ES" w:bidi="es_ES"/>
        </w:rPr>
        <w:t xml:space="preserve"> entre Dios y su pueblo. La circuncisión era una señal de que el niño era parte del pueblo elegido de Dios y que las promesas y el pacto de Dios se aplicaban a él.</w:t>
      </w:r>
    </w:p>
    <w:p>
      <w:pPr/>
      <w:r>
        <w:rPr>
          <w:lang w:val="es_ES" w:bidi="es_ES"/>
        </w:rPr>
      </w:r>
      <w:r>
        <w:rPr>
          <w:lang w:val="es_ES" w:bidi="es_ES"/>
        </w:rPr>
        <w:t xml:space="preserve">Busquen </w:t>
      </w:r>
      <w:r>
        <w:rPr>
          <w:lang w:val="es_ES" w:bidi="es_ES"/>
        </w:rPr>
        <w:t>circuncisión</w:t>
      </w:r>
      <w:r>
        <w:rPr>
          <w:lang w:val="es_ES" w:bidi="es_ES"/>
        </w:rPr>
        <w:t xml:space="preserve"> en el glosario y usen la misma palabra en todas las siguientes historias.</w:t>
      </w:r>
    </w:p>
    <w:p>
      <w:pPr/>
      <w:r>
        <w:rPr>
          <w:lang w:val="es_ES" w:bidi="es_ES"/>
        </w:rPr>
      </w:r>
      <w:r>
        <w:rPr>
          <w:lang w:val="es_ES" w:bidi="es_ES"/>
        </w:rPr>
        <w:t>Deténganse aquí y conversen en equipo: ¿qué palabra usarán para la circuncisión? Pausen este audio aquí.</w:t>
      </w:r>
    </w:p>
    <w:p>
      <w:pPr/>
      <w:r>
        <w:rPr>
          <w:lang w:val="es_ES" w:bidi="es_ES"/>
        </w:rPr>
      </w:r>
      <w:r>
        <w:rPr>
          <w:lang w:val="es_ES" w:bidi="es_ES"/>
        </w:rPr>
        <w:t xml:space="preserve">Dios continuó: "Debes ser circuncidado, y esa será la </w:t>
      </w:r>
      <w:r>
        <w:rPr>
          <w:b/>
          <w:lang w:val="es_ES" w:bidi="es_ES"/>
        </w:rPr>
        <w:t>señal</w:t>
      </w:r>
      <w:r>
        <w:rPr>
          <w:lang w:val="es_ES" w:bidi="es_ES"/>
        </w:rPr>
        <w:t xml:space="preserve"> del pacto entre tú y yo." Un signo es una señal o indicación de que algo es verdad o que sucederá. Aquí, la señal se refiere a un recordatorio que puedes ver. Esta señal mostró que Abraham y sus descendientes tenían una relación con Dios y que confiaban en Dios. Esta era una señal permanente de que alguien pertenecía al pueblo con el que Dios tenía una relación.</w:t>
      </w:r>
    </w:p>
    <w:p>
      <w:pPr/>
      <w:r>
        <w:rPr>
          <w:lang w:val="es_ES" w:bidi="es_ES"/>
        </w:rPr>
      </w:r>
      <w:r>
        <w:rPr>
          <w:lang w:val="es_ES" w:bidi="es_ES"/>
        </w:rPr>
        <w:t xml:space="preserve">Busquen una </w:t>
      </w:r>
      <w:r>
        <w:rPr>
          <w:lang w:val="es_ES" w:bidi="es_ES"/>
        </w:rPr>
        <w:t>señal</w:t>
      </w:r>
      <w:r>
        <w:rPr>
          <w:lang w:val="es_ES" w:bidi="es_ES"/>
        </w:rPr>
        <w:t xml:space="preserve"> en el Glosario Principal y usen aquí la misma palabra que han usado en las historias anteriores.</w:t>
      </w:r>
    </w:p>
    <w:p>
      <w:pPr/>
      <w:r>
        <w:rPr>
          <w:lang w:val="es_ES" w:bidi="es_ES"/>
        </w:rPr>
      </w:r>
      <w:r>
        <w:rPr>
          <w:lang w:val="es_ES" w:bidi="es_ES"/>
        </w:rPr>
        <w:t xml:space="preserve">Dios continuó: "A lo largo de todas las generaciones venideras, todo varón que tenga ocho días de nacido debe ser circuncidado." Eso incluye a los nacidos en tu </w:t>
      </w:r>
      <w:r>
        <w:rPr>
          <w:b/>
          <w:lang w:val="es_ES" w:bidi="es_ES"/>
        </w:rPr>
        <w:t>hogar</w:t>
      </w:r>
      <w:r>
        <w:rPr>
          <w:lang w:val="es_ES" w:bidi="es_ES"/>
        </w:rPr>
        <w:t xml:space="preserve">." "Hogar" se refiere a todos los que vivían en el hogar de Abraham, incluidos los siervos, esclavos y otros miembros de la familia. Busquen </w:t>
      </w:r>
      <w:r>
        <w:rPr>
          <w:lang w:val="es_ES" w:bidi="es_ES"/>
        </w:rPr>
        <w:t>hogar</w:t>
      </w:r>
      <w:r>
        <w:rPr>
          <w:lang w:val="es_ES" w:bidi="es_ES"/>
        </w:rPr>
        <w:t xml:space="preserve"> en el Glosario Principal y usen la misma palabra que han usado en los pasajes anteriores.</w:t>
      </w:r>
    </w:p>
    <w:p>
      <w:pPr/>
      <w:r>
        <w:rPr>
          <w:lang w:val="es_ES" w:bidi="es_ES"/>
        </w:rPr>
      </w:r>
      <w:r>
        <w:rPr>
          <w:lang w:val="es_ES" w:bidi="es_ES"/>
        </w:rPr>
        <w:t xml:space="preserve">Dios también le dijo a Abraham: "En cuanto a </w:t>
      </w:r>
      <w:r>
        <w:rPr>
          <w:b/>
          <w:lang w:val="es_ES" w:bidi="es_ES"/>
        </w:rPr>
        <w:t>Sarai</w:t>
      </w:r>
      <w:r>
        <w:rPr>
          <w:lang w:val="es_ES" w:bidi="es_ES"/>
        </w:rPr>
        <w:t xml:space="preserve">, tu esposa, ya no la llamarás Sarai." Su nombre será </w:t>
      </w:r>
      <w:r>
        <w:rPr>
          <w:b/>
          <w:lang w:val="es_ES" w:bidi="es_ES"/>
        </w:rPr>
        <w:t>Sara</w:t>
      </w:r>
      <w:r>
        <w:rPr>
          <w:lang w:val="es_ES" w:bidi="es_ES"/>
        </w:rPr>
        <w:t>". Tanto Sarai como Sara probablemente significan "princesa o realeza."</w:t>
      </w:r>
    </w:p>
    <w:p>
      <w:pPr/>
      <w:r>
        <w:rPr>
          <w:lang w:val="es_ES" w:bidi="es_ES"/>
        </w:rPr>
      </w:r>
      <w:r>
        <w:rPr>
          <w:lang w:val="es_ES" w:bidi="es_ES"/>
        </w:rPr>
        <w:t xml:space="preserve">Dios continuó: "La </w:t>
      </w:r>
      <w:r>
        <w:rPr>
          <w:b/>
          <w:lang w:val="es_ES" w:bidi="es_ES"/>
        </w:rPr>
        <w:t>bendeciré</w:t>
      </w:r>
      <w:r>
        <w:rPr>
          <w:lang w:val="es_ES" w:bidi="es_ES"/>
        </w:rPr>
        <w:t xml:space="preserve"> y te daré un hijo a través de ella." La bendeciré para que sea la madre de naciones." Bendecir se refiere a cuando Dios ayuda, hace bien o favorece a alguien o algo. Intenten evitar usar una palabra relacionada con la suerte o juegos de azar. Cuando las personas bendicen una cosa, generalmente significa que la están apartando para algo especial. Naciones aquí se refiere a grupos de personas. Busquen </w:t>
      </w:r>
      <w:r>
        <w:rPr>
          <w:lang w:val="es_ES" w:bidi="es_ES"/>
        </w:rPr>
        <w:t>bendecir</w:t>
      </w:r>
      <w:r>
        <w:rPr>
          <w:lang w:val="es_ES" w:bidi="es_ES"/>
        </w:rPr>
        <w:t xml:space="preserve"> y </w:t>
      </w:r>
      <w:r>
        <w:rPr>
          <w:lang w:val="es_ES" w:bidi="es_ES"/>
        </w:rPr>
        <w:t>nación</w:t>
      </w:r>
      <w:r>
        <w:rPr>
          <w:lang w:val="es_ES" w:bidi="es_ES"/>
        </w:rPr>
        <w:t xml:space="preserve"> en el Glosario Principal y usen las mismas palabras aquí que usaron en las historias anteriores.</w:t>
      </w:r>
    </w:p>
    <w:p>
      <w:pPr/>
      <w:r>
        <w:rPr>
          <w:lang w:val="es_ES" w:bidi="es_ES"/>
        </w:rPr>
      </w:r>
      <w:r>
        <w:rPr>
          <w:lang w:val="es_ES" w:bidi="es_ES"/>
        </w:rPr>
        <w:t>Dios continuó: "</w:t>
      </w:r>
      <w:r>
        <w:rPr>
          <w:b/>
          <w:lang w:val="es_ES" w:bidi="es_ES"/>
        </w:rPr>
        <w:t>Los reyes</w:t>
      </w:r>
      <w:r>
        <w:rPr>
          <w:lang w:val="es_ES" w:bidi="es_ES"/>
        </w:rPr>
        <w:t xml:space="preserve"> de naciones, o pueblos, vendrán de Sara". Aquí, "naciones" se refiere a un territorio geográfico y no necesariamente a un grupo étnico particular.</w:t>
      </w:r>
    </w:p>
    <w:p>
      <w:pPr/>
      <w:r>
        <w:rPr>
          <w:lang w:val="es_ES" w:bidi="es_ES"/>
        </w:rPr>
      </w:r>
      <w:r>
        <w:rPr>
          <w:lang w:val="es_ES" w:bidi="es_ES"/>
        </w:rPr>
        <w:t xml:space="preserve">Luego Dios dijo: "Te daré un hijo, y lo llamarás </w:t>
      </w:r>
      <w:r>
        <w:rPr>
          <w:b/>
          <w:lang w:val="es_ES" w:bidi="es_ES"/>
        </w:rPr>
        <w:t>Isaac</w:t>
      </w:r>
      <w:r>
        <w:rPr>
          <w:lang w:val="es_ES" w:bidi="es_ES"/>
        </w:rPr>
        <w:t>". "Isaac" significa "se ríe".</w:t>
      </w:r>
    </w:p>
    <w:p>
      <w:pPr/>
      <w:r>
        <w:rPr>
          <w:lang w:val="es_ES" w:bidi="es_ES"/>
        </w:rPr>
      </w:r>
      <w:r>
        <w:rPr>
          <w:lang w:val="es_ES" w:bidi="es_ES"/>
        </w:rPr>
        <w:t xml:space="preserve">Dios dice que Ismael será el padre de 12 </w:t>
      </w:r>
      <w:r>
        <w:rPr>
          <w:b/>
          <w:lang w:val="es_ES" w:bidi="es_ES"/>
        </w:rPr>
        <w:t>príncipes</w:t>
      </w:r>
      <w:r>
        <w:rPr>
          <w:lang w:val="es_ES" w:bidi="es_ES"/>
        </w:rPr>
        <w:t>." "Príncipe" se refiere a un gobernante de una tribu, pero un príncipe es diferente de un rey. A menudo, muchos príncipes servían al mismo rey.</w:t>
      </w:r>
    </w:p>
    <w:p>
      <w:pPr/>
      <w:r>
        <w:rPr>
          <w:lang w:val="es_ES" w:bidi="es_ES"/>
        </w:rPr>
      </w:r>
      <w:r>
        <w:rPr>
          <w:lang w:val="es_ES" w:bidi="es_ES"/>
        </w:rPr>
        <w:t>Dios continuó: "Lo convertiré en una gran nación, o grupo de personas." Pero estableceré mi pacto con Isaac, a quien Sara te dará por esta época el año que viene." Y cuando terminó de hablar con Abraham, Dios se retiró de la presencia de Abraham. Y Abraham hizo lo que Dios le dijo que hiciera.</w:t>
      </w:r>
    </w:p>
    <w:p>
      <w:pPr/>
      <w:r>
        <w:rPr>
          <w:lang w:val="es_ES" w:bidi="es_ES"/>
        </w:rPr>
      </w:r>
      <w:r>
        <w:rPr>
          <w:lang w:val="es_ES" w:bidi="es_ES"/>
        </w:rPr>
        <w:t>Todos los hombres en el hogar de Abraham estaban circuncidados. Esto incluye a todos los miembros masculinos de la familia y esclavos de Abraham. Algunos de sus esclavos nacieron de padres que eran esclavos de Abraham y, por lo tanto, también eran esclavos de Abraham. Abraham también habría comprado esclavos a extranjeros para agregarlos a su hogar.</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ayudarlos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18:1–15</w:t>
      </w:r>
      <w:r>
        <w:rPr>
          <w:lang w:val="es_ES" w:bidi="es_ES"/>
        </w:rPr>
      </w:r>
    </w:p>
    <w:p>
      <w:pPr>
        <w:pStyle w:val="Heading3"/>
      </w:pPr>
      <w:r>
        <w:rPr>
          <w:lang w:val="es_ES" w:bidi="es_ES"/>
        </w:rPr>
        <w:t>Escuchar con el corazón</w:t>
      </w:r>
    </w:p>
    <w:p>
      <w:pPr/>
      <w:r>
        <w:rPr>
          <w:lang w:val="es_ES" w:bidi="es_ES"/>
        </w:rPr>
      </w:r>
      <w:r>
        <w:rPr>
          <w:lang w:val="es_ES" w:bidi="es_ES"/>
        </w:rPr>
        <w:t>Escuchen Génesis 18:1–15 y guárdenlo en su corazón.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Génesis 18:1–15 en la traducción que sea más fácil de entender.</w:t>
      </w:r>
    </w:p>
    <w:p>
      <w:pPr/>
      <w:r>
        <w:rPr>
          <w:lang w:val="es_ES" w:bidi="es_ES"/>
        </w:rPr>
      </w:r>
      <w:r>
        <w:rPr>
          <w:lang w:val="es_ES" w:bidi="es_ES"/>
        </w:rPr>
        <w:t>Esta historia tiene lugar algún tiempo después de que Yahvé confirma y describe su pacto con Abraham. Esta es la primera de una serie de cuatro historias sobre Abraham y Lot. En esta historia, Abraham da la bienvenida a tres visitantes que están camino a Sodoma, que es donde vive Lot. Abraham actúa como buen anfitrión. Uno de los visitantes es Yahvé, y le dice a Abraham y a Sara que regresará al siguiente año para darles un hijo.</w:t>
      </w:r>
    </w:p>
    <w:p>
      <w:pPr/>
      <w:r>
        <w:rPr>
          <w:lang w:val="es_ES" w:bidi="es_ES"/>
        </w:rPr>
      </w:r>
      <w:r>
        <w:rPr>
          <w:lang w:val="es_ES" w:bidi="es_ES"/>
        </w:rPr>
        <w:t>Yahvé se le apareció a Abraham cerca de los grandes árboles que pertenecían a Mamre. Abraham y todos en su hogar vivían en tiendas de campaña cerca de los grandes árboles de Mamre.</w:t>
      </w:r>
    </w:p>
    <w:p>
      <w:pPr/>
      <w:r>
        <w:rPr>
          <w:lang w:val="es_ES" w:bidi="es_ES"/>
        </w:rPr>
      </w:r>
      <w:r>
        <w:rPr>
          <w:lang w:val="es_ES" w:bidi="es_ES"/>
        </w:rPr>
        <w:t xml:space="preserve">Deténganse aquí y miren a </w:t>
      </w:r>
      <w:r>
        <w:rPr>
          <w:lang w:val="es_ES" w:bidi="es_ES"/>
        </w:rPr>
        <w:t>Mamre</w:t>
      </w:r>
      <w:r>
        <w:rPr>
          <w:lang w:val="es_ES" w:bidi="es_ES"/>
        </w:rPr>
        <w:t xml:space="preserve"> en un mapa como grupo.</w:t>
      </w:r>
    </w:p>
    <w:p>
      <w:pPr/>
      <w:r>
        <w:rPr>
          <w:lang w:val="es_ES" w:bidi="es_ES"/>
        </w:rPr>
      </w:r>
      <w:r>
        <w:rPr>
          <w:lang w:val="es_ES" w:bidi="es_ES"/>
        </w:rPr>
        <w:t xml:space="preserve">Deténganse aquí y miren en grupo una imagen de </w:t>
      </w:r>
      <w:r>
        <w:rPr>
          <w:lang w:val="es_ES" w:bidi="es_ES"/>
        </w:rPr>
        <w:t>cómo podrían haber sido las tiendas de Abraham</w:t>
      </w:r>
      <w:r>
        <w:rPr>
          <w:lang w:val="es_ES" w:bidi="es_ES"/>
        </w:rPr>
        <w:t>. Pausen este audio aquí.</w:t>
      </w:r>
    </w:p>
    <w:p>
      <w:pPr/>
      <w:r>
        <w:rPr>
          <w:lang w:val="es_ES" w:bidi="es_ES"/>
        </w:rPr>
      </w:r>
      <w:r>
        <w:rPr>
          <w:lang w:val="es_ES" w:bidi="es_ES"/>
        </w:rPr>
        <w:t>Un día Abraham estaba sentado en la entrada de su tienda durante la parte más calurosa del día. Esto probablemente fue temprano en la tarde, y Abraham probablemente estaba descansando bajo los árboles fuera de su tienda.</w:t>
      </w:r>
    </w:p>
    <w:p>
      <w:pPr/>
      <w:r>
        <w:rPr>
          <w:lang w:val="es_ES" w:bidi="es_ES"/>
        </w:rPr>
      </w:r>
      <w:r>
        <w:rPr>
          <w:lang w:val="es_ES" w:bidi="es_ES"/>
        </w:rPr>
        <w:t>Abraham miró hacia arriba y de repente notó que tres hombres estaban cerca. La historia no nos da descripciones de los tres hombres, pero cerca del final la historia dice que Yahvé habla con Abraham. Los tres hombres probablemente eran Yahvé y dos de sus mensajeros, pero algunas personas dicen que los tres hombres eran los mensajeros de Yahvé. A lo largo de la historia, Abraham a veces habla a los tres hombres y a veces solo habla al líder de los hombres.</w:t>
      </w:r>
    </w:p>
    <w:p>
      <w:pPr/>
      <w:r>
        <w:rPr>
          <w:lang w:val="es_ES" w:bidi="es_ES"/>
        </w:rPr>
      </w:r>
      <w:r>
        <w:rPr>
          <w:lang w:val="es_ES" w:bidi="es_ES"/>
        </w:rPr>
        <w:t>Abraham corrió a su encuentro. Les dio la bienvenida inclinándose profundamente hasta el suelo. En la cultura de Abraham, inclinarse profundamente hasta el suelo era un gesto de respeto y bienvenida. Abraham dijo: "Señor, si me consideras digno, por favor no pases de largo ante mí, tu siervo". "Si me consideras digno" y "no pases de largo ante mí, tu siervo" son frases extremadamente educadas. Abraham mostró respeto a estos tres hombres y les habló como si fueran hombres importantes, aunque no sabía quiénes eran.</w:t>
      </w:r>
    </w:p>
    <w:p>
      <w:pPr/>
      <w:r>
        <w:rPr>
          <w:lang w:val="es_ES" w:bidi="es_ES"/>
        </w:rPr>
      </w:r>
      <w:r>
        <w:rPr>
          <w:lang w:val="es_ES" w:bidi="es_ES"/>
        </w:rPr>
        <w:t>Deténganse aquí y conversen en grupo: ¿Cómo saludan a los visitantes cuando entran en su hogar? ¿Cómo muestran respeto a los visitantes? ¿Qué frases, saludos o gestos usan cuando dan la bienvenida respetuosamente a las personas importantes a su hogar? Pausen este audio aquí.</w:t>
      </w:r>
    </w:p>
    <w:p>
      <w:pPr/>
      <w:r>
        <w:rPr>
          <w:lang w:val="es_ES" w:bidi="es_ES"/>
        </w:rPr>
      </w:r>
      <w:r>
        <w:rPr>
          <w:lang w:val="es_ES" w:bidi="es_ES"/>
        </w:rPr>
        <w:t>Abraham continuó: "Por favor, descansen a la sombra de este árbol, y haré que alguien traiga un poco de agua para que todos se laven los pies". En la cultura de Abraham, las personas se lavaban los pies antes de entrar en la casa de alguien. Los visitantes probablemente usaban sandalias, y el camino por el que viajaban probablemente era caluroso y polvoriento. "Un poco de agua" es una frase humilde que Abraham usó para decirles educadamente a sus visitantes que no sería ningún problema traerles un poco de agua.</w:t>
      </w:r>
    </w:p>
    <w:p>
      <w:pPr/>
      <w:r>
        <w:rPr>
          <w:lang w:val="es_ES" w:bidi="es_ES"/>
        </w:rPr>
      </w:r>
      <w:r>
        <w:rPr>
          <w:lang w:val="es_ES" w:bidi="es_ES"/>
        </w:rPr>
        <w:t>Abraham continuó: "Y ya que me han honrado, a mí, su siervo, con esta visita, también traeré un poco de pan para que puedan refrescarse antes de continuar su viaje". "Un poco de pan" es otra frase educada que Abraham usaba para decirles a sus visitantes que no sería ningún problema alimentarlos. Todos probablemente sabían que Abraham traería mucha comida para sus visitantes.</w:t>
      </w:r>
    </w:p>
    <w:p>
      <w:pPr/>
      <w:r>
        <w:rPr>
          <w:lang w:val="es_ES" w:bidi="es_ES"/>
        </w:rPr>
      </w:r>
      <w:r>
        <w:rPr>
          <w:lang w:val="es_ES" w:bidi="es_ES"/>
        </w:rPr>
        <w:t>Aquí, Abraham actúa como un buen anfitrión. En la cultura de Abraham, ser un buen anfitrión y mostrar respeto a los extraños era muy importante. Los anfitriones eran responsables de cuidar de sus invitados y mantenerlos seguros. Abraham actúa como buen anfitrión al saludar respetuosamente a los hombres, invitándolos a descansar, dándoles agua para lavarse los pies y ofreciéndoles comida.</w:t>
      </w:r>
    </w:p>
    <w:p>
      <w:pPr/>
      <w:r>
        <w:rPr>
          <w:lang w:val="es_ES" w:bidi="es_ES"/>
        </w:rPr>
      </w:r>
      <w:r>
        <w:rPr>
          <w:lang w:val="es_ES" w:bidi="es_ES"/>
        </w:rPr>
        <w:t>Deténganse aquí y conversen en grupo: ¿Cómo muestran hospitalidad en su cultura? ¿Cómo tratan a los invitados? Pausen este audio aquí.</w:t>
      </w:r>
    </w:p>
    <w:p>
      <w:pPr/>
      <w:r>
        <w:rPr>
          <w:lang w:val="es_ES" w:bidi="es_ES"/>
        </w:rPr>
      </w:r>
      <w:r>
        <w:rPr>
          <w:lang w:val="es_ES" w:bidi="es_ES"/>
        </w:rPr>
        <w:t>Los tres hombres estuvieron de acuerdo: «Eso está bien». "Haz tal como dijiste."</w:t>
      </w:r>
    </w:p>
    <w:p>
      <w:pPr/>
      <w:r>
        <w:rPr>
          <w:lang w:val="es_ES" w:bidi="es_ES"/>
        </w:rPr>
      </w:r>
      <w:r>
        <w:rPr>
          <w:lang w:val="es_ES" w:bidi="es_ES"/>
        </w:rPr>
        <w:t>Entonces, Abraham regresó rápidamente a la tienda donde estaba Sara. Dijo: "Rápido, toma tres medidas de tu mejor harina y amásalas para hacer pan". "Seahs" (medidas) se refiere a tres grandes cantidades de harina. Una de estas medidas de harina puede haber sido de unos 8 litros, 8 kilogramos o 2 galones de harina. Esto hacía una cantidad muy grande de pan. Para hacer pan, las personas mezclaban harina y agua con las manos hasta que se convertía en masa. Amasaban la masa, lo que se refiere a empujar y tirar de la masa para asegurarse de que la harina y el agua se mezclaran bien. Luego, las personas horneaban la masa sobre piedras calientes para hacer piezas de pan redondas y planas. Este era un tipo especial de pan que podía hacerse rápidamente para los visitantes.</w:t>
      </w:r>
    </w:p>
    <w:p>
      <w:pPr/>
      <w:r>
        <w:rPr>
          <w:lang w:val="es_ES" w:bidi="es_ES"/>
        </w:rPr>
      </w:r>
      <w:r>
        <w:rPr>
          <w:lang w:val="es_ES" w:bidi="es_ES"/>
        </w:rPr>
        <w:t xml:space="preserve">Deténganse aquí y miren una imagen del </w:t>
      </w:r>
      <w:r>
        <w:rPr>
          <w:lang w:val="es_ES" w:bidi="es_ES"/>
        </w:rPr>
        <w:t>pan</w:t>
      </w:r>
      <w:r>
        <w:rPr>
          <w:lang w:val="es_ES" w:bidi="es_ES"/>
        </w:rPr>
        <w:t xml:space="preserve"> en grupo. Pausen este audio aquí.</w:t>
      </w:r>
    </w:p>
    <w:p>
      <w:pPr/>
      <w:r>
        <w:rPr>
          <w:lang w:val="es_ES" w:bidi="es_ES"/>
        </w:rPr>
      </w:r>
      <w:r>
        <w:rPr>
          <w:lang w:val="es_ES" w:bidi="es_ES"/>
        </w:rPr>
        <w:t>Entonces Abraham corrió a su rebaño de vacas y eligió un ternero, que es una cría de vaca, que parecía tierno, o gordo, y bueno para comer. Se lo dio a un siervo, quien se apresuró a prepararlo para comer.</w:t>
      </w:r>
    </w:p>
    <w:p>
      <w:pPr/>
      <w:r>
        <w:rPr>
          <w:lang w:val="es_ES" w:bidi="es_ES"/>
        </w:rPr>
      </w:r>
      <w:r>
        <w:rPr>
          <w:lang w:val="es_ES" w:bidi="es_ES"/>
        </w:rPr>
        <w:t>Abraham llevó yogur, leche y el ternero cocido a los tres hombres y sirvió la comida a los tres visitantes. Un ternero proporcionaba buena carne y era un animal valioso. El yogur y la leche eran considerados alimentos buenos y especiales. Yogur se refiere a la leche que se ha vuelto espesa y agria. La leche que Abraham sirvió probablemente venía de una vaca.</w:t>
      </w:r>
    </w:p>
    <w:p>
      <w:pPr/>
      <w:r>
        <w:rPr>
          <w:lang w:val="es_ES" w:bidi="es_ES"/>
        </w:rPr>
      </w:r>
      <w:r>
        <w:rPr>
          <w:lang w:val="es_ES" w:bidi="es_ES"/>
        </w:rPr>
        <w:t xml:space="preserve">Deténganse aquí y miren una imagen de una </w:t>
      </w:r>
      <w:r>
        <w:rPr>
          <w:lang w:val="es_ES" w:bidi="es_ES"/>
        </w:rPr>
        <w:t>cría de vaca o ternero</w:t>
      </w:r>
      <w:r>
        <w:rPr>
          <w:lang w:val="es_ES" w:bidi="es_ES"/>
        </w:rPr>
        <w:t xml:space="preserve">, </w:t>
      </w:r>
      <w:r>
        <w:rPr>
          <w:lang w:val="es_ES" w:bidi="es_ES"/>
        </w:rPr>
        <w:t>yogur</w:t>
      </w:r>
      <w:r>
        <w:rPr>
          <w:lang w:val="es_ES" w:bidi="es_ES"/>
        </w:rPr>
        <w:t xml:space="preserve"> y </w:t>
      </w:r>
      <w:r>
        <w:rPr>
          <w:lang w:val="es_ES" w:bidi="es_ES"/>
        </w:rPr>
        <w:t>leche</w:t>
      </w:r>
      <w:r>
        <w:rPr>
          <w:lang w:val="es_ES" w:bidi="es_ES"/>
        </w:rPr>
        <w:t>. Conversen en grupo: ¿Qué tipo de comida especial hacen para los visitantes? Pausen este audio aquí.</w:t>
      </w:r>
    </w:p>
    <w:p>
      <w:pPr/>
      <w:r>
        <w:rPr>
          <w:lang w:val="es_ES" w:bidi="es_ES"/>
        </w:rPr>
      </w:r>
      <w:r>
        <w:rPr>
          <w:lang w:val="es_ES" w:bidi="es_ES"/>
        </w:rPr>
        <w:t>Mientras los hombres comían, Abraham estaba cerca de ellos a la sombra de los árboles para asegurarse de que sus invitados recibieran todo lo que necesitaban. Era una costumbre normal que los anfitriones hicieran esto. Los hombres le preguntaron a Abraham: "¿Dónde está Sara, tu esposa?"</w:t>
      </w:r>
    </w:p>
    <w:p>
      <w:pPr/>
      <w:r>
        <w:rPr>
          <w:lang w:val="es_ES" w:bidi="es_ES"/>
        </w:rPr>
      </w:r>
      <w:r>
        <w:rPr>
          <w:lang w:val="es_ES" w:bidi="es_ES"/>
        </w:rPr>
        <w:t>Abraham respondió: "Está allí, en la tienda".</w:t>
      </w:r>
    </w:p>
    <w:p>
      <w:pPr/>
      <w:r>
        <w:rPr>
          <w:lang w:val="es_ES" w:bidi="es_ES"/>
        </w:rPr>
      </w:r>
      <w:r>
        <w:rPr>
          <w:lang w:val="es_ES" w:bidi="es_ES"/>
        </w:rPr>
        <w:t>Uno de los hombres, que era Yahvé, dijo: "¡Escucha, definitivamente regresaré a ti por esta época el año que viene, y tu esposa, Sara, tendrá un hijo!"</w:t>
      </w:r>
    </w:p>
    <w:p>
      <w:pPr/>
      <w:r>
        <w:rPr>
          <w:lang w:val="es_ES" w:bidi="es_ES"/>
        </w:rPr>
      </w:r>
      <w:r>
        <w:rPr>
          <w:lang w:val="es_ES" w:bidi="es_ES"/>
        </w:rPr>
        <w:t>Ahora, Sara estaba escuchando detrás de la entrada de la tienda. Abraham y Sara eran muy ancianos, y Sara había dejado de tener sus períodos mensuales, lo que significaba que había pasado el momento en que las mujeres pueden tener hijos.</w:t>
      </w:r>
    </w:p>
    <w:p>
      <w:pPr/>
      <w:r>
        <w:rPr>
          <w:lang w:val="es_ES" w:bidi="es_ES"/>
        </w:rPr>
      </w:r>
      <w:r>
        <w:rPr>
          <w:lang w:val="es_ES" w:bidi="es_ES"/>
        </w:rPr>
        <w:t>Entonces, Sara se rió en silencio y dijo: "¿Cómo podría una mujer anciana y agotada como yo tener el placer de dormir con mi esposo y tener un bebé?" "¿Especialmente porque mi amo, mi esposo, es tan anciano?" Aquí, Sara usa una palabra educada y formal para referirse a Abraham.</w:t>
      </w:r>
    </w:p>
    <w:p>
      <w:pPr/>
      <w:r>
        <w:rPr>
          <w:lang w:val="es_ES" w:bidi="es_ES"/>
        </w:rPr>
      </w:r>
      <w:r>
        <w:rPr>
          <w:lang w:val="es_ES" w:bidi="es_ES"/>
        </w:rPr>
        <w:t>Entonces el hombre que era Yahvé le dijo a Abraham: "¿Por qué se rió Sara?" El hombre que era Yahvé sabía que Sara se había reído, aunque los hombres probablemente no podían escucharla reír.</w:t>
      </w:r>
    </w:p>
    <w:p>
      <w:pPr/>
      <w:r>
        <w:rPr>
          <w:lang w:val="es_ES" w:bidi="es_ES"/>
        </w:rPr>
      </w:r>
      <w:r>
        <w:rPr>
          <w:lang w:val="es_ES" w:bidi="es_ES"/>
        </w:rPr>
        <w:t>El hombre que era Yahvé dijo: "¿Por qué Sara dijo: Puede una anciana como yo tener un bebé?" ¿Hay algo demasiado difícil para mí, Dios? Regresaré por esta época el año que viene, y Sara tendrá un hijo."</w:t>
      </w:r>
    </w:p>
    <w:p>
      <w:pPr/>
      <w:r>
        <w:rPr>
          <w:lang w:val="es_ES" w:bidi="es_ES"/>
        </w:rPr>
      </w:r>
      <w:r>
        <w:rPr>
          <w:lang w:val="es_ES" w:bidi="es_ES"/>
        </w:rPr>
        <w:t>Sara tenía miedo, por lo que mintió y dijo: "No me reí".</w:t>
      </w:r>
    </w:p>
    <w:p>
      <w:pPr/>
      <w:r>
        <w:rPr>
          <w:lang w:val="es_ES" w:bidi="es_ES"/>
        </w:rPr>
      </w:r>
      <w:r>
        <w:rPr>
          <w:lang w:val="es_ES" w:bidi="es_ES"/>
        </w:rPr>
        <w:t>Pero Yahvé respondió: "Sí, te reíste."</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Génesis 18:1–15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tres escenas.</w:t>
      </w:r>
    </w:p>
    <w:p>
      <w:pPr/>
      <w:r>
        <w:rPr>
          <w:lang w:val="es_ES" w:bidi="es_ES"/>
        </w:rPr>
      </w:r>
      <w:r>
        <w:rPr>
          <w:b/>
          <w:lang w:val="es_ES" w:bidi="es_ES"/>
        </w:rPr>
        <w:t>Primera escena:</w:t>
      </w:r>
      <w:r>
        <w:rPr>
          <w:lang w:val="es_ES" w:bidi="es_ES"/>
        </w:rPr>
        <w:t xml:space="preserve"> Yahvé se le apareció a Abraham junto a los grandes árboles de Mamre. Abraham vio a tres hombres junto a su tienda. Los saludó respetuosamente, y los invitó a descansar y comer. Los hombres estuvieron de acuerdo.</w:t>
      </w:r>
    </w:p>
    <w:p>
      <w:pPr/>
      <w:r>
        <w:rPr>
          <w:lang w:val="es_ES" w:bidi="es_ES"/>
        </w:rPr>
      </w:r>
      <w:r>
        <w:rPr>
          <w:b/>
          <w:lang w:val="es_ES" w:bidi="es_ES"/>
        </w:rPr>
        <w:t>Segunda escena:</w:t>
      </w:r>
      <w:r>
        <w:rPr>
          <w:lang w:val="es_ES" w:bidi="es_ES"/>
        </w:rPr>
        <w:t xml:space="preserve"> Entonces, Abraham regresó rápidamente dentro de la tienda con Sara y dijo: "¡Rápido! ¡Toma tres porciones grandes de tu mejor harina y haz pan!" Luego corrió a su rebaño de vacas y eligió una vaca joven, tierna y de buena apariencia, y se la dio a su siervo, quien rápidamente la mató y la cocinó. Cuando la comida estuvo lista, Abraham tomó un poco de yogur, leche y la carne, y se los sirvió a los hombres. Mientras comían, Abraham los esperó a la sombra de los árboles.</w:t>
      </w:r>
    </w:p>
    <w:p>
      <w:pPr/>
      <w:r>
        <w:rPr>
          <w:lang w:val="es_ES" w:bidi="es_ES"/>
        </w:rPr>
      </w:r>
      <w:r>
        <w:rPr>
          <w:b/>
          <w:lang w:val="es_ES" w:bidi="es_ES"/>
        </w:rPr>
        <w:t>Tercera escena:</w:t>
      </w:r>
      <w:r>
        <w:rPr>
          <w:lang w:val="es_ES" w:bidi="es_ES"/>
        </w:rPr>
        <w:t xml:space="preserve"> Los hombres preguntaron: "¿Dónde está Sara, tu esposa?"</w:t>
      </w:r>
    </w:p>
    <w:p>
      <w:pPr/>
      <w:r>
        <w:rPr>
          <w:lang w:val="es_ES" w:bidi="es_ES"/>
        </w:rPr>
      </w:r>
      <w:r>
        <w:rPr>
          <w:lang w:val="es_ES" w:bidi="es_ES"/>
        </w:rPr>
        <w:t>Abraham respondió: "Está dentro de la tienda".</w:t>
      </w:r>
    </w:p>
    <w:p>
      <w:pPr/>
      <w:r>
        <w:rPr>
          <w:lang w:val="es_ES" w:bidi="es_ES"/>
        </w:rPr>
      </w:r>
      <w:r>
        <w:rPr>
          <w:lang w:val="es_ES" w:bidi="es_ES"/>
        </w:rPr>
        <w:t>Uno de los hombres dijo: "¡Regresaré por esta época el año que viene y Sara, tu esposa, tendrá un hijo!"</w:t>
      </w:r>
    </w:p>
    <w:p>
      <w:pPr/>
      <w:r>
        <w:rPr>
          <w:lang w:val="es_ES" w:bidi="es_ES"/>
        </w:rPr>
      </w:r>
      <w:r>
        <w:rPr>
          <w:lang w:val="es_ES" w:bidi="es_ES"/>
        </w:rPr>
        <w:t>Sara los estaba escuchando desde dentro de la tienda. Sara y Abraham eran muy ancianos, y Sara había pasado el momento en que podía tener hijos. Se rió y se dijo a sí misma: "¿Una mujer vieja y acabada como yo tendrá el placer de tener un bebé, especialmente cuando mi esposo también es tan anciano?"</w:t>
      </w:r>
    </w:p>
    <w:p>
      <w:pPr/>
      <w:r>
        <w:rPr>
          <w:lang w:val="es_ES" w:bidi="es_ES"/>
        </w:rPr>
      </w:r>
      <w:r>
        <w:rPr>
          <w:lang w:val="es_ES" w:bidi="es_ES"/>
        </w:rPr>
        <w:t>Entonces Yahvé le dijo a Abraham: "¿Por qué se rio Sara?" ¿Por qué dijo: '¿Puede una mujer mayor como yo tener un bebé?'? ¿Hay algo demasiado difícil para Dios? ¡Regresaré en esta época el año que viene, y Sara tendrá un hijo!"</w:t>
      </w:r>
    </w:p>
    <w:p>
      <w:pPr/>
      <w:r>
        <w:rPr>
          <w:lang w:val="es_ES" w:bidi="es_ES"/>
        </w:rPr>
      </w:r>
      <w:r>
        <w:rPr>
          <w:lang w:val="es_ES" w:bidi="es_ES"/>
        </w:rPr>
        <w:t>Sara tenía miedo, entonces dijo: "No me reí".</w:t>
      </w:r>
    </w:p>
    <w:p>
      <w:pPr/>
      <w:r>
        <w:rPr>
          <w:lang w:val="es_ES" w:bidi="es_ES"/>
        </w:rPr>
      </w:r>
      <w:r>
        <w:rPr>
          <w:lang w:val="es_ES" w:bidi="es_ES"/>
        </w:rPr>
        <w:t>Pero Yahvé dijo: "No, sí te riste".</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Sara</w:t>
      </w:r>
    </w:p>
    <w:p>
      <w:pPr>
        <w:pStyle w:val="ListBullet"/>
        <w:spacing w:line="240" w:lineRule="auto"/>
        <w:ind w:left="720"/>
      </w:pPr>
      <w:r>
        <w:rPr>
          <w:lang w:val="es_ES" w:bidi="es_ES"/>
        </w:rPr>
      </w:r>
      <w:r>
        <w:rPr>
          <w:lang w:val="es_ES" w:bidi="es_ES"/>
        </w:rPr>
        <w:t>y los tres visitantes, uno de los cuales es Dios</w:t>
      </w:r>
    </w:p>
    <w:p>
      <w:pPr/>
      <w:r>
        <w:rPr>
          <w:lang w:val="es_ES" w:bidi="es_ES"/>
        </w:rPr>
      </w:r>
      <w:r>
        <w:rPr>
          <w:lang w:val="es_ES" w:bidi="es_ES"/>
        </w:rPr>
        <w:t>Como grupo, pongan atención a estas partes de la ambientación del pasaje:</w:t>
      </w:r>
    </w:p>
    <w:p>
      <w:pPr/>
      <w:r>
        <w:rPr>
          <w:lang w:val="es_ES" w:bidi="es_ES"/>
        </w:rPr>
      </w:r>
      <w:r>
        <w:rPr>
          <w:lang w:val="es_ES" w:bidi="es_ES"/>
        </w:rPr>
        <w:t>Visualicen el escenario y el movimiento en la primera escena. Un día, Abraham está sentado a la entrada de su tienda cerca de los árboles de Mamre, cuando Dios se le aparece. Probablemente hace calor, y Abraham está descansando.</w:t>
      </w:r>
    </w:p>
    <w:p>
      <w:pPr/>
      <w:r>
        <w:rPr>
          <w:lang w:val="es_ES" w:bidi="es_ES"/>
        </w:rPr>
      </w:r>
      <w:r>
        <w:rPr>
          <w:lang w:val="es_ES" w:bidi="es_ES"/>
        </w:rPr>
        <w:t xml:space="preserve">Deténganse aquí y, como grupo, miren una imagen de </w:t>
      </w:r>
      <w:r>
        <w:rPr>
          <w:lang w:val="es_ES" w:bidi="es_ES"/>
        </w:rPr>
        <w:t>cómo podría haber sido la tienda de Abraham</w:t>
      </w:r>
      <w:r>
        <w:rPr>
          <w:lang w:val="es_ES" w:bidi="es_ES"/>
        </w:rPr>
        <w:t xml:space="preserve">. Miren una imagen de </w:t>
      </w:r>
      <w:r>
        <w:rPr>
          <w:lang w:val="es_ES" w:bidi="es_ES"/>
        </w:rPr>
        <w:t>cómo podría haber sido la entrada a la tienda de Abraham</w:t>
      </w:r>
      <w:r>
        <w:rPr>
          <w:lang w:val="es_ES" w:bidi="es_ES"/>
        </w:rPr>
        <w:t xml:space="preserve">. Miren a </w:t>
      </w:r>
      <w:r>
        <w:rPr>
          <w:lang w:val="es_ES" w:bidi="es_ES"/>
        </w:rPr>
        <w:t>Mamre</w:t>
      </w:r>
      <w:r>
        <w:rPr>
          <w:lang w:val="es_ES" w:bidi="es_ES"/>
        </w:rPr>
        <w:t xml:space="preserve"> en un mapa. Miren una imagen de </w:t>
      </w:r>
      <w:r>
        <w:rPr>
          <w:lang w:val="es_ES" w:bidi="es_ES"/>
        </w:rPr>
        <w:t>cómo eran los grandes árboles de Mamre</w:t>
      </w:r>
      <w:r>
        <w:rPr>
          <w:lang w:val="es_ES" w:bidi="es_ES"/>
        </w:rPr>
        <w:t>. Pausen este audio aquí.</w:t>
      </w:r>
    </w:p>
    <w:p>
      <w:pPr/>
      <w:r>
        <w:rPr>
          <w:lang w:val="es_ES" w:bidi="es_ES"/>
        </w:rPr>
      </w:r>
      <w:r>
        <w:rPr>
          <w:lang w:val="es_ES" w:bidi="es_ES"/>
        </w:rPr>
        <w:t>La historia nos dice que Yahvé se le apareció a Abraham al comienzo de la historia, pero Abraham probablemente no sabe que Dios se le apareció hasta la tercera escena, cuando Yahvé habla a Abraham y a Sara.</w:t>
      </w:r>
    </w:p>
    <w:p>
      <w:pPr/>
      <w:r>
        <w:rPr>
          <w:lang w:val="es_ES" w:bidi="es_ES"/>
        </w:rPr>
      </w:r>
      <w:r>
        <w:rPr>
          <w:lang w:val="es_ES" w:bidi="es_ES"/>
        </w:rPr>
        <w:t>Abraham mira hacia arriba y de repente nota a tres hombres que están cerca. Cuando ve a los hombres, Abraham corre rápidamente a su encuentro. Les da la bienvenida inclinándose hasta el suelo. Abraham le dice a uno de los hombres, probablemente al que piensa que es el líder: "Señor, si me considera digno, no pase de largo ante mí, su siervo". Entonces les dice a los tres hombres: "Por favor, descansen a la sombra de este árbol y haré que alguien les traiga un poco de agua para que se laven los pies." “Y como me han honrado a mí, su siervo, con esta visita, permítanme también traer un poco de pan para refrescarlos antes de continuar su viaje”.</w:t>
      </w:r>
    </w:p>
    <w:p>
      <w:pPr/>
      <w:r>
        <w:rPr>
          <w:lang w:val="es_ES" w:bidi="es_ES"/>
        </w:rPr>
      </w:r>
      <w:r>
        <w:rPr>
          <w:lang w:val="es_ES" w:bidi="es_ES"/>
        </w:rPr>
        <w:t>Los hombres responden: "Gracias. Haz lo que has dicho."</w:t>
      </w:r>
    </w:p>
    <w:p>
      <w:pPr/>
      <w:r>
        <w:rPr>
          <w:lang w:val="es_ES" w:bidi="es_ES"/>
        </w:rPr>
      </w:r>
      <w:r>
        <w:rPr>
          <w:lang w:val="es_ES" w:bidi="es_ES"/>
        </w:rPr>
        <w:t>Visualicen el movimiento de Abraham hacia la escena dos. Abraham se apresura dentro de la tienda hacia Sara y le dice: "¡Date prisa! Toma tres medidas de tu mejor harina y haz pan."</w:t>
      </w:r>
    </w:p>
    <w:p>
      <w:pPr/>
      <w:r>
        <w:rPr>
          <w:lang w:val="es_ES" w:bidi="es_ES"/>
        </w:rPr>
      </w:r>
      <w:r>
        <w:rPr>
          <w:lang w:val="es_ES" w:bidi="es_ES"/>
        </w:rPr>
        <w:t>Luego Abraham corre a su rebaño de vacas y elige una vaca joven que parece tener carne tierna y buena. Le da la vaca a un siervo, quien la prepara rápidamente. Una vez que la ternera está cocida, Abraham les sirve a sus visitantes la carne junto con yogur y leche. Luego Abraham se queda cerca para servir a los hombres si necesitan algo.</w:t>
      </w:r>
    </w:p>
    <w:p>
      <w:pPr/>
      <w:r>
        <w:rPr>
          <w:lang w:val="es_ES" w:bidi="es_ES"/>
        </w:rPr>
      </w:r>
      <w:r>
        <w:rPr>
          <w:lang w:val="es_ES" w:bidi="es_ES"/>
        </w:rPr>
        <w:t xml:space="preserve">Deténganse aquí. Muestren al equipo una imagen de una </w:t>
      </w:r>
      <w:r>
        <w:rPr>
          <w:lang w:val="es_ES" w:bidi="es_ES"/>
        </w:rPr>
        <w:t>vaca joven</w:t>
      </w:r>
      <w:r>
        <w:rPr>
          <w:lang w:val="es_ES" w:bidi="es_ES"/>
        </w:rPr>
        <w:t xml:space="preserve">, </w:t>
      </w:r>
      <w:r>
        <w:rPr>
          <w:lang w:val="es_ES" w:bidi="es_ES"/>
        </w:rPr>
        <w:t>yogur</w:t>
      </w:r>
      <w:r>
        <w:rPr>
          <w:lang w:val="es_ES" w:bidi="es_ES"/>
        </w:rPr>
        <w:t xml:space="preserve"> y </w:t>
      </w:r>
      <w:r>
        <w:rPr>
          <w:lang w:val="es_ES" w:bidi="es_ES"/>
        </w:rPr>
        <w:t>leche</w:t>
      </w:r>
      <w:r>
        <w:rPr>
          <w:lang w:val="es_ES" w:bidi="es_ES"/>
        </w:rPr>
        <w:t>.</w:t>
      </w:r>
    </w:p>
    <w:p>
      <w:pPr/>
      <w:r>
        <w:rPr>
          <w:lang w:val="es_ES" w:bidi="es_ES"/>
        </w:rPr>
      </w:r>
      <w:r>
        <w:rPr>
          <w:lang w:val="es_ES" w:bidi="es_ES"/>
        </w:rPr>
        <w:t>Visualicen la conversación en la tercera escena. Presten atención a la posición de los personajes y al flujo de la conversación. En esta escena, los tres hombres probablemente todavía están comiendo a la sombra de los árboles. Abraham se queda cerca en caso de que necesiten algo. Sarah está de pie dentro de la tienda, detrás de la entrada de la tienda. Puede escuchar su conversación, pero los hombres probablemente no pueden verla. Es importante recordar que en esa cultura, probablemente no es adecuado que las mujeres coman con los hombres. Es por eso que Sara permanece en la tienda.</w:t>
      </w:r>
    </w:p>
    <w:p>
      <w:pPr/>
      <w:r>
        <w:rPr>
          <w:lang w:val="es_ES" w:bidi="es_ES"/>
        </w:rPr>
      </w:r>
      <w:r>
        <w:rPr>
          <w:lang w:val="es_ES" w:bidi="es_ES"/>
        </w:rPr>
        <w:t>Deténganse aquí y conversen en grupo: Si esta fuera su cultura, ¿qué estarían haciendo las mujeres durante una comida con invitados? ¿Dónde estarían las mujeres? ¿En qué se diferencia esta historia de tu cultura? Pausen este audio aquí.</w:t>
      </w:r>
    </w:p>
    <w:p>
      <w:pPr/>
      <w:r>
        <w:rPr>
          <w:lang w:val="es_ES" w:bidi="es_ES"/>
        </w:rPr>
      </w:r>
      <w:r>
        <w:rPr>
          <w:lang w:val="es_ES" w:bidi="es_ES"/>
        </w:rPr>
        <w:t>Presten atención a cómo la historia nombra a los tres visitantes durante su conversación con Abraham. Primero, la historia dice que los tres hombres hablan, luego dice que uno de los hombres habla y, finalmente, revela que uno de los hombres era Yahvé y Yahvé habla.</w:t>
      </w:r>
    </w:p>
    <w:p>
      <w:pPr/>
      <w:r>
        <w:rPr>
          <w:lang w:val="es_ES" w:bidi="es_ES"/>
        </w:rPr>
      </w:r>
      <w:r>
        <w:rPr>
          <w:lang w:val="es_ES" w:bidi="es_ES"/>
        </w:rPr>
        <w:t>Los tres hombres le preguntan a Abraham: "¿Dónde está Sara, tu esposa?"</w:t>
      </w:r>
    </w:p>
    <w:p>
      <w:pPr/>
      <w:r>
        <w:rPr>
          <w:lang w:val="es_ES" w:bidi="es_ES"/>
        </w:rPr>
      </w:r>
      <w:r>
        <w:rPr>
          <w:lang w:val="es_ES" w:bidi="es_ES"/>
        </w:rPr>
        <w:t>Abraham responde: "Ella está allí, en la tienda".</w:t>
      </w:r>
    </w:p>
    <w:p>
      <w:pPr/>
      <w:r>
        <w:rPr>
          <w:lang w:val="es_ES" w:bidi="es_ES"/>
        </w:rPr>
      </w:r>
      <w:r>
        <w:rPr>
          <w:lang w:val="es_ES" w:bidi="es_ES"/>
        </w:rPr>
        <w:t>Uno de los hombres habla. Comienza con una palabra que significa que lo que está a punto de decir es sorprendente e importante. El hombre dice: "¡Escucha, regresaré a ti por esta época el año que viene, y tu esposa Sara tendrá un hijo!"</w:t>
      </w:r>
    </w:p>
    <w:p>
      <w:pPr/>
      <w:r>
        <w:rPr>
          <w:lang w:val="es_ES" w:bidi="es_ES"/>
        </w:rPr>
      </w:r>
      <w:r>
        <w:rPr>
          <w:lang w:val="es_ES" w:bidi="es_ES"/>
        </w:rPr>
        <w:t>Ahora, Sara ha estado escuchando toda esta conversación detrás de la abertura de la tienda. Sara ya pasó hace mucho la edad en que las mujeres pueden tener hijos, por lo que comienza a reírse para sus adentros y piensa: "Estoy vieja y agotada, así que ¿cómo puedo experimentar la alegría de tener hijos, especialmente porque mi esposo también es anciano?" Sara no espera una respuesta a esta pregunta. Ella asume que la respuesta a esta pregunta es que no puede tener hijos.</w:t>
      </w:r>
    </w:p>
    <w:p>
      <w:pPr/>
      <w:r>
        <w:rPr>
          <w:lang w:val="es_ES" w:bidi="es_ES"/>
        </w:rPr>
      </w:r>
      <w:r>
        <w:rPr>
          <w:lang w:val="es_ES" w:bidi="es_ES"/>
        </w:rPr>
        <w:t>Ahora la historia identifica al hombre que habla como Yahvé. Entonces Yahvé le dice a Abraham: "¿Por qué se rió Sara? ¿Por qué dijo: '¿Puede una mujer mayor como yo tener un bebé?' "¿Es algo imposible para mí, Yahvé?" La manera en que Yahvé hace estas preguntas muestra que no espera una respuesta de Abraham. Está diciendo que nada es imposible para Yahvé.</w:t>
      </w:r>
    </w:p>
    <w:p>
      <w:pPr/>
      <w:r>
        <w:rPr>
          <w:lang w:val="es_ES" w:bidi="es_ES"/>
        </w:rPr>
      </w:r>
      <w:r>
        <w:rPr>
          <w:lang w:val="es_ES" w:bidi="es_ES"/>
        </w:rPr>
        <w:t>Yahvé continúa: "Regresaré por esta época el año que viene, tal como te dije, y Sara tendrá un hijo". Aquí, Yahvé se repite para dar énfasis.</w:t>
      </w:r>
    </w:p>
    <w:p>
      <w:pPr/>
      <w:r>
        <w:rPr>
          <w:lang w:val="es_ES" w:bidi="es_ES"/>
        </w:rPr>
      </w:r>
      <w:r>
        <w:rPr>
          <w:lang w:val="es_ES" w:bidi="es_ES"/>
        </w:rPr>
        <w:t>Deténganse aquí y conversen en grupo. Las historias sobre Abraham repiten mucho la información. Muchas veces Yahvé dice lo mismo varias veces, pero de diferentes maneras. En sus historias, ¿cómo muestran énfasis o ayudan a las personas a recordar la información? ¿Repiten la información? Pausen este audio aquí.</w:t>
      </w:r>
    </w:p>
    <w:p>
      <w:pPr/>
      <w:r>
        <w:rPr>
          <w:lang w:val="es_ES" w:bidi="es_ES"/>
        </w:rPr>
      </w:r>
      <w:r>
        <w:rPr>
          <w:lang w:val="es_ES" w:bidi="es_ES"/>
        </w:rPr>
        <w:t>Sara está tan asustada que lo niega y dice: "No me reí".</w:t>
      </w:r>
    </w:p>
    <w:p>
      <w:pPr/>
      <w:r>
        <w:rPr>
          <w:lang w:val="es_ES" w:bidi="es_ES"/>
        </w:rPr>
      </w:r>
      <w:r>
        <w:rPr>
          <w:lang w:val="es_ES" w:bidi="es_ES"/>
        </w:rPr>
        <w:t>Pero Yahvé dice: "Eso no es verdad. "Sí te reíste". Aquí, Yahvé contradice lo que Sara dijo y le dice que no es verdad. Deben usar cualquier frase o palabra que usen en su idioma cuando alguien contradice a alguien más.</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Génesis 18:1–15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Sara</w:t>
      </w:r>
    </w:p>
    <w:p>
      <w:pPr>
        <w:pStyle w:val="ListBullet"/>
        <w:spacing w:line="240" w:lineRule="auto"/>
        <w:ind w:left="720"/>
      </w:pPr>
      <w:r>
        <w:rPr>
          <w:lang w:val="es_ES" w:bidi="es_ES"/>
        </w:rPr>
      </w:r>
      <w:r>
        <w:rPr>
          <w:lang w:val="es_ES" w:bidi="es_ES"/>
        </w:rPr>
        <w:t>y tres visitantes, uno de los cuales era Dios</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actúen la historia sin hacer pausas. Presten atención al diálogo, la fluidez, la trama y la cronología de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actúen el pasaje.</w:t>
      </w:r>
    </w:p>
    <w:p>
      <w:pPr/>
      <w:r>
        <w:rPr>
          <w:lang w:val="es_ES" w:bidi="es_ES"/>
        </w:rPr>
      </w:r>
      <w:r>
        <w:rPr>
          <w:lang w:val="es_ES" w:bidi="es_ES"/>
        </w:rPr>
        <w:t>El grupo debe actuar este pasaje por segunda vez. En ciertos momentos de la dramatización, hagan una pausa y pregunten a la persona que está interpretando el personaje: ¿Qué estás sintiendo o pensando? La persona que interpreta al personaje debe responder qué estaría sintiendo o pensando si fuera ese personaje. Luego, reanuden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Abraham vivió al lado de los árboles de Mamre. Un día, mientras estaba sentado junto a la entrada de una de sus tiendas, Abraham miró hacia arriba y de repente vio aparecer frente a él a tres hombres. Corrió hacia ellos y le dijo al líder: "Señor, si le parece bien, por favor deténgase y descansen aquí un rato. Descansen a la sombra de este árbol. Haré que traigan agua para que se laven los pies. Y como me están honrando, a su siervo, con una visita, déjenme preparar algo de comida para refrescarlos antes de continuar su viaje.</w:t>
      </w:r>
    </w:p>
    <w:p>
      <w:pPr/>
      <w:r>
        <w:rPr>
          <w:lang w:val="es_ES" w:bidi="es_ES"/>
        </w:rPr>
      </w:r>
      <w:r>
        <w:rPr>
          <w:lang w:val="es_ES" w:bidi="es_ES"/>
        </w:rPr>
        <w:t>Detengan la acción: Pregúntenle al actor que interpreta a Abraham: "¿Qué estás sintiendo o pensando?" Es posible que escuchen cosas como: "Quiero ser un buen anfitrión", o "Estoy sorprendido de ver a estos tres hombres", o "Me siento obligado a saludar bien a estos hombres". Reanuden la actuación.</w:t>
      </w:r>
    </w:p>
    <w:p>
      <w:pPr/>
      <w:r>
        <w:rPr>
          <w:lang w:val="es_ES" w:bidi="es_ES"/>
        </w:rPr>
      </w:r>
      <w:r>
        <w:rPr>
          <w:lang w:val="es_ES" w:bidi="es_ES"/>
        </w:rPr>
        <w:t>Los hombres dijeron: "Muy bien, hagamos lo que has dicho".</w:t>
      </w:r>
    </w:p>
    <w:p>
      <w:pPr/>
      <w:r>
        <w:rPr>
          <w:lang w:val="es_ES" w:bidi="es_ES"/>
        </w:rPr>
      </w:r>
      <w:r>
        <w:rPr>
          <w:lang w:val="es_ES" w:bidi="es_ES"/>
        </w:rPr>
        <w:t>Por lo tanto, Abraham se apresuró a donde estaba Sara dentro de la tienda. Dijo: "¡Deprisa!" "Toma tres porciones grandes de tu mejor harina y prepara unos panes." Luego Abraham corrió a su manada de vacas y eligió un becerro cuya carne fuera tierna y buena para comer. Le dio el becerro a un siervo para que cocinara. Luego sirvió yogur, leche y el becerro cocinado a los tres hombres. Mientras comían, Abraham les sirvió a la sombra de los árboles.</w:t>
      </w:r>
    </w:p>
    <w:p>
      <w:pPr/>
      <w:r>
        <w:rPr>
          <w:lang w:val="es_ES" w:bidi="es_ES"/>
        </w:rPr>
      </w:r>
      <w:r>
        <w:rPr>
          <w:lang w:val="es_ES" w:bidi="es_ES"/>
        </w:rPr>
        <w:t>Detengan la acción: Pregúntenle al actor que interpreta a Abraham: "¿Qué estás sintiendo o pensando?" Es posible que escuchen cosas como: "Me estoy apurando para ser un buen anfitrión", o "Estoy preparando más comida de la que podemos comer para asegurarme de estar atendiendo bien a mis visitantes", o "Quiero ser generoso con mis invitados". Pregúntenle a la actriz que interpreta a Sara: "¿Qué estás sintiendo o pensando?" Es posible que escuchen cosas como: "Quiero saber quiénes son estos hombres y qué está sucediendo, por lo que estoy escuchando su conversación", o "Tengo curiosidad". Reanuden la actuación.</w:t>
      </w:r>
    </w:p>
    <w:p>
      <w:pPr/>
      <w:r>
        <w:rPr>
          <w:lang w:val="es_ES" w:bidi="es_ES"/>
        </w:rPr>
      </w:r>
      <w:r>
        <w:rPr>
          <w:lang w:val="es_ES" w:bidi="es_ES"/>
        </w:rPr>
        <w:t>Los tres hombres le preguntaron a Abraham: "¿Dónde está Sara, tu esposa?"</w:t>
      </w:r>
    </w:p>
    <w:p>
      <w:pPr/>
      <w:r>
        <w:rPr>
          <w:lang w:val="es_ES" w:bidi="es_ES"/>
        </w:rPr>
      </w:r>
      <w:r>
        <w:rPr>
          <w:lang w:val="es_ES" w:bidi="es_ES"/>
        </w:rPr>
        <w:t>Abraham respondió: "Está dentro de la tienda".</w:t>
      </w:r>
    </w:p>
    <w:p>
      <w:pPr/>
      <w:r>
        <w:rPr>
          <w:lang w:val="es_ES" w:bidi="es_ES"/>
        </w:rPr>
      </w:r>
      <w:r>
        <w:rPr>
          <w:lang w:val="es_ES" w:bidi="es_ES"/>
        </w:rPr>
        <w:t>Uno de los hombres dijo: "Regresaré por esta época el año que viene, y Sara tendrá un bebé".</w:t>
      </w:r>
    </w:p>
    <w:p>
      <w:pPr/>
      <w:r>
        <w:rPr>
          <w:lang w:val="es_ES" w:bidi="es_ES"/>
        </w:rPr>
      </w:r>
      <w:r>
        <w:rPr>
          <w:lang w:val="es_ES" w:bidi="es_ES"/>
        </w:rPr>
        <w:t>Sara estaba escuchando desde dentro de la tienda. Sara y Abraham eran muy ancianos, y Sara ya no podía tener hijos. Entonces Sara se rió y se dijo a sí misma: "¿Cómo podría una mujer desgastada como yo tener el placer de tener hijos, especialmente cuando mi esposo es tan viejo?"</w:t>
      </w:r>
    </w:p>
    <w:p>
      <w:pPr/>
      <w:r>
        <w:rPr>
          <w:lang w:val="es_ES" w:bidi="es_ES"/>
        </w:rPr>
      </w:r>
      <w:r>
        <w:rPr>
          <w:lang w:val="es_ES" w:bidi="es_ES"/>
        </w:rPr>
        <w:t>Detengan la acción: Pregúntenle a la actriz que interpreta a Sara: "¿Qué estás sintiendo o pensando?" Es posible que escuchen cosas como: "Me estoy riendo con incredulidad, porque no puedo imaginar tener un hijo cuando soy tan vieja", o "Esto me parece imposible", o "Estoy vieja y cansada, y sé que mi cuerpo ya no puede tener hijos, por lo que no creo que Dios me dé hijos". Reanuden la actuación.</w:t>
      </w:r>
    </w:p>
    <w:p>
      <w:pPr/>
      <w:r>
        <w:rPr>
          <w:lang w:val="es_ES" w:bidi="es_ES"/>
        </w:rPr>
      </w:r>
      <w:r>
        <w:rPr>
          <w:lang w:val="es_ES" w:bidi="es_ES"/>
        </w:rPr>
        <w:t>Entonces Yahvé le dijo a Abraham: "¿Por qué se rió Sara? ¿Por qué preguntó: "¿Puede una mujer mayor como yo tener un bebé?" ¿Hay algo demasiado difícil para Dios? "Regresaré por esta época el año que viene, y Sara tendrá un hijo".</w:t>
      </w:r>
    </w:p>
    <w:p>
      <w:pPr/>
      <w:r>
        <w:rPr>
          <w:lang w:val="es_ES" w:bidi="es_ES"/>
        </w:rPr>
      </w:r>
      <w:r>
        <w:rPr>
          <w:lang w:val="es_ES" w:bidi="es_ES"/>
        </w:rPr>
        <w:t>Detengan la acción: Pregúntenle al actor que interpreta a Yahvé, que es uno de los tres hombres: "¿Qué estás sintiendo o pensando?" Es posible que escuchen cosas como: "Estoy ofendido de que Sara no me crea", o "Estoy molesto de que Sara piense que sería demasiado difícil para mí darle un bebé". Reanuden la actuación.</w:t>
      </w:r>
    </w:p>
    <w:p>
      <w:pPr/>
      <w:r>
        <w:rPr>
          <w:lang w:val="es_ES" w:bidi="es_ES"/>
        </w:rPr>
      </w:r>
      <w:r>
        <w:rPr>
          <w:lang w:val="es_ES" w:bidi="es_ES"/>
        </w:rPr>
        <w:t>Sara tenía miedo, por lo que dijo: "No me reí".</w:t>
      </w:r>
    </w:p>
    <w:p>
      <w:pPr/>
      <w:r>
        <w:rPr>
          <w:lang w:val="es_ES" w:bidi="es_ES"/>
        </w:rPr>
      </w:r>
      <w:r>
        <w:rPr>
          <w:lang w:val="es_ES" w:bidi="es_ES"/>
        </w:rPr>
        <w:t>Pero Yahvé dijo: "No, sí te reíste".</w:t>
      </w:r>
    </w:p>
    <w:p>
      <w:pPr/>
      <w:r>
        <w:rPr>
          <w:lang w:val="es_ES" w:bidi="es_ES"/>
        </w:rPr>
      </w:r>
      <w:r>
        <w:rPr>
          <w:lang w:val="es_ES" w:bidi="es_ES"/>
        </w:rPr>
        <w:t>Terminen la actuación. Pregúntenle a la actriz que interpreta a Sara: "¿Qué estás sintiendo o pensando?" Es posible que escuchen cosas como: "Acabo de darme cuenta de que estoy hablando con Dios, y estoy aterrorizada", o "Tengo miedo porque no me di cuenta de que Dios podía escucharme". Pregúntenle al actor que interpreta a Yahvé: "¿Qué estás sintiendo o pensando?" Es posible que escuchen cosas como: "Quiero que Sara sepa que puedo escucharla", o "Quiero que Sara sepa que sé que se rió".</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más fácil de entender.</w:t>
      </w:r>
    </w:p>
    <w:p>
      <w:pPr/>
      <w:r>
        <w:rPr>
          <w:lang w:val="es_ES" w:bidi="es_ES"/>
        </w:rPr>
      </w:r>
      <w:r>
        <w:rPr>
          <w:b/>
          <w:lang w:val="es_ES" w:bidi="es_ES"/>
        </w:rPr>
        <w:t>Yahvé</w:t>
      </w:r>
      <w:r>
        <w:rPr>
          <w:lang w:val="es_ES" w:bidi="es_ES"/>
        </w:rPr>
        <w:t xml:space="preserve">, Dios, se le apareció a Abraham mientras estaba cerca de los grandes árboles de Mamre. Esta historia usa el nombre personal de Dios, Yahvé. Busquen a </w:t>
      </w:r>
      <w:r>
        <w:rPr>
          <w:lang w:val="es_ES" w:bidi="es_ES"/>
        </w:rPr>
        <w:t>Yahvé</w:t>
      </w:r>
      <w:r>
        <w:rPr>
          <w:lang w:val="es_ES" w:bidi="es_ES"/>
        </w:rPr>
        <w:t xml:space="preserve"> en el glosario y usen la misma palabra para Yahvé que usaron en las historias anteriores.</w:t>
      </w:r>
    </w:p>
    <w:p>
      <w:pPr/>
      <w:r>
        <w:rPr>
          <w:lang w:val="es_ES" w:bidi="es_ES"/>
        </w:rPr>
      </w:r>
      <w:r>
        <w:rPr>
          <w:lang w:val="es_ES" w:bidi="es_ES"/>
        </w:rPr>
        <w:t>Un día, Abraham estaba sentado fuera de la entrada de su tienda cuando levantó la vista y de repente vio a tres hombres de pie cerca. Abraham corrió a su encuentro. Se inclinó hasta el suelo y comenzó: "</w:t>
      </w:r>
      <w:r>
        <w:rPr>
          <w:b/>
          <w:lang w:val="es_ES" w:bidi="es_ES"/>
        </w:rPr>
        <w:t>Señor</w:t>
      </w:r>
      <w:r>
        <w:rPr>
          <w:lang w:val="es_ES" w:bidi="es_ES"/>
        </w:rPr>
        <w:t>". La palabra que Abraham usa aquí a veces se refiere a Yahvé, pero también puede ser un término respetuoso para los humanos. Aquí, Abraham probablemente no sabía que estaba hablando con Yahvé y quería decir "señor".</w:t>
      </w:r>
    </w:p>
    <w:p>
      <w:pPr/>
      <w:r>
        <w:rPr>
          <w:lang w:val="es_ES" w:bidi="es_ES"/>
        </w:rPr>
      </w:r>
      <w:r>
        <w:rPr>
          <w:lang w:val="es_ES" w:bidi="es_ES"/>
        </w:rPr>
        <w:t>Abraham invitó a los hombres a descansar y comer con él. Los hombres estuvieron de acuerdo.</w:t>
      </w:r>
    </w:p>
    <w:p>
      <w:pPr/>
      <w:r>
        <w:rPr>
          <w:lang w:val="es_ES" w:bidi="es_ES"/>
        </w:rPr>
      </w:r>
      <w:r>
        <w:rPr>
          <w:lang w:val="es_ES" w:bidi="es_ES"/>
        </w:rPr>
        <w:t xml:space="preserve">Entonces Abraham se apresuró dentro de la tienda con Sara y dijo: "¡Date prisa!" Tomen tres </w:t>
      </w:r>
      <w:r>
        <w:rPr>
          <w:b/>
          <w:lang w:val="es_ES" w:bidi="es_ES"/>
        </w:rPr>
        <w:t>piezas</w:t>
      </w:r>
      <w:r>
        <w:rPr>
          <w:lang w:val="es_ES" w:bidi="es_ES"/>
        </w:rPr>
        <w:t xml:space="preserve"> de tu mejor harina, </w:t>
      </w:r>
      <w:r>
        <w:rPr>
          <w:b/>
          <w:lang w:val="es_ES" w:bidi="es_ES"/>
        </w:rPr>
        <w:t>amásala</w:t>
      </w:r>
      <w:r>
        <w:rPr>
          <w:lang w:val="es_ES" w:bidi="es_ES"/>
        </w:rPr>
        <w:t xml:space="preserve"> y haz pan". "Seás" (medida o pieza) se refiere a grandes porciones de harina. Podrían haber sido de unos 8 litros, 8 kilos o 2 galones. "Amasar" harina significa presionar y estirar una mezcla de harina y agua hasta que la harina se convierta en una masa a la que se le pueda dar forma de pan.</w:t>
      </w:r>
    </w:p>
    <w:p>
      <w:pPr/>
      <w:r>
        <w:rPr>
          <w:lang w:val="es_ES" w:bidi="es_ES"/>
        </w:rPr>
      </w:r>
      <w:r>
        <w:rPr>
          <w:lang w:val="es_ES" w:bidi="es_ES"/>
        </w:rPr>
        <w:t xml:space="preserve">Luego Abraham corrió a su manada de vacas, eligió un </w:t>
      </w:r>
      <w:r>
        <w:rPr>
          <w:b/>
          <w:lang w:val="es_ES" w:bidi="es_ES"/>
        </w:rPr>
        <w:t>ternero</w:t>
      </w:r>
      <w:r>
        <w:rPr>
          <w:lang w:val="es_ES" w:bidi="es_ES"/>
        </w:rPr>
        <w:t xml:space="preserve"> tierno y bueno y se lo dio a un siervo para que lo preparara rápidamente. Un ternero es una cría de vaca.</w:t>
      </w:r>
    </w:p>
    <w:p>
      <w:pPr/>
      <w:r>
        <w:rPr>
          <w:lang w:val="es_ES" w:bidi="es_ES"/>
        </w:rPr>
      </w:r>
      <w:r>
        <w:rPr>
          <w:lang w:val="es_ES" w:bidi="es_ES"/>
        </w:rPr>
        <w:t xml:space="preserve">Cuando la comida estaba lista, Abraham sirvió a los hombres carne asada, </w:t>
      </w:r>
      <w:r>
        <w:rPr>
          <w:b/>
          <w:lang w:val="es_ES" w:bidi="es_ES"/>
        </w:rPr>
        <w:t>yogur</w:t>
      </w:r>
      <w:r>
        <w:rPr>
          <w:lang w:val="es_ES" w:bidi="es_ES"/>
        </w:rPr>
        <w:t xml:space="preserve"> y leche. El yogur es leche que se ha vuelto espesa y agria.</w:t>
      </w:r>
    </w:p>
    <w:p>
      <w:pPr/>
      <w:r>
        <w:rPr>
          <w:lang w:val="es_ES" w:bidi="es_ES"/>
        </w:rPr>
      </w:r>
      <w:r>
        <w:rPr>
          <w:lang w:val="es_ES" w:bidi="es_ES"/>
        </w:rPr>
        <w:t>Mientras los hombres comían, Abraham los esperó a la sombra de los árboles.</w:t>
      </w:r>
    </w:p>
    <w:p>
      <w:pPr/>
      <w:r>
        <w:rPr>
          <w:lang w:val="es_ES" w:bidi="es_ES"/>
        </w:rPr>
      </w:r>
      <w:r>
        <w:rPr>
          <w:lang w:val="es_ES" w:bidi="es_ES"/>
        </w:rPr>
        <w:t xml:space="preserve">Mientras los visitantes hablaban con Abraham, uno de los visitantes dijo que Sara tendría un hijo al año siguiente. Sara, que estaba escuchando dentro de la tienda, se rió en silencio y dijo: "¿Cómo podría una mujer agotada como yo tener ese tipo de placer, especialmente cuando </w:t>
      </w:r>
      <w:r>
        <w:rPr>
          <w:b/>
          <w:lang w:val="es_ES" w:bidi="es_ES"/>
        </w:rPr>
        <w:t>mi amo, mi esposo</w:t>
      </w:r>
      <w:r>
        <w:rPr>
          <w:lang w:val="es_ES" w:bidi="es_ES"/>
        </w:rPr>
        <w:t>, también es tan mayor?" En la historia, Sara usa una forma respetuosa de la palabra esposo para referirse a Abraham.</w:t>
      </w:r>
    </w:p>
    <w:p>
      <w:pPr/>
      <w:r>
        <w:rPr>
          <w:lang w:val="es_ES" w:bidi="es_ES"/>
        </w:rPr>
      </w:r>
      <w:r>
        <w:rPr>
          <w:lang w:val="es_ES" w:bidi="es_ES"/>
        </w:rPr>
        <w:t>Entonces Yahvé le preguntó a Abraham por qué Sara se reía. Sara tenía miedo, por lo que dijo que no se había reído. Pero Yahvé dijo: "No, sí te reíste".</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A continuación, cada miembro del grupo deberá relatar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18:16–33</w:t>
      </w:r>
      <w:r>
        <w:rPr>
          <w:lang w:val="es_ES" w:bidi="es_ES"/>
        </w:rPr>
      </w:r>
    </w:p>
    <w:p>
      <w:pPr>
        <w:pStyle w:val="Heading3"/>
      </w:pPr>
      <w:r>
        <w:rPr>
          <w:lang w:val="es_ES" w:bidi="es_ES"/>
        </w:rPr>
        <w:t>Escuchar con el corazón</w:t>
      </w:r>
    </w:p>
    <w:p>
      <w:pPr/>
      <w:r>
        <w:rPr>
          <w:lang w:val="es_ES" w:bidi="es_ES"/>
        </w:rPr>
      </w:r>
      <w:r>
        <w:rPr>
          <w:lang w:val="es_ES" w:bidi="es_ES"/>
        </w:rPr>
        <w:t>En este paso, escuchen Génesis 18:16–33 y guárdenlo en sus corazones. Escuchen una versión en audio de Génesis 18:16–33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acerca de Dios?</w:t>
      </w:r>
    </w:p>
    <w:p>
      <w:pPr>
        <w:pStyle w:val="ListBullet"/>
        <w:spacing w:line="240" w:lineRule="auto"/>
        <w:ind w:left="720"/>
      </w:pPr>
      <w:r>
        <w:rPr>
          <w:lang w:val="es_ES" w:bidi="es_ES"/>
        </w:rPr>
      </w:r>
      <w:r>
        <w:rPr>
          <w:lang w:val="es_ES" w:bidi="es_ES"/>
        </w:rPr>
        <w:t>¿Qué nos dice este pasaje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Génesis 18:16–33 en la traducción que sea más fácil de entender.</w:t>
      </w:r>
    </w:p>
    <w:p>
      <w:pPr/>
      <w:r>
        <w:rPr>
          <w:lang w:val="es_ES" w:bidi="es_ES"/>
        </w:rPr>
      </w:r>
      <w:r>
        <w:rPr>
          <w:lang w:val="es_ES" w:bidi="es_ES"/>
        </w:rPr>
        <w:t>Esta historia tiene lugar inmediatamente después de la última historia. Esta es la segunda de una serie de cuatro historias sobre Abraham y Lot. Aunque Lot no aparece en este pasaje, los hombres están camino a Sodoma, la ciudad donde vive Lot. La mayor parte de esta historia es una conversación entre Dios y Abraham. En esta historia, Abraham le pide a Dios que no destruya a personas inocentes y culpables juntas. Abraham quiere saber si puede confiar en que Dios es un juez bueno y justo.</w:t>
      </w:r>
    </w:p>
    <w:p>
      <w:pPr/>
      <w:r>
        <w:rPr>
          <w:lang w:val="es_ES" w:bidi="es_ES"/>
        </w:rPr>
      </w:r>
      <w:r>
        <w:rPr>
          <w:lang w:val="es_ES" w:bidi="es_ES"/>
        </w:rPr>
        <w:t>Los tres hombres que habían visitado a Abraham se levantaron para irse justo después de comer con Abraham. Abraham caminó con los hombres. Era común en la cultura de Abraham caminar con los invitados por un tiempo cuando se iban para mostrar respeto y agradecimiento por su visita.</w:t>
      </w:r>
    </w:p>
    <w:p>
      <w:pPr/>
      <w:r>
        <w:rPr>
          <w:lang w:val="es_ES" w:bidi="es_ES"/>
        </w:rPr>
      </w:r>
      <w:r>
        <w:rPr>
          <w:lang w:val="es_ES" w:bidi="es_ES"/>
        </w:rPr>
        <w:t>Deténganse aquí y conversen en equipo: ¿Cómo se despiden de los invitados de honor en su cultura? Pausen este audio aquí.</w:t>
      </w:r>
    </w:p>
    <w:p>
      <w:pPr/>
      <w:r>
        <w:rPr>
          <w:lang w:val="es_ES" w:bidi="es_ES"/>
        </w:rPr>
      </w:r>
      <w:r>
        <w:rPr>
          <w:lang w:val="es_ES" w:bidi="es_ES"/>
        </w:rPr>
        <w:t>Miraron hacia abajo, hacia la ciudad de Sodoma. Cuando miraron hacia Sodoma, estos hombres probablemente estaban en un lugar alto o un acantilado en las colinas, fuera del área de los árboles de Mamre, donde vivía Abraham.</w:t>
      </w:r>
    </w:p>
    <w:p>
      <w:pPr/>
      <w:r>
        <w:rPr>
          <w:lang w:val="es_ES" w:bidi="es_ES"/>
        </w:rPr>
      </w:r>
      <w:r>
        <w:rPr>
          <w:lang w:val="es_ES" w:bidi="es_ES"/>
        </w:rPr>
        <w:t xml:space="preserve">Deténganse aquí y miren un mapa de </w:t>
      </w:r>
      <w:r>
        <w:rPr>
          <w:lang w:val="es_ES" w:bidi="es_ES"/>
        </w:rPr>
        <w:t>los grandes árboles de Mamre</w:t>
      </w:r>
      <w:r>
        <w:rPr>
          <w:lang w:val="es_ES" w:bidi="es_ES"/>
        </w:rPr>
        <w:t xml:space="preserve">. Miren un mapa de las </w:t>
      </w:r>
      <w:r>
        <w:rPr>
          <w:lang w:val="es_ES" w:bidi="es_ES"/>
        </w:rPr>
        <w:t>ciudades de Sodoma y Gomorra</w:t>
      </w:r>
      <w:r>
        <w:rPr>
          <w:lang w:val="es_ES" w:bidi="es_ES"/>
        </w:rPr>
        <w:t>. Pausen este audio aquí.</w:t>
      </w:r>
    </w:p>
    <w:p>
      <w:pPr/>
      <w:r>
        <w:rPr>
          <w:lang w:val="es_ES" w:bidi="es_ES"/>
        </w:rPr>
      </w:r>
      <w:r>
        <w:rPr>
          <w:lang w:val="es_ES" w:bidi="es_ES"/>
        </w:rPr>
        <w:t>Entonces uno de los hombres, que era Yahvé, pensó para sí: "¿Debería ocultar mi plan a Abraham?" Los descendientes de Abraham se convertirán en una gran y poderosa nación, y todas las naciones de la tierra serán bendecidas a través de Abraham. Esto sucederá porque lo he elegido para que ordene a sus hijos y a sus familias que guarden el camino de Yahvé, mi camino, haciendo lo que es recto y justo." La frase "guardar el camino de Yahvé" significa obedecer a Dios y vivir como Dios quiere. La manera de guardar el camino de Yahvé es hacer cosas rectas y justas, o tener una buena relación con Yahvé que te haga hacer lo que es bueno, correcto y justo.</w:t>
      </w:r>
    </w:p>
    <w:p>
      <w:pPr/>
      <w:r>
        <w:rPr>
          <w:lang w:val="es_ES" w:bidi="es_ES"/>
        </w:rPr>
      </w:r>
      <w:r>
        <w:rPr>
          <w:lang w:val="es_ES" w:bidi="es_ES"/>
        </w:rPr>
        <w:t>Yahvé seguía pensando para sí: "Entonces haré todo lo que prometí a Abraham". Aquí, Yahvé está pensando para sí mismo, ya sea en voz alta o en silencio. Yahvé quiere revelarle a Abraham cosas sobre cómo actúa en el mundo, porque sus descendientes se convertirán en una nación importante.</w:t>
      </w:r>
    </w:p>
    <w:p>
      <w:pPr/>
      <w:r>
        <w:rPr>
          <w:lang w:val="es_ES" w:bidi="es_ES"/>
        </w:rPr>
      </w:r>
      <w:r>
        <w:rPr>
          <w:lang w:val="es_ES" w:bidi="es_ES"/>
        </w:rPr>
        <w:t>Entonces, Yahvé le dijo a Abraham: "He escuchado un gran clamor desde Sodoma y Gomorra, porque su pecado es muy grave." Voy a bajar para averiguar si sus acciones son tan malas como el clamor que escuché. Si no, lo sabré". Aquí, "un gran clamor" puede referirse a un grito que alguien da porque se siente oprimido por un trato duro o a personas que piden a gritos que Yahvé castigue a las personas pecadoras.</w:t>
      </w:r>
    </w:p>
    <w:p>
      <w:pPr/>
      <w:r>
        <w:rPr>
          <w:lang w:val="es_ES" w:bidi="es_ES"/>
        </w:rPr>
      </w:r>
      <w:r>
        <w:rPr>
          <w:lang w:val="es_ES" w:bidi="es_ES"/>
        </w:rPr>
        <w:t>Entonces, los otros dos hombres se fueron y fueron hacia Sodoma, pero Abraham se quedó de pie con Yahvé. Aquí, el pasaje usa la frase "Abraham permaneció de pie ante Yahvé". Esto a veces se refiere a cuando los profetas, los mensajeros de Yahvé, se ponen ante Yahvé y le piden algo en nombre de otras personas. Abraham está de pie ante Yahvé para abogar por alguien más.</w:t>
      </w:r>
    </w:p>
    <w:p>
      <w:pPr/>
      <w:r>
        <w:rPr>
          <w:lang w:val="es_ES" w:bidi="es_ES"/>
        </w:rPr>
      </w:r>
      <w:r>
        <w:rPr>
          <w:lang w:val="es_ES" w:bidi="es_ES"/>
        </w:rPr>
        <w:t>Abraham se acercó a Yahvé. Dijo: "¿Realmente destruirás a los justos junto con los malvados?" Aquí, Abraham probablemente quería decir "bueno" o "inocente" cuando hablaba de los justos. "Malvado" es lo opuesto a justo. Se refiere a alguien que no está en una relación correcta con Yahvé y le desobedece constantemente. Aquí, Abraham probablemente quiere decir "malo" o "culpable".</w:t>
      </w:r>
    </w:p>
    <w:p>
      <w:pPr/>
      <w:r>
        <w:rPr>
          <w:lang w:val="es_ES" w:bidi="es_ES"/>
        </w:rPr>
      </w:r>
      <w:r>
        <w:rPr>
          <w:lang w:val="es_ES" w:bidi="es_ES"/>
        </w:rPr>
        <w:t>Luego Abraham le pregunta a Yahvé si destruirá la ciudad si hay 50 personas justas en la ciudad. Abraham dice: "¡Lejos esté de ti hacer algo así, matar a los justos junto con los malvados, tratándolos a ambos de la misma manera!" Cuando Abraham dice "lejos de ti", Abraham está rechazando enérgicamente la idea de que Yahvé mate a personas justas.</w:t>
      </w:r>
    </w:p>
    <w:p>
      <w:pPr/>
      <w:r>
        <w:rPr>
          <w:lang w:val="es_ES" w:bidi="es_ES"/>
        </w:rPr>
      </w:r>
      <w:r>
        <w:rPr>
          <w:lang w:val="es_ES" w:bidi="es_ES"/>
        </w:rPr>
        <w:t>Abraham continuó: "¡Lejos de ti! ¿Acaso tú, el juez de toda la tierra, no harás lo que es justo? Yahvé es el "juez de toda la tierra", tiene el poder para decidir quién ha hecho bien o mal, y qué castigo o recompensa merece cada persona.</w:t>
      </w:r>
    </w:p>
    <w:p>
      <w:pPr/>
      <w:r>
        <w:rPr>
          <w:lang w:val="es_ES" w:bidi="es_ES"/>
        </w:rPr>
      </w:r>
      <w:r>
        <w:rPr>
          <w:lang w:val="es_ES" w:bidi="es_ES"/>
        </w:rPr>
        <w:t>Y Yahvé respondió: "Si encuentro a 50 personas justas en Sodoma, perdonaré todo el lugar debido a ellas".</w:t>
      </w:r>
    </w:p>
    <w:p>
      <w:pPr/>
      <w:r>
        <w:rPr>
          <w:lang w:val="es_ES" w:bidi="es_ES"/>
        </w:rPr>
      </w:r>
      <w:r>
        <w:rPr>
          <w:lang w:val="es_ES" w:bidi="es_ES"/>
        </w:rPr>
        <w:t>Entonces Abraham preguntó: "Ahora que he comenzado a hablar al Señor, o a usted, señor, con valentía, aunque no soy más que polvo y cenizas, permítame hablar más. ¿Qué pasaría si hubiera cinco menos de 50 personas justas en la ciudad? "¿Destruirás toda la ciudad porque faltan cinco personas?" Aquí, Abraham usó una forma educada de dirigirse para hacer esta petición. Abraham habló a Yahvé de la manera en que hablaría a los reyes o a las personas importantes. Abraham usa el título "Señor", o "sir", para Yahvé. Aquí, y a lo largo del resto de su conversación con Yahvé, Abraham usa un lenguaje muy educado y respetuoso.</w:t>
      </w:r>
    </w:p>
    <w:p>
      <w:pPr/>
      <w:r>
        <w:rPr>
          <w:lang w:val="es_ES" w:bidi="es_ES"/>
        </w:rPr>
      </w:r>
      <w:r>
        <w:rPr>
          <w:lang w:val="es_ES" w:bidi="es_ES"/>
        </w:rPr>
        <w:t>Deténganse aquí y conversen en grupo: ¿Cómo hablan respetuosamente a los que tienen autoridad? ¿Cómo hacen solicitudes de manera educada y respetuosa en su idioma? Pausen este audio aquí.</w:t>
      </w:r>
    </w:p>
    <w:p>
      <w:pPr/>
      <w:r>
        <w:rPr>
          <w:lang w:val="es_ES" w:bidi="es_ES"/>
        </w:rPr>
      </w:r>
      <w:r>
        <w:rPr>
          <w:lang w:val="es_ES" w:bidi="es_ES"/>
        </w:rPr>
        <w:t>Abraham se llama a sí mismo "polvo y cenizas". Abraham está admitiendo que solo es un humano. No es tan importante como Yahvé.</w:t>
      </w:r>
    </w:p>
    <w:p>
      <w:pPr/>
      <w:r>
        <w:rPr>
          <w:lang w:val="es_ES" w:bidi="es_ES"/>
        </w:rPr>
      </w:r>
      <w:r>
        <w:rPr>
          <w:lang w:val="es_ES" w:bidi="es_ES"/>
        </w:rPr>
        <w:t>Deténganse aquí y conversen en grupo: ¿Qué frases similares a "polvo y cenizas" tienen en su idioma para mostrar humildad como esta? Pausen este audio aquí.</w:t>
      </w:r>
    </w:p>
    <w:p>
      <w:pPr/>
      <w:r>
        <w:rPr>
          <w:lang w:val="es_ES" w:bidi="es_ES"/>
        </w:rPr>
      </w:r>
      <w:r>
        <w:rPr>
          <w:lang w:val="es_ES" w:bidi="es_ES"/>
        </w:rPr>
        <w:t>Luego Abraham le pregunta a Yahvé tres veces si destruirá la ciudad si un cierto número de personas justas viven allí. Cada vez, el número de personas por las que Abraham pregunta disminuye. Cada vez, Yahvé dice que no destruirá la ciudad si hay ese número de personas justas allí. Al final, Yahvé dice que no destruirá la ciudad si encuentra a 10 personas justas en la ciudad. El pasaje no explica por qué Abraham dejó de pedir al llegar a 10 personas.</w:t>
      </w:r>
    </w:p>
    <w:p>
      <w:pPr/>
      <w:r>
        <w:rPr>
          <w:lang w:val="es_ES" w:bidi="es_ES"/>
        </w:rPr>
      </w:r>
      <w:r>
        <w:rPr>
          <w:lang w:val="es_ES" w:bidi="es_ES"/>
        </w:rPr>
        <w:t>Aquí, Yahvé le muestra a Abraham que se preocupa más por unas pocas personas justas que por muchas personas malvadas.</w:t>
      </w:r>
    </w:p>
    <w:p>
      <w:pPr/>
      <w:r>
        <w:rPr>
          <w:lang w:val="es_ES" w:bidi="es_ES"/>
        </w:rPr>
      </w:r>
      <w:r>
        <w:rPr>
          <w:lang w:val="es_ES" w:bidi="es_ES"/>
        </w:rPr>
        <w:t>En esta historia, Yahvé le dice a Abraham nuevamente que Yahvé bendecirá a los descendientes de Abraham y todas las naciones serán bendecidas a través de los descendientes de Abraham. Entonces, en esta historia, Abraham también se convierte en una bendición para otras naciones al pedirle a Yahvé que no las destruya.</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Génesis 18:16–33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dos escenas.</w:t>
      </w:r>
    </w:p>
    <w:p>
      <w:pPr/>
      <w:r>
        <w:rPr>
          <w:lang w:val="es_ES" w:bidi="es_ES"/>
        </w:rPr>
      </w:r>
      <w:r>
        <w:rPr>
          <w:b/>
          <w:lang w:val="es_ES" w:bidi="es_ES"/>
        </w:rPr>
        <w:t>En la primera escena:</w:t>
      </w:r>
      <w:r>
        <w:rPr>
          <w:lang w:val="es_ES" w:bidi="es_ES"/>
        </w:rPr>
        <w:t xml:space="preserve"> Los hombres se levantaron de su comida y caminaron hacia Sodoma. Abraham caminó con ellos para acompañarlos en su camino. Dios se preguntó si debía decirle a Abraham lo que estaba a punto de hacer a continuación.</w:t>
      </w:r>
    </w:p>
    <w:p>
      <w:pPr/>
      <w:r>
        <w:rPr>
          <w:lang w:val="es_ES" w:bidi="es_ES"/>
        </w:rPr>
      </w:r>
      <w:r>
        <w:rPr>
          <w:b/>
          <w:lang w:val="es_ES" w:bidi="es_ES"/>
        </w:rPr>
        <w:t>En la segunda escena:</w:t>
      </w:r>
      <w:r>
        <w:rPr>
          <w:lang w:val="es_ES" w:bidi="es_ES"/>
        </w:rPr>
        <w:t xml:space="preserve"> Entonces los otros dos hombres se fueron y se dirigieron hacia Sodoma. Pero Dios se quedó con Abraham.</w:t>
      </w:r>
    </w:p>
    <w:p>
      <w:pPr/>
      <w:r>
        <w:rPr>
          <w:lang w:val="es_ES" w:bidi="es_ES"/>
        </w:rPr>
      </w:r>
      <w:r>
        <w:rPr>
          <w:lang w:val="es_ES" w:bidi="es_ES"/>
        </w:rPr>
        <w:t>Abraham se acercó a Yahvé. Abraham le preguntó a Yahvé si realmente destruiría a las personas justas junto con las personas malvadas. Abraham preguntó si Yahvé destruiría Sodoma si hubiera 50 personas justas en Sodoma, si hubiera 45 personas justas, si hubiera 40 personas justas, si hubiera 30 personas justas, si hubiera 20 personas justas y si hubiera 10 personas justas. Yahvé respondió, cada vez, que no destruiría la ciudad.</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Dios, o Yahvé</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los otros dos visitantes</w:t>
      </w:r>
    </w:p>
    <w:p>
      <w:pPr>
        <w:pStyle w:val="ListBullet"/>
        <w:spacing w:line="240" w:lineRule="auto"/>
        <w:ind w:left="720"/>
      </w:pPr>
      <w:r>
        <w:rPr>
          <w:lang w:val="es_ES" w:bidi="es_ES"/>
        </w:rPr>
      </w:r>
      <w:r>
        <w:rPr>
          <w:lang w:val="es_ES" w:bidi="es_ES"/>
        </w:rPr>
        <w:t>las personas en la ciudad que están clamando</w:t>
      </w:r>
    </w:p>
    <w:p>
      <w:pPr/>
      <w:r>
        <w:rPr>
          <w:lang w:val="es_ES" w:bidi="es_ES"/>
        </w:rPr>
      </w:r>
      <w:r>
        <w:rPr>
          <w:lang w:val="es_ES" w:bidi="es_ES"/>
        </w:rPr>
        <w:t>Como grupo, pongan atención a estas partes de la ambientación del pasaje:</w:t>
      </w:r>
    </w:p>
    <w:p>
      <w:pPr/>
      <w:r>
        <w:rPr>
          <w:lang w:val="es_ES" w:bidi="es_ES"/>
        </w:rPr>
      </w:r>
      <w:r>
        <w:rPr>
          <w:lang w:val="es_ES" w:bidi="es_ES"/>
        </w:rPr>
        <w:t>Es posible que quieran cambiar el orden de los eventos al comienzo de la primera escena. Después de terminar su comida con Abraham junto a los árboles de Mamre, los tres hombres se levantan y se van. Abraham camina con ellos para despedirse de ellos. En cierto punto alto de las colinas, todos se ponen de pie y miran al valle hacia la ciudad de Sodoma.</w:t>
      </w:r>
    </w:p>
    <w:p>
      <w:pPr/>
      <w:r>
        <w:rPr>
          <w:lang w:val="es_ES" w:bidi="es_ES"/>
        </w:rPr>
      </w:r>
      <w:r>
        <w:rPr>
          <w:lang w:val="es_ES" w:bidi="es_ES"/>
        </w:rPr>
        <w:t xml:space="preserve">Deténganse aquí y, en un mapa, muestren al equipo </w:t>
      </w:r>
      <w:r>
        <w:rPr>
          <w:lang w:val="es_ES" w:bidi="es_ES"/>
        </w:rPr>
        <w:t>los grandes árboles de Mamre, la ciudad de Sodoma y el lugar donde Abraham y los hombres probablemente se detuvieron para contemplar Sodoma desde lo alto</w:t>
      </w:r>
      <w:r>
        <w:rPr>
          <w:lang w:val="es_ES" w:bidi="es_ES"/>
        </w:rPr>
        <w:t>. Pausen este audio aquí.</w:t>
      </w:r>
    </w:p>
    <w:p>
      <w:pPr/>
      <w:r>
        <w:rPr>
          <w:lang w:val="es_ES" w:bidi="es_ES"/>
        </w:rPr>
      </w:r>
      <w:r>
        <w:rPr>
          <w:lang w:val="es_ES" w:bidi="es_ES"/>
        </w:rPr>
        <w:t>Entonces Yahvé se pregunta: "¿Debería ocultar mi plan a Abraham?" Esta es una pregunta para la cual Yahvé no espera una respuesta. Yahvé se habla a sí mismo aquí. No sabemos si Yahvé habla en voz alta o solo piensa esto.</w:t>
      </w:r>
    </w:p>
    <w:p>
      <w:pPr/>
      <w:r>
        <w:rPr>
          <w:lang w:val="es_ES" w:bidi="es_ES"/>
        </w:rPr>
      </w:r>
      <w:r>
        <w:rPr>
          <w:lang w:val="es_ES" w:bidi="es_ES"/>
        </w:rPr>
        <w:t>Yahvé continúa: "Abraham será el antepasado de una gran y poderosa nación, y todas las naciones de la tierra serán bendecidas a través de él". La manera en que Yahvé dice esta frase muestra que lo que dice definitivamente sucederá. Como Abraham se convertirá en un importante antepasado de una gran nación, Yahvé quiere revelarle sus planes a Abraham.</w:t>
      </w:r>
    </w:p>
    <w:p>
      <w:pPr/>
      <w:r>
        <w:rPr>
          <w:lang w:val="es_ES" w:bidi="es_ES"/>
        </w:rPr>
      </w:r>
      <w:r>
        <w:rPr>
          <w:lang w:val="es_ES" w:bidi="es_ES"/>
        </w:rPr>
        <w:t>Yahvé continúa explicando por qué Abraham será el antepasado de una gran nación. Yahvé ha elegido a Abraham para este importante papel. Como antepasado de una gran nación, Yahvé enseñará a sus hijos y a sus familias a vivir de la manera en que Yahvé quiere que vivan.</w:t>
      </w:r>
    </w:p>
    <w:p>
      <w:pPr/>
      <w:r>
        <w:rPr>
          <w:lang w:val="es_ES" w:bidi="es_ES"/>
        </w:rPr>
      </w:r>
      <w:r>
        <w:rPr>
          <w:lang w:val="es_ES" w:bidi="es_ES"/>
        </w:rPr>
        <w:t>Yahvé ahora habla directamente a Abraham. Yahvé dice: "He escuchado a personas clamar contra Sodoma y Gomorra, porque hacen cosas muy pecaminosas. Estoy bajando para ver si sus acciones son tan malas como lo que he escuchado. "Si no, lo sabré".</w:t>
      </w:r>
    </w:p>
    <w:p>
      <w:pPr/>
      <w:r>
        <w:rPr>
          <w:lang w:val="es_ES" w:bidi="es_ES"/>
        </w:rPr>
      </w:r>
      <w:r>
        <w:rPr>
          <w:lang w:val="es_ES" w:bidi="es_ES"/>
        </w:rPr>
        <w:t xml:space="preserve">Deténganse aquí. Como grupo, miren </w:t>
      </w:r>
      <w:r>
        <w:rPr>
          <w:lang w:val="es_ES" w:bidi="es_ES"/>
        </w:rPr>
        <w:t>las ciudades de Sodoma y Gomorra</w:t>
      </w:r>
      <w:r>
        <w:rPr>
          <w:lang w:val="es_ES" w:bidi="es_ES"/>
        </w:rPr>
        <w:t xml:space="preserve"> en un mapa. Pausen este audio aquí.</w:t>
      </w:r>
    </w:p>
    <w:p>
      <w:pPr/>
      <w:r>
        <w:rPr>
          <w:lang w:val="es_ES" w:bidi="es_ES"/>
        </w:rPr>
      </w:r>
      <w:r>
        <w:rPr>
          <w:lang w:val="es_ES" w:bidi="es_ES"/>
        </w:rPr>
        <w:t>Los otros dos hombres se van y comienzan a viajar hacia Sodoma. Pero Abraham se queda de pie ante Dios. Quiere pedirle a Yahvé favor para las personas justas en Sodoma.</w:t>
      </w:r>
    </w:p>
    <w:p>
      <w:pPr/>
      <w:r>
        <w:rPr>
          <w:lang w:val="es_ES" w:bidi="es_ES"/>
        </w:rPr>
      </w:r>
      <w:r>
        <w:rPr>
          <w:lang w:val="es_ES" w:bidi="es_ES"/>
        </w:rPr>
        <w:t>Visualicen la conversación en la segunda escena. Abraham se acerca a Yahvé. Abraham dice: "¿Realmente destruirás a los inocentes junto con los culpables?" Las palabras que el pasaje usa para inocente y culpable se refieren a las personas. Abraham pregunta si Yahvé realmente destruirá a las personas inocentes junto con las culpables. Abraham no espera una respuesta a esta pregunta. En cambio, Abraham está tratando de decir que sería incorrecto destruir a personas inocentes junto con personas culpables.</w:t>
      </w:r>
    </w:p>
    <w:p>
      <w:pPr/>
      <w:r>
        <w:rPr>
          <w:lang w:val="es_ES" w:bidi="es_ES"/>
        </w:rPr>
      </w:r>
      <w:r>
        <w:rPr>
          <w:lang w:val="es_ES" w:bidi="es_ES"/>
        </w:rPr>
        <w:t>Abraham continúa: "¿Qué pasa si hay 50 personas inocentes en la ciudad?" Aquí, y a lo largo del resto de sus preguntas, Abraham imagina una posible situación que puede o no existir. Puede que haya o no haya personas inocentes en la ciudad.</w:t>
      </w:r>
    </w:p>
    <w:p>
      <w:pPr/>
      <w:r>
        <w:rPr>
          <w:lang w:val="es_ES" w:bidi="es_ES"/>
        </w:rPr>
      </w:r>
      <w:r>
        <w:rPr>
          <w:lang w:val="es_ES" w:bidi="es_ES"/>
        </w:rPr>
        <w:t>Abraham continúa: "¿Realmente destruirás la ciudad y no la perdonarás para salvar a las 50 personas inocentes que hay en ella?" Sería impensable que hicieras algo así, destruyendo a los inocentes junto con los culpables, matando tanto a los inocentes como a los culpables. ¡Sería impensable! ¿No harás tú, el juez de toda la tierra, lo que es justo?" Aquí, Abraham se repite para enfatizar su argumento. Abraham le está diciendo a Yahvé lo que sabe sobre quién es Yahvé y cómo actúa. Abraham está tratando de convencer a Yahvé de que no destruya a personas tanto inocentes como culpables diciendo que no es algo que Yahvé haría.</w:t>
      </w:r>
    </w:p>
    <w:p>
      <w:pPr/>
      <w:r>
        <w:rPr>
          <w:lang w:val="es_ES" w:bidi="es_ES"/>
        </w:rPr>
      </w:r>
      <w:r>
        <w:rPr>
          <w:lang w:val="es_ES" w:bidi="es_ES"/>
        </w:rPr>
        <w:t>Deténganse aquí y conversen en grupo: Cuenten sobre un momento en que intentaron convencer a alguien de que sabían que nunca haría algo malo. ¿Cómo dijeron eso? ¿Qué palabras o frases usan para mostrar que no creen que alguien hará algo malo? Pausen este audio aquí.</w:t>
      </w:r>
    </w:p>
    <w:p>
      <w:pPr/>
      <w:r>
        <w:rPr>
          <w:lang w:val="es_ES" w:bidi="es_ES"/>
        </w:rPr>
      </w:r>
      <w:r>
        <w:rPr>
          <w:lang w:val="es_ES" w:bidi="es_ES"/>
        </w:rPr>
        <w:t>Y Yahvé dice: "Si encuentro a 50 personas inocentes en Sodoma, perdonaré toda la ciudad por ellos."</w:t>
      </w:r>
    </w:p>
    <w:p>
      <w:pPr/>
      <w:r>
        <w:rPr>
          <w:lang w:val="es_ES" w:bidi="es_ES"/>
        </w:rPr>
      </w:r>
      <w:r>
        <w:rPr>
          <w:lang w:val="es_ES" w:bidi="es_ES"/>
        </w:rPr>
        <w:t>Abraham habla nuevamente, y dice: "Señor, por favor permíteme continuar hablando contigo aunque solo soy un humano". ¿Qué pasa si, en lugar de 50 personas justas, solo hay 45? ¿Destruirás toda la ciudad porque hay cinco personas menos?" Aquí, Abraham habla con humildad y respeto. Abraham dice que sabe que Yahvé es mucho más grande que él.</w:t>
      </w:r>
    </w:p>
    <w:p>
      <w:pPr/>
      <w:r>
        <w:rPr>
          <w:lang w:val="es_ES" w:bidi="es_ES"/>
        </w:rPr>
      </w:r>
      <w:r>
        <w:rPr>
          <w:lang w:val="es_ES" w:bidi="es_ES"/>
        </w:rPr>
        <w:t>En la siguiente sección de la historia, Abraham habla con Yahvé. Abraham le pregunta al "Señor", o "señor", si destruirá la ciudad si encuentra a personas inocentes en ella. Cada vez que Abraham le pregunta a Yahvé, reduce la cifra por la que está intercediendo. Las dos primeras veces Abraham reduce el número en cinco personas. Las últimas tres veces, Abraham reduce el número en 10 personas. Cada vez, Yahvé responde que no destruirá la ciudad si encuentra ese número de personas inocentes en la ciudad.</w:t>
      </w:r>
    </w:p>
    <w:p>
      <w:pPr/>
      <w:r>
        <w:rPr>
          <w:lang w:val="es_ES" w:bidi="es_ES"/>
        </w:rPr>
      </w:r>
      <w:r>
        <w:rPr>
          <w:lang w:val="es_ES" w:bidi="es_ES"/>
        </w:rPr>
        <w:t>Finalmente, Abraham dice: "Señor, por favor no te enojes conmigo si hablo una vez más. ¿Qué pasa si solo hay 10 personas inocentes?" Esta es la parte más importante de este pasaje. Este es el número más bajo de personas por el que Abraham pregunta.</w:t>
      </w:r>
    </w:p>
    <w:p>
      <w:pPr/>
      <w:r>
        <w:rPr>
          <w:lang w:val="es_ES" w:bidi="es_ES"/>
        </w:rPr>
      </w:r>
      <w:r>
        <w:rPr>
          <w:lang w:val="es_ES" w:bidi="es_ES"/>
        </w:rPr>
        <w:t>Deténganse aquí. Conversen en grupo: Cuenten una historia de su cultura que tenga mucha acción. Cuando lleguen a la parte más importante de la historia, presten atención a cómo cuentan esa parte de la historia. ¿Qué frases usan? ¿Qué hace su voz? ¿Cómo muestran que es la parte más importante de la historia? Pausen este audio aquí.</w:t>
      </w:r>
    </w:p>
    <w:p>
      <w:pPr/>
      <w:r>
        <w:rPr>
          <w:lang w:val="es_ES" w:bidi="es_ES"/>
        </w:rPr>
      </w:r>
      <w:r>
        <w:rPr>
          <w:lang w:val="es_ES" w:bidi="es_ES"/>
        </w:rPr>
        <w:t>Y Yahvé responde: "Entonces no destruiré la ciudad debido a esas 10 personas".</w:t>
      </w:r>
    </w:p>
    <w:p>
      <w:pPr/>
      <w:r>
        <w:rPr>
          <w:lang w:val="es_ES" w:bidi="es_ES"/>
        </w:rPr>
      </w:r>
      <w:r>
        <w:rPr>
          <w:lang w:val="es_ES" w:bidi="es_ES"/>
        </w:rPr>
        <w:t>Visualicen el final de la historia. Cuando Yahvé termina de hablar con Abraham, continúa su camino. Abraham regresa a su tienda.</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Génesis 18:16–33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dos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Dios, o Yahvé</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y los otros dos visitantes</w:t>
      </w:r>
    </w:p>
    <w:p>
      <w:pPr>
        <w:pStyle w:val="ListBullet"/>
        <w:spacing w:line="240" w:lineRule="auto"/>
        <w:ind w:left="720"/>
      </w:pPr>
      <w:r>
        <w:rPr>
          <w:lang w:val="es_ES" w:bidi="es_ES"/>
        </w:rPr>
      </w:r>
      <w:r>
        <w:rPr>
          <w:lang w:val="es_ES" w:bidi="es_ES"/>
        </w:rPr>
        <w:t>las personas en la ciudad que están clamando</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actúen la historia sin hacer pausas. Presten atención al diálogo, la fluidez, la trama y la cronología de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actúen el pasaje.</w:t>
      </w:r>
    </w:p>
    <w:p>
      <w:pPr/>
      <w:r>
        <w:rPr>
          <w:lang w:val="es_ES" w:bidi="es_ES"/>
        </w:rPr>
      </w:r>
      <w:r>
        <w:rPr>
          <w:lang w:val="es_ES" w:bidi="es_ES"/>
        </w:rPr>
        <w:t>El grupo debe actuar este pasaje por segunda vez. En ciertos momentos de la dramatización, hagan una pausa y pregunten a la persona que está interpretando el personaje: ¿Qué estás sintiendo o pensando? La persona que está interpretando el personaje debe responder qué es lo que está sintiendo o pensando como si fuera ese personaje. Luego, reanuden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Los tres hombres se levantan de comer con Abraham y comienzan a viajar hacia Sodoma. Abraham camina con ellos para despedirse. Yahvé se dice a sí mismo: "¿Debo esconder mi plan de Abraham?" Abraham definitivamente tendrá muchos descendientes que se convertirán en una nación fuerte, y todas las naciones de la tierra serán bendecidas a través de Abraham. He elegido a Abraham para que enseñe a sus hijos y a sus familias a vivir de la manera que quiero, haciendo lo que es correcto y justo. Entonces haré lo que le he prometido a Abraham."</w:t>
      </w:r>
    </w:p>
    <w:p>
      <w:pPr/>
      <w:r>
        <w:rPr>
          <w:lang w:val="es_ES" w:bidi="es_ES"/>
        </w:rPr>
      </w:r>
      <w:r>
        <w:rPr>
          <w:lang w:val="es_ES" w:bidi="es_ES"/>
        </w:rPr>
        <w:t>Entonces, Yahvé le dice a Abraham: "He escuchado un gran clamor de las ciudades de Sodoma y Gomorra, porque hacen tanto mal. Voy a ver si sus acciones son tan malvadas como he escuchado. Si no, quiero saberlo". Entonces los otros dos hombres se dan vuelta y siguen viajando hacia Sodoma, pero Yahvé se queda con Abraham.</w:t>
      </w:r>
    </w:p>
    <w:p>
      <w:pPr/>
      <w:r>
        <w:rPr>
          <w:lang w:val="es_ES" w:bidi="es_ES"/>
        </w:rPr>
      </w:r>
      <w:r>
        <w:rPr>
          <w:lang w:val="es_ES" w:bidi="es_ES"/>
        </w:rPr>
        <w:t>Pausen la actuación. Pregúntenle a la persona que interpreta a Yahvé: "¿Qué estás sintiendo o pensando?" La persona podría responder cosas como: "Quiero decirle a Abraham lo que estoy a punto de hacer", o "He elegido a Abraham para que tenga una relación conmigo, por lo que estoy siendo abierto y honesto sobre lo que estoy haciendo", o "Quiero saber si puedo confiar en Abraham con mis planes", o "Estoy invitando a Abraham a tener una conversación conmigo". Reanuden la actuación.</w:t>
      </w:r>
    </w:p>
    <w:p>
      <w:pPr/>
      <w:r>
        <w:rPr>
          <w:lang w:val="es_ES" w:bidi="es_ES"/>
        </w:rPr>
      </w:r>
      <w:r>
        <w:rPr>
          <w:lang w:val="es_ES" w:bidi="es_ES"/>
        </w:rPr>
        <w:t>Abraham se acerca a Yahvé. Él dice: "Señor, ¿destruirás tanto a los inocentes como a los culpables?" ¿Qué pasa si hay 50 personas inocentes allí? ¿Aún así destruirás las ciudades y no las perdonarás por causa de las personas inocentes? Seguramente no harías algo así, destruyendo a los inocentes junto con los culpables. Entonces estarías tratando a las personas inocentes y a las culpables de la misma manera. ¡Seguramente no harías eso! "¿No debería el juez de toda la tierra hacer lo que es justo?"</w:t>
      </w:r>
    </w:p>
    <w:p>
      <w:pPr/>
      <w:r>
        <w:rPr>
          <w:lang w:val="es_ES" w:bidi="es_ES"/>
        </w:rPr>
      </w:r>
      <w:r>
        <w:rPr>
          <w:lang w:val="es_ES" w:bidi="es_ES"/>
        </w:rPr>
        <w:t>Pausen la actuación. Pregúntenle a la persona que interpreta a Abraham: "¿Qué estás sintiendo o pensando?" La persona podría responder cosas como: "Me estoy acercando a Dios con humildad", o "Tengo miedo de que Dios destruya tanto a los inocentes como a los culpables, lo cual no es lo que haría un buen juez", o "Conozco a Dios, por lo que quiero pedir misericordia para las personas de Sodoma y Gomorra", o "Tengo miedo de que mi sobrino Lot, que vive en Sodoma, sea destruido", o "Quiero saber que puedo confiar en el juicio de Dios". Reanuden la actuación.</w:t>
      </w:r>
    </w:p>
    <w:p>
      <w:pPr/>
      <w:r>
        <w:rPr>
          <w:lang w:val="es_ES" w:bidi="es_ES"/>
        </w:rPr>
      </w:r>
      <w:r>
        <w:rPr>
          <w:lang w:val="es_ES" w:bidi="es_ES"/>
        </w:rPr>
        <w:t>Yahvé responde: "Si encuentro a 50 personas justas en Sodoma, no destruiré la ciudad por ellas".</w:t>
      </w:r>
    </w:p>
    <w:p>
      <w:pPr/>
      <w:r>
        <w:rPr>
          <w:lang w:val="es_ES" w:bidi="es_ES"/>
        </w:rPr>
      </w:r>
      <w:r>
        <w:rPr>
          <w:lang w:val="es_ES" w:bidi="es_ES"/>
        </w:rPr>
        <w:t>Entonces Abraham dice: "Como he comenzado a hablar, déjame hablar más, aunque solo soy humano." Imagina que solo hay 45 personas justas en lugar de 50. ¿Destruirás toda la ciudad porque hay cinco personas justas menos?"</w:t>
      </w:r>
    </w:p>
    <w:p>
      <w:pPr/>
      <w:r>
        <w:rPr>
          <w:lang w:val="es_ES" w:bidi="es_ES"/>
        </w:rPr>
      </w:r>
      <w:r>
        <w:rPr>
          <w:lang w:val="es_ES" w:bidi="es_ES"/>
        </w:rPr>
        <w:t>Yahvé responde: "No destruiré la ciudad si encuentro allí 45 personas inocentes".</w:t>
      </w:r>
    </w:p>
    <w:p>
      <w:pPr/>
      <w:r>
        <w:rPr>
          <w:lang w:val="es_ES" w:bidi="es_ES"/>
        </w:rPr>
      </w:r>
      <w:r>
        <w:rPr>
          <w:lang w:val="es_ES" w:bidi="es_ES"/>
        </w:rPr>
        <w:t>Abraham dice: "¿Qué pasa si solo se encuentran 40 allí?"</w:t>
      </w:r>
    </w:p>
    <w:p>
      <w:pPr/>
      <w:r>
        <w:rPr>
          <w:lang w:val="es_ES" w:bidi="es_ES"/>
        </w:rPr>
      </w:r>
      <w:r>
        <w:rPr>
          <w:lang w:val="es_ES" w:bidi="es_ES"/>
        </w:rPr>
        <w:t>Yahvé responde: "No destruiré la ciudad si encuentro allí a 40 personas inocentes".</w:t>
      </w:r>
    </w:p>
    <w:p>
      <w:pPr/>
      <w:r>
        <w:rPr>
          <w:lang w:val="es_ES" w:bidi="es_ES"/>
        </w:rPr>
      </w:r>
      <w:r>
        <w:rPr>
          <w:lang w:val="es_ES" w:bidi="es_ES"/>
        </w:rPr>
        <w:t>Abraham le ruega: "Señor, por favor, no te enojes y déjame hablar. "¿Qué pasa si solo encuentras 30 personas inocentes?"</w:t>
      </w:r>
    </w:p>
    <w:p>
      <w:pPr/>
      <w:r>
        <w:rPr>
          <w:lang w:val="es_ES" w:bidi="es_ES"/>
        </w:rPr>
      </w:r>
      <w:r>
        <w:rPr>
          <w:lang w:val="es_ES" w:bidi="es_ES"/>
        </w:rPr>
        <w:t>Yahvé responde: "No destruiré la ciudad si encuentro allí a 30 personas inocentes".</w:t>
      </w:r>
    </w:p>
    <w:p>
      <w:pPr/>
      <w:r>
        <w:rPr>
          <w:lang w:val="es_ES" w:bidi="es_ES"/>
        </w:rPr>
      </w:r>
      <w:r>
        <w:rPr>
          <w:lang w:val="es_ES" w:bidi="es_ES"/>
        </w:rPr>
        <w:t>Abraham dice: "Como me he atrevido a hablar con el Señor, Señor, permítanme continuar. "¿Qué pasa si solo hay 20 personas inocentes allí?"</w:t>
      </w:r>
    </w:p>
    <w:p>
      <w:pPr/>
      <w:r>
        <w:rPr>
          <w:lang w:val="es_ES" w:bidi="es_ES"/>
        </w:rPr>
      </w:r>
      <w:r>
        <w:rPr>
          <w:lang w:val="es_ES" w:bidi="es_ES"/>
        </w:rPr>
        <w:t>Yahvé responde: "No destruiré la ciudad si encuentro allí 20 personas inocentes".</w:t>
      </w:r>
    </w:p>
    <w:p>
      <w:pPr/>
      <w:r>
        <w:rPr>
          <w:lang w:val="es_ES" w:bidi="es_ES"/>
        </w:rPr>
      </w:r>
      <w:r>
        <w:rPr>
          <w:lang w:val="es_ES" w:bidi="es_ES"/>
        </w:rPr>
        <w:t>Finalmente, Abraham dice: "Señor, por favor no te enojes si hablo una vez más. "¿Qué pasa si solo hay 10 personas inocentes?"</w:t>
      </w:r>
    </w:p>
    <w:p>
      <w:pPr/>
      <w:r>
        <w:rPr>
          <w:lang w:val="es_ES" w:bidi="es_ES"/>
        </w:rPr>
      </w:r>
      <w:r>
        <w:rPr>
          <w:lang w:val="es_ES" w:bidi="es_ES"/>
        </w:rPr>
        <w:t>Yahvé responde: "Entonces no lo destruiré por el bien de esas 10 personas."</w:t>
      </w:r>
    </w:p>
    <w:p>
      <w:pPr/>
      <w:r>
        <w:rPr>
          <w:lang w:val="es_ES" w:bidi="es_ES"/>
        </w:rPr>
      </w:r>
      <w:r>
        <w:rPr>
          <w:lang w:val="es_ES" w:bidi="es_ES"/>
        </w:rPr>
        <w:t>Terminen la dramatización. Pregúntenle a la persona que interpreta a Yahvé: "¿Qué estás sintiendo o pensando?" La persona podría responder cosas como: "Quiero que Abraham hable conmigo", o "No destruiré a los inocentes junto con los culpables". Pregúntenle a la persona que interpreta a Abraham: "¿Qué estás sintiendo o pensando?" La persona podría responder cosas como: "Me siento aliviado de que Dios no se haya enojado con mis peticiones", o "Me siento aliviado de que Dios no destruya a los inocentes y a los culpables juntos", o "Espero que haya suficientes personas inocentes en Sodoma para que Dios no destruya la ciudad", o "Estoy asombrado de que Dios me haya dejado hablar con él sobre su plan".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Génesis 18:16–33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Los hombres se levantaron de comer y miraron hacia Sodoma. Al partir, Abraham fue con ellos para encaminarlos.</w:t>
      </w:r>
    </w:p>
    <w:p>
      <w:pPr/>
      <w:r>
        <w:rPr>
          <w:lang w:val="es_ES" w:bidi="es_ES"/>
        </w:rPr>
      </w:r>
      <w:r>
        <w:rPr>
          <w:b/>
          <w:lang w:val="es_ES" w:bidi="es_ES"/>
        </w:rPr>
        <w:t>Dios</w:t>
      </w:r>
      <w:r>
        <w:rPr>
          <w:lang w:val="es_ES" w:bidi="es_ES"/>
        </w:rPr>
        <w:t xml:space="preserve"> habló. Aquí, la historia usa el nombre personal de Dios, </w:t>
      </w:r>
      <w:r>
        <w:rPr>
          <w:b/>
          <w:lang w:val="es_ES" w:bidi="es_ES"/>
        </w:rPr>
        <w:t>Yahvé</w:t>
      </w:r>
      <w:r>
        <w:rPr>
          <w:lang w:val="es_ES" w:bidi="es_ES"/>
        </w:rPr>
        <w:t xml:space="preserve">. Sin embargo, cuando Abraham habla con Dios, usa el título </w:t>
      </w:r>
      <w:r>
        <w:rPr>
          <w:b/>
          <w:lang w:val="es_ES" w:bidi="es_ES"/>
        </w:rPr>
        <w:t>Adonai</w:t>
      </w:r>
      <w:r>
        <w:rPr>
          <w:lang w:val="es_ES" w:bidi="es_ES"/>
        </w:rPr>
        <w:t>, otro nombre para Dios. Adonai es un título que significa Señor, amo o caballero. Sin embargo, lo más probable es que Abraham supiera en ese momento que estaba hablando con Dios.</w:t>
      </w:r>
    </w:p>
    <w:p>
      <w:pPr/>
      <w:r>
        <w:rPr>
          <w:lang w:val="es_ES" w:bidi="es_ES"/>
        </w:rPr>
      </w:r>
      <w:r>
        <w:rPr>
          <w:lang w:val="es_ES" w:bidi="es_ES"/>
        </w:rPr>
        <w:t xml:space="preserve">Busquen </w:t>
      </w:r>
      <w:r>
        <w:rPr>
          <w:lang w:val="es_ES" w:bidi="es_ES"/>
        </w:rPr>
        <w:t>Yahvé</w:t>
      </w:r>
      <w:r>
        <w:rPr>
          <w:lang w:val="es_ES" w:bidi="es_ES"/>
        </w:rPr>
        <w:t xml:space="preserve"> y </w:t>
      </w:r>
      <w:r>
        <w:rPr>
          <w:lang w:val="es_ES" w:bidi="es_ES"/>
        </w:rPr>
        <w:t>Adonai</w:t>
      </w:r>
      <w:r>
        <w:rPr>
          <w:lang w:val="es_ES" w:bidi="es_ES"/>
        </w:rPr>
        <w:t xml:space="preserve">, o </w:t>
      </w:r>
      <w:r>
        <w:rPr>
          <w:lang w:val="es_ES" w:bidi="es_ES"/>
        </w:rPr>
        <w:t>Señor</w:t>
      </w:r>
      <w:r>
        <w:rPr>
          <w:lang w:val="es_ES" w:bidi="es_ES"/>
        </w:rPr>
        <w:t>, en el Glosario Principal y traduzcan las palabras de la misma manera que las tradujeron en las historias anteriores. Pausen este audio aquí.</w:t>
      </w:r>
    </w:p>
    <w:p>
      <w:pPr/>
      <w:r>
        <w:rPr>
          <w:lang w:val="es_ES" w:bidi="es_ES"/>
        </w:rPr>
      </w:r>
      <w:r>
        <w:rPr>
          <w:lang w:val="es_ES" w:bidi="es_ES"/>
        </w:rPr>
        <w:t xml:space="preserve">Yahvé preguntó: "¿Debo esconder mi plan de Abraham?" Después de todo, los descendientes de Abraham se convertirán en una gran y poderosa </w:t>
      </w:r>
      <w:r>
        <w:rPr>
          <w:b/>
          <w:lang w:val="es_ES" w:bidi="es_ES"/>
        </w:rPr>
        <w:t>nación</w:t>
      </w:r>
      <w:r>
        <w:rPr>
          <w:lang w:val="es_ES" w:bidi="es_ES"/>
        </w:rPr>
        <w:t xml:space="preserve">, y todas las naciones de la tierra serán </w:t>
      </w:r>
      <w:r>
        <w:rPr>
          <w:b/>
          <w:lang w:val="es_ES" w:bidi="es_ES"/>
        </w:rPr>
        <w:t>bendecidas</w:t>
      </w:r>
      <w:r>
        <w:rPr>
          <w:lang w:val="es_ES" w:bidi="es_ES"/>
        </w:rPr>
        <w:t xml:space="preserve"> a través de Abraham". Una nación aquí significa un grupo de personas que tienen un territorio y un gobierno específicos. Bendito se refiere al momento en que Dios ayuda, le hace bien o favorece a alguien o algo. Busquen </w:t>
      </w:r>
      <w:r>
        <w:rPr>
          <w:lang w:val="es_ES" w:bidi="es_ES"/>
        </w:rPr>
        <w:t>nación</w:t>
      </w:r>
      <w:r>
        <w:rPr>
          <w:lang w:val="es_ES" w:bidi="es_ES"/>
        </w:rPr>
        <w:t xml:space="preserve"> y </w:t>
      </w:r>
      <w:r>
        <w:rPr>
          <w:lang w:val="es_ES" w:bidi="es_ES"/>
        </w:rPr>
        <w:t>bendito</w:t>
      </w:r>
      <w:r>
        <w:rPr>
          <w:lang w:val="es_ES" w:bidi="es_ES"/>
        </w:rPr>
        <w:t xml:space="preserve"> en el Glosario Principal y usen las mismas palabras que han usado en los pasajes anteriores.</w:t>
      </w:r>
    </w:p>
    <w:p>
      <w:pPr/>
      <w:r>
        <w:rPr>
          <w:lang w:val="es_ES" w:bidi="es_ES"/>
        </w:rPr>
      </w:r>
      <w:r>
        <w:rPr>
          <w:lang w:val="es_ES" w:bidi="es_ES"/>
        </w:rPr>
        <w:t xml:space="preserve">Yahvé continuó: "He elegido a Abraham para que enseñe a sus hijos y a su familia a vivir de la manera que quiero, haciendo lo que es </w:t>
      </w:r>
      <w:r>
        <w:rPr>
          <w:b/>
          <w:lang w:val="es_ES" w:bidi="es_ES"/>
        </w:rPr>
        <w:t>recto</w:t>
      </w:r>
      <w:r>
        <w:rPr>
          <w:lang w:val="es_ES" w:bidi="es_ES"/>
        </w:rPr>
        <w:t xml:space="preserve"> y </w:t>
      </w:r>
      <w:r>
        <w:rPr>
          <w:b/>
          <w:lang w:val="es_ES" w:bidi="es_ES"/>
        </w:rPr>
        <w:t>justo</w:t>
      </w:r>
      <w:r>
        <w:rPr>
          <w:lang w:val="es_ES" w:bidi="es_ES"/>
        </w:rPr>
        <w:t>. "Entonces haré lo que le he prometido a Abraham." La idea de justicia en el Antiguo Testamento se basa en la relación entre Dios y las personas, o entre diferentes personas. La rectitud se refiere a la santidad, la rectitud ante Dios o la inocencia. Deben describir los conceptos de rectitud y justificación de la misma manera a lo largo de su traducción. Por ejemplo, pueden describir rectitud como una "relación correcta con Dios". También pueden describirlo en terminología legal, como "irreprochable/inocente". Otras formas de describir estos conceptos son:</w:t>
      </w:r>
    </w:p>
    <w:p>
      <w:pPr>
        <w:pStyle w:val="ListBullet"/>
        <w:spacing w:line="240" w:lineRule="auto"/>
        <w:ind w:left="720"/>
      </w:pPr>
      <w:r>
        <w:rPr>
          <w:lang w:val="es_ES" w:bidi="es_ES"/>
        </w:rPr>
      </w:r>
      <w:r>
        <w:rPr>
          <w:lang w:val="es_ES" w:bidi="es_ES"/>
        </w:rPr>
        <w:t>ser justo ante los ojos de Dios</w:t>
      </w:r>
    </w:p>
    <w:p>
      <w:pPr>
        <w:pStyle w:val="ListBullet"/>
        <w:spacing w:line="240" w:lineRule="auto"/>
        <w:ind w:left="720"/>
      </w:pPr>
      <w:r>
        <w:rPr>
          <w:lang w:val="es_ES" w:bidi="es_ES"/>
        </w:rPr>
      </w:r>
      <w:r>
        <w:rPr>
          <w:lang w:val="es_ES" w:bidi="es_ES"/>
        </w:rPr>
        <w:t>estar en una relación correcta con Dios</w:t>
      </w:r>
    </w:p>
    <w:p>
      <w:pPr>
        <w:pStyle w:val="ListBullet"/>
        <w:spacing w:line="240" w:lineRule="auto"/>
        <w:ind w:left="720"/>
      </w:pPr>
      <w:r>
        <w:rPr>
          <w:lang w:val="es_ES" w:bidi="es_ES"/>
        </w:rPr>
      </w:r>
      <w:r>
        <w:rPr>
          <w:lang w:val="es_ES" w:bidi="es_ES"/>
        </w:rPr>
        <w:t>ser aceptado por Dios</w:t>
      </w:r>
    </w:p>
    <w:p>
      <w:pPr/>
      <w:r>
        <w:rPr>
          <w:lang w:val="es_ES" w:bidi="es_ES"/>
        </w:rPr>
      </w:r>
      <w:r>
        <w:rPr>
          <w:lang w:val="es_ES" w:bidi="es_ES"/>
        </w:rPr>
        <w:t>Su audiencia también puede tener figuras retóricas que describen el concepto de rectitud, como "tener un corazón íntegro, ser recto, ser irreprochable/inocente, caminar por el camino de Dios", o cosas así. Tomen estos puntos en cuenta al elegir la redacción apropiada para su historia. Recuerden que en la Biblia nadie puede ser justo por sí mismo, ni haciendo suficientes cosas buenas. Su término o frase para rectitud no debe basarse en hacer buenas obras.</w:t>
      </w:r>
    </w:p>
    <w:p>
      <w:pPr/>
      <w:r>
        <w:rPr>
          <w:lang w:val="es_ES" w:bidi="es_ES"/>
        </w:rPr>
      </w:r>
      <w:r>
        <w:rPr>
          <w:lang w:val="es_ES" w:bidi="es_ES"/>
        </w:rPr>
        <w:t>Deténganse aquí y conversen sobre qué palabra en su idioma usarán para rectitud.</w:t>
      </w:r>
    </w:p>
    <w:p>
      <w:pPr/>
      <w:r>
        <w:rPr>
          <w:lang w:val="es_ES" w:bidi="es_ES"/>
        </w:rPr>
      </w:r>
      <w:r>
        <w:rPr>
          <w:lang w:val="es_ES" w:bidi="es_ES"/>
        </w:rPr>
        <w:t xml:space="preserve">Busquen el término </w:t>
      </w:r>
      <w:r>
        <w:rPr>
          <w:lang w:val="es_ES" w:bidi="es_ES"/>
        </w:rPr>
        <w:t>rectitud</w:t>
      </w:r>
      <w:r>
        <w:rPr>
          <w:lang w:val="es_ES" w:bidi="es_ES"/>
        </w:rPr>
        <w:t xml:space="preserve"> en el Glosario Principal y usen aquí la misma palabra que han usado en las historias anteriores.</w:t>
      </w:r>
    </w:p>
    <w:p>
      <w:pPr/>
      <w:r>
        <w:rPr>
          <w:lang w:val="es_ES" w:bidi="es_ES"/>
        </w:rPr>
      </w:r>
      <w:r>
        <w:rPr>
          <w:b/>
          <w:lang w:val="es_ES" w:bidi="es_ES"/>
        </w:rPr>
        <w:t>Justicia</w:t>
      </w:r>
      <w:r>
        <w:rPr>
          <w:lang w:val="es_ES" w:bidi="es_ES"/>
        </w:rPr>
        <w:t xml:space="preserve"> se refiere a tomar decisiones legales justas o decisiones justas y buenas en general.</w:t>
      </w:r>
    </w:p>
    <w:p>
      <w:pPr/>
      <w:r>
        <w:rPr>
          <w:lang w:val="es_ES" w:bidi="es_ES"/>
        </w:rPr>
      </w:r>
      <w:r>
        <w:rPr>
          <w:lang w:val="es_ES" w:bidi="es_ES"/>
        </w:rPr>
        <w:t xml:space="preserve">Entonces Dios le dijo a Abraham: "He escuchado un gran clamor de Sodoma y Gomorra, porque su </w:t>
      </w:r>
      <w:r>
        <w:rPr>
          <w:b/>
          <w:lang w:val="es_ES" w:bidi="es_ES"/>
        </w:rPr>
        <w:t>pecado</w:t>
      </w:r>
      <w:r>
        <w:rPr>
          <w:lang w:val="es_ES" w:bidi="es_ES"/>
        </w:rPr>
        <w:t xml:space="preserve"> es muy grande". Pecado se refiere a un acto de desobediencia a Dios. Asegúrense de que la palabra que usen aquí no signifique que alguien falló en realizar un acto religioso como una oración o seguir algunas reglas religiosas. Busquen </w:t>
      </w:r>
      <w:r>
        <w:rPr>
          <w:lang w:val="es_ES" w:bidi="es_ES"/>
        </w:rPr>
        <w:t>pecado</w:t>
      </w:r>
      <w:r>
        <w:rPr>
          <w:lang w:val="es_ES" w:bidi="es_ES"/>
        </w:rPr>
        <w:t xml:space="preserve"> en el Glosario Principal y usen aquí la misma palabra que usaron en las historias anteriores.</w:t>
      </w:r>
    </w:p>
    <w:p>
      <w:pPr/>
      <w:r>
        <w:rPr>
          <w:lang w:val="es_ES" w:bidi="es_ES"/>
        </w:rPr>
      </w:r>
      <w:r>
        <w:rPr>
          <w:lang w:val="es_ES" w:bidi="es_ES"/>
        </w:rPr>
        <w:t xml:space="preserve">Dios continuó: "Voy ahora a ver si sus acciones son tan </w:t>
      </w:r>
      <w:r>
        <w:rPr>
          <w:b/>
          <w:lang w:val="es_ES" w:bidi="es_ES"/>
        </w:rPr>
        <w:t>malvadas</w:t>
      </w:r>
      <w:r>
        <w:rPr>
          <w:lang w:val="es_ES" w:bidi="es_ES"/>
        </w:rPr>
        <w:t xml:space="preserve"> como he escuchado". Si no, quiero saberlo". Malvado se refiere a algo que es muy perverso o pecaminoso. Es lo opuesto a la rectitud. Ambas palabras se refieren a tipos de personas en este pasaje. Usen las mismas palabras para "justos" y "malvados" a lo largo de esta historia. </w:t>
      </w:r>
      <w:r>
        <w:rPr>
          <w:lang w:val="es_ES" w:bidi="es_ES"/>
        </w:rPr>
        <w:t>La maldad</w:t>
      </w:r>
      <w:r>
        <w:rPr>
          <w:lang w:val="es_ES" w:bidi="es_ES"/>
        </w:rPr>
        <w:t xml:space="preserve"> está en el Glosario Principal.</w:t>
      </w:r>
    </w:p>
    <w:p>
      <w:pPr/>
      <w:r>
        <w:rPr>
          <w:lang w:val="es_ES" w:bidi="es_ES"/>
        </w:rPr>
      </w:r>
      <w:r>
        <w:rPr>
          <w:lang w:val="es_ES" w:bidi="es_ES"/>
        </w:rPr>
        <w:t xml:space="preserve">Abraham continuó: "¿No debería el </w:t>
      </w:r>
      <w:r>
        <w:rPr>
          <w:b/>
          <w:lang w:val="es_ES" w:bidi="es_ES"/>
        </w:rPr>
        <w:t>juez</w:t>
      </w:r>
      <w:r>
        <w:rPr>
          <w:lang w:val="es_ES" w:bidi="es_ES"/>
        </w:rPr>
        <w:t xml:space="preserve"> de toda la tierra hacer lo que es correcto?" Un juez decide quién es inocente o culpable y qué castigo merecen las personas culpables.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contar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19:1–29</w:t>
      </w:r>
      <w:r>
        <w:rPr>
          <w:lang w:val="es_ES" w:bidi="es_ES"/>
        </w:rPr>
      </w:r>
    </w:p>
    <w:p>
      <w:pPr>
        <w:pStyle w:val="Heading3"/>
      </w:pPr>
      <w:r>
        <w:rPr>
          <w:lang w:val="es_ES" w:bidi="es_ES"/>
        </w:rPr>
        <w:t>Escuchar con el corazón</w:t>
      </w:r>
    </w:p>
    <w:p>
      <w:pPr/>
      <w:r>
        <w:rPr>
          <w:lang w:val="es_ES" w:bidi="es_ES"/>
        </w:rPr>
      </w:r>
      <w:r>
        <w:rPr>
          <w:lang w:val="es_ES" w:bidi="es_ES"/>
        </w:rPr>
        <w:t>En este paso, escuchen Génesis 19:1–29 y guárdenlo en sus corazones. Escuchen una versión en audio de Génesis 19:1–29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necesite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Génesis 19:1–29 en la traducción que sea más fácil de entender.</w:t>
      </w:r>
    </w:p>
    <w:p>
      <w:pPr/>
      <w:r>
        <w:rPr>
          <w:lang w:val="es_ES" w:bidi="es_ES"/>
        </w:rPr>
      </w:r>
      <w:r>
        <w:rPr>
          <w:lang w:val="es_ES" w:bidi="es_ES"/>
        </w:rPr>
        <w:t>Esta es la tercera historia de una serie de cuatro historias sobre Abraham y Lot. En las historias anteriores, tres hombres visitaron y comieron con Abraham. Entonces uno de los hombres, que era Yahvé, o Dios, habló con Abraham sobre su plan para destruir Sodoma y Gomorra. Mientras Yahvé hablaba con Abraham, los otros dos hombres continuaron viajando a Sodoma. Esta historia describe lo que sucedió cuando esos dos hombres llegaron a Sodoma. Yahvé destruyó Sodoma y Gomorra, pero salvó a Lot y a la familia de Lot por el bien de Abraham.</w:t>
      </w:r>
    </w:p>
    <w:p>
      <w:pPr/>
      <w:r>
        <w:rPr>
          <w:lang w:val="es_ES" w:bidi="es_ES"/>
        </w:rPr>
      </w:r>
      <w:r>
        <w:rPr>
          <w:lang w:val="es_ES" w:bidi="es_ES"/>
        </w:rPr>
        <w:t>Los dos hombres llegaron a Sodoma por la noche. Probablemente llegaron a Sodoma la noche del mismo día en que comieron con Abraham. Esta historia llama a los dos hombres "dos hombres" o "dos ángeles". Un ángel es un ser sobrenatural y espiritual, un mensajero de Dios. Los ángeles a menudo se aparecen a los humanos en forma humana. A menudo vienen con un mensaje específico para los humanos o para hacer una tarea específica.</w:t>
      </w:r>
    </w:p>
    <w:p>
      <w:pPr/>
      <w:r>
        <w:rPr>
          <w:lang w:val="es_ES" w:bidi="es_ES"/>
        </w:rPr>
      </w:r>
      <w:r>
        <w:rPr>
          <w:lang w:val="es_ES" w:bidi="es_ES"/>
        </w:rPr>
        <w:t>Deténganse aquí y conversen en grupo: ¿Cómo describen a seres espirituales similares en su cultura? Si tienen estos tipos de seres espirituales en su cultura, ¿qué hacen? Pausen este audio aquí.</w:t>
      </w:r>
    </w:p>
    <w:p>
      <w:pPr/>
      <w:r>
        <w:rPr>
          <w:lang w:val="es_ES" w:bidi="es_ES"/>
        </w:rPr>
      </w:r>
      <w:r>
        <w:rPr>
          <w:lang w:val="es_ES" w:bidi="es_ES"/>
        </w:rPr>
        <w:t>Lot estaba sentado a la entrada de la ciudad de Sodoma. Un muro probablemente rodeaba a Sodoma para protegerla, por lo que la entrada a Sodoma probablemente era una puerta en el muro. En esa cultura, las personas usaban el área alrededor de una puerta de la ciudad como lugar de reunión. Los líderes de la comunidad se reunían junto a las puertas de la ciudad para discutir asuntos importantes, hacer negocios y administrar justicia. Aunque Lot era un forastero, era un hombre importante en la ciudad. Lot era el único líder de la comunidad que saludó a los dos hombres.</w:t>
      </w:r>
    </w:p>
    <w:p>
      <w:pPr/>
      <w:r>
        <w:rPr>
          <w:lang w:val="es_ES" w:bidi="es_ES"/>
        </w:rPr>
      </w:r>
      <w:r>
        <w:rPr>
          <w:lang w:val="es_ES" w:bidi="es_ES"/>
        </w:rPr>
        <w:t xml:space="preserve">Deténganse aquí. Como grupo, miren una imagen de una </w:t>
      </w:r>
      <w:r>
        <w:rPr>
          <w:b/>
          <w:lang w:val="es_ES" w:bidi="es_ES"/>
        </w:rPr>
        <w:t>puerta de una ciudad</w:t>
      </w:r>
      <w:r>
        <w:rPr>
          <w:lang w:val="es_ES" w:bidi="es_ES"/>
        </w:rPr>
        <w:t>.</w:t>
      </w:r>
    </w:p>
    <w:p>
      <w:pPr/>
      <w:r>
        <w:rPr>
          <w:lang w:val="es_ES" w:bidi="es_ES"/>
        </w:rPr>
      </w:r>
      <w:r>
        <w:rPr>
          <w:lang w:val="es_ES" w:bidi="es_ES"/>
        </w:rPr>
        <w:t>Deténganse aquí y conversen en grupo: ¿Cómo llaman a los lugares de reunión similares en su cultura? Describan estos lugares de reunión. Pausen este audio aquí.</w:t>
      </w:r>
    </w:p>
    <w:p>
      <w:pPr/>
      <w:r>
        <w:rPr>
          <w:lang w:val="es_ES" w:bidi="es_ES"/>
        </w:rPr>
      </w:r>
      <w:r>
        <w:rPr>
          <w:lang w:val="es_ES" w:bidi="es_ES"/>
        </w:rPr>
        <w:t>Cuando Lot vio a los ángeles, se puso de pie para encontrarse con ellos. Lot dio la bienvenida a los dos ángeles y se inclinó con su rostro a tierra. Este gesto era un saludo que mostraba gran respeto. Normalmente, los visitantes mostraban este tipo de respeto a sus anfitriones. Lot estaba mostrando más respeto de lo normal a estos hombres porque era el anfitrión y ellos eran los invitados.</w:t>
      </w:r>
    </w:p>
    <w:p>
      <w:pPr/>
      <w:r>
        <w:rPr>
          <w:lang w:val="es_ES" w:bidi="es_ES"/>
        </w:rPr>
      </w:r>
      <w:r>
        <w:rPr>
          <w:lang w:val="es_ES" w:bidi="es_ES"/>
        </w:rPr>
        <w:t>Deténganse aquí y conversen en grupo: ¿Qué gestos muestran respeto en su cultura? Pausen este audio aquí.</w:t>
      </w:r>
    </w:p>
    <w:p>
      <w:pPr/>
      <w:r>
        <w:rPr>
          <w:lang w:val="es_ES" w:bidi="es_ES"/>
        </w:rPr>
      </w:r>
      <w:r>
        <w:rPr>
          <w:lang w:val="es_ES" w:bidi="es_ES"/>
        </w:rPr>
        <w:t>Lot dijo: "Señores míos, por favor vengan a la casa de su siervo". Aquí, Lot habló con mucha educación y respeto diciendo "mis señores", o "mis caballeros", y llamándose a sí mismo siervo de los ángeles. Lot probablemente no se dio cuenta de que los hombres eran ángeles en ese momento.</w:t>
      </w:r>
    </w:p>
    <w:p>
      <w:pPr/>
      <w:r>
        <w:rPr>
          <w:lang w:val="es_ES" w:bidi="es_ES"/>
        </w:rPr>
      </w:r>
      <w:r>
        <w:rPr>
          <w:lang w:val="es_ES" w:bidi="es_ES"/>
        </w:rPr>
        <w:t>Lot continuó: "Lávense los pies y pasen la noche." "Luego pueden levantarse temprano por la mañana y continuar su viaje." En la cultura de Lot era de cortesía ofrecer agua a un invitado para que se lavara los pies. Los ángeles probablemente usaban sandalias y habían viajado por un camino polvoriento.</w:t>
      </w:r>
    </w:p>
    <w:p>
      <w:pPr/>
      <w:r>
        <w:rPr>
          <w:lang w:val="es_ES" w:bidi="es_ES"/>
        </w:rPr>
      </w:r>
      <w:r>
        <w:rPr>
          <w:lang w:val="es_ES" w:bidi="es_ES"/>
        </w:rPr>
        <w:t>Los dos ángeles respondieron: "No, solo pasaremos la noche aquí, en la plaza de la ciudad". En esa cultura, era de buena educación rechazar una invitación la primera vez que alguien te invitaba a su casa. La plaza de la ciudad, donde los ángeles dijeron que pasarían la noche, se refiere a un amplio espacio abierto que puede haber sido usado para reunirse, junto a la puerta de la ciudad donde estaba sentado Lot.</w:t>
      </w:r>
    </w:p>
    <w:p>
      <w:pPr/>
      <w:r>
        <w:rPr>
          <w:lang w:val="es_ES" w:bidi="es_ES"/>
        </w:rPr>
      </w:r>
      <w:r>
        <w:rPr>
          <w:lang w:val="es_ES" w:bidi="es_ES"/>
        </w:rPr>
        <w:t>Pero Lot insistió tanto que finalmente los dos ángeles fueron a su casa con él. Lot preparó una comida para ellos. Lot probablemente ordenó a los siervos que hicieran la comida. La comida incluía pan hecho sin levadura. El pan hecho sin levadura probablemente era un pan plano que podía hacerse rápidamente para invitados inesperados. Este pan es diferente del pan que Sara hizo para estos invitados cuando estaban en su casa. Este pan es plano, duro y crujiente. Aquí, Lot trató a los dos ángeles como invitados de honor.</w:t>
      </w:r>
    </w:p>
    <w:p>
      <w:pPr/>
      <w:r>
        <w:rPr>
          <w:lang w:val="es_ES" w:bidi="es_ES"/>
        </w:rPr>
      </w:r>
      <w:r>
        <w:rPr>
          <w:lang w:val="es_ES" w:bidi="es_ES"/>
        </w:rPr>
        <w:t xml:space="preserve">Deténganse aquí y muestren una foto del </w:t>
      </w:r>
      <w:r>
        <w:rPr>
          <w:b/>
          <w:lang w:val="es_ES" w:bidi="es_ES"/>
        </w:rPr>
        <w:t>pan plano y duro</w:t>
      </w:r>
      <w:r>
        <w:rPr>
          <w:lang w:val="es_ES" w:bidi="es_ES"/>
        </w:rPr>
        <w:t xml:space="preserve"> que Lot hizo para sus invitados. Conversen en grupo: ¿Cómo honran a los invitados en su cultura? Pausen este audio aquí.</w:t>
      </w:r>
    </w:p>
    <w:p>
      <w:pPr/>
      <w:r>
        <w:rPr>
          <w:lang w:val="es_ES" w:bidi="es_ES"/>
        </w:rPr>
      </w:r>
      <w:r>
        <w:rPr>
          <w:lang w:val="es_ES" w:bidi="es_ES"/>
        </w:rPr>
        <w:t>Antes de que Lot y los dos ángeles se fueran a dormir por la noche, todos los hombres de Sodoma, desde jóvenes hasta ancianos, vinieron de toda la ciudad y rodearon la casa de Lot. La multitud de hombres gritó a Lot: "¿Dónde están los hombres que se están quedando contigo esta noche?" "¡Tráiganlos aquí afuera, para que podamos conocerlos!" La frase "para que podamos conocerlos" significaba "para poder tener relaciones sexuales con ellos".</w:t>
      </w:r>
    </w:p>
    <w:p>
      <w:pPr/>
      <w:r>
        <w:rPr>
          <w:lang w:val="es_ES" w:bidi="es_ES"/>
        </w:rPr>
      </w:r>
      <w:r>
        <w:rPr>
          <w:lang w:val="es_ES" w:bidi="es_ES"/>
        </w:rPr>
        <w:t>Deténganse aquí y conversen en grupo: ¿Cómo hablan de las personas que tienen relaciones sexuales entre sí? ¿Qué frases usan cuando están hablando de relaciones sexuales en un grupo grande con hombres y mujeres? Pausen este audio aquí.</w:t>
      </w:r>
    </w:p>
    <w:p>
      <w:pPr/>
      <w:r>
        <w:rPr>
          <w:lang w:val="es_ES" w:bidi="es_ES"/>
        </w:rPr>
      </w:r>
      <w:r>
        <w:rPr>
          <w:lang w:val="es_ES" w:bidi="es_ES"/>
        </w:rPr>
        <w:t>Lot salió para hablar con los hombres de Sodoma. Cerró la puerta de su casa detrás de él. Lot dijo: "Por favor, amigos míos, no hagan algo tan terrible." "Escuchen, tengo dos hijas que nunca han estado con un hombre". Esto significaba que las hijas de Lot nunca habían tenido relaciones sexuales con hombres.</w:t>
      </w:r>
    </w:p>
    <w:p>
      <w:pPr/>
      <w:r>
        <w:rPr>
          <w:lang w:val="es_ES" w:bidi="es_ES"/>
        </w:rPr>
      </w:r>
      <w:r>
        <w:rPr>
          <w:lang w:val="es_ES" w:bidi="es_ES"/>
        </w:rPr>
        <w:t>Lot continuó: "Permítanme que les traiga a mis dos hijas, y podrán hacer con ellas lo que quieran." Pero, por favor, dejen en paz a estos hombres. Son mis invitados y están bajo la protección de mi techo." La frase "bajo la protección de mi techo" significaba que los hombres estaban bajo la protección de Lot. En la cultura de Lot, un anfitrión estaba a cargo de mantener a sus invitados a salvo.</w:t>
      </w:r>
    </w:p>
    <w:p>
      <w:pPr/>
      <w:r>
        <w:rPr>
          <w:lang w:val="es_ES" w:bidi="es_ES"/>
        </w:rPr>
      </w:r>
      <w:r>
        <w:rPr>
          <w:lang w:val="es_ES" w:bidi="es_ES"/>
        </w:rPr>
        <w:t>Pero los hombres de Sodoma gritaron: "¡Quítate de nuestro camino!" ¡Este hombre, Lot, vino a la ciudad como un forastero, y ahora está actuando como nuestro juez! "¡Lot, te trataremos mucho peor que a esos otros hombres!" Y presionaron con fuerza contra Lot y se acercaron a Lot para derribar su puerta.</w:t>
      </w:r>
    </w:p>
    <w:p>
      <w:pPr/>
      <w:r>
        <w:rPr>
          <w:lang w:val="es_ES" w:bidi="es_ES"/>
        </w:rPr>
      </w:r>
      <w:r>
        <w:rPr>
          <w:lang w:val="es_ES" w:bidi="es_ES"/>
        </w:rPr>
        <w:t>Pero los dos ángeles que estaban con Lot extendieron las manos, metieron a Lot de regreso en la casa y cerraron la puerta. Luego de repente cegaron a todos los hombres de Sodoma que estaban en la puerta, tanto a los jóvenes como a los ancianos, de modo que los hombres se agotaron buscando la puerta. Es posible que los ángeles hayan cegado a los hombres con un destello de luz brillante, o que simplemente los hayan confundido tanto que no pudieron encontrar la puerta de la casa de Lot.</w:t>
      </w:r>
    </w:p>
    <w:p>
      <w:pPr/>
      <w:r>
        <w:rPr>
          <w:lang w:val="es_ES" w:bidi="es_ES"/>
        </w:rPr>
      </w:r>
      <w:r>
        <w:rPr>
          <w:lang w:val="es_ES" w:bidi="es_ES"/>
        </w:rPr>
        <w:t>Entonces los dos ángeles advirtieron a Lot. Le dijeron a Lot que reuniera a todos en su familia y hogar y los sacara de la ciudad. Dijeron: "Estamos a punto de destruir esta ciudad, porque el clamor contra ella es tan grave que Dios nos ha enviado para destruirla". El "clamor" contra la ciudad era el sonido que alguien haría si estuviera oprimido o angustiado o muy, muy triste.</w:t>
      </w:r>
    </w:p>
    <w:p>
      <w:pPr/>
      <w:r>
        <w:rPr>
          <w:lang w:val="es_ES" w:bidi="es_ES"/>
        </w:rPr>
      </w:r>
      <w:r>
        <w:rPr>
          <w:lang w:val="es_ES" w:bidi="es_ES"/>
        </w:rPr>
        <w:t>Así que Lot se apresuró a decirles a los hombres con los que sus hijas se iban a casar: "¡Rápido! ¡Dejen la ciudad! "Dios está a punto de destruirla." Pero los jóvenes pensaban que Lot estaba bromeando, pensaban que Lot los estaba engañando.</w:t>
      </w:r>
    </w:p>
    <w:p>
      <w:pPr/>
      <w:r>
        <w:rPr>
          <w:lang w:val="es_ES" w:bidi="es_ES"/>
        </w:rPr>
      </w:r>
      <w:r>
        <w:rPr>
          <w:lang w:val="es_ES" w:bidi="es_ES"/>
        </w:rPr>
        <w:t>Justo antes de que el sol comenzara a salir, los ángeles le dijeron a Lot: "¡Date prisa! "Llevá a tu esposa y a tus dos hijas que están aquí, o serás destruido cuando esta ciudad sea castigada." Pero Lot dudó. Entonces, los ángeles agarraron la mano de Lot, y las manos de su esposa y de sus dos hijas. Los ángeles los llevaron de manera segura fuera de la ciudad, porque Dios tuvo misericordia de Lot.</w:t>
      </w:r>
    </w:p>
    <w:p>
      <w:pPr/>
      <w:r>
        <w:rPr>
          <w:lang w:val="es_ES" w:bidi="es_ES"/>
        </w:rPr>
      </w:r>
      <w:r>
        <w:rPr>
          <w:lang w:val="es_ES" w:bidi="es_ES"/>
        </w:rPr>
        <w:t>Cuando los ángeles los sacaron de la ciudad, uno de los ángeles dijo: "¡Escapa para salvar tu vida!" No miren hacia atrás ni se detengan en ninguna parte del valle. "Escapa a las colinas para que no seas destruido."</w:t>
      </w:r>
    </w:p>
    <w:p>
      <w:pPr/>
      <w:r>
        <w:rPr>
          <w:lang w:val="es_ES" w:bidi="es_ES"/>
        </w:rPr>
      </w:r>
      <w:r>
        <w:rPr>
          <w:lang w:val="es_ES" w:bidi="es_ES"/>
        </w:rPr>
        <w:t xml:space="preserve">Deténganse aquí y, como grupo, miren en el mapa </w:t>
      </w:r>
      <w:r>
        <w:rPr>
          <w:lang w:val="es_ES" w:bidi="es_ES"/>
        </w:rPr>
        <w:t>a Sodoma y las colinas a las que el ángel le dijo a Lot que escapara</w:t>
      </w:r>
      <w:r>
        <w:rPr>
          <w:lang w:val="es_ES" w:bidi="es_ES"/>
        </w:rPr>
        <w:t>. Pausen este audio aquí.</w:t>
      </w:r>
    </w:p>
    <w:p>
      <w:pPr/>
      <w:r>
        <w:rPr>
          <w:lang w:val="es_ES" w:bidi="es_ES"/>
        </w:rPr>
      </w:r>
      <w:r>
        <w:rPr>
          <w:lang w:val="es_ES" w:bidi="es_ES"/>
        </w:rPr>
        <w:t>Lot preguntó si los ángeles podían enviarlo a un pequeño pueblo cercano. Uno de los ángeles dijo: "Muy bien, también concederé tu petición." No destruiré ese pequeño pueblo. ¡Deprisa! "Escapa hacia allí, porque no puedo hacer nada hasta que llegues." Es por eso que el pueblo más tarde fue conocido como Zoar, que significaba "lugar pequeño".</w:t>
      </w:r>
    </w:p>
    <w:p>
      <w:pPr/>
      <w:r>
        <w:rPr>
          <w:lang w:val="es_ES" w:bidi="es_ES"/>
        </w:rPr>
      </w:r>
      <w:r>
        <w:rPr>
          <w:lang w:val="es_ES" w:bidi="es_ES"/>
        </w:rPr>
        <w:t xml:space="preserve">Deténganse aquí y como grupo miren </w:t>
      </w:r>
      <w:r>
        <w:rPr>
          <w:lang w:val="es_ES" w:bidi="es_ES"/>
        </w:rPr>
        <w:t>Zoar</w:t>
      </w:r>
      <w:r>
        <w:rPr>
          <w:lang w:val="es_ES" w:bidi="es_ES"/>
        </w:rPr>
        <w:t xml:space="preserve"> en el mapa. Pausen este audio aquí.</w:t>
      </w:r>
    </w:p>
    <w:p>
      <w:pPr/>
      <w:r>
        <w:rPr>
          <w:lang w:val="es_ES" w:bidi="es_ES"/>
        </w:rPr>
      </w:r>
      <w:r>
        <w:rPr>
          <w:lang w:val="es_ES" w:bidi="es_ES"/>
        </w:rPr>
        <w:t>Lot llegó al pueblo de Zoar mientras salía el sol y empezaba a clarear. Entonces Yahvé hizo llover azufre ardiente del cielo sobre Sodoma y Gomorra. El azufre es una roca amarilla y maloliente que arde fácilmente y produce un fuego que es difícil de apagar. Yahvé hizo que el azufre ardiente y el fuego cayeran del cielo.</w:t>
      </w:r>
    </w:p>
    <w:p>
      <w:pPr/>
      <w:r>
        <w:rPr>
          <w:lang w:val="es_ES" w:bidi="es_ES"/>
        </w:rPr>
      </w:r>
      <w:r>
        <w:rPr>
          <w:lang w:val="es_ES" w:bidi="es_ES"/>
        </w:rPr>
        <w:t xml:space="preserve">Deténganse aquí. Como grupo, miren una imagen de </w:t>
      </w:r>
      <w:r>
        <w:rPr>
          <w:lang w:val="es_ES" w:bidi="es_ES"/>
        </w:rPr>
        <w:t>azufre</w:t>
      </w:r>
      <w:r>
        <w:rPr>
          <w:lang w:val="es_ES" w:bidi="es_ES"/>
        </w:rPr>
        <w:t>. Pausen este audio aquí.</w:t>
      </w:r>
    </w:p>
    <w:p>
      <w:pPr/>
      <w:r>
        <w:rPr>
          <w:lang w:val="es_ES" w:bidi="es_ES"/>
        </w:rPr>
      </w:r>
      <w:r>
        <w:rPr>
          <w:lang w:val="es_ES" w:bidi="es_ES"/>
        </w:rPr>
        <w:t>Entonces, Yahvé destruyó completamente Sodoma y Gomorra, junto con las otras ciudades y pueblos del mismo valle. Dios destruyó a todas las personas que vivían en las ciudades y pueblos y a cada planta que crecía en el valle.</w:t>
      </w:r>
    </w:p>
    <w:p>
      <w:pPr/>
      <w:r>
        <w:rPr>
          <w:lang w:val="es_ES" w:bidi="es_ES"/>
        </w:rPr>
      </w:r>
      <w:r>
        <w:rPr>
          <w:lang w:val="es_ES" w:bidi="es_ES"/>
        </w:rPr>
        <w:t xml:space="preserve">Deténganse aquí y, como grupo, miren </w:t>
      </w:r>
      <w:r>
        <w:rPr>
          <w:lang w:val="es_ES" w:bidi="es_ES"/>
        </w:rPr>
        <w:t>Sodoma, Gomorra y el área del valle</w:t>
      </w:r>
      <w:r>
        <w:rPr>
          <w:lang w:val="es_ES" w:bidi="es_ES"/>
        </w:rPr>
        <w:t xml:space="preserve"> en el mapa. Pausen este audio aquí.</w:t>
      </w:r>
    </w:p>
    <w:p>
      <w:pPr/>
      <w:r>
        <w:rPr>
          <w:lang w:val="es_ES" w:bidi="es_ES"/>
        </w:rPr>
      </w:r>
      <w:r>
        <w:rPr>
          <w:lang w:val="es_ES" w:bidi="es_ES"/>
        </w:rPr>
        <w:t>Pero la esposa de Lot miró hacia atrás a Sodoma mientras Lot y su familia escapaban. Se convirtió en una estatua de sal.</w:t>
      </w:r>
    </w:p>
    <w:p>
      <w:pPr/>
      <w:r>
        <w:rPr>
          <w:lang w:val="es_ES" w:bidi="es_ES"/>
        </w:rPr>
      </w:r>
      <w:r>
        <w:rPr>
          <w:lang w:val="es_ES" w:bidi="es_ES"/>
        </w:rPr>
        <w:t>Abraham se levantó temprano esa mañana y corrió al lugar donde había estado de pie y hablado con Yahvé.</w:t>
      </w:r>
    </w:p>
    <w:p>
      <w:pPr/>
      <w:r>
        <w:rPr>
          <w:lang w:val="es_ES" w:bidi="es_ES"/>
        </w:rPr>
      </w:r>
      <w:r>
        <w:rPr>
          <w:lang w:val="es_ES" w:bidi="es_ES"/>
        </w:rPr>
        <w:t xml:space="preserve">Deténganse aquí y, como grupo, miren </w:t>
      </w:r>
      <w:r>
        <w:rPr>
          <w:lang w:val="es_ES" w:bidi="es_ES"/>
        </w:rPr>
        <w:t>el lugar de las colinas al que Abraham se apresuró</w:t>
      </w:r>
      <w:r>
        <w:rPr>
          <w:lang w:val="es_ES" w:bidi="es_ES"/>
        </w:rPr>
        <w:t xml:space="preserve"> en el mapa. Pausen este audio aquí.</w:t>
      </w:r>
    </w:p>
    <w:p>
      <w:pPr/>
      <w:r>
        <w:rPr>
          <w:lang w:val="es_ES" w:bidi="es_ES"/>
        </w:rPr>
      </w:r>
      <w:r>
        <w:rPr>
          <w:lang w:val="es_ES" w:bidi="es_ES"/>
        </w:rPr>
        <w:t>Abraham miró al otro lado del valle hacia Sodoma y Gomorra. Observó cómo las columnas de humo se elevaban de las ciudades como el humo de un horno. Aquí, "horno" se refiere a los hornos que se usan para hacer cerámica. Estos hornos creaban enormes fuegos con mucho humo.</w:t>
      </w:r>
    </w:p>
    <w:p>
      <w:pPr/>
      <w:r>
        <w:rPr>
          <w:lang w:val="es_ES" w:bidi="es_ES"/>
        </w:rPr>
      </w:r>
      <w:r>
        <w:rPr>
          <w:lang w:val="es_ES" w:bidi="es_ES"/>
        </w:rPr>
        <w:t xml:space="preserve">Deténganse aquí. Como grupo, miren una imagen de </w:t>
      </w:r>
      <w:r>
        <w:rPr>
          <w:lang w:val="es_ES" w:bidi="es_ES"/>
        </w:rPr>
        <w:t>cómo podría haber sido un horno</w:t>
      </w:r>
      <w:r>
        <w:rPr>
          <w:lang w:val="es_ES" w:bidi="es_ES"/>
        </w:rPr>
        <w:t>. Pausen este audio aquí.</w:t>
      </w:r>
    </w:p>
    <w:p>
      <w:pPr/>
      <w:r>
        <w:rPr>
          <w:lang w:val="es_ES" w:bidi="es_ES"/>
        </w:rPr>
      </w:r>
      <w:r>
        <w:rPr>
          <w:lang w:val="es_ES" w:bidi="es_ES"/>
        </w:rPr>
        <w:t>Cuando Yahvé destruyó Sodoma y Gomorra, recordó lo que Abraham había pedido y mantuvo a Lot a salvo. Dios llevó a Lot lejos del desastre que se apoderó del lugar donde Lot había vivido.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Génesis 19:1–29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seis escenas.</w:t>
      </w:r>
    </w:p>
    <w:p>
      <w:pPr/>
      <w:r>
        <w:rPr>
          <w:lang w:val="es_ES" w:bidi="es_ES"/>
        </w:rPr>
      </w:r>
      <w:r>
        <w:rPr>
          <w:b/>
          <w:lang w:val="es_ES" w:bidi="es_ES"/>
        </w:rPr>
        <w:t>En la primera escena:</w:t>
      </w:r>
      <w:r>
        <w:rPr>
          <w:lang w:val="es_ES" w:bidi="es_ES"/>
        </w:rPr>
        <w:t xml:space="preserve"> Esa noche, los dos ángeles llegaron a Sodoma. Lot los saludó y los llevó a su casa.</w:t>
      </w:r>
    </w:p>
    <w:p>
      <w:pPr/>
      <w:r>
        <w:rPr>
          <w:lang w:val="es_ES" w:bidi="es_ES"/>
        </w:rPr>
      </w:r>
      <w:r>
        <w:rPr>
          <w:b/>
          <w:lang w:val="es_ES" w:bidi="es_ES"/>
        </w:rPr>
        <w:t>En la segunda escena:</w:t>
      </w:r>
      <w:r>
        <w:rPr>
          <w:lang w:val="es_ES" w:bidi="es_ES"/>
        </w:rPr>
        <w:t xml:space="preserve"> Pero antes de irse a la cama por la noche, todos los hombres de Sodoma, tanto jóvenes como ancianos, vinieron de toda la ciudad y rodearon la casa. Exigieron que Lot les diera los dos ángeles, pero Lot se negó. Los ángeles rescataron a Lot de los habitantes de la ciudad.</w:t>
      </w:r>
    </w:p>
    <w:p>
      <w:pPr/>
      <w:r>
        <w:rPr>
          <w:lang w:val="es_ES" w:bidi="es_ES"/>
        </w:rPr>
      </w:r>
      <w:r>
        <w:rPr>
          <w:b/>
          <w:lang w:val="es_ES" w:bidi="es_ES"/>
        </w:rPr>
        <w:t>En la tercera escena:</w:t>
      </w:r>
      <w:r>
        <w:rPr>
          <w:lang w:val="es_ES" w:bidi="es_ES"/>
        </w:rPr>
        <w:t xml:space="preserve"> Los ángeles le dijeron a Lot que reuniera a su familia y dejara Sodoma porque iban a destruir Sodoma. Lot intenta convencer a los futuros esposos de sus hijas de que vengan con ellos, pero se niegan.</w:t>
      </w:r>
    </w:p>
    <w:p>
      <w:pPr/>
      <w:r>
        <w:rPr>
          <w:lang w:val="es_ES" w:bidi="es_ES"/>
        </w:rPr>
      </w:r>
      <w:r>
        <w:rPr>
          <w:b/>
          <w:lang w:val="es_ES" w:bidi="es_ES"/>
        </w:rPr>
        <w:t>En la cuarta escena:</w:t>
      </w:r>
      <w:r>
        <w:rPr>
          <w:lang w:val="es_ES" w:bidi="es_ES"/>
        </w:rPr>
        <w:t xml:space="preserve"> Cuando el sol estaba saliendo por la mañana, Lot dudó en dejar la ciudad, por lo que los ángeles agarraron las manos de Lot, su esposa y sus hijas, y los llevaron fuera de la ciudad. Le dijeron a Lot que huyera a las colinas, pero Lot les preguntó si podían enviar a su familia a un pequeño pueblo cercano, y los ángeles accedieron.</w:t>
      </w:r>
    </w:p>
    <w:p>
      <w:pPr/>
      <w:r>
        <w:rPr>
          <w:lang w:val="es_ES" w:bidi="es_ES"/>
        </w:rPr>
      </w:r>
      <w:r>
        <w:rPr>
          <w:b/>
          <w:lang w:val="es_ES" w:bidi="es_ES"/>
        </w:rPr>
        <w:t>En la quinta escena:</w:t>
      </w:r>
      <w:r>
        <w:rPr>
          <w:lang w:val="es_ES" w:bidi="es_ES"/>
        </w:rPr>
        <w:t xml:space="preserve"> Lot llegó al pueblo justo cuando salía el sol y el cielo se iluminaba. Entonces Yahvé hizo llover fuego del cielo sobre Sodoma y Gomorra. Los destruyó por completo, junto con las otras ciudades y pueblos del valle, aniquilando a todas las personas y plantas. Pero la esposa de Lot miró hacia atrás mientras seguía a Lot, y se convirtió en una columna o estatua de sal.</w:t>
      </w:r>
    </w:p>
    <w:p>
      <w:pPr/>
      <w:r>
        <w:rPr>
          <w:lang w:val="es_ES" w:bidi="es_ES"/>
        </w:rPr>
      </w:r>
      <w:r>
        <w:rPr>
          <w:b/>
          <w:lang w:val="es_ES" w:bidi="es_ES"/>
        </w:rPr>
        <w:t>En la sexta escena:</w:t>
      </w:r>
      <w:r>
        <w:rPr>
          <w:lang w:val="es_ES" w:bidi="es_ES"/>
        </w:rPr>
        <w:t xml:space="preserve"> Abraham se levantó temprano en la mañana y corrió al lugar donde había estado con Yahvé. Miró al otro lado del valle hacia Sodoma y Gomorra. Observó cómo las columnas de humo se elevaban de las ciudades como el humo de un horno. Pero Yahvé había escuchado la petición de Abraham y había mantenido a Lot a salvo. Yahvé llevó a Lot lejos del desastre que destruyó las ciudades del valle.</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Dos ángeles</w:t>
      </w:r>
    </w:p>
    <w:p>
      <w:pPr>
        <w:pStyle w:val="ListBullet"/>
        <w:spacing w:line="240" w:lineRule="auto"/>
        <w:ind w:left="720"/>
      </w:pPr>
      <w:r>
        <w:rPr>
          <w:lang w:val="es_ES" w:bidi="es_ES"/>
        </w:rPr>
      </w:r>
      <w:r>
        <w:rPr>
          <w:lang w:val="es_ES" w:bidi="es_ES"/>
        </w:rPr>
        <w:t>Lot</w:t>
      </w:r>
    </w:p>
    <w:p>
      <w:pPr>
        <w:pStyle w:val="ListBullet"/>
        <w:spacing w:line="240" w:lineRule="auto"/>
        <w:ind w:left="720"/>
      </w:pPr>
      <w:r>
        <w:rPr>
          <w:lang w:val="es_ES" w:bidi="es_ES"/>
        </w:rPr>
      </w:r>
      <w:r>
        <w:rPr>
          <w:lang w:val="es_ES" w:bidi="es_ES"/>
        </w:rPr>
        <w:t>Jóvenes y ancianos en la ciudad de Sodoma</w:t>
      </w:r>
    </w:p>
    <w:p>
      <w:pPr>
        <w:pStyle w:val="ListBullet"/>
        <w:spacing w:line="240" w:lineRule="auto"/>
        <w:ind w:left="720"/>
      </w:pPr>
      <w:r>
        <w:rPr>
          <w:lang w:val="es_ES" w:bidi="es_ES"/>
        </w:rPr>
      </w:r>
      <w:r>
        <w:rPr>
          <w:lang w:val="es_ES" w:bidi="es_ES"/>
        </w:rPr>
        <w:t>Las dos hijas de Lot</w:t>
      </w:r>
    </w:p>
    <w:p>
      <w:pPr>
        <w:pStyle w:val="ListBullet"/>
        <w:spacing w:line="240" w:lineRule="auto"/>
        <w:ind w:left="720"/>
      </w:pPr>
      <w:r>
        <w:rPr>
          <w:lang w:val="es_ES" w:bidi="es_ES"/>
        </w:rPr>
      </w:r>
      <w:r>
        <w:rPr>
          <w:lang w:val="es_ES" w:bidi="es_ES"/>
        </w:rPr>
        <w:t>Los futuros yernos de Lot</w:t>
      </w:r>
    </w:p>
    <w:p>
      <w:pPr>
        <w:pStyle w:val="ListBullet"/>
        <w:spacing w:line="240" w:lineRule="auto"/>
        <w:ind w:left="720"/>
      </w:pPr>
      <w:r>
        <w:rPr>
          <w:lang w:val="es_ES" w:bidi="es_ES"/>
        </w:rPr>
      </w:r>
      <w:r>
        <w:rPr>
          <w:lang w:val="es_ES" w:bidi="es_ES"/>
        </w:rPr>
        <w:t>La esposa de Lot</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Yahvé</w:t>
      </w:r>
    </w:p>
    <w:p>
      <w:pPr/>
      <w:r>
        <w:rPr>
          <w:lang w:val="es_ES" w:bidi="es_ES"/>
        </w:rPr>
      </w:r>
      <w:r>
        <w:rPr>
          <w:lang w:val="es_ES" w:bidi="es_ES"/>
        </w:rPr>
        <w:t>Como grupo, pongan atención a estas partes de la ambientación del pasaje:</w:t>
      </w:r>
    </w:p>
    <w:p>
      <w:pPr/>
      <w:r>
        <w:rPr>
          <w:lang w:val="es_ES" w:bidi="es_ES"/>
        </w:rPr>
      </w:r>
      <w:r>
        <w:rPr>
          <w:lang w:val="es_ES" w:bidi="es_ES"/>
        </w:rPr>
        <w:t>Presten atención a la línea de tiempo en esta historia. Los dos ángeles entran en la ciudad la noche del mismo día que comieron con Abraham. Esa noche, los dos ángeles cenan con Lot. Los hombres de Sodoma rodean la casa de Lot más tarde esa misma noche. Los ángeles instan a Lot a que se vaya justo antes de que el sol comience a salir a la mañana siguiente. Lot y sus dos hijas entran en Zoar mientras sale el sol, y Dios destruye Sodoma y Gomorra. Mientras tanto, esa misma mañana, Abraham se apresura a mirar hacia Sodoma y Gomorra y ve humo.</w:t>
      </w:r>
    </w:p>
    <w:p>
      <w:pPr/>
      <w:r>
        <w:rPr>
          <w:lang w:val="es_ES" w:bidi="es_ES"/>
        </w:rPr>
      </w:r>
      <w:r>
        <w:rPr>
          <w:lang w:val="es_ES" w:bidi="es_ES"/>
        </w:rPr>
        <w:t>Visualicen la acción en la primera escena. Los dos ángeles llegaron a Sodoma por la noche. Lot está sentado en la puerta de la ciudad. Cuando Lot los ve, se levanta para salir a su encuentro. Nadie más se levanta a recibirlos. Lot se inclina con el rostro en tierra y dice: "Señores, vengan a mi casa para lavarse los pies y pasen la noche como mis invitados." Pueden continuar su viaje por la mañana". Aquí, Lot estaba siendo muy educado y hospitalario.</w:t>
      </w:r>
    </w:p>
    <w:p>
      <w:pPr/>
      <w:r>
        <w:rPr>
          <w:lang w:val="es_ES" w:bidi="es_ES"/>
        </w:rPr>
      </w:r>
      <w:r>
        <w:rPr>
          <w:lang w:val="es_ES" w:bidi="es_ES"/>
        </w:rPr>
        <w:t>Los ángeles responden: "Oh no, solo pasaremos la noche aquí en la plaza de la ciudad". Pero Lot insiste tanto en que vayan a su casa con él. Lot les hace una comida, u ordena a los siervos que les hagan una comida que incluya pan hecho sin levadura, y comen juntos.</w:t>
      </w:r>
    </w:p>
    <w:p>
      <w:pPr/>
      <w:r>
        <w:rPr>
          <w:lang w:val="es_ES" w:bidi="es_ES"/>
        </w:rPr>
      </w:r>
      <w:r>
        <w:rPr>
          <w:lang w:val="es_ES" w:bidi="es_ES"/>
        </w:rPr>
        <w:t>Visualicen la conversación entre Lot y los hombres de Sodoma en la segunda escena. Antes de que los dos ángeles y Lot se vayan a dormir, todos los hombres de Sodoma, tanto jóvenes como ancianos, rodean la casa de Lot. Al decir que los hombres son tanto jóvenes como ancianos, la historia enfatiza cuántos hombres de toda Sodoma vienen a la casa de Lot.</w:t>
      </w:r>
    </w:p>
    <w:p>
      <w:pPr/>
      <w:r>
        <w:rPr>
          <w:lang w:val="es_ES" w:bidi="es_ES"/>
        </w:rPr>
      </w:r>
      <w:r>
        <w:rPr>
          <w:lang w:val="es_ES" w:bidi="es_ES"/>
        </w:rPr>
        <w:t>Los hombres le gritan a Lot: «¿Dónde están los hombres que vinieron a pasar la noche contigo?» "Sácalos para que podamos dormir con ellos".</w:t>
      </w:r>
    </w:p>
    <w:p>
      <w:pPr/>
      <w:r>
        <w:rPr>
          <w:lang w:val="es_ES" w:bidi="es_ES"/>
        </w:rPr>
      </w:r>
      <w:r>
        <w:rPr>
          <w:lang w:val="es_ES" w:bidi="es_ES"/>
        </w:rPr>
        <w:t>Lot sale para hablar con los hombres, cerrando la puerta detrás de él. Dice: "Amigos, o hermanos, por favor, no hagan algo tan terrible". Lot se dirige a los hombres como amigos, con la esperanza de calmarlos. Entonces Lot continúa diciendo: "Miren, tengo dos hijas que nunca han dormido con hombres." Déjenme que se las traiga, y podrán hacer lo que quieran con ellas. Pero, por favor, dejen en paz a estos hombres, porque son mis invitados y están bajo mi protección.</w:t>
      </w:r>
    </w:p>
    <w:p>
      <w:pPr/>
      <w:r>
        <w:rPr>
          <w:lang w:val="es_ES" w:bidi="es_ES"/>
        </w:rPr>
      </w:r>
      <w:r>
        <w:rPr>
          <w:lang w:val="es_ES" w:bidi="es_ES"/>
        </w:rPr>
        <w:t>Es posible que quieran dejar claro con quién hablan los hombres mientras le gritan a Lot. Los hombres le gritan a Lot: "¡Quítate del camino!" Entonces los hombres se dicen entre sí: "Este hombre, Lot, vino a la ciudad como extranjero, y ahora nos está juzgando". Entonces los hombres le gritan a Lot nuevamente: "¡Te trataremos mucho peor que a esos otros hombres en tu casa!" Entonces se lanzan hacia Lot para derribar la puerta de Lot.</w:t>
      </w:r>
    </w:p>
    <w:p>
      <w:pPr/>
      <w:r>
        <w:rPr>
          <w:lang w:val="es_ES" w:bidi="es_ES"/>
        </w:rPr>
      </w:r>
      <w:r>
        <w:rPr>
          <w:lang w:val="es_ES" w:bidi="es_ES"/>
        </w:rPr>
        <w:t>Pero los ángeles abren la puerta, meten a Lot y cierran la puerta tras de sí. Entonces ellos dejan ciegos a los hombres de Sodoma para que no puedan encontrar la puerta. Los hombres se cansan tratando de encontrar la puerta y se rinden.</w:t>
      </w:r>
    </w:p>
    <w:p>
      <w:pPr/>
      <w:r>
        <w:rPr>
          <w:lang w:val="es_ES" w:bidi="es_ES"/>
        </w:rPr>
      </w:r>
      <w:r>
        <w:rPr>
          <w:lang w:val="es_ES" w:bidi="es_ES"/>
        </w:rPr>
        <w:t>Visualicen el movimiento en la tercera escena. Mientras los hombres de Sodoma están buscando la puerta de la casa de Lot, los ángeles le dicen a Lot: «Yahvé ha escuchado muchas cosas terribles sobre las personas de Sodoma y nos ha enviado aquí para destruir la ciudad». Toma a tu familia y vete. Toma a todos los parientes que tengas en la ciudad, así como a los hombres con los que tus hijas se van a casar."</w:t>
      </w:r>
    </w:p>
    <w:p>
      <w:pPr/>
      <w:r>
        <w:rPr>
          <w:lang w:val="es_ES" w:bidi="es_ES"/>
        </w:rPr>
      </w:r>
      <w:r>
        <w:rPr>
          <w:lang w:val="es_ES" w:bidi="es_ES"/>
        </w:rPr>
        <w:t>Entonces, Lot corre a buscar a los jóvenes que van a casarse con sus hijas. Dice: "¡Rápido, salgan de esta ciudad, porque Yahvé está a punto de destruirla!" Pero los jóvenes piensan que está bromeando.</w:t>
      </w:r>
    </w:p>
    <w:p>
      <w:pPr/>
      <w:r>
        <w:rPr>
          <w:lang w:val="es_ES" w:bidi="es_ES"/>
        </w:rPr>
      </w:r>
      <w:r>
        <w:rPr>
          <w:lang w:val="es_ES" w:bidi="es_ES"/>
        </w:rPr>
        <w:t>Visualicen el movimiento en la cuarta escena. Justo antes de que el sol comenzara a salir, los ángeles instan a Lot a darse prisa. Dicen: "Lleva a tu esposa y a tus dos hijas. ¡Salgan de la ciudad ahora mismo, o serán destruidos junto con la ciudad! Cuando Lot todavía duda, los ángeles le toman la mano y las manos de su esposa y de sus dos hijas y los llevan apresuradamente fuera de la ciudad para ponerlos a salvo. Entonces uno de los ángeles ordena: "¡Corran por sus vidas!" ¡No miren hacia atrás ni se detengan en ninguna parte del valle! ¡Corran a las colinas o serán destruidos!</w:t>
      </w:r>
    </w:p>
    <w:p>
      <w:pPr/>
      <w:r>
        <w:rPr>
          <w:lang w:val="es_ES" w:bidi="es_ES"/>
        </w:rPr>
      </w:r>
      <w:r>
        <w:rPr>
          <w:lang w:val="es_ES" w:bidi="es_ES"/>
        </w:rPr>
        <w:t>Pero Lot responde: "¡Oh no, señor! Has sido tan amable conmigo y me has salvado la vida. Pero no puedo subir a las colinas. La destrucción de las ciudades me alcanzaría allí, y moriría rápidamente. Miren, hay un pequeño pueblo cerca. Por favor, déjenme ir allí en su lugar. ¿Ven lo pequeño que es el pueblo? Entonces mi vida se salvará." Lot intenta negociar con los ángeles para no tener que correr muy lejos. No sabemos por qué Lot no quiere correr hasta las colinas.</w:t>
      </w:r>
    </w:p>
    <w:p>
      <w:pPr/>
      <w:r>
        <w:rPr>
          <w:lang w:val="es_ES" w:bidi="es_ES"/>
        </w:rPr>
      </w:r>
      <w:r>
        <w:rPr>
          <w:lang w:val="es_ES" w:bidi="es_ES"/>
        </w:rPr>
        <w:t xml:space="preserve">Deténganse aquí. En grupo, miren </w:t>
      </w:r>
      <w:r>
        <w:rPr>
          <w:lang w:val="es_ES" w:bidi="es_ES"/>
        </w:rPr>
        <w:t>Sodoma, Gomorra, Zoar, las colinas a las que el ángel le dice a Lot que corra, y el área del valle</w:t>
      </w:r>
      <w:r>
        <w:rPr>
          <w:lang w:val="es_ES" w:bidi="es_ES"/>
        </w:rPr>
        <w:t xml:space="preserve"> en un mapa. Pausen este audio aquí.</w:t>
      </w:r>
    </w:p>
    <w:p>
      <w:pPr/>
      <w:r>
        <w:rPr>
          <w:lang w:val="es_ES" w:bidi="es_ES"/>
        </w:rPr>
      </w:r>
      <w:r>
        <w:rPr>
          <w:lang w:val="es_ES" w:bidi="es_ES"/>
        </w:rPr>
        <w:t>El ángel dice: "Muy bien, concederé tu petición." No destruiré ese pequeño pueblo. Pero date prisa y escapa a ese lugar, porque no puedo hacer nada hasta que llegues." Por eso el pequeño pueblo más tarde se llama Zoar, que significa "lugar pequeño".</w:t>
      </w:r>
    </w:p>
    <w:p>
      <w:pPr/>
      <w:r>
        <w:rPr>
          <w:lang w:val="es_ES" w:bidi="es_ES"/>
        </w:rPr>
      </w:r>
      <w:r>
        <w:rPr>
          <w:lang w:val="es_ES" w:bidi="es_ES"/>
        </w:rPr>
        <w:t>Deténganse aquí. Conversen en grupo: ¿Cómo nombran a los pueblos en su cultura? Pausen este audio aquí.</w:t>
      </w:r>
    </w:p>
    <w:p>
      <w:pPr/>
      <w:r>
        <w:rPr>
          <w:lang w:val="es_ES" w:bidi="es_ES"/>
        </w:rPr>
      </w:r>
      <w:r>
        <w:rPr>
          <w:lang w:val="es_ES" w:bidi="es_ES"/>
        </w:rPr>
        <w:t>La quinta escena es el clímax de la historia, o la parte más importante de la historia. Es posible que quieran cambiar el orden de la información en esta escena para que esté más claro. Mientras escapan, la esposa de Lot mira hacia atrás a Sodoma. Ella se convierte en un pilar de sal. Esto probablemente significa que se convierte en una formación rocosa vertical hecha de sal, tal vez como una estatua de una persona hecha de sal. Lot llega al pueblo de Zoar mientras sale el sol. Entonces Dios hace que azufre ardiente y fuego caigan sobre Sodoma y Gomorra como lluvia, y destruye completamente Sodoma, Gomorra y las otras ciudades y pueblos del valle. Todas las personas y las plantas mueren.</w:t>
      </w:r>
    </w:p>
    <w:p>
      <w:pPr/>
      <w:r>
        <w:rPr>
          <w:lang w:val="es_ES" w:bidi="es_ES"/>
        </w:rPr>
      </w:r>
      <w:r>
        <w:rPr>
          <w:lang w:val="es_ES" w:bidi="es_ES"/>
        </w:rPr>
        <w:t>En la sexta escena, la historia regresa a Abraham, que todavía está viviendo junto a los árboles de Mamre. Temprano esa mañana, Abraham se levanta y corre al punto alto de las colinas, donde habló con Dios sobre Sodoma. Abraham mira hacia abajo hacia Sodoma y Gomorra y ve que se elevan columnas de humo. El autor compara las columnas de humo con las columnas de humo que suben de un horno.</w:t>
      </w:r>
    </w:p>
    <w:p>
      <w:pPr/>
      <w:r>
        <w:rPr>
          <w:lang w:val="es_ES" w:bidi="es_ES"/>
        </w:rPr>
      </w:r>
      <w:r>
        <w:rPr>
          <w:lang w:val="es_ES" w:bidi="es_ES"/>
        </w:rPr>
        <w:t>Pero Dios escucha lo que Abraham le pidió y mantiene a Lot a salvo.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Génesis 19:1–29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seis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Dos ángeles</w:t>
      </w:r>
    </w:p>
    <w:p>
      <w:pPr>
        <w:pStyle w:val="ListBullet"/>
        <w:spacing w:line="240" w:lineRule="auto"/>
        <w:ind w:left="720"/>
      </w:pPr>
      <w:r>
        <w:rPr>
          <w:lang w:val="es_ES" w:bidi="es_ES"/>
        </w:rPr>
      </w:r>
      <w:r>
        <w:rPr>
          <w:lang w:val="es_ES" w:bidi="es_ES"/>
        </w:rPr>
        <w:t>Lot</w:t>
      </w:r>
    </w:p>
    <w:p>
      <w:pPr>
        <w:pStyle w:val="ListBullet"/>
        <w:spacing w:line="240" w:lineRule="auto"/>
        <w:ind w:left="720"/>
      </w:pPr>
      <w:r>
        <w:rPr>
          <w:lang w:val="es_ES" w:bidi="es_ES"/>
        </w:rPr>
      </w:r>
      <w:r>
        <w:rPr>
          <w:lang w:val="es_ES" w:bidi="es_ES"/>
        </w:rPr>
        <w:t>Jóvenes y ancianos en la ciudad de Sodoma</w:t>
      </w:r>
    </w:p>
    <w:p>
      <w:pPr>
        <w:pStyle w:val="ListBullet"/>
        <w:spacing w:line="240" w:lineRule="auto"/>
        <w:ind w:left="720"/>
      </w:pPr>
      <w:r>
        <w:rPr>
          <w:lang w:val="es_ES" w:bidi="es_ES"/>
        </w:rPr>
      </w:r>
      <w:r>
        <w:rPr>
          <w:lang w:val="es_ES" w:bidi="es_ES"/>
        </w:rPr>
        <w:t>Las dos hijas de Lot</w:t>
      </w:r>
    </w:p>
    <w:p>
      <w:pPr>
        <w:pStyle w:val="ListBullet"/>
        <w:spacing w:line="240" w:lineRule="auto"/>
        <w:ind w:left="720"/>
      </w:pPr>
      <w:r>
        <w:rPr>
          <w:lang w:val="es_ES" w:bidi="es_ES"/>
        </w:rPr>
      </w:r>
      <w:r>
        <w:rPr>
          <w:lang w:val="es_ES" w:bidi="es_ES"/>
        </w:rPr>
        <w:t>Los futuros yernos de Lot</w:t>
      </w:r>
    </w:p>
    <w:p>
      <w:pPr>
        <w:pStyle w:val="ListBullet"/>
        <w:spacing w:line="240" w:lineRule="auto"/>
        <w:ind w:left="720"/>
      </w:pPr>
      <w:r>
        <w:rPr>
          <w:lang w:val="es_ES" w:bidi="es_ES"/>
        </w:rPr>
      </w:r>
      <w:r>
        <w:rPr>
          <w:lang w:val="es_ES" w:bidi="es_ES"/>
        </w:rPr>
        <w:t>La esposa de Lot</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Yahvé</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actúen la historia sin hacer pausas. Presten atención al diálogo, la fluidez, la trama y la cronología de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actúen el pasaje.</w:t>
      </w:r>
    </w:p>
    <w:p>
      <w:pPr/>
      <w:r>
        <w:rPr>
          <w:lang w:val="es_ES" w:bidi="es_ES"/>
        </w:rPr>
      </w:r>
      <w:r>
        <w:rPr>
          <w:lang w:val="es_ES" w:bidi="es_ES"/>
        </w:rPr>
        <w:t>El grupo debe actuar este pasaje por segunda vez. En ciertos momentos de la dramatización, hagan una pausa y pregunten a la persona que está interpretando el personaje: ¿Qué estás sintiendo o pensando? La persona que interpreta al personaje debe responder qué estaría sintiendo o pensando si fuera ese personaje. Luego, reanuden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Esa noche, los ángeles llegan a la entrada de la ciudad de Sodoma. Lot está sentado en la entrada de la ciudad, y cuando ve a los hombres, se levanta para saludarlos. Se inclina con el rostro hacia abajo y dice: "Señores, por favor vengan a mi casa. Lávense los pies, pasen la noche. Luego pueden levantarse temprano por la mañana y continuar su viaje."</w:t>
      </w:r>
    </w:p>
    <w:p>
      <w:pPr/>
      <w:r>
        <w:rPr>
          <w:lang w:val="es_ES" w:bidi="es_ES"/>
        </w:rPr>
      </w:r>
      <w:r>
        <w:rPr>
          <w:lang w:val="es_ES" w:bidi="es_ES"/>
        </w:rPr>
        <w:t>Los ángeles responden: "No, simplemente pasaremos la noche en la plaza o en el área abierta de la ciudad".</w:t>
      </w:r>
    </w:p>
    <w:p>
      <w:pPr/>
      <w:r>
        <w:rPr>
          <w:lang w:val="es_ES" w:bidi="es_ES"/>
        </w:rPr>
      </w:r>
      <w:r>
        <w:rPr>
          <w:lang w:val="es_ES" w:bidi="es_ES"/>
        </w:rPr>
        <w:t>Pero Lot insiste en que se queden con él, y finalmente aceptan.</w:t>
      </w:r>
    </w:p>
    <w:p>
      <w:pPr/>
      <w:r>
        <w:rPr>
          <w:lang w:val="es_ES" w:bidi="es_ES"/>
        </w:rPr>
      </w:r>
      <w:r>
        <w:rPr>
          <w:lang w:val="es_ES" w:bidi="es_ES"/>
        </w:rPr>
        <w:t>Pausen la actuación. Pregúntenle a la persona que interpreta a Lot: "¿Qué estás sintiendo o pensando?" La persona podría responder cosas como: "Me preocupa que estos hombres no estén seguros al pasar la noche en la plaza de la ciudad", o "No reconozco que estos hombres sean ángeles, pero estoy decidido a ser un buen anfitrión y reconozco que son hombres importantes". Reanuden la actuación.</w:t>
      </w:r>
    </w:p>
    <w:p>
      <w:pPr/>
      <w:r>
        <w:rPr>
          <w:lang w:val="es_ES" w:bidi="es_ES"/>
        </w:rPr>
      </w:r>
      <w:r>
        <w:rPr>
          <w:lang w:val="es_ES" w:bidi="es_ES"/>
        </w:rPr>
        <w:t>Lot les ofrece a los ángeles un banquete que incluye pan hecho sin levadura. Pero antes de ir a dormir esa noche, todos los hombres de Sodoma, incluidos tanto ancianos como jóvenes, rodean la casa de Lot. Le gritan a Lot: "¿Dónde están los dos hombres que están pasando la noche en tu casa?" «¡Sácalos para que nos acostemos con ellos!» Lot sale de su casa para hablar con la multitud, cerrando la puerta tras de sí. Lot dice: "Amigos, por favor no hagan algo tan terrible. Miren, tengo dos hijas que nunca han dormido con hombres. Las sacaré y podrán hacer con ellas lo que quieran, pero dejen en paz a los dos hombres. “Son mis invitados y están bajo mi protección.”</w:t>
      </w:r>
    </w:p>
    <w:p>
      <w:pPr/>
      <w:r>
        <w:rPr>
          <w:lang w:val="es_ES" w:bidi="es_ES"/>
        </w:rPr>
      </w:r>
      <w:r>
        <w:rPr>
          <w:lang w:val="es_ES" w:bidi="es_ES"/>
        </w:rPr>
        <w:t>Pausen la actuación. Pregúntenle a la persona que interpreta a Lot: "¿Qué estás pensando o sintiendo?" La persona puede responder cosas como: "Estoy desesperado por proteger a mis invitados", o "Haré cualquier cosa para proteger a mis invitados porque sé que son importantes, incluso si significa hacer algo malo y sacrificar a mis hijas". Reanuden la actuación.</w:t>
      </w:r>
    </w:p>
    <w:p>
      <w:pPr/>
      <w:r>
        <w:rPr>
          <w:lang w:val="es_ES" w:bidi="es_ES"/>
        </w:rPr>
      </w:r>
      <w:r>
        <w:rPr>
          <w:lang w:val="es_ES" w:bidi="es_ES"/>
        </w:rPr>
        <w:t>Pero los hombres le gritan a Lot: «¡Quítate de nuestro camino!» ¡Has venido aquí como extranjero, pero ahora quieres juzgarnos! Te trataremos peor que a los hombres". Luego comenzaron a empujar a Lot y a acercarse a la puerta de la casa para derribarla.</w:t>
      </w:r>
    </w:p>
    <w:p>
      <w:pPr/>
      <w:r>
        <w:rPr>
          <w:lang w:val="es_ES" w:bidi="es_ES"/>
        </w:rPr>
      </w:r>
      <w:r>
        <w:rPr>
          <w:lang w:val="es_ES" w:bidi="es_ES"/>
        </w:rPr>
        <w:t>Pausen la actuación. Pregúntenle a las personas que interpretan a los hombres: "¿Qué están sintiendo o pensando?" Las personas pueden responder cosas como: "Estamos muy enojados y ofendidos de que Lot no nos esté dando lo que queremos", o "Estamos listos para lastimar a Lot y a sus invitados". Pregúntenle a la persona que interpreta a Lot: "¿Qué estás sintiendo o pensando?" La persona podría responder cosas como: "Tengo mucho miedo de lo que estos hombres podrían hacerme a mí y a mis invitados", o "Tengo tanto miedo de lo que estos hombres podrían hacer; por eso les he ofrecido a mis hijas", o "Quiero proteger desesperadamente a mis invitados, ya que están bajo mi protección". Reanuden la actuación.</w:t>
      </w:r>
    </w:p>
    <w:p>
      <w:pPr/>
      <w:r>
        <w:rPr>
          <w:lang w:val="es_ES" w:bidi="es_ES"/>
        </w:rPr>
      </w:r>
      <w:r>
        <w:rPr>
          <w:lang w:val="es_ES" w:bidi="es_ES"/>
        </w:rPr>
        <w:t>Los dos ángeles abren la puerta, arrastran a Lot dentro y cierran la puerta. Los ángeles ciegan a los hombres de Sodoma para que no puedan encontrar la puerta. Se cansaron buscando la puerta. Entonces los ángeles le preguntan a Lot: "¿Tienes algún otro pariente en la ciudad? ¿Yernos, hijos, hijas o alguien más? ¡Sácalos de aquí! El clamor contra esta ciudad es tan grande que Dios lo ha escuchado y nos ha enviado para destruir la ciudad."</w:t>
      </w:r>
    </w:p>
    <w:p>
      <w:pPr/>
      <w:r>
        <w:rPr>
          <w:lang w:val="es_ES" w:bidi="es_ES"/>
        </w:rPr>
      </w:r>
      <w:r>
        <w:rPr>
          <w:lang w:val="es_ES" w:bidi="es_ES"/>
        </w:rPr>
        <w:t>Entonces Lot va a ver a los prometidos de sus hijas y les dice: "¡Salgan de esta ciudad, porque Dios está a punto de destruirla!" Pero los jóvenes piensan que está bromeando.</w:t>
      </w:r>
    </w:p>
    <w:p>
      <w:pPr/>
      <w:r>
        <w:rPr>
          <w:lang w:val="es_ES" w:bidi="es_ES"/>
        </w:rPr>
      </w:r>
      <w:r>
        <w:rPr>
          <w:lang w:val="es_ES" w:bidi="es_ES"/>
        </w:rPr>
        <w:t>Justo antes de que salga el sol, los ángeles instan a Lot a escapar. Dicen: "¡Deprisa! Lleva a tu esposa y a tus dos hijas y escapa, o serás destruido junto con la ciudad". Lot duda. Los ángeles agarran las manos de Lot, su esposa y sus dos hijas, y los llevan de manera segura fuera de la ciudad. Uno de los ángeles dice: "¡Corran por sus vidas!" ¡No miren hacia atrás ni se detengan en ninguna parte del valle! ¡Corran a las colinas o serán destruidos!</w:t>
      </w:r>
    </w:p>
    <w:p>
      <w:pPr/>
      <w:r>
        <w:rPr>
          <w:lang w:val="es_ES" w:bidi="es_ES"/>
        </w:rPr>
      </w:r>
      <w:r>
        <w:rPr>
          <w:lang w:val="es_ES" w:bidi="es_ES"/>
        </w:rPr>
        <w:t>Pero Lot dice: "¡Oh no, señores, por favor!" Han sido tan amables conmigo al salvarme la vida. Pero no puedo correr a las montañas, o esta destrucción me alcanzará y moriré. Miren, hay un pequeño pueblo cerca. Por favor, déjenme ir allí, ¿ven qué pequeño es? Entonces mi vida se salvará."</w:t>
      </w:r>
    </w:p>
    <w:p>
      <w:pPr/>
      <w:r>
        <w:rPr>
          <w:lang w:val="es_ES" w:bidi="es_ES"/>
        </w:rPr>
      </w:r>
      <w:r>
        <w:rPr>
          <w:lang w:val="es_ES" w:bidi="es_ES"/>
        </w:rPr>
        <w:t>Pausen la actuación. Pregúntenle a la persona que interpreta a Lot: "¿Qué estás sintiendo o pensando?" La persona podría responder cosas como: "No quiero dejar mi hogar", o "Estoy abrumado", o "No estoy seguro de si debo seguir a estos dos hombres, nadie más parece pensar que la ciudad está a punto de ser destruida", o "No quiero dejar todo atrás en la ciudad", o "No creo que llegue a tiempo a las colinas". Reanuden la actuación.</w:t>
      </w:r>
    </w:p>
    <w:p>
      <w:pPr/>
      <w:r>
        <w:rPr>
          <w:lang w:val="es_ES" w:bidi="es_ES"/>
        </w:rPr>
      </w:r>
      <w:r>
        <w:rPr>
          <w:lang w:val="es_ES" w:bidi="es_ES"/>
        </w:rPr>
        <w:t>El ángel responde: "Muy bien, concederé tu petición." No destruiré el pequeño pueblo. ¡Pero vayan rápidamente! No puedo hacer nada hasta que lleguen allí". Por eso el pequeño pueblo más tarde se llama Zoar, que significa "lugar pequeño".</w:t>
      </w:r>
    </w:p>
    <w:p>
      <w:pPr/>
      <w:r>
        <w:rPr>
          <w:lang w:val="es_ES" w:bidi="es_ES"/>
        </w:rPr>
      </w:r>
      <w:r>
        <w:rPr>
          <w:lang w:val="es_ES" w:bidi="es_ES"/>
        </w:rPr>
        <w:t>Lot llega a Zoar justo cuando el sol comienza a salir. Pero la esposa de Lot mira hacia atrás mientras escapan, y se convierte en un pilar o estatua de sal.</w:t>
      </w:r>
    </w:p>
    <w:p>
      <w:pPr/>
      <w:r>
        <w:rPr>
          <w:lang w:val="es_ES" w:bidi="es_ES"/>
        </w:rPr>
      </w:r>
      <w:r>
        <w:rPr>
          <w:lang w:val="es_ES" w:bidi="es_ES"/>
        </w:rPr>
        <w:t>Pausen la actuación. Pregúntenle a la persona que interpreta a la esposa de Lot: "¿Qué estás sintiendo o pensando?" La persona podría responder cosas como: "No quería dejar todo atrás", o "Quería regresar a mi hogar". Reanuden la actuación.</w:t>
      </w:r>
    </w:p>
    <w:p>
      <w:pPr/>
      <w:r>
        <w:rPr>
          <w:lang w:val="es_ES" w:bidi="es_ES"/>
        </w:rPr>
      </w:r>
      <w:r>
        <w:rPr>
          <w:lang w:val="es_ES" w:bidi="es_ES"/>
        </w:rPr>
        <w:t>Entonces Dios hace que fuego y azufre ardiente caigan sobre Sodoma y Gomorra como lluvia. Él las destruye por completo, junto con todas las demás ciudades del valle, matando a todas las personas y plantas.</w:t>
      </w:r>
    </w:p>
    <w:p>
      <w:pPr/>
      <w:r>
        <w:rPr>
          <w:lang w:val="es_ES" w:bidi="es_ES"/>
        </w:rPr>
      </w:r>
      <w:r>
        <w:rPr>
          <w:lang w:val="es_ES" w:bidi="es_ES"/>
        </w:rPr>
        <w:t>Temprano esa mañana, Abraham se levanta y corre a un lugar alto de las colinas. Mira en dirección a Sodoma y Gomorra, y ve columnas de humo que se elevan de las dos ciudades como humo de un horno.</w:t>
      </w:r>
    </w:p>
    <w:p>
      <w:pPr/>
      <w:r>
        <w:rPr>
          <w:lang w:val="es_ES" w:bidi="es_ES"/>
        </w:rPr>
      </w:r>
      <w:r>
        <w:rPr>
          <w:lang w:val="es_ES" w:bidi="es_ES"/>
        </w:rPr>
        <w:t>Pausen la actuación. Pregúntenle a la persona que interpreta a Abraham: "¿Qué estás sintiendo o pensando?" La persona podría responder cosas como: "Tengo miedo de que mi sobrino Lot y su familia hayan sido destruidos", o "Estoy muy triste al ver a Sodoma y Gomorra destruidas", o "Estoy recordando mi conversación con Dios". Me doy cuenta de que no debe haber habido ni siquiera 10 personas inocentes en Sodoma." Reanuden la actuación.</w:t>
      </w:r>
    </w:p>
    <w:p>
      <w:pPr/>
      <w:r>
        <w:rPr>
          <w:lang w:val="es_ES" w:bidi="es_ES"/>
        </w:rPr>
      </w:r>
      <w:r>
        <w:rPr>
          <w:lang w:val="es_ES" w:bidi="es_ES"/>
        </w:rPr>
        <w:t>Pero Dios escuchó la petición de Abraham y mantuvo a Lot a salvo, alejándolo del desastre que envolvió a las ciudades del valle.</w:t>
      </w:r>
    </w:p>
    <w:p>
      <w:pPr/>
      <w:r>
        <w:rPr>
          <w:lang w:val="es_ES" w:bidi="es_ES"/>
        </w:rPr>
      </w:r>
      <w:r>
        <w:rPr>
          <w:lang w:val="es_ES" w:bidi="es_ES"/>
        </w:rPr>
        <w:t>Terminen la dramatización. Pregúntenle a la persona que interpreta a Dios: "¿Qué estás sintiendo o pensando?" La persona podría responder cosas como: "Me aseguré de salvar a Lot debido a mi relación con Abraham", o "Estoy triste por haber tenido que destruir Sodoma y Gomorra".</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Génesis 19:1–29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Gran parte de esta historia usa el nombre propio de Dios, </w:t>
      </w:r>
      <w:r>
        <w:rPr>
          <w:b/>
          <w:lang w:val="es_ES" w:bidi="es_ES"/>
        </w:rPr>
        <w:t>Yahvé</w:t>
      </w:r>
      <w:r>
        <w:rPr>
          <w:lang w:val="es_ES" w:bidi="es_ES"/>
        </w:rPr>
        <w:t xml:space="preserve">. Usen la misma palabra para Yahvé que han usado en las historias anteriores y vean el Glosario Principal para obtener más información sobre </w:t>
      </w:r>
      <w:r>
        <w:rPr>
          <w:lang w:val="es_ES" w:bidi="es_ES"/>
        </w:rPr>
        <w:t>Yahvé</w:t>
      </w:r>
      <w:r>
        <w:rPr>
          <w:lang w:val="es_ES" w:bidi="es_ES"/>
        </w:rPr>
        <w:t>.</w:t>
      </w:r>
    </w:p>
    <w:p>
      <w:pPr/>
      <w:r>
        <w:rPr>
          <w:lang w:val="es_ES" w:bidi="es_ES"/>
        </w:rPr>
      </w:r>
      <w:r>
        <w:rPr>
          <w:lang w:val="es_ES" w:bidi="es_ES"/>
        </w:rPr>
        <w:t xml:space="preserve">Los dos </w:t>
      </w:r>
      <w:r>
        <w:rPr>
          <w:b/>
          <w:lang w:val="es_ES" w:bidi="es_ES"/>
        </w:rPr>
        <w:t>ángeles</w:t>
      </w:r>
      <w:r>
        <w:rPr>
          <w:lang w:val="es_ES" w:bidi="es_ES"/>
        </w:rPr>
        <w:t xml:space="preserve"> llegaron a la entrada de Sodoma. Un ángel es un ser sobrenatural y espiritual, un mensajero de Dios. Los ángeles a menudo se aparecen a los humanos en forma humana y a menudo vienen con un mensaje específico para los humanos o para hacer una tarea específica. Algunas traducciones dicen "hombres" o "mensajeros" en lugar de "ángeles" en esta historia, aunque la palabra "ángeles" se usa para describir a estos hombres en el idioma original. Si usan ángeles, busquen </w:t>
      </w:r>
      <w:r>
        <w:rPr>
          <w:lang w:val="es_ES" w:bidi="es_ES"/>
        </w:rPr>
        <w:t>ángel</w:t>
      </w:r>
      <w:r>
        <w:rPr>
          <w:lang w:val="es_ES" w:bidi="es_ES"/>
        </w:rPr>
        <w:t xml:space="preserve"> en el Glosario Principal y traduzcan la palabra aquí de la misma manera que lo hicieron en las historias anteriores.</w:t>
      </w:r>
    </w:p>
    <w:p>
      <w:pPr/>
      <w:r>
        <w:rPr>
          <w:lang w:val="es_ES" w:bidi="es_ES"/>
        </w:rPr>
      </w:r>
      <w:r>
        <w:rPr>
          <w:lang w:val="es_ES" w:bidi="es_ES"/>
        </w:rPr>
        <w:t>Lot estaba sentado en la entrada de la ciudad. Cuando vio a los ángeles, se levantó y los saludó. Lot se postró sobre su rostro y dijo: "</w:t>
      </w:r>
      <w:r>
        <w:rPr>
          <w:b/>
          <w:lang w:val="es_ES" w:bidi="es_ES"/>
        </w:rPr>
        <w:t>Señores míos</w:t>
      </w:r>
      <w:r>
        <w:rPr>
          <w:lang w:val="es_ES" w:bidi="es_ES"/>
        </w:rPr>
        <w:t xml:space="preserve">, por favor, vengan a mi casa. Lávense los pies y descansen en mi casa, y podrán continuar su camino temprano en la mañana." Aquí, </w:t>
      </w:r>
      <w:r>
        <w:rPr>
          <w:b/>
          <w:lang w:val="es_ES" w:bidi="es_ES"/>
        </w:rPr>
        <w:t>mis señores</w:t>
      </w:r>
      <w:r>
        <w:rPr>
          <w:lang w:val="es_ES" w:bidi="es_ES"/>
        </w:rPr>
        <w:t xml:space="preserve"> o </w:t>
      </w:r>
      <w:r>
        <w:rPr>
          <w:b/>
          <w:lang w:val="es_ES" w:bidi="es_ES"/>
        </w:rPr>
        <w:t>señores míos</w:t>
      </w:r>
      <w:r>
        <w:rPr>
          <w:lang w:val="es_ES" w:bidi="es_ES"/>
        </w:rPr>
        <w:t xml:space="preserve"> era una forma educada de dirigirse a alguien con un alto estatus social. Consulten la palabra </w:t>
      </w:r>
      <w:r>
        <w:rPr>
          <w:lang w:val="es_ES" w:bidi="es_ES"/>
        </w:rPr>
        <w:t>señor</w:t>
      </w:r>
      <w:r>
        <w:rPr>
          <w:lang w:val="es_ES" w:bidi="es_ES"/>
        </w:rPr>
        <w:t xml:space="preserve"> en el Glosario Principal para obtener más información, y traduzcan esto de la misma manera que lo han hecho en las historias anteriores.</w:t>
      </w:r>
    </w:p>
    <w:p>
      <w:pPr/>
      <w:r>
        <w:rPr>
          <w:lang w:val="es_ES" w:bidi="es_ES"/>
        </w:rPr>
      </w:r>
      <w:r>
        <w:rPr>
          <w:lang w:val="es_ES" w:bidi="es_ES"/>
        </w:rPr>
        <w:t xml:space="preserve">Los ángeles le dijeron a Lot: "El </w:t>
      </w:r>
      <w:r>
        <w:rPr>
          <w:b/>
          <w:lang w:val="es_ES" w:bidi="es_ES"/>
        </w:rPr>
        <w:t>clamor</w:t>
      </w:r>
      <w:r>
        <w:rPr>
          <w:lang w:val="es_ES" w:bidi="es_ES"/>
        </w:rPr>
        <w:t xml:space="preserve"> contra este lugar es tan grande que ha llegado a Dios, y él nos ha enviado a destruir la ciudad". La palabra "clamor" aquí es la misma palabra que se usó en la historia anterior. Se refiere al clamor que alguien hace cuando está oprimido.</w:t>
      </w:r>
    </w:p>
    <w:p>
      <w:pPr/>
      <w:r>
        <w:rPr>
          <w:lang w:val="es_ES" w:bidi="es_ES"/>
        </w:rPr>
      </w:r>
      <w:r>
        <w:rPr>
          <w:lang w:val="es_ES" w:bidi="es_ES"/>
        </w:rPr>
        <w:t>Entonces Lot corrió para decirles a los hombres con los que sus hijas se iban a casar: "¡Rápido, dejen la ciudad! Yahvé está a punto de destruirla." Pero los jóvenes pensaron que estaba bromeando.</w:t>
      </w:r>
    </w:p>
    <w:p>
      <w:pPr/>
      <w:r>
        <w:rPr>
          <w:lang w:val="es_ES" w:bidi="es_ES"/>
        </w:rPr>
      </w:r>
      <w:r>
        <w:rPr>
          <w:lang w:val="es_ES" w:bidi="es_ES"/>
        </w:rPr>
        <w:t>Deténganse aquí y conversen en equipo: ¿Qué palabra usan para los hombres jóvenes que están comprometidos con sus hijas? Detengan el audio aquí.</w:t>
      </w:r>
    </w:p>
    <w:p>
      <w:pPr/>
      <w:r>
        <w:rPr>
          <w:lang w:val="es_ES" w:bidi="es_ES"/>
        </w:rPr>
      </w:r>
      <w:r>
        <w:rPr>
          <w:lang w:val="es_ES" w:bidi="es_ES"/>
        </w:rPr>
        <w:t xml:space="preserve">Los ángeles instaron a Lot a que se fuera de inmediato, y cuando Lot todavía dudó, los ángeles le agarraron la mano y las manos de su esposa y de sus dos hijas y los sacaron a salvo de la ciudad, porque Dios era </w:t>
      </w:r>
      <w:r>
        <w:rPr>
          <w:b/>
          <w:lang w:val="es_ES" w:bidi="es_ES"/>
        </w:rPr>
        <w:t>misericordioso</w:t>
      </w:r>
      <w:r>
        <w:rPr>
          <w:lang w:val="es_ES" w:bidi="es_ES"/>
        </w:rPr>
        <w:t xml:space="preserve">. Cuando alguien muestra misericordia, significa que está preocupado por el bienestar de otras personas. Busquen </w:t>
      </w:r>
      <w:r>
        <w:rPr>
          <w:lang w:val="es_ES" w:bidi="es_ES"/>
        </w:rPr>
        <w:t>misericordia</w:t>
      </w:r>
      <w:r>
        <w:rPr>
          <w:lang w:val="es_ES" w:bidi="es_ES"/>
        </w:rPr>
        <w:t xml:space="preserve"> en el Glosario Principal y traduzcan de la misma manera que lo han hecho en los pasajes anteriores.</w:t>
      </w:r>
    </w:p>
    <w:p>
      <w:pPr/>
      <w:r>
        <w:rPr>
          <w:lang w:val="es_ES" w:bidi="es_ES"/>
        </w:rPr>
      </w:r>
      <w:r>
        <w:rPr>
          <w:lang w:val="es_ES" w:bidi="es_ES"/>
        </w:rPr>
        <w:t xml:space="preserve">Entonces, cuando </w:t>
      </w:r>
      <w:r>
        <w:rPr>
          <w:b/>
          <w:lang w:val="es_ES" w:bidi="es_ES"/>
        </w:rPr>
        <w:t>Dios</w:t>
      </w:r>
      <w:r>
        <w:rPr>
          <w:lang w:val="es_ES" w:bidi="es_ES"/>
        </w:rPr>
        <w:t xml:space="preserve"> destruyó las ciudades del valle, recordó a Abraham y rescató a Lot de las ciudades que estaba a punto de destruir. Al mismísimo final de la historia, el relato usa el nombre </w:t>
      </w:r>
      <w:r>
        <w:rPr>
          <w:b/>
          <w:lang w:val="es_ES" w:bidi="es_ES"/>
        </w:rPr>
        <w:t>Elohim</w:t>
      </w:r>
      <w:r>
        <w:rPr>
          <w:lang w:val="es_ES" w:bidi="es_ES"/>
        </w:rPr>
        <w:t xml:space="preserve"> para Dios, que era una palabra común para un dios. El resto de la historia usa el nombre personal de Dios, </w:t>
      </w:r>
      <w:r>
        <w:rPr>
          <w:b/>
          <w:lang w:val="es_ES" w:bidi="es_ES"/>
        </w:rPr>
        <w:t>Yahvé</w:t>
      </w:r>
      <w:r>
        <w:rPr>
          <w:lang w:val="es_ES" w:bidi="es_ES"/>
        </w:rPr>
        <w:t xml:space="preserve">. Busquen a </w:t>
      </w:r>
      <w:r>
        <w:rPr>
          <w:lang w:val="es_ES" w:bidi="es_ES"/>
        </w:rPr>
        <w:t>Yahvé</w:t>
      </w:r>
      <w:r>
        <w:rPr>
          <w:lang w:val="es_ES" w:bidi="es_ES"/>
        </w:rPr>
        <w:t xml:space="preserve"> y </w:t>
      </w:r>
      <w:r>
        <w:rPr>
          <w:lang w:val="es_ES" w:bidi="es_ES"/>
        </w:rPr>
        <w:t>Elohim</w:t>
      </w:r>
      <w:r>
        <w:rPr>
          <w:lang w:val="es_ES" w:bidi="es_ES"/>
        </w:rPr>
        <w:t xml:space="preserve">, o </w:t>
      </w:r>
      <w:r>
        <w:rPr>
          <w:lang w:val="es_ES" w:bidi="es_ES"/>
        </w:rPr>
        <w:t>Dios</w:t>
      </w:r>
      <w:r>
        <w:rPr>
          <w:lang w:val="es_ES" w:bidi="es_ES"/>
        </w:rPr>
        <w:t>, en el Glosario Principal y usen las mismas palabras aquí que usaron en las historias anteriores.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ayudarles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19:30–38</w:t>
      </w:r>
      <w:r>
        <w:rPr>
          <w:lang w:val="es_ES" w:bidi="es_ES"/>
        </w:rPr>
      </w:r>
    </w:p>
    <w:p>
      <w:pPr>
        <w:pStyle w:val="Heading3"/>
      </w:pPr>
      <w:r>
        <w:rPr>
          <w:lang w:val="es_ES" w:bidi="es_ES"/>
        </w:rPr>
        <w:t>Escuchar con el corazón</w:t>
      </w:r>
    </w:p>
    <w:p>
      <w:pPr/>
      <w:r>
        <w:rPr>
          <w:lang w:val="es_ES" w:bidi="es_ES"/>
        </w:rPr>
      </w:r>
      <w:r>
        <w:rPr>
          <w:lang w:val="es_ES" w:bidi="es_ES"/>
        </w:rPr>
        <w:t>En este paso, escuchen Génesis 19:30–38 y guárdenlo en sus corazones. Escuchen una versión en audio de Génesis 19:30–38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acerca de Dios?</w:t>
      </w:r>
    </w:p>
    <w:p>
      <w:pPr>
        <w:pStyle w:val="ListBullet"/>
        <w:spacing w:line="240" w:lineRule="auto"/>
        <w:ind w:left="720"/>
      </w:pPr>
      <w:r>
        <w:rPr>
          <w:lang w:val="es_ES" w:bidi="es_ES"/>
        </w:rPr>
      </w:r>
      <w:r>
        <w:rPr>
          <w:lang w:val="es_ES" w:bidi="es_ES"/>
        </w:rPr>
        <w:t>¿Qué nos dice este pasaje sobre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Génesis 19:30–38 en la traducción que sea más fácil de entender.</w:t>
      </w:r>
    </w:p>
    <w:p>
      <w:pPr/>
      <w:r>
        <w:rPr>
          <w:lang w:val="es_ES" w:bidi="es_ES"/>
        </w:rPr>
      </w:r>
      <w:r>
        <w:rPr>
          <w:lang w:val="es_ES" w:bidi="es_ES"/>
        </w:rPr>
        <w:t>Esta es la cuarta historia de una serie de cuatro historias conectadas sobre Abraham y Lot. Esta historia describe lo que les sucedió a Lot y a sus hijas después de que Dios destruyó Sodoma y Gomorra.</w:t>
      </w:r>
    </w:p>
    <w:p>
      <w:pPr/>
      <w:r>
        <w:rPr>
          <w:lang w:val="es_ES" w:bidi="es_ES"/>
        </w:rPr>
      </w:r>
      <w:r>
        <w:rPr>
          <w:lang w:val="es_ES" w:bidi="es_ES"/>
        </w:rPr>
        <w:t>Más tarde, después de que Dios destruyó Sodoma y Gomorra, Lot y sus dos hijas dejaron Zoar y fueron a vivir a las colinas porque Lot tenía miedo de quedarse en Zoar. Puede que Lot haya tenido miedo porque pensaba que Dios podría destruir a Zoar como destruyó a Sodoma y Gomorra. Podría haber ido a vivir a las colinas porque originalmente los ángeles le dijeron que fuera a las colinas. Lot vivía en una cueva con sus dos hijas. Esto es muy diferente de vivir en un pueblo con otras personas.</w:t>
      </w:r>
    </w:p>
    <w:p>
      <w:pPr/>
      <w:r>
        <w:rPr>
          <w:lang w:val="es_ES" w:bidi="es_ES"/>
        </w:rPr>
      </w:r>
      <w:r>
        <w:rPr>
          <w:lang w:val="es_ES" w:bidi="es_ES"/>
        </w:rPr>
        <w:t xml:space="preserve">Deténganse aquí. Como grupo, miren en un mapa a Zoar y las colinas en las que vivían Lot y sus hijas. En grupo, miren una foto de </w:t>
      </w:r>
      <w:r>
        <w:rPr>
          <w:b/>
          <w:lang w:val="es_ES" w:bidi="es_ES"/>
        </w:rPr>
        <w:t>cómo podrían haber sido las cuevas en esa área</w:t>
      </w:r>
      <w:r>
        <w:rPr>
          <w:lang w:val="es_ES" w:bidi="es_ES"/>
        </w:rPr>
        <w:t>. Pausen este audio aquí.</w:t>
      </w:r>
    </w:p>
    <w:p>
      <w:pPr/>
      <w:r>
        <w:rPr>
          <w:lang w:val="es_ES" w:bidi="es_ES"/>
        </w:rPr>
      </w:r>
      <w:r>
        <w:rPr>
          <w:lang w:val="es_ES" w:bidi="es_ES"/>
        </w:rPr>
        <w:t>Un día, la hija mayor, que era la primogénita, dijo a la hija menor: "Nuestro padre es anciano, y no hay un hombre en la tierra que se una a nosotras, como hace la gente en todas partes". La frase "en la tierra" probablemente se refería solo a "en la zona". Las hijas acababan de estar en Zoar, y habrían sabido que existían otros hombres. La frase "se unan a nosotras" significaba acostarse con un hombre para tener hijos.</w:t>
      </w:r>
    </w:p>
    <w:p>
      <w:pPr/>
      <w:r>
        <w:rPr>
          <w:lang w:val="es_ES" w:bidi="es_ES"/>
        </w:rPr>
      </w:r>
      <w:r>
        <w:rPr>
          <w:lang w:val="es_ES" w:bidi="es_ES"/>
        </w:rPr>
        <w:t>La hija mayor sugirió que emborracharan a su padre con vino esa noche. Entonces podían "acostarse con él", o tener relaciones sexuales con él para tener hijos. Probablemente era importante para las hijas tener hijos para que su familia pudiera continuar.</w:t>
      </w:r>
    </w:p>
    <w:p>
      <w:pPr/>
      <w:r>
        <w:rPr>
          <w:lang w:val="es_ES" w:bidi="es_ES"/>
        </w:rPr>
      </w:r>
      <w:r>
        <w:rPr>
          <w:lang w:val="es_ES" w:bidi="es_ES"/>
        </w:rPr>
        <w:t>Deténganse aquí. Conversen en grupo: ¿Cómo hablan de manera apropiada sobre tener relaciones sexuales con alguien en su idioma? Pausen este audio aquí.</w:t>
      </w:r>
    </w:p>
    <w:p>
      <w:pPr/>
      <w:r>
        <w:rPr>
          <w:lang w:val="es_ES" w:bidi="es_ES"/>
        </w:rPr>
      </w:r>
      <w:r>
        <w:rPr>
          <w:lang w:val="es_ES" w:bidi="es_ES"/>
        </w:rPr>
        <w:t>Entonces, esa noche hicieron que su padre bebiera vino, y la hija mayor fue y se acostó con su padre. Lot no supo cuándo ella se acostó con él o cuándo se levantó.</w:t>
      </w:r>
    </w:p>
    <w:p>
      <w:pPr/>
      <w:r>
        <w:rPr>
          <w:lang w:val="es_ES" w:bidi="es_ES"/>
        </w:rPr>
      </w:r>
      <w:r>
        <w:rPr>
          <w:lang w:val="es_ES" w:bidi="es_ES"/>
        </w:rPr>
        <w:t>A la noche siguiente, la hija mayor dijo a la hija menor: "Anoche dormí con nuestro padre. "Emborrachémoslo nuevamente esta noche, y tú entras y te acuestas con él para que nuestra familia continúe a través de nuestro padre." Entonces, hicieron que su padre bebiera vino esa noche también, y la hija menor entró y se acostó con su padre. Y nuevamente, no sabía cuándo ella se acostó con él o cuándo se levantó.</w:t>
      </w:r>
    </w:p>
    <w:p>
      <w:pPr/>
      <w:r>
        <w:rPr>
          <w:lang w:val="es_ES" w:bidi="es_ES"/>
        </w:rPr>
      </w:r>
      <w:r>
        <w:rPr>
          <w:lang w:val="es_ES" w:bidi="es_ES"/>
        </w:rPr>
        <w:t>Deténganse aquí. Conversen en grupo: ¿Qué tan importante es continuar una línea familiar en su cultura? ¿Qué sucede si alguien no tiene hijos? ¿Cómo los tratan las personas? ¿Cómo se sienten las personas cuando no tienen hijos? Pausen este audio aquí.</w:t>
      </w:r>
    </w:p>
    <w:p>
      <w:pPr/>
      <w:r>
        <w:rPr>
          <w:lang w:val="es_ES" w:bidi="es_ES"/>
        </w:rPr>
      </w:r>
      <w:r>
        <w:rPr>
          <w:lang w:val="es_ES" w:bidi="es_ES"/>
        </w:rPr>
        <w:t>Como resultado, ambas hijas de Lot quedaron embarazadas de su padre. La hija mayor tuvo un hijo, y lo llamó Moab. Moab probablemente significa "de mi padre", o "hijo del padre". Moab se convirtió en el padre, o antepasado, del grupo de personas o nación llamada Moab.</w:t>
      </w:r>
    </w:p>
    <w:p>
      <w:pPr/>
      <w:r>
        <w:rPr>
          <w:lang w:val="es_ES" w:bidi="es_ES"/>
        </w:rPr>
      </w:r>
      <w:r>
        <w:rPr>
          <w:lang w:val="es_ES" w:bidi="es_ES"/>
        </w:rPr>
        <w:t>La hija menor también tuvo un hijo, y lo llamó Ben Ammi. Ben Ammi probablemente significa "hijo de mi pariente". Ben Ammi se convirtió en el padre, o antepasado, del grupo de personas o nación llamada Amón. Estas diferentes naciones se convertirían en vecinas de los descendientes de Abraham.</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Génesis 19:30–38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Después de que Lot y sus dos hijas huyeron de Sodoma, dejaron Zoar para vivir en las colinas porque Lot tenía miedo a quedarse en Zoar. Lot y sus dos hijas fueron a vivir a una cueva.</w:t>
      </w:r>
    </w:p>
    <w:p>
      <w:pPr/>
      <w:r>
        <w:rPr>
          <w:lang w:val="es_ES" w:bidi="es_ES"/>
        </w:rPr>
      </w:r>
      <w:r>
        <w:rPr>
          <w:b/>
          <w:lang w:val="es_ES" w:bidi="es_ES"/>
        </w:rPr>
        <w:t>En la segunda escena:</w:t>
      </w:r>
      <w:r>
        <w:rPr>
          <w:lang w:val="es_ES" w:bidi="es_ES"/>
        </w:rPr>
        <w:t xml:space="preserve"> Un día, las hijas de Lot decidieron continuar su familia a través de Lot.</w:t>
      </w:r>
    </w:p>
    <w:p>
      <w:pPr/>
      <w:r>
        <w:rPr>
          <w:lang w:val="es_ES" w:bidi="es_ES"/>
        </w:rPr>
      </w:r>
      <w:r>
        <w:rPr>
          <w:lang w:val="es_ES" w:bidi="es_ES"/>
        </w:rPr>
        <w:t>Esa noche, emborracharon a Lot. La hija primogénita fue y durmió con su padre.</w:t>
      </w:r>
    </w:p>
    <w:p>
      <w:pPr/>
      <w:r>
        <w:rPr>
          <w:lang w:val="es_ES" w:bidi="es_ES"/>
        </w:rPr>
      </w:r>
      <w:r>
        <w:rPr>
          <w:b/>
          <w:lang w:val="es_ES" w:bidi="es_ES"/>
        </w:rPr>
        <w:t>En la tercera escena:</w:t>
      </w:r>
      <w:r>
        <w:rPr>
          <w:lang w:val="es_ES" w:bidi="es_ES"/>
        </w:rPr>
        <w:t xml:space="preserve"> Al día siguiente, emborracharon a Lot nuevamente. Esa noche, la hija menor fue y durmió con su padre, tal como su hermana mayor lo había hecho la noche anterior.</w:t>
      </w:r>
    </w:p>
    <w:p>
      <w:pPr/>
      <w:r>
        <w:rPr>
          <w:lang w:val="es_ES" w:bidi="es_ES"/>
        </w:rPr>
      </w:r>
      <w:r>
        <w:rPr>
          <w:b/>
          <w:lang w:val="es_ES" w:bidi="es_ES"/>
        </w:rPr>
        <w:t>En la cuarta escena:</w:t>
      </w:r>
      <w:r>
        <w:rPr>
          <w:lang w:val="es_ES" w:bidi="es_ES"/>
        </w:rPr>
        <w:t xml:space="preserve"> Entonces, las dos hijas de Lot quedaron embarazadas de su padre. La hija mayor tuvo un hijo, y lo llamó Moab. Moab era el antepasado de las personas llamadas Moabitas. La hija menor tuvo un hijo, y lo llamó Ben Ammi. Ben Ammi es el antepasado de las personas llamadas amonitas.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Lot</w:t>
      </w:r>
    </w:p>
    <w:p>
      <w:pPr>
        <w:pStyle w:val="ListBullet"/>
        <w:spacing w:line="240" w:lineRule="auto"/>
        <w:ind w:left="720"/>
      </w:pPr>
      <w:r>
        <w:rPr>
          <w:lang w:val="es_ES" w:bidi="es_ES"/>
        </w:rPr>
      </w:r>
      <w:r>
        <w:rPr>
          <w:lang w:val="es_ES" w:bidi="es_ES"/>
        </w:rPr>
        <w:t>La hija mayor de Lot</w:t>
      </w:r>
    </w:p>
    <w:p>
      <w:pPr>
        <w:pStyle w:val="ListBullet"/>
        <w:spacing w:line="240" w:lineRule="auto"/>
        <w:ind w:left="720"/>
      </w:pPr>
      <w:r>
        <w:rPr>
          <w:lang w:val="es_ES" w:bidi="es_ES"/>
        </w:rPr>
      </w:r>
      <w:r>
        <w:rPr>
          <w:lang w:val="es_ES" w:bidi="es_ES"/>
        </w:rPr>
        <w:t>La hija más joven de Lot</w:t>
      </w:r>
    </w:p>
    <w:p>
      <w:pPr>
        <w:pStyle w:val="ListBullet"/>
        <w:spacing w:line="240" w:lineRule="auto"/>
        <w:ind w:left="720"/>
      </w:pPr>
      <w:r>
        <w:rPr>
          <w:lang w:val="es_ES" w:bidi="es_ES"/>
        </w:rPr>
      </w:r>
      <w:r>
        <w:rPr>
          <w:lang w:val="es_ES" w:bidi="es_ES"/>
        </w:rPr>
        <w:t>Moab</w:t>
      </w:r>
    </w:p>
    <w:p>
      <w:pPr>
        <w:pStyle w:val="ListBullet"/>
        <w:spacing w:line="240" w:lineRule="auto"/>
        <w:ind w:left="720"/>
      </w:pPr>
      <w:r>
        <w:rPr>
          <w:lang w:val="es_ES" w:bidi="es_ES"/>
        </w:rPr>
      </w:r>
      <w:r>
        <w:rPr>
          <w:lang w:val="es_ES" w:bidi="es_ES"/>
        </w:rPr>
        <w:t>Ben Ammi</w:t>
      </w:r>
    </w:p>
    <w:p>
      <w:pPr>
        <w:pStyle w:val="ListBullet"/>
        <w:spacing w:line="240" w:lineRule="auto"/>
        <w:ind w:left="720"/>
      </w:pPr>
      <w:r>
        <w:rPr>
          <w:lang w:val="es_ES" w:bidi="es_ES"/>
        </w:rPr>
      </w:r>
      <w:r>
        <w:rPr>
          <w:lang w:val="es_ES" w:bidi="es_ES"/>
        </w:rPr>
        <w:t>y los descendientes de Moab y Ben Ammi</w:t>
      </w:r>
    </w:p>
    <w:p>
      <w:pPr/>
      <w:r>
        <w:rPr>
          <w:lang w:val="es_ES" w:bidi="es_ES"/>
        </w:rPr>
      </w:r>
      <w:r>
        <w:rPr>
          <w:lang w:val="es_ES" w:bidi="es_ES"/>
        </w:rPr>
        <w:t>Como grupo, pongan atención a estas partes de la ambientación del pasaje:</w:t>
      </w:r>
    </w:p>
    <w:p>
      <w:pPr/>
      <w:r>
        <w:rPr>
          <w:lang w:val="es_ES" w:bidi="es_ES"/>
        </w:rPr>
      </w:r>
      <w:r>
        <w:rPr>
          <w:lang w:val="es_ES" w:bidi="es_ES"/>
        </w:rPr>
        <w:t>Visualicen el movimiento en la primera escena. El pasaje comienza con una palabra que muestra que una nueva historia está comenzando en este pasaje. Lot y sus dos hijas dejan Zoar y se van a vivir a las colinas porque Lot tiene miedo de quedarse en Zoar. Viven en una cueva. La palabra que el pasaje usa para "vivir" aquí muestra que han vivido en la cueva durante mucho tiempo.</w:t>
      </w:r>
    </w:p>
    <w:p>
      <w:pPr/>
      <w:r>
        <w:rPr>
          <w:lang w:val="es_ES" w:bidi="es_ES"/>
        </w:rPr>
      </w:r>
      <w:r>
        <w:rPr>
          <w:lang w:val="es_ES" w:bidi="es_ES"/>
        </w:rPr>
        <w:t xml:space="preserve">Hagan una pausa aquí. Como grupo, miren </w:t>
      </w:r>
      <w:r>
        <w:rPr>
          <w:lang w:val="es_ES" w:bidi="es_ES"/>
        </w:rPr>
        <w:t>Zoar y las colinas cercanas</w:t>
      </w:r>
      <w:r>
        <w:rPr>
          <w:lang w:val="es_ES" w:bidi="es_ES"/>
        </w:rPr>
        <w:t xml:space="preserve"> en un mapa. Pausen este audio aquí.</w:t>
      </w:r>
    </w:p>
    <w:p>
      <w:pPr/>
      <w:r>
        <w:rPr>
          <w:lang w:val="es_ES" w:bidi="es_ES"/>
        </w:rPr>
      </w:r>
      <w:r>
        <w:rPr>
          <w:lang w:val="es_ES" w:bidi="es_ES"/>
        </w:rPr>
        <w:t>En la segunda escena, visualicen el flujo de conversación y acción entre la hija mayor y la hija menor. Un día, la hija mayor le habla a la hija menor. Aquí, la frase "un día" muestra que está a punto de comenzar una nueva acción en la historia.</w:t>
      </w:r>
    </w:p>
    <w:p>
      <w:pPr/>
      <w:r>
        <w:rPr>
          <w:lang w:val="es_ES" w:bidi="es_ES"/>
        </w:rPr>
      </w:r>
      <w:r>
        <w:rPr>
          <w:lang w:val="es_ES" w:bidi="es_ES"/>
        </w:rPr>
        <w:t>Hagan una pausa aquí. Conversen en grupo: ¿Cómo muestran que una nueva acción está a punto de comenzar en las historias de su cultura? Intenten contarse entre sí una historia de su cultura con mucha acción. Presten atención a las palabras que usan mientras introducen una nueva acción en la historia. Pausen este audio aquí.</w:t>
      </w:r>
    </w:p>
    <w:p>
      <w:pPr/>
      <w:r>
        <w:rPr>
          <w:lang w:val="es_ES" w:bidi="es_ES"/>
        </w:rPr>
      </w:r>
      <w:r>
        <w:rPr>
          <w:lang w:val="es_ES" w:bidi="es_ES"/>
        </w:rPr>
        <w:t>La hija mayor le dice a la menor: "Nuestro padre es anciano, y no hay hombre en la zona que duerma con nosotras, como lo hacen las personas en todas partes." Emborrachemos a nuestro padre con vino esta noche y luego durmamos con él para que nuestra familia continúe a través de nuestro padre."</w:t>
      </w:r>
    </w:p>
    <w:p>
      <w:pPr/>
      <w:r>
        <w:rPr>
          <w:lang w:val="es_ES" w:bidi="es_ES"/>
        </w:rPr>
      </w:r>
      <w:r>
        <w:rPr>
          <w:lang w:val="es_ES" w:bidi="es_ES"/>
        </w:rPr>
        <w:t>Así que, esa noche, emborracharon a Lot con vino. La hija mayor va y se acuesta con Lot, y Lot no se da cuenta de cuándo ella se acuesta con él ni de cuándo se levanta. Al describir que Lot no se dió cuenta cuando ella se acostó y cuando se levantó, la historia enfatiza que Lot no sabía lo que hizo su hija.</w:t>
      </w:r>
    </w:p>
    <w:p>
      <w:pPr/>
      <w:r>
        <w:rPr>
          <w:lang w:val="es_ES" w:bidi="es_ES"/>
        </w:rPr>
      </w:r>
      <w:r>
        <w:rPr>
          <w:lang w:val="es_ES" w:bidi="es_ES"/>
        </w:rPr>
        <w:t>La tercera escena sucede al día siguiente. La hija mayor le dice a la menor: "Anoche dormí con nuestro padre." Esta noche, emborrachémoslo con vino nuevamente, y luego tú ve a dormir con él. De esa manera continuaremos nuestra descendencia a través de nuestro padre". En este pasaje, hay mucha repetición, ya que las hijas hablan entre sí y hacen lo mismo con su padre.</w:t>
      </w:r>
    </w:p>
    <w:p>
      <w:pPr/>
      <w:r>
        <w:rPr>
          <w:lang w:val="es_ES" w:bidi="es_ES"/>
        </w:rPr>
      </w:r>
      <w:r>
        <w:rPr>
          <w:lang w:val="es_ES" w:bidi="es_ES"/>
        </w:rPr>
        <w:t>Así que, esa noche, vuelven a emborrachar a Lot con vino, y la hija menor entra y duerme con él. Al igual que antes, Lot no nota cuando ella se acuesta o cuando se levanta.</w:t>
      </w:r>
    </w:p>
    <w:p>
      <w:pPr/>
      <w:r>
        <w:rPr>
          <w:lang w:val="es_ES" w:bidi="es_ES"/>
        </w:rPr>
      </w:r>
      <w:r>
        <w:rPr>
          <w:lang w:val="es_ES" w:bidi="es_ES"/>
        </w:rPr>
        <w:t>Visualicen la cuarta escena. Como resultado, ambas hijas quedan embarazadas de su padre. Cuando la hija mayor da a luz a su hijo, lo nombra Moab, que significa "de mi padre". Moab se convierte en el antepasado del pueblo de Moab de hoy.</w:t>
      </w:r>
    </w:p>
    <w:p>
      <w:pPr/>
      <w:r>
        <w:rPr>
          <w:lang w:val="es_ES" w:bidi="es_ES"/>
        </w:rPr>
      </w:r>
      <w:r>
        <w:rPr>
          <w:lang w:val="es_ES" w:bidi="es_ES"/>
        </w:rPr>
        <w:t>Cuando la hija menor dio a luz a un hijo, lo llamó Ben Ammi, que significa "hijo de mi pariente". El pasaje dice que Ben Ammi se convierte en el antepasado del pueblo de los amonitas "de hoy". "De hoy" se refiere al momento en que el pasaje fue escrito.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Génesis 19:30–38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cuatro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Lot</w:t>
      </w:r>
    </w:p>
    <w:p>
      <w:pPr>
        <w:pStyle w:val="ListBullet"/>
        <w:spacing w:line="240" w:lineRule="auto"/>
        <w:ind w:left="720"/>
      </w:pPr>
      <w:r>
        <w:rPr>
          <w:lang w:val="es_ES" w:bidi="es_ES"/>
        </w:rPr>
      </w:r>
      <w:r>
        <w:rPr>
          <w:lang w:val="es_ES" w:bidi="es_ES"/>
        </w:rPr>
        <w:t>La hija mayor de Lot</w:t>
      </w:r>
    </w:p>
    <w:p>
      <w:pPr>
        <w:pStyle w:val="ListBullet"/>
        <w:spacing w:line="240" w:lineRule="auto"/>
        <w:ind w:left="720"/>
      </w:pPr>
      <w:r>
        <w:rPr>
          <w:lang w:val="es_ES" w:bidi="es_ES"/>
        </w:rPr>
      </w:r>
      <w:r>
        <w:rPr>
          <w:lang w:val="es_ES" w:bidi="es_ES"/>
        </w:rPr>
        <w:t>La hija más joven de Lot</w:t>
      </w:r>
    </w:p>
    <w:p>
      <w:pPr>
        <w:pStyle w:val="ListBullet"/>
        <w:spacing w:line="240" w:lineRule="auto"/>
        <w:ind w:left="720"/>
      </w:pPr>
      <w:r>
        <w:rPr>
          <w:lang w:val="es_ES" w:bidi="es_ES"/>
        </w:rPr>
      </w:r>
      <w:r>
        <w:rPr>
          <w:lang w:val="es_ES" w:bidi="es_ES"/>
        </w:rPr>
        <w:t>Moab</w:t>
      </w:r>
    </w:p>
    <w:p>
      <w:pPr>
        <w:pStyle w:val="ListBullet"/>
        <w:spacing w:line="240" w:lineRule="auto"/>
        <w:ind w:left="720"/>
      </w:pPr>
      <w:r>
        <w:rPr>
          <w:lang w:val="es_ES" w:bidi="es_ES"/>
        </w:rPr>
      </w:r>
      <w:r>
        <w:rPr>
          <w:lang w:val="es_ES" w:bidi="es_ES"/>
        </w:rPr>
        <w:t>Ben Ammi</w:t>
      </w:r>
    </w:p>
    <w:p>
      <w:pPr>
        <w:pStyle w:val="ListBullet"/>
        <w:spacing w:line="240" w:lineRule="auto"/>
        <w:ind w:left="720"/>
      </w:pPr>
      <w:r>
        <w:rPr>
          <w:lang w:val="es_ES" w:bidi="es_ES"/>
        </w:rPr>
      </w:r>
      <w:r>
        <w:rPr>
          <w:lang w:val="es_ES" w:bidi="es_ES"/>
        </w:rPr>
        <w:t>y los descendientes de Moab y Ben Ammi</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actúen la historia sin hacer pausas. Presten atención al diálogo, la fluidez, la trama y la cronología de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actúen el pasaje.</w:t>
      </w:r>
    </w:p>
    <w:p>
      <w:pPr/>
      <w:r>
        <w:rPr>
          <w:lang w:val="es_ES" w:bidi="es_ES"/>
        </w:rPr>
      </w:r>
      <w:r>
        <w:rPr>
          <w:lang w:val="es_ES" w:bidi="es_ES"/>
        </w:rPr>
        <w:t>El grupo debe actuar este pasaje por segunda vez. En ciertos momentos de la dramatización, hagan una pausa y pregunten a la persona que está interpretando el personaje: ¿Qué estás sintiendo o pensando? La persona que interpreta al personaje debe responder qué estaría sintiendo o pensando si fuera ese personaje. Luego, reanuden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Lot y sus dos hijas dejaron Zoar para vivir en una cueva de las colinas porque Lot tenía miedo de quedarse en Zoar.</w:t>
      </w:r>
    </w:p>
    <w:p>
      <w:pPr/>
      <w:r>
        <w:rPr>
          <w:lang w:val="es_ES" w:bidi="es_ES"/>
        </w:rPr>
      </w:r>
      <w:r>
        <w:rPr>
          <w:lang w:val="es_ES" w:bidi="es_ES"/>
        </w:rPr>
        <w:t>Pausen la actuación. Pregúntenle a la persona que interpreta a Lot: "¿Qué estás sintiendo o pensando?" La persona podría responder cosas como: "Tengo miedo de no estar a salvo en Zoar", o "Extraño mi antigua vida", o "Tengo miedo de las personas de Zoar y de lo que podrían hacerme o cómo podrían sentirse respecto a mí". Pregúntenle a las personas que interpretan a las hijas de Lot: "¿Qué están sintiendo o pensando?" Podrían responder cosas como: "Estamos muy solas", o "Extrañamos a nuestra madre y a los hombres con los que íbamos a casarnos y que fueron asesinados en Sodoma", o "Echamos de menos nuestra antigua vida", o "Estamos enojadas porque nuestro padre nos hizo vivir en las colinas, lejos de todos". Reanuden la actuación.</w:t>
      </w:r>
    </w:p>
    <w:p>
      <w:pPr/>
      <w:r>
        <w:rPr>
          <w:lang w:val="es_ES" w:bidi="es_ES"/>
        </w:rPr>
      </w:r>
      <w:r>
        <w:rPr>
          <w:lang w:val="es_ES" w:bidi="es_ES"/>
        </w:rPr>
        <w:t>Un día, la hija mayor de Lot dijo a la hija menor de Lot: "Nuestro padre es anciano. Ni un solo hombre de la zona se acostará con nosotras, como todos se acuestan unos con otros en el resto del mundo. "Emborrachemos a nuestro padre con vino y durmamos con él, para que podamos continuar nuestra descendencia a través de él."</w:t>
      </w:r>
    </w:p>
    <w:p>
      <w:pPr/>
      <w:r>
        <w:rPr>
          <w:lang w:val="es_ES" w:bidi="es_ES"/>
        </w:rPr>
      </w:r>
      <w:r>
        <w:rPr>
          <w:lang w:val="es_ES" w:bidi="es_ES"/>
        </w:rPr>
        <w:t>Pausen la actuación. Pregúntenle a la persona que interpreta a la hija mayor: "¿Qué estás sintiendo o pensando?" La persona puede responder cosas como: "Estoy desesperada por asegurarme de que nuestra familia continúe y tengamos descendientes", o "He perdido todo, y quiero hijos", o "Estoy frustrada porque nadie de la zona se acostará con nosotras para que podamos tener hijos", o "Tengo miedo de que si no nos acostamos con Lot ahora, se haga demasiado viejo para tener hijos y perderemos nuestra única oportunidad de tener hijos". Reanuden la actuación.</w:t>
      </w:r>
    </w:p>
    <w:p>
      <w:pPr/>
      <w:r>
        <w:rPr>
          <w:lang w:val="es_ES" w:bidi="es_ES"/>
        </w:rPr>
      </w:r>
      <w:r>
        <w:rPr>
          <w:lang w:val="es_ES" w:bidi="es_ES"/>
        </w:rPr>
        <w:t>Esa noche, le dieron vino a Lot. Y la hija mayor fue y durmió con Lot. Lot no notó cuándo ella se acostó ni cuándo se levantó.</w:t>
      </w:r>
    </w:p>
    <w:p>
      <w:pPr/>
      <w:r>
        <w:rPr>
          <w:lang w:val="es_ES" w:bidi="es_ES"/>
        </w:rPr>
      </w:r>
      <w:r>
        <w:rPr>
          <w:lang w:val="es_ES" w:bidi="es_ES"/>
        </w:rPr>
        <w:t>Al día siguiente, la hija mayor dijo a la hija menor: "Anoche dormí con nuestro padre. Hagamos que beba vino también esta noche. "Y luego vas y te acuestas con él, para que podamos continuar nuestra descendencia a través de él." Entonces, también hicieron que Lot bebiera vino esa noche. Entonces la hija menor fue y durmió con Lot, y él no supo cuándo ella se acostó ni cuándo se levantó.</w:t>
      </w:r>
    </w:p>
    <w:p>
      <w:pPr/>
      <w:r>
        <w:rPr>
          <w:lang w:val="es_ES" w:bidi="es_ES"/>
        </w:rPr>
      </w:r>
      <w:r>
        <w:rPr>
          <w:lang w:val="es_ES" w:bidi="es_ES"/>
        </w:rPr>
        <w:t>Pausen la actuación. Pregúntenle a la persona que interpreta a la hija menor: "¿Qué estás sintiendo o pensando?" La persona puede responder cosas como: "Estoy haciendo lo que mi hermana me dijo que hiciera", o "También estoy desesperada por tener una familia y tener descendientes". Reanuden la actuación.</w:t>
      </w:r>
    </w:p>
    <w:p>
      <w:pPr/>
      <w:r>
        <w:rPr>
          <w:lang w:val="es_ES" w:bidi="es_ES"/>
        </w:rPr>
      </w:r>
      <w:r>
        <w:rPr>
          <w:lang w:val="es_ES" w:bidi="es_ES"/>
        </w:rPr>
        <w:t>Las hijas de Lot tuvieron hijos, y esos hijos tuvieron muchos hijos que vivían en las colinas. Terminen el drama.</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Génesis 19:30–38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Lot y sus dos hijas fueron a vivir a las colinas porque Lot tenía miedo de quedarse en Zoar. Vivieron en una </w:t>
      </w:r>
      <w:r>
        <w:rPr>
          <w:b/>
          <w:lang w:val="es_ES" w:bidi="es_ES"/>
        </w:rPr>
        <w:t>cueva</w:t>
      </w:r>
      <w:r>
        <w:rPr>
          <w:lang w:val="es_ES" w:bidi="es_ES"/>
        </w:rPr>
        <w:t>. Una cueva es un lugar hueco en una colina hecha de roca que a menudo se encuentra en las colinas. No está hecho por personas.</w:t>
      </w:r>
    </w:p>
    <w:p>
      <w:pPr/>
      <w:r>
        <w:rPr>
          <w:lang w:val="es_ES" w:bidi="es_ES"/>
        </w:rPr>
      </w:r>
      <w:r>
        <w:rPr>
          <w:lang w:val="es_ES" w:bidi="es_ES"/>
        </w:rPr>
        <w:t xml:space="preserve">Un día, la hija mayor le dijo a la hija menor: "Nuestro padre es anciano, y no hay un hombre en la región que se acueste con nosotras, según la costumbre de todo el mundo." Hagamos que nuestro padre beba </w:t>
      </w:r>
      <w:r>
        <w:rPr>
          <w:b/>
          <w:lang w:val="es_ES" w:bidi="es_ES"/>
        </w:rPr>
        <w:t>vino</w:t>
      </w:r>
      <w:r>
        <w:rPr>
          <w:lang w:val="es_ES" w:bidi="es_ES"/>
        </w:rPr>
        <w:t>, y dormiremos con él para poder continuar nuestras familias a través de nuestro padre". El vino es una bebida alcohólica hecha del fruto de las uvas. Luego podían "acostarse con él", o tener relaciones sexuales con él para tener hijos.</w:t>
      </w:r>
    </w:p>
    <w:p>
      <w:pPr/>
      <w:r>
        <w:rPr>
          <w:lang w:val="es_ES" w:bidi="es_ES"/>
        </w:rPr>
      </w:r>
      <w:r>
        <w:rPr>
          <w:lang w:val="es_ES" w:bidi="es_ES"/>
        </w:rPr>
        <w:t>Deténganse aquí y conversen en grupo: ¿Cómo hablarían de tener relaciones sexuales con alguien de una manera apropiada? Detengan el audio aquí.</w:t>
      </w:r>
    </w:p>
    <w:p>
      <w:pPr/>
      <w:r>
        <w:rPr>
          <w:lang w:val="es_ES" w:bidi="es_ES"/>
        </w:rPr>
      </w:r>
      <w:r>
        <w:rPr>
          <w:lang w:val="es_ES" w:bidi="es_ES"/>
        </w:rPr>
        <w:t xml:space="preserve">Ambas hijas quedaron embarazadas de su padre. La hija mayor tuvo un hijo y lo llamó </w:t>
      </w:r>
      <w:r>
        <w:rPr>
          <w:b/>
          <w:lang w:val="es_ES" w:bidi="es_ES"/>
        </w:rPr>
        <w:t>Moab</w:t>
      </w:r>
      <w:r>
        <w:rPr>
          <w:lang w:val="es_ES" w:bidi="es_ES"/>
        </w:rPr>
        <w:t>. Moab significa "de mi padre" o "hijo del padre". Se convirtió en el antepasado del pueblo moabita.</w:t>
      </w:r>
    </w:p>
    <w:p>
      <w:pPr/>
      <w:r>
        <w:rPr>
          <w:lang w:val="es_ES" w:bidi="es_ES"/>
        </w:rPr>
      </w:r>
      <w:r>
        <w:rPr>
          <w:lang w:val="es_ES" w:bidi="es_ES"/>
        </w:rPr>
        <w:t xml:space="preserve">La hija menor tuvo un hijo y lo llamó </w:t>
      </w:r>
      <w:r>
        <w:rPr>
          <w:b/>
          <w:lang w:val="es_ES" w:bidi="es_ES"/>
        </w:rPr>
        <w:t>Ben Ammi</w:t>
      </w:r>
      <w:r>
        <w:rPr>
          <w:lang w:val="es_ES" w:bidi="es_ES"/>
        </w:rPr>
        <w:t>. Ben Ammi significa "hijo de mi pariente". Se convirtió en el antepasado del pueblo amonita.</w:t>
      </w:r>
    </w:p>
    <w:p>
      <w:pPr/>
      <w:r>
        <w:rPr>
          <w:lang w:val="es_ES" w:bidi="es_ES"/>
        </w:rPr>
      </w:r>
      <w:r>
        <w:rPr>
          <w:lang w:val="es_ES" w:bidi="es_ES"/>
        </w:rPr>
        <w:t>El pasaje dice que los hijos se convierten en los antepasados de los moabitas y amonitas "de hoy". "De hoy" se refiere al momento en que el pasaje fue escrito. Eso significa que cuando se escribió esta historia, los moabitas y los amonitas todavía vivían en la tierra.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diversos,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20:1–18</w:t>
      </w:r>
      <w:r>
        <w:rPr>
          <w:lang w:val="es_ES" w:bidi="es_ES"/>
        </w:rPr>
      </w:r>
    </w:p>
    <w:p>
      <w:pPr>
        <w:pStyle w:val="Heading3"/>
      </w:pPr>
      <w:r>
        <w:rPr>
          <w:lang w:val="es_ES" w:bidi="es_ES"/>
        </w:rPr>
        <w:t>Escuchar con el corazón</w:t>
      </w:r>
    </w:p>
    <w:p>
      <w:pPr/>
      <w:r>
        <w:rPr>
          <w:lang w:val="es_ES" w:bidi="es_ES"/>
        </w:rPr>
      </w:r>
      <w:r>
        <w:rPr>
          <w:lang w:val="es_ES" w:bidi="es_ES"/>
        </w:rPr>
        <w:t>En este paso, escuchen Génesis 20:1–18 y guárdenlo en sus corazones. Escuchen una versión en audio de Génesis 20:1–18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acerca de Dios?</w:t>
      </w:r>
    </w:p>
    <w:p>
      <w:pPr>
        <w:pStyle w:val="ListBullet"/>
        <w:spacing w:line="240" w:lineRule="auto"/>
        <w:ind w:left="720"/>
      </w:pPr>
      <w:r>
        <w:rPr>
          <w:lang w:val="es_ES" w:bidi="es_ES"/>
        </w:rPr>
      </w:r>
      <w:r>
        <w:rPr>
          <w:lang w:val="es_ES" w:bidi="es_ES"/>
        </w:rPr>
        <w:t>¿Qué nos dice este pasaje sobre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Génesis 20:1–18 en la traducción que sea más fácil de entender.</w:t>
      </w:r>
    </w:p>
    <w:p>
      <w:pPr/>
      <w:r>
        <w:rPr>
          <w:lang w:val="es_ES" w:bidi="es_ES"/>
        </w:rPr>
      </w:r>
      <w:r>
        <w:rPr>
          <w:lang w:val="es_ES" w:bidi="es_ES"/>
        </w:rPr>
        <w:t>Este pasaje tiene temas similares a los pasajes anteriores sobre Lot. En estos pasajes, los hombres usan a las mujeres para protegerse. En los pasajes anteriores, Lot ofreció a sus hijas a los hombres de Sodoma, y en este pasaje Abraham miente sobre Sara para protegerse. También en ambos pasajes, Dios protege a las personas inocentes. En los pasajes anteriores, Dios protegió a Lot y a su familia cuando Dios destruyó Sodoma, y en este pasaje Dios protege al rey Abimelec.</w:t>
      </w:r>
    </w:p>
    <w:p>
      <w:pPr/>
      <w:r>
        <w:rPr>
          <w:lang w:val="es_ES" w:bidi="es_ES"/>
        </w:rPr>
      </w:r>
      <w:r>
        <w:rPr>
          <w:lang w:val="es_ES" w:bidi="es_ES"/>
        </w:rPr>
        <w:t>En este pasaje, se utiliza la palabra general para Dios hasta el final mismo del pasaje. Abraham se fue y viajó hacia el área del desierto del Néguev y vivió entre Kades y Shur por un tiempo. Abraham probablemente se fue de donde vivía por Mamre. Entonces vivió temporalmente en Gerar.</w:t>
      </w:r>
    </w:p>
    <w:p>
      <w:pPr/>
      <w:r>
        <w:rPr>
          <w:lang w:val="es_ES" w:bidi="es_ES"/>
        </w:rPr>
      </w:r>
      <w:r>
        <w:rPr>
          <w:lang w:val="es_ES" w:bidi="es_ES"/>
        </w:rPr>
        <w:t xml:space="preserve">Deténganse aquí. Como grupo, miren el </w:t>
      </w:r>
      <w:r>
        <w:rPr>
          <w:lang w:val="es_ES" w:bidi="es_ES"/>
        </w:rPr>
        <w:t>desierto del Néguev, Cades, Shur y Gerar</w:t>
      </w:r>
      <w:r>
        <w:rPr>
          <w:lang w:val="es_ES" w:bidi="es_ES"/>
        </w:rPr>
        <w:t xml:space="preserve"> en un mapa. Pausen este audio aquí.</w:t>
      </w:r>
    </w:p>
    <w:p>
      <w:pPr/>
      <w:r>
        <w:rPr>
          <w:lang w:val="es_ES" w:bidi="es_ES"/>
        </w:rPr>
      </w:r>
      <w:r>
        <w:rPr>
          <w:lang w:val="es_ES" w:bidi="es_ES"/>
        </w:rPr>
        <w:t>Mientras vivía en Gerar, Abraham presentó a su esposa Sara a las personas diciendo: "Es mi hermana". Entonces, el rey Abimelec de Gerar mandó a llamar a Sara. Abimelec probablemente quería que Sara se convirtiera en una de sus esposas. En esa cultura, era una señal de riqueza y poder tener muchas esposas e hijos.</w:t>
      </w:r>
    </w:p>
    <w:p>
      <w:pPr/>
      <w:r>
        <w:rPr>
          <w:lang w:val="es_ES" w:bidi="es_ES"/>
        </w:rPr>
      </w:r>
      <w:r>
        <w:rPr>
          <w:lang w:val="es_ES" w:bidi="es_ES"/>
        </w:rPr>
        <w:t>Pero una noche Dios se le apareció a Abimelec en un sueño. Dios dijo: "¡Vas a morir, porque esa mujer que has tomado ya está casada!" En esa cultura, las personas probablemente pensaban que cualquiera que tomara a la esposa de alguien debía ser castigado con la muerte.</w:t>
      </w:r>
    </w:p>
    <w:p>
      <w:pPr/>
      <w:r>
        <w:rPr>
          <w:lang w:val="es_ES" w:bidi="es_ES"/>
        </w:rPr>
      </w:r>
      <w:r>
        <w:rPr>
          <w:lang w:val="es_ES" w:bidi="es_ES"/>
        </w:rPr>
        <w:t>Pero Abimelec aún no se había acercado a Sara. Esto significa que Abimelec no había tenido relaciones sexuales con Sara.</w:t>
      </w:r>
    </w:p>
    <w:p>
      <w:pPr/>
      <w:r>
        <w:rPr>
          <w:lang w:val="es_ES" w:bidi="es_ES"/>
        </w:rPr>
      </w:r>
      <w:r>
        <w:rPr>
          <w:lang w:val="es_ES" w:bidi="es_ES"/>
        </w:rPr>
        <w:t>Entonces Abimelec dijo: "Señor, o señor, ¿destruirás a una nación inocente?" ¿No dijo Abraham: 'Ella es mi hermana'? Y la propia Sara me dijo que Abraham es su hermano. He hecho esto de todo corazón y con las manos limpias." Abimelec usa la palabra amo o señor para dirigirse a Dios de una manera respetuosa. La frase "de todo corazón " significa tener una buena conciencia y actuar con buenos motivos. La frase "manos limpias" significa que Abimelec actuó sin hacer nada malo.</w:t>
      </w:r>
    </w:p>
    <w:p>
      <w:pPr/>
      <w:r>
        <w:rPr>
          <w:lang w:val="es_ES" w:bidi="es_ES"/>
        </w:rPr>
      </w:r>
      <w:r>
        <w:rPr>
          <w:lang w:val="es_ES" w:bidi="es_ES"/>
        </w:rPr>
        <w:t>Deténganse aquí y conversen sobre esta pregunta en grupo: Hablen sobre una vez en que alguien intentó explicar que sus motivos eran buenos, incluso cuando al final sucedió algo malo. ¿Qué tipo de palabras usan para describir el hecho de tener una buena conciencia o buenas motivaciones? Pausen este audio aquí.</w:t>
      </w:r>
    </w:p>
    <w:p>
      <w:pPr/>
      <w:r>
        <w:rPr>
          <w:lang w:val="es_ES" w:bidi="es_ES"/>
        </w:rPr>
      </w:r>
      <w:r>
        <w:rPr>
          <w:lang w:val="es_ES" w:bidi="es_ES"/>
        </w:rPr>
        <w:t>Pero Dios ya sabía que Abimelec era inocente. De hecho, el mismo Dios impidió que Abimelec hiciera algo malo o malvado al no permitir que Abimelec tocara a Sara, o que tuviera relaciones sexuales con ella. Entonces, Dios respondió en el sueño: "Sí, sé que has hecho esto con buena conciencia." Yo impedí que pecaras contra mí, y no dejé que la tocaras." La frase "pecar contra Dios" significa ofender a Dios haciendo algo incorrecto o malo. "Tocarla" se refiere a tener relaciones sexuales con Sara.</w:t>
      </w:r>
    </w:p>
    <w:p>
      <w:pPr/>
      <w:r>
        <w:rPr>
          <w:lang w:val="es_ES" w:bidi="es_ES"/>
        </w:rPr>
      </w:r>
      <w:r>
        <w:rPr>
          <w:lang w:val="es_ES" w:bidi="es_ES"/>
        </w:rPr>
        <w:t>Dios continuó: "Devuélvele su esposa a Abraham, porque él es un profeta." Esta es la primera vez que se ha usado la palabra "profeta" en estas historias. Los profetas eran los mensajeros de Dios. Les decían a las personas lo que Dios tenía que decir. Pero aquí Dios usa la palabra profeta para referirse a la estrecha relación de Abraham con Dios. Dios le dice a Abimelec que haga que Abraham hable con Dios por Abimelec.</w:t>
      </w:r>
    </w:p>
    <w:p>
      <w:pPr/>
      <w:r>
        <w:rPr>
          <w:lang w:val="es_ES" w:bidi="es_ES"/>
        </w:rPr>
      </w:r>
      <w:r>
        <w:rPr>
          <w:lang w:val="es_ES" w:bidi="es_ES"/>
        </w:rPr>
        <w:t>Deténganse aquí y conversen sobre esta pregunta en grupo: ¿Cómo llaman a los profetas en su cultura, y qué hacen? Pausen este audio aquí.</w:t>
      </w:r>
    </w:p>
    <w:p>
      <w:pPr/>
      <w:r>
        <w:rPr>
          <w:lang w:val="es_ES" w:bidi="es_ES"/>
        </w:rPr>
      </w:r>
      <w:r>
        <w:rPr>
          <w:lang w:val="es_ES" w:bidi="es_ES"/>
        </w:rPr>
        <w:t>Dios continuó: "Abraham orará por ti, y vivirás". Pero si no devuelves a Sara, tú y toda tu gente definitivamente morirán.</w:t>
      </w:r>
    </w:p>
    <w:p>
      <w:pPr/>
      <w:r>
        <w:rPr>
          <w:lang w:val="es_ES" w:bidi="es_ES"/>
        </w:rPr>
      </w:r>
      <w:r>
        <w:rPr>
          <w:lang w:val="es_ES" w:bidi="es_ES"/>
        </w:rPr>
        <w:t>Entonces temprano a la mañana siguiente, Abimelec reunió rápidamente a todos sus funcionarios y les contó lo que había sucedido. Estaban aterrorizados.</w:t>
      </w:r>
    </w:p>
    <w:p>
      <w:pPr/>
      <w:r>
        <w:rPr>
          <w:lang w:val="es_ES" w:bidi="es_ES"/>
        </w:rPr>
      </w:r>
      <w:r>
        <w:rPr>
          <w:lang w:val="es_ES" w:bidi="es_ES"/>
        </w:rPr>
        <w:t>Luego Abimelec convocó a Abraham. Le preguntó a Abraham: "¿Qué nos has hecho?" ¿Qué he hecho mal que merezca un trato así, haciéndonos a mí y a mi pueblo culpables de un gran pecado? ¡Nadie debe hacer jamás lo que me has hecho! "Ahora dime, ¿por qué hiciste esto?"</w:t>
      </w:r>
    </w:p>
    <w:p>
      <w:pPr/>
      <w:r>
        <w:rPr>
          <w:lang w:val="es_ES" w:bidi="es_ES"/>
        </w:rPr>
      </w:r>
      <w:r>
        <w:rPr>
          <w:lang w:val="es_ES" w:bidi="es_ES"/>
        </w:rPr>
        <w:t>Abraham explicó por qué le dijo a Abimelec que Sara era su hermana. Abraham se dio cuenta de que nadie en Gerar temía a Dios. "Temer a Dios" significa respetar y honrar a Dios. Abraham tenía miedo de que la gente se llevara a Sara por la fuerza y lo matara a él para quedarse con ella. Además, Sara realmente era la media hermana de Abraham. Tienen el mismo padre, pero diferentes madres.</w:t>
      </w:r>
    </w:p>
    <w:p>
      <w:pPr/>
      <w:r>
        <w:rPr>
          <w:lang w:val="es_ES" w:bidi="es_ES"/>
        </w:rPr>
      </w:r>
      <w:r>
        <w:rPr>
          <w:lang w:val="es_ES" w:bidi="es_ES"/>
        </w:rPr>
        <w:t>Dios le pidió a Abraham que se mudara de la zona de su padre y que deambulara de un lugar a otro. Debido a eso, Abraham le pidió a Sara que les dijera a todos en los nuevos lugares que ella era su hermana para que la vida de Abraham estuviera a salvo en cada nuevo lugar.</w:t>
      </w:r>
    </w:p>
    <w:p>
      <w:pPr/>
      <w:r>
        <w:rPr>
          <w:lang w:val="es_ES" w:bidi="es_ES"/>
        </w:rPr>
      </w:r>
      <w:r>
        <w:rPr>
          <w:lang w:val="es_ES" w:bidi="es_ES"/>
        </w:rPr>
        <w:t>Entonces Abimelec tomó algunas de sus ovejas, vacas y siervos y siervas, y se los dio a Abraham. Eran objetos muy valiosos y señales de gran riqueza. Aquí, Abimelec podría haber estado siguiendo la costumbre local sobre qué hacer si, sin saberlo, uno tomaba a la esposa de alguien más.</w:t>
      </w:r>
    </w:p>
    <w:p>
      <w:pPr/>
      <w:r>
        <w:rPr>
          <w:lang w:val="es_ES" w:bidi="es_ES"/>
        </w:rPr>
      </w:r>
      <w:r>
        <w:rPr>
          <w:lang w:val="es_ES" w:bidi="es_ES"/>
        </w:rPr>
        <w:t>Abimelec también devolvió a Sara a Abraham. Entonces Abimelec le dijo a Abraham: "Escucha, mira mi tierra y vive donde quieras".</w:t>
      </w:r>
    </w:p>
    <w:p>
      <w:pPr/>
      <w:r>
        <w:rPr>
          <w:lang w:val="es_ES" w:bidi="es_ES"/>
        </w:rPr>
      </w:r>
      <w:r>
        <w:rPr>
          <w:lang w:val="es_ES" w:bidi="es_ES"/>
        </w:rPr>
        <w:t>Entonces Abimelec le dijo a Sara: "Escucha, estoy dándole a tu 'hermano' 1,000 piezas de plata. Esto es para cubrir la ofensa contra ti para que todos sepan que no has hecho nada malo." La frase "para cubrir la ofensa contra ti" significa que Abimelec quería darle a Abraham un regalo para mostrar que Abimelec no había tenido ninguna relación sexual con Sara. O podría haber sido el pago de Abimelec a Abraham por llevarse a Sara de Abraham.</w:t>
      </w:r>
    </w:p>
    <w:p>
      <w:pPr/>
      <w:r>
        <w:rPr>
          <w:lang w:val="es_ES" w:bidi="es_ES"/>
        </w:rPr>
      </w:r>
      <w:r>
        <w:rPr>
          <w:lang w:val="es_ES" w:bidi="es_ES"/>
        </w:rPr>
        <w:t>Deténganse aquí y conversen sobre esta pregunta en equipo: ¿Qué sucede en su cultura cuando un hombre toma a la esposa de otro hombre? Pausen este audio aquí.</w:t>
      </w:r>
    </w:p>
    <w:p>
      <w:pPr/>
      <w:r>
        <w:rPr>
          <w:lang w:val="es_ES" w:bidi="es_ES"/>
        </w:rPr>
      </w:r>
      <w:r>
        <w:rPr>
          <w:lang w:val="es_ES" w:bidi="es_ES"/>
        </w:rPr>
        <w:t>Yahvé había evitado que la esposa y las siervas de Abimelec tuvieran hijos debido a la esposa de Abraham, Sara. Por lo tanto, Abraham oró a Dios, y Dios sanó a Abimelec, su esposa y todas sus esclavas para que pudieran tener hijos nuevamente.</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Génesis 20:1–18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cinco escenas.</w:t>
      </w:r>
    </w:p>
    <w:p>
      <w:pPr/>
      <w:r>
        <w:rPr>
          <w:lang w:val="es_ES" w:bidi="es_ES"/>
        </w:rPr>
      </w:r>
      <w:r>
        <w:rPr>
          <w:b/>
          <w:lang w:val="es_ES" w:bidi="es_ES"/>
        </w:rPr>
        <w:t>En la primera escena:</w:t>
      </w:r>
      <w:r>
        <w:rPr>
          <w:lang w:val="es_ES" w:bidi="es_ES"/>
        </w:rPr>
        <w:t xml:space="preserve"> Más tarde, Abraham se trasladó al sur. Mientras vivía en Gerar como extranjero, presentó a Sara como su hermana, por lo que el rey Abimelec mandó a llamar a Sara y la llevó a su residencia.</w:t>
      </w:r>
    </w:p>
    <w:p>
      <w:pPr/>
      <w:r>
        <w:rPr>
          <w:lang w:val="es_ES" w:bidi="es_ES"/>
        </w:rPr>
      </w:r>
      <w:r>
        <w:rPr>
          <w:b/>
          <w:lang w:val="es_ES" w:bidi="es_ES"/>
        </w:rPr>
        <w:t>En la segunda escena:</w:t>
      </w:r>
      <w:r>
        <w:rPr>
          <w:lang w:val="es_ES" w:bidi="es_ES"/>
        </w:rPr>
        <w:t xml:space="preserve"> Dios se le apareció a Abimelec en un sueño y le dijo que Sara ya estaba casada. Abimelec dijo que era inocente, y Dios le dijo a Abimelec que le devolviera a Sara a Abraham.</w:t>
      </w:r>
    </w:p>
    <w:p>
      <w:pPr/>
      <w:r>
        <w:rPr>
          <w:lang w:val="es_ES" w:bidi="es_ES"/>
        </w:rPr>
      </w:r>
      <w:r>
        <w:rPr>
          <w:b/>
          <w:lang w:val="es_ES" w:bidi="es_ES"/>
        </w:rPr>
        <w:t>En la tercera escena:</w:t>
      </w:r>
      <w:r>
        <w:rPr>
          <w:lang w:val="es_ES" w:bidi="es_ES"/>
        </w:rPr>
        <w:t xml:space="preserve"> A la mañana siguiente, Abimelec llamó a Abraham y habló con él. Abimelec estaba enojado porque Abraham le había mentido. Abraham explicó por qué le dijo a Abimelec que Sara era su hermana.</w:t>
      </w:r>
    </w:p>
    <w:p>
      <w:pPr/>
      <w:r>
        <w:rPr>
          <w:lang w:val="es_ES" w:bidi="es_ES"/>
        </w:rPr>
      </w:r>
      <w:r>
        <w:rPr>
          <w:b/>
          <w:lang w:val="es_ES" w:bidi="es_ES"/>
        </w:rPr>
        <w:t>En la cuarta escena:</w:t>
      </w:r>
      <w:r>
        <w:rPr>
          <w:lang w:val="es_ES" w:bidi="es_ES"/>
        </w:rPr>
        <w:t xml:space="preserve"> Luego Abimelec tomó algunas de sus ovejas, vacas y hombres y mujeres esclavos y se los dio a Abraham. Abimelec también le devolvió Sara a Abraham.</w:t>
      </w:r>
    </w:p>
    <w:p>
      <w:pPr/>
      <w:r>
        <w:rPr>
          <w:lang w:val="es_ES" w:bidi="es_ES"/>
        </w:rPr>
      </w:r>
      <w:r>
        <w:rPr>
          <w:b/>
          <w:lang w:val="es_ES" w:bidi="es_ES"/>
        </w:rPr>
        <w:t>En la quinta escena:</w:t>
      </w:r>
      <w:r>
        <w:rPr>
          <w:lang w:val="es_ES" w:bidi="es_ES"/>
        </w:rPr>
        <w:t xml:space="preserve"> Debido a lo que le había sucedido a Sara, Dios había hecho que el rey Abimelec y su hogar no pudieran tener hijos. Pero Abraham oró a Dios, y Dios sanó a Abimelec y a su hogar.</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Sara</w:t>
      </w:r>
    </w:p>
    <w:p>
      <w:pPr>
        <w:pStyle w:val="ListBullet"/>
        <w:spacing w:line="240" w:lineRule="auto"/>
        <w:ind w:left="720"/>
      </w:pPr>
      <w:r>
        <w:rPr>
          <w:lang w:val="es_ES" w:bidi="es_ES"/>
        </w:rPr>
      </w:r>
      <w:r>
        <w:rPr>
          <w:lang w:val="es_ES" w:bidi="es_ES"/>
        </w:rPr>
        <w:t>El rey Abimelec</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Los funcionarios de Abimelec</w:t>
      </w:r>
    </w:p>
    <w:p>
      <w:pPr>
        <w:pStyle w:val="ListBullet"/>
        <w:spacing w:line="240" w:lineRule="auto"/>
        <w:ind w:left="720"/>
      </w:pPr>
      <w:r>
        <w:rPr>
          <w:lang w:val="es_ES" w:bidi="es_ES"/>
        </w:rPr>
      </w:r>
      <w:r>
        <w:rPr>
          <w:lang w:val="es_ES" w:bidi="es_ES"/>
        </w:rPr>
        <w:t>y el hogar de Abimelec, incluidas su esposa y sus esclavas</w:t>
      </w:r>
    </w:p>
    <w:p>
      <w:pPr/>
      <w:r>
        <w:rPr>
          <w:lang w:val="es_ES" w:bidi="es_ES"/>
        </w:rPr>
      </w:r>
      <w:r>
        <w:rPr>
          <w:lang w:val="es_ES" w:bidi="es_ES"/>
        </w:rPr>
        <w:t>Como grupo, pongan atención a estas partes de la ambientación del pasaje:</w:t>
      </w:r>
    </w:p>
    <w:p>
      <w:pPr/>
      <w:r>
        <w:rPr>
          <w:lang w:val="es_ES" w:bidi="es_ES"/>
        </w:rPr>
      </w:r>
      <w:r>
        <w:rPr>
          <w:lang w:val="es_ES" w:bidi="es_ES"/>
        </w:rPr>
        <w:t>Visualicen el movimiento en la primera escena. Abraham viaja hacia el Negev. Vive entre Kades y Shur. Luego se queda en Gerar por un tiempo. Abraham tiene una familia grande y grandes rebaños de animales. La familia de Abraham vive en tiendas.</w:t>
      </w:r>
    </w:p>
    <w:p>
      <w:pPr/>
      <w:r>
        <w:rPr>
          <w:lang w:val="es_ES" w:bidi="es_ES"/>
        </w:rPr>
      </w:r>
      <w:r>
        <w:rPr>
          <w:lang w:val="es_ES" w:bidi="es_ES"/>
        </w:rPr>
        <w:t xml:space="preserve">Deténganse aquí. En grupo, miren </w:t>
      </w:r>
      <w:r>
        <w:rPr>
          <w:lang w:val="es_ES" w:bidi="es_ES"/>
        </w:rPr>
        <w:t>Negev, Cades, Shur y Gerar</w:t>
      </w:r>
      <w:r>
        <w:rPr>
          <w:lang w:val="es_ES" w:bidi="es_ES"/>
        </w:rPr>
        <w:t xml:space="preserve"> en un mapa. Pausen este audio aquí.</w:t>
      </w:r>
    </w:p>
    <w:p>
      <w:pPr/>
      <w:r>
        <w:rPr>
          <w:lang w:val="es_ES" w:bidi="es_ES"/>
        </w:rPr>
      </w:r>
      <w:r>
        <w:rPr>
          <w:lang w:val="es_ES" w:bidi="es_ES"/>
        </w:rPr>
        <w:t>Mientras vive en Gerar, Abraham les dice a las personas que su esposa Sara es su hermana. Por lo tanto, el rey Abimelec de Gerar mandó llamar a Sara e hizo que la llevaran a su palacio, pero aún no había tenido relaciones sexuales con ella. Sabemos por lo que ocurre más adelante en esta historia que Abraham explica que tiene dos razones para decir que Sara es su hermana. Tiene miedo de que la gente, como el rey Abimelec, lo mate para tomar a Sara como su esposa. Además, Sara realmente es su media hermana. Abraham y Sara tienen el mismo padre.</w:t>
      </w:r>
    </w:p>
    <w:p>
      <w:pPr/>
      <w:r>
        <w:rPr>
          <w:lang w:val="es_ES" w:bidi="es_ES"/>
        </w:rPr>
      </w:r>
      <w:r>
        <w:rPr>
          <w:lang w:val="es_ES" w:bidi="es_ES"/>
        </w:rPr>
        <w:t>En la segunda escena, visualicen la conversación entre el rey Abimelec y Dios. Esta conversación tiene lugar en un sueño. Esa noche, Dios se le aparece a Abimelec en sueños y le dice: "¡Eres hombre muerto, porque la mujer que has tomado ya está casada!"</w:t>
      </w:r>
    </w:p>
    <w:p>
      <w:pPr/>
      <w:r>
        <w:rPr>
          <w:lang w:val="es_ES" w:bidi="es_ES"/>
        </w:rPr>
      </w:r>
      <w:r>
        <w:rPr>
          <w:lang w:val="es_ES" w:bidi="es_ES"/>
        </w:rPr>
        <w:t>Pero Abimelec aún no se había acostado con Sara, así que dijo: "Señor, o Señor, ¿destruirás a personas inocentes?" ¿No dijo Abraham: 'Ella es mi hermana'? La propia Sara dijo: "Sí, es mi hermano." Aquí, Abimelec hace una pregunta para la cual no espera respuesta. Hace estas preguntas para enfatizar lo que Abraham y Sara habían dicho. Abimelec está diciendo: "¡Por favor, no me destruyas, soy inocente!" ¡Abraham me dijo que Sara es solo su hermana, e incluso Sara estuvo de acuerdo!" Abimelec muestra conmoción y sorpresa porque no sabía que Sara era la esposa de Abraham.</w:t>
      </w:r>
    </w:p>
    <w:p>
      <w:pPr/>
      <w:r>
        <w:rPr>
          <w:lang w:val="es_ES" w:bidi="es_ES"/>
        </w:rPr>
      </w:r>
      <w:r>
        <w:rPr>
          <w:lang w:val="es_ES" w:bidi="es_ES"/>
        </w:rPr>
        <w:t>Abimelec continúa: "He hecho esto con buenos motivos e inocentemente".</w:t>
      </w:r>
    </w:p>
    <w:p>
      <w:pPr/>
      <w:r>
        <w:rPr>
          <w:lang w:val="es_ES" w:bidi="es_ES"/>
        </w:rPr>
      </w:r>
      <w:r>
        <w:rPr>
          <w:lang w:val="es_ES" w:bidi="es_ES"/>
        </w:rPr>
        <w:t>Todavía en el sueño, Dios responde: "Sí, sé que lo hiciste con buenos motivos e inocentemente. Por eso evité que pecaras contra mí, y por eso no dejé que la tocaras. Ahora devuélvela a su esposo, Abraham, y él orará por ti, porque es un profeta. Entonces vivirás. Pero si no se la devuelves, tú y toda tu gente morirán sin duda."</w:t>
      </w:r>
    </w:p>
    <w:p>
      <w:pPr/>
      <w:r>
        <w:rPr>
          <w:lang w:val="es_ES" w:bidi="es_ES"/>
        </w:rPr>
      </w:r>
      <w:r>
        <w:rPr>
          <w:lang w:val="es_ES" w:bidi="es_ES"/>
        </w:rPr>
        <w:t>La tercera escena sucede a la mañana siguiente. Abimelec se levanta temprano en la mañana y rápidamente convoca a todos sus funcionarios. Cuando les dice lo que sucedió, sus funcionarios están aterrorizados. Entonces Abimelec mandó a llamar a Abraham. Los funcionarios podrían haberse quedado mientras Abimelec habla con Abraham. La disculpa pública y la conversación de Abimelec con Abraham contrastan con los secretos de Abraham. Visualicen la conversación entre Abimelec y Abraham. Abimelec le pregunta a Abraham: "¿Qué nos has hecho?" ¿Qué he hecho de malo que merezca este tipo de trato, haciéndonos a mí y a mi pueblo culpables de este gran pecado? "¡Nadie debería hacer nunca lo que tú has hecho!" Abimelec hace estas preguntas sin esperar una respuesta. Entonces Abimelec le hace a Abraham una pregunta para la cual sí quiere una respuesta. "¿Por qué hiciste eso?"</w:t>
      </w:r>
    </w:p>
    <w:p>
      <w:pPr/>
      <w:r>
        <w:rPr>
          <w:lang w:val="es_ES" w:bidi="es_ES"/>
        </w:rPr>
      </w:r>
      <w:r>
        <w:rPr>
          <w:lang w:val="es_ES" w:bidi="es_ES"/>
        </w:rPr>
        <w:t>Abraham responde: "Pensé: Las personas de este lugar no respetan a Dios." Querrán a mi esposa y me matarán para llevársela.' Y realmente es mi hermana, porque tenemos el mismo padre, pero diferentes madres. Me casé con ella. Cuando Dios me llamó a dejar el hogar de mis antepasados y viajar de un lugar a otro, le pedí a ella que me hiciera un favor y que le dijera a las personas que yo era su hermano dondequiera que fuéramos."</w:t>
      </w:r>
    </w:p>
    <w:p>
      <w:pPr/>
      <w:r>
        <w:rPr>
          <w:lang w:val="es_ES" w:bidi="es_ES"/>
        </w:rPr>
      </w:r>
      <w:r>
        <w:rPr>
          <w:lang w:val="es_ES" w:bidi="es_ES"/>
        </w:rPr>
        <w:t>En la cuarta escena, visualicen la respuesta de Abimelec. Abimelec le da ovejas, vacas, esclavos y esclavas a Abraham.</w:t>
      </w:r>
    </w:p>
    <w:p>
      <w:pPr/>
      <w:r>
        <w:rPr>
          <w:lang w:val="es_ES" w:bidi="es_ES"/>
        </w:rPr>
      </w:r>
      <w:r>
        <w:rPr>
          <w:lang w:val="es_ES" w:bidi="es_ES"/>
        </w:rPr>
        <w:t xml:space="preserve">Muestren al equipo una imagen de </w:t>
      </w:r>
      <w:r>
        <w:rPr>
          <w:lang w:val="es_ES" w:bidi="es_ES"/>
        </w:rPr>
        <w:t>ovejas</w:t>
      </w:r>
      <w:r>
        <w:rPr>
          <w:lang w:val="es_ES" w:bidi="es_ES"/>
        </w:rPr>
        <w:t xml:space="preserve"> y </w:t>
      </w:r>
      <w:r>
        <w:rPr>
          <w:b/>
          <w:lang w:val="es_ES" w:bidi="es_ES"/>
        </w:rPr>
        <w:t>vacas</w:t>
      </w:r>
      <w:r>
        <w:rPr>
          <w:lang w:val="es_ES" w:bidi="es_ES"/>
        </w:rPr>
        <w:t>. Pausen este audio aquí.</w:t>
      </w:r>
    </w:p>
    <w:p>
      <w:pPr/>
      <w:r>
        <w:rPr>
          <w:lang w:val="es_ES" w:bidi="es_ES"/>
        </w:rPr>
      </w:r>
      <w:r>
        <w:rPr>
          <w:lang w:val="es_ES" w:bidi="es_ES"/>
        </w:rPr>
        <w:t>Luego Abimelec le dice a Abraham: "Escucha, mira mi territorio y vive donde quieras".</w:t>
      </w:r>
    </w:p>
    <w:p>
      <w:pPr/>
      <w:r>
        <w:rPr>
          <w:lang w:val="es_ES" w:bidi="es_ES"/>
        </w:rPr>
      </w:r>
      <w:r>
        <w:rPr>
          <w:lang w:val="es_ES" w:bidi="es_ES"/>
        </w:rPr>
        <w:t>Luego Abimelec le dice a Sara: "Escucha, le estoy dando a tu hermano 1,000 piezas de plata." Esto es para demostrar a toda tu gente aquí que eres inocente. Nadie debe sospechar que estés haciendo algo malo." Aquí, Abimelec comienza con la palabra "¡Escuchen!" eso enfatiza que está a punto de decir algo importante.</w:t>
      </w:r>
    </w:p>
    <w:p>
      <w:pPr/>
      <w:r>
        <w:rPr>
          <w:lang w:val="es_ES" w:bidi="es_ES"/>
        </w:rPr>
      </w:r>
      <w:r>
        <w:rPr>
          <w:lang w:val="es_ES" w:bidi="es_ES"/>
        </w:rPr>
        <w:t>Es posible que quieran reorganizar el orden de la escena cinco para que sea más clara. Debido a lo que le sucedió a Sara, la esposa de Abraham, Yahvé había hecho imposible que ninguna mujer del hogar de Abimelec tuviera hijos. Entonces Abraham oró por Abimelec, y Dios sanó a Abimelec, a su esposa y a sus esclavas, de modo que pudieron tener hijos.</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Génesis 20:1–18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cinco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Sara</w:t>
      </w:r>
    </w:p>
    <w:p>
      <w:pPr>
        <w:pStyle w:val="ListBullet"/>
        <w:spacing w:line="240" w:lineRule="auto"/>
        <w:ind w:left="720"/>
      </w:pPr>
      <w:r>
        <w:rPr>
          <w:lang w:val="es_ES" w:bidi="es_ES"/>
        </w:rPr>
      </w:r>
      <w:r>
        <w:rPr>
          <w:lang w:val="es_ES" w:bidi="es_ES"/>
        </w:rPr>
        <w:t>El rey Abimelec</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Los funcionarios de Abimelec</w:t>
      </w:r>
    </w:p>
    <w:p>
      <w:pPr>
        <w:pStyle w:val="ListBullet"/>
        <w:spacing w:line="240" w:lineRule="auto"/>
        <w:ind w:left="720"/>
      </w:pPr>
      <w:r>
        <w:rPr>
          <w:lang w:val="es_ES" w:bidi="es_ES"/>
        </w:rPr>
      </w:r>
      <w:r>
        <w:rPr>
          <w:lang w:val="es_ES" w:bidi="es_ES"/>
        </w:rPr>
        <w:t>y el hogar de Abimelec, incluidas su esposa y sus esclavas</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actúen la historia sin hacer pausas. Presten atención al diálogo, la fluidez, la trama y la cronología de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actúen el pasaje.</w:t>
      </w:r>
    </w:p>
    <w:p>
      <w:pPr/>
      <w:r>
        <w:rPr>
          <w:lang w:val="es_ES" w:bidi="es_ES"/>
        </w:rPr>
      </w:r>
      <w:r>
        <w:rPr>
          <w:lang w:val="es_ES" w:bidi="es_ES"/>
        </w:rPr>
        <w:t>El grupo debe actuar este pasaje por segunda vez. En ciertos momentos de la dramatización, hagan una pausa y pregunten a la persona que está interpretando el personaje: ¿Qué estás sintiendo o pensando? La persona que está interpretando el personaje debe responder qué es lo que está sintiendo o pensando como si fuera ese personaje. Luego, reanuden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Más tarde, Abraham se muda de donde vive. Se mueve hacia el área del Néguev y vive entre Cades y Shur. Durante un tiempo vive en Gerar, y mientras vive allí, les dice a las personas que su esposa Sara es su hermana. Por lo tanto, el rey Abimelec de Gerar envía a buscar a Sara y se la lleva.</w:t>
      </w:r>
    </w:p>
    <w:p>
      <w:pPr/>
      <w:r>
        <w:rPr>
          <w:lang w:val="es_ES" w:bidi="es_ES"/>
        </w:rPr>
      </w:r>
      <w:r>
        <w:rPr>
          <w:lang w:val="es_ES" w:bidi="es_ES"/>
        </w:rPr>
        <w:t>Pero Dios se le aparece a Abimelec una noche en sueños. Dios dice: "Vas a morir, porque la mujer que tomaste ya está casada".</w:t>
      </w:r>
    </w:p>
    <w:p>
      <w:pPr/>
      <w:r>
        <w:rPr>
          <w:lang w:val="es_ES" w:bidi="es_ES"/>
        </w:rPr>
      </w:r>
      <w:r>
        <w:rPr>
          <w:lang w:val="es_ES" w:bidi="es_ES"/>
        </w:rPr>
        <w:t>Como Abimelec no se había acostado con Sara, respondió: "Señor, o mi señor, ¿destruirás a una nación que no ha hecho nada malo?" ¿No me dijo Abraham que ella es su hermana, y no dijo también Sara que Abraham es su hermano? He hecho esto inocentemente y con buena conciencia."</w:t>
      </w:r>
    </w:p>
    <w:p>
      <w:pPr/>
      <w:r>
        <w:rPr>
          <w:lang w:val="es_ES" w:bidi="es_ES"/>
        </w:rPr>
      </w:r>
      <w:r>
        <w:rPr>
          <w:lang w:val="es_ES" w:bidi="es_ES"/>
        </w:rPr>
        <w:t>Pausen la actuación. Pregúntenle a la persona que interpreta a Abimelec: "¿Qué estás sintiendo o pensando?" La persona podría responder cosas como: "¡Estoy aterrorizado y sorprendido!" o "Le ruego a Dios que no nos mate a mí y a mi pueblo porque accidentalmente he tomado a una mujer casada". Reanuden la actuación.</w:t>
      </w:r>
    </w:p>
    <w:p>
      <w:pPr/>
      <w:r>
        <w:rPr>
          <w:lang w:val="es_ES" w:bidi="es_ES"/>
        </w:rPr>
      </w:r>
      <w:r>
        <w:rPr>
          <w:lang w:val="es_ES" w:bidi="es_ES"/>
        </w:rPr>
        <w:t>Entonces Dios le dice a Abimelec en el sueño: "Sí, sé que hiciste esto inocentemente y con buena conciencia, por lo que te guardé de pecar contra mí." Por eso no dejé que la tocaras. Ahora devuelve a la esposa de Abraham, porque él es un profeta. Orará por ustedes, y vivirán. "Pero si no la devuelves, tú y tu pueblo morirán".</w:t>
      </w:r>
    </w:p>
    <w:p>
      <w:pPr/>
      <w:r>
        <w:rPr>
          <w:lang w:val="es_ES" w:bidi="es_ES"/>
        </w:rPr>
      </w:r>
      <w:r>
        <w:rPr>
          <w:lang w:val="es_ES" w:bidi="es_ES"/>
        </w:rPr>
        <w:t>Pausen la actuación. Pregúntenle a la persona que interpreta a Dios: "¿Qué estás sintiendo o pensando?" La persona podría responder cosas como: "Quiero darle a Abimelec la oportunidad de hacer lo correcto", o "Quiero advertirle a Abimelec que no se acueste con Sara y que la devuelva a Abraham". Reanuden la actuación.</w:t>
      </w:r>
    </w:p>
    <w:p>
      <w:pPr/>
      <w:r>
        <w:rPr>
          <w:lang w:val="es_ES" w:bidi="es_ES"/>
        </w:rPr>
      </w:r>
      <w:r>
        <w:rPr>
          <w:lang w:val="es_ES" w:bidi="es_ES"/>
        </w:rPr>
        <w:t xml:space="preserve">Abimelec se levanta temprano a la mañana siguiente y convoca a todos sus funcionarios. Cuando les dice lo que ha sucedido, están aterrorizados. Luego Abimelec convoca a Abraham. Le dice a Abraham: "¿Qué nos has hecho?" ¿Qué mal te he hecho para que me hayas hecho a mí y a mi pueblo hacer algo tan terrible? Me has hecho cosas que nunca deben hacerse. Ahora dime, ¿por qué hiciste esto?" </w:t>
      </w:r>
    </w:p>
    <w:p>
      <w:pPr/>
      <w:r>
        <w:rPr>
          <w:lang w:val="es_ES" w:bidi="es_ES"/>
        </w:rPr>
      </w:r>
      <w:r>
        <w:rPr>
          <w:lang w:val="es_ES" w:bidi="es_ES"/>
        </w:rPr>
        <w:t>Pausen la actuación. Pregúntenle a la persona que interpreta a Abimelec: "¿Qué estás sintiendo o pensando?" La persona podría responder cosas como: "Estoy aterrorizado", o "Estoy muy enojado porque Abraham me haya puesto en esta situación", o "No quiero hacer nada en secreto, y quiero asegurarme de arreglar este problema en público". Reanuden la actuación.</w:t>
      </w:r>
    </w:p>
    <w:p>
      <w:pPr/>
      <w:r>
        <w:rPr>
          <w:lang w:val="es_ES" w:bidi="es_ES"/>
        </w:rPr>
      </w:r>
      <w:r>
        <w:rPr>
          <w:lang w:val="es_ES" w:bidi="es_ES"/>
        </w:rPr>
        <w:t>Abraham responde: "Me dije a mí mismo que no hay temor de Dios aquí y que la gente querría a mi esposa y me mataría para tenerla. Y realmente es mi hermana. Tenemos el mismo padre, pero diferentes madres, y ella se convirtió en mi esposa. "Cuando Dios me dijo que dejara la casa de mi padre y viajara de un lugar a otro, le pedí a Sara que me mostrara su lealtad diciéndole a la gente que soy su hermano".</w:t>
      </w:r>
    </w:p>
    <w:p>
      <w:pPr/>
      <w:r>
        <w:rPr>
          <w:lang w:val="es_ES" w:bidi="es_ES"/>
        </w:rPr>
      </w:r>
      <w:r>
        <w:rPr>
          <w:lang w:val="es_ES" w:bidi="es_ES"/>
        </w:rPr>
        <w:t>Pausen la actuación. Pregúntenle a la persona que interpreta a Abraham: "¿Qué estás sintiendo o pensando?" La persona podría responder cosas como: "Estoy tratando de poner excusas", o "Estoy tratando de explicar lo que sucedió", o "Tengo miedo de lo que Abimelec hará a continuación". Reanuden la actuación.</w:t>
      </w:r>
    </w:p>
    <w:p>
      <w:pPr/>
      <w:r>
        <w:rPr>
          <w:lang w:val="es_ES" w:bidi="es_ES"/>
        </w:rPr>
      </w:r>
      <w:r>
        <w:rPr>
          <w:lang w:val="es_ES" w:bidi="es_ES"/>
        </w:rPr>
        <w:t>Luego Abimelec le da a Abraham algunas ovejas, cabras, vacas, y siervos y siervas. También le devolvió a Sara a Abraham. Entonces Abimelec dijo: "Mira mi tierra y elige cualquier lugar donde te gustaría vivir." Y Abimelec le dice a Sara: "Mira, estoy dándole a tu hermano 1.000 monedas de plata para mostrar a todos los que están contigo que no has hecho nada malo".</w:t>
      </w:r>
    </w:p>
    <w:p>
      <w:pPr/>
      <w:r>
        <w:rPr>
          <w:lang w:val="es_ES" w:bidi="es_ES"/>
        </w:rPr>
      </w:r>
      <w:r>
        <w:rPr>
          <w:lang w:val="es_ES" w:bidi="es_ES"/>
        </w:rPr>
        <w:t>Terminen la dramatización. Pregúntenle a la persona que interpreta a Abimelec: "¿Qué estás sintiendo o pensando?" La persona podría responder cosas como: "Quiero asegurarme de que Sara no esté avergonzada ni apenada", o "Esto es lo que debo hacer para compensar el haber tomado a Sara, una mujer casada".</w:t>
      </w:r>
    </w:p>
    <w:p>
      <w:pPr/>
      <w:r>
        <w:rPr>
          <w:lang w:val="es_ES" w:bidi="es_ES"/>
        </w:rPr>
      </w:r>
      <w:r>
        <w:rPr>
          <w:lang w:val="es_ES" w:bidi="es_ES"/>
        </w:rPr>
        <w:t>Yahvé había evitado que todas las mujeres del hogar de Abimelec tuvieran hijos debido a la esposa de Abraham, Sara. Entonces, Abraham oró a Dios, y Dios sanó a Abimelec, a su esposa y a sus esclavas para que pudieran tener hijos nuevamente.</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Génesis 20:1–18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La palabra general para </w:t>
      </w:r>
      <w:r>
        <w:rPr>
          <w:b/>
          <w:lang w:val="es_ES" w:bidi="es_ES"/>
        </w:rPr>
        <w:t>Dios</w:t>
      </w:r>
      <w:r>
        <w:rPr>
          <w:lang w:val="es_ES" w:bidi="es_ES"/>
        </w:rPr>
        <w:t xml:space="preserve">, </w:t>
      </w:r>
      <w:r>
        <w:rPr>
          <w:b/>
          <w:lang w:val="es_ES" w:bidi="es_ES"/>
        </w:rPr>
        <w:t>Elohim</w:t>
      </w:r>
      <w:r>
        <w:rPr>
          <w:lang w:val="es_ES" w:bidi="es_ES"/>
        </w:rPr>
        <w:t xml:space="preserve">, se usa a lo largo de este pasaje hasta el final. Usen la misma palabra que han usado en las historias anteriores para Dios, y recuerden que </w:t>
      </w:r>
      <w:r>
        <w:rPr>
          <w:lang w:val="es_ES" w:bidi="es_ES"/>
        </w:rPr>
        <w:t>Dios</w:t>
      </w:r>
      <w:r>
        <w:rPr>
          <w:lang w:val="es_ES" w:bidi="es_ES"/>
        </w:rPr>
        <w:t xml:space="preserve"> está en el Glosario Principal.</w:t>
      </w:r>
    </w:p>
    <w:p>
      <w:pPr/>
      <w:r>
        <w:rPr>
          <w:lang w:val="es_ES" w:bidi="es_ES"/>
        </w:rPr>
      </w:r>
      <w:r>
        <w:rPr>
          <w:lang w:val="es_ES" w:bidi="es_ES"/>
        </w:rPr>
        <w:t xml:space="preserve">Más tarde, Abraham se dirigió al sur hacia el Néguev. Vivió por un tiempo entre Shur y Cades. Luego vivió en Gerar por algún tiempo. Mientras vivía allí, Abraham presentó a su esposa, Sara, diciéndoles a las personas que era su hermana. Entonces, el </w:t>
      </w:r>
      <w:r>
        <w:rPr>
          <w:b/>
          <w:lang w:val="es_ES" w:bidi="es_ES"/>
        </w:rPr>
        <w:t>rey</w:t>
      </w:r>
      <w:r>
        <w:rPr>
          <w:lang w:val="es_ES" w:bidi="es_ES"/>
        </w:rPr>
        <w:t xml:space="preserve"> Abimelec envió a llamar a Sara y la tomó. Un rey era alguien que gobernaba sobre una ciudad o territorio. Usen la misma palabra para rey que usaron en las historias anteriores. </w:t>
      </w:r>
      <w:r>
        <w:rPr>
          <w:lang w:val="es_ES" w:bidi="es_ES"/>
        </w:rPr>
        <w:t>Rey</w:t>
      </w:r>
      <w:r>
        <w:rPr>
          <w:lang w:val="es_ES" w:bidi="es_ES"/>
        </w:rPr>
        <w:t xml:space="preserve"> está en el Glosario Principal.</w:t>
      </w:r>
    </w:p>
    <w:p>
      <w:pPr/>
      <w:r>
        <w:rPr>
          <w:lang w:val="es_ES" w:bidi="es_ES"/>
        </w:rPr>
      </w:r>
      <w:r>
        <w:rPr>
          <w:lang w:val="es_ES" w:bidi="es_ES"/>
        </w:rPr>
        <w:t xml:space="preserve">Una noche, Dios vino a Abimelec en un </w:t>
      </w:r>
      <w:r>
        <w:rPr>
          <w:b/>
          <w:lang w:val="es_ES" w:bidi="es_ES"/>
        </w:rPr>
        <w:t>sueño</w:t>
      </w:r>
      <w:r>
        <w:rPr>
          <w:lang w:val="es_ES" w:bidi="es_ES"/>
        </w:rPr>
        <w:t xml:space="preserve">. Dios dijo: "Vas a morir, porque la mujer que tomaste ya está casada". Un sueño generalmente sucede cuando alguien está dormido. Para obtener más información sobre el sueño, busquen </w:t>
      </w:r>
      <w:r>
        <w:rPr>
          <w:lang w:val="es_ES" w:bidi="es_ES"/>
        </w:rPr>
        <w:t>sueño</w:t>
      </w:r>
      <w:r>
        <w:rPr>
          <w:lang w:val="es_ES" w:bidi="es_ES"/>
        </w:rPr>
        <w:t xml:space="preserve"> en el Glosario Principal.</w:t>
      </w:r>
    </w:p>
    <w:p>
      <w:pPr/>
      <w:r>
        <w:rPr>
          <w:lang w:val="es_ES" w:bidi="es_ES"/>
        </w:rPr>
      </w:r>
      <w:r>
        <w:rPr>
          <w:lang w:val="es_ES" w:bidi="es_ES"/>
        </w:rPr>
        <w:t>Abimelec no había dormido con Sara, por lo que respondió: "</w:t>
      </w:r>
      <w:r>
        <w:rPr>
          <w:b/>
          <w:lang w:val="es_ES" w:bidi="es_ES"/>
        </w:rPr>
        <w:t>Adonai</w:t>
      </w:r>
      <w:r>
        <w:rPr>
          <w:lang w:val="es_ES" w:bidi="es_ES"/>
        </w:rPr>
        <w:t xml:space="preserve">, </w:t>
      </w:r>
      <w:r>
        <w:rPr>
          <w:b/>
          <w:lang w:val="es_ES" w:bidi="es_ES"/>
        </w:rPr>
        <w:t>Señor</w:t>
      </w:r>
      <w:r>
        <w:rPr>
          <w:lang w:val="es_ES" w:bidi="es_ES"/>
        </w:rPr>
        <w:t xml:space="preserve">, o </w:t>
      </w:r>
      <w:r>
        <w:rPr>
          <w:b/>
          <w:lang w:val="es_ES" w:bidi="es_ES"/>
        </w:rPr>
        <w:t>caballero</w:t>
      </w:r>
      <w:r>
        <w:rPr>
          <w:lang w:val="es_ES" w:bidi="es_ES"/>
        </w:rPr>
        <w:t xml:space="preserve">, ¿destruirías una </w:t>
      </w:r>
      <w:r>
        <w:rPr>
          <w:b/>
          <w:lang w:val="es_ES" w:bidi="es_ES"/>
        </w:rPr>
        <w:t>nación inocente</w:t>
      </w:r>
      <w:r>
        <w:rPr>
          <w:lang w:val="es_ES" w:bidi="es_ES"/>
        </w:rPr>
        <w:t xml:space="preserve">?" Aquí, Abimelec usa la palabra Adonai para referirse a Dios. Adonai era un término de respeto que significaba amo, señor o caballero. Busquen </w:t>
      </w:r>
      <w:r>
        <w:rPr>
          <w:lang w:val="es_ES" w:bidi="es_ES"/>
        </w:rPr>
        <w:t>Adonai</w:t>
      </w:r>
      <w:r>
        <w:rPr>
          <w:lang w:val="es_ES" w:bidi="es_ES"/>
        </w:rPr>
        <w:t xml:space="preserve"> o </w:t>
      </w:r>
      <w:r>
        <w:rPr>
          <w:lang w:val="es_ES" w:bidi="es_ES"/>
        </w:rPr>
        <w:t>Señor</w:t>
      </w:r>
      <w:r>
        <w:rPr>
          <w:lang w:val="es_ES" w:bidi="es_ES"/>
        </w:rPr>
        <w:t xml:space="preserve"> en el Glosario Principal y usen la misma palabra aquí que usaron en las historias anteriores.</w:t>
      </w:r>
    </w:p>
    <w:p>
      <w:pPr/>
      <w:r>
        <w:rPr>
          <w:lang w:val="es_ES" w:bidi="es_ES"/>
        </w:rPr>
      </w:r>
      <w:r>
        <w:rPr>
          <w:b/>
          <w:lang w:val="es_ES" w:bidi="es_ES"/>
        </w:rPr>
        <w:t>Nación</w:t>
      </w:r>
      <w:r>
        <w:rPr>
          <w:lang w:val="es_ES" w:bidi="es_ES"/>
        </w:rPr>
        <w:t xml:space="preserve"> se refiere a un grupo de personas que tienen un territorio y un gobierno específicos. Para obtener más información sobre la nación, busquen </w:t>
      </w:r>
      <w:r>
        <w:rPr>
          <w:lang w:val="es_ES" w:bidi="es_ES"/>
        </w:rPr>
        <w:t>nación</w:t>
      </w:r>
      <w:r>
        <w:rPr>
          <w:lang w:val="es_ES" w:bidi="es_ES"/>
        </w:rPr>
        <w:t xml:space="preserve"> en el Glosario Principal.</w:t>
      </w:r>
    </w:p>
    <w:p>
      <w:pPr/>
      <w:r>
        <w:rPr>
          <w:lang w:val="es_ES" w:bidi="es_ES"/>
        </w:rPr>
      </w:r>
      <w:r>
        <w:rPr>
          <w:lang w:val="es_ES" w:bidi="es_ES"/>
        </w:rPr>
        <w:t xml:space="preserve">Dios respondió: "Sé que has hecho esto con buena conciencia e inocentemente." "Impedí que </w:t>
      </w:r>
      <w:r>
        <w:rPr>
          <w:b/>
          <w:lang w:val="es_ES" w:bidi="es_ES"/>
        </w:rPr>
        <w:t>pecaras</w:t>
      </w:r>
      <w:r>
        <w:rPr>
          <w:lang w:val="es_ES" w:bidi="es_ES"/>
        </w:rPr>
        <w:t xml:space="preserve"> contra mí, y no dejé que la tocaras." El pecado se refiere a un acto de desobediencia a Dios. Busquen </w:t>
      </w:r>
      <w:r>
        <w:rPr>
          <w:lang w:val="es_ES" w:bidi="es_ES"/>
        </w:rPr>
        <w:t>pecado</w:t>
      </w:r>
      <w:r>
        <w:rPr>
          <w:lang w:val="es_ES" w:bidi="es_ES"/>
        </w:rPr>
        <w:t xml:space="preserve"> en el Glosario Principal y usen aquí la misma palabra que usaron en las historias anteriores.</w:t>
      </w:r>
    </w:p>
    <w:p>
      <w:pPr/>
      <w:r>
        <w:rPr>
          <w:lang w:val="es_ES" w:bidi="es_ES"/>
        </w:rPr>
      </w:r>
      <w:r>
        <w:rPr>
          <w:lang w:val="es_ES" w:bidi="es_ES"/>
        </w:rPr>
        <w:t xml:space="preserve">Dios continuó: "Devuélvele la esposa de Abraham, porque es un </w:t>
      </w:r>
      <w:r>
        <w:rPr>
          <w:b/>
          <w:lang w:val="es_ES" w:bidi="es_ES"/>
        </w:rPr>
        <w:t>profeta</w:t>
      </w:r>
      <w:r>
        <w:rPr>
          <w:lang w:val="es_ES" w:bidi="es_ES"/>
        </w:rPr>
        <w:t>". Un profeta es alguien que recibe un llamado y un mensaje de Dios, lleva el mensaje de Dios a las personas y sabe que su trabajo más importante es llevar el mensaje de Dios a las personas. Aquí, profeta se refiere a alguien que tiene una relación cercana con Dios y habla con Dios.</w:t>
      </w:r>
    </w:p>
    <w:p>
      <w:pPr/>
      <w:r>
        <w:rPr>
          <w:lang w:val="es_ES" w:bidi="es_ES"/>
        </w:rPr>
      </w:r>
      <w:r>
        <w:rPr>
          <w:lang w:val="es_ES" w:bidi="es_ES"/>
        </w:rPr>
        <w:t xml:space="preserve">Deténganse aquí y conversen en grupo: ¿Qué palabra usarán para profeta? Para obtener más información sobre la palabra profeta, busquen </w:t>
      </w:r>
      <w:r>
        <w:rPr>
          <w:lang w:val="es_ES" w:bidi="es_ES"/>
        </w:rPr>
        <w:t>profeta</w:t>
      </w:r>
      <w:r>
        <w:rPr>
          <w:lang w:val="es_ES" w:bidi="es_ES"/>
        </w:rPr>
        <w:t xml:space="preserve"> en el Glosario Principal. Pausen este audio aquí.</w:t>
      </w:r>
    </w:p>
    <w:p>
      <w:pPr/>
      <w:r>
        <w:rPr>
          <w:lang w:val="es_ES" w:bidi="es_ES"/>
        </w:rPr>
      </w:r>
      <w:r>
        <w:rPr>
          <w:lang w:val="es_ES" w:bidi="es_ES"/>
        </w:rPr>
        <w:t xml:space="preserve">Dios continuó: "Abraham </w:t>
      </w:r>
      <w:r>
        <w:rPr>
          <w:b/>
          <w:lang w:val="es_ES" w:bidi="es_ES"/>
        </w:rPr>
        <w:t>orará</w:t>
      </w:r>
      <w:r>
        <w:rPr>
          <w:lang w:val="es_ES" w:bidi="es_ES"/>
        </w:rPr>
        <w:t xml:space="preserve"> por ti, y vivirás." Pero si no devuelves a Sara, tú y tu pueblo definitivamente morirán." Aquí, la palabra "orar" significa hacer una petición urgente a Dios por alguien más. Para obtener más información sobre la palabra "orar", busquen </w:t>
      </w:r>
      <w:r>
        <w:rPr>
          <w:lang w:val="es_ES" w:bidi="es_ES"/>
        </w:rPr>
        <w:t>orar</w:t>
      </w:r>
      <w:r>
        <w:rPr>
          <w:lang w:val="es_ES" w:bidi="es_ES"/>
        </w:rPr>
        <w:t xml:space="preserve"> en el Glosario Principal.</w:t>
      </w:r>
    </w:p>
    <w:p>
      <w:pPr/>
      <w:r>
        <w:rPr>
          <w:lang w:val="es_ES" w:bidi="es_ES"/>
        </w:rPr>
      </w:r>
      <w:r>
        <w:rPr>
          <w:lang w:val="es_ES" w:bidi="es_ES"/>
        </w:rPr>
        <w:t xml:space="preserve">Abraham explicó su mentira. Dijo: "Definitivamente no hay </w:t>
      </w:r>
      <w:r>
        <w:rPr>
          <w:b/>
          <w:lang w:val="es_ES" w:bidi="es_ES"/>
        </w:rPr>
        <w:t>temor de Dios</w:t>
      </w:r>
      <w:r>
        <w:rPr>
          <w:lang w:val="es_ES" w:bidi="es_ES"/>
        </w:rPr>
        <w:t xml:space="preserve"> en este lugar". Me matarán para quedarse con mi esposa." Temor de Dios significa tener reverencia, honor y respeto por Dios. Esto muestra una santa reverencia o el pavor al castigo. El miedo se puede expresar como una obediencia positiva causada por la reverencia hacia Dios o una obediencia negativa causada por la amenaza de castigo de Dios. El temor de Dios es una parte importante de la fe en Dios.</w:t>
      </w:r>
    </w:p>
    <w:p>
      <w:pPr/>
      <w:r>
        <w:rPr>
          <w:lang w:val="es_ES" w:bidi="es_ES"/>
        </w:rPr>
      </w:r>
      <w:r>
        <w:rPr>
          <w:lang w:val="es_ES" w:bidi="es_ES"/>
        </w:rPr>
        <w:t xml:space="preserve">Deténganse aquí y conversen en grupo. ¿Cómo hablarán del "temor de Dios"? Para obtener más información sobre la frase "temor de Dios", busquen </w:t>
      </w:r>
      <w:r>
        <w:rPr>
          <w:lang w:val="es_ES" w:bidi="es_ES"/>
        </w:rPr>
        <w:t>temor de Dios</w:t>
      </w:r>
      <w:r>
        <w:rPr>
          <w:lang w:val="es_ES" w:bidi="es_ES"/>
        </w:rPr>
        <w:t xml:space="preserve"> en el Glosario Principal. Pausen este audio aquí.</w:t>
      </w:r>
    </w:p>
    <w:p>
      <w:pPr/>
      <w:r>
        <w:rPr>
          <w:lang w:val="es_ES" w:bidi="es_ES"/>
        </w:rPr>
      </w:r>
      <w:r>
        <w:rPr>
          <w:lang w:val="es_ES" w:bidi="es_ES"/>
        </w:rPr>
        <w:t xml:space="preserve">Abraham continuó: "Además, realmente es mi hermana. Tenemos el mismo padre, pero diferentes madres, y me casé con ella. Cuando Dios me hizo viajar de un lugar a otro, lejos del </w:t>
      </w:r>
      <w:r>
        <w:rPr>
          <w:b/>
          <w:lang w:val="es_ES" w:bidi="es_ES"/>
        </w:rPr>
        <w:t>hogar</w:t>
      </w:r>
      <w:r>
        <w:rPr>
          <w:lang w:val="es_ES" w:bidi="es_ES"/>
        </w:rPr>
        <w:t xml:space="preserve"> de mi padre, le dije a Sara: 'Así es como puedes mostrarme tu </w:t>
      </w:r>
      <w:r>
        <w:rPr>
          <w:b/>
          <w:lang w:val="es_ES" w:bidi="es_ES"/>
        </w:rPr>
        <w:t>amor</w:t>
      </w:r>
      <w:r>
        <w:rPr>
          <w:lang w:val="es_ES" w:bidi="es_ES"/>
        </w:rPr>
        <w:t xml:space="preserve">. Dondequiera que vayamos, di: 'Es mi hermano'". Hogar se refiere a todas las personas que viven con el padre de Abraham, incluidos los miembros de la familia, los siervos y los esclavos. Para obtener más información sobre la palabra hogar, busquen </w:t>
      </w:r>
      <w:r>
        <w:rPr>
          <w:lang w:val="es_ES" w:bidi="es_ES"/>
        </w:rPr>
        <w:t>hogar</w:t>
      </w:r>
      <w:r>
        <w:rPr>
          <w:lang w:val="es_ES" w:bidi="es_ES"/>
        </w:rPr>
        <w:t xml:space="preserve"> en el Glosario Principal y traduzcan de la misma manera que lo han hecho en los pasajes anteriores. Aquí, "amor" significa lealtad o bondad.</w:t>
      </w:r>
    </w:p>
    <w:p>
      <w:pPr/>
      <w:r>
        <w:rPr>
          <w:lang w:val="es_ES" w:bidi="es_ES"/>
        </w:rPr>
      </w:r>
      <w:r>
        <w:rPr>
          <w:lang w:val="es_ES" w:bidi="es_ES"/>
        </w:rPr>
        <w:t xml:space="preserve">Abimelec le dio a Abraham muchos regalos. Abimelec le da a Abraham </w:t>
      </w:r>
      <w:r>
        <w:rPr>
          <w:b/>
          <w:lang w:val="es_ES" w:bidi="es_ES"/>
        </w:rPr>
        <w:t>ganado lanar</w:t>
      </w:r>
      <w:r>
        <w:rPr>
          <w:lang w:val="es_ES" w:bidi="es_ES"/>
        </w:rPr>
        <w:t>, que incluye tanto ovejas como cabras.</w:t>
      </w:r>
    </w:p>
    <w:p>
      <w:pPr/>
      <w:r>
        <w:rPr>
          <w:lang w:val="es_ES" w:bidi="es_ES"/>
        </w:rPr>
      </w:r>
      <w:r>
        <w:rPr>
          <w:lang w:val="es_ES" w:bidi="es_ES"/>
        </w:rPr>
        <w:t xml:space="preserve">Entonces Abraham oró a Dios, y Dios </w:t>
      </w:r>
      <w:r>
        <w:rPr>
          <w:b/>
          <w:lang w:val="es_ES" w:bidi="es_ES"/>
        </w:rPr>
        <w:t>sanó</w:t>
      </w:r>
      <w:r>
        <w:rPr>
          <w:lang w:val="es_ES" w:bidi="es_ES"/>
        </w:rPr>
        <w:t xml:space="preserve"> a Abimelec, a su esposa y a sus siervas para que pudieran tener hijos. Aquí, "sanar" significa restaurar el bienestar de alguien o algo.</w:t>
      </w:r>
    </w:p>
    <w:p>
      <w:pPr/>
      <w:r>
        <w:rPr>
          <w:lang w:val="es_ES" w:bidi="es_ES"/>
        </w:rPr>
      </w:r>
      <w:r>
        <w:rPr>
          <w:b/>
          <w:lang w:val="es_ES" w:bidi="es_ES"/>
        </w:rPr>
        <w:t>Dios</w:t>
      </w:r>
      <w:r>
        <w:rPr>
          <w:lang w:val="es_ES" w:bidi="es_ES"/>
        </w:rPr>
        <w:t xml:space="preserve"> había impedido que tuvieran hijos debido a lo que sucedió con la esposa de Abraham, Sara. Esta última parte de la historia usa el nombre personal </w:t>
      </w:r>
      <w:r>
        <w:rPr>
          <w:b/>
          <w:lang w:val="es_ES" w:bidi="es_ES"/>
        </w:rPr>
        <w:t>Yahvé</w:t>
      </w:r>
      <w:r>
        <w:rPr>
          <w:lang w:val="es_ES" w:bidi="es_ES"/>
        </w:rPr>
        <w:t xml:space="preserve"> para Dios. Para obtener más información sobre la palabra Yahvé, busquen </w:t>
      </w:r>
      <w:r>
        <w:rPr>
          <w:lang w:val="es_ES" w:bidi="es_ES"/>
        </w:rPr>
        <w:t>Yahvé</w:t>
      </w:r>
      <w:r>
        <w:rPr>
          <w:lang w:val="es_ES" w:bidi="es_ES"/>
        </w:rPr>
        <w:t xml:space="preserve"> en el Glosario Principal. Usen la misma palabra para Yahvé que usaron en los pasajes anteriores.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21:1–21</w:t>
      </w:r>
      <w:r>
        <w:rPr>
          <w:lang w:val="es_ES" w:bidi="es_ES"/>
        </w:rPr>
      </w:r>
    </w:p>
    <w:p>
      <w:pPr>
        <w:pStyle w:val="Heading3"/>
      </w:pPr>
      <w:r>
        <w:rPr>
          <w:lang w:val="es_ES" w:bidi="es_ES"/>
        </w:rPr>
        <w:t>Escuchar con el corazón</w:t>
      </w:r>
    </w:p>
    <w:p>
      <w:pPr/>
      <w:r>
        <w:rPr>
          <w:lang w:val="es_ES" w:bidi="es_ES"/>
        </w:rPr>
      </w:r>
      <w:r>
        <w:rPr>
          <w:lang w:val="es_ES" w:bidi="es_ES"/>
        </w:rPr>
        <w:t>En este paso, escuchen Génesis 21:1–21 y guárdenlo en sus corazones. Escuchen una versión en audio de Génesis 21:1–21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necesite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Génesis 21:1–21 en la traducción que sea más fácil de entender.</w:t>
      </w:r>
    </w:p>
    <w:p>
      <w:pPr/>
      <w:r>
        <w:rPr>
          <w:lang w:val="es_ES" w:bidi="es_ES"/>
        </w:rPr>
      </w:r>
      <w:r>
        <w:rPr>
          <w:lang w:val="es_ES" w:bidi="es_ES"/>
        </w:rPr>
        <w:t>En esta historia, Dios mantiene la promesa que les hizo a Sara y a Abraham y bendice a Sara con un hijo. Esta historia también describe lo que sucedió al primer hijo de Abraham, Ismael, y a Agar, la esclava que dio a luz a Ismael. Esta historia usa la palabra general para Dios, excepto al comienzo de la historia, cuando Yahvé visitó a Sara e hizo por ella lo que había prometido.</w:t>
      </w:r>
    </w:p>
    <w:p>
      <w:pPr/>
      <w:r>
        <w:rPr>
          <w:lang w:val="es_ES" w:bidi="es_ES"/>
        </w:rPr>
      </w:r>
      <w:r>
        <w:rPr>
          <w:lang w:val="es_ES" w:bidi="es_ES"/>
        </w:rPr>
        <w:t>Yahvé visitó a Sara como dijo que lo haría. Cuando Dios visitaba a alguien, generalmente significaba que algo especial estaba a punto de suceder. Cuando Dios visitaba a mujeres sin hijos, generalmente significaba que Dios les daría el regalo de un hijo. Aquí, significa que Dios bendijo a Sara con el hijo que le había prometido.</w:t>
      </w:r>
    </w:p>
    <w:p>
      <w:pPr/>
      <w:r>
        <w:rPr>
          <w:lang w:val="es_ES" w:bidi="es_ES"/>
        </w:rPr>
      </w:r>
      <w:r>
        <w:rPr>
          <w:lang w:val="es_ES" w:bidi="es_ES"/>
        </w:rPr>
        <w:t>Y Yahvé hizo por Sara lo que había prometido. Sara quedó embarazada y dio a luz a un hijo para Abraham cuando Abraham era anciano. Sara dio a luz exactamente cuando Dios dijo que lo haría, cuando los tres visitantes visitaron a Abraham y a Sara y dijeron que ella tendría un bebé. Abraham llamó al hijo que Sara le dio Isaac.</w:t>
      </w:r>
    </w:p>
    <w:p>
      <w:pPr/>
      <w:r>
        <w:rPr>
          <w:lang w:val="es_ES" w:bidi="es_ES"/>
        </w:rPr>
      </w:r>
      <w:r>
        <w:rPr>
          <w:lang w:val="es_ES" w:bidi="es_ES"/>
        </w:rPr>
        <w:t>Abraham circuncidó a Isaac cuando Isaac tenía ocho días, tal como Dios le había dicho. Recuerden que la circuncisión es la costumbre de cortar la piel suelta del extremo del pene de un niño. Esto cumplió parte del pacto que Dios había hecho con Abraham. Abraham tenía 100 años cuando Isaac nació.</w:t>
      </w:r>
    </w:p>
    <w:p>
      <w:pPr/>
      <w:r>
        <w:rPr>
          <w:lang w:val="es_ES" w:bidi="es_ES"/>
        </w:rPr>
      </w:r>
      <w:r>
        <w:rPr>
          <w:lang w:val="es_ES" w:bidi="es_ES"/>
        </w:rPr>
        <w:t>Y Sara dijo: "Dios me ha traído risa. Todos los que escuchen sobre esto se reirán conmigo." La risa se refiere al pasaje anterior, cuando Dios le dijo a Sara que le daría un hijo. Cuando Sara escuchó a Dios, se rió con incredulidad, por lo que Dios le dijo a Abraham que llamara al bebé Isaac. Pero ahora Sara se está riendo con alegría.</w:t>
      </w:r>
    </w:p>
    <w:p>
      <w:pPr/>
      <w:r>
        <w:rPr>
          <w:lang w:val="es_ES" w:bidi="es_ES"/>
        </w:rPr>
      </w:r>
      <w:r>
        <w:rPr>
          <w:lang w:val="es_ES" w:bidi="es_ES"/>
        </w:rPr>
        <w:t>Sara continúa: "¿Quién le habría dicho a Abraham que yo amamantaría a un niño?" Pero he dado a luz a un hijo para Abraham siendo él ya un anciano. Sara "amamantará" a un niño, o alimentará a Isaac con su leche. Esto significa que Sara será la que dará a luz al bebé.</w:t>
      </w:r>
    </w:p>
    <w:p>
      <w:pPr/>
      <w:r>
        <w:rPr>
          <w:lang w:val="es_ES" w:bidi="es_ES"/>
        </w:rPr>
      </w:r>
      <w:r>
        <w:rPr>
          <w:lang w:val="es_ES" w:bidi="es_ES"/>
        </w:rPr>
        <w:t>Después de algún tiempo, Sara ya no alimentó a Isaac con su leche. Esto significaba que Isaac tenía unos tres años. Ese día, Abraham preparó un gran banquete. En la cultura de Abraham, las personas tenían fiestas para celebrar cada etapa de la vida. Aquí, Abraham organiza un gran banquete para celebrar que Isaac ha crecido.</w:t>
      </w:r>
    </w:p>
    <w:p>
      <w:pPr/>
      <w:r>
        <w:rPr>
          <w:lang w:val="es_ES" w:bidi="es_ES"/>
        </w:rPr>
      </w:r>
      <w:r>
        <w:rPr>
          <w:lang w:val="es_ES" w:bidi="es_ES"/>
        </w:rPr>
        <w:t>Deténganse aquí y conversen sobre esta pregunta en grupo: ¿Qué tipo de celebraciones tienen en su cultura para mostrar cada etapa de la vida? Pausen este audio aquí.</w:t>
      </w:r>
    </w:p>
    <w:p>
      <w:pPr/>
      <w:r>
        <w:rPr>
          <w:lang w:val="es_ES" w:bidi="es_ES"/>
        </w:rPr>
      </w:r>
      <w:r>
        <w:rPr>
          <w:lang w:val="es_ES" w:bidi="es_ES"/>
        </w:rPr>
        <w:t>Pero Sara vio a Ismael, el hijo de la esclava egipcia de Sara, Agar, burlándose de Isaac. En un pasaje anterior, Sara le dio Agar a Abraham como segunda esposa, e Ismael era el hijo de Abraham. Por lo tanto, Sara se volvió a Abraham y exigió: "¡Deshazte de esa esclava y de su hijo!" El hijo de esa esclava nunca debe compartir la herencia con mi hijo, Isaac." Aunque tuvo un hijo con Abraham, Agar seguía siendo una esclava y no tenía los derechos de una esposa legítima. Eso significaba que Ismael, el hijo de Agar, no tenía un estatus tan alto como Isaac, el hijo de Sara. En esa cultura, como Abraham había aceptado a Ismael como su hijo, Ismael podía heredar una parte de todo lo que Abraham tenía después de que Abraham muriera. Aquí, Sara exige que Abraham envíe lejos a Ismael y a Agar para que Ismael no herede nada de Abraham.</w:t>
      </w:r>
    </w:p>
    <w:p>
      <w:pPr/>
      <w:r>
        <w:rPr>
          <w:lang w:val="es_ES" w:bidi="es_ES"/>
        </w:rPr>
      </w:r>
      <w:r>
        <w:rPr>
          <w:lang w:val="es_ES" w:bidi="es_ES"/>
        </w:rPr>
        <w:t>Deténganse aquí y conversen en grupo: En su cultura, ¿quién hereda las posesiones de alguien cuando muere? ¿Qué hijos heredan más que los demás? Pausen este audio aquí.</w:t>
      </w:r>
    </w:p>
    <w:p>
      <w:pPr/>
      <w:r>
        <w:rPr>
          <w:lang w:val="es_ES" w:bidi="es_ES"/>
        </w:rPr>
      </w:r>
      <w:r>
        <w:rPr>
          <w:lang w:val="es_ES" w:bidi="es_ES"/>
        </w:rPr>
        <w:t>La demanda de Sara molestó mucho a Abraham, porque Ismael también era su hijo. Pero Dios le dijo a Abraham: "No te angusties por el niño ni por tu esclava." Haz lo que Sara te diga, porque Isaac será el hijo a través del cual te daré muchos descendientes. Pero también le daré muchos hijos al hijo de la esclava Agar. Los descendientes de Ismael también se convertirán en una nación, o un gran grupo de personas, porque él también es tu hijo.</w:t>
      </w:r>
    </w:p>
    <w:p>
      <w:pPr/>
      <w:r>
        <w:rPr>
          <w:lang w:val="es_ES" w:bidi="es_ES"/>
        </w:rPr>
      </w:r>
      <w:r>
        <w:rPr>
          <w:lang w:val="es_ES" w:bidi="es_ES"/>
        </w:rPr>
        <w:t>Entonces temprano a la mañana siguiente Abraham se levantó y preparó comida y un recipiente de agua. Puso la comida y un recipiente de agua sobre los hombros de Agar, le dio al niño Ismael y la envió lejos. El recipiente de agua probablemente era un recipiente hecho de cuero seco que se usaba para llevar agua.</w:t>
      </w:r>
    </w:p>
    <w:p>
      <w:pPr/>
      <w:r>
        <w:rPr>
          <w:lang w:val="es_ES" w:bidi="es_ES"/>
        </w:rPr>
      </w:r>
      <w:r>
        <w:rPr>
          <w:lang w:val="es_ES" w:bidi="es_ES"/>
        </w:rPr>
        <w:t xml:space="preserve">Deténganse aquí y miren una imagen de </w:t>
      </w:r>
      <w:r>
        <w:rPr>
          <w:lang w:val="es_ES" w:bidi="es_ES"/>
        </w:rPr>
        <w:t>cómo podría haber sido este recipiente de agua</w:t>
      </w:r>
      <w:r>
        <w:rPr>
          <w:lang w:val="es_ES" w:bidi="es_ES"/>
        </w:rPr>
        <w:t>. Pausen este audio aquí.</w:t>
      </w:r>
    </w:p>
    <w:p>
      <w:pPr/>
      <w:r>
        <w:rPr>
          <w:lang w:val="es_ES" w:bidi="es_ES"/>
        </w:rPr>
      </w:r>
      <w:r>
        <w:rPr>
          <w:lang w:val="es_ES" w:bidi="es_ES"/>
        </w:rPr>
        <w:t>Agar se fue y deambuló por el desierto de Beerseba. Ella no sabía a dónde ir y viajó sin rumbo.</w:t>
      </w:r>
    </w:p>
    <w:p>
      <w:pPr/>
      <w:r>
        <w:rPr>
          <w:lang w:val="es_ES" w:bidi="es_ES"/>
        </w:rPr>
      </w:r>
      <w:r>
        <w:rPr>
          <w:lang w:val="es_ES" w:bidi="es_ES"/>
        </w:rPr>
        <w:t xml:space="preserve">Deténganse aquí. Como grupo, miren un mapa del </w:t>
      </w:r>
      <w:r>
        <w:rPr>
          <w:lang w:val="es_ES" w:bidi="es_ES"/>
        </w:rPr>
        <w:t>área de Beerseba por la que Agar probablemente deambuló.</w:t>
      </w:r>
      <w:r>
        <w:rPr>
          <w:lang w:val="es_ES" w:bidi="es_ES"/>
        </w:rPr>
        <w:t xml:space="preserve"> Pausen este audio aquí.</w:t>
      </w:r>
    </w:p>
    <w:p>
      <w:pPr/>
      <w:r>
        <w:rPr>
          <w:lang w:val="es_ES" w:bidi="es_ES"/>
        </w:rPr>
      </w:r>
      <w:r>
        <w:rPr>
          <w:lang w:val="es_ES" w:bidi="es_ES"/>
        </w:rPr>
        <w:t>Cuando se acabó toda el agua, Agar dejó a Ismael debajo de un arbusto y se sentó a la distancia de un tiro de arco. La frase "tan lejos como alguien pudiera lanzar una flecha" significa que Agar estaba sentada a unas 100 yardas o 90 metros de distancia.</w:t>
      </w:r>
    </w:p>
    <w:p>
      <w:pPr/>
      <w:r>
        <w:rPr>
          <w:lang w:val="es_ES" w:bidi="es_ES"/>
        </w:rPr>
      </w:r>
      <w:r>
        <w:rPr>
          <w:lang w:val="es_ES" w:bidi="es_ES"/>
        </w:rPr>
        <w:t>Deténganse aquí y conversen en grupo: Cuéntenos sobre un momento en que tuvieron que describir lo lejos que estaba una cosa de otra. ¿Qué tipos de palabras y frases usaron? Pausen este audio aquí.</w:t>
      </w:r>
    </w:p>
    <w:p>
      <w:pPr/>
      <w:r>
        <w:rPr>
          <w:lang w:val="es_ES" w:bidi="es_ES"/>
        </w:rPr>
      </w:r>
      <w:r>
        <w:rPr>
          <w:lang w:val="es_ES" w:bidi="es_ES"/>
        </w:rPr>
        <w:t xml:space="preserve">Deténganse aquí. Como grupo, miren una imagen de un </w:t>
      </w:r>
      <w:r>
        <w:rPr>
          <w:lang w:val="es_ES" w:bidi="es_ES"/>
        </w:rPr>
        <w:t>arco y una flecha</w:t>
      </w:r>
      <w:r>
        <w:rPr>
          <w:lang w:val="es_ES" w:bidi="es_ES"/>
        </w:rPr>
        <w:t>. Pausen este audio aquí.</w:t>
      </w:r>
    </w:p>
    <w:p>
      <w:pPr/>
      <w:r>
        <w:rPr>
          <w:lang w:val="es_ES" w:bidi="es_ES"/>
        </w:rPr>
      </w:r>
      <w:r>
        <w:rPr>
          <w:lang w:val="es_ES" w:bidi="es_ES"/>
        </w:rPr>
        <w:t>Agar se dijo a sí misma: "No puedo ver morir a mi hijo". Mientras estaba sentada allí, comenzó a llorar.</w:t>
      </w:r>
    </w:p>
    <w:p>
      <w:pPr/>
      <w:r>
        <w:rPr>
          <w:lang w:val="es_ES" w:bidi="es_ES"/>
        </w:rPr>
      </w:r>
      <w:r>
        <w:rPr>
          <w:lang w:val="es_ES" w:bidi="es_ES"/>
        </w:rPr>
        <w:t>Dios escuchó el llanto de Ismael. El ángel de Dios llamó a Agar. "Ángel de Dios" a menudo se refiere al propio Dios hablando en forma de hombre. Aquí, "ángel de Dios" significa que el propio Dios le estaba hablando a Agar. Pero Dios habla desde el cielo, que es donde viven Dios y sus ángeles.</w:t>
      </w:r>
    </w:p>
    <w:p>
      <w:pPr/>
      <w:r>
        <w:rPr>
          <w:lang w:val="es_ES" w:bidi="es_ES"/>
        </w:rPr>
      </w:r>
      <w:r>
        <w:rPr>
          <w:lang w:val="es_ES" w:bidi="es_ES"/>
        </w:rPr>
        <w:t>Dios dijo: "Agar, ¿qué sucede?" ¡No tengas miedo! Yo, Dios, he escuchado al niño llorar mientras está acostado allí. Levántate y consuélalo, porque haré una nación, o un gran grupo de personas, de sus descendientes."</w:t>
      </w:r>
    </w:p>
    <w:p>
      <w:pPr/>
      <w:r>
        <w:rPr>
          <w:lang w:val="es_ES" w:bidi="es_ES"/>
        </w:rPr>
      </w:r>
      <w:r>
        <w:rPr>
          <w:lang w:val="es_ES" w:bidi="es_ES"/>
        </w:rPr>
        <w:t>Entonces Dios abrió los ojos de Agar. En otras palabras, Dios hizo que Agar notara algo que ella no había notado antes. Agar vio un pozo lleno de agua cerca, por lo que rápidamente llenó su recipiente de agua y le dio a Ismael un trago de agua. El pozo probablemente era un agujero profundo en el suelo. Las personas bajaban recipientes a los pozos para extraer agua de ellos.</w:t>
      </w:r>
    </w:p>
    <w:p>
      <w:pPr/>
      <w:r>
        <w:rPr>
          <w:lang w:val="es_ES" w:bidi="es_ES"/>
        </w:rPr>
      </w:r>
      <w:r>
        <w:rPr>
          <w:lang w:val="es_ES" w:bidi="es_ES"/>
        </w:rPr>
        <w:t xml:space="preserve">Deténganse aquí. Como grupo, miren una imagen de un </w:t>
      </w:r>
      <w:r>
        <w:rPr>
          <w:lang w:val="es_ES" w:bidi="es_ES"/>
        </w:rPr>
        <w:t>pozo</w:t>
      </w:r>
      <w:r>
        <w:rPr>
          <w:lang w:val="es_ES" w:bidi="es_ES"/>
        </w:rPr>
        <w:t>. Pausen este audio aquí.</w:t>
      </w:r>
    </w:p>
    <w:p>
      <w:pPr/>
      <w:r>
        <w:rPr>
          <w:lang w:val="es_ES" w:bidi="es_ES"/>
        </w:rPr>
      </w:r>
      <w:r>
        <w:rPr>
          <w:lang w:val="es_ES" w:bidi="es_ES"/>
        </w:rPr>
        <w:t>Mientras Ismael crecía en el desierto, Dios estaba con Ismael. Esto significa que Dios ayudó, protegió y bendijo a Ismael. Ismael se convirtió en un hábil arquero. Los arqueros usaban arcos y flechas para cazar o luchar.</w:t>
      </w:r>
    </w:p>
    <w:p>
      <w:pPr/>
      <w:r>
        <w:rPr>
          <w:lang w:val="es_ES" w:bidi="es_ES"/>
        </w:rPr>
      </w:r>
      <w:r>
        <w:rPr>
          <w:lang w:val="es_ES" w:bidi="es_ES"/>
        </w:rPr>
        <w:t>Ismael vivió en el desierto de Parán, y su madre dispuso que se casara con una mujer del país de Egipto. En la cultura de Agar, un padre organizaba el matrimonio de sus hijos.</w:t>
      </w:r>
    </w:p>
    <w:p>
      <w:pPr/>
      <w:r>
        <w:rPr>
          <w:lang w:val="es_ES" w:bidi="es_ES"/>
        </w:rPr>
      </w:r>
      <w:r>
        <w:rPr>
          <w:lang w:val="es_ES" w:bidi="es_ES"/>
        </w:rPr>
        <w:t xml:space="preserve">Deténganse aquí. En grupo, miren </w:t>
      </w:r>
      <w:r>
        <w:rPr>
          <w:lang w:val="es_ES" w:bidi="es_ES"/>
        </w:rPr>
        <w:t>Parán y Egipto</w:t>
      </w:r>
      <w:r>
        <w:rPr>
          <w:lang w:val="es_ES" w:bidi="es_ES"/>
        </w:rPr>
        <w:t xml:space="preserve"> en un mapa. Pausen este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Génesis 21:1–21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cinco escenas.</w:t>
      </w:r>
    </w:p>
    <w:p>
      <w:pPr/>
      <w:r>
        <w:rPr>
          <w:lang w:val="es_ES" w:bidi="es_ES"/>
        </w:rPr>
      </w:r>
      <w:r>
        <w:rPr>
          <w:b/>
          <w:lang w:val="es_ES" w:bidi="es_ES"/>
        </w:rPr>
        <w:t>En la primera escena:</w:t>
      </w:r>
      <w:r>
        <w:rPr>
          <w:lang w:val="es_ES" w:bidi="es_ES"/>
        </w:rPr>
        <w:t xml:space="preserve"> Yahvé bendijo a Sara, tal como lo prometió. Sara quedó embarazada y le dio un hijo a Abraham, llamado Isaac, cuando Abraham ya era anciano. Sara dijo que Dios le había traído risa, y todos se reirían de alegría con ella.</w:t>
      </w:r>
    </w:p>
    <w:p>
      <w:pPr/>
      <w:r>
        <w:rPr>
          <w:lang w:val="es_ES" w:bidi="es_ES"/>
        </w:rPr>
      </w:r>
      <w:r>
        <w:rPr>
          <w:b/>
          <w:lang w:val="es_ES" w:bidi="es_ES"/>
        </w:rPr>
        <w:t>En la segunda escena:</w:t>
      </w:r>
      <w:r>
        <w:rPr>
          <w:lang w:val="es_ES" w:bidi="es_ES"/>
        </w:rPr>
        <w:t xml:space="preserve"> Cuando Isaac tuvo la edad suficiente como para comer alimentos sólidos, Abraham preparó un gran banquete para celebrar. Pero Sara vio a Ismael, el hijo que la esclava Agar le dio a Abraham, burlándose de Isaac. Entonces, Sara le dijo a Abraham que se deshiciera de Ismael.</w:t>
      </w:r>
    </w:p>
    <w:p>
      <w:pPr/>
      <w:r>
        <w:rPr>
          <w:lang w:val="es_ES" w:bidi="es_ES"/>
        </w:rPr>
      </w:r>
      <w:r>
        <w:rPr>
          <w:lang w:val="es_ES" w:bidi="es_ES"/>
        </w:rPr>
        <w:t>Abraham estaba muy molesto porque Ismael era su hijo. Pero Dios le dijo a Abraham que no se molestara, y que hiciera lo que Sara dijo porque Isaac tendría la bendición especial de Dios.</w:t>
      </w:r>
    </w:p>
    <w:p>
      <w:pPr/>
      <w:r>
        <w:rPr>
          <w:lang w:val="es_ES" w:bidi="es_ES"/>
        </w:rPr>
      </w:r>
      <w:r>
        <w:rPr>
          <w:b/>
          <w:lang w:val="es_ES" w:bidi="es_ES"/>
        </w:rPr>
        <w:t>En la tercera escena:</w:t>
      </w:r>
      <w:r>
        <w:rPr>
          <w:lang w:val="es_ES" w:bidi="es_ES"/>
        </w:rPr>
        <w:t xml:space="preserve"> Entonces, Abraham se levantó temprano a la mañana siguiente, le dio a Agar algo de comida y un recipiente lleno de agua, y envió a Agar lejos.</w:t>
      </w:r>
    </w:p>
    <w:p>
      <w:pPr/>
      <w:r>
        <w:rPr>
          <w:lang w:val="es_ES" w:bidi="es_ES"/>
        </w:rPr>
      </w:r>
      <w:r>
        <w:rPr>
          <w:lang w:val="es_ES" w:bidi="es_ES"/>
        </w:rPr>
        <w:t>Agar se fue y deambuló sin rumbo por el desierto de Beerseba. Cuando se acabó toda su agua, puso a Ismael debajo de un arbusto y se sentó lejos de él. Se dijo a sí misma: "Me niego a ver morir a mi hijo". Mientras Agar estaba sentada allí, comenzó a llorar.</w:t>
      </w:r>
    </w:p>
    <w:p>
      <w:pPr/>
      <w:r>
        <w:rPr>
          <w:lang w:val="es_ES" w:bidi="es_ES"/>
        </w:rPr>
      </w:r>
      <w:r>
        <w:rPr>
          <w:b/>
          <w:lang w:val="es_ES" w:bidi="es_ES"/>
        </w:rPr>
        <w:t>En la cuarta escena:</w:t>
      </w:r>
      <w:r>
        <w:rPr>
          <w:lang w:val="es_ES" w:bidi="es_ES"/>
        </w:rPr>
        <w:t xml:space="preserve"> Más tarde, Dios escuchó llorar a Ismael. El ángel de Dios llamó a Agar desde el cielo y dijo: "Agar, ¿qué sucede?" He escuchado al niño llorar mientras está acostado allí. No tengas miedo. Levántate, ve y ayuda al niño a levantarse y consuélalo. Haré de sus descendientes una gran nación." Entonces Dios le mostró a Agar un pozo de agua. Agar fue al pozo, rápidamente llenó su recipiente de agua y le dio de beber a Ismael.</w:t>
      </w:r>
    </w:p>
    <w:p>
      <w:pPr/>
      <w:r>
        <w:rPr>
          <w:lang w:val="es_ES" w:bidi="es_ES"/>
        </w:rPr>
      </w:r>
      <w:r>
        <w:rPr>
          <w:b/>
          <w:lang w:val="es_ES" w:bidi="es_ES"/>
        </w:rPr>
        <w:t>En la quinta escena:</w:t>
      </w:r>
      <w:r>
        <w:rPr>
          <w:lang w:val="es_ES" w:bidi="es_ES"/>
        </w:rPr>
        <w:t xml:space="preserve"> Mientras Ismael crecía en el desierto, Dios estaba con él y lo ayudó. Ismael se convirtió en un arquero hábil que vivía en el desierto de Parán. Agar dispuso que se casara con alguien de su propio país, Egipto.</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Sara</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Dios, o ángel de Dios hablando desde el cielo</w:t>
      </w:r>
    </w:p>
    <w:p>
      <w:pPr>
        <w:pStyle w:val="ListBullet"/>
        <w:spacing w:line="240" w:lineRule="auto"/>
        <w:ind w:left="720"/>
      </w:pPr>
      <w:r>
        <w:rPr>
          <w:lang w:val="es_ES" w:bidi="es_ES"/>
        </w:rPr>
      </w:r>
      <w:r>
        <w:rPr>
          <w:lang w:val="es_ES" w:bidi="es_ES"/>
        </w:rPr>
        <w:t>Agar</w:t>
      </w:r>
    </w:p>
    <w:p>
      <w:pPr>
        <w:pStyle w:val="ListBullet"/>
        <w:spacing w:line="240" w:lineRule="auto"/>
        <w:ind w:left="720"/>
      </w:pPr>
      <w:r>
        <w:rPr>
          <w:lang w:val="es_ES" w:bidi="es_ES"/>
        </w:rPr>
      </w:r>
      <w:r>
        <w:rPr>
          <w:lang w:val="es_ES" w:bidi="es_ES"/>
        </w:rPr>
        <w:t>e Ismael</w:t>
      </w:r>
    </w:p>
    <w:p>
      <w:pPr/>
      <w:r>
        <w:rPr>
          <w:lang w:val="es_ES" w:bidi="es_ES"/>
        </w:rPr>
      </w:r>
      <w:r>
        <w:rPr>
          <w:lang w:val="es_ES" w:bidi="es_ES"/>
        </w:rPr>
        <w:t>Como grupo, pongan atención a estas partes de la ambientación del pasaje:</w:t>
      </w:r>
    </w:p>
    <w:p>
      <w:pPr/>
      <w:r>
        <w:rPr>
          <w:lang w:val="es_ES" w:bidi="es_ES"/>
        </w:rPr>
      </w:r>
      <w:r>
        <w:rPr>
          <w:lang w:val="es_ES" w:bidi="es_ES"/>
        </w:rPr>
        <w:t>El equipo podría querer poner la información en orden en la primera escena. Primero, Dios prometió que Sara tendría un hijo en cierto momento. Dios visitó a Sara e hizo por ella lo que prometió. Cuando Abraham tenía 100 años, en el momento en que Dios dijo que sucedería, Sara quedó embarazada y dio a luz a un hijo para Abraham.</w:t>
      </w:r>
    </w:p>
    <w:p>
      <w:pPr/>
      <w:r>
        <w:rPr>
          <w:lang w:val="es_ES" w:bidi="es_ES"/>
        </w:rPr>
      </w:r>
      <w:r>
        <w:rPr>
          <w:lang w:val="es_ES" w:bidi="es_ES"/>
        </w:rPr>
        <w:t>Aquí, el pasaje se repite diciendo lo mismo de varias maneras diferentes. El autor quiere enfatizar que Dios hizo lo que había prometido que haría. El pasaje se repite diciendo: Dios había dicho que Sara tendría un hijo. Cuando Abraham tenía 100 años, Dios visitó a Sara como dijo que lo haría, y Dios hizo exactamente lo que había prometido. Sara quedó embarazada en el momento en que Dios había dicho que lo haría, y Sara dio a luz a un hijo para Abraham cuando era anciano.</w:t>
      </w:r>
    </w:p>
    <w:p>
      <w:pPr/>
      <w:r>
        <w:rPr>
          <w:lang w:val="es_ES" w:bidi="es_ES"/>
        </w:rPr>
      </w:r>
      <w:r>
        <w:rPr>
          <w:lang w:val="es_ES" w:bidi="es_ES"/>
        </w:rPr>
        <w:t>Abraham llamó al bebé Isaac. Nuevamente, el pasaje se repite para enfatizar que Sara dio a luz a Isaac. El pasaje dice: llamó al bebé, al que Sara dio a luz, Isaac.</w:t>
      </w:r>
    </w:p>
    <w:p>
      <w:pPr/>
      <w:r>
        <w:rPr>
          <w:lang w:val="es_ES" w:bidi="es_ES"/>
        </w:rPr>
      </w:r>
      <w:r>
        <w:rPr>
          <w:lang w:val="es_ES" w:bidi="es_ES"/>
        </w:rPr>
        <w:t>Deténganse aquí y conversen sobre esta pregunta en grupo: ¿Cómo muestran énfasis cuando cuentan historias en su idioma? ¿Cómo muestran que cierta información es importante? ¿Cómo dicen la información de tal manera que las personas la recuerden? Cuenten una historia importante de su cultura y presten atención a cómo enfatizan cierta información para que las personas la recuerden. Pausen este audio aquí.</w:t>
      </w:r>
    </w:p>
    <w:p>
      <w:pPr/>
      <w:r>
        <w:rPr>
          <w:lang w:val="es_ES" w:bidi="es_ES"/>
        </w:rPr>
      </w:r>
      <w:r>
        <w:rPr>
          <w:lang w:val="es_ES" w:bidi="es_ES"/>
        </w:rPr>
        <w:t>Abraham circuncidó a Isaac cuando tenía ocho días de nacido, tal como Dios le había ordenado a Abraham.</w:t>
      </w:r>
    </w:p>
    <w:p>
      <w:pPr/>
      <w:r>
        <w:rPr>
          <w:lang w:val="es_ES" w:bidi="es_ES"/>
        </w:rPr>
      </w:r>
      <w:r>
        <w:rPr>
          <w:lang w:val="es_ES" w:bidi="es_ES"/>
        </w:rPr>
        <w:t>Sara dijo: "Dios me ha hecho reír con alegría". Todos los que escuchen que he dado a luz se reirán de alegría conmigo." Aquí, Sara habla en poesía para mostrar que está dando alabanza y gracias a Dios. La poesía era una manera especial de hablar que las personas consideraban hermosa. Sara quería mostrar que el nacimiento de Isaac era hermoso e importante.</w:t>
      </w:r>
    </w:p>
    <w:p>
      <w:pPr/>
      <w:r>
        <w:rPr>
          <w:lang w:val="es_ES" w:bidi="es_ES"/>
        </w:rPr>
      </w:r>
      <w:r>
        <w:rPr>
          <w:lang w:val="es_ES" w:bidi="es_ES"/>
        </w:rPr>
        <w:t>Entonces Sara añadió: "¿Quién le habría dicho a Abraham que yo tendría hijos?" Esta es una pregunta para la que Sara no espera una respuesta. Sara está diciendo que es maravilloso que haya dado a luz a un hijo. Sara termina respondiendo su propia pregunta: "¡Pero he dado a luz a un hijo para Abraham siendo él ya un anciano!"</w:t>
      </w:r>
    </w:p>
    <w:p>
      <w:pPr/>
      <w:r>
        <w:rPr>
          <w:lang w:val="es_ES" w:bidi="es_ES"/>
        </w:rPr>
      </w:r>
      <w:r>
        <w:rPr>
          <w:lang w:val="es_ES" w:bidi="es_ES"/>
        </w:rPr>
        <w:t>La segunda escena tiene lugar años después. Probablemente sucedió unos tres años después. Isaac creció lo suficiente como para comer sólidos. Ese día, Abraham celebró con una gran fiesta. Pero Sara notó que Ismael se burlaba de su hijo, Isaac. Ismael era el hijo de Abraham y Agar, la esclava egipcia de Sara.</w:t>
      </w:r>
    </w:p>
    <w:p>
      <w:pPr/>
      <w:r>
        <w:rPr>
          <w:lang w:val="es_ES" w:bidi="es_ES"/>
        </w:rPr>
      </w:r>
      <w:r>
        <w:rPr>
          <w:lang w:val="es_ES" w:bidi="es_ES"/>
        </w:rPr>
        <w:t>Entonces, Sara se volvió a Abraham y dijo: "¡Envía lejos a esa esclava y a su hijo!" No quiero que herede nada. Todo debe ir a mi hijo, Isaac.</w:t>
      </w:r>
    </w:p>
    <w:p>
      <w:pPr/>
      <w:r>
        <w:rPr>
          <w:lang w:val="es_ES" w:bidi="es_ES"/>
        </w:rPr>
      </w:r>
      <w:r>
        <w:rPr>
          <w:lang w:val="es_ES" w:bidi="es_ES"/>
        </w:rPr>
        <w:t>La demanda de Sara hizo que Abraham se sintiera muy mal porque significaría enviar lejos a su propio hijo. Pero Dios le dijo a Abraham: "No te sientas mal por el niño y tu esclava." Haz lo que Sara te diga. Es a través de Isaac que tendrás los descendientes que prometí. Pero también le daré al hijo de Agar muchos descendientes porque también es tu hijo.</w:t>
      </w:r>
    </w:p>
    <w:p>
      <w:pPr/>
      <w:r>
        <w:rPr>
          <w:lang w:val="es_ES" w:bidi="es_ES"/>
        </w:rPr>
      </w:r>
      <w:r>
        <w:rPr>
          <w:lang w:val="es_ES" w:bidi="es_ES"/>
        </w:rPr>
        <w:t>Visualicen la acción en la tercera escena. Abraham se levantó temprano a la mañana siguiente y preparó comida y un recipiente de agua.</w:t>
      </w:r>
    </w:p>
    <w:p>
      <w:pPr/>
      <w:r>
        <w:rPr>
          <w:lang w:val="es_ES" w:bidi="es_ES"/>
        </w:rPr>
      </w:r>
      <w:r>
        <w:rPr>
          <w:lang w:val="es_ES" w:bidi="es_ES"/>
        </w:rPr>
        <w:t>Abraham puso la comida y el agua sobre los hombros de Agar y le dio a Ismael. Entonces la envió lejos. Agar deambuló sin rumbo por el desierto cerca de Beerseba.</w:t>
      </w:r>
    </w:p>
    <w:p>
      <w:pPr/>
      <w:r>
        <w:rPr>
          <w:lang w:val="es_ES" w:bidi="es_ES"/>
        </w:rPr>
      </w:r>
      <w:r>
        <w:rPr>
          <w:lang w:val="es_ES" w:bidi="es_ES"/>
        </w:rPr>
        <w:t xml:space="preserve">Deténganse aquí. Como grupo, miren </w:t>
      </w:r>
      <w:r>
        <w:rPr>
          <w:lang w:val="es_ES" w:bidi="es_ES"/>
        </w:rPr>
        <w:t>Beerseba</w:t>
      </w:r>
      <w:r>
        <w:rPr>
          <w:lang w:val="es_ES" w:bidi="es_ES"/>
        </w:rPr>
        <w:t xml:space="preserve"> en un mapa. Pausen este audio aquí.</w:t>
      </w:r>
    </w:p>
    <w:p>
      <w:pPr/>
      <w:r>
        <w:rPr>
          <w:lang w:val="es_ES" w:bidi="es_ES"/>
        </w:rPr>
      </w:r>
      <w:r>
        <w:rPr>
          <w:lang w:val="es_ES" w:bidi="es_ES"/>
        </w:rPr>
        <w:t>Algún tiempo después, cuando el agua se acabó, Agar puso a su hijo debajo de un arbusto y se sentó a corta distancia. Pensó: "No quiero ver morir a mi hijo". Y entonces comenzó a llorar.</w:t>
      </w:r>
    </w:p>
    <w:p>
      <w:pPr/>
      <w:r>
        <w:rPr>
          <w:lang w:val="es_ES" w:bidi="es_ES"/>
        </w:rPr>
      </w:r>
      <w:r>
        <w:rPr>
          <w:lang w:val="es_ES" w:bidi="es_ES"/>
        </w:rPr>
        <w:t>Visualicen la conversación entre Dios y Agar en la cuarta escena. Dios escuchó llorar a Ismael. El ángel de Dios llamó a Agar desde el cielo y preguntó: "Agar, ¿qué sucede?" El ángel de Dios probablemente no esperaba una respuesta a esta pregunta.</w:t>
      </w:r>
    </w:p>
    <w:p>
      <w:pPr/>
      <w:r>
        <w:rPr>
          <w:lang w:val="es_ES" w:bidi="es_ES"/>
        </w:rPr>
      </w:r>
      <w:r>
        <w:rPr>
          <w:lang w:val="es_ES" w:bidi="es_ES"/>
        </w:rPr>
        <w:t>El ángel, o Dios, continuó: "No tengas miedo de que tu hijo esté a punto de morir." He escuchado al niño llorando. Levántate ahora, ve a él y consuélalo. Lo haré el antepasado de una gran nación."</w:t>
      </w:r>
    </w:p>
    <w:p>
      <w:pPr/>
      <w:r>
        <w:rPr>
          <w:lang w:val="es_ES" w:bidi="es_ES"/>
        </w:rPr>
      </w:r>
      <w:r>
        <w:rPr>
          <w:lang w:val="es_ES" w:bidi="es_ES"/>
        </w:rPr>
        <w:t>La historia usa un lenguaje especial para decir que Dios le mostró a Agar que había un pozo de agua cerca de ellos. La historia dice: "Dios le abrió los ojos". Agar fue al pozo y llenó su recipiente de agua, y le dio un trago de agua al niño. El pozo probablemente era un agujero profundo en el suelo. Las personas bajaban recipientes a los pozos para extraer agua de ellos.</w:t>
      </w:r>
    </w:p>
    <w:p>
      <w:pPr/>
      <w:r>
        <w:rPr>
          <w:lang w:val="es_ES" w:bidi="es_ES"/>
        </w:rPr>
      </w:r>
      <w:r>
        <w:rPr>
          <w:lang w:val="es_ES" w:bidi="es_ES"/>
        </w:rPr>
        <w:t>Visualicen la quinta escena. Mientras pasaba el tiempo, Ismael creció y Dios lo protegió. Ismael se convirtió en un arquero experto, y vivió en el desierto llamado Parán. Los arqueros usaban arcos y flechas para cazar o luchar.</w:t>
      </w:r>
    </w:p>
    <w:p>
      <w:pPr/>
      <w:r>
        <w:rPr>
          <w:lang w:val="es_ES" w:bidi="es_ES"/>
        </w:rPr>
      </w:r>
      <w:r>
        <w:rPr>
          <w:lang w:val="es_ES" w:bidi="es_ES"/>
        </w:rPr>
        <w:t>Mientras vivía en Parán, Agar eligió una esposa de Egipto para Ismael.</w:t>
      </w:r>
    </w:p>
    <w:p>
      <w:pPr/>
      <w:r>
        <w:rPr>
          <w:lang w:val="es_ES" w:bidi="es_ES"/>
        </w:rPr>
      </w:r>
      <w:r>
        <w:rPr>
          <w:lang w:val="es_ES" w:bidi="es_ES"/>
        </w:rPr>
        <w:t xml:space="preserve">Deténganse aquí. En grupo, miren </w:t>
      </w:r>
      <w:r>
        <w:rPr>
          <w:lang w:val="es_ES" w:bidi="es_ES"/>
        </w:rPr>
        <w:t>Parán y Egipto</w:t>
      </w:r>
      <w:r>
        <w:rPr>
          <w:lang w:val="es_ES" w:bidi="es_ES"/>
        </w:rPr>
        <w:t xml:space="preserve"> en un mapa. Pausen este audio aquí.</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Génesis 21:1–21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cinco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Sara</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Dios, y el ángel de Dios</w:t>
      </w:r>
    </w:p>
    <w:p>
      <w:pPr>
        <w:pStyle w:val="ListBullet"/>
        <w:spacing w:line="240" w:lineRule="auto"/>
        <w:ind w:left="720"/>
      </w:pPr>
      <w:r>
        <w:rPr>
          <w:lang w:val="es_ES" w:bidi="es_ES"/>
        </w:rPr>
      </w:r>
      <w:r>
        <w:rPr>
          <w:lang w:val="es_ES" w:bidi="es_ES"/>
        </w:rPr>
        <w:t>Agar</w:t>
      </w:r>
    </w:p>
    <w:p>
      <w:pPr>
        <w:pStyle w:val="ListBullet"/>
        <w:spacing w:line="240" w:lineRule="auto"/>
        <w:ind w:left="720"/>
      </w:pPr>
      <w:r>
        <w:rPr>
          <w:lang w:val="es_ES" w:bidi="es_ES"/>
        </w:rPr>
      </w:r>
      <w:r>
        <w:rPr>
          <w:lang w:val="es_ES" w:bidi="es_ES"/>
        </w:rPr>
        <w:t>e Ismael</w:t>
      </w:r>
    </w:p>
    <w:p>
      <w:pPr/>
      <w:r>
        <w:rPr>
          <w:lang w:val="es_ES" w:bidi="es_ES"/>
        </w:rPr>
      </w:r>
      <w:r>
        <w:rPr>
          <w:lang w:val="es_ES" w:bidi="es_ES"/>
        </w:rPr>
        <w:t>En grupo, dramaticen el texto dos veces. Deben actuar el pasaje en su propio idioma.</w:t>
      </w:r>
    </w:p>
    <w:p>
      <w:pPr/>
      <w:r>
        <w:rPr>
          <w:lang w:val="es_ES" w:bidi="es_ES"/>
        </w:rPr>
      </w:r>
      <w:r>
        <w:rPr>
          <w:lang w:val="es_ES" w:bidi="es_ES"/>
        </w:rPr>
        <w:t>Primero, actúen la historia sin hacer pausas. Presten atención al diálogo, la fluidez, la trama y la cronología de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actúen el pasaje.</w:t>
      </w:r>
    </w:p>
    <w:p>
      <w:pPr/>
      <w:r>
        <w:rPr>
          <w:lang w:val="es_ES" w:bidi="es_ES"/>
        </w:rPr>
      </w:r>
      <w:r>
        <w:rPr>
          <w:lang w:val="es_ES" w:bidi="es_ES"/>
        </w:rPr>
        <w:t>El grupo debe actuar este texto por segunda vez. En ciertos momentos de la dramatización, hagan una pausa y pregunten a la persona que está interpretando el personaje: "¿Qué estás sintiendo o pensando?" La persona que interpreta al personaje debe responder qué estaría sintiendo o pensando si fuera ese personaje. Luego, reanuden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Cuando Abraham tiene 100 años, Yahvé cumple su promesa a Sara. Sara queda embarazada y da a luz a un hijo para Abraham, tal como Dios prometió. Abraham nombra al bebé Isaac. Cuando Isaac tenía ocho días de nacido, Abraham lo circuncidó como Dios le había mandado.</w:t>
      </w:r>
    </w:p>
    <w:p>
      <w:pPr/>
      <w:r>
        <w:rPr>
          <w:lang w:val="es_ES" w:bidi="es_ES"/>
        </w:rPr>
      </w:r>
      <w:r>
        <w:rPr>
          <w:lang w:val="es_ES" w:bidi="es_ES"/>
        </w:rPr>
        <w:t>Pausen la actuación. Pregúntenle a la persona que interpreta a Abraham: "¿Qué estás sintiendo o pensando?" La persona podría responder cosas como: "Estoy muy, muy feliz de finalmente tener un hijo después de tanto tiempo", o "Estoy asombrado de tener un hijo cuando soy tan anciano", o "Quiero asegurarme de cumplir mi parte del pacto con Dios circuncidando a mi hijo, especialmente porque Dios cumplió su promesa y me dio un hijo con Sara". Reanuden la actuación.</w:t>
      </w:r>
    </w:p>
    <w:p>
      <w:pPr/>
      <w:r>
        <w:rPr>
          <w:lang w:val="es_ES" w:bidi="es_ES"/>
        </w:rPr>
      </w:r>
      <w:r>
        <w:rPr>
          <w:lang w:val="es_ES" w:bidi="es_ES"/>
        </w:rPr>
        <w:t>Sara dice: "Dios me ha traído alegría y risa, y todos los que escuchen sobre esto se reirán conmigo." Nadie habría predicho que tendría un bebé para Abraham. Pero ahora le he dado a Abraham un hijo, aunque es un hombre anciano.</w:t>
      </w:r>
    </w:p>
    <w:p>
      <w:pPr/>
      <w:r>
        <w:rPr>
          <w:lang w:val="es_ES" w:bidi="es_ES"/>
        </w:rPr>
      </w:r>
      <w:r>
        <w:rPr>
          <w:lang w:val="es_ES" w:bidi="es_ES"/>
        </w:rPr>
        <w:t>Pausen la actuación. Pregúntenle a la persona que interpreta a Sara: "¿Qué estás sintiendo o pensando?" La persona podría responder cosas como: "Me estoy riendo de alegría de que Dios haya cumplido su promesa", o "Estoy compartiendo mi alegría de tener un bebé con todos". Reanuden la actuación.</w:t>
      </w:r>
    </w:p>
    <w:p>
      <w:pPr/>
      <w:r>
        <w:rPr>
          <w:lang w:val="es_ES" w:bidi="es_ES"/>
        </w:rPr>
      </w:r>
      <w:r>
        <w:rPr>
          <w:lang w:val="es_ES" w:bidi="es_ES"/>
        </w:rPr>
        <w:t>Más tarde, cuando Isaac tiene la edad suficiente para comer alimentos sólidos, Abraham da una gran fiesta para celebrar. Pero Sara ve a Ismael, el hijo al que su esclava egipcia Agar dio a luz para Abraham, burlándose de Isaac. Entonces, Sara se vuelve a Abraham y dice: "¡Envía lejos a esa esclava y a su hijo!" No quiero que obtenga nada de tu riqueza cuando mueras. "Todo debe ir a mi hijo Isaac."</w:t>
      </w:r>
    </w:p>
    <w:p>
      <w:pPr/>
      <w:r>
        <w:rPr>
          <w:lang w:val="es_ES" w:bidi="es_ES"/>
        </w:rPr>
      </w:r>
      <w:r>
        <w:rPr>
          <w:lang w:val="es_ES" w:bidi="es_ES"/>
        </w:rPr>
        <w:t>Pausen la actuación. Pregúntenle a la persona que interpreta a Sara: "¿Qué estás sintiendo o pensando?" La persona podría responder cosas como: "Estoy celosa de Agar e Ismael", o "Me siento amenazada por Agar e Ismael", o "Estoy decidida a que solo mi hijo obtenga las posesiones de Abraham después de que él muera". Reanuden la actuación.</w:t>
      </w:r>
    </w:p>
    <w:p>
      <w:pPr/>
      <w:r>
        <w:rPr>
          <w:lang w:val="es_ES" w:bidi="es_ES"/>
        </w:rPr>
      </w:r>
      <w:r>
        <w:rPr>
          <w:lang w:val="es_ES" w:bidi="es_ES"/>
        </w:rPr>
        <w:t>Esto molesta mucho a Abraham, porque Ismael también es su hijo. Pero Dios le dice a Abraham: "No estés tan molesto por enviar lejos al niño y a tu esclava." Haz lo que Sara pide, porque será a través de Isaac que tendrás los descendientes que prometí. Haré que el hijo de Agar sea el antepasado de una nación, porque también es tu hijo."</w:t>
      </w:r>
    </w:p>
    <w:p>
      <w:pPr/>
      <w:r>
        <w:rPr>
          <w:lang w:val="es_ES" w:bidi="es_ES"/>
        </w:rPr>
      </w:r>
      <w:r>
        <w:rPr>
          <w:lang w:val="es_ES" w:bidi="es_ES"/>
        </w:rPr>
        <w:t>Entonces, Abraham se levanta temprano a la mañana siguiente. Prepara comida y un recipiente de agua para Agar, los pone sobre sus hombros, le da a Ismael y la envía lejos.</w:t>
      </w:r>
    </w:p>
    <w:p>
      <w:pPr/>
      <w:r>
        <w:rPr>
          <w:lang w:val="es_ES" w:bidi="es_ES"/>
        </w:rPr>
      </w:r>
      <w:r>
        <w:rPr>
          <w:lang w:val="es_ES" w:bidi="es_ES"/>
        </w:rPr>
        <w:t>Pausen la actuación. Pregúntenle a la persona que interpreta a Abraham: "¿Qué estás sintiendo o pensando?" La persona podría responder cosas como: "Estoy muy angustiado por enviar lejos a Agar e Ismael, porque probablemente no veré a Ismael nuevamente", o "Tengo miedo de que Ismael esté en peligro", o "No quiero enviar a mi hijo lejos", o "Le estoy entregando mi hijo a Agar para que se haga cargo de él". Reanuden la actuación.</w:t>
      </w:r>
    </w:p>
    <w:p>
      <w:pPr/>
      <w:r>
        <w:rPr>
          <w:lang w:val="es_ES" w:bidi="es_ES"/>
        </w:rPr>
      </w:r>
      <w:r>
        <w:rPr>
          <w:lang w:val="es_ES" w:bidi="es_ES"/>
        </w:rPr>
        <w:t>Agar deambula en el desierto. Cuando se queda sin agua, pone a Ismael a la sombra de un arbusto y se sienta a cierta distancia, porque piensa para sí misma: "No quiero ver morir al niño". Agar comienza a llorar.</w:t>
      </w:r>
    </w:p>
    <w:p>
      <w:pPr/>
      <w:r>
        <w:rPr>
          <w:lang w:val="es_ES" w:bidi="es_ES"/>
        </w:rPr>
      </w:r>
      <w:r>
        <w:rPr>
          <w:lang w:val="es_ES" w:bidi="es_ES"/>
        </w:rPr>
        <w:t>Pausen la actuación. Pregúntenle a la persona que interpreta a Agar: "¿Qué estás sintiendo o pensando?" La persona podría responder cosas como: "Estoy abrumada por el dolor", o "No puedo ver morir a mi hijo, duele demasiado". Reanuden la actuación.</w:t>
      </w:r>
    </w:p>
    <w:p>
      <w:pPr/>
      <w:r>
        <w:rPr>
          <w:lang w:val="es_ES" w:bidi="es_ES"/>
        </w:rPr>
      </w:r>
      <w:r>
        <w:rPr>
          <w:lang w:val="es_ES" w:bidi="es_ES"/>
        </w:rPr>
        <w:t>Dios escucha al niño llorar. El ángel de Dios llama a Agar desde el cielo: "Agar, ¿qué sucede?" No tengan miedo. He escuchado al niño llorar mientras está acostado allí. Ve a ayudar al niño a levantarse, y consuélalo. Lo convertiré en el antepasado de una gran nación." Luego Dios ayudó a Agar a ver un pozo de agua cerca. Entonces, Agar fue y llenó su recipiente con agua, y le dio de beber al niño.</w:t>
      </w:r>
    </w:p>
    <w:p>
      <w:pPr/>
      <w:r>
        <w:rPr>
          <w:lang w:val="es_ES" w:bidi="es_ES"/>
        </w:rPr>
      </w:r>
      <w:r>
        <w:rPr>
          <w:lang w:val="es_ES" w:bidi="es_ES"/>
        </w:rPr>
        <w:t>Pregúntenle a la persona que interpreta a Agar: "¿Qué estás sintiendo o pensando?" La persona podría responder cosas como: "Estoy agradecida de que Dios haya escuchado a mi hijo y haya salvado la vida de mi hijo", o "Estoy asombrada de que Dios me haya escuchado nuevamente, como lo hizo la última vez que deambulé por el desierto", o "Ya no tengo miedo de que mi hijo muera". Terminen el drama.</w:t>
      </w:r>
    </w:p>
    <w:p>
      <w:pPr/>
      <w:r>
        <w:rPr>
          <w:lang w:val="es_ES" w:bidi="es_ES"/>
        </w:rPr>
      </w:r>
      <w:r>
        <w:rPr>
          <w:lang w:val="es_ES" w:bidi="es_ES"/>
        </w:rPr>
        <w:t>Dios estaba con Ismael. Ismael creció y se convirtió en arquero. Agar le consiguió a Ismael una esposa egipcia.</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Génesis 21:1–21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b/>
          <w:lang w:val="es_ES" w:bidi="es_ES"/>
        </w:rPr>
        <w:t>Yahvé</w:t>
      </w:r>
      <w:r>
        <w:rPr>
          <w:lang w:val="es_ES" w:bidi="es_ES"/>
        </w:rPr>
        <w:t xml:space="preserve"> visitó a Sara como dijo que lo haría, y Yahvé hizo exactamente lo que había prometido para Sara. Aquí, la historia usa Yahvé, el nombre personal de Dios. Esta es la única vez en esta historia que este nombre se usa para Dios. Las otras referencias a Dios usan el término general para Dios. Busquen </w:t>
      </w:r>
      <w:r>
        <w:rPr>
          <w:lang w:val="es_ES" w:bidi="es_ES"/>
        </w:rPr>
        <w:t>Yahvé</w:t>
      </w:r>
      <w:r>
        <w:rPr>
          <w:lang w:val="es_ES" w:bidi="es_ES"/>
        </w:rPr>
        <w:t xml:space="preserve"> y </w:t>
      </w:r>
      <w:r>
        <w:rPr>
          <w:lang w:val="es_ES" w:bidi="es_ES"/>
        </w:rPr>
        <w:t>Dios</w:t>
      </w:r>
      <w:r>
        <w:rPr>
          <w:lang w:val="es_ES" w:bidi="es_ES"/>
        </w:rPr>
        <w:t xml:space="preserve"> en el Glosario Principal para obtener más información. Usen las mismas palabras para Yahvé y Dios que usaron en los pasajes anteriores.</w:t>
      </w:r>
    </w:p>
    <w:p>
      <w:pPr/>
      <w:r>
        <w:rPr>
          <w:lang w:val="es_ES" w:bidi="es_ES"/>
        </w:rPr>
      </w:r>
      <w:r>
        <w:rPr>
          <w:lang w:val="es_ES" w:bidi="es_ES"/>
        </w:rPr>
        <w:t xml:space="preserve">Sara quedó embarazada y dio a luz a un hijo para Abraham cuando Abraham era anciano. Ella dio a luz en el momento exacto que Dios había dicho. Abraham llamó al bebé </w:t>
      </w:r>
      <w:r>
        <w:rPr>
          <w:b/>
          <w:lang w:val="es_ES" w:bidi="es_ES"/>
        </w:rPr>
        <w:t>Isaac</w:t>
      </w:r>
      <w:r>
        <w:rPr>
          <w:lang w:val="es_ES" w:bidi="es_ES"/>
        </w:rPr>
        <w:t>. Isaac significa "se ríe".</w:t>
      </w:r>
    </w:p>
    <w:p>
      <w:pPr/>
      <w:r>
        <w:rPr>
          <w:lang w:val="es_ES" w:bidi="es_ES"/>
        </w:rPr>
      </w:r>
      <w:r>
        <w:rPr>
          <w:lang w:val="es_ES" w:bidi="es_ES"/>
        </w:rPr>
        <w:t xml:space="preserve">Tal como Dios le había ordenado, Abraham </w:t>
      </w:r>
      <w:r>
        <w:rPr>
          <w:b/>
          <w:lang w:val="es_ES" w:bidi="es_ES"/>
        </w:rPr>
        <w:t>circuncidó</w:t>
      </w:r>
      <w:r>
        <w:rPr>
          <w:lang w:val="es_ES" w:bidi="es_ES"/>
        </w:rPr>
        <w:t xml:space="preserve"> a Isaac cuando tenía ocho días. Usen la misma palabra para circuncisión que usaron en los pasajes anteriores, y recuerden que la </w:t>
      </w:r>
      <w:r>
        <w:rPr>
          <w:lang w:val="es_ES" w:bidi="es_ES"/>
        </w:rPr>
        <w:t>circuncisión</w:t>
      </w:r>
      <w:r>
        <w:rPr>
          <w:lang w:val="es_ES" w:bidi="es_ES"/>
        </w:rPr>
        <w:t xml:space="preserve"> está en el Glosario Principal.</w:t>
      </w:r>
    </w:p>
    <w:p>
      <w:pPr/>
      <w:r>
        <w:rPr>
          <w:lang w:val="es_ES" w:bidi="es_ES"/>
        </w:rPr>
      </w:r>
      <w:r>
        <w:rPr>
          <w:lang w:val="es_ES" w:bidi="es_ES"/>
        </w:rPr>
        <w:t xml:space="preserve">Isaac creció. Cuando fue </w:t>
      </w:r>
      <w:r>
        <w:rPr>
          <w:b/>
          <w:lang w:val="es_ES" w:bidi="es_ES"/>
        </w:rPr>
        <w:t>destetado</w:t>
      </w:r>
      <w:r>
        <w:rPr>
          <w:lang w:val="es_ES" w:bidi="es_ES"/>
        </w:rPr>
        <w:t>, Abraham dio una gran fiesta para celebrar. "Destetado" significa que Isaac dejó de beber la leche de Sara y comenzó a comer comida sólida.</w:t>
      </w:r>
    </w:p>
    <w:p>
      <w:pPr/>
      <w:r>
        <w:rPr>
          <w:lang w:val="es_ES" w:bidi="es_ES"/>
        </w:rPr>
      </w:r>
      <w:r>
        <w:rPr>
          <w:lang w:val="es_ES" w:bidi="es_ES"/>
        </w:rPr>
        <w:t xml:space="preserve">Pero Sara vio a Ismael, el hijo de Agar, burlándose de Isaac. Entonces, Sara le dijo a Abraham: "Envía lejos a esta esclava y a su hijo, porque el hijo de esta esclava no será un </w:t>
      </w:r>
      <w:r>
        <w:rPr>
          <w:b/>
          <w:lang w:val="es_ES" w:bidi="es_ES"/>
        </w:rPr>
        <w:t>heredero</w:t>
      </w:r>
      <w:r>
        <w:rPr>
          <w:lang w:val="es_ES" w:bidi="es_ES"/>
        </w:rPr>
        <w:t xml:space="preserve"> con mi hijo Isaac". Un heredero era un hijo que recibía una </w:t>
      </w:r>
      <w:r>
        <w:rPr>
          <w:b/>
          <w:lang w:val="es_ES" w:bidi="es_ES"/>
        </w:rPr>
        <w:t>herencia</w:t>
      </w:r>
      <w:r>
        <w:rPr>
          <w:lang w:val="es_ES" w:bidi="es_ES"/>
        </w:rPr>
        <w:t>, una parte de las posesiones de su padre, después de que este fallecía.</w:t>
      </w:r>
    </w:p>
    <w:p>
      <w:pPr/>
      <w:r>
        <w:rPr>
          <w:lang w:val="es_ES" w:bidi="es_ES"/>
        </w:rPr>
      </w:r>
      <w:r>
        <w:rPr>
          <w:lang w:val="es_ES" w:bidi="es_ES"/>
        </w:rPr>
        <w:t xml:space="preserve">Esto molestó a Abraham porque Ismael era su hijo. Pero Dios le dijo a Abraham: "No te angusties por el muchacho ni por tu esclava." Haz lo que Sara te diga, porque te daré los </w:t>
      </w:r>
      <w:r>
        <w:rPr>
          <w:b/>
          <w:lang w:val="es_ES" w:bidi="es_ES"/>
        </w:rPr>
        <w:t>descendientes</w:t>
      </w:r>
      <w:r>
        <w:rPr>
          <w:lang w:val="es_ES" w:bidi="es_ES"/>
        </w:rPr>
        <w:t xml:space="preserve"> que prometí a través de Isaac." Descendientes se refiere a los hijos de Isaac, sus hijos y todos los que considerarían a Isaac su antepasado.</w:t>
      </w:r>
    </w:p>
    <w:p>
      <w:pPr/>
      <w:r>
        <w:rPr>
          <w:lang w:val="es_ES" w:bidi="es_ES"/>
        </w:rPr>
      </w:r>
      <w:r>
        <w:rPr>
          <w:lang w:val="es_ES" w:bidi="es_ES"/>
        </w:rPr>
        <w:t xml:space="preserve">Dios continuó: "Y también le daré al hijo de tu esclava muchos descendientes que harán una gran </w:t>
      </w:r>
      <w:r>
        <w:rPr>
          <w:b/>
          <w:lang w:val="es_ES" w:bidi="es_ES"/>
        </w:rPr>
        <w:t>nación</w:t>
      </w:r>
      <w:r>
        <w:rPr>
          <w:lang w:val="es_ES" w:bidi="es_ES"/>
        </w:rPr>
        <w:t xml:space="preserve">, porque también es tu hijo". "Nación" se refiere a un grupo de personas con el mismo idioma y gobierno. Consulten </w:t>
      </w:r>
      <w:r>
        <w:rPr>
          <w:lang w:val="es_ES" w:bidi="es_ES"/>
        </w:rPr>
        <w:t>nación</w:t>
      </w:r>
      <w:r>
        <w:rPr>
          <w:lang w:val="es_ES" w:bidi="es_ES"/>
        </w:rPr>
        <w:t xml:space="preserve"> en el Glosario Principal para obtener más información. Usen la misma palabra para nación que usaron en los pasajes anteriores.</w:t>
      </w:r>
    </w:p>
    <w:p>
      <w:pPr/>
      <w:r>
        <w:rPr>
          <w:lang w:val="es_ES" w:bidi="es_ES"/>
        </w:rPr>
      </w:r>
      <w:r>
        <w:rPr>
          <w:lang w:val="es_ES" w:bidi="es_ES"/>
        </w:rPr>
        <w:t>Entonces, Abraham se levantó temprano a la mañana siguiente. Preparó comida y agua, se las dio a Agar y la envió lejos. Agar deambuló en el desierto. Cuando se quedó sin agua, Agar puso a su hijo debajo de un arbusto y comenzó a llorar.</w:t>
      </w:r>
    </w:p>
    <w:p>
      <w:pPr/>
      <w:r>
        <w:rPr>
          <w:lang w:val="es_ES" w:bidi="es_ES"/>
        </w:rPr>
      </w:r>
      <w:r>
        <w:rPr>
          <w:lang w:val="es_ES" w:bidi="es_ES"/>
        </w:rPr>
        <w:t xml:space="preserve">Dios escuchó al niño llorar y el </w:t>
      </w:r>
      <w:r>
        <w:rPr>
          <w:b/>
          <w:lang w:val="es_ES" w:bidi="es_ES"/>
        </w:rPr>
        <w:t>ángel de Dios</w:t>
      </w:r>
      <w:r>
        <w:rPr>
          <w:lang w:val="es_ES" w:bidi="es_ES"/>
        </w:rPr>
        <w:t xml:space="preserve"> llamó a Agar desde el </w:t>
      </w:r>
      <w:r>
        <w:rPr>
          <w:b/>
          <w:lang w:val="es_ES" w:bidi="es_ES"/>
        </w:rPr>
        <w:t>cielo</w:t>
      </w:r>
      <w:r>
        <w:rPr>
          <w:lang w:val="es_ES" w:bidi="es_ES"/>
        </w:rPr>
        <w:t xml:space="preserve">. En otros lugares, este ángel se llama ángel de Yahvé, ángel del Señor, y se refiere a lo mismo. </w:t>
      </w:r>
      <w:r>
        <w:rPr>
          <w:b/>
          <w:lang w:val="es_ES" w:bidi="es_ES"/>
        </w:rPr>
        <w:t>Ángel de Dios</w:t>
      </w:r>
      <w:r>
        <w:rPr>
          <w:lang w:val="es_ES" w:bidi="es_ES"/>
        </w:rPr>
        <w:t xml:space="preserve"> o </w:t>
      </w:r>
      <w:r>
        <w:rPr>
          <w:b/>
          <w:lang w:val="es_ES" w:bidi="es_ES"/>
        </w:rPr>
        <w:t>ángel de Yahvé</w:t>
      </w:r>
      <w:r>
        <w:rPr>
          <w:lang w:val="es_ES" w:bidi="es_ES"/>
        </w:rPr>
        <w:t xml:space="preserve"> a menudo se refiere a que Dios se aparece a alguien en forma humana. Aquí, probablemente se refiere al propio Dios hablando a Agar. El Cielo es el lugar donde viven Dios y sus ángeles. Busquen </w:t>
      </w:r>
      <w:r>
        <w:rPr>
          <w:lang w:val="es_ES" w:bidi="es_ES"/>
        </w:rPr>
        <w:t>cielo</w:t>
      </w:r>
      <w:r>
        <w:rPr>
          <w:lang w:val="es_ES" w:bidi="es_ES"/>
        </w:rPr>
        <w:t xml:space="preserve"> y </w:t>
      </w:r>
      <w:r>
        <w:rPr>
          <w:lang w:val="es_ES" w:bidi="es_ES"/>
        </w:rPr>
        <w:t>ángel del Señor</w:t>
      </w:r>
      <w:r>
        <w:rPr>
          <w:lang w:val="es_ES" w:bidi="es_ES"/>
        </w:rPr>
        <w:t xml:space="preserve"> o </w:t>
      </w:r>
      <w:r>
        <w:rPr>
          <w:lang w:val="es_ES" w:bidi="es_ES"/>
        </w:rPr>
        <w:t>ángel de Yahvé</w:t>
      </w:r>
      <w:r>
        <w:rPr>
          <w:lang w:val="es_ES" w:bidi="es_ES"/>
        </w:rPr>
        <w:t xml:space="preserve"> en el Glosario Principal para obtener más información. Usen las mismas palabras para cielo y ángel de Yahvé que usaron en los pasajes anteriores. Pueden elegir sustituir el nombre de </w:t>
      </w:r>
      <w:r>
        <w:rPr>
          <w:b/>
          <w:lang w:val="es_ES" w:bidi="es_ES"/>
        </w:rPr>
        <w:t>Yahvé</w:t>
      </w:r>
      <w:r>
        <w:rPr>
          <w:lang w:val="es_ES" w:bidi="es_ES"/>
        </w:rPr>
        <w:t xml:space="preserve"> por la palabra general para </w:t>
      </w:r>
      <w:r>
        <w:rPr>
          <w:b/>
          <w:lang w:val="es_ES" w:bidi="es_ES"/>
        </w:rPr>
        <w:t>Dios</w:t>
      </w:r>
      <w:r>
        <w:rPr>
          <w:lang w:val="es_ES" w:bidi="es_ES"/>
        </w:rPr>
        <w:t xml:space="preserve"> en este pasaje.</w:t>
      </w:r>
    </w:p>
    <w:p>
      <w:pPr/>
      <w:r>
        <w:rPr>
          <w:lang w:val="es_ES" w:bidi="es_ES"/>
        </w:rPr>
      </w:r>
      <w:r>
        <w:rPr>
          <w:lang w:val="es_ES" w:bidi="es_ES"/>
        </w:rPr>
        <w:t xml:space="preserve">Agar llenó su recipiente de agua con agua y le dio de beber al niño. Y Dios protegió a Ismael mientras crecía. Ismael vivió en el desierto y se convirtió en un </w:t>
      </w:r>
      <w:r>
        <w:rPr>
          <w:b/>
          <w:lang w:val="es_ES" w:bidi="es_ES"/>
        </w:rPr>
        <w:t>arquero</w:t>
      </w:r>
      <w:r>
        <w:rPr>
          <w:lang w:val="es_ES" w:bidi="es_ES"/>
        </w:rPr>
        <w:t xml:space="preserve"> experto. "Arquero" se refiere a alguien que puede disparar flechas con un arco para cazar o luchar.</w:t>
      </w:r>
    </w:p>
    <w:p>
      <w:pPr/>
      <w:r>
        <w:rPr>
          <w:lang w:val="es_ES" w:bidi="es_ES"/>
        </w:rPr>
      </w:r>
      <w:r>
        <w:rPr>
          <w:lang w:val="es_ES" w:bidi="es_ES"/>
        </w:rPr>
        <w:t>Ismael vivió en el desierto de Parán, y Agar eligió para él una esposa de Egipto.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les ayude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21:22–34</w:t>
      </w:r>
      <w:r>
        <w:rPr>
          <w:lang w:val="es_ES" w:bidi="es_ES"/>
        </w:rPr>
      </w:r>
    </w:p>
    <w:p>
      <w:pPr>
        <w:pStyle w:val="Heading3"/>
      </w:pPr>
      <w:r>
        <w:rPr>
          <w:lang w:val="es_ES" w:bidi="es_ES"/>
        </w:rPr>
        <w:t>Escuchar con el corazón</w:t>
      </w:r>
    </w:p>
    <w:p>
      <w:pPr/>
      <w:r>
        <w:rPr>
          <w:lang w:val="es_ES" w:bidi="es_ES"/>
        </w:rPr>
      </w:r>
      <w:r>
        <w:rPr>
          <w:lang w:val="es_ES" w:bidi="es_ES"/>
        </w:rPr>
        <w:t>En este paso, escuchen Génesis 21:22–34 y guárdenlo en sus corazones. Escuchen una versión en audio de Génesis 21:22–34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acerca de Dios?</w:t>
      </w:r>
    </w:p>
    <w:p>
      <w:pPr>
        <w:pStyle w:val="ListBullet"/>
        <w:spacing w:line="240" w:lineRule="auto"/>
        <w:ind w:left="720"/>
      </w:pPr>
      <w:r>
        <w:rPr>
          <w:lang w:val="es_ES" w:bidi="es_ES"/>
        </w:rPr>
      </w:r>
      <w:r>
        <w:rPr>
          <w:lang w:val="es_ES" w:bidi="es_ES"/>
        </w:rPr>
        <w:t>¿Qué nos dice este pasaje sobre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Génesis 21:22–34 en la traducción que sea más fácil de entender.</w:t>
      </w:r>
    </w:p>
    <w:p>
      <w:pPr/>
      <w:r>
        <w:rPr>
          <w:lang w:val="es_ES" w:bidi="es_ES"/>
        </w:rPr>
      </w:r>
      <w:r>
        <w:rPr>
          <w:lang w:val="es_ES" w:bidi="es_ES"/>
        </w:rPr>
        <w:t>En esta historia, Abraham hizo un tratado de paz con Abimelec, el rey de Gerar, el área donde Abraham vivía. En una historia anterior, Abraham le mintió a Abimelec y dijo que Sara era su hermana, no su esposa. Abimelec tomó a Sara, por lo que Dios se le apareció y evitó que él y los que estaban en su casa tuvieran hijos hasta que Abraham oró por él. En esta historia, Abimelec hace un tratado de paz con Abraham, y Abraham vive en paz en la tierra de Abimelec. Esta es una manera en que Dios comienza a cumplir su promesa de darle tierra a Abraham.</w:t>
      </w:r>
    </w:p>
    <w:p>
      <w:pPr/>
      <w:r>
        <w:rPr>
          <w:lang w:val="es_ES" w:bidi="es_ES"/>
        </w:rPr>
      </w:r>
      <w:r>
        <w:rPr>
          <w:lang w:val="es_ES" w:bidi="es_ES"/>
        </w:rPr>
        <w:t>Un día el rey de Gerar, Abimelec, y el comandante del ejército de Abimelec, Ficol, visitaron a Abraham. Ficol podría haber viajado con Abimelec como su guardia, o podría haber sido un testigo oficial del pacto entre Abraham y Abimelec.</w:t>
      </w:r>
    </w:p>
    <w:p>
      <w:pPr/>
      <w:r>
        <w:rPr>
          <w:lang w:val="es_ES" w:bidi="es_ES"/>
        </w:rPr>
      </w:r>
      <w:r>
        <w:rPr>
          <w:lang w:val="es_ES" w:bidi="es_ES"/>
        </w:rPr>
        <w:t>Abimelec le dijo a Abraham: "Dios está contigo en todo lo que haces". La frase "Dios está contigo" se refiere a Dios ayudando, protegiendo y bendiciendo a Abraham.</w:t>
      </w:r>
    </w:p>
    <w:p>
      <w:pPr/>
      <w:r>
        <w:rPr>
          <w:lang w:val="es_ES" w:bidi="es_ES"/>
        </w:rPr>
      </w:r>
      <w:r>
        <w:rPr>
          <w:lang w:val="es_ES" w:bidi="es_ES"/>
        </w:rPr>
        <w:t>Deténganse aquí y conversen sobre esta pregunta en grupo: ¿Cómo describen las bendiciones en su cultura? En tu cultura, ¿qué piensan las personas que le sucede a alguien cuando Dios lo bendice o está con él? Pausen este audio aquí.</w:t>
      </w:r>
    </w:p>
    <w:p>
      <w:pPr/>
      <w:r>
        <w:rPr>
          <w:lang w:val="es_ES" w:bidi="es_ES"/>
        </w:rPr>
      </w:r>
      <w:r>
        <w:rPr>
          <w:lang w:val="es_ES" w:bidi="es_ES"/>
        </w:rPr>
        <w:t>Abimelec continuó: "Quiero que me prometas, frente a Dios, que nunca romperás un pacto conmigo, con mis hijos ni con cualquiera de mis descendientes". La frase "frente a Dios" significa que Abimelec quería que Abraham hiciera una promesa en presencia de Dios. Si Abraham no cumplía su parte de la promesa, Dios castigaría a Abraham.</w:t>
      </w:r>
    </w:p>
    <w:p>
      <w:pPr/>
      <w:r>
        <w:rPr>
          <w:lang w:val="es_ES" w:bidi="es_ES"/>
        </w:rPr>
      </w:r>
      <w:r>
        <w:rPr>
          <w:lang w:val="es_ES" w:bidi="es_ES"/>
        </w:rPr>
        <w:t>Abimelec terminó: "He sido leal a ti, así que júrame que me serás leal a mí y a este país donde ahora vives como extranjero". Abimelec parece tener más poder que Abraham porque Abimelec es un rey. Sin embargo, lo que Abimelec dice muestra que Abimelec ve que Abraham tiene poder porque Dios está con él.</w:t>
      </w:r>
    </w:p>
    <w:p>
      <w:pPr/>
      <w:r>
        <w:rPr>
          <w:lang w:val="es_ES" w:bidi="es_ES"/>
        </w:rPr>
      </w:r>
      <w:r>
        <w:rPr>
          <w:lang w:val="es_ES" w:bidi="es_ES"/>
        </w:rPr>
        <w:t>Abraham respondió: "¡Sí, lo juro!" Los juramentos eran promesas importantes entre las personas. Las personas estaban obligadas a cumplir los juramentos que hacían.</w:t>
      </w:r>
    </w:p>
    <w:p>
      <w:pPr/>
      <w:r>
        <w:rPr>
          <w:lang w:val="es_ES" w:bidi="es_ES"/>
        </w:rPr>
      </w:r>
      <w:r>
        <w:rPr>
          <w:lang w:val="es_ES" w:bidi="es_ES"/>
        </w:rPr>
        <w:t>Entonces Abraham se quejó ante Abimelec sobre un pozo de agua que los siervos de Abimelec habían tomado por la fuerza de los siervos de Abraham. Los siervos de Abimelec habían tomado el pozo algún tiempo antes. Abimelec respondió: «Esta es la primera vez que escucho esto». No tengo idea de quién es responsable de esto. "Nunca te quejaste de esto antes."</w:t>
      </w:r>
    </w:p>
    <w:p>
      <w:pPr/>
      <w:r>
        <w:rPr>
          <w:lang w:val="es_ES" w:bidi="es_ES"/>
        </w:rPr>
      </w:r>
      <w:r>
        <w:rPr>
          <w:lang w:val="es_ES" w:bidi="es_ES"/>
        </w:rPr>
        <w:t>Entonces Abraham le dio a Abimelec algunas ovejas y vacas, e hicieron un pacto juntos. Los regalos de Abraham a Abimelec, las ovejas y las vacas, probablemente mostraron que habían hecho un pacto juntos. Este era un regalo de amistad entre Abraham y Abimelec. Un pacto es un acuerdo permanente hecho entre dos personas o grupos que establece la paz o la amistad. Ambas personas acuerdan ser fieles a este acuerdo y mantener una buena relación entre sí. Los pactos son más profundos que los contratos legales porque requieren lealtad de ambas partes. Este pacto muestra un acuerdo de amistad entre Abimelec y Abraham.</w:t>
      </w:r>
    </w:p>
    <w:p>
      <w:pPr/>
      <w:r>
        <w:rPr>
          <w:lang w:val="es_ES" w:bidi="es_ES"/>
        </w:rPr>
      </w:r>
      <w:r>
        <w:rPr>
          <w:lang w:val="es_ES" w:bidi="es_ES"/>
        </w:rPr>
        <w:t>Deténganse aquí y conversen sobre esta pregunta en grupo: ¿Cómo y cuándo hacen las personas acuerdos similares en su cultura? Cuenten una historia sobre un momento en que alguien hizo un pacto o acuerdo como el que hicieron Abraham y Abimelec. Pausen este audio aquí.</w:t>
      </w:r>
    </w:p>
    <w:p>
      <w:pPr/>
      <w:r>
        <w:rPr>
          <w:lang w:val="es_ES" w:bidi="es_ES"/>
        </w:rPr>
      </w:r>
      <w:r>
        <w:rPr>
          <w:lang w:val="es_ES" w:bidi="es_ES"/>
        </w:rPr>
        <w:t>Pero Abraham también tomó otras siete corderas, que eran ovejas hembras jóvenes, y las puso a un lado. Abimelec preguntó: "¿Por qué has apartado a estas siete de los demás?"</w:t>
      </w:r>
    </w:p>
    <w:p>
      <w:pPr/>
      <w:r>
        <w:rPr>
          <w:lang w:val="es_ES" w:bidi="es_ES"/>
        </w:rPr>
      </w:r>
      <w:r>
        <w:rPr>
          <w:lang w:val="es_ES" w:bidi="es_ES"/>
        </w:rPr>
        <w:t>Abraham respondió: "Por favor, acepta estas siete corderas para mostrar que estás de acuerdo con que cavara este pozo". Al aceptar las corderas, Abimelec mostró a todos a su alrededor que estaba de acuerdo en que Abraham era dueño del pozo.</w:t>
      </w:r>
    </w:p>
    <w:p>
      <w:pPr/>
      <w:r>
        <w:rPr>
          <w:lang w:val="es_ES" w:bidi="es_ES"/>
        </w:rPr>
      </w:r>
      <w:r>
        <w:rPr>
          <w:lang w:val="es_ES" w:bidi="es_ES"/>
        </w:rPr>
        <w:t>Entonces Abraham llamó al área Beerseba, que significa "pozo del juramento" o "pozo de siete". Esto podría referirse al juramento que hicieron allí o podría referirse a las siete corderas que Abraham dio como regalo. Un "juramento" se añade a una promesa para que las personas sepan que deben cumplir su acuerdo y que no se puede cambiar. La persona que hace el juramento pide a Dios que los castigue si no cumplen su promesa.</w:t>
      </w:r>
    </w:p>
    <w:p>
      <w:pPr/>
      <w:r>
        <w:rPr>
          <w:lang w:val="es_ES" w:bidi="es_ES"/>
        </w:rPr>
      </w:r>
      <w:r>
        <w:rPr>
          <w:lang w:val="es_ES" w:bidi="es_ES"/>
        </w:rPr>
        <w:t xml:space="preserve">Deténganse aquí. En grupo, miren en un mapa </w:t>
      </w:r>
      <w:r>
        <w:rPr>
          <w:lang w:val="es_ES" w:bidi="es_ES"/>
        </w:rPr>
        <w:t>el área donde Beerseba y el pozo podrían haber estado</w:t>
      </w:r>
      <w:r>
        <w:rPr>
          <w:lang w:val="es_ES" w:bidi="es_ES"/>
        </w:rPr>
        <w:t>. Pausen este audio aquí.</w:t>
      </w:r>
    </w:p>
    <w:p>
      <w:pPr/>
      <w:r>
        <w:rPr>
          <w:lang w:val="es_ES" w:bidi="es_ES"/>
        </w:rPr>
      </w:r>
      <w:r>
        <w:rPr>
          <w:lang w:val="es_ES" w:bidi="es_ES"/>
        </w:rPr>
        <w:t>Después de que hicieron el pacto, Abimelec y Ficol regresaron a su hogar, la tierra del pueblo filisteo. Abraham plantó un árbol de tamarisco en Beerseba, y allí adoró a Yahvé, el Dios Eterno que vive para siempre. Abraham probablemente plantó el árbol para recordarle cómo Dios lo había bendecido y para mostrar que había adorado a Dios allí. Abraham no adoró al árbol.</w:t>
      </w:r>
    </w:p>
    <w:p>
      <w:pPr/>
      <w:r>
        <w:rPr>
          <w:lang w:val="es_ES" w:bidi="es_ES"/>
        </w:rPr>
      </w:r>
      <w:r>
        <w:rPr>
          <w:lang w:val="es_ES" w:bidi="es_ES"/>
        </w:rPr>
        <w:t xml:space="preserve">Deténganse aquí: En grupo, miren una imagen de un </w:t>
      </w:r>
      <w:r>
        <w:rPr>
          <w:lang w:val="es_ES" w:bidi="es_ES"/>
        </w:rPr>
        <w:t>tamarisco</w:t>
      </w:r>
      <w:r>
        <w:rPr>
          <w:lang w:val="es_ES" w:bidi="es_ES"/>
        </w:rPr>
        <w:t>. Pausen este audio aquí.</w:t>
      </w:r>
    </w:p>
    <w:p>
      <w:pPr/>
      <w:r>
        <w:rPr>
          <w:lang w:val="es_ES" w:bidi="es_ES"/>
        </w:rPr>
      </w:r>
      <w:r>
        <w:rPr>
          <w:lang w:val="es_ES" w:bidi="es_ES"/>
        </w:rPr>
        <w:t>Deténganse aquí y conversen sobre esta pregunta en grupo: ¿Qué tipo de cosas hacen ustedes o las personas en su comunidad cuando quieren recordarse cómo Dios los ha bendecido? Pausen este audio aquí.</w:t>
      </w:r>
    </w:p>
    <w:p>
      <w:pPr/>
      <w:r>
        <w:rPr>
          <w:lang w:val="es_ES" w:bidi="es_ES"/>
        </w:rPr>
      </w:r>
      <w:r>
        <w:rPr>
          <w:lang w:val="es_ES" w:bidi="es_ES"/>
        </w:rPr>
        <w:t>Abraham vivió como extranjero en la tierra de los filisteos durante mucho tiempo. Esta es la primera vez que estos pasajes llaman a la tierra en la que vivió Abraham la tierra de los filisteos.</w:t>
      </w:r>
    </w:p>
    <w:p>
      <w:pPr/>
      <w:r>
        <w:rPr>
          <w:lang w:val="es_ES" w:bidi="es_ES"/>
        </w:rPr>
      </w:r>
      <w:r>
        <w:rPr>
          <w:lang w:val="es_ES" w:bidi="es_ES"/>
        </w:rPr>
        <w:t xml:space="preserve">Deténganse aquí. Como grupo, en un mapa miren </w:t>
      </w:r>
      <w:r>
        <w:rPr>
          <w:lang w:val="es_ES" w:bidi="es_ES"/>
        </w:rPr>
        <w:t>el área en donde el pueblo filisteo vivía</w:t>
      </w:r>
      <w:r>
        <w:rPr>
          <w:lang w:val="es_ES" w:bidi="es_ES"/>
        </w:rPr>
        <w:t>, incluida Beerseba. Pausen este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Génesis 21:22–34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En aquel tiempo, Abimelec y su comandante del ejército, Ficol, visitaron a Abraham. Abimelec dijo: "Obviamente, Dios está contigo, ayudándote en todo lo que haces". Júrame en nombre de Dios que no nos mentirás ni a mí, ni a mis hijos, ni a ninguno de mis descendientes. He sido amable contigo, así que jura que serás amable conmigo y con este país donde vives como extranjero."</w:t>
      </w:r>
    </w:p>
    <w:p>
      <w:pPr/>
      <w:r>
        <w:rPr>
          <w:lang w:val="es_ES" w:bidi="es_ES"/>
        </w:rPr>
      </w:r>
      <w:r>
        <w:rPr>
          <w:lang w:val="es_ES" w:bidi="es_ES"/>
        </w:rPr>
        <w:t>Abraham respondió: "¡Sí, lo juro!"</w:t>
      </w:r>
    </w:p>
    <w:p>
      <w:pPr/>
      <w:r>
        <w:rPr>
          <w:lang w:val="es_ES" w:bidi="es_ES"/>
        </w:rPr>
      </w:r>
      <w:r>
        <w:rPr>
          <w:b/>
          <w:lang w:val="es_ES" w:bidi="es_ES"/>
        </w:rPr>
        <w:t>En la segunda escena:</w:t>
      </w:r>
      <w:r>
        <w:rPr>
          <w:lang w:val="es_ES" w:bidi="es_ES"/>
        </w:rPr>
        <w:t xml:space="preserve"> Luego Abraham se quejó con Abimelec sobre un pozo de agua que los siervos de Abimelec habían tomado de los siervos de Abraham por la fuerza.</w:t>
      </w:r>
    </w:p>
    <w:p>
      <w:pPr/>
      <w:r>
        <w:rPr>
          <w:lang w:val="es_ES" w:bidi="es_ES"/>
        </w:rPr>
      </w:r>
      <w:r>
        <w:rPr>
          <w:lang w:val="es_ES" w:bidi="es_ES"/>
        </w:rPr>
        <w:t>Abimelec dijo: "No sé quién hizo eso." No me dijiste nada al respecto, y esta es la primera vez que escucho hablar de eso."</w:t>
      </w:r>
    </w:p>
    <w:p>
      <w:pPr/>
      <w:r>
        <w:rPr>
          <w:lang w:val="es_ES" w:bidi="es_ES"/>
        </w:rPr>
      </w:r>
      <w:r>
        <w:rPr>
          <w:b/>
          <w:lang w:val="es_ES" w:bidi="es_ES"/>
        </w:rPr>
        <w:t>En la tercera escena:</w:t>
      </w:r>
      <w:r>
        <w:rPr>
          <w:lang w:val="es_ES" w:bidi="es_ES"/>
        </w:rPr>
        <w:t xml:space="preserve"> Entonces, Abraham le dio a Abimelec algunas ovejas y vacas e hicieron un tratado. Pero Abraham tomó siete corderas y las apartó. Abimelec preguntó: "¿Por qué apartaste a estas siete corderas de las demás?"</w:t>
      </w:r>
    </w:p>
    <w:p>
      <w:pPr/>
      <w:r>
        <w:rPr>
          <w:lang w:val="es_ES" w:bidi="es_ES"/>
        </w:rPr>
      </w:r>
      <w:r>
        <w:rPr>
          <w:lang w:val="es_ES" w:bidi="es_ES"/>
        </w:rPr>
        <w:t>Abraham respondió: "Por favor, acepta estas siete corderas para mostrar que estás de acuerdo con que yo cavé este pozo." Entonces Abraham llamó al lugar Beerseba, porque hicieron un juramento allí.</w:t>
      </w:r>
    </w:p>
    <w:p>
      <w:pPr/>
      <w:r>
        <w:rPr>
          <w:lang w:val="es_ES" w:bidi="es_ES"/>
        </w:rPr>
      </w:r>
      <w:r>
        <w:rPr>
          <w:b/>
          <w:lang w:val="es_ES" w:bidi="es_ES"/>
        </w:rPr>
        <w:t>En la cuarta escena:</w:t>
      </w:r>
      <w:r>
        <w:rPr>
          <w:lang w:val="es_ES" w:bidi="es_ES"/>
        </w:rPr>
        <w:t xml:space="preserve"> Después de que hicieron el pacto en Beerseba, Abimelec se fue con Ficol, el comandante de su ejército, y regresaron a casa, a la tierra donde vivía el pueblo filisteo.</w:t>
      </w:r>
    </w:p>
    <w:p>
      <w:pPr/>
      <w:r>
        <w:rPr>
          <w:lang w:val="es_ES" w:bidi="es_ES"/>
        </w:rPr>
      </w:r>
      <w:r>
        <w:rPr>
          <w:lang w:val="es_ES" w:bidi="es_ES"/>
        </w:rPr>
        <w:t>Luego Abraham plantó un tamarisco en Beerseba, y adoró a Yahvé, el Dios Eterno, allí. Y Abraham vivió como extranjero en el país del pueblo filisteo durante mucho tiempo.</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Abimelec</w:t>
      </w:r>
    </w:p>
    <w:p>
      <w:pPr>
        <w:pStyle w:val="ListBullet"/>
        <w:spacing w:line="240" w:lineRule="auto"/>
        <w:ind w:left="720"/>
      </w:pPr>
      <w:r>
        <w:rPr>
          <w:lang w:val="es_ES" w:bidi="es_ES"/>
        </w:rPr>
      </w:r>
      <w:r>
        <w:rPr>
          <w:lang w:val="es_ES" w:bidi="es_ES"/>
        </w:rPr>
        <w:t>y Ficol</w:t>
      </w:r>
    </w:p>
    <w:p>
      <w:pPr/>
      <w:r>
        <w:rPr>
          <w:lang w:val="es_ES" w:bidi="es_ES"/>
        </w:rPr>
      </w:r>
      <w:r>
        <w:rPr>
          <w:lang w:val="es_ES" w:bidi="es_ES"/>
        </w:rPr>
        <w:t>Como grupo, pongan atención a estas partes de la ambientación del pasaje:</w:t>
      </w:r>
    </w:p>
    <w:p>
      <w:pPr/>
      <w:r>
        <w:rPr>
          <w:lang w:val="es_ES" w:bidi="es_ES"/>
        </w:rPr>
      </w:r>
      <w:r>
        <w:rPr>
          <w:lang w:val="es_ES" w:bidi="es_ES"/>
        </w:rPr>
        <w:t>Visualicen el movimiento y la conversación en la primera escena. La primera escena comienza con una palabra que significa "en aquel tiempo" o "poco después". Esta historia sucedió poco después de que Abraham envió lejos a Agar e Ismael. Abimelec y el comandante de sus guerreros, Ficol, visitan a Abraham.</w:t>
      </w:r>
    </w:p>
    <w:p>
      <w:pPr/>
      <w:r>
        <w:rPr>
          <w:lang w:val="es_ES" w:bidi="es_ES"/>
        </w:rPr>
      </w:r>
      <w:r>
        <w:rPr>
          <w:lang w:val="es_ES" w:bidi="es_ES"/>
        </w:rPr>
        <w:t>Abimelec le dice a Abraham: "He notado que Dios está contigo en todo lo que haces." Quiero que me jures en presencia de Dios que nunca romperás un pacto conmigo, mis hijos o cualquiera de mis descendientes. He sido amable contigo, así que sé amable conmigo y con las personas de este país donde ahora vives como extranjero." Aquí Abimelec usa un lenguaje que muestra que le está pidiendo educadamente algo a Abraham.</w:t>
      </w:r>
    </w:p>
    <w:p>
      <w:pPr/>
      <w:r>
        <w:rPr>
          <w:lang w:val="es_ES" w:bidi="es_ES"/>
        </w:rPr>
      </w:r>
      <w:r>
        <w:rPr>
          <w:lang w:val="es_ES" w:bidi="es_ES"/>
        </w:rPr>
        <w:t>Abraham responde: "Lo prometo."</w:t>
      </w:r>
    </w:p>
    <w:p>
      <w:pPr/>
      <w:r>
        <w:rPr>
          <w:lang w:val="es_ES" w:bidi="es_ES"/>
        </w:rPr>
      </w:r>
      <w:r>
        <w:rPr>
          <w:lang w:val="es_ES" w:bidi="es_ES"/>
        </w:rPr>
        <w:t>En la segunda escena, es posible que quieran cambiar el orden de la acción en esta escena al orden en que sucedió. Algún tiempo antes de la visita de Abimelec, los siervos de Abimelec tomaron violentamente uno de los pozos de agua de Abraham de los siervos de Abraham. Después de que Abraham hace la promesa con Abimelec, se queja con Abimelec sobre el pozo de agua.</w:t>
      </w:r>
    </w:p>
    <w:p>
      <w:pPr/>
      <w:r>
        <w:rPr>
          <w:lang w:val="es_ES" w:bidi="es_ES"/>
        </w:rPr>
      </w:r>
      <w:r>
        <w:rPr>
          <w:lang w:val="es_ES" w:bidi="es_ES"/>
        </w:rPr>
        <w:t>Pero Abimelec responde: "No sé quién se apoderó de tu pozo". ¿Por qué no dijiste algo antes? Esta es la primera vez que escucho sobre esto."</w:t>
      </w:r>
    </w:p>
    <w:p>
      <w:pPr/>
      <w:r>
        <w:rPr>
          <w:lang w:val="es_ES" w:bidi="es_ES"/>
        </w:rPr>
      </w:r>
      <w:r>
        <w:rPr>
          <w:lang w:val="es_ES" w:bidi="es_ES"/>
        </w:rPr>
        <w:t>Visualicen la acción en la tercera escena. Abraham le da a Abimelec algunas ovejas y vacas, y los dos hombres hacen un tratado juntos. Pero Abraham toma siete corderas y las deja de lado.</w:t>
      </w:r>
    </w:p>
    <w:p>
      <w:pPr/>
      <w:r>
        <w:rPr>
          <w:lang w:val="es_ES" w:bidi="es_ES"/>
        </w:rPr>
      </w:r>
      <w:r>
        <w:rPr>
          <w:lang w:val="es_ES" w:bidi="es_ES"/>
        </w:rPr>
        <w:t xml:space="preserve">Deténganse aquí. Como grupo, miren las imágenes de </w:t>
      </w:r>
      <w:r>
        <w:rPr>
          <w:lang w:val="es_ES" w:bidi="es_ES"/>
        </w:rPr>
        <w:t>ovejas</w:t>
      </w:r>
      <w:r>
        <w:rPr>
          <w:lang w:val="es_ES" w:bidi="es_ES"/>
        </w:rPr>
        <w:t xml:space="preserve">, </w:t>
      </w:r>
      <w:r>
        <w:rPr>
          <w:b/>
          <w:lang w:val="es_ES" w:bidi="es_ES"/>
        </w:rPr>
        <w:t>vacas</w:t>
      </w:r>
      <w:r>
        <w:rPr>
          <w:lang w:val="es_ES" w:bidi="es_ES"/>
        </w:rPr>
        <w:t xml:space="preserve"> y </w:t>
      </w:r>
      <w:r>
        <w:rPr>
          <w:lang w:val="es_ES" w:bidi="es_ES"/>
        </w:rPr>
        <w:t>corderas</w:t>
      </w:r>
      <w:r>
        <w:rPr>
          <w:lang w:val="es_ES" w:bidi="es_ES"/>
        </w:rPr>
        <w:t>. Pausen este audio aquí.</w:t>
      </w:r>
    </w:p>
    <w:p>
      <w:pPr/>
      <w:r>
        <w:rPr>
          <w:lang w:val="es_ES" w:bidi="es_ES"/>
        </w:rPr>
      </w:r>
      <w:r>
        <w:rPr>
          <w:lang w:val="es_ES" w:bidi="es_ES"/>
        </w:rPr>
        <w:t>Abimelec pregunta: "¿Por qué pusiste a estas siete corderas a un lado?"</w:t>
      </w:r>
    </w:p>
    <w:p>
      <w:pPr/>
      <w:r>
        <w:rPr>
          <w:lang w:val="es_ES" w:bidi="es_ES"/>
        </w:rPr>
      </w:r>
      <w:r>
        <w:rPr>
          <w:lang w:val="es_ES" w:bidi="es_ES"/>
        </w:rPr>
        <w:t>Abraham responde: "Acepta de mi parte estas siete corderas como prueba para todos de que este pozo de agua me pertenece". Abimelec está de acuerdo y acepta las corderas.</w:t>
      </w:r>
    </w:p>
    <w:p>
      <w:pPr/>
      <w:r>
        <w:rPr>
          <w:lang w:val="es_ES" w:bidi="es_ES"/>
        </w:rPr>
      </w:r>
      <w:r>
        <w:rPr>
          <w:lang w:val="es_ES" w:bidi="es_ES"/>
        </w:rPr>
        <w:t>Visualicen la acción en la cuarta escena. Abimelec y Ficol regresan al área donde viven las personas llamadas filisteos.</w:t>
      </w:r>
    </w:p>
    <w:p>
      <w:pPr/>
      <w:r>
        <w:rPr>
          <w:lang w:val="es_ES" w:bidi="es_ES"/>
        </w:rPr>
      </w:r>
      <w:r>
        <w:rPr>
          <w:lang w:val="es_ES" w:bidi="es_ES"/>
        </w:rPr>
        <w:t>Abraham nombra al área Beerseba, que significa "pozo del juramento", porque Abraham y Abimelec hicieron un juramento allí.</w:t>
      </w:r>
    </w:p>
    <w:p>
      <w:pPr/>
      <w:r>
        <w:rPr>
          <w:lang w:val="es_ES" w:bidi="es_ES"/>
        </w:rPr>
      </w:r>
      <w:r>
        <w:rPr>
          <w:lang w:val="es_ES" w:bidi="es_ES"/>
        </w:rPr>
        <w:t xml:space="preserve">Deténganse aquí. Como grupo, miren en </w:t>
      </w:r>
      <w:r>
        <w:rPr>
          <w:lang w:val="es_ES" w:bidi="es_ES"/>
        </w:rPr>
        <w:t>el lugar donde podría haber estado el área de Beerseba</w:t>
      </w:r>
      <w:r>
        <w:rPr>
          <w:lang w:val="es_ES" w:bidi="es_ES"/>
        </w:rPr>
        <w:t xml:space="preserve"> en un mapa. Pausen este audio aquí.</w:t>
      </w:r>
    </w:p>
    <w:p>
      <w:pPr/>
      <w:r>
        <w:rPr>
          <w:lang w:val="es_ES" w:bidi="es_ES"/>
        </w:rPr>
      </w:r>
      <w:r>
        <w:rPr>
          <w:lang w:val="es_ES" w:bidi="es_ES"/>
        </w:rPr>
        <w:t>Abraham planta un tamarisco e invoca el nombre de Yahvé, el Dios que vive para siempre. Este pasaje usa un lenguaje especial para hablar de Abraham adorando a Dios. Si alguien invocaba el nombre de alguien, creían que la persona tenía poder y autoridad.</w:t>
      </w:r>
    </w:p>
    <w:p>
      <w:pPr/>
      <w:r>
        <w:rPr>
          <w:lang w:val="es_ES" w:bidi="es_ES"/>
        </w:rPr>
      </w:r>
      <w:r>
        <w:rPr>
          <w:lang w:val="es_ES" w:bidi="es_ES"/>
        </w:rPr>
        <w:t xml:space="preserve">Deténganse aquí. Como grupo, miren una imagen de un árbol de </w:t>
      </w:r>
      <w:r>
        <w:rPr>
          <w:lang w:val="es_ES" w:bidi="es_ES"/>
        </w:rPr>
        <w:t>tamarisco</w:t>
      </w:r>
      <w:r>
        <w:rPr>
          <w:lang w:val="es_ES" w:bidi="es_ES"/>
        </w:rPr>
        <w:t>. Pausen este audio aquí.</w:t>
      </w:r>
    </w:p>
    <w:p>
      <w:pPr/>
      <w:r>
        <w:rPr>
          <w:lang w:val="es_ES" w:bidi="es_ES"/>
        </w:rPr>
      </w:r>
      <w:r>
        <w:rPr>
          <w:lang w:val="es_ES" w:bidi="es_ES"/>
        </w:rPr>
        <w:t>Y Abraham vive como extranjero en el área de las personas llamadas filisteos durante muchos más años.</w:t>
      </w:r>
    </w:p>
    <w:p>
      <w:pPr/>
      <w:r>
        <w:rPr>
          <w:lang w:val="es_ES" w:bidi="es_ES"/>
        </w:rPr>
      </w:r>
      <w:r>
        <w:rPr>
          <w:lang w:val="es_ES" w:bidi="es_ES"/>
        </w:rPr>
        <w:t xml:space="preserve">Deténganse aquí. Como grupo, miren en un mapa </w:t>
      </w:r>
      <w:r>
        <w:rPr>
          <w:lang w:val="es_ES" w:bidi="es_ES"/>
        </w:rPr>
        <w:t>el área en la que vivían las personas llamadas filisteos</w:t>
      </w:r>
      <w:r>
        <w:rPr>
          <w:lang w:val="es_ES" w:bidi="es_ES"/>
        </w:rPr>
        <w:t>. Esto incluye a Beerseba. Pausen este audio aquí.</w:t>
      </w:r>
    </w:p>
    <w:p>
      <w:pPr/>
      <w:r>
        <w:rPr>
          <w:lang w:val="es_ES" w:bidi="es_ES"/>
        </w:rPr>
      </w:r>
      <w:r>
        <w:rPr>
          <w:lang w:val="es_ES" w:bidi="es_ES"/>
        </w:rPr>
        <w:t>Ahora, el grupo debe crear un guion gráfico, dibujar o usar objetos para visualizar el texto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Génesis 21:22–34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cuatro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Abimelec</w:t>
      </w:r>
    </w:p>
    <w:p>
      <w:pPr>
        <w:pStyle w:val="ListBullet"/>
        <w:spacing w:line="240" w:lineRule="auto"/>
        <w:ind w:left="720"/>
      </w:pPr>
      <w:r>
        <w:rPr>
          <w:lang w:val="es_ES" w:bidi="es_ES"/>
        </w:rPr>
      </w:r>
      <w:r>
        <w:rPr>
          <w:lang w:val="es_ES" w:bidi="es_ES"/>
        </w:rPr>
        <w:t>y Ficol</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actúen la historia sin hacer pausas. Presten atención al diálogo, la fluidez, la trama y la cronología de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actúen el pasaje.</w:t>
      </w:r>
    </w:p>
    <w:p>
      <w:pPr/>
      <w:r>
        <w:rPr>
          <w:lang w:val="es_ES" w:bidi="es_ES"/>
        </w:rPr>
      </w:r>
      <w:r>
        <w:rPr>
          <w:lang w:val="es_ES" w:bidi="es_ES"/>
        </w:rPr>
        <w:t>El grupo debe actuar este pasaje por segunda vez. En ciertos momentos de la dramatización, hagan una pausa y pregunten a la persona que está interpretando el personaje: ¿Qué estás sintiendo o pensando? La persona que interpreta al personaje debe responder qué estaría sintiendo o pensando si fuera ese personaje. Luego, reanuden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Un día Abimelec visita a Abraham con Ficol, el comandante del ejército de Abimelec. Abimelec le dice a Abraham: "Obviamente, Dios está contigo, ayudándote en todo lo que haces." Júrame en nombre de Dios que nunca me mentirás a mí, ni a mis hijos, ni a ninguno de mis descendientes. He sido leal contigo, así que júrame que me serás leal a mí y a este país, donde vives como extranjero."</w:t>
      </w:r>
    </w:p>
    <w:p>
      <w:pPr/>
      <w:r>
        <w:rPr>
          <w:lang w:val="es_ES" w:bidi="es_ES"/>
        </w:rPr>
      </w:r>
      <w:r>
        <w:rPr>
          <w:lang w:val="es_ES" w:bidi="es_ES"/>
        </w:rPr>
        <w:t>Pausen la actuación. Pregúntenle a la persona que interpreta a Abimelec: "¿Qué estás sintiendo o pensando?" La persona podría responder cosas como: "Quiero asegurarme de que Abraham no me mienta nuevamente, como lo hizo cuando dijo que Sara era su hermana", o "Puedo ver que Dios está con Abraham, por lo que quiero asegurarme de que Abraham y yo tengamos una alianza", o "He sido leal a Abraham, por lo que creo que Abraham debe prometer serme leal". Reanuden la actuación.</w:t>
      </w:r>
    </w:p>
    <w:p>
      <w:pPr/>
      <w:r>
        <w:rPr>
          <w:lang w:val="es_ES" w:bidi="es_ES"/>
        </w:rPr>
      </w:r>
      <w:r>
        <w:rPr>
          <w:lang w:val="es_ES" w:bidi="es_ES"/>
        </w:rPr>
        <w:t>Abraham responde: "¡Sí, juraré hacer eso!" Luego Abraham se queja con Abimelec sobre un pozo que los siervos de Abimelec habían tomado por la fuerza de los siervos de Abraham.</w:t>
      </w:r>
    </w:p>
    <w:p>
      <w:pPr/>
      <w:r>
        <w:rPr>
          <w:lang w:val="es_ES" w:bidi="es_ES"/>
        </w:rPr>
      </w:r>
      <w:r>
        <w:rPr>
          <w:lang w:val="es_ES" w:bidi="es_ES"/>
        </w:rPr>
        <w:t>Abimelec dice: "Esta es la primera vez que escucho sobre esto." No tengo idea de quién hizo eso. "Nunca te quejaste de esto antes."</w:t>
      </w:r>
    </w:p>
    <w:p>
      <w:pPr/>
      <w:r>
        <w:rPr>
          <w:lang w:val="es_ES" w:bidi="es_ES"/>
        </w:rPr>
      </w:r>
      <w:r>
        <w:rPr>
          <w:lang w:val="es_ES" w:bidi="es_ES"/>
        </w:rPr>
        <w:t>Abraham entonces le da a Abimelec algunas de sus ovejas y vacas, y hacen un tratado. Abraham aparta siete corderas. Abimelec pregunta por qué Abraham apartó las siete corderas. Abraham responde: "Por favor, acepta estas siete corderas para mostrar que estás de acuerdo con que yo cavé este pozo."</w:t>
      </w:r>
    </w:p>
    <w:p>
      <w:pPr/>
      <w:r>
        <w:rPr>
          <w:lang w:val="es_ES" w:bidi="es_ES"/>
        </w:rPr>
      </w:r>
      <w:r>
        <w:rPr>
          <w:lang w:val="es_ES" w:bidi="es_ES"/>
        </w:rPr>
        <w:t>Pausen la actuación. Pregúntenle a la persona que interpreta a Abraham: "¿Qué estás sintiendo o pensando?" La persona podría responder cosas como: "Quiero asegurarme de que no haya malentendidos entre nosotros", o "Quiero establecer este pacto entre nosotros", o "Quiero mostrar que estoy dedicado a este tratado a través de los regalos que doy." Reanuden la actuación.</w:t>
      </w:r>
    </w:p>
    <w:p>
      <w:pPr/>
      <w:r>
        <w:rPr>
          <w:lang w:val="es_ES" w:bidi="es_ES"/>
        </w:rPr>
      </w:r>
      <w:r>
        <w:rPr>
          <w:lang w:val="es_ES" w:bidi="es_ES"/>
        </w:rPr>
        <w:t>Luego Abraham nombra al lugar Beerseba, que significa "pozo del juramento".</w:t>
      </w:r>
    </w:p>
    <w:p>
      <w:pPr/>
      <w:r>
        <w:rPr>
          <w:lang w:val="es_ES" w:bidi="es_ES"/>
        </w:rPr>
      </w:r>
      <w:r>
        <w:rPr>
          <w:lang w:val="es_ES" w:bidi="es_ES"/>
        </w:rPr>
        <w:t>Después de que hacen su pacto en Beerseba, Abimelec se va con Ficol y regresa a casa. Luego Abraham planta un árbol en Beerseba, y adora a Yahvé, el Dios Eterno.</w:t>
      </w:r>
    </w:p>
    <w:p>
      <w:pPr/>
      <w:r>
        <w:rPr>
          <w:lang w:val="es_ES" w:bidi="es_ES"/>
        </w:rPr>
      </w:r>
      <w:r>
        <w:rPr>
          <w:lang w:val="es_ES" w:bidi="es_ES"/>
        </w:rPr>
        <w:t>Terminen la dramatización. Pregúntenle a la persona que interpreta a Abraham: "¿Qué estás sintiendo o pensando?" La persona podría responder cosas como: "Estoy agradecido de que Dios me haya dado un lugar para vivir en paz con las personas a mi alrededor".</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Génesis 21:22–34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Un día, Abimelec y su comandante del </w:t>
      </w:r>
      <w:r>
        <w:rPr>
          <w:b/>
          <w:lang w:val="es_ES" w:bidi="es_ES"/>
        </w:rPr>
        <w:t>ejército</w:t>
      </w:r>
      <w:r>
        <w:rPr>
          <w:lang w:val="es_ES" w:bidi="es_ES"/>
        </w:rPr>
        <w:t>, Ficol, visitaron a Abraham. Ejército se refiere a un grupo de hombres que lucharon por Abimelec.</w:t>
      </w:r>
    </w:p>
    <w:p>
      <w:pPr/>
      <w:r>
        <w:rPr>
          <w:lang w:val="es_ES" w:bidi="es_ES"/>
        </w:rPr>
      </w:r>
      <w:r>
        <w:rPr>
          <w:lang w:val="es_ES" w:bidi="es_ES"/>
        </w:rPr>
        <w:t xml:space="preserve">Abimelec le dijo a Abraham: "Obviamente, </w:t>
      </w:r>
      <w:r>
        <w:rPr>
          <w:b/>
          <w:lang w:val="es_ES" w:bidi="es_ES"/>
        </w:rPr>
        <w:t>Dios</w:t>
      </w:r>
      <w:r>
        <w:rPr>
          <w:lang w:val="es_ES" w:bidi="es_ES"/>
        </w:rPr>
        <w:t xml:space="preserve"> está contigo, ayudándote en todo lo que haces". Aquí, Abimelec usa el nombre </w:t>
      </w:r>
      <w:r>
        <w:rPr>
          <w:b/>
          <w:lang w:val="es_ES" w:bidi="es_ES"/>
        </w:rPr>
        <w:t>Elohim</w:t>
      </w:r>
      <w:r>
        <w:rPr>
          <w:lang w:val="es_ES" w:bidi="es_ES"/>
        </w:rPr>
        <w:t xml:space="preserve"> para referirse a Dios. Este es el nombre general de Dios. Busquen </w:t>
      </w:r>
      <w:r>
        <w:rPr>
          <w:lang w:val="es_ES" w:bidi="es_ES"/>
        </w:rPr>
        <w:t>Elohim</w:t>
      </w:r>
      <w:r>
        <w:rPr>
          <w:lang w:val="es_ES" w:bidi="es_ES"/>
        </w:rPr>
        <w:t xml:space="preserve"> o </w:t>
      </w:r>
      <w:r>
        <w:rPr>
          <w:lang w:val="es_ES" w:bidi="es_ES"/>
        </w:rPr>
        <w:t>Dios</w:t>
      </w:r>
      <w:r>
        <w:rPr>
          <w:lang w:val="es_ES" w:bidi="es_ES"/>
        </w:rPr>
        <w:t xml:space="preserve"> en el Glosario Principal y usen aquí la misma palabra que usaron en las historias anteriores.</w:t>
      </w:r>
    </w:p>
    <w:p>
      <w:pPr/>
      <w:r>
        <w:rPr>
          <w:lang w:val="es_ES" w:bidi="es_ES"/>
        </w:rPr>
      </w:r>
      <w:r>
        <w:rPr>
          <w:lang w:val="es_ES" w:bidi="es_ES"/>
        </w:rPr>
        <w:t xml:space="preserve">Abimelec continuó: "Júrame que no me </w:t>
      </w:r>
      <w:r>
        <w:rPr>
          <w:b/>
          <w:lang w:val="es_ES" w:bidi="es_ES"/>
        </w:rPr>
        <w:t>engañarás</w:t>
      </w:r>
      <w:r>
        <w:rPr>
          <w:lang w:val="es_ES" w:bidi="es_ES"/>
        </w:rPr>
        <w:t xml:space="preserve"> a mí, ni a mis hijos ni a ninguno de mis </w:t>
      </w:r>
      <w:r>
        <w:rPr>
          <w:b/>
          <w:lang w:val="es_ES" w:bidi="es_ES"/>
        </w:rPr>
        <w:t>descendientes</w:t>
      </w:r>
      <w:r>
        <w:rPr>
          <w:lang w:val="es_ES" w:bidi="es_ES"/>
        </w:rPr>
        <w:t>". La palabra para "engañar" que Abimelec usa aquí se refiere a alguien que miente o rompe un pacto con alguien más. "Descendientes" se refiere a todos los hijos de Abimelec y a sus hijos, y a cualquiera que considere a Abimelec su antepasado.</w:t>
      </w:r>
    </w:p>
    <w:p>
      <w:pPr/>
      <w:r>
        <w:rPr>
          <w:lang w:val="es_ES" w:bidi="es_ES"/>
        </w:rPr>
      </w:r>
      <w:r>
        <w:rPr>
          <w:lang w:val="es_ES" w:bidi="es_ES"/>
        </w:rPr>
        <w:t xml:space="preserve">Abimelec continúa: "He sido </w:t>
      </w:r>
      <w:r>
        <w:rPr>
          <w:b/>
          <w:lang w:val="es_ES" w:bidi="es_ES"/>
        </w:rPr>
        <w:t>leal</w:t>
      </w:r>
      <w:r>
        <w:rPr>
          <w:lang w:val="es_ES" w:bidi="es_ES"/>
        </w:rPr>
        <w:t xml:space="preserve"> a ti, así que jura que tú me serás leal a mí y a este país donde ahora vives como extranjero". Aquí, la palabra leal puede significar "leal", "amable" o "fiel".</w:t>
      </w:r>
    </w:p>
    <w:p>
      <w:pPr/>
      <w:r>
        <w:rPr>
          <w:lang w:val="es_ES" w:bidi="es_ES"/>
        </w:rPr>
      </w:r>
      <w:r>
        <w:rPr>
          <w:lang w:val="es_ES" w:bidi="es_ES"/>
        </w:rPr>
        <w:t>Abraham respondió: "¡Sí, prometo hacer eso!" Entonces Abraham se quejó ante Abimelec sobre un pozo de agua que los siervos de Abimelec habían tomado violentamente de los siervos de Abraham.</w:t>
      </w:r>
    </w:p>
    <w:p>
      <w:pPr/>
      <w:r>
        <w:rPr>
          <w:lang w:val="es_ES" w:bidi="es_ES"/>
        </w:rPr>
      </w:r>
      <w:r>
        <w:rPr>
          <w:lang w:val="es_ES" w:bidi="es_ES"/>
        </w:rPr>
        <w:t xml:space="preserve">Abraham le dio algunas de sus ovejas y vacas a Abimelec, e hicieron un </w:t>
      </w:r>
      <w:r>
        <w:rPr>
          <w:b/>
          <w:lang w:val="es_ES" w:bidi="es_ES"/>
        </w:rPr>
        <w:t>pacto</w:t>
      </w:r>
      <w:r>
        <w:rPr>
          <w:lang w:val="es_ES" w:bidi="es_ES"/>
        </w:rPr>
        <w:t xml:space="preserve">. Un pacto es un acuerdo permanente hecho entre dos personas o grupos que establece la paz o la amistad. Ambas personas acuerdan ser fieles a este acuerdo y mantener una buena relación entre sí. Los pactos son más profundos que los contratos legales porque requieren lealtad de ambas partes. Este pacto es un tratado de paz entre Abraham y Abimelec. Busquen </w:t>
      </w:r>
      <w:r>
        <w:rPr>
          <w:lang w:val="es_ES" w:bidi="es_ES"/>
        </w:rPr>
        <w:t>pacto</w:t>
      </w:r>
      <w:r>
        <w:rPr>
          <w:lang w:val="es_ES" w:bidi="es_ES"/>
        </w:rPr>
        <w:t xml:space="preserve"> en el Glosario Principal y usen aquí la misma palabra que usaron en las historias anteriores.</w:t>
      </w:r>
    </w:p>
    <w:p>
      <w:pPr/>
      <w:r>
        <w:rPr>
          <w:lang w:val="es_ES" w:bidi="es_ES"/>
        </w:rPr>
      </w:r>
      <w:r>
        <w:rPr>
          <w:lang w:val="es_ES" w:bidi="es_ES"/>
        </w:rPr>
        <w:t xml:space="preserve">Luego, Abraham llamó al lugar </w:t>
      </w:r>
      <w:r>
        <w:rPr>
          <w:b/>
          <w:lang w:val="es_ES" w:bidi="es_ES"/>
        </w:rPr>
        <w:t>Beerseba</w:t>
      </w:r>
      <w:r>
        <w:rPr>
          <w:lang w:val="es_ES" w:bidi="es_ES"/>
        </w:rPr>
        <w:t xml:space="preserve">. Beerseba significa "pozo del </w:t>
      </w:r>
      <w:r>
        <w:rPr>
          <w:b/>
          <w:lang w:val="es_ES" w:bidi="es_ES"/>
        </w:rPr>
        <w:t>juramento</w:t>
      </w:r>
      <w:r>
        <w:rPr>
          <w:lang w:val="es_ES" w:bidi="es_ES"/>
        </w:rPr>
        <w:t xml:space="preserve">" o "pozo de los siete". Un juramento se le añade a una promesa para que la gente sepa que debe cumplir su acuerdo y que no puede cambiarse. La persona que hace el juramento pide a Dios que la castigue si no cumple su promesa. Usen la misma palabra para juramento que han usado en los pasajes anteriores y recuerden que </w:t>
      </w:r>
      <w:r>
        <w:rPr>
          <w:lang w:val="es_ES" w:bidi="es_ES"/>
        </w:rPr>
        <w:t>juramento</w:t>
      </w:r>
      <w:r>
        <w:rPr>
          <w:lang w:val="es_ES" w:bidi="es_ES"/>
        </w:rPr>
        <w:t xml:space="preserve"> está en el Glosario Principal.</w:t>
      </w:r>
    </w:p>
    <w:p>
      <w:pPr/>
      <w:r>
        <w:rPr>
          <w:lang w:val="es_ES" w:bidi="es_ES"/>
        </w:rPr>
      </w:r>
      <w:r>
        <w:rPr>
          <w:lang w:val="es_ES" w:bidi="es_ES"/>
        </w:rPr>
        <w:t xml:space="preserve">Y Abraham adoraba a </w:t>
      </w:r>
      <w:r>
        <w:rPr>
          <w:b/>
          <w:lang w:val="es_ES" w:bidi="es_ES"/>
        </w:rPr>
        <w:t>Yahvé</w:t>
      </w:r>
      <w:r>
        <w:rPr>
          <w:lang w:val="es_ES" w:bidi="es_ES"/>
        </w:rPr>
        <w:t xml:space="preserve">, el </w:t>
      </w:r>
      <w:r>
        <w:rPr>
          <w:b/>
          <w:lang w:val="es_ES" w:bidi="es_ES"/>
        </w:rPr>
        <w:t>Dios Eterno</w:t>
      </w:r>
      <w:r>
        <w:rPr>
          <w:lang w:val="es_ES" w:bidi="es_ES"/>
        </w:rPr>
        <w:t xml:space="preserve">. La palabra para Dios aquí es el nombre personal de Dios, Yahvé. Dios eterno es un nombre para Dios que significa que Dios ha existido para siempre y continuará existiendo para siempre. Busquen </w:t>
      </w:r>
      <w:r>
        <w:rPr>
          <w:lang w:val="es_ES" w:bidi="es_ES"/>
        </w:rPr>
        <w:t>Yahvé</w:t>
      </w:r>
      <w:r>
        <w:rPr>
          <w:lang w:val="es_ES" w:bidi="es_ES"/>
        </w:rPr>
        <w:t xml:space="preserve"> en el Glosario Principal y usen aquí la misma palabra que usaron en las historias anteriores. Pueden decir que Abraham invocó el nombre de Yahvé, pero si dicen que Abraham </w:t>
      </w:r>
      <w:r>
        <w:rPr>
          <w:b/>
          <w:lang w:val="es_ES" w:bidi="es_ES"/>
        </w:rPr>
        <w:t>adoró</w:t>
      </w:r>
      <w:r>
        <w:rPr>
          <w:lang w:val="es_ES" w:bidi="es_ES"/>
        </w:rPr>
        <w:t xml:space="preserve"> a Yahvé en cambio, asegúrense de usar la misma palabra para adoración que han usado en los pasajes anteriores, y vean el Glosario Principal para obtener más información sobre la </w:t>
      </w:r>
      <w:r>
        <w:rPr>
          <w:lang w:val="es_ES" w:bidi="es_ES"/>
        </w:rPr>
        <w:t>adoración</w:t>
      </w:r>
      <w:r>
        <w:rPr>
          <w:lang w:val="es_ES" w:bidi="es_ES"/>
        </w:rPr>
        <w:t>.</w:t>
      </w:r>
    </w:p>
    <w:p>
      <w:pPr/>
      <w:r>
        <w:rPr>
          <w:lang w:val="es_ES" w:bidi="es_ES"/>
        </w:rPr>
      </w:r>
      <w:r>
        <w:rPr>
          <w:lang w:val="es_ES" w:bidi="es_ES"/>
        </w:rPr>
        <w:t>Luego, Abraham vivió como extranjero en ese país durante mucho tiempo.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22:1–19</w:t>
      </w:r>
      <w:r>
        <w:rPr>
          <w:lang w:val="es_ES" w:bidi="es_ES"/>
        </w:rPr>
      </w:r>
    </w:p>
    <w:p>
      <w:pPr>
        <w:pStyle w:val="Heading3"/>
      </w:pPr>
      <w:r>
        <w:rPr>
          <w:lang w:val="es_ES" w:bidi="es_ES"/>
        </w:rPr>
        <w:t>Escuchar con el corazón</w:t>
      </w:r>
    </w:p>
    <w:p>
      <w:pPr/>
      <w:r>
        <w:rPr>
          <w:lang w:val="es_ES" w:bidi="es_ES"/>
        </w:rPr>
      </w:r>
      <w:r>
        <w:rPr>
          <w:lang w:val="es_ES" w:bidi="es_ES"/>
        </w:rPr>
        <w:t>En este paso, escuchen Génesis 22:1–19 y guárdenlo en sus corazones. Escuchen una versión en audio de Génesis 22:1–19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acerca de Dios?</w:t>
      </w:r>
    </w:p>
    <w:p>
      <w:pPr>
        <w:pStyle w:val="ListBullet"/>
        <w:spacing w:line="240" w:lineRule="auto"/>
        <w:ind w:left="720"/>
      </w:pPr>
      <w:r>
        <w:rPr>
          <w:lang w:val="es_ES" w:bidi="es_ES"/>
        </w:rPr>
      </w:r>
      <w:r>
        <w:rPr>
          <w:lang w:val="es_ES" w:bidi="es_ES"/>
        </w:rPr>
        <w:t>¿Qué nos dice este pasaje sobre las personas?</w:t>
      </w:r>
    </w:p>
    <w:p>
      <w:pPr>
        <w:pStyle w:val="ListBullet"/>
        <w:spacing w:line="240" w:lineRule="auto"/>
        <w:ind w:left="720"/>
      </w:pPr>
      <w:r>
        <w:rPr>
          <w:lang w:val="es_ES" w:bidi="es_ES"/>
        </w:rPr>
      </w:r>
      <w:r>
        <w:rPr>
          <w:lang w:val="es_ES" w:bidi="es_ES"/>
        </w:rPr>
        <w:t>¿Cómo afecta este pasaje nuestra vida diaria?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Génesis 22:1–19 en la traducción que sea más fácil de entender.</w:t>
      </w:r>
    </w:p>
    <w:p>
      <w:pPr/>
      <w:r>
        <w:rPr>
          <w:lang w:val="es_ES" w:bidi="es_ES"/>
        </w:rPr>
      </w:r>
      <w:r>
        <w:rPr>
          <w:lang w:val="es_ES" w:bidi="es_ES"/>
        </w:rPr>
        <w:t>Esta historia es la más importante de todas las historias sobre Abraham. En esta historia, Dios pone a prueba a Abraham pidiéndole que sacrifique a Isaac, el único hijo de Abraham. Abraham muestra cuánto confía en Dios y en las promesas de Dios al estar dispuesto a sacrificar a Isaac. Dios una vez más promete bendecir a Abraham y también bendecir a toda la humanidad a través de los descendientes de Abraham.</w:t>
      </w:r>
    </w:p>
    <w:p>
      <w:pPr/>
      <w:r>
        <w:rPr>
          <w:lang w:val="es_ES" w:bidi="es_ES"/>
        </w:rPr>
      </w:r>
      <w:r>
        <w:rPr>
          <w:lang w:val="es_ES" w:bidi="es_ES"/>
        </w:rPr>
        <w:t>Algún tiempo después de la última historia, Dios pone a prueba a Abraham. Poner a prueba a Abraham significa que Dios tomó acción para ver si Abraham confiaba en Dios.</w:t>
      </w:r>
    </w:p>
    <w:p>
      <w:pPr/>
      <w:r>
        <w:rPr>
          <w:lang w:val="es_ES" w:bidi="es_ES"/>
        </w:rPr>
      </w:r>
      <w:r>
        <w:rPr>
          <w:lang w:val="es_ES" w:bidi="es_ES"/>
        </w:rPr>
        <w:t>Dios le dijo a Abraham: "¡Abraham! Abraham".</w:t>
      </w:r>
    </w:p>
    <w:p>
      <w:pPr/>
      <w:r>
        <w:rPr>
          <w:lang w:val="es_ES" w:bidi="es_ES"/>
        </w:rPr>
      </w:r>
      <w:r>
        <w:rPr>
          <w:lang w:val="es_ES" w:bidi="es_ES"/>
        </w:rPr>
        <w:t>Abraham respondió: "Aquí estoy".</w:t>
      </w:r>
    </w:p>
    <w:p>
      <w:pPr/>
      <w:r>
        <w:rPr>
          <w:lang w:val="es_ES" w:bidi="es_ES"/>
        </w:rPr>
      </w:r>
      <w:r>
        <w:rPr>
          <w:lang w:val="es_ES" w:bidi="es_ES"/>
        </w:rPr>
        <w:t>Dios dijo: "Toma a tu único hijo, el hijo que amas, Isaac, y ve al área de Moria". Sabemos de los pasajes anteriores que Abraham tenía otro hijo, Ismael. En esta historia, Dios considera a Isaac el único hijo de Abraham porque es el único hijo que participará del pacto que Dios ha hecho con Abraham. Abraham amaba mucho a Isaac como un padre amaría a su hijo. Cuando las personas amaban a un miembro de la familia de esta manera, les mostraban amabilidad y tenían afecto por ellos. Probablemente era difícil para Abraham obedecer esta orden de Dios porque amaba mucho a su hijo.</w:t>
      </w:r>
    </w:p>
    <w:p>
      <w:pPr/>
      <w:r>
        <w:rPr>
          <w:lang w:val="es_ES" w:bidi="es_ES"/>
        </w:rPr>
      </w:r>
      <w:r>
        <w:rPr>
          <w:lang w:val="es_ES" w:bidi="es_ES"/>
        </w:rPr>
        <w:t xml:space="preserve">Deténganse aquí. Como grupo, miren en un mapa una imagen de </w:t>
      </w:r>
      <w:r>
        <w:rPr>
          <w:lang w:val="es_ES" w:bidi="es_ES"/>
        </w:rPr>
        <w:t>dónde podría haber estado el área de Moria.</w:t>
      </w:r>
      <w:r>
        <w:rPr>
          <w:lang w:val="es_ES" w:bidi="es_ES"/>
        </w:rPr>
        <w:t xml:space="preserve"> Pausen este audio aquí.</w:t>
      </w:r>
    </w:p>
    <w:p>
      <w:pPr/>
      <w:r>
        <w:rPr>
          <w:lang w:val="es_ES" w:bidi="es_ES"/>
        </w:rPr>
      </w:r>
      <w:r>
        <w:rPr>
          <w:lang w:val="es_ES" w:bidi="es_ES"/>
        </w:rPr>
        <w:t>Dios continuó: "Ofrece a tu hijo allí en holocausto en una de las montañas que te mostraré". Las personas a menudo sacrificaban animales a Dios durante esta época. Un sacrificio es algo que se ofrece a Dios para agradecerle o pedirle perdón. Los adoradores matarían y quemarían animales como un regalo a Dios para mostrar que estaban completamente dedicados a Dios. Cuando alguien hizo un holocausto, lo mataron y lo quemaron completamente como sacrificio a Dios. En algunas de las culturas alrededor de Abraham, algunas personas adoraban a sus dioses sacrificando a sus hijos a sus dioses. Dios solo le pidió a Abraham que sacrificara a Isaac como una prueba, Dios no les pidió a las personas que sacrificaran a otros humanos por él.</w:t>
      </w:r>
    </w:p>
    <w:p>
      <w:pPr/>
      <w:r>
        <w:rPr>
          <w:lang w:val="es_ES" w:bidi="es_ES"/>
        </w:rPr>
      </w:r>
      <w:r>
        <w:rPr>
          <w:lang w:val="es_ES" w:bidi="es_ES"/>
        </w:rPr>
        <w:t>Deténganse aquí y conversen sobre esta pregunta en grupo: ¿Cómo adoran en su cultura? ¿Cómo le ofrecen cosas a Dios? ¿Qué le ofrecen a Dios? Pausen este audio aquí.</w:t>
      </w:r>
    </w:p>
    <w:p>
      <w:pPr/>
      <w:r>
        <w:rPr>
          <w:lang w:val="es_ES" w:bidi="es_ES"/>
        </w:rPr>
      </w:r>
      <w:r>
        <w:rPr>
          <w:lang w:val="es_ES" w:bidi="es_ES"/>
        </w:rPr>
        <w:t>Entonces, Abraham se levantó temprano en la mañana y cargó su asno.</w:t>
      </w:r>
    </w:p>
    <w:p>
      <w:pPr/>
      <w:r>
        <w:rPr>
          <w:lang w:val="es_ES" w:bidi="es_ES"/>
        </w:rPr>
      </w:r>
      <w:r>
        <w:rPr>
          <w:lang w:val="es_ES" w:bidi="es_ES"/>
        </w:rPr>
        <w:t xml:space="preserve">Deténganse aquí. Como grupo, miren una imagen de un </w:t>
      </w:r>
      <w:r>
        <w:rPr>
          <w:lang w:val="es_ES" w:bidi="es_ES"/>
        </w:rPr>
        <w:t>asno</w:t>
      </w:r>
      <w:r>
        <w:rPr>
          <w:lang w:val="es_ES" w:bidi="es_ES"/>
        </w:rPr>
        <w:t>. Pausen este audio aquí.</w:t>
      </w:r>
    </w:p>
    <w:p>
      <w:pPr/>
      <w:r>
        <w:rPr>
          <w:lang w:val="es_ES" w:bidi="es_ES"/>
        </w:rPr>
      </w:r>
      <w:r>
        <w:rPr>
          <w:lang w:val="es_ES" w:bidi="es_ES"/>
        </w:rPr>
        <w:t>Abraham llevó a Isaac y a dos de sus siervos con él. Abraham cortó madera para el holocausto y comenzó a viajar al lugar donde Dios le había dicho que fuera.</w:t>
      </w:r>
    </w:p>
    <w:p>
      <w:pPr/>
      <w:r>
        <w:rPr>
          <w:lang w:val="es_ES" w:bidi="es_ES"/>
        </w:rPr>
      </w:r>
      <w:r>
        <w:rPr>
          <w:lang w:val="es_ES" w:bidi="es_ES"/>
        </w:rPr>
        <w:t>Al tercer día, Abraham vio el lugar desde lejos. Entonces Abraham les dijo a sus dos siervos: "Quédense aquí con el asno. El niño y yo viajaremos un poco más lejos. Iremos allí para adorar, y luego regresaremos con ustedes". Aquí, Abraham podría haberles estado mintiendo a sus siervos para ocultarles lo que estaba a punto de suceder, o podría haber estado seguro de que Dios proporcionaría un sacrificio que no fuera el propio Isaac.</w:t>
      </w:r>
    </w:p>
    <w:p>
      <w:pPr/>
      <w:r>
        <w:rPr>
          <w:lang w:val="es_ES" w:bidi="es_ES"/>
        </w:rPr>
      </w:r>
      <w:r>
        <w:rPr>
          <w:lang w:val="es_ES" w:bidi="es_ES"/>
        </w:rPr>
        <w:t>Abraham tomó la madera para el holocausto y la puso sobre los hombros de Isaac para llevarla. Abraham llevaba el fuego y el cuchillo necesarios para hacer el sacrificio. Aquí, Abraham probablemente llevaba un recipiente con brasas de su fogata para encender un nuevo fuego para el sacrificio, o llevaba cosas para hacer fuego.</w:t>
      </w:r>
    </w:p>
    <w:p>
      <w:pPr/>
      <w:r>
        <w:rPr>
          <w:lang w:val="es_ES" w:bidi="es_ES"/>
        </w:rPr>
      </w:r>
      <w:r>
        <w:rPr>
          <w:lang w:val="es_ES" w:bidi="es_ES"/>
        </w:rPr>
        <w:t xml:space="preserve">Deténganse aquí. Como grupo, miren una imagen de un </w:t>
      </w:r>
      <w:r>
        <w:rPr>
          <w:lang w:val="es_ES" w:bidi="es_ES"/>
        </w:rPr>
        <w:t>recipiente para llevar carbones calientes</w:t>
      </w:r>
      <w:r>
        <w:rPr>
          <w:lang w:val="es_ES" w:bidi="es_ES"/>
        </w:rPr>
        <w:t xml:space="preserve">. Miren una imagen del </w:t>
      </w:r>
      <w:r>
        <w:rPr>
          <w:lang w:val="es_ES" w:bidi="es_ES"/>
        </w:rPr>
        <w:t>tipo de cuchillo que Abraham podría haber usado</w:t>
      </w:r>
      <w:r>
        <w:rPr>
          <w:lang w:val="es_ES" w:bidi="es_ES"/>
        </w:rPr>
        <w:t>. Pausen este audio aquí.</w:t>
      </w:r>
    </w:p>
    <w:p>
      <w:pPr/>
      <w:r>
        <w:rPr>
          <w:lang w:val="es_ES" w:bidi="es_ES"/>
        </w:rPr>
      </w:r>
      <w:r>
        <w:rPr>
          <w:lang w:val="es_ES" w:bidi="es_ES"/>
        </w:rPr>
        <w:t>Abraham e Isaac fueron juntos. Isaac le dijo a Abraham: "¿Padre?"</w:t>
      </w:r>
    </w:p>
    <w:p>
      <w:pPr/>
      <w:r>
        <w:rPr>
          <w:lang w:val="es_ES" w:bidi="es_ES"/>
        </w:rPr>
      </w:r>
      <w:r>
        <w:rPr>
          <w:lang w:val="es_ES" w:bidi="es_ES"/>
        </w:rPr>
        <w:t>Abraham respondió: "Aquí estoy, hijo mío".</w:t>
      </w:r>
    </w:p>
    <w:p>
      <w:pPr/>
      <w:r>
        <w:rPr>
          <w:lang w:val="es_ES" w:bidi="es_ES"/>
        </w:rPr>
      </w:r>
      <w:r>
        <w:rPr>
          <w:lang w:val="es_ES" w:bidi="es_ES"/>
        </w:rPr>
        <w:t>Isaac dijo: "El fuego y la madera están aquí, pero ¿dónde está la oveja joven para el holocausto?" Las ovejas jóvenes eran animales a menudo usados para sacrificio.</w:t>
      </w:r>
    </w:p>
    <w:p>
      <w:pPr/>
      <w:r>
        <w:rPr>
          <w:lang w:val="es_ES" w:bidi="es_ES"/>
        </w:rPr>
      </w:r>
      <w:r>
        <w:rPr>
          <w:lang w:val="es_ES" w:bidi="es_ES"/>
        </w:rPr>
        <w:t xml:space="preserve">Deténganse aquí. Como grupo, miren una imagen de una </w:t>
      </w:r>
      <w:r>
        <w:rPr>
          <w:lang w:val="es_ES" w:bidi="es_ES"/>
        </w:rPr>
        <w:t>oveja joven</w:t>
      </w:r>
      <w:r>
        <w:rPr>
          <w:lang w:val="es_ES" w:bidi="es_ES"/>
        </w:rPr>
        <w:t>. Pausen este audio aquí.</w:t>
      </w:r>
    </w:p>
    <w:p>
      <w:pPr/>
      <w:r>
        <w:rPr>
          <w:lang w:val="es_ES" w:bidi="es_ES"/>
        </w:rPr>
      </w:r>
      <w:r>
        <w:rPr>
          <w:lang w:val="es_ES" w:bidi="es_ES"/>
        </w:rPr>
        <w:t>Abraham respondió: "Hijo mío, el propio Dios proporcionará una oveja para el holocausto".</w:t>
      </w:r>
    </w:p>
    <w:p>
      <w:pPr/>
      <w:r>
        <w:rPr>
          <w:lang w:val="es_ES" w:bidi="es_ES"/>
        </w:rPr>
      </w:r>
      <w:r>
        <w:rPr>
          <w:lang w:val="es_ES" w:bidi="es_ES"/>
        </w:rPr>
        <w:t>Entonces, viajaron juntos.</w:t>
      </w:r>
    </w:p>
    <w:p>
      <w:pPr/>
      <w:r>
        <w:rPr>
          <w:lang w:val="es_ES" w:bidi="es_ES"/>
        </w:rPr>
      </w:r>
      <w:r>
        <w:rPr>
          <w:lang w:val="es_ES" w:bidi="es_ES"/>
        </w:rPr>
        <w:t>Cuando llegaron al lugar donde Dios le había dicho a Abraham que fuera, Abraham construyó un altar. Un altar es un lugar donde los animales son asesinados y quemados como una ofrenda a Dios. Las personas a menudo construyen altares de piedra y les dan forma como una mesa o pequeña plataforma.</w:t>
      </w:r>
    </w:p>
    <w:p>
      <w:pPr/>
      <w:r>
        <w:rPr>
          <w:lang w:val="es_ES" w:bidi="es_ES"/>
        </w:rPr>
      </w:r>
      <w:r>
        <w:rPr>
          <w:lang w:val="es_ES" w:bidi="es_ES"/>
        </w:rPr>
        <w:t xml:space="preserve">Deténganse aquí. Como grupo, miren una imagen de un </w:t>
      </w:r>
      <w:r>
        <w:rPr>
          <w:lang w:val="es_ES" w:bidi="es_ES"/>
        </w:rPr>
        <w:t>altar</w:t>
      </w:r>
      <w:r>
        <w:rPr>
          <w:lang w:val="es_ES" w:bidi="es_ES"/>
        </w:rPr>
        <w:t>. Pausen este audio aquí.</w:t>
      </w:r>
    </w:p>
    <w:p>
      <w:pPr/>
      <w:r>
        <w:rPr>
          <w:lang w:val="es_ES" w:bidi="es_ES"/>
        </w:rPr>
      </w:r>
      <w:r>
        <w:rPr>
          <w:lang w:val="es_ES" w:bidi="es_ES"/>
        </w:rPr>
        <w:t>Abraham puso la madera en el altar. Él ató a su hijo Isaac y lo puso sobre el altar, sobre la madera. Entonces Abraham extendió su mano. La frase "extendió su mano" enfatiza la acción de Abraham y muestra que lo que sucede a continuación es importante. Abraham tomó su cuchillo para matar a Isaac. Pero el ángel de Yahvé llamó a Abraham desde el cielo. Ángel de Yahvé a menudo se refiere a Dios que se le aparece a alguien en forma humana. Aquí, probablemente se refiere al propio Dios hablando a Abraham.</w:t>
      </w:r>
    </w:p>
    <w:p>
      <w:pPr/>
      <w:r>
        <w:rPr>
          <w:lang w:val="es_ES" w:bidi="es_ES"/>
        </w:rPr>
      </w:r>
      <w:r>
        <w:rPr>
          <w:lang w:val="es_ES" w:bidi="es_ES"/>
        </w:rPr>
        <w:t>El ángel de Yahvé dijo: "¡Abraham, Abraham!"</w:t>
      </w:r>
    </w:p>
    <w:p>
      <w:pPr/>
      <w:r>
        <w:rPr>
          <w:lang w:val="es_ES" w:bidi="es_ES"/>
        </w:rPr>
      </w:r>
      <w:r>
        <w:rPr>
          <w:lang w:val="es_ES" w:bidi="es_ES"/>
        </w:rPr>
        <w:t>Abraham respondió: "Aquí estoy".</w:t>
      </w:r>
    </w:p>
    <w:p>
      <w:pPr/>
      <w:r>
        <w:rPr>
          <w:lang w:val="es_ES" w:bidi="es_ES"/>
        </w:rPr>
      </w:r>
      <w:r>
        <w:rPr>
          <w:lang w:val="es_ES" w:bidi="es_ES"/>
        </w:rPr>
        <w:t>Dios dijo: "No le hagas daño al niño ni le hagas nada. Ahora sé que temes a Dios". El temor de Dios significa tener reverencia, honor y respeto por Dios. Muestra santa reverencia o el miedo del castigo. Aquí, probablemente significa que Abraham mostró que obedecería a Dios porque respeta tanto a Dios. Esto es lo que hace que la fe de Abraham en Dios sea tan fuerte.</w:t>
      </w:r>
    </w:p>
    <w:p>
      <w:pPr/>
      <w:r>
        <w:rPr>
          <w:lang w:val="es_ES" w:bidi="es_ES"/>
        </w:rPr>
      </w:r>
      <w:r>
        <w:rPr>
          <w:lang w:val="es_ES" w:bidi="es_ES"/>
        </w:rPr>
        <w:t>Dios continuó: "Veo que no has apartado a tu hijo, tu único hijo, de mí".</w:t>
      </w:r>
    </w:p>
    <w:p>
      <w:pPr/>
      <w:r>
        <w:rPr>
          <w:lang w:val="es_ES" w:bidi="es_ES"/>
        </w:rPr>
      </w:r>
      <w:r>
        <w:rPr>
          <w:lang w:val="es_ES" w:bidi="es_ES"/>
        </w:rPr>
        <w:t>Abraham miró hacia arriba, y detrás de él había un carnero, o una oveja macho, atrapada en un arbusto por los cuernos.</w:t>
      </w:r>
    </w:p>
    <w:p>
      <w:pPr/>
      <w:r>
        <w:rPr>
          <w:lang w:val="es_ES" w:bidi="es_ES"/>
        </w:rPr>
      </w:r>
      <w:r>
        <w:rPr>
          <w:lang w:val="es_ES" w:bidi="es_ES"/>
        </w:rPr>
        <w:t xml:space="preserve">Deténganse aquí. Como grupo, miren una imagen de un </w:t>
      </w:r>
      <w:r>
        <w:rPr>
          <w:lang w:val="es_ES" w:bidi="es_ES"/>
        </w:rPr>
        <w:t>carnero</w:t>
      </w:r>
      <w:r>
        <w:rPr>
          <w:lang w:val="es_ES" w:bidi="es_ES"/>
        </w:rPr>
        <w:t>. Pausen este audio aquí.</w:t>
      </w:r>
    </w:p>
    <w:p>
      <w:pPr/>
      <w:r>
        <w:rPr>
          <w:lang w:val="es_ES" w:bidi="es_ES"/>
        </w:rPr>
      </w:r>
      <w:r>
        <w:rPr>
          <w:lang w:val="es_ES" w:bidi="es_ES"/>
        </w:rPr>
        <w:t>Abraham tomó el carnero y lo sacrificó en lugar de su hijo. Entonces, Abraham llamó a ese lugar, "Yahvé proveerá" o "Yahvé ve".</w:t>
      </w:r>
    </w:p>
    <w:p>
      <w:pPr/>
      <w:r>
        <w:rPr>
          <w:lang w:val="es_ES" w:bidi="es_ES"/>
        </w:rPr>
      </w:r>
      <w:r>
        <w:rPr>
          <w:lang w:val="es_ES" w:bidi="es_ES"/>
        </w:rPr>
        <w:t>Es por eso que un proverbio posterior dice: "En el monte de Yahvé estará provisto". Esta frase también podría significar: "En el monte de Yahvé se ve", pero ese significado es menos probable. Los proverbios son declaraciones cortas que se usan para dar consejo a las personas en culturas específicas. El autor de Génesis está dando una explicación de por qué las personas dicen este proverbio.</w:t>
      </w:r>
    </w:p>
    <w:p>
      <w:pPr/>
      <w:r>
        <w:rPr>
          <w:lang w:val="es_ES" w:bidi="es_ES"/>
        </w:rPr>
      </w:r>
      <w:r>
        <w:rPr>
          <w:lang w:val="es_ES" w:bidi="es_ES"/>
        </w:rPr>
        <w:t>El ángel de Yahvé llamó a Abraham por segunda vez desde el cielo. El ángel de Yahvé dijo: "Esto es lo que Dios dice. Como me obedeciste y no te alejaste de mí ni siquiera a tu hijo, tu único hijo, juro por mi propio nombre que definitivamente te bendeciré". Esta es la única vez en Génesis que Dios introduce una promesa jurando por su propio nombre. Esto muestra la importancia de lo que Dios dijo aquí.</w:t>
      </w:r>
    </w:p>
    <w:p>
      <w:pPr/>
      <w:r>
        <w:rPr>
          <w:lang w:val="es_ES" w:bidi="es_ES"/>
        </w:rPr>
      </w:r>
      <w:r>
        <w:rPr>
          <w:lang w:val="es_ES" w:bidi="es_ES"/>
        </w:rPr>
        <w:t>Dios continúa: "Te daré tantos descendientes que no podrás contarlos, así como no puedes contar las estrellas en el cielo o la arena en la orilla del mar". La orilla del mar es una gran área de arena al lado de un mar, que es un gran cuerpo de agua.</w:t>
      </w:r>
    </w:p>
    <w:p>
      <w:pPr/>
      <w:r>
        <w:rPr>
          <w:lang w:val="es_ES" w:bidi="es_ES"/>
        </w:rPr>
      </w:r>
      <w:r>
        <w:rPr>
          <w:lang w:val="es_ES" w:bidi="es_ES"/>
        </w:rPr>
        <w:t xml:space="preserve">Deténganse aquí. Como grupo, miren una imagen de </w:t>
      </w:r>
      <w:r>
        <w:rPr>
          <w:lang w:val="es_ES" w:bidi="es_ES"/>
        </w:rPr>
        <w:t>arena junto a un mar</w:t>
      </w:r>
      <w:r>
        <w:rPr>
          <w:lang w:val="es_ES" w:bidi="es_ES"/>
        </w:rPr>
        <w:t>. Pausen este audio aquí.</w:t>
      </w:r>
    </w:p>
    <w:p>
      <w:pPr/>
      <w:r>
        <w:rPr>
          <w:lang w:val="es_ES" w:bidi="es_ES"/>
        </w:rPr>
      </w:r>
      <w:r>
        <w:rPr>
          <w:lang w:val="es_ES" w:bidi="es_ES"/>
        </w:rPr>
        <w:t>Dios continúa: "Tus descendientes conquistarán las ciudades de sus enemigos. Y como me has obedecido, a través de tus descendientes bendeciré, o haré el bien para todas las naciones, todos los grupos de personas".</w:t>
      </w:r>
    </w:p>
    <w:p>
      <w:pPr/>
      <w:r>
        <w:rPr>
          <w:lang w:val="es_ES" w:bidi="es_ES"/>
        </w:rPr>
      </w:r>
      <w:r>
        <w:rPr>
          <w:lang w:val="es_ES" w:bidi="es_ES"/>
        </w:rPr>
        <w:t>Entonces Abraham e Isaac regresaron con los siervos de Abraham y viajaron de regreso a Beerseba, donde Abraham continuó viviendo.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Génesis 22:1–19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cinco escenas.</w:t>
      </w:r>
    </w:p>
    <w:p>
      <w:pPr/>
      <w:r>
        <w:rPr>
          <w:lang w:val="es_ES" w:bidi="es_ES"/>
        </w:rPr>
      </w:r>
      <w:r>
        <w:rPr>
          <w:b/>
          <w:lang w:val="es_ES" w:bidi="es_ES"/>
        </w:rPr>
        <w:t>En la primera escena:</w:t>
      </w:r>
      <w:r>
        <w:rPr>
          <w:lang w:val="es_ES" w:bidi="es_ES"/>
        </w:rPr>
        <w:t xml:space="preserve"> Algún tiempo después, Dios quería examinar a Abraham para ver si obedecería a Dios. Entonces, Dios le dijo a Abraham que sacrificara a su hijo, Isaac, en una montaña.</w:t>
      </w:r>
    </w:p>
    <w:p>
      <w:pPr/>
      <w:r>
        <w:rPr>
          <w:lang w:val="es_ES" w:bidi="es_ES"/>
        </w:rPr>
      </w:r>
      <w:r>
        <w:rPr>
          <w:b/>
          <w:lang w:val="es_ES" w:bidi="es_ES"/>
        </w:rPr>
        <w:t>En la segunda escena:</w:t>
      </w:r>
      <w:r>
        <w:rPr>
          <w:lang w:val="es_ES" w:bidi="es_ES"/>
        </w:rPr>
        <w:t xml:space="preserve"> Entonces temprano a la mañana siguiente, Abraham se levantó y cargó su asno. Llevó a dos de sus siervos y a su hijo Isaac con él. Después de que habían estado viajando casi tres días, Abraham vio el lugar donde Dios le había dicho que fuera. Abraham les dijo a sus dos siervos que se quedaran atrás, y él e Isaac continuaron viajando.</w:t>
      </w:r>
    </w:p>
    <w:p>
      <w:pPr/>
      <w:r>
        <w:rPr>
          <w:lang w:val="es_ES" w:bidi="es_ES"/>
        </w:rPr>
      </w:r>
      <w:r>
        <w:rPr>
          <w:b/>
          <w:lang w:val="es_ES" w:bidi="es_ES"/>
        </w:rPr>
        <w:t>En la tercera escena:</w:t>
      </w:r>
      <w:r>
        <w:rPr>
          <w:lang w:val="es_ES" w:bidi="es_ES"/>
        </w:rPr>
        <w:t xml:space="preserve"> Mientras caminaban juntos, Isaac le preguntó a Abraham por qué no habían traído una oveja para el sacrificio. Abraham le dijo a Isaac que Dios proporcionaría una oveja.</w:t>
      </w:r>
    </w:p>
    <w:p>
      <w:pPr/>
      <w:r>
        <w:rPr>
          <w:lang w:val="es_ES" w:bidi="es_ES"/>
        </w:rPr>
      </w:r>
      <w:r>
        <w:rPr>
          <w:b/>
          <w:lang w:val="es_ES" w:bidi="es_ES"/>
        </w:rPr>
        <w:t>En la cuarta escena:</w:t>
      </w:r>
      <w:r>
        <w:rPr>
          <w:lang w:val="es_ES" w:bidi="es_ES"/>
        </w:rPr>
        <w:t xml:space="preserve"> Cuando vinieron al lugar donde Dios le había dicho a Abraham que fuera, Abraham construyó un altar y puso la madera para el fuego encima de él. Luego puso a Isaac sobre la madera. Luego Abraham tomó el cuchillo para matar a su hijo. De repente, el ángel de Yahvé, que estaba en el cielo, habló en una voz fuerte y le dijo a Abraham que no matara a Isaac.</w:t>
      </w:r>
    </w:p>
    <w:p>
      <w:pPr/>
      <w:r>
        <w:rPr>
          <w:lang w:val="es_ES" w:bidi="es_ES"/>
        </w:rPr>
      </w:r>
      <w:r>
        <w:rPr>
          <w:lang w:val="es_ES" w:bidi="es_ES"/>
        </w:rPr>
        <w:t>Entonces Abraham miró detrás de él y vio un carnero, cuyos cuernos estaban atrapados en un arbusto. Abraham sacrificó el carnero en lugar de Isaac.</w:t>
      </w:r>
    </w:p>
    <w:p>
      <w:pPr/>
      <w:r>
        <w:rPr>
          <w:lang w:val="es_ES" w:bidi="es_ES"/>
        </w:rPr>
      </w:r>
      <w:r>
        <w:rPr>
          <w:b/>
          <w:lang w:val="es_ES" w:bidi="es_ES"/>
        </w:rPr>
        <w:t>En la quinta escena:</w:t>
      </w:r>
      <w:r>
        <w:rPr>
          <w:lang w:val="es_ES" w:bidi="es_ES"/>
        </w:rPr>
        <w:t xml:space="preserve"> El ángel de Yahvé llamó del cielo por segunda vez y prometió bendecir a Abraham.</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Dios, y el ángel de Yahvé</w:t>
      </w:r>
    </w:p>
    <w:p>
      <w:pPr>
        <w:pStyle w:val="ListBullet"/>
        <w:spacing w:line="240" w:lineRule="auto"/>
        <w:ind w:left="720"/>
      </w:pPr>
      <w:r>
        <w:rPr>
          <w:lang w:val="es_ES" w:bidi="es_ES"/>
        </w:rPr>
      </w:r>
      <w:r>
        <w:rPr>
          <w:lang w:val="es_ES" w:bidi="es_ES"/>
        </w:rPr>
        <w:t>y dos de los siervos de Abraham</w:t>
      </w:r>
    </w:p>
    <w:p>
      <w:pPr/>
      <w:r>
        <w:rPr>
          <w:lang w:val="es_ES" w:bidi="es_ES"/>
        </w:rPr>
      </w:r>
      <w:r>
        <w:rPr>
          <w:lang w:val="es_ES" w:bidi="es_ES"/>
        </w:rPr>
        <w:t>Como grupo, presten atención a estas partes de la ambientación del pasaje:</w:t>
      </w:r>
    </w:p>
    <w:p>
      <w:pPr/>
      <w:r>
        <w:rPr>
          <w:lang w:val="es_ES" w:bidi="es_ES"/>
        </w:rPr>
      </w:r>
      <w:r>
        <w:rPr>
          <w:lang w:val="es_ES" w:bidi="es_ES"/>
        </w:rPr>
        <w:t>En la primera escena, la historia comienza con una palabra que muestra que un nuevo evento está a punto de suceder. Visualicen la conversación entre Dios y Abraham. En esta conversación, Dios llama a Abraham y Abraham responde. Esto muestra que algo importante está a punto de suceder.</w:t>
      </w:r>
    </w:p>
    <w:p>
      <w:pPr/>
      <w:r>
        <w:rPr>
          <w:lang w:val="es_ES" w:bidi="es_ES"/>
        </w:rPr>
      </w:r>
      <w:r>
        <w:rPr>
          <w:lang w:val="es_ES" w:bidi="es_ES"/>
        </w:rPr>
        <w:t>Dios pone a prueba a Abraham. Le dice a Abraham: "¡Abraham! ¡Abraham!" Le llama a Abraham dos veces para mostrar lo urgente que es que Abraham lo escuche.</w:t>
      </w:r>
    </w:p>
    <w:p>
      <w:pPr/>
      <w:r>
        <w:rPr>
          <w:lang w:val="es_ES" w:bidi="es_ES"/>
        </w:rPr>
      </w:r>
      <w:r>
        <w:rPr>
          <w:lang w:val="es_ES" w:bidi="es_ES"/>
        </w:rPr>
        <w:t>Abraham responde: "Aquí estoy". Esta respuesta podría ser la manera de Abraham de decir que está esperando y listo para escuchar más de Dios.</w:t>
      </w:r>
    </w:p>
    <w:p>
      <w:pPr/>
      <w:r>
        <w:rPr>
          <w:lang w:val="es_ES" w:bidi="es_ES"/>
        </w:rPr>
      </w:r>
      <w:r>
        <w:rPr>
          <w:lang w:val="es_ES" w:bidi="es_ES"/>
        </w:rPr>
        <w:t>Dios dice: "Toma a tu hijo, tu único hijo, a quien amas, y ve a la tierra de Moria". Aquí, Dios describe a Isaac diciendo "tu hijo, tu único hijo, a quien amas", para enfatizar que Dios está hablando de Isaac y que Isaac es el único hijo de Abraham que recibirá las promesas del pacto de Dios.</w:t>
      </w:r>
    </w:p>
    <w:p>
      <w:pPr/>
      <w:r>
        <w:rPr>
          <w:lang w:val="es_ES" w:bidi="es_ES"/>
        </w:rPr>
      </w:r>
      <w:r>
        <w:rPr>
          <w:lang w:val="es_ES" w:bidi="es_ES"/>
        </w:rPr>
        <w:t xml:space="preserve">Deténganse aquí. Como grupo, miren </w:t>
      </w:r>
      <w:r>
        <w:rPr>
          <w:lang w:val="es_ES" w:bidi="es_ES"/>
        </w:rPr>
        <w:t>el área de Moria</w:t>
      </w:r>
      <w:r>
        <w:rPr>
          <w:lang w:val="es_ES" w:bidi="es_ES"/>
        </w:rPr>
        <w:t xml:space="preserve"> en un mapa. Pausen este audio aquí.</w:t>
      </w:r>
    </w:p>
    <w:p>
      <w:pPr/>
      <w:r>
        <w:rPr>
          <w:lang w:val="es_ES" w:bidi="es_ES"/>
        </w:rPr>
      </w:r>
      <w:r>
        <w:rPr>
          <w:lang w:val="es_ES" w:bidi="es_ES"/>
        </w:rPr>
        <w:t>Dios continúa: "Ofrece a Isaac como un holocausto en las montañas de las que te hablo".</w:t>
      </w:r>
    </w:p>
    <w:p>
      <w:pPr/>
      <w:r>
        <w:rPr>
          <w:lang w:val="es_ES" w:bidi="es_ES"/>
        </w:rPr>
      </w:r>
      <w:r>
        <w:rPr>
          <w:lang w:val="es_ES" w:bidi="es_ES"/>
        </w:rPr>
        <w:t>En la segunda escena, es posible que quieran reordenar los eventos para mostrar el orden en el que realmente sucedieron. Abraham se levanta, corta algo de madera para usar para el sacrificio y carga la madera en su asno. Abraham puede haber cortado la madera primero. Podría haber cortado la madera para ocultar la razón real del viaje de Isaac y los siervos, o podría haber pasado tiempo cortando la madera porque estaba dudoso en comenzar el viaje. Luego Abraham reúne a dos de sus siervos y su hijo, Isaac, y comienzan a viajar al lugar que Dios le dijo a Abraham que fuera.</w:t>
      </w:r>
    </w:p>
    <w:p>
      <w:pPr/>
      <w:r>
        <w:rPr>
          <w:lang w:val="es_ES" w:bidi="es_ES"/>
        </w:rPr>
      </w:r>
      <w:r>
        <w:rPr>
          <w:lang w:val="es_ES" w:bidi="es_ES"/>
        </w:rPr>
        <w:t>Viajan durante tres días. Cuando Abraham ve el lugar del que Dios le habló a la distancia, Abraham les dice a los siervos que viajan con él: "Quédense aquí con el asno. Iré allí con Isaac y adoraremos, y luego regresaremos con ustedes". Abraham toma la madera para el holocausto y la pone sobre los hombros de Isaac para llevarla. Isaac lleva la madera, y Abraham lleva los carbones para el fuego y el cuchillo para matar el sacrificio.</w:t>
      </w:r>
    </w:p>
    <w:p>
      <w:pPr/>
      <w:r>
        <w:rPr>
          <w:lang w:val="es_ES" w:bidi="es_ES"/>
        </w:rPr>
      </w:r>
      <w:r>
        <w:rPr>
          <w:lang w:val="es_ES" w:bidi="es_ES"/>
        </w:rPr>
        <w:t>La tercera escena tiene lugar mientras Abraham e Isaac caminan juntos. En esta escena y la siguiente, el pasaje crea suspenso haciendo la acción más larga y añadiendo mucho diálogo. Esto ayuda a mostrar la parte más importante de la historia. Visualicen su conversación. Isaac pregunta: "¿Padre?" Aquí, Isaac usa un lenguaje respetuoso cuando le habla a Abraham.</w:t>
      </w:r>
    </w:p>
    <w:p>
      <w:pPr/>
      <w:r>
        <w:rPr>
          <w:lang w:val="es_ES" w:bidi="es_ES"/>
        </w:rPr>
      </w:r>
      <w:r>
        <w:rPr>
          <w:lang w:val="es_ES" w:bidi="es_ES"/>
        </w:rPr>
        <w:t>Abraham responde: "Aquí estoy, hijo mío".</w:t>
      </w:r>
    </w:p>
    <w:p>
      <w:pPr/>
      <w:r>
        <w:rPr>
          <w:lang w:val="es_ES" w:bidi="es_ES"/>
        </w:rPr>
      </w:r>
      <w:r>
        <w:rPr>
          <w:lang w:val="es_ES" w:bidi="es_ES"/>
        </w:rPr>
        <w:t>Isaac dice: "Mira, aquí está el fuego y la madera, pero ¿dónde está el cordero para el holocausto?"</w:t>
      </w:r>
    </w:p>
    <w:p>
      <w:pPr/>
      <w:r>
        <w:rPr>
          <w:lang w:val="es_ES" w:bidi="es_ES"/>
        </w:rPr>
      </w:r>
      <w:r>
        <w:rPr>
          <w:lang w:val="es_ES" w:bidi="es_ES"/>
        </w:rPr>
        <w:t>Abraham responde: "Dios proporcionará el cordero para un holocausto para sí mismo, hijo mío". Y siguen caminando juntos.</w:t>
      </w:r>
    </w:p>
    <w:p>
      <w:pPr/>
      <w:r>
        <w:rPr>
          <w:lang w:val="es_ES" w:bidi="es_ES"/>
        </w:rPr>
      </w:r>
      <w:r>
        <w:rPr>
          <w:lang w:val="es_ES" w:bidi="es_ES"/>
        </w:rPr>
        <w:t>La cuarta escena tiene lugar cuando Abraham e Isaac llegan al lugar que Dios le dijo a Abraham. Abraham construye un altar allí, organiza la madera en la parte superior del altar, ata a Isaac y pone a Isaac sobre la madera. Luego Abraham alcanza el cuchillo para matar a Isaac. Pero el ángel de Yahvé llama a Abraham desde el cielo. El ángel llama: "¡Abraham, Abraham!" El ángel llama el nombre de Abraham dos veces para mostrar lo urgente que el ángel de Yahvé le está hablando a Abraham.</w:t>
      </w:r>
    </w:p>
    <w:p>
      <w:pPr/>
      <w:r>
        <w:rPr>
          <w:lang w:val="es_ES" w:bidi="es_ES"/>
        </w:rPr>
      </w:r>
      <w:r>
        <w:rPr>
          <w:lang w:val="es_ES" w:bidi="es_ES"/>
        </w:rPr>
        <w:t>El ángel de Yahvé dice: "¡No mates a Isaac ni le hagas nada! Ahora sé que temes a Yahvé, porque no has ocultado a tu hijo, tu único hijo, de mí". Abraham mira hacia arriba y de repente ve un carnero atrapado por los cuernos en los arbustos detrás de él.</w:t>
      </w:r>
    </w:p>
    <w:p>
      <w:pPr/>
      <w:r>
        <w:rPr>
          <w:lang w:val="es_ES" w:bidi="es_ES"/>
        </w:rPr>
      </w:r>
      <w:r>
        <w:rPr>
          <w:lang w:val="es_ES" w:bidi="es_ES"/>
        </w:rPr>
        <w:t>Abraham va al carnero, lo mata y lo quema como un holocausto en lugar de su hijo. Entonces, Abraham nombra a ese lugar "Yahvé proveerá". Un proverbio dice: "En el monte de Yahvé estará provisto", o "En el monte de Yahvé, Yahvé proporciona lo que necesitamos".</w:t>
      </w:r>
    </w:p>
    <w:p>
      <w:pPr/>
      <w:r>
        <w:rPr>
          <w:lang w:val="es_ES" w:bidi="es_ES"/>
        </w:rPr>
      </w:r>
      <w:r>
        <w:rPr>
          <w:lang w:val="es_ES" w:bidi="es_ES"/>
        </w:rPr>
        <w:t>Deténganse aquí y conversen sobre esta pregunta en grupo: Los proverbios son dichos cortos que enseñan algo o dan algún tipo de sabiduría. Den ejemplos de sus proverbios favoritos. ¿De dónde venían? ¿Cómo comenzaron? ¿Qué tipo de lenguaje usan en los proverbios? ¿Cómo saben las personas cuándo están diciendo un proverbio? Pausen el audio aquí.</w:t>
      </w:r>
    </w:p>
    <w:p>
      <w:pPr/>
      <w:r>
        <w:rPr>
          <w:lang w:val="es_ES" w:bidi="es_ES"/>
        </w:rPr>
      </w:r>
      <w:r>
        <w:rPr>
          <w:lang w:val="es_ES" w:bidi="es_ES"/>
        </w:rPr>
        <w:t>La quinta escena es el clímax de esta historia y todas las historias sobre Abraham. El ángel de Yahvé llama a Abraham por segunda vez. Dice: "Esto es lo que Yahvé dice. Juro esto por mí mismo". Aquí, Dios dice: "esto es lo que Yahvé dice" y "Juro esto por mí mismo" para enfatizar la importancia de lo que está a punto de decir.</w:t>
      </w:r>
    </w:p>
    <w:p>
      <w:pPr/>
      <w:r>
        <w:rPr>
          <w:lang w:val="es_ES" w:bidi="es_ES"/>
        </w:rPr>
      </w:r>
      <w:r>
        <w:rPr>
          <w:lang w:val="es_ES" w:bidi="es_ES"/>
        </w:rPr>
        <w:t>Deténganse aquí y conversen sobre esta pregunta en grupo: ¿Cómo muestran que algo es la parte más importante de una historia cuando cuentan historias en su cultura? Pausen este audio aquí.</w:t>
      </w:r>
    </w:p>
    <w:p>
      <w:pPr/>
      <w:r>
        <w:rPr>
          <w:lang w:val="es_ES" w:bidi="es_ES"/>
        </w:rPr>
      </w:r>
      <w:r>
        <w:rPr>
          <w:lang w:val="es_ES" w:bidi="es_ES"/>
        </w:rPr>
        <w:t>El ángel de Yahvé continúa: "Definitivamente te bendeciré, y tendrás tantos descendientes que serán tantos como las estrellas en el cielo y la arena junto al mar".</w:t>
      </w:r>
    </w:p>
    <w:p>
      <w:pPr/>
      <w:r>
        <w:rPr>
          <w:lang w:val="es_ES" w:bidi="es_ES"/>
        </w:rPr>
      </w:r>
      <w:r>
        <w:rPr>
          <w:lang w:val="es_ES" w:bidi="es_ES"/>
        </w:rPr>
        <w:t>Yahvé continúa: "Tus descendientes derrotarán a sus enemigos y conquistarán sus ciudades. Bendeciré a todas las personas en la tierra a través de tus descendientes, porque me obedeciste".</w:t>
      </w:r>
    </w:p>
    <w:p>
      <w:pPr/>
      <w:r>
        <w:rPr>
          <w:lang w:val="es_ES" w:bidi="es_ES"/>
        </w:rPr>
      </w:r>
      <w:r>
        <w:rPr>
          <w:lang w:val="es_ES" w:bidi="es_ES"/>
        </w:rPr>
        <w:t>Luego Abraham e Isaac regresan con los siervos y viajan de regreso a Beerseba, donde Abraham vive.</w:t>
      </w:r>
    </w:p>
    <w:p>
      <w:pPr/>
      <w:r>
        <w:rPr>
          <w:lang w:val="es_ES" w:bidi="es_ES"/>
        </w:rPr>
      </w:r>
      <w:r>
        <w:rPr>
          <w:lang w:val="es_ES" w:bidi="es_ES"/>
        </w:rPr>
        <w:t xml:space="preserve">Deténganse aquí. Como grupo, miren </w:t>
      </w:r>
      <w:r>
        <w:rPr>
          <w:lang w:val="es_ES" w:bidi="es_ES"/>
        </w:rPr>
        <w:t>Beerseba</w:t>
      </w:r>
      <w:r>
        <w:rPr>
          <w:lang w:val="es_ES" w:bidi="es_ES"/>
        </w:rPr>
        <w:t xml:space="preserve"> en un mapa. Pausen este audio aquí.</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Génesis 22:1–19 en la traducción que sea más fácil de entender.</w:t>
      </w:r>
    </w:p>
    <w:p>
      <w:pPr/>
      <w:r>
        <w:rPr>
          <w:lang w:val="es_ES" w:bidi="es_ES"/>
        </w:rPr>
      </w:r>
      <w:r>
        <w:rPr>
          <w:lang w:val="es_ES" w:bidi="es_ES"/>
        </w:rPr>
        <w:t>En este paso, el grupo actuará el pasaje.</w:t>
      </w:r>
    </w:p>
    <w:p>
      <w:pPr/>
      <w:r>
        <w:rPr>
          <w:lang w:val="es_ES" w:bidi="es_ES"/>
        </w:rPr>
      </w:r>
      <w:r>
        <w:rPr>
          <w:lang w:val="es_ES" w:bidi="es_ES"/>
        </w:rPr>
        <w:t>Este pasaje tiene cinco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Dios, y el ángel de Yahvé</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y dos siervos</w:t>
      </w:r>
    </w:p>
    <w:p>
      <w:pPr/>
      <w:r>
        <w:rPr>
          <w:lang w:val="es_ES" w:bidi="es_ES"/>
        </w:rPr>
      </w:r>
      <w:r>
        <w:rPr>
          <w:lang w:val="es_ES" w:bidi="es_ES"/>
        </w:rPr>
        <w:t>En grupo, actúen el pasaje dos veces. Deben actuar el pasaje en su propio idioma.</w:t>
      </w:r>
    </w:p>
    <w:p>
      <w:pPr/>
      <w:r>
        <w:rPr>
          <w:lang w:val="es_ES" w:bidi="es_ES"/>
        </w:rPr>
      </w:r>
      <w:r>
        <w:rPr>
          <w:lang w:val="es_ES" w:bidi="es_ES"/>
        </w:rPr>
        <w:t>Primero, actúen la historia sin hacer pausas. Presten atención al diálogo, la fluidez, la trama y la cronología de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actúen el pasaje.</w:t>
      </w:r>
    </w:p>
    <w:p>
      <w:pPr/>
      <w:r>
        <w:rPr>
          <w:lang w:val="es_ES" w:bidi="es_ES"/>
        </w:rPr>
      </w:r>
      <w:r>
        <w:rPr>
          <w:lang w:val="es_ES" w:bidi="es_ES"/>
        </w:rPr>
        <w:t>El grupo debe actuar este pasaje por segunda vez. En ciertos momentos de la dramatización, hagan una pausa y pregunten a la persona que está interpretando el personaje: "¿Qué estás sintiendo o pensando?" La persona que interpreta al personaje debe responder qué estaría sintiendo o pensando si fuera ese personaje. Luego, reanuden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Dios pone a prueba la fe de Abraham. Dios llama: "¡Abraham! ¡Abraham!"</w:t>
      </w:r>
    </w:p>
    <w:p>
      <w:pPr/>
      <w:r>
        <w:rPr>
          <w:lang w:val="es_ES" w:bidi="es_ES"/>
        </w:rPr>
      </w:r>
      <w:r>
        <w:rPr>
          <w:lang w:val="es_ES" w:bidi="es_ES"/>
        </w:rPr>
        <w:t>Y Abraham responde: "¡Sí, aquí estoy!"</w:t>
      </w:r>
    </w:p>
    <w:p>
      <w:pPr/>
      <w:r>
        <w:rPr>
          <w:lang w:val="es_ES" w:bidi="es_ES"/>
        </w:rPr>
      </w:r>
      <w:r>
        <w:rPr>
          <w:lang w:val="es_ES" w:bidi="es_ES"/>
        </w:rPr>
        <w:t>Entonces Dios dice: "Toma a tu hijo Isaac, tu único hijo, a quien amas, y ve al área llamada Moria. Mata y quema a Isaac como un holocausto en el monte que te muestro allí".</w:t>
      </w:r>
    </w:p>
    <w:p>
      <w:pPr/>
      <w:r>
        <w:rPr>
          <w:lang w:val="es_ES" w:bidi="es_ES"/>
        </w:rPr>
      </w:r>
      <w:r>
        <w:rPr>
          <w:lang w:val="es_ES" w:bidi="es_ES"/>
        </w:rPr>
        <w:t>Pausen la actuación. Pregúntenle a la persona que interpreta a Dios: "¿Qué estás sintiendo o pensando?" La persona podría responder cosas como: "Quiero ver si Abraham confía en mí", o "Sé lo difícil que será para Abraham confiar en mí cuando le pido esto", o "Estoy dándole a Abraham una prueba para ver si realmente tiene fe en mí". Reanuden la actuación.</w:t>
      </w:r>
    </w:p>
    <w:p>
      <w:pPr/>
      <w:r>
        <w:rPr>
          <w:lang w:val="es_ES" w:bidi="es_ES"/>
        </w:rPr>
      </w:r>
      <w:r>
        <w:rPr>
          <w:lang w:val="es_ES" w:bidi="es_ES"/>
        </w:rPr>
        <w:t>A la mañana siguiente, Abraham se levanta temprano. Corta madera para un holocausto y carga un asno. Abraham, dos de sus siervos e Isaac comienzan a viajar al monte al que Dios le dijo a Abraham que viajara. Después de tres días de viaje, Abraham ve la montaña. Les dice a los dos siervos: "Quédense aquí con el asno. Isaac y yo viajaremos un poco más lejos. Adoraremos allí, y luego regresaremos".</w:t>
      </w:r>
    </w:p>
    <w:p>
      <w:pPr/>
      <w:r>
        <w:rPr>
          <w:lang w:val="es_ES" w:bidi="es_ES"/>
        </w:rPr>
      </w:r>
      <w:r>
        <w:rPr>
          <w:lang w:val="es_ES" w:bidi="es_ES"/>
        </w:rPr>
        <w:t>Pausen la actuación. Pregúntenle a la persona que interpreta a Abraham: "¿Qué estás sintiendo o pensando?" La persona podría responder cosas como: "Estoy increíblemente triste, porque quiero obedecer a Dios, pero amo mucho a mi hijo Isaac", o "No entiendo cómo Dios me dará muchos descendientes si el hijo que me ha dado está muerto", o "Acabo de perder a Ismael, y ahora estoy a punto de perder a Isaac", o "Estoy dudando en hacer esto". Reanuden la actuación.</w:t>
      </w:r>
    </w:p>
    <w:p>
      <w:pPr/>
      <w:r>
        <w:rPr>
          <w:lang w:val="es_ES" w:bidi="es_ES"/>
        </w:rPr>
      </w:r>
      <w:r>
        <w:rPr>
          <w:lang w:val="es_ES" w:bidi="es_ES"/>
        </w:rPr>
        <w:t>Entonces, Abraham pone la madera para el holocausto en los hombros de Isaac para llevar. Abraham lleva los carbones de fuego y un cuchillo. Mientras caminan juntos, Isaac pregunta: "¿Padre?"</w:t>
      </w:r>
    </w:p>
    <w:p>
      <w:pPr/>
      <w:r>
        <w:rPr>
          <w:lang w:val="es_ES" w:bidi="es_ES"/>
        </w:rPr>
      </w:r>
      <w:r>
        <w:rPr>
          <w:lang w:val="es_ES" w:bidi="es_ES"/>
        </w:rPr>
        <w:t>Abraham responde: "¿Sí, hijo mío?"</w:t>
      </w:r>
    </w:p>
    <w:p>
      <w:pPr/>
      <w:r>
        <w:rPr>
          <w:lang w:val="es_ES" w:bidi="es_ES"/>
        </w:rPr>
      </w:r>
      <w:r>
        <w:rPr>
          <w:lang w:val="es_ES" w:bidi="es_ES"/>
        </w:rPr>
        <w:t>Isaac pregunta: "Tenemos fuego y madera, pero ¿dónde está la oveja para el holocausto?"</w:t>
      </w:r>
    </w:p>
    <w:p>
      <w:pPr/>
      <w:r>
        <w:rPr>
          <w:lang w:val="es_ES" w:bidi="es_ES"/>
        </w:rPr>
      </w:r>
      <w:r>
        <w:rPr>
          <w:lang w:val="es_ES" w:bidi="es_ES"/>
        </w:rPr>
        <w:t>Abraham responde: "Dios proporcionará una oveja para el holocausto". Y siguen caminando.</w:t>
      </w:r>
    </w:p>
    <w:p>
      <w:pPr/>
      <w:r>
        <w:rPr>
          <w:lang w:val="es_ES" w:bidi="es_ES"/>
        </w:rPr>
      </w:r>
      <w:r>
        <w:rPr>
          <w:lang w:val="es_ES" w:bidi="es_ES"/>
        </w:rPr>
        <w:t>Pausen la actuación. Pregúntenle a la persona que interpreta a Isaac: "¿Qué estás sintiendo o pensando?" La persona podría responder cosas como: "Estoy confundido", o "Sé lo que está involucrado en un sacrificio, y no veo todo aquí", o "No sé lo que está sucediendo, pero confío en mi padre". Reanuden la actuación.</w:t>
      </w:r>
    </w:p>
    <w:p>
      <w:pPr/>
      <w:r>
        <w:rPr>
          <w:lang w:val="es_ES" w:bidi="es_ES"/>
        </w:rPr>
      </w:r>
      <w:r>
        <w:rPr>
          <w:lang w:val="es_ES" w:bidi="es_ES"/>
        </w:rPr>
        <w:t>Cuando llegan al lugar donde Dios le dijo a Abraham que fuera, Abraham construye un altar y organiza la madera encima del altar. Luego ata a Isaac y pone a Isaac sobre la madera. Abraham toma el cuchillo para matar a Isaac como sacrificio, cuando de repente el ángel de Yahvé lo llama desde el cielo y dice: "¡Abraham! ¡Abraham!"</w:t>
      </w:r>
    </w:p>
    <w:p>
      <w:pPr/>
      <w:r>
        <w:rPr>
          <w:lang w:val="es_ES" w:bidi="es_ES"/>
        </w:rPr>
      </w:r>
      <w:r>
        <w:rPr>
          <w:lang w:val="es_ES" w:bidi="es_ES"/>
        </w:rPr>
        <w:t>Abraham responde: "¡Sí, aquí estoy!"</w:t>
      </w:r>
    </w:p>
    <w:p>
      <w:pPr/>
      <w:r>
        <w:rPr>
          <w:lang w:val="es_ES" w:bidi="es_ES"/>
        </w:rPr>
      </w:r>
      <w:r>
        <w:rPr>
          <w:lang w:val="es_ES" w:bidi="es_ES"/>
        </w:rPr>
        <w:t>El ángel dice: "¡No mates al niño! ¡No lo lastimes de ninguna manera! Ahora sé que realmente tienes respeto por mí, Yahvé, porque no te has negado a sacrificar a tu único hijo como un holocausto para mí".</w:t>
      </w:r>
    </w:p>
    <w:p>
      <w:pPr/>
      <w:r>
        <w:rPr>
          <w:lang w:val="es_ES" w:bidi="es_ES"/>
        </w:rPr>
      </w:r>
      <w:r>
        <w:rPr>
          <w:lang w:val="es_ES" w:bidi="es_ES"/>
        </w:rPr>
        <w:t>Entonces Abraham mira hacia arriba y ve un carnero atrapado por sus cuernos en los arbustos cercanos. Entonces, Abraham toma el carnero y lo sacrifica en lugar de Isaac. Abraham nombra al lugar "Yahvé proveerá", e incluso hasta este día las personas dicen: "En el monte de Yahvé estará provisto".</w:t>
      </w:r>
    </w:p>
    <w:p>
      <w:pPr/>
      <w:r>
        <w:rPr>
          <w:lang w:val="es_ES" w:bidi="es_ES"/>
        </w:rPr>
      </w:r>
      <w:r>
        <w:rPr>
          <w:lang w:val="es_ES" w:bidi="es_ES"/>
        </w:rPr>
        <w:t>Pausen la actuación. Pregúntenle a la persona que interpreta a Abraham: "¿Qué estás sintiendo o pensando?" La persona podría responder cosas como: "Estoy increíblemente aliviado", o "Estoy tan feliz de que no tengo que matar a mi hijo", o "Sabía que podía confiar en Dios". Pregúntenle al actor que interpreta a Isaac: "¿Qué estás sintiendo o pensando?" Es posible que escuchen cosas como: "Estaba dispuesto a dejar que mi padre me matara", o "Estoy tan feliz de estar vivo", o "Estoy tan contento de que Dios me salvó de la muerte" o "Mi corazón está latiendo rápido y quiero llorar". Reanuden la actuación.</w:t>
      </w:r>
    </w:p>
    <w:p>
      <w:pPr/>
      <w:r>
        <w:rPr>
          <w:lang w:val="es_ES" w:bidi="es_ES"/>
        </w:rPr>
      </w:r>
      <w:r>
        <w:rPr>
          <w:lang w:val="es_ES" w:bidi="es_ES"/>
        </w:rPr>
        <w:t>Entonces el ángel de Yahvé llama desde el cielo nuevamente y dice: "Esto es lo que Yahvé dice. Como me has obedecido y no te negaste a sacrificar a tu hijo, tu único hijo, juro por mi propio nombre que te daré muchos descendientes. Te daré tantos descendientes que no podrás contarlos, como las estrellas en el cielo o la arena junto al mar. Y como me has obedecido, a través de tus descendientes, todas las naciones en la tierra serán bendecidas".</w:t>
      </w:r>
    </w:p>
    <w:p>
      <w:pPr/>
      <w:r>
        <w:rPr>
          <w:lang w:val="es_ES" w:bidi="es_ES"/>
        </w:rPr>
      </w:r>
      <w:r>
        <w:rPr>
          <w:lang w:val="es_ES" w:bidi="es_ES"/>
        </w:rPr>
        <w:t>Terminen la dramatización. Pregúntenle a la persona que interpreta a Dios: "¿Qué estás sintiendo o pensando?" La persona podría responder cosas como: "Sabía que Abraham confiaría en mí", o "Estoy feliz de ver que Abraham hará lo que le pida, incluso matando a su hijo", o "Nunca iba a dejar que Abraham matara a su hijo", o "Ahora prometeré que todas las naciones en la tierra serán bendecidas debido a la confianza de Abraham en mí".</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Génesis 22:1–19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Más tarde, </w:t>
      </w:r>
      <w:r>
        <w:rPr>
          <w:b/>
          <w:lang w:val="es_ES" w:bidi="es_ES"/>
        </w:rPr>
        <w:t>Dios</w:t>
      </w:r>
      <w:r>
        <w:rPr>
          <w:b/>
          <w:lang w:val="es_ES" w:bidi="es_ES"/>
        </w:rPr>
        <w:t xml:space="preserve"> puso a prueba</w:t>
      </w:r>
      <w:r>
        <w:rPr>
          <w:lang w:val="es_ES" w:bidi="es_ES"/>
        </w:rPr>
        <w:t xml:space="preserve"> a Abraham. "Prueba" significa que Dios hizo algo para ver si Abraham tenía fe y confiaba en él. No significa que Dios esperaba que Abraham fallara. Aquí, la historia usa la palabra general para Dios. Usen la misma palabra para Dios que han usado en los pasajes anteriores.</w:t>
      </w:r>
    </w:p>
    <w:p>
      <w:pPr/>
      <w:r>
        <w:rPr>
          <w:lang w:val="es_ES" w:bidi="es_ES"/>
        </w:rPr>
      </w:r>
      <w:r>
        <w:rPr>
          <w:lang w:val="es_ES" w:bidi="es_ES"/>
        </w:rPr>
        <w:t>Dios le llamó a Abraham: "¡Abraham!"</w:t>
      </w:r>
    </w:p>
    <w:p>
      <w:pPr/>
      <w:r>
        <w:rPr>
          <w:lang w:val="es_ES" w:bidi="es_ES"/>
        </w:rPr>
      </w:r>
      <w:r>
        <w:rPr>
          <w:lang w:val="es_ES" w:bidi="es_ES"/>
        </w:rPr>
        <w:t>Abraham respondió: "¡Sí, aquí estoy!"</w:t>
      </w:r>
    </w:p>
    <w:p>
      <w:pPr/>
      <w:r>
        <w:rPr>
          <w:lang w:val="es_ES" w:bidi="es_ES"/>
        </w:rPr>
      </w:r>
      <w:r>
        <w:rPr>
          <w:lang w:val="es_ES" w:bidi="es_ES"/>
        </w:rPr>
        <w:t xml:space="preserve">Dios dijo: "Toma a tu hijo Isaac, tu único hijo, el hijo que amas, y ve al área llamada Moria, y ofrece a Isaac como una ofrenda en el monte que te digo". Un sacrificio es algo que se ofrece a Dios para agradecerle o pedirle perdón. Este era un holocausto, que incluía matar y quemar a un animal. El sacrificio de animales era una práctica común en el Antiguo Testamento. El adorador mataría y quemaría un animal como regalo a Dios para mostrar que estaba completamente dedicado a Dios. Busquen </w:t>
      </w:r>
      <w:r>
        <w:rPr>
          <w:lang w:val="es_ES" w:bidi="es_ES"/>
        </w:rPr>
        <w:t>sacrificio</w:t>
      </w:r>
      <w:r>
        <w:rPr>
          <w:lang w:val="es_ES" w:bidi="es_ES"/>
        </w:rPr>
        <w:t xml:space="preserve"> en el Glosario Principal y usen la misma palabra aquí que usaron en las historias anteriores.</w:t>
      </w:r>
    </w:p>
    <w:p>
      <w:pPr/>
      <w:r>
        <w:rPr>
          <w:lang w:val="es_ES" w:bidi="es_ES"/>
        </w:rPr>
      </w:r>
      <w:r>
        <w:rPr>
          <w:lang w:val="es_ES" w:bidi="es_ES"/>
        </w:rPr>
        <w:t xml:space="preserve">Abraham </w:t>
      </w:r>
      <w:r>
        <w:rPr>
          <w:b/>
          <w:lang w:val="es_ES" w:bidi="es_ES"/>
        </w:rPr>
        <w:t>ama</w:t>
      </w:r>
      <w:r>
        <w:rPr>
          <w:lang w:val="es_ES" w:bidi="es_ES"/>
        </w:rPr>
        <w:t xml:space="preserve"> a su hijo Isaac como un buen padre ama a su hijo. Usen una palabra para amor que muestre el afecto y bondad que un padre siente hacia su hijo.</w:t>
      </w:r>
    </w:p>
    <w:p>
      <w:pPr/>
      <w:r>
        <w:rPr>
          <w:lang w:val="es_ES" w:bidi="es_ES"/>
        </w:rPr>
      </w:r>
      <w:r>
        <w:rPr>
          <w:lang w:val="es_ES" w:bidi="es_ES"/>
        </w:rPr>
        <w:t>Comenzaron a viajar al lugar del que Dios le había dicho a Abraham. Tres días después, Abraham miró hacia arriba y vio el monte al que Dios le había dicho que fuera. Entonces Abraham les dijo a sus dos siervos: "Quédense aquí con el asno. El niño, Isaac, y yo iremos allí,</w:t>
      </w:r>
      <w:r>
        <w:rPr>
          <w:b/>
          <w:lang w:val="es_ES" w:bidi="es_ES"/>
        </w:rPr>
        <w:t xml:space="preserve"> adoraremos</w:t>
      </w:r>
      <w:r>
        <w:rPr>
          <w:lang w:val="es_ES" w:bidi="es_ES"/>
        </w:rPr>
        <w:t xml:space="preserve"> y regresaremos con ustedes". Adorar significa mostrar asombro y admiración sobre Dios. Diferentes culturas e idiomas tienen diferentes palabras para adoración, algunas que se refieren solo a ciertas ceremonias o rituales que se debe hacer. En muchas historias donde se usa la palabra adoración, implica más que solo realizar rituales, incluye el corazón de amor, asombro y maravilla de Dios. Asegúrense de que la palabra o combinación de palabras que eligen para adoración incluya esta idea. Busquen </w:t>
      </w:r>
      <w:r>
        <w:rPr>
          <w:lang w:val="es_ES" w:bidi="es_ES"/>
        </w:rPr>
        <w:t>adoración</w:t>
      </w:r>
      <w:r>
        <w:rPr>
          <w:lang w:val="es_ES" w:bidi="es_ES"/>
        </w:rPr>
        <w:t xml:space="preserve"> en el Glosario Principal y usen la misma palabra aquí que usaron en las historias anteriores.</w:t>
      </w:r>
    </w:p>
    <w:p>
      <w:pPr/>
      <w:r>
        <w:rPr>
          <w:lang w:val="es_ES" w:bidi="es_ES"/>
        </w:rPr>
      </w:r>
      <w:r>
        <w:rPr>
          <w:lang w:val="es_ES" w:bidi="es_ES"/>
        </w:rPr>
        <w:t xml:space="preserve">Cuando llegaron al lugar del que Dios le había dicho a Abraham, Abraham construyó un </w:t>
      </w:r>
      <w:r>
        <w:rPr>
          <w:b/>
          <w:lang w:val="es_ES" w:bidi="es_ES"/>
        </w:rPr>
        <w:t>altar</w:t>
      </w:r>
      <w:r>
        <w:rPr>
          <w:lang w:val="es_ES" w:bidi="es_ES"/>
        </w:rPr>
        <w:t xml:space="preserve">. Aquí, "altar" se refiere a un lugar donde las personas matan y queman animales como una ofrenda a Dios. Las personas a menudo construyen altares de piedras y les dan forma como una mesa o pequeña plataforma. Busquen </w:t>
      </w:r>
      <w:r>
        <w:rPr>
          <w:lang w:val="es_ES" w:bidi="es_ES"/>
        </w:rPr>
        <w:t>altar</w:t>
      </w:r>
      <w:r>
        <w:rPr>
          <w:lang w:val="es_ES" w:bidi="es_ES"/>
        </w:rPr>
        <w:t xml:space="preserve"> en el Glosario Principal y usen la misma palabra aquí que usaron en las historias anteriores.</w:t>
      </w:r>
    </w:p>
    <w:p>
      <w:pPr/>
      <w:r>
        <w:rPr>
          <w:lang w:val="es_ES" w:bidi="es_ES"/>
        </w:rPr>
      </w:r>
      <w:r>
        <w:rPr>
          <w:lang w:val="es_ES" w:bidi="es_ES"/>
        </w:rPr>
        <w:t xml:space="preserve">Abraham organizó la madera en la parte superior del altar, ató a Isaac y lo puso en el altar encima de la madera. Entonces Abraham tomó el cuchillo para matar a su hijo. Pero el </w:t>
      </w:r>
      <w:r>
        <w:rPr>
          <w:b/>
          <w:lang w:val="es_ES" w:bidi="es_ES"/>
        </w:rPr>
        <w:t>ángel de Yahvé</w:t>
      </w:r>
      <w:r>
        <w:rPr>
          <w:lang w:val="es_ES" w:bidi="es_ES"/>
        </w:rPr>
        <w:t xml:space="preserve"> llamó a Abraham desde el </w:t>
      </w:r>
      <w:r>
        <w:rPr>
          <w:b/>
          <w:lang w:val="es_ES" w:bidi="es_ES"/>
        </w:rPr>
        <w:t>cielo</w:t>
      </w:r>
      <w:r>
        <w:rPr>
          <w:lang w:val="es_ES" w:bidi="es_ES"/>
        </w:rPr>
        <w:t xml:space="preserve">. El cielo aquí se refiere al lugar donde Dios vive. Usen la misma palabra para cielo que han usado en los pasajes anteriores, y recuerden que </w:t>
      </w:r>
      <w:r>
        <w:rPr>
          <w:lang w:val="es_ES" w:bidi="es_ES"/>
        </w:rPr>
        <w:t>cielo</w:t>
      </w:r>
      <w:r>
        <w:rPr>
          <w:lang w:val="es_ES" w:bidi="es_ES"/>
        </w:rPr>
        <w:t xml:space="preserve"> está en el Glosario Principal.</w:t>
      </w:r>
    </w:p>
    <w:p>
      <w:pPr/>
      <w:r>
        <w:rPr>
          <w:lang w:val="es_ES" w:bidi="es_ES"/>
        </w:rPr>
      </w:r>
      <w:r>
        <w:rPr>
          <w:lang w:val="es_ES" w:bidi="es_ES"/>
        </w:rPr>
        <w:t xml:space="preserve">El </w:t>
      </w:r>
      <w:r>
        <w:rPr>
          <w:b/>
          <w:lang w:val="es_ES" w:bidi="es_ES"/>
        </w:rPr>
        <w:t>ángel del Señor</w:t>
      </w:r>
      <w:r>
        <w:rPr>
          <w:lang w:val="es_ES" w:bidi="es_ES"/>
        </w:rPr>
        <w:t xml:space="preserve">, o </w:t>
      </w:r>
      <w:r>
        <w:rPr>
          <w:b/>
          <w:lang w:val="es_ES" w:bidi="es_ES"/>
        </w:rPr>
        <w:t>ángel de Yahvé</w:t>
      </w:r>
      <w:r>
        <w:rPr>
          <w:lang w:val="es_ES" w:bidi="es_ES"/>
        </w:rPr>
        <w:t xml:space="preserve">, probablemente se refería a la presencia de Dios que aparecía en forma humana. Podría haberse referido a un ángel que representaba a Dios. Busquen </w:t>
      </w:r>
      <w:r>
        <w:rPr>
          <w:lang w:val="es_ES" w:bidi="es_ES"/>
        </w:rPr>
        <w:t>ángel del Señor</w:t>
      </w:r>
      <w:r>
        <w:rPr>
          <w:lang w:val="es_ES" w:bidi="es_ES"/>
        </w:rPr>
        <w:t xml:space="preserve"> o </w:t>
      </w:r>
      <w:r>
        <w:rPr>
          <w:lang w:val="es_ES" w:bidi="es_ES"/>
        </w:rPr>
        <w:t>ángel de Yahvé</w:t>
      </w:r>
      <w:r>
        <w:rPr>
          <w:lang w:val="es_ES" w:bidi="es_ES"/>
        </w:rPr>
        <w:t xml:space="preserve"> en el Glosario Principal y usen la misma palabra o frase para ángel de Yahvé que usaron en las historias anteriores.</w:t>
      </w:r>
    </w:p>
    <w:p>
      <w:pPr/>
      <w:r>
        <w:rPr>
          <w:lang w:val="es_ES" w:bidi="es_ES"/>
        </w:rPr>
      </w:r>
      <w:r>
        <w:rPr>
          <w:lang w:val="es_ES" w:bidi="es_ES"/>
        </w:rPr>
        <w:t xml:space="preserve">El ángel de Yahvé dijo: "¡Abraham, Abraham!" Y Abraham respondió: "Sí, aquí estoy". El ángel dijo: "No mates al niño ni le hagas nada, porque ahora sé que </w:t>
      </w:r>
      <w:r>
        <w:rPr>
          <w:b/>
          <w:lang w:val="es_ES" w:bidi="es_ES"/>
        </w:rPr>
        <w:t>temes a Dios</w:t>
      </w:r>
      <w:r>
        <w:rPr>
          <w:lang w:val="es_ES" w:bidi="es_ES"/>
        </w:rPr>
        <w:t>". Esta es la primera vez que se usa esta frase en el Antiguo Testamento. Temor de Dios significa tener reverencia, honor y respeto por Dios. Aquí, "temor" se refiere a la obediencia positiva causada por la reverencia a Dios. El temor de Dios es una parte esencial de la fe en Dios.</w:t>
      </w:r>
    </w:p>
    <w:p>
      <w:pPr/>
      <w:r>
        <w:rPr>
          <w:lang w:val="es_ES" w:bidi="es_ES"/>
        </w:rPr>
      </w:r>
      <w:r>
        <w:rPr>
          <w:lang w:val="es_ES" w:bidi="es_ES"/>
        </w:rPr>
        <w:t xml:space="preserve">Deténganse aquí y busquen </w:t>
      </w:r>
      <w:r>
        <w:rPr>
          <w:lang w:val="es_ES" w:bidi="es_ES"/>
        </w:rPr>
        <w:t>temor de Dios</w:t>
      </w:r>
      <w:r>
        <w:rPr>
          <w:lang w:val="es_ES" w:bidi="es_ES"/>
        </w:rPr>
        <w:t xml:space="preserve"> en el Glosario Principal. Usen la misma frase para temor de Dios en las siguientes historias. Pausen este audio aquí.</w:t>
      </w:r>
    </w:p>
    <w:p>
      <w:pPr/>
      <w:r>
        <w:rPr>
          <w:lang w:val="es_ES" w:bidi="es_ES"/>
        </w:rPr>
      </w:r>
      <w:r>
        <w:rPr>
          <w:lang w:val="es_ES" w:bidi="es_ES"/>
        </w:rPr>
        <w:t xml:space="preserve">Entonces, Abraham tomó el </w:t>
      </w:r>
      <w:r>
        <w:rPr>
          <w:b/>
          <w:lang w:val="es_ES" w:bidi="es_ES"/>
        </w:rPr>
        <w:t>carnero</w:t>
      </w:r>
      <w:r>
        <w:rPr>
          <w:lang w:val="es_ES" w:bidi="es_ES"/>
        </w:rPr>
        <w:t xml:space="preserve">, lo mató y lo sacrificó a Dios en lugar de su hijo. Entonces, Abraham llamó a ese lugar </w:t>
      </w:r>
      <w:r>
        <w:rPr>
          <w:b/>
          <w:lang w:val="es_ES" w:bidi="es_ES"/>
        </w:rPr>
        <w:t>Yahvé Yire</w:t>
      </w:r>
      <w:r>
        <w:rPr>
          <w:lang w:val="es_ES" w:bidi="es_ES"/>
        </w:rPr>
        <w:t>. Yahvé Yire significa "Dios proveerá" o "Dios verá". Más tarde, la gente usó ese nombre en un proverbio que decía: "En el monte de Dios será provisto".</w:t>
      </w:r>
    </w:p>
    <w:p>
      <w:pPr/>
      <w:r>
        <w:rPr>
          <w:lang w:val="es_ES" w:bidi="es_ES"/>
        </w:rPr>
      </w:r>
      <w:r>
        <w:rPr>
          <w:lang w:val="es_ES" w:bidi="es_ES"/>
        </w:rPr>
        <w:t xml:space="preserve">El ángel de Yahvé le dijo a Abraham que lo </w:t>
      </w:r>
      <w:r>
        <w:rPr>
          <w:b/>
          <w:lang w:val="es_ES" w:bidi="es_ES"/>
        </w:rPr>
        <w:t>bendeciría</w:t>
      </w:r>
      <w:r>
        <w:rPr>
          <w:lang w:val="es_ES" w:bidi="es_ES"/>
        </w:rPr>
        <w:t xml:space="preserve"> porque estaba dispuesto a sacrificar a Isaac. Bendecir se refiere a cuando Dios ayuda, hace el bien o favorece a alguien o algo. Busquen </w:t>
      </w:r>
      <w:r>
        <w:rPr>
          <w:lang w:val="es_ES" w:bidi="es_ES"/>
        </w:rPr>
        <w:t>bendecir</w:t>
      </w:r>
      <w:r>
        <w:rPr>
          <w:lang w:val="es_ES" w:bidi="es_ES"/>
        </w:rPr>
        <w:t xml:space="preserve"> en el Glosario Principal y usen la misma palabra aquí que usaron en las historias anteriores.</w:t>
      </w:r>
    </w:p>
    <w:p>
      <w:pPr/>
      <w:r>
        <w:rPr>
          <w:lang w:val="es_ES" w:bidi="es_ES"/>
        </w:rPr>
      </w:r>
      <w:r>
        <w:rPr>
          <w:lang w:val="es_ES" w:bidi="es_ES"/>
        </w:rPr>
        <w:t xml:space="preserve">El ángel de Yahvé continuó: "Te daré tantos </w:t>
      </w:r>
      <w:r>
        <w:rPr>
          <w:b/>
          <w:lang w:val="es_ES" w:bidi="es_ES"/>
        </w:rPr>
        <w:t>descendientes</w:t>
      </w:r>
      <w:r>
        <w:rPr>
          <w:lang w:val="es_ES" w:bidi="es_ES"/>
        </w:rPr>
        <w:t xml:space="preserve"> que serán como las estrellas en el cielo o la arena junto al mar". Descendientes se refiere a todos los hijos de Abraham, sus hijos, y cualquiera que considerara a Abraham un antepasado.</w:t>
      </w:r>
    </w:p>
    <w:p>
      <w:pPr/>
      <w:r>
        <w:rPr>
          <w:lang w:val="es_ES" w:bidi="es_ES"/>
        </w:rPr>
      </w:r>
      <w:r>
        <w:rPr>
          <w:lang w:val="es_ES" w:bidi="es_ES"/>
        </w:rPr>
        <w:t xml:space="preserve">El ángel de Yahvé continuó: "Tus descendientes derrotarán a sus enemigos. A través de tus descendientes, todas las </w:t>
      </w:r>
      <w:r>
        <w:rPr>
          <w:b/>
          <w:lang w:val="es_ES" w:bidi="es_ES"/>
        </w:rPr>
        <w:t>naciones</w:t>
      </w:r>
      <w:r>
        <w:rPr>
          <w:lang w:val="es_ES" w:bidi="es_ES"/>
        </w:rPr>
        <w:t xml:space="preserve"> en la </w:t>
      </w:r>
      <w:r>
        <w:rPr>
          <w:b/>
          <w:lang w:val="es_ES" w:bidi="es_ES"/>
        </w:rPr>
        <w:t>tierra</w:t>
      </w:r>
      <w:r>
        <w:rPr>
          <w:lang w:val="es_ES" w:bidi="es_ES"/>
        </w:rPr>
        <w:t xml:space="preserve"> serán bendecidas, porque me obedeciste". </w:t>
      </w:r>
      <w:r>
        <w:rPr>
          <w:b/>
          <w:lang w:val="es_ES" w:bidi="es_ES"/>
        </w:rPr>
        <w:t>Nación</w:t>
      </w:r>
      <w:r>
        <w:rPr>
          <w:lang w:val="es_ES" w:bidi="es_ES"/>
        </w:rPr>
        <w:t xml:space="preserve"> se refiere a un grupo de personas que tienen un territorio y un gobierno específicos. </w:t>
      </w:r>
      <w:r>
        <w:rPr>
          <w:b/>
          <w:lang w:val="es_ES" w:bidi="es_ES"/>
        </w:rPr>
        <w:t>Tierra</w:t>
      </w:r>
      <w:r>
        <w:rPr>
          <w:lang w:val="es_ES" w:bidi="es_ES"/>
        </w:rPr>
        <w:t xml:space="preserve"> se refiere a todas las naciones en el mundo. Usen la misma palabra para nación que la que han usado en las historias anteriores, y recuerden que </w:t>
      </w:r>
      <w:r>
        <w:rPr>
          <w:lang w:val="es_ES" w:bidi="es_ES"/>
        </w:rPr>
        <w:t>nación</w:t>
      </w:r>
      <w:r>
        <w:rPr>
          <w:lang w:val="es_ES" w:bidi="es_ES"/>
        </w:rPr>
        <w:t xml:space="preserve"> está en el Glosario Principal.</w:t>
      </w:r>
    </w:p>
    <w:p>
      <w:pPr/>
      <w:r>
        <w:rPr>
          <w:lang w:val="es_ES" w:bidi="es_ES"/>
        </w:rPr>
      </w:r>
      <w:r>
        <w:rPr>
          <w:lang w:val="es_ES" w:bidi="es_ES"/>
        </w:rPr>
        <w:t>Entonces, Abraham regresó con sus siervos, y fueron a Beerseba juntos, y Abraham continuó viviendo en Beerseba.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22:20–24</w:t>
      </w:r>
      <w:r>
        <w:rPr>
          <w:lang w:val="es_ES" w:bidi="es_ES"/>
        </w:rPr>
      </w:r>
    </w:p>
    <w:p>
      <w:pPr>
        <w:pStyle w:val="Heading3"/>
      </w:pPr>
      <w:r>
        <w:rPr>
          <w:lang w:val="es_ES" w:bidi="es_ES"/>
        </w:rPr>
        <w:t>Escuchar con el corazón</w:t>
      </w:r>
    </w:p>
    <w:p>
      <w:pPr/>
      <w:r>
        <w:rPr>
          <w:lang w:val="es_ES" w:bidi="es_ES"/>
        </w:rPr>
      </w:r>
      <w:r>
        <w:rPr>
          <w:lang w:val="es_ES" w:bidi="es_ES"/>
        </w:rPr>
        <w:t>En este paso, escuchen Génesis 22:20–24 y guárdenlo en sus corazones. Escuchen una versión en audio de Génesis 22:20–24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acerca de Dios?</w:t>
      </w:r>
    </w:p>
    <w:p>
      <w:pPr>
        <w:pStyle w:val="ListBullet"/>
        <w:spacing w:line="240" w:lineRule="auto"/>
        <w:ind w:left="720"/>
      </w:pPr>
      <w:r>
        <w:rPr>
          <w:lang w:val="es_ES" w:bidi="es_ES"/>
        </w:rPr>
      </w:r>
      <w:r>
        <w:rPr>
          <w:lang w:val="es_ES" w:bidi="es_ES"/>
        </w:rPr>
        <w:t>¿Qué nos dice este pasaje sobre las personas?</w:t>
      </w:r>
    </w:p>
    <w:p>
      <w:pPr>
        <w:pStyle w:val="ListBullet"/>
        <w:spacing w:line="240" w:lineRule="auto"/>
        <w:ind w:left="720"/>
      </w:pPr>
      <w:r>
        <w:rPr>
          <w:lang w:val="es_ES" w:bidi="es_ES"/>
        </w:rPr>
      </w:r>
      <w:r>
        <w:rPr>
          <w:lang w:val="es_ES" w:bidi="es_ES"/>
        </w:rPr>
        <w:t>¿Cómo afecta este pasaje nuestra vida diaria?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Génesis 22:20–24 en la traducción que sea más fácil de entender.</w:t>
      </w:r>
    </w:p>
    <w:p>
      <w:pPr/>
      <w:r>
        <w:rPr>
          <w:lang w:val="es_ES" w:bidi="es_ES"/>
        </w:rPr>
      </w:r>
      <w:r>
        <w:rPr>
          <w:lang w:val="es_ES" w:bidi="es_ES"/>
        </w:rPr>
        <w:t>Esta es una genealogía, o lista, de los descendientes del hermano de Abraham. Este pasaje también introduce a personas que aparecerán en las historias posteriores cuando Abraham envía a alguien a su familia para encontrar una esposa para su hijo.</w:t>
      </w:r>
    </w:p>
    <w:p>
      <w:pPr/>
      <w:r>
        <w:rPr>
          <w:lang w:val="es_ES" w:bidi="es_ES"/>
        </w:rPr>
      </w:r>
      <w:r>
        <w:rPr>
          <w:lang w:val="es_ES" w:bidi="es_ES"/>
        </w:rPr>
        <w:t>Algún tiempo después, alguien le dijo a Abraham que Milca, la esposa de su hermano Nacor, había dado a luz a hijos. Nacor y su familia probablemente todavía vivían lejos en Harán. Recuerden que Harán es donde Abraham vivió cuando dejó el hogar de su padre muchos años antes y siguió a Dios a la tierra que Dios le había prometido. Esta habría sido una buena noticia para Abraham escuchar que su hermano tenía muchos hijos.</w:t>
      </w:r>
    </w:p>
    <w:p>
      <w:pPr/>
      <w:r>
        <w:rPr>
          <w:lang w:val="es_ES" w:bidi="es_ES"/>
        </w:rPr>
      </w:r>
      <w:r>
        <w:rPr>
          <w:lang w:val="es_ES" w:bidi="es_ES"/>
        </w:rPr>
        <w:t>Deténganse y conversen sobre esta pregunta en grupo: ¿Cómo les dan a las personas noticias que han venido de lejos en su cultura? Pausen este audio aquí.</w:t>
      </w:r>
    </w:p>
    <w:p>
      <w:pPr/>
      <w:r>
        <w:rPr>
          <w:lang w:val="es_ES" w:bidi="es_ES"/>
        </w:rPr>
      </w:r>
      <w:r>
        <w:rPr>
          <w:lang w:val="es_ES" w:bidi="es_ES"/>
        </w:rPr>
        <w:t>El primer hijo nacido de Nacor se llamaba Uz. El siguiente mayor se llamaba Buz, seguido de Kemuel, que era el padre de Aram. Aram probablemente se refería a un grupo de personas, y Kemuel era su antepasado.</w:t>
      </w:r>
    </w:p>
    <w:p>
      <w:pPr/>
      <w:r>
        <w:rPr>
          <w:lang w:val="es_ES" w:bidi="es_ES"/>
        </w:rPr>
      </w:r>
      <w:r>
        <w:rPr>
          <w:lang w:val="es_ES" w:bidi="es_ES"/>
        </w:rPr>
        <w:t>El resto de los hijos se llamaban Cesed, Hazo, Pildas, Jidlaf y Betuel. Betuel se convirtió en el padre de Rebeca. En otras palabras, Rebeca era la hija de Betuel. Aunque el pasaje aún no nos dice esto, sabemos que más tarde, Rebeca se casó con el hijo de Abraham Isaac. Estos eran los ocho hijos de Nacor, el hermano de Abraham.</w:t>
      </w:r>
    </w:p>
    <w:p>
      <w:pPr/>
      <w:r>
        <w:rPr>
          <w:lang w:val="es_ES" w:bidi="es_ES"/>
        </w:rPr>
      </w:r>
      <w:r>
        <w:rPr>
          <w:lang w:val="es_ES" w:bidi="es_ES"/>
        </w:rPr>
        <w:t>La concubina de Nacor, que era llamada Reumá, también tenía hijos. Una "concubina" se refiere a una segunda esposa que no tenía todos los mismos derechos que la primera esposa. Las concubinas a veces eran capturadas en la guerra o compradas como esclavos.</w:t>
      </w:r>
    </w:p>
    <w:p>
      <w:pPr/>
      <w:r>
        <w:rPr>
          <w:lang w:val="es_ES" w:bidi="es_ES"/>
        </w:rPr>
      </w:r>
      <w:r>
        <w:rPr>
          <w:lang w:val="es_ES" w:bidi="es_ES"/>
        </w:rPr>
        <w:t>Los hijos de Reumá se llamaban Teba, Gaham, Tajás y Maacá.</w:t>
      </w:r>
    </w:p>
    <w:p>
      <w:pPr/>
      <w:r>
        <w:rPr>
          <w:lang w:val="es_ES" w:bidi="es_ES"/>
        </w:rPr>
      </w:r>
      <w:r>
        <w:rPr>
          <w:lang w:val="es_ES" w:bidi="es_ES"/>
        </w:rPr>
        <w:t>Deténganse aquí y conversen sobre esta pregunta en grupo: ¿Cómo describen las genealogías en su idioma y cultura? Hagan que alguien en el grupo describa su línea familiar. Presten atención a las palabras y el idioma que usan. Pausen este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Génesis 22:20–24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una escena.</w:t>
      </w:r>
    </w:p>
    <w:p>
      <w:pPr/>
      <w:r>
        <w:rPr>
          <w:lang w:val="es_ES" w:bidi="es_ES"/>
        </w:rPr>
      </w:r>
      <w:r>
        <w:rPr>
          <w:lang w:val="es_ES" w:bidi="es_ES"/>
        </w:rPr>
        <w:t>En esta primera escena: Algún tiempo después, alguien le dijo a Abraham que la esposa de su hermano Nacor, Milca, había dado a luz a ocho hijos. Este pasaje nombra a esos hijos.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Nacor</w:t>
      </w:r>
    </w:p>
    <w:p>
      <w:pPr>
        <w:pStyle w:val="ListBullet"/>
        <w:spacing w:line="240" w:lineRule="auto"/>
        <w:ind w:left="720"/>
      </w:pPr>
      <w:r>
        <w:rPr>
          <w:lang w:val="es_ES" w:bidi="es_ES"/>
        </w:rPr>
      </w:r>
      <w:r>
        <w:rPr>
          <w:lang w:val="es_ES" w:bidi="es_ES"/>
        </w:rPr>
        <w:t>Milca</w:t>
      </w:r>
    </w:p>
    <w:p>
      <w:pPr>
        <w:pStyle w:val="ListBullet"/>
        <w:spacing w:line="240" w:lineRule="auto"/>
        <w:ind w:left="720"/>
      </w:pPr>
      <w:r>
        <w:rPr>
          <w:lang w:val="es_ES" w:bidi="es_ES"/>
        </w:rPr>
      </w:r>
      <w:r>
        <w:rPr>
          <w:lang w:val="es_ES" w:bidi="es_ES"/>
        </w:rPr>
        <w:t>Los ocho hijos de Milca: Uz, Buz, Kemuel, Cesed, Hazo, Pildas, Jidlaaf, Betuel</w:t>
      </w:r>
    </w:p>
    <w:p>
      <w:pPr>
        <w:pStyle w:val="ListBullet"/>
        <w:spacing w:line="240" w:lineRule="auto"/>
        <w:ind w:left="720"/>
      </w:pPr>
      <w:r>
        <w:rPr>
          <w:lang w:val="es_ES" w:bidi="es_ES"/>
        </w:rPr>
      </w:r>
      <w:r>
        <w:rPr>
          <w:lang w:val="es_ES" w:bidi="es_ES"/>
        </w:rPr>
        <w:t>El hijo de Kemuel, Aram</w:t>
      </w:r>
    </w:p>
    <w:p>
      <w:pPr>
        <w:pStyle w:val="ListBullet"/>
        <w:spacing w:line="240" w:lineRule="auto"/>
        <w:ind w:left="720"/>
      </w:pPr>
      <w:r>
        <w:rPr>
          <w:lang w:val="es_ES" w:bidi="es_ES"/>
        </w:rPr>
      </w:r>
      <w:r>
        <w:rPr>
          <w:lang w:val="es_ES" w:bidi="es_ES"/>
        </w:rPr>
        <w:t>La hija de Betuel, Rebeca</w:t>
      </w:r>
    </w:p>
    <w:p>
      <w:pPr>
        <w:pStyle w:val="ListBullet"/>
        <w:spacing w:line="240" w:lineRule="auto"/>
        <w:ind w:left="720"/>
      </w:pPr>
      <w:r>
        <w:rPr>
          <w:lang w:val="es_ES" w:bidi="es_ES"/>
        </w:rPr>
      </w:r>
      <w:r>
        <w:rPr>
          <w:lang w:val="es_ES" w:bidi="es_ES"/>
        </w:rPr>
        <w:t>Reumá</w:t>
      </w:r>
    </w:p>
    <w:p>
      <w:pPr>
        <w:pStyle w:val="ListBullet"/>
        <w:spacing w:line="240" w:lineRule="auto"/>
        <w:ind w:left="720"/>
      </w:pPr>
      <w:r>
        <w:rPr>
          <w:lang w:val="es_ES" w:bidi="es_ES"/>
        </w:rPr>
      </w:r>
      <w:r>
        <w:rPr>
          <w:lang w:val="es_ES" w:bidi="es_ES"/>
        </w:rPr>
        <w:t>y los cuatro hijos de Reumá: Teba, Gaham, Tajás, Maacá</w:t>
      </w:r>
    </w:p>
    <w:p>
      <w:pPr/>
      <w:r>
        <w:rPr>
          <w:lang w:val="es_ES" w:bidi="es_ES"/>
        </w:rPr>
      </w:r>
      <w:r>
        <w:rPr>
          <w:lang w:val="es_ES" w:bidi="es_ES"/>
        </w:rPr>
        <w:t>Como grupo, presten atención a estas partes de la ambientación del pasaje:</w:t>
      </w:r>
    </w:p>
    <w:p>
      <w:pPr/>
      <w:r>
        <w:rPr>
          <w:lang w:val="es_ES" w:bidi="es_ES"/>
        </w:rPr>
      </w:r>
      <w:r>
        <w:rPr>
          <w:lang w:val="es_ES" w:bidi="es_ES"/>
        </w:rPr>
        <w:t>Esta escena comienza con las palabras "algún tiempo después", que significa que esto sucedió algún tiempo después de que Abraham va a Moria para sacrificar a Isaac. No sabemos cuánto tiempo después, pero alguien viene a hablarle a Abraham sobre los hijos del hermano de Abraham, Nacor.</w:t>
      </w:r>
    </w:p>
    <w:p>
      <w:pPr/>
      <w:r>
        <w:rPr>
          <w:lang w:val="es_ES" w:bidi="es_ES"/>
        </w:rPr>
      </w:r>
      <w:r>
        <w:rPr>
          <w:lang w:val="es_ES" w:bidi="es_ES"/>
        </w:rPr>
        <w:t xml:space="preserve">Deténganse aquí. Como grupo, en un mapa miren </w:t>
      </w:r>
      <w:r>
        <w:rPr>
          <w:lang w:val="es_ES" w:bidi="es_ES"/>
        </w:rPr>
        <w:t>Harán, donde Nacor y su familia probablemente vivían.</w:t>
      </w:r>
      <w:r>
        <w:rPr>
          <w:lang w:val="es_ES" w:bidi="es_ES"/>
        </w:rPr>
        <w:t xml:space="preserve"> Pausen este audio aquí.</w:t>
      </w:r>
    </w:p>
    <w:p>
      <w:pPr/>
      <w:r>
        <w:rPr>
          <w:lang w:val="es_ES" w:bidi="es_ES"/>
        </w:rPr>
      </w:r>
      <w:r>
        <w:rPr>
          <w:lang w:val="es_ES" w:bidi="es_ES"/>
        </w:rPr>
        <w:t>Milca, la esposa de Nacor, había dado a luz a ocho hijos. Es posible que quieran reorganizar la información sobre los hijos de Milca para obtener claridad. El primer hijo se llamaba Uz. El segundo hijo era Buz. Su hermano se llamaba Kemuel. Entonces estaba Cesed, Hazo, Pildas, Jidlaf y Betuel. Kemuel más tarde tuvo un hijo llamado Aram. Betuel más tarde tuvo una hija llamada Rebeca.</w:t>
      </w:r>
    </w:p>
    <w:p>
      <w:pPr/>
      <w:r>
        <w:rPr>
          <w:lang w:val="es_ES" w:bidi="es_ES"/>
        </w:rPr>
      </w:r>
      <w:r>
        <w:rPr>
          <w:lang w:val="es_ES" w:bidi="es_ES"/>
        </w:rPr>
        <w:t>Además, la segunda esposa, o concubina de Nacor, que era llamada Reumá, había dado a luz a Teba, Gaham, Taás y Maaca.</w:t>
      </w:r>
    </w:p>
    <w:p>
      <w:pPr/>
      <w:r>
        <w:rPr>
          <w:lang w:val="es_ES" w:bidi="es_ES"/>
        </w:rPr>
      </w:r>
      <w:r>
        <w:rPr>
          <w:lang w:val="es_ES" w:bidi="es_ES"/>
        </w:rPr>
        <w:t>Deténganse aquí. Como grupo, encuentren una manera de recordar los nombres en esta genealogía. Podrían inventarse una canción o rima para recordar los nombres. Pausen este audio aquí.</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Génesis 22:20–24 en la traducción que sea más fácil de entender.</w:t>
      </w:r>
    </w:p>
    <w:p>
      <w:pPr/>
      <w:r>
        <w:rPr>
          <w:lang w:val="es_ES" w:bidi="es_ES"/>
        </w:rPr>
      </w:r>
      <w:r>
        <w:rPr>
          <w:lang w:val="es_ES" w:bidi="es_ES"/>
        </w:rPr>
        <w:t>En este paso, el grupo actuará el pasaje.</w:t>
      </w:r>
    </w:p>
    <w:p>
      <w:pPr/>
      <w:r>
        <w:rPr>
          <w:lang w:val="es_ES" w:bidi="es_ES"/>
        </w:rPr>
      </w:r>
      <w:r>
        <w:rPr>
          <w:lang w:val="es_ES" w:bidi="es_ES"/>
        </w:rPr>
        <w:t>Este pasaje tiene una escena.</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Nacor</w:t>
      </w:r>
    </w:p>
    <w:p>
      <w:pPr>
        <w:pStyle w:val="ListBullet"/>
        <w:spacing w:line="240" w:lineRule="auto"/>
        <w:ind w:left="720"/>
      </w:pPr>
      <w:r>
        <w:rPr>
          <w:lang w:val="es_ES" w:bidi="es_ES"/>
        </w:rPr>
      </w:r>
      <w:r>
        <w:rPr>
          <w:lang w:val="es_ES" w:bidi="es_ES"/>
        </w:rPr>
        <w:t>Milca</w:t>
      </w:r>
    </w:p>
    <w:p>
      <w:pPr>
        <w:pStyle w:val="ListBullet"/>
        <w:spacing w:line="240" w:lineRule="auto"/>
        <w:ind w:left="720"/>
      </w:pPr>
      <w:r>
        <w:rPr>
          <w:lang w:val="es_ES" w:bidi="es_ES"/>
        </w:rPr>
      </w:r>
      <w:r>
        <w:rPr>
          <w:lang w:val="es_ES" w:bidi="es_ES"/>
        </w:rPr>
        <w:t>Los ocho hijos de Milca: Uz, Buz, Kemuel, Cesed, Hazo, Pildas, Jidlaaf, Betuel</w:t>
      </w:r>
    </w:p>
    <w:p>
      <w:pPr>
        <w:pStyle w:val="ListBullet"/>
        <w:spacing w:line="240" w:lineRule="auto"/>
        <w:ind w:left="720"/>
      </w:pPr>
      <w:r>
        <w:rPr>
          <w:lang w:val="es_ES" w:bidi="es_ES"/>
        </w:rPr>
      </w:r>
      <w:r>
        <w:rPr>
          <w:lang w:val="es_ES" w:bidi="es_ES"/>
        </w:rPr>
        <w:t>El hijo de Kemuel, Aram</w:t>
      </w:r>
    </w:p>
    <w:p>
      <w:pPr>
        <w:pStyle w:val="ListBullet"/>
        <w:spacing w:line="240" w:lineRule="auto"/>
        <w:ind w:left="720"/>
      </w:pPr>
      <w:r>
        <w:rPr>
          <w:lang w:val="es_ES" w:bidi="es_ES"/>
        </w:rPr>
      </w:r>
      <w:r>
        <w:rPr>
          <w:lang w:val="es_ES" w:bidi="es_ES"/>
        </w:rPr>
        <w:t>La hija de Betuel, Rebeca</w:t>
      </w:r>
    </w:p>
    <w:p>
      <w:pPr>
        <w:pStyle w:val="ListBullet"/>
        <w:spacing w:line="240" w:lineRule="auto"/>
        <w:ind w:left="720"/>
      </w:pPr>
      <w:r>
        <w:rPr>
          <w:lang w:val="es_ES" w:bidi="es_ES"/>
        </w:rPr>
      </w:r>
      <w:r>
        <w:rPr>
          <w:lang w:val="es_ES" w:bidi="es_ES"/>
        </w:rPr>
        <w:t>Reumá</w:t>
      </w:r>
    </w:p>
    <w:p>
      <w:pPr>
        <w:pStyle w:val="ListBullet"/>
        <w:spacing w:line="240" w:lineRule="auto"/>
        <w:ind w:left="720"/>
      </w:pPr>
      <w:r>
        <w:rPr>
          <w:lang w:val="es_ES" w:bidi="es_ES"/>
        </w:rPr>
      </w:r>
      <w:r>
        <w:rPr>
          <w:lang w:val="es_ES" w:bidi="es_ES"/>
        </w:rPr>
        <w:t>y los cuatro hijos de Reumá: Teba, Gaham, Tajás, Maacá</w:t>
      </w:r>
    </w:p>
    <w:p>
      <w:pPr/>
      <w:r>
        <w:rPr>
          <w:lang w:val="es_ES" w:bidi="es_ES"/>
        </w:rPr>
      </w:r>
      <w:r>
        <w:rPr>
          <w:lang w:val="es_ES" w:bidi="es_ES"/>
        </w:rPr>
        <w:t>En grupo, actúen el pasaje dos veces. Deben actuar el pasaje en su propio idioma.</w:t>
      </w:r>
    </w:p>
    <w:p>
      <w:pPr/>
      <w:r>
        <w:rPr>
          <w:lang w:val="es_ES" w:bidi="es_ES"/>
        </w:rPr>
      </w:r>
      <w:r>
        <w:rPr>
          <w:lang w:val="es_ES" w:bidi="es_ES"/>
        </w:rPr>
        <w:t>Primero, actúen la historia sin hacer pausas. Presten atención al diálogo, la fluidez, la trama y la cronología de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actúen el pasaje.</w:t>
      </w:r>
    </w:p>
    <w:p>
      <w:pPr/>
      <w:r>
        <w:rPr>
          <w:lang w:val="es_ES" w:bidi="es_ES"/>
        </w:rPr>
      </w:r>
      <w:r>
        <w:rPr>
          <w:lang w:val="es_ES" w:bidi="es_ES"/>
        </w:rPr>
        <w:t>El grupo debe actuar este pasaje por segunda vez. En ciertos momentos de la dramatización, hagan una pausa y pregunten a la persona que está interpretando el personaje: "¿Qué estás sintiendo o pensando?" La persona que interpreta al personaje debe responder qué estaría sintiendo o pensando si fuera ese personaje. Luego, reanuden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Algún tiempo después, alguien le dijo a Abraham que la esposa de su hermano Nacor, Milca, también era una madre de ocho hijos. Sus hijos se llamaban Uz, Buz, Kemuel, Cesed, Hazo, Pildas, Jidlaf y Betuel. Kemuel era el padre de Aram y Betuel se convirtió en el padre de Rebeca. La concubina de Nacor, Reumá, también tenía hijos, que eran llamados Teba, Gaham, Tahás y Maaca.</w:t>
      </w:r>
    </w:p>
    <w:p>
      <w:pPr/>
      <w:r>
        <w:rPr>
          <w:lang w:val="es_ES" w:bidi="es_ES"/>
        </w:rPr>
      </w:r>
      <w:r>
        <w:rPr>
          <w:lang w:val="es_ES" w:bidi="es_ES"/>
        </w:rPr>
        <w:t>Terminen la dramatización. Pregúntenle a la persona que interpreta a Abraham: "¿Qué estás sintiendo o pensando?" La persona podría responder cosas como: "Estoy feliz de escuchar que a mi hermano también se le han dado hijos y descendientes", o "Estoy feliz de escuchar que Dios ha bendecido a Nacor con hijos", o "Estoy emocionado de escuchar noticias de mi familia, de quien no he escuchado en mucho tiempo".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Génesis 22:20–24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Algún tiempo después, alguien le dijo a Abraham: "Escucha, Milca, la esposa de tu hermano Nacor, también ha tenido hijos. El primogénito fue llamado Uz. El siguiente fue llamado Buz, luego Kemuel, que era el padre de Aram, luego Cesed, Hazo, Pildas, Jidlaf y Betuel".</w:t>
      </w:r>
    </w:p>
    <w:p>
      <w:pPr/>
      <w:r>
        <w:rPr>
          <w:lang w:val="es_ES" w:bidi="es_ES"/>
        </w:rPr>
      </w:r>
      <w:r>
        <w:rPr>
          <w:lang w:val="es_ES" w:bidi="es_ES"/>
        </w:rPr>
        <w:t>Betuel se convirtió en el padre de Rebeca. Milca dio a luz a estos ocho hijos para el hermano de Abraham, Nacor.</w:t>
      </w:r>
    </w:p>
    <w:p>
      <w:pPr/>
      <w:r>
        <w:rPr>
          <w:lang w:val="es_ES" w:bidi="es_ES"/>
        </w:rPr>
      </w:r>
      <w:r>
        <w:rPr>
          <w:lang w:val="es_ES" w:bidi="es_ES"/>
        </w:rPr>
        <w:t>La concubina de Nacor, que era llamada Reumá, también tenía hijos. Una concubina se refiere a una segunda esposa que no tenía los mismos derechos que la primera esposa. A veces, las concubinas eran capturadas en la guerra o compradas como esclavos.</w:t>
      </w:r>
    </w:p>
    <w:p>
      <w:pPr/>
      <w:r>
        <w:rPr>
          <w:lang w:val="es_ES" w:bidi="es_ES"/>
        </w:rPr>
      </w:r>
      <w:r>
        <w:rPr>
          <w:lang w:val="es_ES" w:bidi="es_ES"/>
        </w:rPr>
        <w:t>Los hijos de Reumá se llamaban Teba, Gaham, Tajás y Maacá.</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23:1–20</w:t>
      </w:r>
      <w:r>
        <w:rPr>
          <w:lang w:val="es_ES" w:bidi="es_ES"/>
        </w:rPr>
      </w:r>
    </w:p>
    <w:p>
      <w:pPr>
        <w:pStyle w:val="Heading3"/>
      </w:pPr>
      <w:r>
        <w:rPr>
          <w:lang w:val="es_ES" w:bidi="es_ES"/>
        </w:rPr>
        <w:t>Escuchar con el corazón</w:t>
      </w:r>
    </w:p>
    <w:p>
      <w:pPr/>
      <w:r>
        <w:rPr>
          <w:lang w:val="es_ES" w:bidi="es_ES"/>
        </w:rPr>
      </w:r>
      <w:r>
        <w:rPr>
          <w:lang w:val="es_ES" w:bidi="es_ES"/>
        </w:rPr>
        <w:t>Escuchen Génesis 23:1–20 y guárdenlo en su corazón.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los últimos pasajes, Abraham e Isaac regresaron del lugar de sacrificio para el holocausto a su hogar en Beerseba. Abraham recibió noticias sobre la familia de su hermano. Los eventos en esta narrativa histórica suceden años después de eso, y Abraham se ha mudado a Hebrón. Esta historia es una de las últimas historias de la vida de Abraham.</w:t>
      </w:r>
    </w:p>
    <w:p>
      <w:pPr/>
      <w:r>
        <w:rPr>
          <w:lang w:val="es_ES" w:bidi="es_ES"/>
        </w:rPr>
      </w:r>
      <w:r>
        <w:rPr>
          <w:lang w:val="es_ES" w:bidi="es_ES"/>
        </w:rPr>
        <w:t>La introducción y conclusión de Génesis 23 incluyen la muerte y entierro de Sara. La historia también cuenta cómo Abraham compró un terreno para el lote funerario familiar. Compró la tierra legalmente frente a los líderes locales. El área se llamaba Hebrón. Estaba cerca del lugar donde Dios le dijo a Abraham que su esposa Sara, que tenía 89 años, daría a luz a su hijo. Abraham no regresa a la casa de su padre para enterrar a su esposa. Compra el lote funerario familiar en la tierra que Dios le prometió. Los patriarcas Abraham, Isaac, Rebeca, Jacob y Lea también estarán enterrados allí. Este pedazo de tierra es importante en la historia de los descendientes de Abraham. Aunque Dios le prometió la tierra a Abraham, Abraham compró la tierra legalmente a través de los medios financieros que Dios proporcionó.</w:t>
      </w:r>
    </w:p>
    <w:p>
      <w:pPr/>
      <w:r>
        <w:rPr>
          <w:lang w:val="es_ES" w:bidi="es_ES"/>
        </w:rPr>
      </w:r>
      <w:r>
        <w:rPr>
          <w:lang w:val="es_ES" w:bidi="es_ES"/>
        </w:rPr>
        <w:t xml:space="preserve">Vean un mapa que muestra </w:t>
      </w:r>
      <w:r>
        <w:rPr>
          <w:b/>
          <w:lang w:val="es_ES" w:bidi="es_ES"/>
        </w:rPr>
        <w:t>lo cerca que está Hebrón de Jerusalén</w:t>
      </w:r>
      <w:r>
        <w:rPr>
          <w:lang w:val="es_ES" w:bidi="es_ES"/>
        </w:rPr>
        <w:t>.</w:t>
      </w:r>
    </w:p>
    <w:p>
      <w:pPr/>
      <w:r>
        <w:rPr>
          <w:lang w:val="es_ES" w:bidi="es_ES"/>
        </w:rPr>
      </w:r>
      <w:r>
        <w:rPr>
          <w:lang w:val="es_ES" w:bidi="es_ES"/>
        </w:rPr>
        <w:t xml:space="preserve">Vean un mapa que incluya </w:t>
      </w:r>
      <w:r>
        <w:rPr>
          <w:b/>
          <w:lang w:val="es_ES" w:bidi="es_ES"/>
        </w:rPr>
        <w:t>el viaje de Abraham desde Ur de los caldeos a través de Harán hasta Hebrón</w:t>
      </w:r>
      <w:r>
        <w:rPr>
          <w:lang w:val="es_ES" w:bidi="es_ES"/>
        </w:rPr>
        <w:t>.</w:t>
      </w:r>
    </w:p>
    <w:p>
      <w:pPr/>
      <w:r>
        <w:rPr>
          <w:lang w:val="es_ES" w:bidi="es_ES"/>
        </w:rPr>
      </w:r>
      <w:r>
        <w:rPr>
          <w:lang w:val="es_ES" w:bidi="es_ES"/>
        </w:rPr>
        <w:t>Abraham lamentó la muerte de su esposa Sara.</w:t>
      </w:r>
    </w:p>
    <w:p>
      <w:pPr/>
      <w:r>
        <w:rPr>
          <w:lang w:val="es_ES" w:bidi="es_ES"/>
        </w:rPr>
      </w:r>
      <w:r>
        <w:rPr>
          <w:lang w:val="es_ES" w:bidi="es_ES"/>
        </w:rPr>
        <w:t>Pasen algún tiempo conversando sobre la siguiente pregunta: ¿Cómo expresan las personas en su cultura el luto en la muerte de un pariente amado?</w:t>
      </w:r>
    </w:p>
    <w:p>
      <w:pPr/>
      <w:r>
        <w:rPr>
          <w:lang w:val="es_ES" w:bidi="es_ES"/>
        </w:rPr>
      </w:r>
      <w:r>
        <w:rPr>
          <w:lang w:val="es_ES" w:bidi="es_ES"/>
        </w:rPr>
        <w:t>Abraham vivió en la tierra de Canaán durante 62 años cuando Sara murió. Abraham no era un nativo, sino un extranjero, un forastero que vivía en la tierra, pero no era dueño de ella. Durante el tiempo de Abraham, un pueblo llamado Hititas vivía en esta área llamada Canaán. Los Hititas llamaron a Abraham un príncipe como un título de respeto. Abraham respetó las costumbres de los dueños de tierra locales y usó una manera educada de pedir comprar tierra. Abraham no quería tomar prestada una tumba, quería ser dueño de la tumba. Abraham se puso de pie para poder inclinarse ante los Hititas para comenzar las negociaciones formales para el lote funerario. Los hombres se sentaban en una posición sentada casual en esa cultura para hacer negocios.</w:t>
      </w:r>
    </w:p>
    <w:p>
      <w:pPr/>
      <w:r>
        <w:rPr>
          <w:lang w:val="es_ES" w:bidi="es_ES"/>
        </w:rPr>
      </w:r>
      <w:r>
        <w:rPr>
          <w:lang w:val="es_ES" w:bidi="es_ES"/>
        </w:rPr>
        <w:t>Pasen algún tiempo conversando sobre la siguiente pregunta: ¿Cómo compran y venden las personas tierra en su cultura? ¿Cómo compran y venden los extranjeros tierra en su cultura? Cuéntense entre ustedes sobre un momento en que alguien compró o vendió tierra a alguien más.</w:t>
      </w:r>
    </w:p>
    <w:p>
      <w:pPr/>
      <w:r>
        <w:rPr>
          <w:lang w:val="es_ES" w:bidi="es_ES"/>
        </w:rPr>
      </w:r>
      <w:r>
        <w:rPr>
          <w:lang w:val="es_ES" w:bidi="es_ES"/>
        </w:rPr>
        <w:t>La práctica de entierro era una tumba cortada en la roca o cueva, no enterrada en un agujero en el suelo. La familia colocaba el cuerpo muerto en un estante de roca donde se descompondría. Algún tiempo después, la familia reunía los huesos y los ponía en un recipiente de roca para hacer espacio para el siguiente cuerpo del pariente muerto. Abraham compró la tierra para garantizar los derechos permanentes a la tierra. Si la tierra había sido donada, habría una amenaza de las generaciones futuras para reclamar la propiedad.</w:t>
      </w:r>
    </w:p>
    <w:p>
      <w:pPr/>
      <w:r>
        <w:rPr>
          <w:lang w:val="es_ES" w:bidi="es_ES"/>
        </w:rPr>
      </w:r>
      <w:r>
        <w:rPr>
          <w:lang w:val="es_ES" w:bidi="es_ES"/>
        </w:rPr>
        <w:t xml:space="preserve">Deténganse aquí y muestren una imagen de una </w:t>
      </w:r>
      <w:r>
        <w:rPr>
          <w:b/>
          <w:lang w:val="es_ES" w:bidi="es_ES"/>
        </w:rPr>
        <w:t>tumba en una cueva</w:t>
      </w:r>
      <w:r>
        <w:rPr>
          <w:lang w:val="es_ES" w:bidi="es_ES"/>
        </w:rPr>
        <w:t>.</w:t>
      </w:r>
    </w:p>
    <w:p>
      <w:pPr/>
      <w:r>
        <w:rPr>
          <w:lang w:val="es_ES" w:bidi="es_ES"/>
        </w:rPr>
      </w:r>
      <w:r>
        <w:rPr>
          <w:lang w:val="es_ES" w:bidi="es_ES"/>
        </w:rPr>
        <w:t>Abraham se inclinó y fue humilde frente a los ancianos y hombres de la comunidad en la puerta de la ciudad. Un muro cerraba la ciudad para protección y tenía puertas de entrada y salida. Las puertas cerradas protegen la ciudad por la noche o durante los ataques. Negocios legales, conversación, bienes de mercado y noticias se intercambiaban en la puerta de la ciudad.</w:t>
      </w:r>
    </w:p>
    <w:p>
      <w:pPr/>
      <w:r>
        <w:rPr>
          <w:lang w:val="es_ES" w:bidi="es_ES"/>
        </w:rPr>
      </w:r>
      <w:r>
        <w:rPr>
          <w:lang w:val="es_ES" w:bidi="es_ES"/>
        </w:rPr>
        <w:t>Abraham negoció por el sitio de la tumba que quería. Efrón, el dueño, habló intencionalmente. Se dirigió a Abraham educadamente como señor o caballero. Efrón usó una frase común: "La tierra vale solo 400 piezas de plata, pero ¿qué es eso entre amigos?" Esta frase sigue siendo una práctica de negociación hoy en esta región del mundo. Parece que Efrón intentó minimizar el valor afirmando "</w:t>
      </w:r>
      <w:r>
        <w:rPr>
          <w:b/>
          <w:lang w:val="es_ES" w:bidi="es_ES"/>
        </w:rPr>
        <w:t>solo</w:t>
      </w:r>
      <w:r>
        <w:rPr>
          <w:lang w:val="es_ES" w:bidi="es_ES"/>
        </w:rPr>
        <w:t xml:space="preserve"> 400 piezas o séqueles de plata". Es una suma significativa comparada con el hecho de que el salario promedio era 10 séqueles por año. La Escritura no detalla la cantidad exacta y valor de la tierra en el precio de compra. No deben afirmar si este era un precio pequeño o grande para la tierra. Abraham estaba dispuesto y pagó públicamente el precio completo del dueño sin negociación.</w:t>
      </w:r>
    </w:p>
    <w:p>
      <w:pPr/>
      <w:r>
        <w:rPr>
          <w:lang w:val="es_ES" w:bidi="es_ES"/>
        </w:rPr>
      </w:r>
      <w:r>
        <w:rPr>
          <w:lang w:val="es_ES" w:bidi="es_ES"/>
        </w:rPr>
        <w:t>Conversen: ¿Hay un momento en que las personas no negocian acuerdos de tierra y pagan el precio completo?</w:t>
      </w:r>
    </w:p>
    <w:p>
      <w:pPr/>
      <w:r>
        <w:rPr>
          <w:lang w:val="es_ES" w:bidi="es_ES"/>
        </w:rPr>
      </w:r>
      <w:r>
        <w:rPr>
          <w:lang w:val="es_ES" w:bidi="es_ES"/>
        </w:rPr>
        <w:t>La negociación pública y el pago completo de la tierra frente a los ancianos y la comunidad sirvió para mostrar una compra oficial de tierra con el propósito del entierro. También mostró que Abraham confiaba en Dios para que cumpliera su acuerdo del pacto de que la tierra pertenecería a los descendientes de Abraham en el futuro.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Sara murió a la edad de 127 años en Hebrón. Abraham llora su muerte. La muerte y el entierro de Sara enmarcan el contexto de Génesis 23, con la información de introducción y conclusión que rodea a las negociaciones de Abraham con los ancianos Hititas para comprar un lote funerario para su familia.</w:t>
      </w:r>
    </w:p>
    <w:p>
      <w:pPr/>
      <w:r>
        <w:rPr>
          <w:lang w:val="es_ES" w:bidi="es_ES"/>
        </w:rPr>
      </w:r>
      <w:r>
        <w:rPr>
          <w:b/>
          <w:lang w:val="es_ES" w:bidi="es_ES"/>
        </w:rPr>
        <w:t>Segunda escena:</w:t>
      </w:r>
      <w:r>
        <w:rPr>
          <w:lang w:val="es_ES" w:bidi="es_ES"/>
        </w:rPr>
        <w:t xml:space="preserve"> Abraham deja su cuerpo para buscar la compra de un lote funerario familiar de los residentes de la tierra, los Hititas, en la puerta de la ciudad.</w:t>
      </w:r>
    </w:p>
    <w:p>
      <w:pPr/>
      <w:r>
        <w:rPr>
          <w:lang w:val="es_ES" w:bidi="es_ES"/>
        </w:rPr>
      </w:r>
      <w:r>
        <w:rPr>
          <w:b/>
          <w:lang w:val="es_ES" w:bidi="es_ES"/>
        </w:rPr>
        <w:t>Tercera escena:</w:t>
      </w:r>
      <w:r>
        <w:rPr>
          <w:lang w:val="es_ES" w:bidi="es_ES"/>
        </w:rPr>
        <w:t xml:space="preserve"> Abraham pide la cueva de Efrón, y Efrón está de acuerdo. Abraham acepta el precio que Efrón sugiere sin negociación.</w:t>
      </w:r>
    </w:p>
    <w:p>
      <w:pPr/>
      <w:r>
        <w:rPr>
          <w:lang w:val="es_ES" w:bidi="es_ES"/>
        </w:rPr>
      </w:r>
      <w:r>
        <w:rPr>
          <w:b/>
          <w:lang w:val="es_ES" w:bidi="es_ES"/>
        </w:rPr>
        <w:t>Cuarta escena:</w:t>
      </w:r>
      <w:r>
        <w:rPr>
          <w:lang w:val="es_ES" w:bidi="es_ES"/>
        </w:rPr>
        <w:t xml:space="preserve"> Abraham saca el dinero, los séqueles, y lo cuenta frente a todos en la puerta de la ciudad. Abraham compra legalmente el terreno.</w:t>
      </w:r>
    </w:p>
    <w:p>
      <w:pPr/>
      <w:r>
        <w:rPr>
          <w:lang w:val="es_ES" w:bidi="es_ES"/>
        </w:rPr>
      </w:r>
      <w:r>
        <w:rPr>
          <w:b/>
          <w:lang w:val="es_ES" w:bidi="es_ES"/>
        </w:rPr>
        <w:t>Quinta escena:</w:t>
      </w:r>
      <w:r>
        <w:rPr>
          <w:lang w:val="es_ES" w:bidi="es_ES"/>
        </w:rPr>
        <w:t xml:space="preserve"> La última escena resume la transacción. Incluye las características geográficas donde Abraham enterró a Sara.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Sara</w:t>
      </w:r>
    </w:p>
    <w:p>
      <w:pPr>
        <w:pStyle w:val="ListBullet"/>
        <w:spacing w:line="240" w:lineRule="auto"/>
        <w:ind w:left="720"/>
      </w:pPr>
      <w:r>
        <w:rPr>
          <w:lang w:val="es_ES" w:bidi="es_ES"/>
        </w:rPr>
      </w:r>
      <w:r>
        <w:rPr>
          <w:lang w:val="es_ES" w:bidi="es_ES"/>
        </w:rPr>
        <w:t>Hititas</w:t>
      </w:r>
    </w:p>
    <w:p>
      <w:pPr>
        <w:pStyle w:val="ListBullet"/>
        <w:spacing w:line="240" w:lineRule="auto"/>
        <w:ind w:left="720"/>
      </w:pPr>
      <w:r>
        <w:rPr>
          <w:lang w:val="es_ES" w:bidi="es_ES"/>
        </w:rPr>
      </w:r>
      <w:r>
        <w:rPr>
          <w:lang w:val="es_ES" w:bidi="es_ES"/>
        </w:rPr>
        <w:t>Efrón el Hitita</w:t>
      </w:r>
    </w:p>
    <w:p>
      <w:pPr>
        <w:pStyle w:val="ListBullet"/>
        <w:spacing w:line="240" w:lineRule="auto"/>
        <w:ind w:left="720"/>
      </w:pPr>
      <w:r>
        <w:rPr>
          <w:lang w:val="es_ES" w:bidi="es_ES"/>
        </w:rPr>
      </w:r>
      <w:r>
        <w:rPr>
          <w:lang w:val="es_ES" w:bidi="es_ES"/>
        </w:rPr>
        <w:t>Hebrón</w:t>
      </w:r>
    </w:p>
    <w:p>
      <w:pPr>
        <w:pStyle w:val="ListBullet"/>
        <w:spacing w:line="240" w:lineRule="auto"/>
        <w:ind w:left="720"/>
      </w:pPr>
      <w:r>
        <w:rPr>
          <w:lang w:val="es_ES" w:bidi="es_ES"/>
        </w:rPr>
      </w:r>
      <w:r>
        <w:rPr>
          <w:lang w:val="es_ES" w:bidi="es_ES"/>
        </w:rPr>
        <w:t>Narrador</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Caminen por la historia cronológicamente y hablen de las cosas que serían importantes describir o actuar en cada escena para entender completamente lo que está sucediendo en la historia.</w:t>
      </w:r>
    </w:p>
    <w:p>
      <w:pPr/>
      <w:r>
        <w:rPr>
          <w:lang w:val="es_ES" w:bidi="es_ES"/>
        </w:rPr>
      </w:r>
      <w:r>
        <w:rPr>
          <w:lang w:val="es_ES" w:bidi="es_ES"/>
        </w:rPr>
        <w:t>La muerte y el entierro de Sara se mencionan tanto en la introducción como en la conclusión de Génesis 23. Esta información rodea o "intercala" las negociaciones de Abraham con los ancianos Hititas para comprar un lote funerario para su familia.</w:t>
      </w:r>
    </w:p>
    <w:p>
      <w:pPr/>
      <w:r>
        <w:rPr>
          <w:lang w:val="es_ES" w:bidi="es_ES"/>
        </w:rPr>
      </w:r>
      <w:r>
        <w:rPr>
          <w:lang w:val="es_ES" w:bidi="es_ES"/>
        </w:rPr>
        <w:t>La esposa de Abraham, Sara, murió en lo que ahora se llama Hebrón en la tierra de Canaán. Esta es la tierra que Dios le había prometido a Abraham que los descendientes de Abraham poseerían. La ciudad de Hebrón continuará jugando un papel importante en las vidas de los patriarcas y la historia de los Israelitas. Abraham lamentó y lloró por su esposa Sara.</w:t>
      </w:r>
    </w:p>
    <w:p>
      <w:pPr/>
      <w:r>
        <w:rPr>
          <w:lang w:val="es_ES" w:bidi="es_ES"/>
        </w:rPr>
      </w:r>
      <w:r>
        <w:rPr>
          <w:lang w:val="es_ES" w:bidi="es_ES"/>
        </w:rPr>
        <w:t>Abraham actuó apropiadamente frente a los ancianos de la comunidad para comprar el terreno funerario. Abraham identifica su estatus legal como extranjero residente, o forastero, todos los términos usados para un extranjero que no es dueño de tierra. Abraham habría saludado a los ancianos Hititas, así como a otros hombres de la comunidad allí en la puerta de la ciudad. La puerta de la ciudad es donde tienen lugar las transacciones oficiales entre los ancianos y hombres importantes de la comunidad. Abraham, su familia y los siervos han vivido en el área durante años, pero no eran dueños de ninguna propiedad.</w:t>
      </w:r>
    </w:p>
    <w:p>
      <w:pPr/>
      <w:r>
        <w:rPr>
          <w:lang w:val="es_ES" w:bidi="es_ES"/>
        </w:rPr>
      </w:r>
      <w:r>
        <w:rPr>
          <w:lang w:val="es_ES" w:bidi="es_ES"/>
        </w:rPr>
        <w:t>La frase "enterrar a los muertos" se repite varias veces a lo largo del texto porque es un tema importante en esta historia.</w:t>
      </w:r>
    </w:p>
    <w:p>
      <w:pPr/>
      <w:r>
        <w:rPr>
          <w:lang w:val="es_ES" w:bidi="es_ES"/>
        </w:rPr>
      </w:r>
      <w:r>
        <w:rPr>
          <w:lang w:val="es_ES" w:bidi="es_ES"/>
        </w:rPr>
        <w:t>Es importante ver que Abraham vivió de una manera honorable entre los Hititas. "Eres un príncipe de honor entre nosotros. Elige la tumba más bella entre las nuestras y entiérrala allí. Nadie aquí se negará a ayudarte de esta manera". Abraham se puso de pie para pedir adecuadamente inclinándose y dijo: "Como estás dispuesto a ayudarme, por favor sé tan amable de pedirle a Efrón, hijo de Zohar, que me deje comprar su cueva en Macpela, en el extremo de su campo. Pagaré el precio completo en la presencia de testigos, por lo que tendré un lugar de entierro permanente para mi familia". Efrón estaba presente y escuchó la petición de Abraham. Abraham le preguntó a la comunidad de ancianos de una manera que los hacía actuar como mediadores entre él y Efrón. En el texto, Abraham tuvo 3 conversaciones separadas durante el trato de la tierra. Esta es una técnica narrativa hebrea.</w:t>
      </w:r>
    </w:p>
    <w:p>
      <w:pPr/>
      <w:r>
        <w:rPr>
          <w:lang w:val="es_ES" w:bidi="es_ES"/>
        </w:rPr>
      </w:r>
      <w:r>
        <w:rPr>
          <w:lang w:val="es_ES" w:bidi="es_ES"/>
        </w:rPr>
        <w:t>Efrón estaba allí sentado entre los ancianos en la puerta. Efrón le respondió a Abraham públicamente: "Por favor, escúchame, te daré el campo y la cueva. Aquí frente a mi pueblo, te lo doy Abraham. Ve y entierra a tus muertos".</w:t>
      </w:r>
    </w:p>
    <w:p>
      <w:pPr/>
      <w:r>
        <w:rPr>
          <w:lang w:val="es_ES" w:bidi="es_ES"/>
        </w:rPr>
      </w:r>
      <w:r>
        <w:rPr>
          <w:lang w:val="es_ES" w:bidi="es_ES"/>
        </w:rPr>
        <w:t>Abraham nuevamente se inclinó frente a los Hititas y dijo: "No, escúchame, te lo compraré. Déjame pagar el precio completo, para que pueda enterrar a mis muertos allí". Efrón le respondió a Abraham: "Mi señor, por favor escucha, la tierra vale solo 400 piezas de plata, pero ¿qué es eso entre nosotros? Entierra a tu esposa allí". Esta pregunta es una pregunta retórica. No se espera una respuesta oral. Abraham aceptó el precio de Efrón y contó las 400 piezas de plata por pago en la presencia de los Hititas de acuerdo con el estándar del mercado local en ese momento.</w:t>
      </w:r>
    </w:p>
    <w:p>
      <w:pPr/>
      <w:r>
        <w:rPr>
          <w:lang w:val="es_ES" w:bidi="es_ES"/>
        </w:rPr>
      </w:r>
      <w:r>
        <w:rPr>
          <w:lang w:val="es_ES" w:bidi="es_ES"/>
        </w:rPr>
        <w:t>Abraham compró la parcela de tierra que pertenecía a Efrón en Macpela cerca de Mamre, ahora llamada Hebrón. Esto incluía el campo, la cueva que estaba en ella, y todos los árboles vecinos. El dueño le transfirió la parcela a Abraham como su posesión permanente en la presencia de los ancianos Hititas en la puerta de la ciudad. Abraham enterró a su esposa, Sara, allí en la cueva. El campo y la cueva fueron transferidos de los Hititas a Abraham para su uso como lugar de entierro permanente. Abraham ahora poseía tierra oficialmente en Canaán.</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cinco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Sara</w:t>
      </w:r>
    </w:p>
    <w:p>
      <w:pPr>
        <w:pStyle w:val="ListBullet"/>
        <w:spacing w:line="240" w:lineRule="auto"/>
        <w:ind w:left="720"/>
      </w:pPr>
      <w:r>
        <w:rPr>
          <w:lang w:val="es_ES" w:bidi="es_ES"/>
        </w:rPr>
      </w:r>
      <w:r>
        <w:rPr>
          <w:lang w:val="es_ES" w:bidi="es_ES"/>
        </w:rPr>
        <w:t>Hititas</w:t>
      </w:r>
    </w:p>
    <w:p>
      <w:pPr>
        <w:pStyle w:val="ListBullet"/>
        <w:spacing w:line="240" w:lineRule="auto"/>
        <w:ind w:left="720"/>
      </w:pPr>
      <w:r>
        <w:rPr>
          <w:lang w:val="es_ES" w:bidi="es_ES"/>
        </w:rPr>
      </w:r>
      <w:r>
        <w:rPr>
          <w:lang w:val="es_ES" w:bidi="es_ES"/>
        </w:rPr>
        <w:t>Efrón el Hitita</w:t>
      </w:r>
    </w:p>
    <w:p>
      <w:pPr>
        <w:pStyle w:val="ListBullet"/>
        <w:spacing w:line="240" w:lineRule="auto"/>
        <w:ind w:left="720"/>
      </w:pPr>
      <w:r>
        <w:rPr>
          <w:lang w:val="es_ES" w:bidi="es_ES"/>
        </w:rPr>
      </w:r>
      <w:r>
        <w:rPr>
          <w:lang w:val="es_ES" w:bidi="es_ES"/>
        </w:rPr>
        <w:t>Hebrón</w:t>
      </w:r>
    </w:p>
    <w:p>
      <w:pPr>
        <w:pStyle w:val="ListBullet"/>
        <w:spacing w:line="240" w:lineRule="auto"/>
        <w:ind w:left="720"/>
      </w:pPr>
      <w:r>
        <w:rPr>
          <w:lang w:val="es_ES" w:bidi="es_ES"/>
        </w:rPr>
      </w:r>
      <w:r>
        <w:rPr>
          <w:lang w:val="es_ES" w:bidi="es_ES"/>
        </w:rPr>
        <w:t>Narrador</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Muchos años después de que Abraham e Isaac regresaron del lugar del sacrificio, Abraham recibió noticias familiares sobre su hermano y sus hijos. Esto incluía el linaje de la futura novia de Isaac, Rebeca.</w:t>
      </w:r>
    </w:p>
    <w:p>
      <w:pPr/>
      <w:r>
        <w:rPr>
          <w:lang w:val="es_ES" w:bidi="es_ES"/>
        </w:rPr>
      </w:r>
      <w:r>
        <w:rPr>
          <w:lang w:val="es_ES" w:bidi="es_ES"/>
        </w:rPr>
        <w:t>Detengan la acción: "Abraham, ¿cómo te sientes?" Es posible que escuchen cosas como: "Feliz de escuchar de mi hermano", "Asombrado de que tenga tantos hijos", "Agradecido de tener al hijo Isaac, que Dios me prometió", "Pensativo. Isaac necesita una esposa. Recordaré a los hijos de mi hermano", "Asombrado de que tenga tantos hijos de una mujer esclava". Reanuden la actuación.</w:t>
      </w:r>
    </w:p>
    <w:p>
      <w:pPr/>
      <w:r>
        <w:rPr>
          <w:lang w:val="es_ES" w:bidi="es_ES"/>
        </w:rPr>
      </w:r>
      <w:r>
        <w:rPr>
          <w:lang w:val="es_ES" w:bidi="es_ES"/>
        </w:rPr>
        <w:t>La esposa de Abraham, Sara, vivió hasta tener ciento veintisiete años. Ella murió en lo que ahora se llama Hebrón en la tierra Canaán. Allí Abraham hizo duelo y lloró por Sara.</w:t>
      </w:r>
    </w:p>
    <w:p>
      <w:pPr/>
      <w:r>
        <w:rPr>
          <w:lang w:val="es_ES" w:bidi="es_ES"/>
        </w:rPr>
      </w:r>
      <w:r>
        <w:rPr>
          <w:lang w:val="es_ES" w:bidi="es_ES"/>
        </w:rPr>
        <w:t>Detengan la acción: Abraham, ¿cómo te sientes?" Es posible que escuchen cosas como: "Molesto, afligido, triste, mi esposa ha muerto", Responsable. Debo decidir dónde enterrarla a ella y a nuestra familia, Determinado. Confío en que Dios les dé esta tierra a mis descendientes". "Dios, ¿cómo te sientes?" Es posible que escuchen algo como: "Estoy contigo Abraham, veo tu sufrimiento". Reanuden la actuación.</w:t>
      </w:r>
    </w:p>
    <w:p>
      <w:pPr/>
      <w:r>
        <w:rPr>
          <w:lang w:val="es_ES" w:bidi="es_ES"/>
        </w:rPr>
      </w:r>
      <w:r>
        <w:rPr>
          <w:lang w:val="es_ES" w:bidi="es_ES"/>
        </w:rPr>
        <w:t>Abraham dejó el cuerpo de Sara para hablarles a los ancianos Hititas sentados en su puerta de la ciudad. "Aquí soy un extraño, un extranjero en su tierra. Dame por un precio/véndanme propiedad para un lugar de entierro para mi esposa".</w:t>
      </w:r>
    </w:p>
    <w:p>
      <w:pPr/>
      <w:r>
        <w:rPr>
          <w:lang w:val="es_ES" w:bidi="es_ES"/>
        </w:rPr>
      </w:r>
      <w:r>
        <w:rPr>
          <w:lang w:val="es_ES" w:bidi="es_ES"/>
        </w:rPr>
        <w:t>Detengan la acción: "Abraham, ¿cómo te sientes?" Es posible que escuchen cosas como: "Vulnerable. Estos tipos van a aprovecharse de mí", "Triste, ansioso", "Humillado, no tengo tierra propia". "Hititas, ¿cómo se sienten?" Es posible que escuchen cosas como: "Simpatizantes con la situación de Abraham", "Ansiosos de hacer dinero adicional con el extranjero", "Curiosos. Confundidos, ¿por qué no solo va a casa?" Reanuden la actuación.</w:t>
      </w:r>
    </w:p>
    <w:p>
      <w:pPr/>
      <w:r>
        <w:rPr>
          <w:lang w:val="es_ES" w:bidi="es_ES"/>
        </w:rPr>
      </w:r>
      <w:r>
        <w:rPr>
          <w:lang w:val="es_ES" w:bidi="es_ES"/>
        </w:rPr>
        <w:t>Los Hititas le respondieron a Abraham: "Eres un príncipe honrado entre nosotros. Elijan la tumba más bella entre las nuestras y entierrala allí. Nadie aquí se negará a ayudarte de esta manera". Abraham se puso de pie para pedir adecuadamente inclinándose y dijo: "Como estás dispuesto a ayudarme, por favor sé tan amable de pedirle a Efrón, hijo de Zohar, que me deje comprar su cueva en Macpela, al final de su campo. Pagaré el precio completo en la presencia de testigos, así tendré un lugar de entierro permanente para mi familia".</w:t>
      </w:r>
    </w:p>
    <w:p>
      <w:pPr/>
      <w:r>
        <w:rPr>
          <w:lang w:val="es_ES" w:bidi="es_ES"/>
        </w:rPr>
      </w:r>
      <w:r>
        <w:rPr>
          <w:lang w:val="es_ES" w:bidi="es_ES"/>
        </w:rPr>
        <w:t>Detengan la acción: "Abraham, ¿cómo te sientes ahora?" Es posible que escuchen cosas como: "Todavía triste, comprando el lugar para enterrar a nuestro primer muerto, Sara y para el resto de nuestra familia", "Preocupado, ¿cómo irán estas negociaciones?" "Humilde. Presionado. No tengo tierra, por lo que debo negociar cuidadosamente este acuerdo", "Determinado. Esta es la tierra que Dios prometió. Él proveerá". "Dios, ¿cómo te sientes?" Es posible que escuchen algo como esto: "Feliz, Abraham está creyendo la promesa que le hice de que sus descendientes serán dueños de esta tierra", "Estoy aquí, Abraham, estoy observando", "Yo proveeré a Abraham". Reanuden la actuación.</w:t>
      </w:r>
    </w:p>
    <w:p>
      <w:pPr/>
      <w:r>
        <w:rPr>
          <w:lang w:val="es_ES" w:bidi="es_ES"/>
        </w:rPr>
      </w:r>
      <w:r>
        <w:rPr>
          <w:lang w:val="es_ES" w:bidi="es_ES"/>
        </w:rPr>
        <w:t>Efrón estaba allí sentado entre los ancianos en la puerta. Efrón le respondió a Abraham públicamente: "Por favor, escúchame, te daré el campo y la cueva. Aquí frente a mi pueblo, te lo doy Abraham. Ve y entierra a tus muertos". Abraham nuevamente se inclinó frente a los Hititas y dijo: "No, escúchame, te lo compraré. Déjame pagarte el precio completo para que pueda enterrar a mis muertos allí". Efrón le respondió a Abraham: "Mi señor, por favor escucha, la tierra vale solo 400 piezas de plata, ¿qué es eso entre nosotros? Entierra a tu esposa allí". Abraham aceptó el precio de Efrón y contó las 400 piezas de plata por pago en la presencia de los Hititas de acuerdo con el estándar del mercado local en ese momento.</w:t>
      </w:r>
    </w:p>
    <w:p>
      <w:pPr/>
      <w:r>
        <w:rPr>
          <w:lang w:val="es_ES" w:bidi="es_ES"/>
        </w:rPr>
      </w:r>
      <w:r>
        <w:rPr>
          <w:lang w:val="es_ES" w:bidi="es_ES"/>
        </w:rPr>
        <w:t>Detengan la acción: "Abraham, ¿cómo te sientes ahora?" Es posible que escuchen cosas como: "Aliviado", "Contento", "Triste", "Pensativo, esta es nuestra parcela funeraria familiar. Estaré enterrado aquí un día", "Agradecido. El SEÑOR proveyó". "Dios, ¿cómo te sientes?" Es posible que escuchen algo como esto: "Feliz, Abraham está creyendo la promesa que le hice de que sus descendientes serán dueños de esta tierra", "Estoy aquí Abraham, estoy observando", "Efrón, ¿cómo te sientes?" Es posible que escuchen algo como esto: "¡Feliz! ¡Soy rico! Arrogante. Ha, engañé al extranjero rico". Reanuden la actuación.</w:t>
      </w:r>
    </w:p>
    <w:p>
      <w:pPr/>
      <w:r>
        <w:rPr>
          <w:lang w:val="es_ES" w:bidi="es_ES"/>
        </w:rPr>
      </w:r>
      <w:r>
        <w:rPr>
          <w:lang w:val="es_ES" w:bidi="es_ES"/>
        </w:rPr>
        <w:t>Abraham compró la parcela de tierra que pertenecía a Efrón en Macpela cerca de Mamre, ahora llamada Hebrón. Esto incluía el campo, la cueva que estaba en ella, y todos los árboles vecinos. Efrón le transfirió la tierra a Abraham como su posesión permanente en la presencia de los ancianos Hititas en la puerta de la ciudad. Abraham enterró a su esposa, Sara, allí en la cueva. El campo y la cueva fueron transferidos de los Hititas a Abraham para su uso como lugar de entierro permanente.</w:t>
      </w:r>
    </w:p>
    <w:p>
      <w:pPr/>
      <w:r>
        <w:rPr>
          <w:lang w:val="es_ES" w:bidi="es_ES"/>
        </w:rPr>
      </w:r>
      <w:r>
        <w:rPr>
          <w:lang w:val="es_ES" w:bidi="es_ES"/>
        </w:rPr>
        <w:t>"Abraham, ¿cómo te sientes ahora?" Es posible que escuchen cosas como: "Aliviado, feliz, completo", "Triste, mi esposa está muerta", "Pensativo, este es el lugar de descanso final de nuestra familia". "Dios, ¿cómo te sientes?" Es posible que escuchen algo como esto: "Feliz", "Complacido". "Hititas, ¿cómo se sienten?" Es posible que escuchen algo como esto: "Felices de haber hecho dinero con el extranjero rico. Resignados a que Abraham tenga un lugar permanente entre nosotros. No negoció. Hizo todo legalmente frente a los testigos".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La esposa de Abraham, Sara, vivió hasta tener ciento veintisiete años. Ella murió en Quiriat-Arba, lo que ahora se llama </w:t>
      </w:r>
      <w:r>
        <w:rPr>
          <w:b/>
          <w:lang w:val="es_ES" w:bidi="es_ES"/>
        </w:rPr>
        <w:t>Hebrón</w:t>
      </w:r>
      <w:r>
        <w:rPr>
          <w:lang w:val="es_ES" w:bidi="es_ES"/>
        </w:rPr>
        <w:t xml:space="preserve">. Vean </w:t>
      </w:r>
      <w:r>
        <w:rPr>
          <w:b/>
          <w:lang w:val="es_ES" w:bidi="es_ES"/>
        </w:rPr>
        <w:t>Hebrón</w:t>
      </w:r>
      <w:r>
        <w:rPr>
          <w:lang w:val="es_ES" w:bidi="es_ES"/>
        </w:rPr>
        <w:t xml:space="preserve"> en el Glosario Principal. Allí Abraham se </w:t>
      </w:r>
      <w:r>
        <w:rPr>
          <w:b/>
          <w:lang w:val="es_ES" w:bidi="es_ES"/>
        </w:rPr>
        <w:t>lamentó</w:t>
      </w:r>
      <w:r>
        <w:rPr>
          <w:lang w:val="es_ES" w:bidi="es_ES"/>
        </w:rPr>
        <w:t xml:space="preserve"> y </w:t>
      </w:r>
      <w:r>
        <w:rPr>
          <w:b/>
          <w:lang w:val="es_ES" w:bidi="es_ES"/>
        </w:rPr>
        <w:t>lloró</w:t>
      </w:r>
      <w:r>
        <w:rPr>
          <w:lang w:val="es_ES" w:bidi="es_ES"/>
        </w:rPr>
        <w:t xml:space="preserve"> por Sara. El luto es una expresión de dolor en la pérdida de una persona amada. El luto y el llanto se pueden expresar en voz alta. Sollozar es una forma intensa de llorar. Abraham sollozó por la pérdida de su esposa Sara. Abraham habría estado al lado del cuerpo muerto de Sara.</w:t>
      </w:r>
    </w:p>
    <w:p>
      <w:pPr/>
      <w:r>
        <w:rPr>
          <w:lang w:val="es_ES" w:bidi="es_ES"/>
        </w:rPr>
      </w:r>
      <w:r>
        <w:rPr>
          <w:lang w:val="es_ES" w:bidi="es_ES"/>
        </w:rPr>
        <w:t xml:space="preserve">Abraham dejó el cuerpo de Sara para hablarles a los ancianos </w:t>
      </w:r>
      <w:r>
        <w:rPr>
          <w:b/>
          <w:lang w:val="es_ES" w:bidi="es_ES"/>
        </w:rPr>
        <w:t>Hititas</w:t>
      </w:r>
      <w:r>
        <w:rPr>
          <w:lang w:val="es_ES" w:bidi="es_ES"/>
        </w:rPr>
        <w:t xml:space="preserve"> sentados en su </w:t>
      </w:r>
      <w:r>
        <w:rPr>
          <w:b/>
          <w:lang w:val="es_ES" w:bidi="es_ES"/>
        </w:rPr>
        <w:t>puerta de la ciudad</w:t>
      </w:r>
      <w:r>
        <w:rPr>
          <w:lang w:val="es_ES" w:bidi="es_ES"/>
        </w:rPr>
        <w:t xml:space="preserve">. Los Hititas vivieron en Canaán antes que Abraham. La puerta de la ciudad es donde los ancianos o líderes de la comunidad se sentaban para realizar negocios, intercambiar noticias y comprar y vender artículos del mercado. Abraham les dijo a los ancianos: "Aquí soy un </w:t>
      </w:r>
      <w:r>
        <w:rPr>
          <w:b/>
          <w:lang w:val="es_ES" w:bidi="es_ES"/>
        </w:rPr>
        <w:t>extraño, un extranjero</w:t>
      </w:r>
      <w:r>
        <w:rPr>
          <w:lang w:val="es_ES" w:bidi="es_ES"/>
        </w:rPr>
        <w:t xml:space="preserve"> en su tierra". </w:t>
      </w:r>
      <w:r>
        <w:rPr>
          <w:b/>
          <w:lang w:val="es_ES" w:bidi="es_ES"/>
        </w:rPr>
        <w:t>Extranjero</w:t>
      </w:r>
      <w:r>
        <w:rPr>
          <w:lang w:val="es_ES" w:bidi="es_ES"/>
        </w:rPr>
        <w:t xml:space="preserve"> también se traduce "extraño", alguien que es un residente temporal en un país diferente al de nacimiento. Se puede encontrar </w:t>
      </w:r>
      <w:r>
        <w:rPr>
          <w:b/>
          <w:lang w:val="es_ES" w:bidi="es_ES"/>
        </w:rPr>
        <w:t>extranjero</w:t>
      </w:r>
      <w:r>
        <w:rPr>
          <w:lang w:val="es_ES" w:bidi="es_ES"/>
        </w:rPr>
        <w:t xml:space="preserve"> o </w:t>
      </w:r>
      <w:r>
        <w:rPr>
          <w:b/>
          <w:lang w:val="es_ES" w:bidi="es_ES"/>
        </w:rPr>
        <w:t>forastero</w:t>
      </w:r>
      <w:r>
        <w:rPr>
          <w:lang w:val="es_ES" w:bidi="es_ES"/>
        </w:rPr>
        <w:t xml:space="preserve"> en el Glosario Principal.</w:t>
      </w:r>
    </w:p>
    <w:p>
      <w:pPr/>
      <w:r>
        <w:rPr>
          <w:lang w:val="es_ES" w:bidi="es_ES"/>
        </w:rPr>
      </w:r>
      <w:r>
        <w:rPr>
          <w:lang w:val="es_ES" w:bidi="es_ES"/>
        </w:rPr>
        <w:t xml:space="preserve">Entonces Abraham preguntó: "Véndanme propiedad por un </w:t>
      </w:r>
      <w:r>
        <w:rPr>
          <w:b/>
          <w:lang w:val="es_ES" w:bidi="es_ES"/>
        </w:rPr>
        <w:t>lugar de entierro</w:t>
      </w:r>
      <w:r>
        <w:rPr>
          <w:lang w:val="es_ES" w:bidi="es_ES"/>
        </w:rPr>
        <w:t xml:space="preserve"> para mi esposa". El lugar de entierro que Abraham quería era una cueva o roca que podía cortarse para colocar el cuerpo muerto. Una piedra grande entonces se rodaría frente a la entrada para mantener fuera a los ladrones o animales salvajes. No es una tumba cavada en el suelo. El cuerpo sería colocado en la tumba cortada o agujero de la cueva. Después de que el cuerpo se descompusiera, la familia reuniría los huesos y los almacenaría en un recipiente más pequeño hecho de piedra. </w:t>
      </w:r>
      <w:r>
        <w:rPr>
          <w:b/>
          <w:lang w:val="es_ES" w:bidi="es_ES"/>
        </w:rPr>
        <w:t>La palabra tumba</w:t>
      </w:r>
      <w:r>
        <w:rPr>
          <w:lang w:val="es_ES" w:bidi="es_ES"/>
        </w:rPr>
        <w:t xml:space="preserve"> se puede encontrar en el glosario principal.</w:t>
      </w:r>
    </w:p>
    <w:p>
      <w:pPr/>
      <w:r>
        <w:rPr>
          <w:lang w:val="es_ES" w:bidi="es_ES"/>
        </w:rPr>
      </w:r>
      <w:r>
        <w:rPr>
          <w:lang w:val="es_ES" w:bidi="es_ES"/>
        </w:rPr>
        <w:t xml:space="preserve">Los Hititas le respondieron a Abraham: "Eres un </w:t>
      </w:r>
      <w:r>
        <w:rPr>
          <w:b/>
          <w:lang w:val="es_ES" w:bidi="es_ES"/>
        </w:rPr>
        <w:t>príncipe honrado de Dios</w:t>
      </w:r>
      <w:r>
        <w:rPr>
          <w:lang w:val="es_ES" w:bidi="es_ES"/>
        </w:rPr>
        <w:t xml:space="preserve"> entre nosotros. Los Hititas reconocieron que Abraham no era un extranjero común, sino uno que tenía una bendición de Dios. Elije la tumba más bella entre las nuestras y entierrala allí. Nadie aquí se negará a ayudarte de esta manera". </w:t>
      </w:r>
      <w:r>
        <w:rPr>
          <w:b/>
          <w:lang w:val="es_ES" w:bidi="es_ES"/>
        </w:rPr>
        <w:t>Abraham se puso de pie.</w:t>
      </w:r>
      <w:r>
        <w:rPr>
          <w:lang w:val="es_ES" w:bidi="es_ES"/>
        </w:rPr>
        <w:t xml:space="preserve"> Un negocio en la puerta de la ciudad habría tenido lugar en una posición sentada. Abraham se puso de pie para inclinarse y hacer de ello una petición oficial, para pedir adecuadamente inclinándose, y dijo: "Como están dispuestos a ayudarme, sean tan amables de pedirle a </w:t>
      </w:r>
      <w:r>
        <w:rPr>
          <w:b/>
          <w:lang w:val="es_ES" w:bidi="es_ES"/>
        </w:rPr>
        <w:t>Efrón</w:t>
      </w:r>
      <w:r>
        <w:rPr>
          <w:lang w:val="es_ES" w:bidi="es_ES"/>
        </w:rPr>
        <w:t xml:space="preserve">, hijo de Zohar, que me deje </w:t>
      </w:r>
      <w:r>
        <w:rPr>
          <w:b/>
          <w:lang w:val="es_ES" w:bidi="es_ES"/>
        </w:rPr>
        <w:t>comprar</w:t>
      </w:r>
      <w:r>
        <w:rPr>
          <w:lang w:val="es_ES" w:bidi="es_ES"/>
        </w:rPr>
        <w:t xml:space="preserve"> su cueva en Macpela, al final de su campo. Algunas traducciones pueden usar el verbo "dar" en lugar de "comprar", que significa "dar por un precio", o "vender".</w:t>
      </w:r>
    </w:p>
    <w:p>
      <w:pPr/>
      <w:r>
        <w:rPr>
          <w:lang w:val="es_ES" w:bidi="es_ES"/>
        </w:rPr>
      </w:r>
      <w:r>
        <w:rPr>
          <w:lang w:val="es_ES" w:bidi="es_ES"/>
        </w:rPr>
        <w:t>Efrón le dio a Abraham la propiedad de la tierra. Abraham se ofreció a pagar el precio completo.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ayudarles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24:1–14</w:t>
      </w:r>
      <w:r>
        <w:rPr>
          <w:lang w:val="es_ES" w:bidi="es_ES"/>
        </w:rPr>
      </w:r>
    </w:p>
    <w:p>
      <w:pPr>
        <w:pStyle w:val="Heading3"/>
      </w:pPr>
      <w:r>
        <w:rPr>
          <w:lang w:val="es_ES" w:bidi="es_ES"/>
        </w:rPr>
        <w:t>Escuchar con el corazón</w:t>
      </w:r>
    </w:p>
    <w:p>
      <w:pPr/>
      <w:r>
        <w:rPr>
          <w:lang w:val="es_ES" w:bidi="es_ES"/>
        </w:rPr>
      </w:r>
      <w:r>
        <w:rPr>
          <w:lang w:val="es_ES" w:bidi="es_ES"/>
        </w:rPr>
        <w:t>Escuchen Génesis 24:1–14 y guárdenlo en su corazón.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el último pasaje, la esposa de Abraham, Sara, murió. Abraham no llevó el cuerpo de Sara de regreso a su tierra natal para enterrarla. Abraham compró tierra allí en Canaán para enterrar su cuerpo en una cueva. Génesis 24 es una narrativa histórica. La historia comienza con Abraham, pero termina con Isaac como el personaje principal.</w:t>
      </w:r>
    </w:p>
    <w:p>
      <w:pPr/>
      <w:r>
        <w:rPr>
          <w:lang w:val="es_ES" w:bidi="es_ES"/>
        </w:rPr>
      </w:r>
      <w:r>
        <w:rPr>
          <w:lang w:val="es_ES" w:bidi="es_ES"/>
        </w:rPr>
        <w:t xml:space="preserve">Abraham era un hombre muy anciano. El Señor </w:t>
      </w:r>
      <w:r>
        <w:rPr>
          <w:b/>
          <w:lang w:val="es_ES" w:bidi="es_ES"/>
        </w:rPr>
        <w:t>bendijo</w:t>
      </w:r>
      <w:r>
        <w:rPr>
          <w:lang w:val="es_ES" w:bidi="es_ES"/>
        </w:rPr>
        <w:t xml:space="preserve"> a Abraham en todo. La bendición es un tema importante a lo largo de este capítulo. Bendecir significa "ayudar, hacer el bien, favorecer". Aquí con Abraham significa tanto bienestar físico como prosperidad financiera.</w:t>
      </w:r>
    </w:p>
    <w:p>
      <w:pPr/>
      <w:r>
        <w:rPr>
          <w:lang w:val="es_ES" w:bidi="es_ES"/>
        </w:rPr>
      </w:r>
      <w:r>
        <w:rPr>
          <w:lang w:val="es_ES" w:bidi="es_ES"/>
        </w:rPr>
        <w:t>Pasen algún tiempo conversando sobre la siguiente pregunta: Dios bendijo a Abraham. ¿Qué es la bendición en su cultura? ¿Cómo es la bendición de Dios diferente de la bendición tradicional o mundana?</w:t>
      </w:r>
    </w:p>
    <w:p>
      <w:pPr/>
      <w:r>
        <w:rPr>
          <w:lang w:val="es_ES" w:bidi="es_ES"/>
        </w:rPr>
      </w:r>
      <w:r>
        <w:rPr>
          <w:lang w:val="es_ES" w:bidi="es_ES"/>
        </w:rPr>
        <w:t>Abraham decidió que era hora de que su hijo Isaac se casara. Las mujeres locales que vivían en Canaán no eran adecuadas para que Isaac se casara. Las personas locales adoraban ídolos. Abraham quería que sus descendientes adoraran solo a Dios.</w:t>
      </w:r>
    </w:p>
    <w:p>
      <w:pPr/>
      <w:r>
        <w:rPr>
          <w:lang w:val="es_ES" w:bidi="es_ES"/>
        </w:rPr>
      </w:r>
      <w:r>
        <w:rPr>
          <w:lang w:val="es_ES" w:bidi="es_ES"/>
        </w:rPr>
        <w:t>Abraham le pidió a su siervo mas anciano y mas confiable, jefe de sirvientes en su hogar que regresara a la tierra natal de Abraham para buscar una esposa para Isaac entre los parientes de Abraham. Algunos comentaristas dicen que el siervo era Eliezer mencionado anteriormente en el libro de Génesis. ¿Abram le preguntó a Dios de qué servía una recompensa cuando no tenía herederos? Su siervo Eliezer sería su heredero. La Escritura no dice que Eliezer es el mismo hombre que el siervo en esta historia. Abraham le pidió al siervo que hiciera un juramento con Dios como el testigo. Abraham llamó a Dios, el Dios del cielo y la tierra. Debe estar claro en cualquier traducción que no llevaría al lector o oyente a pensar que Abraham está hablando de 2 dioses diferentes. Este juramento era un gesto solemne, simbólico. Abraham le pidió a su siervo que colocara su mano debajo del muslo de Abraham. Esta era una manera educada y figurativa que se refería al área genital de Abraham. Este gesto representaba a las futuras generaciones de la familia de Abraham. Este juramento pone una carga sobre el siervo. Si el siervo de confianza rompe el juramento, entonces Dios castigaría al siervo. El siervo estaba preocupado de que la mujer pudiera negarse a regresar con él. Si la mujer que el siervo encontró no estaba dispuesta a regresar con el siervo, entonces el siervo sería liberado del juramento. El siervo incluso preguntó si Isaac podía ir con él. Abraham se negó a permitir que Isaac se fuera. Abraham insistió en que "SEÑOR Dios, Yahvé, Dios del Cielo prometió esta tierra a los descendientes de Abraham". Abraham todavía le está hablando al uno y único Dios. Abraham prometió al siervo que Dios enviaría a su ángel frente al siervo para encontrar a la mujer apropiada. El ángel de Dios es una representación o manifestación de Dios, pero no el propio Dios. Dios era tan santo que nadie podía ver a Dios mismo y vivir. El siervo no podría ver a Dios y vivir.</w:t>
      </w:r>
    </w:p>
    <w:p>
      <w:pPr/>
      <w:r>
        <w:rPr>
          <w:lang w:val="es_ES" w:bidi="es_ES"/>
        </w:rPr>
      </w:r>
      <w:r>
        <w:rPr>
          <w:lang w:val="es_ES" w:bidi="es_ES"/>
        </w:rPr>
        <w:t>Después de que el siervo hizo el juramento, cargó 10 camellos con muchos regalos. Un camello es una bestia de carga muy grande y valiosa que puede llevar mucho peso a largas distancias. No requiere mucha agua durante un viaje. Los camellos y los regalos eran parte del precio de la novia para organizar el matrimonio con la familia de la novia. El siervo no estaba comprando a la mujer como una esclava. Para que se organice un matrimonio, la familia del novio debe proporcionar un precio de novia, mientras la familia de la novia proporciona una dote.</w:t>
      </w:r>
    </w:p>
    <w:p>
      <w:pPr/>
      <w:r>
        <w:rPr>
          <w:lang w:val="es_ES" w:bidi="es_ES"/>
        </w:rPr>
      </w:r>
      <w:r>
        <w:rPr>
          <w:lang w:val="es_ES" w:bidi="es_ES"/>
        </w:rPr>
        <w:t xml:space="preserve">Deténganse y conversen: Muestren una imagen de un </w:t>
      </w:r>
      <w:r>
        <w:rPr>
          <w:b/>
          <w:lang w:val="es_ES" w:bidi="es_ES"/>
        </w:rPr>
        <w:t>camello</w:t>
      </w:r>
      <w:r>
        <w:rPr>
          <w:lang w:val="es_ES" w:bidi="es_ES"/>
        </w:rPr>
        <w:t xml:space="preserve">. Muestren una imagen de una </w:t>
      </w:r>
      <w:r>
        <w:rPr>
          <w:b/>
          <w:lang w:val="es_ES" w:bidi="es_ES"/>
        </w:rPr>
        <w:t>caravana de camellos</w:t>
      </w:r>
      <w:r>
        <w:rPr>
          <w:lang w:val="es_ES" w:bidi="es_ES"/>
        </w:rPr>
        <w:t>. ¿Cómo organizan las personas en su cultura los matrimonios? ¿Está involucrado un precio de novia? y, si es así, ¿cómo está organizado?</w:t>
      </w:r>
    </w:p>
    <w:p>
      <w:pPr/>
      <w:r>
        <w:rPr>
          <w:lang w:val="es_ES" w:bidi="es_ES"/>
        </w:rPr>
      </w:r>
      <w:r>
        <w:rPr>
          <w:lang w:val="es_ES" w:bidi="es_ES"/>
        </w:rPr>
        <w:t>El viaje habría tomado al menos un mes en el trayecto de 800 kilómetros a la tierra natal de Abraham. El siervo llegó a las afueras de la ciudad donde vivía el hermano de Abraham, Nacor. La ciudad probablemente era Harán, que es el norte de Iraq de hoy. Esta área era conocida como la tierra de dos ríos. El siervo se detuvo al lado de la fuente de agua, hizo que los camellos se arrodillaran para descansar y que se les diera agua. La fuente de agua era tanto un manantial como un pozo. Cuando el agua era abundante y cerca de la superficie, se consideraba un manantial. En los meses más secos, el agua se sacaba de debajo de la superficie de un pozo. Esta fuente de agua estaba fuera de la ciudad para que los rebaños de animales pudieran tener fácil acceso. Era de noche. Ese también es el momento en que las mujeres jóvenes vendrían de la ciudad para obtener agua. El agua es una cosa rara, importante en el Medio Oriente seco. Habría sido normal que el pozo fuera un lugar de reunión para viajeros y locales.</w:t>
      </w:r>
    </w:p>
    <w:p>
      <w:pPr/>
      <w:r>
        <w:rPr>
          <w:lang w:val="es_ES" w:bidi="es_ES"/>
        </w:rPr>
      </w:r>
      <w:r>
        <w:rPr>
          <w:lang w:val="es_ES" w:bidi="es_ES"/>
        </w:rPr>
        <w:t>Deténganse y conversen: ¿Las personas en su cultura hacen juramentos solemnes? ¿Sobre qué hacen estos juramentos? Describan estas costumbres. ¿Quién participa? ¿Cómo se resuelven los juramentos? ¿Qué es una manera educada de referirse a los genitales de un hombre en su cultura que podrían leerse en la iglesia o escucharse tanto por hombres como mujeres? ¿Hay pozos de reunión naturales en su cultura? ¿Sería extraño que las personas se reunieran en un lugar así? ¿Cuáles son las fuentes de agua importantes en su región?</w:t>
      </w:r>
    </w:p>
    <w:p>
      <w:pPr/>
      <w:r>
        <w:rPr>
          <w:lang w:val="es_ES" w:bidi="es_ES"/>
        </w:rPr>
      </w:r>
      <w:r>
        <w:rPr>
          <w:lang w:val="es_ES" w:bidi="es_ES"/>
        </w:rPr>
        <w:t xml:space="preserve">Vean un mapa que incluye </w:t>
      </w:r>
      <w:r>
        <w:rPr>
          <w:b/>
          <w:lang w:val="es_ES" w:bidi="es_ES"/>
        </w:rPr>
        <w:t>Harán, así como los ríos Tigris y Éufrates</w:t>
      </w:r>
      <w:r>
        <w:rPr>
          <w:lang w:val="es_ES" w:bidi="es_ES"/>
        </w:rPr>
        <w:t>. Esto es conocido como el norte de Iraq hoy.</w:t>
      </w:r>
    </w:p>
    <w:p>
      <w:pPr/>
      <w:r>
        <w:rPr>
          <w:lang w:val="es_ES" w:bidi="es_ES"/>
        </w:rPr>
      </w:r>
      <w:r>
        <w:rPr>
          <w:lang w:val="es_ES" w:bidi="es_ES"/>
        </w:rPr>
        <w:t>El siervo oró al SEÑOR Dios, Yahvé el Dios de mi amo, por éxito en encontrar a la futura novia ese mismo día. El siervo oró una oración informal y personal a Dios. El siervo oró a Yahvé para mostrar bondad amorosa. Esta palabra, bondad amorosa, se refiere a la fidelidad y amor que se encuentra en la relación de pacto entre Dios y Abraham. El siervo le pidió a Dios dos señales específicas para determinar a la futura esposa de Isaac. La joven respetaría la costumbre de la hospitalidad y le ofrecería un trago de agua al extranjero. Ella entonces iría un paso más lejos y también se ofrecería voluntariamente para dar agua a los 10 camellos. El siervo llegó a última hora de la tarde. Eso es cuando las jóvenes irían al pozo. En esa cultura, las jóvenes mujeres solteras eran responsables de sacar agua para su hogar y para los rebaños de animales. Las jóvenes mujeres llevaban jarras, un recipiente como una jarra hecho de arcilla, para contener el agua. No tenían una capacidad superior de más de 11 litros de agua.</w:t>
      </w:r>
    </w:p>
    <w:p>
      <w:pPr/>
      <w:r>
        <w:rPr>
          <w:lang w:val="es_ES" w:bidi="es_ES"/>
        </w:rPr>
      </w:r>
      <w:r>
        <w:rPr>
          <w:lang w:val="es_ES" w:bidi="es_ES"/>
        </w:rPr>
        <w:t>Deténganse y conversen sobre cómo es la oración sincera en su cultura.</w:t>
      </w:r>
    </w:p>
    <w:p>
      <w:pPr/>
      <w:r>
        <w:rPr>
          <w:lang w:val="es_ES" w:bidi="es_ES"/>
        </w:rPr>
      </w:r>
      <w:r>
        <w:rPr>
          <w:lang w:val="es_ES" w:bidi="es_ES"/>
        </w:rPr>
        <w:t>El siervo estaba acompañado de otros siervos. Esto se menciona más tarde en la historia. Si viajaba solo, habría sido muy difícil de manejar los 10 camellos. Él habría sido un objetivo fácil para los ladrones.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Abraham es un hombre muy anciano. Decidió que era hora de que su hijo Isaac se casara. Las mujeres Cananeas paganas locales no eran adecuadas. Abraham le pidió a su siervo más confiable que regresara a la tierra natal de Abraham para encontrar una esposa para Isaac. Abraham le pidió al siervo que hiciera un juramento sagrado con Dios como el testigo. El siervo aceptó e hizo el juramento.</w:t>
      </w:r>
    </w:p>
    <w:p>
      <w:pPr/>
      <w:r>
        <w:rPr>
          <w:lang w:val="es_ES" w:bidi="es_ES"/>
        </w:rPr>
      </w:r>
      <w:r>
        <w:rPr>
          <w:b/>
          <w:lang w:val="es_ES" w:bidi="es_ES"/>
        </w:rPr>
        <w:t>Segunda escena:</w:t>
      </w:r>
      <w:r>
        <w:rPr>
          <w:lang w:val="es_ES" w:bidi="es_ES"/>
        </w:rPr>
        <w:t xml:space="preserve"> El siervo se prepara para el viaje. En nombre de Abraham, el siervo prepara 10 camellos, cada uno cargado con regalos para la familia de la futura novia. El siervo viajó durante un mes y 800 kilómetros para llegar a la tierra natal de Abraham.</w:t>
      </w:r>
    </w:p>
    <w:p>
      <w:pPr/>
      <w:r>
        <w:rPr>
          <w:lang w:val="es_ES" w:bidi="es_ES"/>
        </w:rPr>
      </w:r>
      <w:r>
        <w:rPr>
          <w:b/>
          <w:lang w:val="es_ES" w:bidi="es_ES"/>
        </w:rPr>
        <w:t>Tercera escena:</w:t>
      </w:r>
      <w:r>
        <w:rPr>
          <w:lang w:val="es_ES" w:bidi="es_ES"/>
        </w:rPr>
        <w:t xml:space="preserve"> El siervo llegó justo fuera de la ciudad donde vivía Nacor, el hermano de Abraham. El siervo se detuvo en el pozo de la comunidad para descansar y darles agua a los camellos. En el pozo, el siervo oró por 2 señales específicas de Dios para saber a qué mujer Dios había elegido para Isaac.</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El siervo</w:t>
      </w:r>
    </w:p>
    <w:p>
      <w:pPr>
        <w:pStyle w:val="ListBullet"/>
        <w:spacing w:line="240" w:lineRule="auto"/>
        <w:ind w:left="720"/>
      </w:pPr>
      <w:r>
        <w:rPr>
          <w:lang w:val="es_ES" w:bidi="es_ES"/>
        </w:rPr>
      </w:r>
      <w:r>
        <w:rPr>
          <w:lang w:val="es_ES" w:bidi="es_ES"/>
        </w:rPr>
        <w:t>Isaac</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Caminen por la historia cronológicamente y hablen de las cosas que serían importantes describir o actuar en cada escena para entender completamente lo que está sucediendo en la historia.</w:t>
      </w:r>
    </w:p>
    <w:p>
      <w:pPr/>
      <w:r>
        <w:rPr>
          <w:lang w:val="es_ES" w:bidi="es_ES"/>
        </w:rPr>
      </w:r>
      <w:r>
        <w:rPr>
          <w:lang w:val="es_ES" w:bidi="es_ES"/>
        </w:rPr>
        <w:t>Es importante recordar que esta narrativa comienza cuando Abraham es un hombre muy anciano. Dios lo ha bendecido en todas las maneras. La escena puede estar más clara si comparten alguna información de contexto al comienzo que aparece más tarde en la historia. Abraham está determinado a que sus antepasados se queden en la tierra de Canaán que Dios prometió a Abraham. Abraham decidió que era hora de que su hijo Isaac se casara. Las mujeres locales eran adoradoras de ídolos paganos y no adecuadas para Isaac. Abraham se acercó a su siervo más confiable para ir a la tierra natal de Abraham en búsqueda de una esposa adecuada para Isaac. Es importante recordar que la Escritura no da el nombre de este siervo.</w:t>
      </w:r>
    </w:p>
    <w:p>
      <w:pPr/>
      <w:r>
        <w:rPr>
          <w:lang w:val="es_ES" w:bidi="es_ES"/>
        </w:rPr>
      </w:r>
      <w:r>
        <w:rPr>
          <w:lang w:val="es_ES" w:bidi="es_ES"/>
        </w:rPr>
        <w:t>Esta petición al siervo era una petición solemne en la medida en que Abraham hizo que el siervo tomara un juramento presenciado por Dios de traer a una mujer de regreso de su tierra natal. La ceremonia de juramento implicaba que el siervo colocaba su mano en el área genital de Abraham. Este gesto representaba a los futuros descendientes de Abraham. Como el texto bíblico, el equipo debe elegir un término educado o manera indirecta de decir el área genital de Abraham para el juramento. Si el siervo rompía el juramento, entonces Dios lo castigaría. Si la mujer que el siervo encontró no estaba dispuesta a regresar con el siervo, entonces el siervo sería liberado del juramento. El siervo incluso preguntó si Isaac podía ir con él. Abraham se negó a permitir que Isaac se fuera. Abraham dijo: "oh el Señor Dios me sacó de esa tierra a esta tierra y juró que les daría esta tierra a mis descendientes. El ángel del Señor irá ante ti y encontrarás una esposa para mi hijo allí". Abraham quería que Isaac se quedara en la tierra que Dios había prometido.</w:t>
      </w:r>
    </w:p>
    <w:p>
      <w:pPr/>
      <w:r>
        <w:rPr>
          <w:lang w:val="es_ES" w:bidi="es_ES"/>
        </w:rPr>
      </w:r>
      <w:r>
        <w:rPr>
          <w:lang w:val="es_ES" w:bidi="es_ES"/>
        </w:rPr>
        <w:t>Es importante recordar que el siervo preparó los camellos y otros regalos que compensaban el precio de la novia. Era un largo viaje de regreso a la tierra natal de Abraham que requería preparación.</w:t>
      </w:r>
    </w:p>
    <w:p>
      <w:pPr/>
      <w:r>
        <w:rPr>
          <w:lang w:val="es_ES" w:bidi="es_ES"/>
        </w:rPr>
      </w:r>
      <w:r>
        <w:rPr>
          <w:lang w:val="es_ES" w:bidi="es_ES"/>
        </w:rPr>
        <w:t>El siervo, los conductores de camellos y de caravana viajaron a la ciudad donde vivía Nacor, el hermano de Abraham. Se detuvo antes de entrar en la ciudad, pero se detuvo en la fuente de agua justo fuera de la ciudad. Hizo que los camellos se arrodillaran para descansar al lado de la fuente de agua. El siervo comenzó a orar para que Dios hiciera la elección para la esposa de Isaac ese mismo día. Es importante que el siervo no eligió a la mujer. El siervo oró para que Dios le mostrara al siervo a quien Dios había elegido para Isaac. El siervo pidió 2 señales. La primera era que la joven, una virgen, le ofrecería al siervo para beber como es la costumbre entre su pueblo. El siervo pediría un trago de agua. Ella respondería: "Sí", y también se ofrecería a hidratar a los camellos. Es importante recordar que esta es la conversación de oración que el siervo tuvo con Dios. La respuesta a esta oración específica reflejaría el amor fiel de Dios por Abraham.</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El siervo</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presete atención al diálogo, al flujo, a la trama y a la cronología de la historia. Asegúrense de que las partes importantes o difíciles de la historia o del pasaje se interpreten y no se omitan. Ayude al equipo a recordar las partes de la historia.</w:t>
      </w:r>
    </w:p>
    <w:p>
      <w:pPr/>
      <w:r>
        <w:rPr>
          <w:lang w:val="es_ES" w:bidi="es_ES"/>
        </w:rPr>
      </w:r>
      <w:r>
        <w:rPr>
          <w:lang w:val="es_ES" w:bidi="es_ES"/>
        </w:rPr>
        <w:t>Dios bendijo a Abraham en todas las maneras y ahora Abraham era un hombre muy anciano. Abraham decidió que era hora de que su hijo Isaac se casara. Abraham le habló a su siervo más confiable de su hogar. Abraham le explicó la situación al siervo. Abraham le dijo a su siervo: "Quiero que hagas un juramento, que encontrarás una esposa para Isaac de entre los parientes en mi tierra natal. Realiza el juramento sagrado ante Dios poniendo tu mano debajo de mi muslo. No elijas a una esposa entre estos adoradores de ídolos paganos".</w:t>
      </w:r>
    </w:p>
    <w:p>
      <w:pPr/>
      <w:r>
        <w:rPr>
          <w:lang w:val="es_ES" w:bidi="es_ES"/>
        </w:rPr>
      </w:r>
      <w:r>
        <w:rPr>
          <w:lang w:val="es_ES" w:bidi="es_ES"/>
        </w:rPr>
        <w:t>Detengan la acción: "Abraham, ¿cómo te sientes?" Es posible que escuchen cosas: "¡Estoy feliz porque Dios me ha bendecido de todas las maneras! "Agradecido de tener al hijo Isaac que Dios me prometió". "Pensativo. Isaac necesita una esposa". "Preocupado, espero que mi siervo de confianza lleve a cabo esta petición correctamente". En paz. Dios cumplirá su promesa a mí y a mis descendientes". "El siervo, ¿cómo te sientes?" Es posible que escuchen cosas como: "Feliz, sí, es hora de que Isaac se case y comience una familia". "Estresado, ¡guau!, esto es mucha responsabilidad. "Señor ayúdame, guíame a la joven correcta". "Incómodo. ¿Mi amo me pidió que lo tocara allí?" Reanuden la actuación.</w:t>
      </w:r>
    </w:p>
    <w:p>
      <w:pPr/>
      <w:r>
        <w:rPr>
          <w:lang w:val="es_ES" w:bidi="es_ES"/>
        </w:rPr>
      </w:r>
      <w:r>
        <w:rPr>
          <w:lang w:val="es_ES" w:bidi="es_ES"/>
        </w:rPr>
        <w:t>El siervo le dijo a Abraham: "¿Qué pasa si la mujer no quiere ir conmigo? ¿Debo entonces llevar a Isaac allí?" Abraham respondió: "No, no lleves a mi hijo de regreso a mi tierra natal. Dios y el cielo me hablaron y dijeron que El prometió esta tierra a mis descendientes. Él enviará a su ángel frente a ti y lo ayudará a encontrar a la mujer correcta. Si la mujer no está dispuesta a regresar contigo, estás liberado del juramento. No lleves a mi hijo allí". El siervo entonces tomó los diez camellos y otros regalos que se debían usar para el precio de la novia.</w:t>
      </w:r>
    </w:p>
    <w:p>
      <w:pPr/>
      <w:r>
        <w:rPr>
          <w:lang w:val="es_ES" w:bidi="es_ES"/>
        </w:rPr>
      </w:r>
      <w:r>
        <w:rPr>
          <w:lang w:val="es_ES" w:bidi="es_ES"/>
        </w:rPr>
        <w:t>Detengan la acción: "Abraham, ¿cómo te sientes?" Es posible que escuchen cosas como: "Estoy feliz de que mi siervo haya hecho esa pregunta. Él ahora sabe lo que espero. "Agradecido de tener un siervo confiable". "Agradecido, puedo proporcionar un precio tan grande de novia para la futura esposa de Isaac". En paz. Dios cumplirá su promesa a mí y a mis descendientes". "Siervo, ¿cómo te sientes?" Es posible que escuchen cosas como: "Estresado, esta es una tarea importante. ¡Ayúdame, Señor!" "Feliz, sí, por la oportunidad de servir a mi amo Abraham de esta manera". "Confiado. El ángel de Dios está yendo frente a mí. No tengo nada de que preocuparme". Reanuden la actuación.</w:t>
      </w:r>
    </w:p>
    <w:p>
      <w:pPr/>
      <w:r>
        <w:rPr>
          <w:lang w:val="es_ES" w:bidi="es_ES"/>
        </w:rPr>
      </w:r>
      <w:r>
        <w:rPr>
          <w:lang w:val="es_ES" w:bidi="es_ES"/>
        </w:rPr>
        <w:t>El siervo viajó en el largo viaje. Llegó justo fuera de la ciudad donde vivía el hermano de Abraham, Nacor. Detuvo a sus camellos en el pozo para que pudieran descansar y beber agua.</w:t>
      </w:r>
    </w:p>
    <w:p>
      <w:pPr/>
      <w:r>
        <w:rPr>
          <w:lang w:val="es_ES" w:bidi="es_ES"/>
        </w:rPr>
      </w:r>
      <w:r>
        <w:rPr>
          <w:lang w:val="es_ES" w:bidi="es_ES"/>
        </w:rPr>
        <w:t>Aquí, el siervo le oró a Dios y le pidió a Dios 2 cosas específicas. Primero el siervo le pidió a Dios: "Oh Dios, la mujer que elegiste para Isaac me ofrecería agua. Entonces, la mujer se ofrecería a dar agua a mis 10 camellos. Si esto sucede, sabré que estás continuando tu amor por Abraham.</w:t>
      </w:r>
    </w:p>
    <w:p>
      <w:pPr/>
      <w:r>
        <w:rPr>
          <w:lang w:val="es_ES" w:bidi="es_ES"/>
        </w:rPr>
      </w:r>
      <w:r>
        <w:rPr>
          <w:lang w:val="es_ES" w:bidi="es_ES"/>
        </w:rPr>
        <w:t>Detengan la acción: "El siervo, ¿cómo te sientes?" Es posible que escuches cosas como: "Cansado". Ese era un viaje largo, difícil en un camello". "Feliz, es bueno estar aquí para ver lo que Dios hará". "Estresado, ¡guau!, esto es mucha responsabilidad".</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Abraham era muy anciano. </w:t>
      </w:r>
      <w:r>
        <w:rPr>
          <w:b/>
          <w:lang w:val="es_ES" w:bidi="es_ES"/>
        </w:rPr>
        <w:t>Dios bendijo a Abraham de todas las maneras</w:t>
      </w:r>
      <w:r>
        <w:rPr>
          <w:lang w:val="es_ES" w:bidi="es_ES"/>
        </w:rPr>
        <w:t xml:space="preserve">. Se puede encontrar bendición en el Glosario </w:t>
      </w:r>
      <w:r>
        <w:rPr>
          <w:b/>
          <w:lang w:val="es_ES" w:bidi="es_ES"/>
        </w:rPr>
        <w:t>Principal</w:t>
      </w:r>
      <w:r>
        <w:rPr>
          <w:lang w:val="es_ES" w:bidi="es_ES"/>
        </w:rPr>
        <w:t xml:space="preserve">. Abraham le pidió a su </w:t>
      </w:r>
      <w:r>
        <w:rPr>
          <w:b/>
          <w:lang w:val="es_ES" w:bidi="es_ES"/>
        </w:rPr>
        <w:t>siervo más confiable</w:t>
      </w:r>
      <w:r>
        <w:rPr>
          <w:lang w:val="es_ES" w:bidi="es_ES"/>
        </w:rPr>
        <w:t xml:space="preserve"> que regresara a la tierra natal de Abraham para encontrar una esposa para el hijo de Abraham, Isaac. El siervo no estaba nombrado. Él debía organizar un matrimonio para Isaac con una mujer de la familia de Abraham. Abraham le pidió al siervo que hiciera un </w:t>
      </w:r>
      <w:r>
        <w:rPr>
          <w:b/>
          <w:lang w:val="es_ES" w:bidi="es_ES"/>
        </w:rPr>
        <w:t>juramento solemne ante Dios</w:t>
      </w:r>
      <w:r>
        <w:rPr>
          <w:lang w:val="es_ES" w:bidi="es_ES"/>
        </w:rPr>
        <w:t xml:space="preserve"> poniendo su mano debajo del muslo de Abraham. Este gesto simbólico, tocando el área genital de Abraham, era una antigua costumbre que significaba que Abraham confiaba sus descendientes en el siervo importante. Si el siervo rompía el juramento, entonces Dios castigaría al siervo.</w:t>
      </w:r>
    </w:p>
    <w:p>
      <w:pPr/>
      <w:r>
        <w:rPr>
          <w:lang w:val="es_ES" w:bidi="es_ES"/>
        </w:rPr>
      </w:r>
      <w:r>
        <w:rPr>
          <w:lang w:val="es_ES" w:bidi="es_ES"/>
        </w:rPr>
        <w:t xml:space="preserve">El siervo le dijo a Abraham: "¿Qué pasa si la mujer no quiere ir conmigo? ¿Debo entonces llevar a Isaac allí?" Abraham respondió: "No, no lleves a mi hijo de regreso a mi tierra natal. Dios del cielo y la tierra me habló y dijo que prometió esta tierra a mis descendientes. Él enviará a su </w:t>
      </w:r>
      <w:r>
        <w:rPr>
          <w:b/>
          <w:lang w:val="es_ES" w:bidi="es_ES"/>
        </w:rPr>
        <w:t>ángel del Señor</w:t>
      </w:r>
      <w:r>
        <w:rPr>
          <w:lang w:val="es_ES" w:bidi="es_ES"/>
        </w:rPr>
        <w:t xml:space="preserve"> frente a ti y te ayudará a encontrar a la mujer correcta". Por favor, vean el Glosario Principal. Este uso de ángel no es un ángel mensajero que sirve a Dios. Es una aparición de Dios. No es Dios en persona porque nadie puede ver a Dios y vivir. "Si la mujer no está dispuesta a regresar contigo, estás liberado del juramento. No lleves a mi hijo allí". El siervo entonces hizo el juramento.</w:t>
      </w:r>
    </w:p>
    <w:p>
      <w:pPr/>
      <w:r>
        <w:rPr>
          <w:lang w:val="es_ES" w:bidi="es_ES"/>
        </w:rPr>
      </w:r>
      <w:r>
        <w:rPr>
          <w:lang w:val="es_ES" w:bidi="es_ES"/>
        </w:rPr>
        <w:t xml:space="preserve">El siervo tomó 10 de los </w:t>
      </w:r>
      <w:r>
        <w:rPr>
          <w:b/>
          <w:lang w:val="es_ES" w:bidi="es_ES"/>
        </w:rPr>
        <w:t>camellos</w:t>
      </w:r>
      <w:r>
        <w:rPr>
          <w:lang w:val="es_ES" w:bidi="es_ES"/>
        </w:rPr>
        <w:t xml:space="preserve"> de Abraham y los cargó con </w:t>
      </w:r>
      <w:r>
        <w:rPr>
          <w:b/>
          <w:lang w:val="es_ES" w:bidi="es_ES"/>
        </w:rPr>
        <w:t>buenos regalos</w:t>
      </w:r>
      <w:r>
        <w:rPr>
          <w:lang w:val="es_ES" w:bidi="es_ES"/>
        </w:rPr>
        <w:t>. Abraham le dio permiso. Los camellos son grandes bestias de carga y son valiosos. Junto con los regalos, se presentarían a la familia de la joven mujer como un precio de novia. Esta costumbre no está comprando a una mujer. Ella no es una esclava. Es un regalo de respeto a la familia para demostrar la capacidad de proporcionar para ella en el futuro. El siervo viajó a Aram-Naharaim, la ciudad donde vivía Nacor, el hermano de Abraham. Esto estaba en el área de Harán de Mesopotamia. Hoy en día está en el norte de Iraq.</w:t>
      </w:r>
    </w:p>
    <w:p>
      <w:pPr/>
      <w:r>
        <w:rPr>
          <w:lang w:val="es_ES" w:bidi="es_ES"/>
        </w:rPr>
      </w:r>
      <w:r>
        <w:rPr>
          <w:lang w:val="es_ES" w:bidi="es_ES"/>
        </w:rPr>
        <w:t xml:space="preserve">Justo fuera de esta ciudad, el siervo se detuvo en el </w:t>
      </w:r>
      <w:r>
        <w:rPr>
          <w:b/>
          <w:lang w:val="es_ES" w:bidi="es_ES"/>
        </w:rPr>
        <w:t>pozo de la comunidad</w:t>
      </w:r>
      <w:r>
        <w:rPr>
          <w:lang w:val="es_ES" w:bidi="es_ES"/>
        </w:rPr>
        <w:t xml:space="preserve"> e hizo que los camellos se arrodillaran. Era en la noche en que las jóvenes de la ciudad vendrían y sacarían agua. El siervo hizo que los camellos descansaran en la fuente de agua. Esta es una tierra seca, árida con fuentes de agua limitadas. La fuente de agua era tanto un manantial donde el agua estaba en la superficie, pero también un pozo cuando el manantial se secaba.</w:t>
      </w:r>
    </w:p>
    <w:p>
      <w:pPr/>
      <w:r>
        <w:rPr>
          <w:lang w:val="es_ES" w:bidi="es_ES"/>
        </w:rPr>
      </w:r>
      <w:r>
        <w:rPr>
          <w:lang w:val="es_ES" w:bidi="es_ES"/>
        </w:rPr>
        <w:t xml:space="preserve">El siervo entonces </w:t>
      </w:r>
      <w:r>
        <w:rPr>
          <w:b/>
          <w:lang w:val="es_ES" w:bidi="es_ES"/>
        </w:rPr>
        <w:t>oró</w:t>
      </w:r>
      <w:r>
        <w:rPr>
          <w:lang w:val="es_ES" w:bidi="es_ES"/>
        </w:rPr>
        <w:t xml:space="preserve">. Se puede encontrar "oró" en el Glosario </w:t>
      </w:r>
      <w:r>
        <w:rPr>
          <w:b/>
          <w:lang w:val="es_ES" w:bidi="es_ES"/>
        </w:rPr>
        <w:t>Principal</w:t>
      </w:r>
      <w:r>
        <w:rPr>
          <w:lang w:val="es_ES" w:bidi="es_ES"/>
        </w:rPr>
        <w:t xml:space="preserve">. "Oh </w:t>
      </w:r>
      <w:r>
        <w:rPr>
          <w:b/>
          <w:lang w:val="es_ES" w:bidi="es_ES"/>
        </w:rPr>
        <w:t>SEÑOR Dios, Yahvé,</w:t>
      </w:r>
      <w:r>
        <w:rPr>
          <w:lang w:val="es_ES" w:bidi="es_ES"/>
        </w:rPr>
        <w:t xml:space="preserve"> de mi amo Abraham, concédeme éxito hoy y muestra tu </w:t>
      </w:r>
      <w:r>
        <w:rPr>
          <w:b/>
          <w:lang w:val="es_ES" w:bidi="es_ES"/>
        </w:rPr>
        <w:t>amor fiel</w:t>
      </w:r>
      <w:r>
        <w:rPr>
          <w:lang w:val="es_ES" w:bidi="es_ES"/>
        </w:rPr>
        <w:t xml:space="preserve"> y firme a Abraham. </w:t>
      </w:r>
      <w:r>
        <w:rPr>
          <w:b/>
          <w:lang w:val="es_ES" w:bidi="es_ES"/>
        </w:rPr>
        <w:t>Yahvé</w:t>
      </w:r>
      <w:r>
        <w:rPr>
          <w:lang w:val="es_ES" w:bidi="es_ES"/>
        </w:rPr>
        <w:t xml:space="preserve"> se puede encontrar en el Glosario Principal. Este amor representa la relación de pacto entre Dios y Abraham, la relación nunca se romperá. "Estoy al lado de esta fuente de agua donde las jóvenes mujeres vendrán a sacar agua pronto". Las mujeres jóvenes venían al pozo por la mañana y por la noche para sacar agua para el hogar y los rebaños de animales. "Deja que la joven mujer que digo baje tu jarra y diga: 'Bebe, y también daré de beber a tus camellos'. Dejen que esta sea la mujer que han elegido para que Isaac se case. Por esto, sabré que esta es la que has elegido, y le mostrarás tu </w:t>
      </w:r>
      <w:r>
        <w:rPr>
          <w:b/>
          <w:lang w:val="es_ES" w:bidi="es_ES"/>
        </w:rPr>
        <w:t>amor firme</w:t>
      </w:r>
      <w:r>
        <w:rPr>
          <w:lang w:val="es_ES" w:bidi="es_ES"/>
        </w:rPr>
        <w:t xml:space="preserve"> a Abraham".</w:t>
      </w:r>
    </w:p>
    <w:p>
      <w:pPr/>
      <w:r>
        <w:rPr>
          <w:lang w:val="es_ES" w:bidi="es_ES"/>
        </w:rPr>
      </w:r>
      <w:r>
        <w:rPr>
          <w:lang w:val="es_ES" w:bidi="es_ES"/>
        </w:rPr>
        <w:t>El siervo estaba acompañado de otros siervos. Esto se menciona más tarde en la historia. Si viajaba solo, habría sido muy difícil de manejar los 10 camellos. Él habría sido un objetivo fácil para los ladrones.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ayudarles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24:15–28</w:t>
      </w:r>
      <w:r>
        <w:rPr>
          <w:lang w:val="es_ES" w:bidi="es_ES"/>
        </w:rPr>
      </w:r>
    </w:p>
    <w:p>
      <w:pPr>
        <w:pStyle w:val="Heading3"/>
      </w:pPr>
      <w:r>
        <w:rPr>
          <w:lang w:val="es_ES" w:bidi="es_ES"/>
        </w:rPr>
        <w:t>Escuchar con el corazón</w:t>
      </w:r>
    </w:p>
    <w:p>
      <w:pPr/>
      <w:r>
        <w:rPr>
          <w:lang w:val="es_ES" w:bidi="es_ES"/>
        </w:rPr>
      </w:r>
      <w:r>
        <w:rPr>
          <w:lang w:val="es_ES" w:bidi="es_ES"/>
        </w:rPr>
        <w:t>Esta sección es la misma cada vez, solo con el texto cambiado. El equipo de traducción procesará cada pasaje devocionalmente.</w:t>
      </w:r>
    </w:p>
    <w:p>
      <w:pPr/>
      <w:r>
        <w:rPr>
          <w:lang w:val="es_ES" w:bidi="es_ES"/>
        </w:rPr>
      </w:r>
      <w:r>
        <w:rPr>
          <w:lang w:val="es_ES" w:bidi="es_ES"/>
        </w:rPr>
        <w:t>Si solo tienen una traducción, escúchenla tres veces. Si tienen más de tres traducciones, elijan tres de ellas para escuchar una vez cada una</w:t>
      </w:r>
    </w:p>
    <w:p>
      <w:pPr/>
      <w:r>
        <w:rPr>
          <w:lang w:val="es_ES" w:bidi="es_ES"/>
        </w:rPr>
      </w:r>
      <w:r>
        <w:rPr>
          <w:lang w:val="es_ES" w:bidi="es_ES"/>
        </w:rPr>
        <w:t>Maneras de elegir:</w:t>
      </w:r>
    </w:p>
    <w:p>
      <w:pPr>
        <w:pStyle w:val="ListBullet"/>
        <w:spacing w:line="240" w:lineRule="auto"/>
        <w:ind w:left="720"/>
      </w:pPr>
      <w:r>
        <w:rPr>
          <w:lang w:val="es_ES" w:bidi="es_ES"/>
        </w:rPr>
      </w:r>
      <w:r>
        <w:rPr>
          <w:lang w:val="es_ES" w:bidi="es_ES"/>
        </w:rPr>
        <w:t>Versión más utilizada en uso</w:t>
      </w:r>
    </w:p>
    <w:p>
      <w:pPr>
        <w:pStyle w:val="ListBullet"/>
        <w:spacing w:line="240" w:lineRule="auto"/>
        <w:ind w:left="720"/>
      </w:pPr>
      <w:r>
        <w:rPr>
          <w:lang w:val="es_ES" w:bidi="es_ES"/>
        </w:rPr>
      </w:r>
      <w:r>
        <w:rPr>
          <w:lang w:val="es_ES" w:bidi="es_ES"/>
        </w:rPr>
        <w:t>Versión más fácil de entender (el idioma más simple)</w:t>
      </w:r>
    </w:p>
    <w:p>
      <w:pPr/>
      <w:r>
        <w:rPr>
          <w:lang w:val="es_ES" w:bidi="es_ES"/>
        </w:rPr>
      </w:r>
      <w:r>
        <w:rPr>
          <w:lang w:val="es_ES" w:bidi="es_ES"/>
        </w:rPr>
        <w:t>Esto está destinado a ser un momento de descubrimiento y permitir que el Espíritu de Dios les enseñe de la Escritura.</w:t>
      </w:r>
    </w:p>
    <w:p>
      <w:pPr/>
      <w:r>
        <w:rPr>
          <w:lang w:val="es_ES" w:bidi="es_ES"/>
        </w:rPr>
      </w:r>
      <w:r>
        <w:rPr>
          <w:lang w:val="es_ES" w:bidi="es_ES"/>
        </w:rPr>
        <w:t>Es posible que encuentren que necesitan reformular estas preguntas según la cultura.</w:t>
      </w:r>
    </w:p>
    <w:p>
      <w:pPr/>
      <w:r>
        <w:rPr>
          <w:lang w:val="es_ES" w:bidi="es_ES"/>
        </w:rPr>
      </w:r>
      <w:r>
        <w:rPr>
          <w:lang w:val="es_ES" w:bidi="es_ES"/>
        </w:rPr>
        <w:t>Si la respuesta de alguien no está clara o piensan que no se encuentra en la historia, en lugar de corregirlos, pregúntenles dónde encuentran esto en la historia.</w:t>
      </w:r>
    </w:p>
    <w:p>
      <w:pPr/>
      <w:r>
        <w:rPr>
          <w:lang w:val="es_ES" w:bidi="es_ES"/>
        </w:rPr>
      </w:r>
      <w:r>
        <w:rPr>
          <w:lang w:val="es_ES" w:bidi="es_ES"/>
        </w:rPr>
        <w:t>Escuchen Génesis 24:15–28 y guárdenlo en su corazón.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último pasaje, Abraham le pidió a su siervo más confiable que encontrara una esposa para el hijo de Abraham, Isaac. El siervo, los camellos cargados con regalos y otros siervos llegaron al pozo fuera de la ciudad donde vivían los parientes de Abraham. Los otros siervos que ayudaron al siervo se mencionan más tarde en la historia. El siervo oró a Yahvé, el Dios de su amo Abraham, para que la mujer elegida de Dios le ofreciera al siervo un trago de agua y luego se ofreciera a darles agua a los camellos que trajo con él. Estos versículos comienzan y terminan con oración. El siervo oró a Dios de una manera personal, tipo conversación. Esto era diferente de los cantos rituales de otras religiones en todo el Medio Oriente.</w:t>
      </w:r>
    </w:p>
    <w:p>
      <w:pPr/>
      <w:r>
        <w:rPr>
          <w:lang w:val="es_ES" w:bidi="es_ES"/>
        </w:rPr>
      </w:r>
      <w:r>
        <w:rPr>
          <w:lang w:val="es_ES" w:bidi="es_ES"/>
        </w:rPr>
        <w:t>Antes, es decir de repente, el siervo terminara de orar, Rebeca vino al pozo fuera de la ciudad. La historia ahora usa la palabra manantial para describir la palabra para pozo. Un manantial habría sido un lugar donde el agua era accesible. No requería sacar el agua desde el fondo del pozo con una cuerda. La historia se interrumpe para introducir a Rebeca y darle a ella su historia familiar. La audiencia aprende que Rebeca es de la familia de Abraham antes de que el siervo lo haga en esta narrativa histórica. Rebeca llevaba un recipiente de barro con agua, o jarra, en su hombro. Esta jarra se usaba para sacar y llevar agua a los animales. El narrador entonces da detalles sobre lo que es importante para una novia potencial. Rebeca era hermosa, de edad suficiente como para casarse y para tener hijos. Ella todavía era una virgen. Ella no había tenido sexo con ningún hombre.</w:t>
      </w:r>
    </w:p>
    <w:p>
      <w:pPr/>
      <w:r>
        <w:rPr>
          <w:lang w:val="es_ES" w:bidi="es_ES"/>
        </w:rPr>
      </w:r>
      <w:r>
        <w:rPr>
          <w:lang w:val="es_ES" w:bidi="es_ES"/>
        </w:rPr>
        <w:t>Deténganse y conversen: ¿Qué son los rasgos importantes para una novia potencial en su cultura? ¿Cómo se organizan los matrimonios? ¿Cómo sacan y llevan agua de un pozo o un manantial? ¿Quién va a sacar agua?</w:t>
      </w:r>
    </w:p>
    <w:p>
      <w:pPr/>
      <w:r>
        <w:rPr>
          <w:lang w:val="es_ES" w:bidi="es_ES"/>
        </w:rPr>
      </w:r>
      <w:r>
        <w:rPr>
          <w:lang w:val="es_ES" w:bidi="es_ES"/>
        </w:rPr>
        <w:t xml:space="preserve">El siervo de Abraham corrió </w:t>
      </w:r>
      <w:r>
        <w:rPr>
          <w:b/>
          <w:lang w:val="es_ES" w:bidi="es_ES"/>
        </w:rPr>
        <w:t>hacia</w:t>
      </w:r>
      <w:r>
        <w:rPr>
          <w:lang w:val="es_ES" w:bidi="es_ES"/>
        </w:rPr>
        <w:t xml:space="preserve"> ella. Esta historia está llena de palabras de acción e imágenes. Antes de que el siervo terminara de orar, Dios respondió a su oración. El siervo </w:t>
      </w:r>
      <w:r>
        <w:rPr>
          <w:b/>
          <w:lang w:val="es_ES" w:bidi="es_ES"/>
        </w:rPr>
        <w:t>corrió</w:t>
      </w:r>
      <w:r>
        <w:rPr>
          <w:lang w:val="es_ES" w:bidi="es_ES"/>
        </w:rPr>
        <w:t xml:space="preserve"> para pedir agua. Rebeca se movió </w:t>
      </w:r>
      <w:r>
        <w:rPr>
          <w:b/>
          <w:lang w:val="es_ES" w:bidi="es_ES"/>
        </w:rPr>
        <w:t>rápidamente</w:t>
      </w:r>
      <w:r>
        <w:rPr>
          <w:lang w:val="es_ES" w:bidi="es_ES"/>
        </w:rPr>
        <w:t xml:space="preserve"> para darle agua a los camellos y </w:t>
      </w:r>
      <w:r>
        <w:rPr>
          <w:b/>
          <w:lang w:val="es_ES" w:bidi="es_ES"/>
        </w:rPr>
        <w:t>corrió</w:t>
      </w:r>
      <w:r>
        <w:rPr>
          <w:lang w:val="es_ES" w:bidi="es_ES"/>
        </w:rPr>
        <w:t xml:space="preserve"> para decirle a su familia. El siervo pidió un "pequeño" trago de agua. En su cultura, se consideraba de educación pedir un "poco" de algo. No significaba que el siervo no tenía sed. Era educado. Rebeca respondió exactamente como el siervo oró. Ella dijo: "Sí Señor", un título de respeto como "señor" para dirigirse a un anciano, el siervo. Ella le dio agua para beber. Rebeca dijo: "También sacaré agua para sus camellos, hasta que tengan suficiente para beber". Rebeca respondió exactamente cómo el siervo había orado. Ella corrió al agua y comenzó a llenar el recipiente de agua o abrevadero. Un abrevadero es un recipiente largo y estrecho, como una caja de piedra. Se usa para guardar agua o comida para los animales. Si los camellos no tenían agua durante unos días, esto sería mucha agua para cada camello. ¡Cada camello posiblemente podría necesitar 95 litros cada uno! La jarra de Rebeca solo contenía 11 litros a lo máximo. Este era mucho trabajo adicional. ¡El agua es pesada!</w:t>
      </w:r>
    </w:p>
    <w:p>
      <w:pPr/>
      <w:r>
        <w:rPr>
          <w:lang w:val="es_ES" w:bidi="es_ES"/>
        </w:rPr>
      </w:r>
      <w:r>
        <w:rPr>
          <w:lang w:val="es_ES" w:bidi="es_ES"/>
        </w:rPr>
        <w:t>Deténganse y conversen: ¿Rebeca demostró buenas cualidades de una mujer joven? ¿Cómo hizo eso?</w:t>
      </w:r>
    </w:p>
    <w:p>
      <w:pPr/>
      <w:r>
        <w:rPr>
          <w:lang w:val="es_ES" w:bidi="es_ES"/>
        </w:rPr>
      </w:r>
      <w:r>
        <w:rPr>
          <w:lang w:val="es_ES" w:bidi="es_ES"/>
        </w:rPr>
        <w:t>Mientras Rebeca trabajaba para dar agua a todos los camellos, el siervo la observaba de cerca. Estaba estudiando a la joven mujer para determinar si esta era la mujer que Dios había elegido para Isaac. El siervo no la estaba observando por motivación sexual, aunque era hermosa y educada.</w:t>
      </w:r>
    </w:p>
    <w:p>
      <w:pPr/>
      <w:r>
        <w:rPr>
          <w:lang w:val="es_ES" w:bidi="es_ES"/>
        </w:rPr>
      </w:r>
      <w:r>
        <w:rPr>
          <w:lang w:val="es_ES" w:bidi="es_ES"/>
        </w:rPr>
        <w:t>Cuando los camellos terminaron de beber, el siervo de Abraham le dio a Rebeca un anillo de nariz de oro y 2 grandes pulseras de oro para su muñeca. En su cultura, las personas miden el oro por "sequeles". El anillo de la nariz pesaba unos 6 gramos de oro. Las pulseras para su muñeca o brazos como brazaletes. Cada uno pesaba 120 gramos. Estos eran regalos valiosos. Estas son piezas comunes de joyería para mujeres que vivían en el Medio Oriente. El anillo de la nariz era una señal de belleza y riqueza. La nariz de una mujer era una característica del cuerpo que era valorada por elegancia o clase.</w:t>
      </w:r>
    </w:p>
    <w:p>
      <w:pPr/>
      <w:r>
        <w:rPr>
          <w:lang w:val="es_ES" w:bidi="es_ES"/>
        </w:rPr>
      </w:r>
      <w:r>
        <w:rPr>
          <w:lang w:val="es_ES" w:bidi="es_ES"/>
        </w:rPr>
        <w:t>Entonces el siervo de Abraham hizo la pregunta importante: "Por favor, dime, ¿de quién eres hija? ¿Tu padre tendría espacio para darnos alojamiento por la noche?" En esa cultura, esta era la manera educada de hacer estas preguntas. Betuel era el sobrino de Abraham. Esto hizo que Isaac y Rebeca fueran primos. Esto no era considerado incesto en esa cultura. Dios más tarde les daría a los Israelitas leyes estrictas sobre el incesto en el Libro de Levítico.</w:t>
      </w:r>
    </w:p>
    <w:p>
      <w:pPr/>
      <w:r>
        <w:rPr>
          <w:lang w:val="es_ES" w:bidi="es_ES"/>
        </w:rPr>
      </w:r>
      <w:r>
        <w:rPr>
          <w:lang w:val="es_ES" w:bidi="es_ES"/>
        </w:rPr>
        <w:t>Deténganse y conversen: ¿Casarse con su primo se consideraría incesto? ¿Sería este un detalle perturbador para su cultura, aunque tuvo lugar hace miles de años?</w:t>
      </w:r>
    </w:p>
    <w:p>
      <w:pPr/>
      <w:r>
        <w:rPr>
          <w:lang w:val="es_ES" w:bidi="es_ES"/>
        </w:rPr>
      </w:r>
      <w:r>
        <w:rPr>
          <w:lang w:val="es_ES" w:bidi="es_ES"/>
        </w:rPr>
        <w:t>Rebeca respondió: "Tenemos mucha paja y comida para los camellos, así como espacio para invitados". Labán, el hermano, más tarde emitirá la invitación para el siervo y la caravana para que se alojen en su hogar. El siervo de Abraham, el hombre, entonces se inclinó y adoró al Señor. Inclinarse y adorar son 2 palabras de acción que a menudo se usan juntas. Inclinarse significa arrodillarse con el rostro en el suelo y los brazos extendidos. Adorar en este contexto también puede significar acostarse boca abajo en el suelo. Este era un acto de humildad profunda y sincera para agradecer a Dios. "Bendecir" significa alabar. "Alabado el SEÑOR, el Dios, Yahvé, de mi amo, Abraham. Yahvé ha mostrado amor infalible y fidelidad a mi amo". Es una expresión idiomática que significa: "tratar a mi amo con verdadera lealtad". Este es el tipo de pacto amor que Yahvé le mostró a Abraham. Yahvé respondió a la oración del siervo perfectamente. Rebeca corrió a casa para decirle a su familia lo que había sucedido.</w:t>
      </w:r>
    </w:p>
    <w:p>
      <w:pPr/>
      <w:r>
        <w:rPr>
          <w:lang w:val="es_ES" w:bidi="es_ES"/>
        </w:rPr>
      </w:r>
      <w:r>
        <w:rPr>
          <w:lang w:val="es_ES" w:bidi="es_ES"/>
        </w:rPr>
        <w:t>Deténganse y conversen: ¿Cómo alguien en su cultura demuestra adoración humilde a Dios? Conversen sobre un momento en su vida en que le dieron a Dios la adoración humilde.</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El siervo y los camellos estaban descansando al lado del manantial/pozo fuera de Harán. El oró por la dirección de Dios para la esposa de Isaac. Rebeca caminó con su jarra de agua mientras el terminaba de orar.</w:t>
      </w:r>
    </w:p>
    <w:p>
      <w:pPr/>
      <w:r>
        <w:rPr>
          <w:lang w:val="es_ES" w:bidi="es_ES"/>
        </w:rPr>
      </w:r>
      <w:r>
        <w:rPr>
          <w:b/>
          <w:lang w:val="es_ES" w:bidi="es_ES"/>
        </w:rPr>
        <w:t>Segunda escena:</w:t>
      </w:r>
      <w:r>
        <w:rPr>
          <w:lang w:val="es_ES" w:bidi="es_ES"/>
        </w:rPr>
        <w:t xml:space="preserve"> Rebeca va y obtiene agua. El siervo pidió un poco de agua de su jarra. Ella se la da. Ella se ofrece a dar agua a todos sus camellos también.</w:t>
      </w:r>
    </w:p>
    <w:p>
      <w:pPr/>
      <w:r>
        <w:rPr>
          <w:lang w:val="es_ES" w:bidi="es_ES"/>
        </w:rPr>
      </w:r>
      <w:r>
        <w:rPr>
          <w:b/>
          <w:lang w:val="es_ES" w:bidi="es_ES"/>
        </w:rPr>
        <w:t>Tercera escena:</w:t>
      </w:r>
      <w:r>
        <w:rPr>
          <w:lang w:val="es_ES" w:bidi="es_ES"/>
        </w:rPr>
        <w:t xml:space="preserve"> Cuando está terminando de darles agua a los animales, el siervo la recompensa con una hermosa joyería. El siervo preguntó quiénes eran sus padres y si su padre tenía espacio para alojar a su grupo. Rebeca le dijo los nombres de su padre y de su abuelo. El siervo se detiene y alaba a Dios por responderle a las oraciones del siervo. Rebeca explicó que tenían espacio y comida para los animales.</w:t>
      </w:r>
    </w:p>
    <w:p>
      <w:pPr/>
      <w:r>
        <w:rPr>
          <w:lang w:val="es_ES" w:bidi="es_ES"/>
        </w:rPr>
      </w:r>
      <w:r>
        <w:rPr>
          <w:b/>
          <w:lang w:val="es_ES" w:bidi="es_ES"/>
        </w:rPr>
        <w:t>Cuarta escena:</w:t>
      </w:r>
      <w:r>
        <w:rPr>
          <w:lang w:val="es_ES" w:bidi="es_ES"/>
        </w:rPr>
        <w:t xml:space="preserve"> Rebeca corrió a casa para decirle a su familia todo lo que sucedió.</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El siervo de Abraham</w:t>
      </w:r>
    </w:p>
    <w:p>
      <w:pPr>
        <w:pStyle w:val="ListBullet"/>
        <w:spacing w:line="240" w:lineRule="auto"/>
        <w:ind w:left="720"/>
      </w:pPr>
      <w:r>
        <w:rPr>
          <w:lang w:val="es_ES" w:bidi="es_ES"/>
        </w:rPr>
      </w:r>
      <w:r>
        <w:rPr>
          <w:lang w:val="es_ES" w:bidi="es_ES"/>
        </w:rPr>
        <w:t>Rebeca</w:t>
      </w:r>
    </w:p>
    <w:p>
      <w:pPr>
        <w:pStyle w:val="ListBullet"/>
        <w:spacing w:line="240" w:lineRule="auto"/>
        <w:ind w:left="720"/>
      </w:pPr>
      <w:r>
        <w:rPr>
          <w:lang w:val="es_ES" w:bidi="es_ES"/>
        </w:rPr>
      </w:r>
      <w:r>
        <w:rPr>
          <w:lang w:val="es_ES" w:bidi="es_ES"/>
        </w:rPr>
        <w:t>Los hombres del siervo</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Caminen por la historia cronológicamente y hablen de las cosas que serían importantes describir o actuar en cada escena para entender completamente lo que está sucediendo en la historia.</w:t>
      </w:r>
    </w:p>
    <w:p>
      <w:pPr/>
      <w:r>
        <w:rPr>
          <w:lang w:val="es_ES" w:bidi="es_ES"/>
        </w:rPr>
      </w:r>
      <w:r>
        <w:rPr>
          <w:lang w:val="es_ES" w:bidi="es_ES"/>
        </w:rPr>
        <w:t>Abraham envió a su siervo más confiable a la tierra natal de Abraham para encontrar a Isaac una esposa. Recuerden, la Escritura no da el nombre del siervo. El siervo incluso tomó un juramento solemne. Está acompañado de otros siervos para ayudar con los camellos y regalos. El siervo llegó a las afueras de la ciudad, y él y los 10 camellos descansaron junto al pozo. Esto fue en la noche. Era el momento en que las jóvenes del pueblo vendrían a obtener agua. El siervo comienza a orar a Dios. Le pidió a Dios que le mostrara al siervo la mujer que Dios eligió para Isaac. Le pidió a Dios que le ofrecería al siervo un trago de agua y también se ofrecería a darles agua a todos los camellos.</w:t>
      </w:r>
    </w:p>
    <w:p>
      <w:pPr/>
      <w:r>
        <w:rPr>
          <w:lang w:val="es_ES" w:bidi="es_ES"/>
        </w:rPr>
      </w:r>
      <w:r>
        <w:rPr>
          <w:lang w:val="es_ES" w:bidi="es_ES"/>
        </w:rPr>
        <w:t>Antes de que terminara su oración, una hermosa joven vino al pozo llevando su jarra de agua en su hombro. Era Rebeca. Ella bajó al manantial y obtuvo un poco de agua. El siervo le pidió un poco de agua; era educado. Ella dijo: "Sí, mi señor, ten agua. También le daré agua a tus camellos". Rebeca se ocupó y comenzó a dar agua a 10 camellos. Recuerden, esto era mucho trabajo, por encima y más allá de la amabilidad cultural. Rebeca debe actuar como si estuviera trabajando duro, haciendo muchos viajes al manantial para obtener agua para los camellos sedientos.</w:t>
      </w:r>
    </w:p>
    <w:p>
      <w:pPr/>
      <w:r>
        <w:rPr>
          <w:lang w:val="es_ES" w:bidi="es_ES"/>
        </w:rPr>
      </w:r>
      <w:r>
        <w:rPr>
          <w:lang w:val="es_ES" w:bidi="es_ES"/>
        </w:rPr>
        <w:t>Mientras Rebeca les daba el agua a los camellos, el siervo la observaba y se preguntaba: "¿es esta a la que Dios ha elegido?" Cuando terminó de darles agua a los camellos, el siervo le dio un anillo de oro para su nariz y 2 pulseras de oro para muñecas o brazos. Recuerden, estos eran muy valiosos. No hay duda de que Rebeca estaba agradablemente sorprendida con tan bonitos regalos. El siervo entonces preguntó: "¿De quién eres hija? ¿Tu padre tendría un lugar para que pasemos la noche?"</w:t>
      </w:r>
    </w:p>
    <w:p>
      <w:pPr/>
      <w:r>
        <w:rPr>
          <w:lang w:val="es_ES" w:bidi="es_ES"/>
        </w:rPr>
      </w:r>
      <w:r>
        <w:rPr>
          <w:lang w:val="es_ES" w:bidi="es_ES"/>
        </w:rPr>
        <w:t>Rebeca respondió: "Mi padre es Betuel y mis abuelos son Nacor y Milca. Sí, tenemos paja y comida para sus animales, y mucho espacio para los invitados". ¡Cuando el siervo escuchó estos nombres, los nombres de la familia de su amo Abraham, se inclinó en oración y adoró a Dios! Recuerden que el siervo estaba en una posición humilde, de rodillas con las manos levantadas al cielo. El siervo oró: "Oh SEÑOR Dios, Yahvé, de mi amo Abraham. Yahvé le ha mostrado amor infalible a mi amo Abraham. ¡Me has llevado directamente a los parientes de mi amo!"</w:t>
      </w:r>
    </w:p>
    <w:p>
      <w:pPr/>
      <w:r>
        <w:rPr>
          <w:lang w:val="es_ES" w:bidi="es_ES"/>
        </w:rPr>
      </w:r>
      <w:r>
        <w:rPr>
          <w:lang w:val="es_ES" w:bidi="es_ES"/>
        </w:rPr>
        <w:t>Rebeca corrió a casa para decirle a su familia todo lo que sucedió. Recuerden, Rebeca está en toda prisa para mostrar sus nuevas joyas a su familia y hablarles sobre los visitantes.</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cuatro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El siervo de Abraham</w:t>
      </w:r>
    </w:p>
    <w:p>
      <w:pPr>
        <w:pStyle w:val="ListBullet"/>
        <w:spacing w:line="240" w:lineRule="auto"/>
        <w:ind w:left="720"/>
      </w:pPr>
      <w:r>
        <w:rPr>
          <w:lang w:val="es_ES" w:bidi="es_ES"/>
        </w:rPr>
      </w:r>
      <w:r>
        <w:rPr>
          <w:lang w:val="es_ES" w:bidi="es_ES"/>
        </w:rPr>
        <w:t>Rebeca</w:t>
      </w:r>
    </w:p>
    <w:p>
      <w:pPr>
        <w:pStyle w:val="ListBullet"/>
        <w:spacing w:line="240" w:lineRule="auto"/>
        <w:ind w:left="720"/>
      </w:pPr>
      <w:r>
        <w:rPr>
          <w:lang w:val="es_ES" w:bidi="es_ES"/>
        </w:rPr>
      </w:r>
      <w:r>
        <w:rPr>
          <w:lang w:val="es_ES" w:bidi="es_ES"/>
        </w:rPr>
        <w:t>Los otros siervos</w:t>
      </w:r>
    </w:p>
    <w:p>
      <w:pPr>
        <w:pStyle w:val="ListBullet"/>
        <w:spacing w:line="240" w:lineRule="auto"/>
        <w:ind w:left="720"/>
      </w:pPr>
      <w:r>
        <w:rPr>
          <w:lang w:val="es_ES" w:bidi="es_ES"/>
        </w:rPr>
      </w:r>
      <w:r>
        <w:rPr>
          <w:lang w:val="es_ES" w:bidi="es_ES"/>
        </w:rPr>
        <w:t>Camellos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preste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Abraham envió a su siervo más confiable a la tierra natal de Abraham para encontrar a Isaac una esposa. El siervo incluso tomó un juramento solemne. Está acompañado de otros siervos para ayudar con los camellos y regalos para la mujer y su familia. Cuando el siervo llegó fuera de la ciudad, hizo que los camellos se arrodillaran para descansar al lado del manantial y pozo. Hagan que los participantes actúen como los camellos; deben ponerse de rodillas para arrodillarse. Era de noche. Era el momento en que las jóvenes mujeres del pueblo vendrían a obtener agua. El siervo comenzó a orar a Dios. Le pidió a Dios que le mostrara al siervo la mujer que Dios eligió para Isaac. Le pidió a Dios que ella le ofreciera al siervo un trago de agua y luego le ofreciera darles agua a todos los camellos también.</w:t>
      </w:r>
    </w:p>
    <w:p>
      <w:pPr/>
      <w:r>
        <w:rPr>
          <w:lang w:val="es_ES" w:bidi="es_ES"/>
        </w:rPr>
      </w:r>
      <w:r>
        <w:rPr>
          <w:lang w:val="es_ES" w:bidi="es_ES"/>
        </w:rPr>
        <w:t>Detengan la acción: "Siervo, ¿cómo te sientes?" Es posible que escuches cosas como: "Cansado". Ese fue un largo viaje", y "Preocupado, oh, Dios realmente me mostrará a esta mujer para Isaac?" y "Confiado. Sé que el Dios de mi amo Abraham me mostrará a esta mujer", y "Pensativo. Isaac necesita una buena esposa, pero esos son muchos camellos sedientos". "Otros siervos, ¿cómo se sienten?" "Cansados, ese fue un viaje largo", y "Felices, me alegro de que no nos hayan robado y el Dios de Abraham nos haya protegido", y "Preocupados. ¿Cuánto tiempo tomará encontrar a esta esposa para Isaac?" Reanuden la actuación.</w:t>
      </w:r>
    </w:p>
    <w:p>
      <w:pPr/>
      <w:r>
        <w:rPr>
          <w:lang w:val="es_ES" w:bidi="es_ES"/>
        </w:rPr>
      </w:r>
      <w:r>
        <w:rPr>
          <w:lang w:val="es_ES" w:bidi="es_ES"/>
        </w:rPr>
        <w:t>Antes de que terminara su oración, una hermosa joven vino al pozo llevando su jarra de agua en su hombro. Era Rebeca. Ella bajó al manantial y obtuvo un poco de agua. El siervo corrió hacia ella y le pidió educadamente un poco de agua. Ella dijo: "Sí, mi señor, ten agua. También le daré agua a sus camellos". Rebeca se ocupó y comenzó a dar agua a 10 camellos.</w:t>
      </w:r>
    </w:p>
    <w:p>
      <w:pPr/>
      <w:r>
        <w:rPr>
          <w:lang w:val="es_ES" w:bidi="es_ES"/>
        </w:rPr>
      </w:r>
      <w:r>
        <w:rPr>
          <w:lang w:val="es_ES" w:bidi="es_ES"/>
        </w:rPr>
        <w:t>Detengan la acción: "Siervo, ¿cómo te sientes?" Es posible que escuchen cosas como: "Curioso". Miren a esta joven bonita. ¿Es ella la indicada?" y "Feliz. ¿Dios ya ha respondido a esta oración?" y "Confiado, pero sé que debo ser paciente. El Dios de mi amo Abraham me mostrará a la mujer para Isaac". "Y Rebeca, ¿cómo te sientes?" "Bien. Es hora de obtener agua para mi familia y los animales", y "Curiosa, oh, mira, hay extranjeros con muchos camellos en el pozo. ¿De dónde vendrán? ¿A dónde van?" "Otros siervos, ¿cómo se sienten?" "Curiosos". El siervo ora mucho", y "Felices. Miren, aquí viene una joven bonita", y "Felices, contentos de que esta joven les esté dando a los camellos el agua y no tenemos que hacerlo". Reanuden la actuación.</w:t>
      </w:r>
    </w:p>
    <w:p>
      <w:pPr/>
      <w:r>
        <w:rPr>
          <w:lang w:val="es_ES" w:bidi="es_ES"/>
        </w:rPr>
      </w:r>
      <w:r>
        <w:rPr>
          <w:lang w:val="es_ES" w:bidi="es_ES"/>
        </w:rPr>
        <w:t>Mientras Rebeca les daba el agua a los camellos, el siervo la observaba y se preguntaba: "¿es esta a la que Dios ha elegido?" Cuando terminó de darles agua a los camellos, el siervo le dio un anillo de oro para la nariz y 2 pulseras de oro para muñecas o brazos. Recuerden, estos eran muy valiosos. El siervo entonces preguntó: "¿De quién eres hija? ¿Su padre tendría un lugar para que pasáramos la noche?"</w:t>
      </w:r>
    </w:p>
    <w:p>
      <w:pPr/>
      <w:r>
        <w:rPr>
          <w:lang w:val="es_ES" w:bidi="es_ES"/>
        </w:rPr>
      </w:r>
      <w:r>
        <w:rPr>
          <w:lang w:val="es_ES" w:bidi="es_ES"/>
        </w:rPr>
        <w:t>Detengan la actuación. "Siervo, ¿cómo te sientes?" Es posible que escuchen cosas como: "Feliz". Hija bien hecho por hacer este trabajo duro y ser educada", y "Pensativo. ¿Dios ya ha respondido a esta oración?" y "Contento, de darle a esta joven estos bonitos regalos del anillo y pulseras", y "Esperanzado. ¿Quién es su padre?" "Y Rebeca, ¿cómo te sientes?" "¡Guau! ¡Qué hermosos regalos por darles agua a estos camellos!" y "Curiosa. ¿Qué significan realmente estos bonitos regalos?" "Cautelosa. Debo tener cuidado con estos hombres". "Otros siervos, ¿cómo se sienten?" "Felices, contentos de que esta joven le esté dando a los camellos el agua y nosotros no tenemos que hacerlo". Reanuden la actuación.</w:t>
      </w:r>
    </w:p>
    <w:p>
      <w:pPr/>
      <w:r>
        <w:rPr>
          <w:lang w:val="es_ES" w:bidi="es_ES"/>
        </w:rPr>
      </w:r>
      <w:r>
        <w:rPr>
          <w:lang w:val="es_ES" w:bidi="es_ES"/>
        </w:rPr>
        <w:t>Rebeca respondió: "Mi padre es Betuel y mis abuelos son Nacor y Milca. Sí, tenemos paja y comida para sus animales, y mucho espacio para los invitados". ¡Cuando el siervo escuchó estos nombres, los nombres de la familia de su amo Abraham, se inclinó en oración y adoró a Dios! El siervo oró: "Oh Señor Dios de mi amo Abraham. El Señor le ha mostrado amor infalible a mi amo Abraham. ¡Me has llevado directamente a los parientes de mi amo!" Rebeca corrió a casa para decirle a su familia todo lo que sucedió.</w:t>
      </w:r>
    </w:p>
    <w:p>
      <w:pPr/>
      <w:r>
        <w:rPr>
          <w:lang w:val="es_ES" w:bidi="es_ES"/>
        </w:rPr>
      </w:r>
      <w:r>
        <w:rPr>
          <w:lang w:val="es_ES" w:bidi="es_ES"/>
        </w:rPr>
        <w:t>Detengan la actuación. "Siervo, ¿cómo te sientes?" Es posible que escuchen cosas como: "Feliz". Alabado sea Dios, Él me ha llevado a la familia de Abraham", y "Pensativo. Yahvé ha respondido exactamente a mis peticiones", y "Pensativo. Ahora debo prepararme para las conversaciones con su padre y familia". "Rebeca, ¿cómo te sientes?" "¡Feliz! No puedo esperar para mostrarle a mi madre y a mi familia estos regalos", "Emocionada. Debo apresurarme a ir a decirle a mi familia que se prepare para los invitados", "Curiosa. ¿El hombre alabó a Dios? ¿Qué está sucediendo?" "Y otros siervos, ¿cómo se sienten?" "Felices, esta joven es de la familia de nuestro amo Abraham".</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Vuelvan a contar las partes de la historia con los </w:t>
      </w:r>
      <w:r>
        <w:rPr>
          <w:b/>
          <w:lang w:val="es_ES" w:bidi="es_ES"/>
        </w:rPr>
        <w:t>conceptos clave</w:t>
      </w:r>
      <w:r>
        <w:rPr>
          <w:lang w:val="es_ES" w:bidi="es_ES"/>
        </w:rPr>
        <w:t xml:space="preserve"> en negrita. Expliquen cada concepto clave en el contexto.</w:t>
      </w:r>
    </w:p>
    <w:p>
      <w:pPr/>
      <w:r>
        <w:rPr>
          <w:lang w:val="es_ES" w:bidi="es_ES"/>
        </w:rPr>
      </w:r>
      <w:r>
        <w:rPr>
          <w:lang w:val="es_ES" w:bidi="es_ES"/>
        </w:rPr>
        <w:t>Abraham le pidió a su siervo más confiable que encontrara una esposa para el hijo de Abraham, Isaac. Le dijo al siervo que regresara a la tierra natal de Abraham y encontrara a una joven de la familia de Abraham. Abraham no permitió que Isaac fuera en este viaje. No quería que Isaac se casara con una mujer adoradora de ídolos de allí en Canaán donde vivían. Abraham creyó a Dios que los descendientes de Abraham recibirían la tierra que Dios había prometido.</w:t>
      </w:r>
    </w:p>
    <w:p>
      <w:pPr/>
      <w:r>
        <w:rPr>
          <w:lang w:val="es_ES" w:bidi="es_ES"/>
        </w:rPr>
      </w:r>
      <w:r>
        <w:rPr>
          <w:lang w:val="es_ES" w:bidi="es_ES"/>
        </w:rPr>
        <w:t xml:space="preserve">El siervo dejó a Abraham y llegó al pozo fuera de la ciudad donde vivían los parientes de Abraham. El siervo </w:t>
      </w:r>
      <w:r>
        <w:rPr>
          <w:b/>
          <w:lang w:val="es_ES" w:bidi="es_ES"/>
        </w:rPr>
        <w:t>oró</w:t>
      </w:r>
      <w:r>
        <w:rPr>
          <w:lang w:val="es_ES" w:bidi="es_ES"/>
        </w:rPr>
        <w:t xml:space="preserve"> al </w:t>
      </w:r>
      <w:r>
        <w:rPr>
          <w:b/>
          <w:lang w:val="es_ES" w:bidi="es_ES"/>
        </w:rPr>
        <w:t>Señor Dios, Yahvé</w:t>
      </w:r>
      <w:r>
        <w:rPr>
          <w:lang w:val="es_ES" w:bidi="es_ES"/>
        </w:rPr>
        <w:t xml:space="preserve">: "orar" y "oración" se pueden encontrar en el Glosario Principal, </w:t>
      </w:r>
      <w:r>
        <w:rPr>
          <w:b/>
          <w:lang w:val="es_ES" w:bidi="es_ES"/>
        </w:rPr>
        <w:t>Señor Dios Yahvé</w:t>
      </w:r>
      <w:r>
        <w:rPr>
          <w:lang w:val="es_ES" w:bidi="es_ES"/>
        </w:rPr>
        <w:t xml:space="preserve"> se puede encontrar en el Glosario Principal, que la mujer elegida de Dios le ofrecería al siervo un trago de agua y luego se ofrecería a dar agua a los camellos que el siervo llevó con él.</w:t>
      </w:r>
    </w:p>
    <w:p>
      <w:pPr/>
      <w:r>
        <w:rPr>
          <w:lang w:val="es_ES" w:bidi="es_ES"/>
        </w:rPr>
      </w:r>
      <w:r>
        <w:rPr>
          <w:lang w:val="es_ES" w:bidi="es_ES"/>
        </w:rPr>
        <w:t xml:space="preserve">Antes de que el siervo terminara de orar, vio a </w:t>
      </w:r>
      <w:r>
        <w:rPr>
          <w:b/>
          <w:lang w:val="es_ES" w:bidi="es_ES"/>
        </w:rPr>
        <w:t>Rebeca</w:t>
      </w:r>
      <w:r>
        <w:rPr>
          <w:lang w:val="es_ES" w:bidi="es_ES"/>
        </w:rPr>
        <w:t xml:space="preserve"> llegando al pozo con una jarra, una jarra hecha de arcilla que contenía agua, y llevó agua a los animales y de regreso a la ciudad sobre su hombro. Rebeca era la hija de Betuel, el hijo del hermano de Abraham, Nacor y Milca. Ella era nieta de Nacor y Milca. Rebeca era hermosa. Ella tenía la edad suficiente para estar casada y tener hijos, pero todavía era virgen. Ella no había tenido sexo con ningún hombre. Ella bajó al manantial y salió nuevamente con agua. El manantial estaba cerca del pozo y proporcionaba agua accesible sin tener que sacar el agua de la profundidad del pozo.</w:t>
      </w:r>
    </w:p>
    <w:p>
      <w:pPr/>
      <w:r>
        <w:rPr>
          <w:lang w:val="es_ES" w:bidi="es_ES"/>
        </w:rPr>
      </w:r>
      <w:r>
        <w:rPr>
          <w:lang w:val="es_ES" w:bidi="es_ES"/>
        </w:rPr>
        <w:t xml:space="preserve">Cuando regresó, el siervo de Abraham corrió hacia ella y le pidió un </w:t>
      </w:r>
      <w:r>
        <w:rPr>
          <w:b/>
          <w:lang w:val="es_ES" w:bidi="es_ES"/>
        </w:rPr>
        <w:t>pequeño</w:t>
      </w:r>
      <w:r>
        <w:rPr>
          <w:lang w:val="es_ES" w:bidi="es_ES"/>
        </w:rPr>
        <w:t xml:space="preserve"> trago de agua. Ella dijo: "Sí, mi Señor, toma un trago". </w:t>
      </w:r>
      <w:r>
        <w:rPr>
          <w:b/>
          <w:lang w:val="es_ES" w:bidi="es_ES"/>
        </w:rPr>
        <w:t>Señor</w:t>
      </w:r>
      <w:r>
        <w:rPr>
          <w:lang w:val="es_ES" w:bidi="es_ES"/>
        </w:rPr>
        <w:t xml:space="preserve"> se puede encontrar en el glosario principal. Ella bajó la jarra y le dio agua para beber. Rebeca dijo: "También sacaré agua para sus camellos, hasta que tengan suficiente para beber". Ella vació su jarra en el abrevadero del animal. Un abrevadero es un recipiente largo y estrecho, como una caja de piedra. Se usa para mantener agua o comida para los animales. Darles agua a estos camellos era mucho trabajo adicional.</w:t>
      </w:r>
    </w:p>
    <w:p>
      <w:pPr/>
      <w:r>
        <w:rPr>
          <w:lang w:val="es_ES" w:bidi="es_ES"/>
        </w:rPr>
      </w:r>
      <w:r>
        <w:rPr>
          <w:lang w:val="es_ES" w:bidi="es_ES"/>
        </w:rPr>
        <w:t xml:space="preserve">Mientras Rebeca trabajaba para dar agua a todos los camellos, el siervo la observaba de cerca. Estaba estudiando a la joven mujer para determinar si esta era la mujer que Dios había elegido para Isaac. No la estaba mirando de una manera sexual. Cuando los camellos terminaron de beber, el siervo le dio a Rebeca un anillo de nariz que pesaba 1/2 </w:t>
      </w:r>
      <w:r>
        <w:rPr>
          <w:b/>
          <w:lang w:val="es_ES" w:bidi="es_ES"/>
        </w:rPr>
        <w:t>séquel</w:t>
      </w:r>
      <w:r>
        <w:rPr>
          <w:lang w:val="es_ES" w:bidi="es_ES"/>
        </w:rPr>
        <w:t>, o 6 gramos, de oro y 2 grandes pulseras de oro para su muñeca, cada uno pesaba diez séqueles, 120 gramos, de oro. Estos eran regalos valiosos.</w:t>
      </w:r>
    </w:p>
    <w:p>
      <w:pPr/>
      <w:r>
        <w:rPr>
          <w:lang w:val="es_ES" w:bidi="es_ES"/>
        </w:rPr>
      </w:r>
      <w:r>
        <w:rPr>
          <w:lang w:val="es_ES" w:bidi="es_ES"/>
        </w:rPr>
        <w:t xml:space="preserve">Entonces el siervo de Abraham preguntó: "Por favor, </w:t>
      </w:r>
      <w:r>
        <w:rPr>
          <w:b/>
          <w:lang w:val="es_ES" w:bidi="es_ES"/>
        </w:rPr>
        <w:t>dime</w:t>
      </w:r>
      <w:r>
        <w:rPr>
          <w:lang w:val="es_ES" w:bidi="es_ES"/>
        </w:rPr>
        <w:t>, ¿de quién eres hija? ¿Tu padre tendría espacio para darnos alojamiento por la noche? Rebeca respondió: "Soy la hija de Betuel, el hijo de Milca y Nacor". Nacor era el hermano de Abraham. Betuel era el sobrino de Abraham.</w:t>
      </w:r>
    </w:p>
    <w:p>
      <w:pPr/>
      <w:r>
        <w:rPr>
          <w:lang w:val="es_ES" w:bidi="es_ES"/>
        </w:rPr>
      </w:r>
      <w:r>
        <w:rPr>
          <w:lang w:val="es_ES" w:bidi="es_ES"/>
        </w:rPr>
        <w:t xml:space="preserve">Rebeca dijo: "Tenemos mucha paja y comida para los camellos, así como espacio para que los invitados se alojen". El siervo entonces se inclinó y </w:t>
      </w:r>
      <w:r>
        <w:rPr>
          <w:b/>
          <w:lang w:val="es_ES" w:bidi="es_ES"/>
        </w:rPr>
        <w:t>adoró</w:t>
      </w:r>
      <w:r>
        <w:rPr>
          <w:lang w:val="es_ES" w:bidi="es_ES"/>
        </w:rPr>
        <w:t xml:space="preserve"> al </w:t>
      </w:r>
      <w:r>
        <w:rPr>
          <w:b/>
          <w:lang w:val="es_ES" w:bidi="es_ES"/>
        </w:rPr>
        <w:t>Señor</w:t>
      </w:r>
      <w:r>
        <w:rPr>
          <w:lang w:val="es_ES" w:bidi="es_ES"/>
        </w:rPr>
        <w:t xml:space="preserve">. </w:t>
      </w:r>
      <w:r>
        <w:rPr>
          <w:b/>
          <w:lang w:val="es_ES" w:bidi="es_ES"/>
        </w:rPr>
        <w:t>Inclinarse</w:t>
      </w:r>
      <w:r>
        <w:rPr>
          <w:lang w:val="es_ES" w:bidi="es_ES"/>
        </w:rPr>
        <w:t xml:space="preserve"> mostraba humildad. </w:t>
      </w:r>
      <w:r>
        <w:rPr>
          <w:b/>
          <w:lang w:val="es_ES" w:bidi="es_ES"/>
        </w:rPr>
        <w:t>Adorar</w:t>
      </w:r>
      <w:r>
        <w:rPr>
          <w:lang w:val="es_ES" w:bidi="es_ES"/>
        </w:rPr>
        <w:t>se puede encontrar en el Glosario Principal. "Alabado sea el Señor Dios Yahvé". Señor Dios, Yahvé se puede encontrar en el Glosario Principal. "El Dios de mi amo, Abraham. Yahvé ha mostrado amor infalible y fidelidad a mi amo. Él me ha llevado directamente a los parientes de mi amo". Dios respondió a la oración del siervo perfectamente. Rebeca corrió a casa para decirle a su familia lo que había sucedido.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24:29–49</w:t>
      </w:r>
      <w:r>
        <w:rPr>
          <w:lang w:val="es_ES" w:bidi="es_ES"/>
        </w:rPr>
      </w:r>
    </w:p>
    <w:p>
      <w:pPr>
        <w:pStyle w:val="Heading3"/>
      </w:pPr>
      <w:r>
        <w:rPr>
          <w:lang w:val="es_ES" w:bidi="es_ES"/>
        </w:rPr>
        <w:t>Escuchar con el corazón</w:t>
      </w:r>
    </w:p>
    <w:p>
      <w:pPr/>
      <w:r>
        <w:rPr>
          <w:lang w:val="es_ES" w:bidi="es_ES"/>
        </w:rPr>
      </w:r>
      <w:r>
        <w:rPr>
          <w:lang w:val="es_ES" w:bidi="es_ES"/>
        </w:rPr>
        <w:t>Escuchen Génesis 24:29–49 y guárdenlo en su corazón.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Abraham envió a su siervo más confiable de regreso a la tierra natal de Abraham para encontrar una esposa para Isaac entre sus parientes. A la llegada al pozo fuera de la ciudad, el siervo oró a Dios para que dirigiera al siervo a la joven mujer que Dios había elegido para Isaac. Rebeca, la sobrina de Abraham, vino al pozo y le ofreció al siervo agua para beber y darles agua a sus camellos. Esta era una respuesta directa a la oración del siervo. La narrativa histórica continúa. Gran parte de esta sección se repite de Génesis 24:1–28. Esto construye interés y drama. Rebeca corrió de regreso a su casa para decirle a su madre y a su familia sobre el siervo de Abraham.</w:t>
      </w:r>
    </w:p>
    <w:p>
      <w:pPr/>
      <w:r>
        <w:rPr>
          <w:lang w:val="es_ES" w:bidi="es_ES"/>
        </w:rPr>
      </w:r>
      <w:r>
        <w:rPr>
          <w:lang w:val="es_ES" w:bidi="es_ES"/>
        </w:rPr>
        <w:t xml:space="preserve">El versículo 29 comienza con una palabra de transición como "ahora", que significa que está sucediendo un cambio importante. El hermano de Rebeca, Labán, es introducido. Usen una manera natural para introducir un nuevo personaje. Como Rebeca, </w:t>
      </w:r>
      <w:r>
        <w:rPr>
          <w:b/>
          <w:lang w:val="es_ES" w:bidi="es_ES"/>
        </w:rPr>
        <w:t>el regresó</w:t>
      </w:r>
      <w:r>
        <w:rPr>
          <w:lang w:val="es_ES" w:bidi="es_ES"/>
        </w:rPr>
        <w:t xml:space="preserve"> para encontrarse con el siervo. Puede ser más claro reordenar el texto en el orden de los eventos a medida que sucedieron. La codicia de Labán se ve aquí y nuevamente en el futuro con Jacob. La familia probablemente ha tenido muy poca noticia de Abraham desde que dejó Harán. Labán vio los regalos caros de Rebeca, el anillo de la nariz de oro y las pulseras de oro, y corrió al encuentro del hombre. Labán, el hermano, se menciona como el que actúa como anfitrión en lugar de Betuel, el padre de Rebeca. Labán emitió la invitación al siervo para que viniera a quedarse en su casa. Betuel se menciona más tarde en la historia durante las negociaciones. Betuel puede haber sido anciano o no podía físicamente recibir a estos invitados y le entregó la responsabilidad diaria a Labán.</w:t>
      </w:r>
    </w:p>
    <w:p>
      <w:pPr/>
      <w:r>
        <w:rPr>
          <w:lang w:val="es_ES" w:bidi="es_ES"/>
        </w:rPr>
      </w:r>
      <w:r>
        <w:rPr>
          <w:lang w:val="es_ES" w:bidi="es_ES"/>
        </w:rPr>
        <w:t>Labán invitó al siervo a venir a su casa. El saludo "ustedes que son bendecidos por el Señor" era una manera de saludar a un visitante rico. Labán es específico para decir "Yahvé", el nombre del pacto personal de Dios, en lugar del nombre general de Dios, "Elohim". Las riquezas se veían como una señal de bendición de Dios. "¿Por qué estás aquí afuera?" Esta es una pregunta que no espera una respuesta. Si esto no es natural en el idioma, entonces puede ser reformulado para hacer una declaración.</w:t>
      </w:r>
    </w:p>
    <w:p>
      <w:pPr/>
      <w:r>
        <w:rPr>
          <w:lang w:val="es_ES" w:bidi="es_ES"/>
        </w:rPr>
      </w:r>
      <w:r>
        <w:rPr>
          <w:lang w:val="es_ES" w:bidi="es_ES"/>
        </w:rPr>
        <w:t>Labán invitó al siervo de afuera hacia su hogar. Labán preparó un lugar para el siervo y los camellos. Es más probable que los siervos de Labán hicieran los preparativos para los invitados y los animales. El siervo vino al complejo del hogar y atendió a las necesidades básicas de los camellos primero. Les dio comida y paja para dormir y agua en un área exterior para animales. Labán también le dio al siervo y a los hombres con él "agua para sus pies". Era una costumbre de hospitalidad ofrecer agua para lavarse la suciedad de los pies de sus viajes a través de caminos secos y polvorientos usando solo sandalias en los pies.</w:t>
      </w:r>
    </w:p>
    <w:p>
      <w:pPr/>
      <w:r>
        <w:rPr>
          <w:lang w:val="es_ES" w:bidi="es_ES"/>
        </w:rPr>
      </w:r>
      <w:r>
        <w:rPr>
          <w:lang w:val="es_ES" w:bidi="es_ES"/>
        </w:rPr>
        <w:t>Pasen algún tiempo conversando sobre las siguientes preguntas:</w:t>
      </w:r>
    </w:p>
    <w:p>
      <w:pPr/>
      <w:r>
        <w:rPr>
          <w:lang w:val="es_ES" w:bidi="es_ES"/>
        </w:rPr>
      </w:r>
      <w:r>
        <w:rPr>
          <w:lang w:val="es_ES" w:bidi="es_ES"/>
        </w:rPr>
        <w:t>Se les servía comida a todos los hombres. El siervo dijo que no comería hasta que conversaran sobre el negocio que llevó al siervo allí. Labán estuvo de acuerdo.</w:t>
      </w:r>
    </w:p>
    <w:p>
      <w:pPr/>
      <w:r>
        <w:rPr>
          <w:lang w:val="es_ES" w:bidi="es_ES"/>
        </w:rPr>
      </w:r>
      <w:r>
        <w:rPr>
          <w:lang w:val="es_ES" w:bidi="es_ES"/>
        </w:rPr>
        <w:t>El siervo explicó cómo el Señor lo guió a Rebeca. Comenzaron las negociaciones de matrimonio. El siervo explicó cómo Dios había bendecido a Abraham de todas las maneras. El siervo explicó cómo Dios bendijo a Abraham financieramente. Abraham es ahora grande, o un hombre rico. "Rebaños" incluyen tanto cabras como ovejas; "manadas" se refieren al ganado. La bendición también incluía camellos, asnos, siervos y siervas. Abraham también estaba bendecido con un hijo con su anciana esposa Sara.</w:t>
      </w:r>
    </w:p>
    <w:p>
      <w:pPr/>
      <w:r>
        <w:rPr>
          <w:lang w:val="es_ES" w:bidi="es_ES"/>
        </w:rPr>
      </w:r>
      <w:r>
        <w:rPr>
          <w:lang w:val="es_ES" w:bidi="es_ES"/>
        </w:rPr>
        <w:t>Deténganse y conversen sobre la mejor manera de listar estas bendiciones en su cultura. ¿Debe cambiarse el orden?</w:t>
      </w:r>
    </w:p>
    <w:p>
      <w:pPr/>
      <w:r>
        <w:rPr>
          <w:lang w:val="es_ES" w:bidi="es_ES"/>
        </w:rPr>
      </w:r>
      <w:r>
        <w:rPr>
          <w:lang w:val="es_ES" w:bidi="es_ES"/>
        </w:rPr>
        <w:t xml:space="preserve">Muestren imágenes de los animales: </w:t>
      </w:r>
      <w:r>
        <w:rPr>
          <w:b/>
          <w:lang w:val="es_ES" w:bidi="es_ES"/>
        </w:rPr>
        <w:t>oveja</w:t>
      </w:r>
      <w:r>
        <w:rPr>
          <w:lang w:val="es_ES" w:bidi="es_ES"/>
        </w:rPr>
        <w:t xml:space="preserve">, </w:t>
      </w:r>
      <w:r>
        <w:rPr>
          <w:b/>
          <w:lang w:val="es_ES" w:bidi="es_ES"/>
        </w:rPr>
        <w:t>cabra</w:t>
      </w:r>
      <w:r>
        <w:rPr>
          <w:lang w:val="es_ES" w:bidi="es_ES"/>
        </w:rPr>
        <w:t xml:space="preserve">, </w:t>
      </w:r>
      <w:r>
        <w:rPr>
          <w:b/>
          <w:lang w:val="es_ES" w:bidi="es_ES"/>
        </w:rPr>
        <w:t>asno</w:t>
      </w:r>
      <w:r>
        <w:rPr>
          <w:lang w:val="es_ES" w:bidi="es_ES"/>
        </w:rPr>
        <w:t xml:space="preserve">, </w:t>
      </w:r>
      <w:r>
        <w:rPr>
          <w:b/>
          <w:lang w:val="es_ES" w:bidi="es_ES"/>
        </w:rPr>
        <w:t>camello</w:t>
      </w:r>
      <w:r>
        <w:rPr>
          <w:lang w:val="es_ES" w:bidi="es_ES"/>
        </w:rPr>
        <w:t>.</w:t>
      </w:r>
    </w:p>
    <w:p>
      <w:pPr/>
      <w:r>
        <w:rPr>
          <w:lang w:val="es_ES" w:bidi="es_ES"/>
        </w:rPr>
      </w:r>
      <w:r>
        <w:rPr>
          <w:lang w:val="es_ES" w:bidi="es_ES"/>
        </w:rPr>
        <w:t>El siervo entonces le vuelve a contar a Labán la historia de su viaje para encontrar a Isaac una esposa. La redacción es muy similar a la primera conversación entre el siervo y Rebeca. Una diferencia notable es: "El Señor ante quien yo camino". Anteriormente, cuando el Señor se le apareció a Abraham, dijo: "Camina ante mí y sé irreprochable". "Camina ante mí" significa "Vive en acuerdo con mi voluntad", "Haz lo que te pido", "Obedéceme". "Su ángel" es nuevamente el ángel de Dios, como se mencionó anteriormente en la historia. No es un ángel de servicio.</w:t>
      </w:r>
    </w:p>
    <w:p>
      <w:pPr/>
      <w:r>
        <w:rPr>
          <w:lang w:val="es_ES" w:bidi="es_ES"/>
        </w:rPr>
      </w:r>
      <w:r>
        <w:rPr>
          <w:lang w:val="es_ES" w:bidi="es_ES"/>
        </w:rPr>
        <w:t>El siervo comenzó a decirle a Labán sobre lo que sucedió ese día en el pozo. La redacción es muy similar a la anterior. Usen las mismas palabras que usaron para traducir en esos versículos como manantial, jarra. "Orar en mi corazón" nos dice que el siervo oró a Dios en silencio en el pozo.</w:t>
      </w:r>
    </w:p>
    <w:p>
      <w:pPr/>
      <w:r>
        <w:rPr>
          <w:lang w:val="es_ES" w:bidi="es_ES"/>
        </w:rPr>
      </w:r>
      <w:r>
        <w:rPr>
          <w:lang w:val="es_ES" w:bidi="es_ES"/>
        </w:rPr>
        <w:t>Mientras el siervo le vuelve a contar la historia a Labán, no mencionó que Rebeca lo llamaba, "señor" o sobre su pregunta sobre un lugar para quedarse por la noche.</w:t>
      </w:r>
    </w:p>
    <w:p>
      <w:pPr/>
      <w:r>
        <w:rPr>
          <w:lang w:val="es_ES" w:bidi="es_ES"/>
        </w:rPr>
      </w:r>
      <w:r>
        <w:rPr>
          <w:lang w:val="es_ES" w:bidi="es_ES"/>
        </w:rPr>
        <w:t>El siervo usó una palabra de transición, "ahora", para la petición formal del siervo a Labán y Betuel para el matrimonio entre Isaac y Rebeca. Betuel se menciona más tarde como presente más tarde en la historia. La práctica adecuada era preguntarles a los ancianos de la familia primero antes de pedir la opinión de la joven mujer. El siervo les pidió a los hombres el mismo amor infalible y bondad fiel que el Señor le mostró. El siervo concluyó la petición de matrimonio con un idioma hebreo: "Para que pueda volcarme a la mano derecha o a la izquierda". Esto significa darle al siervo una respuesta para que sepa qué hacer a continuación.</w:t>
      </w:r>
    </w:p>
    <w:p>
      <w:pPr/>
      <w:r>
        <w:rPr>
          <w:lang w:val="es_ES" w:bidi="es_ES"/>
        </w:rPr>
      </w:r>
      <w:r>
        <w:rPr>
          <w:lang w:val="es_ES" w:bidi="es_ES"/>
        </w:rPr>
        <w:t>Deténganse y conversen: ¿Cómo están organizados los matrimonios en su cultura? ¿Se le pregunta a la mujer? ¿Los parientes hombres o mujeres administran las negociaciones? ¿Cómo se hace la decisión final? ¿Hay algunas expresiones idiomáticas interesantes en su idioma que estén relacionadas con las costumbres del matrimonio?</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Rebeca regresó al pueblo y le mostró a su familia y a su hermano Labán las joyas y les dijo sobre el hombre que se encontró en el pozo.</w:t>
      </w:r>
    </w:p>
    <w:p>
      <w:pPr/>
      <w:r>
        <w:rPr>
          <w:lang w:val="es_ES" w:bidi="es_ES"/>
        </w:rPr>
      </w:r>
      <w:r>
        <w:rPr>
          <w:b/>
          <w:lang w:val="es_ES" w:bidi="es_ES"/>
        </w:rPr>
        <w:t>Segunda escena:</w:t>
      </w:r>
      <w:r>
        <w:rPr>
          <w:lang w:val="es_ES" w:bidi="es_ES"/>
        </w:rPr>
        <w:t xml:space="preserve"> Labán corrió al pozo para saludar al extranjero e invitar al siervo y a su caravana, incluidos los camellos y los guías de camellos, a ir a su hogar.</w:t>
      </w:r>
    </w:p>
    <w:p>
      <w:pPr/>
      <w:r>
        <w:rPr>
          <w:lang w:val="es_ES" w:bidi="es_ES"/>
        </w:rPr>
      </w:r>
      <w:r>
        <w:rPr>
          <w:b/>
          <w:lang w:val="es_ES" w:bidi="es_ES"/>
        </w:rPr>
        <w:t>Tercera escena:</w:t>
      </w:r>
      <w:r>
        <w:rPr>
          <w:lang w:val="es_ES" w:bidi="es_ES"/>
        </w:rPr>
        <w:t xml:space="preserve"> El siervo y los guías de los camellos dejan a los animales situados por la noche con comida y paja para dormir.</w:t>
      </w:r>
    </w:p>
    <w:p>
      <w:pPr/>
      <w:r>
        <w:rPr>
          <w:lang w:val="es_ES" w:bidi="es_ES"/>
        </w:rPr>
      </w:r>
      <w:r>
        <w:rPr>
          <w:b/>
          <w:lang w:val="es_ES" w:bidi="es_ES"/>
        </w:rPr>
        <w:t>Cuarta escena:</w:t>
      </w:r>
      <w:r>
        <w:rPr>
          <w:lang w:val="es_ES" w:bidi="es_ES"/>
        </w:rPr>
        <w:t xml:space="preserve"> El siervo le cuenta a Labán y Betuel la serie de eventos que lo llevaron a su hogar. El siervo preguntó por la decisión de Labán y Betuel sobre el matrimonio propuesto de Isaac y Rebeca.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El siervo</w:t>
      </w:r>
    </w:p>
    <w:p>
      <w:pPr>
        <w:pStyle w:val="ListBullet"/>
        <w:spacing w:line="240" w:lineRule="auto"/>
        <w:ind w:left="720"/>
      </w:pPr>
      <w:r>
        <w:rPr>
          <w:lang w:val="es_ES" w:bidi="es_ES"/>
        </w:rPr>
      </w:r>
      <w:r>
        <w:rPr>
          <w:lang w:val="es_ES" w:bidi="es_ES"/>
        </w:rPr>
        <w:t>Labán</w:t>
      </w:r>
    </w:p>
    <w:p>
      <w:pPr>
        <w:pStyle w:val="ListBullet"/>
        <w:spacing w:line="240" w:lineRule="auto"/>
        <w:ind w:left="720"/>
      </w:pPr>
      <w:r>
        <w:rPr>
          <w:lang w:val="es_ES" w:bidi="es_ES"/>
        </w:rPr>
      </w:r>
      <w:r>
        <w:rPr>
          <w:lang w:val="es_ES" w:bidi="es_ES"/>
        </w:rPr>
        <w:t>Betuel</w:t>
      </w:r>
    </w:p>
    <w:p>
      <w:pPr>
        <w:pStyle w:val="ListBullet"/>
        <w:spacing w:line="240" w:lineRule="auto"/>
        <w:ind w:left="720"/>
      </w:pPr>
      <w:r>
        <w:rPr>
          <w:lang w:val="es_ES" w:bidi="es_ES"/>
        </w:rPr>
      </w:r>
      <w:r>
        <w:rPr>
          <w:lang w:val="es_ES" w:bidi="es_ES"/>
        </w:rPr>
        <w:t>Rebeca</w:t>
      </w:r>
    </w:p>
    <w:p>
      <w:pPr>
        <w:pStyle w:val="ListBullet"/>
        <w:spacing w:line="240" w:lineRule="auto"/>
        <w:ind w:left="720"/>
      </w:pPr>
      <w:r>
        <w:rPr>
          <w:lang w:val="es_ES" w:bidi="es_ES"/>
        </w:rPr>
      </w:r>
      <w:r>
        <w:rPr>
          <w:lang w:val="es_ES" w:bidi="es_ES"/>
        </w:rPr>
        <w:t>Guías de camellos/otros siervos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Abraham envió a su siervo más confiable de regreso a la tierra natal de Abraham para encontrar una esposa para el hijo de Abraham, Isaac. El siervo llegó a las afueras de la ciudad al pozo local. Allí se encontró con Rebeca, la sobrina de Abraham, y una potencial novia para Isaac. Después de que le dio agua al siervo y a sus camellos, el siervo la recompensó con un anillo de nariz de oro y 2 pulseras de oro.</w:t>
      </w:r>
    </w:p>
    <w:p>
      <w:pPr/>
      <w:r>
        <w:rPr>
          <w:lang w:val="es_ES" w:bidi="es_ES"/>
        </w:rPr>
      </w:r>
      <w:r>
        <w:rPr>
          <w:lang w:val="es_ES" w:bidi="es_ES"/>
        </w:rPr>
        <w:t>Rebeca corrió a casa para decirle a su familia todo lo que había sucedido. La familia y el hermano de Rebeca, Labán, escucharon su historia. Recuerden, Labán está en el centro de esta historia y en las historias futuras y parece estar motivado por el dinero. Cuando vio los regalos, Labán corrió al pozo de inmediato para invitar al siervo a su casa para quedarse. Vio al hombre y dijo: "¡Ven y quédate con nosotros, tú que eres bendecido por el SEÑOR! ¿Por qué estás de pie fuera de la ciudad, cuando tengo una habitación toda lista para ti, y un lugar para los camellos?"</w:t>
      </w:r>
    </w:p>
    <w:p>
      <w:pPr/>
      <w:r>
        <w:rPr>
          <w:lang w:val="es_ES" w:bidi="es_ES"/>
        </w:rPr>
      </w:r>
      <w:r>
        <w:rPr>
          <w:lang w:val="es_ES" w:bidi="es_ES"/>
        </w:rPr>
        <w:t>Entonces, el hombre fue a casa con Labán y proporcionó comida y un lugar para alojarse para los camellos y los camelleros. También les dio agua a los guías de camellos que vinieron con el siervo para que se lavaran los pies. Luego se servió la comida. Recuerden que todas estas cosas eran acostumbradas para un buen anfitrión en esa cultura. Pero el siervo dijo: "No quiero comer hasta que les haya dicho por qué he venido". Labán, respondió: "Dinos". Recuerden que "nosotros" se refiere a él y Betuel, el padre de Rebeca.</w:t>
      </w:r>
    </w:p>
    <w:p>
      <w:pPr/>
      <w:r>
        <w:rPr>
          <w:lang w:val="es_ES" w:bidi="es_ES"/>
        </w:rPr>
      </w:r>
      <w:r>
        <w:rPr>
          <w:lang w:val="es_ES" w:bidi="es_ES"/>
        </w:rPr>
        <w:t>El siervo explicó: "El SEÑOR ha bendecido grandemente a mi amo, Abraham. Él se ha convertido en un hombre rico. El SEÑOR le ha dado rebaños de ovejas y cabras, manadas de ganado, mucha plata y oro, asnos, y siervos de hombres y mujeres". Recuerden pensar en la mejor manera de ordenar esta lista de pertenencias para su cultura.</w:t>
      </w:r>
    </w:p>
    <w:p>
      <w:pPr/>
      <w:r>
        <w:rPr>
          <w:lang w:val="es_ES" w:bidi="es_ES"/>
        </w:rPr>
      </w:r>
      <w:r>
        <w:rPr>
          <w:lang w:val="es_ES" w:bidi="es_ES"/>
        </w:rPr>
        <w:t>El siervo le cuenta su conversación con Abraham a la familia. El siervo explicó las condiciones del juramento y cómo podía ser liberado de él. "Mi amo dijo: 'El SEÑOR, en cuya presencia he vivido, enviará a su ángel contigo y hará que tu misión sea exitosa'". Recuerden, este no es un ángel de servicio, sino una manifestación o una exhibición del propio Dios. "Sí, debes encontrar una esposa para mi hijo de entre mi pueblo, la familia de mi padre".</w:t>
      </w:r>
    </w:p>
    <w:p>
      <w:pPr/>
      <w:r>
        <w:rPr>
          <w:lang w:val="es_ES" w:bidi="es_ES"/>
        </w:rPr>
      </w:r>
      <w:r>
        <w:rPr>
          <w:lang w:val="es_ES" w:bidi="es_ES"/>
        </w:rPr>
        <w:t>Recuerden, ese diálogo estaba en el pasado regresando en la casa de Abraham. Ahora la conversación cambia a los eventos del día. Recuerden que el siervo repite casi cada palabra como en los pasajes anteriores.</w:t>
      </w:r>
    </w:p>
    <w:p>
      <w:pPr/>
      <w:r>
        <w:rPr>
          <w:lang w:val="es_ES" w:bidi="es_ES"/>
        </w:rPr>
      </w:r>
      <w:r>
        <w:rPr>
          <w:lang w:val="es_ES" w:bidi="es_ES"/>
        </w:rPr>
        <w:t>Recuerden, la historia cambia ligeramente aquí con el siervo "poniendo" las joyas a Rebeca y no dice que preguntó sobre un lugar para quedarse la noche. "Entonces puse el anillo en su nariz y las pulseras en sus brazos, e incliné mi cabeza y le agradecí al SEÑOR. Alabé al Señor, el Dios de mi amo Abraham, porque me llevó directamente a la sobrina de mi amo para que fuera la esposa de su hijo".</w:t>
      </w:r>
    </w:p>
    <w:p>
      <w:pPr/>
      <w:r>
        <w:rPr>
          <w:lang w:val="es_ES" w:bidi="es_ES"/>
        </w:rPr>
      </w:r>
      <w:r>
        <w:rPr>
          <w:lang w:val="es_ES" w:bidi="es_ES"/>
        </w:rPr>
        <w:t>Hablándoles a Labán y Betuel: "Por favor, díganme, ¿me mostrarán o no amor infalible y fidelidad a mi amo? Por favor, díganme sí o no, para que sepa qué hacer a continuación".</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cuatro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El siervo</w:t>
      </w:r>
    </w:p>
    <w:p>
      <w:pPr>
        <w:pStyle w:val="ListBullet"/>
        <w:spacing w:line="240" w:lineRule="auto"/>
        <w:ind w:left="720"/>
      </w:pPr>
      <w:r>
        <w:rPr>
          <w:lang w:val="es_ES" w:bidi="es_ES"/>
        </w:rPr>
      </w:r>
      <w:r>
        <w:rPr>
          <w:lang w:val="es_ES" w:bidi="es_ES"/>
        </w:rPr>
        <w:t>Labán</w:t>
      </w:r>
    </w:p>
    <w:p>
      <w:pPr>
        <w:pStyle w:val="ListBullet"/>
        <w:spacing w:line="240" w:lineRule="auto"/>
        <w:ind w:left="720"/>
      </w:pPr>
      <w:r>
        <w:rPr>
          <w:lang w:val="es_ES" w:bidi="es_ES"/>
        </w:rPr>
      </w:r>
      <w:r>
        <w:rPr>
          <w:lang w:val="es_ES" w:bidi="es_ES"/>
        </w:rPr>
        <w:t>Betuel</w:t>
      </w:r>
    </w:p>
    <w:p>
      <w:pPr>
        <w:pStyle w:val="ListBullet"/>
        <w:spacing w:line="240" w:lineRule="auto"/>
        <w:ind w:left="720"/>
      </w:pPr>
      <w:r>
        <w:rPr>
          <w:lang w:val="es_ES" w:bidi="es_ES"/>
        </w:rPr>
      </w:r>
      <w:r>
        <w:rPr>
          <w:lang w:val="es_ES" w:bidi="es_ES"/>
        </w:rPr>
        <w:t>Rebeca</w:t>
      </w:r>
    </w:p>
    <w:p>
      <w:pPr>
        <w:pStyle w:val="ListBullet"/>
        <w:spacing w:line="240" w:lineRule="auto"/>
        <w:ind w:left="720"/>
      </w:pPr>
      <w:r>
        <w:rPr>
          <w:lang w:val="es_ES" w:bidi="es_ES"/>
        </w:rPr>
      </w:r>
      <w:r>
        <w:rPr>
          <w:lang w:val="es_ES" w:bidi="es_ES"/>
        </w:rPr>
        <w:t>Guías de camellos/otros siervos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deténganse en ciertos puntos.</w:t>
      </w:r>
    </w:p>
    <w:p>
      <w:pPr/>
      <w:r>
        <w:rPr>
          <w:lang w:val="es_ES" w:bidi="es_ES"/>
        </w:rPr>
      </w:r>
      <w:r>
        <w:rPr>
          <w:lang w:val="es_ES" w:bidi="es_ES"/>
        </w:rPr>
        <w:t>Detengan la actuación. Abraham envió a su siervo más confiable de regreso a la tierra natal de Abraham para encontrar una esposa para el hijo de Abraham, Isaac. El siervo llegó a las afueras de la ciudad al pozo local. Allí se encontró con Rebeca, la sobrina de Abraham y una novia potencial para Isaac. Después de que le dio agua al siervo y a sus camellos, el siervo la recompensó con un anillo de nariz de oro y 2 pulseras de oro.</w:t>
      </w:r>
    </w:p>
    <w:p>
      <w:pPr/>
      <w:r>
        <w:rPr>
          <w:lang w:val="es_ES" w:bidi="es_ES"/>
        </w:rPr>
      </w:r>
      <w:r>
        <w:rPr>
          <w:lang w:val="es_ES" w:bidi="es_ES"/>
        </w:rPr>
        <w:t>Rebeca corrió a casa para decirle a su familia todo lo que había sucedido. La familia y el hermano de Rebeca, Labán, escucharon su historia. Cuando vio los regalos, Labán corrió al pozo de inmediato para invitar al siervo a su casa para quedarse. Vio al hombre y dijo: "¡Ven y quédate con nosotros, tú que eres bendecido por el SEÑOR! ¿Por qué estás de pie fuera de la ciudad, cuando tengo una habitación toda lista para ti, y un lugar para los camellos?"</w:t>
      </w:r>
    </w:p>
    <w:p>
      <w:pPr/>
      <w:r>
        <w:rPr>
          <w:lang w:val="es_ES" w:bidi="es_ES"/>
        </w:rPr>
      </w:r>
      <w:r>
        <w:rPr>
          <w:lang w:val="es_ES" w:bidi="es_ES"/>
        </w:rPr>
        <w:t>Detengan la actuación. Pregúntenle al actor que interpreta a Rebeca: "¿Cómo te sientes?" Es posible que escuchen cosas como "¡Emocionada! ¡Guau, hermosas joyas!" y "Curiosa, ¿por qué este hombre era tan generoso?" y "Con prisa para mostrar a mi madre y hablarle a la familia sobre el visitante de la casa de Abraham". Pregúntenle al actor que interpreta a Labán: "¿Cómo te sientes?" Pueden escuchar cosas como, "Sorprendido. ¿Dónde obtuvo Rebeca esas joyas de oro?" "¡Feliz! Este hombre es rico y da regalos caros", y "Nervioso. Estaré a cargo de preparar todo para mi padre. Espero hacerlo bien". Reanuden la actuación.</w:t>
      </w:r>
    </w:p>
    <w:p>
      <w:pPr/>
      <w:r>
        <w:rPr>
          <w:lang w:val="es_ES" w:bidi="es_ES"/>
        </w:rPr>
      </w:r>
      <w:r>
        <w:rPr>
          <w:lang w:val="es_ES" w:bidi="es_ES"/>
        </w:rPr>
        <w:t>Entonces, el hombre fue a casa con Labán, y Labán descargó los camellos, les dio paja para dormir y comida. También les dio agua a los guías de camellos que vinieron con el siervo para que se lavaran los pies. Luego, se sirvió la comida. Pero el siervo dijo: "No quiero comer hasta que les haya dicho por qué he venido". Labán, respondió: "Dinos".</w:t>
      </w:r>
    </w:p>
    <w:p>
      <w:pPr/>
      <w:r>
        <w:rPr>
          <w:lang w:val="es_ES" w:bidi="es_ES"/>
        </w:rPr>
      </w:r>
      <w:r>
        <w:rPr>
          <w:lang w:val="es_ES" w:bidi="es_ES"/>
        </w:rPr>
        <w:t>Detengan la acción: Pregúntenle al actor que interpreta al siervo: "¿Cómo te sientes?" Es posible que escuchen cosas como: "Feliz". El hermano de Rebeca ha venido a saludarme e invitarme a su hogar", "Agradecido, Dios respondió a mis oraciones de inmediato". Pregúntenle al actor que interpreta a Labán: "¿Cómo te sientes?" "Cansado, ser anfitrión es un trabajo duro!" y "Feliz, esperando la conversación". Reanuden la actuación.</w:t>
      </w:r>
    </w:p>
    <w:p>
      <w:pPr/>
      <w:r>
        <w:rPr>
          <w:lang w:val="es_ES" w:bidi="es_ES"/>
        </w:rPr>
      </w:r>
      <w:r>
        <w:rPr>
          <w:lang w:val="es_ES" w:bidi="es_ES"/>
        </w:rPr>
        <w:t>El siervo explicó: el SEÑOR ha bendecido grandemente a mi amo, Abraham. Él se ha convertido en un hombre rico. El SEÑOR le ha dado rebaños de ovejas y cabras, manadas de ganado, mucha plata y oro, asnos y siervos de hombres y mujeres. Sara, la esposa de mi amo Abraham, era muy anciana cuando dio a luz al hijo de mi amo, Isaac, y mi amo le ha dado todo lo que posee. Mi amo me hizo tomar un juramento. Dijo: "No permitas que mi hijo se case con una de estas mujeres Cananeas locales. Ve a la casa de mi padre, a mis parientes y encuentra una esposa allí para mi hijo". Pero le dije a mi amo: "¿Qué pasa si no puedo encontrar a una joven que esté dispuesta a regresar conmigo?" Mi amo dijo: "El SEÑOR, en cuya presencia he vivido, enviará a su ángel contigo y hará que tu misión sea exitosa. Sí, debes encontrar una esposa para mi hijo de entre mi pueblo, la familia de mi padre. Entonces habrás cumplido tu juramento. Pero si vas a mis parientes y se niegan a dejarla ir contigo, estarás libre de mi juramento".</w:t>
      </w:r>
    </w:p>
    <w:p>
      <w:pPr/>
      <w:r>
        <w:rPr>
          <w:lang w:val="es_ES" w:bidi="es_ES"/>
        </w:rPr>
      </w:r>
      <w:r>
        <w:rPr>
          <w:lang w:val="es_ES" w:bidi="es_ES"/>
        </w:rPr>
        <w:t>Detengan la actuación. Pregúntenle al actor que interpreta al siervo: "¿Cómo te sientes?" Es posible que escuchen cosas como "Pensativo. Debo explicar completamente lo que me ha traído aquí", y "Emocionado. Miren cómo Dios ha bendecido a mi amo". Pregúntenle al actor que interpreta a Labán: "¿Cómo te sientes?" "Emocionado. ¡Mi tío Abraham es rico!" y "Sentimientos mezclados, estoy feliz por Rebeca, pero extrañaré a mi hermana. Ella irá muy lejos". Pregúntenle al actor que interpreta a Rebeca: "¿Cómo te sientes?" "Curiosa". ¿Por qué este extraño está aquí hoy?" y "Contenta. ¡Guau!, estoy realmente contenta de haber tratado a este hombre con respeto dándole agua y agua a sus camellos", "Satisfecha. No entendí por qué el propio joven no vino". Reanuden la actuación.</w:t>
      </w:r>
    </w:p>
    <w:p>
      <w:pPr/>
      <w:r>
        <w:rPr>
          <w:lang w:val="es_ES" w:bidi="es_ES"/>
        </w:rPr>
      </w:r>
      <w:r>
        <w:rPr>
          <w:lang w:val="es_ES" w:bidi="es_ES"/>
        </w:rPr>
        <w:t>Hoy, vine al manantial justo fuera de la ciudad, comencé a orar "SEÑOR, Dios de mi amo Abraham, por favor haz que mi viaje sea exitoso. Estoy de pie junto a este manantial, esperaré a que una joven mujer salga para obtener agua, y diré: "Por favor, dame agua de tu jarra para beber". Entonces déjame que me diga: "Bebe esta agua y obtendré agua para tus camellos". Si dice esto, sabré que el SEÑOR la ha elegido para el hijo de mi amo".</w:t>
      </w:r>
    </w:p>
    <w:p>
      <w:pPr/>
      <w:r>
        <w:rPr>
          <w:lang w:val="es_ES" w:bidi="es_ES"/>
        </w:rPr>
      </w:r>
      <w:r>
        <w:rPr>
          <w:lang w:val="es_ES" w:bidi="es_ES"/>
        </w:rPr>
        <w:t>Detengan la actuación. Pregúntenle al actor que interpreta al siervo: "¿Cómo te sientes?" Es posible que escuchen cosas como: "Cauteloso. Debo explicar cuidadosamente los eventos de hoy", y "Feliz. El Señor ha organizado todo esto". Pregúntenle al actor que interpreta a Labán: "¿Cómo te sientes?" "Interesado. Quiero escuchar de este hombre lo que sucedió", y "Cauteloso. ¿Cuánto dinero obtendremos en este trato? Ella es hermosa y trabaja duro". Pregúntenle al actor que interpreta a Rebeca: "¿Cómo te sientes?" "Tímida. Toda esta conversación es sobre mí", y "Feliz, pero triste. Sé que tengo que casarme con alguien por lo que es bueno que sea rico, pero triste de dejar a mi familia y vivir tan lejos". Reanuden la actuación.</w:t>
      </w:r>
    </w:p>
    <w:p>
      <w:pPr/>
      <w:r>
        <w:rPr>
          <w:lang w:val="es_ES" w:bidi="es_ES"/>
        </w:rPr>
      </w:r>
      <w:r>
        <w:rPr>
          <w:lang w:val="es_ES" w:bidi="es_ES"/>
        </w:rPr>
        <w:t>Antes de que terminara mi oración silenciosa, Rebeca salió de la ciudad con su jarra de agua en su hombro. Ella bajó al manantial y obtuvo agua. Le dije: "Por favor, dame un trago". Ella bajó rápidamente su jarra de su hombro y dijo: "Bebe esto. También obtendré agua para tus camellos". Entonces, bebí, y ella también les dio agua a mis camellos. Cuando le pregunté: "¿Quién es tu padre?" ella respondió: "Mi padre es Betuel, hijo de Milca y Nacor". Entonces puse el anillo en su nariz y las pulseras en sus brazos, e incliné mi cabeza y le agradecí al SEÑOR. Alabé al Señor, el Dios de mi amo Abraham, porque me llevó directamente a la sobrina de mi amo para que fuera la esposa de su hijo.</w:t>
      </w:r>
    </w:p>
    <w:p>
      <w:pPr/>
      <w:r>
        <w:rPr>
          <w:lang w:val="es_ES" w:bidi="es_ES"/>
        </w:rPr>
      </w:r>
      <w:r>
        <w:rPr>
          <w:lang w:val="es_ES" w:bidi="es_ES"/>
        </w:rPr>
        <w:t>Detengan la actuación. Pregúntenle al actor que interpreta al siervo: "¿Cómo te sientes?" Es posible que escuchen cosas como: "Agradecido. El SEÑOR me ha llevado a esta joven, parece que mientras le pedí". y "Preocupado. ¿Está disponible? ¿Cooperará esta familia?" Pregúntenle al actor que interpreta a Labán: "¿Cómo te sientes?" "Feliz. Mi hermana hizo bien respetando al hombre". E "Interesado. Mi tío Abraham finalmente ha enviado noticias". Pregúntenle al actor que interpreta a Rebeca: "¿Cómo te sientes?" "Avergonzada. ¡Toda esta conversación sobre mí!" "Todo esto es muy interesante la aparición del extranjero". Y "Contenta. ¡Guau!, estoy realmente contenta de haber tratado a este hombre con respeto dándole agua y agua a sus camellos". Reanuden la actuación.</w:t>
      </w:r>
    </w:p>
    <w:p>
      <w:pPr/>
      <w:r>
        <w:rPr>
          <w:lang w:val="es_ES" w:bidi="es_ES"/>
        </w:rPr>
      </w:r>
      <w:r>
        <w:rPr>
          <w:lang w:val="es_ES" w:bidi="es_ES"/>
        </w:rPr>
        <w:t>Hablándoles a Labán y Betuel: "Por favor, diganme, ¿mostrarán o no amor infalible y fidelidad a mi amo? Por favor, diganme sí o no, y sabré qué hacer a continuación".</w:t>
      </w:r>
    </w:p>
    <w:p>
      <w:pPr/>
      <w:r>
        <w:rPr>
          <w:lang w:val="es_ES" w:bidi="es_ES"/>
        </w:rPr>
      </w:r>
      <w:r>
        <w:rPr>
          <w:lang w:val="es_ES" w:bidi="es_ES"/>
        </w:rPr>
        <w:t>Pregúntenle al actor que interpreta al siervo: "¿Cómo te sientes?" Es posible que escuchen cosas como "Ansioso. He presentado toda la historia. ¿Qué será su respuesta?" y "Confiado. ¿Por qué alguien rechazaría esta propuesta guiada por Dios y su bendición?" Pregúntenle al actor que interpreta a Labán: "¿Cómo te sientes?" "Pesado. Esta es una gran decisión". Y "Me alegro de que mi padre esté aquí también para ayudar con esta decisión". "Codicioso. ¿Cuánto obtendré?" Pregúntenle al actor que interpreta a Rebeca: "¿Cómo te sientes?" "Nerviosa. ¿Qué dirán mi padre y hermano? Este es mi futuro del que están hablando ". "¡Emocionada, me casaré con un hombre rico!" Pregúntenle al actor que interpreta a Betuel: "¿Cómo te sientes?" Puede que escuchen cosas como, "Triste. Sabía que este día vendría para mi niña pequeña", y "Feliz, esta es una oferta generosa de la familia de mi hermano Abraham", y "Asombrado. Abram se fue hace años. Ahora es rico, con un hijo con su esposa Sarai". Impresionado, Abram está determinado a seguir a Dios y quedarse en esa tierra que Dios le prometió".</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El siervo se encontró con Rebeca, la sobrina de Abraham, y una potencial novia para Isaac junto al pozo. Ella le dio a él y a sus camellos agua para beber. El siervo le dio un aro de oro para la nariz y 2 pulseras de oro. Hay mucha repetición en esta sección de Génesis 24:1–28. Esto construye drama en la historia.</w:t>
      </w:r>
    </w:p>
    <w:p>
      <w:pPr/>
      <w:r>
        <w:rPr>
          <w:lang w:val="es_ES" w:bidi="es_ES"/>
        </w:rPr>
      </w:r>
      <w:r>
        <w:rPr>
          <w:lang w:val="es_ES" w:bidi="es_ES"/>
        </w:rPr>
        <w:t xml:space="preserve">Ahora, Rebeca tenía un hermano, Labán. El escuchó su historia. Cuando vio los regalos, Labán corrió al pozo de inmediato para invitar al siervo a su casa para quedarse. Parece que Labán había tomado la responsabilidad diaria de su padre, Betuel. Vio al hombre y dijo: "¡Ven y quédate con nosotros, </w:t>
      </w:r>
      <w:r>
        <w:rPr>
          <w:b/>
          <w:lang w:val="es_ES" w:bidi="es_ES"/>
        </w:rPr>
        <w:t>tú que eres bendecido por el SEÑOR</w:t>
      </w:r>
      <w:r>
        <w:rPr>
          <w:lang w:val="es_ES" w:bidi="es_ES"/>
        </w:rPr>
        <w:t xml:space="preserve">!" Se piensa que esta era una manera de saludar a un visitante rico. Aquí "bendito" significa "ayudar, hacerle el bien, favorecer". También hay un sentido de bienestar general y/o prosperidad material. </w:t>
      </w:r>
      <w:r>
        <w:rPr>
          <w:b/>
          <w:lang w:val="es_ES" w:bidi="es_ES"/>
        </w:rPr>
        <w:t>Bendecir</w:t>
      </w:r>
      <w:r>
        <w:rPr>
          <w:lang w:val="es_ES" w:bidi="es_ES"/>
        </w:rPr>
        <w:t xml:space="preserve"> se encuentra en el Glosario Principal. Traduzcan bendecir de la misma manera que lo han hecho antes.</w:t>
      </w:r>
    </w:p>
    <w:p>
      <w:pPr/>
      <w:r>
        <w:rPr>
          <w:lang w:val="es_ES" w:bidi="es_ES"/>
        </w:rPr>
      </w:r>
      <w:r>
        <w:rPr>
          <w:lang w:val="es_ES" w:bidi="es_ES"/>
        </w:rPr>
        <w:t xml:space="preserve">El nombre para Dios usado en este pasaje es </w:t>
      </w:r>
      <w:r>
        <w:rPr>
          <w:b/>
          <w:lang w:val="es_ES" w:bidi="es_ES"/>
        </w:rPr>
        <w:t>Yahvé</w:t>
      </w:r>
      <w:r>
        <w:rPr>
          <w:lang w:val="es_ES" w:bidi="es_ES"/>
        </w:rPr>
        <w:t xml:space="preserve">. </w:t>
      </w:r>
      <w:r>
        <w:rPr>
          <w:b/>
          <w:lang w:val="es_ES" w:bidi="es_ES"/>
        </w:rPr>
        <w:t>Yahvé</w:t>
      </w:r>
      <w:r>
        <w:rPr>
          <w:lang w:val="es_ES" w:bidi="es_ES"/>
        </w:rPr>
        <w:t xml:space="preserve"> se encuentra en el Glosario Principal.</w:t>
      </w:r>
    </w:p>
    <w:p>
      <w:pPr/>
      <w:r>
        <w:rPr>
          <w:lang w:val="es_ES" w:bidi="es_ES"/>
        </w:rPr>
      </w:r>
      <w:r>
        <w:rPr>
          <w:lang w:val="es_ES" w:bidi="es_ES"/>
        </w:rPr>
        <w:t>Los visitantes van a la casa de Labán y se establecen allí.</w:t>
      </w:r>
    </w:p>
    <w:p>
      <w:pPr/>
      <w:r>
        <w:rPr>
          <w:lang w:val="es_ES" w:bidi="es_ES"/>
        </w:rPr>
      </w:r>
      <w:r>
        <w:rPr>
          <w:lang w:val="es_ES" w:bidi="es_ES"/>
        </w:rPr>
        <w:t xml:space="preserve">El siervo explicó: el SEÑOR </w:t>
      </w:r>
      <w:r>
        <w:rPr>
          <w:b/>
          <w:lang w:val="es_ES" w:bidi="es_ES"/>
        </w:rPr>
        <w:t>Yahvé,</w:t>
      </w:r>
      <w:r>
        <w:rPr>
          <w:lang w:val="es_ES" w:bidi="es_ES"/>
        </w:rPr>
        <w:t xml:space="preserve"> el nombre propio del Dios de Israel, ha bendecido grandemente a mi amo, Abraham. Él se ha convertido en un hombre rico.</w:t>
      </w:r>
    </w:p>
    <w:p>
      <w:pPr/>
      <w:r>
        <w:rPr>
          <w:lang w:val="es_ES" w:bidi="es_ES"/>
        </w:rPr>
      </w:r>
      <w:r>
        <w:rPr>
          <w:lang w:val="es_ES" w:bidi="es_ES"/>
        </w:rPr>
        <w:t xml:space="preserve">Mi amo me hizo tomar un </w:t>
      </w:r>
      <w:r>
        <w:rPr>
          <w:b/>
          <w:lang w:val="es_ES" w:bidi="es_ES"/>
        </w:rPr>
        <w:t>juramento</w:t>
      </w:r>
      <w:r>
        <w:rPr>
          <w:lang w:val="es_ES" w:bidi="es_ES"/>
        </w:rPr>
        <w:t xml:space="preserve">. Un juramento se le añade a una promesa para que la gente sepa que debe cumplir su acuerdo y que no puede cambiarse. La persona que hace el juramento pide a Dios que la castigue si no cumple su promesa. Juramento se puede encontrar en el Glosario </w:t>
      </w:r>
      <w:r>
        <w:rPr>
          <w:b/>
          <w:lang w:val="es_ES" w:bidi="es_ES"/>
        </w:rPr>
        <w:t>Principal</w:t>
      </w:r>
      <w:r>
        <w:rPr>
          <w:lang w:val="es_ES" w:bidi="es_ES"/>
        </w:rPr>
        <w:t>.</w:t>
      </w:r>
    </w:p>
    <w:p>
      <w:pPr/>
      <w:r>
        <w:rPr>
          <w:lang w:val="es_ES" w:bidi="es_ES"/>
        </w:rPr>
      </w:r>
      <w:r>
        <w:rPr>
          <w:lang w:val="es_ES" w:bidi="es_ES"/>
        </w:rPr>
        <w:t xml:space="preserve">El siervo repite gran parte del diálogo de más arriba en el capítulo. Esto enfatiza que es importante. Dijo: "No permitas que mi hijo se case con una de estas mujeres cananeas locales". Abraham tomó en serio la promesa de Dios de que sus descendientes un día poseerían esa tierra que Dios había prometido. "Ve a la casa de mi padre, a mis parientes y encuentra una esposa allí para mi hijo". Pero le dije a mi amo: "¿Qué pasa si no puedo encontrar a una joven que esté dispuesta a regresar conmigo?" Mi amo dijo: "El SEÑOR, en cuya presencia he vivido, enviará a su </w:t>
      </w:r>
      <w:r>
        <w:rPr>
          <w:b/>
          <w:lang w:val="es_ES" w:bidi="es_ES"/>
        </w:rPr>
        <w:t>ángel</w:t>
      </w:r>
      <w:r>
        <w:rPr>
          <w:lang w:val="es_ES" w:bidi="es_ES"/>
        </w:rPr>
        <w:t xml:space="preserve"> contigo y hará que su misión sea exitosa. Sí, debes encontrar una esposa para mi hijo entre mi pueblo, la familia de mi padre. Esto significa la familia o clan más grande del pueblo de Abraham. Traduzcan ángel de la misma manera que lo han hecho antes. </w:t>
      </w:r>
      <w:r>
        <w:rPr>
          <w:b/>
          <w:lang w:val="es_ES" w:bidi="es_ES"/>
        </w:rPr>
        <w:t>Ángel</w:t>
      </w:r>
      <w:r>
        <w:rPr>
          <w:lang w:val="es_ES" w:bidi="es_ES"/>
        </w:rPr>
        <w:t xml:space="preserve"> se encuentra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ayudarles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24:50–61</w:t>
      </w:r>
      <w:r>
        <w:rPr>
          <w:lang w:val="es_ES" w:bidi="es_ES"/>
        </w:rPr>
      </w:r>
    </w:p>
    <w:p>
      <w:pPr>
        <w:pStyle w:val="Heading3"/>
      </w:pPr>
      <w:r>
        <w:rPr>
          <w:lang w:val="es_ES" w:bidi="es_ES"/>
        </w:rPr>
        <w:t>Escuchar con el corazón</w:t>
      </w:r>
    </w:p>
    <w:p>
      <w:pPr/>
      <w:r>
        <w:rPr>
          <w:lang w:val="es_ES" w:bidi="es_ES"/>
        </w:rPr>
      </w:r>
      <w:r>
        <w:rPr>
          <w:lang w:val="es_ES" w:bidi="es_ES"/>
        </w:rPr>
        <w:t>Escuchen Génesis 24:50–61 y guárdenlo en su corazón.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El siervo de Abraham le dijo a Labán y Betuel una versión completa de los eventos de por qué vino a su casa. El SEÑOR, Yahvé, llevó al siervo a encontrarse con Rebeca, una esposa potencial para el hijo de Abraham, Isaac.</w:t>
      </w:r>
    </w:p>
    <w:p>
      <w:pPr/>
      <w:r>
        <w:rPr>
          <w:lang w:val="es_ES" w:bidi="es_ES"/>
        </w:rPr>
      </w:r>
      <w:r>
        <w:rPr>
          <w:lang w:val="es_ES" w:bidi="es_ES"/>
        </w:rPr>
        <w:t>Labán como el hermano mayor jugó un papel importante en organizar el matrimonio de Rebeca. No era inusual en esa cultura que el hermano mayor liderara las conversaciones en lugar del padre. Los hombres ancianos primero tenían que decidir si a la joven mujer se le permitiría aceptar la oferta de matrimonio. Ambos hombres estuvieron de acuerdo en que Yahvé hizo esta coincidencia matrimonial, por lo que no querían discutir ni hablar de ello de una buena manera o de mala manera. "Tómala y vete", no significa que deben irse de inmediato, ´más bien que los hombres le concedan su permiso a Rebeca para que se case con Isaac.</w:t>
      </w:r>
    </w:p>
    <w:p>
      <w:pPr/>
      <w:r>
        <w:rPr>
          <w:lang w:val="es_ES" w:bidi="es_ES"/>
        </w:rPr>
      </w:r>
      <w:r>
        <w:rPr>
          <w:lang w:val="es_ES" w:bidi="es_ES"/>
        </w:rPr>
        <w:t>El siervo no les agradece a los hombres, sino que nuevamente inclina su cabeza y se arrodilla para adorar y agradecer al SEÑOR. Esto es similar a su acción que se encuentra anteriormente en la historia. La historia se mueve a una nueva serie de eventos con palabras de transición como "y" o "entonces". El siervo sacó regalos. El siervo le dio más regalos a Rebeca. En su cultura, la familia del hombre debe proporcionar un precio de novia. La familia de la mujer proporcionó una dote. Estos regalos consistían no solo en joyas, sino también en otros artículos útiles para su hogar hechos de oro y plata. Los regalos que le dio a Labán y a su madre eran "caros" y significaban mostrar que Abraham cuidaría bien de Rebeca.</w:t>
      </w:r>
    </w:p>
    <w:p>
      <w:pPr/>
      <w:r>
        <w:rPr>
          <w:lang w:val="es_ES" w:bidi="es_ES"/>
        </w:rPr>
      </w:r>
      <w:r>
        <w:rPr>
          <w:lang w:val="es_ES" w:bidi="es_ES"/>
        </w:rPr>
        <w:t>Deténganse y conversen: ¿Quién organiza el matrimonio en su cultura? ¿Hay un precio de novia en su cultura? ¿De qué es responsable de pagar la familia de la mujer? ¿De qué es responsable la familia del hombre? ¿Cómo se decide esto? ¿Las familias involucradas intercambian regalos? ¿Qué tipo de regalos se les dan a la novia y el novio por sus familias?</w:t>
      </w:r>
    </w:p>
    <w:p>
      <w:pPr/>
      <w:r>
        <w:rPr>
          <w:lang w:val="es_ES" w:bidi="es_ES"/>
        </w:rPr>
      </w:r>
      <w:r>
        <w:rPr>
          <w:lang w:val="es_ES" w:bidi="es_ES"/>
        </w:rPr>
        <w:t xml:space="preserve">La historia cambia nuevamente con las palabras "y" o "entonces". Solo después de las conversaciones y el dar de los regalos, el siervo y todos los que llevan camellos comen la comida que les dan sus huéspedes. A la mañana siguiente, el siervo pidió permiso para regresar a Abraham e Isaac con Rebeca. Aunque era inusual que los hombres le pidieran la opinión de una mujer joven, los hombres le preguntaron a ella si estaba lista para ir </w:t>
      </w:r>
      <w:r>
        <w:rPr>
          <w:b/>
          <w:lang w:val="es_ES" w:bidi="es_ES"/>
        </w:rPr>
        <w:t>de inmediato</w:t>
      </w:r>
      <w:r>
        <w:rPr>
          <w:lang w:val="es_ES" w:bidi="es_ES"/>
        </w:rPr>
        <w:t>. Los hombres le preguntaron si estaba lista para ir y enviaron a su nodriza y siervos con ella para ayudar a proteger la seguridad de Rebeca. Los 10 días adicionales se habrían usado para asegurarse de que el arreglo fuera adecuado, y ella estaría a salvo para ir. Los hombres le preguntaron a Rebeca porque se requería un riesgo de su parte.</w:t>
      </w:r>
    </w:p>
    <w:p>
      <w:pPr/>
      <w:r>
        <w:rPr>
          <w:lang w:val="es_ES" w:bidi="es_ES"/>
        </w:rPr>
      </w:r>
      <w:r>
        <w:rPr>
          <w:lang w:val="es_ES" w:bidi="es_ES"/>
        </w:rPr>
        <w:t>La nodriza de la infancia de Rebeca la acompañó. En este contexto, nodriza significa la mujer sierva que ayudó a criarla desde la infancia. En una historia futura, se mencionará el nombre de la nodriza, Débora. La nodriza, Débora, sirvió como sierva personal. Ella era una sierva leal y la última conexión con la familia natal de Rebeca. Rebeca también tenía siervas que fueran con ella a su nueva vida y hogar mencionados más tarde en la historia.</w:t>
      </w:r>
    </w:p>
    <w:p>
      <w:pPr/>
      <w:r>
        <w:rPr>
          <w:lang w:val="es_ES" w:bidi="es_ES"/>
        </w:rPr>
      </w:r>
      <w:r>
        <w:rPr>
          <w:lang w:val="es_ES" w:bidi="es_ES"/>
        </w:rPr>
        <w:t>La familia envió a Rebeca y su nodriza con el siervo de regreso a Isaac y Abraham. Antes de que se fuera, la familia de Rebeca habló de bendiciones formales y poéticas sobre ella. Cuando un miembro de la familia bendice a otro miembro, se creía que la bendición tenía un gran poder. Pensaban que el Señor escuchó y cumplió su bendición. La palabra bendición aquí no es la bendición material y financiera. La primera bendición es la de poder dar a luz a muchos hijos que entonces tendrán hijos hasta que haya un "gran número" de descendientes. En su idioma, las palabras en su saludo hacían una rima y eran poéticos. Esto es como la bendición que Dios le dio a Adán y a Eva en el jardín para tener muchos descendientes.</w:t>
      </w:r>
    </w:p>
    <w:p>
      <w:pPr/>
      <w:r>
        <w:rPr>
          <w:lang w:val="es_ES" w:bidi="es_ES"/>
        </w:rPr>
      </w:r>
      <w:r>
        <w:rPr>
          <w:lang w:val="es_ES" w:bidi="es_ES"/>
        </w:rPr>
        <w:t>La segunda bendición verbal que la familia de Rebeca le dio era "que tu descendencia posea la puerta". Esto significaba que las generaciones futuras conquistarían las ciudades de sus enemigos. Era una bendición tener poder y victoria sobre sus enemigos.</w:t>
      </w:r>
    </w:p>
    <w:p>
      <w:pPr/>
      <w:r>
        <w:rPr>
          <w:lang w:val="es_ES" w:bidi="es_ES"/>
        </w:rPr>
      </w:r>
      <w:r>
        <w:rPr>
          <w:lang w:val="es_ES" w:bidi="es_ES"/>
        </w:rPr>
        <w:t>Conversen: ¿Su cultura da bendiciones verbales? ¿Cuándo ocurren estas bendiciones verbales? ¿Algunas bendiciones son más importantes que otras? ¿Por qué? ¿Cuáles son algunos ejemplos de bendiciones verbales? ¿Qué bendiciones verbales son importantes en su cultura? ¿Qué está involucrado en la ceremonia de partida de una mujer que deja la casa de su padre para ir a la casa de su esposo?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El siervo de Abraham le contó al hermano y padre de Rebeca cómo el siervo se encontró con ella. Esta reunión era una respuesta a la oración del siervo. El hermano y padre ven que esto es del Señor. No se objetan a la propuesta de matrimonio.</w:t>
      </w:r>
    </w:p>
    <w:p>
      <w:pPr/>
      <w:r>
        <w:rPr>
          <w:lang w:val="es_ES" w:bidi="es_ES"/>
        </w:rPr>
      </w:r>
      <w:r>
        <w:rPr>
          <w:b/>
          <w:lang w:val="es_ES" w:bidi="es_ES"/>
        </w:rPr>
        <w:t>Segunda escena:</w:t>
      </w:r>
      <w:r>
        <w:rPr>
          <w:lang w:val="es_ES" w:bidi="es_ES"/>
        </w:rPr>
        <w:t xml:space="preserve"> El siervo trae regalos para la novia y la familia. El siervo y los guías de camellos comen la comida proporcionada por la familia.</w:t>
      </w:r>
    </w:p>
    <w:p>
      <w:pPr/>
      <w:r>
        <w:rPr>
          <w:lang w:val="es_ES" w:bidi="es_ES"/>
        </w:rPr>
      </w:r>
      <w:r>
        <w:rPr>
          <w:b/>
          <w:lang w:val="es_ES" w:bidi="es_ES"/>
        </w:rPr>
        <w:t>Tercera escena:</w:t>
      </w:r>
      <w:r>
        <w:rPr>
          <w:lang w:val="es_ES" w:bidi="es_ES"/>
        </w:rPr>
        <w:t xml:space="preserve"> A la mañana siguiente, el siervo pide permiso para regresar a Isaac con Rebeca. Labán llama a Rebeca para preguntarle. Le preguntaron a Rebeca y ella aceptó ir de inmediato.</w:t>
      </w:r>
    </w:p>
    <w:p>
      <w:pPr/>
      <w:r>
        <w:rPr>
          <w:lang w:val="es_ES" w:bidi="es_ES"/>
        </w:rPr>
      </w:r>
      <w:r>
        <w:rPr>
          <w:b/>
          <w:lang w:val="es_ES" w:bidi="es_ES"/>
        </w:rPr>
        <w:t>Cuarta escena:</w:t>
      </w:r>
      <w:r>
        <w:rPr>
          <w:lang w:val="es_ES" w:bidi="es_ES"/>
        </w:rPr>
        <w:t xml:space="preserve"> El siervo y la caravana se van con Rebeca acompañado de sus siervos y es bendecida por su familia.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El siervo</w:t>
      </w:r>
    </w:p>
    <w:p>
      <w:pPr>
        <w:pStyle w:val="ListBullet"/>
        <w:spacing w:line="240" w:lineRule="auto"/>
        <w:ind w:left="720"/>
      </w:pPr>
      <w:r>
        <w:rPr>
          <w:lang w:val="es_ES" w:bidi="es_ES"/>
        </w:rPr>
      </w:r>
      <w:r>
        <w:rPr>
          <w:lang w:val="es_ES" w:bidi="es_ES"/>
        </w:rPr>
        <w:t>Labán</w:t>
      </w:r>
    </w:p>
    <w:p>
      <w:pPr>
        <w:pStyle w:val="ListBullet"/>
        <w:spacing w:line="240" w:lineRule="auto"/>
        <w:ind w:left="720"/>
      </w:pPr>
      <w:r>
        <w:rPr>
          <w:lang w:val="es_ES" w:bidi="es_ES"/>
        </w:rPr>
      </w:r>
      <w:r>
        <w:rPr>
          <w:lang w:val="es_ES" w:bidi="es_ES"/>
        </w:rPr>
        <w:t>Betuel</w:t>
      </w:r>
    </w:p>
    <w:p>
      <w:pPr>
        <w:pStyle w:val="ListBullet"/>
        <w:spacing w:line="240" w:lineRule="auto"/>
        <w:ind w:left="720"/>
      </w:pPr>
      <w:r>
        <w:rPr>
          <w:lang w:val="es_ES" w:bidi="es_ES"/>
        </w:rPr>
      </w:r>
      <w:r>
        <w:rPr>
          <w:lang w:val="es_ES" w:bidi="es_ES"/>
        </w:rPr>
        <w:t>La madre de Rebeca</w:t>
      </w:r>
    </w:p>
    <w:p>
      <w:pPr>
        <w:pStyle w:val="ListBullet"/>
        <w:spacing w:line="240" w:lineRule="auto"/>
        <w:ind w:left="720"/>
      </w:pPr>
      <w:r>
        <w:rPr>
          <w:lang w:val="es_ES" w:bidi="es_ES"/>
        </w:rPr>
      </w:r>
      <w:r>
        <w:rPr>
          <w:lang w:val="es_ES" w:bidi="es_ES"/>
        </w:rPr>
        <w:t>Rebeca</w:t>
      </w:r>
    </w:p>
    <w:p>
      <w:pPr>
        <w:pStyle w:val="ListBullet"/>
        <w:spacing w:line="240" w:lineRule="auto"/>
        <w:ind w:left="720"/>
      </w:pPr>
      <w:r>
        <w:rPr>
          <w:lang w:val="es_ES" w:bidi="es_ES"/>
        </w:rPr>
      </w:r>
      <w:r>
        <w:rPr>
          <w:lang w:val="es_ES" w:bidi="es_ES"/>
        </w:rPr>
        <w:t>Guías de camellos</w:t>
      </w:r>
    </w:p>
    <w:p>
      <w:pPr>
        <w:pStyle w:val="ListBullet"/>
        <w:spacing w:line="240" w:lineRule="auto"/>
        <w:ind w:left="720"/>
      </w:pPr>
      <w:r>
        <w:rPr>
          <w:lang w:val="es_ES" w:bidi="es_ES"/>
        </w:rPr>
      </w:r>
      <w:r>
        <w:rPr>
          <w:lang w:val="es_ES" w:bidi="es_ES"/>
        </w:rPr>
        <w:t>La nodriza de Rebeca</w:t>
      </w:r>
    </w:p>
    <w:p>
      <w:pPr>
        <w:pStyle w:val="ListBullet"/>
        <w:spacing w:line="240" w:lineRule="auto"/>
        <w:ind w:left="720"/>
      </w:pPr>
      <w:r>
        <w:rPr>
          <w:lang w:val="es_ES" w:bidi="es_ES"/>
        </w:rPr>
      </w:r>
      <w:r>
        <w:rPr>
          <w:lang w:val="es_ES" w:bidi="es_ES"/>
        </w:rPr>
        <w:t>Las siervas de Rebeca</w:t>
      </w:r>
    </w:p>
    <w:p>
      <w:pPr>
        <w:pStyle w:val="ListBullet"/>
        <w:spacing w:line="240" w:lineRule="auto"/>
        <w:ind w:left="720"/>
      </w:pPr>
      <w:r>
        <w:rPr>
          <w:lang w:val="es_ES" w:bidi="es_ES"/>
        </w:rPr>
      </w:r>
      <w:r>
        <w:rPr>
          <w:lang w:val="es_ES" w:bidi="es_ES"/>
        </w:rPr>
        <w:t>El hogar familiar</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El siervo de Abraham le dijo a Labán y Betuel toda la historia de cómo encontró a Rebeca. Labán y Betuel dijeron. "El Señor obviamente te ha traído aquí, por lo que no hay nada que podamos decir. Aquí está Rebeca". Recuerden, esta era una conversación educada y agradable. A los hombres visitantes se les ofreció comida para comer. "Aquí está" muestra que Rebeca estaba allí para la conversación de los hombres. Dijeron: "Tómala y ve. Sí, déjala ser la esposa del hijo de tu amo, como el Señor ha ordenado". Cuando el siervo escuchó su respuesta, se inclinó sobre el suelo y adoró al Señor. Recuerden, el siervo debe estar de sus rodillas inclinándose en una postura de humildad para adorar a Dios.</w:t>
      </w:r>
    </w:p>
    <w:p>
      <w:pPr/>
      <w:r>
        <w:rPr>
          <w:lang w:val="es_ES" w:bidi="es_ES"/>
        </w:rPr>
      </w:r>
      <w:r>
        <w:rPr>
          <w:lang w:val="es_ES" w:bidi="es_ES"/>
        </w:rPr>
        <w:t>El siervo sacó joyas de plata y oro y ropa y se las presentó a Rebeca. Recuerden tener objetos que están puestos por ahí (no hay necesidad de comprar nada) para representar los regalos. El siervo debe entregarle estos objetos a Rebeca, Labán y la madre. También le dio regalos caros a su hermano y madre.</w:t>
      </w:r>
    </w:p>
    <w:p>
      <w:pPr/>
      <w:r>
        <w:rPr>
          <w:lang w:val="es_ES" w:bidi="es_ES"/>
        </w:rPr>
      </w:r>
      <w:r>
        <w:rPr>
          <w:lang w:val="es_ES" w:bidi="es_ES"/>
        </w:rPr>
        <w:t>Entonces comieron su comida, y el siervo y los hombres con él se quedaron allí durante la noche. Recuerden, estos hombres sin duda estaban cansados y hambrientos de una comida casera.</w:t>
      </w:r>
    </w:p>
    <w:p>
      <w:pPr/>
      <w:r>
        <w:rPr>
          <w:lang w:val="es_ES" w:bidi="es_ES"/>
        </w:rPr>
      </w:r>
      <w:r>
        <w:rPr>
          <w:lang w:val="es_ES" w:bidi="es_ES"/>
        </w:rPr>
        <w:t>Temprano a la mañana siguiente, el siervo dijo: "Déjame regresar ahora a mi amo con tu Rebeca". Labán y la madre dijeron: "Queremos que Rebeca se quede con nosotros al menos diez días. Entonces puede ir". El siervo dijo: "No me retrases. El Señor ha hecho que mi misión sea exitosa; ahora envíame de regreso para que pueda regresar a mi amo". Recuerden, esta es una conversación amistosa que probablemente surgió por preocupación por la seguridad de Rebeca. Probablemente no la verían nuevamente. Labán y su madre dijeron: "Llamaremos a Rebeca y le preguntaremos lo que piensa". Recuerden que Rebeca no estaba presente para esta conversación. Rebeca aceptó ir con el siervo.</w:t>
      </w:r>
    </w:p>
    <w:p>
      <w:pPr/>
      <w:r>
        <w:rPr>
          <w:lang w:val="es_ES" w:bidi="es_ES"/>
        </w:rPr>
      </w:r>
      <w:r>
        <w:rPr>
          <w:lang w:val="es_ES" w:bidi="es_ES"/>
        </w:rPr>
        <w:t>La familia le dijo adiós a Rebeca y la envió lejos con el siervo de Abraham y sus hombres. Recuerden que había muchas emociones mezcladas, como felicidad e incluso cierta tristeza al decirle adiós a Rebeca y a los siervos. La mujer que había sido la nodriza de Rebeca fue con ella. Recuerden, la nodriza es una mujer mayor. La familia le dio a Rebeca su bendición especial mientras partía: Recuerden, esto no era algo casual. Se pensaba que tales bendiciones de la familia eran respondidas por Dios. "¡Nuestra hermana, que te conviertas en la madre de millones de descendientes! Que tus descendientes sean fuertes y conquisten las ciudades de sus enemigos".</w:t>
      </w:r>
    </w:p>
    <w:p>
      <w:pPr/>
      <w:r>
        <w:rPr>
          <w:lang w:val="es_ES" w:bidi="es_ES"/>
        </w:rPr>
      </w:r>
      <w:r>
        <w:rPr>
          <w:lang w:val="es_ES" w:bidi="es_ES"/>
        </w:rPr>
        <w:t>Entonces Rebeca y sus siervos montaron los camellos y siguieron al hombre. La familia le habló bendiciones a Rebeca para que tuviera muchos hijos y estos hijos fueran fuertes y derrotaran a los futuros enemigos. Rebeca y sus siervos se subieron a sus camellos. La familia debe saludar a todo el grupo que se va. El siervo de Abraham tomó a Rebeca, sus siervos y fue en su camino. Rebeca y las siervas deben saludar a la familia de Rebeca con la mano o despedirse como sea apropiado en su cultura.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 xml:space="preserve">En esta sesión, el equipo dramatizará la historia. </w:t>
      </w:r>
    </w:p>
    <w:p>
      <w:pPr/>
      <w:r>
        <w:rPr>
          <w:lang w:val="es_ES" w:bidi="es_ES"/>
        </w:rPr>
      </w:r>
      <w:r>
        <w:rPr>
          <w:lang w:val="es_ES" w:bidi="es_ES"/>
        </w:rPr>
        <w:t xml:space="preserve">Esta historia tiene cuatro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El siervo</w:t>
      </w:r>
    </w:p>
    <w:p>
      <w:pPr>
        <w:pStyle w:val="ListBullet"/>
        <w:spacing w:line="240" w:lineRule="auto"/>
        <w:ind w:left="720"/>
      </w:pPr>
      <w:r>
        <w:rPr>
          <w:lang w:val="es_ES" w:bidi="es_ES"/>
        </w:rPr>
      </w:r>
      <w:r>
        <w:rPr>
          <w:lang w:val="es_ES" w:bidi="es_ES"/>
        </w:rPr>
        <w:t>Labán</w:t>
      </w:r>
    </w:p>
    <w:p>
      <w:pPr>
        <w:pStyle w:val="ListBullet"/>
        <w:spacing w:line="240" w:lineRule="auto"/>
        <w:ind w:left="720"/>
      </w:pPr>
      <w:r>
        <w:rPr>
          <w:lang w:val="es_ES" w:bidi="es_ES"/>
        </w:rPr>
      </w:r>
      <w:r>
        <w:rPr>
          <w:lang w:val="es_ES" w:bidi="es_ES"/>
        </w:rPr>
        <w:t>Betuel</w:t>
      </w:r>
    </w:p>
    <w:p>
      <w:pPr>
        <w:pStyle w:val="ListBullet"/>
        <w:spacing w:line="240" w:lineRule="auto"/>
        <w:ind w:left="720"/>
      </w:pPr>
      <w:r>
        <w:rPr>
          <w:lang w:val="es_ES" w:bidi="es_ES"/>
        </w:rPr>
      </w:r>
      <w:r>
        <w:rPr>
          <w:lang w:val="es_ES" w:bidi="es_ES"/>
        </w:rPr>
        <w:t>La madre de Rebeca</w:t>
      </w:r>
    </w:p>
    <w:p>
      <w:pPr>
        <w:pStyle w:val="ListBullet"/>
        <w:spacing w:line="240" w:lineRule="auto"/>
        <w:ind w:left="720"/>
      </w:pPr>
      <w:r>
        <w:rPr>
          <w:lang w:val="es_ES" w:bidi="es_ES"/>
        </w:rPr>
      </w:r>
      <w:r>
        <w:rPr>
          <w:lang w:val="es_ES" w:bidi="es_ES"/>
        </w:rPr>
        <w:t>Rebeca</w:t>
      </w:r>
    </w:p>
    <w:p>
      <w:pPr>
        <w:pStyle w:val="ListBullet"/>
        <w:spacing w:line="240" w:lineRule="auto"/>
        <w:ind w:left="720"/>
      </w:pPr>
      <w:r>
        <w:rPr>
          <w:lang w:val="es_ES" w:bidi="es_ES"/>
        </w:rPr>
      </w:r>
      <w:r>
        <w:rPr>
          <w:lang w:val="es_ES" w:bidi="es_ES"/>
        </w:rPr>
        <w:t>Guías de camellos</w:t>
      </w:r>
    </w:p>
    <w:p>
      <w:pPr>
        <w:pStyle w:val="ListBullet"/>
        <w:spacing w:line="240" w:lineRule="auto"/>
        <w:ind w:left="720"/>
      </w:pPr>
      <w:r>
        <w:rPr>
          <w:lang w:val="es_ES" w:bidi="es_ES"/>
        </w:rPr>
      </w:r>
      <w:r>
        <w:rPr>
          <w:lang w:val="es_ES" w:bidi="es_ES"/>
        </w:rPr>
        <w:t>La nodriza de Rebeca</w:t>
      </w:r>
    </w:p>
    <w:p>
      <w:pPr>
        <w:pStyle w:val="ListBullet"/>
        <w:spacing w:line="240" w:lineRule="auto"/>
        <w:ind w:left="720"/>
      </w:pPr>
      <w:r>
        <w:rPr>
          <w:lang w:val="es_ES" w:bidi="es_ES"/>
        </w:rPr>
      </w:r>
      <w:r>
        <w:rPr>
          <w:lang w:val="es_ES" w:bidi="es_ES"/>
        </w:rPr>
        <w:t>Las siervas de Rebeca</w:t>
      </w:r>
    </w:p>
    <w:p>
      <w:pPr>
        <w:pStyle w:val="ListBullet"/>
        <w:spacing w:line="240" w:lineRule="auto"/>
        <w:ind w:left="720"/>
      </w:pPr>
      <w:r>
        <w:rPr>
          <w:lang w:val="es_ES" w:bidi="es_ES"/>
        </w:rPr>
      </w:r>
      <w:r>
        <w:rPr>
          <w:lang w:val="es_ES" w:bidi="es_ES"/>
        </w:rPr>
        <w:t>El hogar familiar</w:t>
      </w:r>
    </w:p>
    <w:p>
      <w:pPr>
        <w:pStyle w:val="ListBullet"/>
        <w:spacing w:line="240" w:lineRule="auto"/>
        <w:ind w:left="720"/>
      </w:pPr>
      <w:r>
        <w:rPr>
          <w:lang w:val="es_ES" w:bidi="es_ES"/>
        </w:rPr>
      </w:r>
      <w:r>
        <w:rPr>
          <w:lang w:val="es_ES" w:bidi="es_ES"/>
        </w:rPr>
        <w:t>Camellos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presete atención al diálogo, al flujo, a la trama y a la cronología de la historia. Asegúrense de que las partes importantes o difíciles de la historia o del pasaje se interpreten y no se omitan. Ayudenle al equipo a recordar las partes de la historia.</w:t>
      </w:r>
    </w:p>
    <w:p>
      <w:pPr/>
      <w:r>
        <w:rPr>
          <w:lang w:val="es_ES" w:bidi="es_ES"/>
        </w:rPr>
      </w:r>
      <w:r>
        <w:rPr>
          <w:lang w:val="es_ES" w:bidi="es_ES"/>
        </w:rPr>
        <w:t>En la primera escena, el siervo de Abraham les dijo a Labán y Betuel toda la historia de cómo encontró a Rebeca. Dijeron: "El Señor obviamente te ha traído aquí, por lo que no hay nada que podamos decir. Aquí está Rebeca". Dijeron: "Tómala y ve. Sí, déjala ser la esposa del hijo de tu amo, como el Señor ha ordenado". Cuando el siervo escuchó su respuesta, se inclinó sobre el suelo y adoró al Señor.</w:t>
      </w:r>
    </w:p>
    <w:p>
      <w:pPr/>
      <w:r>
        <w:rPr>
          <w:lang w:val="es_ES" w:bidi="es_ES"/>
        </w:rPr>
      </w:r>
      <w:r>
        <w:rPr>
          <w:lang w:val="es_ES" w:bidi="es_ES"/>
        </w:rPr>
        <w:t>Detengan la acción: Pregúntenle al actor que interpreta al siervo: "¿Cómo te sientes?" Es posible que escuchen cosas como: "¡Maravilloso! ¡Una respuesta increíble a mi oración!" Y "Con humildad, guau, Dios es bueno". Pregúntenle al actor que interpreta a Labán: "¿Cómo te sientes?" Es posible que escuchen cosas como: "Asombrado. Dios ha organizado todo esto". Y "Feliz, me alegro de que mi hermana haya hecho tan buen partido de esposo". Reanuden la actuación.</w:t>
      </w:r>
    </w:p>
    <w:p>
      <w:pPr/>
      <w:r>
        <w:rPr>
          <w:lang w:val="es_ES" w:bidi="es_ES"/>
        </w:rPr>
      </w:r>
      <w:r>
        <w:rPr>
          <w:lang w:val="es_ES" w:bidi="es_ES"/>
        </w:rPr>
        <w:t>En la segunda escena, el siervo sacó joyas de plata y oro y ropa y se las presentó a Rebeca. Recuerden tener objetos que están colocados por ahí (no hay necesidad de comprar nada) para representar los regalos. El siervo debe entregarle estos objetos a Rebeca, Labán y la madre. También le dio regalos caros a su hermano y madre. Entonces comieron su comida, y el siervo y los hombres con él se quedaron allí durante la noche.</w:t>
      </w:r>
    </w:p>
    <w:p>
      <w:pPr/>
      <w:r>
        <w:rPr>
          <w:lang w:val="es_ES" w:bidi="es_ES"/>
        </w:rPr>
      </w:r>
      <w:r>
        <w:rPr>
          <w:lang w:val="es_ES" w:bidi="es_ES"/>
        </w:rPr>
        <w:t>Detengan la acción: Pregúntenle al actor que interpreta al siervo: "¿Cómo te sientes?" Es posible que escuchen cosas como: "¡Feliz! Tan contento de que este día esté aquí. Emocionado. Isaac estará tan feliz con la hermosa Rebeca. ¡Una respuesta increíble a mi oración!" Pregúntenle al actor que interpreta a Rebeca: "¿Cómo te sientes?" Es posible que escuchen cosas como: "¡Emocionada! ¡Guau, me voy a casar!" Y: "¿Será amable?" Y, "Triste. Ahora dejaré a mi familia. Es posible que no los vea nuevamente". Reanuden la actuación.</w:t>
      </w:r>
    </w:p>
    <w:p>
      <w:pPr/>
      <w:r>
        <w:rPr>
          <w:lang w:val="es_ES" w:bidi="es_ES"/>
        </w:rPr>
      </w:r>
      <w:r>
        <w:rPr>
          <w:lang w:val="es_ES" w:bidi="es_ES"/>
        </w:rPr>
        <w:t>En la tercera escena, a la mañana siguiente, el siervo pidió regresar a su amo. Labán y la madre le pidieron que Rebeca se quedara otros diez días. Entonces puede ir. El siervo dijo: "No me retrasen". Labán y la madre dijeron: "Llamaremos a Rebeca y le preguntaremos lo que piensa". Recuerden que Rebeca no estaba presente para esta conversación a la mañana siguiente. El actor que interpreta a Rebeca debe entrar en el área. Preguntaron: "¿Estás dispuesta a ir con este hombre?" Rebeca dijo: "Sí, iré".</w:t>
      </w:r>
    </w:p>
    <w:p>
      <w:pPr/>
      <w:r>
        <w:rPr>
          <w:lang w:val="es_ES" w:bidi="es_ES"/>
        </w:rPr>
      </w:r>
      <w:r>
        <w:rPr>
          <w:lang w:val="es_ES" w:bidi="es_ES"/>
        </w:rPr>
        <w:t>Detengan la acción: Pregúntenle al actor que interpreta a Labán "¿Cómo te sientes?" Es posible que escuchen cosas como, "Preocupado. Eso fue muy rápido. Espero que no nos hayamos apresurado esto". Y: "Feliz. Mi hermana tendrá un buen esposo". Pregúntenle al actor que interpreta a Betuel: "¿Cómo te sientes?" Puede que escuchen cosas como, "Triste. Mi pequeña niña se está yendo. ¿La veré nuevamente?" Y: "Me alegro. Mi hija tiene una buena compatibilidad con el hijo de Abraham. Somos familia. Él la mantendrá a salvo". Reanuden la actuación.</w:t>
      </w:r>
    </w:p>
    <w:p>
      <w:pPr/>
      <w:r>
        <w:rPr>
          <w:lang w:val="es_ES" w:bidi="es_ES"/>
        </w:rPr>
      </w:r>
      <w:r>
        <w:rPr>
          <w:lang w:val="es_ES" w:bidi="es_ES"/>
        </w:rPr>
        <w:t>En la cuarta escena, la familia le dijo adiós a Rebeca y la envió lejos con el siervo de Abraham y sus hombres. La mujer que había sido la nodriza de Rebeca fue con ella. La familia le dio a Rebeca su bendición especial mientras se separaba: "¡Nuestra hermana, que te conviertas en la madre de millones de descendientes! Que tus descendientes sean fuertes y conquisten las ciudades de sus enemigos". Entonces Rebeca y sus siervos montaron los camellos y siguieron al hombre.</w:t>
      </w:r>
    </w:p>
    <w:p>
      <w:pPr/>
      <w:r>
        <w:rPr>
          <w:lang w:val="es_ES" w:bidi="es_ES"/>
        </w:rPr>
      </w:r>
      <w:r>
        <w:rPr>
          <w:lang w:val="es_ES" w:bidi="es_ES"/>
        </w:rPr>
        <w:t>Detengan la acción: Pregúntenle al actor que interpreta a Rebeca: "¿Cómo te sientes?" Es posible que escuchen cosas como: "Agradecida. Me alegro de que mi nodriza y mis siervos también vengan. Harán mi nueva vida más fácil". Y, "Triste. Extrañaré a mi madre y a mi familia", y, "Felicidad. He soñado con este día toda mi vida".</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El siervo de Abraham le dijo a Labán y Betuel toda la historia de cómo encontró a Rebeca. Dijeron: "El </w:t>
      </w:r>
      <w:r>
        <w:rPr>
          <w:b/>
          <w:lang w:val="es_ES" w:bidi="es_ES"/>
        </w:rPr>
        <w:t>Señor</w:t>
      </w:r>
      <w:r>
        <w:rPr>
          <w:lang w:val="es_ES" w:bidi="es_ES"/>
        </w:rPr>
        <w:t xml:space="preserve"> obviamente te ha traído aquí, por lo que no hay nada que podamos decir". Todos reconocieron a Yahvé Dios organizando esta reunión y se sometieron a su voluntad. La palabra para </w:t>
      </w:r>
      <w:r>
        <w:rPr>
          <w:b/>
          <w:lang w:val="es_ES" w:bidi="es_ES"/>
        </w:rPr>
        <w:t>Dios</w:t>
      </w:r>
      <w:r>
        <w:rPr>
          <w:lang w:val="es_ES" w:bidi="es_ES"/>
        </w:rPr>
        <w:t xml:space="preserve"> en este pasaje es </w:t>
      </w:r>
      <w:r>
        <w:rPr>
          <w:b/>
          <w:lang w:val="es_ES" w:bidi="es_ES"/>
        </w:rPr>
        <w:t>Yahvé</w:t>
      </w:r>
      <w:r>
        <w:rPr>
          <w:lang w:val="es_ES" w:bidi="es_ES"/>
        </w:rPr>
        <w:t xml:space="preserve">. Traduzcan Yahvé de la misma manera que lo han hecho en los pasajes anteriores. </w:t>
      </w:r>
      <w:r>
        <w:rPr>
          <w:lang w:val="es_ES" w:bidi="es_ES"/>
        </w:rPr>
        <w:t>Yahvé</w:t>
      </w:r>
      <w:r>
        <w:rPr>
          <w:lang w:val="es_ES" w:bidi="es_ES"/>
        </w:rPr>
        <w:t xml:space="preserve"> se puede encontrar en el Glosario Principal. Dijeron: "Tómala y ve. Sí, déjala ser la esposa del hijo de tu amo, como el Señor ha ordenado". Cuando el siervo escuchó su respuesta, se inclinó sobre el suelo y </w:t>
      </w:r>
      <w:r>
        <w:rPr>
          <w:b/>
          <w:lang w:val="es_ES" w:bidi="es_ES"/>
        </w:rPr>
        <w:t>adoró</w:t>
      </w:r>
      <w:r>
        <w:rPr>
          <w:lang w:val="es_ES" w:bidi="es_ES"/>
        </w:rPr>
        <w:t xml:space="preserve"> al Señor. </w:t>
      </w:r>
      <w:r>
        <w:rPr>
          <w:lang w:val="es_ES" w:bidi="es_ES"/>
        </w:rPr>
        <w:t>Adorar</w:t>
      </w:r>
      <w:r>
        <w:rPr>
          <w:lang w:val="es_ES" w:bidi="es_ES"/>
        </w:rPr>
        <w:t>se puede encontrar en el Glosario Principal. El siervo no les agradeció a los hombres, se detuvo y le agradeció a Dios de inmediato. Estaba en una posición baja, humilde.</w:t>
      </w:r>
    </w:p>
    <w:p>
      <w:pPr/>
      <w:r>
        <w:rPr>
          <w:lang w:val="es_ES" w:bidi="es_ES"/>
        </w:rPr>
      </w:r>
      <w:r>
        <w:rPr>
          <w:lang w:val="es_ES" w:bidi="es_ES"/>
        </w:rPr>
        <w:t xml:space="preserve">El siervo sacó </w:t>
      </w:r>
      <w:r>
        <w:rPr>
          <w:b/>
          <w:lang w:val="es_ES" w:bidi="es_ES"/>
        </w:rPr>
        <w:t>regalos</w:t>
      </w:r>
      <w:r>
        <w:rPr>
          <w:lang w:val="es_ES" w:bidi="es_ES"/>
        </w:rPr>
        <w:t xml:space="preserve"> que consistían no solo en ropa y joyas, sino también otros artículos útiles para el hogar de Rebeca hechos de oro y plata. También le dio regalos caros a su hermano y madre. Esto era parte del contrato de matrimonio en su familia. El siervo no compró a Rebeca. Ella no era una esclava.</w:t>
      </w:r>
    </w:p>
    <w:p>
      <w:pPr/>
      <w:r>
        <w:rPr>
          <w:lang w:val="es_ES" w:bidi="es_ES"/>
        </w:rPr>
      </w:r>
      <w:r>
        <w:rPr>
          <w:lang w:val="es_ES" w:bidi="es_ES"/>
        </w:rPr>
        <w:t>Temprano a la mañana siguiente, el siervo pidió permiso para irse de inmediato porque "El Señor ha hecho que mi misión sea exitosa". Aunque la familia quería más tiempo, llamaron a Rebeca y le preguntaron: "¿Estás dispuesta a ir con este hombre?" Rebeca dijo: "Sí, iré".</w:t>
      </w:r>
    </w:p>
    <w:p>
      <w:pPr/>
      <w:r>
        <w:rPr>
          <w:lang w:val="es_ES" w:bidi="es_ES"/>
        </w:rPr>
      </w:r>
      <w:r>
        <w:rPr>
          <w:lang w:val="es_ES" w:bidi="es_ES"/>
        </w:rPr>
        <w:t xml:space="preserve">La familia le dijo adiós a Rebeca. La familia le dio esta </w:t>
      </w:r>
      <w:r>
        <w:rPr>
          <w:b/>
          <w:lang w:val="es_ES" w:bidi="es_ES"/>
        </w:rPr>
        <w:t>bendición</w:t>
      </w:r>
      <w:r>
        <w:rPr>
          <w:lang w:val="es_ES" w:bidi="es_ES"/>
        </w:rPr>
        <w:t xml:space="preserve"> mientras partía. Esta bendición era para muchos hijos fuertes que derrotarían a sus enemigos. Se puede encontrar </w:t>
      </w:r>
      <w:r>
        <w:rPr>
          <w:lang w:val="es_ES" w:bidi="es_ES"/>
        </w:rPr>
        <w:t>bendición</w:t>
      </w:r>
      <w:r>
        <w:rPr>
          <w:lang w:val="es_ES" w:bidi="es_ES"/>
        </w:rPr>
        <w:t xml:space="preserve">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24:62–67</w:t>
      </w:r>
      <w:r>
        <w:rPr>
          <w:lang w:val="es_ES" w:bidi="es_ES"/>
        </w:rPr>
      </w:r>
    </w:p>
    <w:p>
      <w:pPr>
        <w:pStyle w:val="Heading3"/>
      </w:pPr>
      <w:r>
        <w:rPr>
          <w:lang w:val="es_ES" w:bidi="es_ES"/>
        </w:rPr>
        <w:t>Escuchar con el corazón</w:t>
      </w:r>
    </w:p>
    <w:p>
      <w:pPr/>
      <w:r>
        <w:rPr>
          <w:lang w:val="es_ES" w:bidi="es_ES"/>
        </w:rPr>
      </w:r>
      <w:r>
        <w:rPr>
          <w:lang w:val="es_ES" w:bidi="es_ES"/>
        </w:rPr>
        <w:t>Escuchen Génesis 24:62–67 y guárdenlo en su corazón.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El siervo de Abraham, Rebeca, y sus siervos dejaron el hogar de Rebeca y viajaron para encontrarse con Isaac y convertirse en su esposa.</w:t>
      </w:r>
    </w:p>
    <w:p>
      <w:pPr/>
      <w:r>
        <w:rPr>
          <w:lang w:val="es_ES" w:bidi="es_ES"/>
        </w:rPr>
      </w:r>
      <w:r>
        <w:rPr>
          <w:lang w:val="es_ES" w:bidi="es_ES"/>
        </w:rPr>
        <w:t>Viajaron en los camellos al hogar de Isaac en el desierto del Néguev. El Néguev es la región desértica del sur de la tierra de Canaán. Hay poca lluvia con pocas fuentes de agua. En la temporada húmeda, los animales pastan allí. Parece que Isaac o Isaac y Abraham se mudaron al sur de Hebrón, donde Abraham se estableció originalmente. Isaac regresó de Beer Lahai Roi. El nombre significa "pozo del Vivo que me ve". Es el lugar donde Agar se encontró con el ángel del SEÑOR años antes de que Isaac naciera.</w:t>
      </w:r>
    </w:p>
    <w:p>
      <w:pPr/>
      <w:r>
        <w:rPr>
          <w:lang w:val="es_ES" w:bidi="es_ES"/>
        </w:rPr>
      </w:r>
      <w:r>
        <w:rPr>
          <w:lang w:val="es_ES" w:bidi="es_ES"/>
        </w:rPr>
        <w:t xml:space="preserve">Vean el mapa que muestra </w:t>
      </w:r>
      <w:r>
        <w:rPr>
          <w:lang w:val="es_ES" w:bidi="es_ES"/>
        </w:rPr>
        <w:t>Hebrón, el sur de Canaán, el desierto de Néguev, Beer Lahai Roi</w:t>
      </w:r>
      <w:r>
        <w:rPr>
          <w:lang w:val="es_ES" w:bidi="es_ES"/>
        </w:rPr>
        <w:t>.</w:t>
      </w:r>
    </w:p>
    <w:p>
      <w:pPr/>
      <w:r>
        <w:rPr>
          <w:lang w:val="es_ES" w:bidi="es_ES"/>
        </w:rPr>
      </w:r>
      <w:r>
        <w:rPr>
          <w:lang w:val="es_ES" w:bidi="es_ES"/>
        </w:rPr>
        <w:t>Una noche, Isaac estaba caminando en el campo donde las personas no cultivaban, solo para pensar. Isaac miró hacia arriba y vio camellos que venían hacia él. Al mismo tiempo, Rebeca miró hacia arriba y vio a Isaac. Rebeca bajó rápidamente de su camello. Ella no se detuvo para hacer que el camello se arrodillara para bajarse de su lomo.</w:t>
      </w:r>
    </w:p>
    <w:p>
      <w:pPr/>
      <w:r>
        <w:rPr>
          <w:lang w:val="es_ES" w:bidi="es_ES"/>
        </w:rPr>
      </w:r>
      <w:r>
        <w:rPr>
          <w:lang w:val="es_ES" w:bidi="es_ES"/>
        </w:rPr>
        <w:t>El siervo llamó a Isaac mi amo. El texto no dice si Abraham murió, pero la narrativa histórica ahora cambia el enfoque a Isaac. Entonces, Rebeca se puso rápidamente un velo. Un velo es una pieza de tela que está envuelta alrededor de la cabeza, los hombros y a veces el rostro. Era una costumbre en esa cultura que una novia usara un velo sobre su rostro en la ceremonia de matrimonio. Rebeca se puso un velo para mostrar respeto a su futuro esposo y para mostrar modestia.</w:t>
      </w:r>
    </w:p>
    <w:p>
      <w:pPr/>
      <w:r>
        <w:rPr>
          <w:lang w:val="es_ES" w:bidi="es_ES"/>
        </w:rPr>
      </w:r>
      <w:r>
        <w:rPr>
          <w:lang w:val="es_ES" w:bidi="es_ES"/>
        </w:rPr>
        <w:t>Deténganse y conversen: ¿Cuáles son las piezas especiales de ropa usadas por la novia y el novio durante la celebración del matrimonio en su cultura? ¿Hay alguna pieza especial de ropa que muestre respeto?</w:t>
      </w:r>
    </w:p>
    <w:p>
      <w:pPr/>
      <w:r>
        <w:rPr>
          <w:lang w:val="es_ES" w:bidi="es_ES"/>
        </w:rPr>
      </w:r>
      <w:r>
        <w:rPr>
          <w:lang w:val="es_ES" w:bidi="es_ES"/>
        </w:rPr>
        <w:t>El autor omite detalles en la historia. El siervo, Rebeca, y el séquito detienen su viaje, y el siervo se encuentra con Isaac. El siervo explicó todo lo que le sucedió a Isaac durante el viaje para encontrar a Rebeca.</w:t>
      </w:r>
    </w:p>
    <w:p>
      <w:pPr/>
      <w:r>
        <w:rPr>
          <w:lang w:val="es_ES" w:bidi="es_ES"/>
        </w:rPr>
      </w:r>
      <w:r>
        <w:rPr>
          <w:lang w:val="es_ES" w:bidi="es_ES"/>
        </w:rPr>
        <w:t>La ceremonia de matrimonio no se describe en el texto. La redacción en el texto es un gesto simbólico que toma lugar. Isaac llevó a Rebeca a la tienda que pertenecía a su madre, Sara. En su cultura, este símbolo significaba que ahora Rebeca sería la mujer jefe de la familia. Rebeca se convirtió en su esposa; ahora estaban casados.</w:t>
      </w:r>
    </w:p>
    <w:p>
      <w:pPr/>
      <w:r>
        <w:rPr>
          <w:lang w:val="es_ES" w:bidi="es_ES"/>
        </w:rPr>
      </w:r>
      <w:r>
        <w:rPr>
          <w:lang w:val="es_ES" w:bidi="es_ES"/>
        </w:rPr>
        <w:t>Deténganse y conversen: ¿Cuáles son los gestos simbólicos que suceden cuando las personas se casan en su cultura? Describan la ceremonia de matrimonio en su cultura. ¿Es la posición de mujer jefe u hombre jefe importante en su cultura?</w:t>
      </w:r>
    </w:p>
    <w:p>
      <w:pPr/>
      <w:r>
        <w:rPr>
          <w:lang w:val="es_ES" w:bidi="es_ES"/>
        </w:rPr>
      </w:r>
      <w:r>
        <w:rPr>
          <w:lang w:val="es_ES" w:bidi="es_ES"/>
        </w:rPr>
        <w:t>El texto dice que Isaac amaba a Rebeca. No se trata de amor en un significado sexual, sino afecto genuino por Rebeca. Sara murió unos 3 años antes de que estuvieran casados. Rebeca era un consuelo especial para Isaac en su dolor por la muerte de su madre Sara.</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Isaac ahora está viviendo en el sur de Canaán. Ve la caravana de camellos acercándose al mismo tiempo que Rebeca lo ve.</w:t>
      </w:r>
    </w:p>
    <w:p>
      <w:pPr/>
      <w:r>
        <w:rPr>
          <w:lang w:val="es_ES" w:bidi="es_ES"/>
        </w:rPr>
      </w:r>
      <w:r>
        <w:rPr>
          <w:b/>
          <w:lang w:val="es_ES" w:bidi="es_ES"/>
        </w:rPr>
        <w:t>Segunda escena:</w:t>
      </w:r>
      <w:r>
        <w:rPr>
          <w:lang w:val="es_ES" w:bidi="es_ES"/>
        </w:rPr>
        <w:t xml:space="preserve"> El siervo le cuenta a Isaac la historia de cómo encontró a Rebeca. Isaac se casa con Rebeca.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Rebeca</w:t>
      </w:r>
    </w:p>
    <w:p>
      <w:pPr>
        <w:pStyle w:val="ListBullet"/>
        <w:spacing w:line="240" w:lineRule="auto"/>
        <w:ind w:left="720"/>
      </w:pPr>
      <w:r>
        <w:rPr>
          <w:lang w:val="es_ES" w:bidi="es_ES"/>
        </w:rPr>
      </w:r>
      <w:r>
        <w:rPr>
          <w:lang w:val="es_ES" w:bidi="es_ES"/>
        </w:rPr>
        <w:t>El siervo</w:t>
      </w:r>
    </w:p>
    <w:p>
      <w:pPr>
        <w:pStyle w:val="ListBullet"/>
        <w:spacing w:line="240" w:lineRule="auto"/>
        <w:ind w:left="720"/>
      </w:pPr>
      <w:r>
        <w:rPr>
          <w:lang w:val="es_ES" w:bidi="es_ES"/>
        </w:rPr>
      </w:r>
      <w:r>
        <w:rPr>
          <w:lang w:val="es_ES" w:bidi="es_ES"/>
        </w:rPr>
        <w:t>Camellos</w:t>
      </w:r>
    </w:p>
    <w:p>
      <w:pPr>
        <w:pStyle w:val="ListBullet"/>
        <w:spacing w:line="240" w:lineRule="auto"/>
        <w:ind w:left="720"/>
      </w:pPr>
      <w:r>
        <w:rPr>
          <w:lang w:val="es_ES" w:bidi="es_ES"/>
        </w:rPr>
      </w:r>
      <w:r>
        <w:rPr>
          <w:lang w:val="es_ES" w:bidi="es_ES"/>
        </w:rPr>
        <w:t>El resto de las personas que acompañaron al siervo y Rebeca</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primera escena, la narrativa está enfocada en Isaac. Se ha mudado al sur de Canaán. Él está caminando en el campo pensando. En la distancia, vio la caravana de camellos que venía hacia él. Al mismo tiempo, Rebeca vio a Isaac y se bajó rápidamente del camello que estaba montando. Rebeca preguntó quién era, y el siervo dijo que era su amo Isaac. Entonces, Rebeca cubrió su rostro con su velo. "Entonces" nos dice la razón por la que Rebeca se puso un velo en su rostro. Se preparó para encontrarse con el novio y la boda.</w:t>
      </w:r>
    </w:p>
    <w:p>
      <w:pPr/>
      <w:r>
        <w:rPr>
          <w:lang w:val="es_ES" w:bidi="es_ES"/>
        </w:rPr>
      </w:r>
      <w:r>
        <w:rPr>
          <w:lang w:val="es_ES" w:bidi="es_ES"/>
        </w:rPr>
        <w:t>La segunda escena comienza con la palabra "entonces" e introduce la siguiente escena. El siervo le explicó a Isaac sobre todo lo que sucedió durante el viaje para encontrar a Rebeca. Llevó a Rebeca a la tienda de su madre Sara. Isaac se casó con Rebeca. Isaac amaba a Rebeca y ella era un consuelo para él en su tristeza después de la muerte de su madre.</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actuará la historia.</w:t>
      </w:r>
    </w:p>
    <w:p>
      <w:pPr/>
      <w:r>
        <w:rPr>
          <w:lang w:val="es_ES" w:bidi="es_ES"/>
        </w:rPr>
      </w:r>
      <w:r>
        <w:rPr>
          <w:lang w:val="es_ES" w:bidi="es_ES"/>
        </w:rPr>
        <w:t>Esta historia tiene 2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El siervo</w:t>
      </w:r>
    </w:p>
    <w:p>
      <w:pPr>
        <w:pStyle w:val="ListBullet"/>
        <w:spacing w:line="240" w:lineRule="auto"/>
        <w:ind w:left="720"/>
      </w:pPr>
      <w:r>
        <w:rPr>
          <w:lang w:val="es_ES" w:bidi="es_ES"/>
        </w:rPr>
      </w:r>
      <w:r>
        <w:rPr>
          <w:lang w:val="es_ES" w:bidi="es_ES"/>
        </w:rPr>
        <w:t>Rebeca</w:t>
      </w:r>
    </w:p>
    <w:p>
      <w:pPr>
        <w:pStyle w:val="ListBullet"/>
        <w:spacing w:line="240" w:lineRule="auto"/>
        <w:ind w:left="720"/>
      </w:pPr>
      <w:r>
        <w:rPr>
          <w:lang w:val="es_ES" w:bidi="es_ES"/>
        </w:rPr>
      </w:r>
      <w:r>
        <w:rPr>
          <w:lang w:val="es_ES" w:bidi="es_ES"/>
        </w:rPr>
        <w:t>Camellos</w:t>
      </w:r>
    </w:p>
    <w:p>
      <w:pPr>
        <w:pStyle w:val="ListBullet"/>
        <w:spacing w:line="240" w:lineRule="auto"/>
        <w:ind w:left="720"/>
      </w:pPr>
      <w:r>
        <w:rPr>
          <w:lang w:val="es_ES" w:bidi="es_ES"/>
        </w:rPr>
      </w:r>
      <w:r>
        <w:rPr>
          <w:lang w:val="es_ES" w:bidi="es_ES"/>
        </w:rPr>
        <w:t>El resto de las personas que acompañaron al siervo y Rebeca</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presete atención al diálogo, al flujo, a la trama y a la cronología de la historia. Asegúrense de que las partes importantes o difíciles de la historia o del pasaje se interpreten y no se omitan. Ayude al equipo a recordar las partes de la historia.</w:t>
      </w:r>
    </w:p>
    <w:p>
      <w:pPr/>
      <w:r>
        <w:rPr>
          <w:lang w:val="es_ES" w:bidi="es_ES"/>
        </w:rPr>
      </w:r>
      <w:r>
        <w:rPr>
          <w:lang w:val="es_ES" w:bidi="es_ES"/>
        </w:rPr>
        <w:t>En la primera escena, Isaac vivió en el sur de Canaán en el desierto de Néguev. Un día, mientras Isaac estaba caminando para pensar, Isaac vio camellos que venían en la distancia. Al mismo tiempo, Rebeca vio a Isaac caminando en el campo. Ella se bajó de inmediato de su camello y preguntó quién era él. El siervo confirmó que era Isaac.</w:t>
      </w:r>
    </w:p>
    <w:p>
      <w:pPr/>
      <w:r>
        <w:rPr>
          <w:lang w:val="es_ES" w:bidi="es_ES"/>
        </w:rPr>
      </w:r>
      <w:r>
        <w:rPr>
          <w:lang w:val="es_ES" w:bidi="es_ES"/>
        </w:rPr>
        <w:t>Detengan la acción: Pregúntenle al actor que interpreta el papel de Isaac: "¿Cómo te sientes?" Es posible que escuchen cosas como: "Curioso, ¿quién podría ser?" O: "Emocionado, es este el siervo de mi padre que regresa con mi novia?" O: "Triste, extraño a mi madre, todavía estoy triste después de su muerte". Pregúntenle al actor que interpreta el papel de Rebeca: "¿Cómo te sientes?" Es posible que escuchen cosas como: "¡FeliZ, finalmente estamos aquí!" O, "Nerviosa. Espero que me ame". Reanuden la actuación.</w:t>
      </w:r>
    </w:p>
    <w:p>
      <w:pPr/>
      <w:r>
        <w:rPr>
          <w:lang w:val="es_ES" w:bidi="es_ES"/>
        </w:rPr>
      </w:r>
      <w:r>
        <w:rPr>
          <w:lang w:val="es_ES" w:bidi="es_ES"/>
        </w:rPr>
        <w:t>En la segunda escena, el siervo explicó todo lo que sucedió desde que dejó la casa de Abraham hasta ahora. Isaac y Rebeca estaban oficialmente casados. Isaac llevó a Rebeca a la antigua tienda de su madre. Rebeca es ahora la mujer jefe de la familia. Isaac amaba a Rebeca y ella lo consoló durante su tiempo de tristeza después de que su madre murió.</w:t>
      </w:r>
    </w:p>
    <w:p>
      <w:pPr/>
      <w:r>
        <w:rPr>
          <w:lang w:val="es_ES" w:bidi="es_ES"/>
        </w:rPr>
      </w:r>
      <w:r>
        <w:rPr>
          <w:lang w:val="es_ES" w:bidi="es_ES"/>
        </w:rPr>
        <w:t>Detengan la acción: Pregúntenle al actor que interpreta el papel de Isaac: "¿Cómo te sientes?" Es posible que escuchen cosas como: "Contenta. Ahora tengo una hermosa esposa. Ella me hace feliz". Pregúntenle al actor que interpreta el papel de Rebeca: "¿Cómo te sientes?" Es posible que escuchen cosas como: "Contenta. Tengo un buen esposo que me dio la importante tienda de su madre. Él ya me trata especial".</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En la primera escena, Isaac se mudó a la parte sur de Canaán cerca de una fuente de agua. Antes de que Isaac naciera, esta fuente de agua era donde Agar se encontró con el ángel del SEÑOR. El nombre del pozo en su idioma, </w:t>
      </w:r>
      <w:r>
        <w:rPr>
          <w:b/>
          <w:lang w:val="es_ES" w:bidi="es_ES"/>
        </w:rPr>
        <w:t>Beer-lahai-roi</w:t>
      </w:r>
      <w:r>
        <w:rPr>
          <w:lang w:val="es_ES" w:bidi="es_ES"/>
        </w:rPr>
        <w:t xml:space="preserve">, significa el pozo del </w:t>
      </w:r>
      <w:r>
        <w:rPr>
          <w:b/>
          <w:lang w:val="es_ES" w:bidi="es_ES"/>
        </w:rPr>
        <w:t>Dios que me ve</w:t>
      </w:r>
      <w:r>
        <w:rPr>
          <w:lang w:val="es_ES" w:bidi="es_ES"/>
        </w:rPr>
        <w:t xml:space="preserve">. Isaac estaba caminando en el campo, campos que no estaban </w:t>
      </w:r>
      <w:r>
        <w:rPr>
          <w:b/>
          <w:lang w:val="es_ES" w:bidi="es_ES"/>
        </w:rPr>
        <w:t>cultivados</w:t>
      </w:r>
      <w:r>
        <w:rPr>
          <w:lang w:val="es_ES" w:bidi="es_ES"/>
        </w:rPr>
        <w:t xml:space="preserve">. Isaac estaba </w:t>
      </w:r>
      <w:r>
        <w:rPr>
          <w:b/>
          <w:lang w:val="es_ES" w:bidi="es_ES"/>
        </w:rPr>
        <w:t>meditando</w:t>
      </w:r>
      <w:r>
        <w:rPr>
          <w:lang w:val="es_ES" w:bidi="es_ES"/>
        </w:rPr>
        <w:t xml:space="preserve"> o </w:t>
      </w:r>
      <w:r>
        <w:rPr>
          <w:b/>
          <w:lang w:val="es_ES" w:bidi="es_ES"/>
        </w:rPr>
        <w:t>pensando</w:t>
      </w:r>
      <w:r>
        <w:rPr>
          <w:lang w:val="es_ES" w:bidi="es_ES"/>
        </w:rPr>
        <w:t xml:space="preserve">. Isaac y Rebeca se vieron al mismo tiempo. En el pasaje, el siervo usa la palabra, </w:t>
      </w:r>
      <w:r>
        <w:rPr>
          <w:b/>
          <w:lang w:val="es_ES" w:bidi="es_ES"/>
        </w:rPr>
        <w:t>amo</w:t>
      </w:r>
      <w:r>
        <w:rPr>
          <w:lang w:val="es_ES" w:bidi="es_ES"/>
        </w:rPr>
        <w:t xml:space="preserve">, para Isaac. Esta forma de amo es un título respetuoso para alguien en una alta posición o estatus. Este es un estatus menor que "señor". </w:t>
      </w:r>
      <w:r>
        <w:rPr>
          <w:lang w:val="es_ES" w:bidi="es_ES"/>
        </w:rPr>
        <w:t>Maestro</w:t>
      </w:r>
      <w:r>
        <w:rPr>
          <w:lang w:val="es_ES" w:bidi="es_ES"/>
        </w:rPr>
        <w:t xml:space="preserve"> se puede encontrar en el Glosario Principal. Rebeca respondió poniéndose su velo del </w:t>
      </w:r>
      <w:r>
        <w:rPr>
          <w:b/>
          <w:lang w:val="es_ES" w:bidi="es_ES"/>
        </w:rPr>
        <w:t>rostro</w:t>
      </w:r>
      <w:r>
        <w:rPr>
          <w:lang w:val="es_ES" w:bidi="es_ES"/>
        </w:rPr>
        <w:t xml:space="preserve"> para prepararse para la boda.</w:t>
      </w:r>
    </w:p>
    <w:p>
      <w:pPr/>
      <w:r>
        <w:rPr>
          <w:lang w:val="es_ES" w:bidi="es_ES"/>
        </w:rPr>
      </w:r>
      <w:r>
        <w:rPr>
          <w:lang w:val="es_ES" w:bidi="es_ES"/>
        </w:rPr>
        <w:t xml:space="preserve">En la segunda escena, el </w:t>
      </w:r>
      <w:r>
        <w:rPr>
          <w:b/>
          <w:lang w:val="es_ES" w:bidi="es_ES"/>
        </w:rPr>
        <w:t>siervo</w:t>
      </w:r>
      <w:r>
        <w:rPr>
          <w:lang w:val="es_ES" w:bidi="es_ES"/>
        </w:rPr>
        <w:t xml:space="preserve"> le dijo a Isaac todo lo que había sucedido durante el viaje del siervo. La palabra </w:t>
      </w:r>
      <w:r>
        <w:rPr>
          <w:lang w:val="es_ES" w:bidi="es_ES"/>
        </w:rPr>
        <w:t>siervo</w:t>
      </w:r>
      <w:r>
        <w:rPr>
          <w:lang w:val="es_ES" w:bidi="es_ES"/>
        </w:rPr>
        <w:t xml:space="preserve"> se puede encontrar en el Glosario Principal. El texto no menciona la ceremonia de matrimonio. En cambio, establece el símbolo de que Isaac lleva a Rebeca a la tienda de su madre Sara y se convierte en la mujer jefe de la familia. Rebeca se convirtió en la </w:t>
      </w:r>
      <w:r>
        <w:rPr>
          <w:b/>
          <w:lang w:val="es_ES" w:bidi="es_ES"/>
        </w:rPr>
        <w:t>esposa</w:t>
      </w:r>
      <w:r>
        <w:rPr>
          <w:lang w:val="es_ES" w:bidi="es_ES"/>
        </w:rPr>
        <w:t xml:space="preserve"> de Isaac. Isaac </w:t>
      </w:r>
      <w:r>
        <w:rPr>
          <w:b/>
          <w:lang w:val="es_ES" w:bidi="es_ES"/>
        </w:rPr>
        <w:t>amó</w:t>
      </w:r>
      <w:r>
        <w:rPr>
          <w:lang w:val="es_ES" w:bidi="es_ES"/>
        </w:rPr>
        <w:t>, de una manera de amistad, no solo sexual, a Rebeca. Ella era un consuelo para él.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25:1–11</w:t>
      </w:r>
      <w:r>
        <w:rPr>
          <w:lang w:val="es_ES" w:bidi="es_ES"/>
        </w:rPr>
      </w:r>
    </w:p>
    <w:p>
      <w:pPr>
        <w:pStyle w:val="Heading3"/>
      </w:pPr>
      <w:r>
        <w:rPr>
          <w:lang w:val="es_ES" w:bidi="es_ES"/>
        </w:rPr>
        <w:t>Escuchar con el corazón</w:t>
      </w:r>
    </w:p>
    <w:p>
      <w:pPr/>
      <w:r>
        <w:rPr>
          <w:lang w:val="es_ES" w:bidi="es_ES"/>
        </w:rPr>
      </w:r>
      <w:r>
        <w:rPr>
          <w:lang w:val="es_ES" w:bidi="es_ES"/>
        </w:rPr>
        <w:t>Escuchen Génesis 25:1–11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La historia anterior era sobre el siervo de Abraham que fue a buscar una esposa para el hijo de Abraham, Isaac. Como Abraham instruyó, su siervo encontró una mujer entre los parientes de Abraham. Esta mujer era Rebeca. El siervo llevó a Rebeca a casa con él, e Isaac se casó con Rebeca.</w:t>
      </w:r>
    </w:p>
    <w:p>
      <w:pPr/>
      <w:r>
        <w:rPr>
          <w:lang w:val="es_ES" w:bidi="es_ES"/>
        </w:rPr>
      </w:r>
      <w:r>
        <w:rPr>
          <w:lang w:val="es_ES" w:bidi="es_ES"/>
        </w:rPr>
        <w:t>La presente historia regresa a Abraham, pero cierra su historia y la historia de Ismael. Esta sección comienza a cambiar el enfoque a Isaac y sus descendientes. La primera esposa de Abraham, Sara, ha muerto. En esta historia, Abraham se casa con otra mujer llamada Cetura. Ella era llamada esposa, pero más tarde, será identificada como una concubina. Una concubina es una esposa con un estatus y derechos mas bajos.</w:t>
      </w:r>
    </w:p>
    <w:p>
      <w:pPr/>
      <w:r>
        <w:rPr>
          <w:lang w:val="es_ES" w:bidi="es_ES"/>
        </w:rPr>
      </w:r>
      <w:r>
        <w:rPr>
          <w:lang w:val="es_ES" w:bidi="es_ES"/>
        </w:rPr>
        <w:t>Deténganse y conversen sobre la siguiente pregunta: En su cultura, ¿los hombres tienen más de una esposa? ¿Cómo describen a las mujeres que tienen menos derechos que otras mujeres que están casadas con el mismo hombre?</w:t>
      </w:r>
    </w:p>
    <w:p>
      <w:pPr/>
      <w:r>
        <w:rPr>
          <w:lang w:val="es_ES" w:bidi="es_ES"/>
        </w:rPr>
      </w:r>
      <w:r>
        <w:rPr>
          <w:lang w:val="es_ES" w:bidi="es_ES"/>
        </w:rPr>
        <w:t>No se sabe mucho sobre Cetura, excepto que dio a luz a seis hijos para Abraham: Zimrán, Jocsán, Medán, Madián, Isbac y Shua. Esto significa que, además de Ismael e Isaac, Abraham tenía seis hijos más. El número total de los hijos de Abraham eran ocho. Dos de los hijos que Abraham tenía con Cetura tenían hijos propios. Madián tenía cinco hijos: Efa, Efor, Hanooc, Abida y Elda. La familia de Madián se convertirá en un grupo de personas y se llamará Madianitas. Son un grupo de personas que serán importantes en algunas historias más tarde. El otro hijo de Abraham, Jocsán, tenía dos hijos: Saba y Dedán. En una de las historias anteriores, los nombres Saba y Dedán ya aparecieron. Dos de los nietos de Noé tenían los mismos nombres. Asegúrense de traducir estos nombres de la misma manera que han traducido estos nombres antes. El hijo de Jocsán, Dedán tenía tres hijos que más tarde se convertirían en grupos de personas. Eran conocidos como los Asuritas, los Letusitas y Leumitas. Se decía que todas estas personas eran hijos de Cetura. Pero esta lista tiene los hijos, nietos y otros descendientes de Cetura. Por lo tanto, la palabra "hijos" aquí significa que eran descendientes de Abraham y Cetura.</w:t>
      </w:r>
    </w:p>
    <w:p>
      <w:pPr/>
      <w:r>
        <w:rPr>
          <w:lang w:val="es_ES" w:bidi="es_ES"/>
        </w:rPr>
      </w:r>
      <w:r>
        <w:rPr>
          <w:lang w:val="es_ES" w:bidi="es_ES"/>
        </w:rPr>
        <w:t>Entonces Abraham "le dio todo lo que tenía a Isaac". Abraham se dio cuenta de que iba a morir pronto, por lo que le dio todo lo que poseía como herencia a Isaac. Esto significa que Isaac recibirá la tierra, siervos, animales y otros objetos valiosos después de que Abraham muera. Mientras tanto, Abraham les dio regalos a "los hijos de sus concubinas". Estos hijos se referían a los niños que nacieron a través de Agar y Cetura. Mientras todavía estaba vivo, Abraham ordenó a sus otros hijos que vivieran en algún lugar del este, lejos de su hijo, Isaac. Abraham hizo esto para que sus otros hijos no tomaran la herencia de Isaac. Abraham tampoco quería que amenazaran la posición de Isaac como jefe del clan. Es importante recordar que cuando sus otros hijos se fueron, estaban con sus esposas y sus hijos.</w:t>
      </w:r>
    </w:p>
    <w:p>
      <w:pPr/>
      <w:r>
        <w:rPr>
          <w:lang w:val="es_ES" w:bidi="es_ES"/>
        </w:rPr>
      </w:r>
      <w:r>
        <w:rPr>
          <w:lang w:val="es_ES" w:bidi="es_ES"/>
        </w:rPr>
        <w:t>Deténganse y conversen sobre las siguientes preguntas:</w:t>
      </w:r>
    </w:p>
    <w:p>
      <w:pPr/>
      <w:r>
        <w:rPr>
          <w:lang w:val="es_ES" w:bidi="es_ES"/>
        </w:rPr>
      </w:r>
      <w:r>
        <w:rPr>
          <w:lang w:val="es_ES" w:bidi="es_ES"/>
        </w:rPr>
        <w:t>Todo esto significa que Abraham tenía una esposa, Sara. Y su hijo y heredero legítimo era Isaac. Agar y Cetura eran concubinas, o esposas de estatus más bajo. Los hijos de Abraham con sus concubinas todavía eran considerados los hijos de Abraham, pero también tienen un estatus más bajo en comparación con Isaac, porque sus madres eran concubinas. Como tienen un estatus más bajo, no pueden heredar la herencia de su padre Abraham. Solo Isaac era el heredero legítimo de la herencia de Abraham.</w:t>
      </w:r>
    </w:p>
    <w:p>
      <w:pPr/>
      <w:r>
        <w:rPr>
          <w:lang w:val="es_ES" w:bidi="es_ES"/>
        </w:rPr>
      </w:r>
      <w:r>
        <w:rPr>
          <w:lang w:val="es_ES" w:bidi="es_ES"/>
        </w:rPr>
        <w:t>La siguiente parte de la historia habla de la muerte de Abraham. Abraham "respiró su último aliento" y "murió en una buena vejez, un hombre anciano lleno de años". Esto significa que Abraham murió a una edad muy anciana. Murió a los 175 años. También murió contento con cómo vivió su vida siguiendo a Dios. Abraham fue "reunido con su pueblo", lo que significa que como sus antepasados, murió. Las ideas repetidas que describen la muerte de Abraham muestran que su muerte es un evento importante.</w:t>
      </w:r>
    </w:p>
    <w:p>
      <w:pPr/>
      <w:r>
        <w:rPr>
          <w:lang w:val="es_ES" w:bidi="es_ES"/>
        </w:rPr>
      </w:r>
      <w:r>
        <w:rPr>
          <w:lang w:val="es_ES" w:bidi="es_ES"/>
        </w:rPr>
        <w:t>Los hijos de Abraham, Isaac e Ismael lo enterraron "en la cueva de Macpela". Una cueva es un agujero que generalmente está en el lado de una colina, acantilado o montaña. Esta cueva está ubicada en un campo llamado Macpela. Este campo era propiedad de Efrón, el hijo de Zohar el hitita. Hititas son el nombre de un grupo de personas que descienden de un hombre llamado Het. En una historia anterior, Abraham compró este campo a Efrón para que pudiera enterrar a su esposa Sara. Este campo está en el este de Mamre. Mamre era un lugar cerca de Hebrón. Abraham estaba enterrado en la misma cueva que su esposa Sara.</w:t>
      </w:r>
    </w:p>
    <w:p>
      <w:pPr/>
      <w:r>
        <w:rPr>
          <w:lang w:val="es_ES" w:bidi="es_ES"/>
        </w:rPr>
      </w:r>
      <w:r>
        <w:rPr>
          <w:lang w:val="es_ES" w:bidi="es_ES"/>
        </w:rPr>
        <w:t>Después de que Abraham murió, Dios bendijo al hijo de Abraham, Isaac. La bendición de Dios es importante porque es cuando Dios le da favor o cosas buenas a una persona. En esta historia, significa que Dios prometió proteger a Isaac, concederle éxito y darle una gran riqueza. Isaac vivió en Beer Lahai Roi. Beer Lahai Roi es el lugar donde Dios le habló a la concubina de Abraham, Agar.</w:t>
      </w:r>
    </w:p>
    <w:p>
      <w:pPr/>
      <w:r>
        <w:rPr>
          <w:lang w:val="es_ES" w:bidi="es_ES"/>
        </w:rPr>
      </w:r>
      <w:r>
        <w:rPr>
          <w:lang w:val="es_ES" w:bidi="es_ES"/>
        </w:rPr>
        <w:t xml:space="preserve">Deténganse y muestren dónde se encuentra </w:t>
      </w:r>
      <w:r>
        <w:rPr>
          <w:lang w:val="es_ES" w:bidi="es_ES"/>
        </w:rPr>
        <w:t>Beer Lahai Roi</w:t>
      </w:r>
      <w:r>
        <w:rPr>
          <w:lang w:val="es_ES" w:bidi="es_ES"/>
        </w:rPr>
        <w:t xml:space="preserve"> en el mapa. Debe mostrar que está entre Kades y Bered.</w:t>
      </w:r>
    </w:p>
    <w:p>
      <w:pPr/>
      <w:r>
        <w:rPr>
          <w:lang w:val="es_ES" w:bidi="es_ES"/>
        </w:rPr>
      </w:r>
      <w:r>
        <w:rPr>
          <w:lang w:val="es_ES" w:bidi="es_ES"/>
        </w:rPr>
        <w:t>Es importante recordar que la esposa de Isaac, Rebeca, estaba con él cuando se estableció en Beer Lahai Roi.</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Abraham está con su nueva concubina, Cetura. Están con sus seis hijos: Zimrán, Jocsán, Medán, Madián, Isbac y Shua. También están con los cinco hijos de Madián: Éfa, Efor, Hanoch, Abida y Elda, y los dos hijos de Jocsán, Saba y Dedán. También están con los descendientes de Dedán, los Asuritas, los Letusitas y los Leumitas.</w:t>
      </w:r>
    </w:p>
    <w:p>
      <w:pPr/>
      <w:r>
        <w:rPr>
          <w:lang w:val="es_ES" w:bidi="es_ES"/>
        </w:rPr>
      </w:r>
      <w:r>
        <w:rPr>
          <w:b/>
          <w:lang w:val="es_ES" w:bidi="es_ES"/>
        </w:rPr>
        <w:t>Segunda escena:</w:t>
      </w:r>
      <w:r>
        <w:rPr>
          <w:lang w:val="es_ES" w:bidi="es_ES"/>
        </w:rPr>
        <w:t xml:space="preserve"> Abraham le da todo lo que tenía como herencia a Isaac. Entonces, Abraham les da regalos a sus otros hijos, y les ordena que vivan en algún lugar del este.</w:t>
      </w:r>
    </w:p>
    <w:p>
      <w:pPr/>
      <w:r>
        <w:rPr>
          <w:lang w:val="es_ES" w:bidi="es_ES"/>
        </w:rPr>
      </w:r>
      <w:r>
        <w:rPr>
          <w:b/>
          <w:lang w:val="es_ES" w:bidi="es_ES"/>
        </w:rPr>
        <w:t>Tercera escena:</w:t>
      </w:r>
      <w:r>
        <w:rPr>
          <w:lang w:val="es_ES" w:bidi="es_ES"/>
        </w:rPr>
        <w:t xml:space="preserve"> Isaac e Ismael entierran a Abraham en la cueva de Macpela donde Sara estaba enterrada.</w:t>
      </w:r>
    </w:p>
    <w:p>
      <w:pPr/>
      <w:r>
        <w:rPr>
          <w:lang w:val="es_ES" w:bidi="es_ES"/>
        </w:rPr>
      </w:r>
      <w:r>
        <w:rPr>
          <w:b/>
          <w:lang w:val="es_ES" w:bidi="es_ES"/>
        </w:rPr>
        <w:t>Cuarta escena:</w:t>
      </w:r>
      <w:r>
        <w:rPr>
          <w:lang w:val="es_ES" w:bidi="es_ES"/>
        </w:rPr>
        <w:t xml:space="preserve"> Dios bendice a Isaac. Isaac vive en Beer Lahai Roi.</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Cetura</w:t>
      </w:r>
    </w:p>
    <w:p>
      <w:pPr>
        <w:pStyle w:val="ListBullet"/>
        <w:spacing w:line="240" w:lineRule="auto"/>
        <w:ind w:left="720"/>
      </w:pPr>
      <w:r>
        <w:rPr>
          <w:lang w:val="es_ES" w:bidi="es_ES"/>
        </w:rPr>
      </w:r>
      <w:r>
        <w:rPr>
          <w:lang w:val="es_ES" w:bidi="es_ES"/>
        </w:rPr>
        <w:t>Zimran</w:t>
      </w:r>
    </w:p>
    <w:p>
      <w:pPr>
        <w:pStyle w:val="ListBullet"/>
        <w:spacing w:line="240" w:lineRule="auto"/>
        <w:ind w:left="720"/>
      </w:pPr>
      <w:r>
        <w:rPr>
          <w:lang w:val="es_ES" w:bidi="es_ES"/>
        </w:rPr>
      </w:r>
      <w:r>
        <w:rPr>
          <w:lang w:val="es_ES" w:bidi="es_ES"/>
        </w:rPr>
        <w:t>Jocsán</w:t>
      </w:r>
    </w:p>
    <w:p>
      <w:pPr>
        <w:pStyle w:val="ListBullet"/>
        <w:spacing w:line="240" w:lineRule="auto"/>
        <w:ind w:left="720"/>
      </w:pPr>
      <w:r>
        <w:rPr>
          <w:lang w:val="es_ES" w:bidi="es_ES"/>
        </w:rPr>
      </w:r>
      <w:r>
        <w:rPr>
          <w:lang w:val="es_ES" w:bidi="es_ES"/>
        </w:rPr>
        <w:t>Medán</w:t>
      </w:r>
    </w:p>
    <w:p>
      <w:pPr>
        <w:pStyle w:val="ListBullet"/>
        <w:spacing w:line="240" w:lineRule="auto"/>
        <w:ind w:left="720"/>
      </w:pPr>
      <w:r>
        <w:rPr>
          <w:lang w:val="es_ES" w:bidi="es_ES"/>
        </w:rPr>
      </w:r>
      <w:r>
        <w:rPr>
          <w:lang w:val="es_ES" w:bidi="es_ES"/>
        </w:rPr>
        <w:t>Madián</w:t>
      </w:r>
    </w:p>
    <w:p>
      <w:pPr>
        <w:pStyle w:val="ListBullet"/>
        <w:spacing w:line="240" w:lineRule="auto"/>
        <w:ind w:left="720"/>
      </w:pPr>
      <w:r>
        <w:rPr>
          <w:lang w:val="es_ES" w:bidi="es_ES"/>
        </w:rPr>
      </w:r>
      <w:r>
        <w:rPr>
          <w:lang w:val="es_ES" w:bidi="es_ES"/>
        </w:rPr>
        <w:t>Isbac</w:t>
      </w:r>
    </w:p>
    <w:p>
      <w:pPr>
        <w:pStyle w:val="ListBullet"/>
        <w:spacing w:line="240" w:lineRule="auto"/>
        <w:ind w:left="720"/>
      </w:pPr>
      <w:r>
        <w:rPr>
          <w:lang w:val="es_ES" w:bidi="es_ES"/>
        </w:rPr>
      </w:r>
      <w:r>
        <w:rPr>
          <w:lang w:val="es_ES" w:bidi="es_ES"/>
        </w:rPr>
        <w:t>Shua</w:t>
      </w:r>
    </w:p>
    <w:p>
      <w:pPr>
        <w:pStyle w:val="ListBullet"/>
        <w:spacing w:line="240" w:lineRule="auto"/>
        <w:ind w:left="720"/>
      </w:pPr>
      <w:r>
        <w:rPr>
          <w:lang w:val="es_ES" w:bidi="es_ES"/>
        </w:rPr>
      </w:r>
      <w:r>
        <w:rPr>
          <w:lang w:val="es_ES" w:bidi="es_ES"/>
        </w:rPr>
        <w:t>Éfa</w:t>
      </w:r>
    </w:p>
    <w:p>
      <w:pPr>
        <w:pStyle w:val="ListBullet"/>
        <w:spacing w:line="240" w:lineRule="auto"/>
        <w:ind w:left="720"/>
      </w:pPr>
      <w:r>
        <w:rPr>
          <w:lang w:val="es_ES" w:bidi="es_ES"/>
        </w:rPr>
      </w:r>
      <w:r>
        <w:rPr>
          <w:lang w:val="es_ES" w:bidi="es_ES"/>
        </w:rPr>
        <w:t>Éfer</w:t>
      </w:r>
    </w:p>
    <w:p>
      <w:pPr>
        <w:pStyle w:val="ListBullet"/>
        <w:spacing w:line="240" w:lineRule="auto"/>
        <w:ind w:left="720"/>
      </w:pPr>
      <w:r>
        <w:rPr>
          <w:lang w:val="es_ES" w:bidi="es_ES"/>
        </w:rPr>
      </w:r>
      <w:r>
        <w:rPr>
          <w:lang w:val="es_ES" w:bidi="es_ES"/>
        </w:rPr>
        <w:t>Hanoc</w:t>
      </w:r>
    </w:p>
    <w:p>
      <w:pPr>
        <w:pStyle w:val="ListBullet"/>
        <w:spacing w:line="240" w:lineRule="auto"/>
        <w:ind w:left="720"/>
      </w:pPr>
      <w:r>
        <w:rPr>
          <w:lang w:val="es_ES" w:bidi="es_ES"/>
        </w:rPr>
      </w:r>
      <w:r>
        <w:rPr>
          <w:lang w:val="es_ES" w:bidi="es_ES"/>
        </w:rPr>
        <w:t>Abida</w:t>
      </w:r>
    </w:p>
    <w:p>
      <w:pPr>
        <w:pStyle w:val="ListBullet"/>
        <w:spacing w:line="240" w:lineRule="auto"/>
        <w:ind w:left="720"/>
      </w:pPr>
      <w:r>
        <w:rPr>
          <w:lang w:val="es_ES" w:bidi="es_ES"/>
        </w:rPr>
      </w:r>
      <w:r>
        <w:rPr>
          <w:lang w:val="es_ES" w:bidi="es_ES"/>
        </w:rPr>
        <w:t>Elda</w:t>
      </w:r>
    </w:p>
    <w:p>
      <w:pPr>
        <w:pStyle w:val="ListBullet"/>
        <w:spacing w:line="240" w:lineRule="auto"/>
        <w:ind w:left="720"/>
      </w:pPr>
      <w:r>
        <w:rPr>
          <w:lang w:val="es_ES" w:bidi="es_ES"/>
        </w:rPr>
      </w:r>
      <w:r>
        <w:rPr>
          <w:lang w:val="es_ES" w:bidi="es_ES"/>
        </w:rPr>
        <w:t>Seba</w:t>
      </w:r>
    </w:p>
    <w:p>
      <w:pPr>
        <w:pStyle w:val="ListBullet"/>
        <w:spacing w:line="240" w:lineRule="auto"/>
        <w:ind w:left="720"/>
      </w:pPr>
      <w:r>
        <w:rPr>
          <w:lang w:val="es_ES" w:bidi="es_ES"/>
        </w:rPr>
      </w:r>
      <w:r>
        <w:rPr>
          <w:lang w:val="es_ES" w:bidi="es_ES"/>
        </w:rPr>
        <w:t>Dedán</w:t>
      </w:r>
    </w:p>
    <w:p>
      <w:pPr>
        <w:pStyle w:val="ListBullet"/>
        <w:spacing w:line="240" w:lineRule="auto"/>
        <w:ind w:left="720"/>
      </w:pPr>
      <w:r>
        <w:rPr>
          <w:lang w:val="es_ES" w:bidi="es_ES"/>
        </w:rPr>
      </w:r>
      <w:r>
        <w:rPr>
          <w:lang w:val="es_ES" w:bidi="es_ES"/>
        </w:rPr>
        <w:t>Asuritas</w:t>
      </w:r>
    </w:p>
    <w:p>
      <w:pPr>
        <w:pStyle w:val="ListBullet"/>
        <w:spacing w:line="240" w:lineRule="auto"/>
        <w:ind w:left="720"/>
      </w:pPr>
      <w:r>
        <w:rPr>
          <w:lang w:val="es_ES" w:bidi="es_ES"/>
        </w:rPr>
      </w:r>
      <w:r>
        <w:rPr>
          <w:lang w:val="es_ES" w:bidi="es_ES"/>
        </w:rPr>
        <w:t>Letusitas</w:t>
      </w:r>
    </w:p>
    <w:p>
      <w:pPr>
        <w:pStyle w:val="ListBullet"/>
        <w:spacing w:line="240" w:lineRule="auto"/>
        <w:ind w:left="720"/>
      </w:pPr>
      <w:r>
        <w:rPr>
          <w:lang w:val="es_ES" w:bidi="es_ES"/>
        </w:rPr>
      </w:r>
      <w:r>
        <w:rPr>
          <w:lang w:val="es_ES" w:bidi="es_ES"/>
        </w:rPr>
        <w:t>Leumitas</w:t>
      </w:r>
    </w:p>
    <w:p>
      <w:pPr>
        <w:pStyle w:val="ListBullet"/>
        <w:spacing w:line="240" w:lineRule="auto"/>
        <w:ind w:left="720"/>
      </w:pPr>
      <w:r>
        <w:rPr>
          <w:lang w:val="es_ES" w:bidi="es_ES"/>
        </w:rPr>
      </w:r>
      <w:r>
        <w:rPr>
          <w:lang w:val="es_ES" w:bidi="es_ES"/>
        </w:rPr>
        <w:t>Ismael</w:t>
      </w:r>
    </w:p>
    <w:p>
      <w:pPr/>
      <w:r>
        <w:rPr>
          <w:lang w:val="es_ES" w:bidi="es_ES"/>
        </w:rPr>
      </w:r>
      <w:r>
        <w:rPr>
          <w:lang w:val="es_ES" w:bidi="es_ES"/>
        </w:rPr>
        <w:t>En esta sesión, haz que el grupo cree un guión gráfico, esbozo o utilice algún tipo de ilustración para visualizar la historia y la acción que se desarrolla.</w:t>
      </w:r>
    </w:p>
    <w:p>
      <w:pPr/>
      <w:r>
        <w:rPr>
          <w:lang w:val="es_ES" w:bidi="es_ES"/>
        </w:rPr>
      </w:r>
      <w:r>
        <w:rPr>
          <w:lang w:val="es_ES" w:bidi="es_ES"/>
        </w:rPr>
        <w:t>En la primera escena, la familia de Abraham con Cetura están en una escena. Como esta sola escena tendrá muchos personajes, pueden hacer que cada personaje use algo que muestre el nombre del personaje que están representando. O, pueden usar una piedra o una roca para cada persona, y poner sus piedras juntas por familia. Esto los ayudará a recordar los nombres de cada persona en la genealogía. Entonces, todos ellos pueden estar haciendo algo juntos, como comer. Comer era una actividad que toda la familia hacía junta durante el tiempo de Abraham.</w:t>
      </w:r>
    </w:p>
    <w:p>
      <w:pPr/>
      <w:r>
        <w:rPr>
          <w:lang w:val="es_ES" w:bidi="es_ES"/>
        </w:rPr>
      </w:r>
      <w:r>
        <w:rPr>
          <w:lang w:val="es_ES" w:bidi="es_ES"/>
        </w:rPr>
        <w:t>En la segunda escena, Abraham le está mostrando a Isaac todo lo que posee: tierra, animales, siervos y otros objetos valiosos. Abraham le dice a Isaac que Isaac es su heredero legítimo. Entonces, todo lo el posee, Isaac lo heredará cuando el muera. Después de esto, Abraham les dará algunos regalos a sus otros hijos. Estos regalos incluyen plata, oro y algunos animales. Si hay objetos como plata, oro o animales que no están disponibles para esta escena, pueden usar cualquier objeto que pueda representarlos. Entonces, Abraham instruirá a sus otros hijos que vivan en un país en el este. La escena termina con los otros hijos de Abraham viajando al este. Es importante recordar que cuando los hijos de Abraham con Cetura se fueron, estaban con sus esposas e hijos.</w:t>
      </w:r>
    </w:p>
    <w:p>
      <w:pPr/>
      <w:r>
        <w:rPr>
          <w:lang w:val="es_ES" w:bidi="es_ES"/>
        </w:rPr>
      </w:r>
      <w:r>
        <w:rPr>
          <w:lang w:val="es_ES" w:bidi="es_ES"/>
        </w:rPr>
        <w:t>En la tercera escena, Isaac e Ismael regresan juntos de los diferentes lugares en que viven para enterrar a su padre juntos. Están en el campo de Macpela. Recuerden que Abraham tenía 175 años y estaba contento con su vida. Murió y fue reunido con su pueblo, o fue a estar con todos los que habían muerto ante él. Es importante recordar que Isaac e Ismael entierran a Abraham en la misma cueva en la que Abraham compró y enterró a su esposa Sara.</w:t>
      </w:r>
    </w:p>
    <w:p>
      <w:pPr/>
      <w:r>
        <w:rPr>
          <w:lang w:val="es_ES" w:bidi="es_ES"/>
        </w:rPr>
      </w:r>
      <w:r>
        <w:rPr>
          <w:lang w:val="es_ES" w:bidi="es_ES"/>
        </w:rPr>
        <w:t>En la cuarta escena, Dios bendice a Isaac y promete protegerlo, darle riqueza y muchos hijos. No está claro cómo Dios hace esto, pero un actor puede representar a Dios diciéndole estas bendiciones a Isaac. Entonces, Isaac y su esposa, Rebeca, armarán su tienda en Beer Lahai Roi.</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Cetura</w:t>
      </w:r>
    </w:p>
    <w:p>
      <w:pPr>
        <w:pStyle w:val="ListBullet"/>
        <w:spacing w:line="240" w:lineRule="auto"/>
        <w:ind w:left="720"/>
      </w:pPr>
      <w:r>
        <w:rPr>
          <w:lang w:val="es_ES" w:bidi="es_ES"/>
        </w:rPr>
      </w:r>
      <w:r>
        <w:rPr>
          <w:lang w:val="es_ES" w:bidi="es_ES"/>
        </w:rPr>
        <w:t>Zimrán</w:t>
      </w:r>
    </w:p>
    <w:p>
      <w:pPr>
        <w:pStyle w:val="ListBullet"/>
        <w:spacing w:line="240" w:lineRule="auto"/>
        <w:ind w:left="720"/>
      </w:pPr>
      <w:r>
        <w:rPr>
          <w:lang w:val="es_ES" w:bidi="es_ES"/>
        </w:rPr>
      </w:r>
      <w:r>
        <w:rPr>
          <w:lang w:val="es_ES" w:bidi="es_ES"/>
        </w:rPr>
        <w:t>Jocsán</w:t>
      </w:r>
    </w:p>
    <w:p>
      <w:pPr>
        <w:pStyle w:val="ListBullet"/>
        <w:spacing w:line="240" w:lineRule="auto"/>
        <w:ind w:left="720"/>
      </w:pPr>
      <w:r>
        <w:rPr>
          <w:lang w:val="es_ES" w:bidi="es_ES"/>
        </w:rPr>
      </w:r>
      <w:r>
        <w:rPr>
          <w:lang w:val="es_ES" w:bidi="es_ES"/>
        </w:rPr>
        <w:t>Medán</w:t>
      </w:r>
    </w:p>
    <w:p>
      <w:pPr>
        <w:pStyle w:val="ListBullet"/>
        <w:spacing w:line="240" w:lineRule="auto"/>
        <w:ind w:left="720"/>
      </w:pPr>
      <w:r>
        <w:rPr>
          <w:lang w:val="es_ES" w:bidi="es_ES"/>
        </w:rPr>
      </w:r>
      <w:r>
        <w:rPr>
          <w:lang w:val="es_ES" w:bidi="es_ES"/>
        </w:rPr>
        <w:t>Madián</w:t>
      </w:r>
    </w:p>
    <w:p>
      <w:pPr>
        <w:pStyle w:val="ListBullet"/>
        <w:spacing w:line="240" w:lineRule="auto"/>
        <w:ind w:left="720"/>
      </w:pPr>
      <w:r>
        <w:rPr>
          <w:lang w:val="es_ES" w:bidi="es_ES"/>
        </w:rPr>
      </w:r>
      <w:r>
        <w:rPr>
          <w:lang w:val="es_ES" w:bidi="es_ES"/>
        </w:rPr>
        <w:t>Isbac</w:t>
      </w:r>
    </w:p>
    <w:p>
      <w:pPr>
        <w:pStyle w:val="ListBullet"/>
        <w:spacing w:line="240" w:lineRule="auto"/>
        <w:ind w:left="720"/>
      </w:pPr>
      <w:r>
        <w:rPr>
          <w:lang w:val="es_ES" w:bidi="es_ES"/>
        </w:rPr>
      </w:r>
      <w:r>
        <w:rPr>
          <w:lang w:val="es_ES" w:bidi="es_ES"/>
        </w:rPr>
        <w:t>Shua</w:t>
      </w:r>
    </w:p>
    <w:p>
      <w:pPr>
        <w:pStyle w:val="ListBullet"/>
        <w:spacing w:line="240" w:lineRule="auto"/>
        <w:ind w:left="720"/>
      </w:pPr>
      <w:r>
        <w:rPr>
          <w:lang w:val="es_ES" w:bidi="es_ES"/>
        </w:rPr>
      </w:r>
      <w:r>
        <w:rPr>
          <w:lang w:val="es_ES" w:bidi="es_ES"/>
        </w:rPr>
        <w:t>Éfa</w:t>
      </w:r>
    </w:p>
    <w:p>
      <w:pPr>
        <w:pStyle w:val="ListBullet"/>
        <w:spacing w:line="240" w:lineRule="auto"/>
        <w:ind w:left="720"/>
      </w:pPr>
      <w:r>
        <w:rPr>
          <w:lang w:val="es_ES" w:bidi="es_ES"/>
        </w:rPr>
      </w:r>
      <w:r>
        <w:rPr>
          <w:lang w:val="es_ES" w:bidi="es_ES"/>
        </w:rPr>
        <w:t>Éfer</w:t>
      </w:r>
    </w:p>
    <w:p>
      <w:pPr>
        <w:pStyle w:val="ListBullet"/>
        <w:spacing w:line="240" w:lineRule="auto"/>
        <w:ind w:left="720"/>
      </w:pPr>
      <w:r>
        <w:rPr>
          <w:lang w:val="es_ES" w:bidi="es_ES"/>
        </w:rPr>
      </w:r>
      <w:r>
        <w:rPr>
          <w:lang w:val="es_ES" w:bidi="es_ES"/>
        </w:rPr>
        <w:t>Hanoc</w:t>
      </w:r>
    </w:p>
    <w:p>
      <w:pPr>
        <w:pStyle w:val="ListBullet"/>
        <w:spacing w:line="240" w:lineRule="auto"/>
        <w:ind w:left="720"/>
      </w:pPr>
      <w:r>
        <w:rPr>
          <w:lang w:val="es_ES" w:bidi="es_ES"/>
        </w:rPr>
      </w:r>
      <w:r>
        <w:rPr>
          <w:lang w:val="es_ES" w:bidi="es_ES"/>
        </w:rPr>
        <w:t>Abida</w:t>
      </w:r>
    </w:p>
    <w:p>
      <w:pPr>
        <w:pStyle w:val="ListBullet"/>
        <w:spacing w:line="240" w:lineRule="auto"/>
        <w:ind w:left="720"/>
      </w:pPr>
      <w:r>
        <w:rPr>
          <w:lang w:val="es_ES" w:bidi="es_ES"/>
        </w:rPr>
      </w:r>
      <w:r>
        <w:rPr>
          <w:lang w:val="es_ES" w:bidi="es_ES"/>
        </w:rPr>
        <w:t>Elda</w:t>
      </w:r>
    </w:p>
    <w:p>
      <w:pPr>
        <w:pStyle w:val="ListBullet"/>
        <w:spacing w:line="240" w:lineRule="auto"/>
        <w:ind w:left="720"/>
      </w:pPr>
      <w:r>
        <w:rPr>
          <w:lang w:val="es_ES" w:bidi="es_ES"/>
        </w:rPr>
      </w:r>
      <w:r>
        <w:rPr>
          <w:lang w:val="es_ES" w:bidi="es_ES"/>
        </w:rPr>
        <w:t>Seba</w:t>
      </w:r>
    </w:p>
    <w:p>
      <w:pPr>
        <w:pStyle w:val="ListBullet"/>
        <w:spacing w:line="240" w:lineRule="auto"/>
        <w:ind w:left="720"/>
      </w:pPr>
      <w:r>
        <w:rPr>
          <w:lang w:val="es_ES" w:bidi="es_ES"/>
        </w:rPr>
      </w:r>
      <w:r>
        <w:rPr>
          <w:lang w:val="es_ES" w:bidi="es_ES"/>
        </w:rPr>
        <w:t>Dedán</w:t>
      </w:r>
    </w:p>
    <w:p>
      <w:pPr>
        <w:pStyle w:val="ListBullet"/>
        <w:spacing w:line="240" w:lineRule="auto"/>
        <w:ind w:left="720"/>
      </w:pPr>
      <w:r>
        <w:rPr>
          <w:lang w:val="es_ES" w:bidi="es_ES"/>
        </w:rPr>
      </w:r>
      <w:r>
        <w:rPr>
          <w:lang w:val="es_ES" w:bidi="es_ES"/>
        </w:rPr>
        <w:t>Asuritas</w:t>
      </w:r>
    </w:p>
    <w:p>
      <w:pPr>
        <w:pStyle w:val="ListBullet"/>
        <w:spacing w:line="240" w:lineRule="auto"/>
        <w:ind w:left="720"/>
      </w:pPr>
      <w:r>
        <w:rPr>
          <w:lang w:val="es_ES" w:bidi="es_ES"/>
        </w:rPr>
      </w:r>
      <w:r>
        <w:rPr>
          <w:lang w:val="es_ES" w:bidi="es_ES"/>
        </w:rPr>
        <w:t>Letusitas</w:t>
      </w:r>
    </w:p>
    <w:p>
      <w:pPr>
        <w:pStyle w:val="ListBullet"/>
        <w:spacing w:line="240" w:lineRule="auto"/>
        <w:ind w:left="720"/>
      </w:pPr>
      <w:r>
        <w:rPr>
          <w:lang w:val="es_ES" w:bidi="es_ES"/>
        </w:rPr>
      </w:r>
      <w:r>
        <w:rPr>
          <w:lang w:val="es_ES" w:bidi="es_ES"/>
        </w:rPr>
        <w:t>Leumitas</w:t>
      </w:r>
    </w:p>
    <w:p>
      <w:pPr>
        <w:pStyle w:val="ListBullet"/>
        <w:spacing w:line="240" w:lineRule="auto"/>
        <w:ind w:left="720"/>
      </w:pPr>
      <w:r>
        <w:rPr>
          <w:lang w:val="es_ES" w:bidi="es_ES"/>
        </w:rPr>
      </w:r>
      <w:r>
        <w:rPr>
          <w:lang w:val="es_ES" w:bidi="es_ES"/>
        </w:rPr>
        <w:t>Ismael</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En la primera escena, Abraham se casa con Cetura. Después de algún tiempo, tienen seis hijos. Sus hijos también tendrán hijos para que los descendientes de Abraham aumenten.</w:t>
      </w:r>
    </w:p>
    <w:p>
      <w:pPr/>
      <w:r>
        <w:rPr>
          <w:lang w:val="es_ES" w:bidi="es_ES"/>
        </w:rPr>
      </w:r>
      <w:r>
        <w:rPr>
          <w:lang w:val="es_ES" w:bidi="es_ES"/>
        </w:rPr>
        <w:t>Detengan la actuación: Pregúntenle al actor que interpreta a Abraham: "¿Cómo te sientes?" Es posible que escuchen cosas como: "Alabado sea Dios por que me ha dado más descendientes", o "¡Con estos nuevos descendientes, Dios ha cumplido nuevamente su promesa!" Reanuden la actuación.</w:t>
      </w:r>
    </w:p>
    <w:p>
      <w:pPr/>
      <w:r>
        <w:rPr>
          <w:lang w:val="es_ES" w:bidi="es_ES"/>
        </w:rPr>
      </w:r>
      <w:r>
        <w:rPr>
          <w:lang w:val="es_ES" w:bidi="es_ES"/>
        </w:rPr>
        <w:t>En la segunda escena, Abraham le muestra a Isaac todo lo que posee, y le dice que Isaac heredará todo.</w:t>
      </w:r>
    </w:p>
    <w:p>
      <w:pPr/>
      <w:r>
        <w:rPr>
          <w:lang w:val="es_ES" w:bidi="es_ES"/>
        </w:rPr>
      </w:r>
      <w:r>
        <w:rPr>
          <w:lang w:val="es_ES" w:bidi="es_ES"/>
        </w:rPr>
        <w:t>Detengan la actuación: Pregúntenle al actor que interpreta a Isaac: "¿Cómo te sientes?" Es posible que escuchen cosas como: "¡Dios ha realmente bendecido a mi padre tal como lo prometió!" o "Con toda esta propiedad, estoy seguro de que nuestra familia estará bien". Reanuden la actuación.</w:t>
      </w:r>
    </w:p>
    <w:p>
      <w:pPr/>
      <w:r>
        <w:rPr>
          <w:lang w:val="es_ES" w:bidi="es_ES"/>
        </w:rPr>
      </w:r>
      <w:r>
        <w:rPr>
          <w:lang w:val="es_ES" w:bidi="es_ES"/>
        </w:rPr>
        <w:t>Abraham también les dará regalos a sus otros hijos. Pero después de esto, Abraham los instruirá a que vivan en un país en el este. Recuerden que cuando sus otros hijos se fueron, están con sus esposas e hijos.</w:t>
      </w:r>
    </w:p>
    <w:p>
      <w:pPr/>
      <w:r>
        <w:rPr>
          <w:lang w:val="es_ES" w:bidi="es_ES"/>
        </w:rPr>
      </w:r>
      <w:r>
        <w:rPr>
          <w:lang w:val="es_ES" w:bidi="es_ES"/>
        </w:rPr>
        <w:t>En la tercera escena, Isaac e Ismael entierran a Abraham. Colocan el cuerpo de Abraham en la cueva al lado de su esposa, Sara.</w:t>
      </w:r>
    </w:p>
    <w:p>
      <w:pPr/>
      <w:r>
        <w:rPr>
          <w:lang w:val="es_ES" w:bidi="es_ES"/>
        </w:rPr>
      </w:r>
      <w:r>
        <w:rPr>
          <w:lang w:val="es_ES" w:bidi="es_ES"/>
        </w:rPr>
        <w:t>Detengan la actuación: Pregúntenle al actor que interpreta a Isaac: "¿Cómo te sientes?" Es posible que escuchen cosas como: "Estoy triste de que mi padre, Abraham, ahora ha muerto", o "Deseo seguir a mi padre Abraham, quien siguió a Dios". Reanuden la actuación.</w:t>
      </w:r>
    </w:p>
    <w:p>
      <w:pPr/>
      <w:r>
        <w:rPr>
          <w:lang w:val="es_ES" w:bidi="es_ES"/>
        </w:rPr>
      </w:r>
      <w:r>
        <w:rPr>
          <w:lang w:val="es_ES" w:bidi="es_ES"/>
        </w:rPr>
        <w:t>En la cuarta escena, Dios bendice a Isaac.</w:t>
      </w:r>
    </w:p>
    <w:p>
      <w:pPr/>
      <w:r>
        <w:rPr>
          <w:lang w:val="es_ES" w:bidi="es_ES"/>
        </w:rPr>
      </w:r>
      <w:r>
        <w:rPr>
          <w:lang w:val="es_ES" w:bidi="es_ES"/>
        </w:rPr>
        <w:t>Detengan la actuación: Pregúntenle al actor que interpreta a Isaac: "¿Cómo te sientes?" Es posible que escuchen cosas como: "Le agradezco a Dios por bendecirme, tal como Dios bendijo a mi padre, Abraham". o "La bendición de Dios para mi familia significa que Dios cumple su promesa a mi padre, Abraham".</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Esta historia es sobre la nueva esposa de Abraham y los descendientes. También es sobre la muerte de Abraham, y cómo Dios bendice a Isaac como el heredero de Abraham.</w:t>
      </w:r>
    </w:p>
    <w:p>
      <w:pPr/>
      <w:r>
        <w:rPr>
          <w:lang w:val="es_ES" w:bidi="es_ES"/>
        </w:rPr>
      </w:r>
      <w:r>
        <w:rPr>
          <w:lang w:val="es_ES" w:bidi="es_ES"/>
        </w:rPr>
        <w:t xml:space="preserve">Después de que Sara murió, Abraham tomó a otra mujer como su </w:t>
      </w:r>
      <w:r>
        <w:rPr>
          <w:b/>
          <w:lang w:val="es_ES" w:bidi="es_ES"/>
        </w:rPr>
        <w:t>esposa</w:t>
      </w:r>
      <w:r>
        <w:rPr>
          <w:lang w:val="es_ES" w:bidi="es_ES"/>
        </w:rPr>
        <w:t xml:space="preserve">. El nombre de la mujer es Cetura. La palabra hebrea para "esposa" puede traducirse como mujer, esposa o concubina dependiendo del contexto. Cetura fue llamada esposa, pero más tarde, fue identificada como una concubina. Una concubina es una esposa con un estatus más bajo y derechos. Entonces, en esta historia, puede ser traducido como una esposa o una concubina. Cetura dio a luz a seis hijos. Dos de los hijos que Abraham tenía con Cetura tenían hijos propios. Madián tenía cinco hijos. El otro hijo de Abraham, Jocsán, tenía dos hijos. El hijo de Jocsán, Dedán tenía tres hijos que más tarde se convertirán en grupos de personas. Eran conocidos como los Asuritas, los Letusitas y Leumitas. Se decía que todas estas personas eran </w:t>
      </w:r>
      <w:r>
        <w:rPr>
          <w:b/>
          <w:lang w:val="es_ES" w:bidi="es_ES"/>
        </w:rPr>
        <w:t>hijos</w:t>
      </w:r>
      <w:r>
        <w:rPr>
          <w:lang w:val="es_ES" w:bidi="es_ES"/>
        </w:rPr>
        <w:t xml:space="preserve"> de Cetura. La palabra para niños aquí puede traducirse literalmente como hijos. Pero esta lista tiene los hijos, nietos y otros descendientes de Cetura. Esto significa que la palabra hijos aquí no se refiere solo a Abraham y los seis hijos de Cetura. Más bien, se refiere a sus hijos, sus nietos y bisnietos. En otras palabras, se refiere a los descendientes de Abraham y Cetura.</w:t>
      </w:r>
    </w:p>
    <w:p>
      <w:pPr/>
      <w:r>
        <w:rPr>
          <w:lang w:val="es_ES" w:bidi="es_ES"/>
        </w:rPr>
      </w:r>
      <w:r>
        <w:rPr>
          <w:lang w:val="es_ES" w:bidi="es_ES"/>
        </w:rPr>
        <w:t>Entonces, Abraham le dio todo lo que le pertenece a Isaac como su herencia. Abraham entonces envió a sus otros hijos y sus familias.</w:t>
      </w:r>
    </w:p>
    <w:p>
      <w:pPr/>
      <w:r>
        <w:rPr>
          <w:lang w:val="es_ES" w:bidi="es_ES"/>
        </w:rPr>
      </w:r>
      <w:r>
        <w:rPr>
          <w:lang w:val="es_ES" w:bidi="es_ES"/>
        </w:rPr>
        <w:t>Entonces Abraham murió. Abraham vivió tantos días que, tenía 175 años cuando murió. Entonces Isaac e Ismael entierran a Abraham en una cueva que Abraham había comprado años antes para enterrar a Sara.</w:t>
      </w:r>
    </w:p>
    <w:p>
      <w:pPr/>
      <w:r>
        <w:rPr>
          <w:lang w:val="es_ES" w:bidi="es_ES"/>
        </w:rPr>
      </w:r>
      <w:r>
        <w:rPr>
          <w:lang w:val="es_ES" w:bidi="es_ES"/>
        </w:rPr>
        <w:t xml:space="preserve">Después de que Abraham murió, Dios </w:t>
      </w:r>
      <w:r>
        <w:rPr>
          <w:b/>
          <w:lang w:val="es_ES" w:bidi="es_ES"/>
        </w:rPr>
        <w:t>bendijo</w:t>
      </w:r>
      <w:r>
        <w:rPr>
          <w:lang w:val="es_ES" w:bidi="es_ES"/>
        </w:rPr>
        <w:t xml:space="preserve"> a Isaac. Bendecir es cuando una persona da favor a otra persona. En la Biblia, Dios es la fuente de todas las bendiciones. Cuando Dios bendice a una persona, significa que está complacido con esa persona. Por lo tanto, promete y concede hijos, éxito, protección, incluso riqueza a esa persona. En esta historia, significa que Dios protegerá a Isaac, le concederá éxito y le dará una gran riqueza. Para obtener más información sobre la palabra </w:t>
      </w:r>
      <w:r>
        <w:rPr>
          <w:lang w:val="es_ES" w:bidi="es_ES"/>
        </w:rPr>
        <w:t>bendecir</w:t>
      </w:r>
      <w:r>
        <w:rPr>
          <w:lang w:val="es_ES" w:bidi="es_ES"/>
        </w:rPr>
        <w:t xml:space="preserve">, pueden consultar en el Glosario Principal. Isaac vivió en </w:t>
      </w:r>
      <w:r>
        <w:rPr>
          <w:b/>
          <w:lang w:val="es_ES" w:bidi="es_ES"/>
        </w:rPr>
        <w:t>Beer Lahai Roi</w:t>
      </w:r>
      <w:r>
        <w:rPr>
          <w:lang w:val="es_ES" w:bidi="es_ES"/>
        </w:rPr>
        <w:t>. Beer Lahai Roi es el lugar donde Dios le habló a la concubina de Abraham, Agar.</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guión gráfico para ayudarles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25:12–18</w:t>
      </w:r>
      <w:r>
        <w:rPr>
          <w:lang w:val="es_ES" w:bidi="es_ES"/>
        </w:rPr>
      </w:r>
    </w:p>
    <w:p>
      <w:pPr>
        <w:pStyle w:val="Heading3"/>
      </w:pPr>
      <w:r>
        <w:rPr>
          <w:lang w:val="es_ES" w:bidi="es_ES"/>
        </w:rPr>
        <w:t>Escuchar con el corazón</w:t>
      </w:r>
    </w:p>
    <w:p>
      <w:pPr/>
      <w:r>
        <w:rPr>
          <w:lang w:val="es_ES" w:bidi="es_ES"/>
        </w:rPr>
      </w:r>
      <w:r>
        <w:rPr>
          <w:lang w:val="es_ES" w:bidi="es_ES"/>
        </w:rPr>
        <w:t>Escuchen Génesis 25:12–18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La historia anterior cuenta sobre la nueva familia de Abraham. Antes de que Abraham muriera, le dio todo lo que poseía a Isaac como su herencia. Abraham también les dio regalos a sus hijos de sus concubinas, o esposas menores, y les dijo que migraran a un país en el este. Entonces, Abraham murió. Isaac e Ismael enterraron a Abraham en la cueva donde Abraham enterró a su esposa, Sara. Después de que Abraham murió, Dios bendijo a Isaac, e Isaac vivió en Beer Lahai Roi.</w:t>
      </w:r>
    </w:p>
    <w:p>
      <w:pPr/>
      <w:r>
        <w:rPr>
          <w:lang w:val="es_ES" w:bidi="es_ES"/>
        </w:rPr>
      </w:r>
      <w:r>
        <w:rPr>
          <w:lang w:val="es_ES" w:bidi="es_ES"/>
        </w:rPr>
        <w:t>La presente historia comienza con la introducción: "Estas son las generaciones de Ismael". La palabra hebrea para "generaciones" es un término que se refiere a una historia o un registro de la ascendencia de una persona. También a menudo se traduce como "genealogía" o "historia familiar". Este registro muestra a qué familia pertenece una persona. Esta información es importante porque el estatus social, los derechos y las obligaciones de una persona se basan en su genealogía, o historia familiar. Ismael era el hijo de Abraham. La madre de Ismael era la concubina de Abraham, Agar. Agar era una mujer egipcia que era la sierva de la esposa de Abraham, Sara. Un siervo es un hombre o una mujer que vive en el mismo hogar que su amo para servir a las necesidades de la familia de su amo.</w:t>
      </w:r>
    </w:p>
    <w:p>
      <w:pPr/>
      <w:r>
        <w:rPr>
          <w:lang w:val="es_ES" w:bidi="es_ES"/>
        </w:rPr>
      </w:r>
      <w:r>
        <w:rPr>
          <w:lang w:val="es_ES" w:bidi="es_ES"/>
        </w:rPr>
        <w:t>Después de la introducción, los hijos de Ismael fueron listados comenzando del mayor hasta el más joven. El primogénito e hijo mayor de Ismael era Nebayot. Después de él estaban Quedar, Adbeel, Mibsam, Misma, Duma, Masa, Hadad, Tema, Jetur, Nafis y Quedema. Esto significa que Ismael tenía doce hijos. Estos doce hijos se convirtieron en príncipes o gobernantes de sus tribus. Una tribu es un pequeño grupo de personas que generalmente tienen un antepasado. Los miembros de la tribu, por lo tanto, son por lo general parientes de sangre. El jefe de una tribu era llamado un príncipe o un gobernante. Esto significa que los hijos de Ismael tenían sus propios descendientes. Como son los gobernantes y antepasados comunes de sus tribus, sus tribus probablemente también eran nombradas después de ellos. Además, sus nombres se convirtieron en los nombres de los lugares donde sus tribus se establecieron. Acamparon en sus tiendas para que pudieran moverse de un lugar a otro. Estos lugares se llamaban "campamentos". Pero también vivían en ciertos lugares más permanentemente. Estos lugares se llamaban "pueblos".</w:t>
      </w:r>
    </w:p>
    <w:p>
      <w:pPr/>
      <w:r>
        <w:rPr>
          <w:lang w:val="es_ES" w:bidi="es_ES"/>
        </w:rPr>
      </w:r>
      <w:r>
        <w:rPr>
          <w:lang w:val="es_ES" w:bidi="es_ES"/>
        </w:rPr>
        <w:t>Deténganse y conversen sobre la siguiente pregunta:</w:t>
      </w:r>
    </w:p>
    <w:p>
      <w:pPr/>
      <w:r>
        <w:rPr>
          <w:lang w:val="es_ES" w:bidi="es_ES"/>
        </w:rPr>
      </w:r>
      <w:r>
        <w:rPr>
          <w:lang w:val="es_ES" w:bidi="es_ES"/>
        </w:rPr>
        <w:t>Los hijos y descendientes de Ismael cumplen la promesa de Dios a su madre, Agar. Recuerden que Dios prometió a Agar que Ismael será el padre de doce gobernantes. Dios también prometió que Ismael tendrá descendientes que serán tantos que será imposible contarlos. Sus descendientes serán una gran nación.</w:t>
      </w:r>
    </w:p>
    <w:p>
      <w:pPr/>
      <w:r>
        <w:rPr>
          <w:lang w:val="es_ES" w:bidi="es_ES"/>
        </w:rPr>
      </w:r>
      <w:r>
        <w:rPr>
          <w:lang w:val="es_ES" w:bidi="es_ES"/>
        </w:rPr>
        <w:t>Entonces, Ismael "dió su último suspiro y murió y se reunió con su pueblo". Esto significa que como los antepasados de Ismael, Ismael también ha muerto. Murió a la edad de 137 años.</w:t>
      </w:r>
    </w:p>
    <w:p>
      <w:pPr/>
      <w:r>
        <w:rPr>
          <w:lang w:val="es_ES" w:bidi="es_ES"/>
        </w:rPr>
      </w:r>
      <w:r>
        <w:rPr>
          <w:lang w:val="es_ES" w:bidi="es_ES"/>
        </w:rPr>
        <w:t>Los descendientes de Ismael vivieron de Havila hasta Shur. Havila y Shur son dos lugares diferentes. Las palabras, "de Havila a Shur" describen el tamaño de la tierra donde vivían los descendientes de Ismael. La ubicación exacta de Havila es incierta. Pero se dice que está cerca del lugar donde estaba el jardín de Edén. La ubicación exacta de Shur también es incierta. Pero se dice que está ubicado entre la parte sur de Canaán, y la parte norte de Egipto. Esta es la razón por la que toda el área de tierra que cubre desde Havila a Shur se describe como lo opuesto de Egipto. También está en la dirección de Asiria. Durante este tiempo, Asiria era un pequeño país en el norte de Mesopotamia.</w:t>
      </w:r>
    </w:p>
    <w:p>
      <w:pPr/>
      <w:r>
        <w:rPr>
          <w:lang w:val="es_ES" w:bidi="es_ES"/>
        </w:rPr>
      </w:r>
      <w:r>
        <w:rPr>
          <w:lang w:val="es_ES" w:bidi="es_ES"/>
        </w:rPr>
        <w:t xml:space="preserve">Deténganse y muestren dónde se encuentran </w:t>
      </w:r>
      <w:r>
        <w:rPr>
          <w:lang w:val="es_ES" w:bidi="es_ES"/>
        </w:rPr>
        <w:t>Havila, Shur, Egipto y Asiria</w:t>
      </w:r>
      <w:r>
        <w:rPr>
          <w:lang w:val="es_ES" w:bidi="es_ES"/>
        </w:rPr>
        <w:t xml:space="preserve"> en el mapa.</w:t>
      </w:r>
    </w:p>
    <w:p>
      <w:pPr/>
      <w:r>
        <w:rPr>
          <w:lang w:val="es_ES" w:bidi="es_ES"/>
        </w:rPr>
      </w:r>
      <w:r>
        <w:rPr>
          <w:lang w:val="es_ES" w:bidi="es_ES"/>
        </w:rPr>
        <w:t>Entonces, los descendientes de Ismael vivían lejos de todos sus parientes. El hebreo original de esta sección no está claro. Algunas personas piensan que simplemente vivían lejos de sus parientes, mientras que algunas personas piensan que eran hostiles con sus parientes. En esta historia, sus parientes se refieren a los otros descendientes de Abraham.</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equipo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Ismael introduce a sus doce hijos Nebayot, Quedar, Adbeel, Mibsam, Mismá, Dumá, Masá, Hadad, Temá, Jetur, Nafis y Quedema.</w:t>
      </w:r>
    </w:p>
    <w:p>
      <w:pPr/>
      <w:r>
        <w:rPr>
          <w:lang w:val="es_ES" w:bidi="es_ES"/>
        </w:rPr>
      </w:r>
      <w:r>
        <w:rPr>
          <w:b/>
          <w:lang w:val="es_ES" w:bidi="es_ES"/>
        </w:rPr>
        <w:t>Segunda escena:</w:t>
      </w:r>
      <w:r>
        <w:rPr>
          <w:lang w:val="es_ES" w:bidi="es_ES"/>
        </w:rPr>
        <w:t xml:space="preserve"> Ismael muere y está enterrado en algún lugar.</w:t>
      </w:r>
    </w:p>
    <w:p>
      <w:pPr/>
      <w:r>
        <w:rPr>
          <w:lang w:val="es_ES" w:bidi="es_ES"/>
        </w:rPr>
      </w:r>
      <w:r>
        <w:rPr>
          <w:b/>
          <w:lang w:val="es_ES" w:bidi="es_ES"/>
        </w:rPr>
        <w:t>Tercera escena:</w:t>
      </w:r>
      <w:r>
        <w:rPr>
          <w:lang w:val="es_ES" w:bidi="es_ES"/>
        </w:rPr>
        <w:t xml:space="preserve"> Los descendientes de Ismael viven de Havila a Shur, lejos de sus parientes.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Ismael</w:t>
      </w:r>
    </w:p>
    <w:p>
      <w:pPr>
        <w:pStyle w:val="ListBullet"/>
        <w:spacing w:line="240" w:lineRule="auto"/>
        <w:ind w:left="720"/>
      </w:pPr>
      <w:r>
        <w:rPr>
          <w:lang w:val="es_ES" w:bidi="es_ES"/>
        </w:rPr>
      </w:r>
      <w:r>
        <w:rPr>
          <w:lang w:val="es_ES" w:bidi="es_ES"/>
        </w:rPr>
        <w:t>Nebayot</w:t>
      </w:r>
    </w:p>
    <w:p>
      <w:pPr>
        <w:pStyle w:val="ListBullet"/>
        <w:spacing w:line="240" w:lineRule="auto"/>
        <w:ind w:left="720"/>
      </w:pPr>
      <w:r>
        <w:rPr>
          <w:lang w:val="es_ES" w:bidi="es_ES"/>
        </w:rPr>
      </w:r>
      <w:r>
        <w:rPr>
          <w:lang w:val="es_ES" w:bidi="es_ES"/>
        </w:rPr>
        <w:t>Quedar</w:t>
      </w:r>
    </w:p>
    <w:p>
      <w:pPr>
        <w:pStyle w:val="ListBullet"/>
        <w:spacing w:line="240" w:lineRule="auto"/>
        <w:ind w:left="720"/>
      </w:pPr>
      <w:r>
        <w:rPr>
          <w:lang w:val="es_ES" w:bidi="es_ES"/>
        </w:rPr>
      </w:r>
      <w:r>
        <w:rPr>
          <w:lang w:val="es_ES" w:bidi="es_ES"/>
        </w:rPr>
        <w:t>Adbeel</w:t>
      </w:r>
    </w:p>
    <w:p>
      <w:pPr>
        <w:pStyle w:val="ListBullet"/>
        <w:spacing w:line="240" w:lineRule="auto"/>
        <w:ind w:left="720"/>
      </w:pPr>
      <w:r>
        <w:rPr>
          <w:lang w:val="es_ES" w:bidi="es_ES"/>
        </w:rPr>
      </w:r>
      <w:r>
        <w:rPr>
          <w:lang w:val="es_ES" w:bidi="es_ES"/>
        </w:rPr>
        <w:t>Mibsam</w:t>
      </w:r>
    </w:p>
    <w:p>
      <w:pPr>
        <w:pStyle w:val="ListBullet"/>
        <w:spacing w:line="240" w:lineRule="auto"/>
        <w:ind w:left="720"/>
      </w:pPr>
      <w:r>
        <w:rPr>
          <w:lang w:val="es_ES" w:bidi="es_ES"/>
        </w:rPr>
      </w:r>
      <w:r>
        <w:rPr>
          <w:lang w:val="es_ES" w:bidi="es_ES"/>
        </w:rPr>
        <w:t>Mismá</w:t>
      </w:r>
    </w:p>
    <w:p>
      <w:pPr>
        <w:pStyle w:val="ListBullet"/>
        <w:spacing w:line="240" w:lineRule="auto"/>
        <w:ind w:left="720"/>
      </w:pPr>
      <w:r>
        <w:rPr>
          <w:lang w:val="es_ES" w:bidi="es_ES"/>
        </w:rPr>
      </w:r>
      <w:r>
        <w:rPr>
          <w:lang w:val="es_ES" w:bidi="es_ES"/>
        </w:rPr>
        <w:t>Dumá</w:t>
      </w:r>
    </w:p>
    <w:p>
      <w:pPr>
        <w:pStyle w:val="ListBullet"/>
        <w:spacing w:line="240" w:lineRule="auto"/>
        <w:ind w:left="720"/>
      </w:pPr>
      <w:r>
        <w:rPr>
          <w:lang w:val="es_ES" w:bidi="es_ES"/>
        </w:rPr>
      </w:r>
      <w:r>
        <w:rPr>
          <w:lang w:val="es_ES" w:bidi="es_ES"/>
        </w:rPr>
        <w:t>Masá</w:t>
      </w:r>
    </w:p>
    <w:p>
      <w:pPr>
        <w:pStyle w:val="ListBullet"/>
        <w:spacing w:line="240" w:lineRule="auto"/>
        <w:ind w:left="720"/>
      </w:pPr>
      <w:r>
        <w:rPr>
          <w:lang w:val="es_ES" w:bidi="es_ES"/>
        </w:rPr>
      </w:r>
      <w:r>
        <w:rPr>
          <w:lang w:val="es_ES" w:bidi="es_ES"/>
        </w:rPr>
        <w:t>Hadad</w:t>
      </w:r>
    </w:p>
    <w:p>
      <w:pPr>
        <w:pStyle w:val="ListBullet"/>
        <w:spacing w:line="240" w:lineRule="auto"/>
        <w:ind w:left="720"/>
      </w:pPr>
      <w:r>
        <w:rPr>
          <w:lang w:val="es_ES" w:bidi="es_ES"/>
        </w:rPr>
      </w:r>
      <w:r>
        <w:rPr>
          <w:lang w:val="es_ES" w:bidi="es_ES"/>
        </w:rPr>
        <w:t>Temá</w:t>
      </w:r>
    </w:p>
    <w:p>
      <w:pPr>
        <w:pStyle w:val="ListBullet"/>
        <w:spacing w:line="240" w:lineRule="auto"/>
        <w:ind w:left="720"/>
      </w:pPr>
      <w:r>
        <w:rPr>
          <w:lang w:val="es_ES" w:bidi="es_ES"/>
        </w:rPr>
      </w:r>
      <w:r>
        <w:rPr>
          <w:lang w:val="es_ES" w:bidi="es_ES"/>
        </w:rPr>
        <w:t>Jetur</w:t>
      </w:r>
    </w:p>
    <w:p>
      <w:pPr>
        <w:pStyle w:val="ListBullet"/>
        <w:spacing w:line="240" w:lineRule="auto"/>
        <w:ind w:left="720"/>
      </w:pPr>
      <w:r>
        <w:rPr>
          <w:lang w:val="es_ES" w:bidi="es_ES"/>
        </w:rPr>
      </w:r>
      <w:r>
        <w:rPr>
          <w:lang w:val="es_ES" w:bidi="es_ES"/>
        </w:rPr>
        <w:t>Nafis</w:t>
      </w:r>
    </w:p>
    <w:p>
      <w:pPr>
        <w:pStyle w:val="ListBullet"/>
        <w:spacing w:line="240" w:lineRule="auto"/>
        <w:ind w:left="720"/>
      </w:pPr>
      <w:r>
        <w:rPr>
          <w:lang w:val="es_ES" w:bidi="es_ES"/>
        </w:rPr>
      </w:r>
      <w:r>
        <w:rPr>
          <w:lang w:val="es_ES" w:bidi="es_ES"/>
        </w:rPr>
        <w:t>Quedema</w:t>
      </w:r>
    </w:p>
    <w:p>
      <w:pPr/>
      <w:r>
        <w:rPr>
          <w:lang w:val="es_ES" w:bidi="es_ES"/>
        </w:rPr>
      </w:r>
      <w:r>
        <w:rPr>
          <w:lang w:val="es_ES" w:bidi="es_ES"/>
        </w:rPr>
        <w:t>En esta sesión, haz que el grupo cree un guión gráfico, esbozo o utilice algún tipo de ilustración para visualizar la historia y la acción que se desarrolla.</w:t>
      </w:r>
    </w:p>
    <w:p>
      <w:pPr/>
      <w:r>
        <w:rPr>
          <w:lang w:val="es_ES" w:bidi="es_ES"/>
        </w:rPr>
      </w:r>
      <w:r>
        <w:rPr>
          <w:lang w:val="es_ES" w:bidi="es_ES"/>
        </w:rPr>
        <w:t>En la primera escena, Ismael puede ser retratado presentándose. Él es el hijo de Abraham. Su madre es Agar la egipcia, la sierva de la esposa de Abraham, Sara. Entonces, Ismael enumera a sus hijos desde el mayor hasta el más joven.</w:t>
      </w:r>
    </w:p>
    <w:p>
      <w:pPr/>
      <w:r>
        <w:rPr>
          <w:lang w:val="es_ES" w:bidi="es_ES"/>
        </w:rPr>
      </w:r>
      <w:r>
        <w:rPr>
          <w:lang w:val="es_ES" w:bidi="es_ES"/>
        </w:rPr>
        <w:t>Deténganse y conversen sobre la siguiente pregunta: ¿cómo las personas en su cultura enumeran a los miembros de su familia?</w:t>
      </w:r>
    </w:p>
    <w:p>
      <w:pPr/>
      <w:r>
        <w:rPr>
          <w:lang w:val="es_ES" w:bidi="es_ES"/>
        </w:rPr>
      </w:r>
      <w:r>
        <w:rPr>
          <w:lang w:val="es_ES" w:bidi="es_ES"/>
        </w:rPr>
        <w:t>Recuerden que los hijos de Ismael se convertirán en gobernantes de sus propias tribus, y los lugares donde vivieron también se llamarán después de ellos.</w:t>
      </w:r>
    </w:p>
    <w:p>
      <w:pPr/>
      <w:r>
        <w:rPr>
          <w:lang w:val="es_ES" w:bidi="es_ES"/>
        </w:rPr>
      </w:r>
      <w:r>
        <w:rPr>
          <w:lang w:val="es_ES" w:bidi="es_ES"/>
        </w:rPr>
        <w:t>En la segunda escena, Ismael muere a la edad de 137 años. Este pasaje dice que "respiró su último aliento y fue a estar con sus antepasados".</w:t>
      </w:r>
    </w:p>
    <w:p>
      <w:pPr/>
      <w:r>
        <w:rPr>
          <w:lang w:val="es_ES" w:bidi="es_ES"/>
        </w:rPr>
      </w:r>
      <w:r>
        <w:rPr>
          <w:lang w:val="es_ES" w:bidi="es_ES"/>
        </w:rPr>
        <w:t>Deténganse y conversen sobre esta pregunta: ¿Cómo habla su cultura de alguien que muere en la vejez?</w:t>
      </w:r>
    </w:p>
    <w:p>
      <w:pPr/>
      <w:r>
        <w:rPr>
          <w:lang w:val="es_ES" w:bidi="es_ES"/>
        </w:rPr>
      </w:r>
      <w:r>
        <w:rPr>
          <w:lang w:val="es_ES" w:bidi="es_ES"/>
        </w:rPr>
        <w:t>En la tercera escena, sus doce hijos armarán su tienda de Havila a Shur, lejos de sus parientes.</w:t>
      </w:r>
    </w:p>
    <w:p>
      <w:pPr/>
      <w:r>
        <w:rPr>
          <w:lang w:val="es_ES" w:bidi="es_ES"/>
        </w:rPr>
      </w:r>
      <w:r>
        <w:rPr>
          <w:lang w:val="es_ES" w:bidi="es_ES"/>
        </w:rPr>
        <w:t xml:space="preserve">Deténganse y muestren dónde se encuentran </w:t>
      </w:r>
      <w:r>
        <w:rPr>
          <w:lang w:val="es_ES" w:bidi="es_ES"/>
        </w:rPr>
        <w:t>Havila, Shur, Egipto y Asiria</w:t>
      </w:r>
      <w:r>
        <w:rPr>
          <w:lang w:val="es_ES" w:bidi="es_ES"/>
        </w:rPr>
        <w:t xml:space="preserve"> en el mapa.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Ismael</w:t>
      </w:r>
    </w:p>
    <w:p>
      <w:pPr>
        <w:pStyle w:val="ListBullet"/>
        <w:spacing w:line="240" w:lineRule="auto"/>
        <w:ind w:left="720"/>
      </w:pPr>
      <w:r>
        <w:rPr>
          <w:lang w:val="es_ES" w:bidi="es_ES"/>
        </w:rPr>
      </w:r>
      <w:r>
        <w:rPr>
          <w:lang w:val="es_ES" w:bidi="es_ES"/>
        </w:rPr>
        <w:t>Nebayot</w:t>
      </w:r>
    </w:p>
    <w:p>
      <w:pPr>
        <w:pStyle w:val="ListBullet"/>
        <w:spacing w:line="240" w:lineRule="auto"/>
        <w:ind w:left="720"/>
      </w:pPr>
      <w:r>
        <w:rPr>
          <w:lang w:val="es_ES" w:bidi="es_ES"/>
        </w:rPr>
      </w:r>
      <w:r>
        <w:rPr>
          <w:lang w:val="es_ES" w:bidi="es_ES"/>
        </w:rPr>
        <w:t>Quedar</w:t>
      </w:r>
    </w:p>
    <w:p>
      <w:pPr>
        <w:pStyle w:val="ListBullet"/>
        <w:spacing w:line="240" w:lineRule="auto"/>
        <w:ind w:left="720"/>
      </w:pPr>
      <w:r>
        <w:rPr>
          <w:lang w:val="es_ES" w:bidi="es_ES"/>
        </w:rPr>
      </w:r>
      <w:r>
        <w:rPr>
          <w:lang w:val="es_ES" w:bidi="es_ES"/>
        </w:rPr>
        <w:t>Adbeel</w:t>
      </w:r>
    </w:p>
    <w:p>
      <w:pPr>
        <w:pStyle w:val="ListBullet"/>
        <w:spacing w:line="240" w:lineRule="auto"/>
        <w:ind w:left="720"/>
      </w:pPr>
      <w:r>
        <w:rPr>
          <w:lang w:val="es_ES" w:bidi="es_ES"/>
        </w:rPr>
      </w:r>
      <w:r>
        <w:rPr>
          <w:lang w:val="es_ES" w:bidi="es_ES"/>
        </w:rPr>
        <w:t>Mibsam</w:t>
      </w:r>
    </w:p>
    <w:p>
      <w:pPr>
        <w:pStyle w:val="ListBullet"/>
        <w:spacing w:line="240" w:lineRule="auto"/>
        <w:ind w:left="720"/>
      </w:pPr>
      <w:r>
        <w:rPr>
          <w:lang w:val="es_ES" w:bidi="es_ES"/>
        </w:rPr>
      </w:r>
      <w:r>
        <w:rPr>
          <w:lang w:val="es_ES" w:bidi="es_ES"/>
        </w:rPr>
        <w:t>Mismá</w:t>
      </w:r>
    </w:p>
    <w:p>
      <w:pPr>
        <w:pStyle w:val="ListBullet"/>
        <w:spacing w:line="240" w:lineRule="auto"/>
        <w:ind w:left="720"/>
      </w:pPr>
      <w:r>
        <w:rPr>
          <w:lang w:val="es_ES" w:bidi="es_ES"/>
        </w:rPr>
      </w:r>
      <w:r>
        <w:rPr>
          <w:lang w:val="es_ES" w:bidi="es_ES"/>
        </w:rPr>
        <w:t>Dumá</w:t>
      </w:r>
    </w:p>
    <w:p>
      <w:pPr>
        <w:pStyle w:val="ListBullet"/>
        <w:spacing w:line="240" w:lineRule="auto"/>
        <w:ind w:left="720"/>
      </w:pPr>
      <w:r>
        <w:rPr>
          <w:lang w:val="es_ES" w:bidi="es_ES"/>
        </w:rPr>
      </w:r>
      <w:r>
        <w:rPr>
          <w:lang w:val="es_ES" w:bidi="es_ES"/>
        </w:rPr>
        <w:t>Masá</w:t>
      </w:r>
    </w:p>
    <w:p>
      <w:pPr>
        <w:pStyle w:val="ListBullet"/>
        <w:spacing w:line="240" w:lineRule="auto"/>
        <w:ind w:left="720"/>
      </w:pPr>
      <w:r>
        <w:rPr>
          <w:lang w:val="es_ES" w:bidi="es_ES"/>
        </w:rPr>
      </w:r>
      <w:r>
        <w:rPr>
          <w:lang w:val="es_ES" w:bidi="es_ES"/>
        </w:rPr>
        <w:t>Hadad</w:t>
      </w:r>
    </w:p>
    <w:p>
      <w:pPr>
        <w:pStyle w:val="ListBullet"/>
        <w:spacing w:line="240" w:lineRule="auto"/>
        <w:ind w:left="720"/>
      </w:pPr>
      <w:r>
        <w:rPr>
          <w:lang w:val="es_ES" w:bidi="es_ES"/>
        </w:rPr>
      </w:r>
      <w:r>
        <w:rPr>
          <w:lang w:val="es_ES" w:bidi="es_ES"/>
        </w:rPr>
        <w:t>Temá</w:t>
      </w:r>
    </w:p>
    <w:p>
      <w:pPr>
        <w:pStyle w:val="ListBullet"/>
        <w:spacing w:line="240" w:lineRule="auto"/>
        <w:ind w:left="720"/>
      </w:pPr>
      <w:r>
        <w:rPr>
          <w:lang w:val="es_ES" w:bidi="es_ES"/>
        </w:rPr>
      </w:r>
      <w:r>
        <w:rPr>
          <w:lang w:val="es_ES" w:bidi="es_ES"/>
        </w:rPr>
        <w:t>Jetur</w:t>
      </w:r>
    </w:p>
    <w:p>
      <w:pPr>
        <w:pStyle w:val="ListBullet"/>
        <w:spacing w:line="240" w:lineRule="auto"/>
        <w:ind w:left="720"/>
      </w:pPr>
      <w:r>
        <w:rPr>
          <w:lang w:val="es_ES" w:bidi="es_ES"/>
        </w:rPr>
      </w:r>
      <w:r>
        <w:rPr>
          <w:lang w:val="es_ES" w:bidi="es_ES"/>
        </w:rPr>
        <w:t>Nafis</w:t>
      </w:r>
    </w:p>
    <w:p>
      <w:pPr>
        <w:pStyle w:val="ListBullet"/>
        <w:spacing w:line="240" w:lineRule="auto"/>
        <w:ind w:left="720"/>
      </w:pPr>
      <w:r>
        <w:rPr>
          <w:lang w:val="es_ES" w:bidi="es_ES"/>
        </w:rPr>
      </w:r>
      <w:r>
        <w:rPr>
          <w:lang w:val="es_ES" w:bidi="es_ES"/>
        </w:rPr>
        <w:t>Quedema</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En la primera escena, Ismael se presenta como el hijo de Abraham. Su madre es Agar la egipcia, la sierva de la esposa de Abraham, Sara. Entonces Ismael introducirá a sus hijos desde el mayor hasta el más joven, comenzando con Nebayot hasta Quedema. Ismael también mencionará que sus hijos tendrán sus propios descendientes y se convertirán en gobernantes de sus propias tribus. Los lugares donde vivirán serán nombrados después de ellos.</w:t>
      </w:r>
    </w:p>
    <w:p>
      <w:pPr/>
      <w:r>
        <w:rPr>
          <w:lang w:val="es_ES" w:bidi="es_ES"/>
        </w:rPr>
      </w:r>
      <w:r>
        <w:rPr>
          <w:lang w:val="es_ES" w:bidi="es_ES"/>
        </w:rPr>
        <w:t>Detengan la acción: Pregúntenle al actor que interpreta a Ismael: "¿Cómo te sientes?" Es posible que escuchen cosas como: "Alabado sea Dios por que ha cumplido su promesa a mi madre, Agar", o "Mis hijos y descendientes muestran que Dios es fiel a su promesa". Reanuden la actuación.</w:t>
      </w:r>
    </w:p>
    <w:p>
      <w:pPr/>
      <w:r>
        <w:rPr>
          <w:lang w:val="es_ES" w:bidi="es_ES"/>
        </w:rPr>
      </w:r>
      <w:r>
        <w:rPr>
          <w:lang w:val="es_ES" w:bidi="es_ES"/>
        </w:rPr>
        <w:t>En la segunda escena, los hijos de Ismael lo enterrarán en algún lugar.</w:t>
      </w:r>
    </w:p>
    <w:p>
      <w:pPr/>
      <w:r>
        <w:rPr>
          <w:lang w:val="es_ES" w:bidi="es_ES"/>
        </w:rPr>
      </w:r>
      <w:r>
        <w:rPr>
          <w:lang w:val="es_ES" w:bidi="es_ES"/>
        </w:rPr>
        <w:t>Detengan la acción: Pregúntenle a los actores que interpretan a los hijos de Ismael: "¿Cómo se sienten?" Es posible que escuchen cosas como: "Extrañaremos a nuestro padre, Ismael", o "Lideraremos a nuestras propias familias y clanes como nuestro padre, Ismael". Reanuden la actuación.</w:t>
      </w:r>
    </w:p>
    <w:p>
      <w:pPr/>
      <w:r>
        <w:rPr>
          <w:lang w:val="es_ES" w:bidi="es_ES"/>
        </w:rPr>
      </w:r>
      <w:r>
        <w:rPr>
          <w:lang w:val="es_ES" w:bidi="es_ES"/>
        </w:rPr>
        <w:t>En la tercera escena, los hijos de Ismael armarán su tienda de Havila hasta Shur.</w:t>
      </w:r>
    </w:p>
    <w:p>
      <w:pPr/>
      <w:r>
        <w:rPr>
          <w:lang w:val="es_ES" w:bidi="es_ES"/>
        </w:rPr>
      </w:r>
      <w:r>
        <w:rPr>
          <w:lang w:val="es_ES" w:bidi="es_ES"/>
        </w:rPr>
        <w:t>Detengan la acción: Pregúntenle al actor que interpreta a Nebayot: "¿Cómo te sientes?" Es posible que escuchen cosas como: "Necesitamos vivir solo de Havila a Shur", o "Debemos vivir lejos de nuestros parientes, especialmente de Isaac. Esto es lo que nuestro abuelo, Abraham, quería".</w:t>
      </w:r>
      <w:r>
        <w:rPr>
          <w:lang w:val="es_ES" w:bidi="es_ES"/>
        </w:rPr>
      </w:r>
    </w:p>
    <w:p>
      <w:pPr>
        <w:pStyle w:val="Heading3"/>
      </w:pPr>
      <w:r>
        <w:rPr>
          <w:lang w:val="es_ES" w:bidi="es_ES"/>
        </w:rPr>
        <w:t>Cerremos las brechas</w:t>
      </w:r>
    </w:p>
    <w:p>
      <w:pPr/>
      <w:r>
        <w:rPr>
          <w:lang w:val="es_ES" w:bidi="es_ES"/>
        </w:rPr>
      </w:r>
      <w:r>
        <w:rPr>
          <w:lang w:val="es_ES" w:bidi="es_ES"/>
        </w:rPr>
        <w:t xml:space="preserve">Esta historia es sobre la genealogía de Ismael. La historia comienza con la introducción: "Estas son las </w:t>
      </w:r>
      <w:r>
        <w:rPr>
          <w:b/>
          <w:lang w:val="es_ES" w:bidi="es_ES"/>
        </w:rPr>
        <w:t>generaciones</w:t>
      </w:r>
      <w:r>
        <w:rPr>
          <w:lang w:val="es_ES" w:bidi="es_ES"/>
        </w:rPr>
        <w:t xml:space="preserve"> de Ismael". La palabra hebrea para "generaciones" se refiere a una historia o registro de la ascendencia de una persona. También se traduce como genealogía o historia. La ascendencia de una persona era importante porque esa era la base del estatus social, los derechos y las obligaciones de una persona. Traduzcan esta palabra de la misma manera que han traducido esta palabra antes. Puede consultar el Glosario Principal para obtener más información sobre </w:t>
      </w:r>
      <w:r>
        <w:rPr>
          <w:lang w:val="es_ES" w:bidi="es_ES"/>
        </w:rPr>
        <w:t>genealogías</w:t>
      </w:r>
      <w:r>
        <w:rPr>
          <w:lang w:val="es_ES" w:bidi="es_ES"/>
        </w:rPr>
        <w:t xml:space="preserve"> y </w:t>
      </w:r>
      <w:r>
        <w:rPr>
          <w:lang w:val="es_ES" w:bidi="es_ES"/>
        </w:rPr>
        <w:t>generaciones</w:t>
      </w:r>
      <w:r>
        <w:rPr>
          <w:lang w:val="es_ES" w:bidi="es_ES"/>
        </w:rPr>
        <w:t>.</w:t>
      </w:r>
    </w:p>
    <w:p>
      <w:pPr/>
      <w:r>
        <w:rPr>
          <w:lang w:val="es_ES" w:bidi="es_ES"/>
        </w:rPr>
      </w:r>
      <w:r>
        <w:rPr>
          <w:lang w:val="es_ES" w:bidi="es_ES"/>
        </w:rPr>
        <w:t xml:space="preserve">Ismael era el hijo de Abraham. Su madre era la concubina de Abraham, Agar la egipcia. Agar era la sierva de la esposa de Abraham, Sara. Un siervo es alguien que vive en la misma casa que su amo para servir a las necesidades de la familia de su amo. Un </w:t>
      </w:r>
      <w:r>
        <w:rPr>
          <w:lang w:val="es_ES" w:bidi="es_ES"/>
        </w:rPr>
        <w:t>siervo</w:t>
      </w:r>
      <w:r>
        <w:rPr>
          <w:lang w:val="es_ES" w:bidi="es_ES"/>
        </w:rPr>
        <w:t xml:space="preserve"> podía ser hombre o mujer. Recuerden traducir siervo de la manera que lo han traducido antes. También pueden buscar esta palabra en el Glosario Principal para obtener más información.</w:t>
      </w:r>
    </w:p>
    <w:p>
      <w:pPr/>
      <w:r>
        <w:rPr>
          <w:lang w:val="es_ES" w:bidi="es_ES"/>
        </w:rPr>
      </w:r>
      <w:r>
        <w:rPr>
          <w:lang w:val="es_ES" w:bidi="es_ES"/>
        </w:rPr>
        <w:t xml:space="preserve">Los hijos de Ismael están listados </w:t>
      </w:r>
      <w:r>
        <w:rPr>
          <w:b/>
          <w:lang w:val="es_ES" w:bidi="es_ES"/>
        </w:rPr>
        <w:t>en el orden de su nacimiento</w:t>
      </w:r>
      <w:r>
        <w:rPr>
          <w:lang w:val="es_ES" w:bidi="es_ES"/>
        </w:rPr>
        <w:t xml:space="preserve">. Las palabras "en el orden de su nacimiento" significan desde el mayor al más joven. Ismael tenía doce hijos. Su hijo primogénito es Nebayot. Su hijo más joven era Quedema. Los hijos de Ismael tendrán sus propios descendientes. Como resultado, serán los gobernantes de sus tribus. Sus tribus serán nombradas después de ellos. Una tribu es un pequeño grupo de personas que generalmente tienen un antepasado. Los miembros de la tribu, por lo tanto, son por lo general parientes de sangre. El jefe de una tribu se llamaba un </w:t>
      </w:r>
      <w:r>
        <w:rPr>
          <w:b/>
          <w:lang w:val="es_ES" w:bidi="es_ES"/>
        </w:rPr>
        <w:t>príncipe</w:t>
      </w:r>
      <w:r>
        <w:rPr>
          <w:lang w:val="es_ES" w:bidi="es_ES"/>
        </w:rPr>
        <w:t xml:space="preserve"> o un </w:t>
      </w:r>
      <w:r>
        <w:rPr>
          <w:b/>
          <w:lang w:val="es_ES" w:bidi="es_ES"/>
        </w:rPr>
        <w:t>gobernante</w:t>
      </w:r>
      <w:r>
        <w:rPr>
          <w:lang w:val="es_ES" w:bidi="es_ES"/>
        </w:rPr>
        <w:t xml:space="preserve">. Sus </w:t>
      </w:r>
      <w:r>
        <w:rPr>
          <w:b/>
          <w:lang w:val="es_ES" w:bidi="es_ES"/>
        </w:rPr>
        <w:t>pueblos</w:t>
      </w:r>
      <w:r>
        <w:rPr>
          <w:lang w:val="es_ES" w:bidi="es_ES"/>
        </w:rPr>
        <w:t xml:space="preserve"> y </w:t>
      </w:r>
      <w:r>
        <w:rPr>
          <w:b/>
          <w:lang w:val="es_ES" w:bidi="es_ES"/>
        </w:rPr>
        <w:t>campamentos</w:t>
      </w:r>
      <w:r>
        <w:rPr>
          <w:lang w:val="es_ES" w:bidi="es_ES"/>
        </w:rPr>
        <w:t xml:space="preserve"> donde viven también se nombrarán después de ellos. Los pueblos y campamentos se refieren a los lugares donde vivían. Cuando las personas acampaban, vivían en tiendas para que pudieran moverse de un lugar a otro. Campamentos, por lo tanto, significaban grupos de tiendas. Por otro lado, los pueblos se referían a los lugares que las personas construían cuando querían quedarse en cierto lugar permanentemente.</w:t>
      </w:r>
    </w:p>
    <w:p>
      <w:pPr/>
      <w:r>
        <w:rPr>
          <w:lang w:val="es_ES" w:bidi="es_ES"/>
        </w:rPr>
      </w:r>
      <w:r>
        <w:rPr>
          <w:lang w:val="es_ES" w:bidi="es_ES"/>
        </w:rPr>
        <w:t xml:space="preserve">Los hijos de Ismael vivirán de </w:t>
      </w:r>
      <w:r>
        <w:rPr>
          <w:b/>
          <w:lang w:val="es_ES" w:bidi="es_ES"/>
        </w:rPr>
        <w:t>Havila</w:t>
      </w:r>
      <w:r>
        <w:rPr>
          <w:lang w:val="es_ES" w:bidi="es_ES"/>
        </w:rPr>
        <w:t xml:space="preserve"> a </w:t>
      </w:r>
      <w:r>
        <w:rPr>
          <w:b/>
          <w:lang w:val="es_ES" w:bidi="es_ES"/>
        </w:rPr>
        <w:t>Shur</w:t>
      </w:r>
      <w:r>
        <w:rPr>
          <w:lang w:val="es_ES" w:bidi="es_ES"/>
        </w:rPr>
        <w:t xml:space="preserve">. Esta área de tierra estaba opuesta a Egipto y estaba en la dirección de Asiria. La ubicación exacta de Havila es incierta. Pero se dice que está cerca del lugar donde estaba el jardín de Edén. La ubicación exacta de Shur también es incierta. Pero se dice que estaba ubicado entre la parte sur de Canaán, y la parte norte de Egipto. </w:t>
      </w:r>
      <w:r>
        <w:rPr>
          <w:b/>
          <w:lang w:val="es_ES" w:bidi="es_ES"/>
        </w:rPr>
        <w:t>Egipto</w:t>
      </w:r>
      <w:r>
        <w:rPr>
          <w:lang w:val="es_ES" w:bidi="es_ES"/>
        </w:rPr>
        <w:t xml:space="preserve"> era un país al sur de Canaán. A lo largo del libro de Génesis, Egipto será un lugar de refugio para los personajes principales cada vez que estén en peligro. En hebreo, la palabra </w:t>
      </w:r>
      <w:r>
        <w:rPr>
          <w:b/>
          <w:lang w:val="es_ES" w:bidi="es_ES"/>
        </w:rPr>
        <w:t>Asiria</w:t>
      </w:r>
      <w:r>
        <w:rPr>
          <w:lang w:val="es_ES" w:bidi="es_ES"/>
        </w:rPr>
        <w:t xml:space="preserve"> era Asur. Las personas que estudian esta historia no están de acuerdo sobre si Asur era una ciudad de Asiria, o era otro nombre para Asiria. La mayoría de las traducciones de la Biblia traducen esta palabra como Asiria en lugar de Asur.</w:t>
      </w:r>
    </w:p>
    <w:p>
      <w:pPr/>
      <w:r>
        <w:rPr>
          <w:lang w:val="es_ES" w:bidi="es_ES"/>
        </w:rPr>
      </w:r>
      <w:r>
        <w:rPr>
          <w:lang w:val="es_ES" w:bidi="es_ES"/>
        </w:rPr>
        <w:t xml:space="preserve">Deténganse y muestren dónde se encuentran </w:t>
      </w:r>
      <w:r>
        <w:rPr>
          <w:lang w:val="es_ES" w:bidi="es_ES"/>
        </w:rPr>
        <w:t>Havila, Shur, Egipto y Asiria</w:t>
      </w:r>
      <w:r>
        <w:rPr>
          <w:lang w:val="es_ES" w:bidi="es_ES"/>
        </w:rPr>
        <w:t xml:space="preserve"> en el mapa.</w:t>
      </w:r>
    </w:p>
    <w:p>
      <w:pPr/>
      <w:r>
        <w:rPr>
          <w:lang w:val="es_ES" w:bidi="es_ES"/>
        </w:rPr>
      </w:r>
      <w:r>
        <w:rPr>
          <w:lang w:val="es_ES" w:bidi="es_ES"/>
        </w:rPr>
        <w:t xml:space="preserve">Entonces </w:t>
      </w:r>
      <w:r>
        <w:rPr>
          <w:b/>
          <w:lang w:val="es_ES" w:bidi="es_ES"/>
        </w:rPr>
        <w:t xml:space="preserve">"él </w:t>
      </w:r>
      <w:r>
        <w:rPr>
          <w:lang w:val="es_ES" w:bidi="es_ES"/>
        </w:rPr>
        <w:t xml:space="preserve">se </w:t>
      </w:r>
      <w:r>
        <w:rPr>
          <w:b/>
          <w:lang w:val="es_ES" w:bidi="es_ES"/>
        </w:rPr>
        <w:t>estableció</w:t>
      </w:r>
      <w:r>
        <w:rPr>
          <w:lang w:val="es_ES" w:bidi="es_ES"/>
        </w:rPr>
        <w:t xml:space="preserve"> contra todos sus </w:t>
      </w:r>
      <w:r>
        <w:rPr>
          <w:b/>
          <w:lang w:val="es_ES" w:bidi="es_ES"/>
        </w:rPr>
        <w:t>parientes</w:t>
      </w:r>
      <w:r>
        <w:rPr>
          <w:lang w:val="es_ES" w:bidi="es_ES"/>
        </w:rPr>
        <w:t>". La palabra "él" en algunas traducciones de la Biblia lo más probable es que se refiere a Ismael. Ismael ya estaba muerto en este momento. La palabra para "establecerse" en hebreo significa literalmente "caer". El significado en hebreo es difícil de entender. Como resultado, las personas que estudian esta historia no están de acuerdo sobre su significado. Pero la mayoría de las traducciones de la Biblia entienden esto como que significa que los descendientes de Ismael vivían lejos de sus parientes. En hebreo, la palabra para pariente es la misma palabra para hermano. También se puede traducir como parientes. En esta historia, se refiere a los otros descendientes de Abraham. Los hijos de Ismael decidieron vivir lejos de sus parientes.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ayudarles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25:19–34</w:t>
      </w:r>
      <w:r>
        <w:rPr>
          <w:lang w:val="es_ES" w:bidi="es_ES"/>
        </w:rPr>
      </w:r>
    </w:p>
    <w:p>
      <w:pPr>
        <w:pStyle w:val="Heading3"/>
      </w:pPr>
      <w:r>
        <w:rPr>
          <w:lang w:val="es_ES" w:bidi="es_ES"/>
        </w:rPr>
        <w:t>Escuchar con el corazón</w:t>
      </w:r>
    </w:p>
    <w:p>
      <w:pPr/>
      <w:r>
        <w:rPr>
          <w:lang w:val="es_ES" w:bidi="es_ES"/>
        </w:rPr>
      </w:r>
      <w:r>
        <w:rPr>
          <w:lang w:val="es_ES" w:bidi="es_ES"/>
        </w:rPr>
        <w:t>Escuchen Génesis 25:19–34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La historia anterior era sobre la genealogía de Ismael y la muerte de Ismael. La presente historia es otra genealogía, pero esta vez es sobre Isaac y sus dos hijos, Esaú y Jacob. En esta historia, comenzamos a ver sus luchas y deseos de convertirse en la persona más importante en la vida de Isaac.</w:t>
      </w:r>
    </w:p>
    <w:p>
      <w:pPr/>
      <w:r>
        <w:rPr>
          <w:lang w:val="es_ES" w:bidi="es_ES"/>
        </w:rPr>
      </w:r>
      <w:r>
        <w:rPr>
          <w:lang w:val="es_ES" w:bidi="es_ES"/>
        </w:rPr>
        <w:t>La historia comienza con la introducción: "Estas son las generaciones de Isaac, el hijo de Abraham". La palabra hebrea para "generaciones" es un término que generalmente se refiere a una historia o un registro de la ascendencia de una persona. También a menudo, se traduce como genealogía.</w:t>
      </w:r>
    </w:p>
    <w:p>
      <w:pPr/>
      <w:r>
        <w:rPr>
          <w:lang w:val="es_ES" w:bidi="es_ES"/>
        </w:rPr>
      </w:r>
      <w:r>
        <w:rPr>
          <w:lang w:val="es_ES" w:bidi="es_ES"/>
        </w:rPr>
        <w:t>Abraham era el padre de Isaac. Isaac se casó con Rebeca. El padre de Rebeca, Betuel, vivió en la región de Padán-Aram. Tanto su padre como su hermano Labán eran del grupo de personas arameas. Labán se menciona aquí porque jugará un papel importante en las siguientes historias.</w:t>
      </w:r>
    </w:p>
    <w:p>
      <w:pPr/>
      <w:r>
        <w:rPr>
          <w:lang w:val="es_ES" w:bidi="es_ES"/>
        </w:rPr>
      </w:r>
      <w:r>
        <w:rPr>
          <w:lang w:val="es_ES" w:bidi="es_ES"/>
        </w:rPr>
        <w:t xml:space="preserve">Deténganse y muestren </w:t>
      </w:r>
      <w:r>
        <w:rPr>
          <w:lang w:val="es_ES" w:bidi="es_ES"/>
        </w:rPr>
        <w:t>dónde se encuentra Padán-aram</w:t>
      </w:r>
      <w:r>
        <w:rPr>
          <w:lang w:val="es_ES" w:bidi="es_ES"/>
        </w:rPr>
        <w:t xml:space="preserve"> en el mapa. El mapa también debe mostrar los lugares vecinos, como Mesopotamia, Siria, Harán y Canaán.</w:t>
      </w:r>
    </w:p>
    <w:p>
      <w:pPr/>
      <w:r>
        <w:rPr>
          <w:lang w:val="es_ES" w:bidi="es_ES"/>
        </w:rPr>
      </w:r>
      <w:r>
        <w:rPr>
          <w:lang w:val="es_ES" w:bidi="es_ES"/>
        </w:rPr>
        <w:t>Isaac habló con Dios y le pidió ayuda para Rebeca porque no podía tener hijos, era estéril. Isaac oró a Dios porque, durante ese tiempo, las personas pensaban que cuando una mujer era estéril, significaba que Dios la maldijo. No está claro si Dios era la razón por la que Rebeca no podía tener hijos. Sin embargo, Dios concedió por lo que Isaac oró. Como resultado, Rebeca quedó embarazada.</w:t>
      </w:r>
    </w:p>
    <w:p>
      <w:pPr/>
      <w:r>
        <w:rPr>
          <w:lang w:val="es_ES" w:bidi="es_ES"/>
        </w:rPr>
      </w:r>
      <w:r>
        <w:rPr>
          <w:lang w:val="es_ES" w:bidi="es_ES"/>
        </w:rPr>
        <w:t>Los niños lucharon dentro de Rebeca. Significa que los niños estaban peleando entre sí dentro del vientre de su madre. Debido a esto, Rebeca pensó para sí: "¿Por qué esto me está sucediendo?" La pregunta de Rebeca puede haber sido debido al dolor intenso causado por los niños que luchan en su vientre. Entonces, le preguntó a Dios.</w:t>
      </w:r>
    </w:p>
    <w:p>
      <w:pPr/>
      <w:r>
        <w:rPr>
          <w:lang w:val="es_ES" w:bidi="es_ES"/>
        </w:rPr>
      </w:r>
      <w:r>
        <w:rPr>
          <w:lang w:val="es_ES" w:bidi="es_ES"/>
        </w:rPr>
        <w:t>Dios le dijo dos cosas a Rebeca. Primero, Dios dijo: "Dos naciones están en tu vientre, y dos pueblos de dentro de ti estarán divididos". Entonces, Dios dijo que "el uno será más fuerte que el otro, el mayor servirá al más joven".</w:t>
      </w:r>
    </w:p>
    <w:p>
      <w:pPr/>
      <w:r>
        <w:rPr>
          <w:lang w:val="es_ES" w:bidi="es_ES"/>
        </w:rPr>
      </w:r>
      <w:r>
        <w:rPr>
          <w:lang w:val="es_ES" w:bidi="es_ES"/>
        </w:rPr>
        <w:t>Dios estaba diciendo que había dos hijos en el vientre de Rebeca. Estos dos hijos tendrán muchos descendientes que se convertirán en sus propias naciones. Las dos naciones se opondrán entre sí. Los descendientes del hermano mayor en realidad serán más débiles que los descendientes del hermano menor. Los descendientes del hermano menor serán más fuertes, significando que tendrán más personas y se volverán más poderosos. Los descendientes del mayor servirán a los descendientes del más débil. Esto comienza las luchas que vemos entre grupos de personas y descendientes en las historias venideras.</w:t>
      </w:r>
    </w:p>
    <w:p>
      <w:pPr/>
      <w:r>
        <w:rPr>
          <w:lang w:val="es_ES" w:bidi="es_ES"/>
        </w:rPr>
      </w:r>
      <w:r>
        <w:rPr>
          <w:lang w:val="es_ES" w:bidi="es_ES"/>
        </w:rPr>
        <w:t>¡Cuando finalmente fue hora de que Rebeca tuviera los hijos, realmente tuvo dos hijos! Eran gemelos, dos bebés nacidos al mismo tiempo. El primero y el niño mayor que salió de Rebeca fue descrito como "rojo" y "todo su cuerpo como una prenda peluda". Las palabras "prenda peluda" significan que el niño tenía cabello en todo su cuerpo. El color rojo probablemente se refiere al color del cabello que cubría su cuerpo. Debido a esto, sus padres Isaac y Rebeca lo llamaron Esaú.</w:t>
      </w:r>
    </w:p>
    <w:p>
      <w:pPr/>
      <w:r>
        <w:rPr>
          <w:lang w:val="es_ES" w:bidi="es_ES"/>
        </w:rPr>
      </w:r>
      <w:r>
        <w:rPr>
          <w:lang w:val="es_ES" w:bidi="es_ES"/>
        </w:rPr>
        <w:t>Entonces el niño más joven nació. Salió "con su mano sosteniendo el talón de Esaú". El talón se refiere a la parte inferior del pie de una persona. Entonces, Isaac y Rebeca llamaron al niño más joven, Jacob. El nombre de Jacob en hebreo suena como la palabra hebrea para un talón. Isaac tenía sesenta años cuando Rebeca dio a luz a Esaú y Jacob.</w:t>
      </w:r>
    </w:p>
    <w:p>
      <w:pPr/>
      <w:r>
        <w:rPr>
          <w:lang w:val="es_ES" w:bidi="es_ES"/>
        </w:rPr>
      </w:r>
      <w:r>
        <w:rPr>
          <w:lang w:val="es_ES" w:bidi="es_ES"/>
        </w:rPr>
        <w:t>Los dos niños crecieron. Esaú se volvió hábil en cazar animales para comida. Esaú también era "un hombre del campo". Esto significa que le gustaba vivir en los campos cerca de donde vivían los animales para poder cazarlos fácilmente. Por otro lado, Jacob prefería quedarse cerca de su hogar. Isaac amaba a Esaú porque comió su caza. En esta historia, la palabra amor significa que Isaac favoreció a Esaú, por lo que le dio más atención a Esaú que a Jacob. La caza se refiere a la carne de animales salvajes. Isaac amaba a Esaú porque Isaac disfrutaba de comer la carne de los animales salvajes que Esaú cazaba. No sabemos por qué, pero Rebeca amaba a Jacob, por lo que le dio más atención a Jacob que a Esaú. El amor de Isaac por Esaú, y el amor de Rebeca por Jacob será información importante para historias posteriores. Estamos comenzando a ver las luchas por importancia dentro de la familia incluso ahora.</w:t>
      </w:r>
    </w:p>
    <w:p>
      <w:pPr/>
      <w:r>
        <w:rPr>
          <w:lang w:val="es_ES" w:bidi="es_ES"/>
        </w:rPr>
      </w:r>
      <w:r>
        <w:rPr>
          <w:lang w:val="es_ES" w:bidi="es_ES"/>
        </w:rPr>
        <w:t>Un día, Jacob estaba hirviendo comida, llamado guiso. Mientras Jacob estaba cocinando, Esaú regresó a casa muy cansado y hambriento de cazar animales en el campo. Esaú le preguntó a Jacob si podía comer algo del guiso rojo que Jacob estaba cocinando. Esaú describió el guiso como de color rojo tal vez porque los ingredientes mezclados en él convirtieron el guiso en color rojo. Como Esaú quería comer el guiso rojo, y tal vez también porque todo su cuerpo estaba cubierto de cabello rojo, las personas comenzaron a llamarlo Edom. En hebreo, Edom suena como la palabra hebrea para "rojo". En las historias posteriores, los descendientes de Esaú se llamarán edomitas.</w:t>
      </w:r>
    </w:p>
    <w:p>
      <w:pPr/>
      <w:r>
        <w:rPr>
          <w:lang w:val="es_ES" w:bidi="es_ES"/>
        </w:rPr>
      </w:r>
      <w:r>
        <w:rPr>
          <w:lang w:val="es_ES" w:bidi="es_ES"/>
        </w:rPr>
        <w:t>En respuesta a la petición de Esaú, Jacob dijo: "Primero, véndeme tu derecho de nacimiento". Aquí, vender significa "dame algo a cambio de lo que quieres". En este caso, Jacob le estaba pidiendo a Esaú su derecho de nacimiento, a cambio del guiso rojo que Esaú estaba pidiendo. El derecho de nacimiento se refiere a los derechos de Esaú como primogénito. El hijo primogénito tenía derechos y privilegios especiales. A menudo hereda casi todo lo que su padre dejará atrás como herencia cuando su padre muera. Jacob puede haber pedido el derecho de nacimiento, de Esaú para que en lugar de su hermano, él sea el que reciba la herencia de su padre Isaac.</w:t>
      </w:r>
    </w:p>
    <w:p>
      <w:pPr/>
      <w:r>
        <w:rPr>
          <w:lang w:val="es_ES" w:bidi="es_ES"/>
        </w:rPr>
      </w:r>
      <w:r>
        <w:rPr>
          <w:lang w:val="es_ES" w:bidi="es_ES"/>
        </w:rPr>
        <w:t>La respuesta de Esaú enfatiza su hambre. Entonces Esaú hizo una pregunta: "¿Qué bien me hace el derecho de nacimiento?" Él no espera una respuesta a esta pregunta. Esaú está diciendo que su estatus como primogénito no tiene sentido. Porque si muere debido al hambre, no recibirá su herencia.</w:t>
      </w:r>
    </w:p>
    <w:p>
      <w:pPr/>
      <w:r>
        <w:rPr>
          <w:lang w:val="es_ES" w:bidi="es_ES"/>
        </w:rPr>
      </w:r>
      <w:r>
        <w:rPr>
          <w:lang w:val="es_ES" w:bidi="es_ES"/>
        </w:rPr>
        <w:t>Jacob le pidió a Esaú que prometiera ante Dios que le daría su derecho de nacimiento a Jacob.</w:t>
      </w:r>
    </w:p>
    <w:p>
      <w:pPr/>
      <w:r>
        <w:rPr>
          <w:lang w:val="es_ES" w:bidi="es_ES"/>
        </w:rPr>
      </w:r>
      <w:r>
        <w:rPr>
          <w:lang w:val="es_ES" w:bidi="es_ES"/>
        </w:rPr>
        <w:t>Deténganse y conversen sobre la siguiente pregunta: En su cultura, ¿cómo hace una persona una promesa a otra persona?</w:t>
      </w:r>
    </w:p>
    <w:p>
      <w:pPr/>
      <w:r>
        <w:rPr>
          <w:lang w:val="es_ES" w:bidi="es_ES"/>
        </w:rPr>
      </w:r>
      <w:r>
        <w:rPr>
          <w:lang w:val="es_ES" w:bidi="es_ES"/>
        </w:rPr>
        <w:t>Entonces, Esaú le juró a Jacob. Entonces, Jacob le dio a Esaú pan y guiso de lentejas. El pan se refiere al pan hecho sin levadura ni fermento. El guiso de lentejas es una sopa que se mezcla con frijoles.</w:t>
      </w:r>
    </w:p>
    <w:p>
      <w:pPr/>
      <w:r>
        <w:rPr>
          <w:lang w:val="es_ES" w:bidi="es_ES"/>
        </w:rPr>
      </w:r>
      <w:r>
        <w:rPr>
          <w:lang w:val="es_ES" w:bidi="es_ES"/>
        </w:rPr>
        <w:t xml:space="preserve">Deténganse y muestren una imagen de un </w:t>
      </w:r>
      <w:r>
        <w:rPr>
          <w:lang w:val="es_ES" w:bidi="es_ES"/>
        </w:rPr>
        <w:t>pan</w:t>
      </w:r>
      <w:r>
        <w:rPr>
          <w:lang w:val="es_ES" w:bidi="es_ES"/>
        </w:rPr>
        <w:t xml:space="preserve"> y un </w:t>
      </w:r>
      <w:r>
        <w:rPr>
          <w:lang w:val="es_ES" w:bidi="es_ES"/>
        </w:rPr>
        <w:t>guiso de lentejas</w:t>
      </w:r>
      <w:r>
        <w:rPr>
          <w:lang w:val="es_ES" w:bidi="es_ES"/>
        </w:rPr>
        <w:t>.</w:t>
      </w:r>
    </w:p>
    <w:p>
      <w:pPr/>
      <w:r>
        <w:rPr>
          <w:lang w:val="es_ES" w:bidi="es_ES"/>
        </w:rPr>
      </w:r>
      <w:r>
        <w:rPr>
          <w:lang w:val="es_ES" w:bidi="es_ES"/>
        </w:rPr>
        <w:t>Esaú comió el pan, bebió la sopa de lentejas y se fue en su camino. No está claro a dónde fue Esaú, pero sabemos que se apresuró mientras comía. Esta historia nos muestra que Esaú despreciaba su derecho de nacimiento, o no pensó que era una cosa valiosa.</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escenarios y personajes de la historia.</w:t>
      </w:r>
    </w:p>
    <w:p>
      <w:pPr/>
      <w:r>
        <w:rPr>
          <w:lang w:val="es_ES" w:bidi="es_ES"/>
        </w:rPr>
      </w:r>
      <w:r>
        <w:rPr>
          <w:lang w:val="es_ES" w:bidi="es_ES"/>
        </w:rPr>
        <w:t>Esta historia tiene seis escenas.</w:t>
      </w:r>
    </w:p>
    <w:p>
      <w:pPr/>
      <w:r>
        <w:rPr>
          <w:lang w:val="es_ES" w:bidi="es_ES"/>
        </w:rPr>
      </w:r>
      <w:r>
        <w:rPr>
          <w:b/>
          <w:lang w:val="es_ES" w:bidi="es_ES"/>
        </w:rPr>
        <w:t>Primera escena:</w:t>
      </w:r>
      <w:r>
        <w:rPr>
          <w:lang w:val="es_ES" w:bidi="es_ES"/>
        </w:rPr>
        <w:t xml:space="preserve"> Isaac introduce su genealogía. Menciona a su padre, Abraham, y su esposa, Rebeca. También menciona al padre de Rebeca, Betuel y su hermano, Labán.</w:t>
      </w:r>
    </w:p>
    <w:p>
      <w:pPr/>
      <w:r>
        <w:rPr>
          <w:lang w:val="es_ES" w:bidi="es_ES"/>
        </w:rPr>
      </w:r>
      <w:r>
        <w:rPr>
          <w:b/>
          <w:lang w:val="es_ES" w:bidi="es_ES"/>
        </w:rPr>
        <w:t>Segunda escena:</w:t>
      </w:r>
      <w:r>
        <w:rPr>
          <w:lang w:val="es_ES" w:bidi="es_ES"/>
        </w:rPr>
        <w:t xml:space="preserve"> Isaac le ora a Dios para que ayude a Rebeca a quedar embarazada porque era estéril. Dios concede la petición de Isaac. Después de algún tiempo, Rebeca queda embarazada.</w:t>
      </w:r>
    </w:p>
    <w:p>
      <w:pPr/>
      <w:r>
        <w:rPr>
          <w:lang w:val="es_ES" w:bidi="es_ES"/>
        </w:rPr>
      </w:r>
      <w:r>
        <w:rPr>
          <w:b/>
          <w:lang w:val="es_ES" w:bidi="es_ES"/>
        </w:rPr>
        <w:t>Tercera escena</w:t>
      </w:r>
      <w:r>
        <w:rPr>
          <w:lang w:val="es_ES" w:bidi="es_ES"/>
        </w:rPr>
        <w:t>: Rebeca siente a los niños luchando en su vientre. Entonces, piensa por qué los niños están peleando. Rebeca le pregunta a Dios por qué esto está sucediendo. Dios le responde a Rebeca y le habla sobre los dos hijos en su vientre, así como sobre su destino.</w:t>
      </w:r>
    </w:p>
    <w:p>
      <w:pPr/>
      <w:r>
        <w:rPr>
          <w:lang w:val="es_ES" w:bidi="es_ES"/>
        </w:rPr>
      </w:r>
      <w:r>
        <w:rPr>
          <w:b/>
          <w:lang w:val="es_ES" w:bidi="es_ES"/>
        </w:rPr>
        <w:t>Cuarta escena:</w:t>
      </w:r>
      <w:r>
        <w:rPr>
          <w:lang w:val="es_ES" w:bidi="es_ES"/>
        </w:rPr>
        <w:t xml:space="preserve"> Jacob y Esaú nacen. Esaú nace primero con su cuerpo cubierto de cabello rojo. Jacob nace inmediatamente después de que Esaú salió de Rebeca. Jacob agarra el talón de Esaú. Isaac y Rebeca nombraron a sus hijos.</w:t>
      </w:r>
    </w:p>
    <w:p>
      <w:pPr/>
      <w:r>
        <w:rPr>
          <w:lang w:val="es_ES" w:bidi="es_ES"/>
        </w:rPr>
      </w:r>
      <w:r>
        <w:rPr>
          <w:b/>
          <w:lang w:val="es_ES" w:bidi="es_ES"/>
        </w:rPr>
        <w:t>Quinta escena:</w:t>
      </w:r>
      <w:r>
        <w:rPr>
          <w:lang w:val="es_ES" w:bidi="es_ES"/>
        </w:rPr>
        <w:t xml:space="preserve"> Jacob y Esaú crecen. Esaú está en el campo cazando, mientras Jacob está en su tienda. Esaú llevará a casa una cacería para su padre Isaac. Isaac disfrutará de la caza que Esaú trajo Rebeca está con Jacob dentro de su tienda.</w:t>
      </w:r>
    </w:p>
    <w:p>
      <w:pPr/>
      <w:r>
        <w:rPr>
          <w:lang w:val="es_ES" w:bidi="es_ES"/>
        </w:rPr>
      </w:r>
      <w:r>
        <w:rPr>
          <w:b/>
          <w:lang w:val="es_ES" w:bidi="es_ES"/>
        </w:rPr>
        <w:t>Sexta escena:</w:t>
      </w:r>
      <w:r>
        <w:rPr>
          <w:lang w:val="es_ES" w:bidi="es_ES"/>
        </w:rPr>
        <w:t xml:space="preserve"> Jacob está cocinando guiso. Esaú regresa del campo muy cansado y hambriento. Esaú le pide a Jacob guiso. Pero Jacob dice que Esaú debe vender su derecho de nacimiento primero. Esaú le dice a Jacob que está muy hambriento, y su derecho de nacimiento no vale si morirá de todos modos. Jacob le pide a Esaú que jure ante Dios que le está dando su derecho de nacimiento a Jacob. Esaú jura ante Dios que Jacob ahora tomará su derecho de nacimiento. Entonces, Jacob le dio pan y sopa de lentejas a Esaú. Esaú come, bebe y se va de inmediato. Esaú también despreció su derecho de nacimiento.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Rebeca</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Esaú</w:t>
      </w:r>
    </w:p>
    <w:p>
      <w:pPr>
        <w:pStyle w:val="ListBullet"/>
        <w:spacing w:line="240" w:lineRule="auto"/>
        <w:ind w:left="720"/>
      </w:pPr>
      <w:r>
        <w:rPr>
          <w:lang w:val="es_ES" w:bidi="es_ES"/>
        </w:rPr>
      </w:r>
      <w:r>
        <w:rPr>
          <w:lang w:val="es_ES" w:bidi="es_ES"/>
        </w:rPr>
        <w:t>Jacob</w:t>
      </w:r>
    </w:p>
    <w:p>
      <w:pPr/>
      <w:r>
        <w:rPr>
          <w:lang w:val="es_ES" w:bidi="es_ES"/>
        </w:rPr>
      </w:r>
      <w:r>
        <w:rPr>
          <w:lang w:val="es_ES" w:bidi="es_ES"/>
        </w:rPr>
        <w:t>En esta sesión, haz que el grupo cree un guión gráfico, esbozo o utilice algún tipo de ilustración para visualizar la historia y la acción que se desarrolla.</w:t>
      </w:r>
    </w:p>
    <w:p>
      <w:pPr/>
      <w:r>
        <w:rPr>
          <w:lang w:val="es_ES" w:bidi="es_ES"/>
        </w:rPr>
      </w:r>
      <w:r>
        <w:rPr>
          <w:lang w:val="es_ES" w:bidi="es_ES"/>
        </w:rPr>
        <w:t>En la primera escena, Isaac se presenta como el hijo de Abraham. Entonces menciona su edad, y luego introduce a su esposa, Rebeca, así como a su padre y hermano.</w:t>
      </w:r>
    </w:p>
    <w:p>
      <w:pPr/>
      <w:r>
        <w:rPr>
          <w:lang w:val="es_ES" w:bidi="es_ES"/>
        </w:rPr>
      </w:r>
      <w:r>
        <w:rPr>
          <w:lang w:val="es_ES" w:bidi="es_ES"/>
        </w:rPr>
        <w:t xml:space="preserve">Deténganse y muestren </w:t>
      </w:r>
      <w:r>
        <w:rPr>
          <w:lang w:val="es_ES" w:bidi="es_ES"/>
        </w:rPr>
        <w:t>dónde se encuentra Padán-Aram</w:t>
      </w:r>
      <w:r>
        <w:rPr>
          <w:lang w:val="es_ES" w:bidi="es_ES"/>
        </w:rPr>
        <w:t xml:space="preserve"> en el mapa. El mapa también debe mostrar los lugares vecinos, como Mesopotamia, Siria, Harán y Canaán.</w:t>
      </w:r>
    </w:p>
    <w:p>
      <w:pPr/>
      <w:r>
        <w:rPr>
          <w:lang w:val="es_ES" w:bidi="es_ES"/>
        </w:rPr>
      </w:r>
      <w:r>
        <w:rPr>
          <w:lang w:val="es_ES" w:bidi="es_ES"/>
        </w:rPr>
        <w:t>En la segunda escena, Isaac le ora a Dios porque Rebeca era estéril.</w:t>
      </w:r>
    </w:p>
    <w:p>
      <w:pPr/>
      <w:r>
        <w:rPr>
          <w:lang w:val="es_ES" w:bidi="es_ES"/>
        </w:rPr>
      </w:r>
      <w:r>
        <w:rPr>
          <w:lang w:val="es_ES" w:bidi="es_ES"/>
        </w:rPr>
        <w:t>Deténganse y conversen sobre la siguiente pregunta: ¿Cómo oran las personas en su cultura? Responder a esta pregunta los ayudará a pensar en cómo encarnar la oración de Isaac.</w:t>
      </w:r>
    </w:p>
    <w:p>
      <w:pPr/>
      <w:r>
        <w:rPr>
          <w:lang w:val="es_ES" w:bidi="es_ES"/>
        </w:rPr>
      </w:r>
      <w:r>
        <w:rPr>
          <w:lang w:val="es_ES" w:bidi="es_ES"/>
        </w:rPr>
        <w:t>Le pide a Dios que ayude a Rebeca a quedar embarazada. Dios concede la oración de Isaac y Rebeca queda embarazada. No está claro cómo Dios ayudó a Rebeca. Recuerden, que algún tiempo pasará antes de que Rebeca conciba. Cuando Rebeca queda embarazada, Isaac le agradece a Dios por conceder lo que oró. No está claro dónde sucedió esta escena.</w:t>
      </w:r>
    </w:p>
    <w:p>
      <w:pPr/>
      <w:r>
        <w:rPr>
          <w:lang w:val="es_ES" w:bidi="es_ES"/>
        </w:rPr>
      </w:r>
      <w:r>
        <w:rPr>
          <w:lang w:val="es_ES" w:bidi="es_ES"/>
        </w:rPr>
        <w:t>En la tercera escena, Rebeca puede haber mostrado cierto dolor e incomodidad porque siente que los niños en su vientre están luchando. Ella dice: "¿Por qué me está sucediendo esto?" Entonces, le pregunta a Dios. No está claro cómo Rebeca le pidió a Dios.</w:t>
      </w:r>
    </w:p>
    <w:p>
      <w:pPr/>
      <w:r>
        <w:rPr>
          <w:lang w:val="es_ES" w:bidi="es_ES"/>
        </w:rPr>
      </w:r>
      <w:r>
        <w:rPr>
          <w:lang w:val="es_ES" w:bidi="es_ES"/>
        </w:rPr>
        <w:t>En la cuarta escena, llegó el momento en que Rebeca diera a luz. Decía: "He aquí, había gemelos en su vientre". La palabra "He aquí" es una expresión que generalmente se dice antes de una declaración muy importante. En este caso, la declaración importante es que Rebeca tenía gemelos en su vientre. Los gemelos se refieren a dos niños que nacieron al mismo tiempo. Isaac saca al joven Esaú del vientre de Rebeca. Tan pronto como ve a Esaú, Isaac describe a Esaú como lleno de cabello rojo sobre su cuerpo. Entonces, antes de que Isaac saque a Esaú de Rebeca, el joven Jacob agarra el talón de Esaú. Entonces, del vientre de Rebeca, Isaac saca a Esaú, y luego a Jacob después. Isaac y Rebeca llamaron al primogénito Esaú porque estaba cubierto de cabello rojo. Isaac llamó al niño menor Jacob porque agarró el talón de su hermano.</w:t>
      </w:r>
    </w:p>
    <w:p>
      <w:pPr/>
      <w:r>
        <w:rPr>
          <w:lang w:val="es_ES" w:bidi="es_ES"/>
        </w:rPr>
      </w:r>
      <w:r>
        <w:rPr>
          <w:lang w:val="es_ES" w:bidi="es_ES"/>
        </w:rPr>
        <w:t>En la quinta escena, Esaú y Jacob crecen para ser jóvenes adultos. No está claro qué edad tenían los gemelos en este momento. Pero en esta escena, es importante mostrar cómo Esaú y Jacob son diferentes entre sí. Esaú está en el campo cazando un animal porque era "un cazador hábil, un hombre del campo". Mientras Esaú caza, Isaac está dentro de su tienda. Mientras tanto, Isaac describe a Jacob como "contento de quedarse dentro de la tienda". La escena termina con Esaú sirviendo la caza del animal que cazó, e Isaac disfruta de comérselo. Isaac amaba a Esaú. Mientras tanto, Rebeca amaba a Jacob.</w:t>
      </w:r>
    </w:p>
    <w:p>
      <w:pPr/>
      <w:r>
        <w:rPr>
          <w:lang w:val="es_ES" w:bidi="es_ES"/>
        </w:rPr>
      </w:r>
      <w:r>
        <w:rPr>
          <w:lang w:val="es_ES" w:bidi="es_ES"/>
        </w:rPr>
        <w:t>Deténganse y conversen sobre las siguientes preguntas: ¿Cómo muestran los padres y madres su amor por sus hijos en su cultura? Responder a esta pregunta los ayudará a encarnar el amor de Isaac por Esaú y el amor de Rebeca por Jacob en esta escena.</w:t>
      </w:r>
    </w:p>
    <w:p>
      <w:pPr/>
      <w:r>
        <w:rPr>
          <w:lang w:val="es_ES" w:bidi="es_ES"/>
        </w:rPr>
      </w:r>
      <w:r>
        <w:rPr>
          <w:lang w:val="es_ES" w:bidi="es_ES"/>
        </w:rPr>
        <w:t>En la sexta escena, Jacob está cocinando guiso rojo. Entonces, Esaú regresa a casa del campo. Parece muy cansado y hambriento, por lo que le pide a Jacob un poco de guiso rojo. Las palabras hebreas para el guiso rojo se traduce literalmente, "rojo". Esaú repitió la palabra hebrea para el color rojo para decirle a Jacob que quiere comer el guiso de inmediato. Explica que es porque estaba agotado.</w:t>
      </w:r>
    </w:p>
    <w:p>
      <w:pPr/>
      <w:r>
        <w:rPr>
          <w:lang w:val="es_ES" w:bidi="es_ES"/>
        </w:rPr>
      </w:r>
      <w:r>
        <w:rPr>
          <w:lang w:val="es_ES" w:bidi="es_ES"/>
        </w:rPr>
        <w:t>Deténganse y conversen sobre la siguiente pregunta: ¿Cómo dice una persona que está extremadamente hambrienta?</w:t>
      </w:r>
    </w:p>
    <w:p>
      <w:pPr/>
      <w:r>
        <w:rPr>
          <w:lang w:val="es_ES" w:bidi="es_ES"/>
        </w:rPr>
      </w:r>
      <w:r>
        <w:rPr>
          <w:lang w:val="es_ES" w:bidi="es_ES"/>
        </w:rPr>
        <w:t>Como Esaú realmente quería comer el guiso rojo, las personas comenzaron a llamarlo Edom. Entonces, Jacob le pide a Esaú que venda su derecho de nacimiento primero. La respuesta de Esaú a Jacob comenzó con "Mira", que significa que quería que Jacob escuchara cuidadosamente lo que está a punto de decir a continuación. Esta palabra hebrea para "Miren" es la misma palabra hebrea para "He aquí". Dijo: "Miren, estoy a punto de morir; ¿de qué me sirve un derecho de nacimiento?" Aquí, Esaú estaba diciendo que resolver su hambre es más importante que este derecho de nacimiento. Jacob insiste en que Esaú debe vender su derecho de nacimiento primero. Entonces, Esaú prometió darle su derecho de nacimiento a Jacob. Entonces Jacob le dio comida y bebida a Esaú. La escena termina con Esaú saliendo de la tienda para ir a algún lugar después de que comió el pan y bebió la sopa de lentejas. Mientras sale, desprecia su derecho de nacimiento.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seis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Rebeca</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Esaú</w:t>
      </w:r>
    </w:p>
    <w:p>
      <w:pPr>
        <w:pStyle w:val="ListBullet"/>
        <w:spacing w:line="240" w:lineRule="auto"/>
        <w:ind w:left="720"/>
      </w:pPr>
      <w:r>
        <w:rPr>
          <w:lang w:val="es_ES" w:bidi="es_ES"/>
        </w:rPr>
      </w:r>
      <w:r>
        <w:rPr>
          <w:lang w:val="es_ES" w:bidi="es_ES"/>
        </w:rPr>
        <w:t>Jacob</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En la primera escena, Isaac introducirá a su familia, comenzando con su padre Abraham, y luego Rebeca, su esposa. Isaac mencionará la edad que tenía cuando tomó a Rebeca como su esposa. También introducirá al padre y al hermano de Rebeca que ambos son arameos.</w:t>
      </w:r>
    </w:p>
    <w:p>
      <w:pPr/>
      <w:r>
        <w:rPr>
          <w:lang w:val="es_ES" w:bidi="es_ES"/>
        </w:rPr>
      </w:r>
      <w:r>
        <w:rPr>
          <w:lang w:val="es_ES" w:bidi="es_ES"/>
        </w:rPr>
        <w:t>En la segunda escena, Isaac ora para que Dios ayude a Rebeca a quedar embarazada porque era estéril.</w:t>
      </w:r>
    </w:p>
    <w:p>
      <w:pPr/>
      <w:r>
        <w:rPr>
          <w:lang w:val="es_ES" w:bidi="es_ES"/>
        </w:rPr>
      </w:r>
      <w:r>
        <w:rPr>
          <w:lang w:val="es_ES" w:bidi="es_ES"/>
        </w:rPr>
        <w:t>Detengan la actuación: Pregúntenle al actor que interpreta a Isaac: "¿Cómo te sientes?" Es posible que escuchen cosas como: "Dios prometió a mi padre Abraham que nuestra familia tendrá muchos descendientes. Seguramente Dios nos ayudará a tener hijos", o "No sé por qué Rebeca es estéril, pero Dios seguramente la ayudará a quedar embarazada". Reanuden la actuación.</w:t>
      </w:r>
    </w:p>
    <w:p>
      <w:pPr/>
      <w:r>
        <w:rPr>
          <w:lang w:val="es_ES" w:bidi="es_ES"/>
        </w:rPr>
      </w:r>
      <w:r>
        <w:rPr>
          <w:lang w:val="es_ES" w:bidi="es_ES"/>
        </w:rPr>
        <w:t>Dios concede la oración de Isaac y Rebeca queda embarazada. Asegúrense de mostrar que Dios hará algo, tal vez una acción, para mostrar que él era el que ayudó a Rebeca a quedar embarazada.</w:t>
      </w:r>
    </w:p>
    <w:p>
      <w:pPr/>
      <w:r>
        <w:rPr>
          <w:lang w:val="es_ES" w:bidi="es_ES"/>
        </w:rPr>
      </w:r>
      <w:r>
        <w:rPr>
          <w:lang w:val="es_ES" w:bidi="es_ES"/>
        </w:rPr>
        <w:t>En la tercera escena, Rebeca muestra dolor e incomodidad porque los niños en su vientre están luchando. Debido a su dolor, dice: "¿Por qué me está sucediendo esto?"</w:t>
      </w:r>
    </w:p>
    <w:p>
      <w:pPr/>
      <w:r>
        <w:rPr>
          <w:lang w:val="es_ES" w:bidi="es_ES"/>
        </w:rPr>
      </w:r>
      <w:r>
        <w:rPr>
          <w:lang w:val="es_ES" w:bidi="es_ES"/>
        </w:rPr>
        <w:t>Detengan la actuación: Pregúntenle al actor que interpreta a Rebeca: "¿Cómo te sientes?" Es posible que escuchen cosas como: "Llevar a estos niños en mi vientre es difícil. ¡Ahora incluso están peleando!" o "¡Los niños luchando en mi vientre me están causando mucho dolor! ¿Por qué está sucediendo esto?" Reanuden la actuación.</w:t>
      </w:r>
    </w:p>
    <w:p>
      <w:pPr/>
      <w:r>
        <w:rPr>
          <w:lang w:val="es_ES" w:bidi="es_ES"/>
        </w:rPr>
      </w:r>
      <w:r>
        <w:rPr>
          <w:lang w:val="es_ES" w:bidi="es_ES"/>
        </w:rPr>
        <w:t>Rebeca le pide a Dios, tal vez a través de la oración. Entonces, Dios le responderá a Rebeca. Asegúrense de representar a Dios hablando directamente cuando le diga a Rebeca sobre el destino de sus hijos.</w:t>
      </w:r>
    </w:p>
    <w:p>
      <w:pPr/>
      <w:r>
        <w:rPr>
          <w:lang w:val="es_ES" w:bidi="es_ES"/>
        </w:rPr>
      </w:r>
      <w:r>
        <w:rPr>
          <w:lang w:val="es_ES" w:bidi="es_ES"/>
        </w:rPr>
        <w:t>En la cuarta escena, Esaú y Jacob nacen. El joven Esaú sale primero, e Isaac lo describe como lleno de cabello rojo sobre su cuerpo. Mientras el joven Esaú está saliendo del vientre de Rebeca, el joven Jacob agarra el talón de su hermano. Después de que nacen los gemelos, Isaac y Rebeca nombran a sus hijos. Isaac tenía sesenta años cuando Esaú y Jacob nacieron. Asegúrense de mostrar que Isaac parece anciano en esta escena.</w:t>
      </w:r>
    </w:p>
    <w:p>
      <w:pPr/>
      <w:r>
        <w:rPr>
          <w:lang w:val="es_ES" w:bidi="es_ES"/>
        </w:rPr>
      </w:r>
      <w:r>
        <w:rPr>
          <w:lang w:val="es_ES" w:bidi="es_ES"/>
        </w:rPr>
        <w:t>Detengan la actuación: Pregúntenle al actor que interpreta a Isaac: "¿Cómo te sientes?" Es posible que escuchen cosas como: "¡Alabado sea Dios porque mantiene su promesa de que siempre tendremos descendientes en nuestra familia!" o "¡Le agradezco a Dios porque, aunque ya soy anciano, y Rebeca era estéril, Dios nos dio a nuestros propios hijos!" Reanuden la actuación.</w:t>
      </w:r>
    </w:p>
    <w:p>
      <w:pPr/>
      <w:r>
        <w:rPr>
          <w:lang w:val="es_ES" w:bidi="es_ES"/>
        </w:rPr>
      </w:r>
      <w:r>
        <w:rPr>
          <w:lang w:val="es_ES" w:bidi="es_ES"/>
        </w:rPr>
        <w:t>En la quinta escena, Esaú y Jacob crecen de ser jóvenes niños a hombres jóvenes adultos. Esta escena muestra la diferencia entre Esaú y Jacob. Esaú amaba estar en el campo para cazar animales. Se convierte en un cazador hábil. Mientras tanto, a Jacob le gusta quedarse dentro de la tienda.</w:t>
      </w:r>
    </w:p>
    <w:p>
      <w:pPr/>
      <w:r>
        <w:rPr>
          <w:lang w:val="es_ES" w:bidi="es_ES"/>
        </w:rPr>
      </w:r>
      <w:r>
        <w:rPr>
          <w:lang w:val="es_ES" w:bidi="es_ES"/>
        </w:rPr>
        <w:t>Detengan la actuación: Pregúntenle al actor que interpreta a Isaac: "¿Cómo te sientes?" Es posible que escuchen cosas como: "Amé a Esaú porque siempre caza animales y prepara la caza para que yo coma". También pueden preguntarle al actor que interpreta a Rebeca: "¿Cómo te sientes?" Es posible que escuchen cosas como: "Amé a Jacob porque el es callado y prefiere quedarse dentro de nuestra tienda". Reanuden la actuación.</w:t>
      </w:r>
    </w:p>
    <w:p>
      <w:pPr/>
      <w:r>
        <w:rPr>
          <w:lang w:val="es_ES" w:bidi="es_ES"/>
        </w:rPr>
      </w:r>
      <w:r>
        <w:rPr>
          <w:lang w:val="es_ES" w:bidi="es_ES"/>
        </w:rPr>
        <w:t>En la sexta escena, mientras Jacob cocina guiso, Esaú regresa a casa del campo. Estaba cansado y hambriento. Le pide a Jacob un poco de guiso rojo. Debido a esto, las personas también lo llamarán Edom. Desde aquí, Jacob y Esaú tienen una conversación sobre el derecho de nacimiento de Esaú. Asegúrense de representar a Esaú y a Jacob hablando los discursos directos que usaron en esta escena después de que Jacob le pidió a Esaú que le vendiera su derecho de nacimiento.</w:t>
      </w:r>
    </w:p>
    <w:p>
      <w:pPr/>
      <w:r>
        <w:rPr>
          <w:lang w:val="es_ES" w:bidi="es_ES"/>
        </w:rPr>
      </w:r>
      <w:r>
        <w:rPr>
          <w:lang w:val="es_ES" w:bidi="es_ES"/>
        </w:rPr>
        <w:t>Detengan la actuación: Pregúntenle al actor que interpreta a Jacob: "¿Cómo te sientes?" Es posible que escuchen cosas como: "Es injusto que Esaú sea el heredero de mi padre solo porque nació primero", o "Quiero el derecho de nacimiento de Esaú para que yo herede todo lo que mi padre Isaac posee".</w:t>
      </w:r>
    </w:p>
    <w:p>
      <w:pPr/>
      <w:r>
        <w:rPr>
          <w:lang w:val="es_ES" w:bidi="es_ES"/>
        </w:rPr>
      </w:r>
      <w:r>
        <w:rPr>
          <w:lang w:val="es_ES" w:bidi="es_ES"/>
        </w:rPr>
        <w:t>Mientras Jacob preguntaba, Esaú vendió o le dio su derecho de nacimiento a Jacob para que pudiera tener un poco de guiso. Jacob le dio pan y guiso de lentejas a Esaú para comer. Esaú comió el pan, bebió el guiso y se fue de inmediato.</w:t>
      </w:r>
    </w:p>
    <w:p>
      <w:pPr/>
      <w:r>
        <w:rPr>
          <w:lang w:val="es_ES" w:bidi="es_ES"/>
        </w:rPr>
      </w:r>
      <w:r>
        <w:rPr>
          <w:lang w:val="es_ES" w:bidi="es_ES"/>
        </w:rPr>
        <w:t>Detengan la actuación: Pregúntenle al actor que interpreta a Esaú: "¿Cómo te sientes?" Es posible que escuchen cosas como: "No me importa mi derecho de nacimiento porque no vale si muero de hambre de todos modos", o "Jacob puede tener mi derecho de nacimiento. Lo que importa es que ya no tengo hambre".</w:t>
      </w:r>
      <w:r>
        <w:rPr>
          <w:lang w:val="es_ES" w:bidi="es_ES"/>
        </w:rPr>
      </w:r>
    </w:p>
    <w:p>
      <w:pPr>
        <w:pStyle w:val="Heading3"/>
      </w:pPr>
      <w:r>
        <w:rPr>
          <w:lang w:val="es_ES" w:bidi="es_ES"/>
        </w:rPr>
        <w:t>Cerremos las brechas</w:t>
      </w:r>
    </w:p>
    <w:p>
      <w:pPr/>
      <w:r>
        <w:rPr>
          <w:lang w:val="es_ES" w:bidi="es_ES"/>
        </w:rPr>
      </w:r>
      <w:r>
        <w:rPr>
          <w:lang w:val="es_ES" w:bidi="es_ES"/>
        </w:rPr>
        <w:t xml:space="preserve">Esta historia es sobre las </w:t>
      </w:r>
      <w:r>
        <w:rPr>
          <w:b/>
          <w:lang w:val="es_ES" w:bidi="es_ES"/>
        </w:rPr>
        <w:t>generaciones</w:t>
      </w:r>
      <w:r>
        <w:rPr>
          <w:lang w:val="es_ES" w:bidi="es_ES"/>
        </w:rPr>
        <w:t xml:space="preserve"> de Isaac. Habla sobre los hijos de Isaac, Esaú y Jacob. La palabra hebrea para generaciones es un término que generalmente se refiere a una historia o un registro de la ascendencia de una persona. También a menudo, se traduce como </w:t>
      </w:r>
      <w:r>
        <w:rPr>
          <w:b/>
          <w:lang w:val="es_ES" w:bidi="es_ES"/>
        </w:rPr>
        <w:t>genealogía</w:t>
      </w:r>
      <w:r>
        <w:rPr>
          <w:lang w:val="es_ES" w:bidi="es_ES"/>
        </w:rPr>
        <w:t xml:space="preserve">. En el libro de Génesis, esta palabra tiene dos funciones principales. Primero, funciona para señalar una nueva sección o historia. En segundo lugar, funciona para mostrar a qué familia pertencece una persona. Esta información es importante porque el estatus social, los derechos y las obligaciones de una persona se basan en su ascendencia. Asegúrense de usar la misma palabra para generaciones que han usado en las genealogías anteriores. Puede consultar el Glosario Principal para obtener más información sobre </w:t>
      </w:r>
      <w:r>
        <w:rPr>
          <w:lang w:val="es_ES" w:bidi="es_ES"/>
        </w:rPr>
        <w:t>generaciones</w:t>
      </w:r>
      <w:r>
        <w:rPr>
          <w:lang w:val="es_ES" w:bidi="es_ES"/>
        </w:rPr>
        <w:t xml:space="preserve"> o </w:t>
      </w:r>
      <w:r>
        <w:rPr>
          <w:lang w:val="es_ES" w:bidi="es_ES"/>
        </w:rPr>
        <w:t>genealogías</w:t>
      </w:r>
      <w:r>
        <w:rPr>
          <w:lang w:val="es_ES" w:bidi="es_ES"/>
        </w:rPr>
        <w:t>.</w:t>
      </w:r>
    </w:p>
    <w:p>
      <w:pPr/>
      <w:r>
        <w:rPr>
          <w:lang w:val="es_ES" w:bidi="es_ES"/>
        </w:rPr>
      </w:r>
      <w:r>
        <w:rPr>
          <w:lang w:val="es_ES" w:bidi="es_ES"/>
        </w:rPr>
        <w:t xml:space="preserve">Como Rebeca era estéril, no podía estar embarazada. La </w:t>
      </w:r>
      <w:r>
        <w:rPr>
          <w:b/>
          <w:lang w:val="es_ES" w:bidi="es_ES"/>
        </w:rPr>
        <w:t>esterilidad</w:t>
      </w:r>
      <w:r>
        <w:rPr>
          <w:lang w:val="es_ES" w:bidi="es_ES"/>
        </w:rPr>
        <w:t xml:space="preserve"> se refiere a la incapacidad de una mujer para concebir un niño. Como Dios ordenó a los humanos que se multiplicaran y llenaran la tierra, tener hijos era considerado una gran bendición que cumple la voluntad de Dios. Por otro lado, la incapacidad de tener un hijo se consideraba una gran deshonra. Las personas pensaban que las mujeres que no podían tener hijos estaban malditas por Dios. Por lo tanto, las personas a menudo los trataban con ridículo y desgracia. La esterilidad de Rebeca es especialmente un problema porque Dios prometió a Abraham que sus descendientes serán muchos. Como Isaac es el hijo de Abraham, se suponía que Isaac debía tener hijos. Entonces, Isaac </w:t>
      </w:r>
      <w:r>
        <w:rPr>
          <w:b/>
          <w:lang w:val="es_ES" w:bidi="es_ES"/>
        </w:rPr>
        <w:t>oró</w:t>
      </w:r>
      <w:r>
        <w:rPr>
          <w:lang w:val="es_ES" w:bidi="es_ES"/>
        </w:rPr>
        <w:t xml:space="preserve"> a Dios para ayudar a Rebeca a quedar embarazada. Orar se refiere al acto de comunicarse con Dios. Asegúrense de traducir la palabra orar de la misma manera que la han traducido en las historias anteriores. Pueden consultar el Glosario Principal para obtener más información sobre la </w:t>
      </w:r>
      <w:r>
        <w:rPr>
          <w:lang w:val="es_ES" w:bidi="es_ES"/>
        </w:rPr>
        <w:t>oración</w:t>
      </w:r>
      <w:r>
        <w:rPr>
          <w:lang w:val="es_ES" w:bidi="es_ES"/>
        </w:rPr>
        <w:t xml:space="preserve">. Dios concede la oración de Isaac, y Rebeca queda embarazada después de algún tiempo. Recuerden también que el nombre de Dios usado en esta historia es </w:t>
      </w:r>
      <w:r>
        <w:rPr>
          <w:b/>
          <w:lang w:val="es_ES" w:bidi="es_ES"/>
        </w:rPr>
        <w:t>Yahvé</w:t>
      </w:r>
      <w:r>
        <w:rPr>
          <w:lang w:val="es_ES" w:bidi="es_ES"/>
        </w:rPr>
        <w:t xml:space="preserve">, el nombre personal para Dios. Su equipo debe traducir este nombre de la misma manera que lo ha hecho en otras historias y recordar que </w:t>
      </w:r>
      <w:r>
        <w:rPr>
          <w:lang w:val="es_ES" w:bidi="es_ES"/>
        </w:rPr>
        <w:t>Yahvé</w:t>
      </w:r>
      <w:r>
        <w:rPr>
          <w:lang w:val="es_ES" w:bidi="es_ES"/>
        </w:rPr>
        <w:t xml:space="preserve"> está en el Glosario Principal.</w:t>
      </w:r>
    </w:p>
    <w:p>
      <w:pPr/>
      <w:r>
        <w:rPr>
          <w:lang w:val="es_ES" w:bidi="es_ES"/>
        </w:rPr>
      </w:r>
      <w:r>
        <w:rPr>
          <w:lang w:val="es_ES" w:bidi="es_ES"/>
        </w:rPr>
        <w:t>Rebeca le preguntó a Dios por qué los bebés estaban luchando o peleando dentro de ella. La palabra que muchas traducciones traduce como niños significa hijos.</w:t>
      </w:r>
    </w:p>
    <w:p>
      <w:pPr/>
      <w:r>
        <w:rPr>
          <w:lang w:val="es_ES" w:bidi="es_ES"/>
        </w:rPr>
      </w:r>
      <w:r>
        <w:rPr>
          <w:lang w:val="es_ES" w:bidi="es_ES"/>
        </w:rPr>
        <w:t xml:space="preserve">Dios le dijo a Rebeca que "Dos </w:t>
      </w:r>
      <w:r>
        <w:rPr>
          <w:b/>
          <w:lang w:val="es_ES" w:bidi="es_ES"/>
        </w:rPr>
        <w:t>naciones</w:t>
      </w:r>
      <w:r>
        <w:rPr>
          <w:lang w:val="es_ES" w:bidi="es_ES"/>
        </w:rPr>
        <w:t xml:space="preserve"> están en tu vientre, y dos pueblos de dentro de ti estarán divididos". La palabra nación se refiere a un lugar o territorio que está gobernado por un grupo de personas. Asegúrense de usar la misma palabra para nación que han usado en las historias anteriores. Pueden consultar el Glosario Principal para obtener más información sobre la palabra </w:t>
      </w:r>
      <w:r>
        <w:rPr>
          <w:lang w:val="es_ES" w:bidi="es_ES"/>
        </w:rPr>
        <w:t>nación</w:t>
      </w:r>
      <w:r>
        <w:rPr>
          <w:lang w:val="es_ES" w:bidi="es_ES"/>
        </w:rPr>
        <w:t xml:space="preserve">. La palabra hebrea para </w:t>
      </w:r>
      <w:r>
        <w:rPr>
          <w:b/>
          <w:lang w:val="es_ES" w:bidi="es_ES"/>
        </w:rPr>
        <w:t>dividir</w:t>
      </w:r>
      <w:r>
        <w:rPr>
          <w:lang w:val="es_ES" w:bidi="es_ES"/>
        </w:rPr>
        <w:t xml:space="preserve"> significa separado. En esta historia, la idea es que los dos niños y sus descendientes vivirán por separado porque se convertirán en enemigos. Entonces Dios también dijo: "El uno será </w:t>
      </w:r>
      <w:r>
        <w:rPr>
          <w:b/>
          <w:lang w:val="es_ES" w:bidi="es_ES"/>
        </w:rPr>
        <w:t>más fuerte</w:t>
      </w:r>
      <w:r>
        <w:rPr>
          <w:lang w:val="es_ES" w:bidi="es_ES"/>
        </w:rPr>
        <w:t xml:space="preserve"> que el otro, el mayor </w:t>
      </w:r>
      <w:r>
        <w:rPr>
          <w:b/>
          <w:lang w:val="es_ES" w:bidi="es_ES"/>
        </w:rPr>
        <w:t>servirá</w:t>
      </w:r>
      <w:r>
        <w:rPr>
          <w:lang w:val="es_ES" w:bidi="es_ES"/>
        </w:rPr>
        <w:t xml:space="preserve"> al más joven". La palabra para fuerte se refiere al poder en términos de números y fuerza militar. Significa que los descendientes de un niño dominarán y derrotarán a los descendientes del otro niño. La palabra servir describe el trabajo de un siervo. Implica diferentes tipos de trabajo. Por ejemplo, los siervos hombres pueden servir como pastores, cuidando del ganado de su amo. Las siervas, como Agar, pueden servir como ayudantes a la esposa. En esta historia, significa que los descendientes del niño mayor servirán bajo el gobierno de los descendientes del niño menor. Asegúrense de usar la misma palabra para servir que han usado en las historias anteriores.</w:t>
      </w:r>
    </w:p>
    <w:p>
      <w:pPr/>
      <w:r>
        <w:rPr>
          <w:lang w:val="es_ES" w:bidi="es_ES"/>
        </w:rPr>
      </w:r>
      <w:r>
        <w:rPr>
          <w:lang w:val="es_ES" w:bidi="es_ES"/>
        </w:rPr>
        <w:t xml:space="preserve">La declaración importante en este contexto es que los niños en el vientre de Rebeca eran </w:t>
      </w:r>
      <w:r>
        <w:rPr>
          <w:b/>
          <w:lang w:val="es_ES" w:bidi="es_ES"/>
        </w:rPr>
        <w:t>gemelos</w:t>
      </w:r>
      <w:r>
        <w:rPr>
          <w:lang w:val="es_ES" w:bidi="es_ES"/>
        </w:rPr>
        <w:t xml:space="preserve">. "Gemelos" se refieren a dos hijos que nacen al mismo tiempo. El primogénito salió con una </w:t>
      </w:r>
      <w:r>
        <w:rPr>
          <w:b/>
          <w:lang w:val="es_ES" w:bidi="es_ES"/>
        </w:rPr>
        <w:t>prenda peluda</w:t>
      </w:r>
      <w:r>
        <w:rPr>
          <w:lang w:val="es_ES" w:bidi="es_ES"/>
        </w:rPr>
        <w:t xml:space="preserve"> roja. Prenda peluda significaba que el cabello cubría todo su cuerpo. El niño más joven salió agarrando el </w:t>
      </w:r>
      <w:r>
        <w:rPr>
          <w:b/>
          <w:lang w:val="es_ES" w:bidi="es_ES"/>
        </w:rPr>
        <w:t>talón</w:t>
      </w:r>
      <w:r>
        <w:rPr>
          <w:lang w:val="es_ES" w:bidi="es_ES"/>
        </w:rPr>
        <w:t xml:space="preserve"> de su hermano. El talón se refiere a la parte inferior del pie de una persona. Isaac y Rebeca llamaron al primogénito, Esaú, y al más joven lo llamaron </w:t>
      </w:r>
      <w:r>
        <w:rPr>
          <w:b/>
          <w:lang w:val="es_ES" w:bidi="es_ES"/>
        </w:rPr>
        <w:t>Jacob</w:t>
      </w:r>
      <w:r>
        <w:rPr>
          <w:lang w:val="es_ES" w:bidi="es_ES"/>
        </w:rPr>
        <w:t>. Jacob en hebreo suena como la palabra hebrea para un talón.</w:t>
      </w:r>
    </w:p>
    <w:p>
      <w:pPr/>
      <w:r>
        <w:rPr>
          <w:lang w:val="es_ES" w:bidi="es_ES"/>
        </w:rPr>
      </w:r>
      <w:r>
        <w:rPr>
          <w:lang w:val="es_ES" w:bidi="es_ES"/>
        </w:rPr>
        <w:t xml:space="preserve">Esaú era un cazador y un </w:t>
      </w:r>
      <w:r>
        <w:rPr>
          <w:b/>
          <w:lang w:val="es_ES" w:bidi="es_ES"/>
        </w:rPr>
        <w:t>hombre del campo</w:t>
      </w:r>
      <w:r>
        <w:rPr>
          <w:lang w:val="es_ES" w:bidi="es_ES"/>
        </w:rPr>
        <w:t xml:space="preserve">. Aquí, "hombre del campo" significa que Esaú siempre estaba en el campo, viviendo con animales salvajes para poder cazarlos para obtener comida. Jacob también creció. Pero prefería quedarse dentro de sus </w:t>
      </w:r>
      <w:r>
        <w:rPr>
          <w:b/>
          <w:lang w:val="es_ES" w:bidi="es_ES"/>
        </w:rPr>
        <w:t>tiendas</w:t>
      </w:r>
      <w:r>
        <w:rPr>
          <w:lang w:val="es_ES" w:bidi="es_ES"/>
        </w:rPr>
        <w:t xml:space="preserve">. Una tienda era un refugio temporal hecho de tela tejida o piel de animal. Asegúrense de usar la misma palabra para tienda que han usado en las historias anteriores. Isaac </w:t>
      </w:r>
      <w:r>
        <w:rPr>
          <w:b/>
          <w:lang w:val="es_ES" w:bidi="es_ES"/>
        </w:rPr>
        <w:t>amaba</w:t>
      </w:r>
      <w:r>
        <w:rPr>
          <w:lang w:val="es_ES" w:bidi="es_ES"/>
        </w:rPr>
        <w:t xml:space="preserve"> a Esaú porque disfrutaba de comer la </w:t>
      </w:r>
      <w:r>
        <w:rPr>
          <w:b/>
          <w:lang w:val="es_ES" w:bidi="es_ES"/>
        </w:rPr>
        <w:t>caza</w:t>
      </w:r>
      <w:r>
        <w:rPr>
          <w:lang w:val="es_ES" w:bidi="es_ES"/>
        </w:rPr>
        <w:t xml:space="preserve"> de Esaú. La "caza" de Esaú se refiere a la carne del animal salvaje que Esaú mataba y luego cocinaba. Mientras tanto, Rebeca amaba a Jacob. La palabra amor se refiere al acto voluntario de mostrar favor a una persona.</w:t>
      </w:r>
    </w:p>
    <w:p>
      <w:pPr/>
      <w:r>
        <w:rPr>
          <w:lang w:val="es_ES" w:bidi="es_ES"/>
        </w:rPr>
      </w:r>
      <w:r>
        <w:rPr>
          <w:lang w:val="es_ES" w:bidi="es_ES"/>
        </w:rPr>
        <w:t xml:space="preserve">Un día, cuando Jacob estaba cocinando </w:t>
      </w:r>
      <w:r>
        <w:rPr>
          <w:b/>
          <w:lang w:val="es_ES" w:bidi="es_ES"/>
        </w:rPr>
        <w:t>guiso</w:t>
      </w:r>
      <w:r>
        <w:rPr>
          <w:lang w:val="es_ES" w:bidi="es_ES"/>
        </w:rPr>
        <w:t xml:space="preserve">, Esaú regresó del campo. Un guiso es una comida que está hervida. En esta historia, Jacob estaba cocinando guiso rojo con lentejas. Como Esaú estaba muy cansado y hambriento cuando vino a casa, Esaú le pidió a Jacob un poco de guiso. Como Esaú quería comer el guiso rojo que Jacob estaba cocinando, y tal vez debido al cabello rojo que cubría su cuerpo, las personas también lo llamaban </w:t>
      </w:r>
      <w:r>
        <w:rPr>
          <w:b/>
          <w:lang w:val="es_ES" w:bidi="es_ES"/>
        </w:rPr>
        <w:t>Edom</w:t>
      </w:r>
      <w:r>
        <w:rPr>
          <w:lang w:val="es_ES" w:bidi="es_ES"/>
        </w:rPr>
        <w:t xml:space="preserve">. En hebreo, "Edom" suena como la palabra para el color rojo. Pero Jacob dijo que Esaú debía </w:t>
      </w:r>
      <w:r>
        <w:rPr>
          <w:b/>
          <w:lang w:val="es_ES" w:bidi="es_ES"/>
        </w:rPr>
        <w:t>vender</w:t>
      </w:r>
      <w:r>
        <w:rPr>
          <w:lang w:val="es_ES" w:bidi="es_ES"/>
        </w:rPr>
        <w:t xml:space="preserve"> su derecho de </w:t>
      </w:r>
      <w:r>
        <w:rPr>
          <w:b/>
          <w:lang w:val="es_ES" w:bidi="es_ES"/>
        </w:rPr>
        <w:t>nacimiento</w:t>
      </w:r>
      <w:r>
        <w:rPr>
          <w:lang w:val="es_ES" w:bidi="es_ES"/>
        </w:rPr>
        <w:t xml:space="preserve"> primero antes de que le dé un poco de guiso. "Vender" es el acto de dar un objeto valioso a una persona a cambio de otro objeto valioso. "Derecho de nacimiento" se refiere a los derechos de Esaú como primogénito. El hijo primogénito tenía derechos y privilegios especiales. A menudo hereda casi todo lo que su padre dejará atrás como herencia cuando muera. Jacob le pidió a Esaú que hiciera un juramento, o hiciera una promesa ante Dios, para darle su derecho de nacimiento. Dios tiene un derecho de castigar a la persona si no cumple la promesa. Muchas veces las personas harían una ceremonia para hacer que la promesa fuera vinculante, o simplemente hacen una declaración. Entonces, Esaú juró darle su derecho de nacimiento a Jacob. En esta historia, no está claro cómo Esaú juró ante Dios. Lo que es seguro es que tanto para Esaú como Jacob, el juramento que Esaú hizo era vinculante. Entonces, Esaú </w:t>
      </w:r>
      <w:r>
        <w:rPr>
          <w:b/>
          <w:lang w:val="es_ES" w:bidi="es_ES"/>
        </w:rPr>
        <w:t>despreció</w:t>
      </w:r>
      <w:r>
        <w:rPr>
          <w:lang w:val="es_ES" w:bidi="es_ES"/>
        </w:rPr>
        <w:t xml:space="preserve"> su derecho de nacimiento. Aquí, "desprecio" significa que Esaú consideraba su derecho de nacimiento como sin valor.</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ayudarles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26:1–33</w:t>
      </w:r>
      <w:r>
        <w:rPr>
          <w:lang w:val="es_ES" w:bidi="es_ES"/>
        </w:rPr>
      </w:r>
    </w:p>
    <w:p>
      <w:pPr>
        <w:pStyle w:val="Heading3"/>
      </w:pPr>
      <w:r>
        <w:rPr>
          <w:lang w:val="es_ES" w:bidi="es_ES"/>
        </w:rPr>
        <w:t>Escuchar con el corazón</w:t>
      </w:r>
    </w:p>
    <w:p>
      <w:pPr/>
      <w:r>
        <w:rPr>
          <w:lang w:val="es_ES" w:bidi="es_ES"/>
        </w:rPr>
      </w:r>
      <w:r>
        <w:rPr>
          <w:lang w:val="es_ES" w:bidi="es_ES"/>
        </w:rPr>
        <w:t>Escuchen Génesis 26:1–33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El pasaje está continuando la historia narrativa de Isaac y su familia. Isaac tenía 60 años cuando nacieron sus hijos gemelos Esaú y Jacob. No se mencionan en este pasaje. Como no se mencionan, no sabemos cuándo tienen lugar los eventos en este pasaje. Este pasaje podría haber sucedido en algún momento después del matrimonio de Isaac y Rebeca, pero antes de que nacieran los gemelos. Este pasaje interrumpe la narrativa de la vida de Jacob y nos da información adicional sobre Isaac.</w:t>
      </w:r>
    </w:p>
    <w:p>
      <w:pPr/>
      <w:r>
        <w:rPr>
          <w:lang w:val="es_ES" w:bidi="es_ES"/>
        </w:rPr>
      </w:r>
      <w:r>
        <w:rPr>
          <w:lang w:val="es_ES" w:bidi="es_ES"/>
        </w:rPr>
        <w:t>El pasaje presenta tres eventos diferentes en la vida de Isaac así como eventos paralelos en la vida de su padre, Abraham. Los tres eventos en la vida de Abraham sucedieron antes de que Isaac naciera.</w:t>
      </w:r>
    </w:p>
    <w:p>
      <w:pPr/>
      <w:r>
        <w:rPr>
          <w:lang w:val="es_ES" w:bidi="es_ES"/>
        </w:rPr>
      </w:r>
      <w:r>
        <w:rPr>
          <w:lang w:val="es_ES" w:bidi="es_ES"/>
        </w:rPr>
        <w:t>El primer evento que ocurre es una hambruna como la que ocurrió durante el tiempo de Abraham. Abraham fue a Egipto durante la hambruna. Una hambruna es un momento en que no hay suficiente comida para que las personas y los animales coman. Esta hambruna era grave. Abraham fue a Egipto durante la hambruna, pero Isaac mudó a su familia a una ciudad llamada Gerar en el sur, cerca del desierto de Néguev. Una tribu de personas llamadas filisteos vivía en esta área. Abraham también había vivido en esta ciudad antes de que Isaac naciera. En el momento en que Abraham fue allí, el nombre del rey era Abimelec. Ese rey ha muerto. Hay otro rey con el mismo nombre en el momento en que Isaac va a Gerar.</w:t>
      </w:r>
    </w:p>
    <w:p>
      <w:pPr/>
      <w:r>
        <w:rPr>
          <w:lang w:val="es_ES" w:bidi="es_ES"/>
        </w:rPr>
      </w:r>
      <w:r>
        <w:rPr>
          <w:lang w:val="es_ES" w:bidi="es_ES"/>
        </w:rPr>
        <w:t xml:space="preserve">Muestren un mapa que indique la </w:t>
      </w:r>
      <w:r>
        <w:rPr>
          <w:lang w:val="es_ES" w:bidi="es_ES"/>
        </w:rPr>
        <w:t>ubicación de las ciudades filisteas</w:t>
      </w:r>
      <w:r>
        <w:rPr>
          <w:lang w:val="es_ES" w:bidi="es_ES"/>
        </w:rPr>
        <w:t>, incluyendo Gerar. El mapa debe incluir toda la tierra prometida para que el viaje de Isaac pueda ser rastreado.</w:t>
      </w:r>
    </w:p>
    <w:p>
      <w:pPr/>
      <w:r>
        <w:rPr>
          <w:lang w:val="es_ES" w:bidi="es_ES"/>
        </w:rPr>
      </w:r>
      <w:r>
        <w:rPr>
          <w:lang w:val="es_ES" w:bidi="es_ES"/>
        </w:rPr>
        <w:t>Dios le habló a Isaac. En este pasaje, la palabra para Dios es Yahvé. Isaac puede haber estado en su camino a Egipto tal como su padre Abraham había hecho durante una hambruna. Sin embargo, Dios le dice a Isaac que no vaya a Egipto. Dios le dice a Isaac que permanezca en Gerar. Dios le dice específicamente a Isaac que viva como extranjero o forastero o desconocido en la tierra de Gerar. Dios le está diciendo a Isaac que se quede separado o no se una a la cultura de los que vivían en el área. Dios le recuerda a Isaac que Abraham obedeció a Dios. Isaac obedeció a Dios y permaneció en Gerar.</w:t>
      </w:r>
    </w:p>
    <w:p>
      <w:pPr/>
      <w:r>
        <w:rPr>
          <w:lang w:val="es_ES" w:bidi="es_ES"/>
        </w:rPr>
      </w:r>
      <w:r>
        <w:rPr>
          <w:lang w:val="es_ES" w:bidi="es_ES"/>
        </w:rPr>
        <w:t>Deténganse y conversen en grupo: ¿Alguna vez se han mudado a otro pueblo o país? ¿Cómo lograron vivir con sus nuevos vecinos? ¿Por qué piensan que Dios le está diciendo a Isaac que permanezca separado de sus vecinos?</w:t>
      </w:r>
    </w:p>
    <w:p>
      <w:pPr/>
      <w:r>
        <w:rPr>
          <w:lang w:val="es_ES" w:bidi="es_ES"/>
        </w:rPr>
      </w:r>
      <w:r>
        <w:rPr>
          <w:lang w:val="es_ES" w:bidi="es_ES"/>
        </w:rPr>
        <w:t>Dios también le repite la promesa a Isaac que Dios le dio a Abraham. Esto significa que Dios confirma el pacto con Isaac que Dios había hecho con Abraham. Dios le dice a Isaac que Dios está renovando este acuerdo porque Abraham escuchó y obedeció todo lo que Dios había dicho. Dios quiere que Isaac entienda que el pacto es para la familia de Isaac también.</w:t>
      </w:r>
    </w:p>
    <w:p>
      <w:pPr/>
      <w:r>
        <w:rPr>
          <w:lang w:val="es_ES" w:bidi="es_ES"/>
        </w:rPr>
      </w:r>
      <w:r>
        <w:rPr>
          <w:lang w:val="es_ES" w:bidi="es_ES"/>
        </w:rPr>
        <w:t>Conversen en grupo: ¿Por qué Dios repite el pacto con Isaac que Dios había hecho con Abraham? ¿Qué hace su grupo de personas con los acuerdos importantes después de que alguien muere?</w:t>
      </w:r>
    </w:p>
    <w:p>
      <w:pPr/>
      <w:r>
        <w:rPr>
          <w:lang w:val="es_ES" w:bidi="es_ES"/>
        </w:rPr>
      </w:r>
      <w:r>
        <w:rPr>
          <w:lang w:val="es_ES" w:bidi="es_ES"/>
        </w:rPr>
        <w:t>Cuando Isaac se mudó a Gerar, tenía miedo de que los hombres locales pudieran matarlo si sabían que Rebeca era su esposa. Rebeca era hermosa, por lo que Isaac les dijo a todos que era su hermana. Recordarán que Abraham hizo lo mismo con Sara cuando fueron a Gerar. Entonces un día, el rey miró por su ventana y vio a Isaac acariciando a Rebeca. Esto significa que Isaac estaba abrazando a Rebeca o realmente mostrando afecto hacia ella. Este no era un acto sexual.</w:t>
      </w:r>
    </w:p>
    <w:p>
      <w:pPr/>
      <w:r>
        <w:rPr>
          <w:lang w:val="es_ES" w:bidi="es_ES"/>
        </w:rPr>
      </w:r>
      <w:r>
        <w:rPr>
          <w:lang w:val="es_ES" w:bidi="es_ES"/>
        </w:rPr>
        <w:t>Deténganse y conversen en equipo: ¿Cómo se sentirían los hombres en su cultura si un hombre visitante mintiera sobre su esposa como lo hizo Isaac? ¿Cuáles son algunas palabras o frases educadas que usarían para describir lo que Isaac y Rebeca estaban haciendo?</w:t>
      </w:r>
    </w:p>
    <w:p>
      <w:pPr/>
      <w:r>
        <w:rPr>
          <w:lang w:val="es_ES" w:bidi="es_ES"/>
        </w:rPr>
      </w:r>
      <w:r>
        <w:rPr>
          <w:lang w:val="es_ES" w:bidi="es_ES"/>
        </w:rPr>
        <w:t>El rey se dio cuenta de que Rebeca era la esposa de Isaac y estaba enojado con Isaac. El rey dijo que Isaac había engañado a las personas. Debido a esto, había habido el peligro de que uno de los hombres locales podría haber intentado dormir con Rebeca. Esto habría sido un pecado serio. Entonces, el rey les dijo a todas las personas que nadie debía dañar a Isaac o Rebeca.</w:t>
      </w:r>
    </w:p>
    <w:p>
      <w:pPr/>
      <w:r>
        <w:rPr>
          <w:lang w:val="es_ES" w:bidi="es_ES"/>
        </w:rPr>
      </w:r>
      <w:r>
        <w:rPr>
          <w:lang w:val="es_ES" w:bidi="es_ES"/>
        </w:rPr>
        <w:t>El pasaje se mueve al segundo evento en la vida de Isaac. Este es un conflicto sobre los derechos del agua. Abraham también tenía un conflicto sobre los derechos de agua con los filisteos de Gerar. Mientras vivía en Gerar, Isaac planta un cultivo y tiene una tremenda cosecha de grano. Esto significa que Isaac permaneció en Gerar el tiempo el suficiente para preparar el suelo y plantar la semilla. Dios bendice a Isaac. Isaac cosechó cien veces más de lo que plantó. Se vuelve más rico y más rico con muchos siervos y muchos animales. Los filisteos se ponen celosos de Isaac y su riqueza.</w:t>
      </w:r>
    </w:p>
    <w:p>
      <w:pPr/>
      <w:r>
        <w:rPr>
          <w:lang w:val="es_ES" w:bidi="es_ES"/>
        </w:rPr>
      </w:r>
      <w:r>
        <w:rPr>
          <w:lang w:val="es_ES" w:bidi="es_ES"/>
        </w:rPr>
        <w:t>Conversen en grupo: ¿Cómo cuentan la riqueza en su cultura? Cuenten una historia sobre un momento en que los celos por la riqueza afectaron las relaciones en su comunidad.</w:t>
      </w:r>
    </w:p>
    <w:p>
      <w:pPr/>
      <w:r>
        <w:rPr>
          <w:lang w:val="es_ES" w:bidi="es_ES"/>
        </w:rPr>
      </w:r>
      <w:r>
        <w:rPr>
          <w:lang w:val="es_ES" w:bidi="es_ES"/>
        </w:rPr>
        <w:t>Es posible que quieran hacer esta actividad como grupo para ilustrar cómo es 100 veces. Hagan que el grupo ponga una cuchara llena de grano en un pequeño tazón. Entonces, usando la misma cuchara, ponen 100 cucharadas en un balde o tazón grande. También pueden usar tierra, piedras o incluso palos para el mismo efecto visual.</w:t>
      </w:r>
    </w:p>
    <w:p>
      <w:pPr/>
      <w:r>
        <w:rPr>
          <w:lang w:val="es_ES" w:bidi="es_ES"/>
        </w:rPr>
      </w:r>
      <w:r>
        <w:rPr>
          <w:lang w:val="es_ES" w:bidi="es_ES"/>
        </w:rPr>
        <w:t>Isaac usó pozos como una fuente de agua para los rebaños y manadas porque rara vez llueve en el área de Gerar. Los filisteos usaban tierra para llenar los pozos que usaban los rebaños de Isaac, pero Isaac necesitaba el agua para cuidar de su familia, siervos y animales.</w:t>
      </w:r>
    </w:p>
    <w:p>
      <w:pPr/>
      <w:r>
        <w:rPr>
          <w:lang w:val="es_ES" w:bidi="es_ES"/>
        </w:rPr>
      </w:r>
      <w:r>
        <w:rPr>
          <w:lang w:val="es_ES" w:bidi="es_ES"/>
        </w:rPr>
        <w:t xml:space="preserve">Muestren una imagen de un </w:t>
      </w:r>
      <w:r>
        <w:rPr>
          <w:lang w:val="es_ES" w:bidi="es_ES"/>
        </w:rPr>
        <w:t>pozo</w:t>
      </w:r>
      <w:r>
        <w:rPr>
          <w:lang w:val="es_ES" w:bidi="es_ES"/>
        </w:rPr>
        <w:t>, esto podría ser un dibujo para mostrar el antiguo pozo.</w:t>
      </w:r>
    </w:p>
    <w:p>
      <w:pPr/>
      <w:r>
        <w:rPr>
          <w:lang w:val="es_ES" w:bidi="es_ES"/>
        </w:rPr>
      </w:r>
      <w:r>
        <w:rPr>
          <w:lang w:val="es_ES" w:bidi="es_ES"/>
        </w:rPr>
        <w:t>Conversen en grupo: ¿qué haría su pueblo si alguien le quitara la fuente de agua o dañara los pozos?</w:t>
      </w:r>
    </w:p>
    <w:p>
      <w:pPr/>
      <w:r>
        <w:rPr>
          <w:lang w:val="es_ES" w:bidi="es_ES"/>
        </w:rPr>
      </w:r>
      <w:r>
        <w:rPr>
          <w:lang w:val="es_ES" w:bidi="es_ES"/>
        </w:rPr>
        <w:t>El rey notó el conflicto que se estaba desarrollando. El rey ordenó a Isaac que dejara Gerar. Algo similar sucedió con Abraham. Isaac aceptó moverse. Isaac se alejó de la ciudad al valle de Gerar. Esta sería el área donde el agua correría en un arroyo después de una lluvia o si llovía más en el desierto. Después de una lluvia, el agua se filtra en el suelo. Es más fácil cavar un pozo en un área como esta. Isaac encontró los pozos que Abraham había cavado y los reabrió. Isaac también usó los mismos nombres para los pozos que Abraham había usado. Isaac cavó nuevos pozos en el valle de Gerar y les dio a cada uno un nombre. Un pozo se llamaba Esec, que significa "discusión", y el otro pozo se llamaba Sitna, que significa "hostilidad". Después de que Isaac cavó el pozo, los filisteos entonces reclamaron que cada pozo les pertenecía. El primer pozo era valioso porque tenía un manantial en él. Esto significa que el pozo seguiría fluyendo con agua.</w:t>
      </w:r>
    </w:p>
    <w:p>
      <w:pPr/>
      <w:r>
        <w:rPr>
          <w:lang w:val="es_ES" w:bidi="es_ES"/>
        </w:rPr>
      </w:r>
      <w:r>
        <w:rPr>
          <w:lang w:val="es_ES" w:bidi="es_ES"/>
        </w:rPr>
        <w:t>Deténganse y conversen en grupo: ¿Por qué piensan que Isaac nombró los pozos? ¿Cómo identificarían las fuentes públicas de agua?</w:t>
      </w:r>
    </w:p>
    <w:p>
      <w:pPr/>
      <w:r>
        <w:rPr>
          <w:lang w:val="es_ES" w:bidi="es_ES"/>
        </w:rPr>
      </w:r>
      <w:r>
        <w:rPr>
          <w:lang w:val="es_ES" w:bidi="es_ES"/>
        </w:rPr>
        <w:t>Cuando Isaac se mudó al valle de Gerar, Isaac estableció sus tiendas. No sabemos en que vivió mientras estaba en la ciudad. Las tiendas generalmente eran de tela hecha de pelo de cabra o pelo de otro animal. Vivir en una tienda le hacía fácil a Isaac mover a su familia de un lugar a otro. Isaac se movió de lugar en lugar en el valle de Gerar. Finalmente cavó un pozo sobre el que nadie disputó ni reclamó.</w:t>
      </w:r>
    </w:p>
    <w:p>
      <w:pPr/>
      <w:r>
        <w:rPr>
          <w:lang w:val="es_ES" w:bidi="es_ES"/>
        </w:rPr>
      </w:r>
      <w:r>
        <w:rPr>
          <w:lang w:val="es_ES" w:bidi="es_ES"/>
        </w:rPr>
        <w:t xml:space="preserve">Muestren una imagen de una </w:t>
      </w:r>
      <w:r>
        <w:rPr>
          <w:lang w:val="es_ES" w:bidi="es_ES"/>
        </w:rPr>
        <w:t>tienda</w:t>
      </w:r>
      <w:r>
        <w:rPr>
          <w:lang w:val="es_ES" w:bidi="es_ES"/>
        </w:rPr>
        <w:t>.</w:t>
      </w:r>
    </w:p>
    <w:p>
      <w:pPr/>
      <w:r>
        <w:rPr>
          <w:lang w:val="es_ES" w:bidi="es_ES"/>
        </w:rPr>
      </w:r>
      <w:r>
        <w:rPr>
          <w:lang w:val="es_ES" w:bidi="es_ES"/>
        </w:rPr>
        <w:t>Conversen en grupo: Isaac no luchó con los filisteos sobre los pozos. ¿Cómo resuelven las personas en su área los problemas de agua?</w:t>
      </w:r>
    </w:p>
    <w:p>
      <w:pPr/>
      <w:r>
        <w:rPr>
          <w:lang w:val="es_ES" w:bidi="es_ES"/>
        </w:rPr>
      </w:r>
      <w:r>
        <w:rPr>
          <w:lang w:val="es_ES" w:bidi="es_ES"/>
        </w:rPr>
        <w:t>Isaac llamó a ese pozo Rehobot, que significa espacio abierto. Finalmente, Isaac se mudó a la ciudad de Beerseba, una ciudad en el sur de Israel que está cerca del desierto de Néguev. Beerseba también es una ciudad en la que Abraham había vivido. La noche en que Isaac llegó allí, Dios le habló. Dios repite las promesas que Dios ya le había hecho a Abraham y a Isaac. Esta no es una nueva promesa. Dios dijo: "Soy el Dios de tu padre Abraham. No tengas miedo. Dios dijo que era "Dios" o el Dios creador que hizo el pacto con Abraham para bendecirlo y hacer de sus descendientes una gran nación. Dios no usa su nombre Yahvé aquí. Isaac escucha esta promesa nuevamente y construye un altar para adorar a Dios. Isaac permaneció en Beerseba. Sus siervos cavaron otro pozo.</w:t>
      </w:r>
    </w:p>
    <w:p>
      <w:pPr/>
      <w:r>
        <w:rPr>
          <w:lang w:val="es_ES" w:bidi="es_ES"/>
        </w:rPr>
      </w:r>
      <w:r>
        <w:rPr>
          <w:lang w:val="es_ES" w:bidi="es_ES"/>
        </w:rPr>
        <w:t xml:space="preserve">Muestren la imagen de un </w:t>
      </w:r>
      <w:r>
        <w:rPr>
          <w:lang w:val="es_ES" w:bidi="es_ES"/>
        </w:rPr>
        <w:t>altar</w:t>
      </w:r>
      <w:r>
        <w:rPr>
          <w:lang w:val="es_ES" w:bidi="es_ES"/>
        </w:rPr>
        <w:t>.</w:t>
      </w:r>
    </w:p>
    <w:p>
      <w:pPr/>
      <w:r>
        <w:rPr>
          <w:lang w:val="es_ES" w:bidi="es_ES"/>
        </w:rPr>
      </w:r>
      <w:r>
        <w:rPr>
          <w:lang w:val="es_ES" w:bidi="es_ES"/>
        </w:rPr>
        <w:t>Deténganse y conversen en grupo: ¿Por qué piensan que Dios repite las promesas tantas veces? ¿Por qué esta repetición es importante? Isaac adoró a Dios quemando un animal en un altar como su respuesta a la promesa. ¿Cómo respondería su pueblo a una promesa de Dios?</w:t>
      </w:r>
    </w:p>
    <w:p>
      <w:pPr/>
      <w:r>
        <w:rPr>
          <w:lang w:val="es_ES" w:bidi="es_ES"/>
        </w:rPr>
      </w:r>
      <w:r>
        <w:rPr>
          <w:lang w:val="es_ES" w:bidi="es_ES"/>
        </w:rPr>
        <w:t>Mientras Isaac está en Beerseba, tiene lugar el tercer evento. El rey Abimelec viene de Gerar para ver a Isaac. Esto también es paralelo a lo que sucedió con Abraham. El primer rey Abimelec vino a Beerseba para hacer un tratado con Abraham. En este pasaje, el rey lleva a su asesor y comandante del ejército con él. El asesor y comandante del ejército tienen los mismos nombres que el comandante del ejército y asesor que vino con el primer rey Abimelec. Sin embargo, estos no son los mismos hombres. El rey quiere hacer un pacto o tratado con Isaac. El rey Abimelec no es exigente. El rey no quiere problemas entre Isaac y los filisteos. El rey dice: "Hemos visto que el Señor, o Yahvé, está contigo".</w:t>
      </w:r>
    </w:p>
    <w:p>
      <w:pPr/>
      <w:r>
        <w:rPr>
          <w:lang w:val="es_ES" w:bidi="es_ES"/>
        </w:rPr>
      </w:r>
      <w:r>
        <w:rPr>
          <w:lang w:val="es_ES" w:bidi="es_ES"/>
        </w:rPr>
        <w:t>Deténganse y conversen: En su cultura, ¿cómo saben las personas que Dios está con alguien?</w:t>
      </w:r>
    </w:p>
    <w:p>
      <w:pPr/>
      <w:r>
        <w:rPr>
          <w:lang w:val="es_ES" w:bidi="es_ES"/>
        </w:rPr>
      </w:r>
      <w:r>
        <w:rPr>
          <w:lang w:val="es_ES" w:bidi="es_ES"/>
        </w:rPr>
        <w:t>Al principio, Isaac responde con hostilidad hacia el rey. El rey le recuerda a Isaac lo bien que lo trataron cuando estaba en Gerar. Después de escuchar al rey, Isaac accede a un tratado de paz y prepara un banquete especial para celebrar el tratado. Entonces al día siguiente, el rey e Isaac hacen una promesa solemne de cumplir el tratado o pacto. Tanto el banquete como la promesa solemne son eventos culturales que muestran que un tratado es importante y oficial.</w:t>
      </w:r>
    </w:p>
    <w:p>
      <w:pPr/>
      <w:r>
        <w:rPr>
          <w:lang w:val="es_ES" w:bidi="es_ES"/>
        </w:rPr>
      </w:r>
      <w:r>
        <w:rPr>
          <w:lang w:val="es_ES" w:bidi="es_ES"/>
        </w:rPr>
        <w:t>Deténganse y conversen: ¿Qué haría su pueblo para hacer un tratado oficial?</w:t>
      </w:r>
    </w:p>
    <w:p>
      <w:pPr/>
      <w:r>
        <w:rPr>
          <w:lang w:val="es_ES" w:bidi="es_ES"/>
        </w:rPr>
      </w:r>
      <w:r>
        <w:rPr>
          <w:lang w:val="es_ES" w:bidi="es_ES"/>
        </w:rPr>
        <w:t>Los siervos de Isaac cavaron un nuevo pozo en Beerseba y estaban emocionados de encontrar agua. Isaac llamó al pozo Shiba, que significa "promesa solemne" debido al tratado que había hecho con el rey Abimelec de Gerar. La ciudad de Beerseba creció alrededor del pozo. El nombre Beerseba significa "pozo de la promesa solemne".</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equipo a definir las escenas, el contexto y los personajes de la historia.</w:t>
      </w:r>
    </w:p>
    <w:p>
      <w:pPr/>
      <w:r>
        <w:rPr>
          <w:lang w:val="es_ES" w:bidi="es_ES"/>
        </w:rPr>
      </w:r>
      <w:r>
        <w:rPr>
          <w:lang w:val="es_ES" w:bidi="es_ES"/>
        </w:rPr>
        <w:t>Esta historia tiene 6 escenas.</w:t>
      </w:r>
    </w:p>
    <w:p>
      <w:pPr/>
      <w:r>
        <w:rPr>
          <w:lang w:val="es_ES" w:bidi="es_ES"/>
        </w:rPr>
      </w:r>
      <w:r>
        <w:rPr>
          <w:b/>
          <w:lang w:val="es_ES" w:bidi="es_ES"/>
        </w:rPr>
        <w:t>Primera escena:</w:t>
      </w:r>
      <w:r>
        <w:rPr>
          <w:lang w:val="es_ES" w:bidi="es_ES"/>
        </w:rPr>
        <w:t xml:space="preserve"> Durante una hambruna, Isaac se mueve a Gerar. Dios repite el pacto que Dios hizo con Abraham.</w:t>
      </w:r>
    </w:p>
    <w:p>
      <w:pPr/>
      <w:r>
        <w:rPr>
          <w:lang w:val="es_ES" w:bidi="es_ES"/>
        </w:rPr>
      </w:r>
      <w:r>
        <w:rPr>
          <w:b/>
          <w:lang w:val="es_ES" w:bidi="es_ES"/>
        </w:rPr>
        <w:t>Segunda escena:</w:t>
      </w:r>
      <w:r>
        <w:rPr>
          <w:lang w:val="es_ES" w:bidi="es_ES"/>
        </w:rPr>
        <w:t xml:space="preserve"> Como Isaac tiene miedo de los filisteos, dice que Rebeca es su hermana. El rey descubre la mentira.</w:t>
      </w:r>
    </w:p>
    <w:p>
      <w:pPr/>
      <w:r>
        <w:rPr>
          <w:lang w:val="es_ES" w:bidi="es_ES"/>
        </w:rPr>
      </w:r>
      <w:r>
        <w:rPr>
          <w:b/>
          <w:lang w:val="es_ES" w:bidi="es_ES"/>
        </w:rPr>
        <w:t>Tercera escena:</w:t>
      </w:r>
      <w:r>
        <w:rPr>
          <w:lang w:val="es_ES" w:bidi="es_ES"/>
        </w:rPr>
        <w:t xml:space="preserve"> Isaac se vuelve tan rico y poderoso que el rey le pide que deje Gerar.</w:t>
      </w:r>
    </w:p>
    <w:p>
      <w:pPr/>
      <w:r>
        <w:rPr>
          <w:lang w:val="es_ES" w:bidi="es_ES"/>
        </w:rPr>
      </w:r>
      <w:r>
        <w:rPr>
          <w:b/>
          <w:lang w:val="es_ES" w:bidi="es_ES"/>
        </w:rPr>
        <w:t>Cuarta escena:</w:t>
      </w:r>
      <w:r>
        <w:rPr>
          <w:lang w:val="es_ES" w:bidi="es_ES"/>
        </w:rPr>
        <w:t xml:space="preserve"> Hay conflicto sobre el agua, entre los siervos de Isaac y los filisteos.</w:t>
      </w:r>
    </w:p>
    <w:p>
      <w:pPr/>
      <w:r>
        <w:rPr>
          <w:lang w:val="es_ES" w:bidi="es_ES"/>
        </w:rPr>
      </w:r>
      <w:r>
        <w:rPr>
          <w:b/>
          <w:lang w:val="es_ES" w:bidi="es_ES"/>
        </w:rPr>
        <w:t>Quinta escena:</w:t>
      </w:r>
      <w:r>
        <w:rPr>
          <w:lang w:val="es_ES" w:bidi="es_ES"/>
        </w:rPr>
        <w:t xml:space="preserve"> Isaac se muda a Beerseba, donde Dios nuevamente repite las promesas que le hizo a Abraham.</w:t>
      </w:r>
    </w:p>
    <w:p>
      <w:pPr/>
      <w:r>
        <w:rPr>
          <w:lang w:val="es_ES" w:bidi="es_ES"/>
        </w:rPr>
      </w:r>
      <w:r>
        <w:rPr>
          <w:b/>
          <w:lang w:val="es_ES" w:bidi="es_ES"/>
        </w:rPr>
        <w:t>Sexta escena:</w:t>
      </w:r>
      <w:r>
        <w:rPr>
          <w:lang w:val="es_ES" w:bidi="es_ES"/>
        </w:rPr>
        <w:t xml:space="preserve"> El rey de Gerar viene a Isaac y solicita hacer un tratado. Después de la ceremonia del tratado, los hombres de Isaac cavan un nuevo pozo en Beerseba.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Rebeca</w:t>
      </w:r>
    </w:p>
    <w:p>
      <w:pPr>
        <w:pStyle w:val="ListBullet"/>
        <w:spacing w:line="240" w:lineRule="auto"/>
        <w:ind w:left="720"/>
      </w:pPr>
      <w:r>
        <w:rPr>
          <w:lang w:val="es_ES" w:bidi="es_ES"/>
        </w:rPr>
      </w:r>
      <w:r>
        <w:rPr>
          <w:lang w:val="es_ES" w:bidi="es_ES"/>
        </w:rPr>
        <w:t>El rey Abimelec</w:t>
      </w:r>
    </w:p>
    <w:p>
      <w:pPr>
        <w:pStyle w:val="ListBullet"/>
        <w:spacing w:line="240" w:lineRule="auto"/>
        <w:ind w:left="720"/>
      </w:pPr>
      <w:r>
        <w:rPr>
          <w:lang w:val="es_ES" w:bidi="es_ES"/>
        </w:rPr>
      </w:r>
      <w:r>
        <w:rPr>
          <w:lang w:val="es_ES" w:bidi="es_ES"/>
        </w:rPr>
        <w:t>Los siervos de Isaac</w:t>
      </w:r>
    </w:p>
    <w:p>
      <w:pPr>
        <w:pStyle w:val="ListBullet"/>
        <w:spacing w:line="240" w:lineRule="auto"/>
        <w:ind w:left="720"/>
      </w:pPr>
      <w:r>
        <w:rPr>
          <w:lang w:val="es_ES" w:bidi="es_ES"/>
        </w:rPr>
      </w:r>
      <w:r>
        <w:rPr>
          <w:lang w:val="es_ES" w:bidi="es_ES"/>
        </w:rPr>
        <w:t>Filisteos</w:t>
      </w:r>
    </w:p>
    <w:p>
      <w:pPr>
        <w:pStyle w:val="ListBullet"/>
        <w:spacing w:line="240" w:lineRule="auto"/>
        <w:ind w:left="720"/>
      </w:pPr>
      <w:r>
        <w:rPr>
          <w:lang w:val="es_ES" w:bidi="es_ES"/>
        </w:rPr>
      </w:r>
      <w:r>
        <w:rPr>
          <w:lang w:val="es_ES" w:bidi="es_ES"/>
        </w:rPr>
        <w:t>El asesor del rey</w:t>
      </w:r>
    </w:p>
    <w:p>
      <w:pPr>
        <w:pStyle w:val="ListBullet"/>
        <w:spacing w:line="240" w:lineRule="auto"/>
        <w:ind w:left="720"/>
      </w:pPr>
      <w:r>
        <w:rPr>
          <w:lang w:val="es_ES" w:bidi="es_ES"/>
        </w:rPr>
      </w:r>
      <w:r>
        <w:rPr>
          <w:lang w:val="es_ES" w:bidi="es_ES"/>
        </w:rPr>
        <w:t>El comandante del ejército del rey</w:t>
      </w:r>
    </w:p>
    <w:p>
      <w:pPr>
        <w:pStyle w:val="ListBullet"/>
        <w:spacing w:line="240" w:lineRule="auto"/>
        <w:ind w:left="720"/>
      </w:pPr>
      <w:r>
        <w:rPr>
          <w:lang w:val="es_ES" w:bidi="es_ES"/>
        </w:rPr>
      </w:r>
      <w:r>
        <w:rPr>
          <w:lang w:val="es_ES" w:bidi="es_ES"/>
        </w:rPr>
        <w:t>Se menciona a Abraham varias veces.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primera escena, una hambruna grave comienza en la tierra. Isaac se muda a Gerar, que es una ciudad filistea en el área sur del país. Es importante recordar que parece que Isaac está en su camino a Egipto tal como su padre Abraham fue a Egipto durante una hambruna. Sin embargo, mientras está en Gerar, Dios se le aparece a Isaac y le dice que no vaya a Egipto. Dios le dice a Isaac que permanezca en Gerar, pero que viva como extranjero o forastero o desconocido entre las personas. Entonces Dios repite las mismas promesas que Dios le había hecho a Abraham. Dios le dice a Isaac que las promesas también son para Isaac porque Abraham escuchó a Dios y obedeció todo lo que Dios dijo que hiciera. Isaac permaneció en Gerar.</w:t>
      </w:r>
    </w:p>
    <w:p>
      <w:pPr/>
      <w:r>
        <w:rPr>
          <w:lang w:val="es_ES" w:bidi="es_ES"/>
        </w:rPr>
      </w:r>
      <w:r>
        <w:rPr>
          <w:lang w:val="es_ES" w:bidi="es_ES"/>
        </w:rPr>
        <w:t>La promesa que Dios le hace a Isaac tiene varias partes.</w:t>
      </w:r>
    </w:p>
    <w:p>
      <w:pPr>
        <w:pStyle w:val="ListBullet"/>
        <w:spacing w:line="240" w:lineRule="auto"/>
        <w:ind w:left="720"/>
      </w:pPr>
      <w:r>
        <w:rPr>
          <w:lang w:val="es_ES" w:bidi="es_ES"/>
        </w:rPr>
      </w:r>
      <w:r>
        <w:rPr>
          <w:lang w:val="es_ES" w:bidi="es_ES"/>
        </w:rPr>
        <w:t>Isaac debe vivir como un extranjero o forastero en Gerar.</w:t>
      </w:r>
    </w:p>
    <w:p>
      <w:pPr>
        <w:pStyle w:val="ListBullet"/>
        <w:spacing w:line="240" w:lineRule="auto"/>
        <w:ind w:left="720"/>
      </w:pPr>
      <w:r>
        <w:rPr>
          <w:lang w:val="es_ES" w:bidi="es_ES"/>
        </w:rPr>
      </w:r>
      <w:r>
        <w:rPr>
          <w:lang w:val="es_ES" w:bidi="es_ES"/>
        </w:rPr>
        <w:t>Estaré contigo y te bendeciré.</w:t>
      </w:r>
    </w:p>
    <w:p>
      <w:pPr>
        <w:pStyle w:val="ListBullet"/>
        <w:spacing w:line="240" w:lineRule="auto"/>
        <w:ind w:left="720"/>
      </w:pPr>
      <w:r>
        <w:rPr>
          <w:lang w:val="es_ES" w:bidi="es_ES"/>
        </w:rPr>
      </w:r>
      <w:r>
        <w:rPr>
          <w:lang w:val="es_ES" w:bidi="es_ES"/>
        </w:rPr>
        <w:t>Te daré todas estas tierras a ti y a tus descendientes tal como le prometí a Abraham.</w:t>
      </w:r>
    </w:p>
    <w:p>
      <w:pPr>
        <w:pStyle w:val="ListBullet"/>
        <w:spacing w:line="240" w:lineRule="auto"/>
        <w:ind w:left="720"/>
      </w:pPr>
      <w:r>
        <w:rPr>
          <w:lang w:val="es_ES" w:bidi="es_ES"/>
        </w:rPr>
      </w:r>
      <w:r>
        <w:rPr>
          <w:lang w:val="es_ES" w:bidi="es_ES"/>
        </w:rPr>
        <w:t>Haré que sus descendientes sean tan numerosos como las estrellas y les daré estas tierras.</w:t>
      </w:r>
    </w:p>
    <w:p>
      <w:pPr>
        <w:pStyle w:val="ListBullet"/>
        <w:spacing w:line="240" w:lineRule="auto"/>
        <w:ind w:left="720"/>
      </w:pPr>
      <w:r>
        <w:rPr>
          <w:lang w:val="es_ES" w:bidi="es_ES"/>
        </w:rPr>
      </w:r>
      <w:r>
        <w:rPr>
          <w:lang w:val="es_ES" w:bidi="es_ES"/>
        </w:rPr>
        <w:t>A través de tus descendientes, todas las naciones o pueblos de la tierra serán bendecidos.</w:t>
      </w:r>
    </w:p>
    <w:p>
      <w:pPr>
        <w:pStyle w:val="ListBullet"/>
        <w:spacing w:line="240" w:lineRule="auto"/>
        <w:ind w:left="720"/>
      </w:pPr>
      <w:r>
        <w:rPr>
          <w:lang w:val="es_ES" w:bidi="es_ES"/>
        </w:rPr>
      </w:r>
      <w:r>
        <w:rPr>
          <w:lang w:val="es_ES" w:bidi="es_ES"/>
        </w:rPr>
        <w:t>Haré esto porque Abraham me escuchó y me obedeció.</w:t>
      </w:r>
    </w:p>
    <w:p>
      <w:pPr/>
      <w:r>
        <w:rPr>
          <w:lang w:val="es_ES" w:bidi="es_ES"/>
        </w:rPr>
      </w:r>
      <w:r>
        <w:rPr>
          <w:lang w:val="es_ES" w:bidi="es_ES"/>
        </w:rPr>
        <w:t>En la segunda escena, Isaac miente sobre Rebeca porque tenía miedo de que los hombres lo mataran porque Rebeca era muy hermosa. Este engaño duró algún tiempo. Entonces sucedió que el rey Abimelec miró por la ventana y vio a Isaac acariciando a Rebeca. El rey estaba enojado con Isaac. El rey llamó a Isaac que viniera a la presencia del rey. Es importante recordar que el rey Abimelec estaba enojado. Hizo una pregunta para mostrar su ira: "¿Por qué nos hiciste esto?" Abimelec no quería que su pueblo durmiera con Rebeca y pecara grandemente. El rey Abimelec entonces emitió una orden de que nadie debía dañar a Isaac o Rebeca.</w:t>
      </w:r>
    </w:p>
    <w:p>
      <w:pPr/>
      <w:r>
        <w:rPr>
          <w:lang w:val="es_ES" w:bidi="es_ES"/>
        </w:rPr>
      </w:r>
      <w:r>
        <w:rPr>
          <w:lang w:val="es_ES" w:bidi="es_ES"/>
        </w:rPr>
        <w:t>En la tercera escena, Isaac planta cultivos mientras todavía está en Gerar. Dios bendijo a Isaac. Los rebaños de ovejas y cabras y manadas de vacas de Isaac aumentaron una y otra vez. Los filisteos se pusieron celosos y llenaron los pozos con suciedad. Los celos y los problemas entre los filisteos e Isaac crecieron hasta que el rey le dijo a Isaac que se fuera.</w:t>
      </w:r>
    </w:p>
    <w:p>
      <w:pPr/>
      <w:r>
        <w:rPr>
          <w:lang w:val="es_ES" w:bidi="es_ES"/>
        </w:rPr>
      </w:r>
      <w:r>
        <w:rPr>
          <w:lang w:val="es_ES" w:bidi="es_ES"/>
        </w:rPr>
        <w:t>En la cuarta escena, Isaac se mueve a un valle cerca de la ciudad. Isaac reabrió algunos de los pozos de su padre Abraham. Isaac les dio a los pozos los mismos nombres que Abraham les había dado. Los siervos de Isaac cavaron un nuevo pozo y encontraron un manantial que significa que el agua fluirá continuamente. Los filisteos afirmaron que este pozo les pertenecía. Isaac llamó a este pozo Esec, que significa "discusión". Los siervos de Isaac cavaron otro pozo y nuevamente los filisteos lo reclamaron. Isaac llamó a este segundo pozo Sitna, que significa "hostilidad". Isaac continuó a otro lugar y nuevamente cavó un pozo. Esta vez no había disputa sobre el pozo. Isaac lo llamó Rehobot, que significa "espacio abierto".</w:t>
      </w:r>
    </w:p>
    <w:p>
      <w:pPr/>
      <w:r>
        <w:rPr>
          <w:lang w:val="es_ES" w:bidi="es_ES"/>
        </w:rPr>
      </w:r>
      <w:r>
        <w:rPr>
          <w:lang w:val="es_ES" w:bidi="es_ES"/>
        </w:rPr>
        <w:t>En la quinta escena, Isaac se mueve a Beerseba. Esta es una ciudad en el sur de Israel y está cerca del desierto. Abraham había vivido en Beerseba. Dios se le apareció a Isaac nuevamente en Beerseba y repitió las promesas que le hizo a Abraham. Después de escuchar las promesas, Isaac construyó un altar y adoró a Dios, probablemente quemando un animal en el altar. Isaac permaneció en Beerseba y sus siervos cavaron otro pozo.</w:t>
      </w:r>
    </w:p>
    <w:p>
      <w:pPr/>
      <w:r>
        <w:rPr>
          <w:lang w:val="es_ES" w:bidi="es_ES"/>
        </w:rPr>
      </w:r>
      <w:r>
        <w:rPr>
          <w:lang w:val="es_ES" w:bidi="es_ES"/>
        </w:rPr>
        <w:t>En la sexta escena, el rey Abimelec viene a Beerseba para encontrarse con Isaac. El rey trae a su comandante del ejército y a su asesor con él. Es importante recordar que quieren hacer un tratado con Isaac porque se dan cuenta de que él es más poderoso que ellos. Al principio, Isaac reacciona con hostilidad. Entonces Isaac los escucha y está de acuerdo con el tratado. Isaac prepara un banquete para celebrar el tratado. Cada uno promete solemnemente mantener el tratado. El rey y sus asesores parten y dejan a Isaac en paz. El mismo día, los siervos de Isaac cavan un nuevo pozo e Isaac lo llama Shiba, que significa "juramento". Esto le dio el significado del nombre Beerseba, que significa pozo de la promesa solemne.</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actuará la historia.</w:t>
      </w:r>
    </w:p>
    <w:p>
      <w:pPr/>
      <w:r>
        <w:rPr>
          <w:lang w:val="es_ES" w:bidi="es_ES"/>
        </w:rPr>
      </w:r>
      <w:r>
        <w:rPr>
          <w:lang w:val="es_ES" w:bidi="es_ES"/>
        </w:rPr>
        <w:t>Esta historia tiene 6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Rebeca</w:t>
      </w:r>
    </w:p>
    <w:p>
      <w:pPr>
        <w:pStyle w:val="ListBullet"/>
        <w:spacing w:line="240" w:lineRule="auto"/>
        <w:ind w:left="720"/>
      </w:pPr>
      <w:r>
        <w:rPr>
          <w:lang w:val="es_ES" w:bidi="es_ES"/>
        </w:rPr>
      </w:r>
      <w:r>
        <w:rPr>
          <w:lang w:val="es_ES" w:bidi="es_ES"/>
        </w:rPr>
        <w:t>El rey Abimelec</w:t>
      </w:r>
    </w:p>
    <w:p>
      <w:pPr>
        <w:pStyle w:val="ListBullet"/>
        <w:spacing w:line="240" w:lineRule="auto"/>
        <w:ind w:left="720"/>
      </w:pPr>
      <w:r>
        <w:rPr>
          <w:lang w:val="es_ES" w:bidi="es_ES"/>
        </w:rPr>
      </w:r>
      <w:r>
        <w:rPr>
          <w:lang w:val="es_ES" w:bidi="es_ES"/>
        </w:rPr>
        <w:t>Los siervos de Isaac</w:t>
      </w:r>
    </w:p>
    <w:p>
      <w:pPr>
        <w:pStyle w:val="ListBullet"/>
        <w:spacing w:line="240" w:lineRule="auto"/>
        <w:ind w:left="720"/>
      </w:pPr>
      <w:r>
        <w:rPr>
          <w:lang w:val="es_ES" w:bidi="es_ES"/>
        </w:rPr>
      </w:r>
      <w:r>
        <w:rPr>
          <w:lang w:val="es_ES" w:bidi="es_ES"/>
        </w:rPr>
        <w:t>Filisteos</w:t>
      </w:r>
    </w:p>
    <w:p>
      <w:pPr>
        <w:pStyle w:val="ListBullet"/>
        <w:spacing w:line="240" w:lineRule="auto"/>
        <w:ind w:left="720"/>
      </w:pPr>
      <w:r>
        <w:rPr>
          <w:lang w:val="es_ES" w:bidi="es_ES"/>
        </w:rPr>
      </w:r>
      <w:r>
        <w:rPr>
          <w:lang w:val="es_ES" w:bidi="es_ES"/>
        </w:rPr>
        <w:t>El asesor del rey</w:t>
      </w:r>
    </w:p>
    <w:p>
      <w:pPr>
        <w:pStyle w:val="ListBullet"/>
        <w:spacing w:line="240" w:lineRule="auto"/>
        <w:ind w:left="720"/>
      </w:pPr>
      <w:r>
        <w:rPr>
          <w:lang w:val="es_ES" w:bidi="es_ES"/>
        </w:rPr>
      </w:r>
      <w:r>
        <w:rPr>
          <w:lang w:val="es_ES" w:bidi="es_ES"/>
        </w:rPr>
        <w:t>El comandante del ejército del rey</w:t>
      </w:r>
    </w:p>
    <w:p>
      <w:pPr>
        <w:pStyle w:val="ListBullet"/>
        <w:spacing w:line="240" w:lineRule="auto"/>
        <w:ind w:left="720"/>
      </w:pPr>
      <w:r>
        <w:rPr>
          <w:lang w:val="es_ES" w:bidi="es_ES"/>
        </w:rPr>
      </w:r>
      <w:r>
        <w:rPr>
          <w:lang w:val="es_ES" w:bidi="es_ES"/>
        </w:rPr>
        <w:t>Se refiere a Abraham varias veces.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actúe esta historia, deténganlos en ciertos puntos. Escucharán "Detengan la actuación" seguido de algunas preguntas con sugerencias de lo que podrían escuchar como respuestas. Entonces se les pedirá que reanuden la actuación.</w:t>
      </w:r>
    </w:p>
    <w:p>
      <w:pPr/>
      <w:r>
        <w:rPr>
          <w:lang w:val="es_ES" w:bidi="es_ES"/>
        </w:rPr>
      </w:r>
      <w:r>
        <w:rPr>
          <w:lang w:val="es_ES" w:bidi="es_ES"/>
        </w:rPr>
        <w:t>En la primera escena, ocurre una hambruna grave. Isaac mueve a su familia a la ciudad de Gerar. Dios se le aparece a Isaac y le dice a Isaac que permanezca en Gerar como extranjero. Entonces Dios repite las promesas que Dios le había hecho a Abraham.</w:t>
      </w:r>
    </w:p>
    <w:p>
      <w:pPr/>
      <w:r>
        <w:rPr>
          <w:lang w:val="es_ES" w:bidi="es_ES"/>
        </w:rPr>
      </w:r>
      <w:r>
        <w:rPr>
          <w:lang w:val="es_ES" w:bidi="es_ES"/>
        </w:rPr>
        <w:t>Detengan la actuación: Pregúntenle a Dios: "¿Por qué quieres que Isaac viva como extranjero en Gerar?" Es posible que escuchen: "No quiero que Isaac adopte las costumbres locales y comience a adorar a sus dioses". Pregúntenle a Isaac: "¿Qué significa para ti que debes vivir como extranjero?" Es posible que escuchen: "Significa que debo quedarme separado de los filisteos". O, "Significa que no debo comer su comida ni adorar a sus dioses". Pregúntenle a Isaac: "¿Cómo te sientes cuando escuchas a Dios repetir las mismas promesas que se le hicieron a tu padre, Abraham?" Es posible que escuchen: "Me alegra saber con certeza que estas promesas también son para mí". O: "Me siento humilde de tener la relación con Dios". O: "Mi padre Abraham obedeció a Dios. Espero que pueda obedecer a Dios también". Reanuden la actuación.</w:t>
      </w:r>
    </w:p>
    <w:p>
      <w:pPr/>
      <w:r>
        <w:rPr>
          <w:lang w:val="es_ES" w:bidi="es_ES"/>
        </w:rPr>
      </w:r>
      <w:r>
        <w:rPr>
          <w:lang w:val="es_ES" w:bidi="es_ES"/>
        </w:rPr>
        <w:t>En la escena 2, Isaac tiene miedo de los hombres filisteos. Isaac miente sobre su esposa Rebeca y dice que Rebeca es su hermana. El rey descubre que Isaac y Rebeca están casados. El rey está realmente enojado con Isaac.</w:t>
      </w:r>
    </w:p>
    <w:p>
      <w:pPr/>
      <w:r>
        <w:rPr>
          <w:lang w:val="es_ES" w:bidi="es_ES"/>
        </w:rPr>
      </w:r>
      <w:r>
        <w:rPr>
          <w:lang w:val="es_ES" w:bidi="es_ES"/>
        </w:rPr>
        <w:t>Detengan la actuación: Pregúntenle a Isaac: "¿Por qué mentiste sobre Rebeca?" Es posible que escuchen: "Tenía miedo de que los hombres aquí me mataran". O: "No confiaba en que Dios me protegiera". Pregúntenle a Rebeca: "¿Cómo te sentiste cuando escuchaste que Isaac había mentido sobre tu relación?" Es posible que escuchen: "Estaba triste". O: "Estaba preocupada por él y por mí". O: "Tenía miedo de los hombres filisteos". Pregúntenle al rey: "¿Cómo te sentiste cuando te diste cuenta de que Isaac había mentido sobre Rebeca?" Es posible que escuchen: "Estaba realmente enojado con él. Podría haber hecho que cualquiera de nosotros cometiera un pecado". O: "Estaba realmente decepcionado en él. Él debería haber confiado en mí para que cuidara de él". Reanuden la actuación.</w:t>
      </w:r>
    </w:p>
    <w:p>
      <w:pPr/>
      <w:r>
        <w:rPr>
          <w:lang w:val="es_ES" w:bidi="es_ES"/>
        </w:rPr>
      </w:r>
      <w:r>
        <w:rPr>
          <w:lang w:val="es_ES" w:bidi="es_ES"/>
        </w:rPr>
        <w:t>En la escena 3, Isaac se convierte en un hombre muy rico mientras vive en Gerar. Los filisteos están celosos de su riqueza. Llenan los pozos con suciedad. Finalmente el rey le dice a Isaac que deje la ciudad.</w:t>
      </w:r>
    </w:p>
    <w:p>
      <w:pPr/>
      <w:r>
        <w:rPr>
          <w:lang w:val="es_ES" w:bidi="es_ES"/>
        </w:rPr>
      </w:r>
      <w:r>
        <w:rPr>
          <w:lang w:val="es_ES" w:bidi="es_ES"/>
        </w:rPr>
        <w:t>Detengan la actuación: Pregúntenles a los hombres filisteos: "¿Por qué llenaron los pozos con suciedad?" Es posible que escuchen: "Queríamos que Isaac dejara nuestra área". O, "Él está tomando toda nuestra riqueza para sí mismo". O, "Él se está volviendo demasiado rico y poderoso para nosotros". Pregúntenle al rey: "¿Por qué le dijiste a Isaac que se fuera?" Es posible que escuchen: "No quería la guerra entre sus siervos y mi pueblo". Pregúntenle a Isaac: "¿Cómo te sentiste cuando ocurrieron los problemas?" Es posible que escuchen: "Intenté vivir en paz con ellos. No entiendo por qué estaban tan enojados conmigo". Reanuden la actuación.</w:t>
      </w:r>
    </w:p>
    <w:p>
      <w:pPr/>
      <w:r>
        <w:rPr>
          <w:lang w:val="es_ES" w:bidi="es_ES"/>
        </w:rPr>
      </w:r>
      <w:r>
        <w:rPr>
          <w:lang w:val="es_ES" w:bidi="es_ES"/>
        </w:rPr>
        <w:t>En la escena 4, el conflicto continúa. Isaac se mueve a un valle cercano y cava algunos pozos. Los filisteos reclaman estos pozos como suyos. Isaac sigue moviéndose y finalmente puede cavar un pozo que los filisteos no reclaman como de ellos.</w:t>
      </w:r>
    </w:p>
    <w:p>
      <w:pPr/>
      <w:r>
        <w:rPr>
          <w:lang w:val="es_ES" w:bidi="es_ES"/>
        </w:rPr>
      </w:r>
      <w:r>
        <w:rPr>
          <w:lang w:val="es_ES" w:bidi="es_ES"/>
        </w:rPr>
        <w:t>En la escena 5, Isaac se mueve a Beerseba. La misma noche en que llega a Beerseba, Dios se le aparece. Dios se identifica como el Dios de Abraham. Entonces Dios repite las promesas que le fueron hechas a Abraham. Después de escuchar estas promesas, Isaac construyó un altar y adoró a Dios.</w:t>
      </w:r>
    </w:p>
    <w:p>
      <w:pPr/>
      <w:r>
        <w:rPr>
          <w:lang w:val="es_ES" w:bidi="es_ES"/>
        </w:rPr>
      </w:r>
      <w:r>
        <w:rPr>
          <w:lang w:val="es_ES" w:bidi="es_ES"/>
        </w:rPr>
        <w:t>Detengan la actuación: Pregúntenle a Isaac: "Dios solo repitió estas promesas nuevamente. ¿Cómo te sientes al escucharlas ahora?" Es posible que escuchen: "Estoy tan feliz de que Dios esté continuando las promesas a través de mí y mi familia". O: "Me hace sentir humilde. No merezco todo esto". Pregúntenle a Isaac: "¿Por qué construiste un altar y adoraste a Dios?" Es posible que escuchen: "Debo adorar a Dios. Dios solo me hizo una promesa increíble. Mi única respuesta puede ser adoración y acción de gracias". Reanuden la actuación.</w:t>
      </w:r>
    </w:p>
    <w:p>
      <w:pPr/>
      <w:r>
        <w:rPr>
          <w:lang w:val="es_ES" w:bidi="es_ES"/>
        </w:rPr>
      </w:r>
      <w:r>
        <w:rPr>
          <w:lang w:val="es_ES" w:bidi="es_ES"/>
        </w:rPr>
        <w:t>En la escena 6, el rey Abimelec junto con 2 asesores viene a Beerseba para hacer un pacto o tratado con Isaac. Al principio Isaac es hostil. Pero el rey explica lo que quieren e Isaac está de acuerdo con el tratado. Isaac prepara un banquete para celebrar el tratado. Entonces al día siguiente, hacen promesas solemnes para cumplir el tratado. El rey y sus asesores se van. Isaac tiene otro pozo cavado y permanece en Beerseba.</w:t>
      </w:r>
    </w:p>
    <w:p>
      <w:pPr/>
      <w:r>
        <w:rPr>
          <w:lang w:val="es_ES" w:bidi="es_ES"/>
        </w:rPr>
      </w:r>
      <w:r>
        <w:rPr>
          <w:lang w:val="es_ES" w:bidi="es_ES"/>
        </w:rPr>
        <w:t>Detengan la actuación: Pregúntenle al rey: "¿Por qué es importante para tí hacer este acuerdo con Isaac?" Es posible que escuchen: "Él se está volviendo más rico y poderoso cada día. Quiero estar seguro de que no nos ataque". O: "He visto cómo Dios está con él. Necesito asegurarme de que se mantenga amistoso con nosotros". Pregúntenle a Isaac: "¿Cómo te sentiste cuando el rey dijo que había visto que Dios está contigo?" Es posible que escuchen: "Me alegro de que otros puedan ver que tengo una relación especial con Dios", o "Me siento humilde por esto".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Cuando ocurrió una hambruna </w:t>
      </w:r>
      <w:r>
        <w:rPr>
          <w:b/>
          <w:lang w:val="es_ES" w:bidi="es_ES"/>
        </w:rPr>
        <w:t>grave</w:t>
      </w:r>
      <w:r>
        <w:rPr>
          <w:lang w:val="es_ES" w:bidi="es_ES"/>
        </w:rPr>
        <w:t xml:space="preserve"> en la tierra, Isaac mudó a su familia al sur. Una hambruna es un momento en que no hay suficiente comida para las personas y animales. La causa puede ser natural, como que no hay suficiente agua o hay demasiada agua. La causa puede ser hecha por el hombre, como la guerra. No sabemos la causa de esta hambruna. Sin embargo, era lo suficientemente grave como para que Isaac mudara a su familia y los animales a otro lugar.</w:t>
      </w:r>
    </w:p>
    <w:p>
      <w:pPr/>
      <w:r>
        <w:rPr>
          <w:lang w:val="es_ES" w:bidi="es_ES"/>
        </w:rPr>
      </w:r>
      <w:r>
        <w:rPr>
          <w:lang w:val="es_ES" w:bidi="es_ES"/>
        </w:rPr>
        <w:t xml:space="preserve">La ciudad de Gerar era una ciudad </w:t>
      </w:r>
      <w:r>
        <w:rPr>
          <w:b/>
          <w:lang w:val="es_ES" w:bidi="es_ES"/>
        </w:rPr>
        <w:t>filistea</w:t>
      </w:r>
      <w:r>
        <w:rPr>
          <w:lang w:val="es_ES" w:bidi="es_ES"/>
        </w:rPr>
        <w:t>. Los filisteos eran un pueblo que vino del otro lado del mar. Se establecieron en las ciudades costeras en el sur de Israel y también en algunas ciudades tierra adentro. En este momento, eran amistosos con Isaac y su familia. El rey Abimelec es el rey de Gerar. Aunque este es un rey Abimelec diferente, usan el mismo nombre. Usen el mismo nombre que usaron para el primer rey Abimelec.</w:t>
      </w:r>
    </w:p>
    <w:p>
      <w:pPr/>
      <w:r>
        <w:rPr>
          <w:lang w:val="es_ES" w:bidi="es_ES"/>
        </w:rPr>
      </w:r>
      <w:r>
        <w:rPr>
          <w:lang w:val="es_ES" w:bidi="es_ES"/>
        </w:rPr>
        <w:t xml:space="preserve">Dios se le apareció a Isaac. La palabra para Dios en todo este pasaje, excepto una vez, es </w:t>
      </w:r>
      <w:r>
        <w:rPr>
          <w:b/>
          <w:lang w:val="es_ES" w:bidi="es_ES"/>
        </w:rPr>
        <w:t>Yahvé</w:t>
      </w:r>
      <w:r>
        <w:rPr>
          <w:lang w:val="es_ES" w:bidi="es_ES"/>
        </w:rPr>
        <w:t xml:space="preserve">. Usen la misma palabra para Yahvé que han usado en otras historias, y recuerden que </w:t>
      </w:r>
      <w:r>
        <w:rPr>
          <w:lang w:val="es_ES" w:bidi="es_ES"/>
        </w:rPr>
        <w:t>Yahvé</w:t>
      </w:r>
      <w:r>
        <w:rPr>
          <w:lang w:val="es_ES" w:bidi="es_ES"/>
        </w:rPr>
        <w:t xml:space="preserve"> está en el Glosario Principal. Dios le dice a Isaac que viva como </w:t>
      </w:r>
      <w:r>
        <w:rPr>
          <w:b/>
          <w:lang w:val="es_ES" w:bidi="es_ES"/>
        </w:rPr>
        <w:t>extranjero</w:t>
      </w:r>
      <w:r>
        <w:rPr>
          <w:lang w:val="es_ES" w:bidi="es_ES"/>
        </w:rPr>
        <w:t xml:space="preserve"> en la tierra. Un extranjero es alguien que no pertenece a la tierra, no sigue completamente la cultura. Dios repitió el </w:t>
      </w:r>
      <w:r>
        <w:rPr>
          <w:b/>
          <w:lang w:val="es_ES" w:bidi="es_ES"/>
        </w:rPr>
        <w:t>pacto</w:t>
      </w:r>
      <w:r>
        <w:rPr>
          <w:lang w:val="es_ES" w:bidi="es_ES"/>
        </w:rPr>
        <w:t xml:space="preserve"> que Dios había hecho con Abraham, el padre de Isaac. </w:t>
      </w:r>
      <w:r>
        <w:rPr>
          <w:lang w:val="es_ES" w:bidi="es_ES"/>
        </w:rPr>
        <w:t>Se</w:t>
      </w:r>
      <w:r>
        <w:rPr>
          <w:lang w:val="es_ES" w:bidi="es_ES"/>
        </w:rPr>
        <w:t xml:space="preserve"> habla de pacto en el Glosario Principal. Usen la misma palabra para pacto que usaron con Abraham. Dios prometió que todos los pueblos, o </w:t>
      </w:r>
      <w:r>
        <w:rPr>
          <w:b/>
          <w:lang w:val="es_ES" w:bidi="es_ES"/>
        </w:rPr>
        <w:t>naciones</w:t>
      </w:r>
      <w:r>
        <w:rPr>
          <w:lang w:val="es_ES" w:bidi="es_ES"/>
        </w:rPr>
        <w:t xml:space="preserve">, de la tierra serán </w:t>
      </w:r>
      <w:r>
        <w:rPr>
          <w:b/>
          <w:lang w:val="es_ES" w:bidi="es_ES"/>
        </w:rPr>
        <w:t>bendecidos</w:t>
      </w:r>
      <w:r>
        <w:rPr>
          <w:lang w:val="es_ES" w:bidi="es_ES"/>
        </w:rPr>
        <w:t xml:space="preserve"> a través de los descendientes de Isaac. Se hablan de las palabras </w:t>
      </w:r>
      <w:r>
        <w:rPr>
          <w:lang w:val="es_ES" w:bidi="es_ES"/>
        </w:rPr>
        <w:t>bendecir</w:t>
      </w:r>
      <w:r>
        <w:rPr>
          <w:lang w:val="es_ES" w:bidi="es_ES"/>
        </w:rPr>
        <w:t xml:space="preserve"> y </w:t>
      </w:r>
      <w:r>
        <w:rPr>
          <w:lang w:val="es_ES" w:bidi="es_ES"/>
        </w:rPr>
        <w:t>naciones</w:t>
      </w:r>
      <w:r>
        <w:rPr>
          <w:lang w:val="es_ES" w:bidi="es_ES"/>
        </w:rPr>
        <w:t xml:space="preserve"> en el Glosario Principal. Usen la misma palabra para bendecir y nación que han usado en los pasajes anteriores.</w:t>
      </w:r>
    </w:p>
    <w:p>
      <w:pPr/>
      <w:r>
        <w:rPr>
          <w:lang w:val="es_ES" w:bidi="es_ES"/>
        </w:rPr>
      </w:r>
      <w:r>
        <w:rPr>
          <w:lang w:val="es_ES" w:bidi="es_ES"/>
        </w:rPr>
        <w:t>Dios le dijo a Isaac que lo bendeciría y que todas las naciones de la tierra serían bendecidas porque el padre de Isaac, Abraham, obedeció todos los requisitos, órdenes, decretos e instrucciones de Dios. Estos cuatro tipos de reglas, cuando se usan juntas, significan que Abraham obedeció completamente a Dios. Requisitos se refiere a todo lo que Dios le dijo que hiciera. Las órdenes se refieren a las enseñanzas de Dios. Los decretos se refieren a las cosas que Dios habló y le dijo a Abraham que hiciera. Y las instrucciones se refieren a la enseñanza real y ley que Dios les dio a las personas. Pueden usar una manera más activa de decir esto. Pueden decir algo como: "Dios dijo: 'Abraham hizo lo que le dije que hiciera. Siguió mis instrucciones, las palabras que hablé, y lo que le enseñé'". Estos cuatro tipos de reglas son muy similares en significado. Si no tienen diferentes palabras para cada una de estas reglas, pueden solo explicar que Abraham siguió completamente todo lo que Dios le ordenó.</w:t>
      </w:r>
    </w:p>
    <w:p>
      <w:pPr/>
      <w:r>
        <w:rPr>
          <w:lang w:val="es_ES" w:bidi="es_ES"/>
        </w:rPr>
      </w:r>
      <w:r>
        <w:rPr>
          <w:lang w:val="es_ES" w:bidi="es_ES"/>
        </w:rPr>
        <w:t xml:space="preserve">Cuando Isaac estaba en Gerar, un día el rey vio a Isaac </w:t>
      </w:r>
      <w:r>
        <w:rPr>
          <w:b/>
          <w:lang w:val="es_ES" w:bidi="es_ES"/>
        </w:rPr>
        <w:t>acariciando</w:t>
      </w:r>
      <w:r>
        <w:rPr>
          <w:lang w:val="es_ES" w:bidi="es_ES"/>
        </w:rPr>
        <w:t xml:space="preserve"> a Rebeca. Este era una forma de abrazar o dar un abrazo que ocurría entre parejas casadas. No era un acto sexual. Cuando el rey los vio juntos, el rey se dio cuenta de que Isaac le había mentido al rey sobre que Rebeca era su hermana. El rey estaba enojado. El rey dijo que esta mentira podría haber hecho que alguien cometiera un gran </w:t>
      </w:r>
      <w:r>
        <w:rPr>
          <w:b/>
          <w:lang w:val="es_ES" w:bidi="es_ES"/>
        </w:rPr>
        <w:t>pecado</w:t>
      </w:r>
      <w:r>
        <w:rPr>
          <w:lang w:val="es_ES" w:bidi="es_ES"/>
        </w:rPr>
        <w:t xml:space="preserve">. </w:t>
      </w:r>
      <w:r>
        <w:rPr>
          <w:lang w:val="es_ES" w:bidi="es_ES"/>
        </w:rPr>
        <w:t>Pecado</w:t>
      </w:r>
      <w:r>
        <w:rPr>
          <w:lang w:val="es_ES" w:bidi="es_ES"/>
        </w:rPr>
        <w:t xml:space="preserve"> se menciona en el Glosario Principal. Usen la misma palabra para pecado aquí que han usado en otros pasajes.</w:t>
      </w:r>
    </w:p>
    <w:p>
      <w:pPr/>
      <w:r>
        <w:rPr>
          <w:lang w:val="es_ES" w:bidi="es_ES"/>
        </w:rPr>
      </w:r>
      <w:r>
        <w:rPr>
          <w:lang w:val="es_ES" w:bidi="es_ES"/>
        </w:rPr>
        <w:t xml:space="preserve">Isaac mudó a su familia al valle de Gerar después de algún conflicto sobre los pozos. Cavaron un pozo y descubrieron un </w:t>
      </w:r>
      <w:r>
        <w:rPr>
          <w:b/>
          <w:lang w:val="es_ES" w:bidi="es_ES"/>
        </w:rPr>
        <w:t>manantial que fluye</w:t>
      </w:r>
      <w:r>
        <w:rPr>
          <w:lang w:val="es_ES" w:bidi="es_ES"/>
        </w:rPr>
        <w:t xml:space="preserve">. Este tipo de pozo significa que el agua fluiría todo el tiempo. No se secaría durante la temporada seca. Esto hacía que el pozo fuera valioso. Los filisteos afirmaron que el pozo era de ellos. Isaac llamó a este pozo </w:t>
      </w:r>
      <w:r>
        <w:rPr>
          <w:b/>
          <w:lang w:val="es_ES" w:bidi="es_ES"/>
        </w:rPr>
        <w:t>Esec</w:t>
      </w:r>
      <w:r>
        <w:rPr>
          <w:lang w:val="es_ES" w:bidi="es_ES"/>
        </w:rPr>
        <w:t xml:space="preserve">, que significa "discusión". El siguiente pozo también estaba en disputa. Isaac llamó a ese pozo </w:t>
      </w:r>
      <w:r>
        <w:rPr>
          <w:b/>
          <w:lang w:val="es_ES" w:bidi="es_ES"/>
        </w:rPr>
        <w:t>Sitna</w:t>
      </w:r>
      <w:r>
        <w:rPr>
          <w:lang w:val="es_ES" w:bidi="es_ES"/>
        </w:rPr>
        <w:t xml:space="preserve">, que significa "hostilidad". Isaac se mantuvo moviéndose hasta que cavó un pozo en el que nadie disputó. Isaac llamó a este pozo </w:t>
      </w:r>
      <w:r>
        <w:rPr>
          <w:b/>
          <w:lang w:val="es_ES" w:bidi="es_ES"/>
        </w:rPr>
        <w:t>Rehobot</w:t>
      </w:r>
      <w:r>
        <w:rPr>
          <w:lang w:val="es_ES" w:bidi="es_ES"/>
        </w:rPr>
        <w:t>, que significa "espacio abierto".</w:t>
      </w:r>
    </w:p>
    <w:p>
      <w:pPr/>
      <w:r>
        <w:rPr>
          <w:lang w:val="es_ES" w:bidi="es_ES"/>
        </w:rPr>
      </w:r>
      <w:r>
        <w:rPr>
          <w:lang w:val="es_ES" w:bidi="es_ES"/>
        </w:rPr>
        <w:t xml:space="preserve">Entonces Isaac se mudó a Beerseba y Dios le repitió las promesas a Isaac. Entonces Isaac construyó un </w:t>
      </w:r>
      <w:r>
        <w:rPr>
          <w:b/>
          <w:lang w:val="es_ES" w:bidi="es_ES"/>
        </w:rPr>
        <w:t>altar</w:t>
      </w:r>
      <w:r>
        <w:rPr>
          <w:lang w:val="es_ES" w:bidi="es_ES"/>
        </w:rPr>
        <w:t xml:space="preserve"> y adoró a Dios. </w:t>
      </w:r>
      <w:r>
        <w:rPr>
          <w:lang w:val="es_ES" w:bidi="es_ES"/>
        </w:rPr>
        <w:t>Altar</w:t>
      </w:r>
      <w:r>
        <w:rPr>
          <w:lang w:val="es_ES" w:bidi="es_ES"/>
        </w:rPr>
        <w:t xml:space="preserve"> se menciona en el Glosario Principal. Usen la misma palabra que usaron antes para altar.</w:t>
      </w:r>
    </w:p>
    <w:p>
      <w:pPr/>
      <w:r>
        <w:rPr>
          <w:lang w:val="es_ES" w:bidi="es_ES"/>
        </w:rPr>
      </w:r>
      <w:r>
        <w:rPr>
          <w:lang w:val="es_ES" w:bidi="es_ES"/>
        </w:rPr>
        <w:t xml:space="preserve">El rey Abimelec con dos de sus asesores vinieron a Beerseba para hacer un </w:t>
      </w:r>
      <w:r>
        <w:rPr>
          <w:b/>
          <w:lang w:val="es_ES" w:bidi="es_ES"/>
        </w:rPr>
        <w:t>pacto</w:t>
      </w:r>
      <w:r>
        <w:rPr>
          <w:lang w:val="es_ES" w:bidi="es_ES"/>
        </w:rPr>
        <w:t xml:space="preserve"> o tratado con Isaac. Se habla de la palabra </w:t>
      </w:r>
      <w:r>
        <w:rPr>
          <w:lang w:val="es_ES" w:bidi="es_ES"/>
        </w:rPr>
        <w:t>pacto</w:t>
      </w:r>
      <w:r>
        <w:rPr>
          <w:lang w:val="es_ES" w:bidi="es_ES"/>
        </w:rPr>
        <w:t xml:space="preserve"> en el Glosario Principal. Aquí el pacto está entre dos personas. Anteriormente en este pasaje, Dios le está recordando a Isaac del pacto entre Dios e Isaac. La misma palabra se usa para ambos tipos de pactos. Cuando dos personas establecen un pacto, generalmente hay algún tipo de banquete para celebrar. Isaac preparó un banquete para el rey y sus asesores. Entonces al día siguiente, hicieron un juramento solemne, </w:t>
      </w:r>
      <w:r>
        <w:rPr>
          <w:b/>
          <w:lang w:val="es_ES" w:bidi="es_ES"/>
        </w:rPr>
        <w:t>o una promesa</w:t>
      </w:r>
      <w:r>
        <w:rPr>
          <w:lang w:val="es_ES" w:bidi="es_ES"/>
        </w:rPr>
        <w:t xml:space="preserve"> solemne. </w:t>
      </w:r>
      <w:r>
        <w:rPr>
          <w:lang w:val="es_ES" w:bidi="es_ES"/>
        </w:rPr>
        <w:t>Juramento</w:t>
      </w:r>
      <w:r>
        <w:rPr>
          <w:lang w:val="es_ES" w:bidi="es_ES"/>
        </w:rPr>
        <w:t xml:space="preserve"> se menciona en el Glosario Principal. Usen la misma palabra que han usado antes para juramento. Después de que el pacto terminó, el rey y sus asesores regresaron a Gerar. Había paz entre Isaac y los filisteos.</w:t>
      </w:r>
    </w:p>
    <w:p>
      <w:pPr/>
      <w:r>
        <w:rPr>
          <w:lang w:val="es_ES" w:bidi="es_ES"/>
        </w:rPr>
      </w:r>
      <w:r>
        <w:rPr>
          <w:lang w:val="es_ES" w:bidi="es_ES"/>
        </w:rPr>
        <w:t xml:space="preserve">Los siervos de Isaac cavaron un pozo en Beerseba. Isaac llamó al pozo </w:t>
      </w:r>
      <w:r>
        <w:rPr>
          <w:b/>
          <w:lang w:val="es_ES" w:bidi="es_ES"/>
        </w:rPr>
        <w:t>Shiba</w:t>
      </w:r>
      <w:r>
        <w:rPr>
          <w:lang w:val="es_ES" w:bidi="es_ES"/>
        </w:rPr>
        <w:t>, que significa "juramento". Así, Beerseba fue conocida como el pozo del juramento. La palabra Beer significa "pozo".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ayudarles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26:34–27:17</w:t>
      </w:r>
      <w:r>
        <w:rPr>
          <w:lang w:val="es_ES" w:bidi="es_ES"/>
        </w:rPr>
      </w:r>
    </w:p>
    <w:p>
      <w:pPr>
        <w:pStyle w:val="Heading3"/>
      </w:pPr>
      <w:r>
        <w:rPr>
          <w:lang w:val="es_ES" w:bidi="es_ES"/>
        </w:rPr>
        <w:t>Escuchar con el corazón</w:t>
      </w:r>
    </w:p>
    <w:p>
      <w:pPr/>
      <w:r>
        <w:rPr>
          <w:lang w:val="es_ES" w:bidi="es_ES"/>
        </w:rPr>
      </w:r>
      <w:r>
        <w:rPr>
          <w:lang w:val="es_ES" w:bidi="es_ES"/>
        </w:rPr>
        <w:t>Escuchen Génesis 26:34–27:17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La historia de Isaac y Rebeca interrumpió la historia de los dos hijos de Isaac. Ahora comenzamos la historia de la familia de Isaac nuevamente. Este es un relato narrativo de Isaac, Rebeca y sus hijos gemelos, Esaú y Jacob. Isaac tenía 60 años cuando nacieron sus hijos. Ahora a la edad de 40 años, Esaú se casa. Esto significa que Isaac tiene ahora más de 100 años cuando comienza esta historia.</w:t>
      </w:r>
    </w:p>
    <w:p>
      <w:pPr/>
      <w:r>
        <w:rPr>
          <w:lang w:val="es_ES" w:bidi="es_ES"/>
        </w:rPr>
      </w:r>
      <w:r>
        <w:rPr>
          <w:lang w:val="es_ES" w:bidi="es_ES"/>
        </w:rPr>
        <w:t>Anteriormente aprendimos que Esaú es el mayor de los gemelos. Como el hijo primogénito, debe convertirse en jefe de la familia cuando Isaac muera. Como el hijo primogénito, tiene derechos y responsabilidades, llamadas el derecho de nacimiento. Sin embargo, Esaú ya ha vendido este derecho de nacimiento a su hermano Jacob. Esaú no valoraba este derecho de nacimiento.</w:t>
      </w:r>
    </w:p>
    <w:p>
      <w:pPr/>
      <w:r>
        <w:rPr>
          <w:lang w:val="es_ES" w:bidi="es_ES"/>
        </w:rPr>
      </w:r>
      <w:r>
        <w:rPr>
          <w:lang w:val="es_ES" w:bidi="es_ES"/>
        </w:rPr>
        <w:t>Deténganse y conversen: ¿Cuáles son las responsabilidades del hijo mayor en su cultura? ¿Cuáles son los derechos del hijo mayor en su cultura? ¿Qué sucede cuando el hijo mayor no acepta sus responsabilidades o no valora sus derechos?</w:t>
      </w:r>
    </w:p>
    <w:p>
      <w:pPr/>
      <w:r>
        <w:rPr>
          <w:lang w:val="es_ES" w:bidi="es_ES"/>
        </w:rPr>
      </w:r>
      <w:r>
        <w:rPr>
          <w:lang w:val="es_ES" w:bidi="es_ES"/>
        </w:rPr>
        <w:t>Ahora, Esaú se ha casado con 2 mujeres extranjeras. Estas dos mujeres eran mujeres hititas. Los hititas eran descendientes de Canaán, que era el hijo de Cam. Noé había maldecido a Canaán y a sus descendientes. Los hititas adoraban ídolos, mientras que Isaac y su familia adoraban a Dios. Abraham tenía tanto miedo de que Isaac se casara con una mujer extranjera que envió a su siervo para encontrar una esposa para Isaac de entre sus parientes. Abraham no habría estado complacido con la elección de esposas de Esaú. Esaú probablemente se casó con estas dos mujeres sin el permiso de sus padres. De acuerdo con la cultura, sus padres deberían haber estado involucrados en la elección de la esposa de Esaú. Las acciones de Esaú trajeron vergüenza a la familia. Otras descripciones de estos matrimonios dicen que los matrimonios trajeron dolor o hicieron que la vida fuera amarga para Isaac y Rebeca.</w:t>
      </w:r>
    </w:p>
    <w:p>
      <w:pPr/>
      <w:r>
        <w:rPr>
          <w:lang w:val="es_ES" w:bidi="es_ES"/>
        </w:rPr>
      </w:r>
      <w:r>
        <w:rPr>
          <w:lang w:val="es_ES" w:bidi="es_ES"/>
        </w:rPr>
        <w:t>Deténganse y conversen: ¿Quién organiza los matrimonios en su cultura? ¿Qué sucede si un hijo se casa con alguien que trae dolor a los padres del hijo? ¿Cómo podría un matrimonio de un hijo causarles dolor a sus padres en su cultura?</w:t>
      </w:r>
    </w:p>
    <w:p>
      <w:pPr/>
      <w:r>
        <w:rPr>
          <w:lang w:val="es_ES" w:bidi="es_ES"/>
        </w:rPr>
      </w:r>
      <w:r>
        <w:rPr>
          <w:lang w:val="es_ES" w:bidi="es_ES"/>
        </w:rPr>
        <w:t>Esta historia es la tercera vez que ha habido conflicto entre Esaú y Jacob. La primera vez fue en el vientre, lucharon para ver quién nacería primero. La seguda fue sobre el derecho de nacimiento para el hijo mayor, Esaú vendió su derecho de nacimiento a Jacob. Ahora tenemos la tercera batalla sobre la bendición que los padres daban al hijo mayor.</w:t>
      </w:r>
    </w:p>
    <w:p>
      <w:pPr/>
      <w:r>
        <w:rPr>
          <w:lang w:val="es_ES" w:bidi="es_ES"/>
        </w:rPr>
      </w:r>
      <w:r>
        <w:rPr>
          <w:lang w:val="es_ES" w:bidi="es_ES"/>
        </w:rPr>
        <w:t>Isaac tenía al menos más de 100 años. No sabemos por qué, pero Isaac estaba casi ciego. Esto significa que Isaac no podía ver lo suficientemente bien como para reconocer el rostro de una persona conocida.</w:t>
      </w:r>
    </w:p>
    <w:p>
      <w:pPr/>
      <w:r>
        <w:rPr>
          <w:lang w:val="es_ES" w:bidi="es_ES"/>
        </w:rPr>
      </w:r>
      <w:r>
        <w:rPr>
          <w:lang w:val="es_ES" w:bidi="es_ES"/>
        </w:rPr>
        <w:t>Isaac sabía que se estaba acercando al final de su vida. Era la costumbre de que un padre cerca del final de su vida le diera una bendición a su hijo. Esta bendición era un evento serio. Bendiciones como esta le daban al hijo los derechos de propiedad y autoridad del padre. Esta bendición también le dio al hijo de Isaac la promesa de Dios de que Dios le daría a él y a sus descendientes esta tierra. Una vez que Isaac le da esta bendición, es vinculante, lo que significa que nadie puede cambiarla.</w:t>
      </w:r>
    </w:p>
    <w:p>
      <w:pPr/>
      <w:r>
        <w:rPr>
          <w:lang w:val="es_ES" w:bidi="es_ES"/>
        </w:rPr>
      </w:r>
      <w:r>
        <w:rPr>
          <w:lang w:val="es_ES" w:bidi="es_ES"/>
        </w:rPr>
        <w:t>Cuando aprendimos por primera vez sobre Esaú y Jacob, descubrimos que cada padre tenía un hijo favorito. Isaac favoreció a Esaú mientras Rebeca amaba a Jacob. Ahora, en este pasaje, vemos las consecuencias de este favoritismo. Isaac planea dar la bendición al hijo mayor o hijo primogénito. Esa bendición es parte de su derecho de nacimiento, o los derechos como el hijo mayor. Esaú le ha vendido ese derecho de nacimiento a Jacob. No sabemos si Isaac sabía que Esaú vendió su derecho de nacimiento. Rebeca ayuda a engañar a Isaac para que le dé la bendición del hijo mayor a Jacob.</w:t>
      </w:r>
    </w:p>
    <w:p>
      <w:pPr/>
      <w:r>
        <w:rPr>
          <w:lang w:val="es_ES" w:bidi="es_ES"/>
        </w:rPr>
      </w:r>
      <w:r>
        <w:rPr>
          <w:lang w:val="es_ES" w:bidi="es_ES"/>
        </w:rPr>
        <w:t>Deténganse y conversen en grupo: ¿Qué le sucede a una familia cuando un padre tiene favoritos entre los hijos? Conversen también: En su cultura, ¿los padres le dan una bendición de nacimiento al hijo mayor?</w:t>
      </w:r>
    </w:p>
    <w:p>
      <w:pPr/>
      <w:r>
        <w:rPr>
          <w:lang w:val="es_ES" w:bidi="es_ES"/>
        </w:rPr>
      </w:r>
      <w:r>
        <w:rPr>
          <w:lang w:val="es_ES" w:bidi="es_ES"/>
        </w:rPr>
        <w:t>Isaac le pide a Esaú que vaya a cazar y prepare un delicioso guiso con algo de la caza que mate. Isaac quiere tener una comida especial primero y pronunciar la bendición para el hijo mayor después de la comida. Tener una comida no era una parte esencial de la bendición. Sin embargo, en la cultura, comer juntos era una parte importante de un tiempo feliz juntos. Esaú toma su arco y flechas y va a cazar alguna caza salvaje.</w:t>
      </w:r>
    </w:p>
    <w:p>
      <w:pPr/>
      <w:r>
        <w:rPr>
          <w:lang w:val="es_ES" w:bidi="es_ES"/>
        </w:rPr>
      </w:r>
      <w:r>
        <w:rPr>
          <w:lang w:val="es_ES" w:bidi="es_ES"/>
        </w:rPr>
        <w:t xml:space="preserve">Muestren una imagen de un </w:t>
      </w:r>
      <w:r>
        <w:rPr>
          <w:b/>
          <w:lang w:val="es_ES" w:bidi="es_ES"/>
        </w:rPr>
        <w:t>arco y una aljaba de flechas</w:t>
      </w:r>
      <w:r>
        <w:rPr>
          <w:lang w:val="es_ES" w:bidi="es_ES"/>
        </w:rPr>
        <w:t>.</w:t>
      </w:r>
    </w:p>
    <w:p>
      <w:pPr/>
      <w:r>
        <w:rPr>
          <w:lang w:val="es_ES" w:bidi="es_ES"/>
        </w:rPr>
      </w:r>
      <w:r>
        <w:rPr>
          <w:lang w:val="es_ES" w:bidi="es_ES"/>
        </w:rPr>
        <w:t>Rebeca ha escuchado lo que Isaac le dijo a Esaú. Antes de que nacieran los gemelos, Dios le había dicho a Rebeca que el hijo mayor serviría al hijo menor. Ahora, Rebeca hace un plan para garantizar que Jacob reciba la bendición. No hay indicación de que Rebeca le pregunte a Dios qué hacer. Rebeca le dice a Jacob todo lo que Isaac le había dicho a Esaú. Entonces Rebeca le dice a Jacob que la escuche y haga lo que dice. Ella planea cocinar una comida usando cabras jóvenes y hacer que Jacob se la sirva a Isaac y luego reciba la bendición. Jacob sabe que físicamente no es como Esaú. Jacob sabe que su padre reconocerá que Jacob no es Esaú. Jacob cuestiona el plan de Rebeca. Sin embargo, Rebeca tiene un plan para cuidar de este problema. Rebeca viste a Jacob con la ropa de Esaú y le pone pelo de cabra sobre sus brazos y cuello. Entonces Rebeca le da a Jacob la comida para llevar a su padre, Isaac.</w:t>
      </w:r>
    </w:p>
    <w:p>
      <w:pPr/>
      <w:r>
        <w:rPr>
          <w:lang w:val="es_ES" w:bidi="es_ES"/>
        </w:rPr>
      </w:r>
      <w:r>
        <w:rPr>
          <w:lang w:val="es_ES" w:bidi="es_ES"/>
        </w:rPr>
        <w:t xml:space="preserve">Muestren una imagen de una tienda. Muestren una imagen de </w:t>
      </w:r>
      <w:r>
        <w:rPr>
          <w:b/>
          <w:lang w:val="es_ES" w:bidi="es_ES"/>
        </w:rPr>
        <w:t>piel de cabra con pelo</w:t>
      </w:r>
      <w:r>
        <w:rPr>
          <w:lang w:val="es_ES" w:bidi="es_ES"/>
        </w:rPr>
        <w:t>. Muestren una imagen de</w:t>
      </w:r>
      <w:r>
        <w:rPr>
          <w:b/>
          <w:lang w:val="es_ES" w:bidi="es_ES"/>
        </w:rPr>
        <w:t xml:space="preserve"> cabras bebés</w:t>
      </w:r>
      <w:r>
        <w:rPr>
          <w:lang w:val="es_ES" w:bidi="es_ES"/>
        </w:rPr>
        <w:t>.</w:t>
      </w:r>
    </w:p>
    <w:p>
      <w:pPr/>
      <w:r>
        <w:rPr>
          <w:lang w:val="es_ES" w:bidi="es_ES"/>
        </w:rPr>
      </w:r>
      <w:r>
        <w:rPr>
          <w:lang w:val="es_ES" w:bidi="es_ES"/>
        </w:rPr>
        <w:t>Conversen en grupo: Jacob aceptó hacer todo lo que su madre le dijo que hiciera. Jacob entró en la trama para tomar la bendición. ¿Qué le sucedería a alguien en su familia que intentara engañar a su padre para ganar algo?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Esaú se casa con mujeres extranjeras.</w:t>
      </w:r>
    </w:p>
    <w:p>
      <w:pPr/>
      <w:r>
        <w:rPr>
          <w:lang w:val="es_ES" w:bidi="es_ES"/>
        </w:rPr>
      </w:r>
      <w:r>
        <w:rPr>
          <w:b/>
          <w:lang w:val="es_ES" w:bidi="es_ES"/>
        </w:rPr>
        <w:t>Segunda escena:</w:t>
      </w:r>
      <w:r>
        <w:rPr>
          <w:lang w:val="es_ES" w:bidi="es_ES"/>
        </w:rPr>
        <w:t xml:space="preserve"> Isaac le dice a Esaú que es hora de que tenga su bendición como hijo primogénito.</w:t>
      </w:r>
    </w:p>
    <w:p>
      <w:pPr/>
      <w:r>
        <w:rPr>
          <w:lang w:val="es_ES" w:bidi="es_ES"/>
        </w:rPr>
      </w:r>
      <w:r>
        <w:rPr>
          <w:b/>
          <w:lang w:val="es_ES" w:bidi="es_ES"/>
        </w:rPr>
        <w:t>Tercera escena:</w:t>
      </w:r>
      <w:r>
        <w:rPr>
          <w:lang w:val="es_ES" w:bidi="es_ES"/>
        </w:rPr>
        <w:t xml:space="preserve"> Rebeca prepara un camino para que Jacob reciba la bendición del hijo primogénito.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Rebeca</w:t>
      </w:r>
    </w:p>
    <w:p>
      <w:pPr>
        <w:pStyle w:val="ListBullet"/>
        <w:spacing w:line="240" w:lineRule="auto"/>
        <w:ind w:left="720"/>
      </w:pPr>
      <w:r>
        <w:rPr>
          <w:lang w:val="es_ES" w:bidi="es_ES"/>
        </w:rPr>
      </w:r>
      <w:r>
        <w:rPr>
          <w:lang w:val="es_ES" w:bidi="es_ES"/>
        </w:rPr>
        <w:t>Esaú</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Judit, la esposa de Esaú</w:t>
      </w:r>
    </w:p>
    <w:p>
      <w:pPr>
        <w:pStyle w:val="ListBullet"/>
        <w:spacing w:line="240" w:lineRule="auto"/>
        <w:ind w:left="720"/>
      </w:pPr>
      <w:r>
        <w:rPr>
          <w:lang w:val="es_ES" w:bidi="es_ES"/>
        </w:rPr>
      </w:r>
      <w:r>
        <w:rPr>
          <w:lang w:val="es_ES" w:bidi="es_ES"/>
        </w:rPr>
        <w:t>Basemat, la esposa de Esaú</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primera escena, Esaú, que tiene 40 años, la misma edad que tenía Isaac cuando se casó, decide tomar esposas. Esaú se casa con Judit y Basemat. Ambas son mujeres hititas. Estas dos mujeres hacen la vida miserable para Isaac y Rebeca.</w:t>
      </w:r>
    </w:p>
    <w:p>
      <w:pPr/>
      <w:r>
        <w:rPr>
          <w:lang w:val="es_ES" w:bidi="es_ES"/>
        </w:rPr>
      </w:r>
      <w:r>
        <w:rPr>
          <w:lang w:val="es_ES" w:bidi="es_ES"/>
        </w:rPr>
        <w:t>En la segunda escena, Isaac es anciano y está perdiendo su vista. Sabemos que Isaac tiene más de 100 años porque tenía 60 cuando Esaú y Jacob nacieron. Como Esaú tenía 40 años cuando se casó, Isaac tiene ahora más de 100. No sabemos la edad exacta de Isaac. Isaac no sabe cuándo morirá, pero sabe que ahora es anciano y casi ciego. Isaac llama a Esaú para que venga a él. Esaú responde diciendo: "Aquí estoy". Esta es una manera normal de responderle a alguien que está cerca de ti. Isaac le dice a Esaú que vaya y busque alguna caza salvaje y prepare una comida especial. Esta es en realidad la comida favorita de Isaac. Isaac dice que después de que coman esta comida especial, Isaac le dará a Esaú la bendición para el hijo primogénito. Esaú hace lo que su padre dice y va a cazar la caza salvaje.</w:t>
      </w:r>
    </w:p>
    <w:p>
      <w:pPr/>
      <w:r>
        <w:rPr>
          <w:lang w:val="es_ES" w:bidi="es_ES"/>
        </w:rPr>
      </w:r>
      <w:r>
        <w:rPr>
          <w:lang w:val="es_ES" w:bidi="es_ES"/>
        </w:rPr>
        <w:t>En la tercera escena, Rebeca estaba escuchando a Isaac y Esaú. Rebeca tiene un plan para que la bendición vaya a Jacob. Primero Rebeca repite las instrucciones de Isaac que le dio a Esaú. Jacob ahora sabe lo que Esaú debía preparar. El plan de Rebeca tiene varios pasos y Jacob debe hacer cada uno.</w:t>
      </w:r>
    </w:p>
    <w:p>
      <w:pPr>
        <w:pStyle w:val="ListBullet"/>
        <w:spacing w:line="240" w:lineRule="auto"/>
        <w:ind w:left="720"/>
      </w:pPr>
      <w:r>
        <w:rPr>
          <w:lang w:val="es_ES" w:bidi="es_ES"/>
        </w:rPr>
      </w:r>
      <w:r>
        <w:rPr>
          <w:lang w:val="es_ES" w:bidi="es_ES"/>
        </w:rPr>
        <w:t>Obten 2 cabras jóvenes de los rebaños.</w:t>
      </w:r>
    </w:p>
    <w:p>
      <w:pPr>
        <w:pStyle w:val="ListBullet"/>
        <w:spacing w:line="240" w:lineRule="auto"/>
        <w:ind w:left="720"/>
      </w:pPr>
      <w:r>
        <w:rPr>
          <w:lang w:val="es_ES" w:bidi="es_ES"/>
        </w:rPr>
      </w:r>
      <w:r>
        <w:rPr>
          <w:lang w:val="es_ES" w:bidi="es_ES"/>
        </w:rPr>
        <w:t>Rebeca preparará una comida especial que Isaac ama.</w:t>
      </w:r>
    </w:p>
    <w:p>
      <w:pPr>
        <w:pStyle w:val="ListBullet"/>
        <w:spacing w:line="240" w:lineRule="auto"/>
        <w:ind w:left="720"/>
      </w:pPr>
      <w:r>
        <w:rPr>
          <w:lang w:val="es_ES" w:bidi="es_ES"/>
        </w:rPr>
      </w:r>
      <w:r>
        <w:rPr>
          <w:lang w:val="es_ES" w:bidi="es_ES"/>
        </w:rPr>
        <w:t>Jacob debe llevar la comida a Isaac y luego recibir la bendición.</w:t>
      </w:r>
    </w:p>
    <w:p>
      <w:pPr/>
      <w:r>
        <w:rPr>
          <w:lang w:val="es_ES" w:bidi="es_ES"/>
        </w:rPr>
      </w:r>
      <w:r>
        <w:rPr>
          <w:lang w:val="es_ES" w:bidi="es_ES"/>
        </w:rPr>
        <w:t>Hay una urgencia en la manera en que ella está hablando. Ella necesita hacer esto antes de que Esaú regrese.</w:t>
      </w:r>
    </w:p>
    <w:p>
      <w:pPr/>
      <w:r>
        <w:rPr>
          <w:lang w:val="es_ES" w:bidi="es_ES"/>
        </w:rPr>
      </w:r>
      <w:r>
        <w:rPr>
          <w:lang w:val="es_ES" w:bidi="es_ES"/>
        </w:rPr>
        <w:t>Jacob sabe que no es como Esaú en la apariencia física. Jacob le pregunta a Rebeca sobre este plan. Jacob tiene miedo de ser maldecido, pero Rebeca dice que la maldición debe ser dada a ella.</w:t>
      </w:r>
    </w:p>
    <w:p>
      <w:pPr/>
      <w:r>
        <w:rPr>
          <w:lang w:val="es_ES" w:bidi="es_ES"/>
        </w:rPr>
      </w:r>
      <w:r>
        <w:rPr>
          <w:lang w:val="es_ES" w:bidi="es_ES"/>
        </w:rPr>
        <w:t>Entonces Rebeca continuó su plan.</w:t>
      </w:r>
    </w:p>
    <w:p>
      <w:pPr>
        <w:pStyle w:val="ListBullet"/>
        <w:spacing w:line="240" w:lineRule="auto"/>
        <w:ind w:left="720"/>
      </w:pPr>
      <w:r>
        <w:rPr>
          <w:lang w:val="es_ES" w:bidi="es_ES"/>
        </w:rPr>
      </w:r>
      <w:r>
        <w:rPr>
          <w:lang w:val="es_ES" w:bidi="es_ES"/>
        </w:rPr>
        <w:t>Rebeca preparó una deliciosa comida de la manera en que le gustaba a Isaac.</w:t>
      </w:r>
    </w:p>
    <w:p>
      <w:pPr>
        <w:pStyle w:val="ListBullet"/>
        <w:spacing w:line="240" w:lineRule="auto"/>
        <w:ind w:left="720"/>
      </w:pPr>
      <w:r>
        <w:rPr>
          <w:lang w:val="es_ES" w:bidi="es_ES"/>
        </w:rPr>
      </w:r>
      <w:r>
        <w:rPr>
          <w:lang w:val="es_ES" w:bidi="es_ES"/>
        </w:rPr>
        <w:t>Rebeca obtuvo la ropa favorita de Esaú e hizo que Jacob se la pusiera.</w:t>
      </w:r>
    </w:p>
    <w:p>
      <w:pPr>
        <w:pStyle w:val="ListBullet"/>
        <w:spacing w:line="240" w:lineRule="auto"/>
        <w:ind w:left="720"/>
      </w:pPr>
      <w:r>
        <w:rPr>
          <w:lang w:val="es_ES" w:bidi="es_ES"/>
        </w:rPr>
      </w:r>
      <w:r>
        <w:rPr>
          <w:lang w:val="es_ES" w:bidi="es_ES"/>
        </w:rPr>
        <w:t>Rebeca usó la piel de las cabras jóvenes para cubrir los brazos, manos y la parte posterior de su cuello.</w:t>
      </w:r>
    </w:p>
    <w:p>
      <w:pPr>
        <w:pStyle w:val="ListBullet"/>
        <w:spacing w:line="240" w:lineRule="auto"/>
        <w:ind w:left="720"/>
      </w:pPr>
      <w:r>
        <w:rPr>
          <w:lang w:val="es_ES" w:bidi="es_ES"/>
        </w:rPr>
      </w:r>
      <w:r>
        <w:rPr>
          <w:lang w:val="es_ES" w:bidi="es_ES"/>
        </w:rPr>
        <w:t>Entonces le dio a Jacob la comida junto con pan recién horneado para llevarle a Isaac.</w:t>
      </w:r>
    </w:p>
    <w:p>
      <w:pPr/>
      <w:r>
        <w:rPr>
          <w:lang w:val="es_ES" w:bidi="es_ES"/>
        </w:rPr>
      </w:r>
      <w:r>
        <w:rPr>
          <w:lang w:val="es_ES" w:bidi="es_ES"/>
        </w:rPr>
        <w:t>Jacob fue con Isaac usando la ropa de Esaú, con sus manos y brazos cubiertos de pelo de cabra para que fuera peludo como Esaú, y Jacob llevó la comida favorita de Isaac para que Isaac comiera.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Rebeca</w:t>
      </w:r>
    </w:p>
    <w:p>
      <w:pPr>
        <w:pStyle w:val="ListBullet"/>
        <w:spacing w:line="240" w:lineRule="auto"/>
        <w:ind w:left="720"/>
      </w:pPr>
      <w:r>
        <w:rPr>
          <w:lang w:val="es_ES" w:bidi="es_ES"/>
        </w:rPr>
      </w:r>
      <w:r>
        <w:rPr>
          <w:lang w:val="es_ES" w:bidi="es_ES"/>
        </w:rPr>
        <w:t>Esaú</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Judit, la esposa de Esaú</w:t>
      </w:r>
    </w:p>
    <w:p>
      <w:pPr>
        <w:pStyle w:val="ListBullet"/>
        <w:spacing w:line="240" w:lineRule="auto"/>
        <w:ind w:left="720"/>
      </w:pPr>
      <w:r>
        <w:rPr>
          <w:lang w:val="es_ES" w:bidi="es_ES"/>
        </w:rPr>
      </w:r>
      <w:r>
        <w:rPr>
          <w:lang w:val="es_ES" w:bidi="es_ES"/>
        </w:rPr>
        <w:t>Basemat, la esposa de Esaú</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deténganse en ciertos puntos.</w:t>
      </w:r>
    </w:p>
    <w:p>
      <w:pPr/>
      <w:r>
        <w:rPr>
          <w:lang w:val="es_ES" w:bidi="es_ES"/>
        </w:rPr>
      </w:r>
      <w:r>
        <w:rPr>
          <w:lang w:val="es_ES" w:bidi="es_ES"/>
        </w:rPr>
        <w:t>Detengan la actuación. Pregúntenle al actor que interpreta uno de los papeles: "¿Cómo se siente?" Es posible que escuchen diferentes respuestas. Reanuden la actuación.</w:t>
      </w:r>
    </w:p>
    <w:p>
      <w:pPr/>
      <w:r>
        <w:rPr>
          <w:lang w:val="es_ES" w:bidi="es_ES"/>
        </w:rPr>
      </w:r>
      <w:r>
        <w:rPr>
          <w:lang w:val="es_ES" w:bidi="es_ES"/>
        </w:rPr>
        <w:t>En la primera escena, nadie habla. Aprendemos que Esaú tiene ahora 40 años y se ha casado con 2 esposas. Estas mujeres son mujeres extranjeras, o mujeres de otra tribu. Son Hititas que descienden de Canaán, que era el hijo maldito de Cam, el hijo de Noé. Hacen la vida miserable para Isaac y Rebeca.</w:t>
      </w:r>
    </w:p>
    <w:p>
      <w:pPr/>
      <w:r>
        <w:rPr>
          <w:lang w:val="es_ES" w:bidi="es_ES"/>
        </w:rPr>
      </w:r>
      <w:r>
        <w:rPr>
          <w:lang w:val="es_ES" w:bidi="es_ES"/>
        </w:rPr>
        <w:t>Detengan la actuación: Pregúntenle a Esaú: "¿Por qué te casaste con estas mujeres extranjeras?" Es posible que escuchen: "Porque quería", o "Son hermosas y quería casarme", o "Puedo casarme con quien que quiera". Pregúntenle a Isaac y a Rebeca: "¿Cómo se sienten sobre este matrimonio?" Es posible que escuchen: "Odio esto. Han llevado la adoración de ídolos a nuestra familia", o "Tienen costumbres tan diferentes y no me respetan en absoluto", o "Causaron vergüenza porque Esaú no respetaba nuestras costumbres". Reanuden la actuación.</w:t>
      </w:r>
    </w:p>
    <w:p>
      <w:pPr/>
      <w:r>
        <w:rPr>
          <w:lang w:val="es_ES" w:bidi="es_ES"/>
        </w:rPr>
      </w:r>
      <w:r>
        <w:rPr>
          <w:lang w:val="es_ES" w:bidi="es_ES"/>
        </w:rPr>
        <w:t>En la segunda escena, Isaac tiene más de 100 años y casi ciego. Isaac decide que es hora de darle a Esaú su bendición. Isaac le llama a Esaú. Cuando Esaú llega, Isaac dice: "Hijo mío". Esaú dice: "Aquí estoy". Entonces Isaac le dice a Esaú: "Ve a cazar algo silvestre y prepara mi plato favorito y tráemelo aquí para que pueda comerlo. Entonces te daré la bendición que te pertenece, el hijo primogénito". Entonces, Esaú toma su arco y sus flechas y sale al campo abierto para cazar un animal salvaje.</w:t>
      </w:r>
    </w:p>
    <w:p>
      <w:pPr/>
      <w:r>
        <w:rPr>
          <w:lang w:val="es_ES" w:bidi="es_ES"/>
        </w:rPr>
      </w:r>
      <w:r>
        <w:rPr>
          <w:lang w:val="es_ES" w:bidi="es_ES"/>
        </w:rPr>
        <w:t>En la tercera escena, Rebeca escucha a Isaac diciéndole a Esaú que prepare una comida y esté listo para recibir la bendición del primogénito. Rebeca va a Jacob y repite la mayor parte de lo que ha escuchado. Rebeca cambia parte de las palabras. Rebeca añade que Isaac quiere dar la bendición en la presencia de Dios. Entonces Rebeca comienza a darle a Jacob instrucciones sobre qué hacer. Rebeca explica que Jacob debe matar a 2 cabras bebés. Rebeca las preparará tal como le gustan a Isaac. Jacob le servirá la comida a Isaac y recibirá la bendición de Isaac.</w:t>
      </w:r>
    </w:p>
    <w:p>
      <w:pPr/>
      <w:r>
        <w:rPr>
          <w:lang w:val="es_ES" w:bidi="es_ES"/>
        </w:rPr>
      </w:r>
      <w:r>
        <w:rPr>
          <w:lang w:val="es_ES" w:bidi="es_ES"/>
        </w:rPr>
        <w:t>Detengan la actuación: Pregúntenle a Rebeca: "¿Cómo te sientes sobre engañar a Isaac de esta manera?" Es posible que escuchen: "Sé que la bendición va para Jacob. Solo quiero asegurarme de que lo haga", o "No estoy complacida con Esaú y cómo está viviendo. Prefiero que Jacob tenga esta bendición". Pregúntenle a Jacob: "¿Cómo te sientes sobre engañar a tu padre de esta manera?" Es posible que escuchen: "Tengo miedo de que descubra este engaño y me maldiga", o "Estoy listo para hacer esto porque el derecho de nacimiento es mío. Esaú me lo vendió", o "No tengo miedo. Mi madre sabe cómo manejar esto". Reanuden la actuación.</w:t>
      </w:r>
    </w:p>
    <w:p>
      <w:pPr/>
      <w:r>
        <w:rPr>
          <w:lang w:val="es_ES" w:bidi="es_ES"/>
        </w:rPr>
      </w:r>
      <w:r>
        <w:rPr>
          <w:lang w:val="es_ES" w:bidi="es_ES"/>
        </w:rPr>
        <w:t>Jacob ve los problemas con este plan. Esaú es peludo. Jacob tiene piel lisa. Cuando Isaac entienda el engaño, maldecirá a Jacob en lugar de bendecirlo. Rebeca dice que la maldición estará sobre ella en lugar de Jacob.</w:t>
      </w:r>
    </w:p>
    <w:p>
      <w:pPr/>
      <w:r>
        <w:rPr>
          <w:lang w:val="es_ES" w:bidi="es_ES"/>
        </w:rPr>
      </w:r>
      <w:r>
        <w:rPr>
          <w:lang w:val="es_ES" w:bidi="es_ES"/>
        </w:rPr>
        <w:t>Detengan la actuación: Pregúntenle a Rebeca: "¿Tienes miedo de ser maldecida?" Es posible que escuchen: "No, Isaac nunca me maldeciría". Reanuden la actuación.</w:t>
      </w:r>
    </w:p>
    <w:p>
      <w:pPr/>
      <w:r>
        <w:rPr>
          <w:lang w:val="es_ES" w:bidi="es_ES"/>
        </w:rPr>
      </w:r>
      <w:r>
        <w:rPr>
          <w:lang w:val="es_ES" w:bidi="es_ES"/>
        </w:rPr>
        <w:t>Rebeca nuevamente le da a Jacob instrucciones. Jacob debe obtener 2 cabras bebés y matarlas. Rebeca prepara la comida. Rebeca obtiene la ropa favorita de Esaú y se la pone a Jacob. Rebeca cubre los brazos y las manos de Jacob con piel de cabra peluda. Rebeca también pone la piel de cabra peluda en el cuello de Jacob. Entonces Rebeca le da a Jacob la comida preparada, incluyendo algo de pan recién horneado. Jacob debe llevar esto a su padre.</w:t>
      </w:r>
    </w:p>
    <w:p>
      <w:pPr/>
      <w:r>
        <w:rPr>
          <w:lang w:val="es_ES" w:bidi="es_ES"/>
        </w:rPr>
      </w:r>
      <w:r>
        <w:rPr>
          <w:lang w:val="es_ES" w:bidi="es_ES"/>
        </w:rPr>
        <w:t>Detengan la actuación: Pregúntenle a Jacob: "¿Cómo se siente en este momento?" Es posible que escuchen: "Tengo miedo. Sé que mi madre me dijo que hiciera esto, pero tengo miedo de que no funcione", o "Estoy bien. No hay problema. Madre pensó en todo", o "Esaú merece esto. El me vendió su derecho de nacimiento. Él sabe que la bendición va para mí. Estaba tratando de obtenerlo de todos modos". Reanuden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Esaú se casa con 2 mujeres </w:t>
      </w:r>
      <w:r>
        <w:rPr>
          <w:b/>
          <w:lang w:val="es_ES" w:bidi="es_ES"/>
        </w:rPr>
        <w:t>hititas</w:t>
      </w:r>
      <w:r>
        <w:rPr>
          <w:lang w:val="es_ES" w:bidi="es_ES"/>
        </w:rPr>
        <w:t>. Ya han usado el nombre Hitita antes. Usen la misma palabra para esta traducción.</w:t>
      </w:r>
    </w:p>
    <w:p>
      <w:pPr/>
      <w:r>
        <w:rPr>
          <w:lang w:val="es_ES" w:bidi="es_ES"/>
        </w:rPr>
      </w:r>
      <w:r>
        <w:rPr>
          <w:lang w:val="es_ES" w:bidi="es_ES"/>
        </w:rPr>
        <w:t xml:space="preserve">Isaac se estaba volviendo </w:t>
      </w:r>
      <w:r>
        <w:rPr>
          <w:b/>
          <w:lang w:val="es_ES" w:bidi="es_ES"/>
        </w:rPr>
        <w:t>ciego</w:t>
      </w:r>
      <w:r>
        <w:rPr>
          <w:lang w:val="es_ES" w:bidi="es_ES"/>
        </w:rPr>
        <w:t>. Aún no está completamente ciego, pero su visión ha disminuido hasta el punto de que no puede reconocer rostros. El texto implica que esta disminución en la vista era una parte normal del envejecimiento en esa época.</w:t>
      </w:r>
    </w:p>
    <w:p>
      <w:pPr/>
      <w:r>
        <w:rPr>
          <w:lang w:val="es_ES" w:bidi="es_ES"/>
        </w:rPr>
      </w:r>
      <w:r>
        <w:rPr>
          <w:lang w:val="es_ES" w:bidi="es_ES"/>
        </w:rPr>
        <w:t xml:space="preserve">Jacob le dijo a Esaú que tomara su </w:t>
      </w:r>
      <w:r>
        <w:rPr>
          <w:b/>
          <w:lang w:val="es_ES" w:bidi="es_ES"/>
        </w:rPr>
        <w:t>arco</w:t>
      </w:r>
      <w:r>
        <w:rPr>
          <w:lang w:val="es_ES" w:bidi="es_ES"/>
        </w:rPr>
        <w:t xml:space="preserve"> y su </w:t>
      </w:r>
      <w:r>
        <w:rPr>
          <w:b/>
          <w:lang w:val="es_ES" w:bidi="es_ES"/>
        </w:rPr>
        <w:t>aljaba</w:t>
      </w:r>
      <w:r>
        <w:rPr>
          <w:lang w:val="es_ES" w:bidi="es_ES"/>
        </w:rPr>
        <w:t xml:space="preserve"> para cazar animales salvajes en un lugar abierto o no cultivado. Una aljaba es el recipiente para las flechas que el cazador llevaría con él. </w:t>
      </w:r>
      <w:r>
        <w:rPr>
          <w:b/>
          <w:lang w:val="es_ES" w:bidi="es_ES"/>
        </w:rPr>
        <w:t>Caza</w:t>
      </w:r>
      <w:r>
        <w:rPr>
          <w:lang w:val="es_ES" w:bidi="es_ES"/>
        </w:rPr>
        <w:t xml:space="preserve"> o caza salvaje serían animales salvajes, no animales domésticos.</w:t>
      </w:r>
    </w:p>
    <w:p>
      <w:pPr/>
      <w:r>
        <w:rPr>
          <w:lang w:val="es_ES" w:bidi="es_ES"/>
        </w:rPr>
      </w:r>
      <w:r>
        <w:rPr>
          <w:lang w:val="es_ES" w:bidi="es_ES"/>
        </w:rPr>
        <w:t xml:space="preserve">Muestren la imagen del </w:t>
      </w:r>
      <w:r>
        <w:rPr>
          <w:lang w:val="es_ES" w:bidi="es_ES"/>
        </w:rPr>
        <w:t>arco y la aljaba de flechas</w:t>
      </w:r>
      <w:r>
        <w:rPr>
          <w:lang w:val="es_ES" w:bidi="es_ES"/>
        </w:rPr>
        <w:t>.</w:t>
      </w:r>
    </w:p>
    <w:p>
      <w:pPr/>
      <w:r>
        <w:rPr>
          <w:lang w:val="es_ES" w:bidi="es_ES"/>
        </w:rPr>
      </w:r>
      <w:r>
        <w:rPr>
          <w:lang w:val="es_ES" w:bidi="es_ES"/>
        </w:rPr>
        <w:t xml:space="preserve">Isaac le dice a Esaú que quiere darle la </w:t>
      </w:r>
      <w:r>
        <w:rPr>
          <w:b/>
          <w:lang w:val="es_ES" w:bidi="es_ES"/>
        </w:rPr>
        <w:t>bendición</w:t>
      </w:r>
      <w:r>
        <w:rPr>
          <w:lang w:val="es_ES" w:bidi="es_ES"/>
        </w:rPr>
        <w:t xml:space="preserve"> que se debe al hijo primogénito. La bendición era considerada vinculante. Nadie más podía tenerla y no podía cambiarse ni retirarse. </w:t>
      </w:r>
      <w:r>
        <w:rPr>
          <w:lang w:val="es_ES" w:bidi="es_ES"/>
        </w:rPr>
        <w:t>Se habla</w:t>
      </w:r>
      <w:r>
        <w:rPr>
          <w:lang w:val="es_ES" w:bidi="es_ES"/>
        </w:rPr>
        <w:t xml:space="preserve"> de bendecir en el Glosario Principal. Usen la misma palabra que han usado antes para bendición.</w:t>
      </w:r>
    </w:p>
    <w:p>
      <w:pPr/>
      <w:r>
        <w:rPr>
          <w:lang w:val="es_ES" w:bidi="es_ES"/>
        </w:rPr>
      </w:r>
      <w:r>
        <w:rPr>
          <w:lang w:val="es_ES" w:bidi="es_ES"/>
        </w:rPr>
        <w:t xml:space="preserve">Rebeca escucha y le dice a Jacob que Isaac quiere bendecir a Esaú en la presencia de </w:t>
      </w:r>
      <w:r>
        <w:rPr>
          <w:b/>
          <w:lang w:val="es_ES" w:bidi="es_ES"/>
        </w:rPr>
        <w:t>Yahvé</w:t>
      </w:r>
      <w:r>
        <w:rPr>
          <w:lang w:val="es_ES" w:bidi="es_ES"/>
        </w:rPr>
        <w:t>. Usen el mismo nombre para Yahvé que han usado en otros pasajes. Rebeca no cita exactamente lo que Isaac ha dicho. Rebeca le dice a Jacob que vaya y obtenga 2 cabras jóvenes de elección o buenas o finas. Estas estarían entre las más finas. No serían débiles o enfermas. Tendrían un sabor delicioso cuando se cocinaran de la manera correcta.</w:t>
      </w:r>
    </w:p>
    <w:p>
      <w:pPr/>
      <w:r>
        <w:rPr>
          <w:lang w:val="es_ES" w:bidi="es_ES"/>
        </w:rPr>
      </w:r>
      <w:r>
        <w:rPr>
          <w:lang w:val="es_ES" w:bidi="es_ES"/>
        </w:rPr>
        <w:t xml:space="preserve">Jacob tiene miedo de que Isaac descubra la trama y lo </w:t>
      </w:r>
      <w:r>
        <w:rPr>
          <w:b/>
          <w:lang w:val="es_ES" w:bidi="es_ES"/>
        </w:rPr>
        <w:t>maldiga</w:t>
      </w:r>
      <w:r>
        <w:rPr>
          <w:lang w:val="es_ES" w:bidi="es_ES"/>
        </w:rPr>
        <w:t xml:space="preserve">. Rebeca le dice a Jacob que deje que la maldición caiga sobre ella. Se habla de </w:t>
      </w:r>
      <w:r>
        <w:rPr>
          <w:lang w:val="es_ES" w:bidi="es_ES"/>
        </w:rPr>
        <w:t>maldición</w:t>
      </w:r>
      <w:r>
        <w:rPr>
          <w:lang w:val="es_ES" w:bidi="es_ES"/>
        </w:rPr>
        <w:t xml:space="preserve"> en el Glosario Principal. Usen la misma palabra para maldición que han usado en las historias anteriores.</w:t>
      </w:r>
    </w:p>
    <w:p>
      <w:pPr/>
      <w:r>
        <w:rPr>
          <w:lang w:val="es_ES" w:bidi="es_ES"/>
        </w:rPr>
      </w:r>
      <w:r>
        <w:rPr>
          <w:lang w:val="es_ES" w:bidi="es_ES"/>
        </w:rPr>
        <w:t>Rebeca usa la piel de las cabras que acaba de cocinar para cubrir los brazos, manos y el cuello de Jacob. El pelo de cabra se ha dejado en la piel de cabra.</w:t>
      </w:r>
    </w:p>
    <w:p>
      <w:pPr/>
      <w:r>
        <w:rPr>
          <w:lang w:val="es_ES" w:bidi="es_ES"/>
        </w:rPr>
      </w:r>
      <w:r>
        <w:rPr>
          <w:lang w:val="es_ES" w:bidi="es_ES"/>
        </w:rPr>
        <w:t xml:space="preserve">Muestren la imagen de la </w:t>
      </w:r>
      <w:r>
        <w:rPr>
          <w:lang w:val="es_ES" w:bidi="es_ES"/>
        </w:rPr>
        <w:t>piel de cabra</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ayudarles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27:18–29</w:t>
      </w:r>
      <w:r>
        <w:rPr>
          <w:lang w:val="es_ES" w:bidi="es_ES"/>
        </w:rPr>
      </w:r>
    </w:p>
    <w:p>
      <w:pPr>
        <w:pStyle w:val="Heading3"/>
      </w:pPr>
      <w:r>
        <w:rPr>
          <w:lang w:val="es_ES" w:bidi="es_ES"/>
        </w:rPr>
        <w:t>Escuchar con el corazón</w:t>
      </w:r>
    </w:p>
    <w:p>
      <w:pPr/>
      <w:r>
        <w:rPr>
          <w:lang w:val="es_ES" w:bidi="es_ES"/>
        </w:rPr>
      </w:r>
      <w:r>
        <w:rPr>
          <w:lang w:val="es_ES" w:bidi="es_ES"/>
        </w:rPr>
        <w:t>Escuchen Génesis 27:18–29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PREPARANDO EL ESCENARIO</w:t>
      </w:r>
    </w:p>
    <w:p>
      <w:pPr/>
      <w:r>
        <w:rPr>
          <w:lang w:val="es_ES" w:bidi="es_ES"/>
        </w:rPr>
      </w:r>
      <w:r>
        <w:rPr>
          <w:lang w:val="es_ES" w:bidi="es_ES"/>
        </w:rPr>
        <w:t>Génesis 27:18–29</w:t>
      </w:r>
    </w:p>
    <w:p>
      <w:pPr/>
      <w:r>
        <w:rPr>
          <w:lang w:val="es_ES" w:bidi="es_ES"/>
        </w:rPr>
      </w:r>
      <w:r>
        <w:rPr>
          <w:lang w:val="es_ES" w:bidi="es_ES"/>
        </w:rPr>
        <w:t>Escuchen el texto una vez en la versión que sea más fácil de entender.</w:t>
      </w:r>
    </w:p>
    <w:p>
      <w:pPr/>
      <w:r>
        <w:rPr>
          <w:lang w:val="es_ES" w:bidi="es_ES"/>
        </w:rPr>
      </w:r>
      <w:r>
        <w:rPr>
          <w:lang w:val="es_ES" w:bidi="es_ES"/>
        </w:rPr>
        <w:t>La historia narrativa de cómo Jacob roba la bendición de Esaú continúa. En el pasaje anterior, Isaac le dijo a Esaú que preparara una comida de caza salvaje. Después de comer la comida, Isaac le dará a Esaú la bendición del hijo primogénito. Sin embargo, Rebeca escucha este plan y luego conspira para que Jacob reciba la bendición en su lugar. Antes de que nacieran los gemelos, se le dijo a Rebeca que el hijo menor gobernaría sobre el hijo mayor. Además, antes de que suceda esta historia, Esaú vendió su derecho de nacimiento como hijo mayor a Jacob para un plato de guiso.</w:t>
      </w:r>
    </w:p>
    <w:p>
      <w:pPr/>
      <w:r>
        <w:rPr>
          <w:lang w:val="es_ES" w:bidi="es_ES"/>
        </w:rPr>
      </w:r>
      <w:r>
        <w:rPr>
          <w:lang w:val="es_ES" w:bidi="es_ES"/>
        </w:rPr>
        <w:t>Deténganse y revisen: ¿Qué ha hecho Jacob hasta ahora para mostrar que está de acuerdo con su madre y quiere robar la bendición para sí mismo?</w:t>
      </w:r>
    </w:p>
    <w:p>
      <w:pPr/>
      <w:r>
        <w:rPr>
          <w:lang w:val="es_ES" w:bidi="es_ES"/>
        </w:rPr>
      </w:r>
      <w:r>
        <w:rPr>
          <w:lang w:val="es_ES" w:bidi="es_ES"/>
        </w:rPr>
        <w:t>Rebeca ha preparado una comida que cree hará que Isaac piense que estaba preparada por Esaú. Rebeca ha hecho que Jacob se pusiera la ropa de Esaú. Rebeca ha puesto piel de cabra cubierta de pelo en las manos, brazos y cuello de Jacob. Rebeca envía a Jacob con la comida a Isaac. Isaac está casi ciego. Isaac no puede ver lo suficientemente bien como para reconocer el rostro de su hijo.</w:t>
      </w:r>
    </w:p>
    <w:p>
      <w:pPr/>
      <w:r>
        <w:rPr>
          <w:lang w:val="es_ES" w:bidi="es_ES"/>
        </w:rPr>
      </w:r>
      <w:r>
        <w:rPr>
          <w:lang w:val="es_ES" w:bidi="es_ES"/>
        </w:rPr>
        <w:t>Jacob está vestido con la ropa de Esaú con el pelo de cabra en sus manos, brazos y cuello. Va y le sirve la comida a Isaac. Al principio Isaac sospecha. Jacob habla e Isaac escucha la voz de Jacob. Isaac pregunta quién está en la habitación. Isaac pregunta esto porque no está seguro de qué hijo está en la habitación. Jacob miente y dice que es Esaú.</w:t>
      </w:r>
    </w:p>
    <w:p>
      <w:pPr/>
      <w:r>
        <w:rPr>
          <w:lang w:val="es_ES" w:bidi="es_ES"/>
        </w:rPr>
      </w:r>
      <w:r>
        <w:rPr>
          <w:lang w:val="es_ES" w:bidi="es_ES"/>
        </w:rPr>
        <w:t>Deténganse y conversen: ¿Qué piensan las personas en su cultura sobre la mentira? ¿Cómo verían las mentiras de Jacob?</w:t>
      </w:r>
    </w:p>
    <w:p>
      <w:pPr/>
      <w:r>
        <w:rPr>
          <w:lang w:val="es_ES" w:bidi="es_ES"/>
        </w:rPr>
      </w:r>
      <w:r>
        <w:rPr>
          <w:lang w:val="es_ES" w:bidi="es_ES"/>
        </w:rPr>
        <w:t>Jacob le da a Isaac la comida que Rebeca ha preparado. Isaac está sorprendido porque la comida ha sido preparada tan rápidamente. Normalmente tomaría mucho más tiempo encontrar la caza salvaje y preparar la comida. Isaac pregunta nuevamente. Como parte de su mentira, Jacob miente y dice: "Yahvé, tu Dios, me ayudó".</w:t>
      </w:r>
    </w:p>
    <w:p>
      <w:pPr/>
      <w:r>
        <w:rPr>
          <w:lang w:val="es_ES" w:bidi="es_ES"/>
        </w:rPr>
      </w:r>
      <w:r>
        <w:rPr>
          <w:lang w:val="es_ES" w:bidi="es_ES"/>
        </w:rPr>
        <w:t>Deténganse y conversen: ¿Por qué Jacob menciona a Dios en este momento? Jacob le está mintiendo a Isaac sobre cómo preparó el guiso tan rápidamente.</w:t>
      </w:r>
    </w:p>
    <w:p>
      <w:pPr/>
      <w:r>
        <w:rPr>
          <w:lang w:val="es_ES" w:bidi="es_ES"/>
        </w:rPr>
      </w:r>
      <w:r>
        <w:rPr>
          <w:lang w:val="es_ES" w:bidi="es_ES"/>
        </w:rPr>
        <w:t>Isaac todavía tiene dudas y le pide a Jacob que se acerque más. Isaac toca las manos de Jacob que son peludas debido a la piel de cabra. Isaac está confundido. La voz es de Jacob, pero las manos se sienten como las manos de Esaú. Isaac pregunta nuevamente quién está en la habitación. Jacob nuevamente miente y dice que es Esaú. Isaac come la comida que Jacob le ha dado. Entonces Isaac le pide a Jacob que se acerque y que lo bese. Besar es una forma normal de saludo entre parientes cercanos en esta cultura. Cuando Jacob se inclina para besar a Isaac, Isaac huele la ropa. La ropa huele a Esaú. Isaac está finalmente convencido de que este es Esaú.</w:t>
      </w:r>
    </w:p>
    <w:p>
      <w:pPr/>
      <w:r>
        <w:rPr>
          <w:lang w:val="es_ES" w:bidi="es_ES"/>
        </w:rPr>
      </w:r>
      <w:r>
        <w:rPr>
          <w:lang w:val="es_ES" w:bidi="es_ES"/>
        </w:rPr>
        <w:t>Deténganse y revisen: Miren todo lo que Jacob y Rebeca han hecho para obtener la bendición para Jacob. ¿Por qué hicieron todo esto? ¿Conversen sobre la importancia en su cultura de tener la bendición de su padre? ¿Cómo ve su cultura el papel del hijo primogénito? ¿Qué le haría una familia a un hijo que engaña a su padre para obtener una bendición como Jacob lo ha hecho?</w:t>
      </w:r>
    </w:p>
    <w:p>
      <w:pPr/>
      <w:r>
        <w:rPr>
          <w:lang w:val="es_ES" w:bidi="es_ES"/>
        </w:rPr>
      </w:r>
      <w:r>
        <w:rPr>
          <w:lang w:val="es_ES" w:bidi="es_ES"/>
        </w:rPr>
        <w:t>Isaac le da a Jacob la bendición que el hijo primogénito recibiría. La bendición es amplia y completa. La bendición suena como poesía y como una oración. La bendición incluye afirmar quién es Esaú, lo que Esaú debe recibir y la relación de Esaú con los demás. La bendición cubre lo que se necesita para la supervivencia y prosperidad: mucha agua, cosechas abundantes y liderazgo sobre los demás, incluida la familia. Finalmente, Isaac pide que los que bendicen a Esaú serán bendecidos y los que maldicen a Esaú serán maldecidos. Este es un padre bendiciendo al hijo primogénito. Esta no es la promesa del pacto que Dios ha hecho. Isaac pensó que estaba bendiciendo a Esaú, pero en cambio bendijo a Jacob.</w:t>
      </w:r>
    </w:p>
    <w:p>
      <w:pPr/>
      <w:r>
        <w:rPr>
          <w:lang w:val="es_ES" w:bidi="es_ES"/>
        </w:rPr>
      </w:r>
      <w:r>
        <w:rPr>
          <w:lang w:val="es_ES" w:bidi="es_ES"/>
        </w:rPr>
        <w:t>Deténganse y conversen: ¿Cómo es esta bendición diferente de una promesa de pacto?</w:t>
      </w:r>
    </w:p>
    <w:p>
      <w:pPr/>
      <w:r>
        <w:rPr>
          <w:lang w:val="es_ES" w:bidi="es_ES"/>
        </w:rPr>
      </w:r>
      <w:r>
        <w:rPr>
          <w:lang w:val="es_ES" w:bidi="es_ES"/>
        </w:rPr>
        <w:t>De acuerdo con la cultura, una vez que Isaac pronuncia esta bendición, no puede retractarse. Ha sido dada. Isaac no puede dar la misma bendición a otro hijo o a alguien más. La bendición se considera permanente y no puede ser cambiada o retractada.</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Esta historia tiene 1 escena.</w:t>
      </w:r>
    </w:p>
    <w:p>
      <w:pPr/>
      <w:r>
        <w:rPr>
          <w:lang w:val="es_ES" w:bidi="es_ES"/>
        </w:rPr>
      </w:r>
      <w:r>
        <w:rPr>
          <w:b/>
          <w:lang w:val="es_ES" w:bidi="es_ES"/>
        </w:rPr>
        <w:t>Primera escena:</w:t>
      </w:r>
      <w:r>
        <w:rPr>
          <w:lang w:val="es_ES" w:bidi="es_ES"/>
        </w:rPr>
        <w:t xml:space="preserve"> Jacob le lleva la comida que Rebeca le preparó a Isaac. Jacob le dice a Isaac que es Esaú. Después de comer la comida, Isaac bendice a Jacob pensando que está bendiciendo a Esaú.</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Se menciona a Esaú</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Esta es una larga escena. Esaú no está presente en esta historia. Esaú está lejos de casa buscando caza salvaje para matar. Hay urgencia en el encuentro de Jacob con Isaac. Jacob sabe que Esaú podría regresar en cualquier momento. Jacob quiere la bendición antes de que Esaú regrese.</w:t>
      </w:r>
    </w:p>
    <w:p>
      <w:pPr/>
      <w:r>
        <w:rPr>
          <w:lang w:val="es_ES" w:bidi="es_ES"/>
        </w:rPr>
      </w:r>
      <w:r>
        <w:rPr>
          <w:lang w:val="es_ES" w:bidi="es_ES"/>
        </w:rPr>
        <w:t>Jacob se ha vestido con la ropa de Esaú. Jacob tiene piel de cabra en sus manos, brazos y cuello para que si Isaac lo toca, sentirá la piel vellosa como Esaú. Rebeca ha preparado una comida usando 2 cabras pequeñas. Ella lo ha preparado para que tenga sabor como el guiso con caza salvaje que Esaú generalmente hacía. Rebeca y Jacob han hecho todo lo que pueden para convencer a Isaac, quien no puede ver bien, de que este es Esaú de pie frente a él.</w:t>
      </w:r>
    </w:p>
    <w:p>
      <w:pPr/>
      <w:r>
        <w:rPr>
          <w:lang w:val="es_ES" w:bidi="es_ES"/>
        </w:rPr>
      </w:r>
      <w:r>
        <w:rPr>
          <w:lang w:val="es_ES" w:bidi="es_ES"/>
        </w:rPr>
        <w:t>Isaac no puede ver lo suficientemente bien como para reconocer el rostro de Jacob. Jacob dice: "padre mío" como un saludo respetuoso. Isaac está confundido por la voz. Isaac dice: "¿Quién eres tú, Esaú o Jacob?" Jacob miente y dice: "Es Esaú. Aquí está el guiso. Siéntate y comelo para que puedas darme tu bendición". Isaac todavía está confundido. Isaac pregunta: "¿Cómo lo encontraste tan rápidamente?" Jacob miente y dice que Dios lo ayudó a encontrar la caza salvaje tan rápidamente. Jacob nuevamente miente y dice que es Esaú. Isaac no está convencido hasta que huele la ropa de Esaú, que Jacob está usando.</w:t>
      </w:r>
    </w:p>
    <w:p>
      <w:pPr/>
      <w:r>
        <w:rPr>
          <w:lang w:val="es_ES" w:bidi="es_ES"/>
        </w:rPr>
      </w:r>
      <w:r>
        <w:rPr>
          <w:lang w:val="es_ES" w:bidi="es_ES"/>
        </w:rPr>
        <w:t>Hay un sentido de urgencia en la conversación que Jacob tiene con Isaac. Jacob sabe que Esaú está buscando caza. No pasará mucho antes de que Esaú regrese. Jacob quiere la bendición antes de que Esaú regrese. Jacob no dice esto, pero vemos la urgencia en la manera en que Jacob le habla a Isaac.</w:t>
      </w:r>
    </w:p>
    <w:p>
      <w:pPr/>
      <w:r>
        <w:rPr>
          <w:lang w:val="es_ES" w:bidi="es_ES"/>
        </w:rPr>
      </w:r>
      <w:r>
        <w:rPr>
          <w:lang w:val="es_ES" w:bidi="es_ES"/>
        </w:rPr>
        <w:t>Deténganse y conversen: ¿dónde ven urgencia en lo que Jacob dice y hace mientras está con Isaac?</w:t>
      </w:r>
    </w:p>
    <w:p>
      <w:pPr/>
      <w:r>
        <w:rPr>
          <w:lang w:val="es_ES" w:bidi="es_ES"/>
        </w:rPr>
      </w:r>
      <w:r>
        <w:rPr>
          <w:lang w:val="es_ES" w:bidi="es_ES"/>
        </w:rPr>
        <w:t>Como Isaac no puede ver, debe confiar en sus otros sentidos para determinar quién está con él. Isaac hizo preguntas y cada vez Jacob mintió con su respuesta. Isaac usó su sentido del olor y descubrió que la ropa olía a aire libre o como la ropa que Esaú generalmente usaba. Isaac usó su sentido del tacto y tocó las manos de Jacob. Estas manos eran vellosas como las manos de Esaú. Isaac usó su sentido del gusto y comió el delicioso guiso que tenía sabor a el guiso de caza salvaje que Esaú generalmente hacía. Isaac no podía usar su sentido de la vista. Su sentido del oído lo confundió porque escuchó la voz de Jacob mientras su sabor, olor y tacto le estaban diciendo que Esaú estaba con él.</w:t>
      </w:r>
    </w:p>
    <w:p>
      <w:pPr/>
      <w:r>
        <w:rPr>
          <w:lang w:val="es_ES" w:bidi="es_ES"/>
        </w:rPr>
      </w:r>
      <w:r>
        <w:rPr>
          <w:lang w:val="es_ES" w:bidi="es_ES"/>
        </w:rPr>
        <w:t>Con 3 de los sentidos confirmando que este era Esaú, Isaac siguió adelante y bendijo a su hijo pensando que estaba bendiciendo a Esaú.</w:t>
      </w:r>
    </w:p>
    <w:p>
      <w:pPr/>
      <w:r>
        <w:rPr>
          <w:lang w:val="es_ES" w:bidi="es_ES"/>
        </w:rPr>
      </w:r>
      <w:r>
        <w:rPr>
          <w:lang w:val="es_ES" w:bidi="es_ES"/>
        </w:rPr>
        <w:t>La bendición tiene 3 partes.</w:t>
      </w:r>
    </w:p>
    <w:p>
      <w:pPr>
        <w:pStyle w:val="ListBullet"/>
        <w:spacing w:line="240" w:lineRule="auto"/>
        <w:ind w:left="720"/>
      </w:pPr>
      <w:r>
        <w:rPr>
          <w:lang w:val="es_ES" w:bidi="es_ES"/>
        </w:rPr>
      </w:r>
      <w:r>
        <w:rPr>
          <w:lang w:val="es_ES" w:bidi="es_ES"/>
        </w:rPr>
        <w:t>Isaac huele la ropa de Esaú y habla de quién es Esaú. Isaac dice: "el olor de mi hijo es como el olor de un campo que Yahvé ha bendecido".</w:t>
      </w:r>
    </w:p>
    <w:p>
      <w:pPr>
        <w:pStyle w:val="ListBullet"/>
        <w:spacing w:line="240" w:lineRule="auto"/>
        <w:ind w:left="720"/>
      </w:pPr>
      <w:r>
        <w:rPr>
          <w:lang w:val="es_ES" w:bidi="es_ES"/>
        </w:rPr>
      </w:r>
      <w:r>
        <w:rPr>
          <w:lang w:val="es_ES" w:bidi="es_ES"/>
        </w:rPr>
        <w:t>Entonces Isaac pide cosas para Esaú. Pide mucha agua, o que Dios envíe rocío en el suelo para suministrar agua para las plantas. Isaac le pide a Dios que le dé cosecha abundante para grano y vino.</w:t>
      </w:r>
    </w:p>
    <w:p>
      <w:pPr/>
      <w:r>
        <w:rPr>
          <w:lang w:val="es_ES" w:bidi="es_ES"/>
        </w:rPr>
      </w:r>
      <w:r>
        <w:rPr>
          <w:lang w:val="es_ES" w:bidi="es_ES"/>
        </w:rPr>
        <w:t>Isaac le pide a Dios que los grupos de personas del mundo sirvan a su hijo y que su hijo sea amo de sus hermanos.</w:t>
      </w:r>
    </w:p>
    <w:p>
      <w:pPr/>
      <w:r>
        <w:rPr>
          <w:lang w:val="es_ES" w:bidi="es_ES"/>
        </w:rPr>
      </w:r>
      <w:r>
        <w:rPr>
          <w:lang w:val="es_ES" w:bidi="es_ES"/>
        </w:rPr>
        <w:t>Isaac le pide a Dios que maldiga a cualquiera que maldiga a su hijo. Entonces le pide a Dios que bendiga a cualquiera que bendiga a su hijo.</w:t>
      </w:r>
    </w:p>
    <w:p>
      <w:pPr/>
      <w:r>
        <w:rPr>
          <w:lang w:val="es_ES" w:bidi="es_ES"/>
        </w:rPr>
      </w:r>
      <w:r>
        <w:rPr>
          <w:lang w:val="es_ES" w:bidi="es_ES"/>
        </w:rPr>
        <w:t>Esta bendición se expresa en una forma poética.</w:t>
      </w:r>
    </w:p>
    <w:p>
      <w:pPr/>
      <w:r>
        <w:rPr>
          <w:lang w:val="es_ES" w:bidi="es_ES"/>
        </w:rPr>
      </w:r>
      <w:r>
        <w:rPr>
          <w:lang w:val="es_ES" w:bidi="es_ES"/>
        </w:rPr>
        <w:t>La bendición era considerada vinculante. Una vez que Isaac la dio, no podía retractarse y no podía dar la misma bendición a alguien más.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1 escena.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Se menciona a Esaú</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A medida que comienza la historia, Jacob entra en la tienda de Isaac llevando el guiso que Rebeca ha hecho. Jacob está vestido con la ropa de Esaú y tiene piel de cabra en sus manos, brazos y cuello.</w:t>
      </w:r>
    </w:p>
    <w:p>
      <w:pPr/>
      <w:r>
        <w:rPr>
          <w:lang w:val="es_ES" w:bidi="es_ES"/>
        </w:rPr>
      </w:r>
      <w:r>
        <w:rPr>
          <w:lang w:val="es_ES" w:bidi="es_ES"/>
        </w:rPr>
        <w:t>Detengan la actuación: Pregúntenle a Jacob: "¿Cómo se siente en este momento?" Es posible que escuchen: "Estoy realmente nervioso. Supongan que mi padre me reconoce", o "Tengo miedo de que Esaú regrese antes de que obtenga la bendición" o "Tengo miedo de que esto no engañará a mi padre". Reanuden la actuación.</w:t>
      </w:r>
    </w:p>
    <w:p>
      <w:pPr/>
      <w:r>
        <w:rPr>
          <w:lang w:val="es_ES" w:bidi="es_ES"/>
        </w:rPr>
      </w:r>
      <w:r>
        <w:rPr>
          <w:lang w:val="es_ES" w:bidi="es_ES"/>
        </w:rPr>
        <w:t>Cuando Jacob habla, Isaac está confundido. Isaac no puede ver qué hijo está en la habitación. Isaac pregunta quién está presente. Jacob miente. Jacob dice que es Esaú. Jacob dice que ha hecho todo lo que Isaac ha pedido. Jacob alienta a Isaac a comer y luego dar la bendición.</w:t>
      </w:r>
    </w:p>
    <w:p>
      <w:pPr/>
      <w:r>
        <w:rPr>
          <w:lang w:val="es_ES" w:bidi="es_ES"/>
        </w:rPr>
      </w:r>
      <w:r>
        <w:rPr>
          <w:lang w:val="es_ES" w:bidi="es_ES"/>
        </w:rPr>
        <w:t>Detengan la actuación: Pregúntenle a Jacob: "¿Qué sientes mientras le mientes a tu padre?" Es posible que escuchen: "Tuve que mentirle para obtener la bendición. Esaú no merece esta bendición. Es para mí. Mentir está bien si tengo que hacer eso para obtener la bendición". Reanuden la actuación.</w:t>
      </w:r>
    </w:p>
    <w:p>
      <w:pPr/>
      <w:r>
        <w:rPr>
          <w:lang w:val="es_ES" w:bidi="es_ES"/>
        </w:rPr>
      </w:r>
      <w:r>
        <w:rPr>
          <w:lang w:val="es_ES" w:bidi="es_ES"/>
        </w:rPr>
        <w:t>Isaac no está seguro de qué hijo está en la habitación. Isaac dice: "¿Quién eres tú, Esaú o Jacob?" Jacob responde y dice: "Soy Esaú, tu hijo primogénito". Entonces Isaac pregunta: "¿Cómo encontraste la caza tan rápidamente?" Jacob dice: "El Señor tu Dios la puso en mi camino".</w:t>
      </w:r>
    </w:p>
    <w:p>
      <w:pPr/>
      <w:r>
        <w:rPr>
          <w:lang w:val="es_ES" w:bidi="es_ES"/>
        </w:rPr>
      </w:r>
      <w:r>
        <w:rPr>
          <w:lang w:val="es_ES" w:bidi="es_ES"/>
        </w:rPr>
        <w:t>Detengan la actuación: Pregúntenle a Jacob: "¿Por qué trajiste el nombre de Dios a esta conversación?" Es posible que escuchen: "Quiero que deje de hablar y hacer que coma para que me dé la bendición" o "Mi padre cree que Dios lo ayuda de esta manera, así que esto fue fácil de decir". Pregúntenle a Isaac: "¿Cómo te sentiste cuando tu hijo dijo que Dios lo había ayudado?" Es posible que escuchen: "Eso suena bien. Dios siempre me ayuda. Me alegro de que mi hijo reconozca que Dios está dispuesto a ayudarlo". Reanuden la actuación.</w:t>
      </w:r>
    </w:p>
    <w:p>
      <w:pPr/>
      <w:r>
        <w:rPr>
          <w:lang w:val="es_ES" w:bidi="es_ES"/>
        </w:rPr>
      </w:r>
      <w:r>
        <w:rPr>
          <w:lang w:val="es_ES" w:bidi="es_ES"/>
        </w:rPr>
        <w:t>Isaac está confundido. No puede ver. Escucha la voz de Jacob. Él toca las manos de Jacob y son peludas como las manos de Esaú. Isaac pregunta nuevamente. "¿Eres mi hijo, Esaú?" Jacob miente y dice que es Esaú.</w:t>
      </w:r>
    </w:p>
    <w:p>
      <w:pPr/>
      <w:r>
        <w:rPr>
          <w:lang w:val="es_ES" w:bidi="es_ES"/>
        </w:rPr>
      </w:r>
      <w:r>
        <w:rPr>
          <w:lang w:val="es_ES" w:bidi="es_ES"/>
        </w:rPr>
        <w:t>Detengan la actuación: Díganle a Jacob: "Esta es la tercera mentira que le has dicho a tu padre. ¿Cómo te sientes en este momento?" Es posible que escuchen: "Encuentro vergonzoso mentir, pero tengo que hacer esto para obtener la bendición que debe ser mía" o "Está bien mentir para obtener lo que es mío de todos modos. Esaú me vendió su derecho de nacimiento. Eso significa que obtengo la bendición". Reanuden la actuación.</w:t>
      </w:r>
    </w:p>
    <w:p>
      <w:pPr/>
      <w:r>
        <w:rPr>
          <w:lang w:val="es_ES" w:bidi="es_ES"/>
        </w:rPr>
      </w:r>
      <w:r>
        <w:rPr>
          <w:lang w:val="es_ES" w:bidi="es_ES"/>
        </w:rPr>
        <w:t>Isaac está listo para comer. Después de comer el guiso, Isaac le pide a Jacob que se acerque para que Jacob pueda besar a Isaac. Cuando Jacob se inclina para besar a Isaac, Isaac huele la ropa. Tiene el olor de Esaú en ella. Isaac finalmente está convencido de que este es Esaú y pronuncia la bendición. La bendición es una expresión poética y un tipo de oración que le pide a Dios que le dé cosas buenas a Jacob. Isaac pide mucha lluvia, cosechas abundantes, que las naciones sirvan a Jacob y que Jacob gobierne sobre la familia. Isaac termina maldiciendo a los que maldicen a su hijo y bendiciendo a los que bendicen a su hijo.</w:t>
      </w:r>
    </w:p>
    <w:p>
      <w:pPr/>
      <w:r>
        <w:rPr>
          <w:lang w:val="es_ES" w:bidi="es_ES"/>
        </w:rPr>
      </w:r>
      <w:r>
        <w:rPr>
          <w:lang w:val="es_ES" w:bidi="es_ES"/>
        </w:rPr>
        <w:t>Detengan la acción: Pregúntenle a Jacob: "¿Qué sentiste cuando Isaac te dio esta buena bendición?" Es posible que escuchen: "Me sentí bien. Por fin, tengo lo que ya es mío" o "Lamento haber tenido que engañar a mi padre, pero tuve que hacerlo para obtener esta bendición". Reanuden la actuación.</w:t>
      </w:r>
      <w:r>
        <w:rPr>
          <w:lang w:val="es_ES" w:bidi="es_ES"/>
        </w:rPr>
      </w:r>
    </w:p>
    <w:p>
      <w:pPr>
        <w:pStyle w:val="Heading3"/>
      </w:pPr>
      <w:r>
        <w:rPr>
          <w:lang w:val="es_ES" w:bidi="es_ES"/>
        </w:rPr>
        <w:t>Cerremos las brechas</w:t>
      </w:r>
    </w:p>
    <w:p>
      <w:pPr/>
      <w:r>
        <w:rPr>
          <w:lang w:val="es_ES" w:bidi="es_ES"/>
        </w:rPr>
      </w:r>
      <w:r>
        <w:rPr>
          <w:lang w:val="es_ES" w:bidi="es_ES"/>
        </w:rPr>
        <w:t>CERREMOS LAS BRECHAS</w:t>
      </w:r>
    </w:p>
    <w:p>
      <w:pPr/>
      <w:r>
        <w:rPr>
          <w:lang w:val="es_ES" w:bidi="es_ES"/>
        </w:rPr>
      </w:r>
      <w:r>
        <w:rPr>
          <w:lang w:val="es_ES" w:bidi="es_ES"/>
        </w:rPr>
        <w:t>Génesis 27:18–29</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Jacob va con Isaac para obtener la </w:t>
      </w:r>
      <w:r>
        <w:rPr>
          <w:b/>
          <w:lang w:val="es_ES" w:bidi="es_ES"/>
        </w:rPr>
        <w:t>bendición</w:t>
      </w:r>
      <w:r>
        <w:rPr>
          <w:lang w:val="es_ES" w:bidi="es_ES"/>
        </w:rPr>
        <w:t xml:space="preserve"> del hijo </w:t>
      </w:r>
      <w:r>
        <w:rPr>
          <w:b/>
          <w:lang w:val="es_ES" w:bidi="es_ES"/>
        </w:rPr>
        <w:t>primogénito</w:t>
      </w:r>
      <w:r>
        <w:rPr>
          <w:lang w:val="es_ES" w:bidi="es_ES"/>
        </w:rPr>
        <w:t xml:space="preserve">. </w:t>
      </w:r>
      <w:r>
        <w:rPr>
          <w:b/>
          <w:lang w:val="es_ES" w:bidi="es_ES"/>
        </w:rPr>
        <w:t>Se habla</w:t>
      </w:r>
      <w:r>
        <w:rPr>
          <w:lang w:val="es_ES" w:bidi="es_ES"/>
        </w:rPr>
        <w:t xml:space="preserve"> de bendecir en el Glosario Principal. Usen la misma palabra para bendición que han usado en las historias anteriores. El hijo primogénito tenía derechos y responsabilidades que otros hijos no tenían. En este caso, se esperaba que el hijo primogénito tomara el control y gobernara la familia cuando Isaac muriera. Toda la familia necesitaría aceptar el liderazgo del hijo primogénito.</w:t>
      </w:r>
    </w:p>
    <w:p>
      <w:pPr/>
      <w:r>
        <w:rPr>
          <w:lang w:val="es_ES" w:bidi="es_ES"/>
        </w:rPr>
      </w:r>
      <w:r>
        <w:rPr>
          <w:lang w:val="es_ES" w:bidi="es_ES"/>
        </w:rPr>
        <w:t xml:space="preserve">Jacob está llevando un plato que Isaac piensa que está hecho con </w:t>
      </w:r>
      <w:r>
        <w:rPr>
          <w:b/>
          <w:lang w:val="es_ES" w:bidi="es_ES"/>
        </w:rPr>
        <w:t>carne de caza salvaje</w:t>
      </w:r>
      <w:r>
        <w:rPr>
          <w:lang w:val="es_ES" w:bidi="es_ES"/>
        </w:rPr>
        <w:t>. La caza salvaje sería cualquier animal o ave que viva en el desierto y no en áreas asentadas. Este no es un animal domesticado. En este caso, Rebeca lo ha hecho con 2 cabras bebés, pero tiene sabor a el guiso que Esaú generalmente hacía de animales salvajes.</w:t>
      </w:r>
    </w:p>
    <w:p>
      <w:pPr/>
      <w:r>
        <w:rPr>
          <w:lang w:val="es_ES" w:bidi="es_ES"/>
        </w:rPr>
      </w:r>
      <w:r>
        <w:rPr>
          <w:lang w:val="es_ES" w:bidi="es_ES"/>
        </w:rPr>
        <w:t xml:space="preserve">Isaac pregunta cómo Esaú pudo preparar el guiso tan rápidamente. Jacob responde diciendo: "El </w:t>
      </w:r>
      <w:r>
        <w:rPr>
          <w:b/>
          <w:lang w:val="es_ES" w:bidi="es_ES"/>
        </w:rPr>
        <w:t>Señor</w:t>
      </w:r>
      <w:r>
        <w:rPr>
          <w:lang w:val="es_ES" w:bidi="es_ES"/>
        </w:rPr>
        <w:t xml:space="preserve"> tu </w:t>
      </w:r>
      <w:r>
        <w:rPr>
          <w:b/>
          <w:lang w:val="es_ES" w:bidi="es_ES"/>
        </w:rPr>
        <w:t>Dios</w:t>
      </w:r>
      <w:r>
        <w:rPr>
          <w:lang w:val="es_ES" w:bidi="es_ES"/>
        </w:rPr>
        <w:t xml:space="preserve"> lo puso en mi camino". Estos dos nombres para Dios son los mismos que han usado en los pasajes anteriores. Señor se refiere a </w:t>
      </w:r>
      <w:r>
        <w:rPr>
          <w:b/>
          <w:lang w:val="es_ES" w:bidi="es_ES"/>
        </w:rPr>
        <w:t>Yahvé</w:t>
      </w:r>
      <w:r>
        <w:rPr>
          <w:lang w:val="es_ES" w:bidi="es_ES"/>
        </w:rPr>
        <w:t xml:space="preserve"> y </w:t>
      </w:r>
      <w:r>
        <w:rPr>
          <w:b/>
          <w:lang w:val="es_ES" w:bidi="es_ES"/>
        </w:rPr>
        <w:t>Dios</w:t>
      </w:r>
      <w:r>
        <w:rPr>
          <w:lang w:val="es_ES" w:bidi="es_ES"/>
        </w:rPr>
        <w:t xml:space="preserve"> es el nombre general para Dios que han estado usando. El nombre Yahvé y el nombre Dios aparecen varias veces en este pasaje. Siempre usen los mismos nombres que han usado en otros pasajes.</w:t>
      </w:r>
    </w:p>
    <w:p>
      <w:pPr/>
      <w:r>
        <w:rPr>
          <w:lang w:val="es_ES" w:bidi="es_ES"/>
        </w:rPr>
      </w:r>
      <w:r>
        <w:rPr>
          <w:lang w:val="es_ES" w:bidi="es_ES"/>
        </w:rPr>
        <w:t xml:space="preserve">Jacob también le llevó </w:t>
      </w:r>
      <w:r>
        <w:rPr>
          <w:b/>
          <w:lang w:val="es_ES" w:bidi="es_ES"/>
        </w:rPr>
        <w:t>vino</w:t>
      </w:r>
      <w:r>
        <w:rPr>
          <w:lang w:val="es_ES" w:bidi="es_ES"/>
        </w:rPr>
        <w:t xml:space="preserve"> a Isaac para que bebiera con el guiso. El vino se hace de jugo de uva fermentado. Usen la misma palabra para vino que han usado en las historias anteriores.</w:t>
      </w:r>
    </w:p>
    <w:p>
      <w:pPr/>
      <w:r>
        <w:rPr>
          <w:lang w:val="es_ES" w:bidi="es_ES"/>
        </w:rPr>
      </w:r>
      <w:r>
        <w:rPr>
          <w:lang w:val="es_ES" w:bidi="es_ES"/>
        </w:rPr>
        <w:t xml:space="preserve">Isaac pronuncia la bendición. Como parte de la bendición, Isaac pide que haya rocío del </w:t>
      </w:r>
      <w:r>
        <w:rPr>
          <w:b/>
          <w:lang w:val="es_ES" w:bidi="es_ES"/>
        </w:rPr>
        <w:t>cielo</w:t>
      </w:r>
      <w:r>
        <w:rPr>
          <w:lang w:val="es_ES" w:bidi="es_ES"/>
        </w:rPr>
        <w:t xml:space="preserve">. La palabra </w:t>
      </w:r>
      <w:r>
        <w:rPr>
          <w:b/>
          <w:lang w:val="es_ES" w:bidi="es_ES"/>
        </w:rPr>
        <w:t>cielo</w:t>
      </w:r>
      <w:r>
        <w:rPr>
          <w:lang w:val="es_ES" w:bidi="es_ES"/>
        </w:rPr>
        <w:t xml:space="preserve"> está en el glosario principal. Usarán la misma palabra que han usado antes para cielo. El rocío del cielo es el agua que Dios envía sobre el suelo y las plantas cada noche.</w:t>
      </w:r>
    </w:p>
    <w:p>
      <w:pPr/>
      <w:r>
        <w:rPr>
          <w:lang w:val="es_ES" w:bidi="es_ES"/>
        </w:rPr>
      </w:r>
      <w:r>
        <w:rPr>
          <w:lang w:val="es_ES" w:bidi="es_ES"/>
        </w:rPr>
        <w:t xml:space="preserve">Entonces Isaac termina su bendición a su hijo maldiciendo a los que </w:t>
      </w:r>
      <w:r>
        <w:rPr>
          <w:b/>
          <w:lang w:val="es_ES" w:bidi="es_ES"/>
        </w:rPr>
        <w:t>maldicen</w:t>
      </w:r>
      <w:r>
        <w:rPr>
          <w:lang w:val="es_ES" w:bidi="es_ES"/>
        </w:rPr>
        <w:t xml:space="preserve"> a su hijo y bendiciendo a los que lo </w:t>
      </w:r>
      <w:r>
        <w:rPr>
          <w:b/>
          <w:lang w:val="es_ES" w:bidi="es_ES"/>
        </w:rPr>
        <w:t>bendicen</w:t>
      </w:r>
      <w:r>
        <w:rPr>
          <w:lang w:val="es_ES" w:bidi="es_ES"/>
        </w:rPr>
        <w:t xml:space="preserve">. Usen la misma palabra para maldición que han usado antes. Usen la misma palabra para bendecir que han usado antes. Tanto </w:t>
      </w:r>
      <w:r>
        <w:rPr>
          <w:b/>
          <w:lang w:val="es_ES" w:bidi="es_ES"/>
        </w:rPr>
        <w:t>maldición</w:t>
      </w:r>
      <w:r>
        <w:rPr>
          <w:lang w:val="es_ES" w:bidi="es_ES"/>
        </w:rPr>
        <w:t xml:space="preserve"> como </w:t>
      </w:r>
      <w:r>
        <w:rPr>
          <w:b/>
          <w:lang w:val="es_ES" w:bidi="es_ES"/>
        </w:rPr>
        <w:t>bendición</w:t>
      </w:r>
      <w:r>
        <w:rPr>
          <w:lang w:val="es_ES" w:bidi="es_ES"/>
        </w:rPr>
        <w:t xml:space="preserve"> están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ayudarles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27:30–40</w:t>
      </w:r>
      <w:r>
        <w:rPr>
          <w:lang w:val="es_ES" w:bidi="es_ES"/>
        </w:rPr>
      </w:r>
    </w:p>
    <w:p>
      <w:pPr>
        <w:pStyle w:val="Heading3"/>
      </w:pPr>
      <w:r>
        <w:rPr>
          <w:lang w:val="es_ES" w:bidi="es_ES"/>
        </w:rPr>
        <w:t>Escuchar con el corazón</w:t>
      </w:r>
    </w:p>
    <w:p>
      <w:pPr/>
      <w:r>
        <w:rPr>
          <w:lang w:val="es_ES" w:bidi="es_ES"/>
        </w:rPr>
      </w:r>
      <w:r>
        <w:rPr>
          <w:lang w:val="es_ES" w:bidi="es_ES"/>
        </w:rPr>
        <w:t>Escuchen Génesis 27:30–40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Este pasaje es el siguiente evento en la historia de Jacob y Esaú y la bendición que Isaac dio para el hijo primogénito. En los pasajes anteriores, Isaac le dijo a Esaú que quería dar a Esaú la bendición. Entonces Rebeca trabajó rápidamente y con urgencia para preparar una comida y dársela a Jacob para que la llevara a Isaac. Rebeca quería que Jacob recibiera la bendición del primogénito. Mientras Jacob estaba con Isaac, Jacob mostró urgencia de hacer que Isaac comiera la comida y pronunciara la bendición. Incluso con esta urgencia, Jacob apenas terminó de obtener la bendición antes de que Esaú regresara. Este es un relato narrativo de la reacción de Esaú ante la pérdida de su bendición.</w:t>
      </w:r>
    </w:p>
    <w:p>
      <w:pPr/>
      <w:r>
        <w:rPr>
          <w:lang w:val="es_ES" w:bidi="es_ES"/>
        </w:rPr>
      </w:r>
      <w:r>
        <w:rPr>
          <w:lang w:val="es_ES" w:bidi="es_ES"/>
        </w:rPr>
        <w:t>Esaú regresó al campamento justo después de que Jacob dejó a Isaac. Esaú no tenía conocimiento de lo que Rebeca y Jacob hicieron mientras Esaú estaba cazando. Esaú preparó su caza salvaje en un delicioso plato y lo llevó a su padre, Isaac. Cuando Esaú entró en la tienda y le dijo a Isaac que se sentara y comiera la comida, Isaac estaba asombrado. Incluso preguntó: "¿Quién eres?" Esaú respondió: "Es tu hijo, Esaú". Cuando Isaac escuchó esto, comenzó a temblar o a sacudirse violentamente. La reacción de Isaac podría ser debido a la sorpresa que acaba de recibir o incluso miedo a la noticia que acaba de recibir. Isaac se está dando cuenta de que fue engañado para darle la bendición a Jacob. Isaac le dijo a Esaú que ya había comido una comida y había bendecido a la persona que se la trajo. Isaac dice que la bendición debe quedarse como fue dada. Isaac no puede retractar la bendición.</w:t>
      </w:r>
    </w:p>
    <w:p>
      <w:pPr/>
      <w:r>
        <w:rPr>
          <w:lang w:val="es_ES" w:bidi="es_ES"/>
        </w:rPr>
      </w:r>
      <w:r>
        <w:rPr>
          <w:lang w:val="es_ES" w:bidi="es_ES"/>
        </w:rPr>
        <w:t xml:space="preserve">Muestren una imagen de un </w:t>
      </w:r>
      <w:r>
        <w:rPr>
          <w:lang w:val="es_ES" w:bidi="es_ES"/>
        </w:rPr>
        <w:t>campamento con varias tiendas, fuegos abiertos para cocinar y algunos animales alrededor</w:t>
      </w:r>
      <w:r>
        <w:rPr>
          <w:lang w:val="es_ES" w:bidi="es_ES"/>
        </w:rPr>
        <w:t>.</w:t>
      </w:r>
    </w:p>
    <w:p>
      <w:pPr/>
      <w:r>
        <w:rPr>
          <w:lang w:val="es_ES" w:bidi="es_ES"/>
        </w:rPr>
      </w:r>
      <w:r>
        <w:rPr>
          <w:lang w:val="es_ES" w:bidi="es_ES"/>
        </w:rPr>
        <w:t>Cuando Esaú escucha esta noticia, Esaú suelta un clamor fuerte y amargo. Esto está expresando emociones fuertes, como angustia y incluso podría ser como gemidos. Esaú está enojado y amargado. Entonces Esaú le pide a Isaac una bendición para él también. Pero Isaac dice que aunque fue engañado para bendecir a Jacob, Isaac no puede retractarse. Jacob tiene la bendición.</w:t>
      </w:r>
    </w:p>
    <w:p>
      <w:pPr/>
      <w:r>
        <w:rPr>
          <w:lang w:val="es_ES" w:bidi="es_ES"/>
        </w:rPr>
      </w:r>
      <w:r>
        <w:rPr>
          <w:lang w:val="es_ES" w:bidi="es_ES"/>
        </w:rPr>
        <w:t>Deténganse y conversen: ¿Cómo reaccionaría un hombre adulto a una gran decepción o pérdida en su cultura?</w:t>
      </w:r>
    </w:p>
    <w:p>
      <w:pPr/>
      <w:r>
        <w:rPr>
          <w:lang w:val="es_ES" w:bidi="es_ES"/>
        </w:rPr>
      </w:r>
      <w:r>
        <w:rPr>
          <w:lang w:val="es_ES" w:bidi="es_ES"/>
        </w:rPr>
        <w:t>Esaú se queja de Jacob. Esaú hace una pregunta retórica. "¿No se llama Jacob, como corresponde?" Esta es una declaración en la forma de una pregunta. Este tipo de pregunta no requiere una respuesta. Pueden afirmar en lugar de preguntar: "Él es llamado con razón Jacob".</w:t>
      </w:r>
    </w:p>
    <w:p>
      <w:pPr/>
      <w:r>
        <w:rPr>
          <w:lang w:val="es_ES" w:bidi="es_ES"/>
        </w:rPr>
      </w:r>
      <w:r>
        <w:rPr>
          <w:lang w:val="es_ES" w:bidi="es_ES"/>
        </w:rPr>
        <w:t>Deténganse y conversen: ¿Cómo expresa su idioma ideas como esta pregunta? Cuenten una breve historia sobre alguien que hace algo deshonesto. Hagan que las personas sugieran que él es deshonesto debido a su nombre. ¿Cómo dijeron esa idea?</w:t>
      </w:r>
    </w:p>
    <w:p>
      <w:pPr/>
      <w:r>
        <w:rPr>
          <w:lang w:val="es_ES" w:bidi="es_ES"/>
        </w:rPr>
      </w:r>
      <w:r>
        <w:rPr>
          <w:lang w:val="es_ES" w:bidi="es_ES"/>
        </w:rPr>
        <w:t>Esaú está hablando del significado del nombre de Jacob. Cuando nacieron los gemelos, Jacob nació agarrando el talón de Esaú. Esaú nació primero. El nombre Jacob suena como 2 palabras diferentes en hebreo. Una palabra significa "el talón del pie" y la otra palabra significa "engañador". Hay una expresión en hebreo que significa "agarrar el talón" y esta es una expresión que se usa para describir a alguien que hace trampa o engaña a alguien. Esta expresión suena muy parecida a el nombre Jacob.</w:t>
      </w:r>
    </w:p>
    <w:p>
      <w:pPr/>
      <w:r>
        <w:rPr>
          <w:lang w:val="es_ES" w:bidi="es_ES"/>
        </w:rPr>
      </w:r>
      <w:r>
        <w:rPr>
          <w:lang w:val="es_ES" w:bidi="es_ES"/>
        </w:rPr>
        <w:t>Deténganse y conversen: Cuenten una historia corta sobre alguien que engañó o cometió fraude. Presten atención a los nombres o palabras que se usan para describir a la persona que engañó. ¿Alguna de estas palabras suena como nombres de personas en su idioma?</w:t>
      </w:r>
    </w:p>
    <w:p>
      <w:pPr/>
      <w:r>
        <w:rPr>
          <w:lang w:val="es_ES" w:bidi="es_ES"/>
        </w:rPr>
      </w:r>
      <w:r>
        <w:rPr>
          <w:lang w:val="es_ES" w:bidi="es_ES"/>
        </w:rPr>
        <w:t>Esaú continúa diciendo que Jacob había engañado a Esaú para robar su derecho de nacimiento. De hecho, Esaú vendió su derecho de nacimiento a Jacob para un plato de guiso de lentejas. Esaú dice que Jacob robó su derecho de nacimiento y ahora ha robado su bendición. No parece que Isaac sabía que Esaú había vendido su derecho de nacimiento por un plato de guiso. Esto puede ser la primera vez que escucha sobre este evento. Esaú le ruega a Isaac una bendición.</w:t>
      </w:r>
    </w:p>
    <w:p>
      <w:pPr/>
      <w:r>
        <w:rPr>
          <w:lang w:val="es_ES" w:bidi="es_ES"/>
        </w:rPr>
      </w:r>
      <w:r>
        <w:rPr>
          <w:lang w:val="es_ES" w:bidi="es_ES"/>
        </w:rPr>
        <w:t>Deténganse y conversen: ¿Qué rituales importantes tiene su cultura con respecto al pasar el poder y autoridad de padre a hijo?</w:t>
      </w:r>
    </w:p>
    <w:p>
      <w:pPr/>
      <w:r>
        <w:rPr>
          <w:lang w:val="es_ES" w:bidi="es_ES"/>
        </w:rPr>
      </w:r>
      <w:r>
        <w:rPr>
          <w:lang w:val="es_ES" w:bidi="es_ES"/>
        </w:rPr>
        <w:t>Isaac le dice a Esaú que Jacob tiene la bendición. Isaac incluso ha dicho en la bendición que todos los parientes de Esaú ahora serán los siervos de Jacob. Isaac también le dio a Jacob una abundancia de grano y vino. Jacob será rico. Jacob será poderoso. No queda nada para dar a Esaú.</w:t>
      </w:r>
    </w:p>
    <w:p>
      <w:pPr/>
      <w:r>
        <w:rPr>
          <w:lang w:val="es_ES" w:bidi="es_ES"/>
        </w:rPr>
      </w:r>
      <w:r>
        <w:rPr>
          <w:lang w:val="es_ES" w:bidi="es_ES"/>
        </w:rPr>
        <w:t>Esaú ruega nuevamente por una bendición. Esaú comienza a sollozar o llorar. Finalmente, Isaac bendice a Esaú. La bendición se expresa como poesía. La bendición para Esaú presenta una vida difícil para él y sus descendientes. Esaú no tendrá rocío del cielo, que significa buena lluvia, ni cultivos abundantes. Esto significa que Esaú no será rico. Esaú "vivirá por la espada", lo que significa que Esaú será un guerrero. Esaú también servirá a Jacob. Esaú eventualmente "se liberará del yugo en su cuello". Un yugo es el collar de madera que se usaba para poner a dos bueyes juntos para que tiraran de un arado o algún vehículo. Aquí Isaac está usando esta imagen como una imagen verbal para ayudar a Esaú a entender que servirá a Jacob hasta que pueda liberarse.</w:t>
      </w:r>
    </w:p>
    <w:p>
      <w:pPr/>
      <w:r>
        <w:rPr>
          <w:lang w:val="es_ES" w:bidi="es_ES"/>
        </w:rPr>
      </w:r>
      <w:r>
        <w:rPr>
          <w:lang w:val="es_ES" w:bidi="es_ES"/>
        </w:rPr>
        <w:t>Deténganse y conversen en grupo: Comparen las dos bendiciones. ¿Qué recibe Jacob? ¿Qué recibe Esaú? En su cultura, ¿cómo reaccionaría el hijo primogénito después de recibir esta bendición?</w:t>
      </w:r>
    </w:p>
    <w:p>
      <w:pPr/>
      <w:r>
        <w:rPr>
          <w:lang w:val="es_ES" w:bidi="es_ES"/>
        </w:rPr>
      </w:r>
      <w:r>
        <w:rPr>
          <w:lang w:val="es_ES" w:bidi="es_ES"/>
        </w:rPr>
        <w:t xml:space="preserve">Muestren una imagen de </w:t>
      </w:r>
      <w:r>
        <w:rPr>
          <w:lang w:val="es_ES" w:bidi="es_ES"/>
        </w:rPr>
        <w:t>bueyes con un yugo tirando de un arado o carro</w:t>
      </w:r>
      <w:r>
        <w:rPr>
          <w:lang w:val="es_ES" w:bidi="es_ES"/>
        </w:rPr>
        <w:t>.</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Esaú regresa a la tienda y prepara el guiso para su padre.</w:t>
      </w:r>
    </w:p>
    <w:p>
      <w:pPr/>
      <w:r>
        <w:rPr>
          <w:lang w:val="es_ES" w:bidi="es_ES"/>
        </w:rPr>
      </w:r>
      <w:r>
        <w:rPr>
          <w:b/>
          <w:lang w:val="es_ES" w:bidi="es_ES"/>
        </w:rPr>
        <w:t>Segunda escena:</w:t>
      </w:r>
      <w:r>
        <w:rPr>
          <w:lang w:val="es_ES" w:bidi="es_ES"/>
        </w:rPr>
        <w:t xml:space="preserve"> Esaú lleva el guiso a su padre y ambos aprenden que Jacob ha engañado a Isaac y tomado la bendición. Esaú está enojado. Finalmente, Isaac encuentra una corta bendición para Esaú.</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Esaú</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Jacob</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primera escena, Isaac acaba de darle a Jacob la bendición y Jacob ha dejado la habitación de su padre Isaac. Esaú regresa al campamento justo cuando Jacob deja a Isaac. Los hermanos no se encuentran. Sin embargo, el tiempo está cerca. Casi se encontraron. Asegúrense de mostrar con acciones cómo Jacob deja la tienda de Isaac y Esaú viene al campamento sin encontrarse, pero estuvieron a punto de hacerlo. Esaú no sabe lo que Jacob ha hecho. Esaú prepara la caza salvaje y hace un delicioso guiso. Esaú lleva este guiso a su padre, Isaac.</w:t>
      </w:r>
    </w:p>
    <w:p>
      <w:pPr/>
      <w:r>
        <w:rPr>
          <w:lang w:val="es_ES" w:bidi="es_ES"/>
        </w:rPr>
      </w:r>
      <w:r>
        <w:rPr>
          <w:lang w:val="es_ES" w:bidi="es_ES"/>
        </w:rPr>
        <w:t>En la segunda escena, Esaú entra en la tienda con el guiso y le habla a Isaac. Esaú dice: "Siéntate, padre mío, y come este guiso". Esaú le está hablando muy educadamente a su padre. Isaac escucha la voz y dice: "¿Quién eres tú?" Esaú responde diciendo: "Soy tu hijo primogénito, Esaú".</w:t>
      </w:r>
    </w:p>
    <w:p>
      <w:pPr/>
      <w:r>
        <w:rPr>
          <w:lang w:val="es_ES" w:bidi="es_ES"/>
        </w:rPr>
      </w:r>
      <w:r>
        <w:rPr>
          <w:lang w:val="es_ES" w:bidi="es_ES"/>
        </w:rPr>
        <w:t>Escuchando esto, Isaac comienza a temblar o sacudirse violentamente. Esta es una reacción de alguien que escucha una muy mala noticia o una sorpresa desagradable. La noticia es tan mala que una persona puede sentir terror o pánico cuando escucha esta noticia. Esta reacción también puede ser de ira. Isaac se da cuenta de que ha sido engañado dándole la bendición del hijo primogénito a Jacob. Isaac dice: "Jacob estuvo aquí y el ha tomado tu bendición".</w:t>
      </w:r>
    </w:p>
    <w:p>
      <w:pPr/>
      <w:r>
        <w:rPr>
          <w:lang w:val="es_ES" w:bidi="es_ES"/>
        </w:rPr>
      </w:r>
      <w:r>
        <w:rPr>
          <w:lang w:val="es_ES" w:bidi="es_ES"/>
        </w:rPr>
        <w:t>Cuando Esaú escucha esto, deja salir un clamor fuerte y amargo. Este es un ruido fuerte. Esto no es llorar con lágrimas. Esta es una expresión de angustia. Otra manera de decirlo podría ser que Esaú dejó salir fuertes gemidos de angustia.</w:t>
      </w:r>
    </w:p>
    <w:p>
      <w:pPr/>
      <w:r>
        <w:rPr>
          <w:lang w:val="es_ES" w:bidi="es_ES"/>
        </w:rPr>
      </w:r>
      <w:r>
        <w:rPr>
          <w:lang w:val="es_ES" w:bidi="es_ES"/>
        </w:rPr>
        <w:t>Esaú entonces acusa a Jacob de más engaño. Esaú dice que Jacob lo había engañado para sacarlo de su derecho de nacimiento. Esta no es una verdadera declaración. En un pasaje anterior, vieron que Esaú le vendió su derecho de nacimiento a Jacob porque tenía hambre y quería comer un poco de guiso que Jacob había hecho. Es verdad que Jacob ha robado la bendición de Esaú. Esaú está usando el nombre de Jacob que suena como una palabra que significa engañador para explicar mejor lo que ha sucedido. Esaú está realmente diciendo que Jacob es un engañador como su nombre porque ha tomado algo de mí dos veces. El nombre de Jacob no significa engañador. Suena como una palabra que significa engañador.</w:t>
      </w:r>
    </w:p>
    <w:p>
      <w:pPr/>
      <w:r>
        <w:rPr>
          <w:lang w:val="es_ES" w:bidi="es_ES"/>
        </w:rPr>
      </w:r>
      <w:r>
        <w:rPr>
          <w:lang w:val="es_ES" w:bidi="es_ES"/>
        </w:rPr>
        <w:t>Esaú le ruega a Isaac por una bendición. Finalmente, Esaú se desploma y comienza a sollozar. Sollozar es llorar con lágrimas. Entonces Isaac le da a Esaú una bendición. Esta bendición que se expresa en la poesía dice que Esaú será un guerrero. Esaú no será rico. Esaú servirá a Jacob, pero finalmente podrá liberarse. Isaac usa la imagen de bueyes atados con un yugo para mostrar cómo Esaú estará atado a Jacob hasta que Esaú pueda quitar el yugo de su cuello.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actuará la historia.</w:t>
      </w:r>
    </w:p>
    <w:p>
      <w:pPr/>
      <w:r>
        <w:rPr>
          <w:lang w:val="es_ES" w:bidi="es_ES"/>
        </w:rPr>
      </w:r>
      <w:r>
        <w:rPr>
          <w:lang w:val="es_ES" w:bidi="es_ES"/>
        </w:rPr>
        <w:t>Esta historia tiene 2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Esaú</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Jacob</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Detengan la actuación: Pregúntenle al actor que interpreta uno de los roles "¿Cómo se siente?" Es posible que escuchen cosas como diferentes respuestas. Reanuden la actuación.</w:t>
      </w:r>
    </w:p>
    <w:p>
      <w:pPr/>
      <w:r>
        <w:rPr>
          <w:lang w:val="es_ES" w:bidi="es_ES"/>
        </w:rPr>
      </w:r>
      <w:r>
        <w:rPr>
          <w:lang w:val="es_ES" w:bidi="es_ES"/>
        </w:rPr>
        <w:t>En la primera escena, nadie habla. Jacob ha recibido la bendición para el primogénito y deja a Isaac. Apenas sale de la tienda de Isaac antes de que llegue Esaú. Muestren por medio de la actuación que los hermanos casi se ven entre sí, pero no lo hacen. Esaú tiene la caza salvaje que ha matado. Esaú prepara esto en un delicioso guiso y lo lleva a Isaac.</w:t>
      </w:r>
    </w:p>
    <w:p>
      <w:pPr/>
      <w:r>
        <w:rPr>
          <w:lang w:val="es_ES" w:bidi="es_ES"/>
        </w:rPr>
      </w:r>
      <w:r>
        <w:rPr>
          <w:lang w:val="es_ES" w:bidi="es_ES"/>
        </w:rPr>
        <w:t>En la segunda escena, Esaú llega a la tienda de Isaac. Esaú dice: "Siéntate y come este guiso para que puedas darme mi bendición". Cuando Isaac escucha esta voz, Isaac pregunta: "¿Quién eres tú?" Esaú responde: "Soy tu hijo primogénito, Esaú". Cuando Isaac escucha esta respuesta, se da cuenta de que ha sido engañado, y comienza a temblar o sacudirse violentamente. Entonces Isaac le dice a Esaú que alguien más ha estado con un guiso que Isaac comió y luego le dio a esa persona la bendición para el hijo primogénito. Isaac no menciona el nombre de Jacob. Isaac dice: "Esa bendición debe mantenerse en pie". Esto significa que Isaac no puede recuperar la bendición que ha dado.</w:t>
      </w:r>
    </w:p>
    <w:p>
      <w:pPr/>
      <w:r>
        <w:rPr>
          <w:lang w:val="es_ES" w:bidi="es_ES"/>
        </w:rPr>
      </w:r>
      <w:r>
        <w:rPr>
          <w:lang w:val="es_ES" w:bidi="es_ES"/>
        </w:rPr>
        <w:t>Detengan la acción: Pregúntenle a Isaac: "¿Por qué estás temblando?" Es posible que escuchen: "Sé ahora que fui engañado", o "Estoy realmente enojado por lo que Jacob ha hecho", o "No sé lo que puedo hacer ahora. La bendición se dio y no puedo retractarme". Reanuden la actuación.</w:t>
      </w:r>
    </w:p>
    <w:p>
      <w:pPr/>
      <w:r>
        <w:rPr>
          <w:lang w:val="es_ES" w:bidi="es_ES"/>
        </w:rPr>
      </w:r>
      <w:r>
        <w:rPr>
          <w:lang w:val="es_ES" w:bidi="es_ES"/>
        </w:rPr>
        <w:t>Cuando Esaú escucha que se ha dado la bendición, deja salir un clamor fuerte y amargo. Esaú le ruega a Isaac que también le dé una bendición.</w:t>
      </w:r>
    </w:p>
    <w:p>
      <w:pPr/>
      <w:r>
        <w:rPr>
          <w:lang w:val="es_ES" w:bidi="es_ES"/>
        </w:rPr>
      </w:r>
      <w:r>
        <w:rPr>
          <w:lang w:val="es_ES" w:bidi="es_ES"/>
        </w:rPr>
        <w:t>Detengan la actuación: Pregúntenle a Esaú: "¿Cómo te sientes en este momento?" Es posible que escuchen: "No puedo creer que no hay bendición para mí", o "¿Qué he hecho para merecer esto?" o "Estoy tan enojado en este momento, no puedo pensar", o "¡Cómo se atreve Jacob a hacerme esto!" Reanuden la actuación.</w:t>
      </w:r>
    </w:p>
    <w:p>
      <w:pPr/>
      <w:r>
        <w:rPr>
          <w:lang w:val="es_ES" w:bidi="es_ES"/>
        </w:rPr>
      </w:r>
      <w:r>
        <w:rPr>
          <w:lang w:val="es_ES" w:bidi="es_ES"/>
        </w:rPr>
        <w:t>Isaac le explica a Esaú que Jacob ha recibido la bendición. Jacob ha engañado a Isaac. Jacob ha tomado la bendición que era para Esaú.</w:t>
      </w:r>
    </w:p>
    <w:p>
      <w:pPr/>
      <w:r>
        <w:rPr>
          <w:lang w:val="es_ES" w:bidi="es_ES"/>
        </w:rPr>
      </w:r>
      <w:r>
        <w:rPr>
          <w:lang w:val="es_ES" w:bidi="es_ES"/>
        </w:rPr>
        <w:t>Esaú comienza a quejarse de Jacob. Esaú acusa a Jacob de robar su derecho de nacimiento. Esta no es una verdadera declaración.</w:t>
      </w:r>
    </w:p>
    <w:p>
      <w:pPr/>
      <w:r>
        <w:rPr>
          <w:lang w:val="es_ES" w:bidi="es_ES"/>
        </w:rPr>
      </w:r>
      <w:r>
        <w:rPr>
          <w:lang w:val="es_ES" w:bidi="es_ES"/>
        </w:rPr>
        <w:t>Detengan la actuación: Pregúntenle a Esaú: "¿Por qué estás acusando falsamente a Jacob de robar tu derecho de nacimiento?" Es posible que escuchen: "Bueno, me engañó. Sabía que tenía tanta hambre, que haría cualquier cosa por comida. No es culpa mía. Me engañó". Reanuden la actuación.</w:t>
      </w:r>
    </w:p>
    <w:p>
      <w:pPr/>
      <w:r>
        <w:rPr>
          <w:lang w:val="es_ES" w:bidi="es_ES"/>
        </w:rPr>
      </w:r>
      <w:r>
        <w:rPr>
          <w:lang w:val="es_ES" w:bidi="es_ES"/>
        </w:rPr>
        <w:t>Entonces Esaú acusa a Jacob de robar su bendición. Esaú dice que el nombre Jacob significa "engañador" o "alguien que engaña". Esaú termina rogándole a Isaac nuevamente una bendición. Dice: "¿No tienes ni siquiera una bendición para mí?"</w:t>
      </w:r>
    </w:p>
    <w:p>
      <w:pPr/>
      <w:r>
        <w:rPr>
          <w:lang w:val="es_ES" w:bidi="es_ES"/>
        </w:rPr>
      </w:r>
      <w:r>
        <w:rPr>
          <w:lang w:val="es_ES" w:bidi="es_ES"/>
        </w:rPr>
        <w:t>Detengan la actuación: Pregúntenle a Isaac: "¿Cómo te sientes cuando escuchas a tu primogénito rogar por una bendición?" Es posible que escuchen: "Me siento realmente triste de que no puedo darle la bendición. Solo puedo darla una vez. Estoy enojado de que Jacob me engañó de esta manera". Reanuden la actuación.</w:t>
      </w:r>
    </w:p>
    <w:p>
      <w:pPr/>
      <w:r>
        <w:rPr>
          <w:lang w:val="es_ES" w:bidi="es_ES"/>
        </w:rPr>
      </w:r>
      <w:r>
        <w:rPr>
          <w:lang w:val="es_ES" w:bidi="es_ES"/>
        </w:rPr>
        <w:t>Isaac le dice a Esaú lo que le ha dado a Jacob como una bendición. Jacob será amo sobre la familia. Jacob será rico. Entonces Isaac dice: "No queda nada para ti". Esaú ruega por una bendición. Esaú comienza a sollozar.</w:t>
      </w:r>
    </w:p>
    <w:p>
      <w:pPr/>
      <w:r>
        <w:rPr>
          <w:lang w:val="es_ES" w:bidi="es_ES"/>
        </w:rPr>
      </w:r>
      <w:r>
        <w:rPr>
          <w:lang w:val="es_ES" w:bidi="es_ES"/>
        </w:rPr>
        <w:t>Detengan la actuación: Pregúntenle a Isaac: "¿Qué estás sintiendo en este momento?" Es posible que escuchen: "Me siento tan triste, pero no hay nada que pueda hacer". Pregúntenle a Esaú: "¿Cómo te sientes en este momento?" Es posible que escuchen: "No puedo creer que no haya bendición para mí. Pensé que mi padre me amaba". O: "Estoy tan enojado con Jacob y todo este lío, ni siquiera puedo pensar". Reanuden la actuación.</w:t>
      </w:r>
    </w:p>
    <w:p>
      <w:pPr/>
      <w:r>
        <w:rPr>
          <w:lang w:val="es_ES" w:bidi="es_ES"/>
        </w:rPr>
      </w:r>
      <w:r>
        <w:rPr>
          <w:lang w:val="es_ES" w:bidi="es_ES"/>
        </w:rPr>
        <w:t>Finalmente, Isaac le da a Esaú una bendición. Esta bendición es casi opuesta a la bendición para el primogénito. Isaac le dice a Esaú que vivirá en un área pobre que no recibe el rocío del cielo. Esaú vivirá por la espada. Esaú servirá a Jacob. Cuando Esaú decida liberarse, romperá el yugo que lo ata a su hermano.</w:t>
      </w:r>
    </w:p>
    <w:p>
      <w:pPr/>
      <w:r>
        <w:rPr>
          <w:lang w:val="es_ES" w:bidi="es_ES"/>
        </w:rPr>
      </w:r>
      <w:r>
        <w:rPr>
          <w:lang w:val="es_ES" w:bidi="es_ES"/>
        </w:rPr>
        <w:t>Muestren la imagen del yugo.</w:t>
      </w:r>
    </w:p>
    <w:p>
      <w:pPr/>
      <w:r>
        <w:rPr>
          <w:lang w:val="es_ES" w:bidi="es_ES"/>
        </w:rPr>
      </w:r>
      <w:r>
        <w:rPr>
          <w:lang w:val="es_ES" w:bidi="es_ES"/>
        </w:rPr>
        <w:t>Detengan la actuación: Pregúntenle a Isaac: "¿Cómo te sientes sobre esta bendición para tu primogénito?" Es posible que escuchen: "Me siento realmente mal por ello. Desearía poder darle algo bueno también", o "No entiendo por qué todo esto está sucediendo de esta manera. Es muy molesto". Pregúntenle a Esaú: "¿Cómo te sientes sobre esta bendición?" Es posible que escuchen: "No entiendo por qué mi padre no puede darme una buena bendición. Esta es horrible. Es todo culpa de Jacob. Odio a Jacob". Reanuden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Isaac ha terminado de </w:t>
      </w:r>
      <w:r>
        <w:rPr>
          <w:b/>
          <w:lang w:val="es_ES" w:bidi="es_ES"/>
        </w:rPr>
        <w:t>bendecir</w:t>
      </w:r>
      <w:r>
        <w:rPr>
          <w:lang w:val="es_ES" w:bidi="es_ES"/>
        </w:rPr>
        <w:t xml:space="preserve"> a Jacob. </w:t>
      </w:r>
      <w:r>
        <w:rPr>
          <w:lang w:val="es_ES" w:bidi="es_ES"/>
        </w:rPr>
        <w:t>Se habla</w:t>
      </w:r>
      <w:r>
        <w:rPr>
          <w:lang w:val="es_ES" w:bidi="es_ES"/>
        </w:rPr>
        <w:t xml:space="preserve"> de bendecir en el Glosario Principal. Usen la misma palabra que han usado antes para bendición.</w:t>
      </w:r>
    </w:p>
    <w:p>
      <w:pPr/>
      <w:r>
        <w:rPr>
          <w:lang w:val="es_ES" w:bidi="es_ES"/>
        </w:rPr>
      </w:r>
      <w:r>
        <w:rPr>
          <w:lang w:val="es_ES" w:bidi="es_ES"/>
        </w:rPr>
        <w:t xml:space="preserve">Cuando Isaac se dio cuenta de que fue engañado, comienza a </w:t>
      </w:r>
      <w:r>
        <w:rPr>
          <w:b/>
          <w:lang w:val="es_ES" w:bidi="es_ES"/>
        </w:rPr>
        <w:t>temblar</w:t>
      </w:r>
      <w:r>
        <w:rPr>
          <w:lang w:val="es_ES" w:bidi="es_ES"/>
        </w:rPr>
        <w:t xml:space="preserve"> o sacudirse violentamente. Esto está expresando pánico o miedo como cuando escuchan malas noticias o tienen una sorpresa realmente mala. El temblor o sacudirse son reacciones físicas a la sensación de pánico o miedo.</w:t>
      </w:r>
    </w:p>
    <w:p>
      <w:pPr/>
      <w:r>
        <w:rPr>
          <w:lang w:val="es_ES" w:bidi="es_ES"/>
        </w:rPr>
      </w:r>
      <w:r>
        <w:rPr>
          <w:lang w:val="es_ES" w:bidi="es_ES"/>
        </w:rPr>
        <w:t xml:space="preserve">Esaú reaccionó a la noticia con un </w:t>
      </w:r>
      <w:r>
        <w:rPr>
          <w:b/>
          <w:lang w:val="es_ES" w:bidi="es_ES"/>
        </w:rPr>
        <w:t>clamor fuerte y amargo</w:t>
      </w:r>
      <w:r>
        <w:rPr>
          <w:lang w:val="es_ES" w:bidi="es_ES"/>
        </w:rPr>
        <w:t>. Esto incluso podría ser como un gemido. Está expresando la emoción profunda de angustia de Esaú.</w:t>
      </w:r>
    </w:p>
    <w:p>
      <w:pPr/>
      <w:r>
        <w:rPr>
          <w:lang w:val="es_ES" w:bidi="es_ES"/>
        </w:rPr>
      </w:r>
      <w:r>
        <w:rPr>
          <w:lang w:val="es_ES" w:bidi="es_ES"/>
        </w:rPr>
        <w:t>Esaú habla del nombre de Jacob. Esaú dice: "¿No fue llamado correctamente Jacob? Por ahora, me ha engañado dos veces". Esaú está diciendo que el nombre de Jacob significa engañar. El nombre Jacob no significa esto. Jacob suena como la palabra hebrea para engañar. La manera en que Esaú habla de esto está en la forma de una pregunta que no requiere una respuesta. Esto también se puede expresar como una declaración directa. "¿No fue llamado correctamente Jacob?" O: "Él es llamado con razón Jacob".</w:t>
      </w:r>
    </w:p>
    <w:p>
      <w:pPr/>
      <w:r>
        <w:rPr>
          <w:lang w:val="es_ES" w:bidi="es_ES"/>
        </w:rPr>
      </w:r>
      <w:r>
        <w:rPr>
          <w:lang w:val="es_ES" w:bidi="es_ES"/>
        </w:rPr>
        <w:t xml:space="preserve">El hijo primogénito tenía derechos, responsabilidades y privilegios llamados </w:t>
      </w:r>
      <w:r>
        <w:rPr>
          <w:b/>
          <w:lang w:val="es_ES" w:bidi="es_ES"/>
        </w:rPr>
        <w:t>derecho de nacimiento</w:t>
      </w:r>
      <w:r>
        <w:rPr>
          <w:lang w:val="es_ES" w:bidi="es_ES"/>
        </w:rPr>
        <w:t>. La bendición que Isaac dio era la bendición para el hijo primogénito. Esta bendición le dio cosas al hijo primogénito que no podían darse a nadie más.</w:t>
      </w:r>
    </w:p>
    <w:p>
      <w:pPr/>
      <w:r>
        <w:rPr>
          <w:lang w:val="es_ES" w:bidi="es_ES"/>
        </w:rPr>
      </w:r>
      <w:r>
        <w:rPr>
          <w:lang w:val="es_ES" w:bidi="es_ES"/>
        </w:rPr>
        <w:t>Isaac le da a Esaú una bendición. Esta bendición es casi lo opuesto de la bendición que se le dió a Jacob.</w:t>
      </w:r>
    </w:p>
    <w:p>
      <w:pPr/>
      <w:r>
        <w:rPr>
          <w:lang w:val="es_ES" w:bidi="es_ES"/>
        </w:rPr>
      </w:r>
      <w:r>
        <w:rPr>
          <w:lang w:val="es_ES" w:bidi="es_ES"/>
        </w:rPr>
        <w:t xml:space="preserve">"Vivir lejos de las riquezas de la tierra" significa que vivirán en un área con suelo pobre en el que no crecerán buenos cultivos o pasto para los animales. "Lejos del rocío del cielo", significa que no habrá mucha agua. Aquí la palabra "cielo" significa firmamento, y "rocío" es el agua que cubre el suelo cada noche. Para Esaú, el rocío no cubrirá el suelo por la noche. Esaú "vivirá por la espada", lo que significa que Esaú será un guerrero. Esaú servirá a Jacob hasta que Esaú decida romper el </w:t>
      </w:r>
      <w:r>
        <w:rPr>
          <w:b/>
          <w:lang w:val="es_ES" w:bidi="es_ES"/>
        </w:rPr>
        <w:t>yugo</w:t>
      </w:r>
      <w:r>
        <w:rPr>
          <w:lang w:val="es_ES" w:bidi="es_ES"/>
        </w:rPr>
        <w:t xml:space="preserve"> de su cuello. Un yugo es el collar de madera que ata dos bueyes para que caminen juntos para tirar de un arado o un vehículo. Vean el Glosario Principal para una conversación sobre </w:t>
      </w:r>
      <w:r>
        <w:rPr>
          <w:lang w:val="es_ES" w:bidi="es_ES"/>
        </w:rPr>
        <w:t>yugo</w:t>
      </w:r>
      <w:r>
        <w:rPr>
          <w:lang w:val="es_ES" w:bidi="es_ES"/>
        </w:rPr>
        <w:t>.</w:t>
      </w:r>
    </w:p>
    <w:p>
      <w:pPr/>
      <w:r>
        <w:rPr>
          <w:lang w:val="es_ES" w:bidi="es_ES"/>
        </w:rPr>
      </w:r>
      <w:r>
        <w:rPr>
          <w:lang w:val="es_ES" w:bidi="es_ES"/>
        </w:rPr>
        <w:t xml:space="preserve">Muestren la imagen de un </w:t>
      </w:r>
      <w:r>
        <w:rPr>
          <w:lang w:val="es_ES" w:bidi="es_ES"/>
        </w:rPr>
        <w:t>yugo</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ayudarles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27:41–28:9</w:t>
      </w:r>
      <w:r>
        <w:rPr>
          <w:lang w:val="es_ES" w:bidi="es_ES"/>
        </w:rPr>
      </w:r>
    </w:p>
    <w:p>
      <w:pPr>
        <w:pStyle w:val="Heading3"/>
      </w:pPr>
      <w:r>
        <w:rPr>
          <w:lang w:val="es_ES" w:bidi="es_ES"/>
        </w:rPr>
        <w:t>Escuchar con el corazón</w:t>
      </w:r>
    </w:p>
    <w:p>
      <w:pPr/>
      <w:r>
        <w:rPr>
          <w:lang w:val="es_ES" w:bidi="es_ES"/>
        </w:rPr>
      </w:r>
      <w:r>
        <w:rPr>
          <w:lang w:val="es_ES" w:bidi="es_ES"/>
        </w:rPr>
        <w:t>Escuchen Génesis 27:41–28:9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Este pasaje continúa la historia de cuando Jacob roba la bendición del hijo primogénito. Este pasaje dice lo que sucede después de que Isaac y Esaú se dan cuenta de que han sido engañados. La historia de Jacob robando la bendición de Esaú como el hijo primogénito tiene consecuencias. Este pasaje es una descripción narrativa de lo que sucedió después de que Isaac le dio a Esaú una bendición que prometía a Esaú pobreza, guerra y servir a su hermano, Jacob.</w:t>
      </w:r>
    </w:p>
    <w:p>
      <w:pPr/>
      <w:r>
        <w:rPr>
          <w:lang w:val="es_ES" w:bidi="es_ES"/>
        </w:rPr>
      </w:r>
      <w:r>
        <w:rPr>
          <w:lang w:val="es_ES" w:bidi="es_ES"/>
        </w:rPr>
        <w:t>Esaú odió a Jacob desde el momento en que Jacob robó la bendición. Esaú planeó cómo matar a Jacob, pero decidió que esperaría hasta después de la muerte de Isaac. Esaú pensó que Isaac moriría pronto. Esaú dice: "Esperaré hasta después de los días de luto por mi padre cuando muera". Esaú se estaba diciendo estas cosas a sí mismo. No les estaba diciendo a los otros sus planes.</w:t>
      </w:r>
    </w:p>
    <w:p>
      <w:pPr/>
      <w:r>
        <w:rPr>
          <w:lang w:val="es_ES" w:bidi="es_ES"/>
        </w:rPr>
      </w:r>
      <w:r>
        <w:rPr>
          <w:lang w:val="es_ES" w:bidi="es_ES"/>
        </w:rPr>
        <w:t>Deténganse y conversen en grupo: ¿Cómo y cuándo buscan las personas la venganza en su cultura? Cuenten una historia de alguien que está planeando venganza, pero no les habla de ello a los demás. ¿Cómo describen lo que esta persona está pensando en hacer?</w:t>
      </w:r>
    </w:p>
    <w:p>
      <w:pPr/>
      <w:r>
        <w:rPr>
          <w:lang w:val="es_ES" w:bidi="es_ES"/>
        </w:rPr>
      </w:r>
      <w:r>
        <w:rPr>
          <w:lang w:val="es_ES" w:bidi="es_ES"/>
        </w:rPr>
        <w:t>Deténganse y conversen en grupo: ¿Cuáles son las costumbres de luto de su cultura? ¿Qué hacen cuando un padre muere?</w:t>
      </w:r>
    </w:p>
    <w:p>
      <w:pPr/>
      <w:r>
        <w:rPr>
          <w:lang w:val="es_ES" w:bidi="es_ES"/>
        </w:rPr>
      </w:r>
      <w:r>
        <w:rPr>
          <w:lang w:val="es_ES" w:bidi="es_ES"/>
        </w:rPr>
        <w:t>De alguna manera, Rebeca escuchó sobre el plan de Esaú. No sabemos cómo se enteró. Rebeca envió a llamar a Jacob y le dijo a Jacob que Esaú estaba planeando matarlo. Rebeca le dijo a Jacob que se preparara y huyera o se escapara. Las palabras que usa Rebeca hacen que suene como Rebeca quiere que Jacob se vaya de inmediato. Jacob no se va de inmediato.</w:t>
      </w:r>
    </w:p>
    <w:p>
      <w:pPr/>
      <w:r>
        <w:rPr>
          <w:lang w:val="es_ES" w:bidi="es_ES"/>
        </w:rPr>
      </w:r>
      <w:r>
        <w:rPr>
          <w:lang w:val="es_ES" w:bidi="es_ES"/>
        </w:rPr>
        <w:t>Rebeca quiere que Jacob vaya con su hermano. El hermano de Rebeca vive en Harán. Harán es la ciudad ubicada en el sur de Turquía donde Abraham estaba viviendo cuando Dios le dijo a Abraham que fuera a la tierra que Dios le mostraría. Esta también es la ciudad donde Rebeca vivió con su familia antes de casarse con Isaac. El hermano de Rebeca todavía vive en esta ciudad.</w:t>
      </w:r>
    </w:p>
    <w:p>
      <w:pPr/>
      <w:r>
        <w:rPr>
          <w:lang w:val="es_ES" w:bidi="es_ES"/>
        </w:rPr>
      </w:r>
      <w:r>
        <w:rPr>
          <w:lang w:val="es_ES" w:bidi="es_ES"/>
        </w:rPr>
        <w:t xml:space="preserve">Muestren un mapa que incluya </w:t>
      </w:r>
      <w:r>
        <w:rPr>
          <w:lang w:val="es_ES" w:bidi="es_ES"/>
        </w:rPr>
        <w:t>todo Israel hasta el sur de Turquía, donde se encuentra Harán</w:t>
      </w:r>
      <w:r>
        <w:rPr>
          <w:lang w:val="es_ES" w:bidi="es_ES"/>
        </w:rPr>
        <w:t>. Harán debe estar marcado en el mapa. Usen este mapa para seguir el viaje de Jacob.</w:t>
      </w:r>
    </w:p>
    <w:p>
      <w:pPr/>
      <w:r>
        <w:rPr>
          <w:lang w:val="es_ES" w:bidi="es_ES"/>
        </w:rPr>
      </w:r>
      <w:r>
        <w:rPr>
          <w:lang w:val="es_ES" w:bidi="es_ES"/>
        </w:rPr>
        <w:t>Rebeca le dice a Jacob que permanezca con su hermano en Harán hasta que Esaú se haya calmado. Ella dice: "¿Por qué debería perderlos a ambos en un día?" Esta es una pregunta que no requiere una respuesta. Se puede afirmar de una manera diferente, como: "No quiero perderlos a ambos en un día".</w:t>
      </w:r>
    </w:p>
    <w:p>
      <w:pPr/>
      <w:r>
        <w:rPr>
          <w:lang w:val="es_ES" w:bidi="es_ES"/>
        </w:rPr>
      </w:r>
      <w:r>
        <w:rPr>
          <w:lang w:val="es_ES" w:bidi="es_ES"/>
        </w:rPr>
        <w:t>Deténganse y conversen: Cuenten una breve historia sobre una madre que está preocupada por sus hijos. Ella tiene miedo de perderlos de alguna manera. ¿Cómo habla sobre su miedo y preocupación de que sus hijos morirán? Aquí, Rebeca hace una pregunta. ¿Cómo habla la madre en su historia sobre su miedo?</w:t>
      </w:r>
    </w:p>
    <w:p>
      <w:pPr/>
      <w:r>
        <w:rPr>
          <w:lang w:val="es_ES" w:bidi="es_ES"/>
        </w:rPr>
      </w:r>
      <w:r>
        <w:rPr>
          <w:lang w:val="es_ES" w:bidi="es_ES"/>
        </w:rPr>
        <w:t>Cuenten una breve historia de un hijo que está extremadamente enojado con un hermano. Presten atención a las palabras que se usan para expresar tanto la ira como cuando la persona deja de estar enojada. ¿Usan alguna metáfora como "caliente con ira" y "enfriarse?"</w:t>
      </w:r>
    </w:p>
    <w:p>
      <w:pPr/>
      <w:r>
        <w:rPr>
          <w:lang w:val="es_ES" w:bidi="es_ES"/>
        </w:rPr>
      </w:r>
      <w:r>
        <w:rPr>
          <w:lang w:val="es_ES" w:bidi="es_ES"/>
        </w:rPr>
        <w:t>Si Esaú matara a Jacob, entonces Rebeca perdería a ambos hijos. Jacob estaría muerto. Las personas matarían a Esaú porque asesinó a su hermano, de acuerdo con la ley que Dios le dio a Noé después del diluvio. Rebeca está dispuesta a enviar a Jacob, su hijo favorito, lejos para salvar las vidas de sus dos hijos.</w:t>
      </w:r>
    </w:p>
    <w:p>
      <w:pPr/>
      <w:r>
        <w:rPr>
          <w:lang w:val="es_ES" w:bidi="es_ES"/>
        </w:rPr>
      </w:r>
      <w:r>
        <w:rPr>
          <w:lang w:val="es_ES" w:bidi="es_ES"/>
        </w:rPr>
        <w:t>Rebeca entonces va con Isaac. Rebeca no menciona que Esaú quiere matar a Jacob. En cambio, Rebeca se queja de las esposas de Esaú. Esaú se ha casado con 2 mujeres hititas. Serían consideradas esposas extranjeras, aunque vivían en la misma área. Los hititas eran descendientes de Canaán, el nieto al que Noé maldijo. Sus costumbres serían diferentes de las de Rebeca. A Rebeca e Isaac no les gustan sus nueras. Al hablar de las nueras, Rebeca convence a Isaac de que Jacob debe ir con el hermano de Rebeca para buscar una buena esposa para que no se case con extranjeras como lo hizo Esaú.</w:t>
      </w:r>
    </w:p>
    <w:p>
      <w:pPr/>
      <w:r>
        <w:rPr>
          <w:lang w:val="es_ES" w:bidi="es_ES"/>
        </w:rPr>
      </w:r>
      <w:r>
        <w:rPr>
          <w:lang w:val="es_ES" w:bidi="es_ES"/>
        </w:rPr>
        <w:t>Conversen en grupo: Describan la relación habitual o normal entre suegra y nuera en su cultura. ¿Qué sucede si hay conflicto entre ellas?</w:t>
      </w:r>
    </w:p>
    <w:p>
      <w:pPr/>
      <w:r>
        <w:rPr>
          <w:lang w:val="es_ES" w:bidi="es_ES"/>
        </w:rPr>
      </w:r>
      <w:r>
        <w:rPr>
          <w:lang w:val="es_ES" w:bidi="es_ES"/>
        </w:rPr>
        <w:t>Isaac está de acuerdo con Rebeca en que Jacob no debe casarse con una mujer extranjera local. El padre de Rebeca, Betuel, todavía vive. Isaac le dice a Jacob que vaya a la casa de su abuelo Betuel. El hermano de Rebeca, Labán, está viviendo con su padre. Isaac le dice a Jacob que se case con una de las hijas de su tío Labán. El tío de Jacob, Labán, es su tío materno o el hermano de su madre. La hija de Labán sería la prima hermana materna de Jacob. Harán es el nombre de la ciudad donde viven. Padán-Aram es el nombre del área circundante.</w:t>
      </w:r>
    </w:p>
    <w:p>
      <w:pPr/>
      <w:r>
        <w:rPr>
          <w:lang w:val="es_ES" w:bidi="es_ES"/>
        </w:rPr>
      </w:r>
      <w:r>
        <w:rPr>
          <w:lang w:val="es_ES" w:bidi="es_ES"/>
        </w:rPr>
        <w:t xml:space="preserve">Muestren el mapa con </w:t>
      </w:r>
      <w:r>
        <w:rPr>
          <w:lang w:val="es_ES" w:bidi="es_ES"/>
        </w:rPr>
        <w:t>Padán-Aram y Harán</w:t>
      </w:r>
      <w:r>
        <w:rPr>
          <w:lang w:val="es_ES" w:bidi="es_ES"/>
        </w:rPr>
        <w:t xml:space="preserve"> marcados.</w:t>
      </w:r>
    </w:p>
    <w:p>
      <w:pPr/>
      <w:r>
        <w:rPr>
          <w:lang w:val="es_ES" w:bidi="es_ES"/>
        </w:rPr>
      </w:r>
      <w:r>
        <w:rPr>
          <w:lang w:val="es_ES" w:bidi="es_ES"/>
        </w:rPr>
        <w:t>Conversen en equipo: Hagan que alguien cuente una historia sobre su familia, incluidos parientes de el lado de su madre y parientes de el lado de su padre, tíos, tías, primos, abuelos. Presten atención a la manera en que se describe cada pariente y con quién pueden casarse en esta familia.</w:t>
      </w:r>
    </w:p>
    <w:p>
      <w:pPr/>
      <w:r>
        <w:rPr>
          <w:lang w:val="es_ES" w:bidi="es_ES"/>
        </w:rPr>
      </w:r>
      <w:r>
        <w:rPr>
          <w:lang w:val="es_ES" w:bidi="es_ES"/>
        </w:rPr>
        <w:t>Entonces Isaac le da a Jacob otra bendición. Esta bendición usó muchas de las mismas bendiciones que Dios le había prometido a Abraham. Isaac pide muchos hijos para Jacob. Isaac pide que los descendientes de Jacob formen muchas naciones diferentes. Isaac le pide a Dios que le dé a Jacob las mismas bendiciones que le fueron dadas a Abraham. Finalmente, Isaac pide que Jacob sea dueño de la tierra que le fue prometida a Abraham, que es donde Isaac y su familia todavía están viviendo como extranjeros.</w:t>
      </w:r>
    </w:p>
    <w:p>
      <w:pPr/>
      <w:r>
        <w:rPr>
          <w:lang w:val="es_ES" w:bidi="es_ES"/>
        </w:rPr>
      </w:r>
      <w:r>
        <w:rPr>
          <w:lang w:val="es_ES" w:bidi="es_ES"/>
        </w:rPr>
        <w:t>Deténganse y conversen en grupo: ¿Qué sucede entre un padre y un hijo cuando el hijo deja el hogar durante un período prolongado de tiempo? ¿Qué tipo de cosas le dice el padre al hijo antes de que se vaya?</w:t>
      </w:r>
    </w:p>
    <w:p>
      <w:pPr/>
      <w:r>
        <w:rPr>
          <w:lang w:val="es_ES" w:bidi="es_ES"/>
        </w:rPr>
      </w:r>
      <w:r>
        <w:rPr>
          <w:lang w:val="es_ES" w:bidi="es_ES"/>
        </w:rPr>
        <w:t>Jacob partió para Padán-aram después de recibir esta bendición.</w:t>
      </w:r>
    </w:p>
    <w:p>
      <w:pPr/>
      <w:r>
        <w:rPr>
          <w:lang w:val="es_ES" w:bidi="es_ES"/>
        </w:rPr>
      </w:r>
      <w:r>
        <w:rPr>
          <w:lang w:val="es_ES" w:bidi="es_ES"/>
        </w:rPr>
        <w:t>Esaú sabía que Isaac le había dado a Jacob otra bendición y que Isaac había enviado a Jacob a Padán-aram para encontrar una esposa. Esaú sabía que Isaac le había dicho a Jacob: "No te cases con una mujer cananea". Esaú sabía que Jacob había obedecido a Isaac e ido a Padán-Aram. Esaú finalmente entendió que a Isaac y Rebeca no les gustaban sus esposas cananeas. Entonces, Esaú fue donde la familia de su tío Ismael y eligió una esposa. Ismael es el hijo mayor de Abraham y su madre era la sierva de Sara, Agar. Esaú se casó con su prima. Esaú ahora tiene 3 esposas. No hay indicación de que Esaú le preguntó a Isaac o a Rebeca antes de casarse con su prima.</w:t>
      </w:r>
    </w:p>
    <w:p>
      <w:pPr/>
      <w:r>
        <w:rPr>
          <w:lang w:val="es_ES" w:bidi="es_ES"/>
        </w:rPr>
      </w:r>
      <w:r>
        <w:rPr>
          <w:lang w:val="es_ES" w:bidi="es_ES"/>
        </w:rPr>
        <w:t xml:space="preserve">Muestren un </w:t>
      </w:r>
      <w:r>
        <w:rPr>
          <w:lang w:val="es_ES" w:bidi="es_ES"/>
        </w:rPr>
        <w:t>dibujo de árbol genealógico</w:t>
      </w:r>
      <w:r>
        <w:rPr>
          <w:lang w:val="es_ES" w:bidi="es_ES"/>
        </w:rPr>
        <w:t>. Comiencen el árbol genealógico con el padre de Abraham, Taré. Este árbol mostrará a los descendientes de Taré. El equipo debe poder ver la relación de Abraham y Sara, la relación de Isaac y Rebeca, la relación de Esaú y la hija de Ismael, y la relación de Jacob y sus esposas. Si un dibujo no funciona, pueden usar objetos para representar a las personas o hacer que los miembros del equipo se pongan de pie para representar a cada una de las personas. Deténganse y dibujen o actúen un árbol genealógico que muestre todos los descendientes de Taré, el padre de Abraham a través de Jacob y Esaú. Usen objetos para representar a las personas o hagan que los miembros del equipo se mantengan en sus lugares. Entonces pueden ver cómo Abraham y Sara estaban relacionados, cómo Isaac y Rebeca estaban relacionados, cómo Jacob estará relacionado con su esposa y la relación de Esaú con la hija de Ismael. Usen los títulos apropiados en su idioma para abuelo, tío y primo.</w:t>
      </w:r>
    </w:p>
    <w:p>
      <w:pPr/>
      <w:r>
        <w:rPr>
          <w:lang w:val="es_ES" w:bidi="es_ES"/>
        </w:rPr>
      </w:r>
      <w:r>
        <w:rPr>
          <w:lang w:val="es_ES" w:bidi="es_ES"/>
        </w:rPr>
        <w:t>Conversen en equipo: ¿Cómo enseñan a sus hijos sobre las relaciones familiares?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Esaú planea cuándo matar a Jacob.</w:t>
      </w:r>
    </w:p>
    <w:p>
      <w:pPr/>
      <w:r>
        <w:rPr>
          <w:lang w:val="es_ES" w:bidi="es_ES"/>
        </w:rPr>
      </w:r>
      <w:r>
        <w:rPr>
          <w:b/>
          <w:lang w:val="es_ES" w:bidi="es_ES"/>
        </w:rPr>
        <w:t>Segunda escena:</w:t>
      </w:r>
      <w:r>
        <w:rPr>
          <w:lang w:val="es_ES" w:bidi="es_ES"/>
        </w:rPr>
        <w:t xml:space="preserve"> Rebeca se entera sobre el plan de Esaú y le dice a Jacob que huya a la casa de su hermano.</w:t>
      </w:r>
    </w:p>
    <w:p>
      <w:pPr/>
      <w:r>
        <w:rPr>
          <w:lang w:val="es_ES" w:bidi="es_ES"/>
        </w:rPr>
      </w:r>
      <w:r>
        <w:rPr>
          <w:b/>
          <w:lang w:val="es_ES" w:bidi="es_ES"/>
        </w:rPr>
        <w:t>Tercera escena:</w:t>
      </w:r>
      <w:r>
        <w:rPr>
          <w:lang w:val="es_ES" w:bidi="es_ES"/>
        </w:rPr>
        <w:t xml:space="preserve"> Rebeca le habla a Isaac sobre enviar a Jacob para encontrar una esposa de su familia.</w:t>
      </w:r>
    </w:p>
    <w:p>
      <w:pPr/>
      <w:r>
        <w:rPr>
          <w:lang w:val="es_ES" w:bidi="es_ES"/>
        </w:rPr>
      </w:r>
      <w:r>
        <w:rPr>
          <w:b/>
          <w:lang w:val="es_ES" w:bidi="es_ES"/>
        </w:rPr>
        <w:t>Cuarta escena:</w:t>
      </w:r>
      <w:r>
        <w:rPr>
          <w:lang w:val="es_ES" w:bidi="es_ES"/>
        </w:rPr>
        <w:t xml:space="preserve"> Isaac llama a Jacob para que venga. Isaac bendice a Jacob y lo envía al norte a la familia de Rebeca para encontrar una esposa.</w:t>
      </w:r>
    </w:p>
    <w:p>
      <w:pPr/>
      <w:r>
        <w:rPr>
          <w:lang w:val="es_ES" w:bidi="es_ES"/>
        </w:rPr>
      </w:r>
      <w:r>
        <w:rPr>
          <w:b/>
          <w:lang w:val="es_ES" w:bidi="es_ES"/>
        </w:rPr>
        <w:t>Quinta escena:</w:t>
      </w:r>
      <w:r>
        <w:rPr>
          <w:lang w:val="es_ES" w:bidi="es_ES"/>
        </w:rPr>
        <w:t xml:space="preserve"> Esaú escucha sobre Isaac diciéndole a Jacob que vaya donde su tío para encontrar una esposa. Esaú finalmente se da cuenta de que a sus padres no les gustan sus esposas. Esaú va con su tío Ismael y toma a una de sus primas como esposa.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Rebeca</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Esaú</w:t>
      </w:r>
    </w:p>
    <w:p>
      <w:pPr>
        <w:pStyle w:val="ListBullet"/>
        <w:spacing w:line="240" w:lineRule="auto"/>
        <w:ind w:left="720"/>
      </w:pPr>
      <w:r>
        <w:rPr>
          <w:lang w:val="es_ES" w:bidi="es_ES"/>
        </w:rPr>
      </w:r>
      <w:r>
        <w:rPr>
          <w:lang w:val="es_ES" w:bidi="es_ES"/>
        </w:rPr>
        <w:t>Las esposas hititas de Esaú</w:t>
      </w:r>
    </w:p>
    <w:p>
      <w:pPr>
        <w:pStyle w:val="ListBullet"/>
        <w:spacing w:line="240" w:lineRule="auto"/>
        <w:ind w:left="720"/>
      </w:pPr>
      <w:r>
        <w:rPr>
          <w:lang w:val="es_ES" w:bidi="es_ES"/>
        </w:rPr>
      </w:r>
      <w:r>
        <w:rPr>
          <w:lang w:val="es_ES" w:bidi="es_ES"/>
        </w:rPr>
        <w:t>Se menciona al padre de Rebeca, Betuel, y al hermano de Rebeca, Labán.</w:t>
      </w:r>
    </w:p>
    <w:p>
      <w:pPr>
        <w:pStyle w:val="ListBullet"/>
        <w:spacing w:line="240" w:lineRule="auto"/>
        <w:ind w:left="720"/>
      </w:pPr>
      <w:r>
        <w:rPr>
          <w:lang w:val="es_ES" w:bidi="es_ES"/>
        </w:rPr>
      </w:r>
      <w:r>
        <w:rPr>
          <w:lang w:val="es_ES" w:bidi="es_ES"/>
        </w:rPr>
        <w:t>La nueva esposa de Esaú, Mahalat, hija de Ismael.</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Antes de comenzar a actuar la historia, asegúrense de que tienen el orden correcto de los eventos.</w:t>
      </w:r>
    </w:p>
    <w:p>
      <w:pPr/>
      <w:r>
        <w:rPr>
          <w:lang w:val="es_ES" w:bidi="es_ES"/>
        </w:rPr>
      </w:r>
      <w:r>
        <w:rPr>
          <w:lang w:val="es_ES" w:bidi="es_ES"/>
        </w:rPr>
        <w:t>Esaú odia a Jacob y está planeando matar a Jacob. Rebeca descubre lo que Esaú está planeando hacer y le dice a Jacob que se levante y huya de inmediato donde la familia de Rebeca en Harán. Jacob no va de inmediato. Jacob permanece mientras Rebeca va y habla con Isaac. Entonces Isaac llama a Jacob y le dice a Jacob que vaya donde la familia de Rebeca y se case con una prima. Isaac bendice a Jacob y Jacob se va. Esaú se entera que Jacob se ha ido. Esaú finalmente se da cuenta de que a Rebeca e Isaac no les gustan sus esposas hititas. Esaú va con su tío Ismael y se casa con una de las hijas de Ismael.</w:t>
      </w:r>
    </w:p>
    <w:p>
      <w:pPr/>
      <w:r>
        <w:rPr>
          <w:lang w:val="es_ES" w:bidi="es_ES"/>
        </w:rPr>
      </w:r>
      <w:r>
        <w:rPr>
          <w:lang w:val="es_ES" w:bidi="es_ES"/>
        </w:rPr>
        <w:t>En la primera escena, Esaú odiaba a Jacob porque Jacob robó la bendición para el hijo primogénito. Esaú planea matar a Jacob después de que Isaac muera y el tiempo de luto haya terminado. Esaú no le dice a nadie de estos planes. Esaú está pensando en hacer esto o hablando consigo mismo. Nadie habla en esta escena.</w:t>
      </w:r>
    </w:p>
    <w:p>
      <w:pPr/>
      <w:r>
        <w:rPr>
          <w:lang w:val="es_ES" w:bidi="es_ES"/>
        </w:rPr>
      </w:r>
      <w:r>
        <w:rPr>
          <w:lang w:val="es_ES" w:bidi="es_ES"/>
        </w:rPr>
        <w:t>En la segunda escena, Rebeca de alguna manera se da cuenta de lo que Esaú está planeando hacer. No sabemos cómo se enteró sobre este plan. Rebeca envía a buscar a Jacob y le dice el plan. Rebeca le dice a Jacob que se prepare y huya a la ciudad de Harán. El hermano de Rebeca vive en Harán. Rebeca quiere que Jacob se quede con Labán hasta que Esaú se calme o ya no esté lo suficientemente enojado como para matar. Rebeca no tiene la intención de que Jacob se vaya durante mucho tiempo. Rebeca planea enviar por Jacob cuando sea seguro que Jacob regrese. Rebeca está enviando a Jacob lejos para salvar las vidas de sus dos hijos. Si Esaú mata a Jacob, Esaú también debe morir.</w:t>
      </w:r>
    </w:p>
    <w:p>
      <w:pPr/>
      <w:r>
        <w:rPr>
          <w:lang w:val="es_ES" w:bidi="es_ES"/>
        </w:rPr>
      </w:r>
      <w:r>
        <w:rPr>
          <w:lang w:val="es_ES" w:bidi="es_ES"/>
        </w:rPr>
        <w:t>En la tercera escena, Rebeca va con Isaac. Rebeca no le dice a Isaac sobre los planes de Esaú para matar a Jacob. En cambio, Rebeca se queja de las esposas hititas de Esaú. Rebeca dice: "Prefiero morir a que Jacob se case con una de ellas". Rebeca está hablando de mujeres locales o hititas. Rebeca parece convencer a Isaac de que haga algo sobre el matrimonio de Jacob.</w:t>
      </w:r>
    </w:p>
    <w:p>
      <w:pPr/>
      <w:r>
        <w:rPr>
          <w:lang w:val="es_ES" w:bidi="es_ES"/>
        </w:rPr>
      </w:r>
      <w:r>
        <w:rPr>
          <w:lang w:val="es_ES" w:bidi="es_ES"/>
        </w:rPr>
        <w:t>En la cuarta escena, Isaac llama a Jacob. Cuando Jacob viene a la tienda, Isaac le da a Jacob otra bendición. Isaac le dice a Jacob que no se case con una mujer cananea local. En cambio, Isaac dice que Jacob vaya con la familia de Rebeca. El padre de Rebeca, Betuel todavía está vivo. Jacob debe vivir con Betuel. Labán, el hermano de Rebeca, vive allí y tiene hijas. Isaac quiere que Jacob se case con una de esas hijas. Esta sería su prima hermana materna, la hija del hermano de su madre. Betuel es el abuelo materno de Jacob y Labán es el tío materno de Jacob. Después de estas instrucciones sobre el matrimonio, Isaac nuevamente bendice a Jacob. Esta vez, la bendición incluye gran parte de la bendición que Dios le había dado a Abraham. Entonces Isaac envía a Jacob lejos y Jacob se va.</w:t>
      </w:r>
    </w:p>
    <w:p>
      <w:pPr/>
      <w:r>
        <w:rPr>
          <w:lang w:val="es_ES" w:bidi="es_ES"/>
        </w:rPr>
      </w:r>
      <w:r>
        <w:rPr>
          <w:lang w:val="es_ES" w:bidi="es_ES"/>
        </w:rPr>
        <w:t>Revisen la imagen del árbol genealógico. Hablen sobre los parientes y el título correcto para cada tío y cada abuelo. Esto debe ayudarlos a decidir los términos familiares correctos para Betuel, Labán y las hijas de Labán, así como para Ismael y la hija de Ismael.</w:t>
      </w:r>
    </w:p>
    <w:p>
      <w:pPr/>
      <w:r>
        <w:rPr>
          <w:lang w:val="es_ES" w:bidi="es_ES"/>
        </w:rPr>
      </w:r>
      <w:r>
        <w:rPr>
          <w:lang w:val="es_ES" w:bidi="es_ES"/>
        </w:rPr>
        <w:t>En la quinta escena, Esaú sabe que Isaac ha enviado a Jacob para encontrar una esposa de la familia de Rebeca. Esaú sabe que Isaac le ha dado a Jacob otra bendición. Esaú sabe que Isaac le dijo específicamente a Jacob que no se casara con una mujer cananea. Las esposas hititas de Esaú eran cananeas. Esaú finalmente entiende que Isaac y Rebeca no están complacidos con las esposas de Esaú. Esaú va con su tío Ismael y se casa con una de las hijas de Ismael. Ismael es el primer hijo de Abraham y la madre de Ismael es Agar, la sierva de Sara, la madre de Isaac. Esaú no le dice a Isaac y a Rebeca que se va a casar con esta prima. Esaú ahora tiene 3 esposas. Dos de ellas son mujeres hititas y la tercera es la hija de Ismael.</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cinco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Rebeca</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Esaú</w:t>
      </w:r>
    </w:p>
    <w:p>
      <w:pPr>
        <w:pStyle w:val="ListBullet"/>
        <w:spacing w:line="240" w:lineRule="auto"/>
        <w:ind w:left="720"/>
      </w:pPr>
      <w:r>
        <w:rPr>
          <w:lang w:val="es_ES" w:bidi="es_ES"/>
        </w:rPr>
      </w:r>
      <w:r>
        <w:rPr>
          <w:lang w:val="es_ES" w:bidi="es_ES"/>
        </w:rPr>
        <w:t>Las esposas hititas de Esaú</w:t>
      </w:r>
    </w:p>
    <w:p>
      <w:pPr>
        <w:pStyle w:val="ListBullet"/>
        <w:spacing w:line="240" w:lineRule="auto"/>
        <w:ind w:left="720"/>
      </w:pPr>
      <w:r>
        <w:rPr>
          <w:lang w:val="es_ES" w:bidi="es_ES"/>
        </w:rPr>
      </w:r>
      <w:r>
        <w:rPr>
          <w:lang w:val="es_ES" w:bidi="es_ES"/>
        </w:rPr>
        <w:t>Se menciona el padre de Rebeca, Betuel, y el hermano de Rebeca, Labán.</w:t>
      </w:r>
    </w:p>
    <w:p>
      <w:pPr>
        <w:pStyle w:val="ListBullet"/>
        <w:spacing w:line="240" w:lineRule="auto"/>
        <w:ind w:left="720"/>
      </w:pPr>
      <w:r>
        <w:rPr>
          <w:lang w:val="es_ES" w:bidi="es_ES"/>
        </w:rPr>
      </w:r>
      <w:r>
        <w:rPr>
          <w:lang w:val="es_ES" w:bidi="es_ES"/>
        </w:rPr>
        <w:t>La nueva esposa de Esaú, Mahalat, hija de Ismael.</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deténganse en ciertos puntos.</w:t>
      </w:r>
    </w:p>
    <w:p>
      <w:pPr/>
      <w:r>
        <w:rPr>
          <w:lang w:val="es_ES" w:bidi="es_ES"/>
        </w:rPr>
      </w:r>
      <w:r>
        <w:rPr>
          <w:lang w:val="es_ES" w:bidi="es_ES"/>
        </w:rPr>
        <w:t>Detengan la actuación: Pregúntenle al actor que interpreta uno de los papeles: "¿Cómo se siente?" Es posible que escuchen diferentes respuestas. Reanuden la actuación.</w:t>
      </w:r>
    </w:p>
    <w:p>
      <w:pPr/>
      <w:r>
        <w:rPr>
          <w:lang w:val="es_ES" w:bidi="es_ES"/>
        </w:rPr>
      </w:r>
      <w:r>
        <w:rPr>
          <w:lang w:val="es_ES" w:bidi="es_ES"/>
        </w:rPr>
        <w:t>En la primera escena, Esaú odia a Jacob porque Jacob ha robado la bendición para el hijo primogénito. Esaú planea matar a Jacob. Sin embargo, Esaú planea esperar hasta después de que Isaac muera y termine el tiempo de luto.</w:t>
      </w:r>
    </w:p>
    <w:p>
      <w:pPr/>
      <w:r>
        <w:rPr>
          <w:lang w:val="es_ES" w:bidi="es_ES"/>
        </w:rPr>
      </w:r>
      <w:r>
        <w:rPr>
          <w:lang w:val="es_ES" w:bidi="es_ES"/>
        </w:rPr>
        <w:t>Detengan la actuación: Pregúntenle a Esaú: "¿Por qué quieres matar a Jacob?" Es posible que escuchen: "Porque él es un tramposo. Robó mi derecho de nacimiento y ahora ha robado mi bendición. Él no merece vivir". Pregúntenle a Esaú: "¿Cómo matar a Jacob te hará sentir mejor?" Es posible que escuchen: "No tendré que verlo todos los días y recordar que el tiene lo que es mío. Si está muerto, recupero mi derecho de nacimiento y mi bendición. Tendrán que respetarme entonces". Reanuden la actuación.</w:t>
      </w:r>
    </w:p>
    <w:p>
      <w:pPr/>
      <w:r>
        <w:rPr>
          <w:lang w:val="es_ES" w:bidi="es_ES"/>
        </w:rPr>
      </w:r>
      <w:r>
        <w:rPr>
          <w:lang w:val="es_ES" w:bidi="es_ES"/>
        </w:rPr>
        <w:t>En la segunda escena, Rebeca se da cuenta lo que Esaú está planeando hacer. Rebeca va con Jacob y le dice. Rebeca le dice a Jacob que se levante y se vaya de inmediato donde el hermano de Rebeca en Harán. Jacob debe quedarse allí hasta que Esaú ya no quiera matar a Jacob. Rebeca enviará a buscar a Jacob cuando sea seguro regresar. Rebeca dice que esto es para salvar las vidas de sus dos hijos.</w:t>
      </w:r>
    </w:p>
    <w:p>
      <w:pPr/>
      <w:r>
        <w:rPr>
          <w:lang w:val="es_ES" w:bidi="es_ES"/>
        </w:rPr>
      </w:r>
      <w:r>
        <w:rPr>
          <w:lang w:val="es_ES" w:bidi="es_ES"/>
        </w:rPr>
        <w:t>Detengan la actuación: Pregúntenle a Rebeca: "¿Cómo te sientes sobre que Jacob se vaya tan lejos?" Es posible que escuchen: "No quiero que se vaya tan lejos, pero es mejor que perderlo. No quiero que mi hijo Esaú lo mate y luego Esaú tenga que morir también. Esto es mejor". Pregúntenle a Jacob: "¿Cómo te sientes ahora que tienes la bendición, pero tienes que dejar a tu familia?" Es posible que escuchen: "Es mejor tener la bendición. Esaú no merece la bendición o el derecho de nacimiento. Debo tenerlos. Si esto es lo que tengo que hacer para tener la bendición, entonces lo haré". Reanuden la actuación.</w:t>
      </w:r>
    </w:p>
    <w:p>
      <w:pPr/>
      <w:r>
        <w:rPr>
          <w:lang w:val="es_ES" w:bidi="es_ES"/>
        </w:rPr>
      </w:r>
      <w:r>
        <w:rPr>
          <w:lang w:val="es_ES" w:bidi="es_ES"/>
        </w:rPr>
        <w:t>En la tercera escena, Rebeca va con Isaac y se queja de las esposas de Esaú. Ella menciona la posibilidad de que Jacob se case con una de las mujeres hititas.</w:t>
      </w:r>
    </w:p>
    <w:p>
      <w:pPr/>
      <w:r>
        <w:rPr>
          <w:lang w:val="es_ES" w:bidi="es_ES"/>
        </w:rPr>
      </w:r>
      <w:r>
        <w:rPr>
          <w:lang w:val="es_ES" w:bidi="es_ES"/>
        </w:rPr>
        <w:t>Detengan la actuación: Pregúntenle a Rebeca: "¿Por qué estás hablando de esposas ahora?" Es posible que escuchen: "Esta es la mejor manera de convencer a Isaac de que envíe a Jacob lejos. Quiero que Isaac envíe a Jacob lejos en lugar de que Jacob huya". Pregúntenle a Isaac: "¿Cómo te sentiste cuando Rebeca mencionó la posibilidad de que Jacob se casara con una mujer hitita?" Es posible que escuchen: "Sentí miedo por mi hijo. No quiero que se case con una de estas mujeres extranjeras y traiga la adoración de ídolos y otras maneras extranjeras a la familia. Quiero que Jacob lidere esta familia como mi padre Abraham querría". Reanuden la actuación.</w:t>
      </w:r>
    </w:p>
    <w:p>
      <w:pPr/>
      <w:r>
        <w:rPr>
          <w:lang w:val="es_ES" w:bidi="es_ES"/>
        </w:rPr>
      </w:r>
      <w:r>
        <w:rPr>
          <w:lang w:val="es_ES" w:bidi="es_ES"/>
        </w:rPr>
        <w:t>En la cuarta escena, Isaac envía a buscar a Jacob. Cuando Jacob llega, Isaac lo bendice y luego le dice a Jacob que no se case con una mujer cananea. En cambio, Jacob debe ir a Harán para vivir con Betuel, el padre de Rebeca. El hermano de Rebeca, Labán, tiene algunas hijas. Jacob debe casarse con alguna de estas hijas. Entonces Isaac bendice a Jacob nuevamente. Esta vez la bendición contiene muchos de los elementos que Dios usó cuando Dios bendijo a Abraham. Después de la bendición, Jacob se fue para ir con la familia de Rebeca.</w:t>
      </w:r>
    </w:p>
    <w:p>
      <w:pPr/>
      <w:r>
        <w:rPr>
          <w:lang w:val="es_ES" w:bidi="es_ES"/>
        </w:rPr>
      </w:r>
      <w:r>
        <w:rPr>
          <w:lang w:val="es_ES" w:bidi="es_ES"/>
        </w:rPr>
        <w:t>Detengan la actuación: Pregúntenle a Isaac: "¿Cómo te sentiste cuando estabas bendiciendo a Jacob?" Es posible que escuchen: "Me sentí bien. Sabía que estaba bendiciendo a Jacob y sabía que Jacob lideraría la familia después de que yo ya no esté. Me alegro de haber podido bendecir a Jacob de esta manera". Pregúntenle a Jacob: "¿Cómo te sentiste de recibir esta bendición que estaba destinada a ti, Jacob?" Es posible que escuchen: "Se sentió muy bien. Sé que esta bendición estaba destinada para mí. Conozco la bendición que mi abuelo, Abraham, recibió de Dios. Estoy tan contento de que mi padre me haya dicho lo mismo". Reanuden la actuación.</w:t>
      </w:r>
    </w:p>
    <w:p>
      <w:pPr/>
      <w:r>
        <w:rPr>
          <w:lang w:val="es_ES" w:bidi="es_ES"/>
        </w:rPr>
      </w:r>
      <w:r>
        <w:rPr>
          <w:lang w:val="es_ES" w:bidi="es_ES"/>
        </w:rPr>
        <w:t>En la quinta escena, Esaú sabe que Isaac ha bendecido a Jacob y lo envió a encontrar una esposa entre la familia de Rebeca.</w:t>
      </w:r>
    </w:p>
    <w:p>
      <w:pPr/>
      <w:r>
        <w:rPr>
          <w:lang w:val="es_ES" w:bidi="es_ES"/>
        </w:rPr>
      </w:r>
      <w:r>
        <w:rPr>
          <w:lang w:val="es_ES" w:bidi="es_ES"/>
        </w:rPr>
        <w:t>Detengan la actuación: Pregúntenle a Esaú: "¿Cómo te sientes en este momento?" Es posible que escuchen: "¡Todavía estoy muy enojado! ¿Cómo se atreve Jacob a robarme de esta manera. Ahora ha sido bendecido nuevamente y enviado a encontrar a una esposa. ¿Por qué lo aman más que a mí?" Reanuden la actuación.</w:t>
      </w:r>
    </w:p>
    <w:p>
      <w:pPr/>
      <w:r>
        <w:rPr>
          <w:lang w:val="es_ES" w:bidi="es_ES"/>
        </w:rPr>
      </w:r>
      <w:r>
        <w:rPr>
          <w:lang w:val="es_ES" w:bidi="es_ES"/>
        </w:rPr>
        <w:t>Esaú se da cuenta finalmente de que a Rebeca e Isaac no les gustan sus esposas hititas. Esaú va con Ismael, el hijo mayor de Abraham y se casa con una de sus hijas. Esaú no les dice a Rebeca e Isaac que se va a casar con una de sus primas.</w:t>
      </w:r>
    </w:p>
    <w:p>
      <w:pPr/>
      <w:r>
        <w:rPr>
          <w:lang w:val="es_ES" w:bidi="es_ES"/>
        </w:rPr>
      </w:r>
      <w:r>
        <w:rPr>
          <w:lang w:val="es_ES" w:bidi="es_ES"/>
        </w:rPr>
        <w:t>Detengan la actuación: Pregúntenle a Esaú: "¿Por qué te has casado con una de las hijas de Ismael?" Es posible que escuchen: "A mis padres no les gustan mis esposas. Quería agradarlos eligiendo a un pariente. Estarán complacidos porque su abuelo es Abraham". Pregúntenle a Rebeca: "¿Cómo te sientes sobre tu nueva nuera?" Es posible que escuchen: "Sé que Esaú estaba tratando de agradarnos. ¿Por qué no me preguntó mi opinión?" O: "Al menos, ella cree en Dios. Eso es algo por lo que hay que estar agradecidos". Reanuden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Esaú odia a Jacob porque Jacob robó la </w:t>
      </w:r>
      <w:r>
        <w:rPr>
          <w:b/>
          <w:lang w:val="es_ES" w:bidi="es_ES"/>
        </w:rPr>
        <w:t>bendición</w:t>
      </w:r>
      <w:r>
        <w:rPr>
          <w:lang w:val="es_ES" w:bidi="es_ES"/>
        </w:rPr>
        <w:t>. Usen la misma palabra para bendición que han usado en otros pasajes. Se habla de</w:t>
      </w:r>
      <w:r>
        <w:rPr>
          <w:lang w:val="es_ES" w:bidi="es_ES"/>
        </w:rPr>
        <w:t xml:space="preserve"> bendecir </w:t>
      </w:r>
      <w:r>
        <w:rPr>
          <w:lang w:val="es_ES" w:bidi="es_ES"/>
        </w:rPr>
        <w:t xml:space="preserve">en el Glosario Principal. Esaú planea esperar hasta que Isaac muera y luego después del tiempo de </w:t>
      </w:r>
      <w:r>
        <w:rPr>
          <w:b/>
          <w:lang w:val="es_ES" w:bidi="es_ES"/>
        </w:rPr>
        <w:t>luto</w:t>
      </w:r>
      <w:r>
        <w:rPr>
          <w:lang w:val="es_ES" w:bidi="es_ES"/>
        </w:rPr>
        <w:t>, Esaú matará a Jacob. El luto se refiere a un tiempo específico después de la muerte de alguien y las actividades que generalmente hacen los que lloran la muerte. Una cultura tiene costumbres de luto específicas y en la antigüedad, estas incluían llorar, rasgarse la ropa y ponerse un material especial llamado cilicio. El luto duraba un tiempo específico, como 7 días. Esaú está planeando esperar hasta que este momento haya terminado antes de matar a Jacob.</w:t>
      </w:r>
    </w:p>
    <w:p>
      <w:pPr/>
      <w:r>
        <w:rPr>
          <w:lang w:val="es_ES" w:bidi="es_ES"/>
        </w:rPr>
      </w:r>
      <w:r>
        <w:rPr>
          <w:lang w:val="es_ES" w:bidi="es_ES"/>
        </w:rPr>
        <w:t>Esaú estaba planeando todo esto para sí mismo, o en su mente. Estaba pensando en ello. No estaba hablando de esto con otros. Esto no es algo impulsivo o hecho sin pensar. Esaú está haciendo un plan para algo que se debe hacer en el futuro.</w:t>
      </w:r>
    </w:p>
    <w:p>
      <w:pPr/>
      <w:r>
        <w:rPr>
          <w:lang w:val="es_ES" w:bidi="es_ES"/>
        </w:rPr>
      </w:r>
      <w:r>
        <w:rPr>
          <w:lang w:val="es_ES" w:bidi="es_ES"/>
        </w:rPr>
        <w:t xml:space="preserve">Rebeca le dice a Jacob que se quede allí hasta que Esaú se haya </w:t>
      </w:r>
      <w:r>
        <w:rPr>
          <w:b/>
          <w:lang w:val="es_ES" w:bidi="es_ES"/>
        </w:rPr>
        <w:t>enfriado</w:t>
      </w:r>
      <w:r>
        <w:rPr>
          <w:lang w:val="es_ES" w:bidi="es_ES"/>
        </w:rPr>
        <w:t xml:space="preserve">. Esaú está muy enojado o </w:t>
      </w:r>
      <w:r>
        <w:rPr>
          <w:b/>
          <w:lang w:val="es_ES" w:bidi="es_ES"/>
        </w:rPr>
        <w:t>ardiente de ira</w:t>
      </w:r>
      <w:r>
        <w:rPr>
          <w:lang w:val="es_ES" w:bidi="es_ES"/>
        </w:rPr>
        <w:t>. "Enfriarse" significa que Esaú ya no estaría tan enojado. Esaú estaría en un estado de ánimo razonable. Esaú se calmaría. Esaú todavía podría estar enojado u odiar a Jacob, pero Esaú ya no estaría planeando buscar venganza o matar a Jacob. En ese momento, sería seguro para Jacob regresar.</w:t>
      </w:r>
    </w:p>
    <w:p>
      <w:pPr/>
      <w:r>
        <w:rPr>
          <w:lang w:val="es_ES" w:bidi="es_ES"/>
        </w:rPr>
      </w:r>
      <w:r>
        <w:rPr>
          <w:lang w:val="es_ES" w:bidi="es_ES"/>
        </w:rPr>
        <w:t xml:space="preserve">Las esposas de Esaú eran mujeres </w:t>
      </w:r>
      <w:r>
        <w:rPr>
          <w:b/>
          <w:lang w:val="es_ES" w:bidi="es_ES"/>
        </w:rPr>
        <w:t>hititas</w:t>
      </w:r>
      <w:r>
        <w:rPr>
          <w:lang w:val="es_ES" w:bidi="es_ES"/>
        </w:rPr>
        <w:t xml:space="preserve">. Los Hititas eran parte de los </w:t>
      </w:r>
      <w:r>
        <w:rPr>
          <w:b/>
          <w:lang w:val="es_ES" w:bidi="es_ES"/>
        </w:rPr>
        <w:t>Cananeos</w:t>
      </w:r>
      <w:r>
        <w:rPr>
          <w:lang w:val="es_ES" w:bidi="es_ES"/>
        </w:rPr>
        <w:t>. Usen las mismas palabras que han usado en los pasajes anteriores para estos grupos de personas.</w:t>
      </w:r>
    </w:p>
    <w:p>
      <w:pPr/>
      <w:r>
        <w:rPr>
          <w:lang w:val="es_ES" w:bidi="es_ES"/>
        </w:rPr>
      </w:r>
      <w:r>
        <w:rPr>
          <w:lang w:val="es_ES" w:bidi="es_ES"/>
        </w:rPr>
        <w:t>Jacob está yendo con su abuelo materno y tío materno. Jacob debe casarse con una prima hermana materna. Algunos idiomas tienen términos específicos para parientes del lado de la familia de la madre o del lado de la familia del padre. Usen los títulos apropiados para estos parientes.</w:t>
      </w:r>
    </w:p>
    <w:p>
      <w:pPr/>
      <w:r>
        <w:rPr>
          <w:lang w:val="es_ES" w:bidi="es_ES"/>
        </w:rPr>
      </w:r>
      <w:r>
        <w:rPr>
          <w:lang w:val="es_ES" w:bidi="es_ES"/>
        </w:rPr>
        <w:t>Revisen la imagen del árbol genealógico.</w:t>
      </w:r>
    </w:p>
    <w:p>
      <w:pPr/>
      <w:r>
        <w:rPr>
          <w:lang w:val="es_ES" w:bidi="es_ES"/>
        </w:rPr>
      </w:r>
      <w:r>
        <w:rPr>
          <w:lang w:val="es_ES" w:bidi="es_ES"/>
        </w:rPr>
        <w:t xml:space="preserve">Isaac bendice a Jacob usando algunas de las mismas bendiciones que Dios habló al bendecir a Abraham. Isaac dice: "Que </w:t>
      </w:r>
      <w:r>
        <w:rPr>
          <w:b/>
          <w:lang w:val="es_ES" w:bidi="es_ES"/>
        </w:rPr>
        <w:t>Dios Todopoderoso</w:t>
      </w:r>
      <w:r>
        <w:rPr>
          <w:lang w:val="es_ES" w:bidi="es_ES"/>
        </w:rPr>
        <w:t xml:space="preserve"> te bendiga". Dios Todopoderoso es uno de los nombres de Dios. La palabra hebrea es </w:t>
      </w:r>
      <w:r>
        <w:rPr>
          <w:b/>
          <w:lang w:val="es_ES" w:bidi="es_ES"/>
        </w:rPr>
        <w:t>El-Shaddai</w:t>
      </w:r>
      <w:r>
        <w:rPr>
          <w:lang w:val="es_ES" w:bidi="es_ES"/>
        </w:rPr>
        <w:t>. El se refiere a Dios. Shaddai probablemente significa todopoderoso o más poderoso que cualquier otra persona. Al poner ambas palabras juntas, tienen un nombre para Dios. El-Shaddai es el nombre que Dios usó cuando Dios le habló a Abraham. Dios dijo: "Soy El-Shaddai, Dios Todopoderoso. Usen el mismo nombre aquí. El-Shaddai es el nombre hebreo. Tampoco necesitan usar el nombre hebreo.</w:t>
      </w:r>
    </w:p>
    <w:p>
      <w:pPr/>
      <w:r>
        <w:rPr>
          <w:lang w:val="es_ES" w:bidi="es_ES"/>
        </w:rPr>
      </w:r>
      <w:r>
        <w:rPr>
          <w:lang w:val="es_ES" w:bidi="es_ES"/>
        </w:rPr>
        <w:t xml:space="preserve">Parte de la bendición era pedir que Jacob tuviera muchos hijos que se multiplicaran y se convirtieran en </w:t>
      </w:r>
      <w:r>
        <w:rPr>
          <w:b/>
          <w:lang w:val="es_ES" w:bidi="es_ES"/>
        </w:rPr>
        <w:t>naciones</w:t>
      </w:r>
      <w:r>
        <w:rPr>
          <w:lang w:val="es_ES" w:bidi="es_ES"/>
        </w:rPr>
        <w:t xml:space="preserve">, o </w:t>
      </w:r>
      <w:r>
        <w:rPr>
          <w:b/>
          <w:lang w:val="es_ES" w:bidi="es_ES"/>
        </w:rPr>
        <w:t>grupos de personas</w:t>
      </w:r>
      <w:r>
        <w:rPr>
          <w:lang w:val="es_ES" w:bidi="es_ES"/>
        </w:rPr>
        <w:t xml:space="preserve">. </w:t>
      </w:r>
      <w:r>
        <w:rPr>
          <w:lang w:val="es_ES" w:bidi="es_ES"/>
        </w:rPr>
        <w:t>Naciones</w:t>
      </w:r>
      <w:r>
        <w:rPr>
          <w:lang w:val="es_ES" w:bidi="es_ES"/>
        </w:rPr>
        <w:t xml:space="preserve"> está en el Glosario Principal. Usen las mismas palabras que usaron en los pasajes anteriores. Isaac ora para que Jacob sea dueño de la tierra donde ahora vive como </w:t>
      </w:r>
      <w:r>
        <w:rPr>
          <w:b/>
          <w:lang w:val="es_ES" w:bidi="es_ES"/>
        </w:rPr>
        <w:t>extranjero</w:t>
      </w:r>
      <w:r>
        <w:rPr>
          <w:lang w:val="es_ES" w:bidi="es_ES"/>
        </w:rPr>
        <w:t>. En este momento, Isaac no es dueño de la tierra. Esta tierra le fue prometida a Abraham. Isaac está orando para que un día, la familia sea dueña de esta tierra y ya no sean extranjeros en la tierra.</w:t>
      </w:r>
    </w:p>
    <w:p>
      <w:pPr/>
      <w:r>
        <w:rPr>
          <w:lang w:val="es_ES" w:bidi="es_ES"/>
        </w:rPr>
      </w:r>
      <w:r>
        <w:rPr>
          <w:lang w:val="es_ES" w:bidi="es_ES"/>
        </w:rPr>
        <w:t>Después de que Jacob se va, Esaú va con su tío Ismael y se casa con su prima hermana, la hija de Ismael. Ismael es el medio hermano de Isaac. Algunos idiomas usan palabras específicas para los parientes de la familia del padre. Usen los títulos apropiados para expresar la relación.</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ayudarles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28:10–22</w:t>
      </w:r>
      <w:r>
        <w:rPr>
          <w:lang w:val="es_ES" w:bidi="es_ES"/>
        </w:rPr>
      </w:r>
    </w:p>
    <w:p>
      <w:pPr>
        <w:pStyle w:val="Heading3"/>
      </w:pPr>
      <w:r>
        <w:rPr>
          <w:lang w:val="es_ES" w:bidi="es_ES"/>
        </w:rPr>
        <w:t>Escuchar con el corazón</w:t>
      </w:r>
    </w:p>
    <w:p>
      <w:pPr/>
      <w:r>
        <w:rPr>
          <w:lang w:val="es_ES" w:bidi="es_ES"/>
        </w:rPr>
      </w:r>
      <w:r>
        <w:rPr>
          <w:lang w:val="es_ES" w:bidi="es_ES"/>
        </w:rPr>
        <w:t>Escuchen Génesis 28:10–22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Después de que Isaac bendijo a Jacob, Isaac le dijo a Jacob que fuera a Harán y se quedara con su tío Labán, el hermano de Rebeca. Rebeca e Isaac son primos que se casaron. Ahora Isaac quiere que Jacob se case con una de sus primas. Isaac vivió con su familia en Beerseba, que está en el sur de Israel. Está a unas 550 millas, o 885 kilómetros, de Beerseba a Harán. Le tomaría a Jacob al menos un mes para hacer ese viaje. Este es un relato narrativo del comienzo de este viaje.</w:t>
      </w:r>
    </w:p>
    <w:p>
      <w:pPr/>
      <w:r>
        <w:rPr>
          <w:lang w:val="es_ES" w:bidi="es_ES"/>
        </w:rPr>
      </w:r>
      <w:r>
        <w:rPr>
          <w:lang w:val="es_ES" w:bidi="es_ES"/>
        </w:rPr>
        <w:t>Después de que Isaac le dijo a Jacob que fuera a Harán, Jacob comenzó su viaje. No tenemos los detalles de cómo Jacob viajó. Debido a donde Jacob pasó la noche, parece que Jacob tomó una ruta a través de las montañas yendo al norte de Beerseba hacia Harán.</w:t>
      </w:r>
    </w:p>
    <w:p>
      <w:pPr/>
      <w:r>
        <w:rPr>
          <w:lang w:val="es_ES" w:bidi="es_ES"/>
        </w:rPr>
      </w:r>
      <w:r>
        <w:rPr>
          <w:lang w:val="es_ES" w:bidi="es_ES"/>
        </w:rPr>
        <w:t xml:space="preserve">Muestren el mapa de </w:t>
      </w:r>
      <w:r>
        <w:rPr>
          <w:lang w:val="es_ES" w:bidi="es_ES"/>
        </w:rPr>
        <w:t>Israel con Beerseba todo el camino hasta Harán marcado en el mapa</w:t>
      </w:r>
      <w:r>
        <w:rPr>
          <w:lang w:val="es_ES" w:bidi="es_ES"/>
        </w:rPr>
        <w:t>. El mapa debe tener la ubicación de Betel, que está al norte de Jerusalén.</w:t>
      </w:r>
    </w:p>
    <w:p>
      <w:pPr/>
      <w:r>
        <w:rPr>
          <w:lang w:val="es_ES" w:bidi="es_ES"/>
        </w:rPr>
      </w:r>
      <w:r>
        <w:rPr>
          <w:lang w:val="es_ES" w:bidi="es_ES"/>
        </w:rPr>
        <w:t>El pasaje dice que al atardecer, Jacob se detuvo por la noche. El lugar donde Jacob se detuvo por la noche estaba a unas 60 millas, o 96 kilómetros, de Beerseba. Esto es demasiado lejos para viajar en un día. Por lo tanto, este no es el primer día del viaje. Al atardecer, se oscurece rápidamente. Hay un corto tiempo de crepúsculo en esa parte del mundo. Jacob se detuvo y estableció su campamento o donde iba a dormir antes de que se oscureciera demasiado para ver. El lugar donde Jacob se detuvo para pasar la noche no tiene un nombre. Sin embargo, se menciona como "ese lugar" múltiples veces. Esto lo hace que parezca un lugar significativo, incluso sin un nombre. Para Jacob, es solo un lugar para detenerse y acampar, ya que se está oscureciendo.</w:t>
      </w:r>
    </w:p>
    <w:p>
      <w:pPr/>
      <w:r>
        <w:rPr>
          <w:lang w:val="es_ES" w:bidi="es_ES"/>
        </w:rPr>
      </w:r>
      <w:r>
        <w:rPr>
          <w:lang w:val="es_ES" w:bidi="es_ES"/>
        </w:rPr>
        <w:t>Deténganse y conversen: Describan la manera en que el sol se pone y se oscurece en su área. ¿Cuánto tiempo permanece claro después de que se pone el sol?</w:t>
      </w:r>
    </w:p>
    <w:p>
      <w:pPr/>
      <w:r>
        <w:rPr>
          <w:lang w:val="es_ES" w:bidi="es_ES"/>
        </w:rPr>
      </w:r>
      <w:r>
        <w:rPr>
          <w:lang w:val="es_ES" w:bidi="es_ES"/>
        </w:rPr>
        <w:t>Conversen: Describan lo que alguien en su área haría para acampar por la noche.</w:t>
      </w:r>
    </w:p>
    <w:p>
      <w:pPr/>
      <w:r>
        <w:rPr>
          <w:lang w:val="es_ES" w:bidi="es_ES"/>
        </w:rPr>
      </w:r>
      <w:r>
        <w:rPr>
          <w:lang w:val="es_ES" w:bidi="es_ES"/>
        </w:rPr>
        <w:t>Cuando Jacob estaba listo para dormir, encontró una piedra y la usó como almohada. Esto significa que Jacob se acostó y fue a dormir con su cabeza en una roca o una roca bajo su cabeza. Algún tiempo después de que Jacob fue a dormir, tuvo un sueño. Este era un sueño porque Jacob estaba dormido.</w:t>
      </w:r>
    </w:p>
    <w:p>
      <w:pPr/>
      <w:r>
        <w:rPr>
          <w:lang w:val="es_ES" w:bidi="es_ES"/>
        </w:rPr>
      </w:r>
      <w:r>
        <w:rPr>
          <w:lang w:val="es_ES" w:bidi="es_ES"/>
        </w:rPr>
        <w:t>Deténganse y conversen en equipo: Cada persona debe hablar de un sueño que ha tenido. Escuchen la manera en que la persona habla de lo que vio en el sueño. ¿Hay una manera diferente de hablar de sueños naturales y sueños causados por drogas o espíritus? El sueño de Jacob no fue causado por drogas o espíritus.</w:t>
      </w:r>
    </w:p>
    <w:p>
      <w:pPr/>
      <w:r>
        <w:rPr>
          <w:lang w:val="es_ES" w:bidi="es_ES"/>
        </w:rPr>
      </w:r>
      <w:r>
        <w:rPr>
          <w:lang w:val="es_ES" w:bidi="es_ES"/>
        </w:rPr>
        <w:t>Jacob soñó que vio una amplia escalera que iba del cielo a la tierra. Esto significa que un extremo de la escalera estaba en la tierra y el otro extremo llegaba al lugar donde Dios vive. Los ángeles de Dios estaban subiendo y bajando la escalera. Los ángeles son los buenos seres espirituales que llevan mensajes para Dios. Jacob vio a Dios. No sabemos si Dios estaba de pie al lado del propio Jacob, o si estaba de pie al lado de la parte superior de la escalera.</w:t>
      </w:r>
    </w:p>
    <w:p>
      <w:pPr/>
      <w:r>
        <w:rPr>
          <w:lang w:val="es_ES" w:bidi="es_ES"/>
        </w:rPr>
      </w:r>
      <w:r>
        <w:rPr>
          <w:lang w:val="es_ES" w:bidi="es_ES"/>
        </w:rPr>
        <w:t xml:space="preserve">Muestren una imagen de una </w:t>
      </w:r>
      <w:r>
        <w:rPr>
          <w:lang w:val="es_ES" w:bidi="es_ES"/>
        </w:rPr>
        <w:t>escalera</w:t>
      </w:r>
      <w:r>
        <w:rPr>
          <w:lang w:val="es_ES" w:bidi="es_ES"/>
        </w:rPr>
        <w:t>.</w:t>
      </w:r>
    </w:p>
    <w:p>
      <w:pPr/>
      <w:r>
        <w:rPr>
          <w:lang w:val="es_ES" w:bidi="es_ES"/>
        </w:rPr>
      </w:r>
      <w:r>
        <w:rPr>
          <w:lang w:val="es_ES" w:bidi="es_ES"/>
        </w:rPr>
        <w:t>Dios le habló a Jacob. Dios dijo: "Yo soy el Señor, tu Dios, el Dios de Abraham y el Dios de Isaac". Dios se estaba presentando a Jacob para que Jacob entendiera exactamente quién es Dios. Jacob sabía que Dios se les había aparecido antes a Abraham e Isaac. Dios le repite las mismas promesas a Jacob que Dios les ha dado a Abraham e Isaac. Dios le está dando la tierra donde Jacob está durmiendo a Jacob y a sus descendientes. Dios dice que los descendientes de Jacob serán numerosos como el polvo de la tierra. Dios le dijo a Jacob, tus descendientes se extenderán en todas las direcciones desde aquí. Todos en la tierra serán bendecidos a través de ti y tus descendientes. Entonces Dios dijo: Estaré contigo y te protegeré y te llevaré de regreso a esta tierra.</w:t>
      </w:r>
    </w:p>
    <w:p>
      <w:pPr/>
      <w:r>
        <w:rPr>
          <w:lang w:val="es_ES" w:bidi="es_ES"/>
        </w:rPr>
      </w:r>
      <w:r>
        <w:rPr>
          <w:lang w:val="es_ES" w:bidi="es_ES"/>
        </w:rPr>
        <w:t>Deténganse y conversen en grupo: ¿Cómo se sentirían si hubieran recibido tal promesa? ¿Por qué piensan que Dios se identificó con Jacob como el Dios de Abraham y el Dios de Isaac?</w:t>
      </w:r>
    </w:p>
    <w:p>
      <w:pPr/>
      <w:r>
        <w:rPr>
          <w:lang w:val="es_ES" w:bidi="es_ES"/>
        </w:rPr>
      </w:r>
      <w:r>
        <w:rPr>
          <w:lang w:val="es_ES" w:bidi="es_ES"/>
        </w:rPr>
        <w:t>Conversen: Hablen sobre su familia extendida. Escuchen cómo cada uno describe el gran número de parientes o gran número de personas en la tribu o clan. Esta podría ser la descripción que usarían para numerosos como el polvo de la tierra.</w:t>
      </w:r>
    </w:p>
    <w:p>
      <w:pPr/>
      <w:r>
        <w:rPr>
          <w:lang w:val="es_ES" w:bidi="es_ES"/>
        </w:rPr>
      </w:r>
      <w:r>
        <w:rPr>
          <w:lang w:val="es_ES" w:bidi="es_ES"/>
        </w:rPr>
        <w:t>Jacob se despertó de su sueño. Jacob se dio cuenta de que Yahvé estaba en el lugar donde Jacob estaba durmiendo. Jacob no se había dado cuenta antes de que Dios también estaba allí. Jacob tenía miedo. Este es un temor reverente de Dios. Jacob se dio cuenta de que estaba en la presencia de Dios. Entonces Jacob dice que "Este es un lugar impresionante". Jacob quiere decir que este lugar es digno de asombro y reverencia. Jacob llama a este lugar la casa de Dios, la puerta de entrada al cielo. Jacob está diciendo que Dios vive aquí y esta es la manera de entrar en la casa de Dios. El cielo es donde Dios vive. La escalera representa las conexiones entre Dios y la tierra. Los ángeles son los mensajeros para Dios.</w:t>
      </w:r>
    </w:p>
    <w:p>
      <w:pPr/>
      <w:r>
        <w:rPr>
          <w:lang w:val="es_ES" w:bidi="es_ES"/>
        </w:rPr>
      </w:r>
      <w:r>
        <w:rPr>
          <w:lang w:val="es_ES" w:bidi="es_ES"/>
        </w:rPr>
        <w:t>Por la mañana, o cuando estaba lo suficientemente claro como para ver, Jacob tomó la roca que había usado como almohada y la puso de pie. Jacob quería que esta roca fuera un pilar conmemorativo. Esto significa que cuando Jacob viera la roca, Jacob recordaría lo que había sucedido allí. Jacob derramó algo de aceite de oliva sobre la parte superior de la piedra como una manera de dedicar esa piedra a Dios. Jacob estaba adorando a Dios allí.</w:t>
      </w:r>
    </w:p>
    <w:p>
      <w:pPr/>
      <w:r>
        <w:rPr>
          <w:lang w:val="es_ES" w:bidi="es_ES"/>
        </w:rPr>
      </w:r>
      <w:r>
        <w:rPr>
          <w:lang w:val="es_ES" w:bidi="es_ES"/>
        </w:rPr>
        <w:t>Deténganse y conversen en equipo: ¿Cómo recuerdan los encuentros significativos con Dios?</w:t>
      </w:r>
    </w:p>
    <w:p>
      <w:pPr/>
      <w:r>
        <w:rPr>
          <w:lang w:val="es_ES" w:bidi="es_ES"/>
        </w:rPr>
      </w:r>
      <w:r>
        <w:rPr>
          <w:lang w:val="es_ES" w:bidi="es_ES"/>
        </w:rPr>
        <w:t xml:space="preserve">Muestren una imagen de </w:t>
      </w:r>
      <w:r>
        <w:rPr>
          <w:lang w:val="es_ES" w:bidi="es_ES"/>
        </w:rPr>
        <w:t>aceite de oliva</w:t>
      </w:r>
      <w:r>
        <w:rPr>
          <w:lang w:val="es_ES" w:bidi="es_ES"/>
        </w:rPr>
        <w:t>.</w:t>
      </w:r>
    </w:p>
    <w:p>
      <w:pPr/>
      <w:r>
        <w:rPr>
          <w:lang w:val="es_ES" w:bidi="es_ES"/>
        </w:rPr>
      </w:r>
      <w:r>
        <w:rPr>
          <w:lang w:val="es_ES" w:bidi="es_ES"/>
        </w:rPr>
        <w:t>Jacob llamó al lugar donde Jacob tuvo el sueño "Betel", que significa "casa de Dios". Había una ciudad cerca llamada Luz. Sin embargo, después de este tiempo, la ciudad también fue conocida como Betel.</w:t>
      </w:r>
    </w:p>
    <w:p>
      <w:pPr/>
      <w:r>
        <w:rPr>
          <w:lang w:val="es_ES" w:bidi="es_ES"/>
        </w:rPr>
      </w:r>
      <w:r>
        <w:rPr>
          <w:lang w:val="es_ES" w:bidi="es_ES"/>
        </w:rPr>
        <w:t>Después de adorar a Dios de esta manera, Jacob hizo un voto. Un voto es una promesa solemne que alguien le hace a Dios, pero generalmente quiere algo de Dios. Jacob expresa tres cosas que Jacob quiere de Dios:</w:t>
      </w:r>
    </w:p>
    <w:p>
      <w:pPr>
        <w:pStyle w:val="ListBullet"/>
        <w:spacing w:line="240" w:lineRule="auto"/>
        <w:ind w:left="720"/>
      </w:pPr>
      <w:r>
        <w:rPr>
          <w:lang w:val="es_ES" w:bidi="es_ES"/>
        </w:rPr>
      </w:r>
      <w:r>
        <w:rPr>
          <w:lang w:val="es_ES" w:bidi="es_ES"/>
        </w:rPr>
        <w:t>Acompáñame y protégeme en este viaje.</w:t>
      </w:r>
    </w:p>
    <w:p>
      <w:pPr>
        <w:pStyle w:val="ListBullet"/>
        <w:spacing w:line="240" w:lineRule="auto"/>
        <w:ind w:left="720"/>
      </w:pPr>
      <w:r>
        <w:rPr>
          <w:lang w:val="es_ES" w:bidi="es_ES"/>
        </w:rPr>
      </w:r>
      <w:r>
        <w:rPr>
          <w:lang w:val="es_ES" w:bidi="es_ES"/>
        </w:rPr>
        <w:t>Proporcióname comida y ropa.</w:t>
      </w:r>
    </w:p>
    <w:p>
      <w:pPr>
        <w:pStyle w:val="ListBullet"/>
        <w:spacing w:line="240" w:lineRule="auto"/>
        <w:ind w:left="720"/>
      </w:pPr>
      <w:r>
        <w:rPr>
          <w:lang w:val="es_ES" w:bidi="es_ES"/>
        </w:rPr>
      </w:r>
      <w:r>
        <w:rPr>
          <w:lang w:val="es_ES" w:bidi="es_ES"/>
        </w:rPr>
        <w:t>Regresame de manera segura a la casa de mi padre Isaac.</w:t>
      </w:r>
    </w:p>
    <w:p>
      <w:pPr/>
      <w:r>
        <w:rPr>
          <w:lang w:val="es_ES" w:bidi="es_ES"/>
        </w:rPr>
      </w:r>
      <w:r>
        <w:rPr>
          <w:lang w:val="es_ES" w:bidi="es_ES"/>
        </w:rPr>
        <w:t>Entonces Jacob promete tres cosas:</w:t>
      </w:r>
    </w:p>
    <w:p>
      <w:pPr>
        <w:pStyle w:val="ListBullet"/>
        <w:spacing w:line="240" w:lineRule="auto"/>
        <w:ind w:left="720"/>
      </w:pPr>
      <w:r>
        <w:rPr>
          <w:lang w:val="es_ES" w:bidi="es_ES"/>
        </w:rPr>
      </w:r>
      <w:r>
        <w:rPr>
          <w:lang w:val="es_ES" w:bidi="es_ES"/>
        </w:rPr>
        <w:t>Yahvé será mi Dios. Jacob es serio sobre seguir a Dios.</w:t>
      </w:r>
    </w:p>
    <w:p>
      <w:pPr>
        <w:pStyle w:val="ListBullet"/>
        <w:spacing w:line="240" w:lineRule="auto"/>
        <w:ind w:left="720"/>
      </w:pPr>
      <w:r>
        <w:rPr>
          <w:lang w:val="es_ES" w:bidi="es_ES"/>
        </w:rPr>
      </w:r>
      <w:r>
        <w:rPr>
          <w:lang w:val="es_ES" w:bidi="es_ES"/>
        </w:rPr>
        <w:t>Este pilar conmemorativo se convertirá en un lugar para adorar a Dios.</w:t>
      </w:r>
    </w:p>
    <w:p>
      <w:pPr>
        <w:pStyle w:val="ListBullet"/>
        <w:spacing w:line="240" w:lineRule="auto"/>
        <w:ind w:left="720"/>
      </w:pPr>
      <w:r>
        <w:rPr>
          <w:lang w:val="es_ES" w:bidi="es_ES"/>
        </w:rPr>
      </w:r>
      <w:r>
        <w:rPr>
          <w:lang w:val="es_ES" w:bidi="es_ES"/>
        </w:rPr>
        <w:t>Le daré a Dios uno de cada diez animales que Dios me de. Esto muestra que Jacob sabe que todo viene de Dios.</w:t>
      </w:r>
    </w:p>
    <w:p>
      <w:pPr/>
      <w:r>
        <w:rPr>
          <w:lang w:val="es_ES" w:bidi="es_ES"/>
        </w:rPr>
      </w:r>
      <w:r>
        <w:rPr>
          <w:lang w:val="es_ES" w:bidi="es_ES"/>
        </w:rPr>
        <w:t>Conversen en grupo: ¿Cómo hacen las personas los votos en su cultura?</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Jacob comienza su viaje a Harán. Jacob se detiene y acampa cuando se oscurece.</w:t>
      </w:r>
    </w:p>
    <w:p>
      <w:pPr/>
      <w:r>
        <w:rPr>
          <w:lang w:val="es_ES" w:bidi="es_ES"/>
        </w:rPr>
      </w:r>
      <w:r>
        <w:rPr>
          <w:b/>
          <w:lang w:val="es_ES" w:bidi="es_ES"/>
        </w:rPr>
        <w:t>Segunda escena:</w:t>
      </w:r>
      <w:r>
        <w:rPr>
          <w:lang w:val="es_ES" w:bidi="es_ES"/>
        </w:rPr>
        <w:t xml:space="preserve"> Jacob tiene un sueño.</w:t>
      </w:r>
    </w:p>
    <w:p>
      <w:pPr/>
      <w:r>
        <w:rPr>
          <w:lang w:val="es_ES" w:bidi="es_ES"/>
        </w:rPr>
      </w:r>
      <w:r>
        <w:rPr>
          <w:b/>
          <w:lang w:val="es_ES" w:bidi="es_ES"/>
        </w:rPr>
        <w:t>Tercera escena:</w:t>
      </w:r>
      <w:r>
        <w:rPr>
          <w:lang w:val="es_ES" w:bidi="es_ES"/>
        </w:rPr>
        <w:t xml:space="preserve"> Jacob se despierta de su sueño. Jacob se da cuenta de que Dios está en este lugar.</w:t>
      </w:r>
    </w:p>
    <w:p>
      <w:pPr/>
      <w:r>
        <w:rPr>
          <w:lang w:val="es_ES" w:bidi="es_ES"/>
        </w:rPr>
      </w:r>
      <w:r>
        <w:rPr>
          <w:b/>
          <w:lang w:val="es_ES" w:bidi="es_ES"/>
        </w:rPr>
        <w:t>Cuarta escena:</w:t>
      </w:r>
      <w:r>
        <w:rPr>
          <w:lang w:val="es_ES" w:bidi="es_ES"/>
        </w:rPr>
        <w:t xml:space="preserve"> A la mañana siguiente, Jacob dedica una piedra como monumento conmemorativo. Jacob le hace un voto a Dios.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Los ángeles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primera escena, después de que Isaac le dijo a Jacob que fuera a Harán, Jacob salió de Beerseba y se dirigió hacia Harán. Al atardecer, Jacob se detuvo por la noche. Esta no es la primera noche o primer ocaso desde que Jacob dejó su casa. Jacob está ahora al menos 60 millas, o 96 kilómetros, de Beerseba. Jacob probablemente tomó una ruta que pasa por las montañas para llegar de Beerseba a este lugar. Jacob ha estado viajando durante más de un día.</w:t>
      </w:r>
    </w:p>
    <w:p>
      <w:pPr/>
      <w:r>
        <w:rPr>
          <w:lang w:val="es_ES" w:bidi="es_ES"/>
        </w:rPr>
      </w:r>
      <w:r>
        <w:rPr>
          <w:lang w:val="es_ES" w:bidi="es_ES"/>
        </w:rPr>
        <w:t xml:space="preserve">Muestren </w:t>
      </w:r>
      <w:r>
        <w:rPr>
          <w:lang w:val="es_ES" w:bidi="es_ES"/>
        </w:rPr>
        <w:t>el mapa</w:t>
      </w:r>
      <w:r>
        <w:rPr>
          <w:lang w:val="es_ES" w:bidi="es_ES"/>
        </w:rPr>
        <w:t>.</w:t>
      </w:r>
    </w:p>
    <w:p>
      <w:pPr/>
      <w:r>
        <w:rPr>
          <w:lang w:val="es_ES" w:bidi="es_ES"/>
        </w:rPr>
      </w:r>
      <w:r>
        <w:rPr>
          <w:lang w:val="es_ES" w:bidi="es_ES"/>
        </w:rPr>
        <w:t>Jacob se detuvo en cierto lugar. El lugar no tiene nombre en este momento, pero el lugar está cerca de un pueblo llamado Luz. Jacob no sabe nada significativo sobre este lugar. Como el sol se estaba poniendo, Jacob necesitaba dejar de viajar y establecer su campamento antes de que se volviera demasiado oscuro para ver. Hay un corto crepúsculo en esa parte del mundo. Jacob no podía continuar viajando después del atardecer.</w:t>
      </w:r>
    </w:p>
    <w:p>
      <w:pPr/>
      <w:r>
        <w:rPr>
          <w:lang w:val="es_ES" w:bidi="es_ES"/>
        </w:rPr>
      </w:r>
      <w:r>
        <w:rPr>
          <w:lang w:val="es_ES" w:bidi="es_ES"/>
        </w:rPr>
        <w:t>En la segunda escena, Jacob se acuesta con su cabeza en una piedra. Jacob usó esta piedra como una almohada. Después de ir a dormir, Jacob tuvo un sueño. En su sueño, Jacob vio una amplia escalera que iba de la tierra al cielo. Jacob vio ángeles subiendo y bajando la escalera. Jacob vio a Dios de pie en la parte superior de la escalera. Dios no estaba en la escalera. Dios estaba sobre o al lado de la escalera. Dios le habló a Jacob.</w:t>
      </w:r>
    </w:p>
    <w:p>
      <w:pPr/>
      <w:r>
        <w:rPr>
          <w:lang w:val="es_ES" w:bidi="es_ES"/>
        </w:rPr>
      </w:r>
      <w:r>
        <w:rPr>
          <w:lang w:val="es_ES" w:bidi="es_ES"/>
        </w:rPr>
        <w:t xml:space="preserve">Muestren la imagen de la </w:t>
      </w:r>
      <w:r>
        <w:rPr>
          <w:lang w:val="es_ES" w:bidi="es_ES"/>
        </w:rPr>
        <w:t>escalera</w:t>
      </w:r>
      <w:r>
        <w:rPr>
          <w:lang w:val="es_ES" w:bidi="es_ES"/>
        </w:rPr>
        <w:t>.</w:t>
      </w:r>
    </w:p>
    <w:p>
      <w:pPr/>
      <w:r>
        <w:rPr>
          <w:lang w:val="es_ES" w:bidi="es_ES"/>
        </w:rPr>
      </w:r>
      <w:r>
        <w:rPr>
          <w:lang w:val="es_ES" w:bidi="es_ES"/>
        </w:rPr>
        <w:t>Dios le dice a Jacob: "Yo soy el Dios de Abraham y el Dios de Isaac". Entonces Dios le hace las mismas promesas a Jacob que Dios le ha hecho anteriormente a Abraham y a Isaac. Dios añade una promesa para Jacob. Dios dice: "Estoy contigo y te protegeré dondequiera que vayas. Te llevaré de regreso a esta tierra; no te dejaré hasta que te haya dado todo lo que te he prometido".</w:t>
      </w:r>
    </w:p>
    <w:p>
      <w:pPr/>
      <w:r>
        <w:rPr>
          <w:lang w:val="es_ES" w:bidi="es_ES"/>
        </w:rPr>
      </w:r>
      <w:r>
        <w:rPr>
          <w:lang w:val="es_ES" w:bidi="es_ES"/>
        </w:rPr>
        <w:t>En la tercera escena, Jacob se despierta y se da cuenta de que Dios está en este mismo lugar donde Jacob está durmiendo. Jacob no sabía que Dios estaba presente allí. El sueño es lo que hizo que Jacob se diera de que Dios estaba en ese lugar. Jacob tenía miedo. Este es un tipo particular de miedo. Jacob estaba sintiendo una reverencia, asombro o respeto por Dios. Jacob llamó al lugar la "casa de Dios", la puerta de entrada al cielo.</w:t>
      </w:r>
    </w:p>
    <w:p>
      <w:pPr/>
      <w:r>
        <w:rPr>
          <w:lang w:val="es_ES" w:bidi="es_ES"/>
        </w:rPr>
      </w:r>
      <w:r>
        <w:rPr>
          <w:lang w:val="es_ES" w:bidi="es_ES"/>
        </w:rPr>
        <w:t>En la cuarta escena que ocurre a la mañana siguiente, Jacob se despierta temprano. Jacob tomó la roca que había sido una almohada y la puso de pie. Esto implica que era una roca larga. Al poner de pie la roca, Jacob está creando un pilar conmemorativo. Jacob entonces derrama aceite de oliva sobre el extremo superior de la roca. Esta es una manera de dedicar la roca. Jacob entonces le da al lugar un nombre. Jacob lo llama Betel, que significa "casa de Dios".</w:t>
      </w:r>
    </w:p>
    <w:p>
      <w:pPr/>
      <w:r>
        <w:rPr>
          <w:lang w:val="es_ES" w:bidi="es_ES"/>
        </w:rPr>
      </w:r>
      <w:r>
        <w:rPr>
          <w:lang w:val="es_ES" w:bidi="es_ES"/>
        </w:rPr>
        <w:t>Entonces Jacob le hace un voto a Dios. Este voto es una promesa solemne. Como parte del voto, Jacob le pide a Dios tres cosas: protección en el viaje, comida y ropa, y regresar a casa a salvo. Entonces Jacob promete hacer tres cosas: aceptar al Señor Dios como su Dios, adorar a Dios en Betel y darle a Dios el 10 por ciento de todo lo que Dios le ha dado a Jacob.</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 xml:space="preserve">En esta sesión, el equipo dramatizará la historia. </w:t>
      </w:r>
    </w:p>
    <w:p>
      <w:pPr/>
      <w:r>
        <w:rPr>
          <w:lang w:val="es_ES" w:bidi="es_ES"/>
        </w:rPr>
      </w:r>
      <w:r>
        <w:rPr>
          <w:lang w:val="es_ES" w:bidi="es_ES"/>
        </w:rPr>
        <w:t xml:space="preserve">Esta historia tiene cuatro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Los ángeles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deténganse en ciertos puntos.</w:t>
      </w:r>
    </w:p>
    <w:p>
      <w:pPr/>
      <w:r>
        <w:rPr>
          <w:lang w:val="es_ES" w:bidi="es_ES"/>
        </w:rPr>
      </w:r>
      <w:r>
        <w:rPr>
          <w:lang w:val="es_ES" w:bidi="es_ES"/>
        </w:rPr>
        <w:t>Detengan la actuación. Pregúntenle al actor que interpreta uno de los papeles: "¿Cómo se siente?" Es posible que escuchen cosas como diferentes respuestas. Reanuden la actuación.</w:t>
      </w:r>
    </w:p>
    <w:p>
      <w:pPr/>
      <w:r>
        <w:rPr>
          <w:lang w:val="es_ES" w:bidi="es_ES"/>
        </w:rPr>
      </w:r>
      <w:r>
        <w:rPr>
          <w:lang w:val="es_ES" w:bidi="es_ES"/>
        </w:rPr>
        <w:t>En la primera escena, nadie habla. Jacob deja Beerseba y a su familia. Jacob viaja hacia Harán. Jacob viaja unas 60 millas, o 96 kilómetros. Al atardecer, Jacob se detiene por la noche. Jacob prepara su campamento. Jacob encuentra una roca sobre la cual descansar su cabeza. Jacob se acuesta y va a dormir.</w:t>
      </w:r>
    </w:p>
    <w:p>
      <w:pPr/>
      <w:r>
        <w:rPr>
          <w:lang w:val="es_ES" w:bidi="es_ES"/>
        </w:rPr>
      </w:r>
      <w:r>
        <w:rPr>
          <w:lang w:val="es_ES" w:bidi="es_ES"/>
        </w:rPr>
        <w:t>Detengan la actuación: Pregúntenle a Jacob: "¿Cómo se siente en este momento?" Es posible que escuchen: "Estoy solo. Extraño a mi familia", o "Estoy muy contento. El cielo nocturno es hermoso", o "Esta es una aventura. Nunca he estado aquí antes". Reanuden la actuación.</w:t>
      </w:r>
    </w:p>
    <w:p>
      <w:pPr/>
      <w:r>
        <w:rPr>
          <w:lang w:val="es_ES" w:bidi="es_ES"/>
        </w:rPr>
      </w:r>
      <w:r>
        <w:rPr>
          <w:lang w:val="es_ES" w:bidi="es_ES"/>
        </w:rPr>
        <w:t>En la segunda escena, mientras está durmiendo, Jacob tiene un sueño. Jacob ve una escalera que va de la tierra al cielo. Jacob ve a los ángeles caminando arriba y abajo de la escalera. Jacob ve a Dios en la parte superior de la escalera. Jacob escucha a Dios decir: "Soy el Dios de Abraham y el Dios de Isaac". Jacob escucha a Dios repetir las mismas promesas que fueron dadas a Abraham e Isaac. Jacob escucha a Dios decir: "Estaré contigo y te protegeré y te llevaré de regreso a esta tierra. No te dejaré hasta que te haya dado todo lo que he prometido".</w:t>
      </w:r>
    </w:p>
    <w:p>
      <w:pPr/>
      <w:r>
        <w:rPr>
          <w:lang w:val="es_ES" w:bidi="es_ES"/>
        </w:rPr>
      </w:r>
      <w:r>
        <w:rPr>
          <w:lang w:val="es_ES" w:bidi="es_ES"/>
        </w:rPr>
        <w:t>Detengan la actuación: Pregúntenle a Jacob: "¿Cómo se siente encontrarse con Dios en este lugar?" Puede que escuchen: "Tengo miedo. Nunca me he encontrado con Dios antes. Dios es impresionante", lo que significa que Dios es digno de reverencia o asombro. Pregúntenle a Dios: "¿Por qué le estás hablando a Jacob aquí?" Es posible que escuchen: "Quiero que Jacob sepa quién soy antes de que vaya a Harán. Quiero que Jacob sepa que lo que le he prometido a Abraham y a Isaac también es para Jacob y sus descendientes". Reanuden la actuación.</w:t>
      </w:r>
    </w:p>
    <w:p>
      <w:pPr/>
      <w:r>
        <w:rPr>
          <w:lang w:val="es_ES" w:bidi="es_ES"/>
        </w:rPr>
      </w:r>
      <w:r>
        <w:rPr>
          <w:lang w:val="es_ES" w:bidi="es_ES"/>
        </w:rPr>
        <w:t>En la tercera escena, Jacob se despierta. Jacob dice: "Yahvé estaba aquí y ni siquiera lo sabía". Jacob tiene miedo. Jacob dice que este lugar es la "casa de Dios" y la "puerta de entrada al cielo" donde Dios vive.</w:t>
      </w:r>
    </w:p>
    <w:p>
      <w:pPr/>
      <w:r>
        <w:rPr>
          <w:lang w:val="es_ES" w:bidi="es_ES"/>
        </w:rPr>
      </w:r>
      <w:r>
        <w:rPr>
          <w:lang w:val="es_ES" w:bidi="es_ES"/>
        </w:rPr>
        <w:t>Detengan la actuación: Pregúntenle a Jacob: "¿Por qué tienes miedo?" Es posible que escuchen: "Nunca me encontré con Dios antes. ¡Esto es impresionante!" o "Estoy tan honrado de que Dios haya elegido hablarme y hacerme estas promesas", o "Tengo un sentimiento de asombro y respeto por Dios. No sabía que podía sentirme así". Reanuden la actuación.</w:t>
      </w:r>
    </w:p>
    <w:p>
      <w:pPr/>
      <w:r>
        <w:rPr>
          <w:lang w:val="es_ES" w:bidi="es_ES"/>
        </w:rPr>
      </w:r>
      <w:r>
        <w:rPr>
          <w:lang w:val="es_ES" w:bidi="es_ES"/>
        </w:rPr>
        <w:t>En la cuarta escena, Jacob se despierta muy temprano en la mañana. Lo primero que Jacob hizo fue tomar la piedra que había usado como almohada y ponerla de pie. Jacob tuvo que arreglar la piedra para que permaneciera en pie. Entonces Jacob derramó aceite de oliva sobre la parte superior de la piedra de pie. Jacob quería que esta piedra fuera una piedra conmemorativa. Jacob llamó al lugar Betel, que significa "casa de Dios".</w:t>
      </w:r>
    </w:p>
    <w:p>
      <w:pPr/>
      <w:r>
        <w:rPr>
          <w:lang w:val="es_ES" w:bidi="es_ES"/>
        </w:rPr>
      </w:r>
      <w:r>
        <w:rPr>
          <w:lang w:val="es_ES" w:bidi="es_ES"/>
        </w:rPr>
        <w:t>Detengan la actuación: Pregúntenle a Jacob: "¿Cómo te sientes esta mañana?" Es posible que escuchen: "Todavía estoy asombrado con lo que vi anoche en mi sueño. No quiero olvidar lo que sucedió aquí. Esta es la razón por la que estoy poniendo esta piedra para que cuando la vea, recuerde lo que sucedió. Quiero recordar cómo Dios se me apareció y me habló". Reanuden la actuación.</w:t>
      </w:r>
    </w:p>
    <w:p>
      <w:pPr/>
      <w:r>
        <w:rPr>
          <w:lang w:val="es_ES" w:bidi="es_ES"/>
        </w:rPr>
      </w:r>
      <w:r>
        <w:rPr>
          <w:lang w:val="es_ES" w:bidi="es_ES"/>
        </w:rPr>
        <w:t>Después de dedicar la piedra, Jacob hizo un voto a Dios. Jacob le pidió a Dios que hiciera tres cosas por Jacob: que estuviera con Jacob y lo protegiera, que le diera a Jacob comida y ropa, y que llevara a Jacob de regreso de manera segura al hogar de Isaac. Entonces Jacob prometió tres cosas: Dios será el Dios de Jacob, Jacob adorará a Dios en Betel, y Jacob le dará a Dios el 10 por ciento de todo lo que Dios le ha dado a Jacob.</w:t>
      </w:r>
    </w:p>
    <w:p>
      <w:pPr/>
      <w:r>
        <w:rPr>
          <w:lang w:val="es_ES" w:bidi="es_ES"/>
        </w:rPr>
      </w:r>
      <w:r>
        <w:rPr>
          <w:lang w:val="es_ES" w:bidi="es_ES"/>
        </w:rPr>
        <w:t>Detengan la actuación: Pregúntenle a Jacob: "¿Por qué has hecho este voto?" Es posible que escuchen: "Dios me ha bendecido. Quiero asegurarme de que le agradezco a Dios y adoro a Dios como debo. Quiero devolverle a Dios porque Dios me ha dado tanto". Reanuden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Mientras Jacob viajaba, llegó a </w:t>
      </w:r>
      <w:r>
        <w:rPr>
          <w:b/>
          <w:lang w:val="es_ES" w:bidi="es_ES"/>
        </w:rPr>
        <w:t>cierto lugar</w:t>
      </w:r>
      <w:r>
        <w:rPr>
          <w:lang w:val="es_ES" w:bidi="es_ES"/>
        </w:rPr>
        <w:t xml:space="preserve"> para detenerse por la noche. Este lugar no tenía un nombre o Jacob no sabía cómo se llamaba. Sin embargo, se le da al lugar un artículo definido lo que parece indicar que es significativo. Llamarlo cierto lugar es una manera de indicar que este lugar es importante.</w:t>
      </w:r>
    </w:p>
    <w:p>
      <w:pPr/>
      <w:r>
        <w:rPr>
          <w:lang w:val="es_ES" w:bidi="es_ES"/>
        </w:rPr>
      </w:r>
      <w:r>
        <w:rPr>
          <w:lang w:val="es_ES" w:bidi="es_ES"/>
        </w:rPr>
        <w:t xml:space="preserve">Mientras Jacob estaba durmiendo, tuvo un </w:t>
      </w:r>
      <w:r>
        <w:rPr>
          <w:b/>
          <w:lang w:val="es_ES" w:bidi="es_ES"/>
        </w:rPr>
        <w:t>sueño</w:t>
      </w:r>
      <w:r>
        <w:rPr>
          <w:lang w:val="es_ES" w:bidi="es_ES"/>
        </w:rPr>
        <w:t xml:space="preserve">. Los sueños ocurren durante el sueño. Las visiones ocurren cuando una persona está despierta. Se hablan de los </w:t>
      </w:r>
      <w:r>
        <w:rPr>
          <w:lang w:val="es_ES" w:bidi="es_ES"/>
        </w:rPr>
        <w:t>sueños</w:t>
      </w:r>
      <w:r>
        <w:rPr>
          <w:lang w:val="es_ES" w:bidi="es_ES"/>
        </w:rPr>
        <w:t xml:space="preserve"> en el Glosario Principal. Este sueño era un sueño natural. El sueño no fue causado por drogas o espíritus.</w:t>
      </w:r>
    </w:p>
    <w:p>
      <w:pPr/>
      <w:r>
        <w:rPr>
          <w:lang w:val="es_ES" w:bidi="es_ES"/>
        </w:rPr>
      </w:r>
      <w:r>
        <w:rPr>
          <w:lang w:val="es_ES" w:bidi="es_ES"/>
        </w:rPr>
        <w:t xml:space="preserve">Jacob vio una amplia </w:t>
      </w:r>
      <w:r>
        <w:rPr>
          <w:b/>
          <w:lang w:val="es_ES" w:bidi="es_ES"/>
        </w:rPr>
        <w:t>escalera</w:t>
      </w:r>
      <w:r>
        <w:rPr>
          <w:lang w:val="es_ES" w:bidi="es_ES"/>
        </w:rPr>
        <w:t xml:space="preserve">. Este era un conjunto de escalones que iban de la </w:t>
      </w:r>
      <w:r>
        <w:rPr>
          <w:b/>
          <w:lang w:val="es_ES" w:bidi="es_ES"/>
        </w:rPr>
        <w:t>tierra</w:t>
      </w:r>
      <w:r>
        <w:rPr>
          <w:lang w:val="es_ES" w:bidi="es_ES"/>
        </w:rPr>
        <w:t xml:space="preserve"> al </w:t>
      </w:r>
      <w:r>
        <w:rPr>
          <w:b/>
          <w:lang w:val="es_ES" w:bidi="es_ES"/>
        </w:rPr>
        <w:t>cielo</w:t>
      </w:r>
      <w:r>
        <w:rPr>
          <w:lang w:val="es_ES" w:bidi="es_ES"/>
        </w:rPr>
        <w:t>. El cielo es el lugar donde Dios vive. Usen las mismas palabras para tierra y cielo que han usado antes. La escalera era lo suficientemente ancha como para que los</w:t>
      </w:r>
      <w:r>
        <w:rPr>
          <w:b/>
          <w:lang w:val="es_ES" w:bidi="es_ES"/>
        </w:rPr>
        <w:t xml:space="preserve"> ángeles</w:t>
      </w:r>
      <w:r>
        <w:rPr>
          <w:lang w:val="es_ES" w:bidi="es_ES"/>
        </w:rPr>
        <w:t xml:space="preserve"> caminaran de arriba y abajo, al mismo tiempo. Los ángeles son seres espirituales creados por Dios para llevar mensajes de Dios. Se habla de</w:t>
      </w:r>
      <w:r>
        <w:rPr>
          <w:lang w:val="es_ES" w:bidi="es_ES"/>
        </w:rPr>
        <w:t xml:space="preserve"> ángeles </w:t>
      </w:r>
      <w:r>
        <w:rPr>
          <w:lang w:val="es_ES" w:bidi="es_ES"/>
        </w:rPr>
        <w:t>en el Glosario Principal. Usen la misma palabra para ángel que han usado antes.</w:t>
      </w:r>
    </w:p>
    <w:p>
      <w:pPr/>
      <w:r>
        <w:rPr>
          <w:lang w:val="es_ES" w:bidi="es_ES"/>
        </w:rPr>
      </w:r>
      <w:r>
        <w:rPr>
          <w:b/>
          <w:lang w:val="es_ES" w:bidi="es_ES"/>
        </w:rPr>
        <w:t>Yahvé</w:t>
      </w:r>
      <w:r>
        <w:rPr>
          <w:lang w:val="es_ES" w:bidi="es_ES"/>
        </w:rPr>
        <w:t xml:space="preserve"> estaba de pie en la parte superior de la escalera. Este pasaje usa ambos nombres para Dios a lo largo del pasaje. Usen la misma palabra para Yahvé y la misma palabra para Dios que han usado antes. Dios dice: "Soy el Dios de Abraham y el Dios de Isaac". Dios repite las promesas dadas a Abraham e Isaac y dice que estas son promesas para Jacob. Dios también promete llevar a Jacob de regreso a esta tierra. Esta tierra es la tierra que Dios le prometió a Abraham y a Isaac. Ahora Dios dice que Jacob es el dueño de la tierra.</w:t>
      </w:r>
    </w:p>
    <w:p>
      <w:pPr/>
      <w:r>
        <w:rPr>
          <w:lang w:val="es_ES" w:bidi="es_ES"/>
        </w:rPr>
      </w:r>
      <w:r>
        <w:rPr>
          <w:lang w:val="es_ES" w:bidi="es_ES"/>
        </w:rPr>
        <w:t xml:space="preserve">Cuando Jacob se despertó de su sueño, Jacob tenía </w:t>
      </w:r>
      <w:r>
        <w:rPr>
          <w:b/>
          <w:lang w:val="es_ES" w:bidi="es_ES"/>
        </w:rPr>
        <w:t>miedo</w:t>
      </w:r>
      <w:r>
        <w:rPr>
          <w:lang w:val="es_ES" w:bidi="es_ES"/>
        </w:rPr>
        <w:t xml:space="preserve">. El </w:t>
      </w:r>
      <w:r>
        <w:rPr>
          <w:lang w:val="es_ES" w:bidi="es_ES"/>
        </w:rPr>
        <w:t>temor de Dios</w:t>
      </w:r>
      <w:r>
        <w:rPr>
          <w:lang w:val="es_ES" w:bidi="es_ES"/>
        </w:rPr>
        <w:t xml:space="preserve"> se explica en el Glosario Principal. Jacob estaba sintiendo reverencia, honor y respeto por Dios. Jacob dice que este lugar es la "casa de Dios", la "puerta de entrada al </w:t>
      </w:r>
      <w:r>
        <w:rPr>
          <w:b/>
          <w:lang w:val="es_ES" w:bidi="es_ES"/>
        </w:rPr>
        <w:t>cielo</w:t>
      </w:r>
      <w:r>
        <w:rPr>
          <w:lang w:val="es_ES" w:bidi="es_ES"/>
        </w:rPr>
        <w:t>". El cielo es donde Dios vive. La "casa de Dios" significa donde Dios vive o habita. No es una casa física.</w:t>
      </w:r>
    </w:p>
    <w:p>
      <w:pPr/>
      <w:r>
        <w:rPr>
          <w:lang w:val="es_ES" w:bidi="es_ES"/>
        </w:rPr>
      </w:r>
      <w:r>
        <w:rPr>
          <w:lang w:val="es_ES" w:bidi="es_ES"/>
        </w:rPr>
        <w:t xml:space="preserve">Por la mañana, Jacob puso de pie la roca que había usado como almohada. Jacob derramó aceite de oliva sobre el extremo superior de la roca. Esto era para dedicar la roca. La roca debía ser un pilar conmemorativo, lo que significa que era para recordarle a cualquiera que lo viera que algo especial había sucedido en este lugar. Jacob llamó al lugar </w:t>
      </w:r>
      <w:r>
        <w:rPr>
          <w:b/>
          <w:lang w:val="es_ES" w:bidi="es_ES"/>
        </w:rPr>
        <w:t>Betel</w:t>
      </w:r>
      <w:r>
        <w:rPr>
          <w:lang w:val="es_ES" w:bidi="es_ES"/>
        </w:rPr>
        <w:t>, que significa "casa de Dios". Jacob no cambió el nombre de la ciudad de Luz. Solo cambió el nombre del lugar. Sin embargo, más tarde, las personas comenzaron a llamar a la ciudad cercana de Luz por el nombre de Betel también.</w:t>
      </w:r>
    </w:p>
    <w:p>
      <w:pPr/>
      <w:r>
        <w:rPr>
          <w:lang w:val="es_ES" w:bidi="es_ES"/>
        </w:rPr>
      </w:r>
      <w:r>
        <w:rPr>
          <w:lang w:val="es_ES" w:bidi="es_ES"/>
        </w:rPr>
        <w:t xml:space="preserve">Jacob hizo </w:t>
      </w:r>
      <w:r>
        <w:rPr>
          <w:b/>
          <w:lang w:val="es_ES" w:bidi="es_ES"/>
        </w:rPr>
        <w:t>un voto</w:t>
      </w:r>
      <w:r>
        <w:rPr>
          <w:lang w:val="es_ES" w:bidi="es_ES"/>
        </w:rPr>
        <w:t xml:space="preserve">. Un voto se refiere a una promesa solemne de darle a Dios algún servicio a cambio de que se conceden ciertas oraciones o deseos. El Glosario Principal tiene una conversación sobre </w:t>
      </w:r>
      <w:r>
        <w:rPr>
          <w:lang w:val="es_ES" w:bidi="es_ES"/>
        </w:rPr>
        <w:t>voto</w:t>
      </w:r>
      <w:r>
        <w:rPr>
          <w:lang w:val="es_ES" w:bidi="es_ES"/>
        </w:rPr>
        <w:t>.</w:t>
      </w:r>
    </w:p>
    <w:p>
      <w:pPr/>
      <w:r>
        <w:rPr>
          <w:lang w:val="es_ES" w:bidi="es_ES"/>
        </w:rPr>
      </w:r>
      <w:r>
        <w:rPr>
          <w:lang w:val="es_ES" w:bidi="es_ES"/>
        </w:rPr>
        <w:t xml:space="preserve">Como parte del voto, Jacob prometió dar un </w:t>
      </w:r>
      <w:r>
        <w:rPr>
          <w:b/>
          <w:lang w:val="es_ES" w:bidi="es_ES"/>
        </w:rPr>
        <w:t>diezmo</w:t>
      </w:r>
      <w:r>
        <w:rPr>
          <w:lang w:val="es_ES" w:bidi="es_ES"/>
        </w:rPr>
        <w:t xml:space="preserve"> de todo lo que tiene. Un diezmo es el 10 por ciento. Esto significa que Jacob promete devolverle a Dios 1 animal de cada 10 que Dios le da a Jacob.</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ayudarles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29:1–14</w:t>
      </w:r>
      <w:r>
        <w:rPr>
          <w:lang w:val="es_ES" w:bidi="es_ES"/>
        </w:rPr>
      </w:r>
    </w:p>
    <w:p>
      <w:pPr>
        <w:pStyle w:val="Heading3"/>
      </w:pPr>
      <w:r>
        <w:rPr>
          <w:lang w:val="es_ES" w:bidi="es_ES"/>
        </w:rPr>
        <w:t>Escuchar con el corazón</w:t>
      </w:r>
    </w:p>
    <w:p>
      <w:pPr/>
      <w:r>
        <w:rPr>
          <w:lang w:val="es_ES" w:bidi="es_ES"/>
        </w:rPr>
      </w:r>
      <w:r>
        <w:rPr>
          <w:lang w:val="es_ES" w:bidi="es_ES"/>
        </w:rPr>
        <w:t>Escuchen Génesis 29:1–14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PREPARANDO EL ESCENARIO</w:t>
      </w:r>
    </w:p>
    <w:p>
      <w:pPr/>
      <w:r>
        <w:rPr>
          <w:lang w:val="es_ES" w:bidi="es_ES"/>
        </w:rPr>
      </w:r>
      <w:r>
        <w:rPr>
          <w:lang w:val="es_ES" w:bidi="es_ES"/>
        </w:rPr>
        <w:t>Génesis 29:1–14</w:t>
      </w:r>
    </w:p>
    <w:p>
      <w:pPr/>
      <w:r>
        <w:rPr>
          <w:lang w:val="es_ES" w:bidi="es_ES"/>
        </w:rPr>
      </w:r>
      <w:r>
        <w:rPr>
          <w:lang w:val="es_ES" w:bidi="es_ES"/>
        </w:rPr>
        <w:t>Escuchen el texto una vez en la versión que sea más fácil de entender.</w:t>
      </w:r>
    </w:p>
    <w:p>
      <w:pPr/>
      <w:r>
        <w:rPr>
          <w:lang w:val="es_ES" w:bidi="es_ES"/>
        </w:rPr>
      </w:r>
      <w:r>
        <w:rPr>
          <w:lang w:val="es_ES" w:bidi="es_ES"/>
        </w:rPr>
        <w:t>Jacob continuó su viaje a Harán. El pasaje comienza con la llegada de Jacob. Jacob ha estado viajando al menos un mes y tal vez más. Está a más de 500 millas o 885 KM entre Beerseba, donde vive Isaac, y Harán. Esta historia es un relato narrativo de la llegada de Jacob a Harán.</w:t>
      </w:r>
    </w:p>
    <w:p>
      <w:pPr/>
      <w:r>
        <w:rPr>
          <w:lang w:val="es_ES" w:bidi="es_ES"/>
        </w:rPr>
      </w:r>
      <w:r>
        <w:rPr>
          <w:lang w:val="es_ES" w:bidi="es_ES"/>
        </w:rPr>
        <w:t>El pasaje comienza con una palabra que dice que después de dedicar la piedra conmemorativa en Betel y hacer un pacto, Jacob se apresuró hacia Harán. Jacob no se retrasó a lo largo de la ruta. Jacob llegó a la tierra del este. Esta es tierra que está al este o noreste de Israel. Desde Israel, está en dirección al sol naciente.</w:t>
      </w:r>
    </w:p>
    <w:p>
      <w:pPr/>
      <w:r>
        <w:rPr>
          <w:lang w:val="es_ES" w:bidi="es_ES"/>
        </w:rPr>
      </w:r>
      <w:r>
        <w:rPr>
          <w:lang w:val="es_ES" w:bidi="es_ES"/>
        </w:rPr>
        <w:t>Cuando Jacob llegó a Harán, Jacob no sabía exactamente dónde estaba. Jacob vio un pozo con 3 rebaños de ovejas alrededor del mismo. Todavía era temprano en el día. Estas ovejas habían sido traídas temprano para darles de beber. Abrevar a las ovejas significa extraer agua de una fuente, como un pozo, y ponerla donde las ovejas puedan beberla. Las ovejas no pueden acceder al agua a menos que alguien haga esto por ellas.</w:t>
      </w:r>
    </w:p>
    <w:p>
      <w:pPr/>
      <w:r>
        <w:rPr>
          <w:lang w:val="es_ES" w:bidi="es_ES"/>
        </w:rPr>
      </w:r>
      <w:r>
        <w:rPr>
          <w:lang w:val="es_ES" w:bidi="es_ES"/>
        </w:rPr>
        <w:t>Deténganse y conversen: Describan el proceso para proporcionar agua para un rebaño de ovejas.</w:t>
      </w:r>
    </w:p>
    <w:p>
      <w:pPr/>
      <w:r>
        <w:rPr>
          <w:lang w:val="es_ES" w:bidi="es_ES"/>
        </w:rPr>
      </w:r>
      <w:r>
        <w:rPr>
          <w:lang w:val="es_ES" w:bidi="es_ES"/>
        </w:rPr>
        <w:t>Cada rebaño de ovejas tenía un pastor. El pastor mantendría su rebaño separado de los otros rebaños.</w:t>
      </w:r>
    </w:p>
    <w:p>
      <w:pPr/>
      <w:r>
        <w:rPr>
          <w:lang w:val="es_ES" w:bidi="es_ES"/>
        </w:rPr>
      </w:r>
      <w:r>
        <w:rPr>
          <w:lang w:val="es_ES" w:bidi="es_ES"/>
        </w:rPr>
        <w:t>El pasaje dice que era la costumbre en ese lugar esperar hasta que todos los rebaños se hubieran reunido antes de darles agua. Esto ayudaría a garantizar que cada rebaño tuviera agua y que ningún pastor tomara más agua de la que estaba permitida. Los pastores cubrieron el pozo con una piedra grande. Esta piedra evitaba que los objetos cayeran al pozo. La piedra también era lo suficientemente grande y lo suficientemente pesada como para que un pastor normal no pudiera moverla solo. Se necesitarían varios pastores para mover la piedra para que se pudiera extraer agua del pozo. Después de darles de beber a todos los animales, los pastores volverían a poner la piedra sobre la abertura del pozo.</w:t>
      </w:r>
    </w:p>
    <w:p>
      <w:pPr/>
      <w:r>
        <w:rPr>
          <w:lang w:val="es_ES" w:bidi="es_ES"/>
        </w:rPr>
      </w:r>
      <w:r>
        <w:rPr>
          <w:lang w:val="es_ES" w:bidi="es_ES"/>
        </w:rPr>
        <w:t>Muestren una imagen de un pozo que esté cubierto con una piedra plana y grande. Muestren una imagen de un rebaño de ovejas con un pastor.</w:t>
      </w:r>
    </w:p>
    <w:p>
      <w:pPr/>
      <w:r>
        <w:rPr>
          <w:lang w:val="es_ES" w:bidi="es_ES"/>
        </w:rPr>
      </w:r>
      <w:r>
        <w:rPr>
          <w:lang w:val="es_ES" w:bidi="es_ES"/>
        </w:rPr>
        <w:t>Jacob se acercó a los rebaños y pastores y los saludó llamándolos hermanos. No son los hermanos de Jacob. Este era un saludo amistoso apropiado entre extraños.</w:t>
      </w:r>
    </w:p>
    <w:p>
      <w:pPr/>
      <w:r>
        <w:rPr>
          <w:lang w:val="es_ES" w:bidi="es_ES"/>
        </w:rPr>
      </w:r>
      <w:r>
        <w:rPr>
          <w:lang w:val="es_ES" w:bidi="es_ES"/>
        </w:rPr>
        <w:t>Deténganse y conversen: cuenten una historia de un hombre que va a un nuevo lugar donde nunca ha estado antes. Ve algunos hombres que nunca se ha encontrado allí. ¿Cómo saluda este hombre educadamente a estos otros hombres?</w:t>
      </w:r>
    </w:p>
    <w:p>
      <w:pPr/>
      <w:r>
        <w:rPr>
          <w:lang w:val="es_ES" w:bidi="es_ES"/>
        </w:rPr>
      </w:r>
      <w:r>
        <w:rPr>
          <w:lang w:val="es_ES" w:bidi="es_ES"/>
        </w:rPr>
        <w:t>Jacob les pregunta a los pastores de dónde son. Jacob no conoce el nombre de esta área. Jacob no sabe dónde está en este momento de su viaje. Los pastores le dicen a Jacob que esto es Harán. Jacob entonces les pregunta a los pastores si conocen a Labán, el hijo de Nacor. En este contexto, la palabra hijo significa descendiente. Labán es el nieto de Nacor. Nacor era el hermano de Abraham. Labán es el hermano de Rebeca, la madre de Jacob.</w:t>
      </w:r>
    </w:p>
    <w:p>
      <w:pPr/>
      <w:r>
        <w:rPr>
          <w:lang w:val="es_ES" w:bidi="es_ES"/>
        </w:rPr>
      </w:r>
      <w:r>
        <w:rPr>
          <w:lang w:val="es_ES" w:bidi="es_ES"/>
        </w:rPr>
        <w:t>Jacob comienza a hablar con los pastores sobre el momento de dar de beber a las ovejas. Jacob quiere saber por qué han ordenado a las ovejas en círculo tan temprano en el día. La plena luz del día es una figura retórica que significa que todavía es temprano en el día. El sol aún no se pondrá durante varias horas. Jacob piensa que todavía faltan varias horas para que las ovejas pasten o coman antes de llevarlas a beber agua y resguardarlas durante la noche. Los pastores no responden a la pregunta de Jacob sobre la hora. Los pastores explican que todos los rebaños de ovejas tienen que ser llevados al pozo antes de que pueda quitarse la piedra y dar agua a las ovejas.</w:t>
      </w:r>
    </w:p>
    <w:p>
      <w:pPr/>
      <w:r>
        <w:rPr>
          <w:lang w:val="es_ES" w:bidi="es_ES"/>
        </w:rPr>
      </w:r>
      <w:r>
        <w:rPr>
          <w:lang w:val="es_ES" w:bidi="es_ES"/>
        </w:rPr>
        <w:t>Mientras Jacob está hablando con los pastores, una joven mujer sube con un rebaño de ovejas. Ella es Raquel, una hija de Labán. Raquel está trabajando como pastora. Por lo general, una chica cuidaría de los rebaños solo si no había hijo varón. Labán tiene hijos. No sabemos por qué Raquel estaba haciendo este trabajo. Trabajar como pastor habría puesto a Raquel en riesgo de ser atacada porque es una joven.</w:t>
      </w:r>
    </w:p>
    <w:p>
      <w:pPr/>
      <w:r>
        <w:rPr>
          <w:lang w:val="es_ES" w:bidi="es_ES"/>
        </w:rPr>
      </w:r>
      <w:r>
        <w:rPr>
          <w:lang w:val="es_ES" w:bidi="es_ES"/>
        </w:rPr>
        <w:t>Deténganse y conversen: ¿Cuál es el papel de las niñas en su cultura? ¿Qué trabajo se asignaría a una mujer joven soltera para la familia?</w:t>
      </w:r>
    </w:p>
    <w:p>
      <w:pPr/>
      <w:r>
        <w:rPr>
          <w:lang w:val="es_ES" w:bidi="es_ES"/>
        </w:rPr>
      </w:r>
      <w:r>
        <w:rPr>
          <w:lang w:val="es_ES" w:bidi="es_ES"/>
        </w:rPr>
        <w:t>Jacob entiende que Raquel es su prima. Raquel es la hija de Labán. Labán es el hermano de Rebeca. Raquel es la prima hermana de Jacob del lado de la familia de su madre. Jacob va al pozo y quita la piedra que cubre la parte superior del pozo. Esto requiere una gran fuerza. Normalmente se necesitaban varios pastores para mover esta piedra. Jacob da de beber al rebaño por Rachel. Entonces Jacob besa a Raquel. El beso normal de saludo es besar a alguien en cada mejilla. Jacob comienza a llorar con alegría. Esta es una manera normal de expresar alegría en la cultura de Jacob.</w:t>
      </w:r>
    </w:p>
    <w:p>
      <w:pPr/>
      <w:r>
        <w:rPr>
          <w:lang w:val="es_ES" w:bidi="es_ES"/>
        </w:rPr>
      </w:r>
      <w:r>
        <w:rPr>
          <w:lang w:val="es_ES" w:bidi="es_ES"/>
        </w:rPr>
        <w:t>Deténganse y conversen: ¿Cuál es la manera normal de saludar a un visitante en su cultura? Cuenten una historia de un visitante que viene a su pueblo. ¿Cómo saludan las personas a este hombre? ¿Qué emociones muestra?</w:t>
      </w:r>
    </w:p>
    <w:p>
      <w:pPr/>
      <w:r>
        <w:rPr>
          <w:lang w:val="es_ES" w:bidi="es_ES"/>
        </w:rPr>
      </w:r>
      <w:r>
        <w:rPr>
          <w:lang w:val="es_ES" w:bidi="es_ES"/>
        </w:rPr>
        <w:t>Jacob le dice a Raquel que Jacob es el hijo de Rebeca, su tía. Raquel dejó el rebaño de ovejas en el pozo y corrió para decirle a su padre Labán que Jacob había llegado.</w:t>
      </w:r>
    </w:p>
    <w:p>
      <w:pPr/>
      <w:r>
        <w:rPr>
          <w:lang w:val="es_ES" w:bidi="es_ES"/>
        </w:rPr>
      </w:r>
      <w:r>
        <w:rPr>
          <w:lang w:val="es_ES" w:bidi="es_ES"/>
        </w:rPr>
        <w:t>Labán se levanta de inmediato y corre para encontrarse con Jacob. Labán saluda a Jacob con un beso en la mejilla y abraza a Jacob. Labán entonces lleva a Jacob a la casa de Labán. Jacob le dice a Labán por qué Jacob ha venido a Harán. Entonces Labán dice: "Tú eres mi carne y sangre". Esto significa que Labán acepta que Jacob es el sobrino de Labán, el hijo de Rebeca, la hermana de Labán. Jacob se quedó con Labán durante un mes.</w:t>
      </w:r>
    </w:p>
    <w:p>
      <w:pPr/>
      <w:r>
        <w:rPr>
          <w:lang w:val="es_ES" w:bidi="es_ES"/>
        </w:rPr>
      </w:r>
      <w:r>
        <w:rPr>
          <w:lang w:val="es_ES" w:bidi="es_ES"/>
        </w:rPr>
        <w:t>Deténganse y conversen en equipo: Cuenten una historia sobre un pariente desconocido que viene a visitar. ¿Cómo saludan las personas a esta persona? ¿Qué hace la familia para que este pariente se sienta bienvenido? ¿Qué palabras dicen que indiquen que esta persona realmente es un miembro de la familia?</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Jacob continúa su viaje a Harán.</w:t>
      </w:r>
    </w:p>
    <w:p>
      <w:pPr/>
      <w:r>
        <w:rPr>
          <w:lang w:val="es_ES" w:bidi="es_ES"/>
        </w:rPr>
      </w:r>
      <w:r>
        <w:rPr>
          <w:b/>
          <w:lang w:val="es_ES" w:bidi="es_ES"/>
        </w:rPr>
        <w:t>Segunda escena:</w:t>
      </w:r>
      <w:r>
        <w:rPr>
          <w:lang w:val="es_ES" w:bidi="es_ES"/>
        </w:rPr>
        <w:t xml:space="preserve"> Jacob ve un pozo con rebaños de ovejas a su alrededor. Jacob saluda a los pastores y descubre que este es Harán. Los pastores conocen a Labán.</w:t>
      </w:r>
    </w:p>
    <w:p>
      <w:pPr/>
      <w:r>
        <w:rPr>
          <w:lang w:val="es_ES" w:bidi="es_ES"/>
        </w:rPr>
      </w:r>
      <w:r>
        <w:rPr>
          <w:b/>
          <w:lang w:val="es_ES" w:bidi="es_ES"/>
        </w:rPr>
        <w:t>Tercera escena:</w:t>
      </w:r>
      <w:r>
        <w:rPr>
          <w:lang w:val="es_ES" w:bidi="es_ES"/>
        </w:rPr>
        <w:t xml:space="preserve"> Raquel llega con un rebaño de ovejas. Jacob le dice que él es Jacob, su primo. Raquel va a Labán.</w:t>
      </w:r>
    </w:p>
    <w:p>
      <w:pPr/>
      <w:r>
        <w:rPr>
          <w:lang w:val="es_ES" w:bidi="es_ES"/>
        </w:rPr>
      </w:r>
      <w:r>
        <w:rPr>
          <w:b/>
          <w:lang w:val="es_ES" w:bidi="es_ES"/>
        </w:rPr>
        <w:t>Cuarta escena:</w:t>
      </w:r>
      <w:r>
        <w:rPr>
          <w:lang w:val="es_ES" w:bidi="es_ES"/>
        </w:rPr>
        <w:t xml:space="preserve"> Labán sale a recibir a Jacob y se lo lleva a su casa. Jacob se queda allí durante un mes.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Los pastores</w:t>
      </w:r>
    </w:p>
    <w:p>
      <w:pPr>
        <w:pStyle w:val="ListBullet"/>
        <w:spacing w:line="240" w:lineRule="auto"/>
        <w:ind w:left="720"/>
      </w:pPr>
      <w:r>
        <w:rPr>
          <w:lang w:val="es_ES" w:bidi="es_ES"/>
        </w:rPr>
      </w:r>
      <w:r>
        <w:rPr>
          <w:lang w:val="es_ES" w:bidi="es_ES"/>
        </w:rPr>
        <w:t>Raquel</w:t>
      </w:r>
    </w:p>
    <w:p>
      <w:pPr>
        <w:pStyle w:val="ListBullet"/>
        <w:spacing w:line="240" w:lineRule="auto"/>
        <w:ind w:left="720"/>
      </w:pPr>
      <w:r>
        <w:rPr>
          <w:lang w:val="es_ES" w:bidi="es_ES"/>
        </w:rPr>
      </w:r>
      <w:r>
        <w:rPr>
          <w:lang w:val="es_ES" w:bidi="es_ES"/>
        </w:rPr>
        <w:t>Labán</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Este pasaje tiene una serie de saludos entre Jacob y extraños. Es importante tener en cuenta las diferencias entre los saludos.</w:t>
      </w:r>
    </w:p>
    <w:p>
      <w:pPr>
        <w:pStyle w:val="ListBullet"/>
        <w:spacing w:line="240" w:lineRule="auto"/>
        <w:ind w:left="720"/>
      </w:pPr>
      <w:r>
        <w:rPr>
          <w:lang w:val="es_ES" w:bidi="es_ES"/>
        </w:rPr>
      </w:r>
      <w:r>
        <w:rPr>
          <w:lang w:val="es_ES" w:bidi="es_ES"/>
        </w:rPr>
        <w:t>Jacob se encuentra con los otros pastores y los llama hermanos.</w:t>
      </w:r>
    </w:p>
    <w:p>
      <w:pPr>
        <w:pStyle w:val="ListBullet"/>
        <w:spacing w:line="240" w:lineRule="auto"/>
        <w:ind w:left="720"/>
      </w:pPr>
      <w:r>
        <w:rPr>
          <w:lang w:val="es_ES" w:bidi="es_ES"/>
        </w:rPr>
      </w:r>
      <w:r>
        <w:rPr>
          <w:lang w:val="es_ES" w:bidi="es_ES"/>
        </w:rPr>
        <w:t>Jacob se encuentra con Raquel, su prima, la besa en cada mejilla y llora de alegría.</w:t>
      </w:r>
    </w:p>
    <w:p>
      <w:pPr>
        <w:pStyle w:val="ListBullet"/>
        <w:spacing w:line="240" w:lineRule="auto"/>
        <w:ind w:left="720"/>
      </w:pPr>
      <w:r>
        <w:rPr>
          <w:lang w:val="es_ES" w:bidi="es_ES"/>
        </w:rPr>
      </w:r>
      <w:r>
        <w:rPr>
          <w:lang w:val="es_ES" w:bidi="es_ES"/>
        </w:rPr>
        <w:t>Jacob se encuentra con Labán, su tío. Labán besa a Jacob, lo abraza y se lo lleva a su casa. Deténganse y conversen en grupo: Los saludos son similares, pero diferentes. ¿Cómo explica cada saludo una relación? En tu cultura, ¿cómo saludarías a cada una de estas personas?</w:t>
      </w:r>
    </w:p>
    <w:p>
      <w:pPr/>
      <w:r>
        <w:rPr>
          <w:lang w:val="es_ES" w:bidi="es_ES"/>
        </w:rPr>
      </w:r>
      <w:r>
        <w:rPr>
          <w:lang w:val="es_ES" w:bidi="es_ES"/>
        </w:rPr>
        <w:t>En la primera escena, Jacob termina su voto en Betel y viaja a Harán. Le toma alrededor de un mes hacer este viaje. El pasaje comienza con un indicador temporal que indica que lo siguiente que hizo Jacob, tras cumplir su voto en Betel, fue seguir su camino.</w:t>
      </w:r>
    </w:p>
    <w:p>
      <w:pPr/>
      <w:r>
        <w:rPr>
          <w:lang w:val="es_ES" w:bidi="es_ES"/>
        </w:rPr>
      </w:r>
      <w:r>
        <w:rPr>
          <w:lang w:val="es_ES" w:bidi="es_ES"/>
        </w:rPr>
        <w:t>Muestren el mapa y repasen la ruta de Jacob.</w:t>
      </w:r>
    </w:p>
    <w:p>
      <w:pPr/>
      <w:r>
        <w:rPr>
          <w:lang w:val="es_ES" w:bidi="es_ES"/>
        </w:rPr>
      </w:r>
      <w:r>
        <w:rPr>
          <w:lang w:val="es_ES" w:bidi="es_ES"/>
        </w:rPr>
        <w:t>Deténganse y conversen: Cuenten una historia con una secuencia de eventos. Noten las palabras que usan para decir lo que sucede a continuación.</w:t>
      </w:r>
    </w:p>
    <w:p>
      <w:pPr/>
      <w:r>
        <w:rPr>
          <w:lang w:val="es_ES" w:bidi="es_ES"/>
        </w:rPr>
      </w:r>
      <w:r>
        <w:rPr>
          <w:lang w:val="es_ES" w:bidi="es_ES"/>
        </w:rPr>
        <w:t>En la segunda escena, Jacob llega a Harán. Jacob ha estado viajando aproximadamente durante un mes. Jacob ve un pozo a la distancia. La abertura del pozo está cubierta con una piedra grande pesada. Aunque el sol todavía está alto en el cielo, tres rebaños de ovejas han venido al pozo a beber. Jacob saluda a los pastores. Jacob les pregunta a los pastores de dónde son. Los pastores dicen que son de Harán. Jacob entonces pregunta si conocen a un hombre llamado Labán. Los pastores sí conocen a Labán. Jacob pregunta cómo le está yendo a Labán. Mientras Jacob está hablando con los pastores, ven a Raquel, la hija de Labán, que viene hacia el pozo con un rebaño de ovejas. Entonces Jacob pregunta por qué tienen a las ovejas esperando para beber tan temprano. Jacob también es un pastor. Jacob sabe que la costumbre es mantener las ovejas pastando todo el día y darles de beber por la noche cerca del atardecer.</w:t>
      </w:r>
    </w:p>
    <w:p>
      <w:pPr/>
      <w:r>
        <w:rPr>
          <w:lang w:val="es_ES" w:bidi="es_ES"/>
        </w:rPr>
      </w:r>
      <w:r>
        <w:rPr>
          <w:lang w:val="es_ES" w:bidi="es_ES"/>
        </w:rPr>
        <w:t>Este pasaje trata sobre dar de beber a los rebaños. Todos entenderían que incluía todas estas acciones:</w:t>
      </w:r>
    </w:p>
    <w:p>
      <w:pPr>
        <w:pStyle w:val="ListBullet"/>
        <w:spacing w:line="240" w:lineRule="auto"/>
        <w:ind w:left="720"/>
      </w:pPr>
      <w:r>
        <w:rPr>
          <w:lang w:val="es_ES" w:bidi="es_ES"/>
        </w:rPr>
      </w:r>
      <w:r>
        <w:rPr>
          <w:lang w:val="es_ES" w:bidi="es_ES"/>
        </w:rPr>
        <w:t>Llevar los rebaños de ovejas al pozo o fuente de agua.</w:t>
      </w:r>
    </w:p>
    <w:p>
      <w:pPr>
        <w:pStyle w:val="ListBullet"/>
        <w:spacing w:line="240" w:lineRule="auto"/>
        <w:ind w:left="720"/>
      </w:pPr>
      <w:r>
        <w:rPr>
          <w:lang w:val="es_ES" w:bidi="es_ES"/>
        </w:rPr>
      </w:r>
      <w:r>
        <w:rPr>
          <w:lang w:val="es_ES" w:bidi="es_ES"/>
        </w:rPr>
        <w:t>Mover la piedra de la abertura del pozo.</w:t>
      </w:r>
    </w:p>
    <w:p>
      <w:pPr>
        <w:pStyle w:val="ListBullet"/>
        <w:spacing w:line="240" w:lineRule="auto"/>
        <w:ind w:left="720"/>
      </w:pPr>
      <w:r>
        <w:rPr>
          <w:lang w:val="es_ES" w:bidi="es_ES"/>
        </w:rPr>
      </w:r>
      <w:r>
        <w:rPr>
          <w:lang w:val="es_ES" w:bidi="es_ES"/>
        </w:rPr>
        <w:t>Sacar agua del pozo.</w:t>
      </w:r>
    </w:p>
    <w:p>
      <w:pPr>
        <w:pStyle w:val="ListBullet"/>
        <w:spacing w:line="240" w:lineRule="auto"/>
        <w:ind w:left="720"/>
      </w:pPr>
      <w:r>
        <w:rPr>
          <w:lang w:val="es_ES" w:bidi="es_ES"/>
        </w:rPr>
      </w:r>
      <w:r>
        <w:rPr>
          <w:lang w:val="es_ES" w:bidi="es_ES"/>
        </w:rPr>
        <w:t>Ponerla en un recipiente del cual las ovejas beberían.</w:t>
      </w:r>
    </w:p>
    <w:p>
      <w:pPr>
        <w:pStyle w:val="ListBullet"/>
        <w:spacing w:line="240" w:lineRule="auto"/>
        <w:ind w:left="720"/>
      </w:pPr>
      <w:r>
        <w:rPr>
          <w:lang w:val="es_ES" w:bidi="es_ES"/>
        </w:rPr>
      </w:r>
      <w:r>
        <w:rPr>
          <w:lang w:val="es_ES" w:bidi="es_ES"/>
        </w:rPr>
        <w:t>Permitir que las ovejas beban el agua.</w:t>
      </w:r>
    </w:p>
    <w:p>
      <w:pPr>
        <w:pStyle w:val="ListBullet"/>
        <w:spacing w:line="240" w:lineRule="auto"/>
        <w:ind w:left="720"/>
      </w:pPr>
      <w:r>
        <w:rPr>
          <w:lang w:val="es_ES" w:bidi="es_ES"/>
        </w:rPr>
      </w:r>
      <w:r>
        <w:rPr>
          <w:lang w:val="es_ES" w:bidi="es_ES"/>
        </w:rPr>
        <w:t>Volver a colocar la piedra que cubre la boca del pozo.</w:t>
      </w:r>
    </w:p>
    <w:p>
      <w:pPr/>
      <w:r>
        <w:rPr>
          <w:lang w:val="es_ES" w:bidi="es_ES"/>
        </w:rPr>
      </w:r>
      <w:r>
        <w:rPr>
          <w:lang w:val="es_ES" w:bidi="es_ES"/>
        </w:rPr>
        <w:t>Deténganse y conversen; ¿qué palabras de acción necesitarían usar para que las personas entendieran cómo dar de beber a las ovejas?</w:t>
      </w:r>
    </w:p>
    <w:p>
      <w:pPr/>
      <w:r>
        <w:rPr>
          <w:lang w:val="es_ES" w:bidi="es_ES"/>
        </w:rPr>
      </w:r>
      <w:r>
        <w:rPr>
          <w:lang w:val="es_ES" w:bidi="es_ES"/>
        </w:rPr>
        <w:t>En la escena tres, Raquel llega con un rebaño de ovejas. Raquel es una de las hijas de Labán. Esto significa que Raquel es la prima primera de Jacob. Como Raquel es su prima y el rebaño pertenece a su padre Labán, Jacob va al pozo y quita la piedra. Se necesita una fuerza increíble para quitar solo la piedra. Normalmente los pastores trabajan juntos para mover la piedra. Aquí, Jacob la quita solo. La costumbre es esperar hasta que todos los rebaños estén en el pozo y luego dar de beber a todos los rebaños al mismo tiempo. Jacob no sigue la costumbre. Jacob da de beber a el rebaño que pertenece a Labán. Entonces Jacob saluda a Raquel con un beso en la mejilla y llora de alegría. Jacob explica que es el primo de Raquel. Raquel deja las ovejas en el pozo y corre a casa para decirle a su padre Labán que Jacob ha venido. No sabemos la distancia entre el pozo y el hogar de Labán.</w:t>
      </w:r>
    </w:p>
    <w:p>
      <w:pPr/>
      <w:r>
        <w:rPr>
          <w:lang w:val="es_ES" w:bidi="es_ES"/>
        </w:rPr>
      </w:r>
      <w:r>
        <w:rPr>
          <w:lang w:val="es_ES" w:bidi="es_ES"/>
        </w:rPr>
        <w:t>En la cuarta escena, Labán corre al pozo y saluda a Jacob abrazando y besando a Jacob en su mejilla. Entonces Labán lleva a Jacob a su casa. Jacob le explica a Labán por qué ha venido a Harán. Labán declara que Jacob es realmente un miembro de la familia. Jacob permanece con Labán durante un mes.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 xml:space="preserve">En esta sesión, el equipo dramatizará la historia. </w:t>
      </w:r>
    </w:p>
    <w:p>
      <w:pPr/>
      <w:r>
        <w:rPr>
          <w:lang w:val="es_ES" w:bidi="es_ES"/>
        </w:rPr>
      </w:r>
      <w:r>
        <w:rPr>
          <w:lang w:val="es_ES" w:bidi="es_ES"/>
        </w:rPr>
        <w:t xml:space="preserve">Esta historia tiene cuatro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Pastores</w:t>
      </w:r>
    </w:p>
    <w:p>
      <w:pPr>
        <w:pStyle w:val="ListBullet"/>
        <w:spacing w:line="240" w:lineRule="auto"/>
        <w:ind w:left="720"/>
      </w:pPr>
      <w:r>
        <w:rPr>
          <w:lang w:val="es_ES" w:bidi="es_ES"/>
        </w:rPr>
      </w:r>
      <w:r>
        <w:rPr>
          <w:lang w:val="es_ES" w:bidi="es_ES"/>
        </w:rPr>
        <w:t>Raquel</w:t>
      </w:r>
    </w:p>
    <w:p>
      <w:pPr>
        <w:pStyle w:val="ListBullet"/>
        <w:spacing w:line="240" w:lineRule="auto"/>
        <w:ind w:left="720"/>
      </w:pPr>
      <w:r>
        <w:rPr>
          <w:lang w:val="es_ES" w:bidi="es_ES"/>
        </w:rPr>
      </w:r>
      <w:r>
        <w:rPr>
          <w:lang w:val="es_ES" w:bidi="es_ES"/>
        </w:rPr>
        <w:t>Labán</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deténganse en ciertos puntos.</w:t>
      </w:r>
    </w:p>
    <w:p>
      <w:pPr/>
      <w:r>
        <w:rPr>
          <w:lang w:val="es_ES" w:bidi="es_ES"/>
        </w:rPr>
      </w:r>
      <w:r>
        <w:rPr>
          <w:lang w:val="es_ES" w:bidi="es_ES"/>
        </w:rPr>
        <w:t>Detengan la actuación. Pregúntenle al actor que interpreta uno de los papeles: "¿Cómo se siente?" Es posible que escuchen cosas como diferentes respuestas. Reanuden la actuación.</w:t>
      </w:r>
    </w:p>
    <w:p>
      <w:pPr/>
      <w:r>
        <w:rPr>
          <w:lang w:val="es_ES" w:bidi="es_ES"/>
        </w:rPr>
      </w:r>
      <w:r>
        <w:rPr>
          <w:lang w:val="es_ES" w:bidi="es_ES"/>
        </w:rPr>
        <w:t>En la primera escena, Jacob continúa su viaje desde Betel hacia Harán. Jacob ha estado viajando aproximadamente un mes.</w:t>
      </w:r>
    </w:p>
    <w:p>
      <w:pPr/>
      <w:r>
        <w:rPr>
          <w:lang w:val="es_ES" w:bidi="es_ES"/>
        </w:rPr>
      </w:r>
      <w:r>
        <w:rPr>
          <w:lang w:val="es_ES" w:bidi="es_ES"/>
        </w:rPr>
        <w:t>Detengan la actuación: Pregúntenle a Jacob: "¿Cómo fue este viaje?" Es posible que escuchen: "Fue largo. Estoy muy cansado y listo para estar en Harán", o "¡Fue increíble! He visto cosas maravillosas en el camino", o "Ha sido bueno, pero extraño a mis padres". Reanuden la actuación.</w:t>
      </w:r>
    </w:p>
    <w:p>
      <w:pPr/>
      <w:r>
        <w:rPr>
          <w:lang w:val="es_ES" w:bidi="es_ES"/>
        </w:rPr>
      </w:r>
      <w:r>
        <w:rPr>
          <w:lang w:val="es_ES" w:bidi="es_ES"/>
        </w:rPr>
        <w:t>En la segunda escena, Jacob ve un pozo y se acerca a él. Hay pastores con 3 rebaños de ovejas cerca del pozo. El sol todavía está alto en el cielo, pero han venido al pozo para darle de beber a las ovejas. Jacob se acerca a los pastores y los saluda educadamente. Jacob les pregunta a los pastores de dónde son. Responden que son de Harán. Jacob se entera de que conocen a Labán. Todos ven a una mujer joven que se acerca. Los pastores dicen que esta mujer es Raquel, una hija de Labán. Jacob les pregunta a los pastores por qué están en el pozo tan temprano en el día.</w:t>
      </w:r>
    </w:p>
    <w:p>
      <w:pPr/>
      <w:r>
        <w:rPr>
          <w:lang w:val="es_ES" w:bidi="es_ES"/>
        </w:rPr>
      </w:r>
      <w:r>
        <w:rPr>
          <w:lang w:val="es_ES" w:bidi="es_ES"/>
        </w:rPr>
        <w:t>Detengan la actuación: Pregúntenle a Jacob: "¿Cómo te sientes en este momento?" Es posible que escuchen: "Estoy tan aliviado y feliz de finalmente estar en Harán. Estoy tan contento de saber que mi tío Labán está aquí y que le va bien", o "No entiendo por qué están dándole de beber a las ovejas tan temprano en el día, pero estoy contento de estar aquí. Me alegro de haber encontrado a la familia de mi madre". Reanuden la actuación.</w:t>
      </w:r>
    </w:p>
    <w:p>
      <w:pPr/>
      <w:r>
        <w:rPr>
          <w:lang w:val="es_ES" w:bidi="es_ES"/>
        </w:rPr>
      </w:r>
      <w:r>
        <w:rPr>
          <w:lang w:val="es_ES" w:bidi="es_ES"/>
        </w:rPr>
        <w:t>En la tercera escena, Raquel llega al pozo con un rebaño de ovejas. Jacob retira la piedra de la abertura del pozo y da agua al rebaño de ovejas de Raquel. Entonces Jacob saluda a Raquel con un beso en la mejilla. Jacob comienza a llorar con alegría. Cuando Raquel se entera de que este hombre es su primo Jacob, corre a casa para decírselo a Labán.</w:t>
      </w:r>
    </w:p>
    <w:p>
      <w:pPr/>
      <w:r>
        <w:rPr>
          <w:lang w:val="es_ES" w:bidi="es_ES"/>
        </w:rPr>
      </w:r>
      <w:r>
        <w:rPr>
          <w:lang w:val="es_ES" w:bidi="es_ES"/>
        </w:rPr>
        <w:t>Detengan la actuación: Pregúntenle a Jacob: "¿Por qué estás llorando?" Es posible que escuchen: "Estoy tan feliz. He encontrado a la familia de mi madre. Raquel es hermosa. Raquel será una esposa maravillosa para mí". Pregúntenle a Raquel: "¿Cómo te sientes en este momento?" Es posible que escuchen: "Estoy feliz de encontrarme con mi primo. Me pregunto por qué habrá venido a Harán. Él es realmente fuerte. Movió esa piedra por sí mismo". Pregúntenle a Labán: "¿Cómo te sentiste cuando Raquel te dijo que Jacob había llegado a Harán?" Es posible que escuchen: "Estoy feliz de tener a mi sobrino aquí. Es el hijo de mi hermana Rebeca. Estoy contento de encontrarme con él. Es bienvenido a visitarme". Reanuden la actuación.</w:t>
      </w:r>
    </w:p>
    <w:p>
      <w:pPr/>
      <w:r>
        <w:rPr>
          <w:lang w:val="es_ES" w:bidi="es_ES"/>
        </w:rPr>
      </w:r>
      <w:r>
        <w:rPr>
          <w:lang w:val="es_ES" w:bidi="es_ES"/>
        </w:rPr>
        <w:t>En la cuarta escena, Labán corre al pozo y saluda a Jacob con un beso en la mejilla y lo abraza. Labán entonces lleva a Jacob a su hogar. Jacob le cuenta a Labán su historia. Cuando termina de contar la historia, Labán exclama: "Realmente eres mi propia carne y sangre". Esta es una expresión que significa: "realmente eres parte de mi familia" o "realmente eres el hijo de mi hermana".</w:t>
      </w:r>
    </w:p>
    <w:p>
      <w:pPr/>
      <w:r>
        <w:rPr>
          <w:lang w:val="es_ES" w:bidi="es_ES"/>
        </w:rPr>
      </w:r>
      <w:r>
        <w:rPr>
          <w:lang w:val="es_ES" w:bidi="es_ES"/>
        </w:rPr>
        <w:t>Detengan la actuación: Pregúntenle a Labán: "¿Por qué estás tan feliz de tener a Jacob contigo?" Es posible que escuchen: "Jacob es el hijo de mi hermana. No la he visto desde que se fue hace más de 40 años. Esto es maravilloso tener a su hijo aquí para que me hable de ella". Pregúntenle a Jacob: "¿Cómo se siente tener una bienvenida tan grande de tu tío?" Es posible que escuchen: "Esto es maravilloso. Está siendo tan amable conmigo. Me está haciendo sentir realmente bienvenido como si realmente me quiere tener aquí. Me alegro de poder encontrar una esposa aquí". Reanuden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Comiencen este pasaje con una palabra o frase que indique que Jacob continuó su viaje como la siguiente cosa después de terminar el voto en Betel.</w:t>
      </w:r>
    </w:p>
    <w:p>
      <w:pPr/>
      <w:r>
        <w:rPr>
          <w:lang w:val="es_ES" w:bidi="es_ES"/>
        </w:rPr>
      </w:r>
      <w:r>
        <w:rPr>
          <w:lang w:val="es_ES" w:bidi="es_ES"/>
        </w:rPr>
        <w:t xml:space="preserve">Una </w:t>
      </w:r>
      <w:r>
        <w:rPr>
          <w:b/>
          <w:lang w:val="es_ES" w:bidi="es_ES"/>
        </w:rPr>
        <w:t>piedra</w:t>
      </w:r>
      <w:r>
        <w:rPr>
          <w:lang w:val="es_ES" w:bidi="es_ES"/>
        </w:rPr>
        <w:t xml:space="preserve"> pesada cubrió la </w:t>
      </w:r>
      <w:r>
        <w:rPr>
          <w:b/>
          <w:lang w:val="es_ES" w:bidi="es_ES"/>
        </w:rPr>
        <w:t>boca</w:t>
      </w:r>
      <w:r>
        <w:rPr>
          <w:lang w:val="es_ES" w:bidi="es_ES"/>
        </w:rPr>
        <w:t xml:space="preserve"> del pozo. La boca del pozo es la abertura en la parte superior del pozo. La piedra sería una piedra grande y plana que cubría la boca o abertura del pozo. Esta piedra servía para varios propósitos. Protegía el pozo y el agua de los objetos que caían al pozo y lo ensuciaban. Evitaba que las personas cayeran accidentalmente. Como la piedra era tan grande y pesada, generalmente se necesitaban varios hombres para quitarla. Por lo tanto, todos los pastores se reunieron con sus rebaños antes de remover la piedra. Esto aseguraba que cada rebaño recibiera la cantidad correcta de agua.</w:t>
      </w:r>
    </w:p>
    <w:p>
      <w:pPr/>
      <w:r>
        <w:rPr>
          <w:lang w:val="es_ES" w:bidi="es_ES"/>
        </w:rPr>
      </w:r>
      <w:r>
        <w:rPr>
          <w:lang w:val="es_ES" w:bidi="es_ES"/>
        </w:rPr>
        <w:t>Muestren la foto del pozo.</w:t>
      </w:r>
    </w:p>
    <w:p>
      <w:pPr/>
      <w:r>
        <w:rPr>
          <w:lang w:val="es_ES" w:bidi="es_ES"/>
        </w:rPr>
      </w:r>
      <w:r>
        <w:rPr>
          <w:lang w:val="es_ES" w:bidi="es_ES"/>
        </w:rPr>
        <w:t xml:space="preserve">Le dieron de beber a los </w:t>
      </w:r>
      <w:r>
        <w:rPr>
          <w:b/>
          <w:lang w:val="es_ES" w:bidi="es_ES"/>
        </w:rPr>
        <w:t>rebaños</w:t>
      </w:r>
      <w:r>
        <w:rPr>
          <w:lang w:val="es_ES" w:bidi="es_ES"/>
        </w:rPr>
        <w:t>. Dar de beber los rebaños es una frase que incluye una serie de acciones. Si no tienen una palabra que todos entenderán, es posible que tengan que explicar este proceso.</w:t>
      </w:r>
    </w:p>
    <w:p>
      <w:pPr/>
      <w:r>
        <w:rPr>
          <w:lang w:val="es_ES" w:bidi="es_ES"/>
        </w:rPr>
      </w:r>
      <w:r>
        <w:rPr>
          <w:lang w:val="es_ES" w:bidi="es_ES"/>
        </w:rPr>
        <w:t xml:space="preserve">Jacob saludó a los pastores como </w:t>
      </w:r>
      <w:r>
        <w:rPr>
          <w:b/>
          <w:lang w:val="es_ES" w:bidi="es_ES"/>
        </w:rPr>
        <w:t>hermanos.</w:t>
      </w:r>
      <w:r>
        <w:rPr>
          <w:lang w:val="es_ES" w:bidi="es_ES"/>
        </w:rPr>
        <w:t xml:space="preserve"> Los hermanos serían una forma educada de saludo. Jacob podría haber dicho amigos. Estos hombres eran desconocidos. Usar estos términos sería educado con los extraños.</w:t>
      </w:r>
    </w:p>
    <w:p>
      <w:pPr/>
      <w:r>
        <w:rPr>
          <w:lang w:val="es_ES" w:bidi="es_ES"/>
        </w:rPr>
      </w:r>
      <w:r>
        <w:rPr>
          <w:lang w:val="es_ES" w:bidi="es_ES"/>
        </w:rPr>
        <w:t xml:space="preserve">Labán es el </w:t>
      </w:r>
      <w:r>
        <w:rPr>
          <w:b/>
          <w:lang w:val="es_ES" w:bidi="es_ES"/>
        </w:rPr>
        <w:t>hijo</w:t>
      </w:r>
      <w:r>
        <w:rPr>
          <w:lang w:val="es_ES" w:bidi="es_ES"/>
        </w:rPr>
        <w:t xml:space="preserve"> de Nacor. Aquí la palabra hijo significa descendiente de Nacor. Nacor era el hermano de Abraham. Labán es el nieto de Nacor. Pueden usar el término nieto.</w:t>
      </w:r>
    </w:p>
    <w:p>
      <w:pPr/>
      <w:r>
        <w:rPr>
          <w:lang w:val="es_ES" w:bidi="es_ES"/>
        </w:rPr>
      </w:r>
      <w:r>
        <w:rPr>
          <w:lang w:val="es_ES" w:bidi="es_ES"/>
        </w:rPr>
        <w:t xml:space="preserve">Es </w:t>
      </w:r>
      <w:r>
        <w:rPr>
          <w:b/>
          <w:lang w:val="es_ES" w:bidi="es_ES"/>
        </w:rPr>
        <w:t>la plena luz del día</w:t>
      </w:r>
      <w:r>
        <w:rPr>
          <w:lang w:val="es_ES" w:bidi="es_ES"/>
        </w:rPr>
        <w:t>. Esta es una figura retórica que significa que el sol todavía está alto en el cielo. Puede ser en cualquier momento desde el mediodía hasta última hora de la tarde. Jacob se está preguntando por qué los pastores han traído las ovejas para que beban agua cuando todavía hay tanto tiempo para pastorear. La costumbre habitual es dar de beber a las ovejas cerca del atardecer, pero con suficiente luz para que todos lleguen a casa antes de que oscurezca.</w:t>
      </w:r>
    </w:p>
    <w:p>
      <w:pPr/>
      <w:r>
        <w:rPr>
          <w:lang w:val="es_ES" w:bidi="es_ES"/>
        </w:rPr>
      </w:r>
      <w:r>
        <w:rPr>
          <w:lang w:val="es_ES" w:bidi="es_ES"/>
        </w:rPr>
        <w:t>Raquel es la prima de Jacob. Raquel es la hija de Labán, el cual es el hermano de Rebeca. Usen las palabras apropiadas de parentesco para describir a Raquel. Usen los términos de parentesco apropiados para todas las relaciones. Por ejemplo, Rebeca es la tía paterna de Raquel, mientras que Labán es el tío materno de Jacob. Consulten el árbol genealógico usado en el último pasaje como necesario para entender las relaciones familiares.</w:t>
      </w:r>
    </w:p>
    <w:p>
      <w:pPr/>
      <w:r>
        <w:rPr>
          <w:lang w:val="es_ES" w:bidi="es_ES"/>
        </w:rPr>
      </w:r>
      <w:r>
        <w:rPr>
          <w:lang w:val="es_ES" w:bidi="es_ES"/>
        </w:rPr>
        <w:t>Jacob saludó a Raquel con un beso en la mejilla. Este es un saludo normal entre parientes, incluso los que son desconocidos.</w:t>
      </w:r>
    </w:p>
    <w:p>
      <w:pPr/>
      <w:r>
        <w:rPr>
          <w:lang w:val="es_ES" w:bidi="es_ES"/>
        </w:rPr>
      </w:r>
      <w:r>
        <w:rPr>
          <w:lang w:val="es_ES" w:bidi="es_ES"/>
        </w:rPr>
        <w:t>Jacob lloró. Estas son lágrimas de alegría. Era normal que un hombre en este momento llorara o derramara lágrimas de alegría.</w:t>
      </w:r>
    </w:p>
    <w:p>
      <w:pPr/>
      <w:r>
        <w:rPr>
          <w:lang w:val="es_ES" w:bidi="es_ES"/>
        </w:rPr>
      </w:r>
      <w:r>
        <w:rPr>
          <w:lang w:val="es_ES" w:bidi="es_ES"/>
        </w:rPr>
        <w:t>Labán corrió para encontrarse con Jacob. Labán estrechó o abrazó a Jacob. Esto significa que Labán puso sus brazos alrededor de Jacob. Labán besó a Jacob en la mejilla. Estos son saludos normales para un pariente, incluso uno que es un desconocido. Estas palabras de acción: correr, abrazar, besar, muestran cuan ansioso estaba Labán por dar la bienvenida a Jacob como visitante.</w:t>
      </w:r>
    </w:p>
    <w:p>
      <w:pPr/>
      <w:r>
        <w:rPr>
          <w:lang w:val="es_ES" w:bidi="es_ES"/>
        </w:rPr>
      </w:r>
      <w:r>
        <w:rPr>
          <w:lang w:val="es_ES" w:bidi="es_ES"/>
        </w:rPr>
        <w:t xml:space="preserve">Labán le dijo a Jacob: "Tú eres mi </w:t>
      </w:r>
      <w:r>
        <w:rPr>
          <w:b/>
          <w:lang w:val="es_ES" w:bidi="es_ES"/>
        </w:rPr>
        <w:t>carne y sangre</w:t>
      </w:r>
      <w:r>
        <w:rPr>
          <w:lang w:val="es_ES" w:bidi="es_ES"/>
        </w:rPr>
        <w:t>". Otra manera de decir esto es: "Tú eres mi hueso y mi carne". Estas son figuras retóricas que dicen lo mismo. Labán está diciendo que Jacob es parte de la familia de Labán. Comparten la misma sangre. Tienen los mismos antepasados. Labán está aceptando a Jacob en la familia de Labán.</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Sigan así, turnándose, hasta que entre todos hayan contado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parte diferente.</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29:15–30</w:t>
      </w:r>
      <w:r>
        <w:rPr>
          <w:lang w:val="es_ES" w:bidi="es_ES"/>
        </w:rPr>
      </w:r>
    </w:p>
    <w:p>
      <w:pPr>
        <w:pStyle w:val="Heading3"/>
      </w:pPr>
      <w:r>
        <w:rPr>
          <w:lang w:val="es_ES" w:bidi="es_ES"/>
        </w:rPr>
        <w:t>Escuchar con el corazón</w:t>
      </w:r>
    </w:p>
    <w:p>
      <w:pPr/>
      <w:r>
        <w:rPr>
          <w:lang w:val="es_ES" w:bidi="es_ES"/>
        </w:rPr>
      </w:r>
      <w:r>
        <w:rPr>
          <w:lang w:val="es_ES" w:bidi="es_ES"/>
        </w:rPr>
        <w:t>Escuchen Génesis 29:15–30 y guárdenlo en sus corazones.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Después de que Jacob llegó a Harán, Jacob fue a vivir con su tío Labán. Labán es el hermano de la madre de Jacob, Rebeca. Jacob se queda con Labán aproximadamente un mes. Entonces Jacob pide casarse con Raquel. Este es un relato narrativo de Jacob y con quién Jacob se casa y cómo ocurren las bodas.</w:t>
      </w:r>
    </w:p>
    <w:p>
      <w:pPr/>
      <w:r>
        <w:rPr>
          <w:lang w:val="es_ES" w:bidi="es_ES"/>
        </w:rPr>
      </w:r>
      <w:r>
        <w:rPr>
          <w:lang w:val="es_ES" w:bidi="es_ES"/>
        </w:rPr>
        <w:t>Aparentemente, Jacob comenzó a trabajar para Labán algún tiempo después de que Jacob llegó a Harán. Labán no le ha pagado a Jacob ningún dinero por este trabajo. No sabemos qué trabajo Jacob podría haber hecho para Labán durante este mes. Al final del mes, Labán le dice a Jacob: "Eres mi pariente, o mi familiar. ¿Deberías trabajar sin paga?"</w:t>
      </w:r>
    </w:p>
    <w:p>
      <w:pPr/>
      <w:r>
        <w:rPr>
          <w:lang w:val="es_ES" w:bidi="es_ES"/>
        </w:rPr>
      </w:r>
      <w:r>
        <w:rPr>
          <w:lang w:val="es_ES" w:bidi="es_ES"/>
        </w:rPr>
        <w:t>Deténganse y conversen: Cuenten una historia sobre un pariente que viene de una distancia y se queda mucho tiempo con familiares. ¿Cuáles son las expectativas para este pariente? ¿Debe trabajar? ¿Debe recibir pago por su trabajo? ¿Qué tipo de cosas haría el pariente mientras se queda con la familia?</w:t>
      </w:r>
    </w:p>
    <w:p>
      <w:pPr/>
      <w:r>
        <w:rPr>
          <w:lang w:val="es_ES" w:bidi="es_ES"/>
        </w:rPr>
      </w:r>
      <w:r>
        <w:rPr>
          <w:lang w:val="es_ES" w:bidi="es_ES"/>
        </w:rPr>
        <w:t>Labán le pregunta a Jacob qué quiere Jacob como salario o paga. Labán está diciendo que no es bueno que Jacob trabaje sin paga. Labán debe pagarle a Jacob algo por el trabajo que Jacob está haciendo. Labán está dando a Jacob la oportunidad de decir lo que Jacob quiere como salario.</w:t>
      </w:r>
    </w:p>
    <w:p>
      <w:pPr/>
      <w:r>
        <w:rPr>
          <w:lang w:val="es_ES" w:bidi="es_ES"/>
        </w:rPr>
      </w:r>
      <w:r>
        <w:rPr>
          <w:lang w:val="es_ES" w:bidi="es_ES"/>
        </w:rPr>
        <w:t>Deténganse y conversen: ¿Qué pedirían ustedes como salario?</w:t>
      </w:r>
    </w:p>
    <w:p>
      <w:pPr/>
      <w:r>
        <w:rPr>
          <w:lang w:val="es_ES" w:bidi="es_ES"/>
        </w:rPr>
      </w:r>
      <w:r>
        <w:rPr>
          <w:lang w:val="es_ES" w:bidi="es_ES"/>
        </w:rPr>
        <w:t>Entonces el pasaje introduce a las hijas de Labán. Lea es la hija mayor. El pasaje solo da una descripción de los ojos de Lea. Los ojos de Lea eran opacos o poco interesantes. Los ojos de Lea le dieron una expresión aburrida. El pasaje describe a Raquel como hermosa para la vista. Raquel tiene un hermoso rostro y una hermosa figura. Jacob estaba enamorado de Raquel. Jacob dijo a Labán: "Trabajaré para ti durante 7 años si puedo casarme con Raquel". Labán está de acuerdo con esta ganga. Jacob comienza a trabajar para Labán. Los 7 años pasan rápidamente para Jacob. El amor de Jacob por Raquel es tan fuerte que los 7 años parecen unos pocos días.</w:t>
      </w:r>
    </w:p>
    <w:p>
      <w:pPr/>
      <w:r>
        <w:rPr>
          <w:lang w:val="es_ES" w:bidi="es_ES"/>
        </w:rPr>
      </w:r>
      <w:r>
        <w:rPr>
          <w:lang w:val="es_ES" w:bidi="es_ES"/>
        </w:rPr>
        <w:t>Jacob aceptó trabajar durante 7 años para tener a Raquel como su esposa. El precio de la novia es la cantidad de dinero o bienes, como animales, que el esposo paga a la familia de la novia. Siete años es un precio de novia más alto de lo normal. Con base en el precio promedio de la novia y el salario de un pastor, Jacob debe trabajar 3 o 4 años para Raquel. Jacob acepta trabajar mucho más tiempo. En algunas culturas, el novio paga un precio acordado a la familia de la novia. En algunas culturas, la familia de la novia da un precio acordado al novio. Algunas culturas no hacen ninguna de las dos. El precio puede ser dinero o animales o tierra o una combinación de estas cosas.</w:t>
      </w:r>
    </w:p>
    <w:p>
      <w:pPr/>
      <w:r>
        <w:rPr>
          <w:lang w:val="es_ES" w:bidi="es_ES"/>
        </w:rPr>
      </w:r>
      <w:r>
        <w:rPr>
          <w:lang w:val="es_ES" w:bidi="es_ES"/>
        </w:rPr>
        <w:t>Deténganse y conversen: En su cultura, expliquen las costumbres del matrimonio. ¿Con quién se les permite casarse? ¿Quién elige al esposo para una hija? ¿Qué tipo de negociaciones son necesarias antes de que la pareja pueda casarse?</w:t>
      </w:r>
    </w:p>
    <w:p>
      <w:pPr/>
      <w:r>
        <w:rPr>
          <w:lang w:val="es_ES" w:bidi="es_ES"/>
        </w:rPr>
      </w:r>
      <w:r>
        <w:rPr>
          <w:lang w:val="es_ES" w:bidi="es_ES"/>
        </w:rPr>
        <w:t>Conversen: describan a una mujer hermosa. Hablen de una mujer que no sea hermosa. ¿Cómo la describen?</w:t>
      </w:r>
    </w:p>
    <w:p>
      <w:pPr/>
      <w:r>
        <w:rPr>
          <w:lang w:val="es_ES" w:bidi="es_ES"/>
        </w:rPr>
      </w:r>
      <w:r>
        <w:rPr>
          <w:lang w:val="es_ES" w:bidi="es_ES"/>
        </w:rPr>
        <w:t>Al final de los 7 años, Jacob exige a su esposa. Jacob le dice a Labán: "Dame mi esposa para que pueda casarme con ella". Jacob y Raquel ya están legalmente casados de acuerdo con la cultura. En el momento en que Labán aceptó el matrimonio, Jacob y Raquel estaban casados o ligados como esposo y esposa. Sin embargo, Jacob aún no ha dormido con Raquel. El matrimonio en realidad comienza en las mentes de la mayoría de las personas cuando la pareja duerme junta. Entonces Jacob y Raquel podrían vivir juntos como esposo y esposa. La familia decide cuándo la pareja puede comenzar a dormir junta y generalmente celebra esta ocasión con un banquete de bodas. Hasta ese momento, la novia sigue siendo virgen y vive con su familia.</w:t>
      </w:r>
    </w:p>
    <w:p>
      <w:pPr/>
      <w:r>
        <w:rPr>
          <w:lang w:val="es_ES" w:bidi="es_ES"/>
        </w:rPr>
      </w:r>
      <w:r>
        <w:rPr>
          <w:lang w:val="es_ES" w:bidi="es_ES"/>
        </w:rPr>
        <w:t>Deténganse y conversen: Describan un tiempo de compromiso en su cultura. ¿Qué palabras usan el hombre y la mujer cuando hablan del otro? En esta historia, Jacob se refirió a Raquel como su esposa, aunque aún no habían dormido juntos. ¿Cómo es su cultura similar o diferente de la cultura de Jacob y Raquel?</w:t>
      </w:r>
    </w:p>
    <w:p>
      <w:pPr/>
      <w:r>
        <w:rPr>
          <w:lang w:val="es_ES" w:bidi="es_ES"/>
        </w:rPr>
      </w:r>
      <w:r>
        <w:rPr>
          <w:lang w:val="es_ES" w:bidi="es_ES"/>
        </w:rPr>
        <w:t>Labán organiza el banquete de boda. Labán invitó a todos en el vecindario, es decir, a todos los que vivían cerca de Labán. Labán preparó un banquete de bodas. El banquete incluiría vino para beber.</w:t>
      </w:r>
    </w:p>
    <w:p>
      <w:pPr/>
      <w:r>
        <w:rPr>
          <w:lang w:val="es_ES" w:bidi="es_ES"/>
        </w:rPr>
      </w:r>
      <w:r>
        <w:rPr>
          <w:lang w:val="es_ES" w:bidi="es_ES"/>
        </w:rPr>
        <w:t>Deténganse y conversen: describan una boda en su cultura. ¿Cómo difiere su historia de boda de esta historia de boda? ¿Quién prepara la fiesta? ¿A dónde va la novia? ¿Cuál es el papel de los padres de la novia? ¿Cuál es el papel de los padres del novio?</w:t>
      </w:r>
    </w:p>
    <w:p>
      <w:pPr/>
      <w:r>
        <w:rPr>
          <w:lang w:val="es_ES" w:bidi="es_ES"/>
        </w:rPr>
      </w:r>
      <w:r>
        <w:rPr>
          <w:lang w:val="es_ES" w:bidi="es_ES"/>
        </w:rPr>
        <w:t>El día del banquete de la boda, cuando estaba oscuro, Labán llevó a Lea a Jacob en la tienda donde estaba Jacob y Jacob durmió con Lea. La novia normalmente usaría un velo pesado durante todo el tiempo del banquete. Jacob no habría visto el rostro de Lea durante el banquete de bodas. Labán también le dio a Lea una sierva llamada Zilpa como criada. Dar una sierva a la hija en el momento de su matrimonio era una práctica común en ese momento. Por la mañana, Jacob se despertó y descubrió que Lea estaba durmiendo a su lado. Jacob estaba muy enojado. Jacob le dijo a Labán: "¿Qué has hecho? Trabajé durante 7 años para Raquel. ¿Por qué me has engañado?"</w:t>
      </w:r>
    </w:p>
    <w:p>
      <w:pPr/>
      <w:r>
        <w:rPr>
          <w:lang w:val="es_ES" w:bidi="es_ES"/>
        </w:rPr>
      </w:r>
      <w:r>
        <w:rPr>
          <w:lang w:val="es_ES" w:bidi="es_ES"/>
        </w:rPr>
        <w:t>Deténganse y conversen: ¿Qué sucedería en su cultura si el padre de la novia engañara al novio como Labán engañó a Jacob?</w:t>
      </w:r>
    </w:p>
    <w:p>
      <w:pPr/>
      <w:r>
        <w:rPr>
          <w:lang w:val="es_ES" w:bidi="es_ES"/>
        </w:rPr>
      </w:r>
      <w:r>
        <w:rPr>
          <w:lang w:val="es_ES" w:bidi="es_ES"/>
        </w:rPr>
        <w:t>Conversen: ¿Cómo pudo Jacob dormir con la mujer incorrecta? ¿Por qué Jacob no reconoció que la novia no era Raquel?</w:t>
      </w:r>
    </w:p>
    <w:p>
      <w:pPr/>
      <w:r>
        <w:rPr>
          <w:lang w:val="es_ES" w:bidi="es_ES"/>
        </w:rPr>
      </w:r>
      <w:r>
        <w:rPr>
          <w:lang w:val="es_ES" w:bidi="es_ES"/>
        </w:rPr>
        <w:t>Labán le dijo a Jacob que la costumbre en esa área era casarse primero con la hija mayor. Lea es la hija mayor. Labán hace una sugerencia. Jacob debe terminar la semana de celebraciones de la boda con Lea. Entonces al final de los 7 días, Labán permitirá que Jacob tome a Raquel también como esposa. Pero Jacob debe aceptar trabajar otros 7 años para Raquel.</w:t>
      </w:r>
    </w:p>
    <w:p>
      <w:pPr/>
      <w:r>
        <w:rPr>
          <w:lang w:val="es_ES" w:bidi="es_ES"/>
        </w:rPr>
      </w:r>
      <w:r>
        <w:rPr>
          <w:lang w:val="es_ES" w:bidi="es_ES"/>
        </w:rPr>
        <w:t>Deténganse y conversen: Jacob está negociando por su esposa preferida mientras está molesto y enojado. ¿Cómo afectan las emociones su juicio para tomar decisiones sobre su vida?</w:t>
      </w:r>
    </w:p>
    <w:p>
      <w:pPr/>
      <w:r>
        <w:rPr>
          <w:lang w:val="es_ES" w:bidi="es_ES"/>
        </w:rPr>
      </w:r>
      <w:r>
        <w:rPr>
          <w:lang w:val="es_ES" w:bidi="es_ES"/>
        </w:rPr>
        <w:t>Conversen: En su cultura, expliquen las reglas sobre qué hija se casa primero. ¿Qué sucede en la familia si no se siguen estas reglas?</w:t>
      </w:r>
    </w:p>
    <w:p>
      <w:pPr/>
      <w:r>
        <w:rPr>
          <w:lang w:val="es_ES" w:bidi="es_ES"/>
        </w:rPr>
      </w:r>
      <w:r>
        <w:rPr>
          <w:lang w:val="es_ES" w:bidi="es_ES"/>
        </w:rPr>
        <w:t>Jacob acepta trabajar 7 años más. Al final de la semana de la novia, con Lea, Jacob consuma un matrimonio con Raquel. Esto significa que Jacob toma a Raquel como su esposa y duerme con Raquel. Labán le dio a Raquel una sierva llamada Bilha para que fuera la criada. Jacob amaba a Raquel más de lo que Jacob amaba a Lea. Jacob permaneció otros 7 años con Labán y Jacob trabajó para Labán como pago por Raquel como esposa de Jacob.</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grupo a visualizar esta historia. Ayudarán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Jacob pide casarse con Raquel. Jacob acepta trabajar 7 años para Labán para casarse con Raquel.</w:t>
      </w:r>
    </w:p>
    <w:p>
      <w:pPr/>
      <w:r>
        <w:rPr>
          <w:lang w:val="es_ES" w:bidi="es_ES"/>
        </w:rPr>
      </w:r>
      <w:r>
        <w:rPr>
          <w:b/>
          <w:lang w:val="es_ES" w:bidi="es_ES"/>
        </w:rPr>
        <w:t>Segunda escena:</w:t>
      </w:r>
      <w:r>
        <w:rPr>
          <w:lang w:val="es_ES" w:bidi="es_ES"/>
        </w:rPr>
        <w:t xml:space="preserve"> Labán engaña a Jacob y le da a Lea como la novia. Jacob acepta trabajar otros 7 años para casarse con Raquel.</w:t>
      </w:r>
    </w:p>
    <w:p>
      <w:pPr/>
      <w:r>
        <w:rPr>
          <w:lang w:val="es_ES" w:bidi="es_ES"/>
        </w:rPr>
      </w:r>
      <w:r>
        <w:rPr>
          <w:b/>
          <w:lang w:val="es_ES" w:bidi="es_ES"/>
        </w:rPr>
        <w:t>Tercera escena:</w:t>
      </w:r>
      <w:r>
        <w:rPr>
          <w:lang w:val="es_ES" w:bidi="es_ES"/>
        </w:rPr>
        <w:t xml:space="preserve"> Una semana después de que Jacob se casa con Lea, Jacob también toma a Raquel como su esposa.</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Labán</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Lea</w:t>
      </w:r>
    </w:p>
    <w:p>
      <w:pPr>
        <w:pStyle w:val="ListBullet"/>
        <w:spacing w:line="240" w:lineRule="auto"/>
        <w:ind w:left="720"/>
      </w:pPr>
      <w:r>
        <w:rPr>
          <w:lang w:val="es_ES" w:bidi="es_ES"/>
        </w:rPr>
      </w:r>
      <w:r>
        <w:rPr>
          <w:lang w:val="es_ES" w:bidi="es_ES"/>
        </w:rPr>
        <w:t>Raquel</w:t>
      </w:r>
    </w:p>
    <w:p>
      <w:pPr>
        <w:pStyle w:val="ListBullet"/>
        <w:spacing w:line="240" w:lineRule="auto"/>
        <w:ind w:left="720"/>
      </w:pPr>
      <w:r>
        <w:rPr>
          <w:lang w:val="es_ES" w:bidi="es_ES"/>
        </w:rPr>
      </w:r>
      <w:r>
        <w:rPr>
          <w:lang w:val="es_ES" w:bidi="es_ES"/>
        </w:rPr>
        <w:t>Zilpa, la sierva de Lea</w:t>
      </w:r>
    </w:p>
    <w:p>
      <w:pPr>
        <w:pStyle w:val="ListBullet"/>
        <w:spacing w:line="240" w:lineRule="auto"/>
        <w:ind w:left="720"/>
      </w:pPr>
      <w:r>
        <w:rPr>
          <w:lang w:val="es_ES" w:bidi="es_ES"/>
        </w:rPr>
      </w:r>
      <w:r>
        <w:rPr>
          <w:lang w:val="es_ES" w:bidi="es_ES"/>
        </w:rPr>
        <w:t>Bilha, la sierva de Raquel</w:t>
      </w:r>
    </w:p>
    <w:p>
      <w:pPr>
        <w:pStyle w:val="ListBullet"/>
        <w:spacing w:line="240" w:lineRule="auto"/>
        <w:ind w:left="720"/>
      </w:pPr>
      <w:r>
        <w:rPr>
          <w:lang w:val="es_ES" w:bidi="es_ES"/>
        </w:rPr>
      </w:r>
      <w:r>
        <w:rPr>
          <w:lang w:val="es_ES" w:bidi="es_ES"/>
        </w:rPr>
        <w:t>Invitados de un banquete de boda</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primera escena, Jacob se queda con Labán en Harán durante un mes. Jacob comienza a trabajar para Labán durante ese mes. Labán se ofrece a pagar a Jacob el salario por el trabajo de Jacob.</w:t>
      </w:r>
    </w:p>
    <w:p>
      <w:pPr/>
      <w:r>
        <w:rPr>
          <w:lang w:val="es_ES" w:bidi="es_ES"/>
        </w:rPr>
      </w:r>
      <w:r>
        <w:rPr>
          <w:lang w:val="es_ES" w:bidi="es_ES"/>
        </w:rPr>
        <w:t xml:space="preserve">Entonces el pasaje introduce a las hijas de Labán. El pasaje usa la palabra </w:t>
      </w:r>
      <w:r>
        <w:rPr>
          <w:b/>
          <w:lang w:val="es_ES" w:bidi="es_ES"/>
        </w:rPr>
        <w:t>ahora</w:t>
      </w:r>
      <w:r>
        <w:rPr>
          <w:lang w:val="es_ES" w:bidi="es_ES"/>
        </w:rPr>
        <w:t xml:space="preserve"> como la primera palabra de esta introducción. </w:t>
      </w:r>
      <w:r>
        <w:rPr>
          <w:b/>
          <w:lang w:val="es_ES" w:bidi="es_ES"/>
        </w:rPr>
        <w:t xml:space="preserve">Ahora </w:t>
      </w:r>
      <w:r>
        <w:rPr>
          <w:lang w:val="es_ES" w:bidi="es_ES"/>
        </w:rPr>
        <w:t xml:space="preserve"> generalmente es una palabra de tiempo que indica el tiempo. En este pasaje, </w:t>
      </w:r>
      <w:r>
        <w:rPr>
          <w:b/>
          <w:lang w:val="es_ES" w:bidi="es_ES"/>
        </w:rPr>
        <w:t>ahora</w:t>
      </w:r>
      <w:r>
        <w:rPr>
          <w:lang w:val="es_ES" w:bidi="es_ES"/>
        </w:rPr>
        <w:t xml:space="preserve"> es una palabra que introduce un cambio en el tema.</w:t>
      </w:r>
    </w:p>
    <w:p>
      <w:pPr/>
      <w:r>
        <w:rPr>
          <w:lang w:val="es_ES" w:bidi="es_ES"/>
        </w:rPr>
      </w:r>
      <w:r>
        <w:rPr>
          <w:lang w:val="es_ES" w:bidi="es_ES"/>
        </w:rPr>
        <w:t>Deténganse y conversen: Cuenten una historia corta que cambie el tema o introduzca un nuevo tema en medio de la historia. ¿Qué palabras usan cuando introducen el cambio de tema?</w:t>
      </w:r>
    </w:p>
    <w:p>
      <w:pPr/>
      <w:r>
        <w:rPr>
          <w:lang w:val="es_ES" w:bidi="es_ES"/>
        </w:rPr>
      </w:r>
      <w:r>
        <w:rPr>
          <w:lang w:val="es_ES" w:bidi="es_ES"/>
        </w:rPr>
        <w:t>La información sobre las hijas de Labán puede venir antes de que Labán le pregunte a Jacob qué quiere Jacob de salario. Esta información es necesaria para entender por qué Jacob pide el salario de esta manera.</w:t>
      </w:r>
    </w:p>
    <w:p>
      <w:pPr/>
      <w:r>
        <w:rPr>
          <w:lang w:val="es_ES" w:bidi="es_ES"/>
        </w:rPr>
      </w:r>
      <w:r>
        <w:rPr>
          <w:lang w:val="es_ES" w:bidi="es_ES"/>
        </w:rPr>
        <w:t>Labán tiene 2 hijas. Lea es la hija mayor. Lea no es bonita. Los ojos de Lea están opacos. Raquel es la hija menor. Raquel tiene un rostro y una figura hermosos. Jacob pide casarse con Raquel. Jacob se ofrece para trabajar para Labán durante 7 años si Labán permite que Jacob se case con Raquel. Labán está de acuerdo con esta propuesta. Jacob trabaja durante 7 años. 7 años es un precio alto de novia. Normalmente, un pastor trabajaría 3 o 4 años para una esposa. Jacob está pagando más que la mayoría de las personas por su esposa. Como Jacob ama a Raquel, el tiempo pasa rápidamente.</w:t>
      </w:r>
    </w:p>
    <w:p>
      <w:pPr/>
      <w:r>
        <w:rPr>
          <w:lang w:val="es_ES" w:bidi="es_ES"/>
        </w:rPr>
      </w:r>
      <w:r>
        <w:rPr>
          <w:lang w:val="es_ES" w:bidi="es_ES"/>
        </w:rPr>
        <w:t>En la segunda escena, Jacob va a Labán y dice que los 7 años han terminado. Jacob pide a su esposa. Jacob quiere dormir con su esposa. Jacob no menciona su nombre. Aunque Jacob y Raquel han estado legalmente vinculados desde que Labán aceptó el matrimonio, el matrimonio comienza cuando la pareja duerme junta. Labán está de acuerdo y prepara un banquete de bodas. Labán invita a todos los que viven cerca a venir a las celebraciones de la boda.</w:t>
      </w:r>
    </w:p>
    <w:p>
      <w:pPr/>
      <w:r>
        <w:rPr>
          <w:lang w:val="es_ES" w:bidi="es_ES"/>
        </w:rPr>
      </w:r>
      <w:r>
        <w:rPr>
          <w:lang w:val="es_ES" w:bidi="es_ES"/>
        </w:rPr>
        <w:t>El banquete de bodas sería una gran fiesta. Se serviría mucha comida y vino. Las personas celebrarían durante algunas horas. Las festividades normalmente durarían la mayor parte del día. La novia normalmente usaría un velo pesado durante las festividades públicas. Jacob no podría ver el rostro de la novia. Por lo tanto, después de que oscureciera, cuando Jacob fue a la tienda para recibir a su novia, probablemente estaba lleno de buena comida y vino. Jacob estaba esperando que Raquel llegara.</w:t>
      </w:r>
    </w:p>
    <w:p>
      <w:pPr/>
      <w:r>
        <w:rPr>
          <w:lang w:val="es_ES" w:bidi="es_ES"/>
        </w:rPr>
      </w:r>
      <w:r>
        <w:rPr>
          <w:lang w:val="es_ES" w:bidi="es_ES"/>
        </w:rPr>
        <w:t>Es después de que oscurezca cuando Labán lleva a Lea, la hija mayor, a la tienda para dormir con Jacob. Labán ha cambiado a la novia sin decirle a Jacob. Jacob pensó que se estaba casando con Raquel o yendo a dormir con Raquel. Lea nunca ha sido mencionada como una novia para Jacob. Jacob no se da cuenta de que la novia ha sido cambiada. Jacob duerme con Lea. Por la mañana, Jacob se despierta y descubre que Labán lo ha engañado. Labán le dio a Jacob a Lea como esposa en lugar de Raquel. Jacob va a Labán y exige una respuesta. Jacob demanda: "¿Por qué me has hecho esto?" Labán explica que la costumbre en Harán es que la hija mayor se case primero. De hecho, omitir a la hija mayor haría que la hija mayor se avergonzara. Labán le pide a Jacob que termine la semana de la novia con Lea. Entonces si Jacob trabaja otros 7 años, Labán también le dará a Jacob a Raquel como esposa.</w:t>
      </w:r>
    </w:p>
    <w:p>
      <w:pPr/>
      <w:r>
        <w:rPr>
          <w:lang w:val="es_ES" w:bidi="es_ES"/>
        </w:rPr>
      </w:r>
      <w:r>
        <w:rPr>
          <w:lang w:val="es_ES" w:bidi="es_ES"/>
        </w:rPr>
        <w:t>En la cuarta escena, Jacob acepta esta propuesta. Después de pasar una semana con Lea, Jacob se casó con Raquel. Jacob amaba a Raquel mucho más de lo que Jacob amaba a Lea. El pasaje no menciona otro banquete de boda para Raquel.</w:t>
      </w:r>
    </w:p>
    <w:p>
      <w:pPr/>
      <w:r>
        <w:rPr>
          <w:lang w:val="es_ES" w:bidi="es_ES"/>
        </w:rPr>
      </w:r>
      <w:r>
        <w:rPr>
          <w:lang w:val="es_ES" w:bidi="es_ES"/>
        </w:rPr>
        <w:t>Deténganse y conversen: Dormir con su esposa es una manera educada de decir que Jacob tuvo relaciones sexuales con su esposa. Hablen de un matrimonio en su cultura. ¿Cómo describen educadamente lo que ha sucedido entre el esposo y la esposa cuando van a la cama juntos?</w:t>
      </w:r>
    </w:p>
    <w:p>
      <w:pPr/>
      <w:r>
        <w:rPr>
          <w:lang w:val="es_ES" w:bidi="es_ES"/>
        </w:rPr>
      </w:r>
      <w:r>
        <w:rPr>
          <w:lang w:val="es_ES" w:bidi="es_ES"/>
        </w:rPr>
        <w:t>Labán le dio a cada hija una sierva. La sierva de Lea se llama Zilpa. La Sierva de Raquel se llama Bilha. Al dar a cada hija una sierva, Labán está ayudando a la hija a establecer su propio hogar. Era normal que un padre le diera a su hija una sierva cuando se casara. La mención del regalo de una sierva para cada hija es una manera de ralentizar la acción y establecer suspenso en la historia.</w:t>
      </w:r>
    </w:p>
    <w:p>
      <w:pPr/>
      <w:r>
        <w:rPr>
          <w:lang w:val="es_ES" w:bidi="es_ES"/>
        </w:rPr>
      </w:r>
      <w:r>
        <w:rPr>
          <w:lang w:val="es_ES" w:bidi="es_ES"/>
        </w:rPr>
        <w:t>Deténganse y conversen: ¿Por qué se nombra la sierva de cada hija? ¿Por qué mencionaría el escritor a la sierva y su nombre en este pasaje? ¿Qué piensan que podría pasar en la historia?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Labán</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Lea</w:t>
      </w:r>
    </w:p>
    <w:p>
      <w:pPr>
        <w:pStyle w:val="ListBullet"/>
        <w:spacing w:line="240" w:lineRule="auto"/>
        <w:ind w:left="720"/>
      </w:pPr>
      <w:r>
        <w:rPr>
          <w:lang w:val="es_ES" w:bidi="es_ES"/>
        </w:rPr>
      </w:r>
      <w:r>
        <w:rPr>
          <w:lang w:val="es_ES" w:bidi="es_ES"/>
        </w:rPr>
        <w:t>Raquel</w:t>
      </w:r>
    </w:p>
    <w:p>
      <w:pPr>
        <w:pStyle w:val="ListBullet"/>
        <w:spacing w:line="240" w:lineRule="auto"/>
        <w:ind w:left="720"/>
      </w:pPr>
      <w:r>
        <w:rPr>
          <w:lang w:val="es_ES" w:bidi="es_ES"/>
        </w:rPr>
      </w:r>
      <w:r>
        <w:rPr>
          <w:lang w:val="es_ES" w:bidi="es_ES"/>
        </w:rPr>
        <w:t>Zilpa, la sierva de Lea</w:t>
      </w:r>
    </w:p>
    <w:p>
      <w:pPr>
        <w:pStyle w:val="ListBullet"/>
        <w:spacing w:line="240" w:lineRule="auto"/>
        <w:ind w:left="720"/>
      </w:pPr>
      <w:r>
        <w:rPr>
          <w:lang w:val="es_ES" w:bidi="es_ES"/>
        </w:rPr>
      </w:r>
      <w:r>
        <w:rPr>
          <w:lang w:val="es_ES" w:bidi="es_ES"/>
        </w:rPr>
        <w:t>Bilha, la sierva de Raquel</w:t>
      </w:r>
    </w:p>
    <w:p>
      <w:pPr>
        <w:pStyle w:val="ListBullet"/>
        <w:spacing w:line="240" w:lineRule="auto"/>
        <w:ind w:left="720"/>
      </w:pPr>
      <w:r>
        <w:rPr>
          <w:lang w:val="es_ES" w:bidi="es_ES"/>
        </w:rPr>
      </w:r>
      <w:r>
        <w:rPr>
          <w:lang w:val="es_ES" w:bidi="es_ES"/>
        </w:rPr>
        <w:t>Invitados del banquete de boda</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deténganse en ciertos puntos.</w:t>
      </w:r>
    </w:p>
    <w:p>
      <w:pPr/>
      <w:r>
        <w:rPr>
          <w:lang w:val="es_ES" w:bidi="es_ES"/>
        </w:rPr>
      </w:r>
      <w:r>
        <w:rPr>
          <w:lang w:val="es_ES" w:bidi="es_ES"/>
        </w:rPr>
        <w:t>Detengan la actuación. Pregúntenle al actor que interpreta uno de los papeles: "¿Cómo se siente?" Es posible que escuchen cosas como diferentes respuestas. Reanuden la actuación.</w:t>
      </w:r>
    </w:p>
    <w:p>
      <w:pPr/>
      <w:r>
        <w:rPr>
          <w:lang w:val="es_ES" w:bidi="es_ES"/>
        </w:rPr>
      </w:r>
      <w:r>
        <w:rPr>
          <w:lang w:val="es_ES" w:bidi="es_ES"/>
        </w:rPr>
        <w:t>En la primera escena, Jacob se queda con Labán aproximadamente un mes. Jacob comienza a trabajar para Labán. Labán no le paga a Jacob por este trabajo. Al final del mes, Labán llama a Jacob y dice: "Debes recibir salario por tu trabajo. No debes trabajar gratis como mi pariente. ¿Cuánto quieres?"</w:t>
      </w:r>
    </w:p>
    <w:p>
      <w:pPr/>
      <w:r>
        <w:rPr>
          <w:lang w:val="es_ES" w:bidi="es_ES"/>
        </w:rPr>
      </w:r>
      <w:r>
        <w:rPr>
          <w:lang w:val="es_ES" w:bidi="es_ES"/>
        </w:rPr>
        <w:t>Detengan la actuación: Pregúntenle a Jacob: "¿Cómo te sientes cuando Labán se ofrece a pagarte por tu trabajo?" Es posible que escuchen: "No importa. No me importa el trabajo por mi comida y un lugar donde quedarme". O: "Estoy tan contento de que me haya preguntado. Ahora puedo pedir que Raquel sea mi esposa". Reanuden la actuación.</w:t>
      </w:r>
    </w:p>
    <w:p>
      <w:pPr/>
      <w:r>
        <w:rPr>
          <w:lang w:val="es_ES" w:bidi="es_ES"/>
        </w:rPr>
      </w:r>
      <w:r>
        <w:rPr>
          <w:lang w:val="es_ES" w:bidi="es_ES"/>
        </w:rPr>
        <w:t>Labán tiene 2 hijas. Lea es la hija mayor. Lea no es bonita, pero las personas notan los ojos de Lea. Raquel es la hija más joven. Raquel es hermosa. Jacob le dice a Labán: "Quiero casarme con Raquel". Jacob se ofrece trabajar para Labán durante 7 años para tener a Raquel como esposa.</w:t>
      </w:r>
    </w:p>
    <w:p>
      <w:pPr/>
      <w:r>
        <w:rPr>
          <w:lang w:val="es_ES" w:bidi="es_ES"/>
        </w:rPr>
      </w:r>
      <w:r>
        <w:rPr>
          <w:lang w:val="es_ES" w:bidi="es_ES"/>
        </w:rPr>
        <w:t>Detengan la actuación: Pregúntenle a Lea: "¿Cómo te sientes cuando escuchas que Raquel debe casarse antes que tu?" Es posible que escuchen: "No estoy sorprendida. Ella es hermosa". O, "Deseo que Jacob me vea. No soy hermosa, pero sería una buena esposa". Pregúntenle a Raquel: "¿Cómo te sientes sobre casarte con Jacob?" Es posible que escuchen: "Estoy tan emocionada. Jacob es apuesto y tan fuerte. ¿Vieron cómo Jacob movió la piedra en el pozo para que mis ovejas pudieran tener agua? Me alegro de estar casada con alguien como mi primo Jacob". Reanuden la actuación.</w:t>
      </w:r>
    </w:p>
    <w:p>
      <w:pPr/>
      <w:r>
        <w:rPr>
          <w:lang w:val="es_ES" w:bidi="es_ES"/>
        </w:rPr>
      </w:r>
      <w:r>
        <w:rPr>
          <w:lang w:val="es_ES" w:bidi="es_ES"/>
        </w:rPr>
        <w:t>Labán está de acuerdo en que Raquel pueda casarse con Jacob. Labán dice: "Prefiero que ella se case contigo que alguien más". Jacob trabaja durante 7 años. Para Jacob, el tiempo parece pasar rápidamente. El amor de Jacob por Raquel es muy fuerte.</w:t>
      </w:r>
    </w:p>
    <w:p>
      <w:pPr/>
      <w:r>
        <w:rPr>
          <w:lang w:val="es_ES" w:bidi="es_ES"/>
        </w:rPr>
      </w:r>
      <w:r>
        <w:rPr>
          <w:lang w:val="es_ES" w:bidi="es_ES"/>
        </w:rPr>
        <w:t>Detengan la actuación: Pregúntenle a Jacob: "¿Cómo se sintió durante estos 7 años?" Es posible que escuchen: "Los años han pasado volando. Raquel es tan hermosa que ha valido la pena el tiempo para casarse con ella". O: "No me importó en absoluto. Raquel vale todo este esfuerzo". Reanuden la actuación.</w:t>
      </w:r>
    </w:p>
    <w:p>
      <w:pPr/>
      <w:r>
        <w:rPr>
          <w:lang w:val="es_ES" w:bidi="es_ES"/>
        </w:rPr>
      </w:r>
      <w:r>
        <w:rPr>
          <w:lang w:val="es_ES" w:bidi="es_ES"/>
        </w:rPr>
        <w:t>En la escena 2, Jacob va donde Labán y dice: "Quiero casarme con mi esposa". Jacob dice: "He cumplido mi acuerdo. Labán está de acuerdo con el matrimonio. Labán invita a todos los vecinos o a todos los que viven en esa área. Labán prepara un banquete de bodas. El banquete de bodas incluiría buena comida y vino. Cuando estaba oscuro, Labán llevó a la novia a la tienda y la dio a Jacob. Sin embargo, Lea, la hermana mayor, era la novia. Labán le dio a Lea un regalo de matrimonio, una sierva llamado Zilpa como la sierva especial de Lea. Jacob no sabía que Labán había cambiado a la novia. Jacob pensó que la novia era Raquel. Jacob durmió con su esposa. Por la mañana, Jacob vio que Lea estaba durmiendo al lado de Jacob. Jacob había dormido con Lea.</w:t>
      </w:r>
    </w:p>
    <w:p>
      <w:pPr/>
      <w:r>
        <w:rPr>
          <w:lang w:val="es_ES" w:bidi="es_ES"/>
        </w:rPr>
      </w:r>
      <w:r>
        <w:rPr>
          <w:lang w:val="es_ES" w:bidi="es_ES"/>
        </w:rPr>
        <w:t>Detengan la actuación: Pregúntenle a Jacob: "¿Cómo se siente en este momento?" Es posible que escuchen: "¡Estoy tan enojado que no puedo pensar correctamente! ¿Cómo se atreve Labán a engañarme de esta manera? Trabajé durante 7 años para Raquel. Esto está mal". Pregúntenle a Lea: "¿Cómo se siente en este momento?" Es posible que escuchen: "Me siento bien conmigo porque es mi derecho estar casada primero. Ahora tengo un esposo. No tengo ninguna vergüenza". O, "Lamento que Jacob esté enojado y decepcionado, pero se supone que debo casarme primero". Pregúntenle a Raquel: "¿Cómo se siente en este momento?" Es posible que escuchen: "Estoy tan enojada con mi padre y mi hermana. Se supone que debo ser la esposa de Jacob. Jacob ha trabajado para mí. Es mi derecho a ser la novia. ¿Por qué mi padre me trató así?" Pregúntenle a Labán: "¿Cómo te sientes en este momento?" Es posible que escuchen: "Estoy feliz. He hecho que mi primera hija se case y probablemente Jacob trabajará para Raquel también. Jacob está enojado, pero lo superará. Lea es una buena chica y será una buena esposa". Reanuden la actuación.</w:t>
      </w:r>
    </w:p>
    <w:p>
      <w:pPr/>
      <w:r>
        <w:rPr>
          <w:lang w:val="es_ES" w:bidi="es_ES"/>
        </w:rPr>
      </w:r>
      <w:r>
        <w:rPr>
          <w:lang w:val="es_ES" w:bidi="es_ES"/>
        </w:rPr>
        <w:t>Jacob va a Labán y exige saber por qué Labán ha engañado a Jacob de esta manera. Labán explica que es la costumbre que la chica mayor se case primero. Labán le pide a Jacob que termine la semana de la novia con Lea. Entonces Labán promete dar a Raquel a Jacob también como esposa. Sin embargo, Jacob debe trabajar otros 7 años para Raquel. Jacob acepta trabajar otros 7 años.</w:t>
      </w:r>
    </w:p>
    <w:p>
      <w:pPr/>
      <w:r>
        <w:rPr>
          <w:lang w:val="es_ES" w:bidi="es_ES"/>
        </w:rPr>
      </w:r>
      <w:r>
        <w:rPr>
          <w:lang w:val="es_ES" w:bidi="es_ES"/>
        </w:rPr>
        <w:t>En la tercera escena, después de pasar la semana de la boda con Lea, Jacob también toma a Raquel como esposa. Labán le da a Raquel un regalo de matrimonio, una sierva llamada Bilha como la sierva especial de Raquel. Jacob duerme con Raquel. Jacob amaba a Raquel más que a Lea.</w:t>
      </w:r>
    </w:p>
    <w:p>
      <w:pPr/>
      <w:r>
        <w:rPr>
          <w:lang w:val="es_ES" w:bidi="es_ES"/>
        </w:rPr>
      </w:r>
      <w:r>
        <w:rPr>
          <w:lang w:val="es_ES" w:bidi="es_ES"/>
        </w:rPr>
        <w:t>Detengan la actuación: Pregúntenle a Jacob: "¿Cómo se siente ahora?" Es posible que escuchen: "Todavía estoy muy enojado. Labán no debería haberme engañado de esta manera. Raquel es la esposa con la que quería casarme. Trabajaré los 7 años para Raquel. Raquel vale el trabajo adicional. Raquel es hermosa". Pregúntenle a Lea: "¿Cómo se siente ahora?" Es posible que escuchen: "Estoy feliz. Tengo un esposo. Soy la primera esposa". Pregúntenle a Raquel: "¿Cómo se siente ahora?" Es posible que escuchen: "Estoy contenta de estar casada con Jacob. Pero yo debo ser la primera esposa, no Lea. Jacob me ama". Reanuden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Jacob ha estado con Labán aproximadamente un mes. Algunas traducciones eligen poner esta información al comienzo de este pasaje. Otras traducciones eligen ponerlo al final del pasaje anterior. Pueden elegir dónde poner esta información.</w:t>
      </w:r>
    </w:p>
    <w:p>
      <w:pPr/>
      <w:r>
        <w:rPr>
          <w:lang w:val="es_ES" w:bidi="es_ES"/>
        </w:rPr>
      </w:r>
      <w:r>
        <w:rPr>
          <w:lang w:val="es_ES" w:bidi="es_ES"/>
        </w:rPr>
        <w:t xml:space="preserve">Labán comienza a hablar de pagarle a Jacob por el trabajo que Jacob ha estado haciendo. Labán habla de un </w:t>
      </w:r>
      <w:r>
        <w:rPr>
          <w:b/>
          <w:lang w:val="es_ES" w:bidi="es_ES"/>
        </w:rPr>
        <w:t>salario</w:t>
      </w:r>
      <w:r>
        <w:rPr>
          <w:lang w:val="es_ES" w:bidi="es_ES"/>
        </w:rPr>
        <w:t xml:space="preserve"> o </w:t>
      </w:r>
      <w:r>
        <w:rPr>
          <w:b/>
          <w:lang w:val="es_ES" w:bidi="es_ES"/>
        </w:rPr>
        <w:t>paga</w:t>
      </w:r>
      <w:r>
        <w:rPr>
          <w:lang w:val="es_ES" w:bidi="es_ES"/>
        </w:rPr>
        <w:t>. El salario o paga es el dinero que se da cuando alguien hace un trabajo para alguien más. Labán está haciéndole a Jacob una pregunta, pero este es el tipo de pregunta que no requiere una respuesta. Pueden afirmar esto sin una pregunta. "Eres mi pariente. Debes ser pagado por tu trabajo". O pueden hacerla como una pregunta que no requiera una respuesta.</w:t>
      </w:r>
    </w:p>
    <w:p>
      <w:pPr/>
      <w:r>
        <w:rPr>
          <w:lang w:val="es_ES" w:bidi="es_ES"/>
        </w:rPr>
      </w:r>
      <w:r>
        <w:rPr>
          <w:lang w:val="es_ES" w:bidi="es_ES"/>
        </w:rPr>
        <w:t xml:space="preserve">El pasaje usa la palabra </w:t>
      </w:r>
      <w:r>
        <w:rPr>
          <w:b/>
          <w:lang w:val="es_ES" w:bidi="es_ES"/>
        </w:rPr>
        <w:t>pariente</w:t>
      </w:r>
      <w:r>
        <w:rPr>
          <w:lang w:val="es_ES" w:bidi="es_ES"/>
        </w:rPr>
        <w:t xml:space="preserve"> o </w:t>
      </w:r>
      <w:r>
        <w:rPr>
          <w:b/>
          <w:lang w:val="es_ES" w:bidi="es_ES"/>
        </w:rPr>
        <w:t>familiar</w:t>
      </w:r>
      <w:r>
        <w:rPr>
          <w:lang w:val="es_ES" w:bidi="es_ES"/>
        </w:rPr>
        <w:t>. Jacob es el sobrino de Labán, el hijo de la hermana de Labán. Un pariente o familiar es alguien que comparte un antepasado común con ustedes. Por lo tanto, comparten la historia familiar. En este caso, Labán es el hermano de la madre de Jacob. El abuelo de Jacob es el padre de Labán. Labán es el tío de Jacob. Son familia.</w:t>
      </w:r>
    </w:p>
    <w:p>
      <w:pPr/>
      <w:r>
        <w:rPr>
          <w:lang w:val="es_ES" w:bidi="es_ES"/>
        </w:rPr>
      </w:r>
      <w:r>
        <w:rPr>
          <w:lang w:val="es_ES" w:bidi="es_ES"/>
        </w:rPr>
        <w:t>Lea es la hija mayor. La única descripción de Lea se refiere a los ojos de Lea. El significado de la palabra que se usa para describir los ojos de Lea no está claro. Muchos piensan que la descripción de Lea es que Lea no es bonita, pero tiene ojos bonitos o encantadores. Algunos piensan que la descripción es que los ojos de Lea son débiles u opacos o carecen de brillo Independientemente, todos notan los ojos de Lea. Las personas hablan de los ojos de Lea, pero hablan de lo hermosa que es Raquel. Raquel se describe como hermosa tanto en el rostro como en la figura.</w:t>
      </w:r>
    </w:p>
    <w:p>
      <w:pPr/>
      <w:r>
        <w:rPr>
          <w:lang w:val="es_ES" w:bidi="es_ES"/>
        </w:rPr>
      </w:r>
      <w:r>
        <w:rPr>
          <w:lang w:val="es_ES" w:bidi="es_ES"/>
        </w:rPr>
        <w:t>Labán preparó el banquete e invitó a los vecinos. Labán invitó a todos los que vivían cerca de él o lo suficientemente cerca como para ser llamados vecinos.</w:t>
      </w:r>
    </w:p>
    <w:p>
      <w:pPr/>
      <w:r>
        <w:rPr>
          <w:lang w:val="es_ES" w:bidi="es_ES"/>
        </w:rPr>
      </w:r>
      <w:r>
        <w:rPr>
          <w:lang w:val="es_ES" w:bidi="es_ES"/>
        </w:rPr>
        <w:t xml:space="preserve">Labán dice que es la </w:t>
      </w:r>
      <w:r>
        <w:rPr>
          <w:b/>
          <w:lang w:val="es_ES" w:bidi="es_ES"/>
        </w:rPr>
        <w:t>costumbre</w:t>
      </w:r>
      <w:r>
        <w:rPr>
          <w:lang w:val="es_ES" w:bidi="es_ES"/>
        </w:rPr>
        <w:t xml:space="preserve"> que la hija mayor se case primero. Costumbre significa práctica habitual. O esto es lo que siempre hacemos aquí. Como es la costumbre, Labán no puede permitir que la hija menor se case primero. Esto causaría vergüenza para la hija mayor.</w:t>
      </w:r>
    </w:p>
    <w:p>
      <w:pPr/>
      <w:r>
        <w:rPr>
          <w:lang w:val="es_ES" w:bidi="es_ES"/>
        </w:rPr>
      </w:r>
      <w:r>
        <w:rPr>
          <w:lang w:val="es_ES" w:bidi="es_ES"/>
        </w:rPr>
        <w:t xml:space="preserve">Labán le pide a Jacob que termine la </w:t>
      </w:r>
      <w:r>
        <w:rPr>
          <w:b/>
          <w:lang w:val="es_ES" w:bidi="es_ES"/>
        </w:rPr>
        <w:t>semana de la novia</w:t>
      </w:r>
      <w:r>
        <w:rPr>
          <w:lang w:val="es_ES" w:bidi="es_ES"/>
        </w:rPr>
        <w:t>, con Lea. La semana de la novia, sería un conjunto de fiestas y festividades que durarían 7 días. La novia recibiría visitantes durante la semana. También la novia y el grupo pasarían mucho tiempo juntos durante esa semana. El novio no estaría yendo a hacer el trabajo normal.</w:t>
      </w:r>
    </w:p>
    <w:p>
      <w:pPr/>
      <w:r>
        <w:rPr>
          <w:lang w:val="es_ES" w:bidi="es_ES"/>
        </w:rPr>
      </w:r>
      <w:r>
        <w:rPr>
          <w:lang w:val="es_ES" w:bidi="es_ES"/>
        </w:rPr>
        <w:t>Labán sugiere que Jacob trabaje otros 7 años para Raquel. Sin embargo, Labán permitirá que Jacob comience el matrimonio con Raquel justo después de que Jacob termine la semana de la novia, con Lea. Jacob está de acuerdo con este arreglo. Después de los 7 días, Jacob también toma a Raquel como novia.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29:31–30:24</w:t>
      </w:r>
      <w:r>
        <w:rPr>
          <w:lang w:val="es_ES" w:bidi="es_ES"/>
        </w:rPr>
      </w:r>
    </w:p>
    <w:p>
      <w:pPr>
        <w:pStyle w:val="Heading3"/>
      </w:pPr>
      <w:r>
        <w:rPr>
          <w:lang w:val="es_ES" w:bidi="es_ES"/>
        </w:rPr>
        <w:t>Escuchar con el corazón</w:t>
      </w:r>
    </w:p>
    <w:p>
      <w:pPr/>
      <w:r>
        <w:rPr>
          <w:lang w:val="es_ES" w:bidi="es_ES"/>
        </w:rPr>
      </w:r>
      <w:r>
        <w:rPr>
          <w:lang w:val="es_ES" w:bidi="es_ES"/>
        </w:rPr>
        <w:t>Escuchen Génesis 29:31–30:24 y guárdenlo en sus corazones.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PREPARANDO EL ESCENARIO</w:t>
      </w:r>
    </w:p>
    <w:p>
      <w:pPr/>
      <w:r>
        <w:rPr>
          <w:lang w:val="es_ES" w:bidi="es_ES"/>
        </w:rPr>
      </w:r>
      <w:r>
        <w:rPr>
          <w:lang w:val="es_ES" w:bidi="es_ES"/>
        </w:rPr>
        <w:t>Génesis 29:31–30:24</w:t>
      </w:r>
    </w:p>
    <w:p>
      <w:pPr/>
      <w:r>
        <w:rPr>
          <w:lang w:val="es_ES" w:bidi="es_ES"/>
        </w:rPr>
      </w:r>
      <w:r>
        <w:rPr>
          <w:lang w:val="es_ES" w:bidi="es_ES"/>
        </w:rPr>
        <w:t>Escuchen el texto una vez en la versión que sea más fácil de entender.</w:t>
      </w:r>
    </w:p>
    <w:p>
      <w:pPr/>
      <w:r>
        <w:rPr>
          <w:lang w:val="es_ES" w:bidi="es_ES"/>
        </w:rPr>
      </w:r>
      <w:r>
        <w:rPr>
          <w:lang w:val="es_ES" w:bidi="es_ES"/>
        </w:rPr>
        <w:t>Después de que Labán engañó a Jacob cambiando de novia y dándole a Lea a Jacob como su novia, Jacob se casó tanto con Lea como con Raquel. Entonces Jacob comenzó los segundos 7 años de trabajo para Labán como precio de novia por Raquel. Este es un relato narrativo de los primeros años de matrimonio y el nacimiento de los hijos.</w:t>
      </w:r>
    </w:p>
    <w:p>
      <w:pPr/>
      <w:r>
        <w:rPr>
          <w:lang w:val="es_ES" w:bidi="es_ES"/>
        </w:rPr>
      </w:r>
      <w:r>
        <w:rPr>
          <w:lang w:val="es_ES" w:bidi="es_ES"/>
        </w:rPr>
        <w:t>Yahvé ve lo que ha estado sucediendo con la familia de Jacob. Yahvé ve que Jacob no ama a Lea. Yahvé interviene y permite que Lea tenga hijos. Yahvé abre el vientre de Lea o permite que Lea conciba un hijo o quede embarazada. Abrir el vientre para que la mujer pueda concebir un hijo es una figura retórica. Esto significa que Yahvé permitió que Lea tuviera un hijo, pero no permitió que Raquel tuviera un hijo. Yahvé no abre el vientre de Raquel. Raquel no puede tener hijos. Lea concibió o quedó embarazada y dio a luz a un hijo. Lea llamó a este hijo Rubén. Lea dijo: "Yahvé ha observado mi miseria. Ahora mi esposo me amará". El nombre Rubén sonaba como una palabra que significa "Él ha visto mi miseria".</w:t>
      </w:r>
    </w:p>
    <w:p>
      <w:pPr/>
      <w:r>
        <w:rPr>
          <w:lang w:val="es_ES" w:bidi="es_ES"/>
        </w:rPr>
      </w:r>
      <w:r>
        <w:rPr>
          <w:lang w:val="es_ES" w:bidi="es_ES"/>
        </w:rPr>
        <w:t>Deténganse y conversen: Cada miembro del equipo cuenta una historia sobre alguien que quedó embarazada y dio a luz. Noten los términos educados que se usan para describir lo que está sucediendo.</w:t>
      </w:r>
    </w:p>
    <w:p>
      <w:pPr/>
      <w:r>
        <w:rPr>
          <w:lang w:val="es_ES" w:bidi="es_ES"/>
        </w:rPr>
      </w:r>
      <w:r>
        <w:rPr>
          <w:lang w:val="es_ES" w:bidi="es_ES"/>
        </w:rPr>
        <w:t>Deténganse y conversen: Describan el proceso de nombrar a los bebés en su cultura. ¿Cómo se decide el nombre? ¿Quién decide el nombre? ¿Cuándo se da el nombre? ¿Qué tan importante es el significado del nombre?</w:t>
      </w:r>
    </w:p>
    <w:p>
      <w:pPr/>
      <w:r>
        <w:rPr>
          <w:lang w:val="es_ES" w:bidi="es_ES"/>
        </w:rPr>
      </w:r>
      <w:r>
        <w:rPr>
          <w:lang w:val="es_ES" w:bidi="es_ES"/>
        </w:rPr>
        <w:t>Lea continuó teniendo hijos. El segundo hijo se llamó Simeón, que suena como una palabra que significa "El que escucha". El tercer hijo se llamó Leví, que suena como una palabra que significa tener afecto. El cuarto hijo se llamó Judá, que suena como una palabra que significa alabanza. Cada nombre sonaba como una palabra que tiene significado en el idioma que Lea hablaba. Después de tener 4 hijos, Lea dejó de tener hijos. Al nombrar a 3 de sus hijos, Lea dio crédito a Dios. Lea dijo: Yahvé ha notado mi miseria, Yahvé ha escuchado que no era amada y por el cuarto hijo, Lea dijo: Ahora alabaré a Yahvé.</w:t>
      </w:r>
    </w:p>
    <w:p>
      <w:pPr/>
      <w:r>
        <w:rPr>
          <w:lang w:val="es_ES" w:bidi="es_ES"/>
        </w:rPr>
      </w:r>
      <w:r>
        <w:rPr>
          <w:lang w:val="es_ES" w:bidi="es_ES"/>
        </w:rPr>
        <w:t>Durante todo este tiempo, Raquel no ha tenido un hijo. Raquel se puso celosa de Lea. Raquel le rogó a Jacob que le diera un hijo. Jacob se enojó mucho con Raquel. Jacob dijo: "¿Soy Dios? Dios es el que te impide tener hijos". Raquel tenía una solución. Raquel le pide a Jacob que tome a la sierva de Raquel Bilha como esposa. Entonces cualquier hijo que Bilha tenga será hijo de Raquel.</w:t>
      </w:r>
    </w:p>
    <w:p>
      <w:pPr/>
      <w:r>
        <w:rPr>
          <w:lang w:val="es_ES" w:bidi="es_ES"/>
        </w:rPr>
      </w:r>
      <w:r>
        <w:rPr>
          <w:lang w:val="es_ES" w:bidi="es_ES"/>
        </w:rPr>
        <w:t>Esta era una práctica común. Una esposa daría su sierva al esposo para que la sierva tuviera un hijo para la esposa. La sierva tiene el hijo, pero todos dicen que la esposa estéril es la madre. La esposa reclama al hijo como suyo. Sara hizo esto con Agar cuando Sara no pudo tener un hijo.</w:t>
      </w:r>
    </w:p>
    <w:p>
      <w:pPr/>
      <w:r>
        <w:rPr>
          <w:lang w:val="es_ES" w:bidi="es_ES"/>
        </w:rPr>
      </w:r>
      <w:r>
        <w:rPr>
          <w:lang w:val="es_ES" w:bidi="es_ES"/>
        </w:rPr>
        <w:t>Deténganse y conversen: ¿Qué sucede en su cultura cuando una mujer no puede tener un hijo? ¿Cuáles son algunas de las maneras en que una mujer puede tener un hijo propio si no puede concebir un hijo?</w:t>
      </w:r>
    </w:p>
    <w:p>
      <w:pPr/>
      <w:r>
        <w:rPr>
          <w:lang w:val="es_ES" w:bidi="es_ES"/>
        </w:rPr>
      </w:r>
      <w:r>
        <w:rPr>
          <w:lang w:val="es_ES" w:bidi="es_ES"/>
        </w:rPr>
        <w:t>Bilha tuvo hijos y Raquel nombró a los hijos. El primer hijo se llamó Dan, que suena como una palabra que significa vindicado. Vindicar es una palabra que significa que una persona ahora está liberada de críticas, culpa, remordimiento o sospecha. Raquel dijo que Dios la había vindicado o juzgado y encontró que estaba libre de culpa o remordimiento por no tener un hijo propio. Raquel llamó al segundo hijo de Bilha, Neftalí. Neftalí suena como una palabra que significa lucha.</w:t>
      </w:r>
    </w:p>
    <w:p>
      <w:pPr/>
      <w:r>
        <w:rPr>
          <w:lang w:val="es_ES" w:bidi="es_ES"/>
        </w:rPr>
      </w:r>
      <w:r>
        <w:rPr>
          <w:lang w:val="es_ES" w:bidi="es_ES"/>
        </w:rPr>
        <w:t>Lea se dio cuenta de que Raquel ahora está teniendo hijos a través de la sierva de Raquel Bilha, mientras que Lea ha dejado de tener hijos. Lea le pide a Jacob que tome a la sierva de Lea, Zilpa, como esposa y tenga hijos con Zilpa. Cualquier hijo de Zilpa será hijo de Lea. Jacob tomó a Zilpa como esposa y pronto Zilpa tuvo un hijo. Lea llamó a este hijo Gad, que suena como una palabra que significa buena fortuna. Entonces Zilpa tuvo otro hijo y Lea llamó a este hijo Asher, que suena como una palabra que significa recompensa.</w:t>
      </w:r>
    </w:p>
    <w:p>
      <w:pPr/>
      <w:r>
        <w:rPr>
          <w:lang w:val="es_ES" w:bidi="es_ES"/>
        </w:rPr>
      </w:r>
      <w:r>
        <w:rPr>
          <w:lang w:val="es_ES" w:bidi="es_ES"/>
        </w:rPr>
        <w:t>Deténganse y conversen: Bilha y Zilpa no tenían elección sobre convertirse en esposas para Jacob. No tenían elección sobre tener hijos para Raquel y Lea. En su cultura, ¿qué sucede a las mujeres como Bilha y Zilpa?</w:t>
      </w:r>
    </w:p>
    <w:p>
      <w:pPr/>
      <w:r>
        <w:rPr>
          <w:lang w:val="es_ES" w:bidi="es_ES"/>
        </w:rPr>
      </w:r>
      <w:r>
        <w:rPr>
          <w:lang w:val="es_ES" w:bidi="es_ES"/>
        </w:rPr>
        <w:t>Todas las mujeres dejan de tener hijos por un tiempo. Un día Rubén, el hijo mayor de Lea, encuentra una planta en el campo. Esta planta se llama mandrágora o flor de amor. Las personas usaban mandrágoras o flores de amor para aumentar la fertilidad o la capacidad de concebir hijos. La mandrágora es un vegetal de raíz de la familia de la papa. El fruto era una pequeña baya amarilla del tamaño de un tomate pequeño y las personas podían comer este fruto. Las personas creían que comer este fruto haría que las mujeres fueran fértiles o capaces de concebir. Las mandrágoras generalmente no se encuentran en el área de Harán. Rubén reunió estas mandrágoras y las llevó a Lea. Raquel vio a Rubén con las mandrágoras y le pidió a Lea que le diera algunas. Lea y Raquel discutieron y luego Raquel se ofreció a dejar que Jacob durmiera con Lea si Lea le daba a Raquel algunas de las mandrágoras.</w:t>
      </w:r>
    </w:p>
    <w:p>
      <w:pPr/>
      <w:r>
        <w:rPr>
          <w:lang w:val="es_ES" w:bidi="es_ES"/>
        </w:rPr>
      </w:r>
      <w:r>
        <w:rPr>
          <w:lang w:val="es_ES" w:bidi="es_ES"/>
        </w:rPr>
        <w:t>Deténganse y conversen: ¿Qué hacen las mujeres en su cultura cuando hay una dificultad para quedar embarazada o tener un hijo? ¿Qué creen las personas sobre estas prácticas?</w:t>
      </w:r>
    </w:p>
    <w:p>
      <w:pPr/>
      <w:r>
        <w:rPr>
          <w:lang w:val="es_ES" w:bidi="es_ES"/>
        </w:rPr>
      </w:r>
      <w:r>
        <w:rPr>
          <w:lang w:val="es_ES" w:bidi="es_ES"/>
        </w:rPr>
        <w:t>Muestren una imagen de mandrágoras.</w:t>
      </w:r>
    </w:p>
    <w:p>
      <w:pPr/>
      <w:r>
        <w:rPr>
          <w:lang w:val="es_ES" w:bidi="es_ES"/>
        </w:rPr>
      </w:r>
      <w:r>
        <w:rPr>
          <w:lang w:val="es_ES" w:bidi="es_ES"/>
        </w:rPr>
        <w:t>Por la noche, Lea se encontró con Jacob mientras Jacob regresaba de los campos. Lea le dijo a Jacob que Jacob debía dormir con Lea esa noche. Lea dijo: "Te compré con algunas mandrágoras que mi hijo encontró". Jacob fue a la tienda de Lea y durmió con Lea. Dios permitió que Lea concibiera o quedara embarazada nuevamente. Lea tuvo un quinto hijo y lo llamó Isacar, que suena como una palabra que significa recompensar. Entonces Lea tuvo un sexto hijo. Lea llamó a este hijo Zabulón, que suena como una palabra que significa honor. Más tarde, Lea también tuvo una hija. Lea llamó a su hija, Dina.</w:t>
      </w:r>
    </w:p>
    <w:p>
      <w:pPr/>
      <w:r>
        <w:rPr>
          <w:lang w:val="es_ES" w:bidi="es_ES"/>
        </w:rPr>
      </w:r>
      <w:r>
        <w:rPr>
          <w:lang w:val="es_ES" w:bidi="es_ES"/>
        </w:rPr>
        <w:t>Finalmente, después del nacimiento de todos estos hijos, Dios se recordó de Raquel. Dios abrió el vientre de Raquel y Raquel concibió y tuvo un hijo. Raquel llamó a su hijo José. José suena como una palabra que significa que Dios añada más hijos. Raquel estaba pidiendo a Dios que le diera otro hijo. José era el undécimo hijo de Jacob. Al final de este pasaje, Jacob tiene 11 hijos y una hija.</w:t>
      </w:r>
    </w:p>
    <w:p>
      <w:pPr/>
      <w:r>
        <w:rPr>
          <w:lang w:val="es_ES" w:bidi="es_ES"/>
        </w:rPr>
      </w:r>
      <w:r>
        <w:rPr>
          <w:lang w:val="es_ES" w:bidi="es_ES"/>
        </w:rPr>
        <w:t>Deténganse y conversen: Que las personas que representen a Lea, Raquel, Zilpa y Bilha se pongan de pie. A medida que nace cada hijo, hagan que ese hijo se una a la madre. Zilpa debe estar al lado de Lea. Bilha debe estar al lado de Raquel. Si el equipo no es lo suficientemente grande, usen piedras, palos o juguetes para representar a los niños.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grupo a visualizar esta historia. Ayudarán al equipo a definir las escenas, el contexto y los personajes de la historia.</w:t>
      </w:r>
    </w:p>
    <w:p>
      <w:pPr/>
      <w:r>
        <w:rPr>
          <w:lang w:val="es_ES" w:bidi="es_ES"/>
        </w:rPr>
      </w:r>
      <w:r>
        <w:rPr>
          <w:lang w:val="es_ES" w:bidi="es_ES"/>
        </w:rPr>
        <w:t>Esta historia tiene 6 escenas.</w:t>
      </w:r>
    </w:p>
    <w:p>
      <w:pPr/>
      <w:r>
        <w:rPr>
          <w:lang w:val="es_ES" w:bidi="es_ES"/>
        </w:rPr>
      </w:r>
      <w:r>
        <w:rPr>
          <w:b/>
          <w:lang w:val="es_ES" w:bidi="es_ES"/>
        </w:rPr>
        <w:t>Primera escena:</w:t>
      </w:r>
      <w:r>
        <w:rPr>
          <w:lang w:val="es_ES" w:bidi="es_ES"/>
        </w:rPr>
        <w:t xml:space="preserve"> Yahvé ayuda a Lea y Lea tiene 4 hijos.</w:t>
      </w:r>
    </w:p>
    <w:p>
      <w:pPr/>
      <w:r>
        <w:rPr>
          <w:lang w:val="es_ES" w:bidi="es_ES"/>
        </w:rPr>
      </w:r>
      <w:r>
        <w:rPr>
          <w:b/>
          <w:lang w:val="es_ES" w:bidi="es_ES"/>
        </w:rPr>
        <w:t>Segunda escena:</w:t>
      </w:r>
      <w:r>
        <w:rPr>
          <w:lang w:val="es_ES" w:bidi="es_ES"/>
        </w:rPr>
        <w:t xml:space="preserve"> Raquel no tiene hijos. Raquel le da su sierva Bilha a Jacob como esposa. Bilha tiene 2 hijos que se convertirán en los hijos de Raquel.</w:t>
      </w:r>
    </w:p>
    <w:p>
      <w:pPr/>
      <w:r>
        <w:rPr>
          <w:lang w:val="es_ES" w:bidi="es_ES"/>
        </w:rPr>
      </w:r>
      <w:r>
        <w:rPr>
          <w:b/>
          <w:lang w:val="es_ES" w:bidi="es_ES"/>
        </w:rPr>
        <w:t>Tercera escena:</w:t>
      </w:r>
      <w:r>
        <w:rPr>
          <w:lang w:val="es_ES" w:bidi="es_ES"/>
        </w:rPr>
        <w:t xml:space="preserve"> Lea ha dejado de tener hijos. Lea le da su sierva Zilpa a Jacob como esposa y Zilpa tiene 2 hijos. Estos hijos se convierten en los hijos de Lea.</w:t>
      </w:r>
    </w:p>
    <w:p>
      <w:pPr/>
      <w:r>
        <w:rPr>
          <w:lang w:val="es_ES" w:bidi="es_ES"/>
        </w:rPr>
      </w:r>
      <w:r>
        <w:rPr>
          <w:b/>
          <w:lang w:val="es_ES" w:bidi="es_ES"/>
        </w:rPr>
        <w:t>Cuarta escena:</w:t>
      </w:r>
      <w:r>
        <w:rPr>
          <w:lang w:val="es_ES" w:bidi="es_ES"/>
        </w:rPr>
        <w:t xml:space="preserve"> Rubén encuentra mandrágoras o flores de amor. Lea y Raquel tienen una pelea por Jacob. Lea acepta darle a Raquel algunas de las mandrágoras y Raquel está de acuerdo en que Jacob pueda dormir con Lea.</w:t>
      </w:r>
    </w:p>
    <w:p>
      <w:pPr/>
      <w:r>
        <w:rPr>
          <w:lang w:val="es_ES" w:bidi="es_ES"/>
        </w:rPr>
      </w:r>
      <w:r>
        <w:rPr>
          <w:b/>
          <w:lang w:val="es_ES" w:bidi="es_ES"/>
        </w:rPr>
        <w:t>Quinta escena:</w:t>
      </w:r>
      <w:r>
        <w:rPr>
          <w:lang w:val="es_ES" w:bidi="es_ES"/>
        </w:rPr>
        <w:t xml:space="preserve"> Lea le dice a Jacob que Jacob debe dormir con Lea. Lea tiene 2 hijos más y una hija.</w:t>
      </w:r>
    </w:p>
    <w:p>
      <w:pPr/>
      <w:r>
        <w:rPr>
          <w:lang w:val="es_ES" w:bidi="es_ES"/>
        </w:rPr>
      </w:r>
      <w:r>
        <w:rPr>
          <w:b/>
          <w:lang w:val="es_ES" w:bidi="es_ES"/>
        </w:rPr>
        <w:t>Sexta escena:</w:t>
      </w:r>
      <w:r>
        <w:rPr>
          <w:lang w:val="es_ES" w:bidi="es_ES"/>
        </w:rPr>
        <w:t xml:space="preserve"> Dios recuerda a Raquel. Raquel tiene un hijo.</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Yahvé/Dios</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Lea</w:t>
      </w:r>
    </w:p>
    <w:p>
      <w:pPr>
        <w:pStyle w:val="ListBullet"/>
        <w:spacing w:line="240" w:lineRule="auto"/>
        <w:ind w:left="720"/>
      </w:pPr>
      <w:r>
        <w:rPr>
          <w:lang w:val="es_ES" w:bidi="es_ES"/>
        </w:rPr>
      </w:r>
      <w:r>
        <w:rPr>
          <w:lang w:val="es_ES" w:bidi="es_ES"/>
        </w:rPr>
        <w:t>Raquel</w:t>
      </w:r>
    </w:p>
    <w:p>
      <w:pPr>
        <w:pStyle w:val="ListBullet"/>
        <w:spacing w:line="240" w:lineRule="auto"/>
        <w:ind w:left="720"/>
      </w:pPr>
      <w:r>
        <w:rPr>
          <w:lang w:val="es_ES" w:bidi="es_ES"/>
        </w:rPr>
      </w:r>
      <w:r>
        <w:rPr>
          <w:lang w:val="es_ES" w:bidi="es_ES"/>
        </w:rPr>
        <w:t>Zilpa</w:t>
      </w:r>
    </w:p>
    <w:p>
      <w:pPr>
        <w:pStyle w:val="ListBullet"/>
        <w:spacing w:line="240" w:lineRule="auto"/>
        <w:ind w:left="720"/>
      </w:pPr>
      <w:r>
        <w:rPr>
          <w:lang w:val="es_ES" w:bidi="es_ES"/>
        </w:rPr>
      </w:r>
      <w:r>
        <w:rPr>
          <w:lang w:val="es_ES" w:bidi="es_ES"/>
        </w:rPr>
        <w:t>Bilha</w:t>
      </w:r>
    </w:p>
    <w:p>
      <w:pPr>
        <w:pStyle w:val="ListBullet"/>
        <w:spacing w:line="240" w:lineRule="auto"/>
        <w:ind w:left="720"/>
      </w:pPr>
      <w:r>
        <w:rPr>
          <w:lang w:val="es_ES" w:bidi="es_ES"/>
        </w:rPr>
      </w:r>
      <w:r>
        <w:rPr>
          <w:lang w:val="es_ES" w:bidi="es_ES"/>
        </w:rPr>
        <w:t>Rubén, el hijo mayor de Lea</w:t>
      </w:r>
    </w:p>
    <w:p>
      <w:pPr>
        <w:pStyle w:val="ListBullet"/>
        <w:spacing w:line="240" w:lineRule="auto"/>
        <w:ind w:left="720"/>
      </w:pPr>
      <w:r>
        <w:rPr>
          <w:lang w:val="es_ES" w:bidi="es_ES"/>
        </w:rPr>
      </w:r>
      <w:r>
        <w:rPr>
          <w:lang w:val="es_ES" w:bidi="es_ES"/>
        </w:rPr>
        <w:t>Simeón</w:t>
      </w:r>
    </w:p>
    <w:p>
      <w:pPr>
        <w:pStyle w:val="ListBullet"/>
        <w:spacing w:line="240" w:lineRule="auto"/>
        <w:ind w:left="720"/>
      </w:pPr>
      <w:r>
        <w:rPr>
          <w:lang w:val="es_ES" w:bidi="es_ES"/>
        </w:rPr>
      </w:r>
      <w:r>
        <w:rPr>
          <w:lang w:val="es_ES" w:bidi="es_ES"/>
        </w:rPr>
        <w:t>Leví</w:t>
      </w:r>
    </w:p>
    <w:p>
      <w:pPr>
        <w:pStyle w:val="ListBullet"/>
        <w:spacing w:line="240" w:lineRule="auto"/>
        <w:ind w:left="720"/>
      </w:pPr>
      <w:r>
        <w:rPr>
          <w:lang w:val="es_ES" w:bidi="es_ES"/>
        </w:rPr>
      </w:r>
      <w:r>
        <w:rPr>
          <w:lang w:val="es_ES" w:bidi="es_ES"/>
        </w:rPr>
        <w:t>Judá</w:t>
      </w:r>
    </w:p>
    <w:p>
      <w:pPr>
        <w:pStyle w:val="ListBullet"/>
        <w:spacing w:line="240" w:lineRule="auto"/>
        <w:ind w:left="720"/>
      </w:pPr>
      <w:r>
        <w:rPr>
          <w:lang w:val="es_ES" w:bidi="es_ES"/>
        </w:rPr>
      </w:r>
      <w:r>
        <w:rPr>
          <w:lang w:val="es_ES" w:bidi="es_ES"/>
        </w:rPr>
        <w:t>Dan</w:t>
      </w:r>
    </w:p>
    <w:p>
      <w:pPr>
        <w:pStyle w:val="ListBullet"/>
        <w:spacing w:line="240" w:lineRule="auto"/>
        <w:ind w:left="720"/>
      </w:pPr>
      <w:r>
        <w:rPr>
          <w:lang w:val="es_ES" w:bidi="es_ES"/>
        </w:rPr>
      </w:r>
      <w:r>
        <w:rPr>
          <w:lang w:val="es_ES" w:bidi="es_ES"/>
        </w:rPr>
        <w:t>Neftalí</w:t>
      </w:r>
    </w:p>
    <w:p>
      <w:pPr>
        <w:pStyle w:val="ListBullet"/>
        <w:spacing w:line="240" w:lineRule="auto"/>
        <w:ind w:left="720"/>
      </w:pPr>
      <w:r>
        <w:rPr>
          <w:lang w:val="es_ES" w:bidi="es_ES"/>
        </w:rPr>
      </w:r>
      <w:r>
        <w:rPr>
          <w:lang w:val="es_ES" w:bidi="es_ES"/>
        </w:rPr>
        <w:t>Gad</w:t>
      </w:r>
    </w:p>
    <w:p>
      <w:pPr>
        <w:pStyle w:val="ListBullet"/>
        <w:spacing w:line="240" w:lineRule="auto"/>
        <w:ind w:left="720"/>
      </w:pPr>
      <w:r>
        <w:rPr>
          <w:lang w:val="es_ES" w:bidi="es_ES"/>
        </w:rPr>
      </w:r>
      <w:r>
        <w:rPr>
          <w:lang w:val="es_ES" w:bidi="es_ES"/>
        </w:rPr>
        <w:t>Asher</w:t>
      </w:r>
    </w:p>
    <w:p>
      <w:pPr>
        <w:pStyle w:val="ListBullet"/>
        <w:spacing w:line="240" w:lineRule="auto"/>
        <w:ind w:left="720"/>
      </w:pPr>
      <w:r>
        <w:rPr>
          <w:lang w:val="es_ES" w:bidi="es_ES"/>
        </w:rPr>
      </w:r>
      <w:r>
        <w:rPr>
          <w:lang w:val="es_ES" w:bidi="es_ES"/>
        </w:rPr>
        <w:t>Isacar</w:t>
      </w:r>
    </w:p>
    <w:p>
      <w:pPr>
        <w:pStyle w:val="ListBullet"/>
        <w:spacing w:line="240" w:lineRule="auto"/>
        <w:ind w:left="720"/>
      </w:pPr>
      <w:r>
        <w:rPr>
          <w:lang w:val="es_ES" w:bidi="es_ES"/>
        </w:rPr>
      </w:r>
      <w:r>
        <w:rPr>
          <w:lang w:val="es_ES" w:bidi="es_ES"/>
        </w:rPr>
        <w:t>Zabulón</w:t>
      </w:r>
    </w:p>
    <w:p>
      <w:pPr>
        <w:pStyle w:val="ListBullet"/>
        <w:spacing w:line="240" w:lineRule="auto"/>
        <w:ind w:left="720"/>
      </w:pPr>
      <w:r>
        <w:rPr>
          <w:lang w:val="es_ES" w:bidi="es_ES"/>
        </w:rPr>
      </w:r>
      <w:r>
        <w:rPr>
          <w:lang w:val="es_ES" w:bidi="es_ES"/>
        </w:rPr>
        <w:t>Dina</w:t>
      </w:r>
    </w:p>
    <w:p>
      <w:pPr>
        <w:pStyle w:val="ListBullet"/>
        <w:spacing w:line="240" w:lineRule="auto"/>
        <w:ind w:left="720"/>
      </w:pPr>
      <w:r>
        <w:rPr>
          <w:lang w:val="es_ES" w:bidi="es_ES"/>
        </w:rPr>
      </w:r>
      <w:r>
        <w:rPr>
          <w:lang w:val="es_ES" w:bidi="es_ES"/>
        </w:rPr>
        <w:t>José</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primera escena, Jacob se ha casado tanto con Lea como con Raquel. Jacob ama a Raquel. Jacob no ama a Lea. Yahvé ve que Jacob no ama a Lea. Yahvé permite que Lea tenga un hijo. Lea tiene un niño y lo llama Rubén. Rápidamente, Lea tiene 3 hijos más. Durante este tiempo, Raquel no tiene un hijo.</w:t>
      </w:r>
    </w:p>
    <w:p>
      <w:pPr/>
      <w:r>
        <w:rPr>
          <w:lang w:val="es_ES" w:bidi="es_ES"/>
        </w:rPr>
      </w:r>
      <w:r>
        <w:rPr>
          <w:lang w:val="es_ES" w:bidi="es_ES"/>
        </w:rPr>
        <w:t>En la segunda escena, Raquel se pone celosa de Lea porque Lea está teniendo hijos y Raquel no tiene un bebé. Raquel ruega a Jacob. Raquel dice: "Dame hijos o moriré". Jacob se enoja mucho con Raquel. Jacob sabe que Jacob no controla tener hijos, Dios es el que controla cuando una mujer queda embarazada. Jacob dice: "No soy Dios". Raquel le pide a Jacob que tome a Bilha, la sierva de Raquel como esposa. Cualquier hijo que Bilha tenga será hijo de Raquel. Jacob está de acuerdo. Bilha tiene dos hijos. Raquel toma a los hijos como suyos. Raquel nombra a los hijos.</w:t>
      </w:r>
    </w:p>
    <w:p>
      <w:pPr/>
      <w:r>
        <w:rPr>
          <w:lang w:val="es_ES" w:bidi="es_ES"/>
        </w:rPr>
      </w:r>
      <w:r>
        <w:rPr>
          <w:lang w:val="es_ES" w:bidi="es_ES"/>
        </w:rPr>
        <w:t>En la tercera escena, Lea se da cuenta de que no está teniendo más hijos. Raquel está teniendo hijos a través de su sierva Bilha. Lea decide usar a su sierva Zilpa de la misma manera. Lea le pide a Jacob que se case con Zilpa. Zilpa tiene 2 hijos. Lea nombra a estos dos hijos. Estos son los hijos de Lea.</w:t>
      </w:r>
    </w:p>
    <w:p>
      <w:pPr/>
      <w:r>
        <w:rPr>
          <w:lang w:val="es_ES" w:bidi="es_ES"/>
        </w:rPr>
      </w:r>
      <w:r>
        <w:rPr>
          <w:lang w:val="es_ES" w:bidi="es_ES"/>
        </w:rPr>
        <w:t>En la cuarta escena, Rubén, el hijo mayor de Lea, tiene la edad suficiente para salir a los campos. Rubén encuentra algunas mandrágoras, o flores de amor, y reúne algunas para llevarlas a Lea. Esto sucede durante la cosecha de trigo, que es a fines de la primavera. Raquel vio a Rubén con las mandrágoras. Raquel le pide a Lea algunas de las mandrágoras. Lea discute con Raquel. Entonces Raquel se ofrece a dejar que Jacob duerma con Lea, siempre que Lea le dé a Raquel algunas de las mandrágoras. Lea está de acuerdo.</w:t>
      </w:r>
    </w:p>
    <w:p>
      <w:pPr/>
      <w:r>
        <w:rPr>
          <w:lang w:val="es_ES" w:bidi="es_ES"/>
        </w:rPr>
      </w:r>
      <w:r>
        <w:rPr>
          <w:lang w:val="es_ES" w:bidi="es_ES"/>
        </w:rPr>
        <w:t>En la quinta escena, cuando Jacob regresa de los campos, Lea le dice a Jacob que Jacob debe dormir con Lea esa noche. Lea dice: "Te compré con algunas mandrágoras que Reuben encontró para mí". Lea tiene 2 hijos más y una hija.</w:t>
      </w:r>
    </w:p>
    <w:p>
      <w:pPr/>
      <w:r>
        <w:rPr>
          <w:lang w:val="es_ES" w:bidi="es_ES"/>
        </w:rPr>
      </w:r>
      <w:r>
        <w:rPr>
          <w:lang w:val="es_ES" w:bidi="es_ES"/>
        </w:rPr>
        <w:t>En la sexta escena, Dios recuerda a Raquel. Dios permite que Raquel quede embarazada. Raquel tiene un hijo.</w:t>
      </w:r>
    </w:p>
    <w:p>
      <w:pPr/>
      <w:r>
        <w:rPr>
          <w:lang w:val="es_ES" w:bidi="es_ES"/>
        </w:rPr>
      </w:r>
      <w:r>
        <w:rPr>
          <w:lang w:val="es_ES" w:bidi="es_ES"/>
        </w:rPr>
        <w:t>Es importante obtener el orden de nacimiento de los hijos.</w:t>
      </w:r>
    </w:p>
    <w:p>
      <w:pPr/>
      <w:r>
        <w:rPr>
          <w:lang w:val="es_ES" w:bidi="es_ES"/>
        </w:rPr>
      </w:r>
      <w:r>
        <w:rPr>
          <w:lang w:val="es_ES" w:bidi="es_ES"/>
        </w:rPr>
        <w:t>Primero, Lea tuvo a Rubén, Simeón, Levi y Judá. Entonces la sierva de Raquel, Bilha, tuvo a Dan y a Neftalí. Entonces la sierva de Lea, Zilpa, tuvo a Gad y Aser. Entonces nuevamente, Lea tuvo a Isacar, Zabulón y Dina. Y finalmente, Raquel tuvo a José.</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actuará la historia.</w:t>
      </w:r>
    </w:p>
    <w:p>
      <w:pPr/>
      <w:r>
        <w:rPr>
          <w:lang w:val="es_ES" w:bidi="es_ES"/>
        </w:rPr>
      </w:r>
      <w:r>
        <w:rPr>
          <w:lang w:val="es_ES" w:bidi="es_ES"/>
        </w:rPr>
        <w:t>Esta historia tiene 6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Yahvé/Dios</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Lea</w:t>
      </w:r>
    </w:p>
    <w:p>
      <w:pPr>
        <w:pStyle w:val="ListBullet"/>
        <w:spacing w:line="240" w:lineRule="auto"/>
        <w:ind w:left="720"/>
      </w:pPr>
      <w:r>
        <w:rPr>
          <w:lang w:val="es_ES" w:bidi="es_ES"/>
        </w:rPr>
      </w:r>
      <w:r>
        <w:rPr>
          <w:lang w:val="es_ES" w:bidi="es_ES"/>
        </w:rPr>
        <w:t>Raquel</w:t>
      </w:r>
    </w:p>
    <w:p>
      <w:pPr>
        <w:pStyle w:val="ListBullet"/>
        <w:spacing w:line="240" w:lineRule="auto"/>
        <w:ind w:left="720"/>
      </w:pPr>
      <w:r>
        <w:rPr>
          <w:lang w:val="es_ES" w:bidi="es_ES"/>
        </w:rPr>
      </w:r>
      <w:r>
        <w:rPr>
          <w:lang w:val="es_ES" w:bidi="es_ES"/>
        </w:rPr>
        <w:t>Zilpa</w:t>
      </w:r>
    </w:p>
    <w:p>
      <w:pPr>
        <w:pStyle w:val="ListBullet"/>
        <w:spacing w:line="240" w:lineRule="auto"/>
        <w:ind w:left="720"/>
      </w:pPr>
      <w:r>
        <w:rPr>
          <w:lang w:val="es_ES" w:bidi="es_ES"/>
        </w:rPr>
      </w:r>
      <w:r>
        <w:rPr>
          <w:lang w:val="es_ES" w:bidi="es_ES"/>
        </w:rPr>
        <w:t>Bilha</w:t>
      </w:r>
    </w:p>
    <w:p>
      <w:pPr>
        <w:pStyle w:val="ListBullet"/>
        <w:spacing w:line="240" w:lineRule="auto"/>
        <w:ind w:left="720"/>
      </w:pPr>
      <w:r>
        <w:rPr>
          <w:lang w:val="es_ES" w:bidi="es_ES"/>
        </w:rPr>
      </w:r>
      <w:r>
        <w:rPr>
          <w:lang w:val="es_ES" w:bidi="es_ES"/>
        </w:rPr>
        <w:t>Rubén, el hijo mayor de Lea</w:t>
      </w:r>
    </w:p>
    <w:p>
      <w:pPr>
        <w:pStyle w:val="ListBullet"/>
        <w:spacing w:line="240" w:lineRule="auto"/>
        <w:ind w:left="720"/>
      </w:pPr>
      <w:r>
        <w:rPr>
          <w:lang w:val="es_ES" w:bidi="es_ES"/>
        </w:rPr>
      </w:r>
      <w:r>
        <w:rPr>
          <w:lang w:val="es_ES" w:bidi="es_ES"/>
        </w:rPr>
        <w:t>Simeón</w:t>
      </w:r>
    </w:p>
    <w:p>
      <w:pPr>
        <w:pStyle w:val="ListBullet"/>
        <w:spacing w:line="240" w:lineRule="auto"/>
        <w:ind w:left="720"/>
      </w:pPr>
      <w:r>
        <w:rPr>
          <w:lang w:val="es_ES" w:bidi="es_ES"/>
        </w:rPr>
      </w:r>
      <w:r>
        <w:rPr>
          <w:lang w:val="es_ES" w:bidi="es_ES"/>
        </w:rPr>
        <w:t>Leví</w:t>
      </w:r>
    </w:p>
    <w:p>
      <w:pPr>
        <w:pStyle w:val="ListBullet"/>
        <w:spacing w:line="240" w:lineRule="auto"/>
        <w:ind w:left="720"/>
      </w:pPr>
      <w:r>
        <w:rPr>
          <w:lang w:val="es_ES" w:bidi="es_ES"/>
        </w:rPr>
      </w:r>
      <w:r>
        <w:rPr>
          <w:lang w:val="es_ES" w:bidi="es_ES"/>
        </w:rPr>
        <w:t>Judá</w:t>
      </w:r>
    </w:p>
    <w:p>
      <w:pPr>
        <w:pStyle w:val="ListBullet"/>
        <w:spacing w:line="240" w:lineRule="auto"/>
        <w:ind w:left="720"/>
      </w:pPr>
      <w:r>
        <w:rPr>
          <w:lang w:val="es_ES" w:bidi="es_ES"/>
        </w:rPr>
      </w:r>
      <w:r>
        <w:rPr>
          <w:lang w:val="es_ES" w:bidi="es_ES"/>
        </w:rPr>
        <w:t>Dan</w:t>
      </w:r>
    </w:p>
    <w:p>
      <w:pPr>
        <w:pStyle w:val="ListBullet"/>
        <w:spacing w:line="240" w:lineRule="auto"/>
        <w:ind w:left="720"/>
      </w:pPr>
      <w:r>
        <w:rPr>
          <w:lang w:val="es_ES" w:bidi="es_ES"/>
        </w:rPr>
      </w:r>
      <w:r>
        <w:rPr>
          <w:lang w:val="es_ES" w:bidi="es_ES"/>
        </w:rPr>
        <w:t>Neftalí</w:t>
      </w:r>
    </w:p>
    <w:p>
      <w:pPr>
        <w:pStyle w:val="ListBullet"/>
        <w:spacing w:line="240" w:lineRule="auto"/>
        <w:ind w:left="720"/>
      </w:pPr>
      <w:r>
        <w:rPr>
          <w:lang w:val="es_ES" w:bidi="es_ES"/>
        </w:rPr>
      </w:r>
      <w:r>
        <w:rPr>
          <w:lang w:val="es_ES" w:bidi="es_ES"/>
        </w:rPr>
        <w:t>Gad</w:t>
      </w:r>
    </w:p>
    <w:p>
      <w:pPr>
        <w:pStyle w:val="ListBullet"/>
        <w:spacing w:line="240" w:lineRule="auto"/>
        <w:ind w:left="720"/>
      </w:pPr>
      <w:r>
        <w:rPr>
          <w:lang w:val="es_ES" w:bidi="es_ES"/>
        </w:rPr>
      </w:r>
      <w:r>
        <w:rPr>
          <w:lang w:val="es_ES" w:bidi="es_ES"/>
        </w:rPr>
        <w:t>Asher</w:t>
      </w:r>
    </w:p>
    <w:p>
      <w:pPr>
        <w:pStyle w:val="ListBullet"/>
        <w:spacing w:line="240" w:lineRule="auto"/>
        <w:ind w:left="720"/>
      </w:pPr>
      <w:r>
        <w:rPr>
          <w:lang w:val="es_ES" w:bidi="es_ES"/>
        </w:rPr>
      </w:r>
      <w:r>
        <w:rPr>
          <w:lang w:val="es_ES" w:bidi="es_ES"/>
        </w:rPr>
        <w:t>Isacar</w:t>
      </w:r>
    </w:p>
    <w:p>
      <w:pPr>
        <w:pStyle w:val="ListBullet"/>
        <w:spacing w:line="240" w:lineRule="auto"/>
        <w:ind w:left="720"/>
      </w:pPr>
      <w:r>
        <w:rPr>
          <w:lang w:val="es_ES" w:bidi="es_ES"/>
        </w:rPr>
      </w:r>
      <w:r>
        <w:rPr>
          <w:lang w:val="es_ES" w:bidi="es_ES"/>
        </w:rPr>
        <w:t>Zabulón</w:t>
      </w:r>
    </w:p>
    <w:p>
      <w:pPr>
        <w:pStyle w:val="ListBullet"/>
        <w:spacing w:line="240" w:lineRule="auto"/>
        <w:ind w:left="720"/>
      </w:pPr>
      <w:r>
        <w:rPr>
          <w:lang w:val="es_ES" w:bidi="es_ES"/>
        </w:rPr>
      </w:r>
      <w:r>
        <w:rPr>
          <w:lang w:val="es_ES" w:bidi="es_ES"/>
        </w:rPr>
        <w:t>Dina</w:t>
      </w:r>
    </w:p>
    <w:p>
      <w:pPr>
        <w:pStyle w:val="ListBullet"/>
        <w:spacing w:line="240" w:lineRule="auto"/>
        <w:ind w:left="720"/>
      </w:pPr>
      <w:r>
        <w:rPr>
          <w:lang w:val="es_ES" w:bidi="es_ES"/>
        </w:rPr>
      </w:r>
      <w:r>
        <w:rPr>
          <w:lang w:val="es_ES" w:bidi="es_ES"/>
        </w:rPr>
        <w:t>José</w:t>
      </w:r>
    </w:p>
    <w:p>
      <w:pPr/>
      <w:r>
        <w:rPr>
          <w:lang w:val="es_ES" w:bidi="es_ES"/>
        </w:rPr>
      </w:r>
      <w:r>
        <w:rPr>
          <w:lang w:val="es_ES" w:bidi="es_ES"/>
        </w:rPr>
        <w:t>El equipo debe actuar la historia dos veces. Deben interpretarla en el idioma al que están traduciendo. La primera vez, el equipo debe interpretar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deténganse en ciertos puntos.</w:t>
      </w:r>
    </w:p>
    <w:p>
      <w:pPr/>
      <w:r>
        <w:rPr>
          <w:lang w:val="es_ES" w:bidi="es_ES"/>
        </w:rPr>
      </w:r>
      <w:r>
        <w:rPr>
          <w:lang w:val="es_ES" w:bidi="es_ES"/>
        </w:rPr>
        <w:t>Detengan la actuación: Pregúntenle al actor que interpreta uno de los papeles: "¿Cómo te sientes?" Es posible que escuchen cosas como diferentes respuestas. Reanuden la actuación.</w:t>
      </w:r>
    </w:p>
    <w:p>
      <w:pPr/>
      <w:r>
        <w:rPr>
          <w:lang w:val="es_ES" w:bidi="es_ES"/>
        </w:rPr>
      </w:r>
      <w:r>
        <w:rPr>
          <w:lang w:val="es_ES" w:bidi="es_ES"/>
        </w:rPr>
        <w:t>En la primera escena, Jacob se ha casado con Lea y Raquel. Yahvé ve que Jacob no ama a Lea. Yahvé abre el vientre de Lea. Lea tiene 4 hijos, uno después del otro. Lea nombra a cada hijo. El nombre suena como una palabra en su idioma que tiene un significado particular. El nombre de Rubén suena como "Dios ha visto mi miseria". Simeón suena como "uno que escucha". Leví suena como "tener afecto por alguien". Judá suena como "alabanza". Después de tener estos 4 hijos, Lea deja de tener hijos.</w:t>
      </w:r>
    </w:p>
    <w:p>
      <w:pPr/>
      <w:r>
        <w:rPr>
          <w:lang w:val="es_ES" w:bidi="es_ES"/>
        </w:rPr>
      </w:r>
      <w:r>
        <w:rPr>
          <w:lang w:val="es_ES" w:bidi="es_ES"/>
        </w:rPr>
        <w:t>Detengan la actuación: Pregúntenle a Jacob: "¿Cómo te sientes con respecto a Lea ahora que te ha dado 4 hijos?" Es posible que escuchen: "Ella lo ha hecho bien. Son muchachos buenos. Estoy agradecido, pero no la amo. Amo a Raquel". Pregúntenle a Lea: "¿Cómo te sientes ahora que tiene 4 hijos?" Es posible que escuchen: "Amo a mis hijos. Estoy agradecida de que Dios me los haya dado. Sé que Jacob no me ama, pero Jacob ama a mis hijos". Pregúntenle a Raquel: "¿Cómo te sientes en este momento?" Es posible que escuchen: "Estoy tan enojada ¿Por qué Lea tiene hijos y yo no? No es justo. ¡Quiero ser madre!" Reanuden la actuación.</w:t>
      </w:r>
    </w:p>
    <w:p>
      <w:pPr/>
      <w:r>
        <w:rPr>
          <w:lang w:val="es_ES" w:bidi="es_ES"/>
        </w:rPr>
      </w:r>
      <w:r>
        <w:rPr>
          <w:lang w:val="es_ES" w:bidi="es_ES"/>
        </w:rPr>
        <w:t>En la segunda escena, Raquel no puede concebir ni tener hijos. Raquel se pone celosa de Lea. Raquel le dice a Jacob que tome a Bilha, la sierva de Raquel como esposa. Cualquier hijo que tenga Bilha será hijo de Raquel. Bilha tiene 2 hijos. Raquel nombra a los hijos y los reclama como suyos.</w:t>
      </w:r>
    </w:p>
    <w:p>
      <w:pPr/>
      <w:r>
        <w:rPr>
          <w:lang w:val="es_ES" w:bidi="es_ES"/>
        </w:rPr>
      </w:r>
      <w:r>
        <w:rPr>
          <w:lang w:val="es_ES" w:bidi="es_ES"/>
        </w:rPr>
        <w:t>Detengan la actuación: Pregúntenle a Bilha: "¿Cómo te sientes al estar casada con Jacob y tener hijos para Raquel?" Es posible que escuchen: "Amo a Raquel y estoy feliz de hacer esto por ella. Todos saben que son mis hijos". O, "No tengo una opción". Reanuden la actuación.</w:t>
      </w:r>
    </w:p>
    <w:p>
      <w:pPr/>
      <w:r>
        <w:rPr>
          <w:lang w:val="es_ES" w:bidi="es_ES"/>
        </w:rPr>
      </w:r>
      <w:r>
        <w:rPr>
          <w:lang w:val="es_ES" w:bidi="es_ES"/>
        </w:rPr>
        <w:t>En la tercera escena, Lea ha dejado de tener hijos. Lea le dice a Jacob que se case con Zilpa, la sirvienta. Lea dice que los hijos serán los hijos de Lea. Zilpa tiene 2 hijos. Lea nombra a los hijos y los reclama como suyos.</w:t>
      </w:r>
    </w:p>
    <w:p>
      <w:pPr/>
      <w:r>
        <w:rPr>
          <w:lang w:val="es_ES" w:bidi="es_ES"/>
        </w:rPr>
      </w:r>
      <w:r>
        <w:rPr>
          <w:lang w:val="es_ES" w:bidi="es_ES"/>
        </w:rPr>
        <w:t>Detengan la actuación: Pregúntenle a Zilpa: "¿Cómo se siente al tener hijos para Lea?" Es posible que escuchen: "Estoy feliz de ayudar a Lea. Ella es mi ama y es amable conmigo. Quiero que ella sea la primera ante los ojos de Jacob". O, "No tengo una opción". Reanuden la actuación.</w:t>
      </w:r>
    </w:p>
    <w:p>
      <w:pPr/>
      <w:r>
        <w:rPr>
          <w:lang w:val="es_ES" w:bidi="es_ES"/>
        </w:rPr>
      </w:r>
      <w:r>
        <w:rPr>
          <w:lang w:val="es_ES" w:bidi="es_ES"/>
        </w:rPr>
        <w:t>En la cuarta escena, durante la cosecha de trigo, Rubén, el hijo mayor de Lea, encuentra algunas mandrágoras, o flores de amor. Rubén reunió estas mandrágoras y las llevó a Lea. Raquel le ruega a Lea: "Déjame tener algunas de las mandrágoras". Lea se enoja. Lea acusa a Raquel de robarle a su esposo y ahora de querer robar las mandrágoras de Rubén. Raquel se ofrece a dejar que Jacob duerma con Lea esa noche, siempre que Lea le dé algunas de las mandrágoras.</w:t>
      </w:r>
    </w:p>
    <w:p>
      <w:pPr/>
      <w:r>
        <w:rPr>
          <w:lang w:val="es_ES" w:bidi="es_ES"/>
        </w:rPr>
      </w:r>
      <w:r>
        <w:rPr>
          <w:lang w:val="es_ES" w:bidi="es_ES"/>
        </w:rPr>
        <w:t>Detengan la actuación: Pregúntenle a Raquel: "¿Por qué quieres estas mandrágoras?" Es posible que escuchen: "Quiero tener un hijo. Tal vez estas mandrágoras me hagan fértil. Debo mantener el amor de Jacob por mí". Pregúntenle a Lea: "¿Por qué te enojaste tanto con Raquel?" Es posible que escuchen: "Ella tiene todo lo que necesita. Ella tiene el amor de Jacob. Ella tiene 2 hijos de su sirvienta. Ella no necesita mis mandrágoras". Reanuden la actuación.</w:t>
      </w:r>
    </w:p>
    <w:p>
      <w:pPr/>
      <w:r>
        <w:rPr>
          <w:lang w:val="es_ES" w:bidi="es_ES"/>
        </w:rPr>
      </w:r>
      <w:r>
        <w:rPr>
          <w:lang w:val="es_ES" w:bidi="es_ES"/>
        </w:rPr>
        <w:t>En la escena 5, cuando Jacob regresa de los campos, Lea se lo encuentra y le dice que debe dormir con ella esa noche. Jacob duerme con Lea. Lea tiene 2 hijos más y una hija.</w:t>
      </w:r>
    </w:p>
    <w:p>
      <w:pPr/>
      <w:r>
        <w:rPr>
          <w:lang w:val="es_ES" w:bidi="es_ES"/>
        </w:rPr>
      </w:r>
      <w:r>
        <w:rPr>
          <w:lang w:val="es_ES" w:bidi="es_ES"/>
        </w:rPr>
        <w:t>En la escena 6, Dios recuerda a Raquel y Raquel queda embarazada y tiene un hijo. Su nombre es José. José es el undécimo hijo de Jacob. Raquel estaba pidiendo a Dios que le diera otro hijo.</w:t>
      </w:r>
    </w:p>
    <w:p>
      <w:pPr/>
      <w:r>
        <w:rPr>
          <w:lang w:val="es_ES" w:bidi="es_ES"/>
        </w:rPr>
      </w:r>
      <w:r>
        <w:rPr>
          <w:lang w:val="es_ES" w:bidi="es_ES"/>
        </w:rPr>
        <w:t>Detengan la actuación: Pregúntenle a Raquel: "¿Por qué le estás pidiendo a Dios otro hijo justo en el momento en que nace este hijo? ¿No es suficiente un hijo para ti?" Es posible que escuchen: "Debo tener más hijos. Lea tiene 6 hijos y una hija más los 2 hijos de Zilpa. Solo tengo a este hijo y a los dos de Bilha. Debo tener más hijos para que Jacob continúe amándome". Pregúntenle a Jacob: "¿Cómo te sientes ahora que Raquel tiene un hijo?" Es posible que escuchen: "Estoy muy feliz por ella. Es un niño bueno. Será un buen hijo. Dios me ha bendecido con 11 hijos. Espero que las mujeres dejen de discutir ahora". Pregúntenle a Lea: "¿Cómo te sientes ahora que Raquel tiene un hijo?" Es posible que escuchen: "Me alegro por ella. Tal vez ahora no sea tan celosa. Tengo 6 hijos y una hija más mis 2 hijos de Zilpa. No estoy celosa de Raquel. Dios ha sido bueno conmigo". Reanuden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Los nombres de los hijos de Jacob se convierten en los nombres de las 12 tribus de Israel en el futuro. Se hará referencia a estos nombres a lo largo del resto de las Escrituras. Mientras dicen los nombres, asegúrense de que no tengan un significado particular en su cultura. Los nombres deben ser fáciles de pronunciar en su idioma. El nombre de cada hijo tenía un significado específico. El nombre sonaba como una palabra en el idioma que tenía un significado particular.</w:t>
      </w:r>
    </w:p>
    <w:p>
      <w:pPr/>
      <w:r>
        <w:rPr>
          <w:lang w:val="es_ES" w:bidi="es_ES"/>
        </w:rPr>
      </w:r>
      <w:r>
        <w:rPr>
          <w:lang w:val="es_ES" w:bidi="es_ES"/>
        </w:rPr>
        <w:t>En esta historia, Lea nombra a sus hijos y Raquel nombra a sus hijos. Jacob no parece ser parte del nombramiento del niño.</w:t>
      </w:r>
    </w:p>
    <w:p>
      <w:pPr/>
      <w:r>
        <w:rPr>
          <w:lang w:val="es_ES" w:bidi="es_ES"/>
        </w:rPr>
      </w:r>
      <w:r>
        <w:rPr>
          <w:lang w:val="es_ES" w:bidi="es_ES"/>
        </w:rPr>
        <w:t xml:space="preserve">Lea habla de </w:t>
      </w:r>
      <w:r>
        <w:rPr>
          <w:b/>
          <w:lang w:val="es_ES" w:bidi="es_ES"/>
        </w:rPr>
        <w:t>Yahvé.</w:t>
      </w:r>
      <w:r>
        <w:rPr>
          <w:lang w:val="es_ES" w:bidi="es_ES"/>
        </w:rPr>
        <w:t xml:space="preserve"> Yahvé ha escuchado las oraciones de Lea. Yahvé se ha dado cuenta de la miseria de Lea. Usen la misma palabra para Yahvé que han usado en las traducciones anteriores. Se habla de Yahvé en el Glosario Principal.</w:t>
      </w:r>
    </w:p>
    <w:p>
      <w:pPr/>
      <w:r>
        <w:rPr>
          <w:lang w:val="es_ES" w:bidi="es_ES"/>
        </w:rPr>
      </w:r>
      <w:r>
        <w:rPr>
          <w:lang w:val="es_ES" w:bidi="es_ES"/>
        </w:rPr>
        <w:t xml:space="preserve">Este pasaje habla del </w:t>
      </w:r>
      <w:r>
        <w:rPr>
          <w:b/>
          <w:lang w:val="es_ES" w:bidi="es_ES"/>
        </w:rPr>
        <w:t>vientre</w:t>
      </w:r>
      <w:r>
        <w:rPr>
          <w:lang w:val="es_ES" w:bidi="es_ES"/>
        </w:rPr>
        <w:t xml:space="preserve"> de una mujer, </w:t>
      </w:r>
      <w:r>
        <w:rPr>
          <w:b/>
          <w:lang w:val="es_ES" w:bidi="es_ES"/>
        </w:rPr>
        <w:t>concebir</w:t>
      </w:r>
      <w:r>
        <w:rPr>
          <w:lang w:val="es_ES" w:bidi="es_ES"/>
        </w:rPr>
        <w:t xml:space="preserve"> un hijo, estar </w:t>
      </w:r>
      <w:r>
        <w:rPr>
          <w:b/>
          <w:lang w:val="es_ES" w:bidi="es_ES"/>
        </w:rPr>
        <w:t>embarazada</w:t>
      </w:r>
      <w:r>
        <w:rPr>
          <w:lang w:val="es_ES" w:bidi="es_ES"/>
        </w:rPr>
        <w:t xml:space="preserve">, </w:t>
      </w:r>
      <w:r>
        <w:rPr>
          <w:b/>
          <w:lang w:val="es_ES" w:bidi="es_ES"/>
        </w:rPr>
        <w:t>dar a luz</w:t>
      </w:r>
      <w:r>
        <w:rPr>
          <w:lang w:val="es_ES" w:bidi="es_ES"/>
        </w:rPr>
        <w:t xml:space="preserve"> a un hijo. Una manera en que el pasaje describe tener un hijo es referirse al hijo como el fruto del vientre. El vientre es el lugar en el cuerpo de la mujer donde vive el hijo por nacer. Ya han contado historias sobre mujeres que tienen hijos. Elijan palabras que describan este proceso que sean buenas para uso público y en grupos tanto con hombres como con mujeres presentes.</w:t>
      </w:r>
    </w:p>
    <w:p>
      <w:pPr/>
      <w:r>
        <w:rPr>
          <w:lang w:val="es_ES" w:bidi="es_ES"/>
        </w:rPr>
      </w:r>
      <w:r>
        <w:rPr>
          <w:lang w:val="es_ES" w:bidi="es_ES"/>
        </w:rPr>
        <w:t xml:space="preserve">Jacob pregunta: "¿Soy </w:t>
      </w:r>
      <w:r>
        <w:rPr>
          <w:b/>
          <w:lang w:val="es_ES" w:bidi="es_ES"/>
        </w:rPr>
        <w:t>Dios</w:t>
      </w:r>
      <w:r>
        <w:rPr>
          <w:lang w:val="es_ES" w:bidi="es_ES"/>
        </w:rPr>
        <w:t>?" Usen el mismo nombre para Dios que han usado en otros pasajes. El nombre de Dios se usa varias veces más en el pasaje. Se habla de Dios en el glosario principal.</w:t>
      </w:r>
    </w:p>
    <w:p>
      <w:pPr/>
      <w:r>
        <w:rPr>
          <w:lang w:val="es_ES" w:bidi="es_ES"/>
        </w:rPr>
      </w:r>
      <w:r>
        <w:rPr>
          <w:lang w:val="es_ES" w:bidi="es_ES"/>
        </w:rPr>
        <w:t xml:space="preserve">Rubén encuentra algunas mandrágoras que crecen durante la cosecha de trigo. A veces se dice que las </w:t>
      </w:r>
      <w:r>
        <w:rPr>
          <w:b/>
          <w:lang w:val="es_ES" w:bidi="es_ES"/>
        </w:rPr>
        <w:t xml:space="preserve">mandrágoras </w:t>
      </w:r>
      <w:r>
        <w:rPr>
          <w:lang w:val="es_ES" w:bidi="es_ES"/>
        </w:rPr>
        <w:t>son la flor del amor. El fruto es una baya amarilla del tamaño de un tomate pequeño. Las mujeres que querían tener un bebé comían el fruto de la mandrágora. Creían que el fruto de la mandrágora aumentaba la fertilidad en una mujer. A veces al fruto se le llama manzana del amor. Raquel parece pensar que la mandrágora hará posible que ella tenga un hijo. Sin embargo, el pasaje está claro. Las mandrágoras no tenían nada que ver con que Raquel tuviera un hijo. Dios se acordó de la situación de Raquel y respondió a sus oraciones. Dios permitió que Raquel quedara embarazada y tuviera un hijo. Raquel lo reconoce cuando dice: «Dios me liberó de la desgracia». Raquel le pide a Yahvé que le dé otro hijo.</w:t>
      </w:r>
    </w:p>
    <w:p>
      <w:pPr/>
      <w:r>
        <w:rPr>
          <w:lang w:val="es_ES" w:bidi="es_ES"/>
        </w:rPr>
      </w:r>
      <w:r>
        <w:rPr>
          <w:lang w:val="es_ES" w:bidi="es_ES"/>
        </w:rPr>
        <w:t>Muestren la imagen de la mandrágora nuevamente.</w:t>
      </w:r>
    </w:p>
    <w:p>
      <w:pPr/>
      <w:r>
        <w:rPr>
          <w:lang w:val="es_ES" w:bidi="es_ES"/>
        </w:rPr>
      </w:r>
      <w:r>
        <w:rPr>
          <w:lang w:val="es_ES" w:bidi="es_ES"/>
        </w:rPr>
        <w:t>Jacob se casó con Bilha y tuvo 2 hijos con Bilha. Estos dos hijos se convirtieron en los hijos de Raquel. Jacob se casó con Zilpa y tuvo 2 hijos con Zilpa. Estos 2 hijos se convirtieron en los hijos de Lea. Las dos siervas estaban casadas con Jacob. Estas dos mujeres eran esposas. Jacob tenía 4 esposas en total: Lea, Raquel, Bilha y Zilpa.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30:25–43</w:t>
      </w:r>
      <w:r>
        <w:rPr>
          <w:lang w:val="es_ES" w:bidi="es_ES"/>
        </w:rPr>
      </w:r>
    </w:p>
    <w:p>
      <w:pPr>
        <w:pStyle w:val="Heading3"/>
      </w:pPr>
      <w:r>
        <w:rPr>
          <w:lang w:val="es_ES" w:bidi="es_ES"/>
        </w:rPr>
        <w:t>Escuchar con el corazón</w:t>
      </w:r>
    </w:p>
    <w:p>
      <w:pPr/>
      <w:r>
        <w:rPr>
          <w:lang w:val="es_ES" w:bidi="es_ES"/>
        </w:rPr>
      </w:r>
      <w:r>
        <w:rPr>
          <w:lang w:val="es_ES" w:bidi="es_ES"/>
        </w:rPr>
        <w:t>Escuchen Génesis 30:25–43 y guárdenlo en sus corazones.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PREPARANDO EL ESCENARIO</w:t>
      </w:r>
    </w:p>
    <w:p>
      <w:pPr/>
      <w:r>
        <w:rPr>
          <w:lang w:val="es_ES" w:bidi="es_ES"/>
        </w:rPr>
      </w:r>
      <w:r>
        <w:rPr>
          <w:lang w:val="es_ES" w:bidi="es_ES"/>
        </w:rPr>
        <w:t>Génesis 30:25–43</w:t>
      </w:r>
    </w:p>
    <w:p>
      <w:pPr/>
      <w:r>
        <w:rPr>
          <w:lang w:val="es_ES" w:bidi="es_ES"/>
        </w:rPr>
      </w:r>
      <w:r>
        <w:rPr>
          <w:lang w:val="es_ES" w:bidi="es_ES"/>
        </w:rPr>
        <w:t>Escuchen el texto una vez en la versión que sea más fácil de entender.</w:t>
      </w:r>
    </w:p>
    <w:p>
      <w:pPr/>
      <w:r>
        <w:rPr>
          <w:lang w:val="es_ES" w:bidi="es_ES"/>
        </w:rPr>
      </w:r>
      <w:r>
        <w:rPr>
          <w:lang w:val="es_ES" w:bidi="es_ES"/>
        </w:rPr>
        <w:t>Este pasaje continúa con la historia de Jacob y su familia. Jacob ha trabajado para Labán, el padre de Raquel durante 14 años. Jacob trabajó durante 7 años y luego se casó con Lea y Raquel, las hijas de Labán. Como Labán engañó a Jacob y le dio a Lea como su esposa primero, Jacob tuvo que trabajar por otros 7 años para pagar el precio de novia adicional de Raquel. Jacob ahora tiene 4 esposas (Lea, Raquel y sus siervas Zilpa y Bilha) y 11 hijos más una hija. Este es un relato narrativo de lo que sucedió después de que Raquel dio a luz a José. José es el undécimo hijo de Jacob.</w:t>
      </w:r>
    </w:p>
    <w:p>
      <w:pPr/>
      <w:r>
        <w:rPr>
          <w:lang w:val="es_ES" w:bidi="es_ES"/>
        </w:rPr>
      </w:r>
      <w:r>
        <w:rPr>
          <w:lang w:val="es_ES" w:bidi="es_ES"/>
        </w:rPr>
        <w:t>Durante estos 14 años de trabajo para Labán, Jacob ha estado cuidando de los rebaños de Labán. Jacob decide que es hora de dejar Harán y regresar a casa. Jacob va a Labán y pide ser liberado de trabajar para Labán. Jacob quiere regresar a su propio país. Esto significa que Jacob quiere regresar a Beerseba y a la tierra alrededor de Beerseba. Esta es la tierra que Dios le dio a Abraham e Isaac. Dios también le dijo a Jacob en Betel que esta tierra sería de Jacob. En Betel, Dios le había dicho a Jacob: "Un día, te llevaré de regreso a esta tierra".</w:t>
      </w:r>
    </w:p>
    <w:p>
      <w:pPr/>
      <w:r>
        <w:rPr>
          <w:lang w:val="es_ES" w:bidi="es_ES"/>
        </w:rPr>
      </w:r>
      <w:r>
        <w:rPr>
          <w:lang w:val="es_ES" w:bidi="es_ES"/>
        </w:rPr>
        <w:t>Deténganse y conversen: Hablen de alguien que haya estado lejos de su familia durante varios años. ¿Cómo se siente esa persona sobre su propio hogar, el lugar donde viven sus padres y otros miembros de la familia?</w:t>
      </w:r>
    </w:p>
    <w:p>
      <w:pPr/>
      <w:r>
        <w:rPr>
          <w:lang w:val="es_ES" w:bidi="es_ES"/>
        </w:rPr>
      </w:r>
      <w:r>
        <w:rPr>
          <w:lang w:val="es_ES" w:bidi="es_ES"/>
        </w:rPr>
        <w:t>Labán reconoce que se ha vuelto rico debido al trabajo de Jacob. Las personas eran ricas cuando tenían grandes rebaños de ovejas y cabras. Antes de que Jacob comenzara a trabajar para Labán, Labán tenía solo unos pocos rebaños de ovejas y cabras. Jacob ha trabajado con los rebaños y la riqueza de Labán ha aumentado mucho. Yahvé reveló a Labán que la riqueza ha venido del trabajo de Jacob. El pasaje no establece claramente cómo Yahvé ha revelado esto a Labán. Algunos traductores dicen que Labán descubrió que Jacob hizo que Labán fuera rico a través de la adivinación. Las personas aprenden hechos por adivinación cuando leen ciertas señales en objetos cotidianos para descubrir lo que significan. Otras traducciones dicen que Yahvé ha revelado esta verdad a Labán.</w:t>
      </w:r>
    </w:p>
    <w:p>
      <w:pPr/>
      <w:r>
        <w:rPr>
          <w:lang w:val="es_ES" w:bidi="es_ES"/>
        </w:rPr>
      </w:r>
      <w:r>
        <w:rPr>
          <w:lang w:val="es_ES" w:bidi="es_ES"/>
        </w:rPr>
        <w:t>Jacob también sabe que Yahvé ha bendecido a Labán y ha aumentado la riqueza de Labán a través del buen trabajo de Jacob. Sin embargo, Jacob quiere proveer para la propia familia de Jacob en este momento.</w:t>
      </w:r>
    </w:p>
    <w:p>
      <w:pPr/>
      <w:r>
        <w:rPr>
          <w:lang w:val="es_ES" w:bidi="es_ES"/>
        </w:rPr>
      </w:r>
      <w:r>
        <w:rPr>
          <w:lang w:val="es_ES" w:bidi="es_ES"/>
        </w:rPr>
        <w:t>Labán habla educadamente con Jacob. Labán dice: "Si he encontrado favor ante tus ojos" o "Si realmente eres mi amigo". Esta no sería una manera normal en que Labán hablara con Jacob. Labán es dueño de las ovejas y las cabras. Al hablar así, Labán está halagando a Jacob. Jacob debe estar usando este tipo de lenguaje para hablar con Labán. Labán engañó a Jacob cuando Labán le dio a Lea a Jacob como la novia de Jacob. Al hablar de esta manera, Labán comienza a engañar a Jacob nuevamente.</w:t>
      </w:r>
    </w:p>
    <w:p>
      <w:pPr/>
      <w:r>
        <w:rPr>
          <w:lang w:val="es_ES" w:bidi="es_ES"/>
        </w:rPr>
      </w:r>
      <w:r>
        <w:rPr>
          <w:lang w:val="es_ES" w:bidi="es_ES"/>
        </w:rPr>
        <w:t>Deténganse y conversen: cuenten una historia sobre alguien que está tratando de convencer a alguien más de que haga algo. Presten atención a los tipos de palabras o frases bonitas que usa la primera persona.</w:t>
      </w:r>
    </w:p>
    <w:p>
      <w:pPr/>
      <w:r>
        <w:rPr>
          <w:lang w:val="es_ES" w:bidi="es_ES"/>
        </w:rPr>
      </w:r>
      <w:r>
        <w:rPr>
          <w:lang w:val="es_ES" w:bidi="es_ES"/>
        </w:rPr>
        <w:t>Labán se ofrece a pagar a Jacob algunos salarios para que Jacob continúe trabajando para Labán. Jacob sugiere un plan diferente. Jacob quiere rebaños de ovejas y cabras para la propia familia de Jacob. Estos animales pertenecerían a Jacob, no a Labán. La mayoría de las ovejas en este momento eran blancas. La mayoría de las cabras en este momento eran de color oscuro. Jacob sugirió que tomara todas las ovejas y cabras con más de un color y todas las ovejas de color oscuro. Este habría sido unos 10 animales de cada cien animales que Labán tenía. El rebaño de Labán contendría todos los animales de color normal, blanco para las ovejas y oscuro para las cabras. Todos los animales de Labán serían de un color sólido. Esto haría que fuera fácil mirar el rebaño en cualquier momento y ver a dónde pertenecía un animal. Labán podía mirar los rebaños de Jacob y ver si Jacob estaba robando algún animal. Jacob propuso separar los animales ese mismo día en que Jacob tomara sus rebaños. Jacob prometió continuar cuidando de los rebaños de Labán también. Labán aceptó el plan. Pero ese mismo día, Labán separó todos los animales multicolores y las ovejas oscuras y los envió con los hijos de Labán a un área a 3 días a pie de donde Jacob estaba trabajando. Labán guardó solo los animales de color sólido para que Jacob los cuidara.</w:t>
      </w:r>
    </w:p>
    <w:p>
      <w:pPr/>
      <w:r>
        <w:rPr>
          <w:lang w:val="es_ES" w:bidi="es_ES"/>
        </w:rPr>
      </w:r>
      <w:r>
        <w:rPr>
          <w:lang w:val="es_ES" w:bidi="es_ES"/>
        </w:rPr>
        <w:t>Muestren una imagen de ovejas blancas. Muestren una imagen de una oveja negra. Muestren una imagen de una cabra con solo un color. Muestren una imagen de una cabra multicolor. Muestren una imagen de una oveja multicolor.</w:t>
      </w:r>
    </w:p>
    <w:p>
      <w:pPr/>
      <w:r>
        <w:rPr>
          <w:lang w:val="es_ES" w:bidi="es_ES"/>
        </w:rPr>
      </w:r>
      <w:r>
        <w:rPr>
          <w:lang w:val="es_ES" w:bidi="es_ES"/>
        </w:rPr>
        <w:t>Deténganse y conversen: Cuenten una historia sobre alguien en su cultura que engaña como ha hecho Labán.</w:t>
      </w:r>
    </w:p>
    <w:p>
      <w:pPr/>
      <w:r>
        <w:rPr>
          <w:lang w:val="es_ES" w:bidi="es_ES"/>
        </w:rPr>
      </w:r>
      <w:r>
        <w:rPr>
          <w:lang w:val="es_ES" w:bidi="es_ES"/>
        </w:rPr>
        <w:t>Jacob estaba vigilando los rebaños de Labán. Todas las ovejas eran blancas y todas las cabras eran de color oscuro. Jacob ha estado trabajando como pastor toda su vida. Jacob sabe cuándo las ovejas y las cabras estarían listas para aparearse. Jacob no habría conocido la base científica para aparear a los animales de manera que los colores sólidos se volvieran multicolores. Jacob tomó ramas de 3 tipos diferentes de árboles y peló la corteza para que aparecieran tiras blancas en la rama. Estos árboles eran álamos, almendros y planos. Estos tres árboles tienen madera blanca bajo la corteza. Jacob puso estas ramas en los abrevaderos donde los animales verían las ramas cuando los animales vinieran a beber agua al pozo.</w:t>
      </w:r>
    </w:p>
    <w:p>
      <w:pPr/>
      <w:r>
        <w:rPr>
          <w:lang w:val="es_ES" w:bidi="es_ES"/>
        </w:rPr>
      </w:r>
      <w:r>
        <w:rPr>
          <w:lang w:val="es_ES" w:bidi="es_ES"/>
        </w:rPr>
        <w:t>Muestren una imagen de una rama de un almendro, un castaño y un álamo. Estos deben tener tiras peladas para que haya líneas blancas en las ramas.</w:t>
      </w:r>
    </w:p>
    <w:p>
      <w:pPr/>
      <w:r>
        <w:rPr>
          <w:lang w:val="es_ES" w:bidi="es_ES"/>
        </w:rPr>
      </w:r>
      <w:r>
        <w:rPr>
          <w:lang w:val="es_ES" w:bidi="es_ES"/>
        </w:rPr>
        <w:t>Deténganse y conversen: hablen de cómo los pastores o granjeros en su área crían sus animales. Noten qué palabras se usan cuando la hembra está en temporada o durante el período de quedar embarazada cuando se aparea con un animal macho. ¿Cómo se aseguran los granjeros de que la hembra se junte con un macho apropiado?</w:t>
      </w:r>
    </w:p>
    <w:p>
      <w:pPr/>
      <w:r>
        <w:rPr>
          <w:lang w:val="es_ES" w:bidi="es_ES"/>
        </w:rPr>
      </w:r>
      <w:r>
        <w:rPr>
          <w:lang w:val="es_ES" w:bidi="es_ES"/>
        </w:rPr>
        <w:t>Durante el tiempo fértil para las hembras, los animales se apareaban mientras estaban en el pozo para beber. Jacob se aseguró de que los animales pudieran ver las ramas de los árboles durante el tiempo de apareamiento. Las hembras dieron a luz a animales que tenían manchas o rayas. Cada vez que nacía un animal manchado o rayado, Jacob lo separaba de los animales de color sólido. Jacob se aseguró de que los animales manchados o rayados se aparearan con los animales de color sólido, produciendo más animales manchados. Jacob se aseguró de que los machos fuertes se aparearan con las hembras fuertes. Durante el tiempo de apareamiento, Jacob se aseguró de que las ramas de los árboles estuvieran frente a los animales fuertes. Jacob no puso las ramas de los árboles frente a los animales débiles. De esta manera, Jacob aumentó rápidamente el número de cabras multicolores fuertes y ovejas de color oscuro. Los rebaños de Jacob crecieron en número rápidamente. Jacob se hizo muy rico con muchos rebaños de ovejas, cabras, camellos y burros. Jacob también tenía muchos siervos, tanto hombres como mujeres.</w:t>
      </w:r>
    </w:p>
    <w:p>
      <w:pPr/>
      <w:r>
        <w:rPr>
          <w:lang w:val="es_ES" w:bidi="es_ES"/>
        </w:rPr>
      </w:r>
      <w:r>
        <w:rPr>
          <w:lang w:val="es_ES" w:bidi="es_ES"/>
        </w:rPr>
        <w:t>Deténganse y conversen: ¿Cómo piensan que se sentían los hijos de Labán y Labán mientras vieron aumentar la riqueza de Jacob? ¿Qué haría un hombre en su cultura si viera a su yerno volviéndose tan rico?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grupo a visualizar esta historia. Ayudarán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Jacob quiere llevarse a su familia y regresar a su país de origen. Labán se ofrece a pagar el salario a Jacob para quedarse y seguir trabajando con los rebaños. Jacob hace un negocio con Labán.</w:t>
      </w:r>
    </w:p>
    <w:p>
      <w:pPr/>
      <w:r>
        <w:rPr>
          <w:lang w:val="es_ES" w:bidi="es_ES"/>
        </w:rPr>
      </w:r>
      <w:r>
        <w:rPr>
          <w:b/>
          <w:lang w:val="es_ES" w:bidi="es_ES"/>
        </w:rPr>
        <w:t>Segunda escena:</w:t>
      </w:r>
      <w:r>
        <w:rPr>
          <w:lang w:val="es_ES" w:bidi="es_ES"/>
        </w:rPr>
        <w:t xml:space="preserve"> Labán toma los animales que deberían pertenecer a Jacob y los mueve a otro lugar que está a 3 días a pie. Labán envía a sus hijos allí para cuidar de esos rebaños.</w:t>
      </w:r>
    </w:p>
    <w:p>
      <w:pPr/>
      <w:r>
        <w:rPr>
          <w:lang w:val="es_ES" w:bidi="es_ES"/>
        </w:rPr>
      </w:r>
      <w:r>
        <w:rPr>
          <w:b/>
          <w:lang w:val="es_ES" w:bidi="es_ES"/>
        </w:rPr>
        <w:t>Tercera escena:</w:t>
      </w:r>
      <w:r>
        <w:rPr>
          <w:lang w:val="es_ES" w:bidi="es_ES"/>
        </w:rPr>
        <w:t xml:space="preserve"> Jacob trabaja con los rebaños para obtener ovejas y cabras multicolores. La riqueza de Jacob aumenta rápidamente.</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Labán</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Los hijos de Labán</w:t>
      </w:r>
    </w:p>
    <w:p>
      <w:pPr>
        <w:pStyle w:val="ListBullet"/>
        <w:spacing w:line="240" w:lineRule="auto"/>
        <w:ind w:left="720"/>
      </w:pPr>
      <w:r>
        <w:rPr>
          <w:lang w:val="es_ES" w:bidi="es_ES"/>
        </w:rPr>
      </w:r>
      <w:r>
        <w:rPr>
          <w:lang w:val="es_ES" w:bidi="es_ES"/>
        </w:rPr>
        <w:t>Se menciona a Raquel.</w:t>
      </w:r>
    </w:p>
    <w:p>
      <w:pPr>
        <w:pStyle w:val="ListBullet"/>
        <w:spacing w:line="240" w:lineRule="auto"/>
        <w:ind w:left="720"/>
      </w:pPr>
      <w:r>
        <w:rPr>
          <w:lang w:val="es_ES" w:bidi="es_ES"/>
        </w:rPr>
      </w:r>
      <w:r>
        <w:rPr>
          <w:lang w:val="es_ES" w:bidi="es_ES"/>
        </w:rPr>
        <w:t>Se mencionan las esposas e hijos de Jacob.</w:t>
      </w:r>
    </w:p>
    <w:p>
      <w:pPr>
        <w:pStyle w:val="ListBullet"/>
        <w:spacing w:line="240" w:lineRule="auto"/>
        <w:ind w:left="720"/>
      </w:pPr>
      <w:r>
        <w:rPr>
          <w:lang w:val="es_ES" w:bidi="es_ES"/>
        </w:rPr>
      </w:r>
      <w:r>
        <w:rPr>
          <w:lang w:val="es_ES" w:bidi="es_ES"/>
        </w:rPr>
        <w:t>Se mencionan los siervos hombres y mujeres.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primera escena, después de que Raquel tiene un hijo llamado José, Jacob le pide a Labán que lo libere para que Jacob pueda llevar a su familia de regreso a su país de origen. Jacob dice: "Me he ganado a mis esposas y mis hijos a través del trabajo que he hecho para ti durante 14 años". Labán habla de lo bien que Jacob ha trabajado y ayudado a Labán a ser rico. Labán dice: "Yahvé me ha bendecido debido a ti". O Labán dice: "He aprendido a través de la adivinación cómo Yahvé me ha bendecido". Labán se ofrece para pagar a Jacob un salario. Jacob no quiere un salario. Labán no responde a la petición de Jacob de libertad para irse con las esposas e hijos de Jacob. Labán parece sentir que si Labán le paga a Jacob un salario, Jacob permanecerá con Labán. Labán está usando un lenguaje halagador que un suegro no usaría normalmente cuando habla con un yerno. Labán dice: "Si me permites que lo diga", o "Si te place", o "Si he encontrado favor ante tus ojos". Esta no es una manera normal para que un suegro hable con un yerno. Labán está tratando de halagar a Jacob. Es posible que tengan figuras retóricas que ilustren esto. Labán no quería que Jacob dejara Harán. Al hablar de esta manera, Labán estaba halagando a Jacob y tratando de convencer a Jacob de que se quedara en Harán.</w:t>
      </w:r>
    </w:p>
    <w:p>
      <w:pPr/>
      <w:r>
        <w:rPr>
          <w:lang w:val="es_ES" w:bidi="es_ES"/>
        </w:rPr>
      </w:r>
      <w:r>
        <w:rPr>
          <w:lang w:val="es_ES" w:bidi="es_ES"/>
        </w:rPr>
        <w:t>Jacob no acepta algún pago o salario. Jacob quiere rebaños de ovejas y cabras propios. Jacob quiere construir o aumentar su propia riqueza a través de rebaños y manadas. Jacob propone que Labán le dé a Jacob todos los animales que tienen más de un color o que no son del color habitual. De esta manera, Labán solo puede mirar los rebaños y ver si Jacob ha tomado un animal que Jacob no debería tener. Jacob pide que separen a los animales ese mismo día.</w:t>
      </w:r>
    </w:p>
    <w:p>
      <w:pPr/>
      <w:r>
        <w:rPr>
          <w:lang w:val="es_ES" w:bidi="es_ES"/>
        </w:rPr>
      </w:r>
      <w:r>
        <w:rPr>
          <w:lang w:val="es_ES" w:bidi="es_ES"/>
        </w:rPr>
        <w:t>En la segunda escena, Labán acepta dar los animales de varios colores y las ovejas de color oscuro a Jacob. Pero Labán va de inmediato y toma estos animales de sus rebaños y los envía con sus hijos a otro lugar que está a 3 días a pie. Labán mantiene las ovejas blancas y las cabras de un color en Harán. Labán le da estos rebaños a Jacob para que los cuide. De esta manera, Labán engaña a Jacob nuevamente. Labán parece pensar que Jacob no podrá usar estos animales de color sólido para construir rebaños para la familia de Jacob.</w:t>
      </w:r>
    </w:p>
    <w:p>
      <w:pPr/>
      <w:r>
        <w:rPr>
          <w:lang w:val="es_ES" w:bidi="es_ES"/>
        </w:rPr>
      </w:r>
      <w:r>
        <w:rPr>
          <w:lang w:val="es_ES" w:bidi="es_ES"/>
        </w:rPr>
        <w:t>En la tercera escena, Jacob comienza a cuidar los rebaños de Labán. Los hijos de Labán están lejos con los otros rebaños. Los hijos de Labán no están viendo lo que Jacob hace con las ovejas y las cabras durante la temporada de apareamiento. Jacob sabe cuándo es la temporada de apareamiento para las ovejas y las cabras. Jacob toma una rama de 3 tipos diferentes de árboles: un álamo, un almendro y un castaño. Jacob pela la corteza de la rama para revelar vías blancas en la rama. Cuando los animales vienen a beber agua al pozo, Jacob pone una de las ramas en el abrevadero donde los animales fuertes están bebiendo y apareándose. Los animales que se aparearon frente a las ramas dieron a luz a animales jóvenes que estaban rayados o manchados o moteados. Eran de varios colores. Jacob separó los animales de varios colores de los de un solo color. Jacob también puso a los animales de apareamiento frente a cualquiera de los animales de Labán que estaban rayados o de color negro. De esta manera, Jacob crió sus propios rebaños de ovejas y cabras. Los rebaños de Labán no aumentaron en número. Jacob dejó que los animales débiles se aparearan sin ver las ramas de los árboles. Jacob mantuvo los animales débiles para Labán, pero los animales fuertes produjeron crías manchadas o rayadas o moteadas y Jacob los puso en sus propios rebaños. Jacob creció muy rico con muchos rebaños de ovejas y cabras. Jacob también tenía burros y camellos. Jacob tenía muchos siervos hombres y mujeres que trabajaban para él.</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Labán</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Los hijos de Labán</w:t>
      </w:r>
    </w:p>
    <w:p>
      <w:pPr>
        <w:pStyle w:val="ListBullet"/>
        <w:spacing w:line="240" w:lineRule="auto"/>
        <w:ind w:left="720"/>
      </w:pPr>
      <w:r>
        <w:rPr>
          <w:lang w:val="es_ES" w:bidi="es_ES"/>
        </w:rPr>
      </w:r>
      <w:r>
        <w:rPr>
          <w:lang w:val="es_ES" w:bidi="es_ES"/>
        </w:rPr>
        <w:t>Se menciona a Raquel.</w:t>
      </w:r>
    </w:p>
    <w:p>
      <w:pPr>
        <w:pStyle w:val="ListBullet"/>
        <w:spacing w:line="240" w:lineRule="auto"/>
        <w:ind w:left="720"/>
      </w:pPr>
      <w:r>
        <w:rPr>
          <w:lang w:val="es_ES" w:bidi="es_ES"/>
        </w:rPr>
      </w:r>
      <w:r>
        <w:rPr>
          <w:lang w:val="es_ES" w:bidi="es_ES"/>
        </w:rPr>
        <w:t>Se mencionan las esposas e hijos de Jacob.</w:t>
      </w:r>
    </w:p>
    <w:p>
      <w:pPr>
        <w:pStyle w:val="ListBullet"/>
        <w:spacing w:line="240" w:lineRule="auto"/>
        <w:ind w:left="720"/>
      </w:pPr>
      <w:r>
        <w:rPr>
          <w:lang w:val="es_ES" w:bidi="es_ES"/>
        </w:rPr>
      </w:r>
      <w:r>
        <w:rPr>
          <w:lang w:val="es_ES" w:bidi="es_ES"/>
        </w:rPr>
        <w:t>Se mencionan siervos hombres y mujeres.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deténganse en ciertos puntos.</w:t>
      </w:r>
    </w:p>
    <w:p>
      <w:pPr/>
      <w:r>
        <w:rPr>
          <w:lang w:val="es_ES" w:bidi="es_ES"/>
        </w:rPr>
      </w:r>
      <w:r>
        <w:rPr>
          <w:lang w:val="es_ES" w:bidi="es_ES"/>
        </w:rPr>
        <w:t>Detengan la actuación. Pregúntenle al actor que interpreta uno de los papeles: "¿Cómo se siente?" Es posible que escuchen cosas como diferentes respuestas. Reanuden la actuación.</w:t>
      </w:r>
    </w:p>
    <w:p>
      <w:pPr/>
      <w:r>
        <w:rPr>
          <w:lang w:val="es_ES" w:bidi="es_ES"/>
        </w:rPr>
      </w:r>
      <w:r>
        <w:rPr>
          <w:lang w:val="es_ES" w:bidi="es_ES"/>
        </w:rPr>
        <w:t>En la primera escena, después de que Raquel da a luz a José, Jacob se acerca a Labán para pedir libertad para las esposas e hijos de Jacob. Jacob quiere regresar a Beerseba. Jacob le recuerda a Labán lo duro que Jacob ha trabajado para Labán.</w:t>
      </w:r>
    </w:p>
    <w:p>
      <w:pPr/>
      <w:r>
        <w:rPr>
          <w:lang w:val="es_ES" w:bidi="es_ES"/>
        </w:rPr>
      </w:r>
      <w:r>
        <w:rPr>
          <w:lang w:val="es_ES" w:bidi="es_ES"/>
        </w:rPr>
        <w:t>Detengan la actuación: Pregúntenle a Labán: "¿Cómo se siente en este momento? ¿Quieres que Jacob regrese a Beerseba?" Es posible que escuchen: "Quiero que Jacob se quede aquí y trabaje para mí. Jacob me ha hecho rico". O: "No quiero ver a mis hijas y nietos irse de aquí. Nunca los volveré a ver". Pregúntenle a Jacob: "¿Por qué quieres regresar a Beerseba?" Es posible que escuchen: "He estado lejos 14 años. Eso es suficiente. Necesito regresar para ver a mi padre y a mi madre. Esa es la tierra que Dios le dio a mi abuelo y a mi padre. Me pertenece. Necesito ser independiente de Labán". Reanuden la actuación.</w:t>
      </w:r>
    </w:p>
    <w:p>
      <w:pPr/>
      <w:r>
        <w:rPr>
          <w:lang w:val="es_ES" w:bidi="es_ES"/>
        </w:rPr>
      </w:r>
      <w:r>
        <w:rPr>
          <w:lang w:val="es_ES" w:bidi="es_ES"/>
        </w:rPr>
        <w:t>Labán está de acuerdo en que Jacob ha trabajado duro. Labán dice: "Me he vuelto rico debido a ti. Yahvé me ha bendecido o he aprendido a través de la adivinación que Yahvé me ha bendecido". Labán ofrece a Jacob un pago o un salario. Labán dice: "Dime cuánto quieres". Jacob no quiere un salario. Jacob quiere construir sus propios rebaños de animales. Labán nuevamente se ofrece para pagar a Jacob un salario.</w:t>
      </w:r>
    </w:p>
    <w:p>
      <w:pPr/>
      <w:r>
        <w:rPr>
          <w:lang w:val="es_ES" w:bidi="es_ES"/>
        </w:rPr>
      </w:r>
      <w:r>
        <w:rPr>
          <w:lang w:val="es_ES" w:bidi="es_ES"/>
        </w:rPr>
        <w:t>Detengan la actuación: Pregúntenle a Labán: "¿Por qué quieres pagarle a Jacob un salario?" Es posible que escuchen: "Con un salario, puedo tenerlo aquí. No se enriquecerá con un salario". Pregúntenle a Jacob: "¿Por qué no aceptas un salario de Labán?" Es posible que escuchen: "La única manera de tener independencia y construir riqueza es ser dueño de los rebaños yo mismo. Quiero llevar a mis rebaños a casa conmigo". Reanuden la actuación.</w:t>
      </w:r>
    </w:p>
    <w:p>
      <w:pPr/>
      <w:r>
        <w:rPr>
          <w:lang w:val="es_ES" w:bidi="es_ES"/>
        </w:rPr>
      </w:r>
      <w:r>
        <w:rPr>
          <w:lang w:val="es_ES" w:bidi="es_ES"/>
        </w:rPr>
        <w:t>Jacob tiene un plan. Jacob sugiere que Labán permita que Jacob tenga todas las ovejas de color negro u oscuro y todas las cabras manchadas. Esto sería alrededor de 1 animal de 10. Jacob obtendría 10 animales de 100 para comenzar sus propios rebaños. Jacob dice que al poner solo ovejas oscuras y cabras moteadas o multicolores con Jacob, Labán puede ver en cualquier momento si Jacob tiene un animal que pertenezca a Labán. Jacob quiere separar los rebaños ese mismo día.</w:t>
      </w:r>
    </w:p>
    <w:p>
      <w:pPr/>
      <w:r>
        <w:rPr>
          <w:lang w:val="es_ES" w:bidi="es_ES"/>
        </w:rPr>
      </w:r>
      <w:r>
        <w:rPr>
          <w:lang w:val="es_ES" w:bidi="es_ES"/>
        </w:rPr>
        <w:t>Detengan la actuación: Pregúntenle a Jacob: "¿Por qué quieres separar los rebaños hoy?" Es posible que escuchen: "Necesito hacer esto rápidamente o Labán encontrará una manera de engañarme". Reanuden la actuación.</w:t>
      </w:r>
    </w:p>
    <w:p>
      <w:pPr/>
      <w:r>
        <w:rPr>
          <w:lang w:val="es_ES" w:bidi="es_ES"/>
        </w:rPr>
      </w:r>
      <w:r>
        <w:rPr>
          <w:lang w:val="es_ES" w:bidi="es_ES"/>
        </w:rPr>
        <w:t>En la segunda escena, Labán está de acuerdo con la propuesta de Jacob. Pero Labán va al instante y toma todas las ovejas de color negro u oscuro y todas las cabras moteadas y las separa de los otros animales. Labán envía de inmediato a estos animales y envía a los dos hijos de Labán para cuidar de estos rebaños. Se alejan a una distancia de 3 días caminando desde Harán. Labán le dio el resto de los rebaños a Jacob para que los cuidara. Jacob todavía estaba trabajando para Labán. Jacob no tenía animales propios.</w:t>
      </w:r>
    </w:p>
    <w:p>
      <w:pPr/>
      <w:r>
        <w:rPr>
          <w:lang w:val="es_ES" w:bidi="es_ES"/>
        </w:rPr>
      </w:r>
      <w:r>
        <w:rPr>
          <w:lang w:val="es_ES" w:bidi="es_ES"/>
        </w:rPr>
        <w:t>Detengan la actuación: Pregúntenle a Jacob: "¿Cómo se siente en este momento?" Es posible que escuchen: "Estoy enojado con Labán por engañarme nuevamente". O, "Sabía que Labán me engañaría. Tengo un plan para esquivar esto". O: "Esta es la razón por la que necesito irme. Nunca podré confiar en Labán nuevamente". Pregúntenle a Labán: "¿Por qué engañaste a Jacob?" Es posible que escuchen: "No quiero que Jacob se vaya. Su trabajo me ha hecho rico más allá de mis sueños. Quiero que Jacob se quede en Harán con mis hijas y nietos". Reanuden la actuación.</w:t>
      </w:r>
    </w:p>
    <w:p>
      <w:pPr/>
      <w:r>
        <w:rPr>
          <w:lang w:val="es_ES" w:bidi="es_ES"/>
        </w:rPr>
      </w:r>
      <w:r>
        <w:rPr>
          <w:lang w:val="es_ES" w:bidi="es_ES"/>
        </w:rPr>
        <w:t>En la tercera escena, Jacob toma ramas de 3 árboles diferentes. Estos son el álamo, el castaño y el almendro. Jacob pela la corteza de las ramas para que se muestren las rayas blancas. Jacob sabe cuándo es hora de que los animales se apareen. Jacob pone estas ramas en los abrevaderos frente a los animales durante la temporada de apareamiento y los animales se aparean mientras miran estas ramas. Entonces las hembras dieron a luz a crías que estaban rayadas o manchadas o moteadas. Jacob separó estos animales rayados, manchados y moteados de los rebaños. Estos se convirtieron en los animales de Jacob. Jacob también notó qué animales eran fuertes y puso las ramas en el abrevadero cuando los animales fuertes se aparearon. Si los animales eran débiles, Jacob no ponía las ramas frente a ellos. De esta manera, Jacob construyó rebaños de ovejas y cabras fuertes que eran todos multicolores. Jacob se volvió muy rico. La riqueza de Labán no aumentó durante este tiempo. Jacob tenía muchos rebaños de ovejas y cabras. Jacob tenía muchos siervos hombres y mujeres. Jacob también tenía muchos burros y camellos.</w:t>
      </w:r>
    </w:p>
    <w:p>
      <w:pPr/>
      <w:r>
        <w:rPr>
          <w:lang w:val="es_ES" w:bidi="es_ES"/>
        </w:rPr>
      </w:r>
      <w:r>
        <w:rPr>
          <w:lang w:val="es_ES" w:bidi="es_ES"/>
        </w:rPr>
        <w:t>Detengan la actuación: Pregúntenle a Labán: "¿Qué está sintiendo sobre Jacob en este momento?" Es posible que escuchen: "Él ha ganado. No sé cómo lo hizo, pero tiene enormes rebaños y se ha vuelto muy rico. Nunca debí haber aceptado este trato. Estoy seguro de que se irá ahora". Pregúntenles a los hijos de Labán: "¿Cómo se sienten sobre Jacob en este momento?" Es posible que escuchen: "De alguna manera Jacob nos ha engañado. ¿Cómo es que Jacob ahora es tan rico? Jacob debe haber robado a nuestro padre, Labán. Debemos castigarlo". Reanuden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Labán supo, mediante la </w:t>
      </w:r>
      <w:r>
        <w:rPr>
          <w:b/>
          <w:lang w:val="es_ES" w:bidi="es_ES"/>
        </w:rPr>
        <w:t>adivinación</w:t>
      </w:r>
      <w:r>
        <w:rPr>
          <w:lang w:val="es_ES" w:bidi="es_ES"/>
        </w:rPr>
        <w:t xml:space="preserve">, que </w:t>
      </w:r>
      <w:r>
        <w:rPr>
          <w:b/>
          <w:lang w:val="es_ES" w:bidi="es_ES"/>
        </w:rPr>
        <w:t>Yahvé</w:t>
      </w:r>
      <w:r>
        <w:rPr>
          <w:lang w:val="es_ES" w:bidi="es_ES"/>
        </w:rPr>
        <w:t xml:space="preserve"> había hecho que Labán se enriqueciera gracias al trabajo de Jacob. Esto significa que Labán interpretó las señales o que Yahvé le reveló esto a Labán. Las personas obtienen información mediante la adivinación cuando interpretan ciertas señales en objetos cotidianos para descubrir qué significan. La </w:t>
      </w:r>
      <w:r>
        <w:rPr>
          <w:lang w:val="es_ES" w:bidi="es_ES"/>
        </w:rPr>
        <w:t>adivinación</w:t>
      </w:r>
      <w:r>
        <w:rPr>
          <w:lang w:val="es_ES" w:bidi="es_ES"/>
        </w:rPr>
        <w:t xml:space="preserve"> se discute en el Glosario Principal. La adivinación no es magia. Yahvé es el nombre de Dios en este pasaje. Usen la misma palabra que han usado en otros pasajes para Yahvé. Se habla de </w:t>
      </w:r>
      <w:r>
        <w:rPr>
          <w:lang w:val="es_ES" w:bidi="es_ES"/>
        </w:rPr>
        <w:t>Yahvé</w:t>
      </w:r>
      <w:r>
        <w:rPr>
          <w:lang w:val="es_ES" w:bidi="es_ES"/>
        </w:rPr>
        <w:t xml:space="preserve"> en el Glosario Principal.</w:t>
      </w:r>
    </w:p>
    <w:p>
      <w:pPr/>
      <w:r>
        <w:rPr>
          <w:lang w:val="es_ES" w:bidi="es_ES"/>
        </w:rPr>
      </w:r>
      <w:r>
        <w:rPr>
          <w:lang w:val="es_ES" w:bidi="es_ES"/>
        </w:rPr>
        <w:t xml:space="preserve">Jacob dice que Yahvé ha </w:t>
      </w:r>
      <w:r>
        <w:rPr>
          <w:b/>
          <w:lang w:val="es_ES" w:bidi="es_ES"/>
        </w:rPr>
        <w:t>bendecido</w:t>
      </w:r>
      <w:r>
        <w:rPr>
          <w:lang w:val="es_ES" w:bidi="es_ES"/>
        </w:rPr>
        <w:t xml:space="preserve"> a Labán a través de todo el trabajo de Jacob Usen la misma palabra para Yahvé que han usado en otros pasajes. Se habla de </w:t>
      </w:r>
      <w:r>
        <w:rPr>
          <w:lang w:val="es_ES" w:bidi="es_ES"/>
        </w:rPr>
        <w:t>Yahvé</w:t>
      </w:r>
      <w:r>
        <w:rPr>
          <w:lang w:val="es_ES" w:bidi="es_ES"/>
        </w:rPr>
        <w:t xml:space="preserve"> en el Glosario Principal. Usen la misma palabra para bendecir que han usado en los pasajes anteriores. </w:t>
      </w:r>
      <w:r>
        <w:rPr>
          <w:lang w:val="es_ES" w:bidi="es_ES"/>
        </w:rPr>
        <w:t>Bendecir</w:t>
      </w:r>
      <w:r>
        <w:rPr>
          <w:lang w:val="es_ES" w:bidi="es_ES"/>
        </w:rPr>
        <w:t xml:space="preserve"> se encuentra en el Glosario Principal. </w:t>
      </w:r>
    </w:p>
    <w:p>
      <w:pPr/>
      <w:r>
        <w:rPr>
          <w:lang w:val="es_ES" w:bidi="es_ES"/>
        </w:rPr>
      </w:r>
      <w:r>
        <w:rPr>
          <w:lang w:val="es_ES" w:bidi="es_ES"/>
        </w:rPr>
        <w:t xml:space="preserve">Labán ofrece a Jacob un </w:t>
      </w:r>
      <w:r>
        <w:rPr>
          <w:b/>
          <w:lang w:val="es_ES" w:bidi="es_ES"/>
        </w:rPr>
        <w:t>pago</w:t>
      </w:r>
      <w:r>
        <w:rPr>
          <w:lang w:val="es_ES" w:bidi="es_ES"/>
        </w:rPr>
        <w:t xml:space="preserve"> o un salario. Los salarios son el dinero o bienes que se le dan a alguien por servicios o el trabajo que esa persona ha hecho. Puede ser un pago único o un pago regular.</w:t>
      </w:r>
    </w:p>
    <w:p>
      <w:pPr/>
      <w:r>
        <w:rPr>
          <w:lang w:val="es_ES" w:bidi="es_ES"/>
        </w:rPr>
      </w:r>
      <w:r>
        <w:rPr>
          <w:lang w:val="es_ES" w:bidi="es_ES"/>
        </w:rPr>
        <w:t>En la época en que transcurre esta historia, las ovejas solían ser blancas. Las cabras generalmente eran negras. Los animales generalmente tenían solo un color. Por lo general, en un rebaño puede haber un animal de cada diez que sea de un color diferente o multicolor. Jacob está pidiendo tener 1 animal de entre 10 para Jacob. Esto dejaría 9 de 10 para Labán. Una oveja negra resaltaría en un rebaño de ovejas blancas. Una cabra multicolor se destacaría en un rebaño de cabras negras. Jacob está haciendo que sea fácil determinar si alguien roba un animal.</w:t>
      </w:r>
    </w:p>
    <w:p>
      <w:pPr/>
      <w:r>
        <w:rPr>
          <w:lang w:val="es_ES" w:bidi="es_ES"/>
        </w:rPr>
      </w:r>
      <w:r>
        <w:rPr>
          <w:lang w:val="es_ES" w:bidi="es_ES"/>
        </w:rPr>
        <w:t>Jacob usa tres tipos diferentes de árboles como parte de su esquema para obtener animales de varios colores. Estos árboles eran un álamo, un almendro y un castaño. Estos árboles talvez no existan en su área. El punto importante es que, donde estas ramas tienen la corteza pelada, el área expuesta es blanca. Jacob creía que al mostrar estas ramas a los animales que se apareaban, estos hacían que produjeran animales jóvenes que tenían rayas o diferentes colores en sus cuerpos. Una manera de explicar esto es decir que Jacob usó "ramas de tres tipos de árboles que tenían madera blanca". Jacob peló la corteza para que parte de la madera blanca estuviera expuesta.</w:t>
      </w:r>
    </w:p>
    <w:p>
      <w:pPr/>
      <w:r>
        <w:rPr>
          <w:lang w:val="es_ES" w:bidi="es_ES"/>
        </w:rPr>
      </w:r>
      <w:r>
        <w:rPr>
          <w:lang w:val="es_ES" w:bidi="es_ES"/>
        </w:rPr>
        <w:t>Jacob se vuelve muy rico. La riqueza de Labán no aumenta durante este tiempo. La historia nos cuenta cómo Jacob aumentó los rebaños de ovejas y cabras. Jacob también obtiene camellos y burros. Jacob también adquiere muchos siervos hombres y mujeres.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31:1–21</w:t>
      </w:r>
      <w:r>
        <w:rPr>
          <w:lang w:val="es_ES" w:bidi="es_ES"/>
        </w:rPr>
      </w:r>
    </w:p>
    <w:p>
      <w:pPr>
        <w:pStyle w:val="Heading3"/>
      </w:pPr>
      <w:r>
        <w:rPr>
          <w:lang w:val="es_ES" w:bidi="es_ES"/>
        </w:rPr>
        <w:t>Escuchar con el corazón</w:t>
      </w:r>
    </w:p>
    <w:p>
      <w:pPr/>
      <w:r>
        <w:rPr>
          <w:lang w:val="es_ES" w:bidi="es_ES"/>
        </w:rPr>
      </w:r>
      <w:r>
        <w:rPr>
          <w:lang w:val="es_ES" w:bidi="es_ES"/>
        </w:rPr>
        <w:t>Escuchen Génesis 31:1–21 y guárdenlo en sus corazones.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PREPARANDO EL ESCENARIO</w:t>
      </w:r>
    </w:p>
    <w:p>
      <w:pPr/>
      <w:r>
        <w:rPr>
          <w:lang w:val="es_ES" w:bidi="es_ES"/>
        </w:rPr>
      </w:r>
      <w:r>
        <w:rPr>
          <w:lang w:val="es_ES" w:bidi="es_ES"/>
        </w:rPr>
        <w:t>Génesis 31:1–21</w:t>
      </w:r>
    </w:p>
    <w:p>
      <w:pPr/>
      <w:r>
        <w:rPr>
          <w:lang w:val="es_ES" w:bidi="es_ES"/>
        </w:rPr>
      </w:r>
      <w:r>
        <w:rPr>
          <w:lang w:val="es_ES" w:bidi="es_ES"/>
        </w:rPr>
        <w:t>Escuchen el texto una vez en la versión que sea más fácil de entender.</w:t>
      </w:r>
    </w:p>
    <w:p>
      <w:pPr/>
      <w:r>
        <w:rPr>
          <w:lang w:val="es_ES" w:bidi="es_ES"/>
        </w:rPr>
      </w:r>
      <w:r>
        <w:rPr>
          <w:lang w:val="es_ES" w:bidi="es_ES"/>
        </w:rPr>
        <w:t>Este pasaje es una descripción narrativa de lo que sucede entre Jacob y Labán después de que Jacob trabaja para Labán durante varios años y se vuelve rico. Jacob trabajó 14 años para pagar el precio de la novia de Raquel y Lea. Ahora, Jacob ha trabajado para ganar dinero para la familia de Jacob. En el pasaje anterior, Jacob hizo un acuerdo con Labán para que Jacob tomara todas las ovejas oscuras y todas las ovejas y cabras de varios colores como pago por el trabajo que Jacob hizo por Labán. Los animales de varios colores se multiplicaron, de modo que Jacob se volvió muy rico con el número de rebaños de ovejas y cabras que eran de varios colores.</w:t>
      </w:r>
    </w:p>
    <w:p>
      <w:pPr/>
      <w:r>
        <w:rPr>
          <w:lang w:val="es_ES" w:bidi="es_ES"/>
        </w:rPr>
      </w:r>
      <w:r>
        <w:rPr>
          <w:lang w:val="es_ES" w:bidi="es_ES"/>
        </w:rPr>
        <w:t>Los hijos de Labán notan lo rico que se ha vuelto Jacob. Los hijos de Labán comienzan a quejarse de Jacob. Los hijos de Labán comienzan a decir que Jacob ha robado los rebaños de Labán. Jacob se enteró de que los hijos de Labán estaban pensando estas cosas. Jacob también notó un cambio en la actitud de Labán hacia Jacob. Deténganse y conversen: Cuenten una historia de un hombre que se hace rico, mientras que los de alrededor no lo hacen. ¿Cómo se sienten las personas locales sobre este hombre? ¿Cuáles son algunas de las cosas que podrían decir sobre este hombre? ¿Cuál sería su actitud hacia este hombre?</w:t>
      </w:r>
    </w:p>
    <w:p>
      <w:pPr/>
      <w:r>
        <w:rPr>
          <w:lang w:val="es_ES" w:bidi="es_ES"/>
        </w:rPr>
      </w:r>
      <w:r>
        <w:rPr>
          <w:lang w:val="es_ES" w:bidi="es_ES"/>
        </w:rPr>
        <w:t>Entonces Yahvé dijo a Jacob: "Regresa a la tierra de tu padre y abuelo y estaré contigo". Jacob llamó a Raquel y a Lea para que salieran al campo o que se alejaran de otras personas que pudieran escuchar. Jacob explicó cómo la actitud de Labán había cambiado hacia Jacob. Jacob les recuerda a Raquel y a Lea lo duro que Jacob ha trabajado para Labán. De acuerdo con la explicación de Jacob, Labán ha cambiado el acuerdo para el salario de Jacob 10 veces. Una vez Labán dijo que Jacob tendría todos los animales moteados. Pero cuando todos los animales jóvenes que nacieron estaban moteados, entonces Labán dijo que Jacob tendría los animales rayados. Entonces todos los animales jóvenes que nacían fueron separados. Labán ha intentado engañar a Jacob muchas veces. Cada vez Dios ha protegido la riqueza de Jacob. Dios no permitió que Labán dañara a Jacob de ninguna manera.</w:t>
      </w:r>
    </w:p>
    <w:p>
      <w:pPr/>
      <w:r>
        <w:rPr>
          <w:lang w:val="es_ES" w:bidi="es_ES"/>
        </w:rPr>
      </w:r>
      <w:r>
        <w:rPr>
          <w:lang w:val="es_ES" w:bidi="es_ES"/>
        </w:rPr>
        <w:t>Jacob les contó a Raquel y a Lea sobre un sueño que Jacob había tenido. En este sueño, Jacob vio que las cabras que se apareaban con las cabras hembras de Jacob estaban todas moteadas, o rayadas o manchadas. El ángel de Dios estaba allí en el sueño y habló con Jacob. El ángel de Dios explica que Dios ha hecho que los machos moteados y rayados se aparearan con los animales hembras de Jacob. El ángel de Dios le recordó a Jacob que ve lo que Labán hace. Dios le dice a Jacob que es el Dios que se le apareció a Jacob hace años en Betel. Recordarás que Betel es el lugar donde ungiste la piedra conmemorativa e hiciste tu voto. Prepárate y vete de aquí y regresa a la tierra donde naciste". Deténganse y conversen: Hagan que los miembros del equipo hablen de los sueños que han tenido. ¿Qué palabras están usando para describir el sueño? ¿Hay una diferencia en las palabras que se usan para describir sueños de advertencia o de dar instrucciones?</w:t>
      </w:r>
    </w:p>
    <w:p>
      <w:pPr/>
      <w:r>
        <w:rPr>
          <w:lang w:val="es_ES" w:bidi="es_ES"/>
        </w:rPr>
      </w:r>
      <w:r>
        <w:rPr>
          <w:lang w:val="es_ES" w:bidi="es_ES"/>
        </w:rPr>
        <w:t>En este pasaje, el Ángel de Dios habla como si este ángel fuera el propio Dios. Este ángel es el representante de Dios y enviado por Dios para tratar con alguien como portavoz personal de Dios. A veces este ángel habla en primera persona como si el propio Dios estuviera hablando. El ángel no es Dios, sino que está representando a Dios.</w:t>
      </w:r>
    </w:p>
    <w:p>
      <w:pPr/>
      <w:r>
        <w:rPr>
          <w:lang w:val="es_ES" w:bidi="es_ES"/>
        </w:rPr>
      </w:r>
      <w:r>
        <w:rPr>
          <w:lang w:val="es_ES" w:bidi="es_ES"/>
        </w:rPr>
        <w:t>Raquel y Lea aceptaron ir a la tierra natal de Jacob con Jacob. Raquel y Lea explicaron que Labán no proporcionaría ninguna herencia para ellas y sus hijos. Normalmente, un padre ponía a un lado parte del precio de la novia y la guardaba para que la hija tuviera en caso de que el esposo muriera o se divorciara de ella. Aparentemente, Labán no ha hecho esto por Raquel y Lea. Si Jacob moría, las mujeres no tendrían nada. Raquel y Lea están diciendo que están siendo tratadas como mujeres extranjeras en lugar de como hijas de Labán. La única riqueza que Raquel y Lea tendrán es la riqueza que Jacob ha ganado trabajando para Labán. Debido a esto, Raquel y Lea están dispuestas a ir con Jacob. Deténganse y conversen: ¿Cómo proveen los padres a las hijas casadas en su cultura? ¿Cuál es la práctica habitual con el precio de la novia?</w:t>
      </w:r>
    </w:p>
    <w:p>
      <w:pPr/>
      <w:r>
        <w:rPr>
          <w:lang w:val="es_ES" w:bidi="es_ES"/>
        </w:rPr>
      </w:r>
      <w:r>
        <w:rPr>
          <w:lang w:val="es_ES" w:bidi="es_ES"/>
        </w:rPr>
        <w:t>Después de que Raquel y Lea aceptaron ir con Jacob, Jacob actuó rápidamente. Labán estaba lejos en otro lugar porque era el momento de esquilar las ovejas o cortar la lana de las ovejas. Este evento sucede todos los años y es importante para el bienestar de las ovejas. La esquila generalmente ocurría en la primavera, antes de que nacieran los corderos. Si los rebaños eran grandes, entonces el esquilado tomaría varios días. Después de que terminaba la esquila, generalmente habría una celebración o una gran fiesta para todos los trabajadores. Jacob sabe que Labán estará lejos durante varios días. Jacob tiene varios días para prepararse y salir de Harán. Muestren una imagen de una oveja pesada con lana antes de esquilar. Muestren una imagen de la esquila tomando lugar. Muestren una imagen de una oveja después de ser esquilada.</w:t>
      </w:r>
    </w:p>
    <w:p>
      <w:pPr/>
      <w:r>
        <w:rPr>
          <w:lang w:val="es_ES" w:bidi="es_ES"/>
        </w:rPr>
      </w:r>
      <w:r>
        <w:rPr>
          <w:lang w:val="es_ES" w:bidi="es_ES"/>
        </w:rPr>
        <w:t>Jacob puso a Raquel, Lea, Zilpa y Bilha y todos los hijos, 11 hijos y una hija, en camellos. Jacob condujo todo el ganado frente a él. Esto significa que Jacob envió los rebaños y los manadas primero. Jacob empacó todo lo que había obtenido mientras estaba en Padán-Aram. Padán-Aram es el nombre de la región alrededor de Harán. Después de preparar todas estas cosas, Jacob partió hacia la tierra de Canaán. El padre de Jacob, Isaac, vive en Canaán. Beerseba está en la parte sur de Canaán. Antes de irse, Raquel robó a los dioses de la casa de Labán y los llevó con ella. Jacob no sabe que Raquel ha tomado estos dioses del hogar o ídolos que pertenecen a Labán. Estos ídolos fueron hechos por manos humanas y podrían representar a los antepasados. Eran lo suficientemente pequeños como para esconderse en el cojín de la silla de montar de Raquel. Muestren una imagen de algunos pequeños dioses domésticos.</w:t>
      </w:r>
    </w:p>
    <w:p>
      <w:pPr/>
      <w:r>
        <w:rPr>
          <w:lang w:val="es_ES" w:bidi="es_ES"/>
        </w:rPr>
      </w:r>
      <w:r>
        <w:rPr>
          <w:lang w:val="es_ES" w:bidi="es_ES"/>
        </w:rPr>
        <w:t>Jacob partió en secreto. Esto significa que Jacob engañó o despistó a Labán. Labán no sabía que Jacob se estaba yendo. Jacob no le dijo a Labán que Jacob estaba tomando a su familia y posesiones y regresando a Canaán. Jacob cruzó el río Éufrates y se dirigió hacia la región montañosa de Galaad.</w:t>
      </w:r>
    </w:p>
    <w:p>
      <w:pPr/>
      <w:r>
        <w:rPr>
          <w:lang w:val="es_ES" w:bidi="es_ES"/>
        </w:rPr>
      </w:r>
      <w:r>
        <w:rPr>
          <w:lang w:val="es_ES" w:bidi="es_ES"/>
        </w:rPr>
        <w:t>Muestren un mapa que incluya Harán a Beerseba.</w:t>
      </w:r>
    </w:p>
    <w:p>
      <w:pPr/>
      <w:r>
        <w:rPr>
          <w:lang w:val="es_ES" w:bidi="es_ES"/>
        </w:rPr>
      </w:r>
      <w:r>
        <w:rPr>
          <w:lang w:val="es_ES" w:bidi="es_ES"/>
        </w:rPr>
        <w:t>Deténganse y conversen en grupo: ¿Cuál sería la reacción y las acciones de un padre o miembros de la familia en su cultura si alguien se fuera en secreto como Jacob lo ha hecho?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grupo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Jacob escucha que los hijos de Labán se están quejando de la riqueza de Jacob. Jacob también nota un cambio en la actitud de Labán hacia Jacob.</w:t>
      </w:r>
    </w:p>
    <w:p>
      <w:pPr/>
      <w:r>
        <w:rPr>
          <w:lang w:val="es_ES" w:bidi="es_ES"/>
        </w:rPr>
      </w:r>
      <w:r>
        <w:rPr>
          <w:b/>
          <w:lang w:val="es_ES" w:bidi="es_ES"/>
        </w:rPr>
        <w:t>Segunda escena:</w:t>
      </w:r>
      <w:r>
        <w:rPr>
          <w:lang w:val="es_ES" w:bidi="es_ES"/>
        </w:rPr>
        <w:t xml:space="preserve"> Yahvé le dice a Jacob que regrese a la tierra del padre y del abuelo de Jacob.</w:t>
      </w:r>
    </w:p>
    <w:p>
      <w:pPr/>
      <w:r>
        <w:rPr>
          <w:lang w:val="es_ES" w:bidi="es_ES"/>
        </w:rPr>
      </w:r>
      <w:r>
        <w:rPr>
          <w:b/>
          <w:lang w:val="es_ES" w:bidi="es_ES"/>
        </w:rPr>
        <w:t>Tercera escena:</w:t>
      </w:r>
      <w:r>
        <w:rPr>
          <w:lang w:val="es_ES" w:bidi="es_ES"/>
        </w:rPr>
        <w:t xml:space="preserve"> Jacob llama a Raquel y a Lea para que salgan a un campo. Jacob explica lo que ha sucedido con Labán y los hijos de Labán. Jacob describe un sueño en el que Dios le dijo a Jacob que regresara a Canaán. Raquel y Lea explican que Labán no las ha tratado como hijas, sino como extranjeras. Raquel y Lea acuerdan ir a Canaán con Jacob.</w:t>
      </w:r>
    </w:p>
    <w:p>
      <w:pPr/>
      <w:r>
        <w:rPr>
          <w:lang w:val="es_ES" w:bidi="es_ES"/>
        </w:rPr>
      </w:r>
      <w:r>
        <w:rPr>
          <w:b/>
          <w:lang w:val="es_ES" w:bidi="es_ES"/>
        </w:rPr>
        <w:t>Cuarta escena:</w:t>
      </w:r>
      <w:r>
        <w:rPr>
          <w:lang w:val="es_ES" w:bidi="es_ES"/>
        </w:rPr>
        <w:t xml:space="preserve"> Jacob prepara todo y sale mientras Labán está lejos esquilando ovejas. Labán no sabe que Jacob ha dejado Harán.</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Ángel de Dios</w:t>
      </w:r>
    </w:p>
    <w:p>
      <w:pPr>
        <w:pStyle w:val="ListBullet"/>
        <w:spacing w:line="240" w:lineRule="auto"/>
        <w:ind w:left="720"/>
      </w:pPr>
      <w:r>
        <w:rPr>
          <w:lang w:val="es_ES" w:bidi="es_ES"/>
        </w:rPr>
      </w:r>
      <w:r>
        <w:rPr>
          <w:lang w:val="es_ES" w:bidi="es_ES"/>
        </w:rPr>
        <w:t>Labán</w:t>
      </w:r>
    </w:p>
    <w:p>
      <w:pPr>
        <w:pStyle w:val="ListBullet"/>
        <w:spacing w:line="240" w:lineRule="auto"/>
        <w:ind w:left="720"/>
      </w:pPr>
      <w:r>
        <w:rPr>
          <w:lang w:val="es_ES" w:bidi="es_ES"/>
        </w:rPr>
      </w:r>
      <w:r>
        <w:rPr>
          <w:lang w:val="es_ES" w:bidi="es_ES"/>
        </w:rPr>
        <w:t>Los hijos de Labán</w:t>
      </w:r>
    </w:p>
    <w:p>
      <w:pPr>
        <w:pStyle w:val="ListBullet"/>
        <w:spacing w:line="240" w:lineRule="auto"/>
        <w:ind w:left="720"/>
      </w:pPr>
      <w:r>
        <w:rPr>
          <w:lang w:val="es_ES" w:bidi="es_ES"/>
        </w:rPr>
      </w:r>
      <w:r>
        <w:rPr>
          <w:lang w:val="es_ES" w:bidi="es_ES"/>
        </w:rPr>
        <w:t>Raquel</w:t>
      </w:r>
    </w:p>
    <w:p>
      <w:pPr>
        <w:pStyle w:val="ListBullet"/>
        <w:spacing w:line="240" w:lineRule="auto"/>
        <w:ind w:left="720"/>
      </w:pPr>
      <w:r>
        <w:rPr>
          <w:lang w:val="es_ES" w:bidi="es_ES"/>
        </w:rPr>
      </w:r>
      <w:r>
        <w:rPr>
          <w:lang w:val="es_ES" w:bidi="es_ES"/>
        </w:rPr>
        <w:t>Lea</w:t>
      </w:r>
    </w:p>
    <w:p>
      <w:pPr>
        <w:pStyle w:val="ListBullet"/>
        <w:spacing w:line="240" w:lineRule="auto"/>
        <w:ind w:left="720"/>
      </w:pPr>
      <w:r>
        <w:rPr>
          <w:lang w:val="es_ES" w:bidi="es_ES"/>
        </w:rPr>
      </w:r>
      <w:r>
        <w:rPr>
          <w:lang w:val="es_ES" w:bidi="es_ES"/>
        </w:rPr>
        <w:t>Se menciona a los hijos de Jacob.</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primera escena, Jacob escucha que los hijos de Labán se están quejando de la riqueza de Jacob. No sabemos cómo Jacob escuchó esta información. Los hijos de Labán están diciendo que Jacob ha robado de Labán. Jacob también nota que la actitud de Labán hacia Jacob ha cambiado.</w:t>
      </w:r>
    </w:p>
    <w:p>
      <w:pPr/>
      <w:r>
        <w:rPr>
          <w:lang w:val="es_ES" w:bidi="es_ES"/>
        </w:rPr>
      </w:r>
      <w:r>
        <w:rPr>
          <w:lang w:val="es_ES" w:bidi="es_ES"/>
        </w:rPr>
        <w:t>En la segunda escena, Yahvé le dice a Jacob que regrese a la tierra del abuelo y padre de Jacob. Yahvé le dice a Jacob: "Estaré contigo".</w:t>
      </w:r>
    </w:p>
    <w:p>
      <w:pPr/>
      <w:r>
        <w:rPr>
          <w:lang w:val="es_ES" w:bidi="es_ES"/>
        </w:rPr>
      </w:r>
      <w:r>
        <w:rPr>
          <w:lang w:val="es_ES" w:bidi="es_ES"/>
        </w:rPr>
        <w:t>En la tercera escena, Jacob llama a Raquel y a Lea para que salgan a un campo donde Jacob está vigilando las ovejas. Nadie puede escucharlos hablar mientras están en el campo. Jacob les explica cómo la actitud de Labán ha comenzado a cambiar hacia Jacob. Jacob explica cómo Labán ha cambiado el acuerdo con el salario de Jacob muchas veces. Jacob les dice a Raquel y Lea cómo Dios ha protegido a Jacob de Labán.</w:t>
      </w:r>
    </w:p>
    <w:p>
      <w:pPr/>
      <w:r>
        <w:rPr>
          <w:lang w:val="es_ES" w:bidi="es_ES"/>
        </w:rPr>
      </w:r>
      <w:r>
        <w:rPr>
          <w:lang w:val="es_ES" w:bidi="es_ES"/>
        </w:rPr>
        <w:t>El pasaje usa los nombres Raquel y Lea varias veces. Normalmente el más grande en edad se menciona primero. Sin embargo, aquí cada vez, Raquel se menciona primero. Raquel es la hija menor y la segunda hija que está casada. Jacob amaba a Raquel.</w:t>
      </w:r>
    </w:p>
    <w:p>
      <w:pPr/>
      <w:r>
        <w:rPr>
          <w:lang w:val="es_ES" w:bidi="es_ES"/>
        </w:rPr>
      </w:r>
      <w:r>
        <w:rPr>
          <w:lang w:val="es_ES" w:bidi="es_ES"/>
        </w:rPr>
        <w:t>Entonces Jacob les cuenta a Raquel y a Lea sobre un sueño que Jacob ha tenido en el pasado. Jacob le está describiendo este sueño a Raquel y Lea. En este sueño, el ángel de Dios se le apareció a Jacob. El ángel de Dios explicó cómo Dios ha protegido a Jacob y ha hecho que aumentara el número de animales moteados, rayados y manchados. El ángel de Dios le dijo a Jacob: "Soy el Dios que se te apareció en Betel".</w:t>
      </w:r>
    </w:p>
    <w:p>
      <w:pPr/>
      <w:r>
        <w:rPr>
          <w:lang w:val="es_ES" w:bidi="es_ES"/>
        </w:rPr>
      </w:r>
      <w:r>
        <w:rPr>
          <w:lang w:val="es_ES" w:bidi="es_ES"/>
        </w:rPr>
        <w:t>Deténganse y conversen: Revisen el sueño que Jacob tuvo en Betel.</w:t>
      </w:r>
    </w:p>
    <w:p>
      <w:pPr/>
      <w:r>
        <w:rPr>
          <w:lang w:val="es_ES" w:bidi="es_ES"/>
        </w:rPr>
      </w:r>
      <w:r>
        <w:rPr>
          <w:lang w:val="es_ES" w:bidi="es_ES"/>
        </w:rPr>
        <w:t>Betel es el lugar donde Jacob vio la escalera que iba entre la tierra y el cielo. Jacob ungió una piedra en Betel e hizo un voto a Dios allí. El ángel de Dios le dijo a Jacob que se preparara y saliera de Harán y regresara a Canaán.</w:t>
      </w:r>
    </w:p>
    <w:p>
      <w:pPr/>
      <w:r>
        <w:rPr>
          <w:lang w:val="es_ES" w:bidi="es_ES"/>
        </w:rPr>
      </w:r>
      <w:r>
        <w:rPr>
          <w:lang w:val="es_ES" w:bidi="es_ES"/>
        </w:rPr>
        <w:t>Entonces Raquel y Lea le explican a Jacob cómo Labán las ha tratado como mujeres extranjeras y no como hijas. Labán ha gastado el dinero que Jacob ha ganado para Labán. Se suponía que Labán debía dejar algo de este dinero sin tocarlo para que Raquel y Lea fueran cuidadas si Jacob moría o se divorciaba de ellas. Labán no ha hecho esto. Raquel y Lea no tendrán herencia de Labán. Por lo tanto, Raquel y Lea irán con Jacob.</w:t>
      </w:r>
    </w:p>
    <w:p>
      <w:pPr/>
      <w:r>
        <w:rPr>
          <w:lang w:val="es_ES" w:bidi="es_ES"/>
        </w:rPr>
      </w:r>
      <w:r>
        <w:rPr>
          <w:lang w:val="es_ES" w:bidi="es_ES"/>
        </w:rPr>
        <w:t>En la escena 4, Jacob prepara todo rápidamente y parte de Harán mientras Labán está lejos esquilando las ovejas. Jacob hace las cosas en este orden:</w:t>
      </w:r>
    </w:p>
    <w:p>
      <w:pPr>
        <w:pStyle w:val="ListBullet"/>
        <w:spacing w:line="240" w:lineRule="auto"/>
        <w:ind w:left="720"/>
      </w:pPr>
      <w:r>
        <w:rPr>
          <w:lang w:val="es_ES" w:bidi="es_ES"/>
        </w:rPr>
      </w:r>
      <w:r>
        <w:rPr>
          <w:lang w:val="es_ES" w:bidi="es_ES"/>
        </w:rPr>
        <w:t>Labán está lejos esquilando ovejas.</w:t>
      </w:r>
    </w:p>
    <w:p>
      <w:pPr>
        <w:pStyle w:val="ListBullet"/>
        <w:spacing w:line="240" w:lineRule="auto"/>
        <w:ind w:left="720"/>
      </w:pPr>
      <w:r>
        <w:rPr>
          <w:lang w:val="es_ES" w:bidi="es_ES"/>
        </w:rPr>
      </w:r>
      <w:r>
        <w:rPr>
          <w:lang w:val="es_ES" w:bidi="es_ES"/>
        </w:rPr>
        <w:t>Jacob decide salir de Harán.</w:t>
      </w:r>
    </w:p>
    <w:p>
      <w:pPr>
        <w:pStyle w:val="ListBullet"/>
        <w:spacing w:line="240" w:lineRule="auto"/>
        <w:ind w:left="720"/>
      </w:pPr>
      <w:r>
        <w:rPr>
          <w:lang w:val="es_ES" w:bidi="es_ES"/>
        </w:rPr>
      </w:r>
      <w:r>
        <w:rPr>
          <w:lang w:val="es_ES" w:bidi="es_ES"/>
        </w:rPr>
        <w:t>Jacob no le dice a Labán que Jacob y su familia están saliendo de Harán.</w:t>
      </w:r>
    </w:p>
    <w:p>
      <w:pPr>
        <w:pStyle w:val="ListBullet"/>
        <w:spacing w:line="240" w:lineRule="auto"/>
        <w:ind w:left="720"/>
      </w:pPr>
      <w:r>
        <w:rPr>
          <w:lang w:val="es_ES" w:bidi="es_ES"/>
        </w:rPr>
      </w:r>
      <w:r>
        <w:rPr>
          <w:lang w:val="es_ES" w:bidi="es_ES"/>
        </w:rPr>
        <w:t>Jacob empaca todo lo que ha adquirido en Padán-Aram, la región alrededor de Harán.</w:t>
      </w:r>
    </w:p>
    <w:p>
      <w:pPr>
        <w:pStyle w:val="ListBullet"/>
        <w:spacing w:line="240" w:lineRule="auto"/>
        <w:ind w:left="720"/>
      </w:pPr>
      <w:r>
        <w:rPr>
          <w:lang w:val="es_ES" w:bidi="es_ES"/>
        </w:rPr>
      </w:r>
      <w:r>
        <w:rPr>
          <w:lang w:val="es_ES" w:bidi="es_ES"/>
        </w:rPr>
        <w:t>Raquel roba los dioses de la casa de Labán.</w:t>
      </w:r>
    </w:p>
    <w:p>
      <w:pPr>
        <w:pStyle w:val="ListBullet"/>
        <w:spacing w:line="240" w:lineRule="auto"/>
        <w:ind w:left="720"/>
      </w:pPr>
      <w:r>
        <w:rPr>
          <w:lang w:val="es_ES" w:bidi="es_ES"/>
        </w:rPr>
      </w:r>
      <w:r>
        <w:rPr>
          <w:lang w:val="es_ES" w:bidi="es_ES"/>
        </w:rPr>
        <w:t>Jacob envía los rebaños y manadas adelante.</w:t>
      </w:r>
    </w:p>
    <w:p>
      <w:pPr>
        <w:pStyle w:val="ListBullet"/>
        <w:spacing w:line="240" w:lineRule="auto"/>
        <w:ind w:left="720"/>
      </w:pPr>
      <w:r>
        <w:rPr>
          <w:lang w:val="es_ES" w:bidi="es_ES"/>
        </w:rPr>
      </w:r>
      <w:r>
        <w:rPr>
          <w:lang w:val="es_ES" w:bidi="es_ES"/>
        </w:rPr>
        <w:t>Jacob pone a Raquel, Lea, Zilpa y Bilha y a los 11 hijos y una hija en camellos.</w:t>
      </w:r>
    </w:p>
    <w:p>
      <w:pPr>
        <w:pStyle w:val="ListBullet"/>
        <w:spacing w:line="240" w:lineRule="auto"/>
        <w:ind w:left="720"/>
      </w:pPr>
      <w:r>
        <w:rPr>
          <w:lang w:val="es_ES" w:bidi="es_ES"/>
        </w:rPr>
      </w:r>
      <w:r>
        <w:rPr>
          <w:lang w:val="es_ES" w:bidi="es_ES"/>
        </w:rPr>
        <w:t>Jacob con su familia parten de Harán y se dirigen hacia Canaán.</w:t>
      </w:r>
    </w:p>
    <w:p>
      <w:pPr>
        <w:pStyle w:val="ListBullet"/>
        <w:spacing w:line="240" w:lineRule="auto"/>
        <w:ind w:left="720"/>
      </w:pPr>
      <w:r>
        <w:rPr>
          <w:lang w:val="es_ES" w:bidi="es_ES"/>
        </w:rPr>
      </w:r>
      <w:r>
        <w:rPr>
          <w:lang w:val="es_ES" w:bidi="es_ES"/>
        </w:rPr>
        <w:t>Jacob cruza el río Éufrates y va hacia la región montañosa de Galaad.</w:t>
      </w:r>
    </w:p>
    <w:p>
      <w:pPr/>
      <w:r>
        <w:rPr>
          <w:lang w:val="es_ES" w:bidi="es_ES"/>
        </w:rPr>
      </w:r>
      <w:r>
        <w:rPr>
          <w:lang w:val="es_ES" w:bidi="es_ES"/>
        </w:rPr>
        <w:t>Al salir de Harán de esta manera, Jacob engaña a Labán. Jacob toma todas sus posesiones, todo lo que Jacob tiene, y se va. Labán no sabe que Jacob ha tomado a su familia y posesiones, incluidos todos los animales, y salió de Harán.</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 xml:space="preserve">En esta sesión, el equipo dramatizará la historia. </w:t>
      </w:r>
    </w:p>
    <w:p>
      <w:pPr/>
      <w:r>
        <w:rPr>
          <w:lang w:val="es_ES" w:bidi="es_ES"/>
        </w:rPr>
      </w:r>
      <w:r>
        <w:rPr>
          <w:lang w:val="es_ES" w:bidi="es_ES"/>
        </w:rPr>
        <w:t xml:space="preserve">Esta historia tiene cuatro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Ángel de Dios</w:t>
      </w:r>
    </w:p>
    <w:p>
      <w:pPr>
        <w:pStyle w:val="ListBullet"/>
        <w:spacing w:line="240" w:lineRule="auto"/>
        <w:ind w:left="720"/>
      </w:pPr>
      <w:r>
        <w:rPr>
          <w:lang w:val="es_ES" w:bidi="es_ES"/>
        </w:rPr>
      </w:r>
      <w:r>
        <w:rPr>
          <w:lang w:val="es_ES" w:bidi="es_ES"/>
        </w:rPr>
        <w:t>Labán</w:t>
      </w:r>
    </w:p>
    <w:p>
      <w:pPr>
        <w:pStyle w:val="ListBullet"/>
        <w:spacing w:line="240" w:lineRule="auto"/>
        <w:ind w:left="720"/>
      </w:pPr>
      <w:r>
        <w:rPr>
          <w:lang w:val="es_ES" w:bidi="es_ES"/>
        </w:rPr>
      </w:r>
      <w:r>
        <w:rPr>
          <w:lang w:val="es_ES" w:bidi="es_ES"/>
        </w:rPr>
        <w:t>Los hijos de Labán</w:t>
      </w:r>
    </w:p>
    <w:p>
      <w:pPr>
        <w:pStyle w:val="ListBullet"/>
        <w:spacing w:line="240" w:lineRule="auto"/>
        <w:ind w:left="720"/>
      </w:pPr>
      <w:r>
        <w:rPr>
          <w:lang w:val="es_ES" w:bidi="es_ES"/>
        </w:rPr>
      </w:r>
      <w:r>
        <w:rPr>
          <w:lang w:val="es_ES" w:bidi="es_ES"/>
        </w:rPr>
        <w:t>Raquel</w:t>
      </w:r>
    </w:p>
    <w:p>
      <w:pPr>
        <w:pStyle w:val="ListBullet"/>
        <w:spacing w:line="240" w:lineRule="auto"/>
        <w:ind w:left="720"/>
      </w:pPr>
      <w:r>
        <w:rPr>
          <w:lang w:val="es_ES" w:bidi="es_ES"/>
        </w:rPr>
      </w:r>
      <w:r>
        <w:rPr>
          <w:lang w:val="es_ES" w:bidi="es_ES"/>
        </w:rPr>
        <w:t>Lea</w:t>
      </w:r>
    </w:p>
    <w:p>
      <w:pPr>
        <w:pStyle w:val="ListBullet"/>
        <w:spacing w:line="240" w:lineRule="auto"/>
        <w:ind w:left="720"/>
      </w:pPr>
      <w:r>
        <w:rPr>
          <w:lang w:val="es_ES" w:bidi="es_ES"/>
        </w:rPr>
      </w:r>
      <w:r>
        <w:rPr>
          <w:lang w:val="es_ES" w:bidi="es_ES"/>
        </w:rPr>
        <w:t>Se menciona a los hijos de Jacob.</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Detengan la actuación: Pregúntenle al actor que interpreta uno de los roles "¿Cómo se siente?" Es posible que escuchen cosas como diferentes respuestas. Reanuden la actuación.</w:t>
      </w:r>
    </w:p>
    <w:p>
      <w:pPr/>
      <w:r>
        <w:rPr>
          <w:lang w:val="es_ES" w:bidi="es_ES"/>
        </w:rPr>
      </w:r>
      <w:r>
        <w:rPr>
          <w:lang w:val="es_ES" w:bidi="es_ES"/>
        </w:rPr>
        <w:t>En la primera escena, los hijos de Labán se quejan de Jacob. Dicen que Jacob se ha vuelto rico porque Jacob le robó a Labán. La única razón por la que Jacob tiene riqueza es porque Jacob tomó lo que pertenece a Labán. Jacob se enteró o descubrió lo que los hijos de Labán estaban diciendo. Entonces Jacob notó que la actitud de Labán hacia Jacob estaba cambiando.</w:t>
      </w:r>
    </w:p>
    <w:p>
      <w:pPr/>
      <w:r>
        <w:rPr>
          <w:lang w:val="es_ES" w:bidi="es_ES"/>
        </w:rPr>
      </w:r>
      <w:r>
        <w:rPr>
          <w:lang w:val="es_ES" w:bidi="es_ES"/>
        </w:rPr>
        <w:t>Detengan la actuación: Pregúntenles a los hijos: "¿Por qué están diciendo que Jacob le robó a su padre?" Es posible que escuchen: "No hay otra manera de que Jacob pueda ser tan rico. Todo lo que tenemos pertenece a nuestro padre. Jacob ha engañado a nuestro padre". Pregúntenle a Jacob: "¿Cómo se siente cuando escucha sus acusaciones?" Es posible que escuchen: "Me siento triste de que estén malentendiendo lo que ha sucedido. No saben cómo Labán ha intentado engañarme. Aman a su padre, lo cual es correcto". Reanuden la actuación.</w:t>
      </w:r>
    </w:p>
    <w:p>
      <w:pPr/>
      <w:r>
        <w:rPr>
          <w:lang w:val="es_ES" w:bidi="es_ES"/>
        </w:rPr>
      </w:r>
      <w:r>
        <w:rPr>
          <w:lang w:val="es_ES" w:bidi="es_ES"/>
        </w:rPr>
        <w:t>En la segunda escena, Yahvé le dice a Jacob que regrese a la tierra del abuelo y padre de Jacob.</w:t>
      </w:r>
    </w:p>
    <w:p>
      <w:pPr/>
      <w:r>
        <w:rPr>
          <w:lang w:val="es_ES" w:bidi="es_ES"/>
        </w:rPr>
      </w:r>
      <w:r>
        <w:rPr>
          <w:lang w:val="es_ES" w:bidi="es_ES"/>
        </w:rPr>
        <w:t>Detengan la actuación: Pregúntenle a Jacob: "¿Cómo te sentiste cuando escuchaste a Dios decirte que fueras a casa?" Es posible que escuchen: "Estoy tan feliz. Quiero ir a casa. He estado fuera mucho tiempo. Quiero ver a mi padre nuevamente. Me alegro de que Dios no haya olvidado que estoy aquí en Harán". Reanuden la actuación.</w:t>
      </w:r>
    </w:p>
    <w:p>
      <w:pPr/>
      <w:r>
        <w:rPr>
          <w:lang w:val="es_ES" w:bidi="es_ES"/>
        </w:rPr>
      </w:r>
      <w:r>
        <w:rPr>
          <w:lang w:val="es_ES" w:bidi="es_ES"/>
        </w:rPr>
        <w:t>En la escena 3, Jacob llama a Raquel y a Lea para que salgan al campo donde Jacob está cuidando ovejas. Jacob comienza a explicarles a Raquel y Lea cómo Labán ha tratado de engañar a Jacob cambiando las condiciones del salario de Jacob 10 veces. Jacob explica que Dios ha protegido a Jacob. Dios ha hecho que los animales produjeran animales jóvenes exactamente como Labán dijo que Jacob podría tener. Si Labán dijo que los animales para Jacob serían rayados, entonces el rebaño producía crías rayadas. Dios hizo que esto sucediera.</w:t>
      </w:r>
    </w:p>
    <w:p>
      <w:pPr/>
      <w:r>
        <w:rPr>
          <w:lang w:val="es_ES" w:bidi="es_ES"/>
        </w:rPr>
      </w:r>
      <w:r>
        <w:rPr>
          <w:lang w:val="es_ES" w:bidi="es_ES"/>
        </w:rPr>
        <w:t>Detengan la actuación: Pregúntenle a Jacob: "¿Cómo te sientes al tener que explicar cómo Labán ha intentado engañarte ante las hijas de Labán?" Es posible que escuchen: "Lamento tener que decirles, pero con el cambio de actitud de Labán y los hijos acusándome, tienen que saber. Es difícil decirles qué tipo de hombre es su padre". Pregúntenles a Raquel y Lea: "¿Cómo se sienten mientras escuchan lo que Jacob les está diciendo sobre su padre y sus hermanos?" Es posible que escuchen: "No estoy sorprendida. Padre siempre ha sido así. También nos ha engañado". Reanuden la actuación.</w:t>
      </w:r>
    </w:p>
    <w:p>
      <w:pPr/>
      <w:r>
        <w:rPr>
          <w:lang w:val="es_ES" w:bidi="es_ES"/>
        </w:rPr>
      </w:r>
      <w:r>
        <w:rPr>
          <w:lang w:val="es_ES" w:bidi="es_ES"/>
        </w:rPr>
        <w:t>Entonces Jacob les contó a Raquel y a Lea sobre un sueño en el que el ángel de Dios vino a Jacob y habló con Jacob. El ángel le dijo a Jacob que Dios es el que hizo que las cabras y las ovejas solo reprodujeran crías rayadas, manchadas o moteadas. El ángel dijo: "Soy el Dios que te habló en Betel, el lugar donde ungiste el pilar de piedra e hiciste tu voto conmigo. Prepárate y deja este país y regresa a donde naciste".</w:t>
      </w:r>
    </w:p>
    <w:p>
      <w:pPr/>
      <w:r>
        <w:rPr>
          <w:lang w:val="es_ES" w:bidi="es_ES"/>
        </w:rPr>
      </w:r>
      <w:r>
        <w:rPr>
          <w:lang w:val="es_ES" w:bidi="es_ES"/>
        </w:rPr>
        <w:t>Detengan la actuación: Pregúntenle a Jacob: "¿Cómo te sentiste cuando te diste cuenta de que el ángel de Dios te estaba hablando?" Es posible que escuchen: "Estaba tan feliz. Pensé que Dios había olvidado que estaba aquí. Estoy tan contento de saber que Dios es el que me ha hecho rico. Me alegro de que Dios quiera que vaya a casa ahora". Reanuden la actuación.</w:t>
      </w:r>
    </w:p>
    <w:p>
      <w:pPr/>
      <w:r>
        <w:rPr>
          <w:lang w:val="es_ES" w:bidi="es_ES"/>
        </w:rPr>
      </w:r>
      <w:r>
        <w:rPr>
          <w:lang w:val="es_ES" w:bidi="es_ES"/>
        </w:rPr>
        <w:t>Después de que Jacob había explicado estas cosas, Raquel y Lea comenzaron a hablar. Le explicaron a Jacob cómo Labán también las estaba maltratando. Labán no había dejado a un lado parte del dinero del precio de la novia para que fueran atendidas. No recibirían ninguna herencia de Labán. Labán las estaba tratando como mujeres extranjeras en lugar de como hijas. Entonces Raquel y Lea dijeron a Jacob: "Anda y haz lo que Dios te ha dicho".</w:t>
      </w:r>
    </w:p>
    <w:p>
      <w:pPr/>
      <w:r>
        <w:rPr>
          <w:lang w:val="es_ES" w:bidi="es_ES"/>
        </w:rPr>
      </w:r>
      <w:r>
        <w:rPr>
          <w:lang w:val="es_ES" w:bidi="es_ES"/>
        </w:rPr>
        <w:t>En la cuarta escena, Jacob sabe que Labán está lejos esquilando las ovejas. Tomará algunos días para que se haga esto. Mientras Labán se va, Jacob se prepara para irse. Jacob reúne todas sus posesiones. Mientras esto está sucediendo, Raquel roba los ídolos de la familia de Labán. Jacob envía los rebaños y los manadas adelante. Jacob prepara los camellos y pone a Raquel, Lea, Zilpa y Bilha en los camellos junto con los 11 hijos y una hija. Entonces Jacob sale de Harán sin decirle a Labán que se estaban yendo. Jacob y su familia cruzan el río Éufrates y se dirigen hacia la región montañosa de Galaad.</w:t>
      </w:r>
    </w:p>
    <w:p>
      <w:pPr/>
      <w:r>
        <w:rPr>
          <w:lang w:val="es_ES" w:bidi="es_ES"/>
        </w:rPr>
      </w:r>
      <w:r>
        <w:rPr>
          <w:lang w:val="es_ES" w:bidi="es_ES"/>
        </w:rPr>
        <w:t>Detengan la actuación: Pregúntenle a Jacob: "¿Por qué te vas sin decírselo a Labán?" Es posible que escuchen: "Creo que Labán intentará evitar que vaya" o "Labán intentará quedarse con algunos de mis animales. Labán puede intentar quedarse a algunos de mi familia. Necesitamos escapar mientras Labán está lejos". Pregúntenle a Raquel: "¿Por qué tomaste los ídolos de la familia de tu padre?" Es posible que escuchen: "Quiero que estemos a salvo y protegidos. Sé que Jacob cree en Dios, pero también necesito a nuestros ídolos familiares conmigo. Jacob estará enojado si descubre lo que he hecho". Reanuden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Este pasaje habla de la temporada de apareamiento para las ovejas y las cabras. Usen la misma terminología que usaron en el pasaje anterior para describir este proceso. En este pasaje, Jacob reconoce que Dios es quien hizo que las ovejas y las cabras produjeran rayadas, moteadas o manchadas.</w:t>
      </w:r>
    </w:p>
    <w:p>
      <w:pPr/>
      <w:r>
        <w:rPr>
          <w:lang w:val="es_ES" w:bidi="es_ES"/>
        </w:rPr>
      </w:r>
      <w:r>
        <w:rPr>
          <w:lang w:val="es_ES" w:bidi="es_ES"/>
        </w:rPr>
        <w:t>Raquel y Lea le dicen a Jacob que Labán las está tratando como mujeres extranjeras y no como hijas. Una mujer extranjera no tendría derechos de herencia. Se suponía que un padre debía dejar a un lado parte del dinero pagado por la novia como precio de novia y lo guardaría para que la hija tuviera en el futuro. Labán no ha hecho esto. Labán ha gastado todo el dinero.</w:t>
      </w:r>
    </w:p>
    <w:p>
      <w:pPr/>
      <w:r>
        <w:rPr>
          <w:lang w:val="es_ES" w:bidi="es_ES"/>
        </w:rPr>
      </w:r>
      <w:r>
        <w:rPr>
          <w:lang w:val="es_ES" w:bidi="es_ES"/>
        </w:rPr>
        <w:t xml:space="preserve">El ángel del Señor se le apareció a Jacob en un </w:t>
      </w:r>
      <w:r>
        <w:rPr>
          <w:b/>
          <w:lang w:val="es_ES" w:bidi="es_ES"/>
        </w:rPr>
        <w:t>sueño</w:t>
      </w:r>
      <w:r>
        <w:rPr>
          <w:lang w:val="es_ES" w:bidi="es_ES"/>
        </w:rPr>
        <w:t xml:space="preserve">. Como este era un sueño, Jacob estaba dormido cuando ocurrió. Usen la misma palabra para sueño que han usado anteriormente. El término </w:t>
      </w:r>
      <w:r>
        <w:rPr>
          <w:lang w:val="es_ES" w:bidi="es_ES"/>
        </w:rPr>
        <w:t>ángel del Señor</w:t>
      </w:r>
      <w:r>
        <w:rPr>
          <w:lang w:val="es_ES" w:bidi="es_ES"/>
        </w:rPr>
        <w:t xml:space="preserve"> se describe en el Glosario Principal. A veces este ángel se refiere como el ángel de Dios. Este ángel es un ser celestial enviado por Dios para tratar con los hombres como su agente personal y portavoz. En muchos pasajes, el ángel de Dios está virtualmente identificado con Dios. El ángel de Dios a veces habla no meramente en el nombre de Dios, sino como Dios en primera persona singular. El ángel de Dios se le apareció a Abraham cuando Abraham estaba listo para sacrificar a Isaac. Usen las mismas palabras que usaron en ese pasaje.</w:t>
      </w:r>
    </w:p>
    <w:p>
      <w:pPr/>
      <w:r>
        <w:rPr>
          <w:lang w:val="es_ES" w:bidi="es_ES"/>
        </w:rPr>
      </w:r>
      <w:r>
        <w:rPr>
          <w:lang w:val="es_ES" w:bidi="es_ES"/>
        </w:rPr>
        <w:t>El ángel de Dios le recuerda a Jacob de Betel, la piedra de pie ungida y el voto de Jacob. Usen las mismas palabras para describir este evento que usaron con el pasaje cuando lo tradujeron.</w:t>
      </w:r>
    </w:p>
    <w:p>
      <w:pPr/>
      <w:r>
        <w:rPr>
          <w:lang w:val="es_ES" w:bidi="es_ES"/>
        </w:rPr>
      </w:r>
      <w:r>
        <w:rPr>
          <w:lang w:val="es_ES" w:bidi="es_ES"/>
        </w:rPr>
        <w:t xml:space="preserve">El pasaje se refiere a Dios como </w:t>
      </w:r>
      <w:r>
        <w:rPr>
          <w:b/>
          <w:lang w:val="es_ES" w:bidi="es_ES"/>
        </w:rPr>
        <w:t>Yahvé</w:t>
      </w:r>
      <w:r>
        <w:rPr>
          <w:lang w:val="es_ES" w:bidi="es_ES"/>
        </w:rPr>
        <w:t xml:space="preserve"> y como </w:t>
      </w:r>
      <w:r>
        <w:rPr>
          <w:b/>
          <w:lang w:val="es_ES" w:bidi="es_ES"/>
        </w:rPr>
        <w:t>Dios</w:t>
      </w:r>
      <w:r>
        <w:rPr>
          <w:lang w:val="es_ES" w:bidi="es_ES"/>
        </w:rPr>
        <w:t>. Usen los mismos nombres que tienen en otros pasajes.</w:t>
      </w:r>
    </w:p>
    <w:p>
      <w:pPr/>
      <w:r>
        <w:rPr>
          <w:lang w:val="es_ES" w:bidi="es_ES"/>
        </w:rPr>
      </w:r>
      <w:r>
        <w:rPr>
          <w:lang w:val="es_ES" w:bidi="es_ES"/>
        </w:rPr>
        <w:t xml:space="preserve">Raquel robó los ídolos del hogar </w:t>
      </w:r>
      <w:r>
        <w:rPr>
          <w:b/>
          <w:lang w:val="es_ES" w:bidi="es_ES"/>
        </w:rPr>
        <w:t>o dioses</w:t>
      </w:r>
      <w:r>
        <w:rPr>
          <w:lang w:val="es_ES" w:bidi="es_ES"/>
        </w:rPr>
        <w:t xml:space="preserve"> de su padre. La palabra </w:t>
      </w:r>
      <w:r>
        <w:rPr>
          <w:lang w:val="es_ES" w:bidi="es_ES"/>
        </w:rPr>
        <w:t>"ídolos"</w:t>
      </w:r>
      <w:r>
        <w:rPr>
          <w:lang w:val="es_ES" w:bidi="es_ES"/>
        </w:rPr>
        <w:t xml:space="preserve"> se discute en el Glosario Principal. Los ídolos son imágenes hechas por manos humanas y luego adorados como un dios. Los dioses del hogar serían pequeñas figuras que podrían parecer humanos y podrían representar a los antepasados. En esta historia, son lo suficientemente pequeños como para esconderse en el cojín de Raquel en el que Raquel estaba sentada.</w:t>
      </w:r>
    </w:p>
    <w:p>
      <w:pPr/>
      <w:r>
        <w:rPr>
          <w:lang w:val="es_ES" w:bidi="es_ES"/>
        </w:rPr>
      </w:r>
      <w:r>
        <w:rPr>
          <w:lang w:val="es_ES" w:bidi="es_ES"/>
        </w:rPr>
        <w:t>Este pasaje usa varios nombres para referirse al mismo lugar. La tierra de tu abuelo y tu padre, la tierra de tu nacimiento, la tierra de Canaán, se están refiriendo todas al mismo lugar. Esta es la tierra que Dios prometió a Abraham, Isaac y luego Jacob. Cuando Jacob tuvo el sueño de la escalera en Betel, Dios confirmó con Jacob que Jacob heredaría esta tierra.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Génesis 31:22–35</w:t>
      </w:r>
      <w:r>
        <w:rPr>
          <w:lang w:val="es_ES" w:bidi="es_ES"/>
        </w:rPr>
      </w:r>
    </w:p>
    <w:p>
      <w:pPr>
        <w:pStyle w:val="Heading3"/>
      </w:pPr>
      <w:r>
        <w:rPr>
          <w:lang w:val="es_ES" w:bidi="es_ES"/>
        </w:rPr>
        <w:t>Escuchar con el corazón</w:t>
      </w:r>
    </w:p>
    <w:p>
      <w:pPr/>
      <w:r>
        <w:rPr>
          <w:lang w:val="es_ES" w:bidi="es_ES"/>
        </w:rPr>
      </w:r>
      <w:r>
        <w:rPr>
          <w:lang w:val="es_ES" w:bidi="es_ES"/>
        </w:rPr>
        <w:t>Escuchen Génesis 31:22–35 y guárdenlo en sus corazones.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PREPARANDO EL ESCENARIO</w:t>
      </w:r>
    </w:p>
    <w:p>
      <w:pPr/>
      <w:r>
        <w:rPr>
          <w:lang w:val="es_ES" w:bidi="es_ES"/>
        </w:rPr>
      </w:r>
      <w:r>
        <w:rPr>
          <w:lang w:val="es_ES" w:bidi="es_ES"/>
        </w:rPr>
        <w:t>Génesis 31:22–35</w:t>
      </w:r>
    </w:p>
    <w:p>
      <w:pPr/>
      <w:r>
        <w:rPr>
          <w:lang w:val="es_ES" w:bidi="es_ES"/>
        </w:rPr>
      </w:r>
      <w:r>
        <w:rPr>
          <w:lang w:val="es_ES" w:bidi="es_ES"/>
        </w:rPr>
        <w:t>Escuchen el texto una vez en la versión que sea más fácil de entender.</w:t>
      </w:r>
    </w:p>
    <w:p>
      <w:pPr/>
      <w:r>
        <w:rPr>
          <w:lang w:val="es_ES" w:bidi="es_ES"/>
        </w:rPr>
      </w:r>
      <w:r>
        <w:rPr>
          <w:lang w:val="es_ES" w:bidi="es_ES"/>
        </w:rPr>
        <w:t>Este relato cuenta el viaje de Jacob de regreso a Canaán, donde estaba su padre, Isaac. En el pasaje anterior, Jacob se enteró de que los hijos de Labán pensaban que él le estaba robando a su padre, Labán. La actitud de Labán hacia Jacob había cambiado. Jacob decidió que era hora de ir a casa. Además, Dios habló a Jacob en un sueño diciéndole que regresara a su padre, Isaac. Jacob empacó todo en secreto y se fue sin decirle a Labán. Jacob tomó todos sus animales, todas sus pertenencias y a su familia, esposas e hijos, y dejó Harán para regresar a Canaán y a su padre, Isaac.</w:t>
      </w:r>
    </w:p>
    <w:p>
      <w:pPr/>
      <w:r>
        <w:rPr>
          <w:lang w:val="es_ES" w:bidi="es_ES"/>
        </w:rPr>
      </w:r>
      <w:r>
        <w:rPr>
          <w:lang w:val="es_ES" w:bidi="es_ES"/>
        </w:rPr>
        <w:t>Cuando Jacob se marchó, Labán se encontraba lejos de casa, esquilando ovejas. Tres días después de que Jacob se fue, alguien le dijo a Labán que Jacob se había ido. Jacob viajaba con sus rebaños y manadas, junto con sus esposas e hijos Tan pronto como Labán se enteró de que Jacob se había ido, reunió a un grupo de familiares y salió tras él, decidido a encontrarlo. Esto significa que viajaron lo más rápido que pudieron. A pesar de esto, les tomó 7 días alcanzar a Jacob. Esto significa que Jacob había viajando diez días mientras que Labán pudo recorrer la misma distancia pero en 7 días. Labán no llevaba consigo rebaños ni a sus esposas e hijos que pudieran retrasarlo. Jacob llegó a la región montañosa de Galaad. Esta es la zona más al norte de Galaad. Este lugar está a unas 350 millas o 560 kilómetros de Harán.</w:t>
      </w:r>
    </w:p>
    <w:p>
      <w:pPr/>
      <w:r>
        <w:rPr>
          <w:lang w:val="es_ES" w:bidi="es_ES"/>
        </w:rPr>
      </w:r>
      <w:r>
        <w:rPr>
          <w:lang w:val="es_ES" w:bidi="es_ES"/>
        </w:rPr>
        <w:t>Muestren un mapa de Canaán desde Beerseba a Harán . Marca dónde se ubicaría la región montañosa de Galaad.</w:t>
      </w:r>
    </w:p>
    <w:p>
      <w:pPr/>
      <w:r>
        <w:rPr>
          <w:lang w:val="es_ES" w:bidi="es_ES"/>
        </w:rPr>
      </w:r>
      <w:r>
        <w:rPr>
          <w:lang w:val="es_ES" w:bidi="es_ES"/>
        </w:rPr>
        <w:t>Hagamos una pausa para comentar: Jacob viajaba a unos 50 KM por día. Con los animales y los niños, esto fue a un ritmo acelerado. ¿Por qué crees que Jacob estaba viajando tan rápido?</w:t>
      </w:r>
    </w:p>
    <w:p>
      <w:pPr/>
      <w:r>
        <w:rPr>
          <w:lang w:val="es_ES" w:bidi="es_ES"/>
        </w:rPr>
      </w:r>
      <w:r>
        <w:rPr>
          <w:lang w:val="es_ES" w:bidi="es_ES"/>
        </w:rPr>
        <w:t>Antes de que Labán alcanzara a Jacob, Labán tuvo un sueño. Dios se le apareció en un sueño y le dijo: "Deja a Jacob en paz". Como este era un sueño, sucedió por la noche. Labán alcanzó a Jacob e hizo su campamento cerca del campamento de Jacob. Entonces Labán se le acercó a Jacob y comenzó a atacarlo verbalmente. Las palabras que usó sugieren que Labán está muy enojado y gritando a Jacob. Labán habla con Jacob usando una serie de preguntas que no requieren una respuesta. Labán no estaba pidiendo información. Labán estaba expresando su ira. Labán acusó a Jacob de irse a escondidas, de arrastrar a Raquel y a Lea como prisioneras de guerra, y de irse en secreto. Labán le asegura a Jacob que le habría preparado un banquete de despedida con música y baile.</w:t>
      </w:r>
    </w:p>
    <w:p>
      <w:pPr/>
      <w:r>
        <w:rPr>
          <w:lang w:val="es_ES" w:bidi="es_ES"/>
        </w:rPr>
      </w:r>
      <w:r>
        <w:rPr>
          <w:lang w:val="es_ES" w:bidi="es_ES"/>
        </w:rPr>
        <w:t>Deténganse y conversen: compartan una historia sobre un padre que va persiguiendo a sus hijos luego de que estos decidieran escapar de casa. ¿Cuáles serían las reacciones del padre al alcanzar a sus hijos? ¿Cómo le hablaría el padre a sus hijos? Presten atención a cómo el padre expresa su enojo con sus hijos.</w:t>
      </w:r>
    </w:p>
    <w:p>
      <w:pPr/>
      <w:r>
        <w:rPr>
          <w:lang w:val="es_ES" w:bidi="es_ES"/>
        </w:rPr>
      </w:r>
      <w:r>
        <w:rPr>
          <w:lang w:val="es_ES" w:bidi="es_ES"/>
        </w:rPr>
        <w:t>Labán menciona específicamente el uso de panderos y arpas. Estos son dos instrumentos comunes usados para la música. Un pandero es un tipo de tambor de mano pequeño. Un arpa tiene cuerdas que se pulsan o se tocan. Estos eran instrumentos musicales comunes en esa época, ideales para ocasiones festivas.</w:t>
      </w:r>
    </w:p>
    <w:p>
      <w:pPr/>
      <w:r>
        <w:rPr>
          <w:lang w:val="es_ES" w:bidi="es_ES"/>
        </w:rPr>
      </w:r>
      <w:r>
        <w:rPr>
          <w:lang w:val="es_ES" w:bidi="es_ES"/>
        </w:rPr>
        <w:t>Deténganse y muestren una fotografía de un pandero y un arpa. El pandero es como un tambor de mano y no trae las aros de metal que traen los de ahora.</w:t>
      </w:r>
    </w:p>
    <w:p>
      <w:pPr/>
      <w:r>
        <w:rPr>
          <w:lang w:val="es_ES" w:bidi="es_ES"/>
        </w:rPr>
      </w:r>
      <w:r>
        <w:rPr>
          <w:lang w:val="es_ES" w:bidi="es_ES"/>
        </w:rPr>
        <w:t>Labán le dice a Jacob que él tiene el poder para hacerle daño. Labán dice esto de una forma que significa: "Podría hacerlo, pero no lo voy a hacer". Entonces, Labán le cuenta a Jacob sobre el sueño donde Dios se le apareció y le dijo: "Deja en paz a Jacob". Labán dice: "El Dios de tu padre me habló". Esto demuestra que Labán no conoce ni adora a Dios como lo hacen Isaac y Jacob. Este sueño puede explicar por qué Labán no le hace daño físico a Jacob. Labán dice que entiende el deseo de Jacob de volver con Isaac. Entonces Labán acusa a Jacob de robarse sus ídolos de su casa.</w:t>
      </w:r>
    </w:p>
    <w:p>
      <w:pPr/>
      <w:r>
        <w:rPr>
          <w:lang w:val="es_ES" w:bidi="es_ES"/>
        </w:rPr>
      </w:r>
      <w:r>
        <w:rPr>
          <w:lang w:val="es_ES" w:bidi="es_ES"/>
        </w:rPr>
        <w:t>Muestren una imagen de cómo eran esos pequeños ídolos o dioses domésticos de la antigüedad.</w:t>
      </w:r>
    </w:p>
    <w:p>
      <w:pPr/>
      <w:r>
        <w:rPr>
          <w:lang w:val="es_ES" w:bidi="es_ES"/>
        </w:rPr>
      </w:r>
      <w:r>
        <w:rPr>
          <w:lang w:val="es_ES" w:bidi="es_ES"/>
        </w:rPr>
        <w:t>Jacob explica que tenía miedo de que Labán se hubiera quedado con Raquel y con Lea a la fuerza. Entonces Jacob le dice: "No robé nada. Busquen a los dioses. Si alguien los tiene, esa persona debe morir. Si encuentras algo tuyo, te lo devolveré". Jacob no sabía que Raquel había robado a los dioses de la casa de Labán. Jacob quería que los parientes sirvan de testigos durante la revisión del campamento. Jacob se refiere a ellos como "nuestros parientes".</w:t>
      </w:r>
    </w:p>
    <w:p>
      <w:pPr/>
      <w:r>
        <w:rPr>
          <w:lang w:val="es_ES" w:bidi="es_ES"/>
        </w:rPr>
      </w:r>
      <w:r>
        <w:rPr>
          <w:lang w:val="es_ES" w:bidi="es_ES"/>
        </w:rPr>
        <w:t>Entonces Labán empieza a revisar todo el campamento de Jacob. Labán revisa primero la tienda de Jacob. Luego Labán revisa las tiendas de Lea, Zilpa y Bilha. Al final, Labán va a la tienda de Raquel. Raquel estaba en su tienda. Raquel metió los dioses de la casa dentro del cojín de la silla de su camello. Raquel estaba sentada sobre el cojín de la silla de su camello.</w:t>
      </w:r>
    </w:p>
    <w:p>
      <w:pPr/>
      <w:r>
        <w:rPr>
          <w:lang w:val="es_ES" w:bidi="es_ES"/>
        </w:rPr>
      </w:r>
      <w:r>
        <w:rPr>
          <w:lang w:val="es_ES" w:bidi="es_ES"/>
        </w:rPr>
        <w:t>Muestren una imagen de una mujer sentada en un camello. Deberían tener el cojín que se muestra en la imagen.</w:t>
      </w:r>
    </w:p>
    <w:p>
      <w:pPr/>
      <w:r>
        <w:rPr>
          <w:lang w:val="es_ES" w:bidi="es_ES"/>
        </w:rPr>
      </w:r>
      <w:r>
        <w:rPr>
          <w:lang w:val="es_ES" w:bidi="es_ES"/>
        </w:rPr>
        <w:t>Muestren una imagen de un campamento de tiendas.</w:t>
      </w:r>
    </w:p>
    <w:p>
      <w:pPr/>
      <w:r>
        <w:rPr>
          <w:lang w:val="es_ES" w:bidi="es_ES"/>
        </w:rPr>
      </w:r>
      <w:r>
        <w:rPr>
          <w:lang w:val="es_ES" w:bidi="es_ES"/>
        </w:rPr>
        <w:t>Raquel no se paró cuando Labán entró a la tienda. Normalmente, una hija se pararía para mostarle respeto a su padre. Raquel usó una forma muy educada para hablarle a su padre. Raquel dijo: "Mi Señor o Señor". La palabra señor no es igual que la palabra SEÑOR que significa Yahvé. Este es un título de respeto que se usa para hablar con hombres mayores. Raquel dijo: "No puedo levantarme porque estoy en mi período mensual". En el mundo antiguo, la sangre menstrual era considerada algo muy malo. La gente creía que los demonios o espíritus malignos vivían en la sangre menstrual. Al sentarse en los dioses del hogar, Raquel los hace impuros. Labán no obligó a Raquel a que se levantara. Labán no revisó el cojín en que Raquel estaba sentada. Labán siguió buscando en las tiendas y el campamento, pero no encontró a los dioses de su casa.</w:t>
      </w:r>
    </w:p>
    <w:p>
      <w:pPr/>
      <w:r>
        <w:rPr>
          <w:lang w:val="es_ES" w:bidi="es_ES"/>
        </w:rPr>
      </w:r>
      <w:r>
        <w:rPr>
          <w:lang w:val="es_ES" w:bidi="es_ES"/>
        </w:rPr>
        <w:t>Deténganse y conversen: Hablen de una mujer que está teniendo su período menstrual. ¿Qué palabras usan para describir este evento? ¿Cómo habla la gente en su cultura de esto educadamente en grupos mixtos? ¿Cómo le contarían a su abuela o abuelo sobre lo que le estaba pasando a Raquel?</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grupo a visualizar esta historia. Ayudarán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Labán se da cuenta de que Jacob se escapó, llevándose todas sus cosas y su familia. Labán reúne a sus parientes y va tras Jacob. En el camino, Labán tiene un sueño donde Dios le dice que no le haga daño a Jacob.</w:t>
      </w:r>
    </w:p>
    <w:p>
      <w:pPr/>
      <w:r>
        <w:rPr>
          <w:lang w:val="es_ES" w:bidi="es_ES"/>
        </w:rPr>
      </w:r>
      <w:r>
        <w:rPr>
          <w:b/>
          <w:lang w:val="es_ES" w:bidi="es_ES"/>
        </w:rPr>
        <w:t>Segunda escena:</w:t>
      </w:r>
      <w:r>
        <w:rPr>
          <w:lang w:val="es_ES" w:bidi="es_ES"/>
        </w:rPr>
        <w:t xml:space="preserve"> Labán alcanza a Jacob. Labán llega a donde está Jacob y se enoja mucho, echándole todo tipo de culpas. Labán acusa a Jacob de haberse robado los dioses de la familia. Jacob niega haber robado algo y le dice a Labán que busquen en el campamento cualquier cosa que pueda pertenecerle.</w:t>
      </w:r>
    </w:p>
    <w:p>
      <w:pPr/>
      <w:r>
        <w:rPr>
          <w:lang w:val="es_ES" w:bidi="es_ES"/>
        </w:rPr>
      </w:r>
      <w:r>
        <w:rPr>
          <w:b/>
          <w:lang w:val="es_ES" w:bidi="es_ES"/>
        </w:rPr>
        <w:t>Tercera escena:</w:t>
      </w:r>
      <w:r>
        <w:rPr>
          <w:lang w:val="es_ES" w:bidi="es_ES"/>
        </w:rPr>
        <w:t xml:space="preserve"> Labán busca las tiendas y llega a la tienda de Raquel. Raquel escondió a los dioses en su cojín del camello. Raquel está sentada en el cojín y le dice a Labán que está en sus días de la menstruación, por lo que no puede pararse. Labán no encuentra a los dioses.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Labán</w:t>
      </w:r>
    </w:p>
    <w:p>
      <w:pPr>
        <w:pStyle w:val="ListBullet"/>
        <w:spacing w:line="240" w:lineRule="auto"/>
        <w:ind w:left="720"/>
      </w:pPr>
      <w:r>
        <w:rPr>
          <w:lang w:val="es_ES" w:bidi="es_ES"/>
        </w:rPr>
      </w:r>
      <w:r>
        <w:rPr>
          <w:lang w:val="es_ES" w:bidi="es_ES"/>
        </w:rPr>
        <w:t>Mensajero que le habló a Labán sobre Jacob</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Raquel</w:t>
      </w:r>
    </w:p>
    <w:p>
      <w:pPr>
        <w:pStyle w:val="ListBullet"/>
        <w:spacing w:line="240" w:lineRule="auto"/>
        <w:ind w:left="720"/>
      </w:pPr>
      <w:r>
        <w:rPr>
          <w:lang w:val="es_ES" w:bidi="es_ES"/>
        </w:rPr>
      </w:r>
      <w:r>
        <w:rPr>
          <w:lang w:val="es_ES" w:bidi="es_ES"/>
        </w:rPr>
        <w:t>Lea</w:t>
      </w:r>
    </w:p>
    <w:p>
      <w:pPr>
        <w:pStyle w:val="ListBullet"/>
        <w:spacing w:line="240" w:lineRule="auto"/>
        <w:ind w:left="720"/>
      </w:pPr>
      <w:r>
        <w:rPr>
          <w:lang w:val="es_ES" w:bidi="es_ES"/>
        </w:rPr>
      </w:r>
      <w:r>
        <w:rPr>
          <w:lang w:val="es_ES" w:bidi="es_ES"/>
        </w:rPr>
        <w:t>Zilpa</w:t>
      </w:r>
    </w:p>
    <w:p>
      <w:pPr>
        <w:pStyle w:val="ListBullet"/>
        <w:spacing w:line="240" w:lineRule="auto"/>
        <w:ind w:left="720"/>
      </w:pPr>
      <w:r>
        <w:rPr>
          <w:lang w:val="es_ES" w:bidi="es_ES"/>
        </w:rPr>
      </w:r>
      <w:r>
        <w:rPr>
          <w:lang w:val="es_ES" w:bidi="es_ES"/>
        </w:rPr>
        <w:t>Bilha</w:t>
      </w:r>
    </w:p>
    <w:p>
      <w:pPr>
        <w:pStyle w:val="ListBullet"/>
        <w:spacing w:line="240" w:lineRule="auto"/>
        <w:ind w:left="720"/>
      </w:pPr>
      <w:r>
        <w:rPr>
          <w:lang w:val="es_ES" w:bidi="es_ES"/>
        </w:rPr>
      </w:r>
      <w:r>
        <w:rPr>
          <w:lang w:val="es_ES" w:bidi="es_ES"/>
        </w:rPr>
        <w:t>Los parientes de Labán</w:t>
      </w:r>
    </w:p>
    <w:p>
      <w:pPr>
        <w:pStyle w:val="ListBullet"/>
        <w:spacing w:line="240" w:lineRule="auto"/>
        <w:ind w:left="720"/>
      </w:pPr>
      <w:r>
        <w:rPr>
          <w:lang w:val="es_ES" w:bidi="es_ES"/>
        </w:rPr>
      </w:r>
      <w:r>
        <w:rPr>
          <w:lang w:val="es_ES" w:bidi="es_ES"/>
        </w:rPr>
        <w:t>Se mencionan los hijos y los siervos de Jacob.</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primera escena, tres días después de que Jacob se va de Harán, alguien le avisa a Labán que Jacob se escapó con toda su familia y todas sus cosas. Labán estaba en un lugar lejos de Harán esquilando a las ovejas. Inmediatamente, Labán juntó a un grupo de parientes y sigue a Jacob. Esto significa que Labán iba tan rápido como podía. Jacob y su familia viajaron unos 560 kilómetros, o 350 millas, en 10 días. Eso es unos 50 kilómetros por día. Considerando que llevaba a todos los animales y a los niños, ese ritmo de viaje debió ser muy rápido. Labán viaja más rápido y alcanza a Jacob después de 7 días. Labán viajaba a unos 80 kilómetros por día. La noche antes de que Labán alcanzara a Jacob, Labán tiene un sueño. Dios se le aparece a Labán en un sueño y le dice que no le haga daño a Jacob.</w:t>
      </w:r>
    </w:p>
    <w:p>
      <w:pPr/>
      <w:r>
        <w:rPr>
          <w:lang w:val="es_ES" w:bidi="es_ES"/>
        </w:rPr>
      </w:r>
      <w:r>
        <w:rPr>
          <w:lang w:val="es_ES" w:bidi="es_ES"/>
        </w:rPr>
        <w:t>En la segunda escena, Labán va al campamento de Jacob y comienza a atacar verbalmente a Jacob. Las palabras que usa hacen parecer que Labán le está gritando a Jacob. Labán hace preguntas que no requieren una respuesta. Labán solo expresa su enojo y frustración usando esa forma de hablar. Labán hace una serie de acusaciones. Algunas de las acusaciones son falsas. Labán le asegura a Jacob que si le hubiera dicho que se iba a ir, él habría hecho una fiesta de despedida con cantos y bailes. Labán le cuenta a Jacob sobre el sueño en el que Dios le dijo que no le hiciera daño. Labán dice: "Podría acabar contigo, pero el Dios de tu padre se me apareció y me dijo que no te hiciera daño". Finalmente, Labán deja de gritar y dice que entiende por qué Jacob querría regresar con su padre, Isaac. Entonces Labán le pregunta a Jacob por qué ha robado a los dioses de la familia.</w:t>
      </w:r>
    </w:p>
    <w:p>
      <w:pPr/>
      <w:r>
        <w:rPr>
          <w:lang w:val="es_ES" w:bidi="es_ES"/>
        </w:rPr>
      </w:r>
      <w:r>
        <w:rPr>
          <w:lang w:val="es_ES" w:bidi="es_ES"/>
        </w:rPr>
        <w:t>Jacob responde explicando por qué se fue a escondidas llevándose a su familia y a sus animales con él. Jacob tenía miedo de que Labán no permitiera que las mujeres salieran de Harán. Jacob niega haber robado a los dioses de la familia. Jacob le dice a Labán que revisen el campamento y se quede con cualquier cosa que encuentre que sea de él. Jacob quiere que los parientes sirvan de testigos del registro. Estos parientes van a ver si Labán encuentra algo que sea de él. Jacob dice "nuestros parientes", lo que significa que también son familia de Jacob. Jacob incluso dice que la persona que robó a los dioses debe ser ejecutada. Jacob no sabe que Raquel robó a los dioses de la familia de Labán.</w:t>
      </w:r>
    </w:p>
    <w:p>
      <w:pPr/>
      <w:r>
        <w:rPr>
          <w:lang w:val="es_ES" w:bidi="es_ES"/>
        </w:rPr>
      </w:r>
      <w:r>
        <w:rPr>
          <w:lang w:val="es_ES" w:bidi="es_ES"/>
        </w:rPr>
        <w:t>En la tercera escena, Labán empieza a revisar las tiendas. Labán comienza con la tienda de Jacob y luego se mueve a la tienda de Lea. Después Labán revisa las tiendas de Zilpa y Bilha. Labán no encuentra nada en ninguna de las tiendas. Labán palpó o revisó todo en la tienda. Finalmente, Labán va a la tienda de Raquel para buscar. Raquel estaba en la tienda. Raquel había tomado a los dioses de la familia y los había puesto en el cojín de su sillón de camello. Raquel estaba sentada en ese cojín. Raquel habló muy educadamente a Labán, diciendo: "Mi señor" o "Señor". Raquel no se puso de pie cuando Labán entró en la tienda. Raquel dijo: "No puedo permanecer de pie porque tengo mi período mensual". Labán no hizo que Raquel se pusiera de pie ni se moviera. Labán no buscó dónde estaba sentada Raquel. Labán revisó todo lo demás dentro de la tienda. Labán no encontró nada que le perteneciera. Labán no encontró a los dioses robados de su hogar.</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Labán</w:t>
      </w:r>
    </w:p>
    <w:p>
      <w:pPr>
        <w:pStyle w:val="ListBullet"/>
        <w:spacing w:line="240" w:lineRule="auto"/>
        <w:ind w:left="720"/>
      </w:pPr>
      <w:r>
        <w:rPr>
          <w:lang w:val="es_ES" w:bidi="es_ES"/>
        </w:rPr>
      </w:r>
      <w:r>
        <w:rPr>
          <w:lang w:val="es_ES" w:bidi="es_ES"/>
        </w:rPr>
        <w:t>Mensajero que le habló a Labán sobre Jacob</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Raquel</w:t>
      </w:r>
    </w:p>
    <w:p>
      <w:pPr>
        <w:pStyle w:val="ListBullet"/>
        <w:spacing w:line="240" w:lineRule="auto"/>
        <w:ind w:left="720"/>
      </w:pPr>
      <w:r>
        <w:rPr>
          <w:lang w:val="es_ES" w:bidi="es_ES"/>
        </w:rPr>
      </w:r>
      <w:r>
        <w:rPr>
          <w:lang w:val="es_ES" w:bidi="es_ES"/>
        </w:rPr>
        <w:t>Lea</w:t>
      </w:r>
    </w:p>
    <w:p>
      <w:pPr>
        <w:pStyle w:val="ListBullet"/>
        <w:spacing w:line="240" w:lineRule="auto"/>
        <w:ind w:left="720"/>
      </w:pPr>
      <w:r>
        <w:rPr>
          <w:lang w:val="es_ES" w:bidi="es_ES"/>
        </w:rPr>
      </w:r>
      <w:r>
        <w:rPr>
          <w:lang w:val="es_ES" w:bidi="es_ES"/>
        </w:rPr>
        <w:t>Zilpa</w:t>
      </w:r>
    </w:p>
    <w:p>
      <w:pPr>
        <w:pStyle w:val="ListBullet"/>
        <w:spacing w:line="240" w:lineRule="auto"/>
        <w:ind w:left="720"/>
      </w:pPr>
      <w:r>
        <w:rPr>
          <w:lang w:val="es_ES" w:bidi="es_ES"/>
        </w:rPr>
      </w:r>
      <w:r>
        <w:rPr>
          <w:lang w:val="es_ES" w:bidi="es_ES"/>
        </w:rPr>
        <w:t>Bilha</w:t>
      </w:r>
    </w:p>
    <w:p>
      <w:pPr>
        <w:pStyle w:val="ListBullet"/>
        <w:spacing w:line="240" w:lineRule="auto"/>
        <w:ind w:left="720"/>
      </w:pPr>
      <w:r>
        <w:rPr>
          <w:lang w:val="es_ES" w:bidi="es_ES"/>
        </w:rPr>
      </w:r>
      <w:r>
        <w:rPr>
          <w:lang w:val="es_ES" w:bidi="es_ES"/>
        </w:rPr>
        <w:t>Los parientes de Labán</w:t>
      </w:r>
    </w:p>
    <w:p>
      <w:pPr>
        <w:pStyle w:val="ListBullet"/>
        <w:spacing w:line="240" w:lineRule="auto"/>
        <w:ind w:left="720"/>
      </w:pPr>
      <w:r>
        <w:rPr>
          <w:lang w:val="es_ES" w:bidi="es_ES"/>
        </w:rPr>
      </w:r>
      <w:r>
        <w:rPr>
          <w:lang w:val="es_ES" w:bidi="es_ES"/>
        </w:rPr>
        <w:t>Se mencionan los hijos y los siervos de Jacob.</w:t>
      </w:r>
    </w:p>
    <w:p>
      <w:pPr/>
      <w:r>
        <w:rPr>
          <w:lang w:val="es_ES" w:bidi="es_ES"/>
        </w:rPr>
      </w:r>
      <w:r>
        <w:rPr>
          <w:lang w:val="es_ES" w:bidi="es_ES"/>
        </w:rPr>
        <w:t>El equipo debe interpretar la historia dos veces. Deben interpretarla en el idioma al que están traduciendo. La primera vez, el equipo deberá interpretar la historia completa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Pausen la dramatización y pregúntenle al actor que interpreta uno de los personajes "Cómo te sientes?" Es posible que escuchen cosas como diferentes respuestas. Reanuden la actuación.</w:t>
      </w:r>
    </w:p>
    <w:p>
      <w:pPr/>
      <w:r>
        <w:rPr>
          <w:lang w:val="es_ES" w:bidi="es_ES"/>
        </w:rPr>
      </w:r>
      <w:r>
        <w:rPr>
          <w:lang w:val="es_ES" w:bidi="es_ES"/>
        </w:rPr>
        <w:t>En la primera escena, tres días después de que Jacob haya salido de Harán, alguien le informa a Labán que Jacob ha partido llevándose consigo a sus esposas, sus hijos y sus animales. Labán reúne a algunos de sus parientes y sale en busca de Jacob. Viajan rápidamente, tratando de alcanzar a Jacob. Les toma 7 días alcanzar a Jacob. La noche antes de que Labán alcanzara a Jacob, Labán tiene un sueño. Dios le dice a Labán en el sueño: "No le hagas daño a Jacob".</w:t>
      </w:r>
    </w:p>
    <w:p>
      <w:pPr/>
      <w:r>
        <w:rPr>
          <w:lang w:val="es_ES" w:bidi="es_ES"/>
        </w:rPr>
      </w:r>
      <w:r>
        <w:rPr>
          <w:lang w:val="es_ES" w:bidi="es_ES"/>
        </w:rPr>
        <w:t>Dejen de actuar: Pregúntenle a Labán: "¿Por qué estás tratando de atrapar a Jacob?" Es posible que escuchen: "¡Cómo se atreve Jacob a irse en escondidas de esta manera! ¡Jacob se ha llevado a mis hijas y a mis nietos lejos de mí! Jacob debe pagar por esto. Esos animales me pertenecen. ¡Jacob es un ladrón!" Reanuden la actuación.</w:t>
      </w:r>
    </w:p>
    <w:p>
      <w:pPr/>
      <w:r>
        <w:rPr>
          <w:lang w:val="es_ES" w:bidi="es_ES"/>
        </w:rPr>
      </w:r>
      <w:r>
        <w:rPr>
          <w:lang w:val="es_ES" w:bidi="es_ES"/>
        </w:rPr>
        <w:t>En la segunda escena, Labán alcanza a Jacob. Labán acampa cerca del campamento de Jacob. Labán va a hablar con Jacob y comienza a hacerle una serie de preguntas aunque no quiere respuestas. Labán dice: "¿Qué quieres decir con robar de esta manera? ¿Cómo te atreves a llevarte a mis hijas como si fueran prisioneras de guerra?" Labán le asegura a Jacob que habría celebrado un banquete con música y baile antes de que Jacob se fuera de Harán. Labán le cuenta a Jacob sobre el sueño que tuvo la noche anterior. Labán dice: "El Dios de tu padre se me apareció y me dijo que dejara a Jacob en paz". Labán termina diciéndole a Jacob: "Entiendo por qué quieres irte con tu padre, pero ¿por qué tuviste que robar los dioses de mi casa?"</w:t>
      </w:r>
    </w:p>
    <w:p>
      <w:pPr/>
      <w:r>
        <w:rPr>
          <w:lang w:val="es_ES" w:bidi="es_ES"/>
        </w:rPr>
      </w:r>
      <w:r>
        <w:rPr>
          <w:lang w:val="es_ES" w:bidi="es_ES"/>
        </w:rPr>
        <w:t>Hagan una pausa: Pregúntenle a Jacob: "¿Cómo te sientes mientras escuchas a Labán acusarte de esta manera?" Es posible que escuchen: "Está enojado". Pronto se le pasará el enojo y todo estará bien. Dice que nos habría preparado un baquete antes de que nos fuéramos, pero no confío en él. Siempre está tratando de engañarme y aprovecharse de mí". Pregúntenles a Raquel y Lea: "¿Cómo se sienten al escuchar a su padre hablarle así a Jacob?" Es posible que escuchen: "Nuestro Padre está enojado". Pero nuestro Padre no nos ha tratado como un padre debería. No le creo cuando dice que nos habría preparado un banquete. Un banquete cuesta dinero. Nuestro padre no gastaría dinero en nosotros". Reanuden la actuación.</w:t>
      </w:r>
    </w:p>
    <w:p>
      <w:pPr/>
      <w:r>
        <w:rPr>
          <w:lang w:val="es_ES" w:bidi="es_ES"/>
        </w:rPr>
      </w:r>
      <w:r>
        <w:rPr>
          <w:lang w:val="es_ES" w:bidi="es_ES"/>
        </w:rPr>
        <w:t>Jacob espera a que Labán termine de hablar. Entonces Jacob explica que tenía miedo de que Labán no permitiera que Raquel y Lea se fueran de Harán. Jacob tenía miedo de que Labán se llevara a Raquel y a Lea por la fuerza. Entonces Jacob negó tener a los dioses de la casa. Jacob insiste en que Labán registre el campamento. Jacob quiere que sus parientes sean testigos de cualquier cosa que se encuentre en el campamento. Jacob le recuerda a Labán que estos parientes también son sus parientes. Jacob incluso dice que quien haya robado a los dioses debe morir. Jacob no sabe que Raquel ha robado a los dioses.</w:t>
      </w:r>
    </w:p>
    <w:p>
      <w:pPr/>
      <w:r>
        <w:rPr>
          <w:lang w:val="es_ES" w:bidi="es_ES"/>
        </w:rPr>
      </w:r>
      <w:r>
        <w:rPr>
          <w:lang w:val="es_ES" w:bidi="es_ES"/>
        </w:rPr>
        <w:t>Hagan una pausa Pregúntenle a Labán: "¿Cómo te sientes al escuchar a Jacob decir que tenía miedo de que te llevaras a tus hijas por la fuerza?" Es posible que escuchen: "Yo nunca haría algo así. Jacob es como un hijo para mí. Mis hijas pertenecen a Jacob ahora. No puedo llevarlas de vuelta". Pregúntenles a los parientes: "¿Cómo se sienten al ser testigos de esto?" Es posible que escuchen: "No me gusta ser parte de esta pelea. Creo que Labán se ha comportado de una manera incorrecta. Jacob tiene el derecho de regresar con su padre". Pregúntenle a Raquel: "¿Cómo te sientes cuando escuchas a Jacob decir que la persona que robó a los dioses debe morir?" Es posible que escuchen: "No tengo miedo. Mi padre no los encontrará. Nadie sabrá que los tengo". Reanuden la actuación.</w:t>
      </w:r>
    </w:p>
    <w:p>
      <w:pPr/>
      <w:r>
        <w:rPr>
          <w:lang w:val="es_ES" w:bidi="es_ES"/>
        </w:rPr>
      </w:r>
      <w:r>
        <w:rPr>
          <w:lang w:val="es_ES" w:bidi="es_ES"/>
        </w:rPr>
        <w:t>En la tercera escena, Labán comienza a registrar el campamento. Labán comienza en la tienda de Jacob. Luego Labán va a la tienda de Lea, la tienda de Zilpá y la tienda de Bilhá. Labán revisa todo, pero no encuentra a los dioses. Luego Labán va a la tienda de Raquel. Raquel está en la tienda sentada sobre el cojín de la montura de su camello. Raquel no se levanta. Raquel le habla con respeto a Labán y le dice: "No puedo levantarme porque estoy con mi período". Labán registra la tienda, pero no revisa a Raquel ni el cojín donde está sentada. Labán no encuentra a los dioses.</w:t>
      </w:r>
    </w:p>
    <w:p>
      <w:pPr/>
      <w:r>
        <w:rPr>
          <w:lang w:val="es_ES" w:bidi="es_ES"/>
        </w:rPr>
      </w:r>
      <w:r>
        <w:rPr>
          <w:lang w:val="es_ES" w:bidi="es_ES"/>
        </w:rPr>
        <w:t>Hagan una pausa: Pregúntenle a Raquel: "¿Cómo te sentiste al mentirle a tu padre?" Es posible que escuchen: "Tuve que mentir, pero no me importa. Necesito a estos dioses conmigo. Sé que Jacob adora a Dios, pero yo también necesito a nuestros dioses de la casa". Pregúntenle a Labán: "Ahora que has buscado por todas partes, ¿cómo te sientes respecto a Jacob y los dioses de la casa?" Es posible que escuchen: "No lo entiendo. Tiene que tenerlos escondidos en algún lugar. Alguien los tomó cuando Jacob dejó Harán. Jacob me ha engañado". Pregúntenle a Jacob: "¿Cómo te sientes ahora que Labán no encontró a los dioses?" Es posible que escuchen: "Por supuesto, no los encontró. Adoro a Dios. No necesito ídolos. Esta familia adora a Dios". Reanuden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La noticia de que Jacob se había marchado tardó tres días en llegar a Labán. Alguien le dijo a Labán que Jacob se había ido.</w:t>
      </w:r>
    </w:p>
    <w:p>
      <w:pPr/>
      <w:r>
        <w:rPr>
          <w:lang w:val="es_ES" w:bidi="es_ES"/>
        </w:rPr>
      </w:r>
      <w:r>
        <w:rPr>
          <w:lang w:val="es_ES" w:bidi="es_ES"/>
        </w:rPr>
        <w:t>Labán reunió a algunos de sus parientes y juntos, partieron en busca de Jacob. Las palabras que se usan para describir este viaje indican que Labán y sus parientes viajaban lo más rápido posible. Perseguían a Jacob, intentando atraparlo.</w:t>
      </w:r>
    </w:p>
    <w:p>
      <w:pPr/>
      <w:r>
        <w:rPr>
          <w:lang w:val="es_ES" w:bidi="es_ES"/>
        </w:rPr>
      </w:r>
      <w:r>
        <w:rPr>
          <w:lang w:val="es_ES" w:bidi="es_ES"/>
        </w:rPr>
        <w:t xml:space="preserve">Antes de que Labán atrapara a Jacob, tuvo un </w:t>
      </w:r>
      <w:r>
        <w:rPr>
          <w:b/>
          <w:lang w:val="es_ES" w:bidi="es_ES"/>
        </w:rPr>
        <w:t>sueño</w:t>
      </w:r>
      <w:r>
        <w:rPr>
          <w:lang w:val="es_ES" w:bidi="es_ES"/>
        </w:rPr>
        <w:t xml:space="preserve">. Esto ocurrió por la noche. Usen la misma palabra para sueño que han usado en otros pasajes. </w:t>
      </w:r>
      <w:r>
        <w:rPr>
          <w:b/>
          <w:lang w:val="es_ES" w:bidi="es_ES"/>
        </w:rPr>
        <w:t>Dios</w:t>
      </w:r>
      <w:r>
        <w:rPr>
          <w:lang w:val="es_ES" w:bidi="es_ES"/>
        </w:rPr>
        <w:t xml:space="preserve"> se le apareció a Labán en el sueño. Cuando Labán le cuenta a Jacob el sueño, le dice: "el Dios de tu padre se me apareció". Usen la misma palabra para Dios que tienen en otros pasajes. Padre en este sueño significa el padre de Jacob, Isaac.</w:t>
      </w:r>
    </w:p>
    <w:p>
      <w:pPr/>
      <w:r>
        <w:rPr>
          <w:lang w:val="es_ES" w:bidi="es_ES"/>
        </w:rPr>
      </w:r>
      <w:r>
        <w:rPr>
          <w:lang w:val="es_ES" w:bidi="es_ES"/>
        </w:rPr>
        <w:t>Cuando Labán se encontró con Jacob, comenzó a hacerle una serie de preguntas. Labán dijo: "¿Qué has hecho?" Este es un tipo de pregunta que no requiere una respuesta. Labán hace una serie de este tipo de preguntas. Labán no estaba pidiendo información. Labán no esperaba que Jacob respondiera. Labán estaba expresando su ira. Si en tu idioma no utilizan las preguntas de esta manera, pueden formular cada pregunta como una afirmación, por ejemplo: "No deberías haber hecho esto". Al hacer preguntas de esta manera, Labán estaba expresando ira. Las palabras usadas suenan como si Labán incluso le estuviera gritando a Jacob. Durante este momento en el que expresa su ira, Labán llega incluso a lanzar acusaciones falsas. Labán acusa a Jacob de cosas que él no hizo. Jacob no responde a ninguna de estas acusaciones o preguntas.</w:t>
      </w:r>
    </w:p>
    <w:p>
      <w:pPr/>
      <w:r>
        <w:rPr>
          <w:lang w:val="es_ES" w:bidi="es_ES"/>
        </w:rPr>
      </w:r>
      <w:r>
        <w:rPr>
          <w:lang w:val="es_ES" w:bidi="es_ES"/>
        </w:rPr>
        <w:t>Labán habla de organizar un banquete de celebración con música y baile. Labán hace referencia a dos instrumentos musicales: la pandereta y el arpa. Las panderetas eran un tipo de tambor pequeño que se tocaba con las manos. El arpa sería pequeña, se sostendría con las manos y tendría cuerdas para pulsar o tocar. Si nadie conoce estos instrumentos, es posible que necesiten explicar que había instrumentos musicales para acompañar el canto y el baile.</w:t>
      </w:r>
    </w:p>
    <w:p>
      <w:pPr/>
      <w:r>
        <w:rPr>
          <w:lang w:val="es_ES" w:bidi="es_ES"/>
        </w:rPr>
      </w:r>
      <w:r>
        <w:rPr>
          <w:lang w:val="es_ES" w:bidi="es_ES"/>
        </w:rPr>
        <w:t>Muestren nuevamente la imagen de la pandereta y el arpa.</w:t>
      </w:r>
    </w:p>
    <w:p>
      <w:pPr/>
      <w:r>
        <w:rPr>
          <w:lang w:val="es_ES" w:bidi="es_ES"/>
        </w:rPr>
      </w:r>
      <w:r>
        <w:rPr>
          <w:lang w:val="es_ES" w:bidi="es_ES"/>
        </w:rPr>
        <w:t xml:space="preserve">Cuando Labán termina de hablar, Jacob no responde a las acusaciones. Jacob da una explicación simple de porqué se marchó de Harán en secreto. Jacob niega tener a los dioses del hogar. Usen las mismas palabras para describir a los </w:t>
      </w:r>
      <w:r>
        <w:rPr>
          <w:b/>
          <w:lang w:val="es_ES" w:bidi="es_ES"/>
        </w:rPr>
        <w:t>dioses del hogar</w:t>
      </w:r>
      <w:r>
        <w:rPr>
          <w:lang w:val="es_ES" w:bidi="es_ES"/>
        </w:rPr>
        <w:t xml:space="preserve"> que usaron en el pasaje anterior. La palabra </w:t>
      </w:r>
      <w:r>
        <w:rPr>
          <w:b/>
          <w:lang w:val="es_ES" w:bidi="es_ES"/>
        </w:rPr>
        <w:t>ídolos</w:t>
      </w:r>
      <w:r>
        <w:rPr>
          <w:lang w:val="es_ES" w:bidi="es_ES"/>
        </w:rPr>
        <w:t xml:space="preserve"> se menciona en el glosario principal.</w:t>
      </w:r>
    </w:p>
    <w:p>
      <w:pPr/>
      <w:r>
        <w:rPr>
          <w:lang w:val="es_ES" w:bidi="es_ES"/>
        </w:rPr>
      </w:r>
      <w:r>
        <w:rPr>
          <w:lang w:val="es_ES" w:bidi="es_ES"/>
        </w:rPr>
        <w:t>Cuando Labán va a buscar en las tiendas, Jacob quiere que sus familiares actuén como testigos. Jacob se refiere a estos hombres como "nuestros parientes". Los parientes también eran familiares de Jacob.</w:t>
      </w:r>
    </w:p>
    <w:p>
      <w:pPr/>
      <w:r>
        <w:rPr>
          <w:lang w:val="es_ES" w:bidi="es_ES"/>
        </w:rPr>
      </w:r>
      <w:r>
        <w:rPr>
          <w:lang w:val="es_ES" w:bidi="es_ES"/>
        </w:rPr>
        <w:t>Raquel está sentada en un cojín en su tienda. Cuando Raquel habla con Labán, Raquel dice: "Señor mío o señor". Aquí la palabra señor es un término de respeto que una hija usaría hablando con su padre o alguien usaría al hablarle a una persona mayor. Esta palabra no se refiere a Yahvé.</w:t>
      </w:r>
    </w:p>
    <w:p>
      <w:pPr/>
      <w:r>
        <w:rPr>
          <w:lang w:val="es_ES" w:bidi="es_ES"/>
        </w:rPr>
      </w:r>
      <w:r>
        <w:rPr>
          <w:lang w:val="es_ES" w:bidi="es_ES"/>
        </w:rPr>
        <w:t>Raquel se disculpa por no ponerse de pie. Raquel dice: "Así son las mujeres conmigo". Raquel dice que está teniendo su período mensual. Labán no tocaría a Raquel ni el cojín donde Raquel estaba sentada durante el período mensual de Raquel. Las personas pensaban que demonios vivían en la sangre menstrual. Usen una forma educada para hablar del período mensual de la mujer.</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31:36–55</w:t>
      </w:r>
      <w:r>
        <w:rPr>
          <w:lang w:val="es_ES" w:bidi="es_ES"/>
        </w:rPr>
      </w:r>
    </w:p>
    <w:p>
      <w:pPr>
        <w:pStyle w:val="Heading3"/>
      </w:pPr>
      <w:r>
        <w:rPr>
          <w:lang w:val="es_ES" w:bidi="es_ES"/>
        </w:rPr>
        <w:t>Escuchar con el corazón</w:t>
      </w:r>
    </w:p>
    <w:p>
      <w:pPr/>
      <w:r>
        <w:rPr>
          <w:lang w:val="es_ES" w:bidi="es_ES"/>
        </w:rPr>
      </w:r>
      <w:r>
        <w:rPr>
          <w:lang w:val="es_ES" w:bidi="es_ES"/>
        </w:rPr>
        <w:t>Escuchen Génesis 31:36–55 y guárdenlo en sus corazones.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PREPARANDO EL ESCENARIO</w:t>
      </w:r>
    </w:p>
    <w:p>
      <w:pPr/>
      <w:r>
        <w:rPr>
          <w:lang w:val="es_ES" w:bidi="es_ES"/>
        </w:rPr>
      </w:r>
      <w:r>
        <w:rPr>
          <w:lang w:val="es_ES" w:bidi="es_ES"/>
        </w:rPr>
        <w:t>Génesis 31:36–55</w:t>
      </w:r>
    </w:p>
    <w:p>
      <w:pPr/>
      <w:r>
        <w:rPr>
          <w:lang w:val="es_ES" w:bidi="es_ES"/>
        </w:rPr>
      </w:r>
      <w:r>
        <w:rPr>
          <w:lang w:val="es_ES" w:bidi="es_ES"/>
        </w:rPr>
        <w:t>Escuchen el texto una vez en la versión que sea más fácil de entender.</w:t>
      </w:r>
    </w:p>
    <w:p>
      <w:pPr/>
      <w:r>
        <w:rPr>
          <w:lang w:val="es_ES" w:bidi="es_ES"/>
        </w:rPr>
      </w:r>
      <w:r>
        <w:rPr>
          <w:lang w:val="es_ES" w:bidi="es_ES"/>
        </w:rPr>
        <w:t>Este pasaje es una narración que describe el encuentro entre Jacob y Labán en la región montañosa de Galaad, después de que Labán alcanzara a Jacob. Labán está tan enojado con Jacob que parece gritar con mucha ira cuando alcanza a Jacob. Jacob responde a Labán con ira. Jacob también hace algunas preguntas que no requieren una respuesta. Jacob pregunta: "¿Qué he hecho para ofenderte?" Jacob podría haber expresado esto de una manera positiva diciendo: "No he hecho nada para ofenderte". Estas preguntas son la manera en que Jacob expresa su ira.</w:t>
      </w:r>
    </w:p>
    <w:p>
      <w:pPr/>
      <w:r>
        <w:rPr>
          <w:lang w:val="es_ES" w:bidi="es_ES"/>
        </w:rPr>
      </w:r>
      <w:r>
        <w:rPr>
          <w:lang w:val="es_ES" w:bidi="es_ES"/>
        </w:rPr>
        <w:t xml:space="preserve">Hagan una pausa: Cuenten una historia de una pelea verbal entre dos hombres. Presten atención a la manera en que cada hombre habla. ¿Cómo expresa cada hombre su ira? ¿Qué palabras usa él? </w:t>
      </w:r>
    </w:p>
    <w:p>
      <w:pPr/>
      <w:r>
        <w:rPr>
          <w:lang w:val="es_ES" w:bidi="es_ES"/>
        </w:rPr>
      </w:r>
      <w:r>
        <w:rPr>
          <w:lang w:val="es_ES" w:bidi="es_ES"/>
        </w:rPr>
        <w:t>Muestren el mapa del viaje entre Harán y Beerseba. Esto es para recordar al grupo dónde se reunen Jacob y Labán.</w:t>
      </w:r>
    </w:p>
    <w:p>
      <w:pPr/>
      <w:r>
        <w:rPr>
          <w:lang w:val="es_ES" w:bidi="es_ES"/>
        </w:rPr>
      </w:r>
      <w:r>
        <w:rPr>
          <w:lang w:val="es_ES" w:bidi="es_ES"/>
        </w:rPr>
        <w:t>Jacob le recuerda a Labán que ha trabajado para él durante 20 años. Jacob trabajó 14 años para ganarse a Raquel y Lea como esposas. Luego Jacob trabajó 6 años para ganar salarios en forma de rebaños de ovejas y cabras. Jacob describe su cuidado de los rebaños de Labán. Jacob dice que ni una sola oveja ni una cabra hembra ha sufrido un aborto. Un aborto es cuando una madre pierde al bebé antes de que este nazca. Esta palabra se refiere a cualquier pérdida de un embarazo, ya sea en humanos o en animales.</w:t>
      </w:r>
    </w:p>
    <w:p>
      <w:pPr/>
      <w:r>
        <w:rPr>
          <w:lang w:val="es_ES" w:bidi="es_ES"/>
        </w:rPr>
      </w:r>
      <w:r>
        <w:rPr>
          <w:lang w:val="es_ES" w:bidi="es_ES"/>
        </w:rPr>
        <w:t>Hagan una pausa: ¿Cómo se conversa sobre la pérdida de bebés que no nacen a su tiempo?</w:t>
      </w:r>
    </w:p>
    <w:p>
      <w:pPr/>
      <w:r>
        <w:rPr>
          <w:lang w:val="es_ES" w:bidi="es_ES"/>
        </w:rPr>
      </w:r>
      <w:r>
        <w:rPr>
          <w:lang w:val="es_ES" w:bidi="es_ES"/>
        </w:rPr>
        <w:t>Jacob describe lo que ha hecho por Labán, que es el trabajo habitual de un pastor en esa época. Se esperaba que el pastor pagara de su salario si un animal salvaje mataba a una de las ovejas. El pastor debía proteger a los rebaños de los animales salvajes. El pastor solo podía comer ovejas o cabras que habían muerto. A los pastores no se les permitía matar ovejas o cabras para alimentarse. El pastor era responsable de cualquier pérdida del rebaño, incluso de aquellos animales que fueron robados. Jacob le dice a Labán que él ha seguido estas reglas y que nunca le ha pedido reponer las pérdidas.</w:t>
      </w:r>
    </w:p>
    <w:p>
      <w:pPr/>
      <w:r>
        <w:rPr>
          <w:lang w:val="es_ES" w:bidi="es_ES"/>
        </w:rPr>
      </w:r>
      <w:r>
        <w:rPr>
          <w:lang w:val="es_ES" w:bidi="es_ES"/>
        </w:rPr>
        <w:t>Jacob continúa hablando y la manera en que habla muestra que él todavía está realmente enojado. Jacob trabajaba cuando hacía calor durante el día y cuando hacía frío por la noche. En un área desértica, la temperatura normalmente cambia mucho entre el día y la noche. En la mayoría de los lugares, es más cálido durante el día cuando el sol está brillando y más frío por la noche después de que el calor del sol se va.</w:t>
      </w:r>
    </w:p>
    <w:p>
      <w:pPr/>
      <w:r>
        <w:rPr>
          <w:lang w:val="es_ES" w:bidi="es_ES"/>
        </w:rPr>
      </w:r>
      <w:r>
        <w:rPr>
          <w:lang w:val="es_ES" w:bidi="es_ES"/>
        </w:rPr>
        <w:t>Jacob repite que ha trabajado para Labán durante 20 años. Jacob dice que Labán ha cambiado el salario o lo que había acordado pagarle, 10 veces diferentes a lo largo de esos años. Entonces Jacob dice que es Dios quien lo ha protegido y lo ha cuidado. Jacob se refiere a Dios tres veces, pero él está hablando del mismo Dios. Entonces Jacob dice que Dios incluso se le apareció a Labán la noche anterior a este encuentro y le advirtió que no le hiciera daño.</w:t>
      </w:r>
    </w:p>
    <w:p>
      <w:pPr/>
      <w:r>
        <w:rPr>
          <w:lang w:val="es_ES" w:bidi="es_ES"/>
        </w:rPr>
      </w:r>
      <w:r>
        <w:rPr>
          <w:lang w:val="es_ES" w:bidi="es_ES"/>
        </w:rPr>
        <w:t>Labán vuelve a hablar, pero el tono de su voz, es diferente. Labán afirma que todo lo que Jacob posee, todavía le pertenece a él. Labán está haciendo una afirmación falsa. Jacob ha ganado los rebaños a través de su trabajo y del salario de Labán acordó pagarle. Labán nuevamente hace una pregunta que no requiere una respuesta. Labán parece estar buscando un compromiso o una manera de poner fin a la discusión. Labán propone un pacto. Un pacto es un acuerdo permanente entre dos personas que establece paz o la amistad. Ambas personas prometen ser fieles al acuerdo y mantener en una buena relación entre ellos. Ambas partes hacen un sacrificio o un ritual de celebración para sellar el acuerdo.</w:t>
      </w:r>
    </w:p>
    <w:p>
      <w:pPr/>
      <w:r>
        <w:rPr>
          <w:lang w:val="es_ES" w:bidi="es_ES"/>
        </w:rPr>
      </w:r>
      <w:r>
        <w:rPr>
          <w:lang w:val="es_ES" w:bidi="es_ES"/>
        </w:rPr>
        <w:t>Jacob parece estar de acuerdo con Labán porque establece una piedra como un monumento. Jacob también les pide a sus parientes que reúnan piedras y las coloquen en una pila. Estas son 2 cosas diferentes. Está el pilar conmemorativo y la pila de piedras. Después de hacer la pila de piedras, Jacob y Labán se sentaron para comer una comida del pacto. Labán llamó a ese montón de piedras Jegar-sahaduta en su idioma, el arameo. Jacob llamó al montón de piedras Galeed en hebreo. En ambos idiomas, el nombre de la pila significa pila de testigos. Luego, le dieron a la pila de piedras otro nombre. El nuevo nombre Mizpa significa torre de vigilancia. Labán invocó a Yahvé para que los vigilara a ambos, para así asegurarse de ambos cumplieran el pacto incluso cuando estuvieran fuera del alcance del otro. Labán también le dice a Jacob que Dios verá si él maltrata a sus esposas de alguna manera. Labán declara que Dios es un testigo del pacto.</w:t>
      </w:r>
    </w:p>
    <w:p>
      <w:pPr/>
      <w:r>
        <w:rPr>
          <w:lang w:val="es_ES" w:bidi="es_ES"/>
        </w:rPr>
      </w:r>
      <w:r>
        <w:rPr>
          <w:lang w:val="es_ES" w:bidi="es_ES"/>
        </w:rPr>
        <w:t>Entonces Labán declaró que la pila de piedras era la línea divisioría entre ambos. Labán declaró que fue él quien colocó el pilar y el montón de piedras. Jacob es quien hizo esto. Labán nunca cruzará la línea divisoria para hacerle daño a Jacob. Jacob nunca cruzará la línea divisoria para hacerle daño a Labán. Labán dice que la pila de piedras y el pilar serán testigos del pacto y del compromiso que han hecho. Labán entonces invoca a Dios para que sea el juez entre él y Jacob. Labán invoca al Dios del abuelo de Jacob, Abraham, y al Dios del abuelo de Labán, Nacor. Labán también invoca al Dios de Abraham y al Dios de su antepasado Nacor, que era Taré, el padre de Abraham y Nacor. Labán quiere que Dios sea el juez entre ellos dos. Nacor es el hermano de Abraham. Labán adoraba a más de un Dios. Labán pensó en el Dios de Abraham y el Dios de Nacor como diferentes dioses. Hagan una pausa: Revisen el árbol genealógico de la familia que muestre a los descendientes de Taré. Pueden hacer esto pidiendo a los miembros del equipo que representen a los descendientes utilizando piedras o palos para representar a cada uno de los descendientes.</w:t>
      </w:r>
    </w:p>
    <w:p>
      <w:pPr/>
      <w:r>
        <w:rPr>
          <w:lang w:val="es_ES" w:bidi="es_ES"/>
        </w:rPr>
      </w:r>
      <w:r>
        <w:rPr>
          <w:lang w:val="es_ES" w:bidi="es_ES"/>
        </w:rPr>
        <w:t>Jacob tomó un juramento ante el temible Dios de Isaac para respetar la línea divisoria. Esto también se puede decir como que Jacob tomó un juramento ante el Dios de Isaac, que inspira reverencia o temor. Un juramento es como una promesa o un voto, pero es más fuerte. Un juramento no se puede cambiar. La persona que hace un juramento le pide a Dios que le castigue si rompe ese juramento. Jacob solo hizo el juramento ante el Dios de Isaac. Jacob no mencionó al Dios de Nacor cuando al hacer el juramento. Después de hacer el juramento, Jacob ofreció un sacrificio y luego invitó a todos a un banquete del pacto. Esta es la primera vez que la palabra sacrificio se usa en Génesis. En un sacrificio, el animal es matado como ritual. Un sacrificio es diferente de una ofrenda quemada. La ofrenda quemada quema al animal completo. Un sacrificio quema solo una parte del animal y el resto del animal se utiliza para comer. Jacob sirvió parte del animal que había sido sacrificado como parte de la comida del pacto. Después de comer la comida, se quedaron en la montaña toda la noche.</w:t>
      </w:r>
    </w:p>
    <w:p>
      <w:pPr/>
      <w:r>
        <w:rPr>
          <w:lang w:val="es_ES" w:bidi="es_ES"/>
        </w:rPr>
      </w:r>
      <w:r>
        <w:rPr>
          <w:lang w:val="es_ES" w:bidi="es_ES"/>
        </w:rPr>
        <w:t>Al día siguiente, Labán besó y bendijo a sus hijas, Raquel y Lea y a todos sus nietos. Luego Labán regresó a casa.</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grupo a visualizar esta historia. Ayudarán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Jacob responde a las acusaciones de Labán. Jacob está realmente enojado y expresa su enojo al responderle.</w:t>
      </w:r>
    </w:p>
    <w:p>
      <w:pPr/>
      <w:r>
        <w:rPr>
          <w:lang w:val="es_ES" w:bidi="es_ES"/>
        </w:rPr>
      </w:r>
      <w:r>
        <w:rPr>
          <w:b/>
          <w:lang w:val="es_ES" w:bidi="es_ES"/>
        </w:rPr>
        <w:t>Segunda escena:</w:t>
      </w:r>
      <w:r>
        <w:rPr>
          <w:lang w:val="es_ES" w:bidi="es_ES"/>
        </w:rPr>
        <w:t xml:space="preserve"> Labán propone un pacto. Jacob está de acuerdo. Jacob establece un pilar y una pila de piedras. Comen una comida para sellar el pacto. Labán y Jacob continúan haciendo promesas entre sí y celebran con una segunda comida.</w:t>
      </w:r>
    </w:p>
    <w:p>
      <w:pPr/>
      <w:r>
        <w:rPr>
          <w:lang w:val="es_ES" w:bidi="es_ES"/>
        </w:rPr>
      </w:r>
      <w:r>
        <w:rPr>
          <w:b/>
          <w:lang w:val="es_ES" w:bidi="es_ES"/>
        </w:rPr>
        <w:t>Tercera escena:</w:t>
      </w:r>
      <w:r>
        <w:rPr>
          <w:lang w:val="es_ES" w:bidi="es_ES"/>
        </w:rPr>
        <w:t xml:space="preserve"> Labán bendice a sus hijas y nietos y regresa a Harán.</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Labán</w:t>
      </w:r>
    </w:p>
    <w:p>
      <w:pPr>
        <w:pStyle w:val="ListBullet"/>
        <w:spacing w:line="240" w:lineRule="auto"/>
        <w:ind w:left="720"/>
      </w:pPr>
      <w:r>
        <w:rPr>
          <w:lang w:val="es_ES" w:bidi="es_ES"/>
        </w:rPr>
      </w:r>
      <w:r>
        <w:rPr>
          <w:lang w:val="es_ES" w:bidi="es_ES"/>
        </w:rPr>
        <w:t>Parientes de Labán y Jacob</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Se mencionan las esposas e hijos de Jacob.</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primera escena, el encuentro entre Labán y Jacob en la región montañosa de Galaad continúa. Labán hizo sus acusaciones en el pasaje anterior. Ahora Jacob responde a Labán. Jacob está realmente enojado. Las palabras que Jacob usa pueden dar la impresión de que está gritando a Labán. Jacob hace una serie de preguntas, pero no espera una respuesta. Estas preguntas se pueden expresar como afirmaciones positivas si eso se adapta mejor al idioma. Por ejemplo, Jacob dice: "¿Qué he hecho yo para que me persigas como un criminal?" Pueden convertir la pregunta en una declaración como: "Jacob dice: "No he hecho nada para que me persigas como un criminal". Jacob le dice a Labán cómo ha trabajado de una manera honesta durante 20 años para él. Jacob trabajó 14 años para pagar por Raquel y Lea. Luego Jacob trabajó 6 años para obtener los rebaños de ovejas y cabras como pago. Jacob hizo el trabajo habitual de un pastor durante este tiempo. Labán cambió el acuerdo de los salarios en 10 ocasiones diferentes. Pero Dios estaba con Jacob y lo protegió, y Jacob tuvo éxito.</w:t>
      </w:r>
    </w:p>
    <w:p>
      <w:pPr/>
      <w:r>
        <w:rPr>
          <w:lang w:val="es_ES" w:bidi="es_ES"/>
        </w:rPr>
      </w:r>
      <w:r>
        <w:rPr>
          <w:lang w:val="es_ES" w:bidi="es_ES"/>
        </w:rPr>
        <w:t>En la segunda escena, Labán comienza a hablar y nuevamente declara falsamente que todo lo que Jacob tiene le pertenece a él. Jacob se ha ganado todo lo que tiene a través de los salarios acordados que fueron pagados por Labán. Después de hacer esta falsa afirmación, Labán parece querer reconciliarse con Jacob. Labán propone un pacto entre ellos. Jacob está de acuerdo. Jacoba coloca una piedra como pilar conmemorativo. Las personas verán este pilar y sabrán que algo en particular sucedió en ese lugar. Jacob también hizo que sus parientes trajeran piedras y construyeran una pila de piedras cerca del pilar. Entonces para celebrar o sellar este pacto, Labán y Jacob comieron una comida especial. Después de comer, Jacob y Labán le dieron un nombre al lugar. Labán lo nombró en arameo. Jacob lo nombró en hebreo. En ambos idiomas, el nombre del montón significa "pila de testigos". Entonces Labán añadió que esta pila de rocas sería una torre de vigilancia o Mizpah para vigilar y asegurarse de que ni Labán ni Jacob rompieran el pacto. Labán le pide a Yahvé que vigilara a ambos para asegurarse de que cada uno cumpliera el acuerdo. Labán dijo que Dios sería el testigo de cómo guardaban el pacto.</w:t>
      </w:r>
    </w:p>
    <w:p>
      <w:pPr/>
      <w:r>
        <w:rPr>
          <w:lang w:val="es_ES" w:bidi="es_ES"/>
        </w:rPr>
      </w:r>
      <w:r>
        <w:rPr>
          <w:lang w:val="es_ES" w:bidi="es_ES"/>
        </w:rPr>
        <w:t>Entonces Labán sugirió un tipo diferente de pacto. Este se trataría más de un tratado. Labán quería que la pila de piedras fuera un límite entre Jacob y él. Ni Labán ni Jacob podrían nunca pasar la pila de piedras e ir al territorio del otro para hacerle daño. Este sería un acuerdo para mantener la paz entre las personas y sería más como un tratado que un pacto. Labán invocó a Dios para que sirviera como juez entre él y Jacob. Labán cree en múltiples dioses. Labán habla acerca del Dios de Abraham y el Dios de Nacor. Abraham y Nacor eran hermanos, pero Labán parece creer que ellos adoraban a diferentes dioses. Abraham es el abuelo de Jacob y Nacor es el abuelo de Labán. Labán es el tío de Jacob.</w:t>
      </w:r>
    </w:p>
    <w:p>
      <w:pPr/>
      <w:r>
        <w:rPr>
          <w:lang w:val="es_ES" w:bidi="es_ES"/>
        </w:rPr>
      </w:r>
      <w:r>
        <w:rPr>
          <w:lang w:val="es_ES" w:bidi="es_ES"/>
        </w:rPr>
        <w:t xml:space="preserve">Jacob juró respetar esta línea fronteriza o ese tratado con Labán. Jacob solo invocó el nombre del temible Dios de Isaac al hacer el juramento. </w:t>
      </w:r>
      <w:r>
        <w:rPr>
          <w:b/>
          <w:lang w:val="es_ES" w:bidi="es_ES"/>
        </w:rPr>
        <w:t>Temor</w:t>
      </w:r>
      <w:r>
        <w:rPr>
          <w:lang w:val="es_ES" w:bidi="es_ES"/>
        </w:rPr>
        <w:t xml:space="preserve">es un nombre de Dios que se utiliza en este pasaje. Jacob hizo el juramento en el nombre del </w:t>
      </w:r>
      <w:r>
        <w:rPr>
          <w:b/>
          <w:lang w:val="es_ES" w:bidi="es_ES"/>
        </w:rPr>
        <w:t>Temor de Isaac</w:t>
      </w:r>
      <w:r>
        <w:rPr>
          <w:lang w:val="es_ES" w:bidi="es_ES"/>
        </w:rPr>
        <w:t xml:space="preserve"> o en el nombre del temible Dios de Isaac. Jacob adoraba solo a Dios y no a múltiples dioses.</w:t>
      </w:r>
    </w:p>
    <w:p>
      <w:pPr/>
      <w:r>
        <w:rPr>
          <w:lang w:val="es_ES" w:bidi="es_ES"/>
        </w:rPr>
      </w:r>
      <w:r>
        <w:rPr>
          <w:lang w:val="es_ES" w:bidi="es_ES"/>
        </w:rPr>
        <w:t>Después de finalizar con estos juramentos, Jacob hizo un sacrificio. Jacob sacrificó a un animal según un rito y ofreció parte de él a Dios como acción de gracias por la paz que reinaba entre él y Labán. Luego Jacob cocinó el resto del animal y lo sirvió a todos los familiares reunidos en ese lugar. Esta era una fiesta del pacto para que todos la celebraran. Se quedaron en la montaña toda la noche.</w:t>
      </w:r>
    </w:p>
    <w:p>
      <w:pPr/>
      <w:r>
        <w:rPr>
          <w:lang w:val="es_ES" w:bidi="es_ES"/>
        </w:rPr>
      </w:r>
      <w:r>
        <w:rPr>
          <w:lang w:val="es_ES" w:bidi="es_ES"/>
        </w:rPr>
        <w:t>En la tercera escena, Labán se levanta temprano a la mañana siguiente. Labán se acerca a sus hijas, Raquel y Lea, y las besa. Labán reúne a todos sus nietos y besa a cada uno de ellos. Entonces Labán se marcha para regresar a Harán.</w:t>
      </w:r>
    </w:p>
    <w:p>
      <w:pPr/>
      <w:r>
        <w:rPr>
          <w:lang w:val="es_ES" w:bidi="es_ES"/>
        </w:rPr>
      </w:r>
      <w:r>
        <w:rPr>
          <w:lang w:val="es_ES" w:bidi="es_ES"/>
        </w:rPr>
        <w:t>Dado que en este pasaje aparecen dos comidas de pacto, conviene reflexionar sobre el orden en que suceden.</w:t>
      </w:r>
    </w:p>
    <w:p>
      <w:pPr>
        <w:pStyle w:val="ListBullet"/>
        <w:spacing w:line="240" w:lineRule="auto"/>
        <w:ind w:left="720"/>
      </w:pPr>
      <w:r>
        <w:rPr>
          <w:lang w:val="es_ES" w:bidi="es_ES"/>
        </w:rPr>
      </w:r>
      <w:r>
        <w:rPr>
          <w:lang w:val="es_ES" w:bidi="es_ES"/>
        </w:rPr>
        <w:t>Jacob levanta el pilar conmemorativo y la pila de piedras.</w:t>
      </w:r>
    </w:p>
    <w:p>
      <w:pPr>
        <w:pStyle w:val="ListBullet"/>
        <w:spacing w:line="240" w:lineRule="auto"/>
        <w:ind w:left="720"/>
      </w:pPr>
      <w:r>
        <w:rPr>
          <w:lang w:val="es_ES" w:bidi="es_ES"/>
        </w:rPr>
      </w:r>
      <w:r>
        <w:rPr>
          <w:lang w:val="es_ES" w:bidi="es_ES"/>
        </w:rPr>
        <w:t>Jacob y Labán comparten una comida como parte del pacto.</w:t>
      </w:r>
    </w:p>
    <w:p>
      <w:pPr>
        <w:pStyle w:val="ListBullet"/>
        <w:spacing w:line="240" w:lineRule="auto"/>
        <w:ind w:left="720"/>
      </w:pPr>
      <w:r>
        <w:rPr>
          <w:lang w:val="es_ES" w:bidi="es_ES"/>
        </w:rPr>
      </w:r>
      <w:r>
        <w:rPr>
          <w:lang w:val="es_ES" w:bidi="es_ES"/>
        </w:rPr>
        <w:t>Labán propuso un segundo pacto o tratado de paz. La pila de piedras también representaría un límite entre Labán y Jacob. Jacob estuvo de acuerdo.</w:t>
      </w:r>
    </w:p>
    <w:p>
      <w:pPr>
        <w:pStyle w:val="ListBullet"/>
        <w:spacing w:line="240" w:lineRule="auto"/>
        <w:ind w:left="720"/>
      </w:pPr>
      <w:r>
        <w:rPr>
          <w:lang w:val="es_ES" w:bidi="es_ES"/>
        </w:rPr>
      </w:r>
      <w:r>
        <w:rPr>
          <w:lang w:val="es_ES" w:bidi="es_ES"/>
        </w:rPr>
        <w:t>Labán hace un juramento en el nombre del Dios de Abraham y el Dios de Nacor. Jacob hace un juramento en el nombre del temible Dios de Isaac.</w:t>
      </w:r>
    </w:p>
    <w:p>
      <w:pPr>
        <w:pStyle w:val="ListBullet"/>
        <w:spacing w:line="240" w:lineRule="auto"/>
        <w:ind w:left="720"/>
      </w:pPr>
      <w:r>
        <w:rPr>
          <w:lang w:val="es_ES" w:bidi="es_ES"/>
        </w:rPr>
      </w:r>
      <w:r>
        <w:rPr>
          <w:lang w:val="es_ES" w:bidi="es_ES"/>
        </w:rPr>
        <w:t>Jacob ofrece un sacrificio de acción de gracias a Dios.</w:t>
      </w:r>
    </w:p>
    <w:p>
      <w:pPr>
        <w:pStyle w:val="ListBullet"/>
        <w:spacing w:line="240" w:lineRule="auto"/>
        <w:ind w:left="720"/>
      </w:pPr>
      <w:r>
        <w:rPr>
          <w:lang w:val="es_ES" w:bidi="es_ES"/>
        </w:rPr>
      </w:r>
      <w:r>
        <w:rPr>
          <w:lang w:val="es_ES" w:bidi="es_ES"/>
        </w:rPr>
        <w:t>Disfrutan de una segunda comida del pacto en la que participan todos los familiares.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Labán</w:t>
      </w:r>
    </w:p>
    <w:p>
      <w:pPr>
        <w:pStyle w:val="ListBullet"/>
        <w:spacing w:line="240" w:lineRule="auto"/>
        <w:ind w:left="720"/>
      </w:pPr>
      <w:r>
        <w:rPr>
          <w:lang w:val="es_ES" w:bidi="es_ES"/>
        </w:rPr>
      </w:r>
      <w:r>
        <w:rPr>
          <w:lang w:val="es_ES" w:bidi="es_ES"/>
        </w:rPr>
        <w:t>Parientes de Labán y Jacob</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Se mencionan las esposas e hijos de Jacob.</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deténganse en ciertos puntos.</w:t>
      </w:r>
    </w:p>
    <w:p>
      <w:pPr/>
      <w:r>
        <w:rPr>
          <w:lang w:val="es_ES" w:bidi="es_ES"/>
        </w:rPr>
      </w:r>
      <w:r>
        <w:rPr>
          <w:lang w:val="es_ES" w:bidi="es_ES"/>
        </w:rPr>
        <w:t>Detengan la actuación: Pregúntenle al actor que interpreta uno de los papeles: "¿Cómo se siente?" Es posible que escuchen cosas como diferentes respuestas. Reanuden la actuación.</w:t>
      </w:r>
    </w:p>
    <w:p>
      <w:pPr/>
      <w:r>
        <w:rPr>
          <w:lang w:val="es_ES" w:bidi="es_ES"/>
        </w:rPr>
      </w:r>
      <w:r>
        <w:rPr>
          <w:lang w:val="es_ES" w:bidi="es_ES"/>
        </w:rPr>
        <w:t>En la primera escena, Jacob responde a las acusaciones de Labán. Jacob está enojado. Jacob le exige a Labán que muestre evidencia de su mal proceder. Jacob explica que a trabajado para Labán como pastor durante 20 años. Jacob trabajó 14 años para pagar por Raquel y Lea. Jacob trabajó 6 años para obtener los rebaños de ovejas y cabras como pago por su trabajo. Labán cambió las condiciones del salario de Jacob 10 veces, pero Jacob dice que Dios lo protegió de Labán.</w:t>
      </w:r>
    </w:p>
    <w:p>
      <w:pPr/>
      <w:r>
        <w:rPr>
          <w:lang w:val="es_ES" w:bidi="es_ES"/>
        </w:rPr>
      </w:r>
      <w:r>
        <w:rPr>
          <w:lang w:val="es_ES" w:bidi="es_ES"/>
        </w:rPr>
        <w:t>Hagan una pausa: Pregúntenle a Labán: "¿Cómo te sientes al escuchar a Jacob?" Es posible que escuchen: "Jacob está equivocado. He sido justo. Le he pagado a Jacob lo que merece". O: "Estos son mis animales y mis hijos. Independientemente de lo que diga Jacob, el no tiene derecho a quitarme esas cosas". Pregúntenle a Jacob: "¿Cómo te sientes ahora que le has dicho a Labán lo que has hecho?" Es posible que escuchen: "Se sintió bien decir todo eso, contarle cómo él me ha hecho daño". O, "No me gusta hablarle así a mi tío, pero él no me escucha de otra forma". O, "Él ha intentando engañarme. Él necesita saber lo que yo no voy a permitir más". Reanuden la actuación.</w:t>
      </w:r>
    </w:p>
    <w:p>
      <w:pPr/>
      <w:r>
        <w:rPr>
          <w:lang w:val="es_ES" w:bidi="es_ES"/>
        </w:rPr>
      </w:r>
      <w:r>
        <w:rPr>
          <w:lang w:val="es_ES" w:bidi="es_ES"/>
        </w:rPr>
        <w:t>En la segunda escena, Labán hace otra acusación falsa respecto a sus hijas y nietos. Entonces Labán propone un convenio entre Jacob y él. Jacob está de acuerdo. Jacob coloca una piedra como pilar conmemorativo. Luego Jacob hace que sus parientes traigan piedras y las pongan en una pila. Después de esto, Labán y Jacob se sentaron juntos a comer una comida del pacto.</w:t>
      </w:r>
    </w:p>
    <w:p>
      <w:pPr/>
      <w:r>
        <w:rPr>
          <w:lang w:val="es_ES" w:bidi="es_ES"/>
        </w:rPr>
      </w:r>
      <w:r>
        <w:rPr>
          <w:lang w:val="es_ES" w:bidi="es_ES"/>
        </w:rPr>
        <w:t>Hagan una pausa: Pregúntenle a Labán: "¿Por qué sigues afirmando que todos los animales e hijos te pertenecen?" Es posible que escuchen: "Sí me pertenecen. Jacob no tiene derecho a quitarmelos. Pero debo vivir en paz con el esposo de mis hijas y el padre de mis nietos, así que olvidaré esto". Pregúntenle a Jacob: "¿Cómo te sientes ahora mientras comes esta comida del pacto con Labán?" Es posible que escuchen: "Quiero paz entre nosotros y quiero irme a casa. No confío en Labán, pero voy a seguir este acuerdo con él como si lo hiciera. Tal vez, de esta manera, podamos avanzar en paz por ahora y pueda llevar a todos a salvo de regreso". Reanuden la actuación.</w:t>
      </w:r>
    </w:p>
    <w:p>
      <w:pPr/>
      <w:r>
        <w:rPr>
          <w:lang w:val="es_ES" w:bidi="es_ES"/>
        </w:rPr>
      </w:r>
      <w:r>
        <w:rPr>
          <w:lang w:val="es_ES" w:bidi="es_ES"/>
        </w:rPr>
        <w:t>Después de comer la comida del pacto, Labán y Jacob le dieron al montón de piedras memoriales, el mismo nombre, tanto en arameo como en hebreo. El nombre significa pila de testigo. Entonces Labán pide que Yahvé los guarde mientras están separados. Debido a esto, el montón de piedras también fue llamado Mizpa, que significa torre de vigilancia.</w:t>
      </w:r>
    </w:p>
    <w:p>
      <w:pPr/>
      <w:r>
        <w:rPr>
          <w:lang w:val="es_ES" w:bidi="es_ES"/>
        </w:rPr>
      </w:r>
      <w:r>
        <w:rPr>
          <w:lang w:val="es_ES" w:bidi="es_ES"/>
        </w:rPr>
        <w:t>Hagan una pausa: Pregúntenle a Jacob: "¿Cómo te sientes acerca de esta idea de la torre de vigilancia?" Es posible que escuchen: "Creo que es bueno. No confío en Labán, por lo que pedirle a Dios que vele por ambos es una gran idea. No maltrataré a mis esposas ni a mis hijos, por lo que no es un problema para mí". Reanuden la actuación.</w:t>
      </w:r>
    </w:p>
    <w:p>
      <w:pPr/>
      <w:r>
        <w:rPr>
          <w:lang w:val="es_ES" w:bidi="es_ES"/>
        </w:rPr>
      </w:r>
      <w:r>
        <w:rPr>
          <w:lang w:val="es_ES" w:bidi="es_ES"/>
        </w:rPr>
        <w:t xml:space="preserve">Labán tiene otra propuesta. Labán quiere que Jacob acepte que la pila de piedras también servirá de límite entre ellos. Labán quiere que Jacob acepte que ni él ni Labán cruzarán la pila de piedras para entrar al territorio del otro, para hacerle daño. Jacob está de acuerdo. Este es llamdo un pacto, pero es más bien como una tregua de paz. Labán invoca al Dios de Abraham y al Dios de Nacor para que sirvan de juez entre él y Jacob. Jacob jura por el nombre del Dios de Isaac. Jacob usa el término, </w:t>
      </w:r>
      <w:r>
        <w:rPr>
          <w:b/>
          <w:lang w:val="es_ES" w:bidi="es_ES"/>
        </w:rPr>
        <w:t>Temor de Isaac</w:t>
      </w:r>
      <w:r>
        <w:rPr>
          <w:lang w:val="es_ES" w:bidi="es_ES"/>
        </w:rPr>
        <w:t xml:space="preserve"> como un nombre para Dios. Entonces Jacob ofrece un sacrificio para agradecer a Dios y todos se sientan a comer el banquete del pacto.</w:t>
      </w:r>
    </w:p>
    <w:p>
      <w:pPr/>
      <w:r>
        <w:rPr>
          <w:lang w:val="es_ES" w:bidi="es_ES"/>
        </w:rPr>
      </w:r>
      <w:r>
        <w:rPr>
          <w:lang w:val="es_ES" w:bidi="es_ES"/>
        </w:rPr>
        <w:t>Hagan una pausa: Pregúntenle a Labán: "¿Cómo te sientes ahora que has hecho este acuerdo de paz con Jacob?" Es posible que escuchen: "Estoy feliz con esto. Me gustaría tener a mis hijas y a mis nietos conmigo. Odio perder a todos esos animales. Pero al menos de esta manera, puedo estar seguro de que Jacob no me atacará ni a mí ni a mis hijos, ni se llevará más cosas". Pregúntenle a Jacob: "¿Cómo te sientes ahora que has hecho este acuerdo de paz con Labán?" Es posible que escuchen: "Estoy complacido. Ahora puedo seguir adelante en paz. Labán no va a venir tras de mí, ni va a intentar llevarse mis rebaños ni a mis hijos. Prefiero estar en paz con él". Reanuden la actuación.</w:t>
      </w:r>
    </w:p>
    <w:p>
      <w:pPr/>
      <w:r>
        <w:rPr>
          <w:lang w:val="es_ES" w:bidi="es_ES"/>
        </w:rPr>
      </w:r>
      <w:r>
        <w:rPr>
          <w:lang w:val="es_ES" w:bidi="es_ES"/>
        </w:rPr>
        <w:t>En la escena 3, después de que se termina el festín, al día siguiente, Labán decide regresar a Harán. Labán besa a sus hijas y las bendice. Labán besa a sus nietos y los bendice. Entonces Labán parte para Harán.</w:t>
      </w:r>
    </w:p>
    <w:p>
      <w:pPr/>
      <w:r>
        <w:rPr>
          <w:lang w:val="es_ES" w:bidi="es_ES"/>
        </w:rPr>
      </w:r>
      <w:r>
        <w:rPr>
          <w:lang w:val="es_ES" w:bidi="es_ES"/>
        </w:rPr>
        <w:t>Hagan una pausa: Pregúntenles a Raquel y Lea: "¿Cómo se sienten ahora al ver que su padre, Labán, regresa a Harán." Es posible que escuchen: "Me siento triste de cierta forma, porque probablemente nunca lo volveré a ver. Pero él no nos trató bien. No nos amó como un padre debería hacerlo. Me alegro de irme con Jacob a empezar una nueva vida". Reanuden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El pasaje nos dice que Jacob estaba enojado. Las palabras utilizadas hacen que parezca que Jacob estaba gritando. Jacob pregunta cuál es mi ofensa o cuál es mi crimen? ¿Cuál es mi pecado? El pecado no se refiere a desobedecer a Dios; en cambio, Jacob le está pidiendo a Labán que le diga cómo o de qué manera le ha ofendido. ¿Qué ha hecho Jacob para agraviar o dañar Labán? Jacob no espera una respuesta a estas preguntas. Entonces Jacob comienza a enumerar todo el trabajo que ha hecho para Labán durante 20 años.</w:t>
      </w:r>
    </w:p>
    <w:p>
      <w:pPr/>
      <w:r>
        <w:rPr>
          <w:lang w:val="es_ES" w:bidi="es_ES"/>
        </w:rPr>
      </w:r>
      <w:r>
        <w:rPr>
          <w:lang w:val="es_ES" w:bidi="es_ES"/>
        </w:rPr>
        <w:t>Hagan una pausa: Cuenten una historia de dos hombres en una disputa. Un hombre ha acusado al segundo hombre de hacer el mal. ¿Cómo responde el segundo hombre?</w:t>
      </w:r>
    </w:p>
    <w:p>
      <w:pPr/>
      <w:r>
        <w:rPr>
          <w:lang w:val="es_ES" w:bidi="es_ES"/>
        </w:rPr>
      </w:r>
      <w:r>
        <w:rPr>
          <w:lang w:val="es_ES" w:bidi="es_ES"/>
        </w:rPr>
        <w:t>Jacob habla de los parientes que están con ellos. Estos son los parientes que Labán reunió y que viajaron con él. Labán es el tío de Jacob. Por lo tanto, estos también son parientes de Jacob.</w:t>
      </w:r>
    </w:p>
    <w:p>
      <w:pPr/>
      <w:r>
        <w:rPr>
          <w:lang w:val="es_ES" w:bidi="es_ES"/>
        </w:rPr>
      </w:r>
      <w:r>
        <w:rPr>
          <w:lang w:val="es_ES" w:bidi="es_ES"/>
        </w:rPr>
        <w:t xml:space="preserve">Labán ha dicho que los animales que Jacob ha tomado le pertenecen. Jacob dice que los animales son suyos porque trabajó 6 años por ellos. Ellos son los salarios de Jacob por el cuidado de todos los rebaños de Labán. Labán cambió el acuerdo de los salarios 10 veces. Tuvimos ejemplos en el pasaje anterior de como Labán cambiaba los salarios de Jacob. Jacob invoca a Dios tres veces. Jacob le cuenta a Labán cómo Dios lo ha protegido y ayudado. Jacob dice el Dios de mi padre, que significa el Dios de Isaac. Entonces Jacob dice el Dios de Abraham. Abraham es el abuelo de Jacob. Entonces Jacob dice el </w:t>
      </w:r>
      <w:r>
        <w:rPr>
          <w:b/>
          <w:lang w:val="es_ES" w:bidi="es_ES"/>
        </w:rPr>
        <w:t>Temor de Isaac</w:t>
      </w:r>
      <w:r>
        <w:rPr>
          <w:lang w:val="es_ES" w:bidi="es_ES"/>
        </w:rPr>
        <w:t>. Este es un título para Dios que solo aparece en este pasaje. Significa que Isaac sintió miedo o asombro por Dios. Con estos diferentes títulos para Dios, Jacob se está refiriendo a un solo Dios. Jacob adora a un solo Dios, al mismo Dios que adoraban Isaac y Abraham.</w:t>
      </w:r>
    </w:p>
    <w:p>
      <w:pPr/>
      <w:r>
        <w:rPr>
          <w:lang w:val="es_ES" w:bidi="es_ES"/>
        </w:rPr>
      </w:r>
      <w:r>
        <w:rPr>
          <w:lang w:val="es_ES" w:bidi="es_ES"/>
        </w:rPr>
        <w:t xml:space="preserve">Labán sugiere una solución al problema. Labán sugiere que hagan un </w:t>
      </w:r>
      <w:r>
        <w:rPr>
          <w:b/>
          <w:lang w:val="es_ES" w:bidi="es_ES"/>
        </w:rPr>
        <w:t>pacto</w:t>
      </w:r>
      <w:r>
        <w:rPr>
          <w:lang w:val="es_ES" w:bidi="es_ES"/>
        </w:rPr>
        <w:t xml:space="preserve">. Un pacto es un acuerdo permanente entre dos personas que establece la paz o la amistad. Ambas personas prometen ser fieles al acuerdo y permanecer en una buena relación entre sí. Ambas partes hacen un sacrificio o celebran un ritual para sellar el acuerdo. Usen la misma palabra para pacto que han usado en los pasajes anteriores. </w:t>
      </w:r>
      <w:r>
        <w:rPr>
          <w:lang w:val="es_ES" w:bidi="es_ES"/>
        </w:rPr>
        <w:t>El pacto</w:t>
      </w:r>
      <w:r>
        <w:rPr>
          <w:lang w:val="es_ES" w:bidi="es_ES"/>
        </w:rPr>
        <w:t xml:space="preserve"> se discute en el Glosario Principal.</w:t>
      </w:r>
    </w:p>
    <w:p>
      <w:pPr/>
      <w:r>
        <w:rPr>
          <w:lang w:val="es_ES" w:bidi="es_ES"/>
        </w:rPr>
      </w:r>
      <w:r>
        <w:rPr>
          <w:lang w:val="es_ES" w:bidi="es_ES"/>
        </w:rPr>
        <w:t>Jacob está de acuerdo con el pacto. Jacob establece una piedra como pilar conmemorativo. Entonces Jacob hace que los miembros de la familia reunan piedras y hagan una pila de piedras. Estas son dos cosas separadas. El pilar y la pila de piedras están cerca uno del otro. Labán y Jacob comieron una comida del pacto juntos. Este ritual de comer una comida juntos ayuda a sellar el pacto.</w:t>
      </w:r>
    </w:p>
    <w:p>
      <w:pPr/>
      <w:r>
        <w:rPr>
          <w:lang w:val="es_ES" w:bidi="es_ES"/>
        </w:rPr>
      </w:r>
      <w:r>
        <w:rPr>
          <w:lang w:val="es_ES" w:bidi="es_ES"/>
        </w:rPr>
        <w:t xml:space="preserve">Labán nombró a la pila de piedras en su idioma, arameo. Jacob también le dio a la pila de piedras un nombre en hebreo. Los dos nombres tienen el mismo significado que es "pila de testigos". Entonces Labán dijo: "Que </w:t>
      </w:r>
      <w:r>
        <w:rPr>
          <w:b/>
          <w:lang w:val="es_ES" w:bidi="es_ES"/>
        </w:rPr>
        <w:t>Yahvé</w:t>
      </w:r>
      <w:r>
        <w:rPr>
          <w:lang w:val="es_ES" w:bidi="es_ES"/>
        </w:rPr>
        <w:t xml:space="preserve"> nos vigile a ambos mientras estamos lejos el uno del otro". Debido a esa declaración, también llamaron a la pila de piedras o al lugar donde estaban, Mizpa, que significa torre de vigilancia. Una torre de vigilancia sería una estructura alta donde alguien se pondría de pie para vigilar y ver si algún extraño o enemigo se acerca.</w:t>
      </w:r>
    </w:p>
    <w:p>
      <w:pPr/>
      <w:r>
        <w:rPr>
          <w:lang w:val="es_ES" w:bidi="es_ES"/>
        </w:rPr>
      </w:r>
      <w:r>
        <w:rPr>
          <w:lang w:val="es_ES" w:bidi="es_ES"/>
        </w:rPr>
        <w:t xml:space="preserve">Labán dice falsamente que él ha puesto el pilar y la pila de piedras. Entonces Labán propone otro pacto. Este pacto es como un tratado entre dos personas para mantener la paz. Labán sugiere usar la pila de piedras como una línea límite. Ni Labán ni Jacob cruzarán esta línea para atacar al otro. Jacob aceptó e hizo un </w:t>
      </w:r>
      <w:r>
        <w:rPr>
          <w:b/>
          <w:lang w:val="es_ES" w:bidi="es_ES"/>
        </w:rPr>
        <w:t>juramento</w:t>
      </w:r>
      <w:r>
        <w:rPr>
          <w:lang w:val="es_ES" w:bidi="es_ES"/>
        </w:rPr>
        <w:t xml:space="preserve"> para respetar este acuerdo. Un juramento es más fuerte que un voto o promesa. Al hacer de él un juramento, el acuerdo no puede romperse. Usen la misma palabra para juramento que usaron en los pasajes anteriores. Se habla del </w:t>
      </w:r>
      <w:r>
        <w:rPr>
          <w:lang w:val="es_ES" w:bidi="es_ES"/>
        </w:rPr>
        <w:t>Juramento</w:t>
      </w:r>
      <w:r>
        <w:rPr>
          <w:lang w:val="es_ES" w:bidi="es_ES"/>
        </w:rPr>
        <w:t xml:space="preserve"> en el Glosario Principal.</w:t>
      </w:r>
    </w:p>
    <w:p>
      <w:pPr/>
      <w:r>
        <w:rPr>
          <w:lang w:val="es_ES" w:bidi="es_ES"/>
        </w:rPr>
      </w:r>
      <w:r>
        <w:rPr>
          <w:lang w:val="es_ES" w:bidi="es_ES"/>
        </w:rPr>
        <w:t xml:space="preserve">Labán llama al </w:t>
      </w:r>
      <w:r>
        <w:rPr>
          <w:b/>
          <w:lang w:val="es_ES" w:bidi="es_ES"/>
        </w:rPr>
        <w:t>Dios</w:t>
      </w:r>
      <w:r>
        <w:rPr>
          <w:lang w:val="es_ES" w:bidi="es_ES"/>
        </w:rPr>
        <w:t xml:space="preserve"> de sus antepasados, al Dios de Abraham y al Dios de Nacor para que sea el juez entre ellos. Labán adoraba a más de un dios. Al usar los nombres de esta manera, Labán está invocando a dos dioses diferentes. Cuando Jacob hace su juramento, Jacob solo usa el nombre del Dios de Isaac. El Dios de Isaac y el Dios de Abraham son el mismo Dios. Jacob usa el nombre, </w:t>
      </w:r>
      <w:r>
        <w:rPr>
          <w:b/>
          <w:lang w:val="es_ES" w:bidi="es_ES"/>
        </w:rPr>
        <w:t>Temor de Isaac</w:t>
      </w:r>
      <w:r>
        <w:rPr>
          <w:lang w:val="es_ES" w:bidi="es_ES"/>
        </w:rPr>
        <w:t xml:space="preserve"> o el temible Dios de Isaac. Este es un nombre para Dios que solo encontramos aquí. Jacob estaba con temor o miedo al Dios de Isaac. Jacob respetó al Dios de Isaac.</w:t>
      </w:r>
    </w:p>
    <w:p>
      <w:pPr/>
      <w:r>
        <w:rPr>
          <w:lang w:val="es_ES" w:bidi="es_ES"/>
        </w:rPr>
      </w:r>
      <w:r>
        <w:rPr>
          <w:lang w:val="es_ES" w:bidi="es_ES"/>
        </w:rPr>
        <w:t xml:space="preserve">Después de hacer este segundo pacto o tratado con Labán, Jacob hizo un </w:t>
      </w:r>
      <w:r>
        <w:rPr>
          <w:b/>
          <w:lang w:val="es_ES" w:bidi="es_ES"/>
        </w:rPr>
        <w:t>sacrificio</w:t>
      </w:r>
      <w:r>
        <w:rPr>
          <w:lang w:val="es_ES" w:bidi="es_ES"/>
        </w:rPr>
        <w:t xml:space="preserve"> a Dios. Esta es la primera vez que se usa la palabra sacrificio. Un sacrificio es algo que se ofrece a Dios para agradecerle o para pedirle perdón por los pecados. </w:t>
      </w:r>
      <w:r>
        <w:rPr>
          <w:lang w:val="es_ES" w:bidi="es_ES"/>
        </w:rPr>
        <w:t>El término sacrificio</w:t>
      </w:r>
      <w:r>
        <w:rPr>
          <w:lang w:val="es_ES" w:bidi="es_ES"/>
        </w:rPr>
        <w:t xml:space="preserve"> se discute en el Glosario Principal. Jacob hizo el sacrificio para agradecer a Dios. Jacob habría matado a un animal de una manera ritual. Parte del animal sería quemado como una ofrenda a Dios. Jacob usó el resto del animal para el banquete del pacto que todos comieron.</w:t>
      </w:r>
    </w:p>
    <w:p>
      <w:pPr/>
      <w:r>
        <w:rPr>
          <w:lang w:val="es_ES" w:bidi="es_ES"/>
        </w:rPr>
      </w:r>
      <w:r>
        <w:rPr>
          <w:lang w:val="es_ES" w:bidi="es_ES"/>
        </w:rPr>
        <w:t xml:space="preserve">Antes de que Labán se fuera por la mañana, besó y luego </w:t>
      </w:r>
      <w:r>
        <w:rPr>
          <w:b/>
          <w:lang w:val="es_ES" w:bidi="es_ES"/>
        </w:rPr>
        <w:t>bendijo</w:t>
      </w:r>
      <w:r>
        <w:rPr>
          <w:lang w:val="es_ES" w:bidi="es_ES"/>
        </w:rPr>
        <w:t xml:space="preserve"> a sus hijas y nietos. </w:t>
      </w:r>
      <w:r>
        <w:rPr>
          <w:lang w:val="es_ES" w:bidi="es_ES"/>
        </w:rPr>
        <w:t>Bendecir</w:t>
      </w:r>
      <w:r>
        <w:rPr>
          <w:lang w:val="es_ES" w:bidi="es_ES"/>
        </w:rPr>
        <w:t xml:space="preserve"> se encuentra en el Glosario Principal. Usen la misma palabra que han usado en los pasajes anteriores. </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32:1–21</w:t>
      </w:r>
      <w:r>
        <w:rPr>
          <w:lang w:val="es_ES" w:bidi="es_ES"/>
        </w:rPr>
      </w:r>
    </w:p>
    <w:p>
      <w:pPr>
        <w:pStyle w:val="Heading3"/>
      </w:pPr>
      <w:r>
        <w:rPr>
          <w:lang w:val="es_ES" w:bidi="es_ES"/>
        </w:rPr>
        <w:t>Escuchar con el corazón</w:t>
      </w:r>
    </w:p>
    <w:p>
      <w:pPr/>
      <w:r>
        <w:rPr>
          <w:lang w:val="es_ES" w:bidi="es_ES"/>
        </w:rPr>
      </w:r>
      <w:r>
        <w:rPr>
          <w:lang w:val="es_ES" w:bidi="es_ES"/>
        </w:rPr>
        <w:t>Escuchen Génesis 32:1–21 y guárdenlo en sus corazones.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PREPARANDO EL ESCENARIO</w:t>
      </w:r>
    </w:p>
    <w:p>
      <w:pPr/>
      <w:r>
        <w:rPr>
          <w:lang w:val="es_ES" w:bidi="es_ES"/>
        </w:rPr>
      </w:r>
      <w:r>
        <w:rPr>
          <w:lang w:val="es_ES" w:bidi="es_ES"/>
        </w:rPr>
        <w:t>Génesis 32:1–21</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tras celebrar dos pactos con Jacob, Labán regresó a Harán. Ahora, Jacob ha emprendido el resto de su viaje de vuelta a Canaán o Beerseba, donde vivía Isaac. Esta es una descripción narrativa de ese viaje.</w:t>
      </w:r>
    </w:p>
    <w:p>
      <w:pPr/>
      <w:r>
        <w:rPr>
          <w:lang w:val="es_ES" w:bidi="es_ES"/>
        </w:rPr>
      </w:r>
      <w:r>
        <w:rPr>
          <w:lang w:val="es_ES" w:bidi="es_ES"/>
        </w:rPr>
        <w:t>Cuando Jacob emprendió el camino, se encontró con unos ángeles de Dios. Los ángeles generalmente suelen actuar como mensajeros de Dios, pero aquí no hay ningún indicio de que los ángeles le transmitieran ningún mensaje a Jacob. La palabra para ángeles es plural. Había suficientes ángeles como para montar un campamento, como si fuera un campamento militar. Jacob afirmó que el lugar donde había visto a los ángeles era el campamento de Dios. Jacob llamó al lugar Mahanaim. Cuando Jacob partió de Beerseba para ir a Harán, vio a unos ángeles que subían y bajaban por una escalera. A su regreso, Jacob vuelve a ver a los ángeles enviados por Dios. Por lo tanto, hay ángeles al comienzo y al final del viaje de Jacob.</w:t>
      </w:r>
    </w:p>
    <w:p>
      <w:pPr/>
      <w:r>
        <w:rPr>
          <w:lang w:val="es_ES" w:bidi="es_ES"/>
        </w:rPr>
      </w:r>
      <w:r>
        <w:rPr>
          <w:lang w:val="es_ES" w:bidi="es_ES"/>
        </w:rPr>
        <w:t>Hagan una pausa: Cuenten historias sobre diferentes tipos de personas o grupos que viajan y acampan para pasar la noche. ¿Qué palabra se utiliza para referirse al campamento en cada una de las historias?</w:t>
      </w:r>
    </w:p>
    <w:p>
      <w:pPr/>
      <w:r>
        <w:rPr>
          <w:lang w:val="es_ES" w:bidi="es_ES"/>
        </w:rPr>
      </w:r>
      <w:r>
        <w:rPr>
          <w:lang w:val="es_ES" w:bidi="es_ES"/>
        </w:rPr>
        <w:t>Han pasado 20 años desde que Jacob dejó su hogar y fue a Harán para escapar de su hermano gemelo, Esaú. Esaú había vendido su primogenitura a Jacob por un plato de guisado. Jacob había engañado a Isaac, su padre, para que concediera a él la bendición destinada a Esaú, el primogénito. Jacob había robado la bendición de Esaú. Esaú se enojó tanto que amenazó con matar a Jacob. Rebeca, su madre, le dijo a Jacob que fuera a ver a Labán a Harán. Jacob ha estado fuera durante 20 años.</w:t>
      </w:r>
    </w:p>
    <w:p>
      <w:pPr/>
      <w:r>
        <w:rPr>
          <w:lang w:val="es_ES" w:bidi="es_ES"/>
        </w:rPr>
      </w:r>
      <w:r>
        <w:rPr>
          <w:lang w:val="es_ES" w:bidi="es_ES"/>
        </w:rPr>
        <w:t>Ahora Jacob está volviendo. Jacob no sabe qué piensa Esaú de él después de 20 años. Jacob se enteró de que Esaú se había mudado a la región de Seir, en la tierra de Edom. Esta región se encuentra a cierta distancia de Beerseba.</w:t>
      </w:r>
    </w:p>
    <w:p>
      <w:pPr/>
      <w:r>
        <w:rPr>
          <w:lang w:val="es_ES" w:bidi="es_ES"/>
        </w:rPr>
      </w:r>
      <w:r>
        <w:rPr>
          <w:lang w:val="es_ES" w:bidi="es_ES"/>
        </w:rPr>
        <w:t>Hagan una pausa y muestren un mapa de la tierra de Israel, incluida la tierra de Edom. Seir debe estar marcado en el mapa, así como otros lugares relacionados con el viaje de Jacob.</w:t>
      </w:r>
    </w:p>
    <w:p>
      <w:pPr/>
      <w:r>
        <w:rPr>
          <w:lang w:val="es_ES" w:bidi="es_ES"/>
        </w:rPr>
      </w:r>
      <w:r>
        <w:rPr>
          <w:lang w:val="es_ES" w:bidi="es_ES"/>
        </w:rPr>
        <w:t>No sabemos por qué Esaú se alejó tanto de Isaac. ‏ Esaú se había casado con 2 mujeres hititas, y tanto Isaac como Rebeca estaban disgustados con ambas esposas. Después de que Jacob dejó Beerseba, Esaú se casó con una hija de Ismael. La historia no nos dice lo que Isaac y Rebeca pensaron de esta esposa.</w:t>
      </w:r>
    </w:p>
    <w:p>
      <w:pPr/>
      <w:r>
        <w:rPr>
          <w:lang w:val="es_ES" w:bidi="es_ES"/>
        </w:rPr>
      </w:r>
      <w:r>
        <w:rPr>
          <w:lang w:val="es_ES" w:bidi="es_ES"/>
        </w:rPr>
        <w:t>Jacob envió mensajeros a Esaú con un mensaje. Jacob se presentó a sí mismo como un siervo de Esaú. Al usar la palabra siervo, Jacob está tratando de honrar a Esaú. Jacob le dijo a Esaú que había vivido con Labán todo ese tiempo, desde que dejó Beerseba. Ahora Jacob tenía muchos animales y siervos. Jacob esperaba que Esaú fuera amistoso con él. Los mensajeros fueron hasta donde estaba Esaú y luego regresaron para decirle a Jacob que Esaú venía a encontrarse con él. Esaú ya había comenzado su viaje hacia Jacob. Esaú llevaba cosigo un ejército de 400 hombres. Cuando Jacob escuchó esta noticia, se aterrorizó. Jacob decidió dividir todas sus pertenencias en 2 campamentos. De esta manera, si Esaú atacaba uno de los campamentos, el otro campamento posiblemente podría escapar. Jacob posiblemente perdería la mitad de sus posesiones, pero no todo.</w:t>
      </w:r>
    </w:p>
    <w:p>
      <w:pPr/>
      <w:r>
        <w:rPr>
          <w:lang w:val="es_ES" w:bidi="es_ES"/>
        </w:rPr>
      </w:r>
      <w:r>
        <w:rPr>
          <w:lang w:val="es_ES" w:bidi="es_ES"/>
        </w:rPr>
        <w:t>Hagan una pausa: Cuenten una historia sobre un hombre que engañó a un pariente en algo importante y luego se fue del área. Ahora ese hombre está regresando después de una larga ausencia. ¿Qué haría el hombre para asegurar una buena bienvenida por parte de su familia? ¿Cómo recibiría el hombre engañado a la persona que está regresando? ¿Qué sentiría cada uno?</w:t>
      </w:r>
    </w:p>
    <w:p>
      <w:pPr/>
      <w:r>
        <w:rPr>
          <w:lang w:val="es_ES" w:bidi="es_ES"/>
        </w:rPr>
      </w:r>
      <w:r>
        <w:rPr>
          <w:lang w:val="es_ES" w:bidi="es_ES"/>
        </w:rPr>
        <w:t>Después de hacer la división de todo lo que tenía en dos campamentos, Jacob comenzó a orar. Jacob oró al Dios de Abraham y al Dios de Isaac. Jacob llama a Dios por el nombre de Yahvé. Todos estos nombres se refieren al mismo Dios. Jacob le recordó a Dios que le había dicho que regresara a casa. Dios había prometido tratar a Jacob con bondad. Jacob le recordó a Dios las bendiciones que le había dado. Una de esas bendicones era la promesa de que él tendría tantos descendientes que serían imposibles de contar, como la arena a la orilla del mar. Jacob le pidió a Dios que lo protegiera de ser atacado por Esaú. Jacob le recordó a Dios de las promesas que le había hecho acerca de sus futuros descendientes.</w:t>
      </w:r>
    </w:p>
    <w:p>
      <w:pPr/>
      <w:r>
        <w:rPr>
          <w:lang w:val="es_ES" w:bidi="es_ES"/>
        </w:rPr>
      </w:r>
      <w:r>
        <w:rPr>
          <w:lang w:val="es_ES" w:bidi="es_ES"/>
        </w:rPr>
        <w:t>Hagan una pausa: Escuchen nuevamente la oración de Jacob. ¿Qué diría alguien de su pueblo en una oración si esa persona tuviera tanto miedo como Jacob? ¿Cómo diferiría esta oración de la oración que hizo Jacob?</w:t>
      </w:r>
    </w:p>
    <w:p>
      <w:pPr/>
      <w:r>
        <w:rPr>
          <w:lang w:val="es_ES" w:bidi="es_ES"/>
        </w:rPr>
      </w:r>
      <w:r>
        <w:rPr>
          <w:lang w:val="es_ES" w:bidi="es_ES"/>
        </w:rPr>
        <w:t>Jacob se quedó ahí toda la noche. A la mañana siguiente, decidió enviarle algunos regalos a Esaú.</w:t>
      </w:r>
    </w:p>
    <w:p>
      <w:pPr/>
      <w:r>
        <w:rPr>
          <w:lang w:val="es_ES" w:bidi="es_ES"/>
        </w:rPr>
      </w:r>
      <w:r>
        <w:rPr>
          <w:lang w:val="es_ES" w:bidi="es_ES"/>
        </w:rPr>
        <w:t>Jacob seleccionó cabras, ovejas, camellos, vacas y burros. De cada grupo de animales, seleccionó hembra y macho para que los animales se reprodujeran. Dividió estos animales en manadas y asignó siervos para que cuidaran cada una de ellas. Jacob envió a cada manada hacia la dirección de Esaú. Jacob les dijo a los siervos que mantuvieran los rebaños separados con cierta distancia entre ellos.</w:t>
      </w:r>
    </w:p>
    <w:p>
      <w:pPr/>
      <w:r>
        <w:rPr>
          <w:lang w:val="es_ES" w:bidi="es_ES"/>
        </w:rPr>
      </w:r>
      <w:r>
        <w:rPr>
          <w:lang w:val="es_ES" w:bidi="es_ES"/>
        </w:rPr>
        <w:t>Muestren una imagen de cada tipo de animal que Jacob envió como regalo. Muestren el macho y la hembra de cada uno: Oveja, cabra, camello, vaca, toro, burro.</w:t>
      </w:r>
    </w:p>
    <w:p>
      <w:pPr/>
      <w:r>
        <w:rPr>
          <w:lang w:val="es_ES" w:bidi="es_ES"/>
        </w:rPr>
      </w:r>
      <w:r>
        <w:rPr>
          <w:lang w:val="es_ES" w:bidi="es_ES"/>
        </w:rPr>
        <w:t>Jacob dio instrucciones a cada grupo de siervos. Cuando los siervos se encontraran con Esaú, debían decirle que los animales pertenecían a Jacob. Jacob está enviando estos animales como un regalo a su amo, Esaú. Jacob les dice a los siervos que digan que él era siervo de Esaú. Jacob estaba tratando de mostrar que tenía estatus más bajo que Esaú. Jacob estaba obligado a obedecer a Esaú. Jacob está mostrando respeto y honor a Esaú. Al enviarle estos regalos, Jacob intentaba calmar la ira de Esaú.</w:t>
      </w:r>
    </w:p>
    <w:p>
      <w:pPr/>
      <w:r>
        <w:rPr>
          <w:lang w:val="es_ES" w:bidi="es_ES"/>
        </w:rPr>
      </w:r>
      <w:r>
        <w:rPr>
          <w:lang w:val="es_ES" w:bidi="es_ES"/>
        </w:rPr>
        <w:t>Hagan una pausa: Hablen de alguien que haya engañado a otra persona. En su cultura, ¿qué haría esa persona para hacer las paces con esa otra persona que engañó? ¿Qué tipo de cosas diría la persona? ¿Qué tipo de cosas haría esa persona?</w:t>
      </w:r>
    </w:p>
    <w:p>
      <w:pPr/>
      <w:r>
        <w:rPr>
          <w:lang w:val="es_ES" w:bidi="es_ES"/>
        </w:rPr>
      </w:r>
      <w:r>
        <w:rPr>
          <w:lang w:val="es_ES" w:bidi="es_ES"/>
        </w:rPr>
        <w:t>Los siervos debían decirle a Esaú que los animales eran un regalo de Jacob. Debían decirle que Jacob vendría a encontrarse con él. Cada grupo de siervos recibió las mismas instrucciones. Jacob estaba tratando de calmar a Esaú y ganarse su favor para evitar que lo atacara. Jacob esperaba que los regalos hicieran que Esaú volviera a ser su amigo. Después de enviar los regalos, Jacob permaneció en el campamento durante la noche.</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grupo a visualizar esta historia. Ayudarán al grupo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Labán se ha ido para regresar a su hogar y los ángeles de Dios vienen a encontrarse con Jacob. Jacob continúa en su camino hacia Beerseba.</w:t>
      </w:r>
    </w:p>
    <w:p>
      <w:pPr/>
      <w:r>
        <w:rPr>
          <w:lang w:val="es_ES" w:bidi="es_ES"/>
        </w:rPr>
      </w:r>
      <w:r>
        <w:rPr>
          <w:b/>
          <w:lang w:val="es_ES" w:bidi="es_ES"/>
        </w:rPr>
        <w:t>Segunda escena:</w:t>
      </w:r>
      <w:r>
        <w:rPr>
          <w:lang w:val="es_ES" w:bidi="es_ES"/>
        </w:rPr>
        <w:t xml:space="preserve"> Jacob envía mensajeros a Esaú para decirle que Jacob está llegando.</w:t>
      </w:r>
    </w:p>
    <w:p>
      <w:pPr/>
      <w:r>
        <w:rPr>
          <w:lang w:val="es_ES" w:bidi="es_ES"/>
        </w:rPr>
      </w:r>
      <w:r>
        <w:rPr>
          <w:b/>
          <w:lang w:val="es_ES" w:bidi="es_ES"/>
        </w:rPr>
        <w:t>Tercera escena:</w:t>
      </w:r>
      <w:r>
        <w:rPr>
          <w:lang w:val="es_ES" w:bidi="es_ES"/>
        </w:rPr>
        <w:t xml:space="preserve"> Los mensajeros regresan y le dicen a Jacob que Esaú viene hacia él con un ejército de 400 hombres. Jacob divide su campamento en 2.</w:t>
      </w:r>
    </w:p>
    <w:p>
      <w:pPr/>
      <w:r>
        <w:rPr>
          <w:lang w:val="es_ES" w:bidi="es_ES"/>
        </w:rPr>
      </w:r>
      <w:r>
        <w:rPr>
          <w:b/>
          <w:lang w:val="es_ES" w:bidi="es_ES"/>
        </w:rPr>
        <w:t>Cuarta escena:</w:t>
      </w:r>
      <w:r>
        <w:rPr>
          <w:lang w:val="es_ES" w:bidi="es_ES"/>
        </w:rPr>
        <w:t xml:space="preserve"> Jacob ora.</w:t>
      </w:r>
    </w:p>
    <w:p>
      <w:pPr/>
      <w:r>
        <w:rPr>
          <w:lang w:val="es_ES" w:bidi="es_ES"/>
        </w:rPr>
      </w:r>
      <w:r>
        <w:rPr>
          <w:b/>
          <w:lang w:val="es_ES" w:bidi="es_ES"/>
        </w:rPr>
        <w:t>Quinta escena:</w:t>
      </w:r>
      <w:r>
        <w:rPr>
          <w:lang w:val="es_ES" w:bidi="es_ES"/>
        </w:rPr>
        <w:t xml:space="preserve"> Jacob decide enviar regalos a Esaú. Jacob envía los regalos con instrucciones específicas para los siervos. Jacob espera que estos regalos calmen la ira de Esaú.</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Ángeles de Dios</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Los siervos</w:t>
      </w:r>
    </w:p>
    <w:p>
      <w:pPr>
        <w:pStyle w:val="ListBullet"/>
        <w:spacing w:line="240" w:lineRule="auto"/>
        <w:ind w:left="720"/>
      </w:pPr>
      <w:r>
        <w:rPr>
          <w:lang w:val="es_ES" w:bidi="es_ES"/>
        </w:rPr>
      </w:r>
      <w:r>
        <w:rPr>
          <w:lang w:val="es_ES" w:bidi="es_ES"/>
        </w:rPr>
        <w:t>Esaú y su ejército de 400 hombres</w:t>
      </w:r>
    </w:p>
    <w:p>
      <w:pPr/>
      <w:r>
        <w:rPr>
          <w:lang w:val="es_ES" w:bidi="es_ES"/>
        </w:rPr>
      </w:r>
      <w:r>
        <w:rPr>
          <w:lang w:val="es_ES" w:bidi="es_ES"/>
        </w:rPr>
        <w:t>En esta sesión, hagan que el grupo prepare un guion gráfico, dibuje la historia o utilice algún tipo de manualidad para representarla (pueden utilizar objetos que puedan mover, como piedras, palos o juguetes) para mostrar la historia o las acciones que ocurren.</w:t>
      </w:r>
    </w:p>
    <w:p>
      <w:pPr/>
      <w:r>
        <w:rPr>
          <w:lang w:val="es_ES" w:bidi="es_ES"/>
        </w:rPr>
      </w:r>
      <w:r>
        <w:rPr>
          <w:lang w:val="es_ES" w:bidi="es_ES"/>
        </w:rPr>
        <w:t>En la primera escena, Labán ha partido para regresar a Harán. Jacob comienza su camino hacia Beerseba. Los ángeles de Dios vienen a encontrarse con Jacob. Jacob declara que este lugar es el campamento de Dios. Jacob nombra al lugar Mahanaim.</w:t>
      </w:r>
    </w:p>
    <w:p>
      <w:pPr/>
      <w:r>
        <w:rPr>
          <w:lang w:val="es_ES" w:bidi="es_ES"/>
        </w:rPr>
      </w:r>
      <w:r>
        <w:rPr>
          <w:lang w:val="es_ES" w:bidi="es_ES"/>
        </w:rPr>
        <w:t>En la segunda escena, Jacob se entera de que Esaú vive en la región de Seir, que está en Edom. Esta región se encuentra en las montañas y mucho más al sur que Beerseba. Jacob decide enviar mensajeros para decirle a Esaú que está por llegar. Jacob envía un saludo amistoso para mostrarle a Esaú que quiere tener una buena relación con él. Jacob usa palabras humildes como saludos y tu siervo Jacob. Jacob le dice a Esaú qué ha estado haciendo durante los 20 años que vivió en Harán con su tío Labán. Jacob espera que Esaú responda de manera amistosa.</w:t>
      </w:r>
    </w:p>
    <w:p>
      <w:pPr/>
      <w:r>
        <w:rPr>
          <w:lang w:val="es_ES" w:bidi="es_ES"/>
        </w:rPr>
      </w:r>
      <w:r>
        <w:rPr>
          <w:lang w:val="es_ES" w:bidi="es_ES"/>
        </w:rPr>
        <w:t>En la tercera escena, los mensajeros regresan después de encontrarse con Esaú. Los mensajeros le dicen a Jacob que Esaú viene a encontrarse con él y que ya está en camino. Esaú lleva consigo un ejército de 400 hombres. Esta noticia aterroriza a Jacob. Jacob divide todo lo que Jacob tiene en 2 campamentos. Jacob piensa que si Esaú ataca uno de los campamentos, el otro podría salvarse y así conservar al menos, la mitad de sus posesiones.</w:t>
      </w:r>
    </w:p>
    <w:p>
      <w:pPr/>
      <w:r>
        <w:rPr>
          <w:lang w:val="es_ES" w:bidi="es_ES"/>
        </w:rPr>
      </w:r>
      <w:r>
        <w:rPr>
          <w:lang w:val="es_ES" w:bidi="es_ES"/>
        </w:rPr>
        <w:t>En la cuarta escena, Jacob ora. Jacob le recuerda a Dios que él le ha dicho que regrese a su casa. Jacob le recuerda la promesa de Dios de tratarlo con bondad. Jacob recuerda las bendiciones que Dios le ha dado aunque no las merece. Jacob le pide a Dios que lo libre de Esaú. Jacob le recuerda a Dios nuevamente las promesas que le ha hecho. Después, Jacob permanece allí durante toda la noche.</w:t>
      </w:r>
    </w:p>
    <w:p>
      <w:pPr/>
      <w:r>
        <w:rPr>
          <w:lang w:val="es_ES" w:bidi="es_ES"/>
        </w:rPr>
      </w:r>
      <w:r>
        <w:rPr>
          <w:lang w:val="es_ES" w:bidi="es_ES"/>
        </w:rPr>
        <w:t>En la quinta escena, Jacob selecciona animales para enviarsélos como regalos a Esaú. Jacob divide los animales en manadas y asigna siervos para cuidar cada una. Jacob les dice a los siervos que mantengan cierta distancia entre cada rebaño. Cuando los siervos se encuentran con Esaú, deben decirle que el rebaño pertenece a Jacob, y que él se la envía como regalo. Los siervos deben decir que Jacob es el siervo de Esaú y que Esaú es el amo de Jacob. Al usar este tipo de lenguaje, Jacob está tratando de honrar a Esaú. Jacob está tratando de calmar cualquier ira que Esaú todavía pueda tener contra él. Jacob quiere que Esaú sea amistoso con él. Jacob envió los rebaños por delante mientras permanece en el campamento durante otra noche.</w:t>
      </w:r>
    </w:p>
    <w:p>
      <w:pPr/>
      <w:r>
        <w:rPr>
          <w:lang w:val="es_ES" w:bidi="es_ES"/>
        </w:rPr>
      </w:r>
      <w:r>
        <w:rPr>
          <w:lang w:val="es_ES" w:bidi="es_ES"/>
        </w:rPr>
        <w:t>Jacob no envió el mismo número de cada tipo de animal. Jacob envió 5 grupos diferentes:</w:t>
      </w:r>
    </w:p>
    <w:p>
      <w:pPr>
        <w:pStyle w:val="ListBullet"/>
        <w:spacing w:line="240" w:lineRule="auto"/>
        <w:ind w:left="720"/>
      </w:pPr>
      <w:r>
        <w:rPr>
          <w:lang w:val="es_ES" w:bidi="es_ES"/>
        </w:rPr>
      </w:r>
      <w:r>
        <w:rPr>
          <w:lang w:val="es_ES" w:bidi="es_ES"/>
        </w:rPr>
        <w:t>200 cabras hembras y 20 cabras machos.</w:t>
      </w:r>
    </w:p>
    <w:p>
      <w:pPr>
        <w:pStyle w:val="ListBullet"/>
        <w:spacing w:line="240" w:lineRule="auto"/>
        <w:ind w:left="720"/>
      </w:pPr>
      <w:r>
        <w:rPr>
          <w:lang w:val="es_ES" w:bidi="es_ES"/>
        </w:rPr>
      </w:r>
      <w:r>
        <w:rPr>
          <w:lang w:val="es_ES" w:bidi="es_ES"/>
        </w:rPr>
        <w:t>200 ovejas hembras y 20 machos</w:t>
      </w:r>
    </w:p>
    <w:p>
      <w:pPr>
        <w:pStyle w:val="ListBullet"/>
        <w:spacing w:line="240" w:lineRule="auto"/>
        <w:ind w:left="720"/>
      </w:pPr>
      <w:r>
        <w:rPr>
          <w:lang w:val="es_ES" w:bidi="es_ES"/>
        </w:rPr>
      </w:r>
      <w:r>
        <w:rPr>
          <w:lang w:val="es_ES" w:bidi="es_ES"/>
        </w:rPr>
        <w:t>30 camellos hembra con sus crías</w:t>
      </w:r>
    </w:p>
    <w:p>
      <w:pPr>
        <w:pStyle w:val="ListBullet"/>
        <w:spacing w:line="240" w:lineRule="auto"/>
        <w:ind w:left="720"/>
      </w:pPr>
      <w:r>
        <w:rPr>
          <w:lang w:val="es_ES" w:bidi="es_ES"/>
        </w:rPr>
      </w:r>
      <w:r>
        <w:rPr>
          <w:lang w:val="es_ES" w:bidi="es_ES"/>
        </w:rPr>
        <w:t>40 vacas y 10 toros.</w:t>
      </w:r>
    </w:p>
    <w:p>
      <w:pPr>
        <w:pStyle w:val="ListBullet"/>
        <w:spacing w:line="240" w:lineRule="auto"/>
        <w:ind w:left="720"/>
      </w:pPr>
      <w:r>
        <w:rPr>
          <w:lang w:val="es_ES" w:bidi="es_ES"/>
        </w:rPr>
      </w:r>
      <w:r>
        <w:rPr>
          <w:lang w:val="es_ES" w:bidi="es_ES"/>
        </w:rPr>
        <w:t>20 burras hembras y 10 burros machos</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cinco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Ángeles de Dios</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Los siervos</w:t>
      </w:r>
    </w:p>
    <w:p>
      <w:pPr>
        <w:pStyle w:val="ListBullet"/>
        <w:spacing w:line="240" w:lineRule="auto"/>
        <w:ind w:left="720"/>
      </w:pPr>
      <w:r>
        <w:rPr>
          <w:lang w:val="es_ES" w:bidi="es_ES"/>
        </w:rPr>
      </w:r>
      <w:r>
        <w:rPr>
          <w:lang w:val="es_ES" w:bidi="es_ES"/>
        </w:rPr>
        <w:t>Esaú y su ejército de 400 hombres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deténganse en ciertos puntos.</w:t>
      </w:r>
    </w:p>
    <w:p>
      <w:pPr/>
      <w:r>
        <w:rPr>
          <w:lang w:val="es_ES" w:bidi="es_ES"/>
        </w:rPr>
      </w:r>
      <w:r>
        <w:rPr>
          <w:lang w:val="es_ES" w:bidi="es_ES"/>
        </w:rPr>
        <w:t>Detengan la actuación: Pregúntenle al actor que interpreta uno de los papeles: "¿Cómo se siente?" Es posible que escuchen cosas como diferentes respuestas. Reanuden la actuación.</w:t>
      </w:r>
    </w:p>
    <w:p>
      <w:pPr/>
      <w:r>
        <w:rPr>
          <w:lang w:val="es_ES" w:bidi="es_ES"/>
        </w:rPr>
      </w:r>
      <w:r>
        <w:rPr>
          <w:lang w:val="es_ES" w:bidi="es_ES"/>
        </w:rPr>
        <w:t>En la primera escena, Labán ya se ha ido para regresar a Harán. Jacob comienza su viaje de regreso a Beerseba. Los ángeles de Dios vienen a encontrarse con Jacob. Cuando Jacob ve a estos ángeles, declara que este es el campamento de Dios. Jacob llama a ese lugar Mahanaim.</w:t>
      </w:r>
    </w:p>
    <w:p>
      <w:pPr/>
      <w:r>
        <w:rPr>
          <w:lang w:val="es_ES" w:bidi="es_ES"/>
        </w:rPr>
      </w:r>
      <w:r>
        <w:rPr>
          <w:lang w:val="es_ES" w:bidi="es_ES"/>
        </w:rPr>
        <w:t>En la segunda escena, Jacob envía mensajeros por delante para encontrarse con su hermano gemelo mayor, Esaú. Jacob les dice a los mensajeros que digan que él viene. Jacob usa palabras respetuosas para ganarse la buena voluntad de Esaú y hacer que se sienta bien con él. Jacob le cuenta a Esaú lo que ha estado haciendo durante los últimos 20 años.</w:t>
      </w:r>
    </w:p>
    <w:p>
      <w:pPr/>
      <w:r>
        <w:rPr>
          <w:lang w:val="es_ES" w:bidi="es_ES"/>
        </w:rPr>
      </w:r>
      <w:r>
        <w:rPr>
          <w:lang w:val="es_ES" w:bidi="es_ES"/>
        </w:rPr>
        <w:t>Hagan una pausa: Pregúntenle a Jacob: "¿Cómo te sientes al volver a encontrarte con Esaú?" Es posible que escuchen: "Estoy deseando volver a ver a mi hermano después de tanto tiempo". O, "Tengo miedo. No sé cómo se siente Esaú ahora. Esaú quería matarme cuando me fui de casa". Pregúntenle a Esaú: "¿Cómo te sentiste cuando los mensajeros te dijeron que Jacob regresaba a casa?" Es posible que escuchen: "Estoy contento de verlo nuevamente. Ha pasado mucho tiempo. Ya no lo odio, pero no sé si podemos estar en paz juntos. No sé si puedo confiar en él". Reanuden la actuación.</w:t>
      </w:r>
    </w:p>
    <w:p>
      <w:pPr/>
      <w:r>
        <w:rPr>
          <w:lang w:val="es_ES" w:bidi="es_ES"/>
        </w:rPr>
      </w:r>
      <w:r>
        <w:rPr>
          <w:lang w:val="es_ES" w:bidi="es_ES"/>
        </w:rPr>
        <w:t>En la tercera escena, los mensajeros regresan y le dicen a Jacob que Esaú viene a encontrarse con él. Esaú tiene un ejército de 400 hombres que viajan con él. Cuando Jacob se entera de esto, siente mucho miedo. Jacob toma todo lo que tiene y lo divide en dos campamentos. Jacob piensa que, si Esaú ataca, tal vez uno de los dos campamentos se salve y él no lo pierda todo.</w:t>
      </w:r>
    </w:p>
    <w:p>
      <w:pPr/>
      <w:r>
        <w:rPr>
          <w:lang w:val="es_ES" w:bidi="es_ES"/>
        </w:rPr>
      </w:r>
      <w:r>
        <w:rPr>
          <w:lang w:val="es_ES" w:bidi="es_ES"/>
        </w:rPr>
        <w:t>Hagan una pausa: Pregúntenle a Jacob: "¿Por qué tienes miedo?" Es posible que escuchen: "Esaú quería matarme hace 20 años. Tal vez Esaú todavía quiere matarme. ¿Por qué Esaú traería un ejército así?" Reanuden la actuación.</w:t>
      </w:r>
    </w:p>
    <w:p>
      <w:pPr/>
      <w:r>
        <w:rPr>
          <w:lang w:val="es_ES" w:bidi="es_ES"/>
        </w:rPr>
      </w:r>
      <w:r>
        <w:rPr>
          <w:lang w:val="es_ES" w:bidi="es_ES"/>
        </w:rPr>
        <w:t>En la cuarta escena, Jacob ora. Jacob usa los dos nombres para Dios: Dios y Yahvé. Jacob le dice a Dios: "Tú me dijiste que regresara a casa. Prometiste tratarme con bondad". Jacob le recuerda a Dios que no es digno de recibir sus bendiciones Jacob sabe que todo lo que ahora tiene viene de Dios. Entonces Jacob le pide a Dios: "Sálvame de mi hermano, Esaú". Jacob le recuerda a Dios que le ha prometido tener tantos descendientes que no se podrán contar. Entonces Jacob se queda donde está toda la noche.</w:t>
      </w:r>
    </w:p>
    <w:p>
      <w:pPr/>
      <w:r>
        <w:rPr>
          <w:lang w:val="es_ES" w:bidi="es_ES"/>
        </w:rPr>
      </w:r>
      <w:r>
        <w:rPr>
          <w:lang w:val="es_ES" w:bidi="es_ES"/>
        </w:rPr>
        <w:t>Hagan una pausa: Pregúntenle a Jacob: "¿Cómo te sientes ahora que has orado?" Es posible que escuchen: "Estoy en paz. Siento que Dios me ha escuchado. Siento que Dios se encargará de esta situación. Ya no estoy preocupado". Reanuden la actuación.</w:t>
      </w:r>
    </w:p>
    <w:p>
      <w:pPr/>
      <w:r>
        <w:rPr>
          <w:lang w:val="es_ES" w:bidi="es_ES"/>
        </w:rPr>
      </w:r>
      <w:r>
        <w:rPr>
          <w:lang w:val="es_ES" w:bidi="es_ES"/>
        </w:rPr>
        <w:t>En la quinta escena, Jacob decide enviar algunos regalos a Esaú. Jacob toma algunos animales de cada clase que tiene y los reúne en manadas. Luego elige a algunos siervos para que vayan con las manadas. Jacob les dice a los siervos que mantengan cierta distancia entre cada manada. Deben ir delante de Jacob. Cuando cada manada llegue donde está Esaú, los siervos deben decirle que los animales son un regalo de su siervo Jacob para su amo, Esaú. Al usar un lenguaje como este, Jacob está tratando de calmar a Esaú o apaciguar cualquier enojo que todavía pueda tener. Jacob también trata de honrar a Esaú. Cada grupo de siervos tenía el mismo mensaje para darle a Esaú. Jacob envió por delante todas las manadas que eran regalos. Jacob permaneció en el campamento otra noche.</w:t>
      </w:r>
    </w:p>
    <w:p>
      <w:pPr/>
      <w:r>
        <w:rPr>
          <w:lang w:val="es_ES" w:bidi="es_ES"/>
        </w:rPr>
      </w:r>
      <w:r>
        <w:rPr>
          <w:lang w:val="es_ES" w:bidi="es_ES"/>
        </w:rPr>
        <w:t>Hagan una pausa. Pregúntenle a Jacob: "¿Cómo te sientes ahora que has enviado estos regalos?" Es posible que escuchen: "Creo que esta es una buena idea. Esaú responderá bien a mi halago, a que usé palabras respetuosas y lo llamé mi amo. He hecho todo lo que puedo hacer para hacer las paces. Ahora depende de Esaú". Pregúntenles a los siervos: "¿Cómo se sienten al ir adelante con los rebaños y este mensaje?" Es posible que escuchen: "Tengo miedo, pero tengo que obedecer a mi amo. Esaú tiene un ejército de 400 hombres. Es posible que no acepte estos regalos ni nuestros mensajes". Reanuden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b/>
          <w:lang w:val="es_ES" w:bidi="es_ES"/>
        </w:rPr>
        <w:t>Los ángeles</w:t>
      </w:r>
      <w:r>
        <w:rPr>
          <w:lang w:val="es_ES" w:bidi="es_ES"/>
        </w:rPr>
        <w:t xml:space="preserve"> de Dios vienen a encontrarse con Jacob. La palabra "ángeles" es en plural. Los ángeles son seres espirituales sobrenaturales que normalmente llevan mensajes de Dios. Sin embargo, aquí los ángeles no le dieron un mensaje a Jacob. Usen la misma palabra para ángeles que la que usaron antes. Los ángeles se mencionan en el glosario principal.</w:t>
      </w:r>
    </w:p>
    <w:p>
      <w:pPr/>
      <w:r>
        <w:rPr>
          <w:lang w:val="es_ES" w:bidi="es_ES"/>
        </w:rPr>
      </w:r>
      <w:r>
        <w:rPr>
          <w:lang w:val="es_ES" w:bidi="es_ES"/>
        </w:rPr>
        <w:t xml:space="preserve">Jacob dijo que hay suficientes ángeles para formar el </w:t>
      </w:r>
      <w:r>
        <w:rPr>
          <w:b/>
          <w:lang w:val="es_ES" w:bidi="es_ES"/>
        </w:rPr>
        <w:t>campamento</w:t>
      </w:r>
      <w:r>
        <w:rPr>
          <w:lang w:val="es_ES" w:bidi="es_ES"/>
        </w:rPr>
        <w:t xml:space="preserve"> de Dios. Aquí la palabra campamento es como un campamento militar. Jacob ve a estos ángeles como el ejército de Dios.</w:t>
      </w:r>
    </w:p>
    <w:p>
      <w:pPr/>
      <w:r>
        <w:rPr>
          <w:lang w:val="es_ES" w:bidi="es_ES"/>
        </w:rPr>
      </w:r>
      <w:r>
        <w:rPr>
          <w:lang w:val="es_ES" w:bidi="es_ES"/>
        </w:rPr>
        <w:t>La casa de Jacob llena dos campamentos grandes. Estos no son campamentos militares. Este campamento es un lugar donde una persona o un grupo de personas se detendría por un tiempo limitado. La familia de Jacob montaría un campamento cada noche a medida que viajan.</w:t>
      </w:r>
    </w:p>
    <w:p>
      <w:pPr/>
      <w:r>
        <w:rPr>
          <w:lang w:val="es_ES" w:bidi="es_ES"/>
        </w:rPr>
      </w:r>
      <w:r>
        <w:rPr>
          <w:lang w:val="es_ES" w:bidi="es_ES"/>
        </w:rPr>
        <w:t xml:space="preserve">Jacob se entera de que Esaú vive en la región de </w:t>
      </w:r>
      <w:r>
        <w:rPr>
          <w:b/>
          <w:lang w:val="es_ES" w:bidi="es_ES"/>
        </w:rPr>
        <w:t>Seir</w:t>
      </w:r>
      <w:r>
        <w:rPr>
          <w:lang w:val="es_ES" w:bidi="es_ES"/>
        </w:rPr>
        <w:t xml:space="preserve"> en la tierra de </w:t>
      </w:r>
      <w:r>
        <w:rPr>
          <w:b/>
          <w:lang w:val="es_ES" w:bidi="es_ES"/>
        </w:rPr>
        <w:t>Edom</w:t>
      </w:r>
      <w:r>
        <w:rPr>
          <w:lang w:val="es_ES" w:bidi="es_ES"/>
        </w:rPr>
        <w:t>. Estos nombres de lugares se usarán con frecuencia en las Escrituras. Consulten el mapa para obtener la ubicación de esta área.</w:t>
      </w:r>
    </w:p>
    <w:p>
      <w:pPr/>
      <w:r>
        <w:rPr>
          <w:lang w:val="es_ES" w:bidi="es_ES"/>
        </w:rPr>
      </w:r>
      <w:r>
        <w:rPr>
          <w:lang w:val="es_ES" w:bidi="es_ES"/>
        </w:rPr>
        <w:t>Muestren el mapa de Israel que tiene Edom y Seir marcados.</w:t>
      </w:r>
    </w:p>
    <w:p>
      <w:pPr/>
      <w:r>
        <w:rPr>
          <w:lang w:val="es_ES" w:bidi="es_ES"/>
        </w:rPr>
      </w:r>
      <w:r>
        <w:rPr>
          <w:lang w:val="es_ES" w:bidi="es_ES"/>
        </w:rPr>
        <w:t xml:space="preserve">Jacob ora. Mientras ora, Jacob usa tanto el nombre de </w:t>
      </w:r>
      <w:r>
        <w:rPr>
          <w:b/>
          <w:lang w:val="es_ES" w:bidi="es_ES"/>
        </w:rPr>
        <w:t>Dios</w:t>
      </w:r>
      <w:r>
        <w:rPr>
          <w:lang w:val="es_ES" w:bidi="es_ES"/>
        </w:rPr>
        <w:t xml:space="preserve"> como el nombre </w:t>
      </w:r>
      <w:r>
        <w:rPr>
          <w:b/>
          <w:lang w:val="es_ES" w:bidi="es_ES"/>
        </w:rPr>
        <w:t>Yahvé</w:t>
      </w:r>
      <w:r>
        <w:rPr>
          <w:lang w:val="es_ES" w:bidi="es_ES"/>
        </w:rPr>
        <w:t xml:space="preserve"> mientras habla con Dios. Usen las mismas palabras para Dios y Yahvé que han usado en otros pasajes. Se menciona a Yahvé y a Dios en el glosario principal. En la oración, Jacob dice: Dios de mi abuelo Abraham y Dios de mi padre Isaac. Estos nombres se refieren al mismo Dios que al que Jacob está adorando y orando en este momento.</w:t>
      </w:r>
    </w:p>
    <w:p>
      <w:pPr/>
      <w:r>
        <w:rPr>
          <w:lang w:val="es_ES" w:bidi="es_ES"/>
        </w:rPr>
      </w:r>
      <w:r>
        <w:rPr>
          <w:lang w:val="es_ES" w:bidi="es_ES"/>
        </w:rPr>
        <w:t xml:space="preserve">Jacob se refiere a sí mismo como un </w:t>
      </w:r>
      <w:r>
        <w:rPr>
          <w:b/>
          <w:lang w:val="es_ES" w:bidi="es_ES"/>
        </w:rPr>
        <w:t>siervo</w:t>
      </w:r>
      <w:r>
        <w:rPr>
          <w:lang w:val="es_ES" w:bidi="es_ES"/>
        </w:rPr>
        <w:t xml:space="preserve"> de Esaú. Jacob se refiere a sí mismo como un siervo de Dios. Jacob tiene un número de siervos. La palabra "siervo" se mencionan en el Glosario Principal. En cada caso, la palabra siervo significa que la persona obedecerá y servirá a su amo. Usen la misma palabra para siervo que han usado antes.</w:t>
      </w:r>
    </w:p>
    <w:p>
      <w:pPr/>
      <w:r>
        <w:rPr>
          <w:lang w:val="es_ES" w:bidi="es_ES"/>
        </w:rPr>
      </w:r>
      <w:r>
        <w:rPr>
          <w:lang w:val="es_ES" w:bidi="es_ES"/>
        </w:rPr>
        <w:t xml:space="preserve">Al enviar regalos, Jacob estaba intentando </w:t>
      </w:r>
      <w:r>
        <w:rPr>
          <w:b/>
          <w:lang w:val="es_ES" w:bidi="es_ES"/>
        </w:rPr>
        <w:t>apaciguar</w:t>
      </w:r>
      <w:r>
        <w:rPr>
          <w:lang w:val="es_ES" w:bidi="es_ES"/>
        </w:rPr>
        <w:t xml:space="preserve"> a Esaú. Apaciguar significa calmar o satisfacer a una persona proporcionándole lo que se necesita. Al enviar los regalos, Jacob estaba esperando que el enojo de Esaú se desapareciera y que así los dos pudieran encontrarse en paz.</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32:22–32</w:t>
      </w:r>
      <w:r>
        <w:rPr>
          <w:lang w:val="es_ES" w:bidi="es_ES"/>
        </w:rPr>
      </w:r>
    </w:p>
    <w:p>
      <w:pPr>
        <w:pStyle w:val="Heading3"/>
      </w:pPr>
      <w:r>
        <w:rPr>
          <w:lang w:val="es_ES" w:bidi="es_ES"/>
        </w:rPr>
        <w:t>Escuchar con el corazón</w:t>
      </w:r>
    </w:p>
    <w:p>
      <w:pPr/>
      <w:r>
        <w:rPr>
          <w:lang w:val="es_ES" w:bidi="es_ES"/>
        </w:rPr>
      </w:r>
      <w:r>
        <w:rPr>
          <w:lang w:val="es_ES" w:bidi="es_ES"/>
        </w:rPr>
        <w:t>Escuchen Génesis 32:22–32 y guárdenlo en sus corazones.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PREPARANDO EL ESCENARIO</w:t>
      </w:r>
    </w:p>
    <w:p>
      <w:pPr/>
      <w:r>
        <w:rPr>
          <w:lang w:val="es_ES" w:bidi="es_ES"/>
        </w:rPr>
      </w:r>
      <w:r>
        <w:rPr>
          <w:lang w:val="es_ES" w:bidi="es_ES"/>
        </w:rPr>
        <w:t>Génesis 32:22–32</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Jacob se enteró de que Esaú iba camino a encontrarse con él. Esaú llevaba consigo un ejercito de 400 hombres. Jacob había enviado a Esaú regalos de diferentes manadas de animales. Este pasaje describe lo que sucedió mientras Jacob se preparaba para encontrarse con Esaú.</w:t>
      </w:r>
    </w:p>
    <w:p>
      <w:pPr/>
      <w:r>
        <w:rPr>
          <w:lang w:val="es_ES" w:bidi="es_ES"/>
        </w:rPr>
      </w:r>
      <w:r>
        <w:rPr>
          <w:lang w:val="es_ES" w:bidi="es_ES"/>
        </w:rPr>
        <w:t>Jacob envió los rebaños de animales como regalos para Esaú. Después pasó la noche en el campamento. Durante la noche, Jacob se levantó. Jacob tomó a sus 4 mujeres: Lea y su sierva, Zilpa, Raquel y su sierva, Bilha, y las llevó a través del vado del río Jaboc. Jacob también llevó a sus 11 hijos al otro lado del río. Ahora todos estaban en el lado sur del río. El río Jaboc está en la actual Jordania. El río Jaboc tiene lugares donde el agua es poco profunda, lo que facilita cruzarlo. Esto se llama un vado. Jacob estaba acampando junto a un vado en el río Jaboc. Después de llevar a sus mujeres e hijos a través del Jaboc hacia un nuevo campamento, Jacob también envió todo lo que tenía, todas sus posesiones. Todos y todo estaban al otro lado del río, excepto Jacob. La historia no nos dice por qué Jacob llevó a todos al otro lado del río durante la noche. Cruzar un río de noche es más peligroso. Hay dos interpretaciones sobre dónde estaba Jacob durante esa noche. Una interpretación dice que Jacob se quedó en el campamento original en el lado norte del río. Otra interpretación dice que Jacob estaba en el mismo lado del río que su familia, pero separado del campamento de ellos.</w:t>
      </w:r>
    </w:p>
    <w:p>
      <w:pPr/>
      <w:r>
        <w:rPr>
          <w:lang w:val="es_ES" w:bidi="es_ES"/>
        </w:rPr>
      </w:r>
      <w:r>
        <w:rPr>
          <w:lang w:val="es_ES" w:bidi="es_ES"/>
        </w:rPr>
        <w:t>Muestren el mapa del viaje de Jacob y señalen el río Jaboc.</w:t>
      </w:r>
    </w:p>
    <w:p>
      <w:pPr/>
      <w:r>
        <w:rPr>
          <w:lang w:val="es_ES" w:bidi="es_ES"/>
        </w:rPr>
      </w:r>
      <w:r>
        <w:rPr>
          <w:lang w:val="es_ES" w:bidi="es_ES"/>
        </w:rPr>
        <w:t>Muestren una imagen de personas caminando por una parte poco profunda de un río.</w:t>
      </w:r>
    </w:p>
    <w:p>
      <w:pPr/>
      <w:r>
        <w:rPr>
          <w:lang w:val="es_ES" w:bidi="es_ES"/>
        </w:rPr>
      </w:r>
      <w:r>
        <w:rPr>
          <w:lang w:val="es_ES" w:bidi="es_ES"/>
        </w:rPr>
        <w:t>Conversen en grupo: Imaginen que alguien está regresando a casa como Jacob, después de haberse ido porque robó la bendición de Esaú. Los miembros de su familia están saliendo a su encuentro junto con su familia. ¿Cómo se sentiría la persona que está regresando a casa? ¿Qué tipo de acciones podría tomar para prepararse para encontrarse con su familia?</w:t>
      </w:r>
    </w:p>
    <w:p>
      <w:pPr/>
      <w:r>
        <w:rPr>
          <w:lang w:val="es_ES" w:bidi="es_ES"/>
        </w:rPr>
      </w:r>
      <w:r>
        <w:rPr>
          <w:lang w:val="es_ES" w:bidi="es_ES"/>
        </w:rPr>
        <w:t>Jacob estaba solo en el campamento. Todavía era de noche. Un hombre llegó y comenzó a luchar con Jacob. La lucha consiste en enfrentarse cuerpo a cuerpo con un oponente intentando derribarlo. Ninguno de los dos golpea al otro. Jacob no conocía a este hombre. El hombre no se identificó ni habló con Jacob.</w:t>
      </w:r>
    </w:p>
    <w:p>
      <w:pPr/>
      <w:r>
        <w:rPr>
          <w:lang w:val="es_ES" w:bidi="es_ES"/>
        </w:rPr>
      </w:r>
      <w:r>
        <w:rPr>
          <w:lang w:val="es_ES" w:bidi="es_ES"/>
        </w:rPr>
        <w:t>Muestren un video corto de 2 hombres o varones luchando. Hagan una pausa y conversen: ¿describan lo que los dos varones están haciendo en el video? ¿Cómo llaman a este tipo de actividad en su cultura?</w:t>
      </w:r>
    </w:p>
    <w:p>
      <w:pPr/>
      <w:r>
        <w:rPr>
          <w:lang w:val="es_ES" w:bidi="es_ES"/>
        </w:rPr>
      </w:r>
      <w:r>
        <w:rPr>
          <w:lang w:val="es_ES" w:bidi="es_ES"/>
        </w:rPr>
        <w:t>Jacob y el hombre lucharon hasta el amanecer. El amanecer es el momento en que la luz comienza a aparecer en el cielo. Otra palabra para amanecer es alborada. El sol todavía no ha salido. Con la llegada de la luz, las personas pueden comenzar a ver las cosas con mayor claridad.</w:t>
      </w:r>
    </w:p>
    <w:p>
      <w:pPr/>
      <w:r>
        <w:rPr>
          <w:lang w:val="es_ES" w:bidi="es_ES"/>
        </w:rPr>
      </w:r>
      <w:r>
        <w:rPr>
          <w:lang w:val="es_ES" w:bidi="es_ES"/>
        </w:rPr>
        <w:t>El hombre se dio cuenta de que no podía derribar a Jacob. El hombre no podía ganar el combate ni la lucha. Al amanecer, el hombre tocó la cadera de Jacob y se la dislocó. Esto significa que sacó la cadera de su lugar. Una vez que la cadera está dislocada, una persona no puede caminar normalmente. Como la cadera de Jacob estaba dislocada, quedó cojo.</w:t>
      </w:r>
    </w:p>
    <w:p>
      <w:pPr/>
      <w:r>
        <w:rPr>
          <w:lang w:val="es_ES" w:bidi="es_ES"/>
        </w:rPr>
      </w:r>
      <w:r>
        <w:rPr>
          <w:lang w:val="es_ES" w:bidi="es_ES"/>
        </w:rPr>
        <w:t>Cuando Jacob y el hombre comenzaron a luchar, Jacob no sabía quién era aquel hombre. Con el tiempo, Jacob se dió cuenta de que este hombre era alguien especial.</w:t>
      </w:r>
    </w:p>
    <w:p>
      <w:pPr/>
      <w:r>
        <w:rPr>
          <w:lang w:val="es_ES" w:bidi="es_ES"/>
        </w:rPr>
      </w:r>
      <w:r>
        <w:rPr>
          <w:lang w:val="es_ES" w:bidi="es_ES"/>
        </w:rPr>
        <w:t>Después de dislocar la cadera de Jacob, el hombre habló por primera vez. El hombre dijo: "Déjame ir porque ya está amaneciendo". Pronto habría suficiente luz para ver claramente a las personas. Esto significaba que Jacob debía dejar de aferrarse al hombre y dejar de intentar derribarlo. Jacob se negó a dejarlo ir. Jacob exigió que el hombre lo bendijera antes de soltarlo.</w:t>
      </w:r>
    </w:p>
    <w:p>
      <w:pPr/>
      <w:r>
        <w:rPr>
          <w:lang w:val="es_ES" w:bidi="es_ES"/>
        </w:rPr>
      </w:r>
      <w:r>
        <w:rPr>
          <w:lang w:val="es_ES" w:bidi="es_ES"/>
        </w:rPr>
        <w:t>El hombre le preguntó a Jacob: "¿Cuál es tu nombre?" El hombre ya conocía el nombre de Jacob. Al responder, Jacob estaba hablando también de quien había sido hasta ese momento. Jacob dijo: "Mi nombre es Jacob". El nombre de Jacob significa engañador o tramposo. El hombre le dijo a Jacob que de ahora en adelante se llamaría Israel. El hombre le dijo a Jacob: "Has luchado con Dios y con los hombres y no te has dado por vencido". Cuando Dios cambiaba el nombre de una persona, generalmente significaba que había un cambio importante en su vida o en su carácter. Jacob ya no sería conocido solamente como el engañador, sino como alguien que había luchado con Dios y con los hombres y no se había dado por vencido. En los pasajes anteriores, Dios cambió el nombre de Abram a Abraham y el nombre de Sarai a Sara.</w:t>
      </w:r>
    </w:p>
    <w:p>
      <w:pPr/>
      <w:r>
        <w:rPr>
          <w:lang w:val="es_ES" w:bidi="es_ES"/>
        </w:rPr>
      </w:r>
      <w:r>
        <w:rPr>
          <w:lang w:val="es_ES" w:bidi="es_ES"/>
        </w:rPr>
        <w:t>Hagan una pausa y conversen: ¿Cuándo y por qué alguien cambiaría el nombre de una persona en su cultura?</w:t>
      </w:r>
    </w:p>
    <w:p>
      <w:pPr/>
      <w:r>
        <w:rPr>
          <w:lang w:val="es_ES" w:bidi="es_ES"/>
        </w:rPr>
      </w:r>
      <w:r>
        <w:rPr>
          <w:lang w:val="es_ES" w:bidi="es_ES"/>
        </w:rPr>
        <w:t>Jacob le preguntó al hombre cual era su nombre. El hombre le preguntó a Jacob: "¿Por qué quieres saber mi nombre?" Cuando Jacob le pregunta su nombre queda claro que todavía no sabe quién es ese hombre. Entonces el hombre bendijo a Jacob y se fue. Jacob finalmente comprendió que había estado con Dios. Jacob había tenido un encuentro directo con Dios.</w:t>
      </w:r>
    </w:p>
    <w:p>
      <w:pPr/>
      <w:r>
        <w:rPr>
          <w:lang w:val="es_ES" w:bidi="es_ES"/>
        </w:rPr>
      </w:r>
      <w:r>
        <w:rPr>
          <w:lang w:val="es_ES" w:bidi="es_ES"/>
        </w:rPr>
        <w:t>Jacob llamó Penial al lugar donde tuvo este encuentro. Peniel significa el Rostro de Dios. Jacob dijo: "He visto el rostro de Dios y he sobrevivido". Cuando Jacob dejó Peniel, el sol estaba saliendo. Jacob estaba cojo debido a la lesión en su cadera.</w:t>
      </w:r>
    </w:p>
    <w:p>
      <w:pPr/>
      <w:r>
        <w:rPr>
          <w:lang w:val="es_ES" w:bidi="es_ES"/>
        </w:rPr>
      </w:r>
      <w:r>
        <w:rPr>
          <w:lang w:val="es_ES" w:bidi="es_ES"/>
        </w:rPr>
        <w:t>Hagan una pausa y conversen: Normalmente este tipo de lesión sería muy dolorosa. También sería difícil caminar. Jacob no se queja del dolor. Simplemete camina cojeando. ¿Cómo trataría su cultura a alguien que queda cojo después de una lesión en la pierna o cadera?</w:t>
      </w:r>
    </w:p>
    <w:p>
      <w:pPr/>
      <w:r>
        <w:rPr>
          <w:lang w:val="es_ES" w:bidi="es_ES"/>
        </w:rPr>
      </w:r>
      <w:r>
        <w:rPr>
          <w:lang w:val="es_ES" w:bidi="es_ES"/>
        </w:rPr>
        <w:t>Entonces el escritor interrumpe la historia para explicar como este acontecimiento influyó en las generaciones posteriores. Como la cadera de Jacob había sido dislocada, sus descendientes dejaron de comer la parte de la carne que está junto a la articulación de la cadera de los animales. El texto se refiere a los descendientes de Jacob como los hijos de Israel o israelitas. Israel es el nuevo nombre de Jacob. En lugar de hablar de los descendientes de Jacob, a partir de entonces se les comienza a llamar hijos de Israel o descendientes de Israel. De aquí en adelante, en las Escrituras, se les llamará descendientes de Israel. El nuevo nombre de Jacob, Israel, es también el mismo que el nombre del país de Israel.</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grupo a visualizar esta historia. Ayudarán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Jacob envía a su familia y sus posesiones al otro lado del río Jaboc.</w:t>
      </w:r>
    </w:p>
    <w:p>
      <w:pPr/>
      <w:r>
        <w:rPr>
          <w:lang w:val="es_ES" w:bidi="es_ES"/>
        </w:rPr>
      </w:r>
      <w:r>
        <w:rPr>
          <w:b/>
          <w:lang w:val="es_ES" w:bidi="es_ES"/>
        </w:rPr>
        <w:t>Segunda escena:</w:t>
      </w:r>
      <w:r>
        <w:rPr>
          <w:lang w:val="es_ES" w:bidi="es_ES"/>
        </w:rPr>
        <w:t xml:space="preserve"> Jacob lucha con un hombre.</w:t>
      </w:r>
    </w:p>
    <w:p>
      <w:pPr/>
      <w:r>
        <w:rPr>
          <w:lang w:val="es_ES" w:bidi="es_ES"/>
        </w:rPr>
      </w:r>
      <w:r>
        <w:rPr>
          <w:b/>
          <w:lang w:val="es_ES" w:bidi="es_ES"/>
        </w:rPr>
        <w:t>Tercera escena:</w:t>
      </w:r>
      <w:r>
        <w:rPr>
          <w:lang w:val="es_ES" w:bidi="es_ES"/>
        </w:rPr>
        <w:t xml:space="preserve"> Jacob nombra al lugar Peniel</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El Hombre</w:t>
      </w:r>
    </w:p>
    <w:p>
      <w:pPr>
        <w:pStyle w:val="ListBullet"/>
        <w:spacing w:line="240" w:lineRule="auto"/>
        <w:ind w:left="720"/>
      </w:pPr>
      <w:r>
        <w:rPr>
          <w:lang w:val="es_ES" w:bidi="es_ES"/>
        </w:rPr>
      </w:r>
      <w:r>
        <w:rPr>
          <w:lang w:val="es_ES" w:bidi="es_ES"/>
        </w:rPr>
        <w:t>Se mencionan las 2 esposas, sus 2 esposas siervas y sus hijos. El texto menciona específicamente 11 hijos. La hija de Jacob no se menciona por su nombre en esta historia, pero está allí.</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primera escena, es la noche después de que Jacob ha enviado los regalos a Esaú. Jacob y su familia se van a dormir. Entonces en algún momento durante la noche, Jacob se levanta y toma a sus dos esposas, Raquel y Lea, sus dos esposas siervas, Zilpa y Bilha y todos sus hijos y los lleva al otro lado del río Jaboc desde el lado norte al lado sur del río. Jacob está acampado cerca de un vado del río. Después de llevar a su familia del otro lado, Jacob también envía todas sus posesiones. No sabemos dónde Jacob pasó la noche. La historia no lo deja claro. Jacob podría haber permanecido en el lado norte del río. O podría haber cruzado el río hacia el lado sur, pero fue a un lugar separado, aparte de su familia. Independientemente del lado del río en que estuviera Jacob, pasó solo durante la noche.</w:t>
      </w:r>
    </w:p>
    <w:p>
      <w:pPr/>
      <w:r>
        <w:rPr>
          <w:lang w:val="es_ES" w:bidi="es_ES"/>
        </w:rPr>
      </w:r>
      <w:r>
        <w:rPr>
          <w:lang w:val="es_ES" w:bidi="es_ES"/>
        </w:rPr>
        <w:t>No sabemos por qué Jacob eligió cruzar el vado del río durante la noche. Como estaba oscuro, cruzar el río era más peligroso tanto para las personas como para los animales. No podían ver las rocas en el río ni las piedras en el fondo. Era más probable que alguien resbalara y cayera al cruzarlo de noche. Aparentemente, todos lograron cruzar sin sufrir ninguna lesión.</w:t>
      </w:r>
    </w:p>
    <w:p>
      <w:pPr/>
      <w:r>
        <w:rPr>
          <w:lang w:val="es_ES" w:bidi="es_ES"/>
        </w:rPr>
      </w:r>
      <w:r>
        <w:rPr>
          <w:lang w:val="es_ES" w:bidi="es_ES"/>
        </w:rPr>
        <w:t>En la segunda escena, en algunas traducciones de la Biblia, no está claro quién realiza cada acción. Esto es lo que sucedió: un hombre llegó y comenzó a luchar con Jacob. El pasaje no describe como era este hombre. Simplemente apareció y empezó a luchar con Jacob. Jacob no parecía estar asustado por el hombre ni por su apariencia. Jacob no le pregunta al hombre por qué quiere luchar contra él. Ni Jacob ni el hombre hablaron mientras luchaban.</w:t>
      </w:r>
    </w:p>
    <w:p>
      <w:pPr/>
      <w:r>
        <w:rPr>
          <w:lang w:val="es_ES" w:bidi="es_ES"/>
        </w:rPr>
      </w:r>
      <w:r>
        <w:rPr>
          <w:lang w:val="es_ES" w:bidi="es_ES"/>
        </w:rPr>
        <w:t>Lucharon el resto de la noche. Cuando comenzó a amanecer, el hombre vio que no podía vencer a Jacob. Entonces tocó su cadera y la dislocó. Usen palabras fuertes para describir esta acción: arrancar la cadera de su articulación o sacarla de su lugar. El hombre le dijo a Jacob: "Déjame ir". Pero aún con la cadera dislocada, Jacob no dejó ir al hombre. Jacob exigió una bendición antes de dejarlo ir. En ese momento, el hombre le preguntó a Jacob: "¿Cuál es tu nombre?" El hombre hizo esta pregunta de una manera que dejaba claro que tenía una posición más alta que Jacob. Jacob respondió que se llamaba Jacob. El hombre entonces le dijo que a partir de ese momento Jacob sería conocido como Israel. El hombre le dijo a Jacob: "Has luchado con Dios y con los hombres y has vencido". Jacob respondió: "Por favor, dime tu nombre". Jacob habló con respeto porque se había dado cuenta de que el hombre tenía un estatus más alto que el suyo. El hombre no le dijo su nombre. El hombre bendijo a Jacob.</w:t>
      </w:r>
    </w:p>
    <w:p>
      <w:pPr/>
      <w:r>
        <w:rPr>
          <w:lang w:val="es_ES" w:bidi="es_ES"/>
        </w:rPr>
      </w:r>
      <w:r>
        <w:rPr>
          <w:lang w:val="es_ES" w:bidi="es_ES"/>
        </w:rPr>
        <w:t xml:space="preserve">En la tercera escena, Jacob llamó Peniel a aquel lugar. Jacob dijo: "He visto el rostro de Dios y mi vida ha sido preservada". Jacob quedó cojo debido a la lesión en su cadera. Cuando el sol comenzó a salir, Jacob dejó Peniel y siguió en la dirección de dónde venía Esaú. </w:t>
      </w:r>
    </w:p>
    <w:p>
      <w:pPr/>
      <w:r>
        <w:rPr>
          <w:lang w:val="es_ES" w:bidi="es_ES"/>
        </w:rPr>
      </w:r>
      <w:r>
        <w:rPr>
          <w:lang w:val="es_ES" w:bidi="es_ES"/>
        </w:rPr>
        <w:t>El pasaje termina con una explicación de por qué los descendientes de Jacob se negaban a comer la carne que estaba junto a la articulación de la cadera de cualquier animal. Esta negativa era una manera de recordar cuando Jacob luchó con el hombre y el este le dislocó la cadera.</w:t>
      </w:r>
    </w:p>
    <w:p>
      <w:pPr/>
      <w:r>
        <w:rPr>
          <w:lang w:val="es_ES" w:bidi="es_ES"/>
        </w:rPr>
      </w:r>
      <w:r>
        <w:rPr>
          <w:lang w:val="es_ES" w:bidi="es_ES"/>
        </w:rPr>
        <w:t>Hagan una pausa: Cuenten una historia del pasado que explique alguna de las costumbres que siguen practicando hoy. Noten cómo terminan la historia.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El Hombre</w:t>
      </w:r>
    </w:p>
    <w:p>
      <w:pPr>
        <w:pStyle w:val="ListBullet"/>
        <w:spacing w:line="240" w:lineRule="auto"/>
        <w:ind w:left="720"/>
      </w:pPr>
      <w:r>
        <w:rPr>
          <w:lang w:val="es_ES" w:bidi="es_ES"/>
        </w:rPr>
      </w:r>
      <w:r>
        <w:rPr>
          <w:lang w:val="es_ES" w:bidi="es_ES"/>
        </w:rPr>
        <w:t>Se mencionan las 2 esposas de Jacob, 2 esposas siervas y sus hijos.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Detengan la actuación: Pregúntenle al actor que interpreta uno de los roles "¿Cómo se siente?" Es posible que escuchen cosas como diferentes respuestas. Reanuden la actuación.</w:t>
      </w:r>
    </w:p>
    <w:p>
      <w:pPr/>
      <w:r>
        <w:rPr>
          <w:lang w:val="es_ES" w:bidi="es_ES"/>
        </w:rPr>
      </w:r>
      <w:r>
        <w:rPr>
          <w:lang w:val="es_ES" w:bidi="es_ES"/>
        </w:rPr>
        <w:t>En la primera escena, después de acostarse, Jacob se levanta durante la noche y lleva a sus esposas y a sus hijos al otro lado del río Jaboc. También envía todas sus posesiones al otro lado del río. Jacob está solo en su campamento.</w:t>
      </w:r>
    </w:p>
    <w:p>
      <w:pPr/>
      <w:r>
        <w:rPr>
          <w:lang w:val="es_ES" w:bidi="es_ES"/>
        </w:rPr>
      </w:r>
      <w:r>
        <w:rPr>
          <w:lang w:val="es_ES" w:bidi="es_ES"/>
        </w:rPr>
        <w:t>Hagan una pausa: Pregúntenles a Raquel y Lea: "¿Cómo se sienten al cruzar el río durante la noche y que Jacob permanezca al otro lado?" Es posible que escuchen: "No entiendo por qué tuvimos que hacer esto de noche. ¿Por qué tuvimos que despertar a los niños y trasladarlos durante la noche? No sé por qué Jacob no está con nosotros. Esto me está haciendo sentir muy incómoda y un poco asustada por el día de mañana. ¿Jacob va a huir de Esaú?" Reanuden la actuación.</w:t>
      </w:r>
    </w:p>
    <w:p>
      <w:pPr/>
      <w:r>
        <w:rPr>
          <w:lang w:val="es_ES" w:bidi="es_ES"/>
        </w:rPr>
      </w:r>
      <w:r>
        <w:rPr>
          <w:lang w:val="es_ES" w:bidi="es_ES"/>
        </w:rPr>
        <w:t>En la segunda escena, un hombre viene y comienza a luchar con Jacob.</w:t>
      </w:r>
    </w:p>
    <w:p>
      <w:pPr/>
      <w:r>
        <w:rPr>
          <w:lang w:val="es_ES" w:bidi="es_ES"/>
        </w:rPr>
      </w:r>
      <w:r>
        <w:rPr>
          <w:lang w:val="es_ES" w:bidi="es_ES"/>
        </w:rPr>
        <w:t>Hagan una pausa: Pregúntenle a Jacob: "¿Cómo te sientes acerca de este hombre? ¿Quién es este hombre?" Es posible que escuchen: "No sé quién es este hombre". Nunca lo vi antes. Pero quiere luchar, por lo que yo lucharé. No voy a dejar que él gane este combate. Le mostraré lo fuerte que soy". Reanuden la actuación.</w:t>
      </w:r>
    </w:p>
    <w:p>
      <w:pPr/>
      <w:r>
        <w:rPr>
          <w:lang w:val="es_ES" w:bidi="es_ES"/>
        </w:rPr>
      </w:r>
      <w:r>
        <w:rPr>
          <w:lang w:val="es_ES" w:bidi="es_ES"/>
        </w:rPr>
        <w:t>Jacob y el hombre lucharon durante toda la noche hasta que comenzó a amanecer. El hombre se da cuenta de que no puede ganar, por lo que disloca la cadera de Jacob. Entonces el hombre le dijo a Jacob: "Déjame ir porque está amaneciendo". Jacob, a pesar que tenía la cadera dislocada, se negó a soltar al hombre hasta que lo bendijo.</w:t>
      </w:r>
    </w:p>
    <w:p>
      <w:pPr/>
      <w:r>
        <w:rPr>
          <w:lang w:val="es_ES" w:bidi="es_ES"/>
        </w:rPr>
      </w:r>
      <w:r>
        <w:rPr>
          <w:lang w:val="es_ES" w:bidi="es_ES"/>
        </w:rPr>
        <w:t>Detente un momento: Pregúntenle a Jacob, "¿Cómo se sientes ahora acerca de esta lucha?" Es posible que escuchen: "Soy bueno para esto. Miren que el no puede ganar. Me ha dislocalizado la cadera y aún así él no puede ganar. Me duele la cadera, pero me siento bien con lo que he sido capaz de hacer esta noche". Pregúntenle a Jacob: "¿Por qué quieres una bendición?" Es posible que escuchen: "Esaú viene acompañado de un ejército. Necesito una bendición para que me diga que todo estará bien. No sé cómo se sienta Esaú respecto a mí ahora. He intentado enviar regalos y hablar de cierta manera, pero no sé si Esaú guarda rencor contra mí. Necesito más bendición para asegurarme de todo salga bien". Reanuden la actuación.</w:t>
      </w:r>
    </w:p>
    <w:p>
      <w:pPr/>
      <w:r>
        <w:rPr>
          <w:lang w:val="es_ES" w:bidi="es_ES"/>
        </w:rPr>
      </w:r>
      <w:r>
        <w:rPr>
          <w:lang w:val="es_ES" w:bidi="es_ES"/>
        </w:rPr>
        <w:t>Jacob pide una bendición, pero el hombre cambia el nombre de Jacob a Israel.</w:t>
      </w:r>
    </w:p>
    <w:p>
      <w:pPr/>
      <w:r>
        <w:rPr>
          <w:lang w:val="es_ES" w:bidi="es_ES"/>
        </w:rPr>
      </w:r>
      <w:r>
        <w:rPr>
          <w:lang w:val="es_ES" w:bidi="es_ES"/>
        </w:rPr>
        <w:t>Hagan una pausa: Pregúntenle a Jacob: "¿Cómo te sientes acerca este cambio de nombre?" Es posible que escuchen: "Significa que he estado con Dios esta noche. He visto a Dios. He luchado con Dios. Todavía estoy vivo. ¡Esto es increíble! Me siento muy bien en este momento. Nada malo va a suceder. Dios está conmigo. Dios estuvo aquí y me habló y todavía estoy vivo". Reanuden la actuación.</w:t>
      </w:r>
    </w:p>
    <w:p>
      <w:pPr/>
      <w:r>
        <w:rPr>
          <w:lang w:val="es_ES" w:bidi="es_ES"/>
        </w:rPr>
      </w:r>
      <w:r>
        <w:rPr>
          <w:lang w:val="es_ES" w:bidi="es_ES"/>
        </w:rPr>
        <w:t>Jacob le pregunta al hombre su nombre. El hombre no responde a Jacob. El hombre bendice a Jacob y se va.</w:t>
      </w:r>
    </w:p>
    <w:p>
      <w:pPr/>
      <w:r>
        <w:rPr>
          <w:lang w:val="es_ES" w:bidi="es_ES"/>
        </w:rPr>
      </w:r>
      <w:r>
        <w:rPr>
          <w:lang w:val="es_ES" w:bidi="es_ES"/>
        </w:rPr>
        <w:t xml:space="preserve">En la tercera escena, después de que el hombre se va, Jacob cambia el nombre del lugar. Jacob nombra el lugar Peniel, porque Jacob ha visto el rostro de Dios y ha sobrevivido. La palabra </w:t>
      </w:r>
      <w:r>
        <w:rPr>
          <w:b/>
          <w:lang w:val="es_ES" w:bidi="es_ES"/>
        </w:rPr>
        <w:t>Peniel</w:t>
      </w:r>
      <w:r>
        <w:rPr>
          <w:lang w:val="es_ES" w:bidi="es_ES"/>
        </w:rPr>
        <w:t xml:space="preserve"> significa </w:t>
      </w:r>
      <w:r>
        <w:rPr>
          <w:b/>
          <w:lang w:val="es_ES" w:bidi="es_ES"/>
        </w:rPr>
        <w:t>rostro de Dios</w:t>
      </w:r>
      <w:r>
        <w:rPr>
          <w:lang w:val="es_ES" w:bidi="es_ES"/>
        </w:rPr>
        <w:t>. El amanecer se estaba acercando, por lo que Jacob dejó ese lugar cojeando.</w:t>
      </w:r>
    </w:p>
    <w:p>
      <w:pPr/>
      <w:r>
        <w:rPr>
          <w:lang w:val="es_ES" w:bidi="es_ES"/>
        </w:rPr>
      </w:r>
      <w:r>
        <w:rPr>
          <w:lang w:val="es_ES" w:bidi="es_ES"/>
        </w:rPr>
        <w:t>Hagan una pausa: Pregúntenle a Jacob: "¿Cómo te sientes esta mañana?" Es posible que escuchen: "No dormí en toda la noche. Luché con ese hombre. Me duele la pierna. No puedo caminar con normalidad. Estoy cojeando. Pero estuve con Dios anoche y estoy listo para hoy. Sé que Dios está conmigo". Pregúntenles a Raquel y Lea: "¿Cómo se sienten cuando ven venir a Jacob?" Es posible que escuchen: "Estoy muy aliviada de ver a Jacob. No sabía lo que estaba pasando anoche. ¿Por qué está cojeando Jacob? ¿Qué se ha hecho Jacob a sí mismo? Espero que Jacob esté bien. ¿Qué pasará si Esaú ataca mientra Jacob está herido? Tengo un poco de miedo esta mañana". Reanuden la actuación.</w:t>
      </w:r>
    </w:p>
    <w:p>
      <w:pPr/>
      <w:r>
        <w:rPr>
          <w:lang w:val="es_ES" w:bidi="es_ES"/>
        </w:rPr>
      </w:r>
      <w:r>
        <w:rPr>
          <w:lang w:val="es_ES" w:bidi="es_ES"/>
        </w:rPr>
        <w:t>El narrador explica que los descendientes de Jacob, es decir, el pueblo de Israel, se niegan a comer carne del músculo de la cadera de cualquier animal, debido a lo que sucedió la noche en que Jacob luchó con el hombre.</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Jacob </w:t>
      </w:r>
      <w:r>
        <w:rPr>
          <w:b/>
          <w:lang w:val="es_ES" w:bidi="es_ES"/>
        </w:rPr>
        <w:t>luchó</w:t>
      </w:r>
      <w:r>
        <w:rPr>
          <w:lang w:val="es_ES" w:bidi="es_ES"/>
        </w:rPr>
        <w:t xml:space="preserve"> toda la noche con un hombre. La lucha consiste en que dos personas se enfrentan. Cada persona trata de derribar a la otra al suelo. Ninguna de las dos personas golpea a la otra. Si la lucha no es un deporte o no es conocida en la cultura, se puede decir que Jacob luchó con un hombre durante la noche. Otra manera de describir la lucha es decir que cada uno de los dos hombres intentó derribar al otro. Los dos hombres lucharon así toda la noche.</w:t>
      </w:r>
    </w:p>
    <w:p>
      <w:pPr/>
      <w:r>
        <w:rPr>
          <w:lang w:val="es_ES" w:bidi="es_ES"/>
        </w:rPr>
      </w:r>
      <w:r>
        <w:rPr>
          <w:lang w:val="es_ES" w:bidi="es_ES"/>
        </w:rPr>
        <w:t>El hombre dislocó la cadera de Jacob. Esto quiere decir que el hueso de la pierna se sale de la cadera de modo que la articulación ya no funciona como debería. Después de esta dislocación, Jacob caminaba cojeando. Cojear significa que Jacob no podía caminar con normalidad.</w:t>
      </w:r>
    </w:p>
    <w:p>
      <w:pPr/>
      <w:r>
        <w:rPr>
          <w:lang w:val="es_ES" w:bidi="es_ES"/>
        </w:rPr>
      </w:r>
      <w:r>
        <w:rPr>
          <w:lang w:val="es_ES" w:bidi="es_ES"/>
        </w:rPr>
        <w:t xml:space="preserve">El hombre </w:t>
      </w:r>
      <w:r>
        <w:rPr>
          <w:b/>
          <w:lang w:val="es_ES" w:bidi="es_ES"/>
        </w:rPr>
        <w:t>bendijo</w:t>
      </w:r>
      <w:r>
        <w:rPr>
          <w:lang w:val="es_ES" w:bidi="es_ES"/>
        </w:rPr>
        <w:t xml:space="preserve"> a Jacob. Usen la misma palabra para bendecir que han usado en los pasajes anteriores. </w:t>
      </w:r>
      <w:r>
        <w:rPr>
          <w:lang w:val="es_ES" w:bidi="es_ES"/>
        </w:rPr>
        <w:t>Bendecir</w:t>
      </w:r>
      <w:r>
        <w:rPr>
          <w:lang w:val="es_ES" w:bidi="es_ES"/>
        </w:rPr>
        <w:t xml:space="preserve"> se encuentra en el Glosario Principal. </w:t>
      </w:r>
    </w:p>
    <w:p>
      <w:pPr/>
      <w:r>
        <w:rPr>
          <w:lang w:val="es_ES" w:bidi="es_ES"/>
        </w:rPr>
      </w:r>
      <w:r>
        <w:rPr>
          <w:lang w:val="es_ES" w:bidi="es_ES"/>
        </w:rPr>
        <w:t xml:space="preserve">El nombre de Jacob fue cambiado a </w:t>
      </w:r>
      <w:r>
        <w:rPr>
          <w:b/>
          <w:lang w:val="es_ES" w:bidi="es_ES"/>
        </w:rPr>
        <w:t>Israel</w:t>
      </w:r>
      <w:r>
        <w:rPr>
          <w:lang w:val="es_ES" w:bidi="es_ES"/>
        </w:rPr>
        <w:t xml:space="preserve">. Vean la conversación de </w:t>
      </w:r>
      <w:r>
        <w:rPr>
          <w:lang w:val="es_ES" w:bidi="es_ES"/>
        </w:rPr>
        <w:t>Israel</w:t>
      </w:r>
      <w:r>
        <w:rPr>
          <w:lang w:val="es_ES" w:bidi="es_ES"/>
        </w:rPr>
        <w:t xml:space="preserve">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33:1–20</w:t>
      </w:r>
      <w:r>
        <w:rPr>
          <w:lang w:val="es_ES" w:bidi="es_ES"/>
        </w:rPr>
      </w:r>
    </w:p>
    <w:p>
      <w:pPr>
        <w:pStyle w:val="Heading3"/>
      </w:pPr>
      <w:r>
        <w:rPr>
          <w:lang w:val="es_ES" w:bidi="es_ES"/>
        </w:rPr>
        <w:t>Escuchar con el corazón</w:t>
      </w:r>
    </w:p>
    <w:p>
      <w:pPr/>
      <w:r>
        <w:rPr>
          <w:lang w:val="es_ES" w:bidi="es_ES"/>
        </w:rPr>
      </w:r>
      <w:r>
        <w:rPr>
          <w:lang w:val="es_ES" w:bidi="es_ES"/>
        </w:rPr>
        <w:t>Escuchen Génesis 33:1–20 y guárdenlo en sus corazones.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PREPARANDO EL ESCENARIO</w:t>
      </w:r>
    </w:p>
    <w:p>
      <w:pPr/>
      <w:r>
        <w:rPr>
          <w:lang w:val="es_ES" w:bidi="es_ES"/>
        </w:rPr>
      </w:r>
      <w:r>
        <w:rPr>
          <w:lang w:val="es_ES" w:bidi="es_ES"/>
        </w:rPr>
        <w:t>Génesis 33:1–20</w:t>
      </w:r>
    </w:p>
    <w:p>
      <w:pPr/>
      <w:r>
        <w:rPr>
          <w:lang w:val="es_ES" w:bidi="es_ES"/>
        </w:rPr>
      </w:r>
      <w:r>
        <w:rPr>
          <w:lang w:val="es_ES" w:bidi="es_ES"/>
        </w:rPr>
        <w:t>Escuchen el texto una vez en la versión que sea más fácil de entender.</w:t>
      </w:r>
    </w:p>
    <w:p>
      <w:pPr/>
      <w:r>
        <w:rPr>
          <w:lang w:val="es_ES" w:bidi="es_ES"/>
        </w:rPr>
      </w:r>
      <w:r>
        <w:rPr>
          <w:lang w:val="es_ES" w:bidi="es_ES"/>
        </w:rPr>
        <w:t>Después de luchar toda la noche, Jacob dejó Peniel, el lugar donde había luchado contra aquel hombre, y se reunió con su familia. El sol estaba saliendo. Jacob levantó la vista y vio a Esaú que venía con un ejército de 400 hombres. Esaú es el hermano gemelo de Jacob. Esaú había vendido su derecho de nacimiento a Jacob. Jacob robó la bendición de Esaú como el hijo mayor. Como Esaú amenazó con matar a Jacob, él se fue a Harán. No se han visto en 20 años. Ahora Esaú se está acercando a Jacob. Este pasaje es un relato de la reunión de Jacob con Esaú.</w:t>
      </w:r>
    </w:p>
    <w:p>
      <w:pPr/>
      <w:r>
        <w:rPr>
          <w:lang w:val="es_ES" w:bidi="es_ES"/>
        </w:rPr>
      </w:r>
      <w:r>
        <w:rPr>
          <w:lang w:val="es_ES" w:bidi="es_ES"/>
        </w:rPr>
        <w:t>Jacob organizó a las esposas e hijos antes de que llegara Esaú. Jacob colocó a Bilha con sus 2 hijos y a Zilpa con sus 2 hijos al frente. Entonces Jacob colocó a Lea con sus 6 hijos e hija detrás de Zilpa y Bilha. Entonces en la parte de atrás, Jacob puso a Raquel y a su hijo. Jacob organizó a su familia de acuerdo con su importancia para él. Jacob colocó a Raquel y a su hijo como los últimos en ser presentados a Esaú. Jacob fue delante de sus e hijos. Esta es la primera vez que vemos a Jacob tomando la posición de liderazgo. Al acercarse a Esaú, Jacob se inclinó a tierra 7 veces para mostrar respeto a Esaú. Esto significa que Jacob puso su rostro hasta el suelo. Inclinarse 7 veces era una forma de aumentar el honor que se mostraba a la persona que se acercaba. Esaú corrió hacia Jacob y lo abrazó y besó en la mejilla. Tanto Jacob como Esaú lloraron.</w:t>
      </w:r>
    </w:p>
    <w:p>
      <w:pPr/>
      <w:r>
        <w:rPr>
          <w:lang w:val="es_ES" w:bidi="es_ES"/>
        </w:rPr>
      </w:r>
      <w:r>
        <w:rPr>
          <w:lang w:val="es_ES" w:bidi="es_ES"/>
        </w:rPr>
        <w:t>Hagan una pausa: Cuenten una historia sobre alguien que ha estado ausente durante mucho tiempo y regresa a casa. ¿Cómo recibe la familia en casa a esta persona? ¿Cuál es el comportamiento de la persona que regresa a casa?</w:t>
      </w:r>
    </w:p>
    <w:p>
      <w:pPr/>
      <w:r>
        <w:rPr>
          <w:lang w:val="es_ES" w:bidi="es_ES"/>
        </w:rPr>
      </w:r>
      <w:r>
        <w:rPr>
          <w:lang w:val="es_ES" w:bidi="es_ES"/>
        </w:rPr>
        <w:t>Esaú y su ejército de 400 hombres, ha venido de Seir. Jacob ha venido desde Harán. Se están reuniendo en el río Yaboc.</w:t>
      </w:r>
    </w:p>
    <w:p>
      <w:pPr/>
      <w:r>
        <w:rPr>
          <w:lang w:val="es_ES" w:bidi="es_ES"/>
        </w:rPr>
      </w:r>
      <w:r>
        <w:rPr>
          <w:lang w:val="es_ES" w:bidi="es_ES"/>
        </w:rPr>
        <w:t>Muestren un mapa que tenga marcado Harán, Seir, el río Yaboc y Beerseba.</w:t>
      </w:r>
    </w:p>
    <w:p>
      <w:pPr/>
      <w:r>
        <w:rPr>
          <w:lang w:val="es_ES" w:bidi="es_ES"/>
        </w:rPr>
      </w:r>
      <w:r>
        <w:rPr>
          <w:lang w:val="es_ES" w:bidi="es_ES"/>
        </w:rPr>
        <w:t>Esaú miró hacia arriba y notó a las mujeres y los hijos detrás de Jacob. Esaú preguntó quiénes eran esas personas. Jacob presentó a su familia diciendo: "Estos son los hijos que Dios me ha dado por su gracia". Cada mujer con sus hijos se adelantó y se inclinó ante Esaú. Zilpa y Bilha caminaron juntas, seguidas de Lea y finalmente, de Raquel.</w:t>
      </w:r>
    </w:p>
    <w:p>
      <w:pPr/>
      <w:r>
        <w:rPr>
          <w:lang w:val="es_ES" w:bidi="es_ES"/>
        </w:rPr>
      </w:r>
      <w:r>
        <w:rPr>
          <w:lang w:val="es_ES" w:bidi="es_ES"/>
        </w:rPr>
        <w:t>Esaú preguntó sobre los rebaños y manadas que había encontrado en el camino. Jacob explicó que estos eran regalos de él para Esaú. Jacob quiere la amistad de Esaú. Jacob habla de una manera muy halagadora a Esaú. Jacob dice que ver el rostro de Esaú es como ver el rostro de Dios. Otra manera de decir esto es decir: "Conocerte es como conocer a Dios" o "Verte es como ver a Dios". Al principio Esaú hace lo que es culturalmente aceptable y rechaza los regalos, pero Jacob insiste y finalmente Esaú acepta los regalos de los rebaños y manadas de animales que Jacob había enviado.</w:t>
      </w:r>
    </w:p>
    <w:p>
      <w:pPr/>
      <w:r>
        <w:rPr>
          <w:lang w:val="es_ES" w:bidi="es_ES"/>
        </w:rPr>
      </w:r>
      <w:r>
        <w:rPr>
          <w:lang w:val="es_ES" w:bidi="es_ES"/>
        </w:rPr>
        <w:t>Haz una pausa: Cuenten una historia sobre un hombre que ha hecho algo contra otro hombre. Cuando se encuentran, el primer hombre usa un lenguaje muy halagador hacia el otro hombre. El primer hombre no dice: "Lamento lo que hice". Pero el hombre sigue diciendo cosas muy halagadoras al segundo hombre. Noten el lenguaje que se está usando. ¿Cómo reacciona el segundo hombre a este tipo de palabras halagadoras? Hablen de por qué el primer hombre usa estas palabras halagadoras con el segundo hombre.</w:t>
      </w:r>
    </w:p>
    <w:p>
      <w:pPr/>
      <w:r>
        <w:rPr>
          <w:lang w:val="es_ES" w:bidi="es_ES"/>
        </w:rPr>
      </w:r>
      <w:r>
        <w:rPr>
          <w:lang w:val="es_ES" w:bidi="es_ES"/>
        </w:rPr>
        <w:t>Esaú invita a Jacob a venir a Seir con Esaú. Esaú le pide a Jacob que viaje ese día con él. Jacob habla de nuevo de una manera muy halagadora a Esaú. Mientras Jacob y Esaú hablan, Esaú llama a Jacob su hermano mientras que Jacob se refiere a sí mismo como siervo de Esaú. Jacob usa términos como siervo o llama a Esaú, mi Señor o amo, cada vez que le habla. Jacob dice que los animales y los niños necesitan viajar lentamente. Jacob insiste en que Esaú regrese a casa y dice que él lo seguirá a un paso lento. Jacob promete ir a ver a Esaú a Seir.</w:t>
      </w:r>
    </w:p>
    <w:p>
      <w:pPr/>
      <w:r>
        <w:rPr>
          <w:lang w:val="es_ES" w:bidi="es_ES"/>
        </w:rPr>
      </w:r>
      <w:r>
        <w:rPr>
          <w:lang w:val="es_ES" w:bidi="es_ES"/>
        </w:rPr>
        <w:t>Esaú está de acuerdo con que Jacob necesita seguir a un paso más lento. Esaú se ofrece a dejar parte de su ejército con Jacob para protegerlo y guiarlo a Seir. Jacob continúa hablando de una manera muy halagadora llamando a Esaú, "Mi Señor". Decir "Mi Señor" o "Amo" de esta manera es mostrar respeto y decir que Esaú debe recibir este honor y respeto de Jacob. Jacob rechaza la oferta de los hombres para acompañarlo a él y a su familia.</w:t>
      </w:r>
    </w:p>
    <w:p>
      <w:pPr/>
      <w:r>
        <w:rPr>
          <w:lang w:val="es_ES" w:bidi="es_ES"/>
        </w:rPr>
      </w:r>
      <w:r>
        <w:rPr>
          <w:lang w:val="es_ES" w:bidi="es_ES"/>
        </w:rPr>
        <w:t>Esaú parte ese mismo día para regresar a Seir. Esaú regresa con su ejército de 400 hombres a Seir. El pasaje no dice que Jacob y Esaú compartieran una comida juntos.</w:t>
      </w:r>
    </w:p>
    <w:p>
      <w:pPr/>
      <w:r>
        <w:rPr>
          <w:lang w:val="es_ES" w:bidi="es_ES"/>
        </w:rPr>
      </w:r>
      <w:r>
        <w:rPr>
          <w:lang w:val="es_ES" w:bidi="es_ES"/>
        </w:rPr>
        <w:t>Hagan una pausa: ¿Creen que Jacob confía en Esaú? ¿Qué ven en esta historia que muestre desconfianza? ¿Qué ven que muestre confianza?</w:t>
      </w:r>
    </w:p>
    <w:p>
      <w:pPr/>
      <w:r>
        <w:rPr>
          <w:lang w:val="es_ES" w:bidi="es_ES"/>
        </w:rPr>
      </w:r>
      <w:r>
        <w:rPr>
          <w:lang w:val="es_ES" w:bidi="es_ES"/>
        </w:rPr>
        <w:t>Jacob no fue a Seir. Jacob fue a un lugar llamado Sucot. Esto está ubicado en el valle del Jordán cerca de donde el río Jaboc entra en el río Jordán. El nombre Sucot significa refugios. Mientras estaba en Sucot, Jacob construyó una casa e hizo refugios para los animales. Jacob permaneció allí por un tiempo y luego cruzó el río Jordán.</w:t>
      </w:r>
    </w:p>
    <w:p>
      <w:pPr/>
      <w:r>
        <w:rPr>
          <w:lang w:val="es_ES" w:bidi="es_ES"/>
        </w:rPr>
      </w:r>
      <w:r>
        <w:rPr>
          <w:lang w:val="es_ES" w:bidi="es_ES"/>
        </w:rPr>
        <w:t>Muestren el mapa con Peniel y Sucot señalados.</w:t>
      </w:r>
    </w:p>
    <w:p>
      <w:pPr/>
      <w:r>
        <w:rPr>
          <w:lang w:val="es_ES" w:bidi="es_ES"/>
        </w:rPr>
      </w:r>
      <w:r>
        <w:rPr>
          <w:lang w:val="es_ES" w:bidi="es_ES"/>
        </w:rPr>
        <w:t>Jacob llegó a Siquem en la tierra de Canaán. Siquem está ubicada en las montañas al norte de Jerusalén. La primera parada de Abraham en Canaán fue en Siquem. Siquem es donde Dios le habló a Abraham y le dijo: "Le daré esta tierra a tus descendientes". Abraham construyó un altar allí y lo dedicó a Dios. Jacob llegó a Siquem y estableció su campamento fuera de la ciudad. Jacob compró una terreno a la familia de un hombre llamado Hamor, que era el padre de un hombre llamado Siquem. Jacob pagó 100 piezas de plata por este terreno. Nadie conoce el valor exacto de las piezas de plata.</w:t>
      </w:r>
    </w:p>
    <w:p>
      <w:pPr/>
      <w:r>
        <w:rPr>
          <w:lang w:val="es_ES" w:bidi="es_ES"/>
        </w:rPr>
      </w:r>
      <w:r>
        <w:rPr>
          <w:lang w:val="es_ES" w:bidi="es_ES"/>
        </w:rPr>
        <w:t>Muestren el mapa nuevamente. Debe tener la ubicación de Siquem marcada. Noten que Siquem está al otro lado de Sucot y al norte de Beerseba.</w:t>
      </w:r>
    </w:p>
    <w:p>
      <w:pPr/>
      <w:r>
        <w:rPr>
          <w:lang w:val="es_ES" w:bidi="es_ES"/>
        </w:rPr>
      </w:r>
      <w:r>
        <w:rPr>
          <w:lang w:val="es_ES" w:bidi="es_ES"/>
        </w:rPr>
        <w:t>Jacob construyó un altar en el terreno que había comprado. Jacob llamó a este altar El-Elohe-Israel, que significa que Dios es el Dios de Israel. El nombre de Jacob cambió a Israel cuando él luchó contra el hombre toda la noche en Peniel al lado del río Jaboc.</w:t>
      </w:r>
    </w:p>
    <w:p>
      <w:pPr/>
      <w:r>
        <w:rPr>
          <w:lang w:val="es_ES" w:bidi="es_ES"/>
        </w:rPr>
      </w:r>
      <w:r>
        <w:rPr>
          <w:lang w:val="es_ES" w:bidi="es_ES"/>
        </w:rPr>
        <w:t>Muestren el mapa nuevamente con Peniel marcado, así como Siquem, donde se encuentra Jacob actualmente.</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grupo a visualizar esta historia. Ayudarán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Jacob y Esaú se reúnen. Esaú invita a Jacob a venir a Seir. Jacob promete venir después. Esaú acepta los regalos de Jacob y se marcha.</w:t>
      </w:r>
    </w:p>
    <w:p>
      <w:pPr/>
      <w:r>
        <w:rPr>
          <w:lang w:val="es_ES" w:bidi="es_ES"/>
        </w:rPr>
      </w:r>
      <w:r>
        <w:rPr>
          <w:b/>
          <w:lang w:val="es_ES" w:bidi="es_ES"/>
        </w:rPr>
        <w:t>Segunda escena:</w:t>
      </w:r>
      <w:r>
        <w:rPr>
          <w:lang w:val="es_ES" w:bidi="es_ES"/>
        </w:rPr>
        <w:t xml:space="preserve"> Jacob va a Sucot y se queda allí por algún tiempo.</w:t>
      </w:r>
    </w:p>
    <w:p>
      <w:pPr/>
      <w:r>
        <w:rPr>
          <w:lang w:val="es_ES" w:bidi="es_ES"/>
        </w:rPr>
      </w:r>
      <w:r>
        <w:rPr>
          <w:b/>
          <w:lang w:val="es_ES" w:bidi="es_ES"/>
        </w:rPr>
        <w:t>Tercera escena:</w:t>
      </w:r>
      <w:r>
        <w:rPr>
          <w:lang w:val="es_ES" w:bidi="es_ES"/>
        </w:rPr>
        <w:t xml:space="preserve"> Jacob se traslada a Siquem, compra tierra y construye un altar.</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Bilha</w:t>
      </w:r>
    </w:p>
    <w:p>
      <w:pPr>
        <w:pStyle w:val="ListBullet"/>
        <w:spacing w:line="240" w:lineRule="auto"/>
        <w:ind w:left="720"/>
      </w:pPr>
      <w:r>
        <w:rPr>
          <w:lang w:val="es_ES" w:bidi="es_ES"/>
        </w:rPr>
      </w:r>
      <w:r>
        <w:rPr>
          <w:lang w:val="es_ES" w:bidi="es_ES"/>
        </w:rPr>
        <w:t>Zilpa</w:t>
      </w:r>
    </w:p>
    <w:p>
      <w:pPr>
        <w:pStyle w:val="ListBullet"/>
        <w:spacing w:line="240" w:lineRule="auto"/>
        <w:ind w:left="720"/>
      </w:pPr>
      <w:r>
        <w:rPr>
          <w:lang w:val="es_ES" w:bidi="es_ES"/>
        </w:rPr>
      </w:r>
      <w:r>
        <w:rPr>
          <w:lang w:val="es_ES" w:bidi="es_ES"/>
        </w:rPr>
        <w:t>Lea</w:t>
      </w:r>
    </w:p>
    <w:p>
      <w:pPr>
        <w:pStyle w:val="ListBullet"/>
        <w:spacing w:line="240" w:lineRule="auto"/>
        <w:ind w:left="720"/>
      </w:pPr>
      <w:r>
        <w:rPr>
          <w:lang w:val="es_ES" w:bidi="es_ES"/>
        </w:rPr>
      </w:r>
      <w:r>
        <w:rPr>
          <w:lang w:val="es_ES" w:bidi="es_ES"/>
        </w:rPr>
        <w:t>Raquel</w:t>
      </w:r>
    </w:p>
    <w:p>
      <w:pPr>
        <w:pStyle w:val="ListBullet"/>
        <w:spacing w:line="240" w:lineRule="auto"/>
        <w:ind w:left="720"/>
      </w:pPr>
      <w:r>
        <w:rPr>
          <w:lang w:val="es_ES" w:bidi="es_ES"/>
        </w:rPr>
      </w:r>
      <w:r>
        <w:rPr>
          <w:lang w:val="es_ES" w:bidi="es_ES"/>
        </w:rPr>
        <w:t>Los hijos de Jacob</w:t>
      </w:r>
    </w:p>
    <w:p>
      <w:pPr>
        <w:pStyle w:val="ListBullet"/>
        <w:spacing w:line="240" w:lineRule="auto"/>
        <w:ind w:left="720"/>
      </w:pPr>
      <w:r>
        <w:rPr>
          <w:lang w:val="es_ES" w:bidi="es_ES"/>
        </w:rPr>
      </w:r>
      <w:r>
        <w:rPr>
          <w:lang w:val="es_ES" w:bidi="es_ES"/>
        </w:rPr>
        <w:t>Esaú</w:t>
      </w:r>
    </w:p>
    <w:p>
      <w:pPr>
        <w:pStyle w:val="ListBullet"/>
        <w:spacing w:line="240" w:lineRule="auto"/>
        <w:ind w:left="720"/>
      </w:pPr>
      <w:r>
        <w:rPr>
          <w:lang w:val="es_ES" w:bidi="es_ES"/>
        </w:rPr>
      </w:r>
      <w:r>
        <w:rPr>
          <w:lang w:val="es_ES" w:bidi="es_ES"/>
        </w:rPr>
        <w:t>El ejército de Esaú de 400 hombres</w:t>
      </w:r>
    </w:p>
    <w:p>
      <w:pPr>
        <w:pStyle w:val="ListBullet"/>
        <w:spacing w:line="240" w:lineRule="auto"/>
        <w:ind w:left="720"/>
      </w:pPr>
      <w:r>
        <w:rPr>
          <w:lang w:val="es_ES" w:bidi="es_ES"/>
        </w:rPr>
      </w:r>
      <w:r>
        <w:rPr>
          <w:lang w:val="es_ES" w:bidi="es_ES"/>
        </w:rPr>
        <w:t>La familia de Hamor</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escena 1, la noche de lucha ha terminado y Jacob cojea debido a la lesión en la cadera. El sol ha salido. Jacob mira hacia arriba y ve que Esaú se está acercando con un ejército de 400 hombres. Jacob coloca al frente a sus dos esposas siervas, Zilpa y Bilha y cada mujer lleva consigo a sus 2 hijos. Entonces Jacob puso a Lea con sus 6 hijos y su hija. Finalmente, detrás de los demás, Jacob puso a Raquel con su hijo. Entonces Jacob avanzó hacia Esaú. Jacob se detuvo para inclinarse con su rostro tocando la tierra 7 veces mientras se acercaba a Esaú. Después de la séptima vez que Jacob se inclinó con su rostro tocando la tierra, Esaú corrió a encontrarse con Jacob. Esaú abrazó a Jacob, o Esaú puso sus brazos alrededor del cuello de Jacob. Esaú besó a Jacob. Ambos hombres comenzaron a derramar lágrimas de alegría. Jacob y Esaú no se habían visto durante 20 años. Cuando Jacob dejó Harán, Esaú estaba tan enojado que quería matarlo.</w:t>
      </w:r>
    </w:p>
    <w:p>
      <w:pPr/>
      <w:r>
        <w:rPr>
          <w:lang w:val="es_ES" w:bidi="es_ES"/>
        </w:rPr>
      </w:r>
      <w:r>
        <w:rPr>
          <w:lang w:val="es_ES" w:bidi="es_ES"/>
        </w:rPr>
        <w:t>Primero Esaú vió a las mujeres y los niños y le preguntó a Jacob quiénes eran estas personas. Jacob explica que son sus esposas y sus hijos. Cada mujer se acercó para inclinarse ante Esaú. Zilpa y Bilha caminaron juntas. Cada mujer tenía a sus 2 hijos con ella. Entonces Lea se acercó para inclinarse. Lea tiene sus 6 hijos y una hija. Entonces Raquel se acerca con su hijo.</w:t>
      </w:r>
    </w:p>
    <w:p>
      <w:pPr/>
      <w:r>
        <w:rPr>
          <w:lang w:val="es_ES" w:bidi="es_ES"/>
        </w:rPr>
      </w:r>
      <w:r>
        <w:rPr>
          <w:lang w:val="es_ES" w:bidi="es_ES"/>
        </w:rPr>
        <w:t>Entonces Esaú pregunta por los rebaños y manadas que ha visto en el camino. Jacob explica que son regalos. Jacob usa un lenguaje muy halagador al hablar con Esaú. Jacob llama a Esaú, "Mi Señor" o "Maestro" y dice otras frases halagadoras como: "Ver tu rostro es como ver el rostro de Dios". Jacob le pide a Esaú que acepte los regalos. Al principio Esaú se niega, pero Jacob sigue insistiendo y finalmente Esaú acepta los regalos. Las personas en esa cultura normalmente rechazaron los regalos las primeras veces que se ofrecieron.</w:t>
      </w:r>
    </w:p>
    <w:p>
      <w:pPr/>
      <w:r>
        <w:rPr>
          <w:lang w:val="es_ES" w:bidi="es_ES"/>
        </w:rPr>
      </w:r>
      <w:r>
        <w:rPr>
          <w:lang w:val="es_ES" w:bidi="es_ES"/>
        </w:rPr>
        <w:t>Esaú invita a Jacob a ir con él hacia Seir. Jacob dice que irá, pero tiene que viajar más despacio que Esaú. Jacob explica que el viaje tiene que ser lento debido a los niños pequeños y los animales jóvenes. Esaú acepta esta explicación.</w:t>
      </w:r>
    </w:p>
    <w:p>
      <w:pPr/>
      <w:r>
        <w:rPr>
          <w:lang w:val="es_ES" w:bidi="es_ES"/>
        </w:rPr>
      </w:r>
      <w:r>
        <w:rPr>
          <w:lang w:val="es_ES" w:bidi="es_ES"/>
        </w:rPr>
        <w:t>Esaú ofrece dejar a algunos hombres del ejército para proteger a Jacob y servir de guía. Jacob nuevamente lo rechaza. Finalmente, Esaú toma a su ejército y parte para regresar a Seir. Esaú se va el mismo día en que llegó.</w:t>
      </w:r>
    </w:p>
    <w:p>
      <w:pPr/>
      <w:r>
        <w:rPr>
          <w:lang w:val="es_ES" w:bidi="es_ES"/>
        </w:rPr>
      </w:r>
      <w:r>
        <w:rPr>
          <w:lang w:val="es_ES" w:bidi="es_ES"/>
        </w:rPr>
        <w:t>En la segunda escena, Esaú va a Seir, mientras Jacob va a Sucot, que está en una dirección completamente distinta. Jacob había prometido seguir a Esaú, pero Jacob gira al oeste y baja al valle del Jordán cerca de donde el río Jaboc entra en el río Jordán. Jacob se construye una casa allí. Jacob hace refugios para los animales. El lugar donde Jacob se queda se llama Sucot, que significa refugios.</w:t>
      </w:r>
    </w:p>
    <w:p>
      <w:pPr/>
      <w:r>
        <w:rPr>
          <w:lang w:val="es_ES" w:bidi="es_ES"/>
        </w:rPr>
      </w:r>
      <w:r>
        <w:rPr>
          <w:lang w:val="es_ES" w:bidi="es_ES"/>
        </w:rPr>
        <w:t>Muestren un mapa con Peniel y Sucot marcados.</w:t>
      </w:r>
    </w:p>
    <w:p>
      <w:pPr/>
      <w:r>
        <w:rPr>
          <w:lang w:val="es_ES" w:bidi="es_ES"/>
        </w:rPr>
      </w:r>
      <w:r>
        <w:rPr>
          <w:lang w:val="es_ES" w:bidi="es_ES"/>
        </w:rPr>
        <w:t>En la tercera escena, Jacob sale de Sucot y cruza el río Jordán. Jacob viaja hacia el oeste hasta las montañas y llega a un lugar llamado Siquem. Siquem es donde Abraham hizo su primera parada en su camino hacia Canaán. Abraham construyó un altar allí y adoró a Dios. Cuando Jacob llegó a Siquem, instaló su campamento fuera de la ciudad. Jacob compró un terreno a un hombre llamado Hamor, que es el padre de un hombre llamado Siquem. Jacob pagó 100 piezas de plata por este terreno. Jacob construyó un altar y lo llamó "El-Elohe-Israel". Este nombre significa Dios, el Dios de Israel. El otro nombre de Jacob es Israel.</w:t>
      </w:r>
    </w:p>
    <w:p>
      <w:pPr/>
      <w:r>
        <w:rPr>
          <w:lang w:val="es_ES" w:bidi="es_ES"/>
        </w:rPr>
      </w:r>
      <w:r>
        <w:rPr>
          <w:lang w:val="es_ES" w:bidi="es_ES"/>
        </w:rPr>
        <w:t>Muestren el mapa con el recorrido de Jacob marcado que incluya Peniel, Sucot y Siquem. Este mapa debe mostrar toda el área desde Harán hasta Beerseba e incluir Seir.</w:t>
      </w:r>
    </w:p>
    <w:p>
      <w:pPr/>
      <w:r>
        <w:rPr>
          <w:lang w:val="es_ES" w:bidi="es_ES"/>
        </w:rPr>
      </w:r>
      <w:r>
        <w:rPr>
          <w:lang w:val="es_ES" w:bidi="es_ES"/>
        </w:rPr>
        <w:t>Muestren una foto de un altar.</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Bilha</w:t>
      </w:r>
    </w:p>
    <w:p>
      <w:pPr>
        <w:pStyle w:val="ListBullet"/>
        <w:spacing w:line="240" w:lineRule="auto"/>
        <w:ind w:left="720"/>
      </w:pPr>
      <w:r>
        <w:rPr>
          <w:lang w:val="es_ES" w:bidi="es_ES"/>
        </w:rPr>
      </w:r>
      <w:r>
        <w:rPr>
          <w:lang w:val="es_ES" w:bidi="es_ES"/>
        </w:rPr>
        <w:t>Zilpa</w:t>
      </w:r>
    </w:p>
    <w:p>
      <w:pPr>
        <w:pStyle w:val="ListBullet"/>
        <w:spacing w:line="240" w:lineRule="auto"/>
        <w:ind w:left="720"/>
      </w:pPr>
      <w:r>
        <w:rPr>
          <w:lang w:val="es_ES" w:bidi="es_ES"/>
        </w:rPr>
      </w:r>
      <w:r>
        <w:rPr>
          <w:lang w:val="es_ES" w:bidi="es_ES"/>
        </w:rPr>
        <w:t>Lea</w:t>
      </w:r>
    </w:p>
    <w:p>
      <w:pPr>
        <w:pStyle w:val="ListBullet"/>
        <w:spacing w:line="240" w:lineRule="auto"/>
        <w:ind w:left="720"/>
      </w:pPr>
      <w:r>
        <w:rPr>
          <w:lang w:val="es_ES" w:bidi="es_ES"/>
        </w:rPr>
      </w:r>
      <w:r>
        <w:rPr>
          <w:lang w:val="es_ES" w:bidi="es_ES"/>
        </w:rPr>
        <w:t>Raquel</w:t>
      </w:r>
    </w:p>
    <w:p>
      <w:pPr>
        <w:pStyle w:val="ListBullet"/>
        <w:spacing w:line="240" w:lineRule="auto"/>
        <w:ind w:left="720"/>
      </w:pPr>
      <w:r>
        <w:rPr>
          <w:lang w:val="es_ES" w:bidi="es_ES"/>
        </w:rPr>
      </w:r>
      <w:r>
        <w:rPr>
          <w:lang w:val="es_ES" w:bidi="es_ES"/>
        </w:rPr>
        <w:t>Los hijos de Jacob</w:t>
      </w:r>
    </w:p>
    <w:p>
      <w:pPr>
        <w:pStyle w:val="ListBullet"/>
        <w:spacing w:line="240" w:lineRule="auto"/>
        <w:ind w:left="720"/>
      </w:pPr>
      <w:r>
        <w:rPr>
          <w:lang w:val="es_ES" w:bidi="es_ES"/>
        </w:rPr>
      </w:r>
      <w:r>
        <w:rPr>
          <w:lang w:val="es_ES" w:bidi="es_ES"/>
        </w:rPr>
        <w:t>Esaú</w:t>
      </w:r>
    </w:p>
    <w:p>
      <w:pPr>
        <w:pStyle w:val="ListBullet"/>
        <w:spacing w:line="240" w:lineRule="auto"/>
        <w:ind w:left="720"/>
      </w:pPr>
      <w:r>
        <w:rPr>
          <w:lang w:val="es_ES" w:bidi="es_ES"/>
        </w:rPr>
      </w:r>
      <w:r>
        <w:rPr>
          <w:lang w:val="es_ES" w:bidi="es_ES"/>
        </w:rPr>
        <w:t>El ejército de Esaú de 400 hombres</w:t>
      </w:r>
    </w:p>
    <w:p>
      <w:pPr>
        <w:pStyle w:val="ListBullet"/>
        <w:spacing w:line="240" w:lineRule="auto"/>
        <w:ind w:left="720"/>
      </w:pPr>
      <w:r>
        <w:rPr>
          <w:lang w:val="es_ES" w:bidi="es_ES"/>
        </w:rPr>
      </w:r>
      <w:r>
        <w:rPr>
          <w:lang w:val="es_ES" w:bidi="es_ES"/>
        </w:rPr>
        <w:t>La familia de Hamor</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deténganse en ciertos puntos.</w:t>
      </w:r>
    </w:p>
    <w:p>
      <w:pPr/>
      <w:r>
        <w:rPr>
          <w:lang w:val="es_ES" w:bidi="es_ES"/>
        </w:rPr>
      </w:r>
      <w:r>
        <w:rPr>
          <w:lang w:val="es_ES" w:bidi="es_ES"/>
        </w:rPr>
        <w:t>Detengan la actuación: Pregúntenle al actor que interpreta uno de los papeles: "¿Cómo se siente?" Es posible que escuchen cosas como diferentes respuestas. Reanuden la actuación.</w:t>
      </w:r>
    </w:p>
    <w:p>
      <w:pPr/>
      <w:r>
        <w:rPr>
          <w:lang w:val="es_ES" w:bidi="es_ES"/>
        </w:rPr>
      </w:r>
      <w:r>
        <w:rPr>
          <w:lang w:val="es_ES" w:bidi="es_ES"/>
        </w:rPr>
        <w:t>En la primera escena, Jacob ve que Esaú se acerca. Jacob organiza a su familia para econtrarse con Esaú. Bilha y Zilpa van al frente con sus hijos. Después va Lea con sus hijos y su hija. Luego va Raquel con su hijo. Jacob camina cojeando después de la lucha que tuvo durante la noche. Jacob se acerca con Esaú y deteniéndose se inclina hasta alcanzar el suelo con el rostro 7 veces.</w:t>
      </w:r>
    </w:p>
    <w:p>
      <w:pPr/>
      <w:r>
        <w:rPr>
          <w:lang w:val="es_ES" w:bidi="es_ES"/>
        </w:rPr>
      </w:r>
      <w:r>
        <w:rPr>
          <w:lang w:val="es_ES" w:bidi="es_ES"/>
        </w:rPr>
        <w:t>Detengan la actuación: Pregúntenle a Jacob: "¿Por qué te estás inclinando ante Esaú de esta manera?" Es posible que escuchen: "Es mi hermano mayor, a quien no he visto durante 20 años. Quiero mostrarle mi respeto". O, "Necesito honrar a mi hermano. El quería matarme porque tomé su bendición. Espero que pueda olvidar lo que sucedió". O: "No sé lo que está pensando Esaú. Espero que no sea violento conmigo". Reanuden la actuación.</w:t>
      </w:r>
    </w:p>
    <w:p>
      <w:pPr/>
      <w:r>
        <w:rPr>
          <w:lang w:val="es_ES" w:bidi="es_ES"/>
        </w:rPr>
      </w:r>
      <w:r>
        <w:rPr>
          <w:lang w:val="es_ES" w:bidi="es_ES"/>
        </w:rPr>
        <w:t>Después de que Jacob se inclina 7 veces, Esaú corre hacia él, lo abraza y lo besa. Ambos hombres comienzan a llorar.</w:t>
      </w:r>
    </w:p>
    <w:p>
      <w:pPr/>
      <w:r>
        <w:rPr>
          <w:lang w:val="es_ES" w:bidi="es_ES"/>
        </w:rPr>
      </w:r>
      <w:r>
        <w:rPr>
          <w:lang w:val="es_ES" w:bidi="es_ES"/>
        </w:rPr>
        <w:t>Hagan una pausa: Pregúntenle a Esaú: "¿Por qué estás llorando?" Es posible que escuchen: "Estoy feliz de volver a ver a mi hermano. Han pasado 20 años. Nos separamos con ira. Ya no estoy enojado ahora porque me está yendo bien. Tengo mucha riqueza. Jacob realmente no me hizo daño al tomar mi bendición". Pregúntenle a Jacob: "¿Por qué estás llorando?" Es posible que escuchen: "Estoy muy aliviado de que Esaú no me esté atacando. No sabía cómo me recibiría. Me alegra volver a ver a mi hermano. Aunque somos diferentes, lo he extrañado". Reanuden la actuación.</w:t>
      </w:r>
    </w:p>
    <w:p>
      <w:pPr/>
      <w:r>
        <w:rPr>
          <w:lang w:val="es_ES" w:bidi="es_ES"/>
        </w:rPr>
      </w:r>
      <w:r>
        <w:rPr>
          <w:lang w:val="es_ES" w:bidi="es_ES"/>
        </w:rPr>
        <w:t>Esaú nota a las mujeres y los hijos y pregunta quiénes son. Jacob le dice que son su familia y hace que cada uno de ellos presente. Bilha y Zilpa avanzan con sus hijos y se inclinan. Lea se acerca con sus hijos y se inclina. Raquel viene al frente con su hijo y se inclina.</w:t>
      </w:r>
    </w:p>
    <w:p>
      <w:pPr/>
      <w:r>
        <w:rPr>
          <w:lang w:val="es_ES" w:bidi="es_ES"/>
        </w:rPr>
      </w:r>
      <w:r>
        <w:rPr>
          <w:lang w:val="es_ES" w:bidi="es_ES"/>
        </w:rPr>
        <w:t>Hagan una pausa: Pregúntenle a cada mujer: "¿Qué estás sintiendo en este momento?" Es posible que escuchen: "Tuve miedo cuando vi el ejército, pero Esaú parece un hombre amable. Es bueno conocer a alguien de la familia de Jacob. Esaú ha sido amistoso con nosotros. Me alegra porque con Jacob cojo, no podría protegernos si Esaú nos atacara". Reanuden la actuación.</w:t>
      </w:r>
    </w:p>
    <w:p>
      <w:pPr/>
      <w:r>
        <w:rPr>
          <w:lang w:val="es_ES" w:bidi="es_ES"/>
        </w:rPr>
      </w:r>
      <w:r>
        <w:rPr>
          <w:lang w:val="es_ES" w:bidi="es_ES"/>
        </w:rPr>
        <w:t>Esaú pregunta pregunta por las manadas y rebaños que se encontró en el camino. Jacob le explica que estos son regalos para él. Jacob utiliza un lenguaje muy respetuoso y halagador al hablar con Esaú. Jacob usa palabras como "Mi Señor" o "Mi Amo" o "Tu siervo". Jacob incluso dice que ver el rostro de Esaú es como ver el rostro de Dios. Finalmente Esaú acepta los regalos.</w:t>
      </w:r>
    </w:p>
    <w:p>
      <w:pPr/>
      <w:r>
        <w:rPr>
          <w:lang w:val="es_ES" w:bidi="es_ES"/>
        </w:rPr>
      </w:r>
      <w:r>
        <w:rPr>
          <w:lang w:val="es_ES" w:bidi="es_ES"/>
        </w:rPr>
        <w:t>Detengan la actuación: Pregúntenle a Jacob: "¿Por qué estás hablando con Esaú de esta manera?" Es posible que escuchen: "Necesito asegurarme de que mi hermano entienda que lo considero superior a mí. Necesito asegurarme de que no se enoje y nos ataque. Quiero que se vaya en paz de aquí". Pregúntenle a Esaú: "¿Qué está sintiendo hacia Jacob en este momento?" Es posible que escuchen: "A Jacob le ha ido bien durante estos años. Ahora me ve como debería verme. Soy el mayor y debo ser respetado". Reanuden la actuación.</w:t>
      </w:r>
    </w:p>
    <w:p>
      <w:pPr/>
      <w:r>
        <w:rPr>
          <w:lang w:val="es_ES" w:bidi="es_ES"/>
        </w:rPr>
      </w:r>
      <w:r>
        <w:rPr>
          <w:lang w:val="es_ES" w:bidi="es_ES"/>
        </w:rPr>
        <w:t>Esaú invita a Jacob a viajar con él de regreso a Seir. Jacob se niega, pero promete ir más adelante. Esaú se va ese mismo día para regresar a Seir.</w:t>
      </w:r>
    </w:p>
    <w:p>
      <w:pPr/>
      <w:r>
        <w:rPr>
          <w:lang w:val="es_ES" w:bidi="es_ES"/>
        </w:rPr>
      </w:r>
      <w:r>
        <w:rPr>
          <w:lang w:val="es_ES" w:bidi="es_ES"/>
        </w:rPr>
        <w:t>Hagan una pausa: Pregúntenle a Jacob: "¿Por qué no fuiste con Esaú?" Es posible que escuchen: "Esaú parece amistoso, pero no confío en él. Tengo que proteger a mi familia y eso significa mantenerme alejado de él". Pregúntenle a Esaú: "¿Cómo te sientes con respecto a Jacob en este momento?" Es posible que escuchen: "Desearía que Jacob hubiera venido conmigo. Pero lo veré más adelante. Verá que me ha ido bien". O: "No sé por qué no preparó una comida para mí". O: "Es mejor que me vaya ahora porque si me quedo, podríamos volver a tener problemas". Reanuden la actuación.</w:t>
      </w:r>
    </w:p>
    <w:p>
      <w:pPr/>
      <w:r>
        <w:rPr>
          <w:lang w:val="es_ES" w:bidi="es_ES"/>
        </w:rPr>
      </w:r>
      <w:r>
        <w:rPr>
          <w:lang w:val="es_ES" w:bidi="es_ES"/>
        </w:rPr>
        <w:t>En la escena 2, Jacob va a Sucot y se queda allí por algún tiempo. Jacob construye una casa y algunos refugios para sus animales.</w:t>
      </w:r>
    </w:p>
    <w:p>
      <w:pPr/>
      <w:r>
        <w:rPr>
          <w:lang w:val="es_ES" w:bidi="es_ES"/>
        </w:rPr>
      </w:r>
      <w:r>
        <w:rPr>
          <w:lang w:val="es_ES" w:bidi="es_ES"/>
        </w:rPr>
        <w:t>En la escena 3, Jacob va a Siquem. Jacob compra una parcela de terreno por 100 piezas de plata a un hombre llamado Hamor, que es el padre de un hombre llamado Siquem. Jacob construye un altar en su tierra. Jacob nombra a este altar "El-Elohe-Israel", que significa Dios, el Dios de Israel.</w:t>
      </w:r>
    </w:p>
    <w:p>
      <w:pPr/>
      <w:r>
        <w:rPr>
          <w:lang w:val="es_ES" w:bidi="es_ES"/>
        </w:rPr>
      </w:r>
      <w:r>
        <w:rPr>
          <w:lang w:val="es_ES" w:bidi="es_ES"/>
        </w:rPr>
        <w:t>Hagan una pausa: Pregúntenle a Jacob: "¿Cómo te sientes al estar aquí donde tu abuelo Abraham se detuvo durante su viaje?" Es posible que escuchen: "Quiero quedarme aquí por un tiempo. Me hace sentir cerca de mi abuelo. Quiero adorar a Dios aquí. Dios me ha dado esta tierra. Ahora soy dueño de una parte de ella, y nadie puede echarme de aquí. Dios está presente aquí". Reanuden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Cuando Jacob se acercó a Esaú, se detuvo 7 veces y se inclinó hasta tocar el suelo con el rostro. Esto significa que Jacob se detuvo, se arrodilló en el suelo con ambas rodillas y luego puso la frente en el suelo. Esto no era solo inclinar la cabeza ni inclinarse desde la cintura. Jacob hizo esto 7 veces para mostrarle a Esaú gran honor y respeto. </w:t>
      </w:r>
    </w:p>
    <w:p>
      <w:pPr/>
      <w:r>
        <w:rPr>
          <w:lang w:val="es_ES" w:bidi="es_ES"/>
        </w:rPr>
      </w:r>
      <w:r>
        <w:rPr>
          <w:lang w:val="es_ES" w:bidi="es_ES"/>
        </w:rPr>
        <w:t>Muestren la imagen de un hombre inclinándose con el rostro hacia el suelo.</w:t>
      </w:r>
    </w:p>
    <w:p>
      <w:pPr/>
      <w:r>
        <w:rPr>
          <w:lang w:val="es_ES" w:bidi="es_ES"/>
        </w:rPr>
      </w:r>
      <w:r>
        <w:rPr>
          <w:lang w:val="es_ES" w:bidi="es_ES"/>
        </w:rPr>
        <w:t>Esaú rodeó con sus brazos el cuello de Jacob y lo abrazó. Esaú besó a Jacob en las mejillas. Ambos hombres lloraron de felicidad o derramaron lágrimas de alegría. Esta era una manera apropiada de mostrar emoción entre dos hombres en esa cultura.</w:t>
      </w:r>
    </w:p>
    <w:p>
      <w:pPr/>
      <w:r>
        <w:rPr>
          <w:lang w:val="es_ES" w:bidi="es_ES"/>
        </w:rPr>
      </w:r>
      <w:r>
        <w:rPr>
          <w:lang w:val="es_ES" w:bidi="es_ES"/>
        </w:rPr>
        <w:t xml:space="preserve">Jacob utiliza un lenguaje muy halagador cuando habla con Esaú. Cada vez que Jacob habla con Esaú, comienza llamándolo por un título que indica que Esaú es superior a él. Jacob usa títulos como Maestro o Mi Señor. Le pide a Esaú que acepte su regalo, o su </w:t>
      </w:r>
      <w:r>
        <w:rPr>
          <w:b/>
          <w:lang w:val="es_ES" w:bidi="es_ES"/>
        </w:rPr>
        <w:t>bendición.</w:t>
      </w:r>
      <w:r>
        <w:rPr>
          <w:lang w:val="es_ES" w:bidi="es_ES"/>
        </w:rPr>
        <w:t xml:space="preserve"> Recuerden que </w:t>
      </w:r>
      <w:r>
        <w:rPr>
          <w:b/>
          <w:lang w:val="es_ES" w:bidi="es_ES"/>
        </w:rPr>
        <w:t>bendecir</w:t>
      </w:r>
      <w:r>
        <w:rPr>
          <w:lang w:val="es_ES" w:bidi="es_ES"/>
        </w:rPr>
        <w:t xml:space="preserve"> está en el Glosario Principal. Estos títulos normalmente los usaría un siervo al hablar con su amo. Jacob se refiere a la sonrisa amistosa de Esaú y dice que es como ver el rostro de Dios. Al usar palabras como estas, Jacob está tratando de agradar a Esaú y de hacer que se sienta bien con él.</w:t>
      </w:r>
    </w:p>
    <w:p>
      <w:pPr/>
      <w:r>
        <w:rPr>
          <w:lang w:val="es_ES" w:bidi="es_ES"/>
        </w:rPr>
      </w:r>
      <w:r>
        <w:rPr>
          <w:lang w:val="es_ES" w:bidi="es_ES"/>
        </w:rPr>
        <w:t>Esaú se va ese mismo día para regresar a Seir. Jacob promete seguirlo más tarde. Sin embargo, Jacob no sigue a Esaú.</w:t>
      </w:r>
    </w:p>
    <w:p>
      <w:pPr/>
      <w:r>
        <w:rPr>
          <w:lang w:val="es_ES" w:bidi="es_ES"/>
        </w:rPr>
      </w:r>
      <w:r>
        <w:rPr>
          <w:lang w:val="es_ES" w:bidi="es_ES"/>
        </w:rPr>
        <w:t xml:space="preserve">Jacob se dirige al oeste y llega a un lugar al este del río Jordán. Aquí es donde el río Jaboc desemboca al Jordán. Jacob se queda allí por algún tiempo. Jacob construye una casa para sí mismo y algunos refugios para los animales. Los refugios probablemente estaban hechos de ramas y ramitas de árboles entrelazadas. Los refugios eran estructuras temporales, que proporcionaban sombra del sol y protección de la lluvia. Debido a estos refugios, el lugar recibió el nombre de Sucot, que significa refugios en hebreo. </w:t>
      </w:r>
    </w:p>
    <w:p>
      <w:pPr/>
      <w:r>
        <w:rPr>
          <w:lang w:val="es_ES" w:bidi="es_ES"/>
        </w:rPr>
      </w:r>
      <w:r>
        <w:rPr>
          <w:lang w:val="es_ES" w:bidi="es_ES"/>
        </w:rPr>
        <w:t>Muestren el mapa que marca el lugar de Sucot.</w:t>
      </w:r>
    </w:p>
    <w:p>
      <w:pPr/>
      <w:r>
        <w:rPr>
          <w:lang w:val="es_ES" w:bidi="es_ES"/>
        </w:rPr>
      </w:r>
      <w:r>
        <w:rPr>
          <w:lang w:val="es_ES" w:bidi="es_ES"/>
        </w:rPr>
        <w:t>Entonces Jacob decide cruzar el río Jordán y dirigirse a las montañas a un lugar llamado Siquem. Este es el mismo lugar donde Abraham se detuvo durante su viaje a Canaán. Jacob acampó fuera de la ciudad. Usen la misma palabra para campamento que han usado en las historias anteriores.</w:t>
      </w:r>
    </w:p>
    <w:p>
      <w:pPr/>
      <w:r>
        <w:rPr>
          <w:lang w:val="es_ES" w:bidi="es_ES"/>
        </w:rPr>
      </w:r>
      <w:r>
        <w:rPr>
          <w:lang w:val="es_ES" w:bidi="es_ES"/>
        </w:rPr>
        <w:t>Muestren el mapa que señala el lugar de Siquem.</w:t>
      </w:r>
    </w:p>
    <w:p>
      <w:pPr/>
      <w:r>
        <w:rPr>
          <w:lang w:val="es_ES" w:bidi="es_ES"/>
        </w:rPr>
      </w:r>
      <w:r>
        <w:rPr>
          <w:lang w:val="es_ES" w:bidi="es_ES"/>
        </w:rPr>
        <w:t>Jacob compró una parcela de tierra por 100 piezas de plata. Nadie conoce el valor exacto de estas piezas de plata. Jacob compró la tierra a un hombre llamado Hamor, padre de un hombre llamado Siquem. El hijo se llamaba Siquem. La ciudad se llama Siquem. La palabra es la misma palabra.</w:t>
      </w:r>
    </w:p>
    <w:p>
      <w:pPr/>
      <w:r>
        <w:rPr>
          <w:lang w:val="es_ES" w:bidi="es_ES"/>
        </w:rPr>
      </w:r>
      <w:r>
        <w:rPr>
          <w:lang w:val="es_ES" w:bidi="es_ES"/>
        </w:rPr>
        <w:t xml:space="preserve">Jacob construyó un </w:t>
      </w:r>
      <w:r>
        <w:rPr>
          <w:b/>
          <w:lang w:val="es_ES" w:bidi="es_ES"/>
        </w:rPr>
        <w:t>altar</w:t>
      </w:r>
      <w:r>
        <w:rPr>
          <w:lang w:val="es_ES" w:bidi="es_ES"/>
        </w:rPr>
        <w:t>. Un altar es una estructura o plataforma generalmente construida con piedras donde se sacrificaban animales y se ofrecían a Dios. La palabra altar se menciona en el glosario principal. Usen la misma palabra que han utilizado en los pasajes anteriores para referirse al altar.</w:t>
      </w:r>
    </w:p>
    <w:p>
      <w:pPr/>
      <w:r>
        <w:rPr>
          <w:lang w:val="es_ES" w:bidi="es_ES"/>
        </w:rPr>
      </w:r>
      <w:r>
        <w:rPr>
          <w:lang w:val="es_ES" w:bidi="es_ES"/>
        </w:rPr>
        <w:t>Muestren una foto de un altar.</w:t>
      </w:r>
    </w:p>
    <w:p>
      <w:pPr/>
      <w:r>
        <w:rPr>
          <w:lang w:val="es_ES" w:bidi="es_ES"/>
        </w:rPr>
      </w:r>
      <w:r>
        <w:rPr>
          <w:lang w:val="es_ES" w:bidi="es_ES"/>
        </w:rPr>
        <w:t xml:space="preserve">Jacob le dio al altar un nombre: El-Elohe-Israel. Esto significa, </w:t>
      </w:r>
      <w:r>
        <w:rPr>
          <w:b/>
          <w:lang w:val="es_ES" w:bidi="es_ES"/>
        </w:rPr>
        <w:t>Dios</w:t>
      </w:r>
      <w:r>
        <w:rPr>
          <w:lang w:val="es_ES" w:bidi="es_ES"/>
        </w:rPr>
        <w:t xml:space="preserve">, el Dios de Israel. Dios es la misma palabra que han utilizado anteriormente para Dios. Se habla de Dios en el glosario principal. </w:t>
      </w:r>
      <w:r>
        <w:rPr>
          <w:b/>
          <w:lang w:val="es_ES" w:bidi="es_ES"/>
        </w:rPr>
        <w:t>Israel</w:t>
      </w:r>
      <w:r>
        <w:rPr>
          <w:lang w:val="es_ES" w:bidi="es_ES"/>
        </w:rPr>
        <w:t xml:space="preserve"> es el nombre del país Israel. También es el nombre que se le dio a Jacob después de que luchó toda la noche. Aquí la palabra Israel se refiere a Jacob, no al país de Israel.</w:t>
      </w:r>
    </w:p>
    <w:p>
      <w:pPr/>
      <w:r>
        <w:rPr>
          <w:lang w:val="es_ES" w:bidi="es_ES"/>
        </w:rPr>
      </w:r>
      <w:r>
        <w:rPr>
          <w:b/>
          <w:lang w:val="es_ES" w:bidi="es_ES"/>
        </w:rPr>
        <w:t>Pedidos de Archivo:</w:t>
      </w:r>
    </w:p>
    <w:p>
      <w:pPr/>
      <w:r>
        <w:rPr>
          <w:lang w:val="es_ES" w:bidi="es_ES"/>
        </w:rPr>
      </w:r>
      <w:r>
        <w:rPr>
          <w:lang w:val="es_ES" w:bidi="es_ES"/>
        </w:rPr>
        <w:t>Un mapa que muestre el viaje de Jacob desde Harán hasta Beerseba. El mapa debe marcar el río Jaboc, Peniel, Seir, Sucot y Siquem, así como Harán y Beerseba. Este puede ser el mismo mapa que se usó en la perícopa 48. Cada perícopa en el viaje de Jacob requiere un mapa. Se puede utilizar el mismo mapa para todo el viaje, con todos los lugares marcados, siempre que el mapa no esté tan abarrotado que sea difícil distinguir los lugares. Esto sería más fácil que preparar diferentes mapas. Este mapa funcionaría para P39, 40, 41, 45, 46a, 46b, 47, 48, 49, 50, 51, 52, 53, 54</w:t>
      </w:r>
    </w:p>
    <w:p>
      <w:pPr/>
      <w:r>
        <w:rPr>
          <w:lang w:val="es_ES" w:bidi="es_ES"/>
        </w:rPr>
      </w:r>
      <w:r>
        <w:rPr>
          <w:lang w:val="es_ES" w:bidi="es_ES"/>
        </w:rPr>
        <w:t>Una imagen de alguien que se inclina con el rostro en el suelo.</w:t>
      </w:r>
    </w:p>
    <w:p>
      <w:pPr/>
      <w:r>
        <w:rPr>
          <w:lang w:val="es_ES" w:bidi="es_ES"/>
        </w:rPr>
      </w:r>
      <w:r>
        <w:rPr>
          <w:lang w:val="es_ES" w:bidi="es_ES"/>
        </w:rPr>
        <w:t>Imagen de altar.</w:t>
      </w:r>
    </w:p>
    <w:p>
      <w:pPr/>
      <w:r>
        <w:rPr>
          <w:lang w:val="es_ES" w:bidi="es_ES"/>
        </w:rPr>
      </w:r>
      <w:r>
        <w:rPr>
          <w:b/>
          <w:lang w:val="es_ES" w:bidi="es_ES"/>
        </w:rPr>
        <w:t>Adiciones o Actualizaciones del Glosario: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34:1–17</w:t>
      </w:r>
      <w:r>
        <w:rPr>
          <w:lang w:val="es_ES" w:bidi="es_ES"/>
        </w:rPr>
      </w:r>
    </w:p>
    <w:p>
      <w:pPr>
        <w:pStyle w:val="Heading3"/>
      </w:pPr>
      <w:r>
        <w:rPr>
          <w:lang w:val="es_ES" w:bidi="es_ES"/>
        </w:rPr>
        <w:t>Escuchar con el corazón</w:t>
      </w:r>
    </w:p>
    <w:p>
      <w:pPr/>
      <w:r>
        <w:rPr>
          <w:lang w:val="es_ES" w:bidi="es_ES"/>
        </w:rPr>
      </w:r>
      <w:r>
        <w:rPr>
          <w:lang w:val="es_ES" w:bidi="es_ES"/>
        </w:rPr>
        <w:t>Escuchen Génesis 34:1–17 y guárdenlo en sus corazones.</w:t>
      </w:r>
    </w:p>
    <w:p>
      <w:pPr/>
      <w:r>
        <w:rPr>
          <w:lang w:val="es_ES" w:bidi="es_ES"/>
        </w:rPr>
      </w:r>
      <w:r>
        <w:rPr>
          <w:lang w:val="es_ES" w:bidi="es_ES"/>
        </w:rPr>
        <w:t>Esta historia, que consta de dos partes, tiene muchos detalles sobre la violencia sexual, que pueden ser difíciles de escuchar si ustedes o alguien que conocen ha sufrido violencia sexual o una violación.</w:t>
      </w:r>
    </w:p>
    <w:p>
      <w:pPr/>
      <w:r>
        <w:rPr>
          <w:lang w:val="es_ES" w:bidi="es_ES"/>
        </w:rPr>
      </w:r>
      <w:r>
        <w:rPr>
          <w:lang w:val="es_ES" w:bidi="es_ES"/>
        </w:rPr>
        <w:t>Antes de comenzar cualquier conversación en grupo sobre este pasaje, hagan una pausa y decidan juntos cómo prefieren hablar sobre él. En tu cultura, ¿cuál es la mejor manera de hablar sobre estos temas? ¿Sería bueno dividirse en grupos de hombres y mujeres para hablar sobre este tema? ¿Quieren trabajar de una manera diferente a como lo hacen en otras secciones? Pausen este audio aquí.</w:t>
      </w:r>
    </w:p>
    <w:p>
      <w:pPr/>
      <w:r>
        <w:rPr>
          <w:lang w:val="es_ES" w:bidi="es_ES"/>
        </w:rPr>
      </w:r>
      <w:r>
        <w:rPr>
          <w:lang w:val="es_ES" w:bidi="es_ES"/>
        </w:rPr>
        <w:t>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 Pausen este audio aquí.</w:t>
      </w:r>
    </w:p>
    <w:p>
      <w:pPr>
        <w:pStyle w:val="ListBullet"/>
        <w:spacing w:line="240" w:lineRule="auto"/>
        <w:ind w:left="720"/>
      </w:pPr>
      <w:r>
        <w:rPr>
          <w:lang w:val="es_ES" w:bidi="es_ES"/>
        </w:rPr>
      </w:r>
      <w:r>
        <w:rPr>
          <w:lang w:val="es_ES" w:bidi="es_ES"/>
        </w:rPr>
        <w:t>¿Qué no les gusta o no entienden? Pausen este audio aquí.</w:t>
      </w:r>
    </w:p>
    <w:p>
      <w:pPr>
        <w:pStyle w:val="ListBullet"/>
        <w:spacing w:line="240" w:lineRule="auto"/>
        <w:ind w:left="720"/>
      </w:pPr>
      <w:r>
        <w:rPr>
          <w:lang w:val="es_ES" w:bidi="es_ES"/>
        </w:rPr>
      </w:r>
      <w:r>
        <w:rPr>
          <w:lang w:val="es_ES" w:bidi="es_ES"/>
        </w:rPr>
        <w:t>¿Qué nos dice esta historia sobre Dios? Pausen este audio aquí.</w:t>
      </w:r>
    </w:p>
    <w:p>
      <w:pPr>
        <w:pStyle w:val="ListBullet"/>
        <w:spacing w:line="240" w:lineRule="auto"/>
        <w:ind w:left="720"/>
      </w:pPr>
      <w:r>
        <w:rPr>
          <w:lang w:val="es_ES" w:bidi="es_ES"/>
        </w:rPr>
      </w:r>
      <w:r>
        <w:rPr>
          <w:lang w:val="es_ES" w:bidi="es_ES"/>
        </w:rPr>
        <w:t>¿Qué nos dice esta historia acerca de las personas? Pausen este audio aquí.</w:t>
      </w:r>
    </w:p>
    <w:p>
      <w:pPr>
        <w:pStyle w:val="ListBullet"/>
        <w:spacing w:line="240" w:lineRule="auto"/>
        <w:ind w:left="720"/>
      </w:pPr>
      <w:r>
        <w:rPr>
          <w:lang w:val="es_ES" w:bidi="es_ES"/>
        </w:rPr>
      </w:r>
      <w:r>
        <w:rPr>
          <w:lang w:val="es_ES" w:bidi="es_ES"/>
        </w:rPr>
        <w:t>¿Cómo afecta esta historia nuestra vida diaria? Pausen este audio aquí.</w:t>
      </w:r>
    </w:p>
    <w:p>
      <w:pPr>
        <w:pStyle w:val="ListBullet"/>
        <w:spacing w:line="240" w:lineRule="auto"/>
        <w:ind w:left="720"/>
      </w:pPr>
      <w:r>
        <w:rPr>
          <w:lang w:val="es_ES" w:bidi="es_ES"/>
        </w:rPr>
      </w:r>
      <w:r>
        <w:rPr>
          <w:lang w:val="es_ES" w:bidi="es_ES"/>
        </w:rPr>
        <w:t>¿A quién conocen que necesite escuchar esta historia?</w:t>
      </w:r>
    </w:p>
    <w:p>
      <w:pPr/>
      <w:r>
        <w:rPr>
          <w:lang w:val="es_ES" w:bidi="es_ES"/>
        </w:rPr>
      </w:r>
      <w:r>
        <w:rPr>
          <w:lang w:val="es_ES" w:bidi="es_ES"/>
        </w:rPr>
        <w:t>Este es el fin de la grabación.</w:t>
      </w:r>
      <w:r>
        <w:rPr>
          <w:lang w:val="es_ES" w:bidi="es_ES"/>
        </w:rPr>
      </w:r>
    </w:p>
    <w:p>
      <w:pPr>
        <w:pStyle w:val="Heading3"/>
      </w:pPr>
      <w:r>
        <w:rPr>
          <w:lang w:val="es_ES" w:bidi="es_ES"/>
        </w:rPr>
        <w:t>Pongámonos en contexto</w:t>
      </w:r>
    </w:p>
    <w:p>
      <w:pPr/>
      <w:r>
        <w:rPr>
          <w:lang w:val="es_ES" w:bidi="es_ES"/>
        </w:rPr>
      </w:r>
      <w:r>
        <w:rPr>
          <w:lang w:val="es_ES" w:bidi="es_ES"/>
        </w:rPr>
        <w:t>PREPARANDO EL ESCENARIO</w:t>
      </w:r>
    </w:p>
    <w:p>
      <w:pPr/>
      <w:r>
        <w:rPr>
          <w:lang w:val="es_ES" w:bidi="es_ES"/>
        </w:rPr>
      </w:r>
      <w:r>
        <w:rPr>
          <w:lang w:val="es_ES" w:bidi="es_ES"/>
        </w:rPr>
        <w:t>Génesis 34:1–17</w:t>
      </w:r>
    </w:p>
    <w:p>
      <w:pPr/>
      <w:r>
        <w:rPr>
          <w:lang w:val="es_ES" w:bidi="es_ES"/>
        </w:rPr>
      </w:r>
      <w:r>
        <w:rPr>
          <w:lang w:val="es_ES" w:bidi="es_ES"/>
        </w:rPr>
        <w:t>Escuchen el texto una vez en la versión que sea más fácil de entender.</w:t>
      </w:r>
    </w:p>
    <w:p>
      <w:pPr/>
      <w:r>
        <w:rPr>
          <w:lang w:val="es_ES" w:bidi="es_ES"/>
        </w:rPr>
      </w:r>
      <w:r>
        <w:rPr>
          <w:lang w:val="es_ES" w:bidi="es_ES"/>
        </w:rPr>
        <w:t>Esta historia de dos partes contiene muchos detalles sobre la violencia sexual, que pueden ser difíciles de escuchar si conocen a alguien que haya experimentado violencia sexual o violación.</w:t>
      </w:r>
    </w:p>
    <w:p>
      <w:pPr/>
      <w:r>
        <w:rPr>
          <w:lang w:val="es_ES" w:bidi="es_ES"/>
        </w:rPr>
      </w:r>
      <w:r>
        <w:rPr>
          <w:lang w:val="es_ES" w:bidi="es_ES"/>
        </w:rPr>
        <w:t>Antes de tener cualquier discusión en grupo sobre este pasaje, deténganse y decidan cómo prefieren hablar de estos temas. En su cultura, ¿cuál es la mejor manera de hablar de estas cosas? ¿Sería bueno dividirse en grupos de hombres y mujeres para esta conversación? ¿Quieren trabajar de una manera diferente a la utilizada en otras secciones? Pausen este audio aquí.</w:t>
      </w:r>
    </w:p>
    <w:p>
      <w:pPr/>
      <w:r>
        <w:rPr>
          <w:lang w:val="es_ES" w:bidi="es_ES"/>
        </w:rPr>
      </w:r>
      <w:r>
        <w:rPr>
          <w:lang w:val="es_ES" w:bidi="es_ES"/>
        </w:rPr>
        <w:t>Este pasaje es un relato de un acontecimiento relacionado con Dina, que es la hija de Jacob y Lea. Jacob vive en el terreno que compró a Hamor, el hivita, cerca de la ciudad de Siquem. Los hivitas son descendientes de Canaán, el hijo de Cam, el hijo de Noé. Noé maldijo a Canaán. Los descendientes de Canaán llegaron a formar grandes grupos de personas que vivían en diferentes regiones de la tierra que Dios le había dado a Abraham. Los hivitas ocupaban la tierra alrededor de la ciudad de Siquem. Había pasado suficiente tiempo desde que Jacob y Esaú se separaron como para que Dina tuviera la edad suficiente para casarse. Los hijos de Jacob son lo suficientemente mayores como para trabajar en los campos con los animales. En esta historia, Siquem es el nombre de un hombre joven, el hijo de Hamor y también el nombre de la ciudad. Muestren el mapa que tiene la ciudad de Siquem marcada en él.</w:t>
      </w:r>
    </w:p>
    <w:p>
      <w:pPr/>
      <w:r>
        <w:rPr>
          <w:lang w:val="es_ES" w:bidi="es_ES"/>
        </w:rPr>
      </w:r>
      <w:r>
        <w:rPr>
          <w:lang w:val="es_ES" w:bidi="es_ES"/>
        </w:rPr>
        <w:t>Normalmente las madres no se mencionan cuando se da el linaje de una persona. En esta historia, sabemos que Lea es la madre de Dina. Dina aparentemente tenía libertad para salir de su casa e ir a visitar otros hogares. Dina fue a visitar algunas de las mujeres jóvenes que viven en el área. Siquem, el hijo de Hamor, el hivita parece ser un joven importante en la ciudad y parecer ser respetado como líder. A Siquem se le llama príncipe, aunque su padre Hamor no era un rey. Hamor parece haber sido un líder en la ciudad. Siquem vió a Dina, la tomó y la obligó a tener relaciones sexuales con él en contra de su voluntad y de una manera violenta. Siquem no se ha casado con Dina. Este acto sexual violento se llama violación. Después de que Siquem obligara a Dina a tener relaciones sexuales con él, Siquem se enamoró de Dina. Siquem intentó hablarle con palabras tiernas y de amor a Dina para aceptara casarse con él. Siquem quería casarse con Dina y le pidió a su padre que se la diera como esposa.</w:t>
      </w:r>
    </w:p>
    <w:p>
      <w:pPr/>
      <w:r>
        <w:rPr>
          <w:lang w:val="es_ES" w:bidi="es_ES"/>
        </w:rPr>
      </w:r>
      <w:r>
        <w:rPr>
          <w:lang w:val="es_ES" w:bidi="es_ES"/>
        </w:rPr>
        <w:t>Deténganse y conversen: Cuenten una historia de alguien que fue violado en su cultura. ¿Qué palabras usan para describir lo que sucedió? Cuando cuentan esta historia en un grupo mixto, ¿usan las mismas palabras? ¿Qué hace el padre de la mujer? ¿Qué hacen los hermanos? ¿Qué le sucede al hombre que hizo esto? ¿Qué le sucede a la mujer?</w:t>
      </w:r>
    </w:p>
    <w:p>
      <w:pPr/>
      <w:r>
        <w:rPr>
          <w:lang w:val="es_ES" w:bidi="es_ES"/>
        </w:rPr>
      </w:r>
      <w:r>
        <w:rPr>
          <w:lang w:val="es_ES" w:bidi="es_ES"/>
        </w:rPr>
        <w:t>Jacob se enteró de lo que le había sucedido a Dina, pero no actuó hasta que sus hijos regresaron de los campos donde habían estado trabajando con el ganado y los rebaños de animales. Los hijos de Jacob, que eran hermanos de Dina, escucharon lo que había sucedido y regresaron a casa tan pronto como se enteraron. Los hijos de Jacob estaban sorprendidos y muy enojados porque Siquem había deshonrado a su hermana Dina. El texto utiliza palabras fuertes de ira para describir las reacciones de los hermanos de Dina, pero no nos habla de ninguna reacción de Jacob.</w:t>
      </w:r>
    </w:p>
    <w:p>
      <w:pPr/>
      <w:r>
        <w:rPr>
          <w:lang w:val="es_ES" w:bidi="es_ES"/>
        </w:rPr>
      </w:r>
      <w:r>
        <w:rPr>
          <w:lang w:val="es_ES" w:bidi="es_ES"/>
        </w:rPr>
        <w:t>Cuenten una historia sobre alguien que fue violado en su cultura. ¿Qué hacen los hombres de la familia de la mujer? ¿Cómo ellos actúan? ¿Qué palabras se usan para describir sus sentimientos?</w:t>
      </w:r>
    </w:p>
    <w:p>
      <w:pPr/>
      <w:r>
        <w:rPr>
          <w:lang w:val="es_ES" w:bidi="es_ES"/>
        </w:rPr>
      </w:r>
      <w:r>
        <w:rPr>
          <w:lang w:val="es_ES" w:bidi="es_ES"/>
        </w:rPr>
        <w:t>La historia repite varias veces la frase de que Siquem había profanado a Dina. Profanar significa hacer algo impuro de manera que sea inaceptable para Dios. Al obligar a Dina a tener relaciones sexuales con él, Siquem la profanó o la hizo impura.</w:t>
      </w:r>
    </w:p>
    <w:p>
      <w:pPr/>
      <w:r>
        <w:rPr>
          <w:lang w:val="es_ES" w:bidi="es_ES"/>
        </w:rPr>
      </w:r>
      <w:r>
        <w:rPr>
          <w:lang w:val="es_ES" w:bidi="es_ES"/>
        </w:rPr>
        <w:t>Primero Jacob se enteró de que Siquem había profanado a su hija. Jacob no hace nada.</w:t>
      </w:r>
    </w:p>
    <w:p>
      <w:pPr/>
      <w:r>
        <w:rPr>
          <w:lang w:val="es_ES" w:bidi="es_ES"/>
        </w:rPr>
      </w:r>
      <w:r>
        <w:rPr>
          <w:lang w:val="es_ES" w:bidi="es_ES"/>
        </w:rPr>
        <w:t>Hamor, el padre de Siquem, fue a hablar con Jacob y sus hijos. Hamor trató de hacer un trato con Jacob. Hamor sugirió que Siquem se case con Dina. Además, Hamor propuso que los hijos de Jacob se casaran con sus hijas, y que lo hijos de Hamor se casaran con las hijas de Jacob. Esto se llama matrimonio mixto, lo que significa que las personas de una cultura o tribu se casan con alguien de otra cultura o tribu. De esta manera, Jacob y su familia serían aceptados en la región, podrían comerciar juntos y todos prosperarían. Esta propuesta de matrimonio mixto estaba en contra de los deseos de Abraham e Isaac. Abraham había enviado a su siervo de regreso a Harán para buscar una esposa para Isaac y evitar que se casara con una mujer cananea. Isaac envió a Jacob a Harán para que encontrara a una esposa, en lugar de casarse con una mujer cananea. Isaac y Rebeca estaban disgustados con las esposas hititas de Esaú porque eran cananeas. Abraham e Isaac querían evitar que las mujeres extranjeras como las cananeas entraran a su familia.</w:t>
      </w:r>
    </w:p>
    <w:p>
      <w:pPr/>
      <w:r>
        <w:rPr>
          <w:lang w:val="es_ES" w:bidi="es_ES"/>
        </w:rPr>
      </w:r>
      <w:r>
        <w:rPr>
          <w:lang w:val="es_ES" w:bidi="es_ES"/>
        </w:rPr>
        <w:t>Siquem también habló con Jacob y con los hijos de Jacob. Siquem quería casarse con Dina con tanta insistencia que les rogaba a sus hermanos que aceptaran el matrimonio. Siquem se ofreció a pagar cualquier precio de novia que Jacob pidiera. El precio de la novia es la cantidad de dinero que un hombre paga a la familia de una mujer para casarse con ella. Jacob había pagado un precio de novia de 7 años de trabajo por Lea y otros 7 años de trabajo por Raquel.</w:t>
      </w:r>
    </w:p>
    <w:p>
      <w:pPr/>
      <w:r>
        <w:rPr>
          <w:lang w:val="es_ES" w:bidi="es_ES"/>
        </w:rPr>
      </w:r>
      <w:r>
        <w:rPr>
          <w:lang w:val="es_ES" w:bidi="es_ES"/>
        </w:rPr>
        <w:t>Los hijos de Jacob respondieron de una manera engañosa a Siquem y a Hamor. Los hijos de Jacob estaban enojados porque Siquem había profanado o deshonrado a su hermana. Los hijos de Jacob exigieron que Siquem y todos los hombres de la ciudad de Siquem fueran circuncidados. La circuncisión conciste en cortar el prepucio que es la piel que cubre el extremo del pene de un niño. Por lo general, esto se hacía 8 días después del nacimiento de un niño. Este procedimiento sería muy doloroso para un varón mayor o un hombre adulto y haría que estuviera demasiado adolorido lo que no le permitiría que pudiera luchar durante varios días. Muchas culturas antiguas practicaban la circuncisión como parte de la preparación para el matrimonio. Los hombres de la ciudad sabían que la circuncisión era una práctica conocida y estuvieron de acuerdo con la petición. Dios estableció la circuncisión como la señal del pacto o promesa entre Dios y Abraham. Dios le había dicho a Abraham que se circuncidara, él y todos los hombres de su casa. Todos los descendientes de Abraham serían circuncidados. Aquí, en esta historia, los hijos de Jacob exigieron que Siquem y los hombres de la ciudad fueran circuncidados. Esta no era una señal del pacto. Los hombres de Siquem no estaban planeando abandonar a sus ídolos y adorar a Dios. Al exigir esta circuncisión, los hijos de Jacob planean dejar a los hombres incapacitados para poder luchar durante algunos días. Su propuesta era engañosa porque no tenían intención de casarse con las hijas de Hamor ni de permitir que Siquem se casara con Dina.</w:t>
      </w:r>
    </w:p>
    <w:p>
      <w:pPr/>
      <w:r>
        <w:rPr>
          <w:lang w:val="es_ES" w:bidi="es_ES"/>
        </w:rPr>
      </w:r>
      <w:r>
        <w:rPr>
          <w:lang w:val="es_ES" w:bidi="es_ES"/>
        </w:rPr>
        <w:t>Los hijos de Jacob prometieron que se casarían con las mujeres de la ciudad como un solo pueblo. Los hijos prometen que Siquem podría casarse con Dina. Hicieron estas promesas para que Siquem y Hamor convencieran a todos los hombres de la ciudad de aceptar la circuncisión. Los hijos de Jacob no tenían intención de cumplir esta promesa.</w:t>
      </w:r>
    </w:p>
    <w:p>
      <w:pPr/>
      <w:r>
        <w:rPr>
          <w:lang w:val="es_ES" w:bidi="es_ES"/>
        </w:rPr>
      </w:r>
      <w:r>
        <w:rPr>
          <w:lang w:val="es_ES" w:bidi="es_ES"/>
        </w:rPr>
        <w:t>Deténganse y conversen: Los hermanos estaban siendo engañosos. ¿Cuándo es aceptable en su cultura que alguien sea engañoso? Cuenten algunas historias sobre alguien que haya engañado a otra persona o haya hecho promesas que no tenía la intención de cumplir. ¿Qué sucedió en esa situación?</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Siquem toma a Dina por la fuerza y luego quiere casarse con ella.</w:t>
      </w:r>
    </w:p>
    <w:p>
      <w:pPr/>
      <w:r>
        <w:rPr>
          <w:lang w:val="es_ES" w:bidi="es_ES"/>
        </w:rPr>
      </w:r>
      <w:r>
        <w:rPr>
          <w:b/>
          <w:lang w:val="es_ES" w:bidi="es_ES"/>
        </w:rPr>
        <w:t>Segunda escena:</w:t>
      </w:r>
      <w:r>
        <w:rPr>
          <w:lang w:val="es_ES" w:bidi="es_ES"/>
        </w:rPr>
        <w:t xml:space="preserve"> Jacob y sus hijos se enteran de lo que le ha pasado a Dina</w:t>
      </w:r>
    </w:p>
    <w:p>
      <w:pPr/>
      <w:r>
        <w:rPr>
          <w:lang w:val="es_ES" w:bidi="es_ES"/>
        </w:rPr>
      </w:r>
      <w:r>
        <w:rPr>
          <w:b/>
          <w:lang w:val="es_ES" w:bidi="es_ES"/>
        </w:rPr>
        <w:t>Tercera escena:</w:t>
      </w:r>
      <w:r>
        <w:rPr>
          <w:lang w:val="es_ES" w:bidi="es_ES"/>
        </w:rPr>
        <w:t xml:space="preserve"> Hamor le pide a Jacob que permita que Siquem se case con Dina y luego propone matrimonios mixtos para todos sus hijos.</w:t>
      </w:r>
    </w:p>
    <w:p>
      <w:pPr/>
      <w:r>
        <w:rPr>
          <w:lang w:val="es_ES" w:bidi="es_ES"/>
        </w:rPr>
      </w:r>
      <w:r>
        <w:rPr>
          <w:b/>
          <w:lang w:val="es_ES" w:bidi="es_ES"/>
        </w:rPr>
        <w:t>Cuarta escena:</w:t>
      </w:r>
      <w:r>
        <w:rPr>
          <w:lang w:val="es_ES" w:bidi="es_ES"/>
        </w:rPr>
        <w:t xml:space="preserve"> Siquem suplica casarse con Dina. Los hermanos respondieron con engaño y le dicen a Siquem que todos los hombres deben ser circuncidados.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Dina</w:t>
      </w:r>
    </w:p>
    <w:p>
      <w:pPr>
        <w:pStyle w:val="ListBullet"/>
        <w:spacing w:line="240" w:lineRule="auto"/>
        <w:ind w:left="720"/>
      </w:pPr>
      <w:r>
        <w:rPr>
          <w:lang w:val="es_ES" w:bidi="es_ES"/>
        </w:rPr>
      </w:r>
      <w:r>
        <w:rPr>
          <w:lang w:val="es_ES" w:bidi="es_ES"/>
        </w:rPr>
        <w:t>Siquem</w:t>
      </w:r>
    </w:p>
    <w:p>
      <w:pPr>
        <w:pStyle w:val="ListBullet"/>
        <w:spacing w:line="240" w:lineRule="auto"/>
        <w:ind w:left="720"/>
      </w:pPr>
      <w:r>
        <w:rPr>
          <w:lang w:val="es_ES" w:bidi="es_ES"/>
        </w:rPr>
      </w:r>
      <w:r>
        <w:rPr>
          <w:lang w:val="es_ES" w:bidi="es_ES"/>
        </w:rPr>
        <w:t>Hamor</w:t>
      </w:r>
    </w:p>
    <w:p>
      <w:pPr>
        <w:pStyle w:val="ListBullet"/>
        <w:spacing w:line="240" w:lineRule="auto"/>
        <w:ind w:left="720"/>
      </w:pPr>
      <w:r>
        <w:rPr>
          <w:lang w:val="es_ES" w:bidi="es_ES"/>
        </w:rPr>
      </w:r>
      <w:r>
        <w:rPr>
          <w:lang w:val="es_ES" w:bidi="es_ES"/>
        </w:rPr>
        <w:t>Los hijos de Jacob</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Recuerden que esta historia es violenta y puede ser difícil para personas que han experimentado violencia sexual o violación. Recuerden también que esta historia es la primera de una historia de dos partes.</w:t>
      </w:r>
    </w:p>
    <w:p>
      <w:pPr/>
      <w:r>
        <w:rPr>
          <w:lang w:val="es_ES" w:bidi="es_ES"/>
        </w:rPr>
      </w:r>
      <w:r>
        <w:rPr>
          <w:lang w:val="es_ES" w:bidi="es_ES"/>
        </w:rPr>
        <w:t>Esta historia tiene lugar en la ciudad de Siquem. Siquem, el hijo de Hamor, es uno de los personajes principales de la historia. El nombre de la ciudad y el nombre del joven son los mismos. La mayoría de las traducciones parecen evitar cualquier confusión refiriéndose a la ciudad Siquem como la ciudad sin mencionar el nombre.</w:t>
      </w:r>
    </w:p>
    <w:p>
      <w:pPr/>
      <w:r>
        <w:rPr>
          <w:lang w:val="es_ES" w:bidi="es_ES"/>
        </w:rPr>
      </w:r>
      <w:r>
        <w:rPr>
          <w:lang w:val="es_ES" w:bidi="es_ES"/>
        </w:rPr>
        <w:t>En la escena 1, Dina visita a algunas mujeres jóvenes en el área. Siquem ve a Dina, la ataca y se acuesta con ella por la fuerza o la obliga a tener relaciones sexuales con él. Esto se llama violación. Más adelante, descubrimos que Siquem retiene a Dina en su casa. Siquem no permite que Dina regrese a su familia. Siquem se enamora de Dina y quiere casarse con ella. Siquem intenta ganarse el amor de Dina hablando de manera amorosa.</w:t>
      </w:r>
    </w:p>
    <w:p>
      <w:pPr/>
      <w:r>
        <w:rPr>
          <w:lang w:val="es_ES" w:bidi="es_ES"/>
        </w:rPr>
      </w:r>
      <w:r>
        <w:rPr>
          <w:lang w:val="es_ES" w:bidi="es_ES"/>
        </w:rPr>
        <w:t>En la escena 2, Jacob se entera de que Dina ha sido deshonrada, pero no hace nada al respecto hasta que sus hijos regresen a casa de los campos. Hamor, el padre de Siquem, junto con Siquem vienen a visitar a Jacob para conversar sobre la situación. Los hermanos escuchan lo que le ha sucedido a Dina y regresan a casa mientras Hamor está hablando con Jacob. La visita de Hamor a Jacob y el regreso de los hermanos a casa, suceden al mismo tiempo. Los hermanos están enojados. La historia dice que Siquem hizo algo deshonroso contra Dina, algo que nunca debió hacerse. Esta repetición de la vergüenza y la deshonra de Dinah muestra con que seriedad tomó la familia la violación de Dinah.</w:t>
      </w:r>
    </w:p>
    <w:p>
      <w:pPr/>
      <w:r>
        <w:rPr>
          <w:lang w:val="es_ES" w:bidi="es_ES"/>
        </w:rPr>
      </w:r>
      <w:r>
        <w:rPr>
          <w:lang w:val="es_ES" w:bidi="es_ES"/>
        </w:rPr>
        <w:t>En la escena 3, Hamor habla con Jacob y sus hijos. Hamor les dice que Siquem verdaderamente ama a Dina y quiere casarse con ella. Hamor propone que puedan unirse en matrimonio entre las familias, para que Jacob pueda permanecer en el área. La historia parece indicar que las hijas no tendrían elección sobre con quién se casarían. Los padres se las darían como esposas a los hombres del otro grupo.</w:t>
      </w:r>
    </w:p>
    <w:p>
      <w:pPr/>
      <w:r>
        <w:rPr>
          <w:lang w:val="es_ES" w:bidi="es_ES"/>
        </w:rPr>
      </w:r>
      <w:r>
        <w:rPr>
          <w:lang w:val="es_ES" w:bidi="es_ES"/>
        </w:rPr>
        <w:t>En la escena 4, Siquem habla con Jacob y con los hijos de Jacob. Siquem vino a ver a Jacob con Hamor, pero no había hablado hasta ahora. Siquem se ofrece a pagar cualquier precio que se le pida, para poder casarse con Dina. Como Siquem ha deshonrado a Dina, los hermanos responden con engaños. Le dicen a Siquem que él y todos los hombres de la ciudad deben ser circuncidados antes de que se pueda celebrar cualquier matrimonio. Esta circuncisión no hará que Siquem y los Heveos sean parte de la promesa del pacto hecha a Abraham. Ellos no han decidido adorar a Dios y alejarse de la adoración a ídolos. Los hijos prometen engañosamente que si todos los hombres de la ciudad son circuncidados, ellos aceptarán casarse con ellos. Se le permitirá a Siquem casarse con Dina. Entonces le presentan el escenario opuesto: si los hombres no aceptan circuncidarse, ellos se llevarán a Dina de regreso.</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La historia en este pasaje es muy violenta, por lo que el grupo no dramatizará el pasaje en este paso. El grupo recordará lo sucedido y conversará sobre lo que cada personaje podría estar sintiendo.</w:t>
      </w:r>
    </w:p>
    <w:p>
      <w:pPr/>
      <w:r>
        <w:rPr>
          <w:lang w:val="es_ES" w:bidi="es_ES"/>
        </w:rPr>
      </w:r>
      <w:r>
        <w:rPr>
          <w:lang w:val="es_ES" w:bidi="es_ES"/>
        </w:rPr>
        <w:t xml:space="preserve">Esta historia tiene cuatro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Dina</w:t>
      </w:r>
    </w:p>
    <w:p>
      <w:pPr>
        <w:pStyle w:val="ListBullet"/>
        <w:spacing w:line="240" w:lineRule="auto"/>
        <w:ind w:left="720"/>
      </w:pPr>
      <w:r>
        <w:rPr>
          <w:lang w:val="es_ES" w:bidi="es_ES"/>
        </w:rPr>
      </w:r>
      <w:r>
        <w:rPr>
          <w:lang w:val="es_ES" w:bidi="es_ES"/>
        </w:rPr>
        <w:t>Siquem</w:t>
      </w:r>
    </w:p>
    <w:p>
      <w:pPr>
        <w:pStyle w:val="ListBullet"/>
        <w:spacing w:line="240" w:lineRule="auto"/>
        <w:ind w:left="720"/>
      </w:pPr>
      <w:r>
        <w:rPr>
          <w:lang w:val="es_ES" w:bidi="es_ES"/>
        </w:rPr>
      </w:r>
      <w:r>
        <w:rPr>
          <w:lang w:val="es_ES" w:bidi="es_ES"/>
        </w:rPr>
        <w:t>Hamor</w:t>
      </w:r>
    </w:p>
    <w:p>
      <w:pPr>
        <w:pStyle w:val="ListBullet"/>
        <w:spacing w:line="240" w:lineRule="auto"/>
        <w:ind w:left="720"/>
      </w:pPr>
      <w:r>
        <w:rPr>
          <w:lang w:val="es_ES" w:bidi="es_ES"/>
        </w:rPr>
      </w:r>
      <w:r>
        <w:rPr>
          <w:lang w:val="es_ES" w:bidi="es_ES"/>
        </w:rPr>
        <w:t>Los hijos de Jacob</w:t>
      </w:r>
    </w:p>
    <w:p>
      <w:pPr/>
      <w:r>
        <w:rPr>
          <w:lang w:val="es_ES" w:bidi="es_ES"/>
        </w:rPr>
      </w:r>
      <w:r>
        <w:rPr>
          <w:lang w:val="es_ES" w:bidi="es_ES"/>
        </w:rPr>
        <w:t xml:space="preserve">En la escena 1, Dina, la hija de Lea, salió a visitar a algunas de las mujeres jóvenes de la región. Siquem, hijo de Hamor vio a Dina, la atacó y la obligó a acostarse con él. Después, Siquem se enamora de Dina y quiere casarse con ella. </w:t>
      </w:r>
      <w:r>
        <w:rPr>
          <w:b/>
          <w:lang w:val="es_ES" w:bidi="es_ES"/>
        </w:rPr>
        <w:t>Hagan una pausa:</w:t>
      </w:r>
      <w:r>
        <w:rPr>
          <w:lang w:val="es_ES" w:bidi="es_ES"/>
        </w:rPr>
        <w:t xml:space="preserve"> Pregúntenle a Siquem: "¿Piensas que puedes convencer a Dina para que se case contigo? Es posible que escuchen: "Por supuesto que puedo. Soy un príncipe en esta área. Mi familia es poderosa. Cualquier mujer estaría feliz de tenerme como esposo". Pregúntenle a Dina: "¿Qué piensas de Siquem? Es posible que escuchen: "Me atacó y me llevó por la fuerza. ¡Me deshonró! Nunca aceptaré ser su esposa". Reanuden la actuación.</w:t>
      </w:r>
    </w:p>
    <w:p>
      <w:pPr/>
      <w:r>
        <w:rPr>
          <w:lang w:val="es_ES" w:bidi="es_ES"/>
        </w:rPr>
      </w:r>
      <w:r>
        <w:rPr>
          <w:lang w:val="es_ES" w:bidi="es_ES"/>
        </w:rPr>
        <w:t xml:space="preserve">En la escena 2, Jacob se entera de que Siquem ha deshonrado a Dina, pero no hace nada. Hamor va a hablar con Jacob sobre lo sucedido. Los hijos de Jacob se enteran de lo que ha sucedido y regresan a casa. Están sorprendidos y furiosos de que algo así haya sucedido. </w:t>
      </w:r>
      <w:r>
        <w:rPr>
          <w:b/>
          <w:lang w:val="es_ES" w:bidi="es_ES"/>
        </w:rPr>
        <w:t>Detengan la acción y Pregúntenle a Jacob:</w:t>
      </w:r>
      <w:r>
        <w:rPr>
          <w:lang w:val="es_ES" w:bidi="es_ES"/>
        </w:rPr>
        <w:t xml:space="preserve"> "¿Por qué no estás haciendo nada por tu hija?" Es posible que escuchen: "Necesito esperar hasta que lleguen mis hijos. Soy solo un hombre. Podrían matarme si voy a exigir que devuelvan a mi hija o si intento castigar a Siquem por mi cuenta". Pregúntenle a Hamor: "¿Por qué estás tratando de hablar de esto con Jacob?" Es posible que escuchen: "Mi hijo actuó mal, pero realmente ama a la joven." Nosotros, como padres, debemos encontrar una manera de mantener la paz. Sé que mi hijo hizo mal, pero no quiero que sea castigado ni que le suceda nada malo. Además, Jacob es realmente rico, y tiene muchos rebaños y manadas. Sería bueno que esa riqueza permaneciera aquí y beneficiara a las personas de la ciudad". Reanuden la actuación.</w:t>
      </w:r>
    </w:p>
    <w:p>
      <w:pPr/>
      <w:r>
        <w:rPr>
          <w:lang w:val="es_ES" w:bidi="es_ES"/>
        </w:rPr>
      </w:r>
      <w:r>
        <w:rPr>
          <w:lang w:val="es_ES" w:bidi="es_ES"/>
        </w:rPr>
        <w:t xml:space="preserve">En la escena 3, Hamor comienza a hablar con Jacob y sus hijos. Hamor les dice que Siquem realmete ama a Dina. Entonces Hamor propone que sus familias permitan que sus hijas e hijos se casen entre sí. De esta manera, podrán vivir en paz y Jacob podrá quedarse en la zona. </w:t>
      </w:r>
      <w:r>
        <w:rPr>
          <w:b/>
          <w:lang w:val="es_ES" w:bidi="es_ES"/>
        </w:rPr>
        <w:t>Detengan la actuación:</w:t>
      </w:r>
      <w:r>
        <w:rPr>
          <w:lang w:val="es_ES" w:bidi="es_ES"/>
        </w:rPr>
        <w:t xml:space="preserve"> Pregúntenle a Jacob: "¿Qué piensas de que las familias se casen entre sí, de esta manera?" Es posible que escuchen: "Estoy en contra". No podemos casarnos con las hijas de estos extranjeros. Mi abuelo Abraham y mi padre Isaac no permitirían esto. No estoy seguro de lo que vamos a hacer, pero no permitiré que estos matrimonios tengan lugar". Reanuden la actuación.</w:t>
      </w:r>
    </w:p>
    <w:p>
      <w:pPr/>
      <w:r>
        <w:rPr>
          <w:lang w:val="es_ES" w:bidi="es_ES"/>
        </w:rPr>
      </w:r>
      <w:r>
        <w:rPr>
          <w:lang w:val="es_ES" w:bidi="es_ES"/>
        </w:rPr>
        <w:t xml:space="preserve">En la escena 4, Siquem le pide a Jacob y a sus hermanos que le permitan casarse con Dina. Siquem promete pagar cualquier precio por la novia que los hermanos puedan pedir. Como Siquem ha deshonrado a Dina, los hermanos responden con engaño. Exigen que todos los hombres adultos de la ciudad sean circuncidados antes de que pueda celebrarse cualquier matrimonio. </w:t>
      </w:r>
      <w:r>
        <w:rPr>
          <w:b/>
          <w:lang w:val="es_ES" w:bidi="es_ES"/>
        </w:rPr>
        <w:t>Detengan la actuación:</w:t>
      </w:r>
      <w:r>
        <w:rPr>
          <w:lang w:val="es_ES" w:bidi="es_ES"/>
        </w:rPr>
        <w:t xml:space="preserve"> Pregúntenles a los hermanos: "¿Por qué están exigiendo la circuncisión? ¿Realmente piensan entregar a su hermana en matrimonio a Siquem?" Es posible que respondan: "Nunca permitiremos que Siquem se case con Dina. Tenemos un plan. Nos vengaremos cuando todos los hombres estén circuncidados y sufriendo por el dolor". Pregúntenle a Siquem: "¿Qué piensas de esta propuesta de circuncisión? Es posible que responda: "Es un pequeño precio a pagar para tener a Dina como esposa. Pensé que exigirían mucho dinero o animales. Esto no es más que unos días de dolor".</w:t>
      </w:r>
    </w:p>
    <w:p>
      <w:pPr/>
      <w:r>
        <w:rPr>
          <w:lang w:val="es_ES" w:bidi="es_ES"/>
        </w:rPr>
      </w:r>
      <w:r>
        <w:rPr>
          <w:lang w:val="es_ES" w:bidi="es_ES"/>
        </w:rPr>
        <w:t>Hagan una pausa y conversen en grupo sobre cómo esta historia los hace sentir y pensar. ¿Necesitan tiempo para pensar o hablar de esta historia con alguien de su equipo u otra persona? ¿Qué pueden hacer para cuidarse mientras reflexionan sobre una historia como esta?</w:t>
      </w:r>
    </w:p>
    <w:p>
      <w:pPr/>
      <w:r>
        <w:rPr>
          <w:lang w:val="es_ES" w:bidi="es_ES"/>
        </w:rPr>
      </w:r>
      <w:r>
        <w:rPr>
          <w:lang w:val="es_ES" w:bidi="es_ES"/>
        </w:rPr>
        <w:t>Este es el final de la grabación.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Jacob está viviendo en un pedazo de una propiedad que compró fuera de la ciudad de Siquem. El hijo de Hamor el heveo se llamaba Siquem. Las palabras son las mismas. Necesitas evitar la confusión entre la ciudad y el hombre. En este pasaje, la mayoría de las traducciones se refieren al hombre que se llama Siquem. La mayoría de las traducciones solo se refieren a la ciudad como la ciudad, sin mencionar el nombre.</w:t>
      </w:r>
    </w:p>
    <w:p>
      <w:pPr/>
      <w:r>
        <w:rPr>
          <w:lang w:val="es_ES" w:bidi="es_ES"/>
        </w:rPr>
      </w:r>
      <w:r>
        <w:rPr>
          <w:lang w:val="es_ES" w:bidi="es_ES"/>
        </w:rPr>
        <w:t>Vean el mapa con Siquem marcado.</w:t>
      </w:r>
    </w:p>
    <w:p>
      <w:pPr/>
      <w:r>
        <w:rPr>
          <w:lang w:val="es_ES" w:bidi="es_ES"/>
        </w:rPr>
      </w:r>
      <w:r>
        <w:rPr>
          <w:lang w:val="es_ES" w:bidi="es_ES"/>
        </w:rPr>
        <w:t xml:space="preserve">Siquem se describe como un </w:t>
      </w:r>
      <w:r>
        <w:rPr>
          <w:b/>
          <w:lang w:val="es_ES" w:bidi="es_ES"/>
        </w:rPr>
        <w:t>príncipe</w:t>
      </w:r>
      <w:r>
        <w:rPr>
          <w:lang w:val="es_ES" w:bidi="es_ES"/>
        </w:rPr>
        <w:t xml:space="preserve"> entre los Heveos. Un príncipe es un hombre con cierta importancia. Un príncipe generalmente es el hijo de un rey. Hamor, el padre de Siquem, nunca es llamado rey. Siquem ve a Dina, que está visitando a algunas de las mujeres en el área. Siquem </w:t>
      </w:r>
      <w:r>
        <w:rPr>
          <w:b/>
          <w:lang w:val="es_ES" w:bidi="es_ES"/>
        </w:rPr>
        <w:t>viola</w:t>
      </w:r>
      <w:r>
        <w:rPr>
          <w:lang w:val="es_ES" w:bidi="es_ES"/>
        </w:rPr>
        <w:t xml:space="preserve"> a Dina. Violación es una palabra violenta. Significa que un hombre toma a una mujer y se acuesta con ella por la fuerza o contra su voluntad. Encuentren una manera socialmente aceptada de describir lo que le sucedió a Dina.</w:t>
      </w:r>
    </w:p>
    <w:p>
      <w:pPr/>
      <w:r>
        <w:rPr>
          <w:lang w:val="es_ES" w:bidi="es_ES"/>
        </w:rPr>
      </w:r>
      <w:r>
        <w:rPr>
          <w:lang w:val="es_ES" w:bidi="es_ES"/>
        </w:rPr>
        <w:t>Dina fue deshonrada</w:t>
      </w:r>
      <w:r>
        <w:rPr>
          <w:b/>
          <w:lang w:val="es_ES" w:bidi="es_ES"/>
        </w:rPr>
        <w:t xml:space="preserve"> </w:t>
      </w:r>
      <w:r>
        <w:rPr>
          <w:lang w:val="es_ES" w:bidi="es_ES"/>
        </w:rPr>
        <w:t>. Deshonrar algo es hacerlo impuro o inaceptable para Dios. Dina ahora era considerada ritualmente impura o socialmente inaceptable. Dina es impura. Se puede decir que Dina ha sido deshonrada o humillada. Además, Dina se sentiría avergonzada. Ser tomada por la fuerza de esta manera y que otros supieran lo que sucedió haría que Dina se sintiera avergonzada por el resto de su vida.</w:t>
      </w:r>
    </w:p>
    <w:p>
      <w:pPr/>
      <w:r>
        <w:rPr>
          <w:lang w:val="es_ES" w:bidi="es_ES"/>
        </w:rPr>
      </w:r>
      <w:r>
        <w:rPr>
          <w:lang w:val="es_ES" w:bidi="es_ES"/>
        </w:rPr>
        <w:t>Los hermanos de Dina se sorprendieron y se sintieron furiosos cuando escucharon lo que había sucedido. Estas son palabras fuertes que indican emociones realmente fuertes. Estaban llenos de dolor y ardieron en furia. Estas son imágenes verbales que describen su ira. Se necesitan palabras fuertes para describir sus sentimientos.</w:t>
      </w:r>
    </w:p>
    <w:p>
      <w:pPr/>
      <w:r>
        <w:rPr>
          <w:lang w:val="es_ES" w:bidi="es_ES"/>
        </w:rPr>
      </w:r>
      <w:r>
        <w:rPr>
          <w:lang w:val="es_ES" w:bidi="es_ES"/>
        </w:rPr>
        <w:t>Hagan una pausa: Hablen de una situación en la que una mujer haya sido atacada por un extraño. ¿Cómo reaccionarían los hombres de su familia? Escuchen las palabras que se usan. ¿Son imágenes verbales? ¿Qué verbos o imágenes se están usando para describir los fuertes sentimientos de ira?</w:t>
      </w:r>
    </w:p>
    <w:p>
      <w:pPr/>
      <w:r>
        <w:rPr>
          <w:lang w:val="es_ES" w:bidi="es_ES"/>
        </w:rPr>
      </w:r>
      <w:r>
        <w:rPr>
          <w:lang w:val="es_ES" w:bidi="es_ES"/>
        </w:rPr>
        <w:t>Hamor propuso el matrimonio entre grupos. Las hijas de cada lado serían dadas a los hombres del otro lado como esposas. Las hijas no tendrían ninguna otra opción al respecto. De esta manera, las familias se mezclarían y, finalmente, la familia de Jacob sería absorbida en la cultura hevea.</w:t>
      </w:r>
    </w:p>
    <w:p>
      <w:pPr/>
      <w:r>
        <w:rPr>
          <w:lang w:val="es_ES" w:bidi="es_ES"/>
        </w:rPr>
      </w:r>
      <w:r>
        <w:rPr>
          <w:lang w:val="es_ES" w:bidi="es_ES"/>
        </w:rPr>
        <w:t>Los hermanos hablaron con engaños a Siquem al exigir que todos los hombres sean circuncidados. Con engaños significa que hablaron de una manera, pero significó algo más. Parecen decirle a Siquem que se le permitirá casarse con Dina. Los hermanos no tienen la intención de permitir que Siquem se case con Dina. Para que Siquem y Hamor acepten la circuncisión, los hermanos dicen que quedarán deshonrados o avergonzados si Dina se casa con un hombre no circuncidado. Dina será deshonrada o avergonzada y también lo hará toda la familia de Dina.</w:t>
      </w:r>
    </w:p>
    <w:p>
      <w:pPr/>
      <w:r>
        <w:rPr>
          <w:lang w:val="es_ES" w:bidi="es_ES"/>
        </w:rPr>
      </w:r>
      <w:r>
        <w:rPr>
          <w:lang w:val="es_ES" w:bidi="es_ES"/>
        </w:rPr>
        <w:t xml:space="preserve">Jacob y sus hijos habrían sido </w:t>
      </w:r>
      <w:r>
        <w:rPr>
          <w:b/>
          <w:lang w:val="es_ES" w:bidi="es_ES"/>
        </w:rPr>
        <w:t>circuncidados</w:t>
      </w:r>
      <w:r>
        <w:rPr>
          <w:lang w:val="es_ES" w:bidi="es_ES"/>
        </w:rPr>
        <w:t xml:space="preserve"> cuando eran bebés recién nacidos de acuerdo con las instrucciones que Dios le dio a Abraham cuando Dios hizo el pacto con él. </w:t>
      </w:r>
      <w:r>
        <w:rPr>
          <w:b/>
          <w:lang w:val="es_ES" w:bidi="es_ES"/>
        </w:rPr>
        <w:t>La circuncisión</w:t>
      </w:r>
      <w:r>
        <w:rPr>
          <w:lang w:val="es_ES" w:bidi="es_ES"/>
        </w:rPr>
        <w:t xml:space="preserve"> se discute en el glosario principal. Aquí los hermanos están exigiendo que Siquem y todos los hombres de la ciudad sean circuncidados.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34:18–31</w:t>
      </w:r>
      <w:r>
        <w:rPr>
          <w:lang w:val="es_ES" w:bidi="es_ES"/>
        </w:rPr>
      </w:r>
    </w:p>
    <w:p>
      <w:pPr>
        <w:pStyle w:val="Heading3"/>
      </w:pPr>
      <w:r>
        <w:rPr>
          <w:lang w:val="es_ES" w:bidi="es_ES"/>
        </w:rPr>
        <w:t>Escuchar con el corazón</w:t>
      </w:r>
    </w:p>
    <w:p>
      <w:pPr/>
      <w:r>
        <w:rPr>
          <w:lang w:val="es_ES" w:bidi="es_ES"/>
        </w:rPr>
      </w:r>
      <w:r>
        <w:rPr>
          <w:lang w:val="es_ES" w:bidi="es_ES"/>
        </w:rPr>
        <w:t>Escuchen Génesis 34:18–31 y guárdenlo en sus corazones.</w:t>
      </w:r>
    </w:p>
    <w:p>
      <w:pPr/>
      <w:r>
        <w:rPr>
          <w:lang w:val="es_ES" w:bidi="es_ES"/>
        </w:rPr>
      </w:r>
      <w:r>
        <w:rPr>
          <w:lang w:val="es_ES" w:bidi="es_ES"/>
        </w:rPr>
        <w:t>Esta segunda parte de la historia, que consta de dos partes, también tiene detalles sobre la violencia sexual, que puede ser difícil de escuchar si tu o alguien que conocen ha experimentado violencia sexual o una violación.</w:t>
      </w:r>
    </w:p>
    <w:p>
      <w:pPr/>
      <w:r>
        <w:rPr>
          <w:lang w:val="es_ES" w:bidi="es_ES"/>
        </w:rPr>
      </w:r>
      <w:r>
        <w:rPr>
          <w:lang w:val="es_ES" w:bidi="es_ES"/>
        </w:rPr>
        <w:t>Antes de tener cualquier conversación en grupo sobre este pasaje, deténganse y decidan como grupo cómo prefieren hablar de este tema. En tu cultura, ¿cuál es la mejor manera de hablar de estas cosas? ¿Sería bueno dividirse en grupos de hombres y mujeres para esta conversación? ¿Quieren trabajar de forma diferente a como lo hacen en otras secciones? Pausen este audio aquí.</w:t>
      </w:r>
    </w:p>
    <w:p>
      <w:pPr/>
      <w:r>
        <w:rPr>
          <w:lang w:val="es_ES" w:bidi="es_ES"/>
        </w:rPr>
      </w:r>
      <w:r>
        <w:rPr>
          <w:lang w:val="es_ES" w:bidi="es_ES"/>
        </w:rPr>
        <w:t>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 Pausen este audio aquí.</w:t>
      </w:r>
    </w:p>
    <w:p>
      <w:pPr>
        <w:pStyle w:val="ListBullet"/>
        <w:spacing w:line="240" w:lineRule="auto"/>
        <w:ind w:left="720"/>
      </w:pPr>
      <w:r>
        <w:rPr>
          <w:lang w:val="es_ES" w:bidi="es_ES"/>
        </w:rPr>
      </w:r>
      <w:r>
        <w:rPr>
          <w:lang w:val="es_ES" w:bidi="es_ES"/>
        </w:rPr>
        <w:t>¿Qué no les gusta o no entienden? Pausen este audio aquí.</w:t>
      </w:r>
    </w:p>
    <w:p>
      <w:pPr>
        <w:pStyle w:val="ListBullet"/>
        <w:spacing w:line="240" w:lineRule="auto"/>
        <w:ind w:left="720"/>
      </w:pPr>
      <w:r>
        <w:rPr>
          <w:lang w:val="es_ES" w:bidi="es_ES"/>
        </w:rPr>
      </w:r>
      <w:r>
        <w:rPr>
          <w:lang w:val="es_ES" w:bidi="es_ES"/>
        </w:rPr>
        <w:t>¿Qué nos dice esta historia sobre Dios? Pausen este audio aquí.</w:t>
      </w:r>
    </w:p>
    <w:p>
      <w:pPr>
        <w:pStyle w:val="ListBullet"/>
        <w:spacing w:line="240" w:lineRule="auto"/>
        <w:ind w:left="720"/>
      </w:pPr>
      <w:r>
        <w:rPr>
          <w:lang w:val="es_ES" w:bidi="es_ES"/>
        </w:rPr>
      </w:r>
      <w:r>
        <w:rPr>
          <w:lang w:val="es_ES" w:bidi="es_ES"/>
        </w:rPr>
        <w:t>¿Qué nos dice esta historia acerca de las personas? Pausen este audio aquí.</w:t>
      </w:r>
    </w:p>
    <w:p>
      <w:pPr>
        <w:pStyle w:val="ListBullet"/>
        <w:spacing w:line="240" w:lineRule="auto"/>
        <w:ind w:left="720"/>
      </w:pPr>
      <w:r>
        <w:rPr>
          <w:lang w:val="es_ES" w:bidi="es_ES"/>
        </w:rPr>
      </w:r>
      <w:r>
        <w:rPr>
          <w:lang w:val="es_ES" w:bidi="es_ES"/>
        </w:rPr>
        <w:t>¿Cómo afecta esta historia nuestra vida diaria? Pausen este audio aquí.</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Recuerden que esta parte de la historia que consta de dos partes también contiene detalles sobre violencia sexual, que pueden ser difíciles de escuchar si ustedes o alguien que ustedes conocen ha experimentado violencia sexual o violación.</w:t>
      </w:r>
    </w:p>
    <w:p>
      <w:pPr/>
      <w:r>
        <w:rPr>
          <w:lang w:val="es_ES" w:bidi="es_ES"/>
        </w:rPr>
      </w:r>
      <w:r>
        <w:rPr>
          <w:lang w:val="es_ES" w:bidi="es_ES"/>
        </w:rPr>
        <w:t>Este pasaje continúa el relato de un evento relacionado con Dina, que es la hija de Jacob y Lea. Jacob vive en el terreno que compró a Hamor, el hivita, cerca de la ciudad de Siquem. Jacob y sus hijos viven en este terreno. Este pasaje habla de los hermanos de Dina. Algunos de sus hermanos son hijos de Lea, mientras que otros son hijos de diferentes madres.</w:t>
      </w:r>
    </w:p>
    <w:p>
      <w:pPr/>
      <w:r>
        <w:rPr>
          <w:lang w:val="es_ES" w:bidi="es_ES"/>
        </w:rPr>
      </w:r>
      <w:r>
        <w:rPr>
          <w:lang w:val="es_ES" w:bidi="es_ES"/>
        </w:rPr>
        <w:t xml:space="preserve">Muestren el mapa que tiene la </w:t>
      </w:r>
      <w:r>
        <w:rPr>
          <w:b/>
          <w:lang w:val="es_ES" w:bidi="es_ES"/>
        </w:rPr>
        <w:t>ciudad de Siquem</w:t>
      </w:r>
      <w:r>
        <w:rPr>
          <w:lang w:val="es_ES" w:bidi="es_ES"/>
        </w:rPr>
        <w:t xml:space="preserve"> marcada en él.</w:t>
      </w:r>
    </w:p>
    <w:p>
      <w:pPr/>
      <w:r>
        <w:rPr>
          <w:lang w:val="es_ES" w:bidi="es_ES"/>
        </w:rPr>
      </w:r>
      <w:r>
        <w:rPr>
          <w:lang w:val="es_ES" w:bidi="es_ES"/>
        </w:rPr>
        <w:t>Deténganse y conversen: Vuelvan a contar los acontecimientos del pasaje anterior.</w:t>
      </w:r>
    </w:p>
    <w:p>
      <w:pPr/>
      <w:r>
        <w:rPr>
          <w:lang w:val="es_ES" w:bidi="es_ES"/>
        </w:rPr>
      </w:r>
      <w:r>
        <w:rPr>
          <w:lang w:val="es_ES" w:bidi="es_ES"/>
        </w:rPr>
        <w:t>Deténganse y conversen: Cuenten una historia sobre una familia en la que hay un mismo padre, pero diferentes madres. ¿Qué palabras usan para describir a todos los hermanos de una misma madre? ¿Qué palabras usan para describir a los hermanos que tienen diferentes madres?</w:t>
      </w:r>
    </w:p>
    <w:p>
      <w:pPr/>
      <w:r>
        <w:rPr>
          <w:lang w:val="es_ES" w:bidi="es_ES"/>
        </w:rPr>
      </w:r>
      <w:r>
        <w:rPr>
          <w:lang w:val="es_ES" w:bidi="es_ES"/>
        </w:rPr>
        <w:t>En el pasaje anterior, Siquem violó a Dina cuando ella salió a visitar algunas de las mujeres jóvenes de la región. Los hijos de Jacob que son los hermanos de Dina estaban muy enojados. Siquem decidió que estaba enamorado de Dina y quería casarse con ella. El padre de Siquem, Hamor, sugirió que las familias de Jacob y las familias de la ciudad se casaran entre sí. Los hermanos de Dina exigieron que todos los hombres en la ciudad fueran circuncidados para que pudieran casarse con alguna de las mujeres de la familia de Jacob. Los hermanos estaban siendo engañosos. Los hermanos no tenían la intención de permitir que Dina se casara con Siquem.</w:t>
      </w:r>
    </w:p>
    <w:p>
      <w:pPr/>
      <w:r>
        <w:rPr>
          <w:lang w:val="es_ES" w:bidi="es_ES"/>
        </w:rPr>
      </w:r>
      <w:r>
        <w:rPr>
          <w:lang w:val="es_ES" w:bidi="es_ES"/>
        </w:rPr>
        <w:t>Deténganse y conversen: Cuenten una historia sobre una mujer que fue atacada y violada. ¿Qué sucedió a la persona que le hizo esto? ¿Cuál fue la respuesta de la familia de la mujer?</w:t>
      </w:r>
    </w:p>
    <w:p>
      <w:pPr/>
      <w:r>
        <w:rPr>
          <w:lang w:val="es_ES" w:bidi="es_ES"/>
        </w:rPr>
      </w:r>
      <w:r>
        <w:rPr>
          <w:lang w:val="es_ES" w:bidi="es_ES"/>
        </w:rPr>
        <w:t>Siquem quería desesperadamente casarse con Dina. Siquem regresó a la ciudad y convenció a todos los hombres de que aceptaran la circuncisión. Siquem habló con los líderes en la puerta de la ciudad. La puerta de la ciudad es el lugar donde generalmente se llevaban a cabo negocios, así como cualquier conversación importante con los líderes. Muchas ciudades tenían muros altos construidos a su alrededor para protección durante un ataque. En las paredes había una puerta grande donde las personas entraban a la ciudad. Había un lugar protegido dentro de la puerta, donde los líderes de la ciudad se sentaban y conversaban sobre asuntos importantes.</w:t>
      </w:r>
    </w:p>
    <w:p>
      <w:pPr/>
      <w:r>
        <w:rPr>
          <w:lang w:val="es_ES" w:bidi="es_ES"/>
        </w:rPr>
      </w:r>
      <w:r>
        <w:rPr>
          <w:lang w:val="es_ES" w:bidi="es_ES"/>
        </w:rPr>
        <w:t xml:space="preserve">Muestren una imagen de una </w:t>
      </w:r>
      <w:r>
        <w:rPr>
          <w:b/>
          <w:lang w:val="es_ES" w:bidi="es_ES"/>
        </w:rPr>
        <w:t>antigua puerta de ciudad</w:t>
      </w:r>
      <w:r>
        <w:rPr>
          <w:lang w:val="es_ES" w:bidi="es_ES"/>
        </w:rPr>
        <w:t>.</w:t>
      </w:r>
    </w:p>
    <w:p>
      <w:pPr/>
      <w:r>
        <w:rPr>
          <w:lang w:val="es_ES" w:bidi="es_ES"/>
        </w:rPr>
      </w:r>
      <w:r>
        <w:rPr>
          <w:lang w:val="es_ES" w:bidi="es_ES"/>
        </w:rPr>
        <w:t>Siquem les dijo a los hombres de la ciudad que, eventualmente, todas las posesiones de Jacob llegarían a ser de ellos mediante los matrimonios entre las dos familias. Siquem no les mencionó que quería casarse con Dina. Siquem no les dijo a los hombres que la circuncisión de todos era el requisito para que el pudiera casarse con Dina. Siquem hizo que pareciera que la circuncisión era el requisito que los hombres debían cumplir para casarse con las mujeres de la familia de Jacob. De esta manera, Siquem también estaba siendo engañoso. Todos los hombres adultos estuvieron de acuerdo con la propuesta de Siquem y se sometieron a la circuncisión. Estuvieron de acuerdo porque estaban pensando en la ganancia económica que obtendrían.</w:t>
      </w:r>
    </w:p>
    <w:p>
      <w:pPr/>
      <w:r>
        <w:rPr>
          <w:lang w:val="es_ES" w:bidi="es_ES"/>
        </w:rPr>
      </w:r>
      <w:r>
        <w:rPr>
          <w:lang w:val="es_ES" w:bidi="es_ES"/>
        </w:rPr>
        <w:t>El dolor sería más intenso al tercer día después de la circuncisión. Los hombres no estarían en condiciones de luchar. Fue entonces cuando dos de los hijos de Jacob, Simeón y Levi, atacaron y mataron a todos los hombres de la ciudad. Estos dos hijos eran los hermanos de sangre de Dina, ya que también eran hijos de Lea. También sacaron a Dina de la casa de Siquem. Siquem había mantenido a Dina en su casa desde el momento en que la violó. Después el resto de los hijos de Jacob llegaron y se llevaron todos los rebaños y manadas. Se llevaron toda la riqueza y el botín que pudieron encontrar. El botín es todo aquello de valor que los soldados toman después de ganar una batalla. Aquí, los hermanos habían derrotado a la ciudad y se llevaron todo lo que tenía valor. También tomaron a las esposas e hijos como cautivos. Hamor y Siquem habían planeado quedarse con la riqueza de Jacob. Ahora Jacob tenía la riqueza de toda la ciudad.</w:t>
      </w:r>
    </w:p>
    <w:p>
      <w:pPr/>
      <w:r>
        <w:rPr>
          <w:lang w:val="es_ES" w:bidi="es_ES"/>
        </w:rPr>
      </w:r>
      <w:r>
        <w:rPr>
          <w:lang w:val="es_ES" w:bidi="es_ES"/>
        </w:rPr>
        <w:t>Cuando Jacob se enteró de lo que había sucedido, se enojó con Simeón y Levi. Jacob dijo: "Ahora huelo mal entre todos los habitantes de esta tierra". Apestar o tener mal olor es una figura retórica que significa que todas las personas odiarán a Jacob e intentarán de eliminarlo de la zona. Jacob pensó que todas las personas que rodeaban esta área buscarían venganza y atacarían o matarían a su familia. Jacob parece estar más preocupado por su reputación entre otros que con lo que le sucedió a su hija, Dina.</w:t>
      </w:r>
    </w:p>
    <w:p>
      <w:pPr/>
      <w:r>
        <w:rPr>
          <w:lang w:val="es_ES" w:bidi="es_ES"/>
        </w:rPr>
      </w:r>
      <w:r>
        <w:rPr>
          <w:lang w:val="es_ES" w:bidi="es_ES"/>
        </w:rPr>
        <w:t>Simeón y Leví respondieron: "¿Por qué debemos dejar que trate a nuestra hermana como una prostituta?"</w:t>
      </w:r>
    </w:p>
    <w:p>
      <w:pPr/>
      <w:r>
        <w:rPr>
          <w:lang w:val="es_ES" w:bidi="es_ES"/>
        </w:rPr>
      </w:r>
      <w:r>
        <w:rPr>
          <w:lang w:val="es_ES" w:bidi="es_ES"/>
        </w:rPr>
        <w:t>Una prostituta es una mujer que da favores sexuales a cambio de dinero y generalmente tiene una mala reputación. Esta última pregunta es una pregunta que no requiere una respuesta y se puede hacer de una manera positiva, como: "No podíamos dejar que tratara a nuestra hermana como una prostituta". Simeón y Levi le dijeron esto a Jacob con enojo. Esas palabras denotan ira y falta de respeto, y no son las que un hijo utilizaría normalmente al dirigirse a su padre.</w:t>
      </w:r>
    </w:p>
    <w:p>
      <w:pPr/>
      <w:r>
        <w:rPr>
          <w:lang w:val="es_ES" w:bidi="es_ES"/>
        </w:rPr>
      </w:r>
      <w:r>
        <w:rPr>
          <w:lang w:val="es_ES" w:bidi="es_ES"/>
        </w:rPr>
        <w:t>Deténganse y conversen: ¿Cuándo y por qué las personas buscan venganza? ¿Qué tipo de cosas hacen para vengarse?</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En la primera escena, Siquem presenta la idea de las circunsición y los matrimonios entre pueblos a los líderes de la ciudad en la puerta del pueblo.</w:t>
      </w:r>
      <w:r>
        <w:rPr>
          <w:lang w:val="es_ES" w:bidi="es_ES"/>
        </w:rPr>
        <w:t xml:space="preserve"> Siquem habla solo de las ventajas económicas para los hombres de Siquem.</w:t>
      </w:r>
    </w:p>
    <w:p>
      <w:pPr/>
      <w:r>
        <w:rPr>
          <w:lang w:val="es_ES" w:bidi="es_ES"/>
        </w:rPr>
      </w:r>
      <w:r>
        <w:rPr>
          <w:b/>
          <w:lang w:val="es_ES" w:bidi="es_ES"/>
        </w:rPr>
        <w:t>Segunda escena:</w:t>
      </w:r>
      <w:r>
        <w:rPr>
          <w:lang w:val="es_ES" w:bidi="es_ES"/>
        </w:rPr>
        <w:t xml:space="preserve"> Los hombres de Siquem son circuncidados y al tercer día, cuando estaban doloridos, Simeón y Leví atacan y matan a todos los hombres.</w:t>
      </w:r>
    </w:p>
    <w:p>
      <w:pPr/>
      <w:r>
        <w:rPr>
          <w:lang w:val="es_ES" w:bidi="es_ES"/>
        </w:rPr>
      </w:r>
      <w:r>
        <w:rPr>
          <w:b/>
          <w:lang w:val="es_ES" w:bidi="es_ES"/>
        </w:rPr>
        <w:t>Tercera escena:</w:t>
      </w:r>
      <w:r>
        <w:rPr>
          <w:lang w:val="es_ES" w:bidi="es_ES"/>
        </w:rPr>
        <w:t xml:space="preserve"> Los otros hijos llegan y saquean la ciudad. Toman a todas las mujeres y niños como cautivos.</w:t>
      </w:r>
    </w:p>
    <w:p>
      <w:pPr/>
      <w:r>
        <w:rPr>
          <w:lang w:val="es_ES" w:bidi="es_ES"/>
        </w:rPr>
      </w:r>
      <w:r>
        <w:rPr>
          <w:b/>
          <w:lang w:val="es_ES" w:bidi="es_ES"/>
        </w:rPr>
        <w:t>Cuarta escena:</w:t>
      </w:r>
      <w:r>
        <w:rPr>
          <w:lang w:val="es_ES" w:bidi="es_ES"/>
        </w:rPr>
        <w:t xml:space="preserve"> Jacob les dice a Simeón y Leví que han arruinado a la familia.</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Dina</w:t>
      </w:r>
    </w:p>
    <w:p>
      <w:pPr>
        <w:pStyle w:val="ListBullet"/>
        <w:spacing w:line="240" w:lineRule="auto"/>
        <w:ind w:left="720"/>
      </w:pPr>
      <w:r>
        <w:rPr>
          <w:lang w:val="es_ES" w:bidi="es_ES"/>
        </w:rPr>
      </w:r>
      <w:r>
        <w:rPr>
          <w:lang w:val="es_ES" w:bidi="es_ES"/>
        </w:rPr>
        <w:t>Siquem</w:t>
      </w:r>
    </w:p>
    <w:p>
      <w:pPr>
        <w:pStyle w:val="ListBullet"/>
        <w:spacing w:line="240" w:lineRule="auto"/>
        <w:ind w:left="720"/>
      </w:pPr>
      <w:r>
        <w:rPr>
          <w:lang w:val="es_ES" w:bidi="es_ES"/>
        </w:rPr>
      </w:r>
      <w:r>
        <w:rPr>
          <w:lang w:val="es_ES" w:bidi="es_ES"/>
        </w:rPr>
        <w:t>Hamor</w:t>
      </w:r>
    </w:p>
    <w:p>
      <w:pPr>
        <w:pStyle w:val="ListBullet"/>
        <w:spacing w:line="240" w:lineRule="auto"/>
        <w:ind w:left="720"/>
      </w:pPr>
      <w:r>
        <w:rPr>
          <w:lang w:val="es_ES" w:bidi="es_ES"/>
        </w:rPr>
      </w:r>
      <w:r>
        <w:rPr>
          <w:lang w:val="es_ES" w:bidi="es_ES"/>
        </w:rPr>
        <w:t>Simeón</w:t>
      </w:r>
    </w:p>
    <w:p>
      <w:pPr>
        <w:pStyle w:val="ListBullet"/>
        <w:spacing w:line="240" w:lineRule="auto"/>
        <w:ind w:left="720"/>
      </w:pPr>
      <w:r>
        <w:rPr>
          <w:lang w:val="es_ES" w:bidi="es_ES"/>
        </w:rPr>
      </w:r>
      <w:r>
        <w:rPr>
          <w:lang w:val="es_ES" w:bidi="es_ES"/>
        </w:rPr>
        <w:t>Leví</w:t>
      </w:r>
    </w:p>
    <w:p>
      <w:pPr>
        <w:pStyle w:val="ListBullet"/>
        <w:spacing w:line="240" w:lineRule="auto"/>
        <w:ind w:left="720"/>
      </w:pPr>
      <w:r>
        <w:rPr>
          <w:lang w:val="es_ES" w:bidi="es_ES"/>
        </w:rPr>
      </w:r>
      <w:r>
        <w:rPr>
          <w:lang w:val="es_ES" w:bidi="es_ES"/>
        </w:rPr>
        <w:t>El resto de los hijos de Jacob</w:t>
      </w:r>
    </w:p>
    <w:p>
      <w:pPr>
        <w:pStyle w:val="ListBullet"/>
        <w:spacing w:line="240" w:lineRule="auto"/>
        <w:ind w:left="720"/>
      </w:pPr>
      <w:r>
        <w:rPr>
          <w:lang w:val="es_ES" w:bidi="es_ES"/>
        </w:rPr>
      </w:r>
      <w:r>
        <w:rPr>
          <w:lang w:val="es_ES" w:bidi="es_ES"/>
        </w:rPr>
        <w:t>Los hombres de Siquem</w:t>
      </w:r>
    </w:p>
    <w:p>
      <w:pPr>
        <w:pStyle w:val="ListBullet"/>
        <w:spacing w:line="240" w:lineRule="auto"/>
        <w:ind w:left="720"/>
      </w:pPr>
      <w:r>
        <w:rPr>
          <w:lang w:val="es_ES" w:bidi="es_ES"/>
        </w:rPr>
      </w:r>
      <w:r>
        <w:rPr>
          <w:lang w:val="es_ES" w:bidi="es_ES"/>
        </w:rPr>
        <w:t>Las mujeres y los niños de Siquem</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Recuerden que esta historia es violenta y puede ser difícil para personas que han experimentado violencia sexual o violación. Recuerden también que esta historia es la segunda parte de una narración que está dividada en dos.</w:t>
      </w:r>
    </w:p>
    <w:p>
      <w:pPr/>
      <w:r>
        <w:rPr>
          <w:lang w:val="es_ES" w:bidi="es_ES"/>
        </w:rPr>
      </w:r>
      <w:r>
        <w:rPr>
          <w:lang w:val="es_ES" w:bidi="es_ES"/>
        </w:rPr>
        <w:t>Esta historia tiene lugar en la ciudad de Siquem. Siquem, el hijo de Hamor, es uno de los personajes principales en la historia. El nombre de la ciudad y el nombre del joven son los mismos. La mayoría de las traducciones tienden a evitar cualquier confusión refiriéndose a la ciudad Siquem como "la ciudad" sin mencionar el nombre.</w:t>
      </w:r>
    </w:p>
    <w:p>
      <w:pPr/>
      <w:r>
        <w:rPr>
          <w:lang w:val="es_ES" w:bidi="es_ES"/>
        </w:rPr>
      </w:r>
      <w:r>
        <w:rPr>
          <w:lang w:val="es_ES" w:bidi="es_ES"/>
        </w:rPr>
        <w:t>En el pasaje anterior, Siquem violó a Dina. La palabra que se usa es Siquem "deshonró" a Dina. En esa cultura, esto era algo muy vergonzoso. Los hermanos de Dina estaban muy enojados.</w:t>
      </w:r>
    </w:p>
    <w:p>
      <w:pPr/>
      <w:r>
        <w:rPr>
          <w:lang w:val="es_ES" w:bidi="es_ES"/>
        </w:rPr>
      </w:r>
      <w:r>
        <w:rPr>
          <w:lang w:val="es_ES" w:bidi="es_ES"/>
        </w:rPr>
        <w:t>Primero Jacob se entera de que Siquem ha deshonrado a su hija. Jacob no hace nada.</w:t>
      </w:r>
    </w:p>
    <w:p>
      <w:pPr/>
      <w:r>
        <w:rPr>
          <w:lang w:val="es_ES" w:bidi="es_ES"/>
        </w:rPr>
      </w:r>
      <w:r>
        <w:rPr>
          <w:lang w:val="es_ES" w:bidi="es_ES"/>
        </w:rPr>
        <w:t>Entonces, debido a que Siquem había deshonrado a su hermana Dina, los hermanos respondieron con engaño.</w:t>
      </w:r>
    </w:p>
    <w:p>
      <w:pPr/>
      <w:r>
        <w:rPr>
          <w:lang w:val="es_ES" w:bidi="es_ES"/>
        </w:rPr>
      </w:r>
      <w:r>
        <w:rPr>
          <w:lang w:val="es_ES" w:bidi="es_ES"/>
        </w:rPr>
        <w:t>Entonces debido a que Dina había sido deshonrada, los hermanos saquearon la ciudad después de matar a todos los hombres.</w:t>
      </w:r>
    </w:p>
    <w:p>
      <w:pPr/>
      <w:r>
        <w:rPr>
          <w:lang w:val="es_ES" w:bidi="es_ES"/>
        </w:rPr>
      </w:r>
      <w:r>
        <w:rPr>
          <w:lang w:val="es_ES" w:bidi="es_ES"/>
        </w:rPr>
        <w:t>Este pasaje continúa la historia de Dina. Hamor y Siquem han ido a hablar con Jacob y los hijos de Jacob. Los hijos han parecido aceptar la idea del matrimonio entre los dos grupos. Los hijos han exigido que todos los hombres sean circuncidados antes de que se pueda realizar cualquier matrimonio.</w:t>
      </w:r>
    </w:p>
    <w:p>
      <w:pPr/>
      <w:r>
        <w:rPr>
          <w:lang w:val="es_ES" w:bidi="es_ES"/>
        </w:rPr>
      </w:r>
      <w:r>
        <w:rPr>
          <w:lang w:val="es_ES" w:bidi="es_ES"/>
        </w:rPr>
        <w:t>En la escena 1, Siquem y Hamor aceptan la propuesta de que todos los hombres sean circuncidados. Siquem y Hamor van a la puerta de la ciudad para encontrarse con los líderes de la ciudad. Siquem y Hamor presentan la idea de la circuncisión y el matrimonio entre los dos grupo basandose puramente en términos económicos. Si los hombres aceptan la circuncisión, eventualmente tendrán la riqueza de Jacob a través del matrimonio entre los dos grupos. Jacob y su familia serán absorbidos en la cultura local. Siquem no menciona que quiera casarse con Dina.</w:t>
      </w:r>
    </w:p>
    <w:p>
      <w:pPr/>
      <w:r>
        <w:rPr>
          <w:lang w:val="es_ES" w:bidi="es_ES"/>
        </w:rPr>
      </w:r>
      <w:r>
        <w:rPr>
          <w:lang w:val="es_ES" w:bidi="es_ES"/>
        </w:rPr>
        <w:t>En la escena 2, los líderes de la ciudad aceptan la propuesta, y todos los hombres de la ciudad son circuncidados. El tercer día, después de la circuncisión, es el día en que los hombres estaban más adoloridos y probablemente tenían fiebre. Ese día, Simeón y Leví, los hermanos de Dina, usando espadas, atacaron la ciudad. Mataron a todos los hombres adultos en la ciudad. Esta es una escena violenta. Los hombres de la ciudad no habrían podido defenderse. Los dos hermanos tomaron a Dina, que estaba siendo retenida en la casa de Siquem y regresaron con Jacob.</w:t>
      </w:r>
    </w:p>
    <w:p>
      <w:pPr/>
      <w:r>
        <w:rPr>
          <w:lang w:val="es_ES" w:bidi="es_ES"/>
        </w:rPr>
      </w:r>
      <w:r>
        <w:rPr>
          <w:lang w:val="es_ES" w:bidi="es_ES"/>
        </w:rPr>
        <w:t>En la escena 3, después de que Simeón y Levi mataran a todos los hombres, los demá hijos de Jacob llegaron a la ciudad. Los otros hijos ven que todos los hombres están muertos. Los hijos saquearon la ciudad. Se llevaron todo lo de valor, incluyendo todos los animales del campo y luego se llevaron a las mujeres y a los hijos como cautivos. Hicieron esto porque Dina había sido deshorada en la ciudad.</w:t>
      </w:r>
    </w:p>
    <w:p>
      <w:pPr/>
      <w:r>
        <w:rPr>
          <w:lang w:val="es_ES" w:bidi="es_ES"/>
        </w:rPr>
      </w:r>
      <w:r>
        <w:rPr>
          <w:lang w:val="es_ES" w:bidi="es_ES"/>
        </w:rPr>
        <w:t>En la escena 4, Jacob estaba enojado con Simeón y Levi. Jacob le dice a Simeón y Levi: "¡Me han arruinado!" Jacob dice que los hijos hicieron que él tuviera mala fama o fuera mal visto por quienes los rodeaban. Esta es una forma de decir que todas las ciudades y personas vecinas odiarían a Jacob. Jacob temía que sus enemigos se enteraran, los atacaran y mataran a todos. Jacob tenía miedo por toda su familia. Simeón y Leví dijeron que no permitirían que su hermana fuera tratada como una prostituta. Cuando Simeón y Levi hablaron, le respondieron a Jacob de una manera grosera.</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cuatro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Dina</w:t>
      </w:r>
    </w:p>
    <w:p>
      <w:pPr>
        <w:pStyle w:val="ListBullet"/>
        <w:spacing w:line="240" w:lineRule="auto"/>
        <w:ind w:left="720"/>
      </w:pPr>
      <w:r>
        <w:rPr>
          <w:lang w:val="es_ES" w:bidi="es_ES"/>
        </w:rPr>
      </w:r>
      <w:r>
        <w:rPr>
          <w:lang w:val="es_ES" w:bidi="es_ES"/>
        </w:rPr>
        <w:t>Siquem</w:t>
      </w:r>
    </w:p>
    <w:p>
      <w:pPr>
        <w:pStyle w:val="ListBullet"/>
        <w:spacing w:line="240" w:lineRule="auto"/>
        <w:ind w:left="720"/>
      </w:pPr>
      <w:r>
        <w:rPr>
          <w:lang w:val="es_ES" w:bidi="es_ES"/>
        </w:rPr>
      </w:r>
      <w:r>
        <w:rPr>
          <w:lang w:val="es_ES" w:bidi="es_ES"/>
        </w:rPr>
        <w:t>Hamor</w:t>
      </w:r>
    </w:p>
    <w:p>
      <w:pPr>
        <w:pStyle w:val="ListBullet"/>
        <w:spacing w:line="240" w:lineRule="auto"/>
        <w:ind w:left="720"/>
      </w:pPr>
      <w:r>
        <w:rPr>
          <w:lang w:val="es_ES" w:bidi="es_ES"/>
        </w:rPr>
      </w:r>
      <w:r>
        <w:rPr>
          <w:lang w:val="es_ES" w:bidi="es_ES"/>
        </w:rPr>
        <w:t>Simeón</w:t>
      </w:r>
    </w:p>
    <w:p>
      <w:pPr>
        <w:pStyle w:val="ListBullet"/>
        <w:spacing w:line="240" w:lineRule="auto"/>
        <w:ind w:left="720"/>
      </w:pPr>
      <w:r>
        <w:rPr>
          <w:lang w:val="es_ES" w:bidi="es_ES"/>
        </w:rPr>
      </w:r>
      <w:r>
        <w:rPr>
          <w:lang w:val="es_ES" w:bidi="es_ES"/>
        </w:rPr>
        <w:t>Leví</w:t>
      </w:r>
    </w:p>
    <w:p>
      <w:pPr>
        <w:pStyle w:val="ListBullet"/>
        <w:spacing w:line="240" w:lineRule="auto"/>
        <w:ind w:left="720"/>
      </w:pPr>
      <w:r>
        <w:rPr>
          <w:lang w:val="es_ES" w:bidi="es_ES"/>
        </w:rPr>
      </w:r>
      <w:r>
        <w:rPr>
          <w:lang w:val="es_ES" w:bidi="es_ES"/>
        </w:rPr>
        <w:t>El resto de los hijos de Jacob</w:t>
      </w:r>
    </w:p>
    <w:p>
      <w:pPr>
        <w:pStyle w:val="ListBullet"/>
        <w:spacing w:line="240" w:lineRule="auto"/>
        <w:ind w:left="720"/>
      </w:pPr>
      <w:r>
        <w:rPr>
          <w:lang w:val="es_ES" w:bidi="es_ES"/>
        </w:rPr>
      </w:r>
      <w:r>
        <w:rPr>
          <w:lang w:val="es_ES" w:bidi="es_ES"/>
        </w:rPr>
        <w:t>Los hombres de Siquem</w:t>
      </w:r>
    </w:p>
    <w:p>
      <w:pPr>
        <w:pStyle w:val="ListBullet"/>
        <w:spacing w:line="240" w:lineRule="auto"/>
        <w:ind w:left="720"/>
      </w:pPr>
      <w:r>
        <w:rPr>
          <w:lang w:val="es_ES" w:bidi="es_ES"/>
        </w:rPr>
      </w:r>
      <w:r>
        <w:rPr>
          <w:lang w:val="es_ES" w:bidi="es_ES"/>
        </w:rPr>
        <w:t>Las mujeres y los hijos de Siquem</w:t>
      </w:r>
    </w:p>
    <w:p>
      <w:pPr/>
      <w:r>
        <w:rPr>
          <w:lang w:val="es_ES" w:bidi="es_ES"/>
        </w:rPr>
      </w:r>
      <w:r>
        <w:rPr>
          <w:lang w:val="es_ES" w:bidi="es_ES"/>
        </w:rPr>
        <w:t xml:space="preserve">El equipo debe interpretar la historia dos veces. Deben interpretarla en el idioma al que están traduciendo. Primero, hagan que el equipo represente la historia sin interrupciones. </w:t>
      </w:r>
    </w:p>
    <w:p>
      <w:pPr/>
      <w:r>
        <w:rPr>
          <w:lang w:val="es_ES" w:bidi="es_ES"/>
        </w:rPr>
      </w:r>
      <w:r>
        <w:rPr>
          <w:lang w:val="es_ES" w:bidi="es_ES"/>
        </w:rPr>
        <w:t>Recuerden que esta historia incluye muchos detalles sobre la violencia sexual. Por favor, sean cuidadosos al elegir a los miembros de su equipo de traducción que representarán a los diferentes personajes de esta historia. Si usted o alguien que conoce que ha sufrido violencia sexual o violación, puede ser mejor observar al equipo mientras representa el pasaje en lugar de interpretar a uno de los personajes.</w:t>
      </w:r>
    </w:p>
    <w:p>
      <w:pPr/>
      <w:r>
        <w:rPr>
          <w:lang w:val="es_ES" w:bidi="es_ES"/>
        </w:rPr>
      </w:r>
      <w:r>
        <w:rPr>
          <w:lang w:val="es_ES" w:bidi="es_ES"/>
        </w:rPr>
        <w:t>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uno de los papeles: "¿Cómo se siente?" Es posible que escuchen cosas como diferentes respuestas.</w:t>
      </w:r>
    </w:p>
    <w:p>
      <w:pPr>
        <w:pStyle w:val="ListBullet"/>
        <w:spacing w:line="240" w:lineRule="auto"/>
        <w:ind w:left="720"/>
      </w:pPr>
      <w:r>
        <w:rPr>
          <w:lang w:val="es_ES" w:bidi="es_ES"/>
        </w:rPr>
      </w:r>
      <w:r>
        <w:rPr>
          <w:lang w:val="es_ES" w:bidi="es_ES"/>
        </w:rPr>
        <w:t>Reanuden la actuación.</w:t>
      </w:r>
    </w:p>
    <w:p>
      <w:pPr/>
      <w:r>
        <w:rPr>
          <w:lang w:val="es_ES" w:bidi="es_ES"/>
        </w:rPr>
      </w:r>
      <w:r>
        <w:rPr>
          <w:lang w:val="es_ES" w:bidi="es_ES"/>
        </w:rPr>
        <w:t>Antes de comenzar la representación de este pasaje, revisen brevemente lo que sucedió en el pasaje anterior. El pasaje anterior termina con la propuesta de que todos los hombres sean circuncidados para que los matrimonios entre pueblos puedan suceder. Este pasaje comienza con Siquem y Hamor aceptando la idea de la circuncisión para que todos puedan casarse entre sí.</w:t>
      </w:r>
    </w:p>
    <w:p>
      <w:pPr/>
      <w:r>
        <w:rPr>
          <w:lang w:val="es_ES" w:bidi="es_ES"/>
        </w:rPr>
      </w:r>
      <w:r>
        <w:rPr>
          <w:lang w:val="es_ES" w:bidi="es_ES"/>
        </w:rPr>
        <w:t>En la escena 1, Siquem y Hamor van a la puerta de la ciudad y hablan con los líderes de la ciudad. Presentan la idea del matrimonio entre grupos puramente por términos económicos. Le prometen a los hombres que podrán obtener la riqueza de Jacob mediante este tipo de matrimonios. No les dicen a los líderes de la ciudad que Siquem quiere casarse con Dina.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Siquem: "¿Por qué no les dices a los hombres que quieres casarte con Dina y que la circuncisión es el precio?" Es posible que escuchen: "No estarán de acuerdo si les digo eso. Tengo que convencerlos de que esto es bueno para su economía. Tengo que convencerlos de que esta es la manera de obtener la riqueza de Jacob para nosotros y hacernos más ricos".</w:t>
      </w:r>
    </w:p>
    <w:p>
      <w:pPr>
        <w:pStyle w:val="ListBullet"/>
        <w:spacing w:line="240" w:lineRule="auto"/>
        <w:ind w:left="720"/>
      </w:pPr>
      <w:r>
        <w:rPr>
          <w:lang w:val="es_ES" w:bidi="es_ES"/>
        </w:rPr>
      </w:r>
      <w:r>
        <w:rPr>
          <w:lang w:val="es_ES" w:bidi="es_ES"/>
        </w:rPr>
        <w:t>Pregúntenle a Hamor: "¿Por qué estás apoyando a tu hijo de esta manera? Es posible que escuchen: "Mi hijo tiene problemas y fallas, pero lo amo. Quiere casarse con Dina. Haré todo lo que pueda para asegurarme de que obtenga lo que quiere. Quiero evitar más problemas".</w:t>
      </w:r>
    </w:p>
    <w:p>
      <w:pPr>
        <w:pStyle w:val="ListBullet"/>
        <w:spacing w:line="240" w:lineRule="auto"/>
        <w:ind w:left="720"/>
      </w:pPr>
      <w:r>
        <w:rPr>
          <w:lang w:val="es_ES" w:bidi="es_ES"/>
        </w:rPr>
      </w:r>
      <w:r>
        <w:rPr>
          <w:lang w:val="es_ES" w:bidi="es_ES"/>
        </w:rPr>
        <w:t>Reanuden la actuación.</w:t>
      </w:r>
    </w:p>
    <w:p>
      <w:pPr/>
      <w:r>
        <w:rPr>
          <w:lang w:val="es_ES" w:bidi="es_ES"/>
        </w:rPr>
      </w:r>
      <w:r>
        <w:rPr>
          <w:lang w:val="es_ES" w:bidi="es_ES"/>
        </w:rPr>
        <w:t>En la escena 2, los líderes de la ciudad están de acuerdo con la propuesta y todos los hombres en la ciudad son circuncidados. Simeón y Leví, que son los hermanos de sangre de Dina, esperan hasta el tercer día después de la circuncisión. Es en ese momento cuando los hombres circuncidados estaban más adoloridos, incapaces de funcionar o defenderse. Probablemente tenían algo de fiebre. Simeón y Leví fueron con espadas y atacaron a los hombres, matando a todos los hombres adultos en la ciudad. Esta es una escena violenta. Fueron a la casa de Siquem sacaron a Dina de la casa y la llevaron de regreso a su campamento.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Simeón y Levi: "¿Cómo se sienten ahora que han tomado venganza?" Es posible que escuchen: "Se siente bien. Deshonraron a nuestra hermana. Esos hombres de la ciudad no hicieron nada para detener a Siquem ni para ayudar a Dina. Quieren quedarse con nuestras mujeres para ellos mismos. Merecían morir".</w:t>
      </w:r>
    </w:p>
    <w:p>
      <w:pPr>
        <w:pStyle w:val="ListBullet"/>
        <w:spacing w:line="240" w:lineRule="auto"/>
        <w:ind w:left="720"/>
      </w:pPr>
      <w:r>
        <w:rPr>
          <w:lang w:val="es_ES" w:bidi="es_ES"/>
        </w:rPr>
      </w:r>
      <w:r>
        <w:rPr>
          <w:lang w:val="es_ES" w:bidi="es_ES"/>
        </w:rPr>
        <w:t>Pregúntenle a Dinah: "¿Cómo te sientes ahora?" Es posible que escuchen: "Estoy muy contenta de que mis hermanos me rescataran. Tenía miedo de estar allí para siempre. Me he sentido tan sucia. Va a pasar mucho tiempo antes de que me sienta normal de nuevo. Es bueno saber que mis hermanos me aman y quieren que regrese a casa".</w:t>
      </w:r>
    </w:p>
    <w:p>
      <w:pPr>
        <w:pStyle w:val="ListBullet"/>
        <w:spacing w:line="240" w:lineRule="auto"/>
        <w:ind w:left="720"/>
      </w:pPr>
      <w:r>
        <w:rPr>
          <w:lang w:val="es_ES" w:bidi="es_ES"/>
        </w:rPr>
      </w:r>
      <w:r>
        <w:rPr>
          <w:lang w:val="es_ES" w:bidi="es_ES"/>
        </w:rPr>
        <w:t>Reanuden la actuación.</w:t>
      </w:r>
    </w:p>
    <w:p>
      <w:pPr/>
      <w:r>
        <w:rPr>
          <w:lang w:val="es_ES" w:bidi="es_ES"/>
        </w:rPr>
      </w:r>
      <w:r>
        <w:rPr>
          <w:lang w:val="es_ES" w:bidi="es_ES"/>
        </w:rPr>
        <w:t>En la escena 3, el resto de los hijos de Jacob van a la ciudad. Los hijos se enteran de lo que Simeón y Levi han hecho. Los hijos descubren que todos los hombres de la ciudad están muertos. Entonces, los otros hijos se llevan todo de lo que hay en la ciudad. Se llevan todos los animales. Se llevan todo lo de valor de las casas. Y luego se llevan a todas las mujeres y niños como cautivos.</w:t>
      </w:r>
    </w:p>
    <w:p>
      <w:pPr/>
      <w:r>
        <w:rPr>
          <w:lang w:val="es_ES" w:bidi="es_ES"/>
        </w:rPr>
      </w:r>
      <w:r>
        <w:rPr>
          <w:lang w:val="es_ES" w:bidi="es_ES"/>
        </w:rPr>
        <w:t>En la escena 4, Jacob le dice a Simeón y Levi: "¡Me han arruinado! Ahora soy una persona detestable para todos en esta región". Jacob tenía miedo de que otras personas se unieran para venir a atacar a Jacob y a su familia. Jacob tenía miedo de que toda la familia fuera asesinada. Los hermanos respondieron diciendo: "No podíamos permitir que él tratara a nuestra hermana como una prostituta".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hermanos: "¿Cómo se sienten acerca de su padre en este momento?" Es posible que escuchen: "No entiendo cómo puede ser así. Tuvimos que rescatar y vengar a nuestra hermana. Parece que a él, no le importa ella".</w:t>
      </w:r>
    </w:p>
    <w:p>
      <w:pPr>
        <w:pStyle w:val="ListBullet"/>
        <w:spacing w:line="240" w:lineRule="auto"/>
        <w:ind w:left="720"/>
      </w:pPr>
      <w:r>
        <w:rPr>
          <w:lang w:val="es_ES" w:bidi="es_ES"/>
        </w:rPr>
      </w:r>
      <w:r>
        <w:rPr>
          <w:lang w:val="es_ES" w:bidi="es_ES"/>
        </w:rPr>
        <w:t>Pregúntenle a Jacob: "¿Cómo te sientes en este momento? Es posible que escuchen: "Realmente tengo miedo por las vidas de toda mi familia. Sé que maltrataron y deshonraron a Dina, pero tengo que pensar en toda la familia".</w:t>
      </w:r>
    </w:p>
    <w:p>
      <w:pPr/>
      <w:r>
        <w:rPr>
          <w:lang w:val="es_ES" w:bidi="es_ES"/>
        </w:rPr>
      </w:r>
      <w:r>
        <w:rPr>
          <w:lang w:val="es_ES" w:bidi="es_ES"/>
        </w:rPr>
        <w:t>Hágamos una pausa y conversen en grupo sobre cómo esta historia los hace sentir y pensar. ¿Necesitan un tiempo para reflexionar o hablar de esta historia con alguien de su equipo o con otra persona? ¿Qué pueden hacer para cuidarse mientras reflexionan en una historia como esta?</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Jacob está viviendo en una propiedad que compró fuera de la ciudad de Siquem. El hijo de Hamor, el hevita, se llama Siquem. Las palabras son las mismas. En este pasaje, la mayoría de las traducciones se refieren a Siquem como la ciudad sin usar el nombre y luego se refieren al hombre con el mismo nombre, Siquem. Los hivitas son descendientes de Canaán, el hijo de Cam. Noé maldijo a Canaán, el hijo de Cam. Los hivitas son una tribu descendiente de Canaán que viven en la zona alrededor de Siquem. Vean el mapa con Siquem marcado.</w:t>
      </w:r>
    </w:p>
    <w:p>
      <w:pPr/>
      <w:r>
        <w:rPr>
          <w:lang w:val="es_ES" w:bidi="es_ES"/>
        </w:rPr>
      </w:r>
      <w:r>
        <w:rPr>
          <w:lang w:val="es_ES" w:bidi="es_ES"/>
        </w:rPr>
        <w:t>Dina fue</w:t>
      </w:r>
      <w:r>
        <w:rPr>
          <w:b/>
          <w:lang w:val="es_ES" w:bidi="es_ES"/>
        </w:rPr>
        <w:t>deshorada.</w:t>
      </w:r>
      <w:r>
        <w:rPr>
          <w:lang w:val="es_ES" w:bidi="es_ES"/>
        </w:rPr>
        <w:t xml:space="preserve"> Deshonrar algo es hacerlo impuro o inaceptable para Dios. Dina ahora se consideraba impura ritualmente o socialmente inaceptable. Dina es impura. Se puede decir que Dina ha sido deshonrada o humillada. Usen las mismas expresiones para describir cómo Dina fue deshonrada, las mismas usadas en el pasaje anterior.</w:t>
      </w:r>
    </w:p>
    <w:p>
      <w:pPr/>
      <w:r>
        <w:rPr>
          <w:lang w:val="es_ES" w:bidi="es_ES"/>
        </w:rPr>
      </w:r>
      <w:r>
        <w:rPr>
          <w:lang w:val="es_ES" w:bidi="es_ES"/>
        </w:rPr>
        <w:t xml:space="preserve">Hamor y Siquem se reúnen con los hombres de la ciudad en la </w:t>
      </w:r>
      <w:r>
        <w:rPr>
          <w:b/>
          <w:lang w:val="es_ES" w:bidi="es_ES"/>
        </w:rPr>
        <w:t>puerta de la ciudad</w:t>
      </w:r>
      <w:r>
        <w:rPr>
          <w:lang w:val="es_ES" w:bidi="es_ES"/>
        </w:rPr>
        <w:t>. Todos los hombres que salieron de la puerta de la ciudad es una expresión que significa todos los hombres adultos. La puerta de la ciudad en los tiempos antiguos era donde los hombres se reunían para discutir asuntos importantes.</w:t>
      </w:r>
    </w:p>
    <w:p>
      <w:pPr/>
      <w:r>
        <w:rPr>
          <w:lang w:val="es_ES" w:bidi="es_ES"/>
        </w:rPr>
      </w:r>
      <w:r>
        <w:rPr>
          <w:lang w:val="es_ES" w:bidi="es_ES"/>
        </w:rPr>
        <w:t>Vean la imagen de la puerta de la ciudad.</w:t>
      </w:r>
    </w:p>
    <w:p>
      <w:pPr/>
      <w:r>
        <w:rPr>
          <w:lang w:val="es_ES" w:bidi="es_ES"/>
        </w:rPr>
      </w:r>
      <w:r>
        <w:rPr>
          <w:lang w:val="es_ES" w:bidi="es_ES"/>
        </w:rPr>
        <w:t xml:space="preserve">Usen las mismas palabras para </w:t>
      </w:r>
      <w:r>
        <w:rPr>
          <w:b/>
          <w:lang w:val="es_ES" w:bidi="es_ES"/>
        </w:rPr>
        <w:t>circuncisión</w:t>
      </w:r>
      <w:r>
        <w:rPr>
          <w:lang w:val="es_ES" w:bidi="es_ES"/>
        </w:rPr>
        <w:t xml:space="preserve"> que usaron en el pasaje anterior.</w:t>
      </w:r>
    </w:p>
    <w:p>
      <w:pPr/>
      <w:r>
        <w:rPr>
          <w:lang w:val="es_ES" w:bidi="es_ES"/>
        </w:rPr>
      </w:r>
      <w:r>
        <w:rPr>
          <w:lang w:val="es_ES" w:bidi="es_ES"/>
        </w:rPr>
        <w:t>Lea es la madre de Dina. Lea también es la madre de Simeón y de Leví. Simeón y Leví son hermanos de Dina. Dina tiene 6 hermanos de sangre que son hijos de Lea. Dina tiene 5 medios hermanos, es decir hermanos con diferentes madres, pero el mismo padre.</w:t>
      </w:r>
    </w:p>
    <w:p>
      <w:pPr/>
      <w:r>
        <w:rPr>
          <w:lang w:val="es_ES" w:bidi="es_ES"/>
        </w:rPr>
      </w:r>
      <w:r>
        <w:rPr>
          <w:lang w:val="es_ES" w:bidi="es_ES"/>
        </w:rPr>
        <w:t xml:space="preserve">Simeón y Leví usaron </w:t>
      </w:r>
      <w:r>
        <w:rPr>
          <w:b/>
          <w:lang w:val="es_ES" w:bidi="es_ES"/>
        </w:rPr>
        <w:t>espadas</w:t>
      </w:r>
      <w:r>
        <w:rPr>
          <w:lang w:val="es_ES" w:bidi="es_ES"/>
        </w:rPr>
        <w:t xml:space="preserve">. La espada tenía una punta y lo más probable es que estuviera afilada por ambos lados. Se usaba en una vaina o cubierta que colgaba de la cintura. Los hijos de Jacob </w:t>
      </w:r>
      <w:r>
        <w:rPr>
          <w:b/>
          <w:lang w:val="es_ES" w:bidi="es_ES"/>
        </w:rPr>
        <w:t>saquearon</w:t>
      </w:r>
      <w:r>
        <w:rPr>
          <w:lang w:val="es_ES" w:bidi="es_ES"/>
        </w:rPr>
        <w:t xml:space="preserve"> la ciudad. Esto significa que tomaron cualquier cosa y todo lo que tuviera valor. Otra palabra es </w:t>
      </w:r>
      <w:r>
        <w:rPr>
          <w:b/>
          <w:lang w:val="es_ES" w:bidi="es_ES"/>
        </w:rPr>
        <w:t>saqueo</w:t>
      </w:r>
      <w:r>
        <w:rPr>
          <w:lang w:val="es_ES" w:bidi="es_ES"/>
        </w:rPr>
        <w:t>. Saquear algo es tomar todo lo que tiene algo de valor. El saqueo generalmente se refiere a tomar cosas de valor durante una situación de guerra. Tanto el saqueo como el robo, son acciones violentas.</w:t>
      </w:r>
    </w:p>
    <w:p>
      <w:pPr/>
      <w:r>
        <w:rPr>
          <w:lang w:val="es_ES" w:bidi="es_ES"/>
        </w:rPr>
      </w:r>
      <w:r>
        <w:rPr>
          <w:lang w:val="es_ES" w:bidi="es_ES"/>
        </w:rPr>
        <w:t>Jacob dijo que Simeón y Leví habían hecho que él fuera un</w:t>
      </w:r>
      <w:r>
        <w:rPr>
          <w:b/>
          <w:lang w:val="es_ES" w:bidi="es_ES"/>
        </w:rPr>
        <w:t xml:space="preserve"> olor desagradable </w:t>
      </w:r>
      <w:r>
        <w:rPr>
          <w:lang w:val="es_ES" w:bidi="es_ES"/>
        </w:rPr>
        <w:t xml:space="preserve">entre las personas de la zona. Otra palabra es </w:t>
      </w:r>
      <w:r>
        <w:rPr>
          <w:b/>
          <w:lang w:val="es_ES" w:bidi="es_ES"/>
        </w:rPr>
        <w:t>apestoso</w:t>
      </w:r>
      <w:r>
        <w:rPr>
          <w:lang w:val="es_ES" w:bidi="es_ES"/>
        </w:rPr>
        <w:t>. Jacob dijo: "Me han hecho ser apestoso". Oler mal, tener un olor nocivo u hedor son todas expresiones figuradas. Jacob está diciendo que ahora tiene una mala reputación entre las personas.</w:t>
      </w:r>
    </w:p>
    <w:p>
      <w:pPr/>
      <w:r>
        <w:rPr>
          <w:lang w:val="es_ES" w:bidi="es_ES"/>
        </w:rPr>
      </w:r>
      <w:r>
        <w:rPr>
          <w:lang w:val="es_ES" w:bidi="es_ES"/>
        </w:rPr>
        <w:t>Hagan una pausa y discutan: Cuenten una historia corta en la que alguien actúe de una manera engañosa. ¿Cómo describirías a esta persona en tu historia? ¿Usas expresiones figuradas o simplemente dices que tiene una mala reputación?</w:t>
      </w:r>
    </w:p>
    <w:p>
      <w:pPr/>
      <w:r>
        <w:rPr>
          <w:lang w:val="es_ES" w:bidi="es_ES"/>
        </w:rPr>
      </w:r>
      <w:r>
        <w:rPr>
          <w:lang w:val="es_ES" w:bidi="es_ES"/>
        </w:rPr>
        <w:t xml:space="preserve">Los hermanos le responden a Jacob haciendo una pregunta que no requiere una respuesta. Este tipo de pregunta se puede expresar de una manera positiva. Dijeron que Siquem estaba tratando a Dina como una </w:t>
      </w:r>
      <w:r>
        <w:rPr>
          <w:b/>
          <w:lang w:val="es_ES" w:bidi="es_ES"/>
        </w:rPr>
        <w:t>prostituta</w:t>
      </w:r>
      <w:r>
        <w:rPr>
          <w:lang w:val="es_ES" w:bidi="es_ES"/>
        </w:rPr>
        <w:t>. Una prostituta es una mujer que recibe dinero por actos sexuales. Una prostituta generalmente tiene una mala reputación en su cultura.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49:1–28</w:t>
      </w:r>
      <w:r>
        <w:rPr>
          <w:lang w:val="es_ES" w:bidi="es_ES"/>
        </w:rPr>
      </w:r>
    </w:p>
    <w:p>
      <w:pPr>
        <w:pStyle w:val="Heading3"/>
      </w:pPr>
      <w:r>
        <w:rPr>
          <w:lang w:val="es_ES" w:bidi="es_ES"/>
        </w:rPr>
        <w:t>Escuchar con el corazón</w:t>
      </w:r>
    </w:p>
    <w:p>
      <w:pPr/>
      <w:r>
        <w:rPr>
          <w:lang w:val="es_ES" w:bidi="es_ES"/>
        </w:rPr>
      </w:r>
      <w:r>
        <w:rPr>
          <w:lang w:val="es_ES" w:bidi="es_ES"/>
        </w:rPr>
        <w:t>Escuchen Génesis 49:1–28 y guárdenlo en sus corazones.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PREPARANDO EL ESCENARIO</w:t>
      </w:r>
    </w:p>
    <w:p>
      <w:pPr/>
      <w:r>
        <w:rPr>
          <w:lang w:val="es_ES" w:bidi="es_ES"/>
        </w:rPr>
      </w:r>
      <w:r>
        <w:rPr>
          <w:lang w:val="es_ES" w:bidi="es_ES"/>
        </w:rPr>
        <w:t>Génesis 49:1–28</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Este pasaje continúa la conclusión de la historia de Jacob y José. Jacob está cerca de morir. Jacob ha bendecido a José y a los 2 hijos de José, Manasés y Efraín. Ahora Jacob llama a todos los otros hijos para que vengan a escuchar sus palabras finales. Las palabras de Jacob son más como una profecía que una bendición. Esto significa que Jacob está diciendo que esto sucederá en el futuro. Jacob le dice a cada hijo lo que depara el futuro para los descendientes de ese hijo. La bendición es seria. La mayoría de las personas en la época de Jacob considerarían que la bendición era vinculante para la persona que recibía la bendición. Jacob maldice a algunos de los hijos. Jacob habla en un formato poético. Deténganse y conversen: Cuenten una historia sobre un hombre anciano, como un abuelo que está cerca de la muerte. ¿Qué diría un hombre como este abuelo a sus hijos y nietos? ¿Cómo lo diría? Si su cultura no tiene una tradición de que el padre dé una bendición a sus hijos antes de morir, ¿cuándo se daría una bendición? ¿Quién daría la bendición? ¿Cómo recibirían las personas la bendición?</w:t>
      </w:r>
    </w:p>
    <w:p>
      <w:pPr/>
      <w:r>
        <w:rPr>
          <w:lang w:val="es_ES" w:bidi="es_ES"/>
        </w:rPr>
      </w:r>
      <w:r>
        <w:rPr>
          <w:lang w:val="es_ES" w:bidi="es_ES"/>
        </w:rPr>
        <w:t>Rubén es el hijo primogénito. Por lo general, este hijo tiene derechos y privilegios que los otros hijos no tienen. En algunas culturas, el hijo primogénito hereda todo. El hijo primogénito también asume el papel de liderazgo en la familia. Años antes de esto, Rubén durmió con Bilha, una de las esposas de Jacob. Jacob usa una imagen verbal para describir este acto. Jacob dice que Rubén deshonró o profanó el lecho matrimonial. Esto significa que Rubén hizo que la cama matrimonial o la cama donde Jacob normalmente dormía con Bilha fuera contaminada al dormir con Bilha. Jacob no castigó a Rubén en el momento en que Rubén durmió con Bilha. Jacob parece estar usando ese evento como la razón de lo que Jacob le dice a Rubén en este momento. Ahora, Jacob dice que Rubén perderá su posición de liderazgo en la familia. Como Rubén no podía controlarse, Rubén no será el líder de la familia.</w:t>
      </w:r>
    </w:p>
    <w:p>
      <w:pPr/>
      <w:r>
        <w:rPr>
          <w:lang w:val="es_ES" w:bidi="es_ES"/>
        </w:rPr>
      </w:r>
      <w:r>
        <w:rPr>
          <w:lang w:val="es_ES" w:bidi="es_ES"/>
        </w:rPr>
        <w:t>Jacob habló de Simeón y Leví juntos. Estos dos hermanos recibieron el mismo mensaje. Jacob habló de Simeón y Leví como si no estuvieran presentes. Jacob pronunció algunas maldiciones sobre Simeón y Leví debido a su ira y enojo. Ira es una palabra más fuerte para enojo. Jacob dice que Simeón y Leví dejaron a bueyes lisiados. Esto significa que les cortaron el tendón detrás de la rodilla de las piernas traseras. Una vez que se corta este tendón, el animal no puede caminar correctamente ni tirar de nada como un arado o un carretón. En un pasaje anterior, después de que Dina fue violada, Simeón y Leví mataron a todos los hombres de Siquem. Jacob no los castigó en ese momento. Sin embargo, ese acto parece ser la razón de las maldiciones que Jacob da en este pasaje.</w:t>
      </w:r>
    </w:p>
    <w:p>
      <w:pPr/>
      <w:r>
        <w:rPr>
          <w:lang w:val="es_ES" w:bidi="es_ES"/>
        </w:rPr>
      </w:r>
      <w:r>
        <w:rPr>
          <w:lang w:val="es_ES" w:bidi="es_ES"/>
        </w:rPr>
        <w:t>Muestren una imagen de un buey.</w:t>
      </w:r>
    </w:p>
    <w:p>
      <w:pPr/>
      <w:r>
        <w:rPr>
          <w:lang w:val="es_ES" w:bidi="es_ES"/>
        </w:rPr>
      </w:r>
      <w:r>
        <w:rPr>
          <w:lang w:val="es_ES" w:bidi="es_ES"/>
        </w:rPr>
        <w:t>Las palabras que Jacob dice a estos hijos siguientes suenan como bendiciones.</w:t>
      </w:r>
    </w:p>
    <w:p>
      <w:pPr/>
      <w:r>
        <w:rPr>
          <w:lang w:val="es_ES" w:bidi="es_ES"/>
        </w:rPr>
      </w:r>
      <w:r>
        <w:rPr>
          <w:lang w:val="es_ES" w:bidi="es_ES"/>
        </w:rPr>
        <w:t>Jacob habla directamente con Judá. El mensaje a Judá suena como una bendición. Los descendientes de Judá serán gobernantes. Jacob usa imágenes verbales para hablar sobre lo fuerte que se volverá la familia de Judá. Después de que el león come, se acuesta para dormir. Incluso cuando el león está dormido, otros animales no se atreven a atacarlo. El cetro es la vara que un rey sostiene y usa para mostrar que el rey tiene poder. Jacob usa imágenes verbales de la vid, el vino y la leche como símbolos para decir que los descendientes de Judá prosperarán o se volverán ricos. Los descendientes de Judá experimentarán la bendición de Dios en el futuro. Jacob usa la imagen verbal de lavar ropa en vino para indicar que los descendientes de Judá serán muy ricos.</w:t>
      </w:r>
    </w:p>
    <w:p>
      <w:pPr/>
      <w:r>
        <w:rPr>
          <w:lang w:val="es_ES" w:bidi="es_ES"/>
        </w:rPr>
      </w:r>
      <w:r>
        <w:rPr>
          <w:lang w:val="es_ES" w:bidi="es_ES"/>
        </w:rPr>
        <w:t>Muestren una imagen de un rey egipcio sosteniendo un cetro.</w:t>
      </w:r>
    </w:p>
    <w:p>
      <w:pPr/>
      <w:r>
        <w:rPr>
          <w:lang w:val="es_ES" w:bidi="es_ES"/>
        </w:rPr>
      </w:r>
      <w:r>
        <w:rPr>
          <w:lang w:val="es_ES" w:bidi="es_ES"/>
        </w:rPr>
        <w:t>Muestren una imagen de un león dormido. Muestren una imagen de un burro con su cría.</w:t>
      </w:r>
    </w:p>
    <w:p>
      <w:pPr/>
      <w:r>
        <w:rPr>
          <w:lang w:val="es_ES" w:bidi="es_ES"/>
        </w:rPr>
      </w:r>
      <w:r>
        <w:rPr>
          <w:lang w:val="es_ES" w:bidi="es_ES"/>
        </w:rPr>
        <w:t>Muestren una imagen de una vid.</w:t>
      </w:r>
    </w:p>
    <w:p>
      <w:pPr/>
      <w:r>
        <w:rPr>
          <w:lang w:val="es_ES" w:bidi="es_ES"/>
        </w:rPr>
      </w:r>
      <w:r>
        <w:rPr>
          <w:lang w:val="es_ES" w:bidi="es_ES"/>
        </w:rPr>
        <w:t>Jacob habla de Zabulón. Jacob dice que los descendientes de Zabulón trabajarán con barcos. Jacob habla de Isacar. Jacob parece estar diciéndole a Isacar que sus descendientes trabajarán duro para otros amos para vivir en paz. La paz y la seguridad parecen más importantes para los descendientes de Isacar que la libertad. El mensaje para Isacar usa una palabra que no está clara. Algunos piensan que esta palabra significa redil, algunos piensan que significa tierra fuera del pueblo que no es propiedad de una persona. Esta tierra es usada como tierra de pastoreo por cualquiera. La palabra también podría significar una fogata. El animal se agacha o se acuesta para descansar en esta área. Los mensajes para Zabulón y para Isacar suenan como bendiciones.</w:t>
      </w:r>
    </w:p>
    <w:p>
      <w:pPr/>
      <w:r>
        <w:rPr>
          <w:lang w:val="es_ES" w:bidi="es_ES"/>
        </w:rPr>
      </w:r>
      <w:r>
        <w:rPr>
          <w:lang w:val="es_ES" w:bidi="es_ES"/>
        </w:rPr>
        <w:t>Deténganse aquí y muestren una imagen de un animal agachado o un animal acostado.</w:t>
      </w:r>
    </w:p>
    <w:p>
      <w:pPr/>
      <w:r>
        <w:rPr>
          <w:lang w:val="es_ES" w:bidi="es_ES"/>
        </w:rPr>
      </w:r>
      <w:r>
        <w:rPr>
          <w:lang w:val="es_ES" w:bidi="es_ES"/>
        </w:rPr>
        <w:t>Muestren un mapa de Israel con Sidón marcada. Este mapa debe tener Beerseba y Hebrón marcadas.</w:t>
      </w:r>
    </w:p>
    <w:p>
      <w:pPr/>
      <w:r>
        <w:rPr>
          <w:lang w:val="es_ES" w:bidi="es_ES"/>
        </w:rPr>
      </w:r>
      <w:r>
        <w:rPr>
          <w:lang w:val="es_ES" w:bidi="es_ES"/>
        </w:rPr>
        <w:t>Jacob habla de Dan. Jacob compara a Dan con una serpiente venenosa. Jacob está diciendo que los descendientes de Dan traerán justicia a Israel. Israel se refiere a las personas o a los descendientes de Jacob.</w:t>
      </w:r>
    </w:p>
    <w:p>
      <w:pPr/>
      <w:r>
        <w:rPr>
          <w:lang w:val="es_ES" w:bidi="es_ES"/>
        </w:rPr>
      </w:r>
      <w:r>
        <w:rPr>
          <w:lang w:val="es_ES" w:bidi="es_ES"/>
        </w:rPr>
        <w:t>Jacob habla de Gad. Las personas vendrán a atacar a los descendientes de Gad, pero los descendientes de Gad entonces atacarán a los que vinieron a invadir o asaltar la zona.</w:t>
      </w:r>
    </w:p>
    <w:p>
      <w:pPr/>
      <w:r>
        <w:rPr>
          <w:lang w:val="es_ES" w:bidi="es_ES"/>
        </w:rPr>
      </w:r>
      <w:r>
        <w:rPr>
          <w:lang w:val="es_ES" w:bidi="es_ES"/>
        </w:rPr>
        <w:t>Jacob habla de Asher. Los descendientes de Asher vivirán en un área fértil. Esto significa que tendrán mucha comida buena.</w:t>
      </w:r>
    </w:p>
    <w:p>
      <w:pPr/>
      <w:r>
        <w:rPr>
          <w:lang w:val="es_ES" w:bidi="es_ES"/>
        </w:rPr>
      </w:r>
      <w:r>
        <w:rPr>
          <w:lang w:val="es_ES" w:bidi="es_ES"/>
        </w:rPr>
        <w:t>Jacob habla de Neftalí. Los descendientes de Neftalí serán como una cierva que produce hermosos cervatillos o ciervos jóvenes. Algunas traducciones usan la palabra para un árbol grande en lugar de una cierva. Este gran árbol tiene hermosas ramas.</w:t>
      </w:r>
    </w:p>
    <w:p>
      <w:pPr/>
      <w:r>
        <w:rPr>
          <w:lang w:val="es_ES" w:bidi="es_ES"/>
        </w:rPr>
      </w:r>
      <w:r>
        <w:rPr>
          <w:lang w:val="es_ES" w:bidi="es_ES"/>
        </w:rPr>
        <w:t>Deténganse y muestren una imagen de un ciervo con un cervatillo.</w:t>
      </w:r>
    </w:p>
    <w:p>
      <w:pPr/>
      <w:r>
        <w:rPr>
          <w:lang w:val="es_ES" w:bidi="es_ES"/>
        </w:rPr>
      </w:r>
      <w:r>
        <w:rPr>
          <w:lang w:val="es_ES" w:bidi="es_ES"/>
        </w:rPr>
        <w:t>El mensaje de Jacob para José es el más largo. Al principio, Jacob habla de José. Jacob compara a José con un burro salvaje. José fue atacado en algún momento del pasado. José se defendió y se hizo más fuerte. Arqueros dispararon flechas a José, pero el arco de José se mantuvo fuerte. Algunas traducciones usan una imagen verbal diferente. Algunas traducciones comparan a José con una planta frutal que sube sobre un muro. La mayoría de las personas prefieren la ilustración del burro porque sigue el patrón con los otros hijos. Jacob usó animales para describir a los otros hijos.</w:t>
      </w:r>
    </w:p>
    <w:p>
      <w:pPr/>
      <w:r>
        <w:rPr>
          <w:lang w:val="es_ES" w:bidi="es_ES"/>
        </w:rPr>
      </w:r>
      <w:r>
        <w:rPr>
          <w:lang w:val="es_ES" w:bidi="es_ES"/>
        </w:rPr>
        <w:t>Deténganse aquí y muestren una imagen de un arquero con un arco y flechas.</w:t>
      </w:r>
    </w:p>
    <w:p>
      <w:pPr/>
      <w:r>
        <w:rPr>
          <w:lang w:val="es_ES" w:bidi="es_ES"/>
        </w:rPr>
      </w:r>
      <w:r>
        <w:rPr>
          <w:lang w:val="es_ES" w:bidi="es_ES"/>
        </w:rPr>
        <w:t>Entonces Jacob habla directamente con José y bendice a José. Jacob usa varios nombres diferentes de Dios para pronunciar la bendición.</w:t>
      </w:r>
    </w:p>
    <w:p>
      <w:pPr/>
      <w:r>
        <w:rPr>
          <w:lang w:val="es_ES" w:bidi="es_ES"/>
        </w:rPr>
      </w:r>
      <w:r>
        <w:rPr>
          <w:lang w:val="es_ES" w:bidi="es_ES"/>
        </w:rPr>
        <w:t>Jacob habla de Benjamín. Jacob compara a los descendientes de Benjamín con un lobo hambriento. Las personas pensaban que el lobo era codicioso. El lobo era un animal feroz. Jacob usa una imagen verbal de la mañana y de la noche para referirse a todo el día.</w:t>
      </w:r>
    </w:p>
    <w:p>
      <w:pPr/>
      <w:r>
        <w:rPr>
          <w:lang w:val="es_ES" w:bidi="es_ES"/>
        </w:rPr>
      </w:r>
      <w:r>
        <w:rPr>
          <w:lang w:val="es_ES" w:bidi="es_ES"/>
        </w:rPr>
        <w:t>Deténganse y muestren una imagen de un lobo.</w:t>
      </w:r>
    </w:p>
    <w:p>
      <w:pPr/>
      <w:r>
        <w:rPr>
          <w:lang w:val="es_ES" w:bidi="es_ES"/>
        </w:rPr>
      </w:r>
      <w:r>
        <w:rPr>
          <w:lang w:val="es_ES" w:bidi="es_ES"/>
        </w:rPr>
        <w:t>Estas fueron las palabras finales de Jacob a cada uno de sus hijos. Jacob le dio a cada hijo un mensaje para ese hijo.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ayudarás a definir las escenas, el contexto y los personajes de la historia.</w:t>
      </w:r>
    </w:p>
    <w:p>
      <w:pPr/>
      <w:r>
        <w:rPr>
          <w:lang w:val="es_ES" w:bidi="es_ES"/>
        </w:rPr>
      </w:r>
      <w:r>
        <w:rPr>
          <w:lang w:val="es_ES" w:bidi="es_ES"/>
        </w:rPr>
        <w:t>Esta historia tiene 1 escena.</w:t>
      </w:r>
    </w:p>
    <w:p>
      <w:pPr/>
      <w:r>
        <w:rPr>
          <w:lang w:val="es_ES" w:bidi="es_ES"/>
        </w:rPr>
      </w:r>
      <w:r>
        <w:rPr>
          <w:b/>
          <w:lang w:val="es_ES" w:bidi="es_ES"/>
        </w:rPr>
        <w:t>Primera escena:</w:t>
      </w:r>
      <w:r>
        <w:rPr>
          <w:lang w:val="es_ES" w:bidi="es_ES"/>
        </w:rPr>
        <w:t xml:space="preserve"> Jacob llama a sus hijos a venir y Jacob le dice a cada hijo su futuro.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Rubén</w:t>
      </w:r>
    </w:p>
    <w:p>
      <w:pPr>
        <w:pStyle w:val="ListBullet"/>
        <w:spacing w:line="240" w:lineRule="auto"/>
        <w:ind w:left="720"/>
      </w:pPr>
      <w:r>
        <w:rPr>
          <w:lang w:val="es_ES" w:bidi="es_ES"/>
        </w:rPr>
      </w:r>
      <w:r>
        <w:rPr>
          <w:lang w:val="es_ES" w:bidi="es_ES"/>
        </w:rPr>
        <w:t>Simeón</w:t>
      </w:r>
    </w:p>
    <w:p>
      <w:pPr>
        <w:pStyle w:val="ListBullet"/>
        <w:spacing w:line="240" w:lineRule="auto"/>
        <w:ind w:left="720"/>
      </w:pPr>
      <w:r>
        <w:rPr>
          <w:lang w:val="es_ES" w:bidi="es_ES"/>
        </w:rPr>
      </w:r>
      <w:r>
        <w:rPr>
          <w:lang w:val="es_ES" w:bidi="es_ES"/>
        </w:rPr>
        <w:t>Leví</w:t>
      </w:r>
    </w:p>
    <w:p>
      <w:pPr>
        <w:pStyle w:val="ListBullet"/>
        <w:spacing w:line="240" w:lineRule="auto"/>
        <w:ind w:left="720"/>
      </w:pPr>
      <w:r>
        <w:rPr>
          <w:lang w:val="es_ES" w:bidi="es_ES"/>
        </w:rPr>
      </w:r>
      <w:r>
        <w:rPr>
          <w:lang w:val="es_ES" w:bidi="es_ES"/>
        </w:rPr>
        <w:t>Judá</w:t>
      </w:r>
    </w:p>
    <w:p>
      <w:pPr>
        <w:pStyle w:val="ListBullet"/>
        <w:spacing w:line="240" w:lineRule="auto"/>
        <w:ind w:left="720"/>
      </w:pPr>
      <w:r>
        <w:rPr>
          <w:lang w:val="es_ES" w:bidi="es_ES"/>
        </w:rPr>
      </w:r>
      <w:r>
        <w:rPr>
          <w:lang w:val="es_ES" w:bidi="es_ES"/>
        </w:rPr>
        <w:t>Zabulón</w:t>
      </w:r>
    </w:p>
    <w:p>
      <w:pPr>
        <w:pStyle w:val="ListBullet"/>
        <w:spacing w:line="240" w:lineRule="auto"/>
        <w:ind w:left="720"/>
      </w:pPr>
      <w:r>
        <w:rPr>
          <w:lang w:val="es_ES" w:bidi="es_ES"/>
        </w:rPr>
      </w:r>
      <w:r>
        <w:rPr>
          <w:lang w:val="es_ES" w:bidi="es_ES"/>
        </w:rPr>
        <w:t>Isacar</w:t>
      </w:r>
    </w:p>
    <w:p>
      <w:pPr>
        <w:pStyle w:val="ListBullet"/>
        <w:spacing w:line="240" w:lineRule="auto"/>
        <w:ind w:left="720"/>
      </w:pPr>
      <w:r>
        <w:rPr>
          <w:lang w:val="es_ES" w:bidi="es_ES"/>
        </w:rPr>
      </w:r>
      <w:r>
        <w:rPr>
          <w:lang w:val="es_ES" w:bidi="es_ES"/>
        </w:rPr>
        <w:t>Dan</w:t>
      </w:r>
    </w:p>
    <w:p>
      <w:pPr>
        <w:pStyle w:val="ListBullet"/>
        <w:spacing w:line="240" w:lineRule="auto"/>
        <w:ind w:left="720"/>
      </w:pPr>
      <w:r>
        <w:rPr>
          <w:lang w:val="es_ES" w:bidi="es_ES"/>
        </w:rPr>
      </w:r>
      <w:r>
        <w:rPr>
          <w:lang w:val="es_ES" w:bidi="es_ES"/>
        </w:rPr>
        <w:t>Gad</w:t>
      </w:r>
    </w:p>
    <w:p>
      <w:pPr>
        <w:pStyle w:val="ListBullet"/>
        <w:spacing w:line="240" w:lineRule="auto"/>
        <w:ind w:left="720"/>
      </w:pPr>
      <w:r>
        <w:rPr>
          <w:lang w:val="es_ES" w:bidi="es_ES"/>
        </w:rPr>
      </w:r>
      <w:r>
        <w:rPr>
          <w:lang w:val="es_ES" w:bidi="es_ES"/>
        </w:rPr>
        <w:t>Asher</w:t>
      </w:r>
    </w:p>
    <w:p>
      <w:pPr>
        <w:pStyle w:val="ListBullet"/>
        <w:spacing w:line="240" w:lineRule="auto"/>
        <w:ind w:left="720"/>
      </w:pPr>
      <w:r>
        <w:rPr>
          <w:lang w:val="es_ES" w:bidi="es_ES"/>
        </w:rPr>
      </w:r>
      <w:r>
        <w:rPr>
          <w:lang w:val="es_ES" w:bidi="es_ES"/>
        </w:rPr>
        <w:t>Neftalí</w:t>
      </w:r>
    </w:p>
    <w:p>
      <w:pPr>
        <w:pStyle w:val="ListBullet"/>
        <w:spacing w:line="240" w:lineRule="auto"/>
        <w:ind w:left="720"/>
      </w:pPr>
      <w:r>
        <w:rPr>
          <w:lang w:val="es_ES" w:bidi="es_ES"/>
        </w:rPr>
      </w:r>
      <w:r>
        <w:rPr>
          <w:lang w:val="es_ES" w:bidi="es_ES"/>
        </w:rPr>
        <w:t>José</w:t>
      </w:r>
    </w:p>
    <w:p>
      <w:pPr>
        <w:pStyle w:val="ListBullet"/>
        <w:spacing w:line="240" w:lineRule="auto"/>
        <w:ind w:left="720"/>
      </w:pPr>
      <w:r>
        <w:rPr>
          <w:lang w:val="es_ES" w:bidi="es_ES"/>
        </w:rPr>
      </w:r>
      <w:r>
        <w:rPr>
          <w:lang w:val="es_ES" w:bidi="es_ES"/>
        </w:rPr>
        <w:t>Benjamín</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Mientras Jacob habla con cada hijo, Jacob cambia la manera en que Jacob habla con los hijos. A veces Jacob habla directamente al hijo. Jacob dice: "eres o lo serás". En otras ocasiones, Jacob habla del hijo. Jacob dice: "Él y de él" cuando habla de estos hijos. Noten dónde cambia el lenguaje y, así, el uso del verbo. Jacob no habla a los hijos de acuerdo con el orden de nacimiento. En cambio, Jacob habla primero a cada uno de los hijos de Lea, seguidos de los hijos de Bilha y Zilpa, pero no por orden de nacimiento, y, finalmente, los hijos de Raquel.</w:t>
      </w:r>
    </w:p>
    <w:p>
      <w:pPr/>
      <w:r>
        <w:rPr>
          <w:lang w:val="es_ES" w:bidi="es_ES"/>
        </w:rPr>
      </w:r>
      <w:r>
        <w:rPr>
          <w:lang w:val="es_ES" w:bidi="es_ES"/>
        </w:rPr>
        <w:t>Jacob habló en poesía. En el idioma de Jacob, las personas generalmente decían bendiciones y maldiciones en poesía.</w:t>
      </w:r>
    </w:p>
    <w:p>
      <w:pPr/>
      <w:r>
        <w:rPr>
          <w:lang w:val="es_ES" w:bidi="es_ES"/>
        </w:rPr>
      </w:r>
      <w:r>
        <w:rPr>
          <w:lang w:val="es_ES" w:bidi="es_ES"/>
        </w:rPr>
        <w:t>Con estas palabras a sus hijos, Jacob generalmente dice algo y luego repite lo que dijo de una manera ligeramente diferente. Jacob habla de esta manera para que la segunda línea del poema haga que la primera línea sea más fuerte en significado. A veces, la segunda línea usa palabras más fuertes que la primera línea. Hablar de esta manera causa mucha repetición.</w:t>
      </w:r>
    </w:p>
    <w:p>
      <w:pPr/>
      <w:r>
        <w:rPr>
          <w:lang w:val="es_ES" w:bidi="es_ES"/>
        </w:rPr>
      </w:r>
      <w:r>
        <w:rPr>
          <w:lang w:val="es_ES" w:bidi="es_ES"/>
        </w:rPr>
        <w:t>Deténganse y jueguen. Dividan el equipo de traducción en dos equipos. Pidan que un grupo diga algo como: "Eres un hombre alto". Hagan que el otro equipo responda con algo más fuerte. "Eres como un árbol alto". Hagan que el equipo trabaje en varias descripciones complementarias como esta. Otro ejemplo: "Eres un río que serpentea por el bosque". Respondan: "Eres como un río embravecido que pasa por los barrancos o cañones". El objetivo de este juego es que los traductores vean cómo Jacob usa la poesía y la repetición con una segunda frase más fuerte para dar las últimas palabras de Jacob a sus hijos. Todo el pasaje usa este tipo de poesía. Este juego ayudará a los traductores a entender el ritmo de la poesía.</w:t>
      </w:r>
    </w:p>
    <w:p>
      <w:pPr/>
      <w:r>
        <w:rPr>
          <w:lang w:val="es_ES" w:bidi="es_ES"/>
        </w:rPr>
      </w:r>
      <w:r>
        <w:rPr>
          <w:lang w:val="es_ES" w:bidi="es_ES"/>
        </w:rPr>
        <w:t>Jacob habló con Rubén primero. Hay 3 pares de ideas en el mensaje a Rubén. La primera es una declaración. La segunda repite la primera, pero más fuerte. Eres el primero en orgullo. Tú eres el primero en poder. Intenten identificar cada una de estas declaraciones y ver cómo la segunda parte repite la primera, pero con un lenguaje más fuerte.</w:t>
      </w:r>
    </w:p>
    <w:p>
      <w:pPr/>
      <w:r>
        <w:rPr>
          <w:lang w:val="es_ES" w:bidi="es_ES"/>
        </w:rPr>
      </w:r>
      <w:r>
        <w:rPr>
          <w:lang w:val="es_ES" w:bidi="es_ES"/>
        </w:rPr>
        <w:t>Rubén, Simeón y Levi habían hecho algo realmente malo en años anteriores. Rubén durmió con la esposa de Jacob, Bilha. Simeón y Levi fueron a la ciudad de Siquem y mataron a todos los hombres como venganza porque su hermana Dina había sido violada. Jacob no castigó a estos hijos en ese momento. Ahora, al momento de dar el último mensaje de Jacob, Jacob reparte el castigo a los primeros tres hijos. Jacob le quitó los derechos a Rubén como hijo primogénito. Jacob maldijo a Simeón y a Leví.</w:t>
      </w:r>
    </w:p>
    <w:p>
      <w:pPr/>
      <w:r>
        <w:rPr>
          <w:lang w:val="es_ES" w:bidi="es_ES"/>
        </w:rPr>
      </w:r>
      <w:r>
        <w:rPr>
          <w:lang w:val="es_ES" w:bidi="es_ES"/>
        </w:rPr>
        <w:t>Jacob habló directamente con Judá, que era el cuarto hijo. Jacob dice que un descendiente de Judá será el rey. Jacob usa una serie de imágenes verbales para mostrar que los descendientes de Judá serán ricos.</w:t>
      </w:r>
    </w:p>
    <w:p>
      <w:pPr/>
      <w:r>
        <w:rPr>
          <w:lang w:val="es_ES" w:bidi="es_ES"/>
        </w:rPr>
      </w:r>
      <w:r>
        <w:rPr>
          <w:lang w:val="es_ES" w:bidi="es_ES"/>
        </w:rPr>
        <w:t>Deténganse y conversen: Hablen de un grupo de personas que son ricas. Escuchen para ver si se usa alguna imagen verbal para describir su riqueza y poder.</w:t>
      </w:r>
    </w:p>
    <w:p>
      <w:pPr/>
      <w:r>
        <w:rPr>
          <w:lang w:val="es_ES" w:bidi="es_ES"/>
        </w:rPr>
      </w:r>
      <w:r>
        <w:rPr>
          <w:lang w:val="es_ES" w:bidi="es_ES"/>
        </w:rPr>
        <w:t>El mensaje para Isacar no está claro. Isacar es como un burro que descansa entre dos cosas. Una sugerencia para el significado son las bolsas de sillines o las cargas que se ponen en los burros o camellos para que estos animales las transporten. Otro significado podrían ser pozos de fuego. Otro significado podría ser el espacio afuera de una ciudad donde cualquiera puede hacer pastar a sus animales. La tierra no pertenece a una persona, sino que es para que todos la usen. La palabra también podría significar el redil de las ovejas o donde se mantenían las ovejas. Necesitan elegir cuál de estas opciones sería mejor entendida por su audiencia. Isacar ve lo agradable que es descansar en la zona y se queda allí para trabajar duro para otras personas.</w:t>
      </w:r>
    </w:p>
    <w:p>
      <w:pPr/>
      <w:r>
        <w:rPr>
          <w:lang w:val="es_ES" w:bidi="es_ES"/>
        </w:rPr>
      </w:r>
      <w:r>
        <w:rPr>
          <w:lang w:val="es_ES" w:bidi="es_ES"/>
        </w:rPr>
        <w:t>El mensaje a José usa varios nombres para Dios. Estos nombres son: Poderoso de Jacob, Pastor, Roca de Israel, el Dios de tu padre, el Todopoderoso.</w:t>
      </w:r>
    </w:p>
    <w:p>
      <w:pPr/>
      <w:r>
        <w:rPr>
          <w:lang w:val="es_ES" w:bidi="es_ES"/>
        </w:rPr>
      </w:r>
      <w:r>
        <w:rPr>
          <w:lang w:val="es_ES" w:bidi="es_ES"/>
        </w:rPr>
        <w:t>Deténganse y jueguen. Asignen uno de estos nombres a cada persona del equipo de traducción. Llamen el nombre. La persona con ese nombre se pone de pie y explica el significado del nombre. Continúen hasta que todos puedan responder rápidamente. Entonces cambien las tareas y jueguen nuevamente.</w:t>
      </w:r>
    </w:p>
    <w:p>
      <w:pPr/>
      <w:r>
        <w:rPr>
          <w:lang w:val="es_ES" w:bidi="es_ES"/>
        </w:rPr>
      </w:r>
      <w:r>
        <w:rPr>
          <w:lang w:val="es_ES" w:bidi="es_ES"/>
        </w:rPr>
        <w:t>Deténganse y conversen: Hablen sobre las imágenes verbales que se usan en cada bendición o maldición. Hablen sobre la imagen verbal y lo que realmente significa.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1 escena.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Rubén</w:t>
      </w:r>
    </w:p>
    <w:p>
      <w:pPr>
        <w:pStyle w:val="ListBullet"/>
        <w:spacing w:line="240" w:lineRule="auto"/>
        <w:ind w:left="720"/>
      </w:pPr>
      <w:r>
        <w:rPr>
          <w:lang w:val="es_ES" w:bidi="es_ES"/>
        </w:rPr>
      </w:r>
      <w:r>
        <w:rPr>
          <w:lang w:val="es_ES" w:bidi="es_ES"/>
        </w:rPr>
        <w:t>Simeón</w:t>
      </w:r>
    </w:p>
    <w:p>
      <w:pPr>
        <w:pStyle w:val="ListBullet"/>
        <w:spacing w:line="240" w:lineRule="auto"/>
        <w:ind w:left="720"/>
      </w:pPr>
      <w:r>
        <w:rPr>
          <w:lang w:val="es_ES" w:bidi="es_ES"/>
        </w:rPr>
      </w:r>
      <w:r>
        <w:rPr>
          <w:lang w:val="es_ES" w:bidi="es_ES"/>
        </w:rPr>
        <w:t>Leví</w:t>
      </w:r>
    </w:p>
    <w:p>
      <w:pPr>
        <w:pStyle w:val="ListBullet"/>
        <w:spacing w:line="240" w:lineRule="auto"/>
        <w:ind w:left="720"/>
      </w:pPr>
      <w:r>
        <w:rPr>
          <w:lang w:val="es_ES" w:bidi="es_ES"/>
        </w:rPr>
      </w:r>
      <w:r>
        <w:rPr>
          <w:lang w:val="es_ES" w:bidi="es_ES"/>
        </w:rPr>
        <w:t>Judá</w:t>
      </w:r>
    </w:p>
    <w:p>
      <w:pPr>
        <w:pStyle w:val="ListBullet"/>
        <w:spacing w:line="240" w:lineRule="auto"/>
        <w:ind w:left="720"/>
      </w:pPr>
      <w:r>
        <w:rPr>
          <w:lang w:val="es_ES" w:bidi="es_ES"/>
        </w:rPr>
      </w:r>
      <w:r>
        <w:rPr>
          <w:lang w:val="es_ES" w:bidi="es_ES"/>
        </w:rPr>
        <w:t>Zabulón</w:t>
      </w:r>
    </w:p>
    <w:p>
      <w:pPr>
        <w:pStyle w:val="ListBullet"/>
        <w:spacing w:line="240" w:lineRule="auto"/>
        <w:ind w:left="720"/>
      </w:pPr>
      <w:r>
        <w:rPr>
          <w:lang w:val="es_ES" w:bidi="es_ES"/>
        </w:rPr>
      </w:r>
      <w:r>
        <w:rPr>
          <w:lang w:val="es_ES" w:bidi="es_ES"/>
        </w:rPr>
        <w:t>Isacar</w:t>
      </w:r>
    </w:p>
    <w:p>
      <w:pPr>
        <w:pStyle w:val="ListBullet"/>
        <w:spacing w:line="240" w:lineRule="auto"/>
        <w:ind w:left="720"/>
      </w:pPr>
      <w:r>
        <w:rPr>
          <w:lang w:val="es_ES" w:bidi="es_ES"/>
        </w:rPr>
      </w:r>
      <w:r>
        <w:rPr>
          <w:lang w:val="es_ES" w:bidi="es_ES"/>
        </w:rPr>
        <w:t>Dan</w:t>
      </w:r>
    </w:p>
    <w:p>
      <w:pPr>
        <w:pStyle w:val="ListBullet"/>
        <w:spacing w:line="240" w:lineRule="auto"/>
        <w:ind w:left="720"/>
      </w:pPr>
      <w:r>
        <w:rPr>
          <w:lang w:val="es_ES" w:bidi="es_ES"/>
        </w:rPr>
      </w:r>
      <w:r>
        <w:rPr>
          <w:lang w:val="es_ES" w:bidi="es_ES"/>
        </w:rPr>
        <w:t>Gad</w:t>
      </w:r>
    </w:p>
    <w:p>
      <w:pPr>
        <w:pStyle w:val="ListBullet"/>
        <w:spacing w:line="240" w:lineRule="auto"/>
        <w:ind w:left="720"/>
      </w:pPr>
      <w:r>
        <w:rPr>
          <w:lang w:val="es_ES" w:bidi="es_ES"/>
        </w:rPr>
      </w:r>
      <w:r>
        <w:rPr>
          <w:lang w:val="es_ES" w:bidi="es_ES"/>
        </w:rPr>
        <w:t>Asher</w:t>
      </w:r>
    </w:p>
    <w:p>
      <w:pPr>
        <w:pStyle w:val="ListBullet"/>
        <w:spacing w:line="240" w:lineRule="auto"/>
        <w:ind w:left="720"/>
      </w:pPr>
      <w:r>
        <w:rPr>
          <w:lang w:val="es_ES" w:bidi="es_ES"/>
        </w:rPr>
      </w:r>
      <w:r>
        <w:rPr>
          <w:lang w:val="es_ES" w:bidi="es_ES"/>
        </w:rPr>
        <w:t>Neftalí</w:t>
      </w:r>
    </w:p>
    <w:p>
      <w:pPr>
        <w:pStyle w:val="ListBullet"/>
        <w:spacing w:line="240" w:lineRule="auto"/>
        <w:ind w:left="720"/>
      </w:pPr>
      <w:r>
        <w:rPr>
          <w:lang w:val="es_ES" w:bidi="es_ES"/>
        </w:rPr>
      </w:r>
      <w:r>
        <w:rPr>
          <w:lang w:val="es_ES" w:bidi="es_ES"/>
        </w:rPr>
        <w:t>José</w:t>
      </w:r>
    </w:p>
    <w:p>
      <w:pPr>
        <w:pStyle w:val="ListBullet"/>
        <w:spacing w:line="240" w:lineRule="auto"/>
        <w:ind w:left="720"/>
      </w:pPr>
      <w:r>
        <w:rPr>
          <w:lang w:val="es_ES" w:bidi="es_ES"/>
        </w:rPr>
      </w:r>
      <w:r>
        <w:rPr>
          <w:lang w:val="es_ES" w:bidi="es_ES"/>
        </w:rPr>
        <w:t>Benjamín</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preste atención al diálogo, al flujo, a la trama y a la cronología de la historia. Asegúrense de que las partes importantes o difíciles de la historia o del pasaje se interpreten y no se omitan. Ayude al equipo a recordar las partes de la historia.</w:t>
      </w:r>
    </w:p>
    <w:p>
      <w:pPr/>
      <w:r>
        <w:rPr>
          <w:lang w:val="es_ES" w:bidi="es_ES"/>
        </w:rPr>
      </w:r>
      <w:r>
        <w:rPr>
          <w:lang w:val="es_ES" w:bidi="es_ES"/>
        </w:rPr>
        <w:t xml:space="preserve">Esta es una larga escena con Jacob hablando con cada hijo por turnos. Todos los hijos están presentes y se han reunido alrededor de la cama de Jacob. Jacob está cerca de morir. </w:t>
      </w:r>
    </w:p>
    <w:p>
      <w:pPr/>
      <w:r>
        <w:rPr>
          <w:lang w:val="es_ES" w:bidi="es_ES"/>
        </w:rPr>
      </w:r>
      <w:r>
        <w:rPr>
          <w:lang w:val="es_ES" w:bidi="es_ES"/>
        </w:rPr>
        <w:t>Jacob habla primero con Rubén, Simeón y Leví. Los mensajes para Rubén, Simeón y Leví se refieren a cosas que estos hijos hicieron en el pasado y que no fueron castigadas en ese momento.</w:t>
      </w:r>
    </w:p>
    <w:p>
      <w:pPr/>
      <w:r>
        <w:rPr>
          <w:lang w:val="es_ES" w:bidi="es_ES"/>
        </w:rPr>
      </w:r>
      <w:r>
        <w:rPr>
          <w:lang w:val="es_ES" w:bidi="es_ES"/>
        </w:rPr>
        <w:t>Detengan la acción: Pregúntenle a cada hijo: "¿Cómo te sientes ahora al escuchar lo que tu padre te está diciendo?" Es posible que escuchen: "Lamento lo que hice. No debería haber dormido con Bilha. Es difícil perder mi herencia por algo que hice hace tanto tiempo. Debería haberle dicho a mi padre que me arrepentí." O, "No lo siento. Tuvimos que vengarnos por nuestra hermana. Papá no haría nada. Tuvimos que actuar. De todos modos, no me importa una bendición". Reanuden la actuación.</w:t>
      </w:r>
    </w:p>
    <w:p>
      <w:pPr/>
      <w:r>
        <w:rPr>
          <w:lang w:val="es_ES" w:bidi="es_ES"/>
        </w:rPr>
      </w:r>
      <w:r>
        <w:rPr>
          <w:lang w:val="es_ES" w:bidi="es_ES"/>
        </w:rPr>
        <w:t>Jacob le da una larga bendición a Judá. Jacob dice que la familia de Judá gobernará sobre las demás. La familia de Judá será rica.</w:t>
      </w:r>
    </w:p>
    <w:p>
      <w:pPr/>
      <w:r>
        <w:rPr>
          <w:lang w:val="es_ES" w:bidi="es_ES"/>
        </w:rPr>
      </w:r>
      <w:r>
        <w:rPr>
          <w:lang w:val="es_ES" w:bidi="es_ES"/>
        </w:rPr>
        <w:t>Detengan la acción: Pregúntenle a Judá: "¿Cómo te sientes por esta bendición?" Es posible que escuchen: "Estoy asombrado. No sé por qué papá me ha elegido para esta bendición. Papá está diciendo que los reyes vendrán de mis descendientes. Papá parece estar haciendo una promesa particular sobre un futuro rey. Me pregunto qué significa eso". Reanuden la actuación.</w:t>
      </w:r>
    </w:p>
    <w:p>
      <w:pPr/>
      <w:r>
        <w:rPr>
          <w:lang w:val="es_ES" w:bidi="es_ES"/>
        </w:rPr>
      </w:r>
      <w:r>
        <w:rPr>
          <w:lang w:val="es_ES" w:bidi="es_ES"/>
        </w:rPr>
        <w:t>Jacob le dice a Isacar que sus descendientes querrán vivir en un lugar próspero y seguro y perderán su libertad debido a esto.</w:t>
      </w:r>
    </w:p>
    <w:p>
      <w:pPr/>
      <w:r>
        <w:rPr>
          <w:lang w:val="es_ES" w:bidi="es_ES"/>
        </w:rPr>
      </w:r>
      <w:r>
        <w:rPr>
          <w:lang w:val="es_ES" w:bidi="es_ES"/>
        </w:rPr>
        <w:t>Detengan la acción: Pregúntenle a Isacar: "¿Cómo te sientes sobre lo que le sucederá a tus descendientes?" Es posible que escuchen: "No entiendo por qué tienen que perder su libertad y trabajar para otros. Parece natural querer vivir en un lugar seguro y próspero. Tal vez papá se equivoca en esto. Quiero que sean felices". Reanuden la actuación.</w:t>
      </w:r>
    </w:p>
    <w:p>
      <w:pPr/>
      <w:r>
        <w:rPr>
          <w:lang w:val="es_ES" w:bidi="es_ES"/>
        </w:rPr>
      </w:r>
      <w:r>
        <w:rPr>
          <w:lang w:val="es_ES" w:bidi="es_ES"/>
        </w:rPr>
        <w:t>Jacob le da bendiciones más cortas a Zabulón, Dan, Gad, Asher, Neftalí y Benjamín. Cada bendición es diferente.</w:t>
      </w:r>
    </w:p>
    <w:p>
      <w:pPr/>
      <w:r>
        <w:rPr>
          <w:lang w:val="es_ES" w:bidi="es_ES"/>
        </w:rPr>
      </w:r>
      <w:r>
        <w:rPr>
          <w:lang w:val="es_ES" w:bidi="es_ES"/>
        </w:rPr>
        <w:t>Detengan la acción: Pregúntenles a cada uno: "¿Cómo se sienten sobre su bendición?" Es posible que escuchen: "Estoy feliz. Parece justo. A mis descendientes debe irles bien y deben ser felices." O: "No me gusta que me comparen con una serpiente venenosa. Creo que mi padre podría haber encontrado algo mejor para mí y para mis descendientes". O: "No me gusta que me consideren un lobo hambriento. Eso da una mala imagen. Prefiero ser una de las otras ilustraciones que papá usó". O, "Quiero que a mis descendientes les vaya bien y sean felices. Papá parece indicar que serán felices y eso me hace feliz." Reanuden la actuación.</w:t>
      </w:r>
    </w:p>
    <w:p>
      <w:pPr/>
      <w:r>
        <w:rPr>
          <w:lang w:val="es_ES" w:bidi="es_ES"/>
        </w:rPr>
      </w:r>
      <w:r>
        <w:rPr>
          <w:lang w:val="es_ES" w:bidi="es_ES"/>
        </w:rPr>
        <w:t>Jacob le dio la bendición más larga a José. Jacob ya ha bendecido a José y a sus dos hijos, Manasés y Efraín. Ahora Jacob bendice a José nuevamente y con la bendición más larga que Jacob pronuncia. Jacob invoca a Dios para que bendiga a José. Jacob no invocó a Dios cuando les dio el mensaje de Jacob a los otros hijos.</w:t>
      </w:r>
    </w:p>
    <w:p>
      <w:pPr/>
      <w:r>
        <w:rPr>
          <w:lang w:val="es_ES" w:bidi="es_ES"/>
        </w:rPr>
      </w:r>
      <w:r>
        <w:rPr>
          <w:lang w:val="es_ES" w:bidi="es_ES"/>
        </w:rPr>
        <w:t>Detengan la acción: Pregúntenles a los otros hermanos: "¿Cómo se sienten ahora que han escuchado la bendición de José?" Es posible que escuchen: "Estoy bien. Recibí una buena para mí. Ya no estoy celoso de José. El padre siempre ha amado más a José y todos lo sabíamos. José nos ha tratado bien. Le deseo bien a José". O, "Papá ama más a José. Sabemos eso. Desearía que mi padre me amara tanto, pero eso no sucederá." O, "Espero que José no intente matarnos ni vengarse después de que muera papá. Esta bendición le da a José mucho poder. No quiero que José se vengue por lo que le hicimos a José". Pregúntenle a José: "¿Cómo te sientes por esta bendición?" Es posible que escuchen: "Estoy feliz con ella. Amo a mi padre. No quiero que muera, pero sé que ha llegado el momento. Me alegraré de recordar estas cosas que mi padre me ha dicho. Mi padre le ha pedido a Dios que me bendiga con aún más de lo que Dios me ha dado hasta ahora. Estoy muy agradecido". Reanuden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Jacob habla a cada hijo. Algo de lo que Jacob dice es una bendición. Usen la misma palabra para </w:t>
      </w:r>
      <w:r>
        <w:rPr>
          <w:b/>
          <w:lang w:val="es_ES" w:bidi="es_ES"/>
        </w:rPr>
        <w:t>bendecir</w:t>
      </w:r>
      <w:r>
        <w:rPr>
          <w:lang w:val="es_ES" w:bidi="es_ES"/>
        </w:rPr>
        <w:t xml:space="preserve"> que han usado en los pasajes anteriores. </w:t>
      </w:r>
      <w:r>
        <w:rPr>
          <w:lang w:val="es_ES" w:bidi="es_ES"/>
        </w:rPr>
        <w:t>Bendecir</w:t>
      </w:r>
      <w:r>
        <w:rPr>
          <w:lang w:val="es_ES" w:bidi="es_ES"/>
        </w:rPr>
        <w:t xml:space="preserve"> se encuentra en el Glosario Principal. Jacob maldice a algunos de los hijos. Usen la misma palabra para </w:t>
      </w:r>
      <w:r>
        <w:rPr>
          <w:b/>
          <w:lang w:val="es_ES" w:bidi="es_ES"/>
        </w:rPr>
        <w:t>maldecir</w:t>
      </w:r>
      <w:r>
        <w:rPr>
          <w:lang w:val="es_ES" w:bidi="es_ES"/>
        </w:rPr>
        <w:t xml:space="preserve"> que han usado en otros pasajes. Se habla de </w:t>
      </w:r>
      <w:r>
        <w:rPr>
          <w:lang w:val="es_ES" w:bidi="es_ES"/>
        </w:rPr>
        <w:t>maldición</w:t>
      </w:r>
      <w:r>
        <w:rPr>
          <w:lang w:val="es_ES" w:bidi="es_ES"/>
        </w:rPr>
        <w:t xml:space="preserve"> en el Glosario Principal.</w:t>
      </w:r>
    </w:p>
    <w:p>
      <w:pPr/>
      <w:r>
        <w:rPr>
          <w:lang w:val="es_ES" w:bidi="es_ES"/>
        </w:rPr>
      </w:r>
      <w:r>
        <w:rPr>
          <w:lang w:val="es_ES" w:bidi="es_ES"/>
        </w:rPr>
        <w:t xml:space="preserve">Jacob se refiere a sí mismo como </w:t>
      </w:r>
      <w:r>
        <w:rPr>
          <w:b/>
          <w:lang w:val="es_ES" w:bidi="es_ES"/>
        </w:rPr>
        <w:t>Israel</w:t>
      </w:r>
      <w:r>
        <w:rPr>
          <w:lang w:val="es_ES" w:bidi="es_ES"/>
        </w:rPr>
        <w:t xml:space="preserve">. Jacob e Israel son la misma persona. </w:t>
      </w:r>
      <w:r>
        <w:rPr>
          <w:lang w:val="es_ES" w:bidi="es_ES"/>
        </w:rPr>
        <w:t>Israel</w:t>
      </w:r>
      <w:r>
        <w:rPr>
          <w:lang w:val="es_ES" w:bidi="es_ES"/>
        </w:rPr>
        <w:t xml:space="preserve"> se encuentra en el Glosario Principal Usen la misma palabra para Israel que usaron en los pasajes anteriores.</w:t>
      </w:r>
    </w:p>
    <w:p>
      <w:pPr/>
      <w:r>
        <w:rPr>
          <w:lang w:val="es_ES" w:bidi="es_ES"/>
        </w:rPr>
      </w:r>
      <w:r>
        <w:rPr>
          <w:lang w:val="es_ES" w:bidi="es_ES"/>
        </w:rPr>
        <w:t xml:space="preserve">Jacob usó los siguientes nombres para Dios. </w:t>
      </w:r>
      <w:r>
        <w:rPr>
          <w:lang w:val="es_ES" w:bidi="es_ES"/>
        </w:rPr>
        <w:t>Dios</w:t>
      </w:r>
      <w:r>
        <w:rPr>
          <w:lang w:val="es_ES" w:bidi="es_ES"/>
        </w:rPr>
        <w:t xml:space="preserve"> se encuentra en el Glosario Principal. Mientras usen estos nombres, asegúrense de que su audiencia entienda que estos son nombres para el mismo Dios.</w:t>
      </w:r>
    </w:p>
    <w:p>
      <w:pPr>
        <w:pStyle w:val="ListBullet"/>
        <w:spacing w:line="240" w:lineRule="auto"/>
        <w:ind w:left="720"/>
      </w:pPr>
      <w:r>
        <w:rPr>
          <w:lang w:val="es_ES" w:bidi="es_ES"/>
        </w:rPr>
      </w:r>
      <w:r>
        <w:rPr>
          <w:lang w:val="es_ES" w:bidi="es_ES"/>
        </w:rPr>
        <w:t>Poderoso de Jacob: Este es un título para Dios que declara que Dios es muy poderoso. Jacob adora a este Dios.</w:t>
      </w:r>
    </w:p>
    <w:p>
      <w:pPr>
        <w:pStyle w:val="ListBullet"/>
        <w:spacing w:line="240" w:lineRule="auto"/>
        <w:ind w:left="720"/>
      </w:pPr>
      <w:r>
        <w:rPr>
          <w:lang w:val="es_ES" w:bidi="es_ES"/>
        </w:rPr>
      </w:r>
      <w:r>
        <w:rPr>
          <w:lang w:val="es_ES" w:bidi="es_ES"/>
        </w:rPr>
        <w:t>Pastor: Este título es una imagen verbal. El pastor cuida de sus ovejas. El pastor guía y protege a las ovejas. Dios como el Pastor cuida y protege a su pueblo.</w:t>
      </w:r>
    </w:p>
    <w:p>
      <w:pPr>
        <w:pStyle w:val="ListBullet"/>
        <w:spacing w:line="240" w:lineRule="auto"/>
        <w:ind w:left="720"/>
      </w:pPr>
      <w:r>
        <w:rPr>
          <w:lang w:val="es_ES" w:bidi="es_ES"/>
        </w:rPr>
      </w:r>
      <w:r>
        <w:rPr>
          <w:lang w:val="es_ES" w:bidi="es_ES"/>
        </w:rPr>
        <w:t>Roca de Israel: Esta es una ilustración que describe a Dios como una piedra grande como una piedra de cimiento. Dios es fuerte. Dios es permanente o eterno. Las personas pueden confiar y depender de Dios. Si su gente no entiende la imagen verbal, podrían decir que Dios es de quien depende Israel.</w:t>
      </w:r>
    </w:p>
    <w:p>
      <w:pPr>
        <w:pStyle w:val="ListBullet"/>
        <w:spacing w:line="240" w:lineRule="auto"/>
        <w:ind w:left="720"/>
      </w:pPr>
      <w:r>
        <w:rPr>
          <w:lang w:val="es_ES" w:bidi="es_ES"/>
        </w:rPr>
      </w:r>
      <w:r>
        <w:rPr>
          <w:lang w:val="es_ES" w:bidi="es_ES"/>
        </w:rPr>
        <w:t>El Dios de tu padre: Jacob está usando esta frase como un título para Dios. Jacob adoraba a Dios. Como Jacob adora a Dios, los hijos también deben adorar al mismo Dios.</w:t>
      </w:r>
    </w:p>
    <w:p>
      <w:pPr>
        <w:pStyle w:val="ListBullet"/>
        <w:spacing w:line="240" w:lineRule="auto"/>
        <w:ind w:left="720"/>
      </w:pPr>
      <w:r>
        <w:rPr>
          <w:lang w:val="es_ES" w:bidi="es_ES"/>
        </w:rPr>
      </w:r>
      <w:r>
        <w:rPr>
          <w:lang w:val="es_ES" w:bidi="es_ES"/>
        </w:rPr>
        <w:t xml:space="preserve">El Todopoderoso: Este es el título de Dios Shaddai, que significa todopoderoso. La palabra para Dios no está en el texto. El título generalmente es </w:t>
      </w:r>
      <w:r>
        <w:rPr>
          <w:b/>
          <w:lang w:val="es_ES" w:bidi="es_ES"/>
        </w:rPr>
        <w:t>El-Shaddai</w:t>
      </w:r>
      <w:r>
        <w:rPr>
          <w:lang w:val="es_ES" w:bidi="es_ES"/>
        </w:rPr>
        <w:t xml:space="preserve">. La palabra </w:t>
      </w:r>
      <w:r>
        <w:rPr>
          <w:lang w:val="es_ES" w:bidi="es_ES"/>
        </w:rPr>
        <w:t>"El-Shaddai"</w:t>
      </w:r>
      <w:r>
        <w:rPr>
          <w:lang w:val="es_ES" w:bidi="es_ES"/>
        </w:rPr>
        <w:t xml:space="preserve"> se menciona en el Glosario Principal. Usen la misma palabra que han usado en los pasajes anteriores. </w:t>
      </w:r>
    </w:p>
    <w:p>
      <w:pPr/>
      <w:r>
        <w:rPr>
          <w:lang w:val="es_ES" w:bidi="es_ES"/>
        </w:rPr>
      </w:r>
      <w:r>
        <w:rPr>
          <w:lang w:val="es_ES" w:bidi="es_ES"/>
        </w:rPr>
        <w:t xml:space="preserve">Estas son las 12 tribus de Israel. Cada uno de los hijos de Jacob tuvo descendientes que formaron tribus. Las 12 tribus usaron los nombres de los hijos de Jacob. Una </w:t>
      </w:r>
      <w:r>
        <w:rPr>
          <w:b/>
          <w:lang w:val="es_ES" w:bidi="es_ES"/>
        </w:rPr>
        <w:t>tribu</w:t>
      </w:r>
      <w:r>
        <w:rPr>
          <w:lang w:val="es_ES" w:bidi="es_ES"/>
        </w:rPr>
        <w:t xml:space="preserve"> es una colección de familias que descienden de un antepasado.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49:29–50:14</w:t>
      </w:r>
      <w:r>
        <w:rPr>
          <w:lang w:val="es_ES" w:bidi="es_ES"/>
        </w:rPr>
      </w:r>
    </w:p>
    <w:p>
      <w:pPr>
        <w:pStyle w:val="Heading3"/>
      </w:pPr>
      <w:r>
        <w:rPr>
          <w:lang w:val="es_ES" w:bidi="es_ES"/>
        </w:rPr>
        <w:t>Escuchar con el corazón</w:t>
      </w:r>
    </w:p>
    <w:p>
      <w:pPr/>
      <w:r>
        <w:rPr>
          <w:lang w:val="es_ES" w:bidi="es_ES"/>
        </w:rPr>
      </w:r>
      <w:r>
        <w:rPr>
          <w:lang w:val="es_ES" w:bidi="es_ES"/>
        </w:rPr>
        <w:t>Escuchen Génesis 49:29–50:14 y guárdenlo en sus corazones.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PREPARANDO EL ESCENARIO</w:t>
      </w:r>
    </w:p>
    <w:p>
      <w:pPr/>
      <w:r>
        <w:rPr>
          <w:lang w:val="es_ES" w:bidi="es_ES"/>
        </w:rPr>
      </w:r>
      <w:r>
        <w:rPr>
          <w:lang w:val="es_ES" w:bidi="es_ES"/>
        </w:rPr>
        <w:t>Génesis 49:29–50:14</w:t>
      </w:r>
    </w:p>
    <w:p>
      <w:pPr/>
      <w:r>
        <w:rPr>
          <w:lang w:val="es_ES" w:bidi="es_ES"/>
        </w:rPr>
      </w:r>
      <w:r>
        <w:rPr>
          <w:lang w:val="es_ES" w:bidi="es_ES"/>
        </w:rPr>
        <w:t>Escuchen el texto una vez en la versión que le sea más fácil de entender.</w:t>
      </w:r>
    </w:p>
    <w:p>
      <w:pPr/>
      <w:r>
        <w:rPr>
          <w:lang w:val="es_ES" w:bidi="es_ES"/>
        </w:rPr>
      </w:r>
      <w:r>
        <w:rPr>
          <w:lang w:val="es_ES" w:bidi="es_ES"/>
        </w:rPr>
        <w:t>Jacob se da cuenta de que Jacob está cerca de la muerte. Jacob ha llamado a sus hijos a venir y Jacob les ha dado sus últimas palabras. Este es un relato narrativo de la muerte y entierro de Jacob.</w:t>
      </w:r>
    </w:p>
    <w:p>
      <w:pPr/>
      <w:r>
        <w:rPr>
          <w:lang w:val="es_ES" w:bidi="es_ES"/>
        </w:rPr>
      </w:r>
      <w:r>
        <w:rPr>
          <w:lang w:val="es_ES" w:bidi="es_ES"/>
        </w:rPr>
        <w:t>Jacob les dijo a sus hijos que Jacob pronto se uniría a sus antepasados. Jacob quiere decir que Jacob va a morir pronto y luego estará con sus antepasados que ya han muerto. Deténganse y conversen: Cuenten una historia sobre alguien que sabe que morirá pronto. ¿Cómo habla esta persona de su muerte venidera? ¿Qué imágenes verbales usa para describir su muerte que se acerca?</w:t>
      </w:r>
    </w:p>
    <w:p>
      <w:pPr/>
      <w:r>
        <w:rPr>
          <w:lang w:val="es_ES" w:bidi="es_ES"/>
        </w:rPr>
      </w:r>
      <w:r>
        <w:rPr>
          <w:lang w:val="es_ES" w:bidi="es_ES"/>
        </w:rPr>
        <w:t>Jacob les dijo a sus hijos que Jacob quería ser enterrado con el padre de Jacob, Isaac, y el abuelo de Jacob, Abraham, en la cueva que Abraham había comprado. Jacob recordó los detalles exactos sobre dónde se encuentra esta cueva. Efrón el hitita vendió el campo y la cueva de Macpela a Abraham. Todos los nombres se usaron en el pasaje anterior, cuando Abraham compró la cueva. Consulten Génesis 23 en la manera en que pronunciaron los nombres de la persona que era dueña del campo, y dónde se encuentra la cueva. La cueva está en Hebrón, donde Jacob vivió durante mucho tiempo. Jacob quiere ser enterrado en esta cueva. Esto significa que el cuerpo de Jacob se colocará en la cueva, no en un agujero cavado en el suelo. Jacob les recuerda a sus hijos que Abraham, Sara, Isaac, Rebeca y Lea ya están enterrados en esta cueva. Abraham y Sara son los abuelos de Jacob. Isaac y Rebeca son los padres de Jacob. Lea es la primera esposa de Jacob. Raquel, hermana de Lea y la esposa que Jacob amaba, murió cerca de Belén y está enterrada allí en el camino que lleva a Belén.</w:t>
      </w:r>
    </w:p>
    <w:p>
      <w:pPr/>
      <w:r>
        <w:rPr>
          <w:lang w:val="es_ES" w:bidi="es_ES"/>
        </w:rPr>
      </w:r>
      <w:r>
        <w:rPr>
          <w:lang w:val="es_ES" w:bidi="es_ES"/>
        </w:rPr>
        <w:t>Después de que Jacob terminó estas instrucciones, Jacob metió sus pies en su cama, exhaló su último suspiro y se unió a sus antepasados en la muerte. De acuerdo con un pasaje anterior, Jacob se sentó para hablar con José y bendecir a José. Jacob continuó sentado para dar sus últimas palabras a los otros hijos. Ahora que Jacob ha terminado de hablar, Jacob se acuesta. La referencia de arrastrar sus pies hacia la cama significa que Jacob entonces se reclinó en la cama. Dio su último aliento es una imagen verbal para decir que Jacob murió. Exhalar el último suspiro y unirse a sus antepasados era una manera común de describir la muerte. Esta misma palabra se usó para la muerte de Abraham y la muerte de Isaac.</w:t>
      </w:r>
    </w:p>
    <w:p>
      <w:pPr/>
      <w:r>
        <w:rPr>
          <w:lang w:val="es_ES" w:bidi="es_ES"/>
        </w:rPr>
      </w:r>
      <w:r>
        <w:rPr>
          <w:lang w:val="es_ES" w:bidi="es_ES"/>
        </w:rPr>
        <w:t>Deténganse y conversen: Cuenten varias historias sobre alguien que muere. Escuchen cuidadosamente cómo el narrador dice que la persona está muerta. Presten atención a cualquier palabra, imagen o palabra especial que se use una y otra vez para describir la muerte.</w:t>
      </w:r>
    </w:p>
    <w:p>
      <w:pPr/>
      <w:r>
        <w:rPr>
          <w:lang w:val="es_ES" w:bidi="es_ES"/>
        </w:rPr>
      </w:r>
      <w:r>
        <w:rPr>
          <w:lang w:val="es_ES" w:bidi="es_ES"/>
        </w:rPr>
        <w:t>José se arroja sobre Jacob y llora. Esta es una acción de inclinarse y abrazar el cuerpo de Jacob con gran dolor. Una manera normal de expresar dolor era llorar en voz alta y besar el cuerpo de la persona muerta. Las acciones de José siguieron las costumbres hebreas habituales del duelo. Las acciones de José muestran cuánto José amaba a Jacob.</w:t>
      </w:r>
    </w:p>
    <w:p>
      <w:pPr/>
      <w:r>
        <w:rPr>
          <w:lang w:val="es_ES" w:bidi="es_ES"/>
        </w:rPr>
      </w:r>
      <w:r>
        <w:rPr>
          <w:lang w:val="es_ES" w:bidi="es_ES"/>
        </w:rPr>
        <w:t>Deténganse y conversen: Cuenten una historia de una persona amada que muere en la vejez. Noten cómo los miembros de la familia expresan su dolor.</w:t>
      </w:r>
    </w:p>
    <w:p>
      <w:pPr/>
      <w:r>
        <w:rPr>
          <w:lang w:val="es_ES" w:bidi="es_ES"/>
        </w:rPr>
      </w:r>
      <w:r>
        <w:rPr>
          <w:lang w:val="es_ES" w:bidi="es_ES"/>
        </w:rPr>
        <w:t>José ordenó a los egipcios que prepararan el cuerpo de Jacob para el entierro. Los egipcios tenían una manera de preservar el cuerpo. Los médicos egipcios embalsamaban el cuerpo, un proceso que tomaba 40 días. El embalsamamiento preserva el cuerpo para que no se descomponga. Al embalsamar el cuerpo, los hijos de Jacob pudieron llevar el cuerpo de Jacob de regreso a Canaán, como Jacob quería. El proceso de embalsamamiento implicaba usar especias y aceites y envolver el cuerpo en tiras de tela. Muestren una imagen de una momia egipcia.</w:t>
      </w:r>
    </w:p>
    <w:p>
      <w:pPr/>
      <w:r>
        <w:rPr>
          <w:lang w:val="es_ES" w:bidi="es_ES"/>
        </w:rPr>
      </w:r>
      <w:r>
        <w:rPr>
          <w:lang w:val="es_ES" w:bidi="es_ES"/>
        </w:rPr>
        <w:t>Los egipcios lloraron la muerte de Jacob durante 70 días. El embalsamamiento tomó 40 días, por lo que los egipcios continuaron llorando por otros 30 días más. Que los egipcios lloren a Jacob 70 días parece que están tratando a Jacob como una persona de alta posición. Algunos creen que el rey ordenó este tiempo de luto para mostrar respeto por el padre de José. El pasaje usa el nombre Israel cuando se refiere a embalsamar a Jacob. Algunas traducciones usan Israel y otras mantienen el nombre Jacob.</w:t>
      </w:r>
    </w:p>
    <w:p>
      <w:pPr/>
      <w:r>
        <w:rPr>
          <w:lang w:val="es_ES" w:bidi="es_ES"/>
        </w:rPr>
      </w:r>
      <w:r>
        <w:rPr>
          <w:lang w:val="es_ES" w:bidi="es_ES"/>
        </w:rPr>
        <w:t>Después del período de duelo, José les pidió a los asesores del rey que hablaran con el rey en nombre de José. José no se acercó al rey directamente con esta petición. José ha estado involucrado en el proceso de embalsamamiento o tocando el cuerpo muerto de Jacob. Normalmente, los egipcios no permitirían que José se acercara al rey justo después de manipular un cuerpo muerto.</w:t>
      </w:r>
    </w:p>
    <w:p>
      <w:pPr/>
      <w:r>
        <w:rPr>
          <w:lang w:val="es_ES" w:bidi="es_ES"/>
        </w:rPr>
      </w:r>
      <w:r>
        <w:rPr>
          <w:lang w:val="es_ES" w:bidi="es_ES"/>
        </w:rPr>
        <w:t>José explicó que José había hecho un juramento a Jacob de llevar su cuerpo de regreso a Canaán para su entierro. José pide permiso al rey para llevar el cuerpo de Jacob de regreso a Canaán. José promete regresar a Egipto. El rey concedió la petición de José.</w:t>
      </w:r>
    </w:p>
    <w:p>
      <w:pPr/>
      <w:r>
        <w:rPr>
          <w:lang w:val="es_ES" w:bidi="es_ES"/>
        </w:rPr>
      </w:r>
      <w:r>
        <w:rPr>
          <w:lang w:val="es_ES" w:bidi="es_ES"/>
        </w:rPr>
        <w:t>Oficiales superiores de Egipto, miembros de alto rango de la casa del rey y otros funcionarios de Egipto fueron con José. José se llevó a su propia casa, lo que significa su familia y sus siervos. Los hermanos llevaron a sus familias. Dejaron a los niños pequeños y a los animales en Egipto. Los rebaños generalmente incluyen animales como ovejas y cabras. Las manadas incluyen animales como vacas, burros, camellos o caballos. Un gran número de carros con sus conductores también fueron con José. []{.mark}</w:t>
      </w:r>
    </w:p>
    <w:p>
      <w:pPr/>
      <w:r>
        <w:rPr>
          <w:lang w:val="es_ES" w:bidi="es_ES"/>
        </w:rPr>
      </w:r>
      <w:r>
        <w:rPr>
          <w:lang w:val="es_ES" w:bidi="es_ES"/>
        </w:rPr>
        <w:t>Muestren el mapa de Egipto y Canaán con la tierra de Gosén y Hebrón marcada Muestren la ruta normal entre Egipto y Canaán. Muestren una imagen de un carro egipcio con un auriga conduciendo.</w:t>
      </w:r>
    </w:p>
    <w:p>
      <w:pPr/>
      <w:r>
        <w:rPr>
          <w:lang w:val="es_ES" w:bidi="es_ES"/>
        </w:rPr>
      </w:r>
      <w:r>
        <w:rPr>
          <w:lang w:val="es_ES" w:bidi="es_ES"/>
        </w:rPr>
        <w:t>Se detuvieron en un lugar llamado Campo de Trillar de Atad, que está cerca del río Jordán y tuvieron un gran servicio conmemorativo con 7 días de luto por Jacob. Un piso de trilla es donde se golpea el grano para que se separe del tallo. Este es un lugar donde el suelo es muy duro, por lo que el grano no entra en el barro, sino que permanece en la parte superior del suelo. Los pueblos cananeos observaron este servicio conmemorativo. Un trillador sería un buen lugar para tener un servicio conmemorativo. El piso de trilla era un espacio grande y abierto donde sería fácil que las personas se reunieran. No sabemos por qué José eligió este piso de trilla Normalmente, cada pueblo tendría un piso de trilla.</w:t>
      </w:r>
    </w:p>
    <w:p>
      <w:pPr/>
      <w:r>
        <w:rPr>
          <w:lang w:val="es_ES" w:bidi="es_ES"/>
        </w:rPr>
      </w:r>
      <w:r>
        <w:rPr>
          <w:lang w:val="es_ES" w:bidi="es_ES"/>
        </w:rPr>
        <w:t>Muestren una imagen de un piso de trilla.</w:t>
      </w:r>
    </w:p>
    <w:p>
      <w:pPr/>
      <w:r>
        <w:rPr>
          <w:lang w:val="es_ES" w:bidi="es_ES"/>
        </w:rPr>
      </w:r>
      <w:r>
        <w:rPr>
          <w:lang w:val="es_ES" w:bidi="es_ES"/>
        </w:rPr>
        <w:t>Finalmente, los hijos de Jacob, los 12, llevaron a Jacob a la cueva y enterraron a Jacob en el mismo lugar donde fueron enterrados Abraham e Isaac.</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Jacob da sus instrucciones finales sobre dónde sería enterrado Jacob. Entonces Jacob murió.</w:t>
      </w:r>
    </w:p>
    <w:p>
      <w:pPr/>
      <w:r>
        <w:rPr>
          <w:lang w:val="es_ES" w:bidi="es_ES"/>
        </w:rPr>
      </w:r>
      <w:r>
        <w:rPr>
          <w:b/>
          <w:lang w:val="es_ES" w:bidi="es_ES"/>
        </w:rPr>
        <w:t>Segunda escena:</w:t>
      </w:r>
      <w:r>
        <w:rPr>
          <w:lang w:val="es_ES" w:bidi="es_ES"/>
        </w:rPr>
        <w:t xml:space="preserve"> José lloró. José ordenó el embalsamamiento de Jacob. Los egipcios lloraron por Jacob durante 70 días.</w:t>
      </w:r>
    </w:p>
    <w:p>
      <w:pPr/>
      <w:r>
        <w:rPr>
          <w:lang w:val="es_ES" w:bidi="es_ES"/>
        </w:rPr>
      </w:r>
      <w:r>
        <w:rPr>
          <w:b/>
          <w:lang w:val="es_ES" w:bidi="es_ES"/>
        </w:rPr>
        <w:t>Tercera escena:</w:t>
      </w:r>
      <w:r>
        <w:rPr>
          <w:lang w:val="es_ES" w:bidi="es_ES"/>
        </w:rPr>
        <w:t xml:space="preserve"> José va a pedir permiso para llevar el cuerpo de Jacob de regreso a Canaán para su entierro. El rey está de acuerdo.</w:t>
      </w:r>
    </w:p>
    <w:p>
      <w:pPr/>
      <w:r>
        <w:rPr>
          <w:lang w:val="es_ES" w:bidi="es_ES"/>
        </w:rPr>
      </w:r>
      <w:r>
        <w:rPr>
          <w:b/>
          <w:lang w:val="es_ES" w:bidi="es_ES"/>
        </w:rPr>
        <w:t>Cuarta escena:</w:t>
      </w:r>
      <w:r>
        <w:rPr>
          <w:lang w:val="es_ES" w:bidi="es_ES"/>
        </w:rPr>
        <w:t xml:space="preserve"> Un gran número de personas van con José y sus hermanos para llevar a Jacob de regreso a Canaán para el entierro. Entierran a Jacob como Jacob solicitó, en la cueva con sus antepasados.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José</w:t>
      </w:r>
    </w:p>
    <w:p>
      <w:pPr>
        <w:pStyle w:val="ListBullet"/>
        <w:spacing w:line="240" w:lineRule="auto"/>
        <w:ind w:left="720"/>
      </w:pPr>
      <w:r>
        <w:rPr>
          <w:lang w:val="es_ES" w:bidi="es_ES"/>
        </w:rPr>
      </w:r>
      <w:r>
        <w:rPr>
          <w:lang w:val="es_ES" w:bidi="es_ES"/>
        </w:rPr>
        <w:t>Los hermanos de José</w:t>
      </w:r>
    </w:p>
    <w:p>
      <w:pPr>
        <w:pStyle w:val="ListBullet"/>
        <w:spacing w:line="240" w:lineRule="auto"/>
        <w:ind w:left="720"/>
      </w:pPr>
      <w:r>
        <w:rPr>
          <w:lang w:val="es_ES" w:bidi="es_ES"/>
        </w:rPr>
      </w:r>
      <w:r>
        <w:rPr>
          <w:lang w:val="es_ES" w:bidi="es_ES"/>
        </w:rPr>
        <w:t>Médicos egipcios</w:t>
      </w:r>
    </w:p>
    <w:p>
      <w:pPr>
        <w:pStyle w:val="ListBullet"/>
        <w:spacing w:line="240" w:lineRule="auto"/>
        <w:ind w:left="720"/>
      </w:pPr>
      <w:r>
        <w:rPr>
          <w:lang w:val="es_ES" w:bidi="es_ES"/>
        </w:rPr>
      </w:r>
      <w:r>
        <w:rPr>
          <w:lang w:val="es_ES" w:bidi="es_ES"/>
        </w:rPr>
        <w:t>El rey de Egipto</w:t>
      </w:r>
    </w:p>
    <w:p>
      <w:pPr>
        <w:pStyle w:val="ListBullet"/>
        <w:spacing w:line="240" w:lineRule="auto"/>
        <w:ind w:left="720"/>
      </w:pPr>
      <w:r>
        <w:rPr>
          <w:lang w:val="es_ES" w:bidi="es_ES"/>
        </w:rPr>
      </w:r>
      <w:r>
        <w:rPr>
          <w:lang w:val="es_ES" w:bidi="es_ES"/>
        </w:rPr>
        <w:t>Los asesores del rey</w:t>
      </w:r>
    </w:p>
    <w:p>
      <w:pPr>
        <w:pStyle w:val="ListBullet"/>
        <w:spacing w:line="240" w:lineRule="auto"/>
        <w:ind w:left="720"/>
      </w:pPr>
      <w:r>
        <w:rPr>
          <w:lang w:val="es_ES" w:bidi="es_ES"/>
        </w:rPr>
      </w:r>
      <w:r>
        <w:rPr>
          <w:lang w:val="es_ES" w:bidi="es_ES"/>
        </w:rPr>
        <w:t>Los altos oficiales de Egipto.</w:t>
      </w:r>
    </w:p>
    <w:p>
      <w:pPr>
        <w:pStyle w:val="ListBullet"/>
        <w:spacing w:line="240" w:lineRule="auto"/>
        <w:ind w:left="720"/>
      </w:pPr>
      <w:r>
        <w:rPr>
          <w:lang w:val="es_ES" w:bidi="es_ES"/>
        </w:rPr>
      </w:r>
      <w:r>
        <w:rPr>
          <w:lang w:val="es_ES" w:bidi="es_ES"/>
        </w:rPr>
        <w:t>Miembros principales de la casa del rey.</w:t>
      </w:r>
    </w:p>
    <w:p>
      <w:pPr>
        <w:pStyle w:val="ListBullet"/>
        <w:spacing w:line="240" w:lineRule="auto"/>
        <w:ind w:left="720"/>
      </w:pPr>
      <w:r>
        <w:rPr>
          <w:lang w:val="es_ES" w:bidi="es_ES"/>
        </w:rPr>
      </w:r>
      <w:r>
        <w:rPr>
          <w:lang w:val="es_ES" w:bidi="es_ES"/>
        </w:rPr>
        <w:t>Los funcionarios del rey</w:t>
      </w:r>
    </w:p>
    <w:p>
      <w:pPr>
        <w:pStyle w:val="ListBullet"/>
        <w:spacing w:line="240" w:lineRule="auto"/>
        <w:ind w:left="720"/>
      </w:pPr>
      <w:r>
        <w:rPr>
          <w:lang w:val="es_ES" w:bidi="es_ES"/>
        </w:rPr>
      </w:r>
      <w:r>
        <w:rPr>
          <w:lang w:val="es_ES" w:bidi="es_ES"/>
        </w:rPr>
        <w:t>Toda la casa de José.</w:t>
      </w:r>
    </w:p>
    <w:p>
      <w:pPr>
        <w:pStyle w:val="ListBullet"/>
        <w:spacing w:line="240" w:lineRule="auto"/>
        <w:ind w:left="720"/>
      </w:pPr>
      <w:r>
        <w:rPr>
          <w:lang w:val="es_ES" w:bidi="es_ES"/>
        </w:rPr>
      </w:r>
      <w:r>
        <w:rPr>
          <w:lang w:val="es_ES" w:bidi="es_ES"/>
        </w:rPr>
        <w:t>Todo el hogar de cada hermano</w:t>
      </w:r>
    </w:p>
    <w:p>
      <w:pPr>
        <w:pStyle w:val="ListBullet"/>
        <w:spacing w:line="240" w:lineRule="auto"/>
        <w:ind w:left="720"/>
      </w:pPr>
      <w:r>
        <w:rPr>
          <w:lang w:val="es_ES" w:bidi="es_ES"/>
        </w:rPr>
      </w:r>
      <w:r>
        <w:rPr>
          <w:lang w:val="es_ES" w:bidi="es_ES"/>
        </w:rPr>
        <w:t>Aurigas o conductores.</w:t>
      </w:r>
    </w:p>
    <w:p>
      <w:pPr>
        <w:pStyle w:val="ListBullet"/>
        <w:spacing w:line="240" w:lineRule="auto"/>
        <w:ind w:left="720"/>
      </w:pPr>
      <w:r>
        <w:rPr>
          <w:lang w:val="es_ES" w:bidi="es_ES"/>
        </w:rPr>
      </w:r>
      <w:r>
        <w:rPr>
          <w:lang w:val="es_ES" w:bidi="es_ES"/>
        </w:rPr>
        <w:t>Cananeos locales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escena 1, Jacob les dice a sus hijos que quiere ser enterrado en la misma cueva donde están enterrados Abraham e Isaac. Jacob recuerda exactamente dónde está la cueva y les da a los hijos detalles sobre la cueva para que no haya confusión después. Jacob estaba sentado cuando Jacob estaba hablando con los hijos. Cuando Jacob terminó de hablar, Jacob se recostó en la cama y murió. El pasaje usa la misma fórmula para la muerte que se usó para Abraham e Isaac. El pasaje dice: "Dio su último aliento y se unió a sus antepasados en la muerte".</w:t>
      </w:r>
    </w:p>
    <w:p>
      <w:pPr/>
      <w:r>
        <w:rPr>
          <w:lang w:val="es_ES" w:bidi="es_ES"/>
        </w:rPr>
      </w:r>
      <w:r>
        <w:rPr>
          <w:lang w:val="es_ES" w:bidi="es_ES"/>
        </w:rPr>
        <w:t>En la escena 2, José pone sus brazos alrededor del cuerpo de su padre y llora. José también besa el rostro de Jacob. José ordena a los médicos egipcios que embalsamen o preserven el cuerpo de Jacob para que pueda ser llevado a Canaán para su entierro. Los egipcios lloran por Jacob durante 70 días. Están tratando a Jacob como si Jacob fuera una persona muy importante.</w:t>
      </w:r>
    </w:p>
    <w:p>
      <w:pPr/>
      <w:r>
        <w:rPr>
          <w:lang w:val="es_ES" w:bidi="es_ES"/>
        </w:rPr>
      </w:r>
      <w:r>
        <w:rPr>
          <w:lang w:val="es_ES" w:bidi="es_ES"/>
        </w:rPr>
        <w:t>En la escena 3, José les pide a los asesores del rey que le pidan al rey que deje que José lleve el cuerpo de Jacob de regreso a Canaán para su entierro. José promete regresar a Egipto. El rey concede permiso a José para que lleve el cuerpo de Jacob a Canaán.</w:t>
      </w:r>
    </w:p>
    <w:p>
      <w:pPr/>
      <w:r>
        <w:rPr>
          <w:lang w:val="es_ES" w:bidi="es_ES"/>
        </w:rPr>
      </w:r>
      <w:r>
        <w:rPr>
          <w:lang w:val="es_ES" w:bidi="es_ES"/>
        </w:rPr>
        <w:t>En la escena 4, José y los hermanos toman sus familias y van a Canaán. Dejan a los niños pequeños y a los animales en Egipto. Un gran número de funcionarios egipcios acompañan a la familia mientras llevan a Jacob de regreso a Canaán. Se detienen en un piso de trilla cerca del río Jordán y tienen un servicio conmemorativo con 7 días de luto. Las personas cananeas locales observan esto.</w:t>
      </w:r>
    </w:p>
    <w:p>
      <w:pPr/>
      <w:r>
        <w:rPr>
          <w:lang w:val="es_ES" w:bidi="es_ES"/>
        </w:rPr>
      </w:r>
      <w:r>
        <w:rPr>
          <w:lang w:val="es_ES" w:bidi="es_ES"/>
        </w:rPr>
        <w:t>Llevaron el cuerpo de Jacob a la cueva y enterraron a Jacob. Esta es la cueva que Abraham había comprado. Los hijos de Jacob hicieron lo que Jacob les había ordenado.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 xml:space="preserve">En esta sesión, el equipo dramatizará la historia. </w:t>
      </w:r>
    </w:p>
    <w:p>
      <w:pPr/>
      <w:r>
        <w:rPr>
          <w:lang w:val="es_ES" w:bidi="es_ES"/>
        </w:rPr>
      </w:r>
      <w:r>
        <w:rPr>
          <w:lang w:val="es_ES" w:bidi="es_ES"/>
        </w:rPr>
        <w:t xml:space="preserve">Esta historia tiene cuatro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José</w:t>
      </w:r>
    </w:p>
    <w:p>
      <w:pPr>
        <w:pStyle w:val="ListBullet"/>
        <w:spacing w:line="240" w:lineRule="auto"/>
        <w:ind w:left="720"/>
      </w:pPr>
      <w:r>
        <w:rPr>
          <w:lang w:val="es_ES" w:bidi="es_ES"/>
        </w:rPr>
      </w:r>
      <w:r>
        <w:rPr>
          <w:lang w:val="es_ES" w:bidi="es_ES"/>
        </w:rPr>
        <w:t>Los hermanos de José</w:t>
      </w:r>
    </w:p>
    <w:p>
      <w:pPr>
        <w:pStyle w:val="ListBullet"/>
        <w:spacing w:line="240" w:lineRule="auto"/>
        <w:ind w:left="720"/>
      </w:pPr>
      <w:r>
        <w:rPr>
          <w:lang w:val="es_ES" w:bidi="es_ES"/>
        </w:rPr>
      </w:r>
      <w:r>
        <w:rPr>
          <w:lang w:val="es_ES" w:bidi="es_ES"/>
        </w:rPr>
        <w:t>Médicos egipcios</w:t>
      </w:r>
    </w:p>
    <w:p>
      <w:pPr>
        <w:pStyle w:val="ListBullet"/>
        <w:spacing w:line="240" w:lineRule="auto"/>
        <w:ind w:left="720"/>
      </w:pPr>
      <w:r>
        <w:rPr>
          <w:lang w:val="es_ES" w:bidi="es_ES"/>
        </w:rPr>
      </w:r>
      <w:r>
        <w:rPr>
          <w:lang w:val="es_ES" w:bidi="es_ES"/>
        </w:rPr>
        <w:t>El rey de Egipto</w:t>
      </w:r>
    </w:p>
    <w:p>
      <w:pPr>
        <w:pStyle w:val="ListBullet"/>
        <w:spacing w:line="240" w:lineRule="auto"/>
        <w:ind w:left="720"/>
      </w:pPr>
      <w:r>
        <w:rPr>
          <w:lang w:val="es_ES" w:bidi="es_ES"/>
        </w:rPr>
      </w:r>
      <w:r>
        <w:rPr>
          <w:lang w:val="es_ES" w:bidi="es_ES"/>
        </w:rPr>
        <w:t>Los asesores del rey</w:t>
      </w:r>
    </w:p>
    <w:p>
      <w:pPr>
        <w:pStyle w:val="ListBullet"/>
        <w:spacing w:line="240" w:lineRule="auto"/>
        <w:ind w:left="720"/>
      </w:pPr>
      <w:r>
        <w:rPr>
          <w:lang w:val="es_ES" w:bidi="es_ES"/>
        </w:rPr>
      </w:r>
      <w:r>
        <w:rPr>
          <w:lang w:val="es_ES" w:bidi="es_ES"/>
        </w:rPr>
        <w:t>Los altos oficiales de Egipto.</w:t>
      </w:r>
    </w:p>
    <w:p>
      <w:pPr>
        <w:pStyle w:val="ListBullet"/>
        <w:spacing w:line="240" w:lineRule="auto"/>
        <w:ind w:left="720"/>
      </w:pPr>
      <w:r>
        <w:rPr>
          <w:lang w:val="es_ES" w:bidi="es_ES"/>
        </w:rPr>
      </w:r>
      <w:r>
        <w:rPr>
          <w:lang w:val="es_ES" w:bidi="es_ES"/>
        </w:rPr>
        <w:t>Miembros principales de la casa del rey.</w:t>
      </w:r>
    </w:p>
    <w:p>
      <w:pPr>
        <w:pStyle w:val="ListBullet"/>
        <w:spacing w:line="240" w:lineRule="auto"/>
        <w:ind w:left="720"/>
      </w:pPr>
      <w:r>
        <w:rPr>
          <w:lang w:val="es_ES" w:bidi="es_ES"/>
        </w:rPr>
      </w:r>
      <w:r>
        <w:rPr>
          <w:lang w:val="es_ES" w:bidi="es_ES"/>
        </w:rPr>
        <w:t>Los funcionarios del rey</w:t>
      </w:r>
    </w:p>
    <w:p>
      <w:pPr>
        <w:pStyle w:val="ListBullet"/>
        <w:spacing w:line="240" w:lineRule="auto"/>
        <w:ind w:left="720"/>
      </w:pPr>
      <w:r>
        <w:rPr>
          <w:lang w:val="es_ES" w:bidi="es_ES"/>
        </w:rPr>
      </w:r>
      <w:r>
        <w:rPr>
          <w:lang w:val="es_ES" w:bidi="es_ES"/>
        </w:rPr>
        <w:t>Toda la casa de José.</w:t>
      </w:r>
    </w:p>
    <w:p>
      <w:pPr>
        <w:pStyle w:val="ListBullet"/>
        <w:spacing w:line="240" w:lineRule="auto"/>
        <w:ind w:left="720"/>
      </w:pPr>
      <w:r>
        <w:rPr>
          <w:lang w:val="es_ES" w:bidi="es_ES"/>
        </w:rPr>
      </w:r>
      <w:r>
        <w:rPr>
          <w:lang w:val="es_ES" w:bidi="es_ES"/>
        </w:rPr>
        <w:t>Todo el hogar de cada hermano</w:t>
      </w:r>
    </w:p>
    <w:p>
      <w:pPr>
        <w:pStyle w:val="ListBullet"/>
        <w:spacing w:line="240" w:lineRule="auto"/>
        <w:ind w:left="720"/>
      </w:pPr>
      <w:r>
        <w:rPr>
          <w:lang w:val="es_ES" w:bidi="es_ES"/>
        </w:rPr>
      </w:r>
      <w:r>
        <w:rPr>
          <w:lang w:val="es_ES" w:bidi="es_ES"/>
        </w:rPr>
        <w:t>Aurigas o conductores.</w:t>
      </w:r>
    </w:p>
    <w:p>
      <w:pPr>
        <w:pStyle w:val="ListBullet"/>
        <w:spacing w:line="240" w:lineRule="auto"/>
        <w:ind w:left="720"/>
      </w:pPr>
      <w:r>
        <w:rPr>
          <w:lang w:val="es_ES" w:bidi="es_ES"/>
        </w:rPr>
      </w:r>
      <w:r>
        <w:rPr>
          <w:lang w:val="es_ES" w:bidi="es_ES"/>
        </w:rPr>
        <w:t>Cananeos locales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presete atención al diálogo, al flujo, a la trama y a la cronología de la historia. Asegúrense de que las partes importantes o difíciles de la historia o del pasaje se interpreten y no se omitan. Ayude al equipo a recordar las partes de la historia.</w:t>
      </w:r>
    </w:p>
    <w:p>
      <w:pPr/>
      <w:r>
        <w:rPr>
          <w:lang w:val="es_ES" w:bidi="es_ES"/>
        </w:rPr>
      </w:r>
      <w:r>
        <w:rPr>
          <w:lang w:val="es_ES" w:bidi="es_ES"/>
        </w:rPr>
        <w:t>En la escena 1, Jacob ha terminado de dar sus últimas palabras a cada uno de sus hijos. Ahora Jacob les dice a los hijos que Jacob quiere ser llevado de regreso a Canaán y ser enterrado en la misma cueva con Abraham e Isaac.</w:t>
      </w:r>
    </w:p>
    <w:p>
      <w:pPr/>
      <w:r>
        <w:rPr>
          <w:lang w:val="es_ES" w:bidi="es_ES"/>
        </w:rPr>
      </w:r>
      <w:r>
        <w:rPr>
          <w:lang w:val="es_ES" w:bidi="es_ES"/>
        </w:rPr>
        <w:t>Detengan la acción: Pregúntenle a Jacob: "¿Por qué es tan importante para ti, ser enterrado con tus antepasados?" Es posible que escuchen: "Canaán es nuestro hogar. Dios me prometió esa tierra a mí y a mis descendientes. Si me llevan allí para enterrarme, entonces regresarán para vivir allí algún día en el futuro. Deben regresar a Canaán. Esto es lo que Dios quiere." Reanuden la actuación.</w:t>
      </w:r>
    </w:p>
    <w:p>
      <w:pPr/>
      <w:r>
        <w:rPr>
          <w:lang w:val="es_ES" w:bidi="es_ES"/>
        </w:rPr>
      </w:r>
      <w:r>
        <w:rPr>
          <w:lang w:val="es_ES" w:bidi="es_ES"/>
        </w:rPr>
        <w:t>Entonces Jacob se acuesta, toma su último aliento y muere.</w:t>
      </w:r>
    </w:p>
    <w:p>
      <w:pPr/>
      <w:r>
        <w:rPr>
          <w:lang w:val="es_ES" w:bidi="es_ES"/>
        </w:rPr>
      </w:r>
      <w:r>
        <w:rPr>
          <w:lang w:val="es_ES" w:bidi="es_ES"/>
        </w:rPr>
        <w:t>En la escena 2, José se arroja sobre el cuerpo de Jacob y llora. José besa a Jacob.</w:t>
      </w:r>
    </w:p>
    <w:p>
      <w:pPr/>
      <w:r>
        <w:rPr>
          <w:lang w:val="es_ES" w:bidi="es_ES"/>
        </w:rPr>
      </w:r>
      <w:r>
        <w:rPr>
          <w:lang w:val="es_ES" w:bidi="es_ES"/>
        </w:rPr>
        <w:t>Detengan la acción: Pregúntenles a los hermanos: "¿Cómo se sienten en este momento?" Es posible que escuchen: "Papá está muerto. Parecía que siempre tendríamos a nuestro padre. No sé cómo seguiremos sin nuestro padre. Me alegro de haber podido estar con José nuevamente antes que papá muriera. Debemos honrar su petición de regresar a Canaán para el entierro. Me pregunto cómo nos tratará José ahora que nuestro padre está muerto. Me preocuparé por eso más tarde. Quiero llorar a mi padre ahora. Es bueno que José sea el que está a su lado para besarlo. José era el favorito de papá. Siempre supimos eso". Reanuden la actuación.</w:t>
      </w:r>
    </w:p>
    <w:p>
      <w:pPr/>
      <w:r>
        <w:rPr>
          <w:lang w:val="es_ES" w:bidi="es_ES"/>
        </w:rPr>
      </w:r>
      <w:r>
        <w:rPr>
          <w:lang w:val="es_ES" w:bidi="es_ES"/>
        </w:rPr>
        <w:t>José ordena a los médicos egipcios que embalsamen o preserven el cuerpo de Jacob. Este proceso evita que el cuerpo de Jacob se descomponga. Los egipcios lloran a Jacob durante 70 días.</w:t>
      </w:r>
    </w:p>
    <w:p>
      <w:pPr/>
      <w:r>
        <w:rPr>
          <w:lang w:val="es_ES" w:bidi="es_ES"/>
        </w:rPr>
      </w:r>
      <w:r>
        <w:rPr>
          <w:lang w:val="es_ES" w:bidi="es_ES"/>
        </w:rPr>
        <w:t>Detengan la acción: Pregúntenles a los egipcios: "¿Por qué están llorando a Jacob? No es uno de ustedes." Es posible que escuchen: "Era un gran hombre. Miren a sus hijos. Miren a José, que es nuestro gobernador. Debemos honrar la memoria del padre de José." Reanuden la actuación.</w:t>
      </w:r>
    </w:p>
    <w:p>
      <w:pPr/>
      <w:r>
        <w:rPr>
          <w:lang w:val="es_ES" w:bidi="es_ES"/>
        </w:rPr>
      </w:r>
      <w:r>
        <w:rPr>
          <w:lang w:val="es_ES" w:bidi="es_ES"/>
        </w:rPr>
        <w:t>En la escena 3, José le pide permiso al rey para llevar el cuerpo de Jacob de regreso a Canaán para su entierro. José explica que José hizo un juramento o le dio una promesa solemne a Jacob de que esto se haría. El rey estuvo de acuerdo en que José debía cumplir su promesa.</w:t>
      </w:r>
    </w:p>
    <w:p>
      <w:pPr/>
      <w:r>
        <w:rPr>
          <w:lang w:val="es_ES" w:bidi="es_ES"/>
        </w:rPr>
      </w:r>
      <w:r>
        <w:rPr>
          <w:lang w:val="es_ES" w:bidi="es_ES"/>
        </w:rPr>
        <w:t>Detengan la acción: Pregúntenle al rey: "Por qué estás dejando que José vaya a Canaán. ¿No tienes miedo de que no regrese?" Es posible que escuchen: "José prometió que regresaría. Una cosa que he aprendido es que José cumple sus promesas. José hará lo que dijo. José le prometió a su padre y debía cumplir la promesa. No estoy preocupado por esto. Sé que José regresará". Reanuden la actuación.</w:t>
      </w:r>
    </w:p>
    <w:p>
      <w:pPr/>
      <w:r>
        <w:rPr>
          <w:lang w:val="es_ES" w:bidi="es_ES"/>
        </w:rPr>
      </w:r>
      <w:r>
        <w:rPr>
          <w:lang w:val="es_ES" w:bidi="es_ES"/>
        </w:rPr>
        <w:t>En la escena 4, José, los hermanos y todos sus hogares van a Canaán. Dejan a los niños pequeños y a los animales en Egipto. Muchos funcionarios egipcios van con ellos.</w:t>
      </w:r>
    </w:p>
    <w:p>
      <w:pPr/>
      <w:r>
        <w:rPr>
          <w:lang w:val="es_ES" w:bidi="es_ES"/>
        </w:rPr>
      </w:r>
      <w:r>
        <w:rPr>
          <w:lang w:val="es_ES" w:bidi="es_ES"/>
        </w:rPr>
        <w:t>Detengan la acción: Pregúntenle a José: "¿Cómo se siente estar de regreso en Canaán nuevamente?" Es posible que escuchen: "Este es mi hogar. Me alegro de verlo nuevamente, incluso en una ocasión triste. Desearía poder regresar ahora y vivir aquí. Debo cumplir mi promesa al rey. Es bueno saber que este es nuestro verdadero hogar. Algún día, mis hijos vendrán aquí a vivir. Dios nos dio esta tierra. Deben venir por su herencia." Pregúntenles a los hermanos: "¿Cómo se sienten al regresar a Canaán?" Es posible que escuchen: "Este es mi hogar". Es mucho mejor aquí que Egipto. Me alegro de haber podido ir a Egipto para poder sobrevivir a la hambruna. Necesitamos regresar y vivir aquí. Este es nuestro hogar ancestral. Sabemos que Dios nos dio esta tierra. Debo seguir instruyendo a mis hijos para que no se olviden. Creo que el hecho de que nuestros antepasados estén enterrados aquí, los ayudará a querer regresar aquí para vivir. Además, papá, en sus últimas palabras, nos habló sobre vivir aquí. Papá espera que regresemos aquí. Los hijos deben regresar aquí para vivir". Reanuden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Jacob habla de la cueva funeraria ancestral en Canaán. Jacob recuerda el nombre de la persona a la que Abraham compró la cueva, así como su ubicación exacta. Usen la misma pronunciación para estos nombres como la usaron en los pasajes anteriores.</w:t>
      </w:r>
    </w:p>
    <w:p>
      <w:pPr/>
      <w:r>
        <w:rPr>
          <w:lang w:val="es_ES" w:bidi="es_ES"/>
        </w:rPr>
      </w:r>
      <w:r>
        <w:rPr>
          <w:lang w:val="es_ES" w:bidi="es_ES"/>
        </w:rPr>
        <w:t>El pasaje usa la misma manera para describir la muerte que se usó para Abraham e Isaac. Jacob dio su último aliento y se unió a sus antepasados. Sería bueno usar las mismas expresiones que usaron con Abraham e Isaac.</w:t>
      </w:r>
    </w:p>
    <w:p>
      <w:pPr/>
      <w:r>
        <w:rPr>
          <w:lang w:val="es_ES" w:bidi="es_ES"/>
        </w:rPr>
      </w:r>
      <w:r>
        <w:rPr>
          <w:lang w:val="es_ES" w:bidi="es_ES"/>
        </w:rPr>
        <w:t>José abrazó el cuerpo de Jacob, lloró y le besó el rostro. Estas son acciones de luto cultural normales para el pueblo hebreo de esa época. La manera de José de mostrar dolor puede parecer extraña en su cultura. Otra posibilidad es traducir lo que José hizo y añadir una declaración como: "Esta es la manera en que lloraban a los antiguos hebreos".</w:t>
      </w:r>
    </w:p>
    <w:p>
      <w:pPr/>
      <w:r>
        <w:rPr>
          <w:lang w:val="es_ES" w:bidi="es_ES"/>
        </w:rPr>
      </w:r>
      <w:r>
        <w:rPr>
          <w:lang w:val="es_ES" w:bidi="es_ES"/>
        </w:rPr>
        <w:t>Llorar a alguien significa que se siente dolor o tristeza porque esta persona haya muerto. Un período de luto en muchas culturas es un momento en que las personas se reúnen para realizar las costumbres o rituales del duelo. Algunos usan ropa especial. Algunos lloran juntos. En algunas culturas, los que están de luto arrojan cenizas o polvo sobre sus cabezas. Los egipcios lloraron por Jacob durante 70 días.</w:t>
      </w:r>
    </w:p>
    <w:p>
      <w:pPr/>
      <w:r>
        <w:rPr>
          <w:lang w:val="es_ES" w:bidi="es_ES"/>
        </w:rPr>
      </w:r>
      <w:r>
        <w:rPr>
          <w:lang w:val="es_ES" w:bidi="es_ES"/>
        </w:rPr>
        <w:t>Embalsamar el cuerpo es pasar por un proceso específico de preservación del cuerpo para que no se descomponga como lo hace normalmente el cuerpo muerto. En algunas culturas, el proceso de embalsamamiento es desconocido. En lugar de explicar el embalsamamiento, pueden decir que José ordenó a los médicos egipcios que prepararan el cuerpo de Jacob para el entierro. O, pueden decir que José ordenó que el cuerpo de Jacob fuera preparado para el entierro.</w:t>
      </w:r>
    </w:p>
    <w:p>
      <w:pPr/>
      <w:r>
        <w:rPr>
          <w:lang w:val="es_ES" w:bidi="es_ES"/>
        </w:rPr>
      </w:r>
      <w:r>
        <w:rPr>
          <w:lang w:val="es_ES" w:bidi="es_ES"/>
        </w:rPr>
        <w:t>José fue a pedir permiso al rey para llevar el cuerpo de Jacob a Canaán para su entierro. Algunas traducciones usan rey y otras usan la palabra faraón. Faraón es el título usado por el rey de Egipto. Usen la misma manera de hablar del rey como la han usado en los pasajes anteriores.</w:t>
      </w:r>
    </w:p>
    <w:p>
      <w:pPr/>
      <w:r>
        <w:rPr>
          <w:lang w:val="es_ES" w:bidi="es_ES"/>
        </w:rPr>
      </w:r>
      <w:r>
        <w:rPr>
          <w:lang w:val="es_ES" w:bidi="es_ES"/>
        </w:rPr>
        <w:t xml:space="preserve">José explicó que José había hecho un </w:t>
      </w:r>
      <w:r>
        <w:rPr>
          <w:b/>
          <w:lang w:val="es_ES" w:bidi="es_ES"/>
        </w:rPr>
        <w:t>juramento</w:t>
      </w:r>
      <w:r>
        <w:rPr>
          <w:lang w:val="es_ES" w:bidi="es_ES"/>
        </w:rPr>
        <w:t xml:space="preserve"> de llevar el cuerpo de Jacob de regreso a Canaán. Un juramento es una promesa solemne. La palabra juramento se habla en el Glosario Principal. Usen la misma palabra para juramento que han usado en los pasajes anteriores.</w:t>
      </w:r>
    </w:p>
    <w:p>
      <w:pPr/>
      <w:r>
        <w:rPr>
          <w:lang w:val="es_ES" w:bidi="es_ES"/>
        </w:rPr>
      </w:r>
      <w:r>
        <w:rPr>
          <w:lang w:val="es_ES" w:bidi="es_ES"/>
        </w:rPr>
        <w:t>José y sus hermanos se llevaron a sus hogares, excepto los niños muy pequeños. Un hogar son todos los que viven y trabajan en la casa. Esto incluiría a miembros de la familia, así como siervos. "Hogares" está en el glosario principal.</w:t>
      </w:r>
    </w:p>
    <w:p>
      <w:pPr/>
      <w:r>
        <w:rPr>
          <w:lang w:val="es_ES" w:bidi="es_ES"/>
        </w:rPr>
      </w:r>
      <w:r>
        <w:rPr>
          <w:lang w:val="es_ES" w:bidi="es_ES"/>
        </w:rPr>
        <w:t>Carros conducidos por aurigas fueron con la familia de Jacob hacia Canaán. El auriga es la persona que está sobre el carro y conduce o dirige los caballos.</w:t>
      </w:r>
    </w:p>
    <w:p>
      <w:pPr/>
      <w:r>
        <w:rPr>
          <w:lang w:val="es_ES" w:bidi="es_ES"/>
        </w:rPr>
      </w:r>
      <w:r>
        <w:rPr>
          <w:lang w:val="es_ES" w:bidi="es_ES"/>
        </w:rPr>
        <w:t>Muestren la imagen de un carro con un auriga.</w:t>
      </w:r>
    </w:p>
    <w:p>
      <w:pPr/>
      <w:r>
        <w:rPr>
          <w:lang w:val="es_ES" w:bidi="es_ES"/>
        </w:rPr>
      </w:r>
      <w:r>
        <w:rPr>
          <w:lang w:val="es_ES" w:bidi="es_ES"/>
        </w:rPr>
        <w:t>La familia y los egipcios se detuvieron en un piso de trilla cerca del río Jordán para tener un servicio conmemorativo y pasar por un período de 7 días de luto. El piso de trilla es un área de tierra dura donde se golpea el grano del tallo.</w:t>
      </w:r>
    </w:p>
    <w:p>
      <w:pPr/>
      <w:r>
        <w:rPr>
          <w:lang w:val="es_ES" w:bidi="es_ES"/>
        </w:rPr>
      </w:r>
      <w:r>
        <w:rPr>
          <w:lang w:val="es_ES" w:bidi="es_ES"/>
        </w:rPr>
        <w:t>Muestren la imagen del piso de trilla.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50:15–21</w:t>
      </w:r>
      <w:r>
        <w:rPr>
          <w:lang w:val="es_ES" w:bidi="es_ES"/>
        </w:rPr>
      </w:r>
    </w:p>
    <w:p>
      <w:pPr>
        <w:pStyle w:val="Heading3"/>
      </w:pPr>
      <w:r>
        <w:rPr>
          <w:lang w:val="es_ES" w:bidi="es_ES"/>
        </w:rPr>
        <w:t>Escuchar con el corazón</w:t>
      </w:r>
    </w:p>
    <w:p>
      <w:pPr/>
      <w:r>
        <w:rPr>
          <w:lang w:val="es_ES" w:bidi="es_ES"/>
        </w:rPr>
      </w:r>
      <w:r>
        <w:rPr>
          <w:lang w:val="es_ES" w:bidi="es_ES"/>
        </w:rPr>
        <w:t>Escuchen Génesis 50:15–21 y guárdenlo en sus corazones.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PREPARANDO EL ESCENARIO</w:t>
      </w:r>
    </w:p>
    <w:p>
      <w:pPr/>
      <w:r>
        <w:rPr>
          <w:lang w:val="es_ES" w:bidi="es_ES"/>
        </w:rPr>
      </w:r>
      <w:r>
        <w:rPr>
          <w:lang w:val="es_ES" w:bidi="es_ES"/>
        </w:rPr>
        <w:t>Génesis 50:15–21</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El funeral y el tiempo de luto por Jacob han pasado. Los hermanos de José ahora se dan cuenta de que con Jacob muerto, José podría buscar venganza por las cosas horribles que le hicieron a José años atras. El autor de Génesis se está moviendo rápidamente hacia el final de la historia de Jacob y José. Este es un relato narrativo del encuentro de los hermanos con José.</w:t>
      </w:r>
    </w:p>
    <w:p>
      <w:pPr/>
      <w:r>
        <w:rPr>
          <w:lang w:val="es_ES" w:bidi="es_ES"/>
        </w:rPr>
      </w:r>
      <w:r>
        <w:rPr>
          <w:lang w:val="es_ES" w:bidi="es_ES"/>
        </w:rPr>
        <w:t>Jacob fue enterrado en Canaán. Todos los que fueron a Canaán tuvieron que regresar a Egipto. Además de los 70 días de luto, este viaje a Hebrón y regreso a Egipto habría tomado muchos días. Deténganse y muestren el mapa con Canaán y Egipto marcados. Hebrón y la Tierra de Gosén deben estar marcadas en el mapa. La ruta entre Hebrón y la Tierra de Gosén debe estar marcada.</w:t>
      </w:r>
    </w:p>
    <w:p>
      <w:pPr/>
      <w:r>
        <w:rPr>
          <w:lang w:val="es_ES" w:bidi="es_ES"/>
        </w:rPr>
      </w:r>
      <w:r>
        <w:rPr>
          <w:lang w:val="es_ES" w:bidi="es_ES"/>
        </w:rPr>
        <w:t>Todos estaban de regreso en Egipto y a la vida normal. Los hermanos habrían estado en su área de Gosén con sus familias y sus animales. José habría estado en la ciudad con el rey llevando a cabo el trabajo de José como gobernador de Egipto. Los 10 hermanos de José, los que habían vendido a José como esclavo, se asustaron. Ahora se están dando cuenta de que Jacob ya no está vivo ni puede protegerlos. Benjamín no es parte de este grupo. Mientras Jacob vivió, los hermanos sintieron que José no los castigaría por sus acciones. Jacob ya no está allí como protector. Ahora los hermanos tienen miedo de que José se vengue.</w:t>
      </w:r>
    </w:p>
    <w:p>
      <w:pPr/>
      <w:r>
        <w:rPr>
          <w:lang w:val="es_ES" w:bidi="es_ES"/>
        </w:rPr>
      </w:r>
      <w:r>
        <w:rPr>
          <w:lang w:val="es_ES" w:bidi="es_ES"/>
        </w:rPr>
        <w:t>Deténganse y conversen: Cuenten una historia sobre una familia grande. Alguien le hace algo terrible a alguien más en la familia. Mientras el padre viva, no le sucede nada a la persona que hizo la acción terrible. ¿Qué sucede cuando el padre muere? ¿Por qué esperarían hasta la muerte del padre para buscar venganza?</w:t>
      </w:r>
    </w:p>
    <w:p>
      <w:pPr/>
      <w:r>
        <w:rPr>
          <w:lang w:val="es_ES" w:bidi="es_ES"/>
        </w:rPr>
      </w:r>
      <w:r>
        <w:rPr>
          <w:lang w:val="es_ES" w:bidi="es_ES"/>
        </w:rPr>
        <w:t>Los hermanos temen que José ahora los castigue por lo que le hicieron a José cuando vendieron a José como esclavo. Plantean una pregunta hipotética. Este es un tipo de pregunta que comienza con palabras como suposición o ¿qué pasaría si? La persona que hace la pregunta no sabe si lo que piensa es verdad. Hace la pregunta en caso de que esto sea verdad. Los hermanos están diciendo, ¿y si José nos odia o guarda rencor contra nosotros? Guardar rencor es una imagen verbal que significa que la persona tiene sentimientos de ira y deseo de venganza que lleva dentro de sí. Estos sentimientos son resentimiento contra alguien por algo que hizo esa persona. Algunas traducciones usan una imagen verbal y dicen "José nos devolverá el mal que le hicimos". Esta es una imagen verbal para venganza. Esto significa que le hicieron algo malo a José y ahora José les hará algo malo.</w:t>
      </w:r>
    </w:p>
    <w:p>
      <w:pPr/>
      <w:r>
        <w:rPr>
          <w:lang w:val="es_ES" w:bidi="es_ES"/>
        </w:rPr>
      </w:r>
      <w:r>
        <w:rPr>
          <w:lang w:val="es_ES" w:bidi="es_ES"/>
        </w:rPr>
        <w:t>Deténganse y conversen: Cuenten una historia sobre un hombre que decide después de mucho tiempo o muchos años vengarse por algo que se le hizo hace años. Escuchen lo que el hombre dice mientras planea sus acciones. ¿Cómo describe lo que quiere hacer y por qué quiere hacerlo? Están escuchando imágenes verbales que serían naturales en su cultura.</w:t>
      </w:r>
    </w:p>
    <w:p>
      <w:pPr/>
      <w:r>
        <w:rPr>
          <w:lang w:val="es_ES" w:bidi="es_ES"/>
        </w:rPr>
      </w:r>
      <w:r>
        <w:rPr>
          <w:lang w:val="es_ES" w:bidi="es_ES"/>
        </w:rPr>
        <w:t>Los hermanos reconocen que vender a José como esclavo estuvo mal. Ahora los hermanos deciden tomar acción antes de que José pueda vengarse de ellos. Los hermanos están tratando de protegerse de la venganza de José. Creen que José se vengará.</w:t>
      </w:r>
    </w:p>
    <w:p>
      <w:pPr/>
      <w:r>
        <w:rPr>
          <w:lang w:val="es_ES" w:bidi="es_ES"/>
        </w:rPr>
      </w:r>
      <w:r>
        <w:rPr>
          <w:lang w:val="es_ES" w:bidi="es_ES"/>
        </w:rPr>
        <w:t>Los 10 hermanos envían un mensaje a José. Los hermanos dicen que Jacob les dijo que pidieran perdón. Para hacer esto, Jacob necesitaría saber que los hermanos habían vendido a José hace muchos años. Jacob nunca hizo nada que indicara que Jacob sabía lo que los hermanos habían hecho. Los hermanos parecen pensar que usar el nombre de su padre de esta manera hará que José les muestre misericordia. Los hermanos están haciendo que parezca que Jacob le está pidiendo a José que perdone a sus hermanos. Las Escrituras no dan ninguna indicación de si esta declaración es verdadera o no. Los traductores deben traducirlo como si fuera verdad.</w:t>
      </w:r>
    </w:p>
    <w:p>
      <w:pPr/>
      <w:r>
        <w:rPr>
          <w:lang w:val="es_ES" w:bidi="es_ES"/>
        </w:rPr>
      </w:r>
      <w:r>
        <w:rPr>
          <w:lang w:val="es_ES" w:bidi="es_ES"/>
        </w:rPr>
        <w:t>Los hermanos se refieren a sí mismos como siervos del Dios de tu padre. Esto significa que los hermanos adoran al mismo Dios que Jacob y José. Los hermanos sirven a Dios o adoran a Dios. Siguen refiriéndose a Jacob como su padre o como el padre de José. Hacen esto para recordar a José la responsabilidad de José de hacer la voluntad de Jacob. El mensaje dice: "Por favor, perdona a tus hermanos por el gran pecado o crimen que te hicieron". El texto usa 3 palabras para describir lo que hicieron los hermanos. El texto usa las palabras crimen, pecado y mal. El crimen es una acción pecaminosa que implica revuelta y rebelión. Crimen es una palabra realmente fuerte. Mal o incorrecto es una palabra más general que incluye muchos tipos de ofensas. Perdonar significa eliminar o quitar el pecado o el mal. Pecado o mal aquí es una palabra fuerte que se refiere a un crimen. La palabra pecado tiene la idea de que alguien ha infringido una ley intencionalmente. Esta es la primera vez que los hermanos admiten ante José que vender a José como esclavo estuvo mal.</w:t>
      </w:r>
    </w:p>
    <w:p>
      <w:pPr/>
      <w:r>
        <w:rPr>
          <w:lang w:val="es_ES" w:bidi="es_ES"/>
        </w:rPr>
      </w:r>
      <w:r>
        <w:rPr>
          <w:lang w:val="es_ES" w:bidi="es_ES"/>
        </w:rPr>
        <w:t>Deténganse y conversen: Hablen sobre un incidente entre miembros de la familia o amigos que sucedió hace algún tiempo. Esto debe ser algo grave que resulte en vidas cambiadas para al menos una persona. Mientras la persona habla de lo que alguien le hizo, noten las opciones de palabras. Están escuchando para ver si todas las palabras tienen el mismo nivel de significado o si algunas palabras son más fuertes que otras.</w:t>
      </w:r>
    </w:p>
    <w:p>
      <w:pPr/>
      <w:r>
        <w:rPr>
          <w:lang w:val="es_ES" w:bidi="es_ES"/>
        </w:rPr>
      </w:r>
      <w:r>
        <w:rPr>
          <w:lang w:val="es_ES" w:bidi="es_ES"/>
        </w:rPr>
        <w:t>Después de decir que Jacob había pedido perdón para los hermanos, los hermanos pidieron perdón para sí mismos. Cuando José escucha esto, José se desploma y llora. Esto significa que José pierde el control de sus emociones o no puede controlar sus emociones y llora. No sabemos por qué José está llorando.</w:t>
      </w:r>
    </w:p>
    <w:p>
      <w:pPr/>
      <w:r>
        <w:rPr>
          <w:lang w:val="es_ES" w:bidi="es_ES"/>
        </w:rPr>
      </w:r>
      <w:r>
        <w:rPr>
          <w:lang w:val="es_ES" w:bidi="es_ES"/>
        </w:rPr>
        <w:t>Entonces los hermanos vienen a ver a José y se arrojan al suelo frente a José. Arrojar algo es una acción violenta. Esta no es una simple inclinación o simplemente arrodillarse. Los hermanos se ofrecen a ser esclavos de José. Los hermanos vendieron a José como esclavo y aquí los hermanos se ofrecen voluntariamente para convertirse en esclavos de José. Un esclavo pertenece a otra persona. Un esclavo no tiene libertad de acción. Cuando era niño, José tuvo sueños que parecían indicar que un día en el futuro, sus hermanos se inclinarían ante José. El texto no nos dice si José recuerda estos sueños en este momento.</w:t>
      </w:r>
    </w:p>
    <w:p>
      <w:pPr/>
      <w:r>
        <w:rPr>
          <w:lang w:val="es_ES" w:bidi="es_ES"/>
        </w:rPr>
      </w:r>
      <w:r>
        <w:rPr>
          <w:lang w:val="es_ES" w:bidi="es_ES"/>
        </w:rPr>
        <w:t>José les dice que no tengan miedo. José pregunta: "¿Soy yo Dios?" Esta es una pregunta que no requiere una respuesta. José quiere decir que Dios es el que juzga a las personas o decide sobre el pecado. José está diciendo: "No soy Dios. No puedo castigarlos". José repite algo de lo que José dijo cuando José se reveló por primera vez a sus hermanos. José les dice a los hermanos que Dios llevó a José a un lugar donde José podía salvar las vidas de muchas personas. Los hermanos querían dañar a José, pero Dios realmente tenía el control.</w:t>
      </w:r>
    </w:p>
    <w:p>
      <w:pPr/>
      <w:r>
        <w:rPr>
          <w:lang w:val="es_ES" w:bidi="es_ES"/>
        </w:rPr>
      </w:r>
      <w:r>
        <w:rPr>
          <w:lang w:val="es_ES" w:bidi="es_ES"/>
        </w:rPr>
        <w:t>José les dijo a los hermanos que no tuvieran miedo. José prometió continuar cuidando de los hermanos y sus familias. José habló amablemente a los hermanos. José los hizo sentirse bien nuevamente.</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Los hermanos tienen miedo de que José se vengue por todo lo que los hermanos le hicieron.</w:t>
      </w:r>
    </w:p>
    <w:p>
      <w:pPr/>
      <w:r>
        <w:rPr>
          <w:lang w:val="es_ES" w:bidi="es_ES"/>
        </w:rPr>
      </w:r>
      <w:r>
        <w:rPr>
          <w:b/>
          <w:lang w:val="es_ES" w:bidi="es_ES"/>
        </w:rPr>
        <w:t>Segunda escena:</w:t>
      </w:r>
      <w:r>
        <w:rPr>
          <w:lang w:val="es_ES" w:bidi="es_ES"/>
        </w:rPr>
        <w:t xml:space="preserve"> Los hermanos envían un mensaje a José.</w:t>
      </w:r>
    </w:p>
    <w:p>
      <w:pPr/>
      <w:r>
        <w:rPr>
          <w:lang w:val="es_ES" w:bidi="es_ES"/>
        </w:rPr>
      </w:r>
      <w:r>
        <w:rPr>
          <w:b/>
          <w:lang w:val="es_ES" w:bidi="es_ES"/>
        </w:rPr>
        <w:t>Tercera escena:</w:t>
      </w:r>
      <w:r>
        <w:rPr>
          <w:lang w:val="es_ES" w:bidi="es_ES"/>
        </w:rPr>
        <w:t xml:space="preserve"> Los hermanos vienen a ver a José. José les recuerda que Dios llevó a José a Egipto para que José pudiera salvar las vidas de muchas personas.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Los 10 hermanos</w:t>
      </w:r>
    </w:p>
    <w:p>
      <w:pPr>
        <w:pStyle w:val="ListBullet"/>
        <w:spacing w:line="240" w:lineRule="auto"/>
        <w:ind w:left="720"/>
      </w:pPr>
      <w:r>
        <w:rPr>
          <w:lang w:val="es_ES" w:bidi="es_ES"/>
        </w:rPr>
      </w:r>
      <w:r>
        <w:rPr>
          <w:lang w:val="es_ES" w:bidi="es_ES"/>
        </w:rPr>
        <w:t>José</w:t>
      </w:r>
    </w:p>
    <w:p>
      <w:pPr>
        <w:pStyle w:val="ListBullet"/>
        <w:spacing w:line="240" w:lineRule="auto"/>
        <w:ind w:left="720"/>
      </w:pPr>
      <w:r>
        <w:rPr>
          <w:lang w:val="es_ES" w:bidi="es_ES"/>
        </w:rPr>
      </w:r>
      <w:r>
        <w:rPr>
          <w:lang w:val="es_ES" w:bidi="es_ES"/>
        </w:rPr>
        <w:t>Se menciona a Jacob.</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escena 1, el funeral de Jacob ha terminado. Todos han regresado a Egipto. La vida regresa a la normalidad. Ha pasado algún tiempo. Los hermanos se dan cuenta de que Jacob ya no está presente para protegerlos de la ira de José. Los hermanos comienzan a pensar en cosas que José podría hacer. Los hermanos usan la expresión: "¿Qué pasaría si...?" O "Supongamos que..." Esta es una manera de sugerir que algo podría suceder o podría no suceder.</w:t>
      </w:r>
    </w:p>
    <w:p>
      <w:pPr/>
      <w:r>
        <w:rPr>
          <w:lang w:val="es_ES" w:bidi="es_ES"/>
        </w:rPr>
      </w:r>
      <w:r>
        <w:rPr>
          <w:lang w:val="es_ES" w:bidi="es_ES"/>
        </w:rPr>
        <w:t>Deténganse y conversen: Pidan que diferentes miembros del equipo hablen sobre situaciones que podrían suceder, pero que aún no han sucedido, como: "¿Qué pasaría si llueve muy fuerte?" O, "¿Qué pasaría si ocurre una inundación?" O: "¿Qué pasaría si los cultivos no producen este año?" O, "¿Qué pasaría si no tengo éxito en mis exámenes?" Escuchen cómo cada persona habla sobre esta posibilidad que puede o no suceder. Ustedes están buscando la manera de introducir esta declaración por parte de los hermanos.</w:t>
      </w:r>
    </w:p>
    <w:p>
      <w:pPr/>
      <w:r>
        <w:rPr>
          <w:lang w:val="es_ES" w:bidi="es_ES"/>
        </w:rPr>
      </w:r>
      <w:r>
        <w:rPr>
          <w:lang w:val="es_ES" w:bidi="es_ES"/>
        </w:rPr>
        <w:t>Los hermanos tienen miedo de que José se vengue de los hermanos. Los hermanos están admitiendo que hicieron mal cuando vendieron a José.</w:t>
      </w:r>
    </w:p>
    <w:p>
      <w:pPr/>
      <w:r>
        <w:rPr>
          <w:lang w:val="es_ES" w:bidi="es_ES"/>
        </w:rPr>
      </w:r>
      <w:r>
        <w:rPr>
          <w:lang w:val="es_ES" w:bidi="es_ES"/>
        </w:rPr>
        <w:t>En la escena 2, los hermanos envían un mensaje a José. No sabemos si el mensaje fue hablado por un portavoz o escrito. Los hermanos se refieren a Jacob y le dicen: "tu padre" a José. Los hermanos no dicen: "nuestro padre". Los hermanos le dicen a José que Jacob les dijo a los hermanos que le dijeran a José: "Perdona a tus hermanos por el gran mal o agravio que te hicieron". Después de dar este mensaje de Jacob, los hermanos entonces le piden a José que los perdone por su pecado. José se desploma y llora después de escuchar el mensaje.</w:t>
      </w:r>
    </w:p>
    <w:p>
      <w:pPr/>
      <w:r>
        <w:rPr>
          <w:lang w:val="es_ES" w:bidi="es_ES"/>
        </w:rPr>
      </w:r>
      <w:r>
        <w:rPr>
          <w:lang w:val="es_ES" w:bidi="es_ES"/>
        </w:rPr>
        <w:t>En la escena 3, los hermanos vienen a ver a José y se arrojan al suelo frente a José. Arrojar algo es una acción violenta. Esta no es una simple inclinación o simplemente arrodillarse.</w:t>
      </w:r>
    </w:p>
    <w:p>
      <w:pPr/>
      <w:r>
        <w:rPr>
          <w:lang w:val="es_ES" w:bidi="es_ES"/>
        </w:rPr>
      </w:r>
      <w:r>
        <w:rPr>
          <w:lang w:val="es_ES" w:bidi="es_ES"/>
        </w:rPr>
        <w:t>Deténganse y actúen: Demuestren diferentes maneras de ponerse de rodillas y poner el rostro sobre el suelo. Cada vez que hagan esto, hagan de la caída una acción más fuerte. Intenten usar palabras para describir cada vez que alguien caiga. Noten que las palabras que se usan se están volviendo más fuertes y más violentas. Sigan yendo hasta que tengan a alguien que se arroje al suelo. Tengan cuidado de no lastimarse. Su traducción describiría la acción más fuerte.</w:t>
      </w:r>
    </w:p>
    <w:p>
      <w:pPr/>
      <w:r>
        <w:rPr>
          <w:lang w:val="es_ES" w:bidi="es_ES"/>
        </w:rPr>
      </w:r>
      <w:r>
        <w:rPr>
          <w:lang w:val="es_ES" w:bidi="es_ES"/>
        </w:rPr>
        <w:t>Los hermanos se ofrecen a ser esclavos de José. Los hermanos tienen miedo de que José los mate. Ser esclavo es mejor que morir. Prefieren vivir como esclavos que ser asesinados.</w:t>
      </w:r>
    </w:p>
    <w:p>
      <w:pPr/>
      <w:r>
        <w:rPr>
          <w:lang w:val="es_ES" w:bidi="es_ES"/>
        </w:rPr>
      </w:r>
      <w:r>
        <w:rPr>
          <w:lang w:val="es_ES" w:bidi="es_ES"/>
        </w:rPr>
        <w:t>José les dice a sus hermanos que no tengan miedo de José. José les dice que José no es Dios. José dice esto en la forma de una pregunta que no requiere una respuesta. José dice: "¿Soy yo Dios?" Entonces José les recuerda a los hermanos que Dios es el que juzga el pecado. José no los juzgará porque José no es Dios. José les recuerda lo que José les dijo a los hermanos cuando José se reveló a ellos por primera vez. José les dijo: "Lo que hicieron para el mal, Dios lo usó para hacer el bien. Dios me llevó a Egipto para que pudiera salvar las vidas de muchas personas". José continuó hablando amablemente a los hermanos. Finalmente, José convenció a los hermanos de que José no les haría daño.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Los 10 hermanos</w:t>
      </w:r>
    </w:p>
    <w:p>
      <w:pPr>
        <w:pStyle w:val="ListBullet"/>
        <w:spacing w:line="240" w:lineRule="auto"/>
        <w:ind w:left="720"/>
      </w:pPr>
      <w:r>
        <w:rPr>
          <w:lang w:val="es_ES" w:bidi="es_ES"/>
        </w:rPr>
      </w:r>
      <w:r>
        <w:rPr>
          <w:lang w:val="es_ES" w:bidi="es_ES"/>
        </w:rPr>
        <w:t>José</w:t>
      </w:r>
    </w:p>
    <w:p>
      <w:pPr>
        <w:pStyle w:val="ListBullet"/>
        <w:spacing w:line="240" w:lineRule="auto"/>
        <w:ind w:left="720"/>
      </w:pPr>
      <w:r>
        <w:rPr>
          <w:lang w:val="es_ES" w:bidi="es_ES"/>
        </w:rPr>
      </w:r>
      <w:r>
        <w:rPr>
          <w:lang w:val="es_ES" w:bidi="es_ES"/>
        </w:rPr>
        <w:t>Se menciona a Jacob.</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presete atención al diálogo, al flujo, a la trama y a la cronología de la historia. Asegúrense de que las partes importantes o difíciles de la historia o del pasaje se interpreten y no se omitan. Ayude al equipo a recordar las partes de la historia.</w:t>
      </w:r>
    </w:p>
    <w:p>
      <w:pPr/>
      <w:r>
        <w:rPr>
          <w:lang w:val="es_ES" w:bidi="es_ES"/>
        </w:rPr>
      </w:r>
      <w:r>
        <w:rPr>
          <w:lang w:val="es_ES" w:bidi="es_ES"/>
        </w:rPr>
        <w:t>En la escena 1, la familia de Jacob y todos los que fueron al funeral han regresado a Egipto. La vida ha regresado a la normalidad. Los hermanos de José comienzan a pensar en lo que podría sucederles si José decide vengarse. Jacob no está allí para proteger a los hermanos de la venganza de José. Estos son los 10 hermanos que vendieron a José como esclavo. Benjamín no es parte de este grupo.</w:t>
      </w:r>
    </w:p>
    <w:p>
      <w:pPr/>
      <w:r>
        <w:rPr>
          <w:lang w:val="es_ES" w:bidi="es_ES"/>
        </w:rPr>
      </w:r>
      <w:r>
        <w:rPr>
          <w:lang w:val="es_ES" w:bidi="es_ES"/>
        </w:rPr>
        <w:t>Detengan la acción: Pregúntenles a los hermanos: "¿Por qué tienen miedo ahora? ¿Por qué no tenian miedo antes de que Jacob muriera?" Es posible que escuchen: "Mientras papá estuviera vivo, José nunca actuaría. José no haría nada para molestar a nuestro padre. José amaba a nuestro padre. También no queríamos molestar a nuestro padre. Esta es la razón por la que nunca le dijimos al papá lo que hicimos. El padre habría estado realmente molesto por ello. Ahora que el padre no está aquí para evitar que José actúe, no sabemos lo que hará José. Sé que yo me vengaría. Creo que José podría vengarse. Creo que José nos hará algo terrible para pagarnos por lo que hicimos." Reanuden la actuación.</w:t>
      </w:r>
    </w:p>
    <w:p>
      <w:pPr/>
      <w:r>
        <w:rPr>
          <w:lang w:val="es_ES" w:bidi="es_ES"/>
        </w:rPr>
      </w:r>
      <w:r>
        <w:rPr>
          <w:lang w:val="es_ES" w:bidi="es_ES"/>
        </w:rPr>
        <w:t>En la escena 2, los hermanos enviaron un mensaje a José. En este mensaje, los hermanos le dicen a José que Jacob les había dicho a los hermanos que le dieran este mensaje a José después de la muerte de Jacob. Los hermanos se refieren a Jacob como "Tu padre" cuando hablan con José. Los hermanos le dicen a José que adoran al Dios de su padre. En el mensaje, los hermanos admiten ante José que hicieron mal al vender a José. Esta es la primera vez que admiten su culpa o que lo que hicieron estaba mal. José llora cuando José recibe el mensaje.</w:t>
      </w:r>
    </w:p>
    <w:p>
      <w:pPr/>
      <w:r>
        <w:rPr>
          <w:lang w:val="es_ES" w:bidi="es_ES"/>
        </w:rPr>
      </w:r>
      <w:r>
        <w:rPr>
          <w:lang w:val="es_ES" w:bidi="es_ES"/>
        </w:rPr>
        <w:t>Detengan la acción: Pregúntenles a los hermanos: "¿Por qué están usando la expresión, 'Tu padre' para José?" Es posible que escuchen: "Creo que necesito recordar a José que compartimos el mismo padre. Quiero que José recuerde que Jacob amó a José. Quiero que José piense en lo que Jacob querría antes de que José nos haga algo. Quiero recordarle a José que todos adoramos al mismo Dios". Pregúntenle a José: "¿Cómo te sientes al recibir este mensaje de sus hermanos?" Es posible que escuchen: "Estoy tan triste que piensen que les haré daño. Les dije que cuidaría de ellos. Lamento tanto que no puedan aceptar eso y se estén preocupando por su futuro. De cierta manera se siente bien hacer que digan que me hicieron mal. Lo hicieron. Pero ya les dije que Dios lo usó para bien. ¿Por qué no pueden creer esto?" Pregúntenle a José: "¿Por qué estás llorando?" Es posible que escuchen: "Estoy llorando debido a tantas cosas. Estoy llorando porque la relación entre nosotros todavía no es normal y probablemente nunca lo será. Extraño a mi padre. Me entristece que hayan usado el nombre de papá de esta manera. Sé que mi padre no envió este mensaje. Me pone triste que piensen que creería esto. Debo decirles nuevamente que no teman por el futuro." Reanuden la actuación.</w:t>
      </w:r>
    </w:p>
    <w:p>
      <w:pPr/>
      <w:r>
        <w:rPr>
          <w:lang w:val="es_ES" w:bidi="es_ES"/>
        </w:rPr>
      </w:r>
      <w:r>
        <w:rPr>
          <w:lang w:val="es_ES" w:bidi="es_ES"/>
        </w:rPr>
        <w:t>En la escena 3, los hermanos vienen a ver a José. Los hermanos se arrojan al suelo frente a José. Los hermanos se ofrecen a convertirse en esclavos de José.</w:t>
      </w:r>
    </w:p>
    <w:p>
      <w:pPr/>
      <w:r>
        <w:rPr>
          <w:lang w:val="es_ES" w:bidi="es_ES"/>
        </w:rPr>
      </w:r>
      <w:r>
        <w:rPr>
          <w:lang w:val="es_ES" w:bidi="es_ES"/>
        </w:rPr>
        <w:t>Detengan la acción: Pregúntenles a los hermanos: "¿Por qué se están ofreciendo para ser esclavos de José?" Es posible que escuchen: "Creo que José puede matarnos. Ser esclavo sería mejor que la muerte. Vendimos a José. La venganza sería que José nos vendiera." Reanuden la actuación.</w:t>
      </w:r>
    </w:p>
    <w:p>
      <w:pPr/>
      <w:r>
        <w:rPr>
          <w:lang w:val="es_ES" w:bidi="es_ES"/>
        </w:rPr>
      </w:r>
      <w:r>
        <w:rPr>
          <w:lang w:val="es_ES" w:bidi="es_ES"/>
        </w:rPr>
        <w:t>José les dice a los hermanos que no tengan miedo. José les dice que José no es Dios. Dios es el que juzga, no José. José les recuerda que lo que ellos hicieron para el mal, Dios lo usó para el bien. José les recuerda a los hermanos que Dios llevó a José a Egipto y a la posición de gobernador de Egipto para que José pudiera salvar muchas vidas. José continuó hablando amablemente a sus hermanos. Finalmente, los hermanos creyeron que José les estaba diciendo la verdad.</w:t>
      </w:r>
    </w:p>
    <w:p>
      <w:pPr/>
      <w:r>
        <w:rPr>
          <w:lang w:val="es_ES" w:bidi="es_ES"/>
        </w:rPr>
      </w:r>
      <w:r>
        <w:rPr>
          <w:lang w:val="es_ES" w:bidi="es_ES"/>
        </w:rPr>
        <w:t>Detengan la acción: Pregúntenle a José: "¿Cómo te sientes en este momento?" Es posible que escuchen: "Espero haberlos tranquilizado. Espero que ya no tengan miedo. Estoy diciendo la verdad. Creo que Dios me trajo aquí y me puso en esta posición para que pudiera salvar muchas vidas. Espero que podamos tener una relación familiar normal ahora". Pregúntenles a los hermanos: "¿Cómo se sienten ahora?" Es posible que escuchen: "Creo que José no nos va a hacer daño. Creo que José está diciendo la verdad cuando José dice que no nos juzgará. Debe ser verdad que Dios puso a José en esta posición importante. Sé que era un esclavo cuando dejó Canaán. Desearía que no hubiéramos actuado como lo hicimos. He llevado la carga de la culpa durante muchos años. Me alegra saber que José salió bien de esto. Tal vez podamos ser familia nuevamente". Reanuden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Los hermanos hacen una pregunta que no requiere una respuesta. Esto se puede decir como una declaración positiva. "¿Qué pasaría si José muestra su ira?" puede convertirse en "José mostrará su ira". Este tipo de pregunta sugiere que algo podría suceder en el futuro, pero es posible que no suceda.</w:t>
      </w:r>
    </w:p>
    <w:p>
      <w:pPr/>
      <w:r>
        <w:rPr>
          <w:lang w:val="es_ES" w:bidi="es_ES"/>
        </w:rPr>
      </w:r>
      <w:r>
        <w:rPr>
          <w:lang w:val="es_ES" w:bidi="es_ES"/>
        </w:rPr>
        <w:t xml:space="preserve">Los hermanos se refieren a su </w:t>
      </w:r>
      <w:r>
        <w:rPr>
          <w:b/>
          <w:lang w:val="es_ES" w:bidi="es_ES"/>
        </w:rPr>
        <w:t>pecado</w:t>
      </w:r>
      <w:r>
        <w:rPr>
          <w:lang w:val="es_ES" w:bidi="es_ES"/>
        </w:rPr>
        <w:t xml:space="preserve"> en la manera en que trataron a José y le piden a José que los </w:t>
      </w:r>
      <w:r>
        <w:rPr>
          <w:b/>
          <w:lang w:val="es_ES" w:bidi="es_ES"/>
        </w:rPr>
        <w:t>perdone</w:t>
      </w:r>
      <w:r>
        <w:rPr>
          <w:lang w:val="es_ES" w:bidi="es_ES"/>
        </w:rPr>
        <w:t xml:space="preserve">. El texto usa 3 palabras para describir lo que hicieron los hermanos. El texto usa las palabras crimen, pecado y mal. El crimen es una acción pecaminosa que implica revuelta y rebelión. Crimen es una palabra realmente fuerte. Mal o incorrecto es una palabra más general que incluye muchos tipos de ofensas. </w:t>
      </w:r>
      <w:r>
        <w:rPr>
          <w:lang w:val="es_ES" w:bidi="es_ES"/>
        </w:rPr>
        <w:t>Pecado</w:t>
      </w:r>
      <w:r>
        <w:rPr>
          <w:lang w:val="es_ES" w:bidi="es_ES"/>
        </w:rPr>
        <w:t xml:space="preserve"> se menciona en el Glosario Principal. Se habla del </w:t>
      </w:r>
      <w:r>
        <w:rPr>
          <w:lang w:val="es_ES" w:bidi="es_ES"/>
        </w:rPr>
        <w:t>perdón</w:t>
      </w:r>
      <w:r>
        <w:rPr>
          <w:lang w:val="es_ES" w:bidi="es_ES"/>
        </w:rPr>
        <w:t xml:space="preserve"> en el Glosario Principal. Usen la misma palabra que han usado en otros pasajes.</w:t>
      </w:r>
    </w:p>
    <w:p>
      <w:pPr/>
      <w:r>
        <w:rPr>
          <w:lang w:val="es_ES" w:bidi="es_ES"/>
        </w:rPr>
      </w:r>
      <w:r>
        <w:rPr>
          <w:lang w:val="es_ES" w:bidi="es_ES"/>
        </w:rPr>
        <w:t xml:space="preserve">Los hermanos dicen que son </w:t>
      </w:r>
      <w:r>
        <w:rPr>
          <w:b/>
          <w:lang w:val="es_ES" w:bidi="es_ES"/>
        </w:rPr>
        <w:t>siervos</w:t>
      </w:r>
      <w:r>
        <w:rPr>
          <w:lang w:val="es_ES" w:bidi="es_ES"/>
        </w:rPr>
        <w:t xml:space="preserve"> de Dios. Esto significa que adoran a Dios. Entonces los hermanos se ofrecen a ser esclavos de José. La palabra siervo y la palabra </w:t>
      </w:r>
      <w:r>
        <w:rPr>
          <w:b/>
          <w:lang w:val="es_ES" w:bidi="es_ES"/>
        </w:rPr>
        <w:t>esclavo</w:t>
      </w:r>
      <w:r>
        <w:rPr>
          <w:lang w:val="es_ES" w:bidi="es_ES"/>
        </w:rPr>
        <w:t xml:space="preserve"> son la misma palabra aquí, pero el significado es diferente. La palabra siervo, como se usa aquí, se refiere a la relación específica entre Dios y la persona que adora a Dios. Una manera de decir esto es "Adoramos al mismo Dios que tu padre" o "Servimos al mismo Dios que tu padre". Al ofrecerse para ser esclavos de José, se están ofreciendo a renunciar a su libertad. Si se convierten en esclavos de José, no tendrán libertad. La palabra </w:t>
      </w:r>
      <w:r>
        <w:rPr>
          <w:lang w:val="es_ES" w:bidi="es_ES"/>
        </w:rPr>
        <w:t>siervo</w:t>
      </w:r>
      <w:r>
        <w:rPr>
          <w:lang w:val="es_ES" w:bidi="es_ES"/>
        </w:rPr>
        <w:t xml:space="preserve"> está en el Glosario Principal. La palabra </w:t>
      </w:r>
      <w:r>
        <w:rPr>
          <w:lang w:val="es_ES" w:bidi="es_ES"/>
        </w:rPr>
        <w:t>esclavo</w:t>
      </w:r>
      <w:r>
        <w:rPr>
          <w:lang w:val="es_ES" w:bidi="es_ES"/>
        </w:rPr>
        <w:t xml:space="preserve"> está en el Glosario Principal. Usen la misma palabra que usaron antes. La palabra para </w:t>
      </w:r>
      <w:r>
        <w:rPr>
          <w:b/>
          <w:lang w:val="es_ES" w:bidi="es_ES"/>
        </w:rPr>
        <w:t>Dios</w:t>
      </w:r>
      <w:r>
        <w:rPr>
          <w:lang w:val="es_ES" w:bidi="es_ES"/>
        </w:rPr>
        <w:t xml:space="preserve"> es el nombre habitual para Dios. </w:t>
      </w:r>
      <w:r>
        <w:rPr>
          <w:lang w:val="es_ES" w:bidi="es_ES"/>
        </w:rPr>
        <w:t>Dios</w:t>
      </w:r>
      <w:r>
        <w:rPr>
          <w:lang w:val="es_ES" w:bidi="es_ES"/>
        </w:rPr>
        <w:t xml:space="preserve"> se encuentra en el Glosario Principal. Usen el mismo nombre para Dios que han estado usando.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Génesis 50:22–26</w:t>
      </w:r>
      <w:r>
        <w:rPr>
          <w:lang w:val="es_ES" w:bidi="es_ES"/>
        </w:rPr>
      </w:r>
    </w:p>
    <w:p>
      <w:pPr>
        <w:pStyle w:val="Heading3"/>
      </w:pPr>
      <w:r>
        <w:rPr>
          <w:lang w:val="es_ES" w:bidi="es_ES"/>
        </w:rPr>
        <w:t>Escuchar con el corazón</w:t>
      </w:r>
    </w:p>
    <w:p>
      <w:pPr/>
      <w:r>
        <w:rPr>
          <w:lang w:val="es_ES" w:bidi="es_ES"/>
        </w:rPr>
      </w:r>
      <w:r>
        <w:rPr>
          <w:lang w:val="es_ES" w:bidi="es_ES"/>
        </w:rPr>
        <w:t>Escuchen Génesis 50:22–26 y guárdenlo en sus corazones.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PREPARANDO EL ESCENARIO</w:t>
      </w:r>
    </w:p>
    <w:p>
      <w:pPr/>
      <w:r>
        <w:rPr>
          <w:lang w:val="es_ES" w:bidi="es_ES"/>
        </w:rPr>
      </w:r>
      <w:r>
        <w:rPr>
          <w:lang w:val="es_ES" w:bidi="es_ES"/>
        </w:rPr>
        <w:t>Génesis 50:22–26</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El autor termina la historia de José. Esta es la conclusión de la historia y el final del libro de Génesis. Este es un relato narrativo de la muerte de José.</w:t>
      </w:r>
    </w:p>
    <w:p>
      <w:pPr/>
      <w:r>
        <w:rPr>
          <w:lang w:val="es_ES" w:bidi="es_ES"/>
        </w:rPr>
      </w:r>
      <w:r>
        <w:rPr>
          <w:lang w:val="es_ES" w:bidi="es_ES"/>
        </w:rPr>
        <w:t>José y sus 11 hermanos y sus familias continúan viviendo en Egipto.</w:t>
      </w:r>
    </w:p>
    <w:p>
      <w:pPr/>
      <w:r>
        <w:rPr>
          <w:lang w:val="es_ES" w:bidi="es_ES"/>
        </w:rPr>
      </w:r>
      <w:r>
        <w:rPr>
          <w:b/>
          <w:lang w:val="es_ES" w:bidi="es_ES"/>
        </w:rPr>
        <w:t>Deténganse y conversen:</w:t>
      </w:r>
      <w:r>
        <w:rPr>
          <w:lang w:val="es_ES" w:bidi="es_ES"/>
        </w:rPr>
        <w:t xml:space="preserve"> Hablen sobre un padre con muchos hijos. Hablen de los hijos de esos hijos y de sus hijos. Ahora hablen de todas estas personas que están relacionadas entre sí como descendientes del primer padre. ¿Qué palabras usan para describir al gran grupo familiar? Ustedes buscan las palabras que usan para describir a la familia y a los grupos grandes de parentesco.</w:t>
      </w:r>
    </w:p>
    <w:p>
      <w:pPr/>
      <w:r>
        <w:rPr>
          <w:lang w:val="es_ES" w:bidi="es_ES"/>
        </w:rPr>
      </w:r>
      <w:r>
        <w:rPr>
          <w:lang w:val="es_ES" w:bidi="es_ES"/>
        </w:rPr>
        <w:t>José vive hasta los 110 años de edad. José vivió 17 años en Canaán. José vivió 93 años en Egipto. Los egipcios consideraban que los 110 eran la edad ideal.</w:t>
      </w:r>
    </w:p>
    <w:p>
      <w:pPr/>
      <w:r>
        <w:rPr>
          <w:lang w:val="es_ES" w:bidi="es_ES"/>
        </w:rPr>
      </w:r>
      <w:r>
        <w:rPr>
          <w:lang w:val="es_ES" w:bidi="es_ES"/>
        </w:rPr>
        <w:t>José vio tres generaciones de descendientes de Efraín. Esto significa que Efraín tuvo hijos, nietos y bisnietos y José los vio. La traducción también podría significar que José vio a los descendientes de Efraín hasta la tercera generación.</w:t>
      </w:r>
    </w:p>
    <w:p>
      <w:pPr/>
      <w:r>
        <w:rPr>
          <w:lang w:val="es_ES" w:bidi="es_ES"/>
        </w:rPr>
      </w:r>
      <w:r>
        <w:rPr>
          <w:lang w:val="es_ES" w:bidi="es_ES"/>
        </w:rPr>
        <w:t>Jacob había adoptado a Manasés y Efraín como los propios hijos de Jacob. Jacob bendijo a Efraín y a Manasés, dándole la bendición del hijo mayor a Efraín, aunque Efraín es el segundo hijo. Ahora José adopta a los nietos de Manasés.</w:t>
      </w:r>
    </w:p>
    <w:p>
      <w:pPr/>
      <w:r>
        <w:rPr>
          <w:lang w:val="es_ES" w:bidi="es_ES"/>
        </w:rPr>
      </w:r>
      <w:r>
        <w:rPr>
          <w:lang w:val="es_ES" w:bidi="es_ES"/>
        </w:rPr>
        <w:t>El hijo mayor de José, Manasés, tenía un hijo llamado Maquir. El pasaje dice que los hijos de Maquir nacieron en las rodillas de José. Primero vimos esta expresión con Raquel cuando los hijos de Bilha nacieron sobre sus rodillas. De esta manera, los hijos de Bilha se convirtieron en los hijos de Raquel. Cuando Jacob adoptó a Manasés y Efraín, Jacob llevó a los niños entre sus rodillas. Esta es una manera de decir que José tomó a estos niños como sus propios hijos o José adoptó estos niños. Adopción significa que toman al niño como su propio hijo, lo mismo como si hubieran dado a luz a ese mismo niño. El hijo adoptado tiene los mismos derechos que un hijo nacido de los padres.</w:t>
      </w:r>
    </w:p>
    <w:p>
      <w:pPr/>
      <w:r>
        <w:rPr>
          <w:lang w:val="es_ES" w:bidi="es_ES"/>
        </w:rPr>
      </w:r>
      <w:r>
        <w:rPr>
          <w:b/>
          <w:lang w:val="es_ES" w:bidi="es_ES"/>
        </w:rPr>
        <w:t>Deténganse y conversen:</w:t>
      </w:r>
      <w:r>
        <w:rPr>
          <w:lang w:val="es_ES" w:bidi="es_ES"/>
        </w:rPr>
        <w:t xml:space="preserve"> Cuenten sobre alguien que adoptó niños o a un niño cuando nació. ¿Cuál es el procedimiento de adopción? ¿Cómo saben las personas que este niño ahora es el hijo de sus padres adoptivos?</w:t>
      </w:r>
    </w:p>
    <w:p>
      <w:pPr/>
      <w:r>
        <w:rPr>
          <w:lang w:val="es_ES" w:bidi="es_ES"/>
        </w:rPr>
      </w:r>
      <w:r>
        <w:rPr>
          <w:lang w:val="es_ES" w:bidi="es_ES"/>
        </w:rPr>
        <w:t>José les dijo a sus hermanos que José moriría pronto. No sabemos si la palabra hermanos aquí significa los hermanos reales de José o las familias o descendientes de los hermanos. José tenía 110 años, lo que significa que todos los hermanos, excepto Benjamín, serían mucho mayores a 110 años. José les dijo a los hermanos o a los descendientes de los hermanos: "Dios vendrá y los sacará de Egipto y regresarán a la tierra que Dios prometió a Abraham, Isaac y Jacob".</w:t>
      </w:r>
    </w:p>
    <w:p>
      <w:pPr/>
      <w:r>
        <w:rPr>
          <w:lang w:val="es_ES" w:bidi="es_ES"/>
        </w:rPr>
      </w:r>
      <w:r>
        <w:rPr>
          <w:lang w:val="es_ES" w:bidi="es_ES"/>
        </w:rPr>
        <w:t>José hizo que los hijos de Israel juraran llevar los huesos de José a Canaán cuando regresaran a Canaán. No sabemos si alguno de los hermanos todavía estaba vivo cuando José murió. Benjamín es el único más joven que José. Hijos de Israel podría significar cualquiera de los descendientes de Jacob. A medida que cada hermano moría, alguien de sus descendientes directos asumió el liderazgo de su parte de la familia. José puede haber estado hablando con estos líderes de la familia. Ya fuera que fueran los hermanos o sus descendientes, José pidió que prometieran que el cuerpo de José sería llevado a Canaán para su entierro. La promesa que José pide es un juramento. Jurar un juramento es una promesa solemne y que no se puede romper. José quiere asegurarse de que lleven su cuerpo de regreso a Canaán. José no quería ser enterrado en Egipto.</w:t>
      </w:r>
    </w:p>
    <w:p>
      <w:pPr/>
      <w:r>
        <w:rPr>
          <w:lang w:val="es_ES" w:bidi="es_ES"/>
        </w:rPr>
      </w:r>
      <w:r>
        <w:rPr>
          <w:lang w:val="es_ES" w:bidi="es_ES"/>
        </w:rPr>
        <w:t>Deténganse y muestren el mapa de Egipto y Canaán con Hebrón marcada.</w:t>
      </w:r>
    </w:p>
    <w:p>
      <w:pPr/>
      <w:r>
        <w:rPr>
          <w:lang w:val="es_ES" w:bidi="es_ES"/>
        </w:rPr>
      </w:r>
      <w:r>
        <w:rPr>
          <w:lang w:val="es_ES" w:bidi="es_ES"/>
        </w:rPr>
        <w:t>José murió. Los egipcios embalsamaron a José. Este es el mismo proceso que se usó con Jacob. El embalsamamiento preserva el cuerpo de la descomposición. Los médicos egipcios embalsamaban el cuerpo, un proceso que tomaba 40 días. Al embalsamar el cuerpo, los descendientes de Jacob podrían llevar el cuerpo de José de regreso a Canaán, como José quería. El proceso de embalsamamiento implicaba usar especias y aceites y envolver el cuerpo en tiras de tela. Cuando terminaban, el cuerpo se llamaba momia. El cuerpo de José se colocó en un ataúd. Cualquier caja que se use para enterrar el cuerpo se llama ataúd. Los egipcios colocaban cuerpos embalsamados en una caja especial llamada sarcófago. Esta caja especial ayudaba a preservar el cuerpo embalsamado.</w:t>
      </w:r>
    </w:p>
    <w:p>
      <w:pPr/>
      <w:r>
        <w:rPr>
          <w:lang w:val="es_ES" w:bidi="es_ES"/>
        </w:rPr>
      </w:r>
      <w:r>
        <w:rPr>
          <w:lang w:val="es_ES" w:bidi="es_ES"/>
        </w:rPr>
        <w:t>Deténganse y muestren una imagen de un sarcófago usado para un hombre importante.</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José vive hasta 110 años. José adopta a los hijos del hijo de Manasés, Maquir. Manasés es el hijo mayor de José.</w:t>
      </w:r>
    </w:p>
    <w:p>
      <w:pPr/>
      <w:r>
        <w:rPr>
          <w:lang w:val="es_ES" w:bidi="es_ES"/>
        </w:rPr>
      </w:r>
      <w:r>
        <w:rPr>
          <w:b/>
          <w:lang w:val="es_ES" w:bidi="es_ES"/>
        </w:rPr>
        <w:t>Segunda escena:</w:t>
      </w:r>
      <w:r>
        <w:rPr>
          <w:lang w:val="es_ES" w:bidi="es_ES"/>
        </w:rPr>
        <w:t xml:space="preserve"> José les dice a las familias de sus hermanos que José morirá pronto. José les hace prometer llevar el cuerpo de José de regreso a Canaán para su entierro.</w:t>
      </w:r>
    </w:p>
    <w:p>
      <w:pPr/>
      <w:r>
        <w:rPr>
          <w:lang w:val="es_ES" w:bidi="es_ES"/>
        </w:rPr>
      </w:r>
      <w:r>
        <w:rPr>
          <w:b/>
          <w:lang w:val="es_ES" w:bidi="es_ES"/>
        </w:rPr>
        <w:t>Tercera escena:</w:t>
      </w:r>
      <w:r>
        <w:rPr>
          <w:lang w:val="es_ES" w:bidi="es_ES"/>
        </w:rPr>
        <w:t xml:space="preserve"> José muere y es embalsamado.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José</w:t>
      </w:r>
    </w:p>
    <w:p>
      <w:pPr>
        <w:pStyle w:val="ListBullet"/>
        <w:spacing w:line="240" w:lineRule="auto"/>
        <w:ind w:left="720"/>
      </w:pPr>
      <w:r>
        <w:rPr>
          <w:lang w:val="es_ES" w:bidi="es_ES"/>
        </w:rPr>
      </w:r>
      <w:r>
        <w:rPr>
          <w:lang w:val="es_ES" w:bidi="es_ES"/>
        </w:rPr>
        <w:t>Efraín y los hijos y nietos de Efraín</w:t>
      </w:r>
    </w:p>
    <w:p>
      <w:pPr>
        <w:pStyle w:val="ListBullet"/>
        <w:spacing w:line="240" w:lineRule="auto"/>
        <w:ind w:left="720"/>
      </w:pPr>
      <w:r>
        <w:rPr>
          <w:lang w:val="es_ES" w:bidi="es_ES"/>
        </w:rPr>
      </w:r>
      <w:r>
        <w:rPr>
          <w:lang w:val="es_ES" w:bidi="es_ES"/>
        </w:rPr>
        <w:t>Manasés y el hijo de Manasés, Maquir</w:t>
      </w:r>
    </w:p>
    <w:p>
      <w:pPr>
        <w:pStyle w:val="ListBullet"/>
        <w:spacing w:line="240" w:lineRule="auto"/>
        <w:ind w:left="720"/>
      </w:pPr>
      <w:r>
        <w:rPr>
          <w:lang w:val="es_ES" w:bidi="es_ES"/>
        </w:rPr>
      </w:r>
      <w:r>
        <w:rPr>
          <w:lang w:val="es_ES" w:bidi="es_ES"/>
        </w:rPr>
        <w:t>Los hijos de Maquir</w:t>
      </w:r>
    </w:p>
    <w:p>
      <w:pPr>
        <w:pStyle w:val="ListBullet"/>
        <w:spacing w:line="240" w:lineRule="auto"/>
        <w:ind w:left="720"/>
      </w:pPr>
      <w:r>
        <w:rPr>
          <w:lang w:val="es_ES" w:bidi="es_ES"/>
        </w:rPr>
      </w:r>
      <w:r>
        <w:rPr>
          <w:lang w:val="es_ES" w:bidi="es_ES"/>
        </w:rPr>
        <w:t>Los hermanos de José y sus familias</w:t>
      </w:r>
    </w:p>
    <w:p>
      <w:pPr>
        <w:pStyle w:val="ListBullet"/>
        <w:spacing w:line="240" w:lineRule="auto"/>
        <w:ind w:left="720"/>
      </w:pPr>
      <w:r>
        <w:rPr>
          <w:lang w:val="es_ES" w:bidi="es_ES"/>
        </w:rPr>
      </w:r>
      <w:r>
        <w:rPr>
          <w:lang w:val="es_ES" w:bidi="es_ES"/>
        </w:rPr>
        <w:t>Embalsamadores egipcios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Después de regresar de Canaán y decirles a sus hermanos nuevamente que José cuidaría de ellos, las familias viven en la región de Gosén. El tiempo pasa. José vive hasta 110 años. No se mencionan las muertes de los hermanos de José. José es más joven que 10 de los hermanos. Solo Benjamín es más joven que José. Sería razonable asumir que los hermanos han muerto y los descendientes de cada hermano ahora lideran la familia de ese hermano.</w:t>
      </w:r>
    </w:p>
    <w:p>
      <w:pPr/>
      <w:r>
        <w:rPr>
          <w:lang w:val="es_ES" w:bidi="es_ES"/>
        </w:rPr>
      </w:r>
      <w:r>
        <w:rPr>
          <w:lang w:val="es_ES" w:bidi="es_ES"/>
        </w:rPr>
        <w:t>Los 2 hijos de José tienen hijos. José ve a los hijos de Efraín hasta la tercera generación. Esto podría significar que José ve a los hijos, nietos y bisnietos de Efraín. La traducción no está clara en cuanto a qué generación está viva cuando José llega a los 110 años. Efraín es el segundo hijo de José. Jacob adoptó a Efraín y le dio la bendición del primer hijo.</w:t>
      </w:r>
    </w:p>
    <w:p>
      <w:pPr/>
      <w:r>
        <w:rPr>
          <w:lang w:val="es_ES" w:bidi="es_ES"/>
        </w:rPr>
      </w:r>
      <w:r>
        <w:rPr>
          <w:lang w:val="es_ES" w:bidi="es_ES"/>
        </w:rPr>
        <w:t>El hijo de José, Manasés, tiene un hijo llamado Maquir. Jacob también adoptó a Manasés, pero le dio a Manasés la bendición de un hijo menor, aunque Manasés es el hijo mayor. José adoptó a los hijos de Maquir. Esto significa que los hijos de Maquir heredaron la propiedad de José.</w:t>
      </w:r>
    </w:p>
    <w:p>
      <w:pPr/>
      <w:r>
        <w:rPr>
          <w:lang w:val="es_ES" w:bidi="es_ES"/>
        </w:rPr>
      </w:r>
      <w:r>
        <w:rPr>
          <w:lang w:val="es_ES" w:bidi="es_ES"/>
        </w:rPr>
        <w:t>En la escena 2, José les dice a sus hermanos o a los descendientes de sus hermanos que José va a morir pronto. José les recuerda a los hermanos que Dios ha prometido llevarlos de regreso a Canaán, a la tierra que Dios les dio a Abraham, Isaac y Jacob.</w:t>
      </w:r>
    </w:p>
    <w:p>
      <w:pPr/>
      <w:r>
        <w:rPr>
          <w:lang w:val="es_ES" w:bidi="es_ES"/>
        </w:rPr>
      </w:r>
      <w:r>
        <w:rPr>
          <w:lang w:val="es_ES" w:bidi="es_ES"/>
        </w:rPr>
        <w:t>Jacob hizo que los descendientes de Israel o los descendientes de Jacob juraran llevar el cuerpo de José de regreso a Canaán para su entierro. Deben llevar el cuerpo de José con ellos cuando Dios los lleve de regreso a Canaán.</w:t>
      </w:r>
    </w:p>
    <w:p>
      <w:pPr/>
      <w:r>
        <w:rPr>
          <w:lang w:val="es_ES" w:bidi="es_ES"/>
        </w:rPr>
      </w:r>
      <w:r>
        <w:rPr>
          <w:lang w:val="es_ES" w:bidi="es_ES"/>
        </w:rPr>
        <w:t>En la escena 3, José murió. Los embalsamadores egipcios embalsamaron el cuerpo de José y lo pusieron en un ataúd. Este ataúd ayudaría a preservar el cuerpo embalsamado de José.</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José</w:t>
      </w:r>
    </w:p>
    <w:p>
      <w:pPr>
        <w:pStyle w:val="ListBullet"/>
        <w:spacing w:line="240" w:lineRule="auto"/>
        <w:ind w:left="720"/>
      </w:pPr>
      <w:r>
        <w:rPr>
          <w:lang w:val="es_ES" w:bidi="es_ES"/>
        </w:rPr>
      </w:r>
      <w:r>
        <w:rPr>
          <w:lang w:val="es_ES" w:bidi="es_ES"/>
        </w:rPr>
        <w:t>Efraín y los hijos y nietos de Efraín</w:t>
      </w:r>
    </w:p>
    <w:p>
      <w:pPr>
        <w:pStyle w:val="ListBullet"/>
        <w:spacing w:line="240" w:lineRule="auto"/>
        <w:ind w:left="720"/>
      </w:pPr>
      <w:r>
        <w:rPr>
          <w:lang w:val="es_ES" w:bidi="es_ES"/>
        </w:rPr>
      </w:r>
      <w:r>
        <w:rPr>
          <w:lang w:val="es_ES" w:bidi="es_ES"/>
        </w:rPr>
        <w:t>Manasés y el hijo de Manasés, Maquir</w:t>
      </w:r>
    </w:p>
    <w:p>
      <w:pPr>
        <w:pStyle w:val="ListBullet"/>
        <w:spacing w:line="240" w:lineRule="auto"/>
        <w:ind w:left="720"/>
      </w:pPr>
      <w:r>
        <w:rPr>
          <w:lang w:val="es_ES" w:bidi="es_ES"/>
        </w:rPr>
      </w:r>
      <w:r>
        <w:rPr>
          <w:lang w:val="es_ES" w:bidi="es_ES"/>
        </w:rPr>
        <w:t>Los hijos de Maquir</w:t>
      </w:r>
    </w:p>
    <w:p>
      <w:pPr>
        <w:pStyle w:val="ListBullet"/>
        <w:spacing w:line="240" w:lineRule="auto"/>
        <w:ind w:left="720"/>
      </w:pPr>
      <w:r>
        <w:rPr>
          <w:lang w:val="es_ES" w:bidi="es_ES"/>
        </w:rPr>
      </w:r>
      <w:r>
        <w:rPr>
          <w:lang w:val="es_ES" w:bidi="es_ES"/>
        </w:rPr>
        <w:t>Los hermanos de José y sus familias</w:t>
      </w:r>
    </w:p>
    <w:p>
      <w:pPr>
        <w:pStyle w:val="ListBullet"/>
        <w:spacing w:line="240" w:lineRule="auto"/>
        <w:ind w:left="720"/>
      </w:pPr>
      <w:r>
        <w:rPr>
          <w:lang w:val="es_ES" w:bidi="es_ES"/>
        </w:rPr>
      </w:r>
      <w:r>
        <w:rPr>
          <w:lang w:val="es_ES" w:bidi="es_ES"/>
        </w:rPr>
        <w:t>Embalsamadores egipcios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deténganse en diferentes puntos de la historia.</w:t>
      </w:r>
    </w:p>
    <w:p>
      <w:pPr/>
      <w:r>
        <w:rPr>
          <w:lang w:val="es_ES" w:bidi="es_ES"/>
        </w:rPr>
      </w:r>
      <w:r>
        <w:rPr>
          <w:lang w:val="es_ES" w:bidi="es_ES"/>
        </w:rPr>
        <w:t>Cuando el equipo interprete la historia la primera vez, presete atención al diálogo, al flujo, a la trama y a la cronología de la historia. Asegúrense de que las partes importantes o difíciles de la historia o del pasaje se interpreten y no se omitan. Ayude al equipo a recordar las partes de la historia.</w:t>
      </w:r>
    </w:p>
    <w:p>
      <w:pPr/>
      <w:r>
        <w:rPr>
          <w:lang w:val="es_ES" w:bidi="es_ES"/>
        </w:rPr>
      </w:r>
      <w:r>
        <w:rPr>
          <w:lang w:val="es_ES" w:bidi="es_ES"/>
        </w:rPr>
        <w:t>En la primera escena, José continúa viviendo en Egipto. Los otros hijos de Jacob junto con sus familias también continúan viviendo en Egipto. José vive hasta cumplir 110 años. José ve a los hijos de Efraín, el segundo hijo de José, hasta la tercera generación. José también ve a los hijos de Manasés, el hijo primogénito de José. José decide adoptar a los hijos de Maquir, que es el hijo de Manasés.</w:t>
      </w:r>
    </w:p>
    <w:p>
      <w:pPr/>
      <w:r>
        <w:rPr>
          <w:lang w:val="es_ES" w:bidi="es_ES"/>
        </w:rPr>
      </w:r>
      <w:r>
        <w:rPr>
          <w:lang w:val="es_ES" w:bidi="es_ES"/>
        </w:rPr>
        <w:t>Detengan la acción: Pregúntenle a Manasés: "¿Cómo te sientes acerca de que tu padre adopte a tus nietos?" Es posible que escuchen: "Esto me complace. Me gusta que mi padre esté mostrando tan buen favor a mi nieto y a sus hijos. Esto les ayudará más adelante en la vida." Pregúntenle a José: "¿Por qué estás adoptando a los hijos de Maquir?" Es posible que escuchen: "Mi padre tomó a Manasés y a Efraín como sus hijos. Quiero que los hijos hereden mi parte. Manasés es mi mayor. Es correcto que favorezca a los nietos de Manasés". Reanuden la actuación.</w:t>
      </w:r>
    </w:p>
    <w:p>
      <w:pPr/>
      <w:r>
        <w:rPr>
          <w:lang w:val="es_ES" w:bidi="es_ES"/>
        </w:rPr>
      </w:r>
      <w:r>
        <w:rPr>
          <w:lang w:val="es_ES" w:bidi="es_ES"/>
        </w:rPr>
        <w:t>En la escena 2, José le dice a la familia que José morirá pronto. José dice: "Dios vendrá a ayudarlos y los llevará de regreso a Canaán, la tierra que Dios prometió a Abraham, Isaac y Jacob".</w:t>
      </w:r>
    </w:p>
    <w:p>
      <w:pPr/>
      <w:r>
        <w:rPr>
          <w:lang w:val="es_ES" w:bidi="es_ES"/>
        </w:rPr>
      </w:r>
      <w:r>
        <w:rPr>
          <w:lang w:val="es_ES" w:bidi="es_ES"/>
        </w:rPr>
        <w:t>Detengan la acción: Pregúntenles a los descendientes de Jacob: "¿Cómo se sienten cuando escuchan que José morirá pronto?" Es posible que escuchen: "Estas son noticias aterradoras. Parece que José siempre ha estado aquí cuidando de nosotros, asegurándose de que tengamos lo que necesitamos. ¿Cómo viviremos sin José para ayudarnos? José dice que Dios vendrá a ayudarnos. Supongo que debemos confiar en Dios para que cumpla esa promesa. José dice que Dios vendrá a llevarnos de regreso a Canaán. Me pregunto cuándo regresaremos. Egipto es mi hogar. No sé cómo vivir en Canaán. Eso suena bastante difícil. Intentaré no preocuparme por ello". Pregúntenle a José: "¿Cómo se siente sobre su muerte?" Es posible que escuchen: "Estoy viejo y estoy cansado. Es hora de que me vaya. Será bueno ver a mi padre Jacob nuevamente. Será bueno ver a mi abuelo Isaac. Nunca conocí a mi bisabuelo Abraham. Será bueno conocerlo He confiado en Dios toda mi vida. Continuaré confiando en Dios ahora. Sé que Dios ha estado conmigo dondequiera que haya estado. Dios estaba conmigo en la casa de Potifar y en la prisión. Dios me ayudó a liderar Egipto. Dios estará conmigo mientras muero. Puedo confiar en Dios en esto". Reanuden la actuación.</w:t>
      </w:r>
    </w:p>
    <w:p>
      <w:pPr/>
      <w:r>
        <w:rPr>
          <w:lang w:val="es_ES" w:bidi="es_ES"/>
        </w:rPr>
      </w:r>
      <w:r>
        <w:rPr>
          <w:lang w:val="es_ES" w:bidi="es_ES"/>
        </w:rPr>
        <w:t>José hizo que los descendientes de Israel juraran llevar el cuerpo de Jacob de regreso a Canaán.</w:t>
      </w:r>
    </w:p>
    <w:p>
      <w:pPr/>
      <w:r>
        <w:rPr>
          <w:lang w:val="es_ES" w:bidi="es_ES"/>
        </w:rPr>
      </w:r>
      <w:r>
        <w:rPr>
          <w:lang w:val="es_ES" w:bidi="es_ES"/>
        </w:rPr>
        <w:t>Detengan la acción: Pregúntenle a José: "¿Por qué quieres ser enterrado en Canaán?" Es posible que escuchen: "Canaán es la tierra que Dios nos prometió. Quiero que recuerden que debemos regresar a Canaán. No quiero que se sientan tan cómodos aquí y que se nieguen a regresar. Si tienen que llevarme de regreso porque hicieron un juramento, esto les ayudará a regresar. Tener a sus antepasados enterrados en la tierra ata a la generación actual con esa tierra. Esto es realmente importante. Deben regresar." Reanuden la actuación.</w:t>
      </w:r>
    </w:p>
    <w:p>
      <w:pPr/>
      <w:r>
        <w:rPr>
          <w:lang w:val="es_ES" w:bidi="es_ES"/>
        </w:rPr>
      </w:r>
      <w:r>
        <w:rPr>
          <w:lang w:val="es_ES" w:bidi="es_ES"/>
        </w:rPr>
        <w:t>En la escena 3, después de que José murió, los embalsamadores egipcios embalsamaron el cuerpo de José. Esto preservó el cuerpo de José para que los descendientes pudieran tomar el cuerpo de José cuando regresaran a Canaán. Los egipcios usaron una caja o ataúd especial para ayudar a preservar el cuerpo embalsamado de José.</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José adoptó a los hijos del hijo de Manasés, Maquir. Adopción significa tomar a los hijos como propios. Este es un proceso legal. El hijo adoptado tiene todos los derechos que tiene un hijo nacido natural. Los hijos de Maquir habrían heredado de José, ya que un hijo heredaría. Usen la misma palabra para adoptar que usaron en los pasajes anteriores.</w:t>
      </w:r>
    </w:p>
    <w:p>
      <w:pPr/>
      <w:r>
        <w:rPr>
          <w:lang w:val="es_ES" w:bidi="es_ES"/>
        </w:rPr>
      </w:r>
      <w:r>
        <w:rPr>
          <w:lang w:val="es_ES" w:bidi="es_ES"/>
        </w:rPr>
        <w:t>José les dice a sus hermanos o a las familias de sus hermanos que "</w:t>
      </w:r>
      <w:r>
        <w:rPr>
          <w:b/>
          <w:lang w:val="es_ES" w:bidi="es_ES"/>
        </w:rPr>
        <w:t>Dios</w:t>
      </w:r>
      <w:r>
        <w:rPr>
          <w:lang w:val="es_ES" w:bidi="es_ES"/>
        </w:rPr>
        <w:t xml:space="preserve"> los sacará de esta tierra de Egipto". Dios es el nombre habitual para Dios. Dios se encuentra en el glosario principal. Usen la misma palabra para Dios que usaron en otros pasajes.</w:t>
      </w:r>
    </w:p>
    <w:p>
      <w:pPr/>
      <w:r>
        <w:rPr>
          <w:lang w:val="es_ES" w:bidi="es_ES"/>
        </w:rPr>
      </w:r>
      <w:r>
        <w:rPr>
          <w:lang w:val="es_ES" w:bidi="es_ES"/>
        </w:rPr>
        <w:t xml:space="preserve">Jacob les pidió a los hijos de Israel o a los descendientes de Jacob que hicieran un </w:t>
      </w:r>
      <w:r>
        <w:rPr>
          <w:b/>
          <w:lang w:val="es_ES" w:bidi="es_ES"/>
        </w:rPr>
        <w:t>juramento</w:t>
      </w:r>
      <w:r>
        <w:rPr>
          <w:lang w:val="es_ES" w:bidi="es_ES"/>
        </w:rPr>
        <w:t xml:space="preserve">. Un juramento es una promesa solemne. La palabra juramento se habla en el Glosario Principal. Usen la misma palabra para juramento que han usado en los pasajes anteriores. </w:t>
      </w:r>
      <w:r>
        <w:rPr>
          <w:b/>
          <w:lang w:val="es_ES" w:bidi="es_ES"/>
        </w:rPr>
        <w:t>Israel</w:t>
      </w:r>
      <w:r>
        <w:rPr>
          <w:lang w:val="es_ES" w:bidi="es_ES"/>
        </w:rPr>
        <w:t xml:space="preserve"> es el nuevo nombre de Jacob. Usen la misma palabra para Israel que han usado en otros pasajes. Israel se menciona en el Glosario Principal.</w:t>
      </w:r>
    </w:p>
    <w:p>
      <w:pPr/>
      <w:r>
        <w:rPr>
          <w:lang w:val="es_ES" w:bidi="es_ES"/>
        </w:rPr>
      </w:r>
      <w:r>
        <w:rPr>
          <w:lang w:val="es_ES" w:bidi="es_ES"/>
        </w:rPr>
        <w:t>Cuando José murió, los egipcios embalsamaron a José. Este es el mismo proceso que se usó para Jacob. Usen las mismas palabras para describir esto, como usaron con la muerte de Jacob.</w:t>
      </w:r>
    </w:p>
    <w:p>
      <w:pPr/>
      <w:r>
        <w:rPr>
          <w:lang w:val="es_ES" w:bidi="es_ES"/>
        </w:rPr>
      </w:r>
      <w:r>
        <w:rPr>
          <w:lang w:val="es_ES" w:bidi="es_ES"/>
        </w:rPr>
        <w:t>El cuerpo de José se colocó en un ataúd en Egipto. Cualquier caja funeraria se llama ataúd. El ataúd usado para José era una caja especialmente decorada que ayudaba a preservar el cuerpo embalsamado. Los egipcios llamaron a esto un sarcófago. La momia o el cuerpo embalsamado se colocó en esta caja especial. Los descendientes de Jacob guardaron esta caja y 400 años después la llevaron de regreso a Canaán cuando dejaron Egipto.</w:t>
      </w:r>
    </w:p>
    <w:p>
      <w:pPr/>
      <w:r>
        <w:rPr>
          <w:lang w:val="es_ES" w:bidi="es_ES"/>
        </w:rPr>
      </w:r>
      <w:r>
        <w:rPr>
          <w:lang w:val="es_ES" w:bidi="es_ES"/>
        </w:rPr>
        <w:t>Muestren una imagen de un sarcófago usado para un hombre importante.</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