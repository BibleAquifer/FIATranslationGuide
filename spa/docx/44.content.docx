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w:t>
      </w:r>
      <w:r>
        <w:rPr>
          <w:lang w:val="es_ES" w:bidi="es_ES"/>
        </w:rPr>
      </w:r>
    </w:p>
    <w:p>
      <w:pPr/>
      <w:r>
        <w:rPr>
          <w:lang w:val="es_ES" w:bidi="es_ES"/>
        </w:rPr>
      </w:r>
      <w:r>
        <w:rPr>
          <w:b/>
          <w:lang w:val="es_ES" w:bidi="es_ES"/>
        </w:rPr>
        <w:t>Familiarization, Internalization, Articulation (FIA) Translation Guide</w:t>
      </w:r>
      <w:r>
        <w:rPr>
          <w:lang w:val="es_ES" w:bidi="es_ES"/>
        </w:rPr>
        <w:t xml:space="preserve"> © 2025 Word Collective Released under CC BY-SA 4.0 license. </w:t>
      </w:r>
      <w:r>
        <w:rPr>
          <w:lang w:val="es_ES" w:bidi="es_ES"/>
        </w:rPr>
        <w:t>Familiarization, Internalization, Articulation (FIA) Translation Guide</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ACT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Hechos 1:1–5</w:t>
      </w:r>
      <w:r>
        <w:rPr>
          <w:lang w:val="es_ES" w:bidi="es_ES"/>
        </w:rPr>
      </w:r>
    </w:p>
    <w:p>
      <w:pPr>
        <w:pStyle w:val="Heading3"/>
      </w:pPr>
      <w:r>
        <w:rPr>
          <w:lang w:val="es_ES" w:bidi="es_ES"/>
        </w:rPr>
        <w:t>Escuchar con el corazón</w:t>
      </w:r>
    </w:p>
    <w:p>
      <w:pPr/>
      <w:r>
        <w:rPr>
          <w:lang w:val="es_ES" w:bidi="es_ES"/>
        </w:rPr>
      </w:r>
      <w:r>
        <w:rPr>
          <w:lang w:val="es_ES" w:bidi="es_ES"/>
        </w:rPr>
        <w:t>Escuchen Hechos 1:1–5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Lucas comienza diciendo: "En mi primer libro, Oh Teófilo". El primer libro es el Evangelio de Lucas, que como recordarán, Lucas también escribió a Teófilo. El nombre Teófilo significa "amigo de Dios". Teófilo pudo haber sido una persona real o una referencia genérica a todos los cristianos. Lo más probable es que Teófilo sea un hombre de alto prestigio que podría haber proporcionado dinero para que Lucas pudiera escribir tanto el Evangelio de Lucas como el libro de Hechos. Lucas escribió este libro con la expectativa de que Teófilo lo compartiera con otros creyentes.</w:t>
      </w:r>
    </w:p>
    <w:p>
      <w:pPr/>
      <w:r>
        <w:rPr>
          <w:lang w:val="es_ES" w:bidi="es_ES"/>
        </w:rPr>
      </w:r>
      <w:r>
        <w:rPr>
          <w:lang w:val="es_ES" w:bidi="es_ES"/>
        </w:rPr>
        <w:t>Pregunta: ¿Cómo expresan las personas en su cultura respeto y honor cuando saludan a una persona de alta posición?</w:t>
      </w:r>
    </w:p>
    <w:p>
      <w:pPr/>
      <w:r>
        <w:rPr>
          <w:lang w:val="es_ES" w:bidi="es_ES"/>
        </w:rPr>
      </w:r>
      <w:r>
        <w:rPr>
          <w:lang w:val="es_ES" w:bidi="es_ES"/>
        </w:rPr>
        <w:t>Lucas le recuerda a Teófilo lo que él escribió en su primer libro. Esta historia es una transición de la obra de Dios a través de Jesús, como se registra en el Evangelio de Lucas, a la obra de Dios a través del Espíritu Santo y la iglesia.</w:t>
      </w:r>
    </w:p>
    <w:p>
      <w:pPr/>
      <w:r>
        <w:rPr>
          <w:lang w:val="es_ES" w:bidi="es_ES"/>
        </w:rPr>
      </w:r>
      <w:r>
        <w:rPr>
          <w:lang w:val="es_ES" w:bidi="es_ES"/>
        </w:rPr>
        <w:t>Pregunta: En su idioma, ¿cómo les recuerdan a las personas las historias que ya les han contado?</w:t>
      </w:r>
    </w:p>
    <w:p>
      <w:pPr/>
      <w:r>
        <w:rPr>
          <w:lang w:val="es_ES" w:bidi="es_ES"/>
        </w:rPr>
      </w:r>
      <w:r>
        <w:rPr>
          <w:lang w:val="es_ES" w:bidi="es_ES"/>
        </w:rPr>
        <w:t>Lucas compartió en su primer libro que Jesús les dio a los apóstoles mandamientos y que Dios llevó a Jesús al cielo. Lucas comienza esta historia compartiendo las cosas importantes que Jesús enseñó a sus apóstoles antes de irse al cielo. Cuando Lucas dice que ya compartió "sobre todo lo que Jesús comenzó a hacer y enseñar" en su primer libro, significa que Lucas compartió las cosas importantes, pero no todos los actos que Jesús hizo o las palabras que dijo.</w:t>
      </w:r>
    </w:p>
    <w:p>
      <w:pPr/>
      <w:r>
        <w:rPr>
          <w:lang w:val="es_ES" w:bidi="es_ES"/>
        </w:rPr>
      </w:r>
      <w:r>
        <w:rPr>
          <w:lang w:val="es_ES" w:bidi="es_ES"/>
        </w:rPr>
        <w:t>Pregunta: Compartan una de sus historias favoritas del Evangelio de Lucas.</w:t>
      </w:r>
    </w:p>
    <w:p>
      <w:pPr/>
      <w:r>
        <w:rPr>
          <w:lang w:val="es_ES" w:bidi="es_ES"/>
        </w:rPr>
      </w:r>
      <w:r>
        <w:rPr>
          <w:lang w:val="es_ES" w:bidi="es_ES"/>
        </w:rPr>
        <w:t xml:space="preserve">Los apóstoles son los discípulos que Jesús eligió para seguirlo al comienzo del ministerio terrenal de Jesús. Lucas se refiere principalmente a ellos como discípulos en el Evangelio de Lucas, y en el libro de Hechos se refiere a ellos como apóstoles. Lucas probablemente hace esto ya que los discípulos de Jesús ahora son los que Jesús envía para hacer más discípulos de Jesús. Los </w:t>
      </w:r>
      <w:r>
        <w:rPr>
          <w:b/>
          <w:lang w:val="es_ES" w:bidi="es_ES"/>
        </w:rPr>
        <w:t>apóstoles</w:t>
      </w:r>
      <w:r>
        <w:rPr>
          <w:lang w:val="es_ES" w:bidi="es_ES"/>
        </w:rPr>
        <w:t xml:space="preserve"> son hombres que Jesús nombró y envió con autoridad como sus representantes.</w:t>
      </w:r>
    </w:p>
    <w:p>
      <w:pPr/>
      <w:r>
        <w:rPr>
          <w:lang w:val="es_ES" w:bidi="es_ES"/>
        </w:rPr>
      </w:r>
      <w:r>
        <w:rPr>
          <w:lang w:val="es_ES" w:bidi="es_ES"/>
        </w:rPr>
        <w:t xml:space="preserve">Lucas menciona el </w:t>
      </w:r>
      <w:r>
        <w:rPr>
          <w:b/>
          <w:lang w:val="es_ES" w:bidi="es_ES"/>
        </w:rPr>
        <w:t>sufrimiento</w:t>
      </w:r>
      <w:r>
        <w:rPr>
          <w:lang w:val="es_ES" w:bidi="es_ES"/>
        </w:rPr>
        <w:t xml:space="preserve"> de Jesús, esto incluye cuando los judíos y los romanos lo golpearon, se burlaron de él y luego colgaron a Jesús para morir en una cruz. Lucas quiere que las personas tengan conocimiento con seguridad de que Jesús sufrió y murió y que resucitó. Jesús demostró más allá de toda duda a sus apóstoles durante cuarenta días que realmente estaba vivo. Jesús no se quedó con los apóstoles todo el tiempo, pero se les apareció en diferentes momentos durante esos cuarenta días. Lucas no da los detalles de todo lo que Jesús les dijo a sus discípulos durante ese tiempo, pero Lucas menciona que Jesús les enseñó sobre el reino de Dios.</w:t>
      </w:r>
    </w:p>
    <w:p>
      <w:pPr/>
      <w:r>
        <w:rPr>
          <w:lang w:val="es_ES" w:bidi="es_ES"/>
        </w:rPr>
      </w:r>
      <w:r>
        <w:rPr>
          <w:lang w:val="es_ES" w:bidi="es_ES"/>
        </w:rPr>
        <w:t xml:space="preserve">El </w:t>
      </w:r>
      <w:r>
        <w:rPr>
          <w:b/>
          <w:lang w:val="es_ES" w:bidi="es_ES"/>
        </w:rPr>
        <w:t>reino de Dios</w:t>
      </w:r>
      <w:r>
        <w:rPr>
          <w:lang w:val="es_ES" w:bidi="es_ES"/>
        </w:rPr>
        <w:t xml:space="preserve"> también es conocido como el reino de los cielos. Jesús habló sobre este Reino a menudo, describiendo el gobierno y el reinado de Dios como Rey sobre todos y todo. En el Antiguo Testamento, el Reino de Dios era su pueblo, Israel. La frase se refiere a la actividad de Dios de gobernar y cuidar de su pueblo como su rey. No se refiere a una tierra o país donde él gobierna. Se refiere a la relación que tiene con su pueblo. El Reino de Dios hoy está gobernando sobre su pueblo. El pueblo de Dios reconoce la realeza de Dios y hace la voluntad de Dios.</w:t>
      </w:r>
    </w:p>
    <w:p>
      <w:pPr/>
      <w:r>
        <w:rPr>
          <w:lang w:val="es_ES" w:bidi="es_ES"/>
        </w:rPr>
      </w:r>
      <w:r>
        <w:rPr>
          <w:lang w:val="es_ES" w:bidi="es_ES"/>
        </w:rPr>
        <w:t>Pregunta: En su cultura, ¿qué hace un rey, o el gobernante más poderoso de un pueblo y cómo gobiernan a su pueblo? ¿Cuáles son algunas de las expectativas de los súbditos del rey? ¿Cómo se relaciona la gente con el rey o cómo siguen las órdenes del rey?</w:t>
      </w:r>
    </w:p>
    <w:p>
      <w:pPr/>
      <w:r>
        <w:rPr>
          <w:lang w:val="es_ES" w:bidi="es_ES"/>
        </w:rPr>
      </w:r>
      <w:r>
        <w:rPr>
          <w:lang w:val="es_ES" w:bidi="es_ES"/>
        </w:rPr>
        <w:t>Una vez cuando Jesús y los apóstoles estaban juntos, Jesús les dio a los apóstoles algunas instrucciones importantes. Algunas traducciones dicen que estaban comiendo juntos, pero esto no está claro. Lo importante es que estaban todos juntos. Jesús les dijo a los apóstoles que se quedaran en Jerusalén hasta que recibieran el regalo que Dios Padre había prometido, la venida del Espíritu Santo. El Espíritu Santo es el Espíritu de Dios que él da a las personas para equiparlas con su presencia, sabiduría, autoridad y poder. Dios había prometido a Israel a través de varios de sus mensajeros que Dios pondría su Espíritu dentro de los creyentes y derramaría su Espíritu en manifestaciones poderosas. Jesús les dijo a sus discípulos la noche en que fue arrestado que no los abandonaría, sino que enviaría el Espíritu Santo a los discípulos.</w:t>
      </w:r>
    </w:p>
    <w:p>
      <w:pPr/>
      <w:r>
        <w:rPr>
          <w:lang w:val="es_ES" w:bidi="es_ES"/>
        </w:rPr>
      </w:r>
      <w:r>
        <w:rPr>
          <w:lang w:val="es_ES" w:bidi="es_ES"/>
        </w:rPr>
        <w:t>Pregunta: En su cultura, ¿cómo se dan y se reciben los regalos? ¿De qué maneras pueden las personas entender que el Espíritu Santo es un regalo dado por Dios para ser recibido por los seguidores de Jesús?</w:t>
      </w:r>
    </w:p>
    <w:p>
      <w:pPr/>
      <w:r>
        <w:rPr>
          <w:lang w:val="es_ES" w:bidi="es_ES"/>
        </w:rPr>
      </w:r>
      <w:r>
        <w:rPr>
          <w:lang w:val="es_ES" w:bidi="es_ES"/>
        </w:rPr>
        <w:t>El ministerio de Juan el Bautista también señaló al Espíritu Santo prometido. Recordarán que Juan el Bautista bautizaba a las personas, o las lavaba en agua, para mostrar que una persona se había convertido de sus pecados y había decidido obedecer a Dios. Jesús les dijo a los discípulos que serían bautizados en o con el Espíritu Santo en solo unos pocos días. Jesús está usando el término "bautizados" como una manera de mostrar que Dios enviaría al Espíritu Santo para que se quedara en ellos y los ayudara. La frase "en unos pocos días" se refiere a un período de tiempo de unos diez días o menos. Dios Padre es el que da este regalo de su Espíritu Santo.</w:t>
      </w:r>
    </w:p>
    <w:p>
      <w:pPr/>
      <w:r>
        <w:rPr>
          <w:lang w:val="es_ES" w:bidi="es_ES"/>
        </w:rPr>
      </w:r>
      <w:r>
        <w:rPr>
          <w:lang w:val="es_ES" w:bidi="es_ES"/>
        </w:rPr>
        <w:t>Pregunta: En su cultura, ¿qué hace la gente para mostrar señales externas de arrepentimiento, o purificación, ante una deidad?</w:t>
      </w:r>
    </w:p>
    <w:p>
      <w:pPr/>
      <w:r>
        <w:rPr>
          <w:lang w:val="es_ES" w:bidi="es_ES"/>
        </w:rPr>
      </w:r>
      <w:r>
        <w:rPr>
          <w:lang w:val="es_ES" w:bidi="es_ES"/>
        </w:rPr>
        <w:t>¿De qué maneras se usa el agua para las prácticas rituales de lavado en su cultura? ¿Cómo podrían estas prácticas de lavado ritual causar confusión o aclarar el significado detrás del bautismo bíblico?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El narrador, Lucas, proporciona la introducción al libro de Hechos como una continuación del primer libro, el Evangelio de Lucas.</w:t>
      </w:r>
    </w:p>
    <w:p>
      <w:pPr/>
      <w:r>
        <w:rPr>
          <w:lang w:val="es_ES" w:bidi="es_ES"/>
        </w:rPr>
      </w:r>
      <w:r>
        <w:rPr>
          <w:b/>
          <w:lang w:val="es_ES" w:bidi="es_ES"/>
        </w:rPr>
        <w:t>Segunda escena:</w:t>
      </w:r>
      <w:r>
        <w:rPr>
          <w:lang w:val="es_ES" w:bidi="es_ES"/>
        </w:rPr>
        <w:t xml:space="preserve"> En una ocasión, probablemente cuando Jesús estaba comiendo con los apóstoles, les dio instrucciones específicas para que se quedaran en Jerusalén hasta que recibieran el Espíritu Santo.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Lucas, el narrador</w:t>
      </w:r>
    </w:p>
    <w:p>
      <w:pPr>
        <w:pStyle w:val="ListBullet"/>
        <w:spacing w:line="240" w:lineRule="auto"/>
        <w:ind w:left="720"/>
      </w:pPr>
      <w:r>
        <w:rPr>
          <w:lang w:val="es_ES" w:bidi="es_ES"/>
        </w:rPr>
      </w:r>
      <w:r>
        <w:rPr>
          <w:lang w:val="es_ES" w:bidi="es_ES"/>
        </w:rPr>
        <w:t>Jesús, que ha sido resucitado después de morir en la cruz</w:t>
      </w:r>
    </w:p>
    <w:p>
      <w:pPr>
        <w:pStyle w:val="ListBullet"/>
        <w:spacing w:line="240" w:lineRule="auto"/>
        <w:ind w:left="720"/>
      </w:pPr>
      <w:r>
        <w:rPr>
          <w:lang w:val="es_ES" w:bidi="es_ES"/>
        </w:rPr>
      </w:r>
      <w:r>
        <w:rPr>
          <w:lang w:val="es_ES" w:bidi="es_ES"/>
        </w:rPr>
        <w:t>Los once apóstoles (hombres de Galilea)</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Lucas está escribiendo a Teófilo y continúa la historia que comenzó en el Evangelio de Lucas. Lucas prepara el escenario para esta historia diciendo que tiene lugar después de que Jesús murió en la cruz y resucitó de entre los muertos. Jesús se les apareció a los apóstoles muchas veces durante cuarenta días. Jesús demostró que estaba vivo y les enseñó sobre el reino de Dios.</w:t>
      </w:r>
    </w:p>
    <w:p>
      <w:pPr/>
      <w:r>
        <w:rPr>
          <w:lang w:val="es_ES" w:bidi="es_ES"/>
        </w:rPr>
      </w:r>
      <w:r>
        <w:rPr>
          <w:lang w:val="es_ES" w:bidi="es_ES"/>
        </w:rPr>
        <w:t>Entonces Lucas comparte un evento específico en el que Jesús habló con sus apóstoles. La conversación tuvo lugar en Jerusalén o cerca de ella. Los apóstoles posiblemente estaban comiendo juntos cuando Jesús les dijo que "se quedaran en Jerusalén" hasta que recibieran el Espíritu Santo prometido. Lucas nos dice solo unos pasajes más tarde que los apóstoles se estaban quedando en la habitación superior en Jerusalén. Esta habitación superior podría haber sido el mismo lugar en el que comieron la comida de la Pascua la noche en que Judas traicionó a Jesús.</w:t>
      </w:r>
    </w:p>
    <w:p>
      <w:pPr/>
      <w:r>
        <w:rPr>
          <w:lang w:val="es_ES" w:bidi="es_ES"/>
        </w:rPr>
      </w:r>
      <w:r>
        <w:rPr>
          <w:lang w:val="es_ES" w:bidi="es_ES"/>
        </w:rPr>
        <w:t xml:space="preserve">Deténganse aquí: Muestren un mapa de </w:t>
      </w:r>
      <w:r>
        <w:rPr>
          <w:lang w:val="es_ES" w:bidi="es_ES"/>
        </w:rPr>
        <w:t>Jerusalén con la ubicación sugerida de la habitación superior y del templo</w:t>
      </w:r>
      <w:r>
        <w:rPr>
          <w:lang w:val="es_ES" w:bidi="es_ES"/>
        </w:rPr>
        <w:t>.</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Lucas, el narrador o relator</w:t>
      </w:r>
    </w:p>
    <w:p>
      <w:pPr>
        <w:pStyle w:val="ListBullet"/>
        <w:spacing w:line="240" w:lineRule="auto"/>
        <w:ind w:left="720"/>
      </w:pPr>
      <w:r>
        <w:rPr>
          <w:lang w:val="es_ES" w:bidi="es_ES"/>
        </w:rPr>
      </w:r>
      <w:r>
        <w:rPr>
          <w:lang w:val="es_ES" w:bidi="es_ES"/>
        </w:rPr>
        <w:t>Jesús, que ha sido resucitado después de morir en la cruz</w:t>
      </w:r>
    </w:p>
    <w:p>
      <w:pPr>
        <w:pStyle w:val="ListBullet"/>
        <w:spacing w:line="240" w:lineRule="auto"/>
        <w:ind w:left="720"/>
      </w:pPr>
      <w:r>
        <w:rPr>
          <w:lang w:val="es_ES" w:bidi="es_ES"/>
        </w:rPr>
      </w:r>
      <w:r>
        <w:rPr>
          <w:lang w:val="es_ES" w:bidi="es_ES"/>
        </w:rPr>
        <w:t>Los once apóstoles (Hombres de Galilea)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interprete la historia, detenlos en diferentes puntos.</w:t>
      </w:r>
    </w:p>
    <w:p>
      <w:pPr/>
      <w:r>
        <w:rPr>
          <w:lang w:val="es_ES" w:bidi="es_ES"/>
        </w:rPr>
      </w:r>
      <w:r>
        <w:rPr>
          <w:lang w:val="es_ES" w:bidi="es_ES"/>
        </w:rPr>
        <w:t>Cuando el equipo interprete la historia la primera vez, presten atención al diálogo, al flujo, a la trama y a la cronología de la historia.</w:t>
      </w:r>
    </w:p>
    <w:p>
      <w:pPr/>
      <w:r>
        <w:rPr>
          <w:lang w:val="es_ES" w:bidi="es_ES"/>
        </w:rPr>
      </w:r>
      <w:r>
        <w:rPr>
          <w:lang w:val="es_ES" w:bidi="es_ES"/>
        </w:rPr>
        <w:t>A medida que Lucas comparte la introducción, asegúrense de que el equipo interprete a Jesús apareciendo ante los apóstoles y demostrando que Él está vivo mostrándoles a los apóstoles sus manos y el costado que habían sido perforados y comiendo comida. Jesús se les apareció a sus apóstoles muchas veces durante un período de cuarenta días enseñando sobre el reino de Dios.</w:t>
      </w:r>
    </w:p>
    <w:p>
      <w:pPr/>
      <w:r>
        <w:rPr>
          <w:lang w:val="es_ES" w:bidi="es_ES"/>
        </w:rPr>
      </w:r>
      <w:r>
        <w:rPr>
          <w:lang w:val="es_ES" w:bidi="es_ES"/>
        </w:rPr>
        <w:t>Cuando los apóstoles estén comiendo con Jesús, asegúrense de que él diga como orden: "No salgan de Jerusalén, sino que esperen el regalo que mi Padre prometió, del que me han escuchado hablar". Pronto recibirán o serán "bautizados con el Espíritu Santo".</w:t>
      </w:r>
    </w:p>
    <w:p>
      <w:pPr/>
      <w:r>
        <w:rPr>
          <w:lang w:val="es_ES" w:bidi="es_ES"/>
        </w:rPr>
      </w:r>
      <w:r>
        <w:rPr>
          <w:lang w:val="es_ES" w:bidi="es_ES"/>
        </w:rPr>
        <w:t>Cuando los apóstoles escucharon esta promesa, probablemente habrían recordado varias promesas de los profetas en el Antiguo Testamento y muchas cosas que Jesús enseñó sobre el Espíritu Santo. Asegúrense de que el equipo interprete a los apóstoles que continúan preguntándole a Jesús varias veces, probablemente durante muchos días, si ahora liberará a Israel y restaurará el reino de Israel. Los apóstoles habían anticipado y esperado ese día con impaciencia.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Interpreten a Jesús apareciendo a los apóstoles después de resucitar de entre los muertos, demostrando que está vivo y enseñando sobre el reino de Dios.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apóstoles: "Si vieran a Jesús arrestado, acusado falsamente y crucificado, ¿cómo reaccionarían al verlo vivo nuevamente?" Es posible que escuchen cosas como: "¡Asombrado!" "Me mostraría escéptico de que realmente haya sido él", "Adoraría y confiaría en él porque sucedió lo que Jesús dijo sobre su muerte y de volver a la vida", "Confundido, pero emocionado de tener a Jesús de regreso", "Aliviado de que haya regresado con nosotros y porque las cosas van a estar bien", "Feliz de que Jesús haya regresado, después de llorar por la muerte de Jesús" y "Esperanzado de que todo continúe como antes o mejore aún más".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Interpreten a Jesús y a los apóstoles compartiendo una comida juntos. Durante este tiempo, Jesús ordena a los apóstoles que se queden en Jerusalén hasta que el Padre envíe el Espíritu Santo prometido. Jesús ya les había hablado sobre el Espíritu Santo que vendría.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apóstoles: "¿Cómo se sienten?" Es posible que escuchen cosas como: "¡Emocionado de que el Espíritu Santo venga pronto!" "Curioso sobre lo que esto significa" y "Esperanzado de que Dios restaure a Israel y yo pueda gobernar con él".</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Lucas está escribiendo esta historia verídica y memoria histórica a </w:t>
      </w:r>
      <w:r>
        <w:rPr>
          <w:b/>
          <w:lang w:val="es_ES" w:bidi="es_ES"/>
        </w:rPr>
        <w:t>Teófilo</w:t>
      </w:r>
      <w:r>
        <w:rPr>
          <w:lang w:val="es_ES" w:bidi="es_ES"/>
        </w:rPr>
        <w:t>. El nombre Teófilo significa "amigo de Dios". Teófilo pudo haber sido una persona real o una referencia genérica a todos los cristianos. Lo más probable es que Teófilo sea un hombre de alta posición y riqueza.</w:t>
      </w:r>
    </w:p>
    <w:p>
      <w:pPr/>
      <w:r>
        <w:rPr>
          <w:lang w:val="es_ES" w:bidi="es_ES"/>
        </w:rPr>
      </w:r>
      <w:r>
        <w:rPr>
          <w:lang w:val="es_ES" w:bidi="es_ES"/>
        </w:rPr>
        <w:t xml:space="preserve">Jesús se les apareció a los apóstoles, demostrando que estaba vivo antes de regresar al </w:t>
      </w:r>
      <w:r>
        <w:rPr>
          <w:b/>
          <w:lang w:val="es_ES" w:bidi="es_ES"/>
        </w:rPr>
        <w:t>cielo</w:t>
      </w:r>
      <w:r>
        <w:rPr>
          <w:lang w:val="es_ES" w:bidi="es_ES"/>
        </w:rPr>
        <w:t xml:space="preserve">. </w:t>
      </w:r>
      <w:r>
        <w:rPr>
          <w:lang w:val="es_ES" w:bidi="es_ES"/>
        </w:rPr>
        <w:t>Cielo</w:t>
      </w:r>
      <w:r>
        <w:rPr>
          <w:lang w:val="es_ES" w:bidi="es_ES"/>
        </w:rPr>
        <w:t xml:space="preserve"> puede referirse al cielo (que vemos), o al lugar donde viven Dios y sus ángeles, dependiendo del contexto. La palabra "cielo" aquí se refiere al lugar donde Dios vive. Cuando se refiere al lugar donde vive Dios, también es el destino final de los creyentes.</w:t>
      </w:r>
    </w:p>
    <w:p>
      <w:pPr/>
      <w:r>
        <w:rPr>
          <w:lang w:val="es_ES" w:bidi="es_ES"/>
        </w:rPr>
      </w:r>
      <w:r>
        <w:rPr>
          <w:lang w:val="es_ES" w:bidi="es_ES"/>
        </w:rPr>
        <w:t xml:space="preserve">Jesús dio órdenes a los </w:t>
      </w:r>
      <w:r>
        <w:rPr>
          <w:b/>
          <w:lang w:val="es_ES" w:bidi="es_ES"/>
        </w:rPr>
        <w:t>apóstoles</w:t>
      </w:r>
      <w:r>
        <w:rPr>
          <w:lang w:val="es_ES" w:bidi="es_ES"/>
        </w:rPr>
        <w:t xml:space="preserve"> a través del Espíritu Santo. Los </w:t>
      </w:r>
      <w:r>
        <w:rPr>
          <w:lang w:val="es_ES" w:bidi="es_ES"/>
        </w:rPr>
        <w:t>apóstoles</w:t>
      </w:r>
      <w:r>
        <w:rPr>
          <w:lang w:val="es_ES" w:bidi="es_ES"/>
        </w:rPr>
        <w:t xml:space="preserve"> son hombres que Jesús nombró y envió con autoridad como sus representantes. Sus funciones principales son predicar las buenas nuevas, ser fundadores de la iglesia, tener autoridad espiritual en la iglesia y ser testigos del hecho de que Jesús había resucitado de entre los muertos. Usen la misma palabra para apóstol que han usado antes. Consulten el Glosario Principal.</w:t>
      </w:r>
    </w:p>
    <w:p>
      <w:pPr/>
      <w:r>
        <w:rPr>
          <w:lang w:val="es_ES" w:bidi="es_ES"/>
        </w:rPr>
      </w:r>
      <w:r>
        <w:rPr>
          <w:lang w:val="es_ES" w:bidi="es_ES"/>
        </w:rPr>
        <w:t xml:space="preserve">El </w:t>
      </w:r>
      <w:r>
        <w:rPr>
          <w:b/>
          <w:lang w:val="es_ES" w:bidi="es_ES"/>
        </w:rPr>
        <w:t>Espíritu Santo</w:t>
      </w:r>
      <w:r>
        <w:rPr>
          <w:lang w:val="es_ES" w:bidi="es_ES"/>
        </w:rPr>
        <w:t xml:space="preserve"> es el Espíritu de Dios, a veces llamado el Espíritu de Cristo en el Nuevo Testamento. En el Antiguo Testamento, Dios daba su Espíritu cuando ungía a personas para que fueran reyes o para que hicieran algo extraordinario. El Espíritu de Dios les dio a estas personas sabiduría especial y el poder de Dios. El Espíritu de Dios equipa a las personas para hacer algo. Por ejemplo, a esa persona pueden pedirle que lleve un mensaje de Dios a alguien. En el Nuevo Testamento, el concepto de </w:t>
      </w:r>
      <w:r>
        <w:rPr>
          <w:lang w:val="es_ES" w:bidi="es_ES"/>
        </w:rPr>
        <w:t>santo</w:t>
      </w:r>
      <w:r>
        <w:rPr>
          <w:lang w:val="es_ES" w:bidi="es_ES"/>
        </w:rPr>
        <w:t xml:space="preserve"> se refiere a las personas o las cosas que pertenecen a Dios, que han sido apartadas para él o son como él. Usen el mismo término para el Espíritu de Dios que usaron en las historias del Antiguo Testamento. Consulten el Glosario Principal para obtener más información sobre el </w:t>
      </w:r>
      <w:r>
        <w:rPr>
          <w:lang w:val="es_ES" w:bidi="es_ES"/>
        </w:rPr>
        <w:t>Espíritu Santo</w:t>
      </w:r>
      <w:r>
        <w:rPr>
          <w:lang w:val="es_ES" w:bidi="es_ES"/>
        </w:rPr>
        <w:t>.</w:t>
      </w:r>
    </w:p>
    <w:p>
      <w:pPr/>
      <w:r>
        <w:rPr>
          <w:lang w:val="es_ES" w:bidi="es_ES"/>
        </w:rPr>
      </w:r>
      <w:r>
        <w:rPr>
          <w:lang w:val="es_ES" w:bidi="es_ES"/>
        </w:rPr>
        <w:t xml:space="preserve">Jesús habló a los apóstoles sobre el </w:t>
      </w:r>
      <w:r>
        <w:rPr>
          <w:b/>
          <w:lang w:val="es_ES" w:bidi="es_ES"/>
        </w:rPr>
        <w:t>reino de Dios</w:t>
      </w:r>
      <w:r>
        <w:rPr>
          <w:lang w:val="es_ES" w:bidi="es_ES"/>
        </w:rPr>
        <w:t>. Los evangelios mencionan tanto el reino de Dios como el reino de los cielos. Estos dos reinos son la misma cosa.</w:t>
      </w:r>
    </w:p>
    <w:p>
      <w:pPr/>
      <w:r>
        <w:rPr>
          <w:lang w:val="es_ES" w:bidi="es_ES"/>
        </w:rPr>
      </w:r>
      <w:r>
        <w:rPr>
          <w:lang w:val="es_ES" w:bidi="es_ES"/>
        </w:rPr>
        <w:t xml:space="preserve">Un reino es un lugar donde un rey gobierna a un grupo de personas. En la Biblia, el Reino de Dios se refiere más a su pueblo que a un lugar. En el Antiguo Testamento, los profetas de Dios, o mensajeros, dijeron que un día Dios vendría y gobernaría sobre su pueblo en un reino perfecto donde no habría más sufrimiento ni maldad. Todas las personas, y toda la creación, obedecerían a Dios y estarían en una relación correcta con él. El pueblo de Israel esperaba y oraba para que viniera este reino perfecto. Jesús quería mostrar que el Reino de Dios se trata de tener una buena relación con Dios. Traduzcan "el reino de Dios" de la misma manera que lo han hecho antes. Consulten el Glosario Principal para obtener más información sobre el </w:t>
      </w:r>
      <w:r>
        <w:rPr>
          <w:lang w:val="es_ES" w:bidi="es_ES"/>
        </w:rPr>
        <w:t>reino de Dios</w:t>
      </w:r>
      <w:r>
        <w:rPr>
          <w:lang w:val="es_ES" w:bidi="es_ES"/>
        </w:rPr>
        <w:t>.</w:t>
      </w:r>
    </w:p>
    <w:p>
      <w:pPr/>
      <w:r>
        <w:rPr>
          <w:lang w:val="es_ES" w:bidi="es_ES"/>
        </w:rPr>
      </w:r>
      <w:r>
        <w:rPr>
          <w:lang w:val="es_ES" w:bidi="es_ES"/>
        </w:rPr>
        <w:t xml:space="preserve">Cuando Jesús estaba con los apóstoles, les dijo que en unos </w:t>
      </w:r>
      <w:r>
        <w:rPr>
          <w:b/>
          <w:lang w:val="es_ES" w:bidi="es_ES"/>
        </w:rPr>
        <w:t>pocos días</w:t>
      </w:r>
      <w:r>
        <w:rPr>
          <w:lang w:val="es_ES" w:bidi="es_ES"/>
        </w:rPr>
        <w:t xml:space="preserve">, o en menos de diez días, pronto serían </w:t>
      </w:r>
      <w:r>
        <w:rPr>
          <w:b/>
          <w:lang w:val="es_ES" w:bidi="es_ES"/>
        </w:rPr>
        <w:t>bautizados</w:t>
      </w:r>
      <w:r>
        <w:rPr>
          <w:lang w:val="es_ES" w:bidi="es_ES"/>
        </w:rPr>
        <w:t xml:space="preserve"> con o en el Espíritu Santo. El </w:t>
      </w:r>
      <w:r>
        <w:rPr>
          <w:b/>
          <w:lang w:val="es_ES" w:bidi="es_ES"/>
        </w:rPr>
        <w:t>bautismo</w:t>
      </w:r>
      <w:r>
        <w:rPr>
          <w:lang w:val="es_ES" w:bidi="es_ES"/>
        </w:rPr>
        <w:t xml:space="preserve"> es un término prestado del griego "baptizo". La palabra griega significa "poner dentro o debajo del agua", o "lavar en un sentido espiritual". Juan bautizó para mostrar que una persona quería dejar de pecar y obedecer a Dios. Usen la misma palabra para bautismo que han usado antes. Consulten el Glosario Principal para obtener más información sobre el </w:t>
      </w:r>
      <w:r>
        <w:rPr>
          <w:lang w:val="es_ES" w:bidi="es_ES"/>
        </w:rPr>
        <w:t>bautismo</w:t>
      </w:r>
      <w:r>
        <w:rPr>
          <w:lang w:val="es_ES" w:bidi="es_ES"/>
        </w:rPr>
        <w:t>.</w:t>
      </w:r>
    </w:p>
    <w:p>
      <w:pPr/>
      <w:r>
        <w:rPr>
          <w:lang w:val="es_ES" w:bidi="es_ES"/>
        </w:rPr>
      </w:r>
      <w:r>
        <w:rPr>
          <w:lang w:val="es_ES" w:bidi="es_ES"/>
        </w:rPr>
        <w:t>Cuando Jesús les dijo a los apóstoles que serían "bautizados en o con el Espíritu Santo", estaba usando el término bautizar como figura retórica para indicar que Dios enviaría al Espíritu Santo para que se quedara en los apóstoles y los ayudara.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1:6–11</w:t>
      </w:r>
      <w:r>
        <w:rPr>
          <w:lang w:val="es_ES" w:bidi="es_ES"/>
        </w:rPr>
      </w:r>
    </w:p>
    <w:p>
      <w:pPr>
        <w:pStyle w:val="Heading3"/>
      </w:pPr>
      <w:r>
        <w:rPr>
          <w:lang w:val="es_ES" w:bidi="es_ES"/>
        </w:rPr>
        <w:t>Escuchar con el corazón</w:t>
      </w:r>
    </w:p>
    <w:p>
      <w:pPr/>
      <w:r>
        <w:rPr>
          <w:lang w:val="es_ES" w:bidi="es_ES"/>
        </w:rPr>
      </w:r>
      <w:r>
        <w:rPr>
          <w:lang w:val="es_ES" w:bidi="es_ES"/>
        </w:rPr>
        <w:t>Escuchen Hechos 1:6–11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Jesús había resucitado de entre los muertos y se había aparecido a los apóstoles. Jesús les demostró que estaba vivo y les enseñó sobre el reino de Dios. Jesús les dijo a los apóstoles que esperaran en Jerusalén, y que pronto recibirían el Espíritu Santo.</w:t>
      </w:r>
    </w:p>
    <w:p>
      <w:pPr/>
      <w:r>
        <w:rPr>
          <w:lang w:val="es_ES" w:bidi="es_ES"/>
        </w:rPr>
      </w:r>
      <w:r>
        <w:rPr>
          <w:lang w:val="es_ES" w:bidi="es_ES"/>
        </w:rPr>
        <w:t>Jesús se apareció a los apóstoles muchas veces durante cuarenta días. Durante este tiempo, los apóstoles le preguntaron repetidamente a Jesús si ahora restauraría el reino a Israel. Jesús les estaba hablando a los apóstoles sobre el reino de Dios, pero aparentemente ellos estaban pensando en el reino terrenal de Israel, que en ese momento estaba ocupado y controlado por el Imperio romano. Los apóstoles no estaban equivocados al hacer esa pregunta, ya que Dios Padre había prometido entregar esa nación a Israel. Dios le dijo al pueblo de Israel que poseería la tierra si le obedecía. El pueblo de Israel se rebeló continuamente contra Dios, por lo que él entregó la tierra al control de otras naciones, como los romanos. Dios también prometió, por medio de los profetas del Antiguo Testamento, que restauraría el reino de Israel. El pueblo de Israel esperaba que el Cristo, o el Salvador prometido, estableciera un reino terrenal con él mismo como rey. Sería como el reinado del rey David de hace mucho tiempo.</w:t>
      </w:r>
    </w:p>
    <w:p>
      <w:pPr/>
      <w:r>
        <w:rPr>
          <w:lang w:val="es_ES" w:bidi="es_ES"/>
        </w:rPr>
      </w:r>
      <w:r>
        <w:rPr>
          <w:lang w:val="es_ES" w:bidi="es_ES"/>
        </w:rPr>
        <w:t>Jesús no reprende a los apóstoles, sino que les dice amablemente que no necesitan saber cuándo Dios restaurará Israel. Solo Dios el Padre sabe cuándo hará esto. En cambio, Jesús les dice lo que necesitan saber. Jesús les promete a los apóstoles que el Espíritu Santo les dará poder para ser testigos y anunciar a Jesús en todas partes. Los apóstoles les hablarían a otros acerca de Jesús en la ciudad capital judía de Jerusalén y en toda la provincia de Judea, donde se encuentra Jerusalén. Jesús dice que los apóstoles también serían testigos en el territorio vecino de Samaria, donde vivían los samaritanos, y en todas partes del mundo. Jesús está enviando a sus apóstoles a todo el mundo para que todas las personas puedan conocer a Dios. Jesús está hablando a los apóstoles, pero Lucas pronto mostrará que el Espíritu Santo y el poder para dar testimonio de Jesús están destinados a todos los creyentes.</w:t>
      </w:r>
    </w:p>
    <w:p>
      <w:pPr/>
      <w:r>
        <w:rPr>
          <w:lang w:val="es_ES" w:bidi="es_ES"/>
        </w:rPr>
      </w:r>
      <w:r>
        <w:rPr>
          <w:lang w:val="es_ES" w:bidi="es_ES"/>
        </w:rPr>
        <w:t xml:space="preserve">Muestren un mapa del </w:t>
      </w:r>
      <w:r>
        <w:rPr>
          <w:lang w:val="es_ES" w:bidi="es_ES"/>
        </w:rPr>
        <w:t>Israel del siglo I que incluya una marca para Jerusalén, las regiones de Judea, Samaria y las regiones circundantes</w:t>
      </w:r>
      <w:r>
        <w:rPr>
          <w:lang w:val="es_ES" w:bidi="es_ES"/>
        </w:rPr>
        <w:t>.</w:t>
      </w:r>
    </w:p>
    <w:p>
      <w:pPr/>
      <w:r>
        <w:rPr>
          <w:lang w:val="es_ES" w:bidi="es_ES"/>
        </w:rPr>
      </w:r>
      <w:r>
        <w:rPr>
          <w:lang w:val="es_ES" w:bidi="es_ES"/>
        </w:rPr>
        <w:t>Dios Padre entonces lleva a Jesús al cielo, la morada de Dios. Los dos hombres vestidos de blanco probablemente se refieren a ángeles, o seres espirituales del cielo que sirven como mensajeros de Dios. Recordarán que Lucas describió a los ángeles en la tumba vacía de Jesús de la misma manera. Los ángeles se parecen a hombres. Los ángeles llaman a los apóstoles “hombres de Galilea” porque eran del territorio norte de Israel, Galilea. Los ángeles les hacen a los apóstoles una pregunta que no necesitaban responder. Los ángeles preguntan: “¿Por qué están aquí parados mirando al cielo?” Los ángeles están reprendiéndolos suavemente, diciéndoles que no necesitan quedarse allí mirando al cielo. Jesús un día regresará del cielo. Jesús está en el cielo, pero su poder y su presencia, a través de su Espíritu, llenan el resto del libro de los Hechos.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resucitó de entre los muertos y se apareció a los apóstoles muchas veces durante cuarenta días. Los apóstoles le preguntaban continuamente a Jesús si ahora liberaría a Israel del control extranjero y restauraría el reino de Israel al pueblo judío.</w:t>
      </w:r>
    </w:p>
    <w:p>
      <w:pPr/>
      <w:r>
        <w:rPr>
          <w:lang w:val="es_ES" w:bidi="es_ES"/>
        </w:rPr>
      </w:r>
      <w:r>
        <w:rPr>
          <w:b/>
          <w:lang w:val="es_ES" w:bidi="es_ES"/>
        </w:rPr>
        <w:t>Segunda escena:</w:t>
      </w:r>
      <w:r>
        <w:rPr>
          <w:lang w:val="es_ES" w:bidi="es_ES"/>
        </w:rPr>
        <w:t xml:space="preserve"> La última escena sucede inmediatamente después de que Jesús habla estas palabras finales a los apóstoles. Dios Padre, que es invisible, lleva a Jesús de vuelta al cielo. Mientras los apóstoles permanecen asombrados mirando al cielo, dos ángeles les dicen que no se queden allí simplemente mirando hacia arriba. Jesús regresará a la tierra en algún momento, con poder, tal como se fue.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 que ha sido resucitado después de morir en la cruz</w:t>
      </w:r>
    </w:p>
    <w:p>
      <w:pPr>
        <w:pStyle w:val="ListBullet"/>
        <w:spacing w:line="240" w:lineRule="auto"/>
        <w:ind w:left="720"/>
      </w:pPr>
      <w:r>
        <w:rPr>
          <w:lang w:val="es_ES" w:bidi="es_ES"/>
        </w:rPr>
      </w:r>
      <w:r>
        <w:rPr>
          <w:lang w:val="es_ES" w:bidi="es_ES"/>
        </w:rPr>
        <w:t>Los once apóstoles (hombres de Galilea)</w:t>
      </w:r>
    </w:p>
    <w:p>
      <w:pPr>
        <w:pStyle w:val="ListBullet"/>
        <w:spacing w:line="240" w:lineRule="auto"/>
        <w:ind w:left="720"/>
      </w:pPr>
      <w:r>
        <w:rPr>
          <w:lang w:val="es_ES" w:bidi="es_ES"/>
        </w:rPr>
      </w:r>
      <w:r>
        <w:rPr>
          <w:lang w:val="es_ES" w:bidi="es_ES"/>
        </w:rPr>
        <w:t>Dios Padre: Él lleva a Jesús de regreso al cielo</w:t>
      </w:r>
    </w:p>
    <w:p>
      <w:pPr>
        <w:pStyle w:val="ListBullet"/>
        <w:spacing w:line="240" w:lineRule="auto"/>
        <w:ind w:left="720"/>
      </w:pPr>
      <w:r>
        <w:rPr>
          <w:lang w:val="es_ES" w:bidi="es_ES"/>
        </w:rPr>
      </w:r>
      <w:r>
        <w:rPr>
          <w:lang w:val="es_ES" w:bidi="es_ES"/>
        </w:rPr>
        <w:t>Una nube</w:t>
      </w:r>
    </w:p>
    <w:p>
      <w:pPr>
        <w:pStyle w:val="ListBullet"/>
        <w:spacing w:line="240" w:lineRule="auto"/>
        <w:ind w:left="720"/>
      </w:pPr>
      <w:r>
        <w:rPr>
          <w:lang w:val="es_ES" w:bidi="es_ES"/>
        </w:rPr>
      </w:r>
      <w:r>
        <w:rPr>
          <w:lang w:val="es_ES" w:bidi="es_ES"/>
        </w:rPr>
        <w:t>Los dos ángeles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recordar que esta historia ocurre cuarenta días después de que Jesús resucitó de entre los muertos. Jesús se había aparecido a los apóstoles varias veces para demostrar que estaba vivo y enseñarles acerca del reino de Dios.</w:t>
      </w:r>
    </w:p>
    <w:p>
      <w:pPr/>
      <w:r>
        <w:rPr>
          <w:lang w:val="es_ES" w:bidi="es_ES"/>
        </w:rPr>
      </w:r>
      <w:r>
        <w:rPr>
          <w:lang w:val="es_ES" w:bidi="es_ES"/>
        </w:rPr>
        <w:t>Esta fue la última vez que Jesús habló con los apóstoles mientras estaba en la tierra. Lucas nos dice en el siguiente pasaje que Jesús habló con los apóstoles en el Monte de los Olivos. El Monte de los Olivos era una colina alta justo fuera de Jerusalén, al otro lado del valle del templo. La gente lo llamaba el Monte de los Olivos porque había un olivar y un lagar de aceitunas allí. El Monte de los Olivos era donde Jesús se quedaba por la noche cuando venía a enseñar en Jerusalén. Este lugar es donde oró con sus discípulos la noche en que los judíos y los romanos lo arrestaron.</w:t>
      </w:r>
    </w:p>
    <w:p>
      <w:pPr/>
      <w:r>
        <w:rPr>
          <w:lang w:val="es_ES" w:bidi="es_ES"/>
        </w:rPr>
      </w:r>
      <w:r>
        <w:rPr>
          <w:lang w:val="es_ES" w:bidi="es_ES"/>
        </w:rPr>
        <w:t xml:space="preserve">Deténganse aquí: muestren un mapa de </w:t>
      </w:r>
      <w:r>
        <w:rPr>
          <w:lang w:val="es_ES" w:bidi="es_ES"/>
        </w:rPr>
        <w:t>Jerusalén con el Monte de los Olivos y el Templo</w:t>
      </w:r>
      <w:r>
        <w:rPr>
          <w:lang w:val="es_ES" w:bidi="es_ES"/>
        </w:rPr>
        <w:t>.</w:t>
      </w:r>
    </w:p>
    <w:p>
      <w:pPr/>
      <w:r>
        <w:rPr>
          <w:lang w:val="es_ES" w:bidi="es_ES"/>
        </w:rPr>
      </w:r>
      <w:r>
        <w:rPr>
          <w:lang w:val="es_ES" w:bidi="es_ES"/>
        </w:rPr>
        <w:t xml:space="preserve">También podrían mostrar una imagen de una </w:t>
      </w:r>
      <w:r>
        <w:rPr>
          <w:lang w:val="es_ES" w:bidi="es_ES"/>
        </w:rPr>
        <w:t>aceituna y de un olivo</w:t>
      </w:r>
      <w:r>
        <w:rPr>
          <w:lang w:val="es_ES" w:bidi="es_ES"/>
        </w:rPr>
        <w:t>.</w:t>
      </w:r>
    </w:p>
    <w:p>
      <w:pPr/>
      <w:r>
        <w:rPr>
          <w:lang w:val="es_ES" w:bidi="es_ES"/>
        </w:rPr>
      </w:r>
      <w:r>
        <w:rPr>
          <w:lang w:val="es_ES" w:bidi="es_ES"/>
        </w:rPr>
        <w:t>Jesús les estaba enseñando a los apóstoles acerca del reino de Dios, pero ellos estaban preocupados por la nación terrenal y el liderazgo de Israel. Los apóstoles seguían preguntándole a Jesús cuándo restauraría Israel al control judío. Jesús no los reprende, pero su respuesta redirige la atención de los apóstoles hacia lo que necesitaban saber. Jesús les dice que recibirán poder del Espíritu Santo para un propósito específico. Jesús quiere que sus apóstoles sean sus testigos, que vayan a todas partes y le hablen a todos acerca de él.</w:t>
      </w:r>
    </w:p>
    <w:p>
      <w:pPr/>
      <w:r>
        <w:rPr>
          <w:lang w:val="es_ES" w:bidi="es_ES"/>
        </w:rPr>
      </w:r>
      <w:r>
        <w:rPr>
          <w:lang w:val="es_ES" w:bidi="es_ES"/>
        </w:rPr>
        <w:t>En la última escena, inmediatamente después de que Jesús habló con los apóstoles, Dios Padre llevó a Jesús de vuelta al cielo. Jesús desapareció en una nube. Los ángeles que se aparecieron a los apóstoles vestían ropa blanca resplandeciente. En el Evangelio de Lucas, Lucas describe la ropa de los ángeles como brillante como un relámpago. La pregunta que los ángeles les hacen a los hombres no está destinada a ser respondida por los apóstoles. En cambio, los ángeles están redirigiendo la atención de los apóstoles hacia lo que Jesús ya les había dicho que hicieran. Los ángeles les aseguran a los apóstoles que Jesús regresará del cielo algún día en el futuro.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 que ha sido resucitado después de morir en la cruz</w:t>
      </w:r>
    </w:p>
    <w:p>
      <w:pPr>
        <w:pStyle w:val="ListBullet"/>
        <w:spacing w:line="240" w:lineRule="auto"/>
        <w:ind w:left="720"/>
      </w:pPr>
      <w:r>
        <w:rPr>
          <w:lang w:val="es_ES" w:bidi="es_ES"/>
        </w:rPr>
      </w:r>
      <w:r>
        <w:rPr>
          <w:lang w:val="es_ES" w:bidi="es_ES"/>
        </w:rPr>
        <w:t>Los once apóstoles (hombres de Galilea)</w:t>
      </w:r>
    </w:p>
    <w:p>
      <w:pPr>
        <w:pStyle w:val="ListBullet"/>
        <w:spacing w:line="240" w:lineRule="auto"/>
        <w:ind w:left="720"/>
      </w:pPr>
      <w:r>
        <w:rPr>
          <w:lang w:val="es_ES" w:bidi="es_ES"/>
        </w:rPr>
      </w:r>
      <w:r>
        <w:rPr>
          <w:lang w:val="es_ES" w:bidi="es_ES"/>
        </w:rPr>
        <w:t>Dios Padre: Él lleva a Jesús de regreso al cielo</w:t>
      </w:r>
    </w:p>
    <w:p>
      <w:pPr>
        <w:pStyle w:val="ListBullet"/>
        <w:spacing w:line="240" w:lineRule="auto"/>
        <w:ind w:left="720"/>
      </w:pPr>
      <w:r>
        <w:rPr>
          <w:lang w:val="es_ES" w:bidi="es_ES"/>
        </w:rPr>
      </w:r>
      <w:r>
        <w:rPr>
          <w:lang w:val="es_ES" w:bidi="es_ES"/>
        </w:rPr>
        <w:t>Una nube</w:t>
      </w:r>
    </w:p>
    <w:p>
      <w:pPr>
        <w:pStyle w:val="ListBullet"/>
        <w:spacing w:line="240" w:lineRule="auto"/>
        <w:ind w:left="720"/>
      </w:pPr>
      <w:r>
        <w:rPr>
          <w:lang w:val="es_ES" w:bidi="es_ES"/>
        </w:rPr>
      </w:r>
      <w:r>
        <w:rPr>
          <w:lang w:val="es_ES" w:bidi="es_ES"/>
        </w:rPr>
        <w:t>Los dos ángeles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diálogo, al flujo, a la trama y a la cronología de la historia.</w:t>
      </w:r>
    </w:p>
    <w:p>
      <w:pPr/>
      <w:r>
        <w:rPr>
          <w:lang w:val="es_ES" w:bidi="es_ES"/>
        </w:rPr>
      </w:r>
      <w:r>
        <w:rPr>
          <w:lang w:val="es_ES" w:bidi="es_ES"/>
        </w:rPr>
        <w:t>En la historia anterior, Jesús les dijo a los apóstoles que esperaran en Jerusalén y que el Padre pronto les daría el Espíritu Santo. "No se vayan de Jerusalén, sino esperen el don que mi Padre prometió, del cual me han oído hablar". Pronto recibirán o serán "bautizados con el Espíritu Santo".</w:t>
      </w:r>
    </w:p>
    <w:p>
      <w:pPr/>
      <w:r>
        <w:rPr>
          <w:lang w:val="es_ES" w:bidi="es_ES"/>
        </w:rPr>
      </w:r>
      <w:r>
        <w:rPr>
          <w:lang w:val="es_ES" w:bidi="es_ES"/>
        </w:rPr>
        <w:t>Cuando los apóstoles escucharon esta promesa, probablemente habrían recordado varias promesas de los profetas del Antiguo Testamento y muchas cosas que Jesús enseñó sobre el Espíritu Santo. Asegúrense de que el equipo actúe a los apóstoles preguntándole a Jesús varias veces y durante varios días si ahora liberaría a Israel y restauraría el reino de Israel. Los apóstoles habían anticipado y esperado ese día con impaciencia.</w:t>
      </w:r>
    </w:p>
    <w:p>
      <w:pPr/>
      <w:r>
        <w:rPr>
          <w:lang w:val="es_ES" w:bidi="es_ES"/>
        </w:rPr>
      </w:r>
      <w:r>
        <w:rPr>
          <w:lang w:val="es_ES" w:bidi="es_ES"/>
        </w:rPr>
        <w:t>Asegúrense de que, al actuar la respuesta de Jesús a la pregunta de los apóstoles, Jesús no reprenda a los apóstoles. Jesús informa a los apóstoles que no deben preocuparse por cuándo Dios restaurará Israel. Jesús les dice a los apóstoles: “Solo el Padre tiene la autoridad para fijar esas fechas y esos tiempos, y no les corresponde a ustedes conocerlos".</w:t>
      </w:r>
    </w:p>
    <w:p>
      <w:pPr/>
      <w:r>
        <w:rPr>
          <w:lang w:val="es_ES" w:bidi="es_ES"/>
        </w:rPr>
      </w:r>
      <w:r>
        <w:rPr>
          <w:lang w:val="es_ES" w:bidi="es_ES"/>
        </w:rPr>
        <w:t>Jesús entonces les dice a los apóstoles lo que necesitan saber. Jesús dice a los apóstoles: “Recibirán poder cuando el Espíritu Santo venga sobre ustedes. Y serán mis testigos y hablarán de mí en todas partes: en Jerusalén, en toda Judea, en Samaria y hasta los confines de la tierra".</w:t>
      </w:r>
    </w:p>
    <w:p>
      <w:pPr/>
      <w:r>
        <w:rPr>
          <w:lang w:val="es_ES" w:bidi="es_ES"/>
        </w:rPr>
      </w:r>
      <w:r>
        <w:rPr>
          <w:lang w:val="es_ES" w:bidi="es_ES"/>
        </w:rPr>
        <w:t>Tan pronto como Jesús les da este mandato a los apóstoles, Dios Padre lleva a Jesús de vuelta al cielo. Asegúrense de que el equipo interprete a Dios Padre llevando a Jesús de vuelta al cielo tan pronto como Jesús diga esta última frase. Cuando Jesús está lejos, una nube lo oculta y los apóstoles ya no pueden verlo. Los dos ángeles aparecen de pie junto a los apóstoles después de que ya no pueden ver a Jesús. Los apóstoles no se dan cuenta de los ángeles porque siguen mirando al cielo tratando de ver a Jesús. Tal vez los apóstoles estaban asombrados por lo que acababa de suceder o estaban esperando el regreso de Jesús. Los ángeles comienzan a hablar mientras los apóstoles aún están mirando hacia arriba.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Representen a los discípulos que siguen preguntándole respetuosamente a Jesús si restaurará Israel al pueblo judío y si establecerá un reino terrenal.</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Jesús: "¿Cómo te sientes?" Es posible que escuchen cosas como: "Triste de que mis apóstoles se estén enfocando en las cosas equivocadas", "Compasión, porque los apóstoles están tratando de entender lo que sucederá después" y "Confiado, porque ustedes saben que cuando venga el Espíritu Santo los apóstoles entenderán y darán testimonio a todos acerca de Jesús y del reino de Dios".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Actúen como Jesús compartiendo sus últimas palabras con los apóstoles mientras estaba en la tierra. Jesús responde a la pregunta de los apóstoles diciendo: "Solo el Padre tiene la autoridad para fijar esas fechas y esos tiempos, y no les corresponde a ustedes conocerlos". Pero recibirán poder cuando el Espíritu Santo venga sobre ustedes. Y serán mis testigos, dando testimonio de mí en todas partes: en Jerusalén, por toda Judea, en Samaria y hasta los confines de la tierra".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apóstoles: "¿Cómo se sienten?" Es posible que escuchen cosas como: "Decepcionado porque no obtendré una respuesta a mi pregunta sobre el tiempo de Dios", "Abrumado, preguntándome cómo el Espíritu Santo me dará poder para testificar acerca de Jesús" y "Humillado al pensar que Jesús confiaría en mí para una tarea tan grande".</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Jesús ascendiendo al cielo tan pronto como termine de hablar con los apóstoles. Dios Padre lleva a Jesús de regreso al cielo, mientras los apóstoles permanecen mirando fijamente al cielo, intentando ver adónde había ido Jesús. De repente, aparecen dos ángeles al lado de los apóstoles, mientras ellos aún continúan mirando fijamente al cielo. Los ángeles les hacen a los apóstoles una pregunta, sin esperar que respondan. Los ángeles dicen: "Hombres de Galilea, ¿por qué están aquí mirando al cielo? ¡Jesús ha sido llevado de entre ustedes al cielo, pero un día regresará del cielo de la misma forma en que lo vieron partir!"</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ángeles: "Al ver a los apóstoles allí de pie, mirando al cielo intentando ver a Jesús, ¿cómo se sienten?" Es posible que escuchen cosas como: "Frustrado de que los apóstoles sigan allí de pie esperando a Jesús", "Asombrado de que los apóstoles tarden en entender el papel que tienen ahora", "Comprendiendo que los apóstoles están sorprendidos por lo que acaban de ver, pero que necesitan enfocarse en lo que Jesús les dijo que hicieran" y "Compasión, al reconocer que los apóstoles necesitan ser reafirmados en que Jesús volverá".</w:t>
      </w:r>
    </w:p>
    <w:p>
      <w:pPr>
        <w:pStyle w:val="ListBullet"/>
        <w:spacing w:line="240" w:lineRule="auto"/>
        <w:ind w:left="720"/>
      </w:pPr>
      <w:r>
        <w:rPr>
          <w:lang w:val="es_ES" w:bidi="es_ES"/>
        </w:rPr>
      </w:r>
      <w:r>
        <w:rPr>
          <w:lang w:val="es_ES" w:bidi="es_ES"/>
        </w:rPr>
        <w:t>Pregúntenles a los actores que interpretan a los apóstoles: "Después de escuchar las palabras de los ángeles, ¿cómo se sienten?" Es posible que escuchen cosas como: "Triste de que Jesús haya sido llevado", "Con curiosidad sobre cuándo Jesús volverá algún día", "Seguro de que Jesús regresará tal como prometió" y "Animado a enfocarme en lo que Jesús me dijo que hiciera".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Después de que Jesús les dijo a los apóstoles que pronto recibirían el Espíritu Santo prometido, ellos le preguntaban continuamente si ya era el momento en que Jesús </w:t>
      </w:r>
      <w:r>
        <w:rPr>
          <w:b/>
          <w:lang w:val="es_ES" w:bidi="es_ES"/>
        </w:rPr>
        <w:t>liberaría a Israel</w:t>
      </w:r>
      <w:r>
        <w:rPr>
          <w:lang w:val="es_ES" w:bidi="es_ES"/>
        </w:rPr>
        <w:t xml:space="preserve"> y </w:t>
      </w:r>
      <w:r>
        <w:rPr>
          <w:b/>
          <w:lang w:val="es_ES" w:bidi="es_ES"/>
        </w:rPr>
        <w:t>restauraría el reino</w:t>
      </w:r>
      <w:r>
        <w:rPr>
          <w:lang w:val="es_ES" w:bidi="es_ES"/>
        </w:rPr>
        <w:t>. Un reino es un lugar donde un rey gobierna a un grupo de personas. Los apóstoles se están refiriendo al reino de Israel en términos terrenales, no al reino de Dios.</w:t>
      </w:r>
    </w:p>
    <w:p>
      <w:pPr/>
      <w:r>
        <w:rPr>
          <w:lang w:val="es_ES" w:bidi="es_ES"/>
        </w:rPr>
      </w:r>
      <w:r>
        <w:rPr>
          <w:lang w:val="es_ES" w:bidi="es_ES"/>
        </w:rPr>
        <w:t>En la Biblia, el Reino de Dios se refiere más a su pueblo que a un lugar. En el Antiguo Testamento, el Reino de Dios era su pueblo Israel. Los profetas de Dios, o sus mensajeros, dijeron que un día Dios vendría y reinaría sobre su pueblo en un reino perfecto, donde ya no habría sufrimiento ni maldad. El pueblo de Israel esperaba y oraba por la llegada de este reino perfecto.</w:t>
      </w:r>
    </w:p>
    <w:p>
      <w:pPr/>
      <w:r>
        <w:rPr>
          <w:lang w:val="es_ES" w:bidi="es_ES"/>
        </w:rPr>
      </w:r>
      <w:r>
        <w:rPr>
          <w:lang w:val="es_ES" w:bidi="es_ES"/>
        </w:rPr>
        <w:t xml:space="preserve">El </w:t>
      </w:r>
      <w:r>
        <w:rPr>
          <w:lang w:val="es_ES" w:bidi="es_ES"/>
        </w:rPr>
        <w:t>reino de Dios</w:t>
      </w:r>
      <w:r>
        <w:rPr>
          <w:lang w:val="es_ES" w:bidi="es_ES"/>
        </w:rPr>
        <w:t xml:space="preserve"> en el Nuevo Testamento también se trata de que Dios reine en el corazón de su pueblo, más que en un lugar físico. Sin embargo, el pueblo judío de la época de Jesús quería que el reino perfecto de Dios llegara de inmediato. Querían que viniera un rey y hiciera grande nuevamente a la nación de Israel. Jesús explicó cómo el reino de Dios es diferente de lo que ellos esperaban. Consulten el término </w:t>
      </w:r>
      <w:r>
        <w:rPr>
          <w:lang w:val="es_ES" w:bidi="es_ES"/>
        </w:rPr>
        <w:t>reino</w:t>
      </w:r>
      <w:r>
        <w:rPr>
          <w:lang w:val="es_ES" w:bidi="es_ES"/>
        </w:rPr>
        <w:t xml:space="preserve"> en el Glosario Principal. Traduzcan reino de la misma manera que lo han hecho en los pasajes anteriores.</w:t>
      </w:r>
    </w:p>
    <w:p>
      <w:pPr/>
      <w:r>
        <w:rPr>
          <w:lang w:val="es_ES" w:bidi="es_ES"/>
        </w:rPr>
      </w:r>
      <w:r>
        <w:rPr>
          <w:lang w:val="es_ES" w:bidi="es_ES"/>
        </w:rPr>
        <w:t xml:space="preserve">Jesús entonces les dice a los apóstoles que </w:t>
      </w:r>
      <w:r>
        <w:rPr>
          <w:b/>
          <w:lang w:val="es_ES" w:bidi="es_ES"/>
        </w:rPr>
        <w:t>recibirán poder</w:t>
      </w:r>
      <w:r>
        <w:rPr>
          <w:lang w:val="es_ES" w:bidi="es_ES"/>
        </w:rPr>
        <w:t xml:space="preserve"> cuando el </w:t>
      </w:r>
      <w:r>
        <w:rPr>
          <w:b/>
          <w:lang w:val="es_ES" w:bidi="es_ES"/>
        </w:rPr>
        <w:t>Espíritu Santo</w:t>
      </w:r>
      <w:r>
        <w:rPr>
          <w:lang w:val="es_ES" w:bidi="es_ES"/>
        </w:rPr>
        <w:t xml:space="preserve"> venga sobre ellos. El Espíritu Santo es el Espíritu de Dios, a veces llamado el Espíritu de Cristo en el Nuevo Testamento. En el Antiguo Testamento, Dios daba su Espíritu cuando ungía a la gente para que fuera rey o realizara algo extraordinario. Dios da su Espíritu a la gente para equiparla con su presencia, sabiduría, autoridad y poder. El Espíritu de Dios equipa a la gente para hacer algo. Por ejemplo, se le puede pedir a la persona que lleve un mensaje de Dios a alguien. En el Nuevo Testamento, el concepto de </w:t>
      </w:r>
      <w:r>
        <w:rPr>
          <w:b/>
          <w:lang w:val="es_ES" w:bidi="es_ES"/>
        </w:rPr>
        <w:t>santo</w:t>
      </w:r>
      <w:r>
        <w:rPr>
          <w:lang w:val="es_ES" w:bidi="es_ES"/>
        </w:rPr>
        <w:t xml:space="preserve"> se refiere a personas o cosas que pertenecen a Dios, que son apartadas para sus propósitos o que son como él. Traduzcan Espíritu Santo con el mismo término que usaron en los pasajes anteriores. Consulten el </w:t>
      </w:r>
      <w:r>
        <w:rPr>
          <w:lang w:val="es_ES" w:bidi="es_ES"/>
        </w:rPr>
        <w:t>Espíritu Santo</w:t>
      </w:r>
      <w:r>
        <w:rPr>
          <w:lang w:val="es_ES" w:bidi="es_ES"/>
        </w:rPr>
        <w:t xml:space="preserve"> en el Glosario Principal.</w:t>
      </w:r>
    </w:p>
    <w:p>
      <w:pPr/>
      <w:r>
        <w:rPr>
          <w:lang w:val="es_ES" w:bidi="es_ES"/>
        </w:rPr>
      </w:r>
      <w:r>
        <w:rPr>
          <w:lang w:val="es_ES" w:bidi="es_ES"/>
        </w:rPr>
        <w:t>El Espíritu Santo no posee a una persona en contra de su voluntad, como un demonio, ni la hace actuar sin su participación voluntaria. Más adelante en Hechos, un líder cristiano, Esteban, les dice a los líderes judíos que se rebelaban contra Dios que "siempre están resistiendo al Espíritu Santo, tal como lo hicieron sus padres". El apóstol Pablo les dice a los creyentes que pueden “apagar al Espíritu Santo” y “entristecer al Espíritu Santo” al desobedecer a Dios. En cambio, el Espíritu Santo les dará a los apóstoles poder y sabiduría para hacer lo que Jesús les ha dicho que hagan.</w:t>
      </w:r>
    </w:p>
    <w:p>
      <w:pPr/>
      <w:r>
        <w:rPr>
          <w:lang w:val="es_ES" w:bidi="es_ES"/>
        </w:rPr>
      </w:r>
      <w:r>
        <w:rPr>
          <w:lang w:val="es_ES" w:bidi="es_ES"/>
        </w:rPr>
        <w:t xml:space="preserve">Jesús les dijo a los apóstoles que serían sus </w:t>
      </w:r>
      <w:r>
        <w:rPr>
          <w:b/>
          <w:lang w:val="es_ES" w:bidi="es_ES"/>
        </w:rPr>
        <w:t>testigos</w:t>
      </w:r>
      <w:r>
        <w:rPr>
          <w:lang w:val="es_ES" w:bidi="es_ES"/>
        </w:rPr>
        <w:t xml:space="preserve">. La frase </w:t>
      </w:r>
      <w:r>
        <w:rPr>
          <w:b/>
          <w:lang w:val="es_ES" w:bidi="es_ES"/>
        </w:rPr>
        <w:t>mis testigos</w:t>
      </w:r>
      <w:r>
        <w:rPr>
          <w:lang w:val="es_ES" w:bidi="es_ES"/>
        </w:rPr>
        <w:t xml:space="preserve"> indica que los apóstoles contarían a otros lo que sabían personalmente acerca de Jesús.</w:t>
      </w:r>
    </w:p>
    <w:p>
      <w:pPr/>
      <w:r>
        <w:rPr>
          <w:lang w:val="es_ES" w:bidi="es_ES"/>
        </w:rPr>
      </w:r>
      <w:r>
        <w:rPr>
          <w:lang w:val="es_ES" w:bidi="es_ES"/>
        </w:rPr>
        <w:t xml:space="preserve">Los apóstoles le hablarían a la gente sobre Jesús en </w:t>
      </w:r>
      <w:r>
        <w:rPr>
          <w:lang w:val="es_ES" w:bidi="es_ES"/>
        </w:rPr>
        <w:t>Jerusalén</w:t>
      </w:r>
      <w:r>
        <w:rPr>
          <w:lang w:val="es_ES" w:bidi="es_ES"/>
        </w:rPr>
        <w:t xml:space="preserve">, la capital de Israel, entonces llamada </w:t>
      </w:r>
      <w:r>
        <w:rPr>
          <w:lang w:val="es_ES" w:bidi="es_ES"/>
        </w:rPr>
        <w:t>Judea</w:t>
      </w:r>
      <w:r>
        <w:rPr>
          <w:lang w:val="es_ES" w:bidi="es_ES"/>
        </w:rPr>
        <w:t xml:space="preserve">. Continuarían hablando de Jesús en toda Judea y </w:t>
      </w:r>
      <w:r>
        <w:rPr>
          <w:lang w:val="es_ES" w:bidi="es_ES"/>
        </w:rPr>
        <w:t>Samaria</w:t>
      </w:r>
      <w:r>
        <w:rPr>
          <w:lang w:val="es_ES" w:bidi="es_ES"/>
        </w:rPr>
        <w:t xml:space="preserve">, la región al norte de Judea donde vivía el pueblo samaritano. Los apóstoles también darían testimonio a las personas hasta </w:t>
      </w:r>
      <w:r>
        <w:rPr>
          <w:b/>
          <w:lang w:val="es_ES" w:bidi="es_ES"/>
        </w:rPr>
        <w:t>los confines de la tierra</w:t>
      </w:r>
      <w:r>
        <w:rPr>
          <w:lang w:val="es_ES" w:bidi="es_ES"/>
        </w:rPr>
        <w:t>, una expresión que significa los lugares más lejanos desde donde se encontraban en ese momento o las partes más remotas de la tierra. Jesús usó esta frase para decir que los apóstoles debían hablarle a toda la gente sobre Jesús en todas partes de la tierra.</w:t>
      </w:r>
    </w:p>
    <w:p>
      <w:pPr/>
      <w:r>
        <w:rPr>
          <w:lang w:val="es_ES" w:bidi="es_ES"/>
        </w:rPr>
      </w:r>
      <w:r>
        <w:rPr>
          <w:lang w:val="es_ES" w:bidi="es_ES"/>
        </w:rPr>
        <w:t xml:space="preserve">Deténganse aquí y busquen un mapa del </w:t>
      </w:r>
      <w:r>
        <w:rPr>
          <w:lang w:val="es_ES" w:bidi="es_ES"/>
        </w:rPr>
        <w:t>Israel del siglo I que incluya una marca para Jerusalén, las regiones de Judea, Samaria y las regiones circundantes</w:t>
      </w:r>
      <w:r>
        <w:rPr>
          <w:lang w:val="es_ES" w:bidi="es_ES"/>
        </w:rPr>
        <w:t>.</w:t>
      </w:r>
    </w:p>
    <w:p>
      <w:pPr/>
      <w:r>
        <w:rPr>
          <w:lang w:val="es_ES" w:bidi="es_ES"/>
        </w:rPr>
      </w:r>
      <w:r>
        <w:rPr>
          <w:lang w:val="es_ES" w:bidi="es_ES"/>
        </w:rPr>
        <w:t xml:space="preserve">La palabra </w:t>
      </w:r>
      <w:r>
        <w:rPr>
          <w:b/>
          <w:lang w:val="es_ES" w:bidi="es_ES"/>
        </w:rPr>
        <w:t>cielo</w:t>
      </w:r>
      <w:r>
        <w:rPr>
          <w:lang w:val="es_ES" w:bidi="es_ES"/>
        </w:rPr>
        <w:t xml:space="preserve"> puede significar tanto el lugar donde vive Dios como el firmamento. Dios Padre llevó a Jesús al “cielo” para estar en la morada de Dios. Y los apóstoles continuaron mirando hacia el "cielo", es decir, el firmamento, tratando de ver adónde había ido Jesús. La gente no puede ver físicamente el cielo, el lugar en que habita Dios, a menos que esté teniendo una visión o un sueño. Cuando los ángeles les preguntan a los apóstoles por qué están allí mirando hacia el "cielo", probablemente se estén refiriendo al firmamento. Traduzcan cielo de la misma manera que lo han hecho en los pasajes anteriores. Consulten el término </w:t>
      </w:r>
      <w:r>
        <w:rPr>
          <w:lang w:val="es_ES" w:bidi="es_ES"/>
        </w:rPr>
        <w:t>cielo</w:t>
      </w:r>
      <w:r>
        <w:rPr>
          <w:lang w:val="es_ES" w:bidi="es_ES"/>
        </w:rPr>
        <w:t xml:space="preserve"> en el Glosario Principal.</w:t>
      </w:r>
    </w:p>
    <w:p>
      <w:pPr/>
      <w:r>
        <w:rPr>
          <w:lang w:val="es_ES" w:bidi="es_ES"/>
        </w:rPr>
      </w:r>
      <w:r>
        <w:rPr>
          <w:lang w:val="es_ES" w:bidi="es_ES"/>
        </w:rPr>
        <w:t xml:space="preserve">Los dos </w:t>
      </w:r>
      <w:r>
        <w:rPr>
          <w:b/>
          <w:lang w:val="es_ES" w:bidi="es_ES"/>
        </w:rPr>
        <w:t>hombres vestidos de blanco</w:t>
      </w:r>
      <w:r>
        <w:rPr>
          <w:lang w:val="es_ES" w:bidi="es_ES"/>
        </w:rPr>
        <w:t xml:space="preserve"> son </w:t>
      </w:r>
      <w:r>
        <w:rPr>
          <w:b/>
          <w:lang w:val="es_ES" w:bidi="es_ES"/>
        </w:rPr>
        <w:t>ángeles</w:t>
      </w:r>
      <w:r>
        <w:rPr>
          <w:lang w:val="es_ES" w:bidi="es_ES"/>
        </w:rPr>
        <w:t xml:space="preserve">, o seres espirituales del cielo que sirven como mensajeros de Dios. Traduzcan ángeles de la misma manera que lo han hecho antes. Consulten el término </w:t>
      </w:r>
      <w:r>
        <w:rPr>
          <w:lang w:val="es_ES" w:bidi="es_ES"/>
        </w:rPr>
        <w:t>ángeles</w:t>
      </w:r>
      <w:r>
        <w:rPr>
          <w:lang w:val="es_ES" w:bidi="es_ES"/>
        </w:rPr>
        <w:t xml:space="preserve"> en el Glosario Principal.</w:t>
      </w:r>
    </w:p>
    <w:p>
      <w:pPr/>
      <w:r>
        <w:rPr>
          <w:lang w:val="es_ES" w:bidi="es_ES"/>
        </w:rPr>
      </w:r>
      <w:r>
        <w:rPr>
          <w:lang w:val="es_ES" w:bidi="es_ES"/>
        </w:rPr>
        <w:t xml:space="preserve">Los ángeles se dirigen a los apóstoles como </w:t>
      </w:r>
      <w:r>
        <w:rPr>
          <w:b/>
          <w:lang w:val="es_ES" w:bidi="es_ES"/>
        </w:rPr>
        <w:t>Hombres de Galilea</w:t>
      </w:r>
      <w:r>
        <w:rPr>
          <w:lang w:val="es_ES" w:bidi="es_ES"/>
        </w:rPr>
        <w:t xml:space="preserve">. Los apóstoles eran de </w:t>
      </w:r>
      <w:r>
        <w:rPr>
          <w:lang w:val="es_ES" w:bidi="es_ES"/>
        </w:rPr>
        <w:t>Galilea</w:t>
      </w:r>
      <w:r>
        <w:rPr>
          <w:lang w:val="es_ES" w:bidi="es_ES"/>
        </w:rPr>
        <w:t>, un distrito o provincia al norte de Israel.</w:t>
      </w:r>
    </w:p>
    <w:p>
      <w:pPr/>
      <w:r>
        <w:rPr>
          <w:lang w:val="es_ES" w:bidi="es_ES"/>
        </w:rPr>
      </w:r>
      <w:r>
        <w:rPr>
          <w:lang w:val="es_ES" w:bidi="es_ES"/>
        </w:rPr>
        <w:t xml:space="preserve">Deténganse aquí y busquen un mapa del </w:t>
      </w:r>
      <w:r>
        <w:rPr>
          <w:lang w:val="es_ES" w:bidi="es_ES"/>
        </w:rPr>
        <w:t>Israel del siglo I que incluya el territorio de Galilea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1:12–14</w:t>
      </w:r>
      <w:r>
        <w:rPr>
          <w:lang w:val="es_ES" w:bidi="es_ES"/>
        </w:rPr>
      </w:r>
    </w:p>
    <w:p>
      <w:pPr>
        <w:pStyle w:val="Heading3"/>
      </w:pPr>
      <w:r>
        <w:rPr>
          <w:lang w:val="es_ES" w:bidi="es_ES"/>
        </w:rPr>
        <w:t>Escuchar con el corazón</w:t>
      </w:r>
    </w:p>
    <w:p>
      <w:pPr/>
      <w:r>
        <w:rPr>
          <w:lang w:val="es_ES" w:bidi="es_ES"/>
        </w:rPr>
      </w:r>
      <w:r>
        <w:rPr>
          <w:lang w:val="es_ES" w:bidi="es_ES"/>
        </w:rPr>
        <w:t>Escuchen Hechos 1:12–14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El pasaje anterior registra la última conversación de los once apóstoles con Jesús en la tierra y el momento en que subió al cielo. Los apóstoles le preguntaron a Jesús si restauraría el reino a Israel. Él les dijo que no necesitaban conocer los tiempos de los eventos futuros que Dios mismo había decidido por su propia autoridad. Sin embargo, Jesús prometió a los apóstoles que el Espíritu Santo les daría poder para dar testimonio y hablar a la gente sobre él en todas partes. Después de esto, Dios llevó a Jesús al cielo y dos ángeles les dijeron a los apóstoles que Jesús volvería a la tierra exactamente de la misma manera que subió.</w:t>
      </w:r>
    </w:p>
    <w:p>
      <w:pPr/>
      <w:r>
        <w:rPr>
          <w:lang w:val="es_ES" w:bidi="es_ES"/>
        </w:rPr>
      </w:r>
      <w:r>
        <w:rPr>
          <w:lang w:val="es_ES" w:bidi="es_ES"/>
        </w:rPr>
        <w:t>Dios llevó a Jesús al cielo desde un monte llamado el Monte de los Olivos. Entonces los apóstoles regresaron a Jerusalén. Jerusalén era la capital religiosa del pueblo judío. El Monte de los Olivos está a unos 85 metros sobre la ciudad de Jerusalén, como era en aquel tiempo. La gente llamaba al monte el Monte de los Olivos porque en él crecían olivos. Los olivos tienen frutos pequeños ovalados, con piel lisa y una semilla dura en su interior. El Monte de los Olivos está a aproximadamente un kilómetro, o media hora a pie, al este de Jerusalén. El texto de la Biblia se refiere a la distancia de un "camino de un día de reposo", que equivale aproximadamente a un kilómetro que la ley judía permitía caminar en sábado, un día judío de descanso y adoración.</w:t>
      </w:r>
    </w:p>
    <w:p>
      <w:pPr/>
      <w:r>
        <w:rPr>
          <w:lang w:val="es_ES" w:bidi="es_ES"/>
        </w:rPr>
      </w:r>
      <w:r>
        <w:rPr>
          <w:lang w:val="es_ES" w:bidi="es_ES"/>
        </w:rPr>
        <w:t xml:space="preserve">Deténganse aquí y busquen para el equipo de traducción una foto del </w:t>
      </w:r>
      <w:r>
        <w:rPr>
          <w:lang w:val="es_ES" w:bidi="es_ES"/>
        </w:rPr>
        <w:t>Monte de los Olivos</w:t>
      </w:r>
      <w:r>
        <w:rPr>
          <w:lang w:val="es_ES" w:bidi="es_ES"/>
        </w:rPr>
        <w:t>.</w:t>
      </w:r>
    </w:p>
    <w:p>
      <w:pPr/>
      <w:r>
        <w:rPr>
          <w:lang w:val="es_ES" w:bidi="es_ES"/>
        </w:rPr>
      </w:r>
      <w:r>
        <w:rPr>
          <w:lang w:val="es_ES" w:bidi="es_ES"/>
        </w:rPr>
        <w:t xml:space="preserve">Deténganse aquí y busquen para el equipo de traducción una foto de un </w:t>
      </w:r>
      <w:r>
        <w:rPr>
          <w:lang w:val="es_ES" w:bidi="es_ES"/>
        </w:rPr>
        <w:t>olivo y de aceitunas</w:t>
      </w:r>
      <w:r>
        <w:rPr>
          <w:lang w:val="es_ES" w:bidi="es_ES"/>
        </w:rPr>
        <w:t>.</w:t>
      </w:r>
    </w:p>
    <w:p>
      <w:pPr/>
      <w:r>
        <w:rPr>
          <w:lang w:val="es_ES" w:bidi="es_ES"/>
        </w:rPr>
      </w:r>
      <w:r>
        <w:rPr>
          <w:lang w:val="es_ES" w:bidi="es_ES"/>
        </w:rPr>
        <w:t>Cuando llegaron a la ciudad, los apóstoles subieron a la habitación donde se hospedaban por poco tiempo. El término "aposento alto" indicaba que esa casa tenía una gran habitación construida sobre el techo plano de la parte principal de la casa. En los tiempos de Jesús, algunas casas tenían dos pisos como esta. A menudo, la habitación de arriba tenía su propia escalera exterior. Los apóstoles eran de Galilea, por lo que probablemente alquilaron la habitación. Para este momento, probablemente habían permanecido allí durante seis semanas más o menos. Es probable que los discípulos estuvieran en esta habitación con Jesús durante la última cena que Jesús tuvo con sus discípulos antes de morir. También es probable que los discípulos estuvieran en esta habitación cuando Jesús se les apareció después de que resucitó.</w:t>
      </w:r>
    </w:p>
    <w:p>
      <w:pPr/>
      <w:r>
        <w:rPr>
          <w:lang w:val="es_ES" w:bidi="es_ES"/>
        </w:rPr>
      </w:r>
      <w:r>
        <w:rPr>
          <w:lang w:val="es_ES" w:bidi="es_ES"/>
        </w:rPr>
        <w:t xml:space="preserve">Deténganse aquí y busquen para el equipo de traducción un mapa de </w:t>
      </w:r>
      <w:r>
        <w:rPr>
          <w:lang w:val="es_ES" w:bidi="es_ES"/>
        </w:rPr>
        <w:t>Jerusalén con el Monte de los Olivos</w:t>
      </w:r>
      <w:r>
        <w:rPr>
          <w:lang w:val="es_ES" w:bidi="es_ES"/>
        </w:rPr>
        <w:t>.</w:t>
      </w:r>
    </w:p>
    <w:p>
      <w:pPr/>
      <w:r>
        <w:rPr>
          <w:lang w:val="es_ES" w:bidi="es_ES"/>
        </w:rPr>
      </w:r>
      <w:r>
        <w:rPr>
          <w:lang w:val="es_ES" w:bidi="es_ES"/>
        </w:rPr>
        <w:t xml:space="preserve">Deténganse aquí y busquen para el equipo de traducción una fotografía de una </w:t>
      </w:r>
      <w:r>
        <w:rPr>
          <w:b/>
          <w:lang w:val="es_ES" w:bidi="es_ES"/>
        </w:rPr>
        <w:t>casa con una habitación en el piso superior</w:t>
      </w:r>
      <w:r>
        <w:rPr>
          <w:lang w:val="es_ES" w:bidi="es_ES"/>
        </w:rPr>
        <w:t>.</w:t>
      </w:r>
    </w:p>
    <w:p>
      <w:pPr/>
      <w:r>
        <w:rPr>
          <w:lang w:val="es_ES" w:bidi="es_ES"/>
        </w:rPr>
      </w:r>
      <w:r>
        <w:rPr>
          <w:lang w:val="es_ES" w:bidi="es_ES"/>
        </w:rPr>
        <w:t>Los presentes eran Pedro, también conocido como Simón Pedro, y Juan y Santiago y Andrés, Felipe y Tomás, Bartolomé y Mateo, Santiago hijo de Alfeo y Simón el Zelote, y Judas, también conocido como Tadeo, hijo de otro Santiago. Había dos apóstoles con el nombre de Santiago y dos apóstoles con el nombre de Simón. Para saber de cuál estaban hablando, la gente llamaba al otro Santiago: "Santiago, hijo de Alfeo". Llamaron al otro Simón: "Simón el Zelote". La palabra "zelote" significa "alguien que es celoso o apasionado". En ese tiempo, en Israel, se refería a personas celosas de la libertad de los judíos del control de Roma.</w:t>
      </w:r>
    </w:p>
    <w:p>
      <w:pPr/>
      <w:r>
        <w:rPr>
          <w:lang w:val="es_ES" w:bidi="es_ES"/>
        </w:rPr>
      </w:r>
      <w:r>
        <w:rPr>
          <w:lang w:val="es_ES" w:bidi="es_ES"/>
        </w:rPr>
        <w:t>Deténganse aquí y conversen con el equipo de traducción sobre cómo en su cultura se distingue a la gente que tiene el mismo nombre y es parte de un grupo.</w:t>
      </w:r>
    </w:p>
    <w:p>
      <w:pPr/>
      <w:r>
        <w:rPr>
          <w:lang w:val="es_ES" w:bidi="es_ES"/>
        </w:rPr>
      </w:r>
      <w:r>
        <w:rPr>
          <w:lang w:val="es_ES" w:bidi="es_ES"/>
        </w:rPr>
        <w:t>Los apóstoles, junto con las mujeres, y María, la madre de Jesús, y sus hermanos, se reunían con regularidad y a menudo en grupo para orar. Los apóstoles y los demás dedicaban mucho tiempo y esfuerzo a la oración, estaban unidos en propósito y de acuerdo en muchos aspectos cuando oraban. Cuando la gente ora, puede hacer dos cosas. Pueden pedirle cosas a Dios, y también pueden alabar o agradecer a Dios por las cosas. Las mujeres eran probablemente las que habían creído en Jesús, lo habían seguido a él y a los apóstoles a dondequiera que fueran y los habían ayudado de forma práctica durante el ministerio de Jesús. Los hermanos de Jesús probablemente eran sus hermanos menores, hijos de María y José nacidos después de Jesús.</w:t>
      </w:r>
    </w:p>
    <w:p>
      <w:pPr/>
      <w:r>
        <w:rPr>
          <w:lang w:val="es_ES" w:bidi="es_ES"/>
        </w:rPr>
      </w:r>
      <w:r>
        <w:rPr>
          <w:lang w:val="es_ES" w:bidi="es_ES"/>
        </w:rPr>
        <w:t>Deténganse aquí y cuenten una historia de un momento en sus vidas en que se reunieron con otros creyentes con regularidad para orar por algo específico.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Después de que Dios lleva a Jesús al cielo, los apóstoles regresan a Jerusalén desde el Monte de los Olivos.</w:t>
      </w:r>
    </w:p>
    <w:p>
      <w:pPr/>
      <w:r>
        <w:rPr>
          <w:lang w:val="es_ES" w:bidi="es_ES"/>
        </w:rPr>
      </w:r>
      <w:r>
        <w:rPr>
          <w:b/>
          <w:lang w:val="es_ES" w:bidi="es_ES"/>
        </w:rPr>
        <w:t>Segunda escena:</w:t>
      </w:r>
      <w:r>
        <w:rPr>
          <w:lang w:val="es_ES" w:bidi="es_ES"/>
        </w:rPr>
        <w:t xml:space="preserve"> Al entrar en la ciudad, los apóstoles van a la habitación superior donde se hospedan.</w:t>
      </w:r>
    </w:p>
    <w:p>
      <w:pPr/>
      <w:r>
        <w:rPr>
          <w:lang w:val="es_ES" w:bidi="es_ES"/>
        </w:rPr>
      </w:r>
      <w:r>
        <w:rPr>
          <w:b/>
          <w:lang w:val="es_ES" w:bidi="es_ES"/>
        </w:rPr>
        <w:t>Tercera escena:</w:t>
      </w:r>
      <w:r>
        <w:rPr>
          <w:lang w:val="es_ES" w:bidi="es_ES"/>
        </w:rPr>
        <w:t xml:space="preserve"> Los apóstoles junto con las mujeres que estaban siguiendo a Jesús, María la madre de Jesús y sus hermanos se reúnen con regularidad y a menudo para orar.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Santiago</w:t>
      </w:r>
    </w:p>
    <w:p>
      <w:pPr>
        <w:pStyle w:val="ListBullet"/>
        <w:spacing w:line="240" w:lineRule="auto"/>
        <w:ind w:left="720"/>
      </w:pPr>
      <w:r>
        <w:rPr>
          <w:lang w:val="es_ES" w:bidi="es_ES"/>
        </w:rPr>
      </w:r>
      <w:r>
        <w:rPr>
          <w:lang w:val="es_ES" w:bidi="es_ES"/>
        </w:rPr>
        <w:t>Andrés</w:t>
      </w:r>
    </w:p>
    <w:p>
      <w:pPr>
        <w:pStyle w:val="ListBullet"/>
        <w:spacing w:line="240" w:lineRule="auto"/>
        <w:ind w:left="720"/>
      </w:pPr>
      <w:r>
        <w:rPr>
          <w:lang w:val="es_ES" w:bidi="es_ES"/>
        </w:rPr>
      </w:r>
      <w:r>
        <w:rPr>
          <w:lang w:val="es_ES" w:bidi="es_ES"/>
        </w:rPr>
        <w:t>Felipe</w:t>
      </w:r>
    </w:p>
    <w:p>
      <w:pPr>
        <w:pStyle w:val="ListBullet"/>
        <w:spacing w:line="240" w:lineRule="auto"/>
        <w:ind w:left="720"/>
      </w:pPr>
      <w:r>
        <w:rPr>
          <w:lang w:val="es_ES" w:bidi="es_ES"/>
        </w:rPr>
      </w:r>
      <w:r>
        <w:rPr>
          <w:lang w:val="es_ES" w:bidi="es_ES"/>
        </w:rPr>
        <w:t>Tomás</w:t>
      </w:r>
    </w:p>
    <w:p>
      <w:pPr>
        <w:pStyle w:val="ListBullet"/>
        <w:spacing w:line="240" w:lineRule="auto"/>
        <w:ind w:left="720"/>
      </w:pPr>
      <w:r>
        <w:rPr>
          <w:lang w:val="es_ES" w:bidi="es_ES"/>
        </w:rPr>
      </w:r>
      <w:r>
        <w:rPr>
          <w:lang w:val="es_ES" w:bidi="es_ES"/>
        </w:rPr>
        <w:t>Bartolomé</w:t>
      </w:r>
    </w:p>
    <w:p>
      <w:pPr>
        <w:pStyle w:val="ListBullet"/>
        <w:spacing w:line="240" w:lineRule="auto"/>
        <w:ind w:left="720"/>
      </w:pPr>
      <w:r>
        <w:rPr>
          <w:lang w:val="es_ES" w:bidi="es_ES"/>
        </w:rPr>
      </w:r>
      <w:r>
        <w:rPr>
          <w:lang w:val="es_ES" w:bidi="es_ES"/>
        </w:rPr>
        <w:t>Mateo</w:t>
      </w:r>
    </w:p>
    <w:p>
      <w:pPr>
        <w:pStyle w:val="ListBullet"/>
        <w:spacing w:line="240" w:lineRule="auto"/>
        <w:ind w:left="720"/>
      </w:pPr>
      <w:r>
        <w:rPr>
          <w:lang w:val="es_ES" w:bidi="es_ES"/>
        </w:rPr>
      </w:r>
      <w:r>
        <w:rPr>
          <w:lang w:val="es_ES" w:bidi="es_ES"/>
        </w:rPr>
        <w:t>Santiago hijo de Alfeo</w:t>
      </w:r>
    </w:p>
    <w:p>
      <w:pPr>
        <w:pStyle w:val="ListBullet"/>
        <w:spacing w:line="240" w:lineRule="auto"/>
        <w:ind w:left="720"/>
      </w:pPr>
      <w:r>
        <w:rPr>
          <w:lang w:val="es_ES" w:bidi="es_ES"/>
        </w:rPr>
      </w:r>
      <w:r>
        <w:rPr>
          <w:lang w:val="es_ES" w:bidi="es_ES"/>
        </w:rPr>
        <w:t>Simón el Zelote</w:t>
      </w:r>
    </w:p>
    <w:p>
      <w:pPr>
        <w:pStyle w:val="ListBullet"/>
        <w:spacing w:line="240" w:lineRule="auto"/>
        <w:ind w:left="720"/>
      </w:pPr>
      <w:r>
        <w:rPr>
          <w:lang w:val="es_ES" w:bidi="es_ES"/>
        </w:rPr>
      </w:r>
      <w:r>
        <w:rPr>
          <w:lang w:val="es_ES" w:bidi="es_ES"/>
        </w:rPr>
        <w:t>Judas, también conocido como Tadeo, hijo de otro Santiago</w:t>
      </w:r>
    </w:p>
    <w:p>
      <w:pPr>
        <w:pStyle w:val="ListBullet"/>
        <w:spacing w:line="240" w:lineRule="auto"/>
        <w:ind w:left="720"/>
      </w:pPr>
      <w:r>
        <w:rPr>
          <w:lang w:val="es_ES" w:bidi="es_ES"/>
        </w:rPr>
      </w:r>
      <w:r>
        <w:rPr>
          <w:lang w:val="es_ES" w:bidi="es_ES"/>
        </w:rPr>
        <w:t>Las mujeres que solían seguir a Jesús</w:t>
      </w:r>
    </w:p>
    <w:p>
      <w:pPr>
        <w:pStyle w:val="ListBullet"/>
        <w:spacing w:line="240" w:lineRule="auto"/>
        <w:ind w:left="720"/>
      </w:pPr>
      <w:r>
        <w:rPr>
          <w:lang w:val="es_ES" w:bidi="es_ES"/>
        </w:rPr>
      </w:r>
      <w:r>
        <w:rPr>
          <w:lang w:val="es_ES" w:bidi="es_ES"/>
        </w:rPr>
        <w:t>María, la madre de Jesús</w:t>
      </w:r>
    </w:p>
    <w:p>
      <w:pPr>
        <w:pStyle w:val="ListBullet"/>
        <w:spacing w:line="240" w:lineRule="auto"/>
        <w:ind w:left="720"/>
      </w:pPr>
      <w:r>
        <w:rPr>
          <w:lang w:val="es_ES" w:bidi="es_ES"/>
        </w:rPr>
      </w:r>
      <w:r>
        <w:rPr>
          <w:lang w:val="es_ES" w:bidi="es_ES"/>
        </w:rPr>
        <w:t>Los hermanos de Jesús</w:t>
      </w:r>
    </w:p>
    <w:p>
      <w:pPr/>
      <w:r>
        <w:rPr>
          <w:lang w:val="es_ES" w:bidi="es_ES"/>
        </w:rPr>
      </w:r>
      <w:r>
        <w:rPr>
          <w:lang w:val="es_ES" w:bidi="es_ES"/>
        </w:rPr>
        <w:t>En esta sesión, hagan que el grupo elabore un guion gráfico, dibuje o utilice algún tipo de elemento manipulable (objetos que puedan desplazar, como piedras, palos o juguetes infantiles) para visualizar la historia y la acción que se desarrolla.</w:t>
      </w:r>
    </w:p>
    <w:p>
      <w:pPr/>
      <w:r>
        <w:rPr>
          <w:lang w:val="es_ES" w:bidi="es_ES"/>
        </w:rPr>
      </w:r>
      <w:r>
        <w:rPr>
          <w:lang w:val="es_ES" w:bidi="es_ES"/>
        </w:rPr>
        <w:t>Después de que Dios llevó a Jesús al cielo desde un monte llamado el Monte de los Olivos, los apóstoles regresaron a Jerusalén. El Monte de los Olivos está a aproximadamente un kilómetro, o media hora a pie, al este de Jerusalén. El texto de la Biblia se refiere a la distancia de un "camino de un día de reposo", que equivale aproximadamente a un kilómetro que la ley judía permitía caminar en sábado, un día judío de descanso y adoración. No indica que Jesús subió al cielo en un sábado.</w:t>
      </w:r>
    </w:p>
    <w:p>
      <w:pPr/>
      <w:r>
        <w:rPr>
          <w:lang w:val="es_ES" w:bidi="es_ES"/>
        </w:rPr>
      </w:r>
      <w:r>
        <w:rPr>
          <w:lang w:val="es_ES" w:bidi="es_ES"/>
        </w:rPr>
        <w:t xml:space="preserve">Cuando los apóstoles llegaron a Jerusalén, fueron de inmediato a la habitación de arriba donde se hospedaban. Es importante tener en cuenta que el texto de la Biblia dice que </w:t>
      </w:r>
      <w:r>
        <w:rPr>
          <w:b/>
          <w:lang w:val="es_ES" w:bidi="es_ES"/>
        </w:rPr>
        <w:t>entraron</w:t>
      </w:r>
      <w:r>
        <w:rPr>
          <w:lang w:val="es_ES" w:bidi="es_ES"/>
        </w:rPr>
        <w:t xml:space="preserve"> en Jerusalén. Esto indica que habrían tenido que pasar por una de las puertas de la muralla de la ciudad que rodeaba Jerusalén. Entonces habrían caminado hasta el aposento alto donde se hospedaban. La palabra "hospedarse" en el idioma original a menudo se refiere a una estancia temporal. Los apóstoles eran de Galilea, por lo que probablemente alquilaron la habitación. Para este momento, probablemente habían permanecido allí durante seis semanas más o menos. Esta era posiblemente la misma habitación donde tuvieron la última cena con Jesús y donde Jesús se reunió con ellos después de resucitar de entre los muertos.</w:t>
      </w:r>
    </w:p>
    <w:p>
      <w:pPr/>
      <w:r>
        <w:rPr>
          <w:lang w:val="es_ES" w:bidi="es_ES"/>
        </w:rPr>
      </w:r>
      <w:r>
        <w:rPr>
          <w:lang w:val="es_ES" w:bidi="es_ES"/>
        </w:rPr>
        <w:t xml:space="preserve">Deténganse aquí y busquen para el equipo de traducción un mapa de </w:t>
      </w:r>
      <w:r>
        <w:rPr>
          <w:lang w:val="es_ES" w:bidi="es_ES"/>
        </w:rPr>
        <w:t>Jerusalén con el Monte de los Olivos</w:t>
      </w:r>
      <w:r>
        <w:rPr>
          <w:lang w:val="es_ES" w:bidi="es_ES"/>
        </w:rPr>
        <w:t>.</w:t>
      </w:r>
    </w:p>
    <w:p>
      <w:pPr/>
      <w:r>
        <w:rPr>
          <w:lang w:val="es_ES" w:bidi="es_ES"/>
        </w:rPr>
      </w:r>
      <w:r>
        <w:rPr>
          <w:lang w:val="es_ES" w:bidi="es_ES"/>
        </w:rPr>
        <w:t xml:space="preserve">Deténganse aquí y busquen para el equipo de traducción una fotografía de una </w:t>
      </w:r>
      <w:r>
        <w:rPr>
          <w:b/>
          <w:lang w:val="es_ES" w:bidi="es_ES"/>
        </w:rPr>
        <w:t>casa con una habitación en el piso superior</w:t>
      </w:r>
      <w:r>
        <w:rPr>
          <w:lang w:val="es_ES" w:bidi="es_ES"/>
        </w:rPr>
        <w:t>.</w:t>
      </w:r>
    </w:p>
    <w:p>
      <w:pPr/>
      <w:r>
        <w:rPr>
          <w:lang w:val="es_ES" w:bidi="es_ES"/>
        </w:rPr>
      </w:r>
      <w:r>
        <w:rPr>
          <w:lang w:val="es_ES" w:bidi="es_ES"/>
        </w:rPr>
        <w:t>Los presentes eran Pedro, también conocido como Simón Pedro, y Juan y Santiago y Andrés, Felipe y Tomás, Bartolomé y Mateo, Santiago hijo de Alfeo y Simón el Zelote, y Judas, también conocido como Tadeo, hijo de otro Santiago. Había dos apóstoles con el nombre de Santiago y dos apóstoles con el nombre de Simón. Para saber de cuál estaban hablando, la gente llamaba al otro Santiago: "Santiago, hijo de Alfeo". Llamaron al otro Simón: "Simón el Zelote". La palabra griega "zelote" significa "alguien que es celoso o apasionado". En ese tiempo, en Israel, se refería a personas celosas de la libertad de los judíos del control de Roma. Lucas organizó la lista de nombres de cierta manera. Primero enumeró cuatro nombres juntos, luego dos nombres juntos, luego otros dos nombres y luego tres nombres. No sabemos si hay alguna razón por la que Lucas organizó los nombres de esa manera.</w:t>
      </w:r>
    </w:p>
    <w:p>
      <w:pPr/>
      <w:r>
        <w:rPr>
          <w:lang w:val="es_ES" w:bidi="es_ES"/>
        </w:rPr>
      </w:r>
      <w:r>
        <w:rPr>
          <w:lang w:val="es_ES" w:bidi="es_ES"/>
        </w:rPr>
        <w:t>Esta es la primera vez que los apóstoles se mencionan por su nombre en Hechos.</w:t>
      </w:r>
    </w:p>
    <w:p>
      <w:pPr/>
      <w:r>
        <w:rPr>
          <w:lang w:val="es_ES" w:bidi="es_ES"/>
        </w:rPr>
      </w:r>
      <w:r>
        <w:rPr>
          <w:lang w:val="es_ES" w:bidi="es_ES"/>
        </w:rPr>
        <w:t>Deténganse aquí y conversen con el equipo de traducción sobre si y cómo deben organizar los nombres en un orden o de una manera determinados al contar una historia.</w:t>
      </w:r>
    </w:p>
    <w:p>
      <w:pPr/>
      <w:r>
        <w:rPr>
          <w:lang w:val="es_ES" w:bidi="es_ES"/>
        </w:rPr>
      </w:r>
      <w:r>
        <w:rPr>
          <w:lang w:val="es_ES" w:bidi="es_ES"/>
        </w:rPr>
        <w:t>Los apóstoles, junto con las mujeres y María la madre de Jesús y sus hermanos, se reunían con regularidad y a menudo en grupo para orar. Los apóstoles y los demás dedicaban mucho tiempo y esfuerzo a la oración, estaban unidos en propósito y de acuerdo en muchos aspectos cuando oraban.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Santiago</w:t>
      </w:r>
    </w:p>
    <w:p>
      <w:pPr>
        <w:pStyle w:val="ListBullet"/>
        <w:spacing w:line="240" w:lineRule="auto"/>
        <w:ind w:left="720"/>
      </w:pPr>
      <w:r>
        <w:rPr>
          <w:lang w:val="es_ES" w:bidi="es_ES"/>
        </w:rPr>
      </w:r>
      <w:r>
        <w:rPr>
          <w:lang w:val="es_ES" w:bidi="es_ES"/>
        </w:rPr>
        <w:t>Andrés</w:t>
      </w:r>
    </w:p>
    <w:p>
      <w:pPr>
        <w:pStyle w:val="ListBullet"/>
        <w:spacing w:line="240" w:lineRule="auto"/>
        <w:ind w:left="720"/>
      </w:pPr>
      <w:r>
        <w:rPr>
          <w:lang w:val="es_ES" w:bidi="es_ES"/>
        </w:rPr>
      </w:r>
      <w:r>
        <w:rPr>
          <w:lang w:val="es_ES" w:bidi="es_ES"/>
        </w:rPr>
        <w:t>Felipe</w:t>
      </w:r>
    </w:p>
    <w:p>
      <w:pPr>
        <w:pStyle w:val="ListBullet"/>
        <w:spacing w:line="240" w:lineRule="auto"/>
        <w:ind w:left="720"/>
      </w:pPr>
      <w:r>
        <w:rPr>
          <w:lang w:val="es_ES" w:bidi="es_ES"/>
        </w:rPr>
      </w:r>
      <w:r>
        <w:rPr>
          <w:lang w:val="es_ES" w:bidi="es_ES"/>
        </w:rPr>
        <w:t>Tomás</w:t>
      </w:r>
    </w:p>
    <w:p>
      <w:pPr>
        <w:pStyle w:val="ListBullet"/>
        <w:spacing w:line="240" w:lineRule="auto"/>
        <w:ind w:left="720"/>
      </w:pPr>
      <w:r>
        <w:rPr>
          <w:lang w:val="es_ES" w:bidi="es_ES"/>
        </w:rPr>
      </w:r>
      <w:r>
        <w:rPr>
          <w:lang w:val="es_ES" w:bidi="es_ES"/>
        </w:rPr>
        <w:t>Bartolomé</w:t>
      </w:r>
    </w:p>
    <w:p>
      <w:pPr>
        <w:pStyle w:val="ListBullet"/>
        <w:spacing w:line="240" w:lineRule="auto"/>
        <w:ind w:left="720"/>
      </w:pPr>
      <w:r>
        <w:rPr>
          <w:lang w:val="es_ES" w:bidi="es_ES"/>
        </w:rPr>
      </w:r>
      <w:r>
        <w:rPr>
          <w:lang w:val="es_ES" w:bidi="es_ES"/>
        </w:rPr>
        <w:t>Mateo</w:t>
      </w:r>
    </w:p>
    <w:p>
      <w:pPr>
        <w:pStyle w:val="ListBullet"/>
        <w:spacing w:line="240" w:lineRule="auto"/>
        <w:ind w:left="720"/>
      </w:pPr>
      <w:r>
        <w:rPr>
          <w:lang w:val="es_ES" w:bidi="es_ES"/>
        </w:rPr>
      </w:r>
      <w:r>
        <w:rPr>
          <w:lang w:val="es_ES" w:bidi="es_ES"/>
        </w:rPr>
        <w:t>Santiago hijo de Alfeo</w:t>
      </w:r>
    </w:p>
    <w:p>
      <w:pPr>
        <w:pStyle w:val="ListBullet"/>
        <w:spacing w:line="240" w:lineRule="auto"/>
        <w:ind w:left="720"/>
      </w:pPr>
      <w:r>
        <w:rPr>
          <w:lang w:val="es_ES" w:bidi="es_ES"/>
        </w:rPr>
      </w:r>
      <w:r>
        <w:rPr>
          <w:lang w:val="es_ES" w:bidi="es_ES"/>
        </w:rPr>
        <w:t>Simón el Zelote</w:t>
      </w:r>
    </w:p>
    <w:p>
      <w:pPr>
        <w:pStyle w:val="ListBullet"/>
        <w:spacing w:line="240" w:lineRule="auto"/>
        <w:ind w:left="720"/>
      </w:pPr>
      <w:r>
        <w:rPr>
          <w:lang w:val="es_ES" w:bidi="es_ES"/>
        </w:rPr>
      </w:r>
      <w:r>
        <w:rPr>
          <w:lang w:val="es_ES" w:bidi="es_ES"/>
        </w:rPr>
        <w:t>Judas, también conocido como Tadeo, hijo de otro Santiago</w:t>
      </w:r>
    </w:p>
    <w:p>
      <w:pPr>
        <w:pStyle w:val="ListBullet"/>
        <w:spacing w:line="240" w:lineRule="auto"/>
        <w:ind w:left="720"/>
      </w:pPr>
      <w:r>
        <w:rPr>
          <w:lang w:val="es_ES" w:bidi="es_ES"/>
        </w:rPr>
      </w:r>
      <w:r>
        <w:rPr>
          <w:lang w:val="es_ES" w:bidi="es_ES"/>
        </w:rPr>
        <w:t>Las mujeres que solían seguir a Jesús</w:t>
      </w:r>
    </w:p>
    <w:p>
      <w:pPr>
        <w:pStyle w:val="ListBullet"/>
        <w:spacing w:line="240" w:lineRule="auto"/>
        <w:ind w:left="720"/>
      </w:pPr>
      <w:r>
        <w:rPr>
          <w:lang w:val="es_ES" w:bidi="es_ES"/>
        </w:rPr>
      </w:r>
      <w:r>
        <w:rPr>
          <w:lang w:val="es_ES" w:bidi="es_ES"/>
        </w:rPr>
        <w:t>María, la madre de Jesús</w:t>
      </w:r>
    </w:p>
    <w:p>
      <w:pPr>
        <w:pStyle w:val="ListBullet"/>
        <w:spacing w:line="240" w:lineRule="auto"/>
        <w:ind w:left="720"/>
      </w:pPr>
      <w:r>
        <w:rPr>
          <w:lang w:val="es_ES" w:bidi="es_ES"/>
        </w:rPr>
      </w:r>
      <w:r>
        <w:rPr>
          <w:lang w:val="es_ES" w:bidi="es_ES"/>
        </w:rPr>
        <w:t>Los hermanos de Jesús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Después de que Dios llevó a Jesús al cielo, los apóstoles regresaron a Jerusalén desde el Monte de los Olivos. La ciudad estaba a aproximadamente media hora a pie.</w:t>
      </w:r>
    </w:p>
    <w:p>
      <w:pPr>
        <w:pStyle w:val="ListBullet"/>
        <w:spacing w:line="240" w:lineRule="auto"/>
        <w:ind w:left="720"/>
      </w:pPr>
      <w:r>
        <w:rPr>
          <w:lang w:val="es_ES" w:bidi="es_ES"/>
        </w:rPr>
      </w:r>
      <w:r>
        <w:rPr>
          <w:lang w:val="es_ES" w:bidi="es_ES"/>
        </w:rPr>
        <w:t>Pregúntenles a los actores que interpretan a los apóstoles: "¿Cómo se sienten?" Es posible que escuchen cosas como: "Atónitos y asombrados al ver a Jesús subir al cielo", "Tristes de que Jesús ya no esté con nosotros", "¿Qué hacemos mientras esperamos? ¿Qué hacemos a continuación?" y "Ansiosos por regresar a Jerusalén para esperar al Espíritu Santo".</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Cuando los hombres llegaron a la ciudad, fueron a la habitación superior donde se hospedaban. Los presentes eran Pedro, Juan, Santiago y Andrés, Felipe y Tomás, Bartolomé y Mateo, Santiago hijo de Alfeo y Simón el Zelote, y Judas, también conocido como Tadeo, hijo de otro Santiago.</w:t>
      </w:r>
    </w:p>
    <w:p>
      <w:pPr/>
      <w:r>
        <w:rPr>
          <w:lang w:val="es_ES" w:bidi="es_ES"/>
        </w:rPr>
      </w:r>
      <w:r>
        <w:rPr>
          <w:lang w:val="es_ES" w:bidi="es_ES"/>
        </w:rPr>
        <w:t>Los apóstoles, junto con las mujeres, María la madre de Jesús y sus hermanos, se reunían y se dedicaban constantemente a la oración.</w:t>
      </w:r>
    </w:p>
    <w:p>
      <w:pPr>
        <w:pStyle w:val="ListBullet"/>
        <w:spacing w:line="240" w:lineRule="auto"/>
        <w:ind w:left="720"/>
      </w:pPr>
      <w:r>
        <w:rPr>
          <w:lang w:val="es_ES" w:bidi="es_ES"/>
        </w:rPr>
      </w:r>
      <w:r>
        <w:rPr>
          <w:lang w:val="es_ES" w:bidi="es_ES"/>
        </w:rPr>
        <w:t>Pregúntenle a la actriz que interpreta a María, la madre de Jesús: "¿Cómo se siente?" Es posible que escuchen cosas como: "Mi hijo cumplió lo que vino a hacer. Ahora todos pueden tener vida eterna", "Extraño mucho a Jesús. Pero que se haga la voluntad de Dios, no la mía" y "Alabado sea Dios por estar con los demás creyentes. Nos mantendremos animados cuando oremos juntos".</w:t>
      </w:r>
    </w:p>
    <w:p>
      <w:pPr>
        <w:pStyle w:val="ListBullet"/>
        <w:spacing w:line="240" w:lineRule="auto"/>
        <w:ind w:left="720"/>
      </w:pPr>
      <w:r>
        <w:rPr>
          <w:lang w:val="es_ES" w:bidi="es_ES"/>
        </w:rPr>
      </w:r>
      <w:r>
        <w:rPr>
          <w:lang w:val="es_ES" w:bidi="es_ES"/>
        </w:rPr>
        <w:t>Reiniciar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Entonces regresaron a </w:t>
      </w:r>
      <w:r>
        <w:rPr>
          <w:b/>
          <w:lang w:val="es_ES" w:bidi="es_ES"/>
        </w:rPr>
        <w:t>Jerusalén</w:t>
      </w:r>
      <w:r>
        <w:rPr>
          <w:lang w:val="es_ES" w:bidi="es_ES"/>
        </w:rPr>
        <w:t xml:space="preserve"> desde el </w:t>
      </w:r>
      <w:r>
        <w:rPr>
          <w:b/>
          <w:lang w:val="es_ES" w:bidi="es_ES"/>
        </w:rPr>
        <w:t>monte de los Olivos</w:t>
      </w:r>
      <w:r>
        <w:rPr>
          <w:lang w:val="es_ES" w:bidi="es_ES"/>
        </w:rPr>
        <w:t xml:space="preserve">, que está cerca de Jerusalén, a la distancia de un camino de un día de </w:t>
      </w:r>
      <w:r>
        <w:rPr>
          <w:b/>
          <w:lang w:val="es_ES" w:bidi="es_ES"/>
        </w:rPr>
        <w:t>sábado</w:t>
      </w:r>
      <w:r>
        <w:rPr>
          <w:lang w:val="es_ES" w:bidi="es_ES"/>
        </w:rPr>
        <w:t>.</w:t>
      </w:r>
    </w:p>
    <w:p>
      <w:pPr/>
      <w:r>
        <w:rPr>
          <w:lang w:val="es_ES" w:bidi="es_ES"/>
        </w:rPr>
      </w:r>
      <w:r>
        <w:rPr>
          <w:b/>
          <w:lang w:val="es_ES" w:bidi="es_ES"/>
        </w:rPr>
        <w:t>Jerusalén</w:t>
      </w:r>
      <w:r>
        <w:rPr>
          <w:lang w:val="es_ES" w:bidi="es_ES"/>
        </w:rPr>
        <w:t xml:space="preserve"> es el nombre de la capital religiosa del pueblo judío. El lugar oficial al que los judíos acudían para ofrecer sacrificios a Dios, el templo, estaba ubicado en Jerusalén. Este era el lugar más santo para el pueblo judío, y el lugar donde se reunían los líderes de la ley religiosa judía. Recuerden usar la misma palabra que han usado anteriormente para Jerusalén. Se puede encontrar una definición completa de </w:t>
      </w:r>
      <w:r>
        <w:rPr>
          <w:lang w:val="es_ES" w:bidi="es_ES"/>
        </w:rPr>
        <w:t>Jerusalén</w:t>
      </w:r>
      <w:r>
        <w:rPr>
          <w:lang w:val="es_ES" w:bidi="es_ES"/>
        </w:rPr>
        <w:t xml:space="preserve"> en el Glosario Principal.</w:t>
      </w:r>
    </w:p>
    <w:p>
      <w:pPr/>
      <w:r>
        <w:rPr>
          <w:lang w:val="es_ES" w:bidi="es_ES"/>
        </w:rPr>
      </w:r>
      <w:r>
        <w:rPr>
          <w:b/>
          <w:lang w:val="es_ES" w:bidi="es_ES"/>
        </w:rPr>
        <w:t>Las aceitunas</w:t>
      </w:r>
      <w:r>
        <w:rPr>
          <w:lang w:val="es_ES" w:bidi="es_ES"/>
        </w:rPr>
        <w:t xml:space="preserve"> son frutos pequeños ovalados, con piel lisa y una semilla dura en su interior, y crecen en árboles. La aceituna era un alimento esencial en la antigüedad. La gente la prensaba para obtener aceite que se usaba para cocinar y en algunos rituales. La gente usaba el aceite como combustible para lámparas y en medicina y cosmética.</w:t>
      </w:r>
    </w:p>
    <w:p>
      <w:pPr/>
      <w:r>
        <w:rPr>
          <w:lang w:val="es_ES" w:bidi="es_ES"/>
        </w:rPr>
      </w:r>
      <w:r>
        <w:rPr>
          <w:lang w:val="es_ES" w:bidi="es_ES"/>
        </w:rPr>
        <w:t xml:space="preserve">Deténganse aquí y busquen para el equipo de traducción una foto de un </w:t>
      </w:r>
      <w:r>
        <w:rPr>
          <w:lang w:val="es_ES" w:bidi="es_ES"/>
        </w:rPr>
        <w:t>olivo y de aceitunas</w:t>
      </w:r>
      <w:r>
        <w:rPr>
          <w:lang w:val="es_ES" w:bidi="es_ES"/>
        </w:rPr>
        <w:t>.</w:t>
      </w:r>
    </w:p>
    <w:p>
      <w:pPr/>
      <w:r>
        <w:rPr>
          <w:lang w:val="es_ES" w:bidi="es_ES"/>
        </w:rPr>
      </w:r>
      <w:r>
        <w:rPr>
          <w:lang w:val="es_ES" w:bidi="es_ES"/>
        </w:rPr>
        <w:t xml:space="preserve">El pueblo judío observaba el </w:t>
      </w:r>
      <w:r>
        <w:rPr>
          <w:b/>
          <w:lang w:val="es_ES" w:bidi="es_ES"/>
        </w:rPr>
        <w:t>sábado</w:t>
      </w:r>
      <w:r>
        <w:rPr>
          <w:lang w:val="es_ES" w:bidi="es_ES"/>
        </w:rPr>
        <w:t xml:space="preserve"> como día de descanso y adoración desde el momento en que Dios les dio este mandamiento. Este era considerado el séptimo día de la semana. En la época de Jesús, había reglas estrictas y específicas respecto al tipo de trabajo que se podía y no se podía hacer en este día, e incluso la distancia a la que se permitía caminar. Este también era el día en el que las personas iban a la sinagoga para adorar. Recuerden usar la misma palabra que han usado anteriormente para Sábado. Se puede encontrar una definición completa de </w:t>
      </w:r>
      <w:r>
        <w:rPr>
          <w:lang w:val="es_ES" w:bidi="es_ES"/>
        </w:rPr>
        <w:t>Sábado</w:t>
      </w:r>
      <w:r>
        <w:rPr>
          <w:lang w:val="es_ES" w:bidi="es_ES"/>
        </w:rPr>
        <w:t xml:space="preserve"> en el Glosario Principal.</w:t>
      </w:r>
    </w:p>
    <w:p>
      <w:pPr/>
      <w:r>
        <w:rPr>
          <w:lang w:val="es_ES" w:bidi="es_ES"/>
        </w:rPr>
      </w:r>
      <w:r>
        <w:rPr>
          <w:lang w:val="es_ES" w:bidi="es_ES"/>
        </w:rPr>
        <w:t xml:space="preserve">Todos estos, de común acuerdo, se dedicaban a la </w:t>
      </w:r>
      <w:r>
        <w:rPr>
          <w:b/>
          <w:lang w:val="es_ES" w:bidi="es_ES"/>
        </w:rPr>
        <w:t>oración</w:t>
      </w:r>
      <w:r>
        <w:rPr>
          <w:lang w:val="es_ES" w:bidi="es_ES"/>
        </w:rPr>
        <w:t xml:space="preserve">. La oración se refiere a comunicarse con Dios. Asegúrense de que la palabra que usen aquí no se refiera únicamente a una comunicación ritual, sino a algo más personal. Algunos idiomas tienen más de una palabra para oración, dependiendo del tipo de conversación que se tiene con Dios. Algunos idiomas tienen palabras separadas para las oraciones de agradecimiento y las oraciones de petición de ayuda. En este caso, los apóstoles probablemente estaban haciendo ambos tipos de oración. Recuerden usar la misma palabra que han usado anteriormente para oración. Se puede encontrar una definición completa de </w:t>
      </w:r>
      <w:r>
        <w:rPr>
          <w:lang w:val="es_ES" w:bidi="es_ES"/>
        </w:rPr>
        <w:t>oración</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1:15–26</w:t>
      </w:r>
      <w:r>
        <w:rPr>
          <w:lang w:val="es_ES" w:bidi="es_ES"/>
        </w:rPr>
      </w:r>
    </w:p>
    <w:p>
      <w:pPr>
        <w:pStyle w:val="Heading3"/>
      </w:pPr>
      <w:r>
        <w:rPr>
          <w:lang w:val="es_ES" w:bidi="es_ES"/>
        </w:rPr>
        <w:t>Escuchar con el corazón</w:t>
      </w:r>
    </w:p>
    <w:p>
      <w:pPr/>
      <w:r>
        <w:rPr>
          <w:lang w:val="es_ES" w:bidi="es_ES"/>
        </w:rPr>
      </w:r>
      <w:r>
        <w:rPr>
          <w:lang w:val="es_ES" w:bidi="es_ES"/>
        </w:rPr>
        <w:t>Escuchen Hechos 1:15–26 y guárdenlo en su corazón.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la historia anterior, los once apóstoles caminaron de regreso a Jerusalén desde el Monte de los Olivos, donde vieron a Jesús subir al cielo. Fueron a la habitación superior donde se hospedaban. Se reunían a menudo y regularmente con los otros creyentes para orar.</w:t>
      </w:r>
    </w:p>
    <w:p>
      <w:pPr/>
      <w:r>
        <w:rPr>
          <w:lang w:val="es_ES" w:bidi="es_ES"/>
        </w:rPr>
      </w:r>
      <w:r>
        <w:rPr>
          <w:lang w:val="es_ES" w:bidi="es_ES"/>
        </w:rPr>
        <w:t>En esos días después de que Jesús fue al cielo, Pedro se puso de pie en una reunión de creyentes y les habló. Había aproximadamente ciento veinte personas, tanto hombres como mujeres, en este grupo. Lo más probable es que estuvieran en Jerusalén, donde Jesús les dijo a los apóstoles que esperaran al Espíritu Santo.</w:t>
      </w:r>
    </w:p>
    <w:p>
      <w:pPr/>
      <w:r>
        <w:rPr>
          <w:lang w:val="es_ES" w:bidi="es_ES"/>
        </w:rPr>
      </w:r>
      <w:r>
        <w:rPr>
          <w:lang w:val="es_ES" w:bidi="es_ES"/>
        </w:rPr>
        <w:t>Pedro se dirigió a ellos educadamente como "hermanos", un término que usaba para sus compañeros creyentes, tanto hombres como mujeres. Esto mostró que se consideraba a sí mismo uno de ellos. Pedro les dijo: "Era necesario que los eventos de los que hablan las Escrituras judías sucedieran. El Espíritu Santo hizo que David hablara de Judas. Dijo con anticipación lo que Judas haría, este Judas que guió a los hombres que vinieron a arrestar a Jesús". David era un rey que gobernó a Israel unos mil años antes de que Jesús viviera en la tierra. Hay muchas historias en las Escrituras sobre él. David escribió algunas de las Escrituras llamadas Salmos. Cuando escribió Salmos, escribió lo que el Espíritu Santo le dijo que escribiera. El Espíritu Santo es el Espíritu de Dios, que Dios da a la gente para que la equipe con su presencia, sabiduría, autoridad y poder. El Espíritu Santo dirigió a David que escribiera profecías, o predicciones de eventos futuros, sobre Judas mucho antes de que Judas viviera. Las profecías que escribió se hicieron realidad sobre Judas. Pero el nombre de Judas no se menciona en esas profecías. David no sabía que había escrito sobre Judas.</w:t>
      </w:r>
    </w:p>
    <w:p>
      <w:pPr/>
      <w:r>
        <w:rPr>
          <w:lang w:val="es_ES" w:bidi="es_ES"/>
        </w:rPr>
      </w:r>
      <w:r>
        <w:rPr>
          <w:lang w:val="es_ES" w:bidi="es_ES"/>
        </w:rPr>
        <w:t>Dios reveló a Pedro que ciertas profecías, que David escribió, eran sobre Judas. Era porque el carácter y las acciones de Judas eran similares al carácter y las acciones del hombre a quien David describió. Los primeros cristianos que vivieron justo después de que Jesús murió sabían que Jesús era el Mesías, o el Salvador prometido. Sabían que había muchas profecías en las Escrituras judías sobre la manera en que el Mesías sufriría y moriría. También es posible que Jesús les mostró esas profecías después de que resucitó de entre los muertos. Entonces, cuando leían las Escrituras judías, podían decir qué profecías hablaban de los eventos de los que fueron testigos durante la vida de Jesús.</w:t>
      </w:r>
    </w:p>
    <w:p>
      <w:pPr/>
      <w:r>
        <w:rPr>
          <w:lang w:val="es_ES" w:bidi="es_ES"/>
        </w:rPr>
      </w:r>
      <w:r>
        <w:rPr>
          <w:lang w:val="es_ES" w:bidi="es_ES"/>
        </w:rPr>
        <w:t>Deténganse aquí y cuenten una historia de su cultura sobre alguien o una historia que predijo eventos que realmente sucedieron más tarde. Si alguien predijo los eventos, ¿cómo saben que los eventos realmente sucedieron?</w:t>
      </w:r>
    </w:p>
    <w:p>
      <w:pPr/>
      <w:r>
        <w:rPr>
          <w:lang w:val="es_ES" w:bidi="es_ES"/>
        </w:rPr>
      </w:r>
      <w:r>
        <w:rPr>
          <w:lang w:val="es_ES" w:bidi="es_ES"/>
        </w:rPr>
        <w:t>Pedro continuó: "Como Jesús eligió a Judas para hacer la obra de Dios con nosotros, era miembro de nuestro grupo". Esta frase puede estar explicando que También puede ser la base de lo que Pedro va a decir a continuación en su discurso sobre las profecías específicas sobre Judas.</w:t>
      </w:r>
    </w:p>
    <w:p>
      <w:pPr/>
      <w:r>
        <w:rPr>
          <w:lang w:val="es_ES" w:bidi="es_ES"/>
        </w:rPr>
      </w:r>
      <w:r>
        <w:rPr>
          <w:lang w:val="es_ES" w:bidi="es_ES"/>
        </w:rPr>
        <w:t>La siguiente información adicional no es parte del discurso de Pedro. Lucas probablemente añadió más detalles sobre la muerte de Judas para que los lectores puedan entender mejor los comentarios de Pedro.</w:t>
      </w:r>
    </w:p>
    <w:p>
      <w:pPr/>
      <w:r>
        <w:rPr>
          <w:lang w:val="es_ES" w:bidi="es_ES"/>
        </w:rPr>
      </w:r>
      <w:r>
        <w:rPr>
          <w:lang w:val="es_ES" w:bidi="es_ES"/>
        </w:rPr>
        <w:t>"Ahora este hombre compró un campo con el dinero, que los judíos le dieron por su acto malvado". Judas traicionó a Jesús, y los sacerdotes le dieron dinero a Judas por hacer eso. Ese dinero era la recompensa de Judas. Más tarde, Judas arrojó el dinero al área del templo. Los sacerdotes compraron el campo usando el dinero de Judas. Por lo tanto, el campo pertenecería a Judas. Lucas probablemente escribió: "Judas compró un campo" porque estaba contando la historia sobre Judas y quería mantenerla corta y no contar toda la historia.</w:t>
      </w:r>
    </w:p>
    <w:p>
      <w:pPr/>
      <w:r>
        <w:rPr>
          <w:lang w:val="es_ES" w:bidi="es_ES"/>
        </w:rPr>
      </w:r>
      <w:r>
        <w:rPr>
          <w:lang w:val="es_ES" w:bidi="es_ES"/>
        </w:rPr>
        <w:t>Lucas continúa, diciendo que Judas se cayó cabeza primero, su cuerpo se rompió en medio y sus órganos internos de la barriga se cayeron. Esto significa que su rostro estaba apuntando hacia abajo y que cayó de una altura, en lugar de tropezar mientras caminaba. Las noticias sobre la muerte de Judas se extendieron a toda la gente de Jerusalén. Llamaron al campo con una palabra, que en su idioma significa un Área de Sangre. Esto fue porque Judas murió allí y su sangre se derramó en este lugar.</w:t>
      </w:r>
    </w:p>
    <w:p>
      <w:pPr/>
      <w:r>
        <w:rPr>
          <w:lang w:val="es_ES" w:bidi="es_ES"/>
        </w:rPr>
      </w:r>
      <w:r>
        <w:rPr>
          <w:lang w:val="es_ES" w:bidi="es_ES"/>
        </w:rPr>
        <w:t>Pedro continuó: "El rey David, que escribió el libro de los Salmos, dijo: 'Todos deben dejar su casa y nadie debe vivir en ella' y 'alguien más debe hacer su trabajo'". Pedro está aplicando el significado de estas Escrituras a Judas. El primer versículo expresa el deseo de que la casa de Judas permanezca vacía. En otras palabras, este es un deseo de que ningún otro enemigo venga a tomar su lugar. El segundo pasaje expresa la necesidad de que alguien de confianza tome su lugar para servir como uno de los apóstoles.</w:t>
      </w:r>
    </w:p>
    <w:p>
      <w:pPr/>
      <w:r>
        <w:rPr>
          <w:lang w:val="es_ES" w:bidi="es_ES"/>
        </w:rPr>
      </w:r>
      <w:r>
        <w:rPr>
          <w:lang w:val="es_ES" w:bidi="es_ES"/>
        </w:rPr>
        <w:t>Pedro dijo: "Por lo tanto, debemos elegir a un hombre que se convierta en uno de nuestro grupo de apóstoles que serán testigos con nosotros de que el Señor Jesús resucitó de entre los muertos. Este hombre tiene que ser uno de los discípulos que estuvo con nosotros durante todo el tiempo en que el Señor Jesús estaba viviendo con nosotros, comenzando desde el bautismo de Juan hasta el día en que Dios llevó a Jesús al cielo".</w:t>
      </w:r>
    </w:p>
    <w:p>
      <w:pPr/>
      <w:r>
        <w:rPr>
          <w:lang w:val="es_ES" w:bidi="es_ES"/>
        </w:rPr>
      </w:r>
      <w:r>
        <w:rPr>
          <w:lang w:val="es_ES" w:bidi="es_ES"/>
        </w:rPr>
        <w:t>"Del bautismo de Juan" lo más probable es que se refiere al momento en que Juan el Bautista bautizó a Jesús. Juan bautizaba a la gente, o la lavaba en agua, para mostrar que una persona quería dejar de pecar y obedecer a Dios. Juan llamó a la gente a que se arrepintiera de sus pecados y fuera bautizada para poder prepararse para realmente escuchar a Jesús. Jesús le pidió a Juan que también lo bautizara, aunque nunca pecó. Jesús sabía que era voluntad de Dios que Juan lo bautizara. De esta manera, Jesús hizo lo mismo que las personas a quienes vino a salvar. El bautismo de Jesús marcó el comienzo de su ministerio, o su trabajo oficial en la tierra.</w:t>
      </w:r>
    </w:p>
    <w:p>
      <w:pPr/>
      <w:r>
        <w:rPr>
          <w:lang w:val="es_ES" w:bidi="es_ES"/>
        </w:rPr>
      </w:r>
      <w:r>
        <w:rPr>
          <w:lang w:val="es_ES" w:bidi="es_ES"/>
        </w:rPr>
        <w:t>Israel era el primer grupo de personas en la tierra a quienes Dios eligió para hablarles de él a todos en el mundo. Cuando desobedecieron a Dios, Jesús vino a la tierra para morir por el pecado de todas las personas, por lo que todos los que aceptan el regalo de la salvación pueden conocer a Dios y tener vida eterna. Jesús nombró a los apóstoles para que fueran sus representantes y eligió a doce porque los apóstoles representaban a las doce tribus de Israel. Los apóstoles eran como los líderes del nuevo grupo de los seguidores de Dios. Muchas personas creen que los doce apóstoles representan a las doce tribus de Israel como fundamento para la venida del Espíritu Santo y el nacimiento de la iglesia.</w:t>
      </w:r>
    </w:p>
    <w:p>
      <w:pPr/>
      <w:r>
        <w:rPr>
          <w:lang w:val="es_ES" w:bidi="es_ES"/>
        </w:rPr>
      </w:r>
      <w:r>
        <w:rPr>
          <w:lang w:val="es_ES" w:bidi="es_ES"/>
        </w:rPr>
        <w:t>Y siguiendo el discurso de Pedro, los creyentes sugirieron los nombres de dos hombres. El nombre de un hombre era José, a quien la gente también llamaba Barsabás, que significa Hijo del día de descanso del sábado. También lo llamaron Justo. El nombre del otro hombre era Matías.</w:t>
      </w:r>
    </w:p>
    <w:p>
      <w:pPr/>
      <w:r>
        <w:rPr>
          <w:lang w:val="es_ES" w:bidi="es_ES"/>
        </w:rPr>
      </w:r>
      <w:r>
        <w:rPr>
          <w:lang w:val="es_ES" w:bidi="es_ES"/>
        </w:rPr>
        <w:t>Entonces oraron diciendo: "Señor, tú sabes lo que toda la gente piensa, siente y cree". La palabra "Señor" aquí se refiere a Jesús. "Por favor, muéstranos cuál de estos dos han elegido para que pueda hacer el trabajo de un apóstol". El trabajo principal de los apóstoles era predicar las buenas nuevas sobre Jesús, ser fundadores de la iglesia, tener autoridad espiritual en la iglesia y ser testigos del hecho de que Jesús resucitó de entre los muertos. Estaban en una posición de confianza y autoridad. Esta es la obra que Judas dejó, "para ir al lugar al que pertenece". Judas dejó la posición que Jesús le dio y dejó de ser apóstol cuando traicionó a Jesús. Como traicionó a Jesús, pertenece a un lugar que está separado de los apóstoles y otros creyentes. Esto significa que Judas obtuvo lo que se merecía. Es más probable que el líder del grupo oró esas palabras y la gente también oró de una manera similar, pero no con estas palabras exactas.</w:t>
      </w:r>
    </w:p>
    <w:p>
      <w:pPr/>
      <w:r>
        <w:rPr>
          <w:lang w:val="es_ES" w:bidi="es_ES"/>
        </w:rPr>
      </w:r>
      <w:r>
        <w:rPr>
          <w:lang w:val="es_ES" w:bidi="es_ES"/>
        </w:rPr>
        <w:t>Entonces echaron suertes para ver a quién Jesús eligió para reemplazar a Judas. La frase "echar suertes" probablemente se refiere a poner objetos marcados, lotes, en una bolsa o recipiente. Los objetos generalmente eran guijarros. Estaban marcados con diferentes colores, diferentes símbolos, o cada guijarro tenía un nombre. Entonces una persona sacudió la bolsa hasta que uno de los objetos se cayó. Esperaban que el Señor hiciera que el objeto marcado a la derecha se cayera. Aquí el líder del grupo, probablemente Pedro, echó suertes. El resto de la gente estaba aprobando que lo hiciera. La suerte cayó sobre Matías y lo añadieron a los once apóstoles, por lo que había doce apóstoles nuevamente.</w:t>
      </w:r>
    </w:p>
    <w:p>
      <w:pPr/>
      <w:r>
        <w:rPr>
          <w:lang w:val="es_ES" w:bidi="es_ES"/>
        </w:rPr>
      </w:r>
      <w:r>
        <w:rPr>
          <w:lang w:val="es_ES" w:bidi="es_ES"/>
        </w:rPr>
        <w:t xml:space="preserve">Deténganse aquí y muestren al equipo de traducción una imagen que muestre cómo se </w:t>
      </w:r>
      <w:r>
        <w:rPr>
          <w:lang w:val="es_ES" w:bidi="es_ES"/>
        </w:rPr>
        <w:t>echan suertes</w:t>
      </w:r>
      <w:r>
        <w:rPr>
          <w:lang w:val="es_ES" w:bidi="es_ES"/>
        </w:rPr>
        <w:t>.</w:t>
      </w:r>
    </w:p>
    <w:p>
      <w:pPr/>
      <w:r>
        <w:rPr>
          <w:lang w:val="es_ES" w:bidi="es_ES"/>
        </w:rPr>
      </w:r>
      <w:r>
        <w:rPr>
          <w:lang w:val="es_ES" w:bidi="es_ES"/>
        </w:rPr>
        <w:t>Deténganse aquí y conversen con el equipo de traducción sobre los métodos que usa la gente en su cultura para ayudarla a tomar decisiones.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Pedro da un discurso a un grupo de 120 creyentes. Dice que era necesario que las cosas que el Espíritu Santo habló a través del rey David en las Escrituras sobre Judas sucedieran.</w:t>
      </w:r>
    </w:p>
    <w:p>
      <w:pPr/>
      <w:r>
        <w:rPr>
          <w:lang w:val="es_ES" w:bidi="es_ES"/>
        </w:rPr>
      </w:r>
      <w:r>
        <w:rPr>
          <w:b/>
          <w:lang w:val="es_ES" w:bidi="es_ES"/>
        </w:rPr>
        <w:t>Segunda escena:</w:t>
      </w:r>
      <w:r>
        <w:rPr>
          <w:lang w:val="es_ES" w:bidi="es_ES"/>
        </w:rPr>
        <w:t xml:space="preserve"> Pedro cita profecías que el rey David escribió en Salmos sobre Judas. Una escritura es una oración a Dios pidiéndole que el lugar de Judas como traidor esté vacío para siempre. Otra Escritura dice que alguien debe reemplazar a Judas sirviendo como apóstol.</w:t>
      </w:r>
    </w:p>
    <w:p>
      <w:pPr/>
      <w:r>
        <w:rPr>
          <w:lang w:val="es_ES" w:bidi="es_ES"/>
        </w:rPr>
      </w:r>
      <w:r>
        <w:rPr>
          <w:b/>
          <w:lang w:val="es_ES" w:bidi="es_ES"/>
        </w:rPr>
        <w:t>Tercera escena:</w:t>
      </w:r>
      <w:r>
        <w:rPr>
          <w:lang w:val="es_ES" w:bidi="es_ES"/>
        </w:rPr>
        <w:t xml:space="preserve"> Pedro dice que los apóstoles deben reemplazar a Judas con otro creyente que junto con ellos pueda ser testigo de que Jesús resucitó de entre los muertos. Este hombre tuvo que estar con los discípulos desde el momento del bautismo de Jesús hasta el momento en que Dios lo llevó al cielo.</w:t>
      </w:r>
    </w:p>
    <w:p>
      <w:pPr/>
      <w:r>
        <w:rPr>
          <w:lang w:val="es_ES" w:bidi="es_ES"/>
        </w:rPr>
      </w:r>
      <w:r>
        <w:rPr>
          <w:b/>
          <w:lang w:val="es_ES" w:bidi="es_ES"/>
        </w:rPr>
        <w:t>Cuarta escena:</w:t>
      </w:r>
      <w:r>
        <w:rPr>
          <w:lang w:val="es_ES" w:bidi="es_ES"/>
        </w:rPr>
        <w:t xml:space="preserve"> Los discípulos seleccionan a dos hombres, José, también llamado Barsabás o Justo, y Matías. Los discípulos echaron suertes para ver a cuál de ellos eligió Jesús para reemplazar a Judas. La suerte recae sobre Matías y se une a los once apóstoles.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Los once apóstoles</w:t>
      </w:r>
    </w:p>
    <w:p>
      <w:pPr>
        <w:pStyle w:val="ListBullet"/>
        <w:spacing w:line="240" w:lineRule="auto"/>
        <w:ind w:left="720"/>
      </w:pPr>
      <w:r>
        <w:rPr>
          <w:lang w:val="es_ES" w:bidi="es_ES"/>
        </w:rPr>
      </w:r>
      <w:r>
        <w:rPr>
          <w:lang w:val="es_ES" w:bidi="es_ES"/>
        </w:rPr>
        <w:t>Los creyentes en Jesús</w:t>
      </w:r>
    </w:p>
    <w:p>
      <w:pPr>
        <w:pStyle w:val="ListBullet"/>
        <w:spacing w:line="240" w:lineRule="auto"/>
        <w:ind w:left="720"/>
      </w:pPr>
      <w:r>
        <w:rPr>
          <w:lang w:val="es_ES" w:bidi="es_ES"/>
        </w:rPr>
      </w:r>
      <w:r>
        <w:rPr>
          <w:lang w:val="es_ES" w:bidi="es_ES"/>
        </w:rPr>
        <w:t>José, también llamado Barsabás o Justo</w:t>
      </w:r>
    </w:p>
    <w:p>
      <w:pPr>
        <w:pStyle w:val="ListBullet"/>
        <w:spacing w:line="240" w:lineRule="auto"/>
        <w:ind w:left="720"/>
      </w:pPr>
      <w:r>
        <w:rPr>
          <w:lang w:val="es_ES" w:bidi="es_ES"/>
        </w:rPr>
      </w:r>
      <w:r>
        <w:rPr>
          <w:lang w:val="es_ES" w:bidi="es_ES"/>
        </w:rPr>
        <w:t>Matías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En esos días, Pedro se puso de pie entre unos 120 creyentes y pronunció un discurso. En el idioma original, Lucas dice que Pedro está hablando a 120 hermanos, lo que significa creyentes. Es importante tener en cuenta que Lucas usa la frase "en esos días" para marcar el comienzo de una nueva historia. La frase no especifica cuánto duró el período de tiempo. Lo más probable es que estaban en Jerusalén en ese momento esperando que el Espíritu Santo viniera sobre ellos. Pedro se dirigió a ellos educadamente como "hermanos", un término que usaba para sus compañeros creyentes, tanto hombres como mujeres. Esto mostró que se consideraba a sí mismo uno de ellos.</w:t>
      </w:r>
    </w:p>
    <w:p>
      <w:pPr/>
      <w:r>
        <w:rPr>
          <w:lang w:val="es_ES" w:bidi="es_ES"/>
        </w:rPr>
      </w:r>
      <w:r>
        <w:rPr>
          <w:lang w:val="es_ES" w:bidi="es_ES"/>
        </w:rPr>
        <w:t>La siguiente información adicional no es parte del discurso de Pedro. Lucas probablemente añadió más detalles sobre la muerte de Judas para que los lectores pudieran entender mejor el discurso de Pedro. "Ahora este hombre compró un campo con el dinero, que los judíos le dieron por su acto malvado". Es importante tener en cuenta que Lucas usa la palabra "ahora" para marcar un cambio respecto a la parte anterior de la historia, y para mostrar que esta es información adicional para dar al lector más antecedentes. Lucas continúa diciendo que Judas cayó de cabeza, su cuerpo se abrió por la mitad y sus órganos internos del vientre se salieron. Esto significa que su rostro estaba apuntando hacia abajo y que cayó de una altura, en lugar de tropezar mientras caminaba. Las noticias sobre la muerte de Judas se extendieron a toda la gente de Jerusalén. Llamaron al campo con una palabra, que en su idioma significa un "Área de Sangre". Esto fue porque Judas murió allí y su sangre se derramó en este lugar.</w:t>
      </w:r>
    </w:p>
    <w:p>
      <w:pPr/>
      <w:r>
        <w:rPr>
          <w:lang w:val="es_ES" w:bidi="es_ES"/>
        </w:rPr>
      </w:r>
      <w:r>
        <w:rPr>
          <w:lang w:val="es_ES" w:bidi="es_ES"/>
        </w:rPr>
        <w:t>Deténganse y conversen con el equipo de traducción sobre cómo indican información de contexto adicional en su idioma.</w:t>
      </w:r>
    </w:p>
    <w:p>
      <w:pPr/>
      <w:r>
        <w:rPr>
          <w:lang w:val="es_ES" w:bidi="es_ES"/>
        </w:rPr>
      </w:r>
      <w:r>
        <w:rPr>
          <w:lang w:val="es_ES" w:bidi="es_ES"/>
        </w:rPr>
        <w:t>Pedro continuó su discurso diciendo: "Está escrito en el libro de los Salmos", y citó dos pasajes de las Escrituras que el rey David escribió y que él le está aplicando a Judas. La frase "está escrito" introduce una cita de las Escrituras del Antiguo Testamento. Aquí la cita es del libro de los Salmos. El rey David escribió los dos Salmos que Pedro citó aquí. Dios inspiró a David a escribir Salmos. Pueden traducir esta frase como: "David escribió" o "Dios escribió a través de David". La primera Escritura decía: "Todos deben dejar su casa y nadie debe vivir en ella". El versículo expresa una oración a Dios para que la casa de Judas permanezca vacía. Este es un deseo de que ningún otro enemigo venga a tomar su lugar. La segunda Escritura dice: "Alguien más debe hacer su trabajo". Este pasaje expresa la necesidad de que alguien reemplace a Judas sirviendo como apóstol.</w:t>
      </w:r>
    </w:p>
    <w:p>
      <w:pPr/>
      <w:r>
        <w:rPr>
          <w:lang w:val="es_ES" w:bidi="es_ES"/>
        </w:rPr>
      </w:r>
      <w:r>
        <w:rPr>
          <w:lang w:val="es_ES" w:bidi="es_ES"/>
        </w:rPr>
        <w:t>Pedro dijo que debido a lo que las Escrituras decían, necesitaban elegir a un hombre para reemplazar a Judas que serviría como uno de los apóstoles junto con los demás. Y también sería testigo de Jesús resucitando de entre los muertos. Este hombre tenía que ser uno de los discípulos que estaban con los apóstoles durante todo el tiempo en que Jesús estaba viviendo con ellos, comenzando desde el momento en que Juan el Bautista lo bautizó hasta el día en que Dios llevó a Jesús al cielo.</w:t>
      </w:r>
    </w:p>
    <w:p>
      <w:pPr/>
      <w:r>
        <w:rPr>
          <w:lang w:val="es_ES" w:bidi="es_ES"/>
        </w:rPr>
      </w:r>
      <w:r>
        <w:rPr>
          <w:lang w:val="es_ES" w:bidi="es_ES"/>
        </w:rPr>
        <w:t>Y siguiendo el discurso de Pedro, los creyentes sugirieron los nombres de dos hombres. El nombre de un hombre era José, a quien la gente también llamó Barsabás y Justo. El nombre del otro hombre era Matías.</w:t>
      </w:r>
    </w:p>
    <w:p>
      <w:pPr/>
      <w:r>
        <w:rPr>
          <w:lang w:val="es_ES" w:bidi="es_ES"/>
        </w:rPr>
      </w:r>
      <w:r>
        <w:rPr>
          <w:lang w:val="es_ES" w:bidi="es_ES"/>
        </w:rPr>
        <w:t>Entonces oraron diciendo: "Señor Jesús, tú sabes lo que toda la gente piensa, siente y cree. Por favor, muéstranos cuál de estos dos han elegido para que pueda hacer el trabajo de un apóstol. Esta es la obra que Judas dejó, para ir al lugar al que pertenece". Es más probable que el líder del grupo oró esas palabras y la gente también oró de una manera similar, pero no con estas palabras exactas.</w:t>
      </w:r>
    </w:p>
    <w:p>
      <w:pPr/>
      <w:r>
        <w:rPr>
          <w:lang w:val="es_ES" w:bidi="es_ES"/>
        </w:rPr>
      </w:r>
      <w:r>
        <w:rPr>
          <w:lang w:val="es_ES" w:bidi="es_ES"/>
        </w:rPr>
        <w:t>Entonces echaron suertes para ver a quién Jesús eligió para reemplazar a Judas. La suerte "cayó sobre Matías", lo que significa que la suerte o guijarro con el nombre de Matías se salió. Entonces Matías se unió al grupo de los 11 apóstoles como el duodécimo apóstol.</w:t>
      </w:r>
    </w:p>
    <w:p>
      <w:pPr/>
      <w:r>
        <w:rPr>
          <w:lang w:val="es_ES" w:bidi="es_ES"/>
        </w:rPr>
      </w:r>
      <w:r>
        <w:rPr>
          <w:lang w:val="es_ES" w:bidi="es_ES"/>
        </w:rPr>
        <w:t xml:space="preserve">Deténganse aquí y muestren al equipo de traducción una imagen que muestre cómo se </w:t>
      </w:r>
      <w:r>
        <w:rPr>
          <w:lang w:val="es_ES" w:bidi="es_ES"/>
        </w:rPr>
        <w:t>echan suertes</w:t>
      </w:r>
      <w:r>
        <w:rPr>
          <w:lang w:val="es_ES" w:bidi="es_ES"/>
        </w:rPr>
        <w:t>.</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Los once apóstoles</w:t>
      </w:r>
    </w:p>
    <w:p>
      <w:pPr>
        <w:pStyle w:val="ListBullet"/>
        <w:spacing w:line="240" w:lineRule="auto"/>
        <w:ind w:left="720"/>
      </w:pPr>
      <w:r>
        <w:rPr>
          <w:lang w:val="es_ES" w:bidi="es_ES"/>
        </w:rPr>
      </w:r>
      <w:r>
        <w:rPr>
          <w:lang w:val="es_ES" w:bidi="es_ES"/>
        </w:rPr>
        <w:t>Los creyentes en Jesús</w:t>
      </w:r>
    </w:p>
    <w:p>
      <w:pPr>
        <w:pStyle w:val="ListBullet"/>
        <w:spacing w:line="240" w:lineRule="auto"/>
        <w:ind w:left="720"/>
      </w:pPr>
      <w:r>
        <w:rPr>
          <w:lang w:val="es_ES" w:bidi="es_ES"/>
        </w:rPr>
      </w:r>
      <w:r>
        <w:rPr>
          <w:lang w:val="es_ES" w:bidi="es_ES"/>
        </w:rPr>
        <w:t>José, también llamado Barsabás o Justo</w:t>
      </w:r>
    </w:p>
    <w:p>
      <w:pPr>
        <w:pStyle w:val="ListBullet"/>
        <w:spacing w:line="240" w:lineRule="auto"/>
        <w:ind w:left="720"/>
      </w:pPr>
      <w:r>
        <w:rPr>
          <w:lang w:val="es_ES" w:bidi="es_ES"/>
        </w:rPr>
      </w:r>
      <w:r>
        <w:rPr>
          <w:lang w:val="es_ES" w:bidi="es_ES"/>
        </w:rPr>
        <w:t>Matías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En esos días, Pedro se puso de pie entre unos 120 creyentes y pronunció un discurso.</w:t>
      </w:r>
    </w:p>
    <w:p>
      <w:pPr/>
      <w:r>
        <w:rPr>
          <w:lang w:val="es_ES" w:bidi="es_ES"/>
        </w:rPr>
      </w:r>
      <w:r>
        <w:rPr>
          <w:lang w:val="es_ES" w:bidi="es_ES"/>
        </w:rPr>
        <w:t>Pedro dijo: "Hermanos, era necesario que los eventos de los que hablan las Escrituras judías sucedieran. El Espíritu Santo hizo que David hablara de Judas. Dijo con anticipación lo que Judas haría, este Judas que guió a los hombres que vinieron a arrestar a Jesús".</w:t>
      </w:r>
    </w:p>
    <w:p>
      <w:pPr/>
      <w:r>
        <w:rPr>
          <w:lang w:val="es_ES" w:bidi="es_ES"/>
        </w:rPr>
      </w:r>
      <w:r>
        <w:rPr>
          <w:lang w:val="es_ES" w:bidi="es_ES"/>
        </w:rPr>
        <w:t>Pedro continuó: "Como Jesús eligió a Judas para hacer la obra de Dios con nosotros, era miembro de nuestro grupo".</w:t>
      </w:r>
    </w:p>
    <w:p>
      <w:pPr/>
      <w:r>
        <w:rPr>
          <w:lang w:val="es_ES" w:bidi="es_ES"/>
        </w:rPr>
      </w:r>
      <w:r>
        <w:rPr>
          <w:lang w:val="es_ES" w:bidi="es_ES"/>
        </w:rPr>
        <w:t>Pedro continuó: "El rey David, que escribió el libro de los Salmos, dijo: 'Todos deben dejar su casa y nadie debe vivir en ella' y 'alguien más debe hacer su trabajo'".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Pedro: "¿Cómo se siente?" Es posible que escuchen cosas como: "¡Alabado sea Dios por las profecías!" "Ahora sabemos qué hacer", y "Debemos seguir las Escrituras".</w:t>
      </w:r>
    </w:p>
    <w:p>
      <w:pPr/>
      <w:r>
        <w:rPr>
          <w:lang w:val="es_ES" w:bidi="es_ES"/>
        </w:rPr>
      </w:r>
      <w:r>
        <w:rPr>
          <w:lang w:val="es_ES" w:bidi="es_ES"/>
        </w:rPr>
        <w:t>Pedro dijo que debido a lo que las Escrituras decían, los apóstoles necesitaban elegir a un hombre para reemplazar a Judas que serviría como uno de los apóstoles junto con los demás. Y también sería testigo de Jesús resucitando de entre los muertos. Este hombre tenía que ser uno de los discípulos que estaban con los apóstoles durante todo el tiempo en que Jesús estaba viviendo con ellos, comenzando desde el momento en que Juan el Bautista lo bautizó hasta el día en que Dios llevó a Jesús al cielo.</w:t>
      </w:r>
    </w:p>
    <w:p>
      <w:pPr/>
      <w:r>
        <w:rPr>
          <w:lang w:val="es_ES" w:bidi="es_ES"/>
        </w:rPr>
      </w:r>
      <w:r>
        <w:rPr>
          <w:lang w:val="es_ES" w:bidi="es_ES"/>
        </w:rPr>
        <w:t>Y siguiendo el discurso de Pedro, los creyentes sugirieron los nombres de dos hombres. El nombre de un hombre era José, a quien la gente también llamó Barsabás y Justo. El nombre del otro hombre era Matías.</w:t>
      </w:r>
    </w:p>
    <w:p>
      <w:pPr/>
      <w:r>
        <w:rPr>
          <w:lang w:val="es_ES" w:bidi="es_ES"/>
        </w:rPr>
      </w:r>
      <w:r>
        <w:rPr>
          <w:lang w:val="es_ES" w:bidi="es_ES"/>
        </w:rPr>
        <w:t>Entonces oraron diciendo: "Señor Jesús, tú sabes lo que toda la gente piensa, siente y cree. Por favor, muéstranos cuál de estos dos han elegido para que pueda hacer el trabajo de un apóstol. Esta es la obra que Judas dejó, para ir al lugar al que pertenece".</w:t>
      </w:r>
    </w:p>
    <w:p>
      <w:pPr/>
      <w:r>
        <w:rPr>
          <w:lang w:val="es_ES" w:bidi="es_ES"/>
        </w:rPr>
      </w:r>
      <w:r>
        <w:rPr>
          <w:lang w:val="es_ES" w:bidi="es_ES"/>
        </w:rPr>
        <w:t>Entonces echaron suertes para ver a cuál de estos hombres eligió Jesús para reemplazar a Judas. La suerte con el nombre de Matías se salió y lo añadieron a los once apóstoles.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Matías, "¿Cómo te sientes?" Es posible que escuchen cosas como: "Es un honor ser uno de los apóstoles. Gracias, Jesús por elegirme", "Alabado sea el Señor por haber sido testigo de la resurrección de Jesús y ahora poder compartir la responsabilidad de ser apóstol con los demás", y "Compartiré las buenas nuevas de que Jesús es el Salvador prometido".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los actores que interpretan a los apóstoles: "¿Cómo se sienten?" Es posible que escuchen cosas como: "Alabado sea Dios por proporcionar a otro hombre para que sirva con nosotros. ¡También será testigo de Jesús resucitando de entre los muertos!" "Dios es tan fiel" y "Dios tenía este plan hace mucho tiempo".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Pedro les dijo a los creyentes: "Hermanos, tenía que cumplirse la </w:t>
      </w:r>
      <w:r>
        <w:rPr>
          <w:b/>
          <w:lang w:val="es_ES" w:bidi="es_ES"/>
        </w:rPr>
        <w:t>Escritura</w:t>
      </w:r>
      <w:r>
        <w:rPr>
          <w:lang w:val="es_ES" w:bidi="es_ES"/>
        </w:rPr>
        <w:t xml:space="preserve"> que el </w:t>
      </w:r>
      <w:r>
        <w:rPr>
          <w:b/>
          <w:lang w:val="es_ES" w:bidi="es_ES"/>
        </w:rPr>
        <w:t>Espíritu Santo</w:t>
      </w:r>
      <w:r>
        <w:rPr>
          <w:lang w:val="es_ES" w:bidi="es_ES"/>
        </w:rPr>
        <w:t xml:space="preserve"> habló de antemano por la boca de David sobre Judas".</w:t>
      </w:r>
    </w:p>
    <w:p>
      <w:pPr/>
      <w:r>
        <w:rPr>
          <w:lang w:val="es_ES" w:bidi="es_ES"/>
        </w:rPr>
      </w:r>
      <w:r>
        <w:rPr>
          <w:lang w:val="es_ES" w:bidi="es_ES"/>
        </w:rPr>
        <w:t xml:space="preserve">Recuerden usar la misma palabra que han usado anteriormente para la </w:t>
      </w:r>
      <w:r>
        <w:rPr>
          <w:b/>
          <w:lang w:val="es_ES" w:bidi="es_ES"/>
        </w:rPr>
        <w:t>Escritura</w:t>
      </w:r>
      <w:r>
        <w:rPr>
          <w:lang w:val="es_ES" w:bidi="es_ES"/>
        </w:rPr>
        <w:t xml:space="preserve">. Se puede encontrar una definición completa de las </w:t>
      </w:r>
      <w:r>
        <w:rPr>
          <w:lang w:val="es_ES" w:bidi="es_ES"/>
        </w:rPr>
        <w:t>Escrituras</w:t>
      </w:r>
      <w:r>
        <w:rPr>
          <w:lang w:val="es_ES" w:bidi="es_ES"/>
        </w:rPr>
        <w:t xml:space="preserve"> en el Glosario Principal.</w:t>
      </w:r>
    </w:p>
    <w:p>
      <w:pPr/>
      <w:r>
        <w:rPr>
          <w:lang w:val="es_ES" w:bidi="es_ES"/>
        </w:rPr>
      </w:r>
      <w:r>
        <w:rPr>
          <w:lang w:val="es_ES" w:bidi="es_ES"/>
        </w:rPr>
        <w:t xml:space="preserve">Recuerden usar la misma palabra que han usado anteriormente para </w:t>
      </w:r>
      <w:r>
        <w:rPr>
          <w:b/>
          <w:lang w:val="es_ES" w:bidi="es_ES"/>
        </w:rPr>
        <w:t>Espíritu Santo</w:t>
      </w:r>
      <w:r>
        <w:rPr>
          <w:lang w:val="es_ES" w:bidi="es_ES"/>
        </w:rPr>
        <w:t xml:space="preserve">. Se puede encontrar una definición completa de </w:t>
      </w:r>
      <w:r>
        <w:rPr>
          <w:lang w:val="es_ES" w:bidi="es_ES"/>
        </w:rPr>
        <w:t>Espíritu Santo</w:t>
      </w:r>
      <w:r>
        <w:rPr>
          <w:lang w:val="es_ES" w:bidi="es_ES"/>
        </w:rPr>
        <w:t xml:space="preserve"> en el Glosario Principal.</w:t>
      </w:r>
    </w:p>
    <w:p>
      <w:pPr/>
      <w:r>
        <w:rPr>
          <w:lang w:val="es_ES" w:bidi="es_ES"/>
        </w:rPr>
      </w:r>
      <w:r>
        <w:rPr>
          <w:lang w:val="es_ES" w:bidi="es_ES"/>
        </w:rPr>
        <w:t xml:space="preserve">La noticia de la muerte de Judas se extendió por </w:t>
      </w:r>
      <w:r>
        <w:rPr>
          <w:b/>
          <w:lang w:val="es_ES" w:bidi="es_ES"/>
        </w:rPr>
        <w:t>Jerusalén</w:t>
      </w:r>
      <w:r>
        <w:rPr>
          <w:lang w:val="es_ES" w:bidi="es_ES"/>
        </w:rPr>
        <w:t xml:space="preserve">. Recuerden usar la misma palabra que han usado anteriormente para Jerusalén. Se puede encontrar una definición completa de </w:t>
      </w:r>
      <w:r>
        <w:rPr>
          <w:lang w:val="es_ES" w:bidi="es_ES"/>
        </w:rPr>
        <w:t>Jerusalén</w:t>
      </w:r>
      <w:r>
        <w:rPr>
          <w:lang w:val="es_ES" w:bidi="es_ES"/>
        </w:rPr>
        <w:t xml:space="preserve"> en el Glosario Principal.</w:t>
      </w:r>
    </w:p>
    <w:p>
      <w:pPr/>
      <w:r>
        <w:rPr>
          <w:lang w:val="es_ES" w:bidi="es_ES"/>
        </w:rPr>
      </w:r>
      <w:r>
        <w:rPr>
          <w:lang w:val="es_ES" w:bidi="es_ES"/>
        </w:rPr>
        <w:t xml:space="preserve">Pedro dijo: "Porque está escrito en el </w:t>
      </w:r>
      <w:r>
        <w:rPr>
          <w:b/>
          <w:lang w:val="es_ES" w:bidi="es_ES"/>
        </w:rPr>
        <w:t>Libro de los Salmos</w:t>
      </w:r>
      <w:r>
        <w:rPr>
          <w:lang w:val="es_ES" w:bidi="es_ES"/>
        </w:rPr>
        <w:t xml:space="preserve">: 'Que su campamento quede desierto, y no haya nadie que habite en él'; y 'Que otro tome su cargo'". </w:t>
      </w:r>
      <w:r>
        <w:rPr>
          <w:b/>
          <w:lang w:val="es_ES" w:bidi="es_ES"/>
        </w:rPr>
        <w:t>Salmos</w:t>
      </w:r>
      <w:r>
        <w:rPr>
          <w:lang w:val="es_ES" w:bidi="es_ES"/>
        </w:rPr>
        <w:t xml:space="preserve"> es el nombre del libro de las Escrituras judías del cual David escribió gran parte. Salmos es una colección de poemas y consisten en gran parte en oraciones y canciones que alaban a Dios, alientan la creencia en Dios o expresan emociones humanas como tristeza, miedo y alegría. David y algunos otros autores escribieron Salmos unos 1.000 años antes del nacimiento de Jesús.</w:t>
      </w:r>
    </w:p>
    <w:p>
      <w:pPr/>
      <w:r>
        <w:rPr>
          <w:lang w:val="es_ES" w:bidi="es_ES"/>
        </w:rPr>
      </w:r>
      <w:r>
        <w:rPr>
          <w:lang w:val="es_ES" w:bidi="es_ES"/>
        </w:rPr>
        <w:t xml:space="preserve">Y oraron y dijeron: "Tú, </w:t>
      </w:r>
      <w:r>
        <w:rPr>
          <w:b/>
          <w:lang w:val="es_ES" w:bidi="es_ES"/>
        </w:rPr>
        <w:t>Señor</w:t>
      </w:r>
      <w:r>
        <w:rPr>
          <w:lang w:val="es_ES" w:bidi="es_ES"/>
        </w:rPr>
        <w:t xml:space="preserve">, que conoces los corazones de todos, muestra a cuál de estos dos has elegido". </w:t>
      </w:r>
      <w:r>
        <w:rPr>
          <w:b/>
          <w:lang w:val="es_ES" w:bidi="es_ES"/>
        </w:rPr>
        <w:t>Señor</w:t>
      </w:r>
      <w:r>
        <w:rPr>
          <w:lang w:val="es_ES" w:bidi="es_ES"/>
        </w:rPr>
        <w:t xml:space="preserve"> aquí se refiere a Jesús. Recuerden usar la misma palabra que han usado anteriormente para Señor. Se puede encontrar una definición completa de </w:t>
      </w:r>
      <w:r>
        <w:rPr>
          <w:lang w:val="es_ES" w:bidi="es_ES"/>
        </w:rPr>
        <w:t>Señor</w:t>
      </w:r>
      <w:r>
        <w:rPr>
          <w:lang w:val="es_ES" w:bidi="es_ES"/>
        </w:rPr>
        <w:t xml:space="preserve"> en el Glosario Principal.</w:t>
      </w:r>
    </w:p>
    <w:p>
      <w:pPr/>
      <w:r>
        <w:rPr>
          <w:lang w:val="es_ES" w:bidi="es_ES"/>
        </w:rPr>
      </w:r>
      <w:r>
        <w:rPr>
          <w:lang w:val="es_ES" w:bidi="es_ES"/>
        </w:rPr>
        <w:t xml:space="preserve">Y echaron suertes por ellos, y la suerte cayó sobre Matías, y fue numerado con los once </w:t>
      </w:r>
      <w:r>
        <w:rPr>
          <w:b/>
          <w:lang w:val="es_ES" w:bidi="es_ES"/>
        </w:rPr>
        <w:t>apóstoles</w:t>
      </w:r>
      <w:r>
        <w:rPr>
          <w:lang w:val="es_ES" w:bidi="es_ES"/>
        </w:rPr>
        <w:t xml:space="preserve">. Recuerden usar la misma palabra que han usado anteriormente para apóstoles. Se puede encontrar una definición completa de </w:t>
      </w:r>
      <w:r>
        <w:rPr>
          <w:lang w:val="es_ES" w:bidi="es_ES"/>
        </w:rPr>
        <w:t>apóstoles</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2:1–13</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2:1–13 y guárdenlo en sus corazones.</w:t>
      </w:r>
    </w:p>
    <w:p>
      <w:pPr/>
      <w:r>
        <w:rPr>
          <w:lang w:val="es_ES" w:bidi="es_ES"/>
        </w:rPr>
      </w:r>
      <w:r>
        <w:rPr>
          <w:lang w:val="es_ES" w:bidi="es_ES"/>
        </w:rPr>
        <w:t>Escuchen una versión en audio de Hechos 2:1–13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2:1–13 en la traducción que sea más fácil de entender.</w:t>
      </w:r>
    </w:p>
    <w:p>
      <w:pPr/>
      <w:r>
        <w:rPr>
          <w:lang w:val="es_ES" w:bidi="es_ES"/>
        </w:rPr>
      </w:r>
      <w:r>
        <w:rPr>
          <w:lang w:val="es_ES" w:bidi="es_ES"/>
        </w:rPr>
        <w:t>Como recordarán, después de que Jesús regresó al cielo, unos 120 de sus seguidores regresaron a Jerusalén y se reunieron en la habitación superior de una casa. En el Día de Pentecostés, el Espíritu Santo viene a los creyentes que están orando y les da poder para hablar diferentes idiomas. No sabemos si esto fue en la misma casa o en una ubicación diferente. La multitud en Jerusalén reacciona de diferentes maneras.</w:t>
      </w:r>
    </w:p>
    <w:p>
      <w:pPr/>
      <w:r>
        <w:rPr>
          <w:lang w:val="es_ES" w:bidi="es_ES"/>
        </w:rPr>
      </w:r>
      <w:r>
        <w:rPr>
          <w:lang w:val="es_ES" w:bidi="es_ES"/>
        </w:rPr>
        <w:t>La palabra Pentecostés significa "quincuagésimo" y se refiere a la fiesta que los judíos celebraban en Jerusalén 50 días después de la fiesta de la Pascua. Por lo tanto, esto fue unos 50 días después de que los romanos crucificaron a Jesús. Los judíos venían de diferentes lugares a Jerusalén para celebrar este festival, también conocido como la Fiesta de la Cosecha o la Fiesta de las Semanas. Durante este tiempo, la gente ofrecía las primicias de su cosecha de trigo como sacrificio a Dios.</w:t>
      </w:r>
    </w:p>
    <w:p>
      <w:pPr/>
      <w:r>
        <w:rPr>
          <w:lang w:val="es_ES" w:bidi="es_ES"/>
        </w:rPr>
      </w:r>
      <w:r>
        <w:rPr>
          <w:lang w:val="es_ES" w:bidi="es_ES"/>
        </w:rPr>
        <w:t>Deténganse aquí y conversen sobre esta pregunta en grupo: ¿Qué tipo de festivales celebran donde viven? Describan lo que sucede en esos festivales y lo lejos que viaja la gente para venir a ellos. Pausen este audio aquí.</w:t>
      </w:r>
    </w:p>
    <w:p>
      <w:pPr/>
      <w:r>
        <w:rPr>
          <w:lang w:val="es_ES" w:bidi="es_ES"/>
        </w:rPr>
      </w:r>
      <w:r>
        <w:rPr>
          <w:lang w:val="es_ES" w:bidi="es_ES"/>
        </w:rPr>
        <w:t>Los seguidores de Jesús se están reuniendo y orando. Sabemos de los pasajes anteriores que el grupo de creyentes incluía a sus 12 apóstoles, o a sus representantes elegidos, y a su madre y a sus hermanos. De repente, un sonido como un viento poderoso vino del cielo, o del lugar donde Dios vive. Muchas veces en las Escrituras, el viento simboliza al Espíritu de Dios. Los creyentes sentados en la casa vieron lenguas de fuego, o algo que parecían ser llamas de fuego. El racimo de llamas entonces se separó y descansó sobre cada creyente, muy probablemente sobre su cabeza.</w:t>
      </w:r>
    </w:p>
    <w:p>
      <w:pPr/>
      <w:r>
        <w:rPr>
          <w:lang w:val="es_ES" w:bidi="es_ES"/>
        </w:rPr>
      </w:r>
      <w:r>
        <w:rPr>
          <w:lang w:val="es_ES" w:bidi="es_ES"/>
        </w:rPr>
        <w:t>El Espíritu Santo, o el Espíritu de Dios, llenó a cada creyente. Esto significa que el Espíritu Santo guiará a los creyentes y les dará el poder de hacer lo que Dios quiere que hagan. Como recordarán, Juan el Bautista predijo que el Salvador Prometido bautizaría con viento, o el Espíritu Santo, y fuego. Ese tipo de bautismo, un bautismo espiritual, les está sucediendo a los discípulos mientras están juntos en la casa. Una de las cosas para las que el Espíritu Santo les dio poder a los creyentes es para alabar a Dios en otras lenguas, o en diferentes idiomas. Estos eran idiomas que los creyentes no habían aprendido.</w:t>
      </w:r>
    </w:p>
    <w:p>
      <w:pPr/>
      <w:r>
        <w:rPr>
          <w:lang w:val="es_ES" w:bidi="es_ES"/>
        </w:rPr>
      </w:r>
      <w:r>
        <w:rPr>
          <w:lang w:val="es_ES" w:bidi="es_ES"/>
        </w:rPr>
        <w:t>Deténganse aquí y conversen sobre esta pregunta en grupo: ¿Cómo actúa la gente cuando el poder de Dios la llena? Cuenten una historia de una vez que tú o alguien que conoces actuó con el poder de Dios en una situación. Pausen este audio aquí.</w:t>
      </w:r>
    </w:p>
    <w:p>
      <w:pPr/>
      <w:r>
        <w:rPr>
          <w:lang w:val="es_ES" w:bidi="es_ES"/>
        </w:rPr>
      </w:r>
      <w:r>
        <w:rPr>
          <w:lang w:val="es_ES" w:bidi="es_ES"/>
        </w:rPr>
        <w:t>Lucas usa la palabra "ahora" tanto como un indicador temporal como para introducir un hecho que era cierto. En Jerusalén, había judíos que hablaban diferentes idiomas porque vivían en cada nación bajo el cielo. Esta frase significa que las personas en la multitud eran de una gran cantidad de diferentes países. "Bajo el cielo" significa "en el mundo". Crecieron hablando los idiomas de esos diferentes países. Algunos de ellos se mudaron a Jerusalén porque era la capital religiosa de los judíos. Otros judíos solo estaban en Jerusalén para celebrar el festival. Estos judíos eran temerosos de Dios, o seguidores devotos de la ley de Dios.</w:t>
      </w:r>
    </w:p>
    <w:p>
      <w:pPr/>
      <w:r>
        <w:rPr>
          <w:lang w:val="es_ES" w:bidi="es_ES"/>
        </w:rPr>
      </w:r>
      <w:r>
        <w:rPr>
          <w:lang w:val="es_ES" w:bidi="es_ES"/>
        </w:rPr>
        <w:t>Estos judíos escuchan un sonido fuerte y corren a la casa para ver lo que está sucediendo. El sonido fuerte puede referirse al sonido del viento fuerte o al sonido de los creyentes hablando muchos idiomas a la vez. Es mejor dejar su traducción abierta a cualquiera de las dos interpretaciones. Una multitud se reúne alrededor de los creyentes que habían salido de la casa. La multitud estaba asombrada, o confundida y asombrada. Los creyentes estaban hablando en idiomas que no habían aprendido antes. Cada uno de los judíos en la multitud escuchó a algunos de los creyentes hablando en su idioma nativo. Cuando preguntan: "¿No son estos hombres galileos?" no esperaban que su pregunta fuera respondida. Usen la palabra "hombres" en un sentido general para significar tanto hombres como mujeres. En cambio, la multitud asumió que todos los creyentes eran de la región de Galilea, y que la gente que vivía en Galilea no sabía cómo hablar otros idiomas.</w:t>
      </w:r>
    </w:p>
    <w:p>
      <w:pPr/>
      <w:r>
        <w:rPr>
          <w:lang w:val="es_ES" w:bidi="es_ES"/>
        </w:rPr>
      </w:r>
      <w:r>
        <w:rPr>
          <w:lang w:val="es_ES" w:bidi="es_ES"/>
        </w:rPr>
        <w:t>Lucas entonces da una lista de todos los lugares de los que eran los judíos. Estas regiones incluían Partia, Media, Elam, Mesopotamia, Judea, Capadocia, Ponto, Asia, Frigia, Panfilia, Egipto, partes de Libia y Roma.</w:t>
      </w:r>
    </w:p>
    <w:p>
      <w:pPr/>
      <w:r>
        <w:rPr>
          <w:lang w:val="es_ES" w:bidi="es_ES"/>
        </w:rPr>
      </w:r>
      <w:r>
        <w:rPr>
          <w:lang w:val="es_ES" w:bidi="es_ES"/>
        </w:rPr>
        <w:t xml:space="preserve">Deténganse aquí y miren un mapa que muestre las áreas de </w:t>
      </w:r>
      <w:r>
        <w:rPr>
          <w:lang w:val="es_ES" w:bidi="es_ES"/>
        </w:rPr>
        <w:t>Partia, Media, Elam, Mesopotamia, Judea, Capadocia, el Ponto, la provincia de Asia, Frigia, Panfilia, Egipto, partes de Libia y Roma en relación con Jerusalén</w:t>
      </w:r>
      <w:r>
        <w:rPr>
          <w:lang w:val="es_ES" w:bidi="es_ES"/>
        </w:rPr>
        <w:t xml:space="preserve"> como grupo. Pausen este audio aquí.</w:t>
      </w:r>
    </w:p>
    <w:p>
      <w:pPr/>
      <w:r>
        <w:rPr>
          <w:lang w:val="es_ES" w:bidi="es_ES"/>
        </w:rPr>
      </w:r>
      <w:r>
        <w:rPr>
          <w:lang w:val="es_ES" w:bidi="es_ES"/>
        </w:rPr>
        <w:t>Algunos de los judíos de la multitud vivían en estos lugares, pero estaban visitando Jerusalén para el festival. El término conversos al judaísmo se refiere a las personas no judías, muy probablemente romanos, que dejaron de seguir su religión y se convirtieron en judíos al seguir la ley judía y realizar ritos judíos. Cada persona escuchó a un creyente hablar en su propio idioma sobre las maravillas o las grandes cosas que Dios había hecho. Lo más probable es que estuvieran hablando de que Dios envió a Jesús como el Salvador Prometido.</w:t>
      </w:r>
    </w:p>
    <w:p>
      <w:pPr/>
      <w:r>
        <w:rPr>
          <w:lang w:val="es_ES" w:bidi="es_ES"/>
        </w:rPr>
      </w:r>
      <w:r>
        <w:rPr>
          <w:lang w:val="es_ES" w:bidi="es_ES"/>
        </w:rPr>
        <w:t>La multitud reacciona de diferentes Algunas personas están asombradas mientras que otras están desconcertadas. Entienden que han visto un milagro, o un acto de Dios, pero no saben lo que significa. Otros judíos se burlan de los creyentes diciendo que están borrachos de vino. El vino es una bebida alcohólica hecha del jugo de uvas. Probablemente se burlaron de los creyentes porque solo podían entender uno de los idiomas y el resto sonaba como tonterías.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2:1–13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Los discípulos de Jesús están reunidos en una casa orando en Jerusalén durante un festival judío. De repente, hay un sonido de viento fuerte y aparecen llamas de fuego sobre la cabeza de cada creyente. El Espíritu Santo los llena.</w:t>
      </w:r>
    </w:p>
    <w:p>
      <w:pPr/>
      <w:r>
        <w:rPr>
          <w:lang w:val="es_ES" w:bidi="es_ES"/>
        </w:rPr>
      </w:r>
      <w:r>
        <w:rPr>
          <w:b/>
          <w:lang w:val="es_ES" w:bidi="es_ES"/>
        </w:rPr>
        <w:t>En la segunda escena:</w:t>
      </w:r>
      <w:r>
        <w:rPr>
          <w:lang w:val="es_ES" w:bidi="es_ES"/>
        </w:rPr>
        <w:t xml:space="preserve"> Los creyentes comienzan a alabar a Dios en idiomas que no conocen. Salen de la casa y una multitud de judíos se reúne a su alrededor. Cada persona en la multitud oye su propio idioma. La multitud reacciona de diferentes maneras.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Creyentes en Jesús</w:t>
      </w:r>
    </w:p>
    <w:p>
      <w:pPr>
        <w:pStyle w:val="ListBullet"/>
        <w:spacing w:line="240" w:lineRule="auto"/>
        <w:ind w:left="720"/>
      </w:pPr>
      <w:r>
        <w:rPr>
          <w:lang w:val="es_ES" w:bidi="es_ES"/>
        </w:rPr>
      </w:r>
      <w:r>
        <w:rPr>
          <w:lang w:val="es_ES" w:bidi="es_ES"/>
        </w:rPr>
        <w:t>Los 12 apóstoles incluido Pedro</w:t>
      </w:r>
    </w:p>
    <w:p>
      <w:pPr>
        <w:pStyle w:val="ListBullet"/>
        <w:spacing w:line="240" w:lineRule="auto"/>
        <w:ind w:left="720"/>
      </w:pPr>
      <w:r>
        <w:rPr>
          <w:lang w:val="es_ES" w:bidi="es_ES"/>
        </w:rPr>
      </w:r>
      <w:r>
        <w:rPr>
          <w:lang w:val="es_ES" w:bidi="es_ES"/>
        </w:rPr>
        <w:t>La familia de Jesús, incluida María</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Multitud de judíos temerosos de Dios de muchos países</w:t>
      </w:r>
    </w:p>
    <w:p>
      <w:pPr/>
      <w:r>
        <w:rPr>
          <w:lang w:val="es_ES" w:bidi="es_ES"/>
        </w:rPr>
      </w:r>
      <w:r>
        <w:rPr>
          <w:lang w:val="es_ES" w:bidi="es_ES"/>
        </w:rPr>
        <w:t>Como grupo, pongan atención a estas partes de la ambientación del pasaje:</w:t>
      </w:r>
    </w:p>
    <w:p>
      <w:pPr/>
      <w:r>
        <w:rPr>
          <w:lang w:val="es_ES" w:bidi="es_ES"/>
        </w:rPr>
      </w:r>
      <w:r>
        <w:rPr>
          <w:lang w:val="es_ES" w:bidi="es_ES"/>
        </w:rPr>
        <w:t>Los seguidores de Jesús se están reuniendo y orando juntos en Jerusalén en una casa. Era Pentecostés, lo que significa que era 50 días después de la Pascua. Era el comienzo de la Fiesta de las Semanas. Jerusalén habría estado repleta de judíos de diferentes países porque vinieron a celebrar en el templo.</w:t>
      </w:r>
    </w:p>
    <w:p>
      <w:pPr/>
      <w:r>
        <w:rPr>
          <w:lang w:val="es_ES" w:bidi="es_ES"/>
        </w:rPr>
      </w:r>
      <w:r>
        <w:rPr>
          <w:lang w:val="es_ES" w:bidi="es_ES"/>
        </w:rPr>
        <w:t>Los seguidores de Jesús están todos sentados en la casa y orando juntos. Sabemos de un pasaje anterior que los 12 apóstoles de Jesús, su madre y sus hermanos estaban presentes. Probablemente había unas 120 personas. Como saben, Jesús prometió que les enviaría el Espíritu Santo y que esperarían en Jerusalén hasta que él lo hiciera.</w:t>
      </w:r>
    </w:p>
    <w:p>
      <w:pPr/>
      <w:r>
        <w:rPr>
          <w:lang w:val="es_ES" w:bidi="es_ES"/>
        </w:rPr>
      </w:r>
      <w:r>
        <w:rPr>
          <w:lang w:val="es_ES" w:bidi="es_ES"/>
        </w:rPr>
        <w:t>Es importante recordar que muchas veces, el viento representa al Espíritu de Dios. Lenguas de llamas no significa lenguas literales, sino que lo más probable es que se refiere a llamas de fuego individuales. El fuego descansaba sobre los discípulos sin quemarlos. Tanto el viento como el fuego simbolizaban al Espíritu Santo que llenaba a los discípulos.</w:t>
      </w:r>
    </w:p>
    <w:p>
      <w:pPr/>
      <w:r>
        <w:rPr>
          <w:lang w:val="es_ES" w:bidi="es_ES"/>
        </w:rPr>
      </w:r>
      <w:r>
        <w:rPr>
          <w:lang w:val="es_ES" w:bidi="es_ES"/>
        </w:rPr>
        <w:t>El Espíritu Santo les da a los discípulos poder de alabar a Dios en idiomas que no sabían ni aprendieron. Lo más probable es que salieron de la casa cuando la multitud corrió para ver lo que estaba sucediendo.</w:t>
      </w:r>
    </w:p>
    <w:p>
      <w:pPr/>
      <w:r>
        <w:rPr>
          <w:lang w:val="es_ES" w:bidi="es_ES"/>
        </w:rPr>
      </w:r>
      <w:r>
        <w:rPr>
          <w:lang w:val="es_ES" w:bidi="es_ES"/>
        </w:rPr>
        <w:t>La multitud incluía a judíos de diferentes países que hablaban diferentes idiomas. Lucas usa la palabra "ahora" para significar "en este momento de la historia" y luego da información de fondo. Entonces enumera las diferentes áreas de las que eran los judíos en la multitud. Esto es significativo porque muestra cuántos idiomas diferentes estaban hablando los discípulos. Cada judío oyó su propio idioma hablado por uno de los discípulos.</w:t>
      </w:r>
    </w:p>
    <w:p>
      <w:pPr/>
      <w:r>
        <w:rPr>
          <w:lang w:val="es_ES" w:bidi="es_ES"/>
        </w:rPr>
      </w:r>
      <w:r>
        <w:rPr>
          <w:lang w:val="es_ES" w:bidi="es_ES"/>
        </w:rPr>
        <w:t xml:space="preserve">Deténganse aquí y miren un mapa que muestre las áreas de </w:t>
      </w:r>
      <w:r>
        <w:rPr>
          <w:lang w:val="es_ES" w:bidi="es_ES"/>
        </w:rPr>
        <w:t>Partia, Media, Elam, Mesopotamia, Judea, Capadocia, el Ponto, la provincia de Asia, Frigia, Panfilia, Egipto, partes de Libia y Roma en relación con Jerusalén</w:t>
      </w:r>
      <w:r>
        <w:rPr>
          <w:lang w:val="es_ES" w:bidi="es_ES"/>
        </w:rPr>
        <w:t xml:space="preserve"> como grupo. Pausen este audio aquí.</w:t>
      </w:r>
    </w:p>
    <w:p>
      <w:pPr/>
      <w:r>
        <w:rPr>
          <w:lang w:val="es_ES" w:bidi="es_ES"/>
        </w:rPr>
      </w:r>
      <w:r>
        <w:rPr>
          <w:lang w:val="es_ES" w:bidi="es_ES"/>
        </w:rPr>
        <w:t>La multitud pregunta: "¿No son estos hombres galileos?" no porque quieran una respuesta, sino porque están implicando que la gente de Galilea no sabía cómo hablar diferentes idiomas.</w:t>
      </w:r>
    </w:p>
    <w:p>
      <w:pPr/>
      <w:r>
        <w:rPr>
          <w:lang w:val="es_ES" w:bidi="es_ES"/>
        </w:rPr>
      </w:r>
      <w:r>
        <w:rPr>
          <w:lang w:val="es_ES" w:bidi="es_ES"/>
        </w:rPr>
        <w:t>Algunas personas en la multitud dijeron: "Están llenos de vino nuevo" o "Solo están borrachos" como una manera de ridiculizar o burlarse de los creyentes.</w:t>
      </w:r>
    </w:p>
    <w:p>
      <w:pPr/>
      <w:r>
        <w:rPr>
          <w:lang w:val="es_ES" w:bidi="es_ES"/>
        </w:rPr>
      </w:r>
      <w:r>
        <w:rPr>
          <w:lang w:val="es_ES" w:bidi="es_ES"/>
        </w:rPr>
        <w:t>Deténganse aquí y conversen sobre esta pregunta en grupo: En su cultura, ¿cómo muestra la gente que se está burlando de los demás? Conversen sobre frases o comportamientos que la gente usa cuando se está burlando de alguien. Pausen este audio aquí.</w:t>
      </w:r>
    </w:p>
    <w:p>
      <w:pPr/>
      <w:r>
        <w:rPr>
          <w:lang w:val="es_ES" w:bidi="es_ES"/>
        </w:rPr>
      </w:r>
      <w:r>
        <w:rPr>
          <w:lang w:val="es_ES" w:bidi="es_ES"/>
        </w:rPr>
        <w:t>Ahora, el grupo debe crear un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2:1–13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dos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Creyentes en Jesús</w:t>
      </w:r>
    </w:p>
    <w:p>
      <w:pPr>
        <w:pStyle w:val="ListBullet"/>
        <w:spacing w:line="240" w:lineRule="auto"/>
        <w:ind w:left="720"/>
      </w:pPr>
      <w:r>
        <w:rPr>
          <w:lang w:val="es_ES" w:bidi="es_ES"/>
        </w:rPr>
      </w:r>
      <w:r>
        <w:rPr>
          <w:lang w:val="es_ES" w:bidi="es_ES"/>
        </w:rPr>
        <w:t>Los 12 apóstoles incluido Pedro</w:t>
      </w:r>
    </w:p>
    <w:p>
      <w:pPr>
        <w:pStyle w:val="ListBullet"/>
        <w:spacing w:line="240" w:lineRule="auto"/>
        <w:ind w:left="720"/>
      </w:pPr>
      <w:r>
        <w:rPr>
          <w:lang w:val="es_ES" w:bidi="es_ES"/>
        </w:rPr>
      </w:r>
      <w:r>
        <w:rPr>
          <w:lang w:val="es_ES" w:bidi="es_ES"/>
        </w:rPr>
        <w:t>La familia de Jesús, incluida María</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Multitud de judíos temerosos de Dios de muchos países</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los seguidores de Jesús reunidos en una casa en Jerusalén. Una celebración está sucediendo en la ciudad. Los creyentes están sentados y orando.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 María, la madre de Jesús, "¿Qué está sintiendo o pensando?" La persona podría responder cosas como: "Extraño a mi hijo, pero sé que está con su Padre ahora", o "Expectante. Sé que Jesús enviará al Espíritu Santo pronto", o "Contento. Dios ha sido tan bueno conmigo. Estoy feliz de estar con otros que creen en Jesús como el Salvador Prometido".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Interpreten un viento fuerte repentino que llena la casa. Las llamas de fuego descansan sobre cada discípulo. Pueden representar esto haciendo que los creyentes pongan algo que tenga una llama o represente una llama sobre sus cabezas. El Espíritu Santo llena a los creyentes. Comenzaron a alabar a Dios en diferentes idiomas.</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Pregúntale a la persona que interpreta a Pedro, "¿Qué siente o piensa?" La persona podría responder cosas como: "¡Emocionado! Finalmente está sucediendo. Jesús ha enviado al Espíritu Santo", o "Asombrado. Ni siquiera conozco este idioma, pero de repente tiene sentido", o "Audaz. Quiero compartir con todos sobre lo que Jesús ha hecho".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Interpreten a la multitud que escucha un sonido fuerte y corre hacia la casa. Los creyentes salen hablando diferentes idiomas y alabando a Dios. Cada persona oye su propio idioma siendo hablado por los creyentes. Algunas personas están asombradas, otras están desconcertadas, mientras que otras personas se burlan de los creyentes, diciendo que están borrachos.</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las personas interpretando a la multitud "¿Qué están sintiendo o pensando?" La persona podría responder cosas como: "¿Cómo pueden estar hablando árabe? Pensé que todos los seguidores de Jesús eran de Galilea", o "Asombrado. Nunca he escuchado o visto algo como esto. Dios está trabajando", o "Seguramente estos hombres están borrachos. Ni siquiera puedo entender lo que están diciendo".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2:1–13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Los seguidores de Jesús están reunidos en </w:t>
      </w:r>
      <w:r>
        <w:rPr>
          <w:b/>
          <w:lang w:val="es_ES" w:bidi="es_ES"/>
        </w:rPr>
        <w:t>Pentecostés</w:t>
      </w:r>
      <w:r>
        <w:rPr>
          <w:lang w:val="es_ES" w:bidi="es_ES"/>
        </w:rPr>
        <w:t xml:space="preserve">. La palabra Pentecostés se refiere a un día santo para los judíos. Significa "quincuagésimo". Es el nombre griego para la Fiesta de las Semanas, cincuenta días después de la Pascua. Esto significa que judíos de todas partes vinieron a Jerusalén para celebrar. Para obtener más información sobre </w:t>
      </w:r>
      <w:r>
        <w:rPr>
          <w:lang w:val="es_ES" w:bidi="es_ES"/>
        </w:rPr>
        <w:t>Pentecostés</w:t>
      </w:r>
      <w:r>
        <w:rPr>
          <w:lang w:val="es_ES" w:bidi="es_ES"/>
        </w:rPr>
        <w:t>, consulten el Glosario Principal.</w:t>
      </w:r>
    </w:p>
    <w:p>
      <w:pPr/>
      <w:r>
        <w:rPr>
          <w:lang w:val="es_ES" w:bidi="es_ES"/>
        </w:rPr>
      </w:r>
      <w:r>
        <w:rPr>
          <w:lang w:val="es_ES" w:bidi="es_ES"/>
        </w:rPr>
        <w:t xml:space="preserve">Lucas llama a los seguidores de Jesús </w:t>
      </w:r>
      <w:r>
        <w:rPr>
          <w:b/>
          <w:lang w:val="es_ES" w:bidi="es_ES"/>
        </w:rPr>
        <w:t>creyentes</w:t>
      </w:r>
      <w:r>
        <w:rPr>
          <w:lang w:val="es_ES" w:bidi="es_ES"/>
        </w:rPr>
        <w:t xml:space="preserve">. Creyentes es un término que se usa para referirse a una persona que ha elegido creer en Jesús y seguirlo exclusivamente. Asegúrense de usar el mismo término para creyentes que han usado en los pasajes anteriores. Para obtener más información sobre los </w:t>
      </w:r>
      <w:r>
        <w:rPr>
          <w:lang w:val="es_ES" w:bidi="es_ES"/>
        </w:rPr>
        <w:t>creyentes</w:t>
      </w:r>
      <w:r>
        <w:rPr>
          <w:lang w:val="es_ES" w:bidi="es_ES"/>
        </w:rPr>
        <w:t>, consulten el Glosario Principal.</w:t>
      </w:r>
    </w:p>
    <w:p>
      <w:pPr/>
      <w:r>
        <w:rPr>
          <w:lang w:val="es_ES" w:bidi="es_ES"/>
        </w:rPr>
      </w:r>
      <w:r>
        <w:rPr>
          <w:lang w:val="es_ES" w:bidi="es_ES"/>
        </w:rPr>
        <w:t xml:space="preserve">Mientras los creyentes están orando, escuchan un sonido como un viento fuerte del </w:t>
      </w:r>
      <w:r>
        <w:rPr>
          <w:b/>
          <w:lang w:val="es_ES" w:bidi="es_ES"/>
        </w:rPr>
        <w:t>cielo</w:t>
      </w:r>
      <w:r>
        <w:rPr>
          <w:lang w:val="es_ES" w:bidi="es_ES"/>
        </w:rPr>
        <w:t xml:space="preserve">. El cielo puede referirse al firmamento o al lugar donde vive Dios. Lo más probable es que se refiera al lugar donde Dios vive en este contexto. Asegúrense de traducir cielo de la misma manera que lo han hecho en pasajes anteriores. Para obtener más información sobre el </w:t>
      </w:r>
      <w:r>
        <w:rPr>
          <w:lang w:val="es_ES" w:bidi="es_ES"/>
        </w:rPr>
        <w:t>cielo</w:t>
      </w:r>
      <w:r>
        <w:rPr>
          <w:lang w:val="es_ES" w:bidi="es_ES"/>
        </w:rPr>
        <w:t>, consulten el Glosario Principal.</w:t>
      </w:r>
    </w:p>
    <w:p>
      <w:pPr/>
      <w:r>
        <w:rPr>
          <w:lang w:val="es_ES" w:bidi="es_ES"/>
        </w:rPr>
      </w:r>
      <w:r>
        <w:rPr>
          <w:lang w:val="es_ES" w:bidi="es_ES"/>
        </w:rPr>
        <w:t xml:space="preserve">Después de la aparición del viento y el fuego, </w:t>
      </w:r>
      <w:r>
        <w:rPr>
          <w:b/>
          <w:lang w:val="es_ES" w:bidi="es_ES"/>
        </w:rPr>
        <w:t>el Espíritu Santo</w:t>
      </w:r>
      <w:r>
        <w:rPr>
          <w:lang w:val="es_ES" w:bidi="es_ES"/>
        </w:rPr>
        <w:t xml:space="preserve"> llena a los creyentes. El Espíritu Santo es otro nombre para el Espíritu de Dios. Dios le da a la gente su Espíritu para que la equipe con su presencia, sabiduría, autoridad y poder. En el Nuevo Testamento, Dios da su Espíritu para que viva en todos los que deciden creer en Jesús y seguirlo como su Salvador. El Espíritu Santo renueva a una persona y la ayuda a vivir una vida agradable a Dios. A veces, cuando alguien recibe el Espíritu Santo, Dios puede darle un regalo como poder hablar un idioma diferente. Asegúrense de usar el mismo término para el Espíritu Santo que han usado en los pasajes anteriores. Para obtener más información sobre el </w:t>
      </w:r>
      <w:r>
        <w:rPr>
          <w:lang w:val="es_ES" w:bidi="es_ES"/>
        </w:rPr>
        <w:t>Espíritu Santo</w:t>
      </w:r>
      <w:r>
        <w:rPr>
          <w:lang w:val="es_ES" w:bidi="es_ES"/>
        </w:rPr>
        <w:t>, consulten el Glosario Principal.</w:t>
      </w:r>
    </w:p>
    <w:p>
      <w:pPr/>
      <w:r>
        <w:rPr>
          <w:lang w:val="es_ES" w:bidi="es_ES"/>
        </w:rPr>
      </w:r>
      <w:r>
        <w:rPr>
          <w:lang w:val="es_ES" w:bidi="es_ES"/>
        </w:rPr>
        <w:t xml:space="preserve">El Espíritu Santo les da a los creyentes el poder de </w:t>
      </w:r>
      <w:r>
        <w:rPr>
          <w:b/>
          <w:lang w:val="es_ES" w:bidi="es_ES"/>
        </w:rPr>
        <w:t>hablar en lenguas</w:t>
      </w:r>
      <w:r>
        <w:rPr>
          <w:lang w:val="es_ES" w:bidi="es_ES"/>
        </w:rPr>
        <w:t xml:space="preserve">. Esto significa el poder de hablar en diferentes idiomas. Para obtener más información sobre </w:t>
      </w:r>
      <w:r>
        <w:rPr>
          <w:lang w:val="es_ES" w:bidi="es_ES"/>
        </w:rPr>
        <w:t>lenguas</w:t>
      </w:r>
      <w:r>
        <w:rPr>
          <w:lang w:val="es_ES" w:bidi="es_ES"/>
        </w:rPr>
        <w:t>, consulten el Glosario Principal.</w:t>
      </w:r>
    </w:p>
    <w:p>
      <w:pPr/>
      <w:r>
        <w:rPr>
          <w:lang w:val="es_ES" w:bidi="es_ES"/>
        </w:rPr>
      </w:r>
      <w:r>
        <w:rPr>
          <w:lang w:val="es_ES" w:bidi="es_ES"/>
        </w:rPr>
        <w:t xml:space="preserve">Lucas nos dice que había </w:t>
      </w:r>
      <w:r>
        <w:rPr>
          <w:b/>
          <w:lang w:val="es_ES" w:bidi="es_ES"/>
        </w:rPr>
        <w:t>judíos temerosos de Dios</w:t>
      </w:r>
      <w:r>
        <w:rPr>
          <w:lang w:val="es_ES" w:bidi="es_ES"/>
        </w:rPr>
        <w:t xml:space="preserve"> en la multitud. En este caso, el temor de Dios significa devoción por seguir la ley de Dios debido a la santa reverencia. </w:t>
      </w:r>
      <w:r>
        <w:rPr>
          <w:lang w:val="es_ES" w:bidi="es_ES"/>
        </w:rPr>
        <w:t>Temor de Dios</w:t>
      </w:r>
      <w:r>
        <w:rPr>
          <w:lang w:val="es_ES" w:bidi="es_ES"/>
        </w:rPr>
        <w:t xml:space="preserve"> está en el Glosario Principal. Asegúrense de usar el mismo término para "temor de Dios" que han usado en los pasajes anteriores. Había judíos presentes de cada </w:t>
      </w:r>
      <w:r>
        <w:rPr>
          <w:b/>
          <w:lang w:val="es_ES" w:bidi="es_ES"/>
        </w:rPr>
        <w:t>nación bajo el cielo</w:t>
      </w:r>
      <w:r>
        <w:rPr>
          <w:lang w:val="es_ES" w:bidi="es_ES"/>
        </w:rPr>
        <w:t xml:space="preserve">. Nación se refiere a un grupo de personas que tienen un territorio y un gobierno específicos. Asegúrense de usar el mismo término para nación que usaron en los pasajes anteriores. "Bajo el cielo" significa en toda la tierra, por lo que los judíos eran de muchos países diferentes en la tierra. Para obtener más información, el cielo y la </w:t>
      </w:r>
      <w:r>
        <w:rPr>
          <w:lang w:val="es_ES" w:bidi="es_ES"/>
        </w:rPr>
        <w:t>nación</w:t>
      </w:r>
      <w:r>
        <w:rPr>
          <w:lang w:val="es_ES" w:bidi="es_ES"/>
        </w:rPr>
        <w:t xml:space="preserve"> están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2:14–36</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2:14–36 y guárdenlo en sus corazones.</w:t>
      </w:r>
    </w:p>
    <w:p>
      <w:pPr/>
      <w:r>
        <w:rPr>
          <w:lang w:val="es_ES" w:bidi="es_ES"/>
        </w:rPr>
      </w:r>
      <w:r>
        <w:rPr>
          <w:lang w:val="es_ES" w:bidi="es_ES"/>
        </w:rPr>
        <w:t>Escuchen una versión en audio de Hechos 2:14–36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2:14–36 en la traducción que sea más fácil de entender.</w:t>
      </w:r>
    </w:p>
    <w:p>
      <w:pPr/>
      <w:r>
        <w:rPr>
          <w:lang w:val="es_ES" w:bidi="es_ES"/>
        </w:rPr>
      </w:r>
      <w:r>
        <w:rPr>
          <w:lang w:val="es_ES" w:bidi="es_ES"/>
        </w:rPr>
        <w:t>En el último pasaje, Dios llenó a los creyentes en Jerusalén con el Espíritu Santo y hacía que hablaran en diferentes idiomas en el día del festival de Pentecostés. Una multitud se reunió a su alrededor. No sabían lo que el milagro significaba. Algunas personas incluso decían que los creyentes estaban borrachos. Ahora, Pedro habla a la multitud y explica el milagro. Pedro explica que Jesús es el Salvador Prometido.</w:t>
      </w:r>
    </w:p>
    <w:p>
      <w:pPr/>
      <w:r>
        <w:rPr>
          <w:lang w:val="es_ES" w:bidi="es_ES"/>
        </w:rPr>
      </w:r>
      <w:r>
        <w:rPr>
          <w:lang w:val="es_ES" w:bidi="es_ES"/>
        </w:rPr>
        <w:t>Pedro se pone de pie para hablar a la multitud. Los otros once apóstoles, o los representantes elegidos de Jesús, también están con él. Pedro se dirige a la multitud. "Escuchen" y "déjenme explicar" eran maneras educadas de saludarlos. "Hombres de Judea" o "compañeros judíos" probablemente se refiere a los judíos que viven en Judea. Hombres se usa en un sentido general y se refiere tanto a hombres como a mujeres. "Los que vivís en Jerusalén" incluyen al resto de la multitud. Pedro quiere explicar el milagro de los creyentes hablando en diferentes idiomas. Pedro también corrige a las personas que pensaban que los creyentes estaban borrachos. Pedro dice que era la hora tercera, o a las 9 de la mañana, y era demasiado temprano para estar borracho. En ese momento, las personas generalmente se emborrachaban por la noche o en una comida, y la primera comida no era hasta las 10 de la mañana.</w:t>
      </w:r>
    </w:p>
    <w:p>
      <w:pPr/>
      <w:r>
        <w:rPr>
          <w:lang w:val="es_ES" w:bidi="es_ES"/>
        </w:rPr>
      </w:r>
      <w:r>
        <w:rPr>
          <w:lang w:val="es_ES" w:bidi="es_ES"/>
        </w:rPr>
        <w:t>Deténganse aquí y conversen sobre esta pregunta en grupo: En muchas culturas, las personas se emborrachan en cualquier momento del día. Si eso es cierto en su cultura, conversen sobre la mejor manera de explicar esta diferencia cultural. Pausen este audio aquí.</w:t>
      </w:r>
    </w:p>
    <w:p>
      <w:pPr/>
      <w:r>
        <w:rPr>
          <w:lang w:val="es_ES" w:bidi="es_ES"/>
        </w:rPr>
      </w:r>
      <w:r>
        <w:rPr>
          <w:lang w:val="es_ES" w:bidi="es_ES"/>
        </w:rPr>
        <w:t>Pedro explica que los creyentes hablando en diferentes idiomas cumple la profecía de Joel, un profeta o mensajero de Dios, que vivió 400 años antes de que Lucas escribiera el libro de Hechos. En la profecía de Joel, Dios dice que durante los últimos días, o antes de que termine la era actual, derramará, o enviará, su Espíritu a todas las personas. A lo largo de Hechos, quedará claro que la promesa de Dios del Espíritu Santo se aplica a todas las personas, incluidos los gentiles, o a los no judíos. El envío de Dios a su Espíritu a los creyentes en Pentecostés era el comienzo del cumplimiento de la promesa de Dios.</w:t>
      </w:r>
    </w:p>
    <w:p>
      <w:pPr/>
      <w:r>
        <w:rPr>
          <w:lang w:val="es_ES" w:bidi="es_ES"/>
        </w:rPr>
      </w:r>
      <w:r>
        <w:rPr>
          <w:lang w:val="es_ES" w:bidi="es_ES"/>
        </w:rPr>
        <w:t>Joel dijo que los hijos e hijas de las personas profetizarían, o hablarían mensajes en nombre de Dios. Dios habla a sus mensajeros a través de visiones y sueños sobrenaturales. Una visión es cuando Dios habla a alguien a través de un sueño mientras está despierto; los sueños suceden mientras las personas están dormidas. Si en su idioma usa la misma palabra para visión y sueño, es posible que sea más fácil decir algo como: "Tus jóvenes y ancianos verán visiones o sueños durante el día y durante la noche". "Mis siervos" se refiere a las mismas personas jóvenes y ancianas que profetizarán en el futuro. Esto significa que cuando Dios da su Espíritu a alguien, se convierte en su siervo.</w:t>
      </w:r>
    </w:p>
    <w:p>
      <w:pPr/>
      <w:r>
        <w:rPr>
          <w:lang w:val="es_ES" w:bidi="es_ES"/>
        </w:rPr>
      </w:r>
      <w:r>
        <w:rPr>
          <w:lang w:val="es_ES" w:bidi="es_ES"/>
        </w:rPr>
        <w:t>Joel continúa y habla sobre las señales de que el fin de los tiempos está cerca. Estas señales incluían sangre, fuego y humo que sucede en los cielos, o en el cielo y en la tierra. La sangre podría referirse a la muerte o a algo que cambia el color de la sangre. Es mejor mantener su traducción abierta a ambas interpretaciones. Dios hará que el sol se oscurezca y la luna se vuelva roja como el color de la sangre. Estas señales sucederán antes del día del Señor, o antes del tiempo en que Dios reúna a todas las personas y las juzgue porque es Señor, o amo. Pero Dios salvará a todos los que invoquen el nombre del Señor, o le pidan ayuda. Al llamar a su nombre, le están pidiendo a Dios que los salve poderosamente. En el contexto de Joel, el Señor se refirió a Dios. Pero Pedro implica que el Señor se refiere a Jesús y que Dios salvará a cualquiera que crea en Jesús como el Salvador Prometido. Aquí, salvo significa ser rescatado del poder y el castigo del pecado.</w:t>
      </w:r>
    </w:p>
    <w:p>
      <w:pPr/>
      <w:r>
        <w:rPr>
          <w:lang w:val="es_ES" w:bidi="es_ES"/>
        </w:rPr>
      </w:r>
      <w:r>
        <w:rPr>
          <w:lang w:val="es_ES" w:bidi="es_ES"/>
        </w:rPr>
        <w:t>Pedro termina la cita y continúa hablando a la multitud. Se dirige a ellos respetuosamente como hombres de Israel. Esta frase se aplicaba a todas las personas que descendieron de Jacob. Pedro dice que Dios mostró a los judíos que Jesús era el Salvador Prometido por los milagros que Jesús hizo, o actos que solo Dios podía hacer. Pedro dice que era parte del plan de Dios de que las personas traicionaran y entregaran a Jesús a los líderes judíos para que lo mataran. Dios tenía conocimiento previo, o sabía todo lo que le sucedería a Jesús antes de que sucediera, porque era parte del plan de Dios. Los hombres malvados, o a los romanos que no seguían la ley de Dios, ayudaron a los líderes judíos a crucificar a Jesús o a clavarlo en una cruz. Pero Dios resucitó a Jesús de regreso a la vida y lo liberó del poder de la muerte. Cuando Pedro dice: "No era posible que la muerte mantuviera su poder sobre él", quiere decir que no era posible que Jesús continuara muerto. Pedro está comparando la muerte con una persona malvada que intenta evitar que Jesús escape.</w:t>
      </w:r>
    </w:p>
    <w:p>
      <w:pPr/>
      <w:r>
        <w:rPr>
          <w:lang w:val="es_ES" w:bidi="es_ES"/>
        </w:rPr>
      </w:r>
      <w:r>
        <w:rPr>
          <w:lang w:val="es_ES" w:bidi="es_ES"/>
        </w:rPr>
        <w:t>Deténganse aquí y conversen en grupo: ¿Cómo se habla de la muerte en su cultura? ¿Qué creen las personas que sucede después de la muerte? Pausen este audio aquí.</w:t>
      </w:r>
    </w:p>
    <w:p>
      <w:pPr/>
      <w:r>
        <w:rPr>
          <w:lang w:val="es_ES" w:bidi="es_ES"/>
        </w:rPr>
      </w:r>
      <w:r>
        <w:rPr>
          <w:lang w:val="es_ES" w:bidi="es_ES"/>
        </w:rPr>
        <w:t>Entonces Pedro cita a su antepasado judío, el rey David. David vivió 1.000 años antes de Jesús y escribió algunos del libro de los Salmos. David escribe sobre el Señor, o Dios, que está siempre con él y a su derecha, o siempre listo para ayudarlo. Debido a la presencia de Dios, David dice que no temerá, sino que se regocijará y hablará con alegría. David dice que Dios no abandonará a su Santo, o a su siervo, ni permitirá que su cuerpo se pudra en la tumba. La palabra que ha sido traducida como tumba es "Hades", o el lugar de los muertos. Aunque las personas asumían que el salmo se estaba refiriendo a David cuando dice el Santo, Pedro aplica el salmo a Jesús. El Santo es alguien que es moralmente El Santo es probablemente alguien que Dios envió para un propósito especial.</w:t>
      </w:r>
    </w:p>
    <w:p>
      <w:pPr/>
      <w:r>
        <w:rPr>
          <w:lang w:val="es_ES" w:bidi="es_ES"/>
        </w:rPr>
      </w:r>
      <w:r>
        <w:rPr>
          <w:lang w:val="es_ES" w:bidi="es_ES"/>
        </w:rPr>
        <w:t>Después de citar a David, Pedro explica que el Salmo no podía aplicarse a David porque murió, y su cuerpo todavía estaba en la tumba donde las personas lo enterraban. Las personas de ese día habrían estado familiarizadas con la ubicación. Pero Dios resucitó a Jesús de entre los muertos; su cuerpo no se descomponía. Pedro les recuerda que Dios prometió a David que uno de sus descendientes sería rey para siempre. Recordarán del relato del nacimiento de Jesús que es un descendiente de David. Pedro dice que Dios hizo que David mirara al futuro y supiera que Dios traería al Cristo, o al Salvador Prometido, de regreso a la vida.</w:t>
      </w:r>
    </w:p>
    <w:p>
      <w:pPr/>
      <w:r>
        <w:rPr>
          <w:lang w:val="es_ES" w:bidi="es_ES"/>
        </w:rPr>
      </w:r>
      <w:r>
        <w:rPr>
          <w:lang w:val="es_ES" w:bidi="es_ES"/>
        </w:rPr>
        <w:t>Pedro les dice que son testigos de la vida de Jesús. La multitud sabía los milagros que Jesús hizo y que su tumba estaba vacía. Dice que Dios resucitó, o resucitó a Jesús de la tumba, como el Salvador Prometido y que Jesús ahora está sentado con Dios en el cielo, o en el lugar donde Dios vive. Dios puso a Jesús a su derecha, o en el lugar del más alto honor y autoridad debajo de Dios mismo. Pedro explica que Dios el Padre le dio a Jesús el derecho de dar el Espíritu Santo prometido a su pueblo. "Derramado" significa que Dios da el Espíritu Santo completamente a su pueblo. Jesús dio el Espíritu Santo a los creyentes a principios de ese día, por lo que hablaron en diferentes idiomas.</w:t>
      </w:r>
    </w:p>
    <w:p>
      <w:pPr/>
      <w:r>
        <w:rPr>
          <w:lang w:val="es_ES" w:bidi="es_ES"/>
        </w:rPr>
      </w:r>
      <w:r>
        <w:rPr>
          <w:lang w:val="es_ES" w:bidi="es_ES"/>
        </w:rPr>
        <w:t>Cuando Pedro dice que David no ascendió al cielo, significa que David no era el Cristo. Pedro demuestra esto citando a David nuevamente. En el Salmo, David dice que el Señor, o Dios, habla a mi Señor. "Mi Señor" significa el amo de David o alguien que tenía autoridad sobre él. Pedro dice que David estaba hablando de Jesús. Dios coloca al Señor de David en la posición de más alto honor y Dios conquista a todos los enemigos del Señor de David como si fueran un taburete de los pies. Las personas descansaban los pies en los taburetes mientras estaban sentadas. Esta palabra imagen significa que Jesús tendrá poder y control sobre todos sus enemigos.</w:t>
      </w:r>
    </w:p>
    <w:p>
      <w:pPr/>
      <w:r>
        <w:rPr>
          <w:lang w:val="es_ES" w:bidi="es_ES"/>
        </w:rPr>
      </w:r>
      <w:r>
        <w:rPr>
          <w:lang w:val="es_ES" w:bidi="es_ES"/>
        </w:rPr>
        <w:t xml:space="preserve">Deténganse aquí y miren una imagen de un </w:t>
      </w:r>
      <w:r>
        <w:rPr>
          <w:lang w:val="es_ES" w:bidi="es_ES"/>
        </w:rPr>
        <w:t>taburete de pies</w:t>
      </w:r>
      <w:r>
        <w:rPr>
          <w:lang w:val="es_ES" w:bidi="es_ES"/>
        </w:rPr>
        <w:t xml:space="preserve"> en grupo. ¿Cómo describen o qué imágenes de palabras usan en su cultura para mostrar que un enemigo está completamente derrotado? Pausen este audio aquí.</w:t>
      </w:r>
    </w:p>
    <w:p>
      <w:pPr/>
      <w:r>
        <w:rPr>
          <w:lang w:val="es_ES" w:bidi="es_ES"/>
        </w:rPr>
      </w:r>
      <w:r>
        <w:rPr>
          <w:lang w:val="es_ES" w:bidi="es_ES"/>
        </w:rPr>
        <w:t>Pedro termina diciendo que las personas podían estar seguras de que Dios envió a Jesús como el Cristo.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2:14–36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6 escenas.</w:t>
      </w:r>
    </w:p>
    <w:p>
      <w:pPr/>
      <w:r>
        <w:rPr>
          <w:lang w:val="es_ES" w:bidi="es_ES"/>
        </w:rPr>
      </w:r>
      <w:r>
        <w:rPr>
          <w:b/>
          <w:lang w:val="es_ES" w:bidi="es_ES"/>
        </w:rPr>
        <w:t>En la primera escena:</w:t>
      </w:r>
      <w:r>
        <w:rPr>
          <w:lang w:val="es_ES" w:bidi="es_ES"/>
        </w:rPr>
        <w:t xml:space="preserve"> Pedro, los apóstoles y los otros creyentes están en Jerusalén. Dios los acaba de llenar del Espíritu Santo y ha hecho que hablen en diferentes idiomas. Una multitud se reúne. Pedro se pone de pie para hablar a la multitud.</w:t>
      </w:r>
    </w:p>
    <w:p>
      <w:pPr/>
      <w:r>
        <w:rPr>
          <w:lang w:val="es_ES" w:bidi="es_ES"/>
        </w:rPr>
      </w:r>
      <w:r>
        <w:rPr>
          <w:b/>
          <w:lang w:val="es_ES" w:bidi="es_ES"/>
        </w:rPr>
        <w:t>En la segunda escena:</w:t>
      </w:r>
      <w:r>
        <w:rPr>
          <w:lang w:val="es_ES" w:bidi="es_ES"/>
        </w:rPr>
        <w:t xml:space="preserve"> Pedro explica el milagro de los diferentes idiomas y cita al profeta Joel. Dios habla a Joel sobre el futuro. Dios dice que la gente profetizará y que Él derramará su Espíritu sobre toda la humanidad. Dios describe las señales del fin de los tiempos.</w:t>
      </w:r>
    </w:p>
    <w:p>
      <w:pPr/>
      <w:r>
        <w:rPr>
          <w:lang w:val="es_ES" w:bidi="es_ES"/>
        </w:rPr>
      </w:r>
      <w:r>
        <w:rPr>
          <w:b/>
          <w:lang w:val="es_ES" w:bidi="es_ES"/>
        </w:rPr>
        <w:t>En la tercera escena:</w:t>
      </w:r>
      <w:r>
        <w:rPr>
          <w:lang w:val="es_ES" w:bidi="es_ES"/>
        </w:rPr>
        <w:t xml:space="preserve"> Pedro continúa hablando a la multitud. Dice que Dios envió a Jesús y tenía un plan para que Jesús muriera y resucitara.</w:t>
      </w:r>
    </w:p>
    <w:p>
      <w:pPr/>
      <w:r>
        <w:rPr>
          <w:lang w:val="es_ES" w:bidi="es_ES"/>
        </w:rPr>
      </w:r>
      <w:r>
        <w:rPr>
          <w:b/>
          <w:lang w:val="es_ES" w:bidi="es_ES"/>
        </w:rPr>
        <w:t>En la cuarta escena:</w:t>
      </w:r>
      <w:r>
        <w:rPr>
          <w:lang w:val="es_ES" w:bidi="es_ES"/>
        </w:rPr>
        <w:t xml:space="preserve"> Pedro cita al rey David. David dice que Dios siempre está con él. David dice que Dios no dejará que su Santo se pudra en la tumba.</w:t>
      </w:r>
    </w:p>
    <w:p>
      <w:pPr/>
      <w:r>
        <w:rPr>
          <w:lang w:val="es_ES" w:bidi="es_ES"/>
        </w:rPr>
      </w:r>
      <w:r>
        <w:rPr>
          <w:b/>
          <w:lang w:val="es_ES" w:bidi="es_ES"/>
        </w:rPr>
        <w:t>En la quinta escena:</w:t>
      </w:r>
      <w:r>
        <w:rPr>
          <w:lang w:val="es_ES" w:bidi="es_ES"/>
        </w:rPr>
        <w:t xml:space="preserve"> Pedro habla a la multitud. Explica que David estaba hablando de Jesús como el Santo. Dios no permitió que el cuerpo de Jesús se pudriera en la tumba, sino que en cambio lo elevó a un lugar de honor en el cielo. Dios le dio a Jesús el Espíritu Santo para que lo diera a su pueblo. Pedro dice que son testigos de la vida, la muerte y la resurrección de Jesús.</w:t>
      </w:r>
    </w:p>
    <w:p>
      <w:pPr/>
      <w:r>
        <w:rPr>
          <w:lang w:val="es_ES" w:bidi="es_ES"/>
        </w:rPr>
      </w:r>
      <w:r>
        <w:rPr>
          <w:b/>
          <w:lang w:val="es_ES" w:bidi="es_ES"/>
        </w:rPr>
        <w:t>En la sexta escena:</w:t>
      </w:r>
      <w:r>
        <w:rPr>
          <w:lang w:val="es_ES" w:bidi="es_ES"/>
        </w:rPr>
        <w:t xml:space="preserve"> Pedro cita a David nuevamente. David observa mientras Dios coloca a Jesús a su derecha, en un lugar de honor, y le da poder sobre sus enemigos. Pedro explica que Jesús era el Señor de David.</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Creyentes en Jesús</w:t>
      </w:r>
    </w:p>
    <w:p>
      <w:pPr>
        <w:pStyle w:val="ListBullet"/>
        <w:spacing w:line="240" w:lineRule="auto"/>
        <w:ind w:left="720"/>
      </w:pPr>
      <w:r>
        <w:rPr>
          <w:lang w:val="es_ES" w:bidi="es_ES"/>
        </w:rPr>
      </w:r>
      <w:r>
        <w:rPr>
          <w:lang w:val="es_ES" w:bidi="es_ES"/>
        </w:rPr>
        <w:t>Multitud de judíos temerosos de Dios de muchos países</w:t>
      </w:r>
    </w:p>
    <w:p>
      <w:pPr>
        <w:pStyle w:val="ListBullet"/>
        <w:spacing w:line="240" w:lineRule="auto"/>
        <w:ind w:left="720"/>
      </w:pPr>
      <w:r>
        <w:rPr>
          <w:lang w:val="es_ES" w:bidi="es_ES"/>
        </w:rPr>
      </w:r>
      <w:r>
        <w:rPr>
          <w:lang w:val="es_ES" w:bidi="es_ES"/>
        </w:rPr>
        <w:t>Joel</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Rey David</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Enemigos</w:t>
      </w:r>
    </w:p>
    <w:p>
      <w:pPr/>
      <w:r>
        <w:rPr>
          <w:lang w:val="es_ES" w:bidi="es_ES"/>
        </w:rPr>
      </w:r>
      <w:r>
        <w:rPr>
          <w:lang w:val="es_ES" w:bidi="es_ES"/>
        </w:rPr>
        <w:t>Como grupo, pongan atención a estas partes de la ambientación del pasaje:</w:t>
      </w:r>
    </w:p>
    <w:p>
      <w:pPr/>
      <w:r>
        <w:rPr>
          <w:lang w:val="es_ES" w:bidi="es_ES"/>
        </w:rPr>
      </w:r>
      <w:r>
        <w:rPr>
          <w:lang w:val="es_ES" w:bidi="es_ES"/>
        </w:rPr>
        <w:t>Pedro y los otros 11 apóstoles están de pie con un grupo de alrededor de 120 creyentes. Acaban de hablar en muchos idiomas diferentes después de recibir el Espíritu Santo. Una multitud de judíos temerosos de Dios de muchos países estaba reunida a su alrededor preguntándose qué significaba el milagro de los diferentes idiomas.</w:t>
      </w:r>
    </w:p>
    <w:p>
      <w:pPr/>
      <w:r>
        <w:rPr>
          <w:lang w:val="es_ES" w:bidi="es_ES"/>
        </w:rPr>
      </w:r>
      <w:r>
        <w:rPr>
          <w:lang w:val="es_ES" w:bidi="es_ES"/>
        </w:rPr>
        <w:t>Cuando Pedro levantó la voz, quería que toda la multitud escuchara lo que tenía que decir. Pedro no estaba tratando de ser irrespetuoso de ninguna manera.</w:t>
      </w:r>
    </w:p>
    <w:p>
      <w:pPr/>
      <w:r>
        <w:rPr>
          <w:lang w:val="es_ES" w:bidi="es_ES"/>
        </w:rPr>
      </w:r>
      <w:r>
        <w:rPr>
          <w:lang w:val="es_ES" w:bidi="es_ES"/>
        </w:rPr>
        <w:t>Pedro se pone de pie y antes de responder a la pregunta de "¿Qué significa esto?" Pedro responde a la última acusación de estar borracho. Pedro dice "no" o "pero" para mostrar el contraste entre estar borracho y el cumplimiento de la profecía de Joel. Entonces Pedro aborda el significado del milagro.</w:t>
      </w:r>
    </w:p>
    <w:p>
      <w:pPr/>
      <w:r>
        <w:rPr>
          <w:lang w:val="es_ES" w:bidi="es_ES"/>
        </w:rPr>
      </w:r>
      <w:r>
        <w:rPr>
          <w:lang w:val="es_ES" w:bidi="es_ES"/>
        </w:rPr>
        <w:t>Es importante prestar atención al patrón de discurso que Pedro sigue. Pedro habla directamente a la multitud y luego usa citas de las Escrituras, específicamente de Joel y David, para explicar que lo que está diciendo sobre Jesús es verdad.</w:t>
      </w:r>
    </w:p>
    <w:p>
      <w:pPr/>
      <w:r>
        <w:rPr>
          <w:lang w:val="es_ES" w:bidi="es_ES"/>
        </w:rPr>
      </w:r>
      <w:r>
        <w:rPr>
          <w:lang w:val="es_ES" w:bidi="es_ES"/>
        </w:rPr>
        <w:t>Cada vez que Pedro hace una declaración directa, Pedro usa una manera de identificar a su audiencia. Por ejemplo, "hombres de Israel", "hermanos" y "todas las personas de Israel" eran maneras educadas de dirigirse a su audiencia judía. Todos estos términos son generales y se refieren tanto a hombres como a mujeres.</w:t>
      </w:r>
    </w:p>
    <w:p>
      <w:pPr/>
      <w:r>
        <w:rPr>
          <w:lang w:val="es_ES" w:bidi="es_ES"/>
        </w:rPr>
      </w:r>
      <w:r>
        <w:rPr>
          <w:lang w:val="es_ES" w:bidi="es_ES"/>
        </w:rPr>
        <w:t>Pedro dice la profecía de Joel en voz alta. Entonces Pedro explica que Dios le dio a Jesús poder para hacer milagros y lo que le sucedió a Jesús. Pedro menciona la muerte de Jesús y su resurrección. Pedro usa las palabras de David para apoyar su declaración de que Jesús es el Salvador Prometido y Dios lo resucitó de entre los muertos.</w:t>
      </w:r>
    </w:p>
    <w:p>
      <w:pPr/>
      <w:r>
        <w:rPr>
          <w:lang w:val="es_ES" w:bidi="es_ES"/>
        </w:rPr>
      </w:r>
      <w:r>
        <w:rPr>
          <w:lang w:val="es_ES" w:bidi="es_ES"/>
        </w:rPr>
        <w:t>En el Salmo, David dice: "Veo al Señor siempre ante mí y está justo a mi lado". Estas son figuras retóricas. "Siempre ante mí" significa que Dios siempre estaba presente en todo lo que David hacía. "Justo a mi lado" o "a mi derecha" significa que Dios siempre estaba listo para ayudar a David.</w:t>
      </w:r>
    </w:p>
    <w:p>
      <w:pPr/>
      <w:r>
        <w:rPr>
          <w:lang w:val="es_ES" w:bidi="es_ES"/>
        </w:rPr>
      </w:r>
      <w:r>
        <w:rPr>
          <w:lang w:val="es_ES" w:bidi="es_ES"/>
        </w:rPr>
        <w:t>David dice que Dios le mostró "los caminos de la vida", o cómo vivir una vida piadosa. "Me llenas de alegría en tu presencia" significa que Dios hará que David sea completamente feliz o alegre porque Dios está con él.</w:t>
      </w:r>
    </w:p>
    <w:p>
      <w:pPr/>
      <w:r>
        <w:rPr>
          <w:lang w:val="es_ES" w:bidi="es_ES"/>
        </w:rPr>
      </w:r>
      <w:r>
        <w:rPr>
          <w:lang w:val="es_ES" w:bidi="es_ES"/>
        </w:rPr>
        <w:t>Después de que Pedro termina de citar a David, menciona que el cuerpo de David todavía está en la tumba. Pedro enfatiza esto diciendo que la tumba de David todavía está aquí hasta el día de hoy. ¡Esto contrasta con el hecho de que el cuerpo de Jesús no está muerto porque su tumba estaba vacía!</w:t>
      </w:r>
    </w:p>
    <w:p>
      <w:pPr/>
      <w:r>
        <w:rPr>
          <w:lang w:val="es_ES" w:bidi="es_ES"/>
        </w:rPr>
      </w:r>
      <w:r>
        <w:rPr>
          <w:lang w:val="es_ES" w:bidi="es_ES"/>
        </w:rPr>
        <w:t>Pedro menciona que Dios exaltó a Jesús y lo puso en el lugar de honor. Pedro hace el contraste con David, porque Dios nunca levantó a David al lugar de honor. Esto no significa que David fuera una mala persona, sino que no era el Salvador Prometido. Pedro justifica su declaración citando a David nuevamente.</w:t>
      </w:r>
    </w:p>
    <w:p>
      <w:pPr/>
      <w:r>
        <w:rPr>
          <w:lang w:val="es_ES" w:bidi="es_ES"/>
        </w:rPr>
      </w:r>
      <w:r>
        <w:rPr>
          <w:lang w:val="es_ES" w:bidi="es_ES"/>
        </w:rPr>
        <w:t>Pedro termina su discurso diciéndole a la multitud que Dios hizo a Jesús el Señor y Cristo. Esto significa que tenía toda la autoridad y poder y que Dios lo envió como rey y salvador de su pueblo.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2:14–36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6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Creyentes en Jesús</w:t>
      </w:r>
    </w:p>
    <w:p>
      <w:pPr>
        <w:pStyle w:val="ListBullet"/>
        <w:spacing w:line="240" w:lineRule="auto"/>
        <w:ind w:left="720"/>
      </w:pPr>
      <w:r>
        <w:rPr>
          <w:lang w:val="es_ES" w:bidi="es_ES"/>
        </w:rPr>
      </w:r>
      <w:r>
        <w:rPr>
          <w:lang w:val="es_ES" w:bidi="es_ES"/>
        </w:rPr>
        <w:t>Multitud de judíos temerosos de Dios de muchos países</w:t>
      </w:r>
    </w:p>
    <w:p>
      <w:pPr>
        <w:pStyle w:val="ListBullet"/>
        <w:spacing w:line="240" w:lineRule="auto"/>
        <w:ind w:left="720"/>
      </w:pPr>
      <w:r>
        <w:rPr>
          <w:lang w:val="es_ES" w:bidi="es_ES"/>
        </w:rPr>
      </w:r>
      <w:r>
        <w:rPr>
          <w:lang w:val="es_ES" w:bidi="es_ES"/>
        </w:rPr>
        <w:t>Joel</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Rey David</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Enemigos</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como Pedro, los apóstoles y un gran grupo de creyentes de pie frente a una multitud de judíos en Jerusalén. La multitud quiere saber lo que significa el milagro de hablar diferentes idiomas; algunas personas en la multitud decían que era porque estaban borrachos.</w:t>
      </w:r>
    </w:p>
    <w:p>
      <w:pPr/>
      <w:r>
        <w:rPr>
          <w:lang w:val="es_ES" w:bidi="es_ES"/>
        </w:rPr>
      </w:r>
      <w:r>
        <w:rPr>
          <w:lang w:val="es_ES" w:bidi="es_ES"/>
        </w:rPr>
        <w:t>Actúen como Pedro hablando con voz alta. Les responde. Pedro les dice que es demasiado temprano para que las personas estén borrachas. Pedro les dice que el mensajero Joel predijo lo que estaba sucediendo.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Pregúntale a la persona que interpreta a Pedro, "¿Qué siente o piensa?" La persona podría responder cosas como: "Me siento nervioso, pero animado. Sé que el Espíritu Santo me está guiando", o "Siento que no puedo detenerme. Necesito hablarles a todos sobre Jesús", o "Con asombro. Todas las Escrituras señalan a Jesús".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Cuando Pedro está citando una profecía o una parte de las Escrituras, el actor de Pedro puede hacer mímica mientras finge hablar. En segundo plano, el grupo puede representar la profecía o la parte de las escrituras citadas. Para la profecía, tengan personas o diferentes objetos para representar el sol, la oscuridad, la luna y la sangre.</w:t>
      </w:r>
    </w:p>
    <w:p>
      <w:pPr/>
      <w:r>
        <w:rPr>
          <w:lang w:val="es_ES" w:bidi="es_ES"/>
        </w:rPr>
      </w:r>
      <w:r>
        <w:rPr>
          <w:lang w:val="es_ES" w:bidi="es_ES"/>
        </w:rPr>
        <w:t>Actúen como Pedro citando a Joel diciendo que Dios declaró que derramará su espíritu sobre las personas, hijos e hijas, jóvenes y ancianos, y serán sus siervos. Profetizarán o tendrán sueños. Habrá maravillas en la tierra y en el cielo, incluida la sangre, el fuego y el humo. El sol estará oscuro y la luna será como la sangre. Dios salvará a cualquiera que invoque el nombre del Señor.</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las personas interpretando a la multitud "¿Qué están sintiendo o pensando?" La persona podría responder cosas como, "Curioso. Estamos escuchando a los seguidores de Jesús profetizar ahora", o "Temerosos. El sol estaba oscuro cuando Jesús murió", o "Desesperado. Pero ¿cómo puedo obtener la salvación exactamente?"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Pedro hablando directamente a los hombres de Israel diciendo que Dios le dio a Jesús el poder de hacer milagros y señales mientras Jesús estaba con ellos. De acuerdo con el plan y el propósito de Dios, las personas entregaron a Jesús a los romanos. Entonces hombres malos lo crucificaron y lo mataron. Pero Dios le devolvió la vida a Jesús; la muerte no podía retenerlo.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las personas interpretando a la multitud "¿Qué están sintiendo o pensando?" La persona podría responder cosas como, "Pensativo. Es verdad. Jesús hizo milagros y su tumba está vacía", o "Lamentable. Siento haber apoyado a Jesús siendo crucificado", o "Esperanzado. Si fuera el plan de Dios que Jesús muriera, entonces eso debe significar que tiene un plan para traernos de regreso a él".</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Cuando Pedro está citando uno de los salmos de David, el actor de Pedro puede hacer mímica mientras el grupo está interpretando la parte de las Escrituras que Pedro cita. Una persona podría actuar como David diciendo estas cosas. Puede señalar que el actor de Jesús no permanece muerto, sino que resucita al cielo.</w:t>
      </w:r>
    </w:p>
    <w:p>
      <w:pPr/>
      <w:r>
        <w:rPr>
          <w:lang w:val="es_ES" w:bidi="es_ES"/>
        </w:rPr>
      </w:r>
      <w:r>
        <w:rPr>
          <w:lang w:val="es_ES" w:bidi="es_ES"/>
        </w:rPr>
        <w:t>Actúen como Pedro hablando directamente a la multitud nuevamente. Les dice que David ya habló de Jesús. Pedro entonces cita a David. Pedro nuevamente se dirige a las personas diciendo que el cuerpo de David todavía está en su tumba. Dios prometió a David que uno de sus descendientes se sentaría en su trono. David habló sobre la resurrección del Salvador Prometido. Pedro dice: "Todos somos testigos de la resurrección de Jesús. Jesús recibió la promesa del Espíritu Santo y Jesús la derramó y eso es lo que ven y escuchan hoy".</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las personas interpretando a la multitud "¿Qué están sintiendo o pensando?" La persona podría responder cosas como, "Confundido. ¿Cómo puede un pescador entender las Escrituras o "Emocionado. Hemos visto un milagro hoy", o "Lo siento por lo que le sucedió a Jesús. No merecía ser tratado tan cruelmente".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Pedro explicando que David no ascendió al cielo y luego citando Nuevamente, el actor de Pedro puede imitar hablar mientras el actor de David observa mientras Dios coloca a Jesús a su derecha. Dios le da a Jesús poder sobre sus enemigos.</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Pregúntale a la persona que interpreta a Jesús, "¿Qué está sintiendo o pensando?" La persona podría responder cosas como, "Amado. Los planes de mi Padre para mí siempre son buenos", o "Satisfecho". Aquí es donde debo estar", o "Compasivo. Estoy feliz de que mi Creación ahora tenga un camino al Padre nuevamente".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Pedro diciéndole a la gente de Israel que ciertamente Dios hizo a Jesús Señor y Cristo. Pedro les dice que Él es el mismo Jesús que crucificaron.</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las personas interpretando a la multitud "¿Qué están sintiendo o pensando?" La persona podría responder cosas como, "Culpable. Jesús murió por mi culpa", o "Desesperado. Necesito pedir el perdón de Dios", o "Esperanzado. No lo merezco, pero creo que Dios me perdonará por lo que he hecho si me vuelvo a él".</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2:14–36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Pedro está con </w:t>
      </w:r>
      <w:r>
        <w:rPr>
          <w:b/>
          <w:lang w:val="es_ES" w:bidi="es_ES"/>
        </w:rPr>
        <w:t>los Once</w:t>
      </w:r>
      <w:r>
        <w:rPr>
          <w:lang w:val="es_ES" w:bidi="es_ES"/>
        </w:rPr>
        <w:t xml:space="preserve"> cuando se dirige a la multitud. "Los Once" se refiere a los otros once </w:t>
      </w:r>
      <w:r>
        <w:rPr>
          <w:b/>
          <w:lang w:val="es_ES" w:bidi="es_ES"/>
        </w:rPr>
        <w:t>apóstoles</w:t>
      </w:r>
      <w:r>
        <w:rPr>
          <w:lang w:val="es_ES" w:bidi="es_ES"/>
        </w:rPr>
        <w:t xml:space="preserve">, o a los representantes elegidos de Jesús. Usen la misma palabra o frase para "los Once" que usaron en los pasajes anteriores. Para obtener más información sobre </w:t>
      </w:r>
      <w:r>
        <w:rPr>
          <w:lang w:val="es_ES" w:bidi="es_ES"/>
        </w:rPr>
        <w:t>apóstol</w:t>
      </w:r>
      <w:r>
        <w:rPr>
          <w:lang w:val="es_ES" w:bidi="es_ES"/>
        </w:rPr>
        <w:t>, consulten el Glosario Principal.</w:t>
      </w:r>
    </w:p>
    <w:p>
      <w:pPr/>
      <w:r>
        <w:rPr>
          <w:lang w:val="es_ES" w:bidi="es_ES"/>
        </w:rPr>
      </w:r>
      <w:r>
        <w:rPr>
          <w:lang w:val="es_ES" w:bidi="es_ES"/>
        </w:rPr>
        <w:t xml:space="preserve">Pedro se dirige a la multitud como hermanos </w:t>
      </w:r>
      <w:r>
        <w:rPr>
          <w:b/>
          <w:lang w:val="es_ES" w:bidi="es_ES"/>
        </w:rPr>
        <w:t>judíos</w:t>
      </w:r>
      <w:r>
        <w:rPr>
          <w:lang w:val="es_ES" w:bidi="es_ES"/>
        </w:rPr>
        <w:t xml:space="preserve"> porque él también era judío. Judío se refiere a cualquiera que sea descendiente del nieto de Abraham, Jacob. Dios prometió dar a los judíos la tierra de Israel. Asegúrense de traducir judío de la misma manera que en los pasajes anteriores. Para obtener más información sobre los </w:t>
      </w:r>
      <w:r>
        <w:rPr>
          <w:lang w:val="es_ES" w:bidi="es_ES"/>
        </w:rPr>
        <w:t>judíos</w:t>
      </w:r>
      <w:r>
        <w:rPr>
          <w:lang w:val="es_ES" w:bidi="es_ES"/>
        </w:rPr>
        <w:t>, consulten el Glosario Principal.</w:t>
      </w:r>
    </w:p>
    <w:p>
      <w:pPr/>
      <w:r>
        <w:rPr>
          <w:lang w:val="es_ES" w:bidi="es_ES"/>
        </w:rPr>
      </w:r>
      <w:r>
        <w:rPr>
          <w:lang w:val="es_ES" w:bidi="es_ES"/>
        </w:rPr>
        <w:t xml:space="preserve">Pedro cita al </w:t>
      </w:r>
      <w:r>
        <w:rPr>
          <w:b/>
          <w:lang w:val="es_ES" w:bidi="es_ES"/>
        </w:rPr>
        <w:t>profeta</w:t>
      </w:r>
      <w:r>
        <w:rPr>
          <w:lang w:val="es_ES" w:bidi="es_ES"/>
        </w:rPr>
        <w:t xml:space="preserve"> Joel. Un profeta es un mensajero de Dios que habló a las personas en nombre de Dios.</w:t>
      </w:r>
    </w:p>
    <w:p>
      <w:pPr/>
      <w:r>
        <w:rPr>
          <w:lang w:val="es_ES" w:bidi="es_ES"/>
        </w:rPr>
      </w:r>
      <w:r>
        <w:rPr>
          <w:lang w:val="es_ES" w:bidi="es_ES"/>
        </w:rPr>
        <w:t xml:space="preserve">Deténganse aquí y conversen en grupo sobre la palabra que usarán para profeta. Consulten el Glosario Principal para obtener más información sobre </w:t>
      </w:r>
      <w:r>
        <w:rPr>
          <w:lang w:val="es_ES" w:bidi="es_ES"/>
        </w:rPr>
        <w:t>profeta</w:t>
      </w:r>
      <w:r>
        <w:rPr>
          <w:lang w:val="es_ES" w:bidi="es_ES"/>
        </w:rPr>
        <w:t>. Si ya han traducido esta palabra en otro libro de la Biblia, usen la misma palabra que han usado allí. Pausen este audio aquí.</w:t>
      </w:r>
    </w:p>
    <w:p>
      <w:pPr/>
      <w:r>
        <w:rPr>
          <w:lang w:val="es_ES" w:bidi="es_ES"/>
        </w:rPr>
      </w:r>
      <w:r>
        <w:rPr>
          <w:lang w:val="es_ES" w:bidi="es_ES"/>
        </w:rPr>
        <w:t xml:space="preserve">En la profecía de Joel, Dios dice que derramará su </w:t>
      </w:r>
      <w:r>
        <w:rPr>
          <w:b/>
          <w:lang w:val="es_ES" w:bidi="es_ES"/>
        </w:rPr>
        <w:t>Espíritu</w:t>
      </w:r>
      <w:r>
        <w:rPr>
          <w:lang w:val="es_ES" w:bidi="es_ES"/>
        </w:rPr>
        <w:t xml:space="preserve"> sobre todas las personas. Aquí, Espíritu se refiere al </w:t>
      </w:r>
      <w:r>
        <w:rPr>
          <w:lang w:val="es_ES" w:bidi="es_ES"/>
        </w:rPr>
        <w:t>Espíritu Santo</w:t>
      </w:r>
      <w:r>
        <w:rPr>
          <w:lang w:val="es_ES" w:bidi="es_ES"/>
        </w:rPr>
        <w:t xml:space="preserve">, o al Espíritu de Dios. Dios da su Espíritu a las personas para que las equipen con su presencia, sabiduría, autoridad y poder. Asegúrense de traducir Espíritu de la misma manera que anteriormente. Dios también dice que tus hijos e hijas profetizarán. </w:t>
      </w:r>
      <w:r>
        <w:rPr>
          <w:b/>
          <w:lang w:val="es_ES" w:bidi="es_ES"/>
        </w:rPr>
        <w:t>Profecía</w:t>
      </w:r>
      <w:r>
        <w:rPr>
          <w:lang w:val="es_ES" w:bidi="es_ES"/>
        </w:rPr>
        <w:t xml:space="preserve"> se refiere a una persona que comparte un mensaje inspirado escrito o hablado de Dios al pueblo de Dios.</w:t>
      </w:r>
    </w:p>
    <w:p>
      <w:pPr/>
      <w:r>
        <w:rPr>
          <w:lang w:val="es_ES" w:bidi="es_ES"/>
        </w:rPr>
      </w:r>
      <w:r>
        <w:rPr>
          <w:lang w:val="es_ES" w:bidi="es_ES"/>
        </w:rPr>
        <w:t xml:space="preserve">Deténganse aquí y conversen en grupo sobre la palabra que usarán para profecía. Consulten el Glosario Principal para obtener más información sobre la </w:t>
      </w:r>
      <w:r>
        <w:rPr>
          <w:lang w:val="es_ES" w:bidi="es_ES"/>
        </w:rPr>
        <w:t>profecía</w:t>
      </w:r>
      <w:r>
        <w:rPr>
          <w:lang w:val="es_ES" w:bidi="es_ES"/>
        </w:rPr>
        <w:t>. Si ya han traducido esta palabra en otro libro de la Biblia, usen la misma palabra que han usado allí. Pausen este audio aquí.</w:t>
      </w:r>
    </w:p>
    <w:p>
      <w:pPr/>
      <w:r>
        <w:rPr>
          <w:lang w:val="es_ES" w:bidi="es_ES"/>
        </w:rPr>
      </w:r>
      <w:r>
        <w:rPr>
          <w:lang w:val="es_ES" w:bidi="es_ES"/>
        </w:rPr>
        <w:t xml:space="preserve">Dios dice que los jóvenes verán </w:t>
      </w:r>
      <w:r>
        <w:rPr>
          <w:b/>
          <w:lang w:val="es_ES" w:bidi="es_ES"/>
        </w:rPr>
        <w:t>visiones</w:t>
      </w:r>
      <w:r>
        <w:rPr>
          <w:lang w:val="es_ES" w:bidi="es_ES"/>
        </w:rPr>
        <w:t xml:space="preserve"> y los ancianos verán </w:t>
      </w:r>
      <w:r>
        <w:rPr>
          <w:b/>
          <w:lang w:val="es_ES" w:bidi="es_ES"/>
        </w:rPr>
        <w:t>sueños</w:t>
      </w:r>
      <w:r>
        <w:rPr>
          <w:lang w:val="es_ES" w:bidi="es_ES"/>
        </w:rPr>
        <w:t>. Las visiones y los sueños son experiencias sobrenaturales cuando Dios habla o da una revelación divina a una persona. Sin embargo, las visiones suceden mientras las personas están despiertas, mientras que los sueños solo suceden cuando las personas están dormidas. Si tu idioma solo tiene una palabra para "visión" y "sueño", puede que quieras especificar si la persona estaba despierta o dormida cuando recibieron el mensaje de Dios.</w:t>
      </w:r>
    </w:p>
    <w:p>
      <w:pPr/>
      <w:r>
        <w:rPr>
          <w:lang w:val="es_ES" w:bidi="es_ES"/>
        </w:rPr>
      </w:r>
      <w:r>
        <w:rPr>
          <w:lang w:val="es_ES" w:bidi="es_ES"/>
        </w:rPr>
        <w:t xml:space="preserve">Deténganse aquí y conversen en grupo sobre la palabra que usarán para visión y sueño. Consulten el Glosario Principal para obtener más información sobre </w:t>
      </w:r>
      <w:r>
        <w:rPr>
          <w:lang w:val="es_ES" w:bidi="es_ES"/>
        </w:rPr>
        <w:t>visión</w:t>
      </w:r>
      <w:r>
        <w:rPr>
          <w:lang w:val="es_ES" w:bidi="es_ES"/>
        </w:rPr>
        <w:t xml:space="preserve"> y </w:t>
      </w:r>
      <w:r>
        <w:rPr>
          <w:lang w:val="es_ES" w:bidi="es_ES"/>
        </w:rPr>
        <w:t>sueño</w:t>
      </w:r>
      <w:r>
        <w:rPr>
          <w:lang w:val="es_ES" w:bidi="es_ES"/>
        </w:rPr>
        <w:t>. Si ya han traducido esta palabra en otro libro de la Biblia, usen la misma palabra que han usado allí. Pausen este audio aquí.</w:t>
      </w:r>
    </w:p>
    <w:p>
      <w:pPr/>
      <w:r>
        <w:rPr>
          <w:lang w:val="es_ES" w:bidi="es_ES"/>
        </w:rPr>
      </w:r>
      <w:r>
        <w:rPr>
          <w:lang w:val="es_ES" w:bidi="es_ES"/>
        </w:rPr>
        <w:t xml:space="preserve">Dios dice que sus </w:t>
      </w:r>
      <w:r>
        <w:rPr>
          <w:b/>
          <w:lang w:val="es_ES" w:bidi="es_ES"/>
        </w:rPr>
        <w:t>siervos</w:t>
      </w:r>
      <w:r>
        <w:rPr>
          <w:lang w:val="es_ES" w:bidi="es_ES"/>
        </w:rPr>
        <w:t xml:space="preserve"> también profetizarán. Aquí, siervo significa </w:t>
      </w:r>
      <w:r>
        <w:rPr>
          <w:b/>
          <w:lang w:val="es_ES" w:bidi="es_ES"/>
        </w:rPr>
        <w:t>esclavo</w:t>
      </w:r>
      <w:r>
        <w:rPr>
          <w:lang w:val="es_ES" w:bidi="es_ES"/>
        </w:rPr>
        <w:t>. Los esclavos eran dueños de otra persona y no tenían derechos.</w:t>
      </w:r>
    </w:p>
    <w:p>
      <w:pPr/>
      <w:r>
        <w:rPr>
          <w:lang w:val="es_ES" w:bidi="es_ES"/>
        </w:rPr>
      </w:r>
      <w:r>
        <w:rPr>
          <w:lang w:val="es_ES" w:bidi="es_ES"/>
        </w:rPr>
        <w:t xml:space="preserve">Deténganse aquí y conversen en grupo sobre qué palabra usarán para siervo. Consulten el Glosario Principal para obtener más información sobre el </w:t>
      </w:r>
      <w:r>
        <w:rPr>
          <w:lang w:val="es_ES" w:bidi="es_ES"/>
        </w:rPr>
        <w:t>siervo</w:t>
      </w:r>
      <w:r>
        <w:rPr>
          <w:lang w:val="es_ES" w:bidi="es_ES"/>
        </w:rPr>
        <w:t xml:space="preserve"> y el </w:t>
      </w:r>
      <w:r>
        <w:rPr>
          <w:lang w:val="es_ES" w:bidi="es_ES"/>
        </w:rPr>
        <w:t>esclavo</w:t>
      </w:r>
      <w:r>
        <w:rPr>
          <w:lang w:val="es_ES" w:bidi="es_ES"/>
        </w:rPr>
        <w:t>. Si ya han traducido esta palabra en otro libro de la Biblia, usen la misma palabra que han usado allí. Pausen este audio aquí.</w:t>
      </w:r>
    </w:p>
    <w:p>
      <w:pPr/>
      <w:r>
        <w:rPr>
          <w:lang w:val="es_ES" w:bidi="es_ES"/>
        </w:rPr>
      </w:r>
      <w:r>
        <w:rPr>
          <w:lang w:val="es_ES" w:bidi="es_ES"/>
        </w:rPr>
        <w:t xml:space="preserve">Dios habla de señales que sucederán en el futuro, incluidas maravillas en los </w:t>
      </w:r>
      <w:r>
        <w:rPr>
          <w:b/>
          <w:lang w:val="es_ES" w:bidi="es_ES"/>
        </w:rPr>
        <w:t>cielos</w:t>
      </w:r>
      <w:r>
        <w:rPr>
          <w:lang w:val="es_ES" w:bidi="es_ES"/>
        </w:rPr>
        <w:t xml:space="preserve"> arriba y </w:t>
      </w:r>
      <w:r>
        <w:rPr>
          <w:b/>
          <w:lang w:val="es_ES" w:bidi="es_ES"/>
        </w:rPr>
        <w:t>señales</w:t>
      </w:r>
      <w:r>
        <w:rPr>
          <w:lang w:val="es_ES" w:bidi="es_ES"/>
        </w:rPr>
        <w:t xml:space="preserve"> en la tierra abajo. Aquí, "cielos" se refiere al cielo. Asegúrense de traducir cielo de la misma manera que lo han hecho en pasajes anteriores. Un indicio se refiere a una señal que indica que algo es cierto y que está a punto de suceder. En este caso, las señales en la tierra significarían que el día del Señor estaba cerca.</w:t>
      </w:r>
    </w:p>
    <w:p>
      <w:pPr/>
      <w:r>
        <w:rPr>
          <w:lang w:val="es_ES" w:bidi="es_ES"/>
        </w:rPr>
      </w:r>
      <w:r>
        <w:rPr>
          <w:lang w:val="es_ES" w:bidi="es_ES"/>
        </w:rPr>
        <w:t xml:space="preserve">Deténganse aquí y conversen en grupo sobre la palabra que usarán para señales. Consulten el Glosario Principal para obtener más información sobre las </w:t>
      </w:r>
      <w:r>
        <w:rPr>
          <w:lang w:val="es_ES" w:bidi="es_ES"/>
        </w:rPr>
        <w:t>señales</w:t>
      </w:r>
      <w:r>
        <w:rPr>
          <w:lang w:val="es_ES" w:bidi="es_ES"/>
        </w:rPr>
        <w:t>. Si ya han traducido esta palabra en otro libro de la Biblia, usen la misma palabra que han usado allí. Pausen este audio aquí.</w:t>
      </w:r>
    </w:p>
    <w:p>
      <w:pPr/>
      <w:r>
        <w:rPr>
          <w:lang w:val="es_ES" w:bidi="es_ES"/>
        </w:rPr>
      </w:r>
      <w:r>
        <w:rPr>
          <w:lang w:val="es_ES" w:bidi="es_ES"/>
        </w:rPr>
        <w:t xml:space="preserve">El día del </w:t>
      </w:r>
      <w:r>
        <w:rPr>
          <w:b/>
          <w:lang w:val="es_ES" w:bidi="es_ES"/>
        </w:rPr>
        <w:t>Señor</w:t>
      </w:r>
      <w:r>
        <w:rPr>
          <w:lang w:val="es_ES" w:bidi="es_ES"/>
        </w:rPr>
        <w:t xml:space="preserve"> se refiere al día en que Dios reunirá a todas las personas y las juzgará. Señor significa amo y se refiere a Dios como amo de todas las cosas. Usen la misma palabra para Señor que han usado en los pasajes anteriores. Para obtener más información, </w:t>
      </w:r>
      <w:r>
        <w:rPr>
          <w:lang w:val="es_ES" w:bidi="es_ES"/>
        </w:rPr>
        <w:t>Señor</w:t>
      </w:r>
      <w:r>
        <w:rPr>
          <w:lang w:val="es_ES" w:bidi="es_ES"/>
        </w:rPr>
        <w:t xml:space="preserve"> se encuentra en el Glosario Principal.</w:t>
      </w:r>
    </w:p>
    <w:p>
      <w:pPr/>
      <w:r>
        <w:rPr>
          <w:lang w:val="es_ES" w:bidi="es_ES"/>
        </w:rPr>
      </w:r>
      <w:r>
        <w:rPr>
          <w:lang w:val="es_ES" w:bidi="es_ES"/>
        </w:rPr>
        <w:t xml:space="preserve">Pedro se dirige educadamente a la multitud como Hombres de </w:t>
      </w:r>
      <w:r>
        <w:rPr>
          <w:b/>
          <w:lang w:val="es_ES" w:bidi="es_ES"/>
        </w:rPr>
        <w:t>Israel</w:t>
      </w:r>
      <w:r>
        <w:rPr>
          <w:lang w:val="es_ES" w:bidi="es_ES"/>
        </w:rPr>
        <w:t>. Israel se refiere a todos los descendientes de Jacob, que también era llamado Israel. Es otra manera de referirse a los judíos.</w:t>
      </w:r>
    </w:p>
    <w:p>
      <w:pPr/>
      <w:r>
        <w:rPr>
          <w:lang w:val="es_ES" w:bidi="es_ES"/>
        </w:rPr>
      </w:r>
      <w:r>
        <w:rPr>
          <w:lang w:val="es_ES" w:bidi="es_ES"/>
        </w:rPr>
        <w:t xml:space="preserve">Deténganse aquí y conversen en grupo sobre la palabra que usarán para Israel. Consulten el Glosario Principal para obtener más información sobre </w:t>
      </w:r>
      <w:r>
        <w:rPr>
          <w:lang w:val="es_ES" w:bidi="es_ES"/>
        </w:rPr>
        <w:t>Israel</w:t>
      </w:r>
      <w:r>
        <w:rPr>
          <w:lang w:val="es_ES" w:bidi="es_ES"/>
        </w:rPr>
        <w:t>. Si ya han traducido esta palabra en otro libro de la Biblia, usen la misma palabra que han usado allí. Pausen este audio aquí.</w:t>
      </w:r>
    </w:p>
    <w:p>
      <w:pPr/>
      <w:r>
        <w:rPr>
          <w:lang w:val="es_ES" w:bidi="es_ES"/>
        </w:rPr>
      </w:r>
      <w:r>
        <w:rPr>
          <w:lang w:val="es_ES" w:bidi="es_ES"/>
        </w:rPr>
        <w:t xml:space="preserve">Pedro dice que el hecho de que Jesús realizara </w:t>
      </w:r>
      <w:r>
        <w:rPr>
          <w:b/>
          <w:lang w:val="es_ES" w:bidi="es_ES"/>
        </w:rPr>
        <w:t>milagros, señales y maravillas</w:t>
      </w:r>
      <w:r>
        <w:rPr>
          <w:lang w:val="es_ES" w:bidi="es_ES"/>
        </w:rPr>
        <w:t xml:space="preserve"> era prueba de que había sido enviado por Dios como el Salvador Prometido. Milagros, señales y maravillas son palabras similares que se refieren a actos que solo Dios puede hacer.</w:t>
      </w:r>
    </w:p>
    <w:p>
      <w:pPr/>
      <w:r>
        <w:rPr>
          <w:lang w:val="es_ES" w:bidi="es_ES"/>
        </w:rPr>
      </w:r>
      <w:r>
        <w:rPr>
          <w:lang w:val="es_ES" w:bidi="es_ES"/>
        </w:rPr>
        <w:t xml:space="preserve">Deténganse aquí y conversen en grupo sobre la palabra que usarán para milagros, señales y maravillas. Consulten el Glosario Principal para obtener más información sobre </w:t>
      </w:r>
      <w:r>
        <w:rPr>
          <w:lang w:val="es_ES" w:bidi="es_ES"/>
        </w:rPr>
        <w:t>milagros, señales y maravillas</w:t>
      </w:r>
      <w:r>
        <w:rPr>
          <w:lang w:val="es_ES" w:bidi="es_ES"/>
        </w:rPr>
        <w:t>. Si ya han traducido esta palabra en otro libro de la Biblia, usen la misma palabra que han usado allí. Pausen este audio aquí.</w:t>
      </w:r>
    </w:p>
    <w:p>
      <w:pPr/>
      <w:r>
        <w:rPr>
          <w:lang w:val="es_ES" w:bidi="es_ES"/>
        </w:rPr>
      </w:r>
      <w:r>
        <w:rPr>
          <w:lang w:val="es_ES" w:bidi="es_ES"/>
        </w:rPr>
        <w:t xml:space="preserve">Cuando Pedro cita a David, David dice "mi </w:t>
      </w:r>
      <w:r>
        <w:rPr>
          <w:b/>
          <w:lang w:val="es_ES" w:bidi="es_ES"/>
        </w:rPr>
        <w:t>corazón</w:t>
      </w:r>
      <w:r>
        <w:rPr>
          <w:lang w:val="es_ES" w:bidi="es_ES"/>
        </w:rPr>
        <w:t xml:space="preserve"> se regocija". Para los judíos, el corazón era el lugar donde tenían lugar los sentimientos y pensamientos de una persona. Usen la misma palabra para corazón que han usado en los pasajes anteriores. Para obtener más información, </w:t>
      </w:r>
      <w:r>
        <w:rPr>
          <w:lang w:val="es_ES" w:bidi="es_ES"/>
        </w:rPr>
        <w:t>corazón</w:t>
      </w:r>
      <w:r>
        <w:rPr>
          <w:lang w:val="es_ES" w:bidi="es_ES"/>
        </w:rPr>
        <w:t xml:space="preserve"> está en el Glosario Principal.</w:t>
      </w:r>
    </w:p>
    <w:p>
      <w:pPr/>
      <w:r>
        <w:rPr>
          <w:lang w:val="es_ES" w:bidi="es_ES"/>
        </w:rPr>
      </w:r>
      <w:r>
        <w:rPr>
          <w:lang w:val="es_ES" w:bidi="es_ES"/>
        </w:rPr>
        <w:t xml:space="preserve">David dice que Dios no lo abandonará a </w:t>
      </w:r>
      <w:r>
        <w:rPr>
          <w:b/>
          <w:lang w:val="es_ES" w:bidi="es_ES"/>
        </w:rPr>
        <w:t>la tumba</w:t>
      </w:r>
      <w:r>
        <w:rPr>
          <w:lang w:val="es_ES" w:bidi="es_ES"/>
        </w:rPr>
        <w:t xml:space="preserve"> ni permitirá que su </w:t>
      </w:r>
      <w:r>
        <w:rPr>
          <w:b/>
          <w:lang w:val="es_ES" w:bidi="es_ES"/>
        </w:rPr>
        <w:t>Santo</w:t>
      </w:r>
      <w:r>
        <w:rPr>
          <w:lang w:val="es_ES" w:bidi="es_ES"/>
        </w:rPr>
        <w:t xml:space="preserve"> vea la descomposición. La palabra original para la tumba es Hades. Hades se refiere al lugar de los muertos. "Santo" se refiere a una persona que pertenece a Dios o está separada para Dios. Aunque originalmente las personas asumían que David se estaba refiriendo a sí mismo, Pedro aplica el título a Jesús como el Salvador Prometido.</w:t>
      </w:r>
    </w:p>
    <w:p>
      <w:pPr/>
      <w:r>
        <w:rPr>
          <w:lang w:val="es_ES" w:bidi="es_ES"/>
        </w:rPr>
      </w:r>
      <w:r>
        <w:rPr>
          <w:lang w:val="es_ES" w:bidi="es_ES"/>
        </w:rPr>
        <w:t xml:space="preserve">Deténganse aquí y conversen en grupo sobre la palabra que usarán para santo y Hades. Consulten el Glosario Principal para obtener más información sobre el </w:t>
      </w:r>
      <w:r>
        <w:rPr>
          <w:lang w:val="es_ES" w:bidi="es_ES"/>
        </w:rPr>
        <w:t>santo</w:t>
      </w:r>
      <w:r>
        <w:rPr>
          <w:lang w:val="es_ES" w:bidi="es_ES"/>
        </w:rPr>
        <w:t xml:space="preserve"> y el </w:t>
      </w:r>
      <w:r>
        <w:rPr>
          <w:lang w:val="es_ES" w:bidi="es_ES"/>
        </w:rPr>
        <w:t>Hades</w:t>
      </w:r>
      <w:r>
        <w:rPr>
          <w:lang w:val="es_ES" w:bidi="es_ES"/>
        </w:rPr>
        <w:t>. Si ya han traducido estas palabras en otro libro de la Biblia, usen la misma palabra que han usado allí. Pausen este audio aquí.</w:t>
      </w:r>
    </w:p>
    <w:p>
      <w:pPr/>
      <w:r>
        <w:rPr>
          <w:lang w:val="es_ES" w:bidi="es_ES"/>
        </w:rPr>
      </w:r>
      <w:r>
        <w:rPr>
          <w:lang w:val="es_ES" w:bidi="es_ES"/>
        </w:rPr>
        <w:t xml:space="preserve">Pedro dice que el salmo no podía aplicarse a David porque su cuerpo se estaba descomponiendo y todavía estaba en su </w:t>
      </w:r>
      <w:r>
        <w:rPr>
          <w:b/>
          <w:lang w:val="es_ES" w:bidi="es_ES"/>
        </w:rPr>
        <w:t>tumba</w:t>
      </w:r>
      <w:r>
        <w:rPr>
          <w:lang w:val="es_ES" w:bidi="es_ES"/>
        </w:rPr>
        <w:t xml:space="preserve">. Tumba se refiere a una cueva de roca donde las personas colocaban cadáveres. Pedro dice que Dios permitió que David viera adelante y supiera la </w:t>
      </w:r>
      <w:r>
        <w:rPr>
          <w:b/>
          <w:lang w:val="es_ES" w:bidi="es_ES"/>
        </w:rPr>
        <w:t>resurrección</w:t>
      </w:r>
      <w:r>
        <w:rPr>
          <w:lang w:val="es_ES" w:bidi="es_ES"/>
        </w:rPr>
        <w:t xml:space="preserve"> de Jesús. Resurrección se refiere a que Dios hace que alguien resucite de entre los muertos como la misma persona. Esto es lo que le sucedió a Jesús.</w:t>
      </w:r>
    </w:p>
    <w:p>
      <w:pPr/>
      <w:r>
        <w:rPr>
          <w:lang w:val="es_ES" w:bidi="es_ES"/>
        </w:rPr>
      </w:r>
      <w:r>
        <w:rPr>
          <w:lang w:val="es_ES" w:bidi="es_ES"/>
        </w:rPr>
        <w:t xml:space="preserve">Deténganse aquí y conversen en grupo sobre la palabra que usarán para tumba y resurrección. Consulten el Glosario Principal para obtener más información sobre la </w:t>
      </w:r>
      <w:r>
        <w:rPr>
          <w:lang w:val="es_ES" w:bidi="es_ES"/>
        </w:rPr>
        <w:t>tumba</w:t>
      </w:r>
      <w:r>
        <w:rPr>
          <w:lang w:val="es_ES" w:bidi="es_ES"/>
        </w:rPr>
        <w:t xml:space="preserve"> y la </w:t>
      </w:r>
      <w:r>
        <w:rPr>
          <w:lang w:val="es_ES" w:bidi="es_ES"/>
        </w:rPr>
        <w:t>resurrección</w:t>
      </w:r>
      <w:r>
        <w:rPr>
          <w:lang w:val="es_ES" w:bidi="es_ES"/>
        </w:rPr>
        <w:t>. Si ya han traducido estas palabras en otro libro de la Biblia, usen la misma palabra que han usado allí. Pausen este audio aquí.</w:t>
      </w:r>
    </w:p>
    <w:p>
      <w:pPr/>
      <w:r>
        <w:rPr>
          <w:lang w:val="es_ES" w:bidi="es_ES"/>
        </w:rPr>
      </w:r>
      <w:r>
        <w:rPr>
          <w:lang w:val="es_ES" w:bidi="es_ES"/>
        </w:rPr>
        <w:t xml:space="preserve">Pedro usa el título </w:t>
      </w:r>
      <w:r>
        <w:rPr>
          <w:b/>
          <w:lang w:val="es_ES" w:bidi="es_ES"/>
        </w:rPr>
        <w:t>el Cristo</w:t>
      </w:r>
      <w:r>
        <w:rPr>
          <w:lang w:val="es_ES" w:bidi="es_ES"/>
        </w:rPr>
        <w:t xml:space="preserve"> para referirse a Jesús. "El Cristo" es un título que se refiere al Salvador Prometido, o a la persona que Dios eligió y envió a su pueblo como rey y salvador.</w:t>
      </w:r>
    </w:p>
    <w:p>
      <w:pPr/>
      <w:r>
        <w:rPr>
          <w:lang w:val="es_ES" w:bidi="es_ES"/>
        </w:rPr>
      </w:r>
      <w:r>
        <w:rPr>
          <w:lang w:val="es_ES" w:bidi="es_ES"/>
        </w:rPr>
        <w:t xml:space="preserve">Deténganse aquí y conversen en grupo sobre la palabra que usarán para Cristo. Consulten el Glosario Principal para obtener más información sobre las </w:t>
      </w:r>
      <w:r>
        <w:rPr>
          <w:lang w:val="es_ES" w:bidi="es_ES"/>
        </w:rPr>
        <w:t>Cristo</w:t>
      </w:r>
      <w:r>
        <w:rPr>
          <w:lang w:val="es_ES" w:bidi="es_ES"/>
        </w:rPr>
        <w:t>. Si ya han traducido esta palabra en otro libro de la Biblia, usen la misma palabra que han usado allí. Pausen este audio aquí.</w:t>
      </w:r>
    </w:p>
    <w:p>
      <w:pPr/>
      <w:r>
        <w:rPr>
          <w:lang w:val="es_ES" w:bidi="es_ES"/>
        </w:rPr>
      </w:r>
      <w:r>
        <w:rPr>
          <w:lang w:val="es_ES" w:bidi="es_ES"/>
        </w:rPr>
        <w:t xml:space="preserve">Pedro culpa a la multitud por </w:t>
      </w:r>
      <w:r>
        <w:rPr>
          <w:b/>
          <w:lang w:val="es_ES" w:bidi="es_ES"/>
        </w:rPr>
        <w:t>crucificar</w:t>
      </w:r>
      <w:r>
        <w:rPr>
          <w:lang w:val="es_ES" w:bidi="es_ES"/>
        </w:rPr>
        <w:t xml:space="preserve"> a Jesús. La crucifixión era la peor forma de ejecución en el tiempo de Jesús. Los romanos clavaban a las víctimas por las manos y los pies a dos tablones de madera que formaban una cruz, y luego los dejaban colgados allí sufriendo hasta que morían.</w:t>
      </w:r>
    </w:p>
    <w:p>
      <w:pPr/>
      <w:r>
        <w:rPr>
          <w:lang w:val="es_ES" w:bidi="es_ES"/>
        </w:rPr>
      </w:r>
      <w:r>
        <w:rPr>
          <w:lang w:val="es_ES" w:bidi="es_ES"/>
        </w:rPr>
        <w:t xml:space="preserve">Deténganse aquí y conversen en grupo sobre la palabra que usarán para crucificar. Consulten el Glosario Principal para obtener más información sobre la </w:t>
      </w:r>
      <w:r>
        <w:rPr>
          <w:lang w:val="es_ES" w:bidi="es_ES"/>
        </w:rPr>
        <w:t>crucifixión</w:t>
      </w:r>
      <w:r>
        <w:rPr>
          <w:lang w:val="es_ES" w:bidi="es_ES"/>
        </w:rPr>
        <w:t>. Si ya han traducido esta palabra en otro libro de la Biblia, usen la misma palabra que han usado allí.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2:37–41</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2:37–41 y guárdenlo en sus corazones.</w:t>
      </w:r>
    </w:p>
    <w:p>
      <w:pPr/>
      <w:r>
        <w:rPr>
          <w:lang w:val="es_ES" w:bidi="es_ES"/>
        </w:rPr>
      </w:r>
      <w:r>
        <w:rPr>
          <w:lang w:val="es_ES" w:bidi="es_ES"/>
        </w:rPr>
        <w:t>Escuchen una versión en audio de Hechos 2:37–41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2:37–41 en la traducción que sea más fácil de entender.</w:t>
      </w:r>
    </w:p>
    <w:p>
      <w:pPr/>
      <w:r>
        <w:rPr>
          <w:lang w:val="es_ES" w:bidi="es_ES"/>
        </w:rPr>
      </w:r>
      <w:r>
        <w:rPr>
          <w:lang w:val="es_ES" w:bidi="es_ES"/>
        </w:rPr>
        <w:t>En el último pasaje, Pedro y los otros apóstoles estaban en Jerusalén en el día de la fiesta de Pentecostés. Pedro explicó el milagro de hablar en diferentes idiomas. También explicó que Jesús es el Salvador Prometido usando las Escrituras. Ahora, muchas personas en la multitud judía creen las palabras de Pedro y se unen al grupo de creyentes.</w:t>
      </w:r>
    </w:p>
    <w:p>
      <w:pPr/>
      <w:r>
        <w:rPr>
          <w:lang w:val="es_ES" w:bidi="es_ES"/>
        </w:rPr>
      </w:r>
      <w:r>
        <w:rPr>
          <w:lang w:val="es_ES" w:bidi="es_ES"/>
        </w:rPr>
        <w:t>Pedro acaba de explicar que Dios envió a Jesús como el Salvador Prometido, pero en lugar de aceptarlo, el pueblo judío fue responsable de crucificar a Jesús, o de matarlo clavándolo en una cruz. La multitud se sintió "traspasada hasta el corazón" cuando escuchó las palabras de Pedro. Esto significa que sentían una fuerte emoción, lo más probable es que lamentaban haber apoyado la muerte de Jesús, porque ahora se daban cuenta de que Jesús era el Cristo o el Salvador Prometido. Muchos judíos en la multitud le creyeron a Pedro. Le preguntan a Pedro y a los otros 11 apóstoles qué deben hacer. Esta pregunta implica que creían lo que Pedro estaba diciendo. Los 12 apóstoles eran representantes elegidos de Jesús a quienes envió para enseñar con autoridad, o con el derecho de actuar. "Hermanos" era una manera educada de dirigirse a los apóstoles.</w:t>
      </w:r>
    </w:p>
    <w:p>
      <w:pPr/>
      <w:r>
        <w:rPr>
          <w:lang w:val="es_ES" w:bidi="es_ES"/>
        </w:rPr>
      </w:r>
      <w:r>
        <w:rPr>
          <w:lang w:val="es_ES" w:bidi="es_ES"/>
        </w:rPr>
        <w:t>Pedro les dice que se arrepientan o que dejen de cometer sus pecados y se vuelvan a Dios para comenzar a vivir una nueva vida con él. El pecado se refiere a cualquier acto de desobediencia a Dios. Si las personas se arrepintieron, significa que estaban arrepentidas por su pecado pasado y admitieron que estaban equivocadas. Pedro también dice que deben ser bautizados, o lavados ceremonialmente en agua. "En el nombre de Jesucristo" significa que su bautismo mostró públicamente que comenzaron a seguir a Jesús.</w:t>
      </w:r>
    </w:p>
    <w:p>
      <w:pPr/>
      <w:r>
        <w:rPr>
          <w:lang w:val="es_ES" w:bidi="es_ES"/>
        </w:rPr>
      </w:r>
      <w:r>
        <w:rPr>
          <w:lang w:val="es_ES" w:bidi="es_ES"/>
        </w:rPr>
        <w:t>Deténganse aquí y conversen sobre esta pregunta en grupo: En muchas culturas, las personas se lavan ceremonialmente a menudo para eliminar los pecados. ¿Qué cree la gente sobre el bautismo en tu cultura? ¿Cómo se puede especificar que este bautismo es una ceremonia única y para siempre? Pausen este audio aquí.</w:t>
      </w:r>
    </w:p>
    <w:p>
      <w:pPr/>
      <w:r>
        <w:rPr>
          <w:lang w:val="es_ES" w:bidi="es_ES"/>
        </w:rPr>
      </w:r>
      <w:r>
        <w:rPr>
          <w:lang w:val="es_ES" w:bidi="es_ES"/>
        </w:rPr>
        <w:t>Cuando una persona se arrepiente y es bautizada, Pedro dice que Dios perdonará sus pecados, o borrará su culpa, y le dará el Espíritu Santo. Cuando Dios perdona los pecados de alguien, elige no castigar a esa persona por las cosas malas que ha hecho. El Espíritu Santo se refiere al Espíritu de Dios. Dios da su Espíritu como regalo a los que se arrepienten.</w:t>
      </w:r>
    </w:p>
    <w:p>
      <w:pPr/>
      <w:r>
        <w:rPr>
          <w:lang w:val="es_ES" w:bidi="es_ES"/>
        </w:rPr>
      </w:r>
      <w:r>
        <w:rPr>
          <w:lang w:val="es_ES" w:bidi="es_ES"/>
        </w:rPr>
        <w:t>El bautismo en agua era la señal visible de que una persona creía que Jesús era el Cristo, se había arrepentido de sus pecados y era parte de la nueva gente de Dios a quien Dios dio su Espíritu Santo. Pedro dice que la promesa de Dios de perdón y del Espíritu Santo está disponible no solo para los descendientes del pueblo judío, sino también para las personas que están lejos. Esto incluye a los gentiles, o a los no judíos. Dios perdonará y dará el Espíritu Santo a todas las personas a las que llama, o a las que les pide que se unan a él.</w:t>
      </w:r>
    </w:p>
    <w:p>
      <w:pPr/>
      <w:r>
        <w:rPr>
          <w:lang w:val="es_ES" w:bidi="es_ES"/>
        </w:rPr>
      </w:r>
      <w:r>
        <w:rPr>
          <w:lang w:val="es_ES" w:bidi="es_ES"/>
        </w:rPr>
        <w:t>Pedro continuó enseñándoles con firmeza y les dijo que se salvaran de esta generación perversa. Esto significa que Pedro quiere que las personas permitan que Dios los salve en lugar de ser como todas las otras personas que viven en ese momento. Esa generación, o las personas que vivían en ese momento, había rechazado a Jesús. Algunos de la multitud creían en las palabras de Pedro. Ese día, tres mil almas, o personas, creyeron en Jesús como el Salvador Prometido y los creyentes los bautizaron.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2:37–41 en la traducción que sea más fácil de entender.</w:t>
      </w:r>
    </w:p>
    <w:p>
      <w:pPr/>
      <w:r>
        <w:rPr>
          <w:lang w:val="es_ES" w:bidi="es_ES"/>
        </w:rPr>
      </w:r>
      <w:r>
        <w:rPr>
          <w:lang w:val="es_ES" w:bidi="es_ES"/>
        </w:rPr>
        <w:t>En este paso, el grupo definirá las escenas, personajes y el contexto de este pasaje. Entonces el grupo visualizará este pasaje.</w:t>
      </w:r>
    </w:p>
    <w:p>
      <w:pPr/>
      <w:r>
        <w:rPr>
          <w:lang w:val="es_ES" w:bidi="es_ES"/>
        </w:rPr>
      </w:r>
      <w:r>
        <w:rPr>
          <w:lang w:val="es_ES" w:bidi="es_ES"/>
        </w:rPr>
        <w:t>Este pasaje tiene 1 escena.</w:t>
      </w:r>
    </w:p>
    <w:p>
      <w:pPr/>
      <w:r>
        <w:rPr>
          <w:lang w:val="es_ES" w:bidi="es_ES"/>
        </w:rPr>
      </w:r>
      <w:r>
        <w:rPr>
          <w:b/>
          <w:lang w:val="es_ES" w:bidi="es_ES"/>
        </w:rPr>
        <w:t>En la primera escena:</w:t>
      </w:r>
      <w:r>
        <w:rPr>
          <w:lang w:val="es_ES" w:bidi="es_ES"/>
        </w:rPr>
        <w:t xml:space="preserve"> Pedro y los apóstoles están enseñando a una multitud en Jerusalén. Pedro explica que Jesús es el Salvador Prometido y las personas son responsables de crucificarlo. Mucha gente de la multitud le cree a Pedro y le pregunta qué hacer. Pedro les dice que se arrepientan y sean bautizados. Tres mil personas creen y son bautizadas.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Creyentes en Jesús</w:t>
      </w:r>
    </w:p>
    <w:p>
      <w:pPr>
        <w:pStyle w:val="ListBullet"/>
        <w:spacing w:line="240" w:lineRule="auto"/>
        <w:ind w:left="720"/>
      </w:pPr>
      <w:r>
        <w:rPr>
          <w:lang w:val="es_ES" w:bidi="es_ES"/>
        </w:rPr>
      </w:r>
      <w:r>
        <w:rPr>
          <w:lang w:val="es_ES" w:bidi="es_ES"/>
        </w:rPr>
        <w:t>Multitud de judíos temerosos de Dios de muchos países</w:t>
      </w:r>
    </w:p>
    <w:p>
      <w:pPr>
        <w:pStyle w:val="ListBullet"/>
        <w:spacing w:line="240" w:lineRule="auto"/>
        <w:ind w:left="720"/>
      </w:pPr>
      <w:r>
        <w:rPr>
          <w:lang w:val="es_ES" w:bidi="es_ES"/>
        </w:rPr>
      </w:r>
      <w:r>
        <w:rPr>
          <w:lang w:val="es_ES" w:bidi="es_ES"/>
        </w:rPr>
        <w:t>Nuevos creyentes en Jesús</w:t>
      </w:r>
    </w:p>
    <w:p>
      <w:pPr/>
      <w:r>
        <w:rPr>
          <w:lang w:val="es_ES" w:bidi="es_ES"/>
        </w:rPr>
      </w:r>
      <w:r>
        <w:rPr>
          <w:lang w:val="es_ES" w:bidi="es_ES"/>
        </w:rPr>
        <w:t>Como grupo, pongan atención a estas partes de la ambientación del pasaje:</w:t>
      </w:r>
    </w:p>
    <w:p>
      <w:pPr/>
      <w:r>
        <w:rPr>
          <w:lang w:val="es_ES" w:bidi="es_ES"/>
        </w:rPr>
      </w:r>
      <w:r>
        <w:rPr>
          <w:lang w:val="es_ES" w:bidi="es_ES"/>
        </w:rPr>
        <w:t>Pedro y los otros 11 apóstoles están de pie con un grupo de alrededor de 120 creyentes. Acaban de hablar en muchos idiomas diferentes después de recibir el Espíritu Santo. Una multitud de judíos temerosos de Dios de muchos países estaba reunida a su alrededor preguntándose qué significaba el milagro de los diferentes idiomas. Pedro termina su discurso diciéndole a la multitud que Dios envió a Jesús como el Salvador Prometido, pero el pueblo judío fue responsable de crucificarlo.</w:t>
      </w:r>
    </w:p>
    <w:p>
      <w:pPr/>
      <w:r>
        <w:rPr>
          <w:lang w:val="es_ES" w:bidi="es_ES"/>
        </w:rPr>
      </w:r>
      <w:r>
        <w:rPr>
          <w:lang w:val="es_ES" w:bidi="es_ES"/>
        </w:rPr>
        <w:t>A muchas personas de la multitud que escucharon esto se les conmovió el corazón, o se sintieron muy emocionadas, y les preguntaron a los apóstoles: "¿Qué debemos hacer?" Es importante recordar que "hermanos" era una manera educada de dirigirse a los apóstoles.</w:t>
      </w:r>
    </w:p>
    <w:p>
      <w:pPr/>
      <w:r>
        <w:rPr>
          <w:lang w:val="es_ES" w:bidi="es_ES"/>
        </w:rPr>
      </w:r>
      <w:r>
        <w:rPr>
          <w:lang w:val="es_ES" w:bidi="es_ES"/>
        </w:rPr>
        <w:t>Pedro respondió que necesitaban arrepentirse y ser bautizados en el nombre de Jesús. Entonces Dios perdonaría sus pecados y les daría el Espíritu Santo. Este bautismo sería una muestra pública de que se habían arrepentido y habían comenzado a seguir a Jesús como el Salvador Prometido.</w:t>
      </w:r>
    </w:p>
    <w:p>
      <w:pPr/>
      <w:r>
        <w:rPr>
          <w:lang w:val="es_ES" w:bidi="es_ES"/>
        </w:rPr>
      </w:r>
      <w:r>
        <w:rPr>
          <w:lang w:val="es_ES" w:bidi="es_ES"/>
        </w:rPr>
        <w:t>Pedro continuaba advirtiendo a las personas que se salvaran usando muchas palabras y argumentos fuertes. Salvarse a sí mismos significa que las personas permitirían que Dios las salvara de su pecado, o desobediencia a Dios, y creerían en Jesús como el Salvador Prometido. Esto sería diferente de la generación corrupta, o de todas las personas que vivían en ese momento, que habían rechazado a Jesús.</w:t>
      </w:r>
    </w:p>
    <w:p>
      <w:pPr/>
      <w:r>
        <w:rPr>
          <w:lang w:val="es_ES" w:bidi="es_ES"/>
        </w:rPr>
      </w:r>
      <w:r>
        <w:rPr>
          <w:lang w:val="es_ES" w:bidi="es_ES"/>
        </w:rPr>
        <w:t>Entonces tres mil almas, o personas, decidieron seguir a Jesús ese día. No está claro quién bautizó a los nuevos creyentes, solo que fueron obedientes al bautizarse.</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2:37–41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1 escena.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Creyentes en Jesús</w:t>
      </w:r>
    </w:p>
    <w:p>
      <w:pPr>
        <w:pStyle w:val="ListBullet"/>
        <w:spacing w:line="240" w:lineRule="auto"/>
        <w:ind w:left="720"/>
      </w:pPr>
      <w:r>
        <w:rPr>
          <w:lang w:val="es_ES" w:bidi="es_ES"/>
        </w:rPr>
      </w:r>
      <w:r>
        <w:rPr>
          <w:lang w:val="es_ES" w:bidi="es_ES"/>
        </w:rPr>
        <w:t>Multitud de judíos temerosos de Dios de muchos países</w:t>
      </w:r>
    </w:p>
    <w:p>
      <w:pPr>
        <w:pStyle w:val="ListBullet"/>
        <w:spacing w:line="240" w:lineRule="auto"/>
        <w:ind w:left="720"/>
      </w:pPr>
      <w:r>
        <w:rPr>
          <w:lang w:val="es_ES" w:bidi="es_ES"/>
        </w:rPr>
      </w:r>
      <w:r>
        <w:rPr>
          <w:lang w:val="es_ES" w:bidi="es_ES"/>
        </w:rPr>
        <w:t>Nuevos creyentes en Jesús</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como Pedro, los apóstoles y un gran grupo de creyentes de pie frente a una multitud de judíos en Jerusalén. La multitud quiere saber lo que significa el milagro de hablar diferentes idiomas. Pedro explica que Dios envió a Jesús como el Salvador Prometido.</w:t>
      </w:r>
    </w:p>
    <w:p>
      <w:pPr/>
      <w:r>
        <w:rPr>
          <w:lang w:val="es_ES" w:bidi="es_ES"/>
        </w:rPr>
      </w:r>
      <w:r>
        <w:rPr>
          <w:lang w:val="es_ES" w:bidi="es_ES"/>
        </w:rPr>
        <w:t>Actúen como Pedro diciéndoles que es el mismo Jesús que crucificaron. Las personas sentían remordimiento y le preguntaron a Pedro y a los apóstoles lo que necesitaban hacer. Pedro les dice que se arrepientan y sean bautizados en el nombre de Jesús para el perdón de los pecados. Pedro les dice que recibirán el don del Espíritu Santo. Pedro explica que esta promesa es para ellos y sus hijos y para todos los que Dios llama a sí mismo.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las personas interpretando a la multitud "¿Qué están sintiendo o pensando?" La persona podría responder cosas como, "Culpable. Jesús murió por mi culpa", o "Esperanzado. Esto significa que mi familia también puede seguir a Jesús", o "Curioso. ¿Esto significa que los gentiles estarán en el reino de Dios?"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Pedro que continúa hablando con fuerza. Entonces los creyentes en Jesús bautizaron a las personas de la multitud que aceptaron el mensaje de Pedro.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 una persona de la multitud que es bautizada, "¿Qué está sintiendo o pensando?" La persona podría responder cosas como: "Lleno de alegría. Jesús derrotó a la muerte y ahora el Espíritu de Dios está conmigo", o "Emocionado. ¡Puedo comenzar de nuevo y decirles a otros lo que Jesús ha hecho por nosotros!" o "Amado. Dios está conmigo. Quiero aprender más sobre Jesús".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tres mil personas que se unen a los que creían en Jesús como el Salvador Prometido.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al grupo de creyentes, "¿Qué está sintiendo o pensando?" La persona podría responder cosas como: "Emocionado. Dios está haciendo crecer a nuestro grupo", o "Asombrado. ¡Dios está haciendo que las personas crean en Jesús!" o "Amado. Incluso ahora, Jesús está trabajando a través de nosotros".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2:37–41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Pedro enseña a la multitud que Jesús es el Salvador Prometido. Algunos de la multitud le creen a Pedro. Están </w:t>
      </w:r>
      <w:r>
        <w:rPr>
          <w:b/>
          <w:lang w:val="es_ES" w:bidi="es_ES"/>
        </w:rPr>
        <w:t>traspasados hasta el corazón</w:t>
      </w:r>
      <w:r>
        <w:rPr>
          <w:lang w:val="es_ES" w:bidi="es_ES"/>
        </w:rPr>
        <w:t>. Esto significa que sentían una fuerte emoción. Lo más probable es que sintieran remordimiento por apoyar a las personas que mataron a Jesús.</w:t>
      </w:r>
    </w:p>
    <w:p>
      <w:pPr/>
      <w:r>
        <w:rPr>
          <w:lang w:val="es_ES" w:bidi="es_ES"/>
        </w:rPr>
      </w:r>
      <w:r>
        <w:rPr>
          <w:lang w:val="es_ES" w:bidi="es_ES"/>
        </w:rPr>
        <w:t xml:space="preserve">Las personas en la multitud que creen le preguntan a Pedro y a los otros </w:t>
      </w:r>
      <w:r>
        <w:rPr>
          <w:b/>
          <w:lang w:val="es_ES" w:bidi="es_ES"/>
        </w:rPr>
        <w:t>apóstoles</w:t>
      </w:r>
      <w:r>
        <w:rPr>
          <w:lang w:val="es_ES" w:bidi="es_ES"/>
        </w:rPr>
        <w:t xml:space="preserve"> qué deben hacer. Apóstol se refiere a los representantes elegidos de Jesús a quienes Jesús envió para enseñar las buenas nuevas, ser fundadores de la iglesia, tener autoridad espiritual y ser testigos de la muerte y resurrección de Jesús. Usen la misma palabra para apóstol que usaron en los pasajes anteriores. Para obtener más información sobre </w:t>
      </w:r>
      <w:r>
        <w:rPr>
          <w:lang w:val="es_ES" w:bidi="es_ES"/>
        </w:rPr>
        <w:t>apóstol</w:t>
      </w:r>
      <w:r>
        <w:rPr>
          <w:lang w:val="es_ES" w:bidi="es_ES"/>
        </w:rPr>
        <w:t>, consulten el Glosario Principal.</w:t>
      </w:r>
    </w:p>
    <w:p>
      <w:pPr/>
      <w:r>
        <w:rPr>
          <w:lang w:val="es_ES" w:bidi="es_ES"/>
        </w:rPr>
      </w:r>
      <w:r>
        <w:rPr>
          <w:lang w:val="es_ES" w:bidi="es_ES"/>
        </w:rPr>
        <w:t xml:space="preserve">Pedro dice que deben </w:t>
      </w:r>
      <w:r>
        <w:rPr>
          <w:b/>
          <w:lang w:val="es_ES" w:bidi="es_ES"/>
        </w:rPr>
        <w:t>arrepentirse</w:t>
      </w:r>
      <w:r>
        <w:rPr>
          <w:lang w:val="es_ES" w:bidi="es_ES"/>
        </w:rPr>
        <w:t xml:space="preserve"> y ser </w:t>
      </w:r>
      <w:r>
        <w:rPr>
          <w:b/>
          <w:lang w:val="es_ES" w:bidi="es_ES"/>
        </w:rPr>
        <w:t>bautizados</w:t>
      </w:r>
      <w:r>
        <w:rPr>
          <w:lang w:val="es_ES" w:bidi="es_ES"/>
        </w:rPr>
        <w:t xml:space="preserve">. Arrepentirse significa alejarse del pecado y volverse a Dios para vivir una nueva vida siguiéndolo. Aquí, el bautismo se refiere a una limpieza ceremonial en agua para mostrar que una persona creía que Jesús era el Salvador Prometido y comenzó a seguirlo. Usen la misma palabra para bautizar que usaron en los pasajes anteriores. Para obtener más información sobre el </w:t>
      </w:r>
      <w:r>
        <w:rPr>
          <w:lang w:val="es_ES" w:bidi="es_ES"/>
        </w:rPr>
        <w:t>bautismo</w:t>
      </w:r>
      <w:r>
        <w:rPr>
          <w:lang w:val="es_ES" w:bidi="es_ES"/>
        </w:rPr>
        <w:t>, consulten el Glosario Principal.</w:t>
      </w:r>
    </w:p>
    <w:p>
      <w:pPr/>
      <w:r>
        <w:rPr>
          <w:lang w:val="es_ES" w:bidi="es_ES"/>
        </w:rPr>
      </w:r>
      <w:r>
        <w:rPr>
          <w:lang w:val="es_ES" w:bidi="es_ES"/>
        </w:rPr>
        <w:t xml:space="preserve">Deténganse aquí y conversen en grupo sobre qué palabra usarán para arrepentirse. Consulten el Glosario Principal para obtener más información sobre </w:t>
      </w:r>
      <w:r>
        <w:rPr>
          <w:lang w:val="es_ES" w:bidi="es_ES"/>
        </w:rPr>
        <w:t>arrepentirse</w:t>
      </w:r>
      <w:r>
        <w:rPr>
          <w:lang w:val="es_ES" w:bidi="es_ES"/>
        </w:rPr>
        <w:t>. Si ya han traducido esta palabra en otro libro de la Biblia, usen la misma palabra que han usado allí. Pausen este audio aquí.</w:t>
      </w:r>
    </w:p>
    <w:p>
      <w:pPr/>
      <w:r>
        <w:rPr>
          <w:lang w:val="es_ES" w:bidi="es_ES"/>
        </w:rPr>
      </w:r>
      <w:r>
        <w:rPr>
          <w:lang w:val="es_ES" w:bidi="es_ES"/>
        </w:rPr>
        <w:t xml:space="preserve">Si una persona se arrepintió y creyó en Jesús como el Salvador Prometido, Pedro dijo que Dios </w:t>
      </w:r>
      <w:r>
        <w:rPr>
          <w:b/>
          <w:lang w:val="es_ES" w:bidi="es_ES"/>
        </w:rPr>
        <w:t>perdonaría sus pecados</w:t>
      </w:r>
      <w:r>
        <w:rPr>
          <w:lang w:val="es_ES" w:bidi="es_ES"/>
        </w:rPr>
        <w:t>. El pecado es cualquier acto de desobediencia contra Dios. Cuando Dios perdona, significa que borrará su culpa como si nunca hubiera existido.</w:t>
      </w:r>
    </w:p>
    <w:p>
      <w:pPr/>
      <w:r>
        <w:rPr>
          <w:lang w:val="es_ES" w:bidi="es_ES"/>
        </w:rPr>
      </w:r>
      <w:r>
        <w:rPr>
          <w:lang w:val="es_ES" w:bidi="es_ES"/>
        </w:rPr>
        <w:t xml:space="preserve">Deténganse aquí y conversen en grupo sobre la palabra que usarán para perdón y pecado. Consulten el Glosario Principal para obtener más información sobre el </w:t>
      </w:r>
      <w:r>
        <w:rPr>
          <w:lang w:val="es_ES" w:bidi="es_ES"/>
        </w:rPr>
        <w:t>perdón</w:t>
      </w:r>
      <w:r>
        <w:rPr>
          <w:lang w:val="es_ES" w:bidi="es_ES"/>
        </w:rPr>
        <w:t xml:space="preserve"> y el </w:t>
      </w:r>
      <w:r>
        <w:rPr>
          <w:lang w:val="es_ES" w:bidi="es_ES"/>
        </w:rPr>
        <w:t>pecado</w:t>
      </w:r>
      <w:r>
        <w:rPr>
          <w:lang w:val="es_ES" w:bidi="es_ES"/>
        </w:rPr>
        <w:t>. Si ya han traducido estas palabras en otro libro de la Biblia, usen la misma palabra que han usado allí. Pausen este audio aquí.</w:t>
      </w:r>
    </w:p>
    <w:p>
      <w:pPr/>
      <w:r>
        <w:rPr>
          <w:lang w:val="es_ES" w:bidi="es_ES"/>
        </w:rPr>
      </w:r>
      <w:r>
        <w:rPr>
          <w:lang w:val="es_ES" w:bidi="es_ES"/>
        </w:rPr>
        <w:t xml:space="preserve">Cuando una persona se arrepiente, recibe el </w:t>
      </w:r>
      <w:r>
        <w:rPr>
          <w:b/>
          <w:lang w:val="es_ES" w:bidi="es_ES"/>
        </w:rPr>
        <w:t>Espíritu Santo</w:t>
      </w:r>
      <w:r>
        <w:rPr>
          <w:lang w:val="es_ES" w:bidi="es_ES"/>
        </w:rPr>
        <w:t xml:space="preserve">. El Espíritu Santo es el Espíritu de Dios que él da a las personas para equiparlas con su presencia, sabiduría, autoridad y poder. Usen la misma palabra o frase para el Espíritu Santo que usaron en los pasajes anteriores. Para obtener más información sobre el </w:t>
      </w:r>
      <w:r>
        <w:rPr>
          <w:lang w:val="es_ES" w:bidi="es_ES"/>
        </w:rPr>
        <w:t>Espíritu Santo</w:t>
      </w:r>
      <w:r>
        <w:rPr>
          <w:lang w:val="es_ES" w:bidi="es_ES"/>
        </w:rPr>
        <w:t>, consulten el Glosario Principal.</w:t>
      </w:r>
    </w:p>
    <w:p>
      <w:pPr/>
      <w:r>
        <w:rPr>
          <w:lang w:val="es_ES" w:bidi="es_ES"/>
        </w:rPr>
      </w:r>
      <w:r>
        <w:rPr>
          <w:lang w:val="es_ES" w:bidi="es_ES"/>
        </w:rPr>
        <w:t xml:space="preserve">Pedro le rogó a la multitud que lo escuchara y que fuera salvo de esta </w:t>
      </w:r>
      <w:r>
        <w:rPr>
          <w:b/>
          <w:lang w:val="es_ES" w:bidi="es_ES"/>
        </w:rPr>
        <w:t>generación</w:t>
      </w:r>
      <w:r>
        <w:rPr>
          <w:lang w:val="es_ES" w:bidi="es_ES"/>
        </w:rPr>
        <w:t xml:space="preserve"> corrupta. Generación se refiere a personas que viven en el mismo tiempo. Los judíos que vivían en ese momento fueron responsables de matar a Jesús.</w:t>
      </w:r>
    </w:p>
    <w:p>
      <w:pPr/>
      <w:r>
        <w:rPr>
          <w:lang w:val="es_ES" w:bidi="es_ES"/>
        </w:rPr>
      </w:r>
      <w:r>
        <w:rPr>
          <w:lang w:val="es_ES" w:bidi="es_ES"/>
        </w:rPr>
        <w:t xml:space="preserve">Deténganse aquí y conversen en grupo sobre la palabra que usarán para la generación. Consulten el Glosario Principal para obtener más información sobre la </w:t>
      </w:r>
      <w:r>
        <w:rPr>
          <w:lang w:val="es_ES" w:bidi="es_ES"/>
        </w:rPr>
        <w:t>generación</w:t>
      </w:r>
      <w:r>
        <w:rPr>
          <w:lang w:val="es_ES" w:bidi="es_ES"/>
        </w:rPr>
        <w:t>. Si ya han traducido esta palabra en otro libro de la Biblia, usen la misma palabra que han usado allí. Pausen este audio aquí.</w:t>
      </w:r>
    </w:p>
    <w:p>
      <w:pPr/>
      <w:r>
        <w:rPr>
          <w:lang w:val="es_ES" w:bidi="es_ES"/>
        </w:rPr>
      </w:r>
      <w:r>
        <w:rPr>
          <w:lang w:val="es_ES" w:bidi="es_ES"/>
        </w:rPr>
        <w:t xml:space="preserve">Ese día, Dios añadió 3.000 almas a su número. El </w:t>
      </w:r>
      <w:r>
        <w:rPr>
          <w:b/>
          <w:lang w:val="es_ES" w:bidi="es_ES"/>
        </w:rPr>
        <w:t>alma</w:t>
      </w:r>
      <w:r>
        <w:rPr>
          <w:lang w:val="es_ES" w:bidi="es_ES"/>
        </w:rPr>
        <w:t xml:space="preserve"> es la parte de una persona que continúa existiendo cuando el cuerpo muere. Esto significa que 3.000 personas decidieron confiar en Jesús como el Salvador Prometido.</w:t>
      </w:r>
    </w:p>
    <w:p>
      <w:pPr/>
      <w:r>
        <w:rPr>
          <w:lang w:val="es_ES" w:bidi="es_ES"/>
        </w:rPr>
      </w:r>
      <w:r>
        <w:rPr>
          <w:lang w:val="es_ES" w:bidi="es_ES"/>
        </w:rPr>
        <w:t xml:space="preserve">Deténganse aquí y conversen en grupo sobre la palabra que usarán para alma. Si ya han traducido esta palabra en otro libro de la Biblia, usen la misma palabra que han usado allí. Consulten el Glosario Principal para obtener más información sobre el </w:t>
      </w:r>
      <w:r>
        <w:rPr>
          <w:lang w:val="es_ES" w:bidi="es_ES"/>
        </w:rPr>
        <w:t>alma</w:t>
      </w:r>
      <w:r>
        <w:rPr>
          <w:lang w:val="es_ES" w:bidi="es_ES"/>
        </w:rPr>
        <w:t>.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2:42–47</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2:42–47 y guárdenlo en sus corazones.</w:t>
      </w:r>
    </w:p>
    <w:p>
      <w:pPr/>
      <w:r>
        <w:rPr>
          <w:lang w:val="es_ES" w:bidi="es_ES"/>
        </w:rPr>
      </w:r>
      <w:r>
        <w:rPr>
          <w:lang w:val="es_ES" w:bidi="es_ES"/>
        </w:rPr>
        <w:t>Escuchen una versión en audio de Hechos 2:42–47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2:42–47 en la traducción que sea más fácil de entender.</w:t>
      </w:r>
    </w:p>
    <w:p>
      <w:pPr/>
      <w:r>
        <w:rPr>
          <w:lang w:val="es_ES" w:bidi="es_ES"/>
        </w:rPr>
      </w:r>
      <w:r>
        <w:rPr>
          <w:lang w:val="es_ES" w:bidi="es_ES"/>
        </w:rPr>
        <w:t>En el último pasaje, Pedro usó las Escrituras para explicar a una multitud de judíos en Jerusalén acerca del Espíritu Santo y de que Jesús era el Salvador Prometido. Tres mil judíos creyeron en Jesús como el Salvador Prometido y se unieron a los seguidores de Jesús. Ahora, los creyentes se reúnen y comparten todo, los apóstoles realizan milagros y Dios hace que cada vez más personas crean en Jesús.</w:t>
      </w:r>
    </w:p>
    <w:p>
      <w:pPr/>
      <w:r>
        <w:rPr>
          <w:lang w:val="es_ES" w:bidi="es_ES"/>
        </w:rPr>
      </w:r>
      <w:r>
        <w:rPr>
          <w:lang w:val="es_ES" w:bidi="es_ES"/>
        </w:rPr>
        <w:t>Todos los seguidores de Jesús, incluidos los tres mil nuevos seguidores, se dedicaban o eran fieles a la enseñanza de los apóstoles, a la comunión, al partimiento del pan y a la oración. Los 12 apóstoles eran los representantes elegidos de Jesús. Los apóstoles enseñaban tanto en privado como en público sobre lo que Jesús hizo y dijo, y quién decía Dios que era Jesús: el Salvador Prometido. La comunión se refiere a que los creyentes se asocian estrechamente o viven la vida juntos. Esto significaba que se reunían regularmente. Como recordarán, partir el pan o comer juntos simboliza la amistad en la cultura judía. Los creyentes comían juntos a menudo. El pan que los judíos comían era duro. Las personas tenían que romperlo para compartirlo con otros. Partir el pan también puede referirse a la celebración de la Cena del Señor, o a la última vez que Jesús comió con sus discípulos antes de su muerte. Durante la comida, Jesús les dijo que lo recordaran a él y al sacrificio que estaba a punto de hacer. Los creyentes también oraban en grupos, o hablaban con Dios. Esto incluía alabar a Dios y hacer peticiones.</w:t>
      </w:r>
    </w:p>
    <w:p>
      <w:pPr/>
      <w:r>
        <w:rPr>
          <w:lang w:val="es_ES" w:bidi="es_ES"/>
        </w:rPr>
      </w:r>
      <w:r>
        <w:rPr>
          <w:lang w:val="es_ES" w:bidi="es_ES"/>
        </w:rPr>
        <w:t xml:space="preserve">Deténganse aquí y miren una imagen de </w:t>
      </w:r>
      <w:r>
        <w:rPr>
          <w:lang w:val="es_ES" w:bidi="es_ES"/>
        </w:rPr>
        <w:t>pan judío</w:t>
      </w:r>
      <w:r>
        <w:rPr>
          <w:lang w:val="es_ES" w:bidi="es_ES"/>
        </w:rPr>
        <w:t xml:space="preserve"> en grupo. ¿Cuáles son las maneras de mostrar una amistad cercana en tu cultura? ¿Qué hacen los amigos cercanos juntos donde tú vives? Pausen este audio aquí.</w:t>
      </w:r>
    </w:p>
    <w:p>
      <w:pPr/>
      <w:r>
        <w:rPr>
          <w:lang w:val="es_ES" w:bidi="es_ES"/>
        </w:rPr>
      </w:r>
      <w:r>
        <w:rPr>
          <w:lang w:val="es_ES" w:bidi="es_ES"/>
        </w:rPr>
        <w:t>Todas las personas en Jerusalén están llenas de asombro. Quedan asombrados por los muchos milagros, maravillas y señales que los apóstoles realizaban. Los milagros, las maravillas y las señales tienen un significado similar y se refieren a actos que solo Dios puede realizar y que despiertan el asombro de las personas ante él. Dios dio a los apóstoles poder para realizar estos actos. En el pasaje anterior, Pedro citó a Joel diciendo que habría milagros, señales y maravillas en los últimos días. Los judíos ya comenzaban a ver estas cosas suceder por medio de los apóstoles.</w:t>
      </w:r>
    </w:p>
    <w:p>
      <w:pPr/>
      <w:r>
        <w:rPr>
          <w:lang w:val="es_ES" w:bidi="es_ES"/>
        </w:rPr>
      </w:r>
      <w:r>
        <w:rPr>
          <w:lang w:val="es_ES" w:bidi="es_ES"/>
        </w:rPr>
        <w:t>Todos los creyentes eran una comunidad en la ciudad de Jerusalén. Como eran un grupo tan grande, esto probablemente significa que se visitaban y se reunían con mucha frecuencia. Es posible que algunos de ellos se hayan mudado a la misma parte de la ciudad que otros creyentes. Los creyentes tenían todo en común, lo que significa que compartían sus posesiones. Esto no significa que compartieran toda su propiedad. Pero más bien, si alguien del grupo estaba necesitado, un creyente o varios creyentes vendían sus posesiones o bienes para ayudarlo. Entonces daban el dinero que recibían por vender sus cosas a la persona necesitada. Cuando Jesús envió el Espíritu Santo a sus seguidores, parece haber transformado la manera en que trabajaban y vivían juntos. Vemos aquí y a lo largo de Hechos que los creyentes comparten un sentido de unidad porque comparten el Espíritu Santo.</w:t>
      </w:r>
    </w:p>
    <w:p>
      <w:pPr/>
      <w:r>
        <w:rPr>
          <w:lang w:val="es_ES" w:bidi="es_ES"/>
        </w:rPr>
      </w:r>
      <w:r>
        <w:rPr>
          <w:lang w:val="es_ES" w:bidi="es_ES"/>
        </w:rPr>
        <w:t>Deténganse aquí y conversen sobre esta pregunta en grupo: ¿Cómo cuidan las personas en su cultura a los pobres o a los necesitados? ¿Cómo trabaja en conjunto la iglesia en tu cultura para ayudar a los necesitados? Pausen este audio aquí.</w:t>
      </w:r>
    </w:p>
    <w:p>
      <w:pPr/>
      <w:r>
        <w:rPr>
          <w:lang w:val="es_ES" w:bidi="es_ES"/>
        </w:rPr>
      </w:r>
      <w:r>
        <w:rPr>
          <w:lang w:val="es_ES" w:bidi="es_ES"/>
        </w:rPr>
        <w:t>Todos los días, el grupo de los creyentes se reunía en los patios del templo. El templo es el edificio donde Dios vivía entre su pueblo. Los sacerdotes servían en el templo y presentaban los sacrificios del pueblo a Dios. Por lo general, las personas se reunían en los patios que rodeaban el templo para adorar a Dios. Como todos eran de origen judío, el patio del templo era un lugar lógico para que se reunieran para adorar.</w:t>
      </w:r>
    </w:p>
    <w:p>
      <w:pPr/>
      <w:r>
        <w:rPr>
          <w:lang w:val="es_ES" w:bidi="es_ES"/>
        </w:rPr>
      </w:r>
      <w:r>
        <w:rPr>
          <w:lang w:val="es_ES" w:bidi="es_ES"/>
        </w:rPr>
        <w:t xml:space="preserve">Deténganse aquí y miren una ilustración de los </w:t>
      </w:r>
      <w:r>
        <w:rPr>
          <w:lang w:val="es_ES" w:bidi="es_ES"/>
        </w:rPr>
        <w:t>patios del templo</w:t>
      </w:r>
      <w:r>
        <w:rPr>
          <w:lang w:val="es_ES" w:bidi="es_ES"/>
        </w:rPr>
        <w:t xml:space="preserve"> en grupo. Pausen este audio aquí.</w:t>
      </w:r>
    </w:p>
    <w:p>
      <w:pPr/>
      <w:r>
        <w:rPr>
          <w:lang w:val="es_ES" w:bidi="es_ES"/>
        </w:rPr>
      </w:r>
      <w:r>
        <w:rPr>
          <w:lang w:val="es_ES" w:bidi="es_ES"/>
        </w:rPr>
        <w:t>Los creyentes partían el pan, o comían juntos, en las casas de los demás con corazones sinceros y sencillos. Para los judíos, el corazón representa la parte de una persona donde tienen lugar los sentimientos y las decisiones. Los creyentes alababan a Dios y toda la gente de Jerusalén los favorecía o pensaba bien de ellos. Cada día, el Señor aumentaba su número o hacía que más y más personas creyeran en Jesús. No está claro si el Señor se refiere a Jesús o a Dios. Es mejor dejar su traducción abierta a cualquiera de las dos interpretaciones. Si tienes que elegir, lo mejor es recurrir a Dios. Dios salvó a los nuevos creyentes del castigo del pecado a través de su creencia en Jesús como el Salvador Prometido, por lo que se unieron al grupo de creyentes.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2:42–47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dos escenas.</w:t>
      </w:r>
    </w:p>
    <w:p>
      <w:pPr/>
      <w:r>
        <w:rPr>
          <w:lang w:val="es_ES" w:bidi="es_ES"/>
        </w:rPr>
      </w:r>
      <w:r>
        <w:rPr>
          <w:b/>
          <w:lang w:val="es_ES" w:bidi="es_ES"/>
        </w:rPr>
        <w:t>En la primera escena:</w:t>
      </w:r>
      <w:r>
        <w:rPr>
          <w:lang w:val="es_ES" w:bidi="es_ES"/>
        </w:rPr>
        <w:t xml:space="preserve"> Muestren al gran grupo de creyentes yendo a los patios del templo todos los días. Los apóstoles enseñan al grupo de creyentes y hacen milagros. Muchos otros judíos también escuchan a los apóstoles. Están asombrados y creen en Jesús. Los creyentes oran juntos. Todos miran a los creyentes con buenos ojos.</w:t>
      </w:r>
    </w:p>
    <w:p>
      <w:pPr/>
      <w:r>
        <w:rPr>
          <w:lang w:val="es_ES" w:bidi="es_ES"/>
        </w:rPr>
      </w:r>
      <w:r>
        <w:rPr>
          <w:b/>
          <w:lang w:val="es_ES" w:bidi="es_ES"/>
        </w:rPr>
        <w:t>En la segunda escena:</w:t>
      </w:r>
      <w:r>
        <w:rPr>
          <w:lang w:val="es_ES" w:bidi="es_ES"/>
        </w:rPr>
        <w:t xml:space="preserve"> Un creyente está necesitado y otro creyente vende sus bienes y da el dinero a la persona necesitada. Los creyentes se visitan a menudo y comen unos en casa de otros con alegría y regocijo. Dios añade al grupo de creyentes todos los días.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Grupo de creyentes</w:t>
      </w:r>
    </w:p>
    <w:p>
      <w:pPr>
        <w:pStyle w:val="ListBullet"/>
        <w:spacing w:line="240" w:lineRule="auto"/>
        <w:ind w:left="720"/>
      </w:pPr>
      <w:r>
        <w:rPr>
          <w:lang w:val="es_ES" w:bidi="es_ES"/>
        </w:rPr>
      </w:r>
      <w:r>
        <w:rPr>
          <w:lang w:val="es_ES" w:bidi="es_ES"/>
        </w:rPr>
        <w:t>Otros judíos en el templo que escuchan y luego creen</w:t>
      </w:r>
    </w:p>
    <w:p>
      <w:pPr>
        <w:pStyle w:val="ListBullet"/>
        <w:spacing w:line="240" w:lineRule="auto"/>
        <w:ind w:left="720"/>
      </w:pPr>
      <w:r>
        <w:rPr>
          <w:lang w:val="es_ES" w:bidi="es_ES"/>
        </w:rPr>
      </w:r>
      <w:r>
        <w:rPr>
          <w:lang w:val="es_ES" w:bidi="es_ES"/>
        </w:rPr>
        <w:t>Creyente necesitado</w:t>
      </w:r>
    </w:p>
    <w:p>
      <w:pPr>
        <w:pStyle w:val="ListBullet"/>
        <w:spacing w:line="240" w:lineRule="auto"/>
        <w:ind w:left="720"/>
      </w:pPr>
      <w:r>
        <w:rPr>
          <w:lang w:val="es_ES" w:bidi="es_ES"/>
        </w:rPr>
      </w:r>
      <w:r>
        <w:rPr>
          <w:lang w:val="es_ES" w:bidi="es_ES"/>
        </w:rPr>
        <w:t>Creyente que vende sus cosas</w:t>
      </w:r>
    </w:p>
    <w:p>
      <w:pPr/>
      <w:r>
        <w:rPr>
          <w:lang w:val="es_ES" w:bidi="es_ES"/>
        </w:rPr>
      </w:r>
      <w:r>
        <w:rPr>
          <w:lang w:val="es_ES" w:bidi="es_ES"/>
        </w:rPr>
        <w:t>Como grupo, pongan atención a estas partes de la ambientación del pasaje:</w:t>
      </w:r>
    </w:p>
    <w:p>
      <w:pPr/>
      <w:r>
        <w:rPr>
          <w:lang w:val="es_ES" w:bidi="es_ES"/>
        </w:rPr>
      </w:r>
      <w:r>
        <w:rPr>
          <w:lang w:val="es_ES" w:bidi="es_ES"/>
        </w:rPr>
        <w:t>Es importante recordar que el grupo de creyentes incluía a los apóstoles, los 120 creyentes originales y los 3.000 nuevos creyentes del día de Pentecostés.</w:t>
      </w:r>
    </w:p>
    <w:p>
      <w:pPr/>
      <w:r>
        <w:rPr>
          <w:lang w:val="es_ES" w:bidi="es_ES"/>
        </w:rPr>
      </w:r>
      <w:r>
        <w:rPr>
          <w:lang w:val="es_ES" w:bidi="es_ES"/>
        </w:rPr>
        <w:t>Los creyentes se dedicaban a escuchar la enseñanza de los apóstoles y a tener comunión entre sí. Eran fieles para hacer estas cosas, y estaban ansiosos por ellas. Querían seguir escuchando y compartiendo en comunión.</w:t>
      </w:r>
    </w:p>
    <w:p>
      <w:pPr/>
      <w:r>
        <w:rPr>
          <w:lang w:val="es_ES" w:bidi="es_ES"/>
        </w:rPr>
      </w:r>
      <w:r>
        <w:rPr>
          <w:lang w:val="es_ES" w:bidi="es_ES"/>
        </w:rPr>
        <w:t>Los creyentes se reunían todos los días en los patios del templo. Este era un lugar donde los judíos normalmente adoraban a Dios. Había muchos judíos que pasaban por allí mientras los 12 apóstoles enseñaban a los otros creyentes y realizaban milagros.</w:t>
      </w:r>
    </w:p>
    <w:p>
      <w:pPr/>
      <w:r>
        <w:rPr>
          <w:lang w:val="es_ES" w:bidi="es_ES"/>
        </w:rPr>
      </w:r>
      <w:r>
        <w:rPr>
          <w:lang w:val="es_ES" w:bidi="es_ES"/>
        </w:rPr>
        <w:t>Los creyentes tenían todo en común. Esto significa que cuando un creyente estaba necesitado, otro creyente vendía su propiedad o bienes y daba el dinero a la persona necesitada.</w:t>
      </w:r>
    </w:p>
    <w:p>
      <w:pPr/>
      <w:r>
        <w:rPr>
          <w:lang w:val="es_ES" w:bidi="es_ES"/>
        </w:rPr>
      </w:r>
      <w:r>
        <w:rPr>
          <w:lang w:val="es_ES" w:bidi="es_ES"/>
        </w:rPr>
        <w:t>Los creyentes compartían comidas en las casas de los demás. Partir el pan juntos mostraba su amistad. También podría referirse a los creyentes que recuerdan la Última Cena de Jesús y su sacrificio. Esto probablemente incluía a ambos aspectos.</w:t>
      </w:r>
    </w:p>
    <w:p>
      <w:pPr/>
      <w:r>
        <w:rPr>
          <w:lang w:val="es_ES" w:bidi="es_ES"/>
        </w:rPr>
      </w:r>
      <w:r>
        <w:rPr>
          <w:lang w:val="es_ES" w:bidi="es_ES"/>
        </w:rPr>
        <w:t>La gente favorecía a los creyentes y Dios hacía que, a diario, las personas creyeran en Jesús como el Salvador Prometido.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2:42–47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dos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Grupo de creyentes en Jesús</w:t>
      </w:r>
    </w:p>
    <w:p>
      <w:pPr>
        <w:pStyle w:val="ListBullet"/>
        <w:spacing w:line="240" w:lineRule="auto"/>
        <w:ind w:left="720"/>
      </w:pPr>
      <w:r>
        <w:rPr>
          <w:lang w:val="es_ES" w:bidi="es_ES"/>
        </w:rPr>
      </w:r>
      <w:r>
        <w:rPr>
          <w:lang w:val="es_ES" w:bidi="es_ES"/>
        </w:rPr>
        <w:t>Otros judíos en el templo que escuchan y luego creen</w:t>
      </w:r>
    </w:p>
    <w:p>
      <w:pPr>
        <w:pStyle w:val="ListBullet"/>
        <w:spacing w:line="240" w:lineRule="auto"/>
        <w:ind w:left="720"/>
      </w:pPr>
      <w:r>
        <w:rPr>
          <w:lang w:val="es_ES" w:bidi="es_ES"/>
        </w:rPr>
      </w:r>
      <w:r>
        <w:rPr>
          <w:lang w:val="es_ES" w:bidi="es_ES"/>
        </w:rPr>
        <w:t>Creyente necesitado</w:t>
      </w:r>
    </w:p>
    <w:p>
      <w:pPr>
        <w:pStyle w:val="ListBullet"/>
        <w:spacing w:line="240" w:lineRule="auto"/>
        <w:ind w:left="720"/>
      </w:pPr>
      <w:r>
        <w:rPr>
          <w:lang w:val="es_ES" w:bidi="es_ES"/>
        </w:rPr>
      </w:r>
      <w:r>
        <w:rPr>
          <w:lang w:val="es_ES" w:bidi="es_ES"/>
        </w:rPr>
        <w:t>Creyente que vende sus cosas</w:t>
      </w:r>
    </w:p>
    <w:p>
      <w:pPr/>
      <w:r>
        <w:rPr>
          <w:lang w:val="es_ES" w:bidi="es_ES"/>
        </w:rPr>
      </w:r>
      <w:r>
        <w:rPr>
          <w:lang w:val="es_ES" w:bidi="es_ES"/>
        </w:rPr>
        <w:t>En grupo, actúen el pasaje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actúen el pasaje.</w:t>
      </w:r>
    </w:p>
    <w:p>
      <w:pPr/>
      <w:r>
        <w:rPr>
          <w:lang w:val="es_ES" w:bidi="es_ES"/>
        </w:rPr>
      </w:r>
      <w:r>
        <w:rPr>
          <w:lang w:val="es_ES" w:bidi="es_ES"/>
        </w:rPr>
        <w:t>El grupo debe actuar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como el grupo de creyentes que van a los patios del templo todos los días. Los apóstoles enseñan al grupo de creyentes y hacen milagros. Muchos otros judíos también escuchan a los apóstoles.</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 la multitud judía en el templo: "¿Qué está sintiendo o pensando?" La persona podría responder cosas como: "Sorprendido". No son maestros religiosos, pero enseñan con tal autoridad", o "Curioso. ¿Cómo pueden tener tal alegría cuando su líder murió de manera tan horrible?" o "Pensativo. Están haciendo milagros y maravillas tal como el profeta Joel predijo. Tal vez Jesús era el Salvador Prometido".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la multitud judía asombrada. Muchas personas creen en Jesús. Los creyentes oran juntos. Todos miran a los creyentes con buenos ojos.</w:t>
      </w:r>
    </w:p>
    <w:p>
      <w:pPr/>
      <w:r>
        <w:rPr>
          <w:lang w:val="es_ES" w:bidi="es_ES"/>
        </w:rPr>
      </w:r>
      <w:r>
        <w:rPr>
          <w:lang w:val="es_ES" w:bidi="es_ES"/>
        </w:rPr>
        <w:t>Actúen como uno de los creyentes necesitados. Otro creyente vende sus bienes y da el dinero al creyente necesitado.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al creyente que vendió sus cosas: "¿Qué está sintiendo o pensando?" La persona podría responder cosas como: "Todo lo que tengo pertenece a Dios", o "Sé que esto es lo que Jesús querría que hiciera", o "Confío en que Dios siempre proveerá para mí".</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los creyentes que se visitan a menudo y comen en sus hogares con alegría y regocijo. Dios añade al grupo de creyentes todos los días.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2:42–47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Los </w:t>
      </w:r>
      <w:r>
        <w:rPr>
          <w:b/>
          <w:lang w:val="es_ES" w:bidi="es_ES"/>
        </w:rPr>
        <w:t>creyentes</w:t>
      </w:r>
      <w:r>
        <w:rPr>
          <w:lang w:val="es_ES" w:bidi="es_ES"/>
        </w:rPr>
        <w:t xml:space="preserve">, o las personas que creían en Jesús como el Salvador Prometido, comenzaron a aprender más sobre Jesús y su enseñanza al escuchar las enseñanzas de los </w:t>
      </w:r>
      <w:r>
        <w:rPr>
          <w:b/>
          <w:lang w:val="es_ES" w:bidi="es_ES"/>
        </w:rPr>
        <w:t>apóstoles</w:t>
      </w:r>
      <w:r>
        <w:rPr>
          <w:lang w:val="es_ES" w:bidi="es_ES"/>
        </w:rPr>
        <w:t xml:space="preserve">. Los 12 apóstoles eran los representantes elegidos de Jesús. Sus funciones principales son predicar las buenas nuevas, ser fundadores de la iglesia, tener autoridad espiritual en la iglesia y ser testigos del hecho de que Jesús había resucitado de entre los muertos. Usen la misma palabra para creyente y apóstol que usaron en los pasajes anteriores. Para obtener más información, </w:t>
      </w:r>
      <w:r>
        <w:rPr>
          <w:lang w:val="es_ES" w:bidi="es_ES"/>
        </w:rPr>
        <w:t>apóstol</w:t>
      </w:r>
      <w:r>
        <w:rPr>
          <w:lang w:val="es_ES" w:bidi="es_ES"/>
        </w:rPr>
        <w:t xml:space="preserve"> y </w:t>
      </w:r>
      <w:r>
        <w:rPr>
          <w:lang w:val="es_ES" w:bidi="es_ES"/>
        </w:rPr>
        <w:t>creyente</w:t>
      </w:r>
      <w:r>
        <w:rPr>
          <w:lang w:val="es_ES" w:bidi="es_ES"/>
        </w:rPr>
        <w:t xml:space="preserve"> se encuentran en el Glosario Principal.</w:t>
      </w:r>
    </w:p>
    <w:p>
      <w:pPr/>
      <w:r>
        <w:rPr>
          <w:lang w:val="es_ES" w:bidi="es_ES"/>
        </w:rPr>
      </w:r>
      <w:r>
        <w:rPr>
          <w:lang w:val="es_ES" w:bidi="es_ES"/>
        </w:rPr>
        <w:t xml:space="preserve">Los creyentes también se dedicaban a </w:t>
      </w:r>
      <w:r>
        <w:rPr>
          <w:b/>
          <w:lang w:val="es_ES" w:bidi="es_ES"/>
        </w:rPr>
        <w:t>partir el pan</w:t>
      </w:r>
      <w:r>
        <w:rPr>
          <w:lang w:val="es_ES" w:bidi="es_ES"/>
        </w:rPr>
        <w:t>, o a compartir comidas en sus casas. El pan era un alimento común en la cultura judía y como era duro, tenía que ser partido para ser compartido. El partir el pan también podría significar que los creyentes celebraban la Cena del Señor juntos, o recordar que el cuerpo de Jesús fue partido por ellos en la muerte.</w:t>
      </w:r>
    </w:p>
    <w:p>
      <w:pPr/>
      <w:r>
        <w:rPr>
          <w:lang w:val="es_ES" w:bidi="es_ES"/>
        </w:rPr>
      </w:r>
      <w:r>
        <w:rPr>
          <w:lang w:val="es_ES" w:bidi="es_ES"/>
        </w:rPr>
        <w:t xml:space="preserve">Los apóstoles hicieron muchas </w:t>
      </w:r>
      <w:r>
        <w:rPr>
          <w:b/>
          <w:lang w:val="es_ES" w:bidi="es_ES"/>
        </w:rPr>
        <w:t>maravillas y señales milagrosas</w:t>
      </w:r>
      <w:r>
        <w:rPr>
          <w:lang w:val="es_ES" w:bidi="es_ES"/>
        </w:rPr>
        <w:t xml:space="preserve">, o actos que solo Dios puede hacer. Dios les dio el poder para hacer estos actos a través del Espíritu Santo. Una señal suele ser una indicación o advertencia de que algo es cierto o de que va a suceder. Usen la misma palabra o frase para maravillas y señales que hayan usado en los pasajes anteriores. Para obtener más información, </w:t>
      </w:r>
      <w:r>
        <w:rPr>
          <w:lang w:val="es_ES" w:bidi="es_ES"/>
        </w:rPr>
        <w:t>milagros, señales y maravillas</w:t>
      </w:r>
      <w:r>
        <w:rPr>
          <w:lang w:val="es_ES" w:bidi="es_ES"/>
        </w:rPr>
        <w:t xml:space="preserve"> se encuentran en el Glosario Principal.</w:t>
      </w:r>
    </w:p>
    <w:p>
      <w:pPr/>
      <w:r>
        <w:rPr>
          <w:lang w:val="es_ES" w:bidi="es_ES"/>
        </w:rPr>
      </w:r>
      <w:r>
        <w:rPr>
          <w:lang w:val="es_ES" w:bidi="es_ES"/>
        </w:rPr>
        <w:t xml:space="preserve">Los creyentes se reunían en los patios del </w:t>
      </w:r>
      <w:r>
        <w:rPr>
          <w:b/>
          <w:lang w:val="es_ES" w:bidi="es_ES"/>
        </w:rPr>
        <w:t>templo</w:t>
      </w:r>
      <w:r>
        <w:rPr>
          <w:lang w:val="es_ES" w:bidi="es_ES"/>
        </w:rPr>
        <w:t xml:space="preserve">. "templo" se refiere al lugar donde Dios vivía entre su pueblo. Los patios rodeaban el edificio del templo y allí es donde la gente adoraba a Dios. Usen la misma palabra para templo que han usado en los pasajes anteriores. Para obtener más información, </w:t>
      </w:r>
      <w:r>
        <w:rPr>
          <w:lang w:val="es_ES" w:bidi="es_ES"/>
        </w:rPr>
        <w:t>templo</w:t>
      </w:r>
      <w:r>
        <w:rPr>
          <w:lang w:val="es_ES" w:bidi="es_ES"/>
        </w:rPr>
        <w:t xml:space="preserve"> está en el Glosario Principal.</w:t>
      </w:r>
    </w:p>
    <w:p>
      <w:pPr/>
      <w:r>
        <w:rPr>
          <w:lang w:val="es_ES" w:bidi="es_ES"/>
        </w:rPr>
      </w:r>
      <w:r>
        <w:rPr>
          <w:lang w:val="es_ES" w:bidi="es_ES"/>
        </w:rPr>
        <w:t xml:space="preserve">Los creyentes se reunieron con </w:t>
      </w:r>
      <w:r>
        <w:rPr>
          <w:b/>
          <w:lang w:val="es_ES" w:bidi="es_ES"/>
        </w:rPr>
        <w:t>corazones</w:t>
      </w:r>
      <w:r>
        <w:rPr>
          <w:lang w:val="es_ES" w:bidi="es_ES"/>
        </w:rPr>
        <w:t xml:space="preserve"> sinceros. En la cultura judía, el corazón se refiere al lugar donde se originan los sentimientos y las decisiones. Usen la misma palabra para corazón que han usado en el pasaje anterior. Para obtener más información, </w:t>
      </w:r>
      <w:r>
        <w:rPr>
          <w:lang w:val="es_ES" w:bidi="es_ES"/>
        </w:rPr>
        <w:t>corazón</w:t>
      </w:r>
      <w:r>
        <w:rPr>
          <w:lang w:val="es_ES" w:bidi="es_ES"/>
        </w:rPr>
        <w:t xml:space="preserve"> está en el Glosario Principal.</w:t>
      </w:r>
    </w:p>
    <w:p>
      <w:pPr/>
      <w:r>
        <w:rPr>
          <w:lang w:val="es_ES" w:bidi="es_ES"/>
        </w:rPr>
      </w:r>
      <w:r>
        <w:rPr>
          <w:lang w:val="es_ES" w:bidi="es_ES"/>
        </w:rPr>
        <w:t xml:space="preserve">El </w:t>
      </w:r>
      <w:r>
        <w:rPr>
          <w:b/>
          <w:lang w:val="es_ES" w:bidi="es_ES"/>
        </w:rPr>
        <w:t>Señor</w:t>
      </w:r>
      <w:r>
        <w:rPr>
          <w:lang w:val="es_ES" w:bidi="es_ES"/>
        </w:rPr>
        <w:t xml:space="preserve"> añadía al grupo de creyentes todos los días. El Señor significa amo o alguien que tiene autoridad. En este contexto, no está claro si el Señor se refiere a Jesús o a Dios. Es mejor dejar su traducción abierta a cualquiera de las dos interpretaciones. Usen la misma palabra para Señor que han usado en los pasajes anteriores. Para obtener más información, </w:t>
      </w:r>
      <w:r>
        <w:rPr>
          <w:lang w:val="es_ES" w:bidi="es_ES"/>
        </w:rPr>
        <w:t>Señor</w:t>
      </w:r>
      <w:r>
        <w:rPr>
          <w:lang w:val="es_ES" w:bidi="es_ES"/>
        </w:rPr>
        <w:t xml:space="preserve"> se encuentra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3:1–10</w:t>
      </w:r>
      <w:r>
        <w:rPr>
          <w:lang w:val="es_ES" w:bidi="es_ES"/>
        </w:rPr>
      </w:r>
    </w:p>
    <w:p>
      <w:pPr>
        <w:pStyle w:val="Heading3"/>
      </w:pPr>
      <w:r>
        <w:rPr>
          <w:lang w:val="es_ES" w:bidi="es_ES"/>
        </w:rPr>
        <w:t>Escuchar con el corazón</w:t>
      </w:r>
    </w:p>
    <w:p>
      <w:pPr/>
      <w:r>
        <w:rPr>
          <w:lang w:val="es_ES" w:bidi="es_ES"/>
        </w:rPr>
      </w:r>
      <w:r>
        <w:rPr>
          <w:lang w:val="es_ES" w:bidi="es_ES"/>
        </w:rPr>
        <w:t>Escuchen Hechos 3:1–10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Esta historia tiene lugar poco después de que el Espíritu Santo llenara a los creyentes en Jesús y de que Pedro les dijera a las personas cómo seguir a Jesús. Los eventos en esta historia suceden por la tarde en el templo en Jerusalén.</w:t>
      </w:r>
    </w:p>
    <w:p>
      <w:pPr/>
      <w:r>
        <w:rPr>
          <w:lang w:val="es_ES" w:bidi="es_ES"/>
        </w:rPr>
      </w:r>
      <w:r>
        <w:rPr>
          <w:lang w:val="es_ES" w:bidi="es_ES"/>
        </w:rPr>
        <w:t>Pedro y Juan están yendo al templo para orar. Son las 3 de la tarde, específicamente la Hora de la Oración. Esta es una hora especial del día en que el pueblo judío venía al templo para orar. Los creyentes judíos en Jesús todavía practican las actividades religiosas judías tradicionales. El pueblo judío ora tres veces al día: a las 9 de la mañana, a las 12 del mediodía y a las 3 de la tarde.</w:t>
      </w:r>
    </w:p>
    <w:p>
      <w:pPr/>
      <w:r>
        <w:rPr>
          <w:lang w:val="es_ES" w:bidi="es_ES"/>
        </w:rPr>
      </w:r>
      <w:r>
        <w:rPr>
          <w:lang w:val="es_ES" w:bidi="es_ES"/>
        </w:rPr>
        <w:t>Los amigos traen a un hombre lisiado a la puerta llamada la Hermosa. El hombre tiene más de 40 años y ha sido lisiado desde el nacimiento.</w:t>
      </w:r>
    </w:p>
    <w:p>
      <w:pPr/>
      <w:r>
        <w:rPr>
          <w:lang w:val="es_ES" w:bidi="es_ES"/>
        </w:rPr>
      </w:r>
      <w:r>
        <w:rPr>
          <w:lang w:val="es_ES" w:bidi="es_ES"/>
        </w:rPr>
        <w:t xml:space="preserve">Deténganse aquí y muestren una ilustración o foto del </w:t>
      </w:r>
      <w:r>
        <w:rPr>
          <w:lang w:val="es_ES" w:bidi="es_ES"/>
        </w:rPr>
        <w:t>templo de Herodes</w:t>
      </w:r>
      <w:r>
        <w:rPr>
          <w:lang w:val="es_ES" w:bidi="es_ES"/>
        </w:rPr>
        <w:t xml:space="preserve"> en Jerusalén. Conversa: Describan sus lugares de adoración. ¿Qué tipo de cosas hace la gente en sus lugares de culto y sus alrededores?</w:t>
      </w:r>
    </w:p>
    <w:p>
      <w:pPr/>
      <w:r>
        <w:rPr>
          <w:lang w:val="es_ES" w:bidi="es_ES"/>
        </w:rPr>
      </w:r>
      <w:r>
        <w:rPr>
          <w:lang w:val="es_ES" w:bidi="es_ES"/>
        </w:rPr>
        <w:t>La puerta se llamaba la Hermosa porque era inusualmente grande y estaba cubierta de oro. Nadie conoce la ubicación exacta de la Puerta Hermosa. Algunas personas creen que la puerta la Hermosa está en el lado este del templo y otras personas creen que la puerta está en el lado sur. Dondequiera que estuviera la puerta, había muchas escaleras, lo que dificultaba que una persona que no pudiera caminar llegara a la entrada. Los amigos o los miembros de la familia probablemente llevaban al hombre lisiado a la puerta todos los días.</w:t>
      </w:r>
    </w:p>
    <w:p>
      <w:pPr/>
      <w:r>
        <w:rPr>
          <w:lang w:val="es_ES" w:bidi="es_ES"/>
        </w:rPr>
      </w:r>
      <w:r>
        <w:rPr>
          <w:lang w:val="es_ES" w:bidi="es_ES"/>
        </w:rPr>
        <w:t>La costumbre religiosa judía no permitía que nadie que estuviera enfermo o lisiado entrara en el templo porque era considerado impuro, o no estaba calificado para el servicio a Dios. La ley judía también requería que las personas fueran generosas con las personas menos afortunadas. Los lisiados y ciegos a menudo se sentaban en las puertas del templo y pedían limosna porque las personas que entraban en el templo eran más propensas a ser generosas con ellos como parte de su adoración a Dios.</w:t>
      </w:r>
    </w:p>
    <w:p>
      <w:pPr/>
      <w:r>
        <w:rPr>
          <w:lang w:val="es_ES" w:bidi="es_ES"/>
        </w:rPr>
      </w:r>
      <w:r>
        <w:rPr>
          <w:lang w:val="es_ES" w:bidi="es_ES"/>
        </w:rPr>
        <w:t>Cuando el hombre lisiado llegó a la puerta en este día en particular, vio a Pedro y a Juan entrar en el templo y les pidió dinero. No sabía quiénes eran Pedro y Juan.</w:t>
      </w:r>
    </w:p>
    <w:p>
      <w:pPr/>
      <w:r>
        <w:rPr>
          <w:lang w:val="es_ES" w:bidi="es_ES"/>
        </w:rPr>
      </w:r>
      <w:r>
        <w:rPr>
          <w:lang w:val="es_ES" w:bidi="es_ES"/>
        </w:rPr>
        <w:t>Deténganse aquí y conversen sobre cómo las personas lisiadas son tratadas en su cultura. ¿Qué piden? ¿Dónde es más probable que estén durante el día?</w:t>
      </w:r>
    </w:p>
    <w:p>
      <w:pPr/>
      <w:r>
        <w:rPr>
          <w:lang w:val="es_ES" w:bidi="es_ES"/>
        </w:rPr>
      </w:r>
      <w:r>
        <w:rPr>
          <w:lang w:val="es_ES" w:bidi="es_ES"/>
        </w:rPr>
        <w:t>Pedro y Juan se detuvieron, miraron al hombre lisiado y dijeron: "Míranos". El hombre lisiado miró a Pedro y a Juan. Pensaba que Pedro y Juan le iban a dar dinero.</w:t>
      </w:r>
    </w:p>
    <w:p>
      <w:pPr/>
      <w:r>
        <w:rPr>
          <w:lang w:val="es_ES" w:bidi="es_ES"/>
        </w:rPr>
      </w:r>
      <w:r>
        <w:rPr>
          <w:lang w:val="es_ES" w:bidi="es_ES"/>
        </w:rPr>
        <w:t>Cuando Pedro y Juan tuvieron la atención del hombre lisiado, Pedro dijo: "No tenemos plata, ni oro, ni dinero para darte. Pero lo que tenemos, te lo daremos". Entonces Pedro ordenó al hombre lisiado en el nombre de Jesucristo de Nazaret que se levantara y caminara. En esta cultura, dar una orden en el nombre de una persona significaba que la autoridad provenía de ese nombre. En esta historia, Pedro dice que su mandato proviene de Jesucristo. Jesús es quien sana, no Pedro.</w:t>
      </w:r>
    </w:p>
    <w:p>
      <w:pPr/>
      <w:r>
        <w:rPr>
          <w:lang w:val="es_ES" w:bidi="es_ES"/>
        </w:rPr>
      </w:r>
      <w:r>
        <w:rPr>
          <w:lang w:val="es_ES" w:bidi="es_ES"/>
        </w:rPr>
        <w:t>Pedro entonces tomó la mano derecha del hombre lisiado y lo ayudó a levantarse. Inmediatamente las piernas, los tobillos y los huesos del hombre lisiado se fortalecieron y fue sanado. Siguió a Pedro y a Juan al templo, saltando, gritando y alabando a Dios.</w:t>
      </w:r>
    </w:p>
    <w:p>
      <w:pPr/>
      <w:r>
        <w:rPr>
          <w:lang w:val="es_ES" w:bidi="es_ES"/>
        </w:rPr>
      </w:r>
      <w:r>
        <w:rPr>
          <w:lang w:val="es_ES" w:bidi="es_ES"/>
        </w:rPr>
        <w:t>Todos en el templo reconocieron a este hombre lisiado y quedaron asombrados y maravillados de que estuviera caminando, saltando y alabando a Dios. Reconocieron al hombre lisiado porque lo veían pidiendo limosna todos los días en la puerta del templo.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Pedro y Juan comienzan a caminar al templo alrededor de las tres de la tarde, que era la hora de la oración. Hay un hombre lisiado en la Puerta Hermosa del templo. Este hombre es llevado por amigos todos los días a la puerta para pedir dinero a las personas que estaban entrando por esa puerta del templo. </w:t>
      </w:r>
    </w:p>
    <w:p>
      <w:pPr/>
      <w:r>
        <w:rPr>
          <w:lang w:val="es_ES" w:bidi="es_ES"/>
        </w:rPr>
      </w:r>
      <w:r>
        <w:rPr>
          <w:b/>
          <w:lang w:val="es_ES" w:bidi="es_ES"/>
        </w:rPr>
        <w:t>Segunda escena:</w:t>
      </w:r>
      <w:r>
        <w:rPr>
          <w:lang w:val="es_ES" w:bidi="es_ES"/>
        </w:rPr>
        <w:t xml:space="preserve"> Pedro y Juan llegan a la Puerta Hermosa y el hombre lisiado ve a los discípulos entrar en el templo y les pide dinero a Pedro y a Juan. Pedro sana al hombre lisiado en su lugar.</w:t>
      </w:r>
    </w:p>
    <w:p>
      <w:pPr/>
      <w:r>
        <w:rPr>
          <w:lang w:val="es_ES" w:bidi="es_ES"/>
        </w:rPr>
      </w:r>
      <w:r>
        <w:rPr>
          <w:b/>
          <w:lang w:val="es_ES" w:bidi="es_ES"/>
        </w:rPr>
        <w:t>Tercera escena:</w:t>
      </w:r>
      <w:r>
        <w:rPr>
          <w:lang w:val="es_ES" w:bidi="es_ES"/>
        </w:rPr>
        <w:t xml:space="preserve"> Pedro, Juan y el hombre lisiado entran en el templo juntos. Las otras personas en el templo ven al hombre lisiado y se asombran de lo que Dios ha hecho.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Hombre lisiado</w:t>
      </w:r>
    </w:p>
    <w:p>
      <w:pPr>
        <w:pStyle w:val="ListBullet"/>
        <w:spacing w:line="240" w:lineRule="auto"/>
        <w:ind w:left="720"/>
      </w:pPr>
      <w:r>
        <w:rPr>
          <w:lang w:val="es_ES" w:bidi="es_ES"/>
        </w:rPr>
      </w:r>
      <w:r>
        <w:rPr>
          <w:lang w:val="es_ES" w:bidi="es_ES"/>
        </w:rPr>
        <w:t>Multitud de personas</w:t>
      </w:r>
    </w:p>
    <w:p>
      <w:pPr>
        <w:pStyle w:val="ListBullet"/>
        <w:spacing w:line="240" w:lineRule="auto"/>
        <w:ind w:left="720"/>
      </w:pPr>
      <w:r>
        <w:rPr>
          <w:lang w:val="es_ES" w:bidi="es_ES"/>
        </w:rPr>
      </w:r>
      <w:r>
        <w:rPr>
          <w:lang w:val="es_ES" w:bidi="es_ES"/>
        </w:rPr>
        <w:t>Los amigos del hombre lisiado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recordar que el templo que Herodes construyó estaba en un punto alto en la ciudad de Jerusalén. Había muchas puertas alrededor del muro exterior del templo. Pedro y Juan, los discípulos de Jesús, estaban caminando a una de las puertas externas del templo.</w:t>
      </w:r>
    </w:p>
    <w:p>
      <w:pPr/>
      <w:r>
        <w:rPr>
          <w:lang w:val="es_ES" w:bidi="es_ES"/>
        </w:rPr>
      </w:r>
      <w:r>
        <w:rPr>
          <w:lang w:val="es_ES" w:bidi="es_ES"/>
        </w:rPr>
        <w:t xml:space="preserve">Deténganse y miren el diagrama del </w:t>
      </w:r>
      <w:r>
        <w:rPr>
          <w:lang w:val="es_ES" w:bidi="es_ES"/>
        </w:rPr>
        <w:t>templo de Herodes</w:t>
      </w:r>
      <w:r>
        <w:rPr>
          <w:lang w:val="es_ES" w:bidi="es_ES"/>
        </w:rPr>
        <w:t xml:space="preserve">. Miren la foto de una </w:t>
      </w:r>
      <w:r>
        <w:rPr>
          <w:lang w:val="es_ES" w:bidi="es_ES"/>
        </w:rPr>
        <w:t>puerta del templo</w:t>
      </w:r>
      <w:r>
        <w:rPr>
          <w:lang w:val="es_ES" w:bidi="es_ES"/>
        </w:rPr>
        <w:t>.</w:t>
      </w:r>
    </w:p>
    <w:p>
      <w:pPr/>
      <w:r>
        <w:rPr>
          <w:lang w:val="es_ES" w:bidi="es_ES"/>
        </w:rPr>
      </w:r>
      <w:r>
        <w:rPr>
          <w:lang w:val="es_ES" w:bidi="es_ES"/>
        </w:rPr>
        <w:t>La Puerta la Hermosa es un muro muy alto y profundo hecho de ladrillos grandes moldeados. Las personas que no podían obtener un trabajo se sentaban junto a las puertas exteriores día tras día para pedir ayuda. Otras personas que pasan podrían darle dinero o comida al mendigo. La familia o los amigos llevaron al hombre lisiado a la puerta en algún momento más temprano ese día.</w:t>
      </w:r>
    </w:p>
    <w:p>
      <w:pPr/>
      <w:r>
        <w:rPr>
          <w:lang w:val="es_ES" w:bidi="es_ES"/>
        </w:rPr>
      </w:r>
      <w:r>
        <w:rPr>
          <w:lang w:val="es_ES" w:bidi="es_ES"/>
        </w:rPr>
        <w:t>El hombre lisiado les pidió dinero a Pedro y a Juan mientras pasaban. Pedro le pidió al hombre lisiado que lo mirara. El hombre lisiado probablemente estaba acostumbrado a que las personas que pasaban no lo miraran o lo ignoraran. Es importante que Pedro y Juan vieran al hombre lisiado y querían que mirara a Pedro antes de que comenzara a hablar con el hombre lisiado.</w:t>
      </w:r>
    </w:p>
    <w:p>
      <w:pPr/>
      <w:r>
        <w:rPr>
          <w:lang w:val="es_ES" w:bidi="es_ES"/>
        </w:rPr>
      </w:r>
      <w:r>
        <w:rPr>
          <w:lang w:val="es_ES" w:bidi="es_ES"/>
        </w:rPr>
        <w:t>Es importante recordar que Pedro le dijo al hombre lisiado de dónde había venido el poder para sanarlo: Pedro dijo "¡En el nombre de Jesucristo de Nazaret, levántate y anda!" Pedro sabía que la sanidad viene de Jesucristo. Jesús creció en Nazaret y Pedro no quería ninguna confusión sobre quién era Jesús.</w:t>
      </w:r>
    </w:p>
    <w:p>
      <w:pPr/>
      <w:r>
        <w:rPr>
          <w:lang w:val="es_ES" w:bidi="es_ES"/>
        </w:rPr>
      </w:r>
      <w:r>
        <w:rPr>
          <w:lang w:val="es_ES" w:bidi="es_ES"/>
        </w:rPr>
        <w:t>Pedro tomó al hombre lisiado de la mano y sus pies y tobillos se fortalecieron. El hombre lisiado saltó y alabó a Dios.</w:t>
      </w:r>
    </w:p>
    <w:p>
      <w:pPr/>
      <w:r>
        <w:rPr>
          <w:lang w:val="es_ES" w:bidi="es_ES"/>
        </w:rPr>
      </w:r>
      <w:r>
        <w:rPr>
          <w:lang w:val="es_ES" w:bidi="es_ES"/>
        </w:rPr>
        <w:t>Recuerden que las personas en el templo habían pasado junto a este hombre lisiado día tras día durante años mientras se sentaba junto a la puerta, pero ahora el hombre lisiado estaba caminando dentro del templo y alabando a Dios por sanarlo. Las personas lo habrían reconocido.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Hombre lisiado</w:t>
      </w:r>
    </w:p>
    <w:p>
      <w:pPr>
        <w:pStyle w:val="ListBullet"/>
        <w:spacing w:line="240" w:lineRule="auto"/>
        <w:ind w:left="720"/>
      </w:pPr>
      <w:r>
        <w:rPr>
          <w:lang w:val="es_ES" w:bidi="es_ES"/>
        </w:rPr>
      </w:r>
      <w:r>
        <w:rPr>
          <w:lang w:val="es_ES" w:bidi="es_ES"/>
        </w:rPr>
        <w:t>Multitud de personas</w:t>
      </w:r>
    </w:p>
    <w:p>
      <w:pPr>
        <w:pStyle w:val="ListBullet"/>
        <w:spacing w:line="240" w:lineRule="auto"/>
        <w:ind w:left="720"/>
      </w:pPr>
      <w:r>
        <w:rPr>
          <w:lang w:val="es_ES" w:bidi="es_ES"/>
        </w:rPr>
      </w:r>
      <w:r>
        <w:rPr>
          <w:lang w:val="es_ES" w:bidi="es_ES"/>
        </w:rPr>
        <w:t>Los amigos del hombre lisiado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Algunas personas están llevando al hombre lisiado a la Puerta Hermosa justo fuera del templo. Son las 3 de la tarde. El hombre lisiado ha sido llevado aquí por sus amigos o familiares todos los días durante muchos años.</w:t>
      </w:r>
    </w:p>
    <w:p>
      <w:pPr>
        <w:pStyle w:val="ListBullet"/>
        <w:spacing w:line="240" w:lineRule="auto"/>
        <w:ind w:left="720"/>
      </w:pPr>
      <w:r>
        <w:rPr>
          <w:lang w:val="es_ES" w:bidi="es_ES"/>
        </w:rPr>
      </w:r>
      <w:r>
        <w:rPr>
          <w:lang w:val="es_ES" w:bidi="es_ES"/>
        </w:rPr>
        <w:t>Detengan la acción y pregunten cómo se podría haber sentido este hombre lisiado; pregunten cómo se podrían haber sentido sus amigos o familia. Es posible que escuchen palabras como, "Cansado", "Molesto", "Deprimido", "Sin esperanza".</w:t>
      </w:r>
    </w:p>
    <w:p>
      <w:pPr>
        <w:pStyle w:val="ListBullet"/>
        <w:spacing w:line="240" w:lineRule="auto"/>
        <w:ind w:left="720"/>
      </w:pPr>
      <w:r>
        <w:rPr>
          <w:lang w:val="es_ES" w:bidi="es_ES"/>
        </w:rPr>
      </w:r>
      <w:r>
        <w:rPr>
          <w:lang w:val="es_ES" w:bidi="es_ES"/>
        </w:rPr>
        <w:t>Reinicien la actuación.</w:t>
      </w:r>
    </w:p>
    <w:p>
      <w:pPr/>
      <w:r>
        <w:rPr>
          <w:lang w:val="es_ES" w:bidi="es_ES"/>
        </w:rPr>
      </w:r>
      <w:r>
        <w:rPr>
          <w:lang w:val="es_ES" w:bidi="es_ES"/>
        </w:rPr>
        <w:t>Pedro y Juan están subiendo las escaleras del templo para orar. Probablemente están hablando. El lisiado les pide dinero. Ha pedido lo mismo innumerables veces. Pregunta sin pensar realmente en ello. Pedro se detiene, se vuelve al hombre lisiado y dice: "Míranos".</w:t>
      </w:r>
    </w:p>
    <w:p>
      <w:pPr>
        <w:pStyle w:val="ListBullet"/>
        <w:spacing w:line="240" w:lineRule="auto"/>
        <w:ind w:left="720"/>
      </w:pPr>
      <w:r>
        <w:rPr>
          <w:lang w:val="es_ES" w:bidi="es_ES"/>
        </w:rPr>
      </w:r>
      <w:r>
        <w:rPr>
          <w:lang w:val="es_ES" w:bidi="es_ES"/>
        </w:rPr>
        <w:t>Detengan la acción y pregúntenle al hombre lisiado cómo se podría sentir si alguien lo reconociera. Las respuestas podrían ser: "Feliz de que me tengan en cuenta", "Complacido", "Preocupado" y "Esperanzado".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hombre lisiado gira la cabeza para mirar a Pedro y a Juan. Piensa que le darán dinero. Cuando Pedro y Juan tienen la atención del hombre lisiado, Pedro dice: "No tenemos dinero, pero te daremos lo que tenemos. En el nombre de Jesucristo de Nazaret, levántate". Es importante que el actor diga: "en el nombre de Jesucristo de Nazaret". Esto indica que es Jesús/Dios quien realiza la sanación, no Pedro ni Juan. Entonces Pedro toma la mano derecha del hombre lisiado y lo ayuda a levantarse.</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hombre lisiado cómo se siente. Es posible que escuchen respuestas como: "Duda", "Incredulidad", "Curiosidad", "Desesperación" o "No puedo creer esto; Pedro no sabe de lo que está hablando".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Tan pronto como ese hombre lisiado se pone de pie, sus pies y huesos son sanados. Está emocionado de poder caminar. Salta de alegría y alaba a Dios. El hombre lisiado sigue a Pedro y a Juan al templo. Esta era la primera vez que se le habría permitido al hombre lisiado pasar la puerta del templo. Todos en el templo ven al hombre lisiado y lo reconocen. Están atónitos y asombrados.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b/>
          <w:lang w:val="es_ES" w:bidi="es_ES"/>
        </w:rPr>
        <w:t>Pedro</w:t>
      </w:r>
      <w:r>
        <w:rPr>
          <w:lang w:val="es_ES" w:bidi="es_ES"/>
        </w:rPr>
        <w:t xml:space="preserve"> y </w:t>
      </w:r>
      <w:r>
        <w:rPr>
          <w:b/>
          <w:lang w:val="es_ES" w:bidi="es_ES"/>
        </w:rPr>
        <w:t>Juan</w:t>
      </w:r>
      <w:r>
        <w:rPr>
          <w:lang w:val="es_ES" w:bidi="es_ES"/>
        </w:rPr>
        <w:t xml:space="preserve">, </w:t>
      </w:r>
      <w:r>
        <w:rPr>
          <w:b/>
          <w:lang w:val="es_ES" w:bidi="es_ES"/>
        </w:rPr>
        <w:t>discípulos</w:t>
      </w:r>
      <w:r>
        <w:rPr>
          <w:lang w:val="es_ES" w:bidi="es_ES"/>
        </w:rPr>
        <w:t xml:space="preserve"> de Jesús, estaban yendo al </w:t>
      </w:r>
      <w:r>
        <w:rPr>
          <w:b/>
          <w:lang w:val="es_ES" w:bidi="es_ES"/>
        </w:rPr>
        <w:t>templo</w:t>
      </w:r>
      <w:r>
        <w:rPr>
          <w:lang w:val="es_ES" w:bidi="es_ES"/>
        </w:rPr>
        <w:t xml:space="preserve"> para </w:t>
      </w:r>
      <w:r>
        <w:rPr>
          <w:b/>
          <w:lang w:val="es_ES" w:bidi="es_ES"/>
        </w:rPr>
        <w:t>orar</w:t>
      </w:r>
      <w:r>
        <w:rPr>
          <w:lang w:val="es_ES" w:bidi="es_ES"/>
        </w:rPr>
        <w:t xml:space="preserve">. El templo era el edificio donde el Espíritu de Dios vivía entre su pueblo. Las personas venían al templo para orar, o hablar, con Dios. Usen las mismas palabras para discípulos, templo y orar que han usado en los pasajes anteriores, y vean el Glosario Principal para obtener una definición completa de </w:t>
      </w:r>
      <w:r>
        <w:rPr>
          <w:lang w:val="es_ES" w:bidi="es_ES"/>
        </w:rPr>
        <w:t>discípulo</w:t>
      </w:r>
      <w:r>
        <w:rPr>
          <w:lang w:val="es_ES" w:bidi="es_ES"/>
        </w:rPr>
        <w:t xml:space="preserve">, </w:t>
      </w:r>
      <w:r>
        <w:rPr>
          <w:lang w:val="es_ES" w:bidi="es_ES"/>
        </w:rPr>
        <w:t>templo</w:t>
      </w:r>
      <w:r>
        <w:rPr>
          <w:lang w:val="es_ES" w:bidi="es_ES"/>
        </w:rPr>
        <w:t xml:space="preserve"> y </w:t>
      </w:r>
      <w:r>
        <w:rPr>
          <w:lang w:val="es_ES" w:bidi="es_ES"/>
        </w:rPr>
        <w:t>oración</w:t>
      </w:r>
      <w:r>
        <w:rPr>
          <w:lang w:val="es_ES" w:bidi="es_ES"/>
        </w:rPr>
        <w:t>.</w:t>
      </w:r>
    </w:p>
    <w:p>
      <w:pPr/>
      <w:r>
        <w:rPr>
          <w:lang w:val="es_ES" w:bidi="es_ES"/>
        </w:rPr>
      </w:r>
      <w:r>
        <w:rPr>
          <w:lang w:val="es_ES" w:bidi="es_ES"/>
        </w:rPr>
        <w:t xml:space="preserve">Deténganse aquí si es necesario y miren la ilustración del </w:t>
      </w:r>
      <w:r>
        <w:rPr>
          <w:lang w:val="es_ES" w:bidi="es_ES"/>
        </w:rPr>
        <w:t>templo</w:t>
      </w:r>
      <w:r>
        <w:rPr>
          <w:lang w:val="es_ES" w:bidi="es_ES"/>
        </w:rPr>
        <w:t>.</w:t>
      </w:r>
    </w:p>
    <w:p>
      <w:pPr/>
      <w:r>
        <w:rPr>
          <w:lang w:val="es_ES" w:bidi="es_ES"/>
        </w:rPr>
      </w:r>
      <w:r>
        <w:rPr>
          <w:lang w:val="es_ES" w:bidi="es_ES"/>
        </w:rPr>
        <w:t xml:space="preserve">Pedro y Juan le dijeron al hombre lisiado que no tenían plata ni oro. En este caso, le están diciendo al hombre lisiado que no tienen dinero. Pedro dijo: "Te damos lo que tenemos. En el nombre de </w:t>
      </w:r>
      <w:r>
        <w:rPr>
          <w:b/>
          <w:lang w:val="es_ES" w:bidi="es_ES"/>
        </w:rPr>
        <w:t>Jesucristo</w:t>
      </w:r>
      <w:r>
        <w:rPr>
          <w:lang w:val="es_ES" w:bidi="es_ES"/>
        </w:rPr>
        <w:t xml:space="preserve"> de </w:t>
      </w:r>
      <w:r>
        <w:rPr>
          <w:b/>
          <w:lang w:val="es_ES" w:bidi="es_ES"/>
        </w:rPr>
        <w:t>Nazaret</w:t>
      </w:r>
      <w:r>
        <w:rPr>
          <w:lang w:val="es_ES" w:bidi="es_ES"/>
        </w:rPr>
        <w:t xml:space="preserve">, levántate y anda". Cristo se refiere al Salvador Prometido. Traduzcan esto de la misma manera que lo han hecho antes y vean el Glosario Principal para obtener una definición completa de </w:t>
      </w:r>
      <w:r>
        <w:rPr>
          <w:lang w:val="es_ES" w:bidi="es_ES"/>
        </w:rPr>
        <w:t>Cristo</w:t>
      </w:r>
      <w:r>
        <w:rPr>
          <w:lang w:val="es_ES" w:bidi="es_ES"/>
        </w:rPr>
        <w:t>.</w:t>
      </w:r>
    </w:p>
    <w:p>
      <w:pPr/>
      <w:r>
        <w:rPr>
          <w:lang w:val="es_ES" w:bidi="es_ES"/>
        </w:rPr>
      </w:r>
      <w:r>
        <w:rPr>
          <w:lang w:val="es_ES" w:bidi="es_ES"/>
        </w:rPr>
        <w:t>Nazaret</w:t>
      </w:r>
      <w:r>
        <w:rPr>
          <w:lang w:val="es_ES" w:bidi="es_ES"/>
        </w:rPr>
        <w:t xml:space="preserve"> es una ciudad en la región de Galilea. Nazaret no aparece en el Antiguo Testamento, y la primera vez que la vemos es cuando escuchamos que María y José viven en Nazaret. Jesús es llamado Nazareno, o alguien de Nazaret. Como Nazaret es una ciudad pequeña e insignificante, las personas generalmente no respetaban a las personas de Nazaret.</w:t>
      </w:r>
    </w:p>
    <w:p>
      <w:pPr/>
      <w:r>
        <w:rPr>
          <w:lang w:val="es_ES" w:bidi="es_ES"/>
        </w:rPr>
      </w:r>
      <w:r>
        <w:rPr>
          <w:lang w:val="es_ES" w:bidi="es_ES"/>
        </w:rPr>
        <w:t>La multitud que ya se encontraba en el templo estaba asombrada y maravillada por lo que sucedió. La multitud reconoció al hombre lisiado porque lo habían visto todos los días fuera de la puerta pidiendo dinero y ahora el hombre lisiado estaba en el templo, estaba completamente sanado y estaba alabando a Dios.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3:11–26</w:t>
      </w:r>
      <w:r>
        <w:rPr>
          <w:lang w:val="es_ES" w:bidi="es_ES"/>
        </w:rPr>
      </w:r>
    </w:p>
    <w:p>
      <w:pPr>
        <w:pStyle w:val="Heading3"/>
      </w:pPr>
      <w:r>
        <w:rPr>
          <w:lang w:val="es_ES" w:bidi="es_ES"/>
        </w:rPr>
        <w:t>Escuchar con el corazón</w:t>
      </w:r>
    </w:p>
    <w:p>
      <w:pPr/>
      <w:r>
        <w:rPr>
          <w:lang w:val="es_ES" w:bidi="es_ES"/>
        </w:rPr>
      </w:r>
      <w:r>
        <w:rPr>
          <w:lang w:val="es_ES" w:bidi="es_ES"/>
        </w:rPr>
        <w:t>Escuchen Hechos 3:11–26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Esta historia tiene lugar inmediatamente después de que Pedro y Juan sanan a un hombre lisiado sentado al lado de la Puerta Hermosa del templo.</w:t>
      </w:r>
    </w:p>
    <w:p>
      <w:pPr/>
      <w:r>
        <w:rPr>
          <w:lang w:val="es_ES" w:bidi="es_ES"/>
        </w:rPr>
      </w:r>
      <w:r>
        <w:rPr>
          <w:lang w:val="es_ES" w:bidi="es_ES"/>
        </w:rPr>
        <w:t>El hombre lisiado sigue a Pedro y a Juan muy de cerca al templo mientras entran en el pórtico, o columnata, de Salomón. El pórtico de Salomón era un largo porche cubierto o edificio con columnas a cada lado en lugar de muros. Esta área estaba cerca del patio de los gentiles, la única área del templo donde se les permitía entrar a los no judíos. Pedro, Juan y otros discípulos a menudo enseñaron y predicaron aquí. Pedro, Juan y el hombre lisiado sanado probablemente tuvieron que caminar de regreso a la Puerta Hermosa para llegar al Pórtico de Salomón, que estaba en el lado este del templo. La gente en el templo se queda atónita y asombrada, y corren hacia Pedro, Juan y el hombre lisiado.</w:t>
      </w:r>
    </w:p>
    <w:p>
      <w:pPr/>
      <w:r>
        <w:rPr>
          <w:lang w:val="es_ES" w:bidi="es_ES"/>
        </w:rPr>
      </w:r>
      <w:r>
        <w:rPr>
          <w:lang w:val="es_ES" w:bidi="es_ES"/>
        </w:rPr>
        <w:t>Deténganse aquí y muestren una ilustración del pórtico de Salomón. Conversen: ¿Cómo reaccionarían si fueran testigos de que alguien que ha sido lisiado toda su vida es sanado completamente?</w:t>
      </w:r>
    </w:p>
    <w:p>
      <w:pPr/>
      <w:r>
        <w:rPr>
          <w:lang w:val="es_ES" w:bidi="es_ES"/>
        </w:rPr>
      </w:r>
      <w:r>
        <w:rPr>
          <w:lang w:val="es_ES" w:bidi="es_ES"/>
        </w:rPr>
        <w:t>Pedro ahora tiene la oportunidad perfecta para explicar a las personas el verdadero significado del milagro. Las personas probablemente no reconocieron el significado del milagro. Cuando Pedro ve a las personas corriendo hacia ellos, habla a la multitud, diciendo: "Hombres de Israel". Pedro usa la palabra "hombres", pero como están en el área exterior del templo, esta palabra incluye tanto a hombres como a mujeres.</w:t>
      </w:r>
    </w:p>
    <w:p>
      <w:pPr/>
      <w:r>
        <w:rPr>
          <w:lang w:val="es_ES" w:bidi="es_ES"/>
        </w:rPr>
      </w:r>
      <w:r>
        <w:rPr>
          <w:lang w:val="es_ES" w:bidi="es_ES"/>
        </w:rPr>
        <w:t>Pedro le pregunta a la multitud por qué están asombrados y por qué piensan que él y Juan hicieron caminar al hombre lisiado. Estas preguntas no están destinadas a ser respondidas. Algunos de la multitud probablemente piensan que Pedro y Juan sanaron al hombre lisiado porque eran hombres piadosos y poderosos. Una persona piadosa es alguien que agrada a Dios.</w:t>
      </w:r>
    </w:p>
    <w:p>
      <w:pPr/>
      <w:r>
        <w:rPr>
          <w:lang w:val="es_ES" w:bidi="es_ES"/>
        </w:rPr>
      </w:r>
      <w:r>
        <w:rPr>
          <w:lang w:val="es_ES" w:bidi="es_ES"/>
        </w:rPr>
        <w:t>Entonces Pedro comienza a hablarle a la multitud sobre Jesús. Pedro dice: "El Dios de Abraham, Isaac y Jacob, el Dios de nuestros padres". Pedro se está refiriendo a un solo Dios. Abraham, su hijo Isaac y su nieto Jacob son las personas más importantes en la historia judía. Dios dio origen a la nación judía a través de Abraham, Isaac y Jacob. Son los antepasados de la multitud.</w:t>
      </w:r>
    </w:p>
    <w:p>
      <w:pPr/>
      <w:r>
        <w:rPr>
          <w:lang w:val="es_ES" w:bidi="es_ES"/>
        </w:rPr>
      </w:r>
      <w:r>
        <w:rPr>
          <w:lang w:val="es_ES" w:bidi="es_ES"/>
        </w:rPr>
        <w:t>Este Dios glorificó a su siervo Jesús, lo que significa que le da poder y honor a Jesús. Jesús era el siervo de Dios porque siempre obedeció a Dios. Pedro reprende a la multitud por entregar a Jesús a Pilato y negarlo. Negar a alguien es rechazarlo o no aceptar quién es. Pilato era el gobernador romano de los judíos.</w:t>
      </w:r>
    </w:p>
    <w:p>
      <w:pPr/>
      <w:r>
        <w:rPr>
          <w:lang w:val="es_ES" w:bidi="es_ES"/>
        </w:rPr>
      </w:r>
      <w:r>
        <w:rPr>
          <w:lang w:val="es_ES" w:bidi="es_ES"/>
        </w:rPr>
        <w:t>Recordarán de la historia del juicio de Jesús que Pilato quería dejarlo libre porque lo encontró inocente, pero la multitud le exigió a Pilato que dejara libre a un asesino e hiciera que mataran a Jesús en su lugar. Pedro le dice a la multitud que fueron responsables de la muerte del Santo y Justo, el Autor de la Vida. Pedro usa estos títulos para explicar quién era Jesús. Jesús es santo, lo que significa que ha sido apartado por Dios para los propósitos de Dios. Jesús también es justo, lo que significa que es bueno y perfecto ante Dios. Pedro también dice que Jesús es el Autor de la vida, lo que significa que es Dios. Pedro le está diciendo a la multitud que Jesús estaba con Dios en el principio y creó todo junto con Dios. La multitud hizo que mataran a Jesús, pero Dios lo resucitó. Pedro y Juan son testigos de la muerte y la resurrección de Jesús. Pedro le dice a la multitud que fue la fe en este Jesús la que sanó al hombre lisiado.</w:t>
      </w:r>
    </w:p>
    <w:p>
      <w:pPr/>
      <w:r>
        <w:rPr>
          <w:lang w:val="es_ES" w:bidi="es_ES"/>
        </w:rPr>
      </w:r>
      <w:r>
        <w:rPr>
          <w:lang w:val="es_ES" w:bidi="es_ES"/>
        </w:rPr>
        <w:t>Deténganse y conversen: ¿Cómo castiga su cultura a las personas que han infringido la ley? ¿Qué sucede si la persona castigada es inocente?</w:t>
      </w:r>
    </w:p>
    <w:p>
      <w:pPr/>
      <w:r>
        <w:rPr>
          <w:lang w:val="es_ES" w:bidi="es_ES"/>
        </w:rPr>
      </w:r>
      <w:r>
        <w:rPr>
          <w:lang w:val="es_ES" w:bidi="es_ES"/>
        </w:rPr>
        <w:t>Pedro continúa a la siguiente parte de su discurso diciendo "ahora, hermanos". La palabra "ahora" no indica un transcurso del tiempo, como lo hace en otros pasajes. Es posible que se traduzca mejor: "Escuchen bien". Pedro llama a la multitud "hermanos". Pedro les está diciendo que los ve como sus iguales, sus hermanos. La multitud y sus líderes actuaron por ignorancia al hacer que mataran a Jesús. Pedro le está diciendo a la multitud y a los líderes que no tenían idea de lo que estaban haciendo cuando mataron a Jesús. Pedro incluyó a los líderes en su discurso porque también les estaba hablando a ellos, así como a la multitud. La palabra "pero" se usa aquí para contrastar la ignorancia de los judíos y las profecías de Dios. Pedro le dice a la multitud que Dios habló a través de los profetas cientos de años antes acerca de que Jesús tenía que sufrir y morir. Los judíos cumplieron estas profecías. Dios dijo que su Cristo sufriría. Esto significa que Dios eligió a Jesús para que sufriera y muriera por los pecados del mundo. La palabra Cristo aquí es un título, no otro nombre para Jesús. Significa alguien especial, nombrado o elegido por Dios.</w:t>
      </w:r>
    </w:p>
    <w:p>
      <w:pPr/>
      <w:r>
        <w:rPr>
          <w:lang w:val="es_ES" w:bidi="es_ES"/>
        </w:rPr>
      </w:r>
      <w:r>
        <w:rPr>
          <w:lang w:val="es_ES" w:bidi="es_ES"/>
        </w:rPr>
        <w:t>Pedro concluye su discurso diciéndole a la multitud: "por lo tanto, arrepiéntanse". La palabra arrepentirse significa cambiar el corazón y la mente. Pedro le está diciendo a la multitud que cambie su forma de pensar sobre Dios y su siervo Jesús. Pedro le está diciendo a la multitud que deje de vivir para sí misma y comience a vivir para Dios. Si la multitud se arrepiente y regresa a Dios, Pedro les promete que Dios borrará sus pecados y que la presencia del Señor traerá tiempos de refrigerio. Borrar significa perdonar completamente. Pedro también promete que Dios restaurará todas las cosas en su tiempo designado. La palabra restaurar también significa descanso. Pedro está diciendo que un día Dios traerá paz a todo el mundo.</w:t>
      </w:r>
    </w:p>
    <w:p>
      <w:pPr/>
      <w:r>
        <w:rPr>
          <w:lang w:val="es_ES" w:bidi="es_ES"/>
        </w:rPr>
      </w:r>
      <w:r>
        <w:rPr>
          <w:lang w:val="es_ES" w:bidi="es_ES"/>
        </w:rPr>
        <w:t>Deténganse y conversen: ¿De qué maneras ven que el mundo que los rodea está dañado y necesita ser restaurado?</w:t>
      </w:r>
    </w:p>
    <w:p>
      <w:pPr/>
      <w:r>
        <w:rPr>
          <w:lang w:val="es_ES" w:bidi="es_ES"/>
        </w:rPr>
      </w:r>
      <w:r>
        <w:rPr>
          <w:lang w:val="es_ES" w:bidi="es_ES"/>
        </w:rPr>
        <w:t>Pedro dice que Dios les enviará a Cristo. Pedro se está refiriendo a la segunda venida de Jesús, o a su regreso. Este evento todavía está en el futuro y aún no se ha cumplido. Llegará un momento en que Jesús restaurará todo el mundo haciéndolo nuevo otra vez. Pero primero, y hasta ese momento, el Cielo debe dar la bienvenida o recibir a Jesús. Todo lo que Pedro está diciendo sobre Jesús, Dios ya lo había revelado hace mucho tiempo a sus profetas, quienes a su vez lo transmitieron a otras personas. Los santos profetas eran mensajeros de Dios apartados por Dios para un propósito especial.</w:t>
      </w:r>
    </w:p>
    <w:p>
      <w:pPr/>
      <w:r>
        <w:rPr>
          <w:lang w:val="es_ES" w:bidi="es_ES"/>
        </w:rPr>
      </w:r>
      <w:r>
        <w:rPr>
          <w:lang w:val="es_ES" w:bidi="es_ES"/>
        </w:rPr>
        <w:t>Pedro usa al profeta Moisés como ejemplo. Los judíos consideraban que Moisés era el profeta más grande. Moisés dijo que Dios levantaría a un hombre de entre los judíos. Pedro cita directamente a Moisés. Moisés da dos opciones contrastantes al pueblo. Él les dice que escuchen al profeta que Dios ha levantado y que hagan todo lo que dice. La otra opción es no escuchar a este profeta. Si alguien no escucha y no obedece a este profeta, será excluido. Algunas versiones traducen esta frase "totalmente destruido". En otras palabras, no recibirán la promesa de Dios de vida eterna con él. El profeta al que Moisés se está refiriendo aquí es Jesús. Pedro termina su cita aquí y comienza sus propias palabras nuevamente.</w:t>
      </w:r>
    </w:p>
    <w:p>
      <w:pPr/>
      <w:r>
        <w:rPr>
          <w:lang w:val="es_ES" w:bidi="es_ES"/>
        </w:rPr>
      </w:r>
      <w:r>
        <w:rPr>
          <w:lang w:val="es_ES" w:bidi="es_ES"/>
        </w:rPr>
        <w:t>Deténganse y conversen: Cuenten una historia sobre una vez en que alguien dio una advertencia. ¿Qué hicieron las personas en respuesta? ¿Qué sucedió, o habría sucedido, si hubieran ignorado la advertencia?</w:t>
      </w:r>
    </w:p>
    <w:p>
      <w:pPr/>
      <w:r>
        <w:rPr>
          <w:lang w:val="es_ES" w:bidi="es_ES"/>
        </w:rPr>
      </w:r>
      <w:r>
        <w:rPr>
          <w:lang w:val="es_ES" w:bidi="es_ES"/>
        </w:rPr>
        <w:t>Pedro entonces le dice a la multitud que, de hecho, todos los profetas desde Samuel en adelante han hablado y profetizado sobre Jesús. Samuel también era un profeta del Antiguo Testamento que vivió cientos de años después de Moisés. Pedro dice que todos estos profetas están hablando de "estos días", es decir, los eventos que acaban de suceder con respecto a Jesús.</w:t>
      </w:r>
    </w:p>
    <w:p>
      <w:pPr/>
      <w:r>
        <w:rPr>
          <w:lang w:val="es_ES" w:bidi="es_ES"/>
        </w:rPr>
      </w:r>
      <w:r>
        <w:rPr>
          <w:lang w:val="es_ES" w:bidi="es_ES"/>
        </w:rPr>
        <w:t>Pedro dice: "</w:t>
      </w:r>
      <w:r>
        <w:rPr>
          <w:b/>
          <w:lang w:val="es_ES" w:bidi="es_ES"/>
        </w:rPr>
        <w:t>Ustedes</w:t>
      </w:r>
      <w:r>
        <w:rPr>
          <w:lang w:val="es_ES" w:bidi="es_ES"/>
        </w:rPr>
        <w:t xml:space="preserve"> son los herederos de los profetas". La palabra "ustedes" debe traducirse con énfasis, como si Pedro se estuviera asegurando de que la multitud esté escuchando. Él le dice a la multitud que son herederos de la promesa que Dios hizo con sus antepasados. Los judíos ya estarían familiarizados con esta promesa, pero Pedro les recuerda de todos modos. Pedro cita lo que Dios le dijo a Abraham: "Y en tu descendencia, o descendientes, todos en la tierra experimentarán la bondad de Dios". Pedro termina su discurso con un resumen de su punto principal. Pedro dice que Dios resucitó a Jesús y lo envió primero a la multitud, para bendecirlos convirtiendo a cada uno de ellos de su vida pecaminosa.</w:t>
      </w:r>
    </w:p>
    <w:p>
      <w:pPr/>
      <w:r>
        <w:rPr>
          <w:lang w:val="es_ES" w:bidi="es_ES"/>
        </w:rPr>
      </w:r>
      <w:r>
        <w:rPr>
          <w:lang w:val="es_ES" w:bidi="es_ES"/>
        </w:rPr>
        <w:t>Deténganse y conversen: ¿Cuáles son algunas cosas en tu familia que se han transmitido de generación en generación?</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Pedro, Juan y el hombre que había estado lisiado y estaba sentado junto a la puerta entran en el templo y van al pórtico de Salomón. Una multitud comienza a formarse y Pedro aprovecha esta oportunidad para hablarle a la multitud.</w:t>
      </w:r>
    </w:p>
    <w:p>
      <w:pPr/>
      <w:r>
        <w:rPr>
          <w:lang w:val="es_ES" w:bidi="es_ES"/>
        </w:rPr>
      </w:r>
      <w:r>
        <w:rPr>
          <w:b/>
          <w:lang w:val="es_ES" w:bidi="es_ES"/>
        </w:rPr>
        <w:t>Segunda escena:</w:t>
      </w:r>
      <w:r>
        <w:rPr>
          <w:lang w:val="es_ES" w:bidi="es_ES"/>
        </w:rPr>
        <w:t xml:space="preserve"> Pedro da un discurso a la multitud, comenzando con una explicación sobre cómo el hombre lisiado fue sanado por el poder de Dios, no por el poder de ellos.</w:t>
      </w:r>
    </w:p>
    <w:p>
      <w:pPr/>
      <w:r>
        <w:rPr>
          <w:lang w:val="es_ES" w:bidi="es_ES"/>
        </w:rPr>
      </w:r>
      <w:r>
        <w:rPr>
          <w:b/>
          <w:lang w:val="es_ES" w:bidi="es_ES"/>
        </w:rPr>
        <w:t>Tercera escena:</w:t>
      </w:r>
      <w:r>
        <w:rPr>
          <w:lang w:val="es_ES" w:bidi="es_ES"/>
        </w:rPr>
        <w:t xml:space="preserve"> Pedro llama a la multitud al arrepentimiento. Pedro cuenta cómo Dios usó a los antepasados de la multitud para llamar al pueblo judío a que lo siguiera. Pedro explica la importancia del juicio de Jesús ante Pilato.</w:t>
      </w:r>
    </w:p>
    <w:p>
      <w:pPr/>
      <w:r>
        <w:rPr>
          <w:lang w:val="es_ES" w:bidi="es_ES"/>
        </w:rPr>
      </w:r>
      <w:r>
        <w:rPr>
          <w:b/>
          <w:lang w:val="es_ES" w:bidi="es_ES"/>
        </w:rPr>
        <w:t>Cuarta escena:</w:t>
      </w:r>
      <w:r>
        <w:rPr>
          <w:lang w:val="es_ES" w:bidi="es_ES"/>
        </w:rPr>
        <w:t xml:space="preserve"> Pedro le dice a la multitud que cuando sigan a Dios, serán benditos porque son descendientes de Abraham.</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Hombre lisiado en la puerta que acababa de ser sanado</w:t>
      </w:r>
    </w:p>
    <w:p>
      <w:pPr>
        <w:pStyle w:val="ListBullet"/>
        <w:spacing w:line="240" w:lineRule="auto"/>
        <w:ind w:left="720"/>
      </w:pPr>
      <w:r>
        <w:rPr>
          <w:lang w:val="es_ES" w:bidi="es_ES"/>
        </w:rPr>
      </w:r>
      <w:r>
        <w:rPr>
          <w:lang w:val="es_ES" w:bidi="es_ES"/>
        </w:rPr>
        <w:t>Multitud en el templo</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Jesús (llamado el Santo y Justo, el Autor de la Vida, el siervo de Dios)</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Asesino que fue liberado</w:t>
      </w:r>
    </w:p>
    <w:p>
      <w:pPr>
        <w:pStyle w:val="ListBullet"/>
        <w:spacing w:line="240" w:lineRule="auto"/>
        <w:ind w:left="720"/>
      </w:pPr>
      <w:r>
        <w:rPr>
          <w:lang w:val="es_ES" w:bidi="es_ES"/>
        </w:rPr>
      </w:r>
      <w:r>
        <w:rPr>
          <w:lang w:val="es_ES" w:bidi="es_ES"/>
        </w:rPr>
        <w:t>Samuel</w:t>
      </w:r>
    </w:p>
    <w:p>
      <w:pPr>
        <w:pStyle w:val="ListBullet"/>
        <w:spacing w:line="240" w:lineRule="auto"/>
        <w:ind w:left="720"/>
      </w:pPr>
      <w:r>
        <w:rPr>
          <w:lang w:val="es_ES" w:bidi="es_ES"/>
        </w:rPr>
      </w:r>
      <w:r>
        <w:rPr>
          <w:lang w:val="es_ES" w:bidi="es_ES"/>
        </w:rPr>
        <w:t>Descendientes</w:t>
      </w:r>
    </w:p>
    <w:p>
      <w:pPr>
        <w:pStyle w:val="ListBullet"/>
        <w:spacing w:line="240" w:lineRule="auto"/>
        <w:ind w:left="720"/>
      </w:pPr>
      <w:r>
        <w:rPr>
          <w:lang w:val="es_ES" w:bidi="es_ES"/>
        </w:rPr>
      </w:r>
      <w:r>
        <w:rPr>
          <w:lang w:val="es_ES" w:bidi="es_ES"/>
        </w:rPr>
        <w:t>Pueblo de Israel</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Pueden volver a contar este pasaje juntos mientras las personas usan objetos o a sí mismas para representar a cada persona que se menciona durante el discurso que Pedro dio a la multitud. Hagan que la persona u objeto se levante cuando se mencione durante el discurso para ayudar a recordar a las diferentes personas que se mencionan.</w:t>
      </w:r>
    </w:p>
    <w:p>
      <w:pPr/>
      <w:r>
        <w:rPr>
          <w:lang w:val="es_ES" w:bidi="es_ES"/>
        </w:rPr>
      </w:r>
      <w:r>
        <w:rPr>
          <w:lang w:val="es_ES" w:bidi="es_ES"/>
        </w:rPr>
        <w:t>Es importante recordar que esta historia sucede justo después de la historia anterior, donde el hombre lisiado fue sanado. Pedro, Juan y el hombre anteriormente lisiado caminaron desde la puerta al templo. Esta habría sido la primera vez que se le habría permitido al hombre lisiado entrar en el templo. Una multitud comenzó a reunirse después de ver al hombre que estaba lisiado caminar y correr mientras alababa a Dios. Pedro vio que la multitud comenzaba a reunirse y decidió aprovechar esta oportunidad para hablar con ellos. Este discurso que Pedro dio fue a la multitud que se había reunido en el templo en el pórtico de Salomón. Es importante recordar que el pórtico o columna de Salomón estaba en el patio de los gentiles. Todas las personas, hombres y mujeres, judíos y no judíos, tenían permitido el acceso a esta área.</w:t>
      </w:r>
    </w:p>
    <w:p>
      <w:pPr/>
      <w:r>
        <w:rPr>
          <w:lang w:val="es_ES" w:bidi="es_ES"/>
        </w:rPr>
      </w:r>
      <w:r>
        <w:rPr>
          <w:lang w:val="es_ES" w:bidi="es_ES"/>
        </w:rPr>
        <w:t>Deténganse aquí y muestren una ilustración del pórtico de Salomón.</w:t>
      </w:r>
    </w:p>
    <w:p>
      <w:pPr/>
      <w:r>
        <w:rPr>
          <w:lang w:val="es_ES" w:bidi="es_ES"/>
        </w:rPr>
      </w:r>
      <w:r>
        <w:rPr>
          <w:lang w:val="es_ES" w:bidi="es_ES"/>
        </w:rPr>
        <w:t>Pedro le recuerda a la multitud de personas su historia. La multitud habría estado muy bien informada sobre los diferentes profetas de los que Pedro habló. Esta es la razón por la que Pedro no se toma el tiempo para explicar quién es cada persona, pero cada una de ellas es una parte muy importante de la historia judía de su pueblo.</w:t>
      </w:r>
    </w:p>
    <w:p>
      <w:pPr/>
      <w:r>
        <w:rPr>
          <w:lang w:val="es_ES" w:bidi="es_ES"/>
        </w:rPr>
      </w:r>
      <w:r>
        <w:rPr>
          <w:lang w:val="es_ES" w:bidi="es_ES"/>
        </w:rPr>
        <w:t>Pedro habla a la multitud como si fueran directamente responsables de la muerte de Jesús, aunque la multitud probablemente no lo era. Pedro llama a Jesús el Santo y Justo y el Autor de la Vida, Pedro explica cómo el juicio de Jesús, que sucedió solo unos meses antes, también es una parte importante de su historia.</w:t>
      </w:r>
    </w:p>
    <w:p>
      <w:pPr/>
      <w:r>
        <w:rPr>
          <w:lang w:val="es_ES" w:bidi="es_ES"/>
        </w:rPr>
      </w:r>
      <w:r>
        <w:rPr>
          <w:lang w:val="es_ES" w:bidi="es_ES"/>
        </w:rPr>
        <w:t>Después de que Pedro acusa a la multitud de matar a Jesús, dice "ahora hermanos". En esta historia, "ahora" significa prestá atención. Pedro quiere que la multitud escuche cuidadosamente lo que está a punto de decir a continuación.</w:t>
      </w:r>
    </w:p>
    <w:p>
      <w:pPr/>
      <w:r>
        <w:rPr>
          <w:lang w:val="es_ES" w:bidi="es_ES"/>
        </w:rPr>
      </w:r>
      <w:r>
        <w:rPr>
          <w:lang w:val="es_ES" w:bidi="es_ES"/>
        </w:rPr>
        <w:t>Deténganse y conversen: En su cultura e idioma, ¿cómo hacen que las personas presten atención a lo que está a punto de decirse?</w:t>
      </w:r>
    </w:p>
    <w:p>
      <w:pPr/>
      <w:r>
        <w:rPr>
          <w:lang w:val="es_ES" w:bidi="es_ES"/>
        </w:rPr>
      </w:r>
      <w:r>
        <w:rPr>
          <w:lang w:val="es_ES" w:bidi="es_ES"/>
        </w:rPr>
        <w:t>Pedro explica cómo los antepasados de la multitud habían señalado este importante evento en la historia. Pedro le dice a la multitud que se arrepienta, es decir, que abandone sus pecados y se vuelva a Dios. Pedro habla sobre el comienzo de la historia de Israel remontándose a cuando Dios prometió a Abraham, el padre de sus descendientes, que sus familias serían bendecidas. Dios resucitó a su siervo, Jesús, para que el pueblo de Israel se convirtiera de sus caminos pecaminosos y así pudieran ser bendecidos por Dios.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Hombre lisiado en la puerta que acababa de ser sanado</w:t>
      </w:r>
    </w:p>
    <w:p>
      <w:pPr>
        <w:pStyle w:val="ListBullet"/>
        <w:spacing w:line="240" w:lineRule="auto"/>
        <w:ind w:left="720"/>
      </w:pPr>
      <w:r>
        <w:rPr>
          <w:lang w:val="es_ES" w:bidi="es_ES"/>
        </w:rPr>
      </w:r>
      <w:r>
        <w:rPr>
          <w:lang w:val="es_ES" w:bidi="es_ES"/>
        </w:rPr>
        <w:t>Multitud en el templo</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Jesús (llamado el Santo y Justo, el Autor de la Vida, el siervo de Dios)</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Asesino que fue liberado</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Samuel</w:t>
      </w:r>
    </w:p>
    <w:p>
      <w:pPr>
        <w:pStyle w:val="ListBullet"/>
        <w:spacing w:line="240" w:lineRule="auto"/>
        <w:ind w:left="720"/>
      </w:pPr>
      <w:r>
        <w:rPr>
          <w:lang w:val="es_ES" w:bidi="es_ES"/>
        </w:rPr>
      </w:r>
      <w:r>
        <w:rPr>
          <w:lang w:val="es_ES" w:bidi="es_ES"/>
        </w:rPr>
        <w:t>Descendientes</w:t>
      </w:r>
    </w:p>
    <w:p>
      <w:pPr>
        <w:pStyle w:val="ListBullet"/>
        <w:spacing w:line="240" w:lineRule="auto"/>
        <w:ind w:left="720"/>
      </w:pPr>
      <w:r>
        <w:rPr>
          <w:lang w:val="es_ES" w:bidi="es_ES"/>
        </w:rPr>
      </w:r>
      <w:r>
        <w:rPr>
          <w:lang w:val="es_ES" w:bidi="es_ES"/>
        </w:rPr>
        <w:t>Pueblo de Israel</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Pedro y Juan acaban de sanar a un hombre que ha sido lisiado toda su vida. Pedro y Juan sanaron al hombre fuera de la puerta del templo. Ahora han entrado por la puerta al templo abarrotado, donde hay hombres y mujeres a su alrededor, maravillándose por el milagro que Pedro y Juan acababan de realizar. El hombre lisiado, que ahora está sanado, sigue a Pedro y a Juan de cerca al templo. Una multitud sigue a Pedro, Juan y al hombre lisiado sanado y se reúne a su alrededor en el Pórtico de Salomón.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 multitud cómo se sienten. ¿Qué están pensando? Es posible que escuchen respuestas como: "Asombrados", "Curiosos", "Emocionados de conocer a las personas que realizaron el milagro".</w:t>
      </w:r>
    </w:p>
    <w:p>
      <w:pPr>
        <w:pStyle w:val="ListBullet"/>
        <w:spacing w:line="240" w:lineRule="auto"/>
        <w:ind w:left="720"/>
      </w:pPr>
      <w:r>
        <w:rPr>
          <w:lang w:val="es_ES" w:bidi="es_ES"/>
        </w:rPr>
      </w:r>
      <w:r>
        <w:rPr>
          <w:lang w:val="es_ES" w:bidi="es_ES"/>
        </w:rPr>
        <w:t>Pregúntenle al actor que interpreta a Pedro cómo se siente. Es posible que escuchen respuestas como: "Coraje para hablarles sobre el milagro y sobre Jesús", o "Un deseo de esconderse de la multitud".</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Pedro, al ver a la multitud que se maravillaba por el milagro, se vuelve hacia ellos y comienza a hablar. Pedro le pregunta a la multitud por qué se maravillan por el milagro, como si el propio poder y la piedad de Pedro y Juan hubieran sanado al hombre lisiado. Pedro le dice a la multitud quién es Jesús. Pedro explica que Jesús era un siervo del Dios de sus antepasados y que la multitud negó la autoridad de Jesús e hizo que lo mataran, pero Dios le devolvió la vida.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 multitud cómo se sienten. Es posible que escuchen respuestas como: "Enojado por ser acusado", o "Triste porque hayan matado a Jesús", o "Asustado de que Jesús esté vivo nuevamente".</w:t>
      </w:r>
    </w:p>
    <w:p>
      <w:pPr>
        <w:pStyle w:val="ListBullet"/>
        <w:spacing w:line="240" w:lineRule="auto"/>
        <w:ind w:left="720"/>
      </w:pPr>
      <w:r>
        <w:rPr>
          <w:lang w:val="es_ES" w:bidi="es_ES"/>
        </w:rPr>
      </w:r>
      <w:r>
        <w:rPr>
          <w:lang w:val="es_ES" w:bidi="es_ES"/>
        </w:rPr>
        <w:t>Pregúntenle al actor que interpreta a Pedro cómo se siente. Es posible que escuchen respuestas como: "Miedo", "Orgullo de hacerle saber a la multitud que se equivocó", "Audacia y coraje al decir la verdad".</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Pedro entonces le dice a la multitud que la fe del hombre lisiado en Jesús lo sanó. Pedro entonces les asegura a la multitud que actuaron por ignorancia y que Dios había planeado y tenía la intención de que Jesús muriera y fuera devuelto a la vida. Si la multitud se arrepiente de sus pecados, entonces Dios les dará la paz que proviene de la presencia de Dios. Pedro le dice a la multitud que Dios un día, en un momento designado, enviará a Cristo, que es Jesús, de regreso a la tierra.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 multitud cómo se sienten. Es posible que escuchen respuestas como: "Aliviado", "Lleno de alegría", "Feliz" o "Agradecido".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Pedro le dice a la multitud cómo Moisés profetizó sobre Jesús y les da una opción a sus oyentes. Los oyentes de Moisés, o en este caso, la multitud de Pedro, pueden escuchar y obedecer a Jesús y vivir, o no obedecer a Jesús y morir.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 multitud cómo podrían responder a esta elección. Es posible que escuchen respuestas como: "Miedo a morir" o "Tristeza por no haber obedecido a Jesús antes".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Pedro concluye su discurso diciéndole a la multitud cómo todos los profetas del Antiguo Testamento profetizaron sobre Jesús y que Dios se lo envió a ellos para bendecir a todos los que se alejan de la maldad.</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 multitud cómo se sienten sobre todo lo que Pedro acaba de decir. Es posible que escuchen respuestas como: "Conmovido", "Alegre", "Feliz" o "Gratitud abrumadora por lo que Dios ha hecho por ellos".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Pedro, Juan y el hombre lisiado entraron en el </w:t>
      </w:r>
      <w:r>
        <w:rPr>
          <w:b/>
          <w:lang w:val="es_ES" w:bidi="es_ES"/>
        </w:rPr>
        <w:t>Pórtico de Salomón</w:t>
      </w:r>
      <w:r>
        <w:rPr>
          <w:lang w:val="es_ES" w:bidi="es_ES"/>
        </w:rPr>
        <w:t>, o columna, después de que el hombre lisiado fue sanado. El pórtico era un porche de doble columna en el área del templo. Era la única área del templo en la que se les permitía estar a los no judíos. Los discípulos de Jesús y otros líderes religiosos a menudo enseñaban a las personas desde este pórtico. El pórtico recibió su nombre en honor al rey Salomón. Salomón era considerado el rey más sabio que haya existido.</w:t>
      </w:r>
    </w:p>
    <w:p>
      <w:pPr/>
      <w:r>
        <w:rPr>
          <w:lang w:val="es_ES" w:bidi="es_ES"/>
        </w:rPr>
      </w:r>
      <w:r>
        <w:rPr>
          <w:lang w:val="es_ES" w:bidi="es_ES"/>
        </w:rPr>
        <w:t xml:space="preserve">Pedro se dirigió a la multitud: "Hombres de </w:t>
      </w:r>
      <w:r>
        <w:rPr>
          <w:b/>
          <w:lang w:val="es_ES" w:bidi="es_ES"/>
        </w:rPr>
        <w:t>Israel</w:t>
      </w:r>
      <w:r>
        <w:rPr>
          <w:lang w:val="es_ES" w:bidi="es_ES"/>
        </w:rPr>
        <w:t xml:space="preserve">". Esta es una frase general similar a "mis compatriotas". Usen la misma palabra para Israel que han usado anteriormente. </w:t>
      </w:r>
      <w:r>
        <w:rPr>
          <w:lang w:val="es_ES" w:bidi="es_ES"/>
        </w:rPr>
        <w:t>Israel</w:t>
      </w:r>
      <w:r>
        <w:rPr>
          <w:lang w:val="es_ES" w:bidi="es_ES"/>
        </w:rPr>
        <w:t xml:space="preserve"> está en el Glosario Principal.</w:t>
      </w:r>
    </w:p>
    <w:p>
      <w:pPr/>
      <w:r>
        <w:rPr>
          <w:lang w:val="es_ES" w:bidi="es_ES"/>
        </w:rPr>
      </w:r>
      <w:r>
        <w:rPr>
          <w:lang w:val="es_ES" w:bidi="es_ES"/>
        </w:rPr>
        <w:t xml:space="preserve">Cuando Pedro se dirigió a la multitud, describió a Dios como el </w:t>
      </w:r>
      <w:r>
        <w:rPr>
          <w:b/>
          <w:lang w:val="es_ES" w:bidi="es_ES"/>
        </w:rPr>
        <w:t>Dios de Abraham, Isaac y Jacob</w:t>
      </w:r>
      <w:r>
        <w:rPr>
          <w:lang w:val="es_ES" w:bidi="es_ES"/>
        </w:rPr>
        <w:t>. Estos hombres, Abraham, Isaac y Jacob, se consideran los padres de la nación de Israel. Son personas importantes en la historia judía.</w:t>
      </w:r>
    </w:p>
    <w:p>
      <w:pPr/>
      <w:r>
        <w:rPr>
          <w:lang w:val="es_ES" w:bidi="es_ES"/>
        </w:rPr>
      </w:r>
      <w:r>
        <w:rPr>
          <w:lang w:val="es_ES" w:bidi="es_ES"/>
        </w:rPr>
        <w:t xml:space="preserve">Dios glorificó a su siervo Jesús. </w:t>
      </w:r>
      <w:r>
        <w:rPr>
          <w:b/>
          <w:lang w:val="es_ES" w:bidi="es_ES"/>
        </w:rPr>
        <w:t>Glorificar</w:t>
      </w:r>
      <w:r>
        <w:rPr>
          <w:lang w:val="es_ES" w:bidi="es_ES"/>
        </w:rPr>
        <w:t xml:space="preserve"> a una persona es honrarla o alabarla. Con mayor frecuencia se refiere a Dios. Un </w:t>
      </w:r>
      <w:r>
        <w:rPr>
          <w:b/>
          <w:lang w:val="es_ES" w:bidi="es_ES"/>
        </w:rPr>
        <w:t>siervo</w:t>
      </w:r>
      <w:r>
        <w:rPr>
          <w:lang w:val="es_ES" w:bidi="es_ES"/>
        </w:rPr>
        <w:t xml:space="preserve"> es una persona que trabaja para otra persona y no puede renunciar. Se los considera lo más bajo de la sociedad. Consulta el Glosario Principal para obtener más información sobre </w:t>
      </w:r>
      <w:r>
        <w:rPr>
          <w:lang w:val="es_ES" w:bidi="es_ES"/>
        </w:rPr>
        <w:t>glorificar</w:t>
      </w:r>
      <w:r>
        <w:rPr>
          <w:lang w:val="es_ES" w:bidi="es_ES"/>
        </w:rPr>
        <w:t xml:space="preserve"> y </w:t>
      </w:r>
      <w:r>
        <w:rPr>
          <w:lang w:val="es_ES" w:bidi="es_ES"/>
        </w:rPr>
        <w:t>siervo</w:t>
      </w:r>
      <w:r>
        <w:rPr>
          <w:lang w:val="es_ES" w:bidi="es_ES"/>
        </w:rPr>
        <w:t>. Usen las mismas palabras para glorificar y siervo que han usado anteriormente.</w:t>
      </w:r>
    </w:p>
    <w:p>
      <w:pPr/>
      <w:r>
        <w:rPr>
          <w:lang w:val="es_ES" w:bidi="es_ES"/>
        </w:rPr>
      </w:r>
      <w:r>
        <w:rPr>
          <w:lang w:val="es_ES" w:bidi="es_ES"/>
        </w:rPr>
        <w:t xml:space="preserve">Pero Pedro describió a Jesús como </w:t>
      </w:r>
      <w:r>
        <w:rPr>
          <w:b/>
          <w:lang w:val="es_ES" w:bidi="es_ES"/>
        </w:rPr>
        <w:t>santo</w:t>
      </w:r>
      <w:r>
        <w:rPr>
          <w:lang w:val="es_ES" w:bidi="es_ES"/>
        </w:rPr>
        <w:t xml:space="preserve"> y </w:t>
      </w:r>
      <w:r>
        <w:rPr>
          <w:b/>
          <w:lang w:val="es_ES" w:bidi="es_ES"/>
        </w:rPr>
        <w:t>justo</w:t>
      </w:r>
      <w:r>
        <w:rPr>
          <w:lang w:val="es_ES" w:bidi="es_ES"/>
        </w:rPr>
        <w:t xml:space="preserve">. Ser </w:t>
      </w:r>
      <w:r>
        <w:rPr>
          <w:lang w:val="es_ES" w:bidi="es_ES"/>
        </w:rPr>
        <w:t>santo</w:t>
      </w:r>
      <w:r>
        <w:rPr>
          <w:lang w:val="es_ES" w:bidi="es_ES"/>
        </w:rPr>
        <w:t xml:space="preserve"> es ser apartado por Dios para un propósito mayor. La </w:t>
      </w:r>
      <w:r>
        <w:rPr>
          <w:lang w:val="es_ES" w:bidi="es_ES"/>
        </w:rPr>
        <w:t>justicia</w:t>
      </w:r>
      <w:r>
        <w:rPr>
          <w:lang w:val="es_ES" w:bidi="es_ES"/>
        </w:rPr>
        <w:t xml:space="preserve"> es la idea de estar en una posición correcta ante Dios. Usen las mismas palabras para santo y justo que han usado anteriormente. Consulta el Glosario Principal para obtener más información sobre estas palabras.</w:t>
      </w:r>
    </w:p>
    <w:p>
      <w:pPr/>
      <w:r>
        <w:rPr>
          <w:lang w:val="es_ES" w:bidi="es_ES"/>
        </w:rPr>
      </w:r>
      <w:r>
        <w:rPr>
          <w:lang w:val="es_ES" w:bidi="es_ES"/>
        </w:rPr>
        <w:t xml:space="preserve">Pedro explicó quién es Jesús, luego le dijo a la multitud que era la </w:t>
      </w:r>
      <w:r>
        <w:rPr>
          <w:b/>
          <w:lang w:val="es_ES" w:bidi="es_ES"/>
        </w:rPr>
        <w:t>fe en su nombre</w:t>
      </w:r>
      <w:r>
        <w:rPr>
          <w:lang w:val="es_ES" w:bidi="es_ES"/>
        </w:rPr>
        <w:t xml:space="preserve">, el nombre de Jesús, la que sanó al hombre lisiado. La </w:t>
      </w:r>
      <w:r>
        <w:rPr>
          <w:b/>
          <w:lang w:val="es_ES" w:bidi="es_ES"/>
        </w:rPr>
        <w:t>fe</w:t>
      </w:r>
      <w:r>
        <w:rPr>
          <w:lang w:val="es_ES" w:bidi="es_ES"/>
        </w:rPr>
        <w:t xml:space="preserve"> es confiar en alguien aunque no sepas lo que sucederá. En la cultura judía, el nombre de una persona representaba toda su esencia. Cuando confías en el nombre de alguien, o tienes fe en él, estás confiando en quién es esa persona. Recuerden usar la misma palabra para fe que han usado anteriormente. Consulta </w:t>
      </w:r>
      <w:r>
        <w:rPr>
          <w:lang w:val="es_ES" w:bidi="es_ES"/>
        </w:rPr>
        <w:t>Fe</w:t>
      </w:r>
      <w:r>
        <w:rPr>
          <w:lang w:val="es_ES" w:bidi="es_ES"/>
        </w:rPr>
        <w:t xml:space="preserve"> en el Glosario Principal para obtener más información.</w:t>
      </w:r>
    </w:p>
    <w:p>
      <w:pPr/>
      <w:r>
        <w:rPr>
          <w:lang w:val="es_ES" w:bidi="es_ES"/>
        </w:rPr>
      </w:r>
      <w:r>
        <w:rPr>
          <w:lang w:val="es_ES" w:bidi="es_ES"/>
        </w:rPr>
        <w:t xml:space="preserve">Pedro le dijo a la multitud que los profetas habían dicho hace mucho tiempo que Cristo sufriría y moriría. Un </w:t>
      </w:r>
      <w:r>
        <w:rPr>
          <w:b/>
          <w:lang w:val="es_ES" w:bidi="es_ES"/>
        </w:rPr>
        <w:t>profeta</w:t>
      </w:r>
      <w:r>
        <w:rPr>
          <w:lang w:val="es_ES" w:bidi="es_ES"/>
        </w:rPr>
        <w:t xml:space="preserve"> es una persona llamada por Dios para entregar un mensaje a las personas. </w:t>
      </w:r>
      <w:r>
        <w:rPr>
          <w:b/>
          <w:lang w:val="es_ES" w:bidi="es_ES"/>
        </w:rPr>
        <w:t>Cristo</w:t>
      </w:r>
      <w:r>
        <w:rPr>
          <w:lang w:val="es_ES" w:bidi="es_ES"/>
        </w:rPr>
        <w:t xml:space="preserve"> es un título para Jesús que significa Mesías, o uno especialmente nombrado por Dios. Usen las mismas palabras para profeta y Cristo que se usaron anteriormente. Consulta el Glosario Principal para obtener una descripción más completa de </w:t>
      </w:r>
      <w:r>
        <w:rPr>
          <w:lang w:val="es_ES" w:bidi="es_ES"/>
        </w:rPr>
        <w:t>profeta</w:t>
      </w:r>
      <w:r>
        <w:rPr>
          <w:lang w:val="es_ES" w:bidi="es_ES"/>
        </w:rPr>
        <w:t xml:space="preserve"> y </w:t>
      </w:r>
      <w:r>
        <w:rPr>
          <w:lang w:val="es_ES" w:bidi="es_ES"/>
        </w:rPr>
        <w:t>Cristo</w:t>
      </w:r>
      <w:r>
        <w:rPr>
          <w:lang w:val="es_ES" w:bidi="es_ES"/>
        </w:rPr>
        <w:t>.</w:t>
      </w:r>
    </w:p>
    <w:p>
      <w:pPr/>
      <w:r>
        <w:rPr>
          <w:lang w:val="es_ES" w:bidi="es_ES"/>
        </w:rPr>
      </w:r>
      <w:r>
        <w:rPr>
          <w:lang w:val="es_ES" w:bidi="es_ES"/>
        </w:rPr>
        <w:t xml:space="preserve">Pedro entonces insta a la multitud a que se </w:t>
      </w:r>
      <w:r>
        <w:rPr>
          <w:b/>
          <w:lang w:val="es_ES" w:bidi="es_ES"/>
        </w:rPr>
        <w:t>arrepienta</w:t>
      </w:r>
      <w:r>
        <w:rPr>
          <w:lang w:val="es_ES" w:bidi="es_ES"/>
        </w:rPr>
        <w:t xml:space="preserve"> de su </w:t>
      </w:r>
      <w:r>
        <w:rPr>
          <w:b/>
          <w:lang w:val="es_ES" w:bidi="es_ES"/>
        </w:rPr>
        <w:t>pecado</w:t>
      </w:r>
      <w:r>
        <w:rPr>
          <w:lang w:val="es_ES" w:bidi="es_ES"/>
        </w:rPr>
        <w:t xml:space="preserve"> o </w:t>
      </w:r>
      <w:r>
        <w:rPr>
          <w:b/>
          <w:lang w:val="es_ES" w:bidi="es_ES"/>
        </w:rPr>
        <w:t>maldad</w:t>
      </w:r>
      <w:r>
        <w:rPr>
          <w:lang w:val="es_ES" w:bidi="es_ES"/>
        </w:rPr>
        <w:t xml:space="preserve">. </w:t>
      </w:r>
      <w:r>
        <w:rPr>
          <w:lang w:val="es_ES" w:bidi="es_ES"/>
        </w:rPr>
        <w:t>Arrepentirse</w:t>
      </w:r>
      <w:r>
        <w:rPr>
          <w:lang w:val="es_ES" w:bidi="es_ES"/>
        </w:rPr>
        <w:t xml:space="preserve"> es apartarse de los pecados completamente y seguir a Dios. El </w:t>
      </w:r>
      <w:r>
        <w:rPr>
          <w:lang w:val="es_ES" w:bidi="es_ES"/>
        </w:rPr>
        <w:t>pecado</w:t>
      </w:r>
      <w:r>
        <w:rPr>
          <w:lang w:val="es_ES" w:bidi="es_ES"/>
        </w:rPr>
        <w:t xml:space="preserve"> o la </w:t>
      </w:r>
      <w:r>
        <w:rPr>
          <w:lang w:val="es_ES" w:bidi="es_ES"/>
        </w:rPr>
        <w:t>maldad</w:t>
      </w:r>
      <w:r>
        <w:rPr>
          <w:lang w:val="es_ES" w:bidi="es_ES"/>
        </w:rPr>
        <w:t xml:space="preserve"> es no hacer lo que Dios te ha pedido o te ha dicho que hagas. Usen las mismas palabras para arrepentirse y pecado que han usado anteriormente. Consulten el Glosario Principal para obtener más información sobre estas palabras.</w:t>
      </w:r>
    </w:p>
    <w:p>
      <w:pPr/>
      <w:r>
        <w:rPr>
          <w:lang w:val="es_ES" w:bidi="es_ES"/>
        </w:rPr>
      </w:r>
      <w:r>
        <w:rPr>
          <w:lang w:val="es_ES" w:bidi="es_ES"/>
        </w:rPr>
        <w:t xml:space="preserve">Pedro terminó su discurso diciéndole a la multitud que después de que Jesús fue resucitado a la vida, regresó al </w:t>
      </w:r>
      <w:r>
        <w:rPr>
          <w:b/>
          <w:lang w:val="es_ES" w:bidi="es_ES"/>
        </w:rPr>
        <w:t>cielo</w:t>
      </w:r>
      <w:r>
        <w:rPr>
          <w:lang w:val="es_ES" w:bidi="es_ES"/>
        </w:rPr>
        <w:t xml:space="preserve">. El </w:t>
      </w:r>
      <w:r>
        <w:rPr>
          <w:lang w:val="es_ES" w:bidi="es_ES"/>
        </w:rPr>
        <w:t>Cielo</w:t>
      </w:r>
      <w:r>
        <w:rPr>
          <w:lang w:val="es_ES" w:bidi="es_ES"/>
        </w:rPr>
        <w:t xml:space="preserve"> es el lugar donde viven Dios y sus ángeles. Un día, todos los cristianos también vivirán aquí. Consulta el Glosario Principal para obtener más información. Usen la misma palabra para cielo que han usado anteriormente.</w:t>
      </w:r>
    </w:p>
    <w:p>
      <w:pPr/>
      <w:r>
        <w:rPr>
          <w:lang w:val="es_ES" w:bidi="es_ES"/>
        </w:rPr>
      </w:r>
      <w:r>
        <w:rPr>
          <w:lang w:val="es_ES" w:bidi="es_ES"/>
        </w:rPr>
        <w:t xml:space="preserve">Entonces Pedro le recordó a la multitud que Dios los bendijo a todos ellos a través de la promesa hecha a Abraham. </w:t>
      </w:r>
      <w:r>
        <w:rPr>
          <w:b/>
          <w:lang w:val="es_ES" w:bidi="es_ES"/>
        </w:rPr>
        <w:t>Bendito</w:t>
      </w:r>
      <w:r>
        <w:rPr>
          <w:lang w:val="es_ES" w:bidi="es_ES"/>
        </w:rPr>
        <w:t xml:space="preserve"> es cuando Dios le hace un favor a alguien. Recuerden usar la misma palabra para bendito que se usó anteriormente. Consulten el Glosario Principal para obtener una definición más completa de </w:t>
      </w:r>
      <w:r>
        <w:rPr>
          <w:lang w:val="es_ES" w:bidi="es_ES"/>
        </w:rPr>
        <w:t>bendito</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4:1–22</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4:1–22 y guárdenlo en sus corazones.</w:t>
      </w:r>
    </w:p>
    <w:p>
      <w:pPr/>
      <w:r>
        <w:rPr>
          <w:lang w:val="es_ES" w:bidi="es_ES"/>
        </w:rPr>
      </w:r>
      <w:r>
        <w:rPr>
          <w:lang w:val="es_ES" w:bidi="es_ES"/>
        </w:rPr>
        <w:t>Escuchen una versión en audio de Hechos 4:1–22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4:1–22 en la traducción que sea más fácil de entender.</w:t>
      </w:r>
    </w:p>
    <w:p>
      <w:pPr/>
      <w:r>
        <w:rPr>
          <w:lang w:val="es_ES" w:bidi="es_ES"/>
        </w:rPr>
      </w:r>
      <w:r>
        <w:rPr>
          <w:lang w:val="es_ES" w:bidi="es_ES"/>
        </w:rPr>
        <w:t>Después de que Pedro y Juan sanan a un hombre lisiado en el templo, Pedro explica a una gran multitud que Jesús es el Salvador Prometido. Muchas personas creían en Jesús debido a sus palabras. Los líderes religiosos escuchan lo que Pedro y Juan están enseñando y los arrestan. Los líderes religiosos amenazan con castigarlos si no dejan de enseñar sobre Jesús, y luego los liberan. Los apóstoles se niegan a dejar de hablar de Jesús.</w:t>
      </w:r>
    </w:p>
    <w:p>
      <w:pPr/>
      <w:r>
        <w:rPr>
          <w:lang w:val="es_ES" w:bidi="es_ES"/>
        </w:rPr>
      </w:r>
      <w:r>
        <w:rPr>
          <w:lang w:val="es_ES" w:bidi="es_ES"/>
        </w:rPr>
        <w:t>Mientras Pedro y Juan están hablando a la multitud sobre Jesús en el área del templo, algunos sacerdotes, el capitán de la guardia del templo y algunos de los saduceos se acercan a ellos. Los sacerdotes servían en el templo ofreciendo sacrificios a Dios por el pueblo. El capitán era el líder de los guardias del templo que mantenía el orden en el área del templo. Los saduceos eran un grupo o partido religioso judío. Enseñaron que los primeros cinco libros del Antiguo Testamento eran los más importantes, y no creían que existieran ángeles o espíritus. No creían que Dios hubiera resucitado a Jesús, o que le hubiera devuelto la vida. Estos hombres estaban muy enojados con los apóstoles debido a su enseñanza. "Los apóstoles" se refiere solo a Pedro y Juan, no a todos los 12 apóstoles.</w:t>
      </w:r>
    </w:p>
    <w:p>
      <w:pPr/>
      <w:r>
        <w:rPr>
          <w:lang w:val="es_ES" w:bidi="es_ES"/>
        </w:rPr>
      </w:r>
      <w:r>
        <w:rPr>
          <w:lang w:val="es_ES" w:bidi="es_ES"/>
        </w:rPr>
        <w:t>Como recuerdan, Pedro y Juan enseñaron que Dios resucitó a Jesús. Este fue el primer ejemplo de una resurrección más general que sucedería en los últimos días. Con el apoyo de los líderes religiosos, el capitán de la guardia arrestó a Pedro y a Juan. Como era tarde y no había tiempo para un juicio, encarcelaron a los apóstoles hasta el día siguiente. Tantas personas creyeron en el mensaje de los apóstoles sobre Jesús que el grupo de creyentes creció hasta ser más de cinco mil. Lo más probable es que este número solo se refiera a los hombres, lo que significa que no se contabilizaron las mujeres y los niños. Este habría sido un gran número de nuevos creyentes, ya que el número de creyentes en Pentecostés era de alrededor de tres mil.</w:t>
      </w:r>
    </w:p>
    <w:p>
      <w:pPr/>
      <w:r>
        <w:rPr>
          <w:lang w:val="es_ES" w:bidi="es_ES"/>
        </w:rPr>
      </w:r>
      <w:r>
        <w:rPr>
          <w:lang w:val="es_ES" w:bidi="es_ES"/>
        </w:rPr>
        <w:t>Deténganse aquí y conversen sobre esta pregunta en grupo: ¿Cómo determinan si alguien ha infringido la ley en su lugar de residencia? ¿Qué leyes religiosas, si es que hay alguna, hace cumplir la gente donde vives? Pausen este audio aquí.</w:t>
      </w:r>
    </w:p>
    <w:p>
      <w:pPr/>
      <w:r>
        <w:rPr>
          <w:lang w:val="es_ES" w:bidi="es_ES"/>
        </w:rPr>
      </w:r>
      <w:r>
        <w:rPr>
          <w:lang w:val="es_ES" w:bidi="es_ES"/>
        </w:rPr>
        <w:t>Al día siguiente, los gobernantes judíos, los ancianos y los maestros de la ley se reunieron en Jerusalén, estos eran los miembros del Sanedrín, o el Consejo judío. Gobernantes se refiere al sumo sacerdote y a otros sacerdotes que gobernaban sobre el pueblo judío. Los ancianos eran líderes de la comunidad de mayor edad y respetados, mientras que los maestros de la ley interpretaban la ley de Dios. Es probable que el sumo sacerdote haya convocado a todos los miembros del Sanedrín para discutir qué hacer con Pedro y Juan. El sumo sacerdote no solo era el líder de todos los sacerdotes, sino que también era el líder de la corte suprema judía. De una manera especial, representaba al pueblo judío ante Dios. Anás era el exsumo sacerdote, pero su yerno, Caifás, era el sumo sacerdote actual. En la cultura judía, una vez que un hombre se convertía en el Sumo Sacerdote, tenía el honor de ser llamado el Sumo Sacerdote durante el resto de su vida. Alejandro y Juan no solo eran gobernantes, sino también miembros de la familia de Anás.</w:t>
      </w:r>
    </w:p>
    <w:p>
      <w:pPr/>
      <w:r>
        <w:rPr>
          <w:lang w:val="es_ES" w:bidi="es_ES"/>
        </w:rPr>
      </w:r>
      <w:r>
        <w:rPr>
          <w:lang w:val="es_ES" w:bidi="es_ES"/>
        </w:rPr>
        <w:t>Los guardias traen a Juan y Pedro de la cárcel para comparecer ante el Sanedrín. También traen al hombre sanado como testigo. Los líderes le preguntan a Juan y a Pedro: "¿Con qué poder o con qué nombre hicieron esto?" Se están refiriendo al milagro de la sanidad del hombre lisiado. Para los judíos, el nombre de alguien se refiere a la autoridad que esa persona tiene, o el derecho a actuar. Estando lleno del Espíritu Santo, o el Espíritu de Dios, Pedro les responde. Aquí, estar lleno del Espíritu significa que el Espíritu Santo guió claramente a Pedro sobre qué decir a los gobernantes. No implica que el Espíritu Santo haya dejado a Pedro después de Pentecostés y que luego haya regresado en este momento.</w:t>
      </w:r>
    </w:p>
    <w:p>
      <w:pPr/>
      <w:r>
        <w:rPr>
          <w:lang w:val="es_ES" w:bidi="es_ES"/>
        </w:rPr>
      </w:r>
      <w:r>
        <w:rPr>
          <w:lang w:val="es_ES" w:bidi="es_ES"/>
        </w:rPr>
        <w:t>Pedro se dirige a los gobernantes usando respetuosamente dos de los tres títulos, gobernantes y ancianos, para el consejo gobernante judío. Cuando Pedro dice: "Si hoy estamos siendo llamados a rendir cuentas..." está introduciendo una declaración que es verdadera. Implica que su siguiente declaración también será verdad. Pedro afirma claramente ante el consejo y ante todo el pueblo de Israel que sanaron al hombre lisiado a través del nombre, o el poder, de Jesucristo de Nazaret. Pedro se refiere al hombre sanado que estaba con ellos como prueba del milagro. Cristo es un título que identifica a Jesús como la persona que Dios envió como rey y el Salvador Prometido, mientras que Nazaret se refiere a la ciudad natal de Jesús.</w:t>
      </w:r>
    </w:p>
    <w:p>
      <w:pPr/>
      <w:r>
        <w:rPr>
          <w:lang w:val="es_ES" w:bidi="es_ES"/>
        </w:rPr>
      </w:r>
      <w:r>
        <w:rPr>
          <w:lang w:val="es_ES" w:bidi="es_ES"/>
        </w:rPr>
        <w:t>Pedro le dice al consejo que son responsables de crucificar a Jesús, o de clavarlo en una cruz para que sufra y muera, pero Dios lo resucitó. Como recuerdan, los saduceos no creían en la resurrección. Pedro cita Escrituras bien conocidas de los Salmos que hablaban del Salvador Prometido. Pedro da a entender que los líderes judíos rechazaron a Jesús, como los constructores que rechazaron la piedra, pero Jesús es como la piedra angular. Una piedra angular puede referirse a una piedra en la esquina de los cimientos o a una piedra en el centro de una puerta arqueada. Cualquiera que sea esta piedra, implica que la piedra es la más importante y hace que todo el edificio sea fuerte. Al igual que los constructores, los líderes rechazaron a Jesús como el Salvador Prometido, pero Jesús ahora está sentado con Dios en un lugar de honor.</w:t>
      </w:r>
    </w:p>
    <w:p>
      <w:pPr/>
      <w:r>
        <w:rPr>
          <w:lang w:val="es_ES" w:bidi="es_ES"/>
        </w:rPr>
      </w:r>
      <w:r>
        <w:rPr>
          <w:lang w:val="es_ES" w:bidi="es_ES"/>
        </w:rPr>
        <w:t xml:space="preserve">Deténganse aquí y miren una imagen de una </w:t>
      </w:r>
      <w:r>
        <w:rPr>
          <w:lang w:val="es_ES" w:bidi="es_ES"/>
        </w:rPr>
        <w:t>piedra angular</w:t>
      </w:r>
      <w:r>
        <w:rPr>
          <w:lang w:val="es_ES" w:bidi="es_ES"/>
        </w:rPr>
        <w:t xml:space="preserve"> en grupo. Conversen sobre cómo las personas construyen casas en tu cultura. ¿Cómo se aseguran de que una casa sea fuerte y esté bien construida en tu cultura? Pausen este audio aquí.</w:t>
      </w:r>
    </w:p>
    <w:p>
      <w:pPr/>
      <w:r>
        <w:rPr>
          <w:lang w:val="es_ES" w:bidi="es_ES"/>
        </w:rPr>
      </w:r>
      <w:r>
        <w:rPr>
          <w:lang w:val="es_ES" w:bidi="es_ES"/>
        </w:rPr>
        <w:t>Pedro dice que la salvación no se encuentra en nadie más. Específicamente, los judíos podían encontrar la salvación, o el rescate del castigo por el pecado, en Jesús porque Jesús es el Salvador Prometido. Pedro dice: "Dios no ha dado ningún otro nombre debajo del cielo por el que podamos ser salvos". Nuevamente, el nombre de Jesús se refiere a Jesús como persona, mientras que "debajo del cielo" significa en todo el mundo. Por lo tanto, Dios solo salva a las personas a través de Jesús. Solo Jesús puede salvar a las personas del castigo de Dios por sus pecados.</w:t>
      </w:r>
    </w:p>
    <w:p>
      <w:pPr/>
      <w:r>
        <w:rPr>
          <w:lang w:val="es_ES" w:bidi="es_ES"/>
        </w:rPr>
      </w:r>
      <w:r>
        <w:rPr>
          <w:lang w:val="es_ES" w:bidi="es_ES"/>
        </w:rPr>
        <w:t>Los líderes religiosos se sorprendieron de que Pedro y Juan hablaran con audacia y con confianza, porque reconocían que los apóstoles no tenían educación formal para interpretar las Escrituras. La mayoría de los niños judíos iban a la escuela hasta la edad de 12 años, pero algunos estudiantes continuaban estudiando en escuelas judías avanzadas donde enseñaban rabinos. El Sanedrín probablemente podía notar por la vestimenta de Pedro y Juan que eran hombres comunes sin formación especializada en las escuelas rabínicas. Reconocieron a Pedro y a Juan como discípulos, o seguidores, de Jesús. Así como los gobernantes habían visto a Jesús enseñar con autoridad, o el derecho a actuar, vieron que sus seguidores estaban enseñando con la misma autoridad proveniente de Dios.</w:t>
      </w:r>
    </w:p>
    <w:p>
      <w:pPr/>
      <w:r>
        <w:rPr>
          <w:lang w:val="es_ES" w:bidi="es_ES"/>
        </w:rPr>
      </w:r>
      <w:r>
        <w:rPr>
          <w:lang w:val="es_ES" w:bidi="es_ES"/>
        </w:rPr>
        <w:t>Los líderes querían castigar a Pedro y a Juan por predicar sobre Jesús, pero Dios había sanado al hombre en el nombre de Jesús. No podían oponerse a los apóstoles porque el hombre sanado estaba frente a ellos. El consejo ordenó a los guardias que sacaran a los tres hombres de la sala de reuniones del consejo para que el consejo pudiera hablar en privado. Hacen la pregunta: "¿Qué vamos a hacer con estos hombres?" como una manera de expresar frustración e incertidumbre. Querían castigar a Pedro y a Juan, pero tenían miedo, porque castigarlos haría que el pueblo de Jerusalén se enojara con ellos. Todos en Jerusalén sabían que Dios había sanado al hombre lisiado porque los apóstoles le habían pedido a Dios que lo sanara. Este milagro, o acto de Dios, era una señal de que lo que los apóstoles estaban enseñando sobre Jesús era verdad. Los líderes no podían negar que el milagro había sucedido porque demasiadas personas ya lo sabían. En cambio, los líderes deciden decirles a los apóstoles que los castigarán si continúan enseñando a las personas en el nombre de Jesús. Quieren evitar que la noticia de Jesús se propague a más personas.</w:t>
      </w:r>
    </w:p>
    <w:p>
      <w:pPr/>
      <w:r>
        <w:rPr>
          <w:lang w:val="es_ES" w:bidi="es_ES"/>
        </w:rPr>
      </w:r>
      <w:r>
        <w:rPr>
          <w:lang w:val="es_ES" w:bidi="es_ES"/>
        </w:rPr>
        <w:t>El consejo llama a Pedro y a Juan de regreso a la sala de reuniones y les ordena que no hablen ni enseñen en el nombre de Jesús. Pedro les dice a los líderes que deben juzgar, o decidir por sí mismos, qué era correcto a los ojos de Dios: obedecer a Dios u obedecer a los líderes. "A los ojos de Dios" se refiere a lo que Dios considera correcto. Esto implica que obedecer a los líderes significaría desobedecer a Dios. Pedro enfatiza que deben continuar contando a otros lo que vieron hacer y escucharon decir a Jesús. Los líderes continuaron amenazando a los apóstoles, pero les permitieron irse porque no encontraban la manera de castigarlos sin que mucha gente se enojara. La gente en Jerusalén continuó alabando a Dios por el milagro de que el hombre fuera sanado después de haber estado lisiado durante 40 años.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4:1–22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Pedro y Juan están en el área del templo enseñando a una multitud después de sanar a un hombre lisiado. El capitán de la guardia, los sacerdotes y los saduceos vienen a ellos. Los líderes están enojados porque Pedro está hablando de la resurrección. Arrestan a Pedro y a Juan. Pero muchas personas escucharon y creyeron las palabras de Pedro. El número total de hombres que creían era de cinco mil.</w:t>
      </w:r>
    </w:p>
    <w:p>
      <w:pPr/>
      <w:r>
        <w:rPr>
          <w:lang w:val="es_ES" w:bidi="es_ES"/>
        </w:rPr>
      </w:r>
      <w:r>
        <w:rPr>
          <w:b/>
          <w:lang w:val="es_ES" w:bidi="es_ES"/>
        </w:rPr>
        <w:t>En la segunda escena:</w:t>
      </w:r>
      <w:r>
        <w:rPr>
          <w:lang w:val="es_ES" w:bidi="es_ES"/>
        </w:rPr>
        <w:t xml:space="preserve"> El consejo judío se reúne al día siguiente, incluidos los miembros de la familia del sumo sacerdote. El consejo ordena a los guardias que traigan a Pedro y a Juan de la cárcel al edificio del consejo. Los líderes les preguntaron con qué nombre o con qué poder sanaron al hombre lisiado. Pedro, lleno del Espíritu Santo, les respondió.</w:t>
      </w:r>
    </w:p>
    <w:p>
      <w:pPr/>
      <w:r>
        <w:rPr>
          <w:lang w:val="es_ES" w:bidi="es_ES"/>
        </w:rPr>
      </w:r>
      <w:r>
        <w:rPr>
          <w:b/>
          <w:lang w:val="es_ES" w:bidi="es_ES"/>
        </w:rPr>
        <w:t>En la tercera escena:</w:t>
      </w:r>
      <w:r>
        <w:rPr>
          <w:lang w:val="es_ES" w:bidi="es_ES"/>
        </w:rPr>
        <w:t xml:space="preserve"> El consejo se sorprendió por la audacia de Pedro y Juan. Reconocieron que no eran educados y que eran discípulos de Jesús. El consejo también vio al hombre sanado y no pudo decir nada en contra de lo que sucedió. Hicieron que Pedro, Juan y el hombre lisiado salieran de la habitación.</w:t>
      </w:r>
    </w:p>
    <w:p>
      <w:pPr/>
      <w:r>
        <w:rPr>
          <w:lang w:val="es_ES" w:bidi="es_ES"/>
        </w:rPr>
      </w:r>
      <w:r>
        <w:rPr>
          <w:b/>
          <w:lang w:val="es_ES" w:bidi="es_ES"/>
        </w:rPr>
        <w:t>En la cuarta escena:</w:t>
      </w:r>
      <w:r>
        <w:rPr>
          <w:lang w:val="es_ES" w:bidi="es_ES"/>
        </w:rPr>
        <w:t xml:space="preserve"> El consejo debate entre sí y habla sobre la evidencia innegable del milagro que los apóstoles realizaron. Decidieron amenazarlos para que no hablaran más de Jesús. Cuando Pedro y Juan vuelven a entrar en la habitación y el consejo les advierte que no hablen de Jesús, Pedro les pregunta a los líderes qué es mejor hacer, ¿obedecer a Dios o a ellos?</w:t>
      </w:r>
    </w:p>
    <w:p>
      <w:pPr/>
      <w:r>
        <w:rPr>
          <w:lang w:val="es_ES" w:bidi="es_ES"/>
        </w:rPr>
      </w:r>
      <w:r>
        <w:rPr>
          <w:b/>
          <w:lang w:val="es_ES" w:bidi="es_ES"/>
        </w:rPr>
        <w:t>En la quinta escena:</w:t>
      </w:r>
      <w:r>
        <w:rPr>
          <w:lang w:val="es_ES" w:bidi="es_ES"/>
        </w:rPr>
        <w:t xml:space="preserve"> El consejo los deja ir porque no pudieron encontrar ninguna razón para castigarlos. El pueblo alaba a Dios por el milagro porque el hombre había estado lisiado durante más de 40 años, pero el apóstol lo sanó.</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Hombre lisiado que es sanado</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Sacerdotes</w:t>
      </w:r>
    </w:p>
    <w:p>
      <w:pPr>
        <w:pStyle w:val="ListBullet"/>
        <w:spacing w:line="240" w:lineRule="auto"/>
        <w:ind w:left="720"/>
      </w:pPr>
      <w:r>
        <w:rPr>
          <w:lang w:val="es_ES" w:bidi="es_ES"/>
        </w:rPr>
      </w:r>
      <w:r>
        <w:rPr>
          <w:lang w:val="es_ES" w:bidi="es_ES"/>
        </w:rPr>
        <w:t>Capitán de la Guardia del templo</w:t>
      </w:r>
    </w:p>
    <w:p>
      <w:pPr>
        <w:pStyle w:val="ListBullet"/>
        <w:spacing w:line="240" w:lineRule="auto"/>
        <w:ind w:left="720"/>
      </w:pPr>
      <w:r>
        <w:rPr>
          <w:lang w:val="es_ES" w:bidi="es_ES"/>
        </w:rPr>
      </w:r>
      <w:r>
        <w:rPr>
          <w:lang w:val="es_ES" w:bidi="es_ES"/>
        </w:rPr>
        <w:t>Saduceos</w:t>
      </w:r>
    </w:p>
    <w:p>
      <w:pPr>
        <w:pStyle w:val="ListBullet"/>
        <w:spacing w:line="240" w:lineRule="auto"/>
        <w:ind w:left="720"/>
      </w:pPr>
      <w:r>
        <w:rPr>
          <w:lang w:val="es_ES" w:bidi="es_ES"/>
        </w:rPr>
      </w:r>
      <w:r>
        <w:rPr>
          <w:lang w:val="es_ES" w:bidi="es_ES"/>
        </w:rPr>
        <w:t>Anás</w:t>
      </w:r>
    </w:p>
    <w:p>
      <w:pPr>
        <w:pStyle w:val="ListBullet"/>
        <w:spacing w:line="240" w:lineRule="auto"/>
        <w:ind w:left="720"/>
      </w:pPr>
      <w:r>
        <w:rPr>
          <w:lang w:val="es_ES" w:bidi="es_ES"/>
        </w:rPr>
      </w:r>
      <w:r>
        <w:rPr>
          <w:lang w:val="es_ES" w:bidi="es_ES"/>
        </w:rPr>
        <w:t>Caifás</w:t>
      </w:r>
    </w:p>
    <w:p>
      <w:pPr>
        <w:pStyle w:val="ListBullet"/>
        <w:spacing w:line="240" w:lineRule="auto"/>
        <w:ind w:left="720"/>
      </w:pPr>
      <w:r>
        <w:rPr>
          <w:lang w:val="es_ES" w:bidi="es_ES"/>
        </w:rPr>
      </w:r>
      <w:r>
        <w:rPr>
          <w:lang w:val="es_ES" w:bidi="es_ES"/>
        </w:rPr>
        <w:t>La familia de Anás</w:t>
      </w:r>
    </w:p>
    <w:p>
      <w:pPr>
        <w:pStyle w:val="ListBullet"/>
        <w:spacing w:line="240" w:lineRule="auto"/>
        <w:ind w:left="720"/>
      </w:pPr>
      <w:r>
        <w:rPr>
          <w:lang w:val="es_ES" w:bidi="es_ES"/>
        </w:rPr>
      </w:r>
      <w:r>
        <w:rPr>
          <w:lang w:val="es_ES" w:bidi="es_ES"/>
        </w:rPr>
        <w:t>Guardias</w:t>
      </w:r>
    </w:p>
    <w:p>
      <w:pPr/>
      <w:r>
        <w:rPr>
          <w:lang w:val="es_ES" w:bidi="es_ES"/>
        </w:rPr>
      </w:r>
      <w:r>
        <w:rPr>
          <w:lang w:val="es_ES" w:bidi="es_ES"/>
        </w:rPr>
        <w:t>Como grupo, pongan atención a estas partes de la ambientación del pasaje:</w:t>
      </w:r>
    </w:p>
    <w:p>
      <w:pPr/>
      <w:r>
        <w:rPr>
          <w:lang w:val="es_ES" w:bidi="es_ES"/>
        </w:rPr>
      </w:r>
      <w:r>
        <w:rPr>
          <w:lang w:val="es_ES" w:bidi="es_ES"/>
        </w:rPr>
        <w:t>Pedro y Juan todavía se están dirigiendo a la misma gente que en el último pasaje. Esto significa que estaban en el área del templo en un lugar llamado el Pórtico de Salomón. Una multitud se había reunido a su alrededor porque sanaron a un hombre que había estado lisiado durante 40 años.</w:t>
      </w:r>
    </w:p>
    <w:p>
      <w:pPr/>
      <w:r>
        <w:rPr>
          <w:lang w:val="es_ES" w:bidi="es_ES"/>
        </w:rPr>
      </w:r>
      <w:r>
        <w:rPr>
          <w:lang w:val="es_ES" w:bidi="es_ES"/>
        </w:rPr>
        <w:t>Pedro y Juan son interrumpidos cuando los líderes religiosos y el capitán de la guardia del templo se acercan a ellos. El capitán era como la policía del templo. Él estaba a cargo de mantener el orden en el templo y de evitar que sucedieran disturbios. Los saduceos, que no creían en la resurrección, están molestos porque los apóstoles están enseñando que Dios resucitó a Jesús.</w:t>
      </w:r>
    </w:p>
    <w:p>
      <w:pPr/>
      <w:r>
        <w:rPr>
          <w:lang w:val="es_ES" w:bidi="es_ES"/>
        </w:rPr>
      </w:r>
      <w:r>
        <w:rPr>
          <w:lang w:val="es_ES" w:bidi="es_ES"/>
        </w:rPr>
        <w:t>La gente escuchó la palabra, o el mensaje, de que Jesús era el Salvador Prometido, y lo creyó.</w:t>
      </w:r>
    </w:p>
    <w:p>
      <w:pPr/>
      <w:r>
        <w:rPr>
          <w:lang w:val="es_ES" w:bidi="es_ES"/>
        </w:rPr>
      </w:r>
      <w:r>
        <w:rPr>
          <w:lang w:val="es_ES" w:bidi="es_ES"/>
        </w:rPr>
        <w:t>Los líderes arrestan a Pedro y a Juan y los encarcelan hasta que puedan ser juzgados. Al día siguiente, el Sanedrín, o el consejo judío, se reúne en la corte en Jerusalén. El consejo incluía al sumo sacerdote y a los miembros de su familia. Cuando el Sanedrín se reunía, generalmente se sentaban en semicírculos para que todos pudieran verse entre sí. La persona acusada estaba sentada en medio del círculo.</w:t>
      </w:r>
    </w:p>
    <w:p>
      <w:pPr/>
      <w:r>
        <w:rPr>
          <w:lang w:val="es_ES" w:bidi="es_ES"/>
        </w:rPr>
      </w:r>
      <w:r>
        <w:rPr>
          <w:lang w:val="es_ES" w:bidi="es_ES"/>
        </w:rPr>
        <w:t>El consejo les preguntó a Pedro y a Juan: "¿Con qué nombre o poder hicieron este milagro?" La palabra "ustedes" se enfatiza para despreciar o menospreciar a los apóstoles. Pedro, lleno del Espíritu Santo, les respondió.</w:t>
      </w:r>
    </w:p>
    <w:p>
      <w:pPr/>
      <w:r>
        <w:rPr>
          <w:lang w:val="es_ES" w:bidi="es_ES"/>
        </w:rPr>
      </w:r>
      <w:r>
        <w:rPr>
          <w:lang w:val="es_ES" w:bidi="es_ES"/>
        </w:rPr>
        <w:t>Deténganse aquí y conversen sobre esta pregunta en grupo: ¿Cómo afecta el tono de voz el significado de las palabras en tu cultura? Pausen este audio aquí.</w:t>
      </w:r>
    </w:p>
    <w:p>
      <w:pPr/>
      <w:r>
        <w:rPr>
          <w:lang w:val="es_ES" w:bidi="es_ES"/>
        </w:rPr>
      </w:r>
      <w:r>
        <w:rPr>
          <w:lang w:val="es_ES" w:bidi="es_ES"/>
        </w:rPr>
        <w:t>Pedro comienza su respuesta dirigiéndose educadamente a las personas importantes de su audiencia. Pedro nombra a los gobernantes y a los ancianos para dar a entender que va a hablar con ellos. Esta es una manera muy respetuosa de comenzar su defensa. Cuando Pedro dijo "si estamos siendo examinados", Pedro no está cuestionando si realmente están siendo examinados por haber sanado al hombre o no. En cambio, él está diciendo que no hay duda de que están siendo acusados por esa razón. Otra manera de traducir esto sería: "Como estamos siendo examinados..." Pedro dice esto para enfatizar la verdad de que el milagro sucedió debido al poder del nombre de Jesús. Después de que Pedro menciona los cargos, dice "que se sepa" o "sepan esto" como una manera de comenzar su respuesta a la acusación. Pedro quiere que el consejo sepa sin duda que lo que está a punto de decir es verdad.</w:t>
      </w:r>
    </w:p>
    <w:p>
      <w:pPr/>
      <w:r>
        <w:rPr>
          <w:lang w:val="es_ES" w:bidi="es_ES"/>
        </w:rPr>
      </w:r>
      <w:r>
        <w:rPr>
          <w:lang w:val="es_ES" w:bidi="es_ES"/>
        </w:rPr>
        <w:t>Deténganse aquí y conversen sobre esta pregunta en grupo: ¿Cómo habla la gente en la corte para responder a las acusaciones? Pausen este audio aquí.</w:t>
      </w:r>
    </w:p>
    <w:p>
      <w:pPr/>
      <w:r>
        <w:rPr>
          <w:lang w:val="es_ES" w:bidi="es_ES"/>
        </w:rPr>
      </w:r>
      <w:r>
        <w:rPr>
          <w:lang w:val="es_ES" w:bidi="es_ES"/>
        </w:rPr>
        <w:t>Pedro dice que los gobernantes y los ancianos, que también son pueblo de Israel, y el resto de Israel sabrán que Jesús es el que sanó al hombre lisiado.</w:t>
      </w:r>
    </w:p>
    <w:p>
      <w:pPr/>
      <w:r>
        <w:rPr>
          <w:lang w:val="es_ES" w:bidi="es_ES"/>
        </w:rPr>
      </w:r>
      <w:r>
        <w:rPr>
          <w:lang w:val="es_ES" w:bidi="es_ES"/>
        </w:rPr>
        <w:t>Pedro expresa que Jesús es la piedra angular. Pedro no está diciendo que Jesús sea una roca o una estatua hecha de roca, sino que Jesús es como una roca que los constructores han rechazado. Ahora esa roca se ha convertido en la roca más importante para la construcción de un edificio. Esto significa que aunque la gente rechazó a Jesús, Jesús es el único que nos salva.</w:t>
      </w:r>
    </w:p>
    <w:p>
      <w:pPr/>
      <w:r>
        <w:rPr>
          <w:lang w:val="es_ES" w:bidi="es_ES"/>
        </w:rPr>
      </w:r>
      <w:r>
        <w:rPr>
          <w:lang w:val="es_ES" w:bidi="es_ES"/>
        </w:rPr>
        <w:t>El discurso de Pedro le mostró al consejo la audacia de Pedro y Juan.</w:t>
      </w:r>
    </w:p>
    <w:p>
      <w:pPr/>
      <w:r>
        <w:rPr>
          <w:lang w:val="es_ES" w:bidi="es_ES"/>
        </w:rPr>
      </w:r>
      <w:r>
        <w:rPr>
          <w:lang w:val="es_ES" w:bidi="es_ES"/>
        </w:rPr>
        <w:t>Entonces el consejo les ordenó que salieran de la sala del consejo. Es posible que los guardias los hayan sacado de la habitación.</w:t>
      </w:r>
    </w:p>
    <w:p>
      <w:pPr/>
      <w:r>
        <w:rPr>
          <w:lang w:val="es_ES" w:bidi="es_ES"/>
        </w:rPr>
      </w:r>
      <w:r>
        <w:rPr>
          <w:lang w:val="es_ES" w:bidi="es_ES"/>
        </w:rPr>
        <w:t>El consejo estaba frustrado porque no sabían cómo castigar a los apóstoles sin causar un motín porque la gente estaba feliz con el milagro. Decidieron advertir a Pedro y a Juan que no hablaran más en el nombre de Jesús. Entonces el consejo llamó a Pedro y a Juan de regreso a la sala del consejo y les dijo que no hablaran más en el nombre de Jesús.</w:t>
      </w:r>
    </w:p>
    <w:p>
      <w:pPr/>
      <w:r>
        <w:rPr>
          <w:lang w:val="es_ES" w:bidi="es_ES"/>
        </w:rPr>
      </w:r>
      <w:r>
        <w:rPr>
          <w:lang w:val="es_ES" w:bidi="es_ES"/>
        </w:rPr>
        <w:t>Pedro y Juan dijeron que no pueden dejar de hablar en el nombre de Jesús porque quieren obedecer a Dios en lugar de al hombre. El consejo no pudo encontrar una manera de castigarlos, porque todos estaban alabando a Dios por sanar a un hombre que había estado lisiado durante 40 años. El consejo deja que Pedro y Juan se vayan.</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4:1–22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cinco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Hombre lisiado que es sanado</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Sacerdotes</w:t>
      </w:r>
    </w:p>
    <w:p>
      <w:pPr>
        <w:pStyle w:val="ListBullet"/>
        <w:spacing w:line="240" w:lineRule="auto"/>
        <w:ind w:left="720"/>
      </w:pPr>
      <w:r>
        <w:rPr>
          <w:lang w:val="es_ES" w:bidi="es_ES"/>
        </w:rPr>
      </w:r>
      <w:r>
        <w:rPr>
          <w:lang w:val="es_ES" w:bidi="es_ES"/>
        </w:rPr>
        <w:t>Capitán de la Guardia del templo</w:t>
      </w:r>
    </w:p>
    <w:p>
      <w:pPr>
        <w:pStyle w:val="ListBullet"/>
        <w:spacing w:line="240" w:lineRule="auto"/>
        <w:ind w:left="720"/>
      </w:pPr>
      <w:r>
        <w:rPr>
          <w:lang w:val="es_ES" w:bidi="es_ES"/>
        </w:rPr>
      </w:r>
      <w:r>
        <w:rPr>
          <w:lang w:val="es_ES" w:bidi="es_ES"/>
        </w:rPr>
        <w:t>Saduceos</w:t>
      </w:r>
    </w:p>
    <w:p>
      <w:pPr>
        <w:pStyle w:val="ListBullet"/>
        <w:spacing w:line="240" w:lineRule="auto"/>
        <w:ind w:left="720"/>
      </w:pPr>
      <w:r>
        <w:rPr>
          <w:lang w:val="es_ES" w:bidi="es_ES"/>
        </w:rPr>
      </w:r>
      <w:r>
        <w:rPr>
          <w:lang w:val="es_ES" w:bidi="es_ES"/>
        </w:rPr>
        <w:t>Anás</w:t>
      </w:r>
    </w:p>
    <w:p>
      <w:pPr>
        <w:pStyle w:val="ListBullet"/>
        <w:spacing w:line="240" w:lineRule="auto"/>
        <w:ind w:left="720"/>
      </w:pPr>
      <w:r>
        <w:rPr>
          <w:lang w:val="es_ES" w:bidi="es_ES"/>
        </w:rPr>
      </w:r>
      <w:r>
        <w:rPr>
          <w:lang w:val="es_ES" w:bidi="es_ES"/>
        </w:rPr>
        <w:t>Caifás</w:t>
      </w:r>
    </w:p>
    <w:p>
      <w:pPr>
        <w:pStyle w:val="ListBullet"/>
        <w:spacing w:line="240" w:lineRule="auto"/>
        <w:ind w:left="720"/>
      </w:pPr>
      <w:r>
        <w:rPr>
          <w:lang w:val="es_ES" w:bidi="es_ES"/>
        </w:rPr>
      </w:r>
      <w:r>
        <w:rPr>
          <w:lang w:val="es_ES" w:bidi="es_ES"/>
        </w:rPr>
        <w:t>La familia de Anás</w:t>
      </w:r>
    </w:p>
    <w:p>
      <w:pPr>
        <w:pStyle w:val="ListBullet"/>
        <w:spacing w:line="240" w:lineRule="auto"/>
        <w:ind w:left="720"/>
      </w:pPr>
      <w:r>
        <w:rPr>
          <w:lang w:val="es_ES" w:bidi="es_ES"/>
        </w:rPr>
      </w:r>
      <w:r>
        <w:rPr>
          <w:lang w:val="es_ES" w:bidi="es_ES"/>
        </w:rPr>
        <w:t>Guardias</w:t>
      </w:r>
    </w:p>
    <w:p>
      <w:pPr/>
      <w:r>
        <w:rPr>
          <w:lang w:val="es_ES" w:bidi="es_ES"/>
        </w:rPr>
      </w:r>
      <w:r>
        <w:rPr>
          <w:lang w:val="es_ES" w:bidi="es_ES"/>
        </w:rPr>
        <w:t>En grupo, actúen el texto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actuar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a Pedro y a Juan enseñando a una multitud en el área del templo. Algunos sacerdotes, el capitán de la guardia del templo y algunos saduceos se acercan a ellos. Están enojados porque los apóstoles están enseñando sobre la resurrección de Jesús. Arrestan a Pedro y a Juan y los encarcelan toda la noche.</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 Juan: "¿Qué sientes o piensas?" La persona podría responder cosas como: "Desanimado. Así no es como imaginé que terminaría este día", o "Me alegro de tener a Pedro como compañía", o "Esperanzado. Recuerdo la enseñanza de Jesús. Sé que usará nuestra persecución como una oportunidad para compartir más sobre él".</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juntos la reunión del Sanedrín. Los guardias traen a Pedro y a Juan de la cárcel, y también traen al hombre que estaba lisiado. El Sanedrín les pregunta con qué poder han sanado al hombre lisiado. Pedro, lleno del Espíritu Santo, les responde.</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Pregúntale a la persona que interpreta a Pedro, "¿Qué siente o piensa?" La persona podría responder cosas como: "Audaz. Es tal como Jesús dijo: el Espíritu Santo me está dando las palabras que debo decir", o "Animado. Ahora los líderes de nuestro pueblo pueden saber la verdad sobre Jesús", o "Agradecido, incluso ahora Jesús me está ayudando".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el Sanedrín sorprendiéndose por la audacia de los apóstoles. Saben que los apóstoles no tienen educación y que son discípulos de Jesús. El Sanedrín envía a los tres hombres fuera de la habitación para que puedan hablar en privado.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el Sanedrín: "¿Qué está sintiendo o pensando?" La persona podría responder cosas como: "Sorprendido". ¿Cómo saben hombres tan simples explicar las Escrituras?" o "Desanimado. Pensaba que habíamos terminado de tratar con las enseñanzas de Jesús", o "Frustrado. No hay nada que podamos hacer para castigarlos sin causar un motín".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el Sanedrín sin saber qué hacer. Deciden amenazar a los apóstoles para que no enseñen más sobre Jesús. Ordenan a Pedro y a Juan que regresen a la habitación y les advierten que no enseñen sobre Jesús. Pedro pregunta qué es mejor, ¿obedecer a Dios o a los gobernantes? Pedro y Juan se niegan a dejar de hablar de Jesús.</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el Sanedrín: "¿Qué está sintiendo o pensando?" La persona podría responder cosas como: "Enojado. ¿Quiénes son para rechazar lo que les estamos pidiendo?" o "Sorprendido. ¡Son tan audaces!" o "Frustrado. "No hay nada más que podamos hacer excepto amenazarlos".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el Sanedrín que continúa amenazándolos, pero tienen que dejarlos ir. La gente continúa alabando a Dios por el milagro del hombre lisiado que los apóstoles sanaron.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4:1–22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Los </w:t>
      </w:r>
      <w:r>
        <w:rPr>
          <w:b/>
          <w:lang w:val="es_ES" w:bidi="es_ES"/>
        </w:rPr>
        <w:t>sacerdotes</w:t>
      </w:r>
      <w:r>
        <w:rPr>
          <w:lang w:val="es_ES" w:bidi="es_ES"/>
        </w:rPr>
        <w:t xml:space="preserve">, el capitán de la guardia del </w:t>
      </w:r>
      <w:r>
        <w:rPr>
          <w:b/>
          <w:lang w:val="es_ES" w:bidi="es_ES"/>
        </w:rPr>
        <w:t>templo</w:t>
      </w:r>
      <w:r>
        <w:rPr>
          <w:lang w:val="es_ES" w:bidi="es_ES"/>
        </w:rPr>
        <w:t xml:space="preserve"> y los </w:t>
      </w:r>
      <w:r>
        <w:rPr>
          <w:b/>
          <w:lang w:val="es_ES" w:bidi="es_ES"/>
        </w:rPr>
        <w:t>saduceos</w:t>
      </w:r>
      <w:r>
        <w:rPr>
          <w:lang w:val="es_ES" w:bidi="es_ES"/>
        </w:rPr>
        <w:t xml:space="preserve"> vinieron a Pedro y a Juan después de que sanaron al hombre lisiado y enseñaron sobre Jesús. Sacerdote se refiere a los representantes de Dios que hacían sacrificios a Dios en nombre del pueblo. También cuidaban del templo de Dios, o del lugar donde Dios vivía entre su pueblo en Jerusalén. Usen la misma palabra o frase para sacerdote y templo que usaron en los pasajes anteriores. Para obtener más información sobre </w:t>
      </w:r>
      <w:r>
        <w:rPr>
          <w:lang w:val="es_ES" w:bidi="es_ES"/>
        </w:rPr>
        <w:t>sacerdote</w:t>
      </w:r>
      <w:r>
        <w:rPr>
          <w:lang w:val="es_ES" w:bidi="es_ES"/>
        </w:rPr>
        <w:t xml:space="preserve"> y el </w:t>
      </w:r>
      <w:r>
        <w:rPr>
          <w:lang w:val="es_ES" w:bidi="es_ES"/>
        </w:rPr>
        <w:t>templo</w:t>
      </w:r>
      <w:r>
        <w:rPr>
          <w:lang w:val="es_ES" w:bidi="es_ES"/>
        </w:rPr>
        <w:t>, consulten el Glosario Principal.</w:t>
      </w:r>
    </w:p>
    <w:p>
      <w:pPr/>
      <w:r>
        <w:rPr>
          <w:lang w:val="es_ES" w:bidi="es_ES"/>
        </w:rPr>
      </w:r>
      <w:r>
        <w:rPr>
          <w:lang w:val="es_ES" w:bidi="es_ES"/>
        </w:rPr>
        <w:t xml:space="preserve">Los </w:t>
      </w:r>
      <w:r>
        <w:rPr>
          <w:b/>
          <w:lang w:val="es_ES" w:bidi="es_ES"/>
        </w:rPr>
        <w:t>saduceos</w:t>
      </w:r>
      <w:r>
        <w:rPr>
          <w:lang w:val="es_ES" w:bidi="es_ES"/>
        </w:rPr>
        <w:t xml:space="preserve"> eran líderes religiosos que pensaban que las leyes del Antiguo Testamento de Moisés eran las más importantes. No creían en las enseñanzas orales posteriores de los fariseos, que incluían la enseñanza de la resurrección de los muertos. Por lo general, apoyaban a las autoridades políticas, como el rey Herodes en el tiempo de Jesús.</w:t>
      </w:r>
    </w:p>
    <w:p>
      <w:pPr/>
      <w:r>
        <w:rPr>
          <w:lang w:val="es_ES" w:bidi="es_ES"/>
        </w:rPr>
      </w:r>
      <w:r>
        <w:rPr>
          <w:lang w:val="es_ES" w:bidi="es_ES"/>
        </w:rPr>
        <w:t xml:space="preserve">Deténganse aquí y conversen en grupo sobre la palabra o frase que usarán para </w:t>
      </w:r>
      <w:r>
        <w:rPr>
          <w:b/>
          <w:lang w:val="es_ES" w:bidi="es_ES"/>
        </w:rPr>
        <w:t>saduceo</w:t>
      </w:r>
      <w:r>
        <w:rPr>
          <w:lang w:val="es_ES" w:bidi="es_ES"/>
        </w:rPr>
        <w:t xml:space="preserve">. Busquen en el Glosario Principal a </w:t>
      </w:r>
      <w:r>
        <w:rPr>
          <w:lang w:val="es_ES" w:bidi="es_ES"/>
        </w:rPr>
        <w:t>Saduceo</w:t>
      </w:r>
      <w:r>
        <w:rPr>
          <w:lang w:val="es_ES" w:bidi="es_ES"/>
        </w:rPr>
        <w:t xml:space="preserve"> para obtener más información. Si ya han traducido esta palabra en otro libro de la Biblia, usen la misma palabra que han usado allí. Pausen este audio aquí.</w:t>
      </w:r>
    </w:p>
    <w:p>
      <w:pPr/>
      <w:r>
        <w:rPr>
          <w:lang w:val="es_ES" w:bidi="es_ES"/>
        </w:rPr>
      </w:r>
      <w:r>
        <w:rPr>
          <w:lang w:val="es_ES" w:bidi="es_ES"/>
        </w:rPr>
        <w:t xml:space="preserve">Cuando Lucas dice que los </w:t>
      </w:r>
      <w:r>
        <w:rPr>
          <w:b/>
          <w:lang w:val="es_ES" w:bidi="es_ES"/>
        </w:rPr>
        <w:t>apóstoles</w:t>
      </w:r>
      <w:r>
        <w:rPr>
          <w:lang w:val="es_ES" w:bidi="es_ES"/>
        </w:rPr>
        <w:t xml:space="preserve"> estaban enseñando, aquí, se está refiriendo a Pedro y Juan, no a los 12 apóstoles. Los apóstoles eran los representantes elegidos de Jesús. Predicaban las buenas nuevas, tenían autoridad espiritual y eran testigos de la vida, la muerte y la resurrección de Jesús. Usen la misma palabra o frase para apóstol que usaron en los pasajes anteriores. Para obtener más información sobre </w:t>
      </w:r>
      <w:r>
        <w:rPr>
          <w:lang w:val="es_ES" w:bidi="es_ES"/>
        </w:rPr>
        <w:t>apóstol</w:t>
      </w:r>
      <w:r>
        <w:rPr>
          <w:lang w:val="es_ES" w:bidi="es_ES"/>
        </w:rPr>
        <w:t>, consulten el Glosario Principal.</w:t>
      </w:r>
    </w:p>
    <w:p>
      <w:pPr/>
      <w:r>
        <w:rPr>
          <w:lang w:val="es_ES" w:bidi="es_ES"/>
        </w:rPr>
      </w:r>
      <w:r>
        <w:rPr>
          <w:lang w:val="es_ES" w:bidi="es_ES"/>
        </w:rPr>
        <w:t xml:space="preserve">Los líderes religiosos estaban molestos porque Pedro y Juan estaban enseñando sobre la </w:t>
      </w:r>
      <w:r>
        <w:rPr>
          <w:b/>
          <w:lang w:val="es_ES" w:bidi="es_ES"/>
        </w:rPr>
        <w:t>resurrección</w:t>
      </w:r>
      <w:r>
        <w:rPr>
          <w:lang w:val="es_ES" w:bidi="es_ES"/>
        </w:rPr>
        <w:t xml:space="preserve"> de los muertos. Resurrección significa que Dios levanta a alguien de entre los muertos como la misma persona. En los últimos días, Dios elegirá el momento en que todos los que han muerto resucitarán de entre los muertos. Usen la misma palabra o frase para resurrección que usaron en los pasajes anteriores. Para obtener más información sobre la </w:t>
      </w:r>
      <w:r>
        <w:rPr>
          <w:lang w:val="es_ES" w:bidi="es_ES"/>
        </w:rPr>
        <w:t>resurrección</w:t>
      </w:r>
      <w:r>
        <w:rPr>
          <w:lang w:val="es_ES" w:bidi="es_ES"/>
        </w:rPr>
        <w:t>, consulten el Glosario Principal.</w:t>
      </w:r>
    </w:p>
    <w:p>
      <w:pPr/>
      <w:r>
        <w:rPr>
          <w:lang w:val="es_ES" w:bidi="es_ES"/>
        </w:rPr>
      </w:r>
      <w:r>
        <w:rPr>
          <w:lang w:val="es_ES" w:bidi="es_ES"/>
        </w:rPr>
        <w:t xml:space="preserve">Después de que Pedro y Juan fueron arrestados y encarcelados, el Consejo judío se reunió al día siguiente. Esto incluía a los </w:t>
      </w:r>
      <w:r>
        <w:rPr>
          <w:b/>
          <w:lang w:val="es_ES" w:bidi="es_ES"/>
        </w:rPr>
        <w:t>ancianos</w:t>
      </w:r>
      <w:r>
        <w:rPr>
          <w:lang w:val="es_ES" w:bidi="es_ES"/>
        </w:rPr>
        <w:t xml:space="preserve"> judíos, </w:t>
      </w:r>
      <w:r>
        <w:rPr>
          <w:b/>
          <w:lang w:val="es_ES" w:bidi="es_ES"/>
        </w:rPr>
        <w:t>maestros de la ley</w:t>
      </w:r>
      <w:r>
        <w:rPr>
          <w:lang w:val="es_ES" w:bidi="es_ES"/>
        </w:rPr>
        <w:t xml:space="preserve"> y al </w:t>
      </w:r>
      <w:r>
        <w:rPr>
          <w:b/>
          <w:lang w:val="es_ES" w:bidi="es_ES"/>
        </w:rPr>
        <w:t>sumo sacerdote</w:t>
      </w:r>
      <w:r>
        <w:rPr>
          <w:lang w:val="es_ES" w:bidi="es_ES"/>
        </w:rPr>
        <w:t>. Los ancianos eran hombres mayores que eran líderes comunitarios no religiosos.</w:t>
      </w:r>
    </w:p>
    <w:p>
      <w:pPr/>
      <w:r>
        <w:rPr>
          <w:lang w:val="es_ES" w:bidi="es_ES"/>
        </w:rPr>
      </w:r>
      <w:r>
        <w:rPr>
          <w:lang w:val="es_ES" w:bidi="es_ES"/>
        </w:rPr>
        <w:t xml:space="preserve">Deténganse aquí y conversen en grupo sobre la palabra o frase que usarán para </w:t>
      </w:r>
      <w:r>
        <w:rPr>
          <w:b/>
          <w:lang w:val="es_ES" w:bidi="es_ES"/>
        </w:rPr>
        <w:t>anciano</w:t>
      </w:r>
      <w:r>
        <w:rPr>
          <w:lang w:val="es_ES" w:bidi="es_ES"/>
        </w:rPr>
        <w:t xml:space="preserve">. Busquen </w:t>
      </w:r>
      <w:r>
        <w:rPr>
          <w:lang w:val="es_ES" w:bidi="es_ES"/>
        </w:rPr>
        <w:t>anciano</w:t>
      </w:r>
      <w:r>
        <w:rPr>
          <w:lang w:val="es_ES" w:bidi="es_ES"/>
        </w:rPr>
        <w:t xml:space="preserve"> en el Glosario Principal para obtener más información. Si ya han traducido esta palabra en otro libro de la Biblia, usen la misma palabra que han usado allí. Pausen este audio aquí.</w:t>
      </w:r>
    </w:p>
    <w:p>
      <w:pPr/>
      <w:r>
        <w:rPr>
          <w:lang w:val="es_ES" w:bidi="es_ES"/>
        </w:rPr>
      </w:r>
      <w:r>
        <w:rPr>
          <w:lang w:val="es_ES" w:bidi="es_ES"/>
        </w:rPr>
        <w:t xml:space="preserve">A veces llamados escribas, los </w:t>
      </w:r>
      <w:r>
        <w:rPr>
          <w:b/>
          <w:lang w:val="es_ES" w:bidi="es_ES"/>
        </w:rPr>
        <w:t>maestros de la ley</w:t>
      </w:r>
      <w:r>
        <w:rPr>
          <w:lang w:val="es_ES" w:bidi="es_ES"/>
        </w:rPr>
        <w:t xml:space="preserve"> eran líderes religiosos expertos en la interpretación de la ley de Dios. Estas interpretaciones no se escribían, sino que se memorizaban y se enseñaban oralmente por los maestros.</w:t>
      </w:r>
    </w:p>
    <w:p>
      <w:pPr/>
      <w:r>
        <w:rPr>
          <w:lang w:val="es_ES" w:bidi="es_ES"/>
        </w:rPr>
      </w:r>
      <w:r>
        <w:rPr>
          <w:lang w:val="es_ES" w:bidi="es_ES"/>
        </w:rPr>
        <w:t xml:space="preserve">Deténganse aquí y conversen en grupo sobre qué palabra o frase usarán para </w:t>
      </w:r>
      <w:r>
        <w:rPr>
          <w:b/>
          <w:lang w:val="es_ES" w:bidi="es_ES"/>
        </w:rPr>
        <w:t>maestro de la ley</w:t>
      </w:r>
      <w:r>
        <w:rPr>
          <w:lang w:val="es_ES" w:bidi="es_ES"/>
        </w:rPr>
        <w:t xml:space="preserve">. Busca </w:t>
      </w:r>
      <w:r>
        <w:rPr>
          <w:lang w:val="es_ES" w:bidi="es_ES"/>
        </w:rPr>
        <w:t>maestros de la ley</w:t>
      </w:r>
      <w:r>
        <w:rPr>
          <w:lang w:val="es_ES" w:bidi="es_ES"/>
        </w:rPr>
        <w:t xml:space="preserve"> en el Glosario Principal para más información. Si ya han traducido esta palabra en otro libro de la Biblia, usen la misma palabra que han usado allí. Pausen este audio aquí.</w:t>
      </w:r>
    </w:p>
    <w:p>
      <w:pPr/>
      <w:r>
        <w:rPr>
          <w:lang w:val="es_ES" w:bidi="es_ES"/>
        </w:rPr>
      </w:r>
      <w:r>
        <w:rPr>
          <w:lang w:val="es_ES" w:bidi="es_ES"/>
        </w:rPr>
        <w:t xml:space="preserve">El </w:t>
      </w:r>
      <w:r>
        <w:rPr>
          <w:b/>
          <w:lang w:val="es_ES" w:bidi="es_ES"/>
        </w:rPr>
        <w:t>sumo sacerdote</w:t>
      </w:r>
      <w:r>
        <w:rPr>
          <w:lang w:val="es_ES" w:bidi="es_ES"/>
        </w:rPr>
        <w:t xml:space="preserve"> lideraba el consejo judío. Él no solo estaba sobre los otros sacerdotes, sino que también era el líder de la corte suprema judía y ofrecía sacrificios especiales a Dios que solo el sumo sacerdote podía hacer. De una manera especial, representaba al pueblo judío ante Dios. Asegúrense de traducir sumo sacerdote de la misma manera que en otros libros de la Biblia. Para obtener más información sobre el sumo sacerdote, consulten </w:t>
      </w:r>
      <w:r>
        <w:rPr>
          <w:lang w:val="es_ES" w:bidi="es_ES"/>
        </w:rPr>
        <w:t>sacerdote</w:t>
      </w:r>
      <w:r>
        <w:rPr>
          <w:lang w:val="es_ES" w:bidi="es_ES"/>
        </w:rPr>
        <w:t xml:space="preserve"> en el Glosario Principal.</w:t>
      </w:r>
    </w:p>
    <w:p>
      <w:pPr/>
      <w:r>
        <w:rPr>
          <w:lang w:val="es_ES" w:bidi="es_ES"/>
        </w:rPr>
      </w:r>
      <w:r>
        <w:rPr>
          <w:lang w:val="es_ES" w:bidi="es_ES"/>
        </w:rPr>
        <w:t xml:space="preserve">Pedro está lleno del </w:t>
      </w:r>
      <w:r>
        <w:rPr>
          <w:b/>
          <w:lang w:val="es_ES" w:bidi="es_ES"/>
        </w:rPr>
        <w:t>Espíritu Santo</w:t>
      </w:r>
      <w:r>
        <w:rPr>
          <w:lang w:val="es_ES" w:bidi="es_ES"/>
        </w:rPr>
        <w:t xml:space="preserve"> cuando responde al Consejo judío. El Espíritu Santo se refiere al Espíritu de Dios que él da a las personas para equiparlas con su presencia, sabiduría, autoridad y poder. Como recordarán, Jesús les dijo a sus discípulos que no necesitaban preocuparse por lo que dirían cuando alguien los acusara porque les daría palabras sabias que sus acusadores no podrían contradecir. Aquí, vemos al Espíritu Santo guiar a Pedro sobre cómo responder. Usen la misma palabra o frase para "el Espíritu Santo" que usaron en los pasajes anteriores. Para obtener más información sobre el </w:t>
      </w:r>
      <w:r>
        <w:rPr>
          <w:lang w:val="es_ES" w:bidi="es_ES"/>
        </w:rPr>
        <w:t>Espíritu Santo</w:t>
      </w:r>
      <w:r>
        <w:rPr>
          <w:lang w:val="es_ES" w:bidi="es_ES"/>
        </w:rPr>
        <w:t>, consulten el Glosario Principal.</w:t>
      </w:r>
    </w:p>
    <w:p>
      <w:pPr/>
      <w:r>
        <w:rPr>
          <w:lang w:val="es_ES" w:bidi="es_ES"/>
        </w:rPr>
      </w:r>
      <w:r>
        <w:rPr>
          <w:lang w:val="es_ES" w:bidi="es_ES"/>
        </w:rPr>
        <w:t xml:space="preserve">Pedro dice la verdad no solo para el consejo, sino para que todo </w:t>
      </w:r>
      <w:r>
        <w:rPr>
          <w:b/>
          <w:lang w:val="es_ES" w:bidi="es_ES"/>
        </w:rPr>
        <w:t>Israel</w:t>
      </w:r>
      <w:r>
        <w:rPr>
          <w:lang w:val="es_ES" w:bidi="es_ES"/>
        </w:rPr>
        <w:t xml:space="preserve"> escuche y sepa. Israel se refiere a los judíos, o a todos los descendientes de Jacob. Usen la misma palabra o frase para Israel que usaron en los pasajes anteriores. Para obtener más información sobre </w:t>
      </w:r>
      <w:r>
        <w:rPr>
          <w:lang w:val="es_ES" w:bidi="es_ES"/>
        </w:rPr>
        <w:t>Israel</w:t>
      </w:r>
      <w:r>
        <w:rPr>
          <w:lang w:val="es_ES" w:bidi="es_ES"/>
        </w:rPr>
        <w:t>, consulten el Glosario Principal.</w:t>
      </w:r>
    </w:p>
    <w:p>
      <w:pPr/>
      <w:r>
        <w:rPr>
          <w:lang w:val="es_ES" w:bidi="es_ES"/>
        </w:rPr>
      </w:r>
      <w:r>
        <w:rPr>
          <w:lang w:val="es_ES" w:bidi="es_ES"/>
        </w:rPr>
        <w:t xml:space="preserve">Pedro llama a Jesús el </w:t>
      </w:r>
      <w:r>
        <w:rPr>
          <w:b/>
          <w:lang w:val="es_ES" w:bidi="es_ES"/>
        </w:rPr>
        <w:t>Cristo</w:t>
      </w:r>
      <w:r>
        <w:rPr>
          <w:lang w:val="es_ES" w:bidi="es_ES"/>
        </w:rPr>
        <w:t xml:space="preserve">. Cristo o Mesías es un título que se refiere a la persona que Dios prometió enviar como rey y salvador. Usen la misma palabra o frase para Cristo o Mesías que usaron en los pasajes anteriores. Para obtener más información sobre </w:t>
      </w:r>
      <w:r>
        <w:rPr>
          <w:lang w:val="es_ES" w:bidi="es_ES"/>
        </w:rPr>
        <w:t>Cristo</w:t>
      </w:r>
      <w:r>
        <w:rPr>
          <w:lang w:val="es_ES" w:bidi="es_ES"/>
        </w:rPr>
        <w:t>, consulten el Glosario Principal.</w:t>
      </w:r>
    </w:p>
    <w:p>
      <w:pPr/>
      <w:r>
        <w:rPr>
          <w:lang w:val="es_ES" w:bidi="es_ES"/>
        </w:rPr>
      </w:r>
      <w:r>
        <w:rPr>
          <w:lang w:val="es_ES" w:bidi="es_ES"/>
        </w:rPr>
        <w:t xml:space="preserve">Pedro acusa al consejo de </w:t>
      </w:r>
      <w:r>
        <w:rPr>
          <w:b/>
          <w:lang w:val="es_ES" w:bidi="es_ES"/>
        </w:rPr>
        <w:t>crucificar</w:t>
      </w:r>
      <w:r>
        <w:rPr>
          <w:lang w:val="es_ES" w:bidi="es_ES"/>
        </w:rPr>
        <w:t xml:space="preserve"> a Jesús. La crucifixión se refiere a la peor forma de ejecución durante ese tiempo. Los soldados clavaban las manos y los pies de la víctima en una cruz de madera y los colgaron allí sufriendo hasta que murieron. Usen la misma palabra o frase para crucificar que usaron en los pasajes anteriores. Para más información sobre </w:t>
      </w:r>
      <w:r>
        <w:rPr>
          <w:lang w:val="es_ES" w:bidi="es_ES"/>
        </w:rPr>
        <w:t>crucifixión</w:t>
      </w:r>
      <w:r>
        <w:rPr>
          <w:lang w:val="es_ES" w:bidi="es_ES"/>
        </w:rPr>
        <w:t>, consulte el Glosario Principal.</w:t>
      </w:r>
    </w:p>
    <w:p>
      <w:pPr/>
      <w:r>
        <w:rPr>
          <w:lang w:val="es_ES" w:bidi="es_ES"/>
        </w:rPr>
      </w:r>
      <w:r>
        <w:rPr>
          <w:lang w:val="es_ES" w:bidi="es_ES"/>
        </w:rPr>
        <w:t xml:space="preserve">Cuando se habla de Jesús, Pedro dice que la </w:t>
      </w:r>
      <w:r>
        <w:rPr>
          <w:b/>
          <w:lang w:val="es_ES" w:bidi="es_ES"/>
        </w:rPr>
        <w:t>salvación</w:t>
      </w:r>
      <w:r>
        <w:rPr>
          <w:lang w:val="es_ES" w:bidi="es_ES"/>
        </w:rPr>
        <w:t xml:space="preserve"> no se encuentra en nadie más. Aquí, la salvación significa rescate del castigo del pecado. En este caso, los judíos podían encontrar la salvación del pecado en Jesús como el Salvador Prometido que habían estado esperando. Pedro está diciendo que solo Jesús puede salvar a las personas del castigo de Dios por sus pecados.</w:t>
      </w:r>
    </w:p>
    <w:p>
      <w:pPr/>
      <w:r>
        <w:rPr>
          <w:lang w:val="es_ES" w:bidi="es_ES"/>
        </w:rPr>
      </w:r>
      <w:r>
        <w:rPr>
          <w:lang w:val="es_ES" w:bidi="es_ES"/>
        </w:rPr>
        <w:t xml:space="preserve">Deténganse aquí y conversen en grupo sobre qué palabra o frase usarán para la </w:t>
      </w:r>
      <w:r>
        <w:rPr>
          <w:b/>
          <w:lang w:val="es_ES" w:bidi="es_ES"/>
        </w:rPr>
        <w:t>salvación</w:t>
      </w:r>
      <w:r>
        <w:rPr>
          <w:lang w:val="es_ES" w:bidi="es_ES"/>
        </w:rPr>
        <w:t xml:space="preserve">. Busquen </w:t>
      </w:r>
      <w:r>
        <w:rPr>
          <w:lang w:val="es_ES" w:bidi="es_ES"/>
        </w:rPr>
        <w:t>salvación</w:t>
      </w:r>
      <w:r>
        <w:rPr>
          <w:lang w:val="es_ES" w:bidi="es_ES"/>
        </w:rPr>
        <w:t xml:space="preserve"> en el Glosario Principal para obtener más información. Si ya han traducido esta palabra en otro libro de la Biblia, usen la misma palabra que han usado allí. Pausen este audio aquí.</w:t>
      </w:r>
    </w:p>
    <w:p>
      <w:pPr/>
      <w:r>
        <w:rPr>
          <w:lang w:val="es_ES" w:bidi="es_ES"/>
        </w:rPr>
      </w:r>
      <w:r>
        <w:rPr>
          <w:lang w:val="es_ES" w:bidi="es_ES"/>
        </w:rPr>
        <w:t xml:space="preserve">Cuando Pedro dice que no hay otro nombre </w:t>
      </w:r>
      <w:r>
        <w:rPr>
          <w:b/>
          <w:lang w:val="es_ES" w:bidi="es_ES"/>
        </w:rPr>
        <w:t>debajo del cielo</w:t>
      </w:r>
      <w:r>
        <w:rPr>
          <w:lang w:val="es_ES" w:bidi="es_ES"/>
        </w:rPr>
        <w:t xml:space="preserve">, cielo se refiere al cielo. Pedro se está refiriendo a todas partes en la tierra. Usen la misma palabra o frase para cielo, en el sentido de cielos, que usaron en los pasajes anteriores. Para obtener más información sobre el </w:t>
      </w:r>
      <w:r>
        <w:rPr>
          <w:lang w:val="es_ES" w:bidi="es_ES"/>
        </w:rPr>
        <w:t>cielo</w:t>
      </w:r>
      <w:r>
        <w:rPr>
          <w:lang w:val="es_ES" w:bidi="es_ES"/>
        </w:rPr>
        <w:t>, consulten el Glosario Principal.</w:t>
      </w:r>
    </w:p>
    <w:p>
      <w:pPr/>
      <w:r>
        <w:rPr>
          <w:lang w:val="es_ES" w:bidi="es_ES"/>
        </w:rPr>
      </w:r>
      <w:r>
        <w:rPr>
          <w:b/>
          <w:lang w:val="es_ES" w:bidi="es_ES"/>
        </w:rPr>
        <w:t>Sanedrín</w:t>
      </w:r>
      <w:r>
        <w:rPr>
          <w:lang w:val="es_ES" w:bidi="es_ES"/>
        </w:rPr>
        <w:t xml:space="preserve"> se refiere al alto consejo judío. El Sanedrín incluye a los principales sacerdotes, a los ancianos y a los maestros de la ley religiosa. Hay 71 miembros del Sanedrín. Este grupo escuchaba los casos judiciales y emitía juicios basados en la ley religiosa.</w:t>
      </w:r>
    </w:p>
    <w:p>
      <w:pPr/>
      <w:r>
        <w:rPr>
          <w:lang w:val="es_ES" w:bidi="es_ES"/>
        </w:rPr>
      </w:r>
      <w:r>
        <w:rPr>
          <w:lang w:val="es_ES" w:bidi="es_ES"/>
        </w:rPr>
        <w:t xml:space="preserve">Deténganse aquí y conversen en grupo sobre qué palabra o frase usarán para el </w:t>
      </w:r>
      <w:r>
        <w:rPr>
          <w:b/>
          <w:lang w:val="es_ES" w:bidi="es_ES"/>
        </w:rPr>
        <w:t>Sanedrín</w:t>
      </w:r>
      <w:r>
        <w:rPr>
          <w:lang w:val="es_ES" w:bidi="es_ES"/>
        </w:rPr>
        <w:t xml:space="preserve">. Busquen </w:t>
      </w:r>
      <w:r>
        <w:rPr>
          <w:lang w:val="es_ES" w:bidi="es_ES"/>
        </w:rPr>
        <w:t>Sanedrín</w:t>
      </w:r>
      <w:r>
        <w:rPr>
          <w:lang w:val="es_ES" w:bidi="es_ES"/>
        </w:rPr>
        <w:t xml:space="preserve"> en el Glosario Principal para obtener más información. Si ya han traducido esta palabra en otro libro de la Biblia, usen la misma palabra que han usado allí. Pausen este audio aquí.</w:t>
      </w:r>
    </w:p>
    <w:p>
      <w:pPr/>
      <w:r>
        <w:rPr>
          <w:lang w:val="es_ES" w:bidi="es_ES"/>
        </w:rPr>
      </w:r>
      <w:r>
        <w:rPr>
          <w:lang w:val="es_ES" w:bidi="es_ES"/>
        </w:rPr>
        <w:t xml:space="preserve">Cuando el consejo se refiere al </w:t>
      </w:r>
      <w:r>
        <w:rPr>
          <w:b/>
          <w:lang w:val="es_ES" w:bidi="es_ES"/>
        </w:rPr>
        <w:t>milagro</w:t>
      </w:r>
      <w:r>
        <w:rPr>
          <w:lang w:val="es_ES" w:bidi="es_ES"/>
        </w:rPr>
        <w:t xml:space="preserve"> extraordinario, están hablando de la sanidad del hombre lisiado. Milagro se refiere a un acto que solo Dios puede hacer. Usen la misma palabra o frase para milagro que usaron en los pasajes anteriores. Para más información sobre </w:t>
      </w:r>
      <w:r>
        <w:rPr>
          <w:lang w:val="es_ES" w:bidi="es_ES"/>
        </w:rPr>
        <w:t>milagro</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4:23–31</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4:23–31 y guárdenlo en sus corazones.</w:t>
      </w:r>
    </w:p>
    <w:p>
      <w:pPr/>
      <w:r>
        <w:rPr>
          <w:lang w:val="es_ES" w:bidi="es_ES"/>
        </w:rPr>
      </w:r>
      <w:r>
        <w:rPr>
          <w:lang w:val="es_ES" w:bidi="es_ES"/>
        </w:rPr>
        <w:t>Escuchen una versión en audio de Hechos 4:23–31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4:23–31 en la traducción que sea más fácil de entender.</w:t>
      </w:r>
    </w:p>
    <w:p>
      <w:pPr/>
      <w:r>
        <w:rPr>
          <w:lang w:val="es_ES" w:bidi="es_ES"/>
        </w:rPr>
      </w:r>
      <w:r>
        <w:rPr>
          <w:lang w:val="es_ES" w:bidi="es_ES"/>
        </w:rPr>
        <w:t>En el último pasaje, los líderes religiosos arrestaron a Pedro y a Juan en el área del templo por sanar a un hombre y predicar sobre la resurrección de Jesús. Como el Consejo judío no sabía cómo castigar a los apóstoles sin causar una revuelta, los amenazaron para que no predicaran sobre Jesús y luego los dejaron ir. Ahora, los apóstoles regresaron con los creyentes, y oraban juntos para pedirle a Dios ayuda para hablar con audacia acerca de Jesús. Dios sacude el lugar donde ellos están reunidos y responde a su oración.</w:t>
      </w:r>
    </w:p>
    <w:p>
      <w:pPr/>
      <w:r>
        <w:rPr>
          <w:lang w:val="es_ES" w:bidi="es_ES"/>
        </w:rPr>
      </w:r>
      <w:r>
        <w:rPr>
          <w:lang w:val="es_ES" w:bidi="es_ES"/>
        </w:rPr>
        <w:t>Después de que el Sanedrín, o el Consejo judío, liberó a Pedro y a Juan, ellos regresaron con su gente, o con los otros creyentes en Jerusalén. Ellos les contaron a los otros creyentes su conversación con los sumos sacerdotes y los ancianos. El sacerdote principal, o sumo sacerdote se refiere al líder de los sacerdotes y al líder de la corte suprema judía que hacía sacrificios en nombre del pueblo. El término ancianos hace referencia a los líderes de mayor edad de la comunidad judía. Estos eran dos de los tres grupos que constituían el Sanedrín, o el Alto Consejo judío que enjuició a Pedro y a Juan. Este era también el grupo responsable de entregar a Jesús a las autoridades romanas para que fuera ejecutado.</w:t>
      </w:r>
    </w:p>
    <w:p>
      <w:pPr/>
      <w:r>
        <w:rPr>
          <w:lang w:val="es_ES" w:bidi="es_ES"/>
        </w:rPr>
      </w:r>
      <w:r>
        <w:rPr>
          <w:lang w:val="es_ES" w:bidi="es_ES"/>
        </w:rPr>
        <w:t>Los creyentes levantaron sus voces juntos, u oraron a Dios con la misma actitud de alabanza, confianza y deseo de ser audaces. Los creyentes comenzaron su oración llamando a Dios "Señor Soberano". Este título significa que Dios tiene toda autoridad y poder sobre todas las personas. Era un título común para Dios entre el pueblo judío en el Antiguo Testamento. Lo más probable es que una persona oraba mientras los otros creyentes estaban de acuerdo con lo que se estaba diciendo. Asegúrense de no dar a entender que todos los creyentes decían las mismas palabras al mismo tiempo.</w:t>
      </w:r>
    </w:p>
    <w:p>
      <w:pPr/>
      <w:r>
        <w:rPr>
          <w:lang w:val="es_ES" w:bidi="es_ES"/>
        </w:rPr>
      </w:r>
      <w:r>
        <w:rPr>
          <w:lang w:val="es_ES" w:bidi="es_ES"/>
        </w:rPr>
        <w:t>Deténganse aquí y conversen sobre esta pregunta en grupo: ¿Cómo oran las personas en grupo en su cultura? Pausen este audio aquí.</w:t>
      </w:r>
    </w:p>
    <w:p>
      <w:pPr/>
      <w:r>
        <w:rPr>
          <w:lang w:val="es_ES" w:bidi="es_ES"/>
        </w:rPr>
      </w:r>
      <w:r>
        <w:rPr>
          <w:lang w:val="es_ES" w:bidi="es_ES"/>
        </w:rPr>
        <w:t>Cuando dicen: "Tú hiciste todas las cosas en el cielo", cielo se refiere al firmamento. Ellos quieren decir que Dios creó todos los seres vivos en la tierra y en el cielo. Dicen que Dios habló a través de su padre, o antepasado, el rey David. El Espíritu Santo, o el Espíritu de Dios, le dio a David las palabras que debía decir. "Tu siervo" significa que David sirvió a Dios. Citan uno de los Salmos que David escribió. "¿Por qué las naciones se enojan y el pueblo conspira en vano?" es una pregunta que no estaba destinada a ser respondida. En cambio, enfatiza que los gentiles, o las naciones no judías, estaban muy enojados. Aunque hicieron planes, nunca pudieron seguir esos planes y nunca obtuvieron lo que querían. Aquí, nación se refiere a un grupo de personas que comparten un mismo idioma y cultura.</w:t>
      </w:r>
    </w:p>
    <w:p>
      <w:pPr/>
      <w:r>
        <w:rPr>
          <w:lang w:val="es_ES" w:bidi="es_ES"/>
        </w:rPr>
      </w:r>
      <w:r>
        <w:rPr>
          <w:lang w:val="es_ES" w:bidi="es_ES"/>
        </w:rPr>
        <w:t>Tanto los reyes como los gobernantes de la tierra se reúnen para oponerse al Señor, o a Dios, y a su Ungido. Originalmente, "el ungido" se refería al rey judío de aquel momento, quien vivió cientos de años antes de Jesús. Pero Lucas interpreta el Salmo como una profecía sobre Jesús como el Cristo, o el Salvador Prometido. El título Cristo significa "ungido". Cuando Dios ungía a alguien, o lo elegía para una tarea especial, el mensajero de Dios derramaba aceite sobre su cabeza como símbolo de que Dios lo había elegido.</w:t>
      </w:r>
    </w:p>
    <w:p>
      <w:pPr/>
      <w:r>
        <w:rPr>
          <w:lang w:val="es_ES" w:bidi="es_ES"/>
        </w:rPr>
      </w:r>
      <w:r>
        <w:rPr>
          <w:lang w:val="es_ES" w:bidi="es_ES"/>
        </w:rPr>
        <w:t>Deténganse aquí y conversen sobre esta pregunta en grupo: ¿Cómo reacciona la gente cuando alguien intenta decir lo que sucederá en el futuro? ¿Cuál es la diferencia entre imaginar algo que podrá suceder y la algo que con certeza sucederá en el futuro? Conversen sobre lo que se hace en su cultura para indicar que alguien es elegido para una tarea especial. Pausen este audio aquí.</w:t>
      </w:r>
    </w:p>
    <w:p>
      <w:pPr/>
      <w:r>
        <w:rPr>
          <w:lang w:val="es_ES" w:bidi="es_ES"/>
        </w:rPr>
      </w:r>
      <w:r>
        <w:rPr>
          <w:lang w:val="es_ES" w:bidi="es_ES"/>
        </w:rPr>
        <w:t>Después de la profecía sobre los reyes que se reunirían para oponerse a Dios, el pueblo dice que "de hecho" o "efectivamente" esto sucedió en esta misma ciudad, que era Jerusalén. Los creyentes creían que el rey Herodes y el gobernador romano Poncio Pilato habían cumplido la profecía. Herodes y Poncio Pilato eran las autoridades judías y gentiles en aquel momento que habían trabajado con los gentiles y el pueblo judío para matar a Jesús. Cuando llaman a Jesús "tu siervo santo", esto quiere decir que Dios apartó a Jesús para un propósito especial y que Jesús hizo todo lo que Dios quería que hiciera. Dios ungió a Jesús o lo eligió para una tarea especial: ¡ser el Salvador Prometido! Los creyentes reconocen que Dios ya había planeado que las autoridades matarían a Jesús y que era parte de la voluntad, o del plan de Dios.</w:t>
      </w:r>
    </w:p>
    <w:p>
      <w:pPr/>
      <w:r>
        <w:rPr>
          <w:lang w:val="es_ES" w:bidi="es_ES"/>
        </w:rPr>
      </w:r>
      <w:r>
        <w:rPr>
          <w:lang w:val="es_ES" w:bidi="es_ES"/>
        </w:rPr>
        <w:t>Los creyentes usan la palabra "ahora" para dejar de hablar de eventos pasados y comenzar a pedirle a Dios que haga algo. Le piden a Dios que considere, o contemple las amenazas de los líderes religiosos y que les dé a sus siervos, o a los creyentes que oran, la capacidad de enseñar sobre Jesús con audacia. Los creyentes quieren enseñar la palabra de Dios, o las buenas nuevas sobre Jesús, con audacia. Quieren que Dios "extienda su mano" o realice milagros, señales y maravillas que solo Dios puede hacer. La sanación de Dios al hombre lisiado a través de Pedro y Juan es un ejemplo de una señal milagrosa. Estos tipos de milagros eran señales de que lo que los creyentes decían sobre Jesús era verdad. Los creyentes reconocen que el poder para los milagros no venía de ellos mismos. Dios curaba y hacía señales y milagros porque invocaban el poderoso nombre de Jesús. En la cultura judía, el nombre de una persona representa a toda la persona.</w:t>
      </w:r>
    </w:p>
    <w:p>
      <w:pPr/>
      <w:r>
        <w:rPr>
          <w:lang w:val="es_ES" w:bidi="es_ES"/>
        </w:rPr>
      </w:r>
      <w:r>
        <w:rPr>
          <w:lang w:val="es_ES" w:bidi="es_ES"/>
        </w:rPr>
        <w:t>Después de que oraron, Dios mostró que había escuchado y respondido a su oración sacudiendo el lugar donde estaban reunidos. Entonces el Espíritu Santo, o el Espíritu de Dios, llenó de manera especial a todos los creyentes. Esto no significa que el Espíritu Santo alguna vez haya dejado a los creyentes, sino que el Espíritu Santo estaba equipando a los creyentes de manera especial con audacia para poder compartir sobre Jesús. Los creyentes probablemente pudieron salir y compartir audazmente con otras personas durante los siguientes días o semanas. Aquí, la palabra de Dios se refiere a las buenas nuevas de que Jesús murió por nuestros pecados, que fue enterrado en una tumba y que resucitó. ¡Esto significaba que el Reino de Dios había comenzado!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4:23–31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Pedro y Juan regresan de su reunión con el Consejo judío al lugar donde los creyentes estaban reunidos en Jerusalén. Les dicen todo lo que sucedió con el Consejo.</w:t>
      </w:r>
    </w:p>
    <w:p>
      <w:pPr/>
      <w:r>
        <w:rPr>
          <w:lang w:val="es_ES" w:bidi="es_ES"/>
        </w:rPr>
      </w:r>
      <w:r>
        <w:rPr>
          <w:b/>
          <w:lang w:val="es_ES" w:bidi="es_ES"/>
        </w:rPr>
        <w:t>En la segunda escena:</w:t>
      </w:r>
      <w:r>
        <w:rPr>
          <w:lang w:val="es_ES" w:bidi="es_ES"/>
        </w:rPr>
        <w:t xml:space="preserve"> Los creyentes oran juntos, citan Salmos y le piden a Dios que les dé audacia para compartir las buenas nuevas de Jesús, aunque hayan sido amenazados para que no lo hagan.</w:t>
      </w:r>
    </w:p>
    <w:p>
      <w:pPr/>
      <w:r>
        <w:rPr>
          <w:lang w:val="es_ES" w:bidi="es_ES"/>
        </w:rPr>
      </w:r>
      <w:r>
        <w:rPr>
          <w:b/>
          <w:lang w:val="es_ES" w:bidi="es_ES"/>
        </w:rPr>
        <w:t>En la tercera escena:</w:t>
      </w:r>
      <w:r>
        <w:rPr>
          <w:lang w:val="es_ES" w:bidi="es_ES"/>
        </w:rPr>
        <w:t xml:space="preserve"> Dios sacude el lugar donde los creyentes están reunidos. Los creyentes están llenos del Espíritu Santo y todos tienen la audacia de salir y compartir las buenas nuevas sobre Jesús durante algún tiempo.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Grupo de creyentes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Espíritu Santo</w:t>
      </w:r>
    </w:p>
    <w:p>
      <w:pPr/>
      <w:r>
        <w:rPr>
          <w:lang w:val="es_ES" w:bidi="es_ES"/>
        </w:rPr>
      </w:r>
      <w:r>
        <w:rPr>
          <w:lang w:val="es_ES" w:bidi="es_ES"/>
        </w:rPr>
        <w:t>Como grupo, pongan atención a estas partes de la ambientación del pasaje:</w:t>
      </w:r>
    </w:p>
    <w:p>
      <w:pPr/>
      <w:r>
        <w:rPr>
          <w:lang w:val="es_ES" w:bidi="es_ES"/>
        </w:rPr>
      </w:r>
      <w:r>
        <w:rPr>
          <w:lang w:val="es_ES" w:bidi="es_ES"/>
        </w:rPr>
        <w:t>Pedro y Juan son liberados por el Consejo judío. Regresan con sus amigos y les dicen lo que sucedió en la reunión del consejo, incluida la manera en que los líderes los habían amenazado. Todos los seguidores de Jesús oraron juntos, a Dios, para que tuvieran audacia para compartir las buenas nuevas sobre Jesús.</w:t>
      </w:r>
    </w:p>
    <w:p>
      <w:pPr/>
      <w:r>
        <w:rPr>
          <w:lang w:val="es_ES" w:bidi="es_ES"/>
        </w:rPr>
      </w:r>
      <w:r>
        <w:rPr>
          <w:lang w:val="es_ES" w:bidi="es_ES"/>
        </w:rPr>
        <w:t>Los creyentes se dirigen a Dios de una manera muy respetuosa llamándolo "Señor Soberano". Reconocen a Dios como su Señor y que él es el Creador de todo.</w:t>
      </w:r>
    </w:p>
    <w:p>
      <w:pPr/>
      <w:r>
        <w:rPr>
          <w:lang w:val="es_ES" w:bidi="es_ES"/>
        </w:rPr>
      </w:r>
      <w:r>
        <w:rPr>
          <w:lang w:val="es_ES" w:bidi="es_ES"/>
        </w:rPr>
        <w:t>Los creyentes reconocen que Dios habló a través del rey David por el Espíritu Santo, y citaron lo que David dijo en los Salmos.</w:t>
      </w:r>
    </w:p>
    <w:p>
      <w:pPr/>
      <w:r>
        <w:rPr>
          <w:lang w:val="es_ES" w:bidi="es_ES"/>
        </w:rPr>
      </w:r>
      <w:r>
        <w:rPr>
          <w:lang w:val="es_ES" w:bidi="es_ES"/>
        </w:rPr>
        <w:t>David dijo que los gentiles y otras personas conspiran en vano, o hacen planes que nunca sucederán.</w:t>
      </w:r>
    </w:p>
    <w:p>
      <w:pPr/>
      <w:r>
        <w:rPr>
          <w:lang w:val="es_ES" w:bidi="es_ES"/>
        </w:rPr>
      </w:r>
      <w:r>
        <w:rPr>
          <w:lang w:val="es_ES" w:bidi="es_ES"/>
        </w:rPr>
        <w:t>Reyes y gobernantes se reúnen contra Dios y su Ungido. Los creyentes piensan que el Salmo era una profecía sobre Jesús. Los creyentes terminan la cita de los Salmos. Cuando dicen "Que sea hecho" o "de hecho esto sucedió aquí en esta misma ciudad", las palabras "Que sea hecho" o "de hecho" se usan para mostrar que Herodes y Poncio Pilato cumplieron la profecía como los reyes y gobernantes que se opusieron a Jesús como el Ungido de Dios. Aceptan que era el plan de Dios que las personas rechazaran a Jesús como el Salvador Prometido.</w:t>
      </w:r>
    </w:p>
    <w:p>
      <w:pPr/>
      <w:r>
        <w:rPr>
          <w:lang w:val="es_ES" w:bidi="es_ES"/>
        </w:rPr>
      </w:r>
      <w:r>
        <w:rPr>
          <w:lang w:val="es_ES" w:bidi="es_ES"/>
        </w:rPr>
        <w:t>La palabra "ahora" indica un cambio de hablar sobre eventos pasados a pedirle a Dios que haga algo. Los creyentes le piden a Dios audacia para enseñar sobre Jesús y le piden a Dios que extienda su mano, o haga actos poderosos para que las personas sepan que su enseñanza es verdadera.</w:t>
      </w:r>
    </w:p>
    <w:p>
      <w:pPr/>
      <w:r>
        <w:rPr>
          <w:lang w:val="es_ES" w:bidi="es_ES"/>
        </w:rPr>
      </w:r>
      <w:r>
        <w:rPr>
          <w:lang w:val="es_ES" w:bidi="es_ES"/>
        </w:rPr>
        <w:t>Dios sacude el lugar donde ellos están reunidos y el Espíritu Santo llena a los creyentes. Esto no significa que el Espíritu Santo alguna vez haya dejado a los creyentes, sino que el Espíritu Santo estaba equipando a los creyentes de manera especial con audacia para poder compartir sobre Jesús.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4:23–31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Pedro y Juan regresan a los creyentes en Jerusalén y les dicen todo lo que el </w:t>
      </w:r>
      <w:r>
        <w:rPr>
          <w:b/>
          <w:lang w:val="es_ES" w:bidi="es_ES"/>
        </w:rPr>
        <w:t>sumo sacerdote</w:t>
      </w:r>
      <w:r>
        <w:rPr>
          <w:lang w:val="es_ES" w:bidi="es_ES"/>
        </w:rPr>
        <w:t xml:space="preserve"> y los </w:t>
      </w:r>
      <w:r>
        <w:rPr>
          <w:b/>
          <w:lang w:val="es_ES" w:bidi="es_ES"/>
        </w:rPr>
        <w:t>ancianos</w:t>
      </w:r>
      <w:r>
        <w:rPr>
          <w:lang w:val="es_ES" w:bidi="es_ES"/>
        </w:rPr>
        <w:t xml:space="preserve"> dijeron. Los ancianos eran hombres de edad avanzada que eran líderes comunitarios no religiosos. El sacerdote principal o el </w:t>
      </w:r>
      <w:r>
        <w:rPr>
          <w:b/>
          <w:lang w:val="es_ES" w:bidi="es_ES"/>
        </w:rPr>
        <w:t>sumo sacerdote</w:t>
      </w:r>
      <w:r>
        <w:rPr>
          <w:lang w:val="es_ES" w:bidi="es_ES"/>
        </w:rPr>
        <w:t xml:space="preserve"> lideraba el consejo judío. Él no solo estaba sobre los otros sacerdotes, sino que también era el líder de la corte suprema judía y ofrecía sacrificios especiales a Dios que solo el sumo sacerdote podía hacer. Ambos grupos de hombres constituían el alto Consejo judío, el </w:t>
      </w:r>
      <w:r>
        <w:rPr>
          <w:lang w:val="es_ES" w:bidi="es_ES"/>
        </w:rPr>
        <w:t>Sanedrín</w:t>
      </w:r>
      <w:r>
        <w:rPr>
          <w:lang w:val="es_ES" w:bidi="es_ES"/>
        </w:rPr>
        <w:t xml:space="preserve">. Usen la misma palabra o frase para anciano y sumo sacerdote que usaron en los pasajes anteriores. Para obtener más información sobre </w:t>
      </w:r>
      <w:r>
        <w:rPr>
          <w:lang w:val="es_ES" w:bidi="es_ES"/>
        </w:rPr>
        <w:t>anciano</w:t>
      </w:r>
      <w:r>
        <w:rPr>
          <w:lang w:val="es_ES" w:bidi="es_ES"/>
        </w:rPr>
        <w:t xml:space="preserve"> y el </w:t>
      </w:r>
      <w:r>
        <w:rPr>
          <w:lang w:val="es_ES" w:bidi="es_ES"/>
        </w:rPr>
        <w:t>sumo sacerdote</w:t>
      </w:r>
      <w:r>
        <w:rPr>
          <w:lang w:val="es_ES" w:bidi="es_ES"/>
        </w:rPr>
        <w:t>, consulten el Glosario Principal.</w:t>
      </w:r>
    </w:p>
    <w:p>
      <w:pPr/>
      <w:r>
        <w:rPr>
          <w:lang w:val="es_ES" w:bidi="es_ES"/>
        </w:rPr>
      </w:r>
      <w:r>
        <w:rPr>
          <w:lang w:val="es_ES" w:bidi="es_ES"/>
        </w:rPr>
        <w:t xml:space="preserve">Los creyentes comenzaron su </w:t>
      </w:r>
      <w:r>
        <w:rPr>
          <w:b/>
          <w:lang w:val="es_ES" w:bidi="es_ES"/>
        </w:rPr>
        <w:t>oración</w:t>
      </w:r>
      <w:r>
        <w:rPr>
          <w:lang w:val="es_ES" w:bidi="es_ES"/>
        </w:rPr>
        <w:t>. Orar es cuando alguien se comunica con Dios. Asegúrense de que la palabra que usan aquí no se refiera solo a comunicación ritual, sino a algo más personal. Algunos idiomas tienen palabras separadas para las oraciones de agradecimiento y las oraciones para pedir ayuda.</w:t>
      </w:r>
    </w:p>
    <w:p>
      <w:pPr/>
      <w:r>
        <w:rPr>
          <w:lang w:val="es_ES" w:bidi="es_ES"/>
        </w:rPr>
      </w:r>
      <w:r>
        <w:rPr>
          <w:lang w:val="es_ES" w:bidi="es_ES"/>
        </w:rPr>
        <w:t xml:space="preserve">Deténganse aquí y conversen en grupo sobre la palabra o frase que usarán para </w:t>
      </w:r>
      <w:r>
        <w:rPr>
          <w:b/>
          <w:lang w:val="es_ES" w:bidi="es_ES"/>
        </w:rPr>
        <w:t>orar</w:t>
      </w:r>
      <w:r>
        <w:rPr>
          <w:lang w:val="es_ES" w:bidi="es_ES"/>
        </w:rPr>
        <w:t xml:space="preserve">. Busquen más información sobre </w:t>
      </w:r>
      <w:r>
        <w:rPr>
          <w:lang w:val="es_ES" w:bidi="es_ES"/>
        </w:rPr>
        <w:t>oración</w:t>
      </w:r>
      <w:r>
        <w:rPr>
          <w:lang w:val="es_ES" w:bidi="es_ES"/>
        </w:rPr>
        <w:t xml:space="preserve"> en el Glosario Principal. Si ya han traducido esta palabra en otro libro de la Biblia, usen la misma palabra que han usado allí. Pausen este audio aquí.</w:t>
      </w:r>
    </w:p>
    <w:p>
      <w:pPr/>
      <w:r>
        <w:rPr>
          <w:lang w:val="es_ES" w:bidi="es_ES"/>
        </w:rPr>
      </w:r>
      <w:r>
        <w:rPr>
          <w:lang w:val="es_ES" w:bidi="es_ES"/>
        </w:rPr>
        <w:t>Llaman a Dios "</w:t>
      </w:r>
      <w:r>
        <w:rPr>
          <w:b/>
          <w:lang w:val="es_ES" w:bidi="es_ES"/>
        </w:rPr>
        <w:t>Señor</w:t>
      </w:r>
      <w:r>
        <w:rPr>
          <w:lang w:val="es_ES" w:bidi="es_ES"/>
        </w:rPr>
        <w:t xml:space="preserve"> Soberano". Señor significa "amo" o "el que tiene autoridad". Dios tiene todo el poder y autoridad sobre todas las personas. Usen la misma palabra o frase para Señor que usaron en los pasajes anteriores. Para obtener más información sobre </w:t>
      </w:r>
      <w:r>
        <w:rPr>
          <w:lang w:val="es_ES" w:bidi="es_ES"/>
        </w:rPr>
        <w:t>Señor</w:t>
      </w:r>
      <w:r>
        <w:rPr>
          <w:lang w:val="es_ES" w:bidi="es_ES"/>
        </w:rPr>
        <w:t>, consulten el Glosario Principal.</w:t>
      </w:r>
    </w:p>
    <w:p>
      <w:pPr/>
      <w:r>
        <w:rPr>
          <w:lang w:val="es_ES" w:bidi="es_ES"/>
        </w:rPr>
      </w:r>
      <w:r>
        <w:rPr>
          <w:lang w:val="es_ES" w:bidi="es_ES"/>
        </w:rPr>
        <w:t xml:space="preserve">Los creyentes dicen que Dios creó todas las cosas debajo del </w:t>
      </w:r>
      <w:r>
        <w:rPr>
          <w:b/>
          <w:lang w:val="es_ES" w:bidi="es_ES"/>
        </w:rPr>
        <w:t>cielo</w:t>
      </w:r>
      <w:r>
        <w:rPr>
          <w:lang w:val="es_ES" w:bidi="es_ES"/>
        </w:rPr>
        <w:t xml:space="preserve">. Aquí, el cielo se refiere al firmamento. Usen la misma palabra o frase para cielo, en el sentido de cielos, que usaron en los pasajes anteriores. Para obtener más información sobre el </w:t>
      </w:r>
      <w:r>
        <w:rPr>
          <w:lang w:val="es_ES" w:bidi="es_ES"/>
        </w:rPr>
        <w:t>cielo</w:t>
      </w:r>
      <w:r>
        <w:rPr>
          <w:lang w:val="es_ES" w:bidi="es_ES"/>
        </w:rPr>
        <w:t>, consulten el Glosario Principal.</w:t>
      </w:r>
    </w:p>
    <w:p>
      <w:pPr/>
      <w:r>
        <w:rPr>
          <w:lang w:val="es_ES" w:bidi="es_ES"/>
        </w:rPr>
      </w:r>
      <w:r>
        <w:rPr>
          <w:lang w:val="es_ES" w:bidi="es_ES"/>
        </w:rPr>
        <w:t xml:space="preserve">Los creyentes dicen que Dios habló a través de David por el </w:t>
      </w:r>
      <w:r>
        <w:rPr>
          <w:b/>
          <w:lang w:val="es_ES" w:bidi="es_ES"/>
        </w:rPr>
        <w:t>Espíritu Santo</w:t>
      </w:r>
      <w:r>
        <w:rPr>
          <w:lang w:val="es_ES" w:bidi="es_ES"/>
        </w:rPr>
        <w:t xml:space="preserve">. El Espíritu Santo se refiere al Espíritu de Dios que él da a las personas para equiparlas con su presencia, sabiduría, autoridad y poder. Usen la misma palabra o frase para "el Espíritu Santo" que usaron en los pasajes anteriores. Para obtener más información sobre el </w:t>
      </w:r>
      <w:r>
        <w:rPr>
          <w:lang w:val="es_ES" w:bidi="es_ES"/>
        </w:rPr>
        <w:t>Espíritu Santo</w:t>
      </w:r>
      <w:r>
        <w:rPr>
          <w:lang w:val="es_ES" w:bidi="es_ES"/>
        </w:rPr>
        <w:t>, consulten el Glosario Principal.</w:t>
      </w:r>
    </w:p>
    <w:p>
      <w:pPr/>
      <w:r>
        <w:rPr>
          <w:lang w:val="es_ES" w:bidi="es_ES"/>
        </w:rPr>
      </w:r>
      <w:r>
        <w:rPr>
          <w:lang w:val="es_ES" w:bidi="es_ES"/>
        </w:rPr>
        <w:t xml:space="preserve">Ellos llaman a David "tu </w:t>
      </w:r>
      <w:r>
        <w:rPr>
          <w:b/>
          <w:lang w:val="es_ES" w:bidi="es_ES"/>
        </w:rPr>
        <w:t>siervo</w:t>
      </w:r>
      <w:r>
        <w:rPr>
          <w:lang w:val="es_ES" w:bidi="es_ES"/>
        </w:rPr>
        <w:t xml:space="preserve">". Un siervo es alguien que vive en la casa de su amo y lo sirve. La gente pensaba en los siervos como las personas más bajas y menos importantes en la comunidad. Aunque David era un rey, también era el siervo de Dios, lo que significa que hizo todo lo que Dios quería que hiciera. Usen la misma palabra o frase para siervo que usaron en los pasajes anteriores. Para obtener más información sobre </w:t>
      </w:r>
      <w:r>
        <w:rPr>
          <w:lang w:val="es_ES" w:bidi="es_ES"/>
        </w:rPr>
        <w:t>siervo</w:t>
      </w:r>
      <w:r>
        <w:rPr>
          <w:lang w:val="es_ES" w:bidi="es_ES"/>
        </w:rPr>
        <w:t>, consulten el Glosario Principal.</w:t>
      </w:r>
    </w:p>
    <w:p>
      <w:pPr/>
      <w:r>
        <w:rPr>
          <w:lang w:val="es_ES" w:bidi="es_ES"/>
        </w:rPr>
      </w:r>
      <w:r>
        <w:rPr>
          <w:lang w:val="es_ES" w:bidi="es_ES"/>
        </w:rPr>
        <w:t xml:space="preserve">En el Salmo, David dice que las </w:t>
      </w:r>
      <w:r>
        <w:rPr>
          <w:b/>
          <w:lang w:val="es_ES" w:bidi="es_ES"/>
        </w:rPr>
        <w:t>naciones</w:t>
      </w:r>
      <w:r>
        <w:rPr>
          <w:lang w:val="es_ES" w:bidi="es_ES"/>
        </w:rPr>
        <w:t xml:space="preserve"> se enojarán. Específicamente, él se está refiriendo a que las naciones no judías están enojadas. Aquí, nación se refiere a un grupo de personas que comparten el mismo idioma y cultura. Usen la misma palabra o frase para nación que usaron en los pasajes anteriores. Para obtener más información sobre </w:t>
      </w:r>
      <w:r>
        <w:rPr>
          <w:lang w:val="es_ES" w:bidi="es_ES"/>
        </w:rPr>
        <w:t>nación</w:t>
      </w:r>
      <w:r>
        <w:rPr>
          <w:lang w:val="es_ES" w:bidi="es_ES"/>
        </w:rPr>
        <w:t>, consulten el Glosario Principal.</w:t>
      </w:r>
    </w:p>
    <w:p>
      <w:pPr/>
      <w:r>
        <w:rPr>
          <w:lang w:val="es_ES" w:bidi="es_ES"/>
        </w:rPr>
      </w:r>
      <w:r>
        <w:rPr>
          <w:lang w:val="es_ES" w:bidi="es_ES"/>
        </w:rPr>
        <w:t xml:space="preserve">Los creyentes se refieren a Jesús como el </w:t>
      </w:r>
      <w:r>
        <w:rPr>
          <w:b/>
          <w:lang w:val="es_ES" w:bidi="es_ES"/>
        </w:rPr>
        <w:t>Ungido</w:t>
      </w:r>
      <w:r>
        <w:rPr>
          <w:lang w:val="es_ES" w:bidi="es_ES"/>
        </w:rPr>
        <w:t xml:space="preserve"> sobre quien David escribió. En la cultura judía, cuando Dios ungía a alguien, significaba que recibía el favor de Dios o un nombramiento para un lugar, servicio o función especial en el propósito de Dios. Dios ungió o eligió especialmente a Jesús como el Salvador Prometido.</w:t>
      </w:r>
    </w:p>
    <w:p>
      <w:pPr/>
      <w:r>
        <w:rPr>
          <w:lang w:val="es_ES" w:bidi="es_ES"/>
        </w:rPr>
      </w:r>
      <w:r>
        <w:rPr>
          <w:lang w:val="es_ES" w:bidi="es_ES"/>
        </w:rPr>
        <w:t xml:space="preserve">Deténganse aquí y conversen en grupo sobre qué palabra o frase usarán para </w:t>
      </w:r>
      <w:r>
        <w:rPr>
          <w:b/>
          <w:lang w:val="es_ES" w:bidi="es_ES"/>
        </w:rPr>
        <w:t>ungido</w:t>
      </w:r>
      <w:r>
        <w:rPr>
          <w:lang w:val="es_ES" w:bidi="es_ES"/>
        </w:rPr>
        <w:t xml:space="preserve">. Busquen </w:t>
      </w:r>
      <w:r>
        <w:rPr>
          <w:lang w:val="es_ES" w:bidi="es_ES"/>
        </w:rPr>
        <w:t>ungir</w:t>
      </w:r>
      <w:r>
        <w:rPr>
          <w:lang w:val="es_ES" w:bidi="es_ES"/>
        </w:rPr>
        <w:t xml:space="preserve"> en el Glosario Principal para obtener más información. Si ya han traducido esta palabra en otro libro de la Biblia, usen la misma palabra que han usado allí. Pausen este audio aquí.</w:t>
      </w:r>
    </w:p>
    <w:p>
      <w:pPr/>
      <w:r>
        <w:rPr>
          <w:lang w:val="es_ES" w:bidi="es_ES"/>
        </w:rPr>
      </w:r>
      <w:r>
        <w:rPr>
          <w:lang w:val="es_ES" w:bidi="es_ES"/>
        </w:rPr>
        <w:t xml:space="preserve">Cuando los creyentes dicen que las autoridades trabajaron con los </w:t>
      </w:r>
      <w:r>
        <w:rPr>
          <w:b/>
          <w:lang w:val="es_ES" w:bidi="es_ES"/>
        </w:rPr>
        <w:t>gentiles</w:t>
      </w:r>
      <w:r>
        <w:rPr>
          <w:lang w:val="es_ES" w:bidi="es_ES"/>
        </w:rPr>
        <w:t xml:space="preserve"> para matar a Jesús, gentil se refiere a los no judíos. En este caso, se refiere a las autoridades romanas y a los soldados.</w:t>
      </w:r>
    </w:p>
    <w:p>
      <w:pPr/>
      <w:r>
        <w:rPr>
          <w:lang w:val="es_ES" w:bidi="es_ES"/>
        </w:rPr>
      </w:r>
      <w:r>
        <w:rPr>
          <w:lang w:val="es_ES" w:bidi="es_ES"/>
        </w:rPr>
        <w:t xml:space="preserve">Deténganse aquí y conversen en grupo sobre qué palabra o frase usarán para </w:t>
      </w:r>
      <w:r>
        <w:rPr>
          <w:b/>
          <w:lang w:val="es_ES" w:bidi="es_ES"/>
        </w:rPr>
        <w:t>gentil</w:t>
      </w:r>
      <w:r>
        <w:rPr>
          <w:lang w:val="es_ES" w:bidi="es_ES"/>
        </w:rPr>
        <w:t xml:space="preserve">. Busquen </w:t>
      </w:r>
      <w:r>
        <w:rPr>
          <w:lang w:val="es_ES" w:bidi="es_ES"/>
        </w:rPr>
        <w:t>Gentil</w:t>
      </w:r>
      <w:r>
        <w:rPr>
          <w:lang w:val="es_ES" w:bidi="es_ES"/>
        </w:rPr>
        <w:t xml:space="preserve"> en el Glosario Principal para obtener más información. Si ya han traducido esta palabra en otro libro de la Biblia, usen la misma palabra que han usado allí. Pausen este audio aquí.</w:t>
      </w:r>
    </w:p>
    <w:p>
      <w:pPr/>
      <w:r>
        <w:rPr>
          <w:lang w:val="es_ES" w:bidi="es_ES"/>
        </w:rPr>
      </w:r>
      <w:r>
        <w:rPr>
          <w:lang w:val="es_ES" w:bidi="es_ES"/>
        </w:rPr>
        <w:t xml:space="preserve">Los gentiles trabajaron con el pueblo de Israel para matar a Jesús. "Pueblo de </w:t>
      </w:r>
      <w:r>
        <w:rPr>
          <w:b/>
          <w:lang w:val="es_ES" w:bidi="es_ES"/>
        </w:rPr>
        <w:t>Israel</w:t>
      </w:r>
      <w:r>
        <w:rPr>
          <w:lang w:val="es_ES" w:bidi="es_ES"/>
        </w:rPr>
        <w:t xml:space="preserve">" se refiere a los judíos, o a los descendientes de Jacob. Usen la misma palabra o frase para Israel que usaron en los pasajes anteriores. Para obtener más información sobre </w:t>
      </w:r>
      <w:r>
        <w:rPr>
          <w:lang w:val="es_ES" w:bidi="es_ES"/>
        </w:rPr>
        <w:t>Israel</w:t>
      </w:r>
      <w:r>
        <w:rPr>
          <w:lang w:val="es_ES" w:bidi="es_ES"/>
        </w:rPr>
        <w:t>, consulten el Glosario Principal.</w:t>
      </w:r>
    </w:p>
    <w:p>
      <w:pPr/>
      <w:r>
        <w:rPr>
          <w:lang w:val="es_ES" w:bidi="es_ES"/>
        </w:rPr>
      </w:r>
      <w:r>
        <w:rPr>
          <w:lang w:val="es_ES" w:bidi="es_ES"/>
        </w:rPr>
        <w:t xml:space="preserve">Los creyentes se refieren a Jesús como tu siervo </w:t>
      </w:r>
      <w:r>
        <w:rPr>
          <w:b/>
          <w:lang w:val="es_ES" w:bidi="es_ES"/>
        </w:rPr>
        <w:t>santo</w:t>
      </w:r>
      <w:r>
        <w:rPr>
          <w:lang w:val="es_ES" w:bidi="es_ES"/>
        </w:rPr>
        <w:t xml:space="preserve">. Santo se refiere a cualquier cosa que está apartada para el servicio de Dios. Jesús fue apartado por Dios para un propósito especial, para ser el Salvador Prometido. Jesús era el siervo de Dios porque hizo todo lo que Dios quería que hiciera. Usen la misma palabra o frase para santo que usaron en los pasajes anteriores. Para obtener más información sobre </w:t>
      </w:r>
      <w:r>
        <w:rPr>
          <w:lang w:val="es_ES" w:bidi="es_ES"/>
        </w:rPr>
        <w:t>santo</w:t>
      </w:r>
      <w:r>
        <w:rPr>
          <w:lang w:val="es_ES" w:bidi="es_ES"/>
        </w:rPr>
        <w:t>, consulten el Glosario Principal.</w:t>
      </w:r>
    </w:p>
    <w:p>
      <w:pPr/>
      <w:r>
        <w:rPr>
          <w:lang w:val="es_ES" w:bidi="es_ES"/>
        </w:rPr>
      </w:r>
      <w:r>
        <w:rPr>
          <w:lang w:val="es_ES" w:bidi="es_ES"/>
        </w:rPr>
        <w:t xml:space="preserve">Los creyentes le piden a Dios que realice </w:t>
      </w:r>
      <w:r>
        <w:rPr>
          <w:b/>
          <w:lang w:val="es_ES" w:bidi="es_ES"/>
        </w:rPr>
        <w:t>señales y maravillas milagrosas</w:t>
      </w:r>
      <w:r>
        <w:rPr>
          <w:lang w:val="es_ES" w:bidi="es_ES"/>
        </w:rPr>
        <w:t xml:space="preserve">. Los milagros, las señales y las maravillas son todos actos que solo Dios puede hacer. Las señales también indican que algo es verdad. Un ejemplo de esto es Pedro y Juan sanando al hombre lisiado, esta era una señal de que sus enseñanzas sobre Jesús eran verdaderas. Usen la misma palabra o frase para milagros, señales y maravillas que usaron en los pasajes anteriores. Para obtener más información sobre </w:t>
      </w:r>
      <w:r>
        <w:rPr>
          <w:lang w:val="es_ES" w:bidi="es_ES"/>
        </w:rPr>
        <w:t>milagros, señales y maravillas</w:t>
      </w:r>
      <w:r>
        <w:rPr>
          <w:lang w:val="es_ES" w:bidi="es_ES"/>
        </w:rPr>
        <w:t>, consulten el Glosario Principal.</w:t>
      </w:r>
    </w:p>
    <w:p>
      <w:pPr/>
      <w:r>
        <w:rPr>
          <w:lang w:val="es_ES" w:bidi="es_ES"/>
        </w:rPr>
      </w:r>
      <w:r>
        <w:rPr>
          <w:lang w:val="es_ES" w:bidi="es_ES"/>
        </w:rPr>
        <w:t xml:space="preserve">Los creyentes predicaron la </w:t>
      </w:r>
      <w:r>
        <w:rPr>
          <w:b/>
          <w:lang w:val="es_ES" w:bidi="es_ES"/>
        </w:rPr>
        <w:t>Palabra de Dios</w:t>
      </w:r>
      <w:r>
        <w:rPr>
          <w:lang w:val="es_ES" w:bidi="es_ES"/>
        </w:rPr>
        <w:t xml:space="preserve">, o las buenas nuevas de que Jesús murió por nuestros pecados, fue enterrado y resucitó. Usen la misma palabra o frase para Palabra de Dios que usaron en los pasajes anteriores. Para obtener más información sobre </w:t>
      </w:r>
      <w:r>
        <w:rPr>
          <w:lang w:val="es_ES" w:bidi="es_ES"/>
        </w:rPr>
        <w:t>Palabra de Dios</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4:32–37</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4:32–37 y guárdenlo en sus corazones.</w:t>
      </w:r>
    </w:p>
    <w:p>
      <w:pPr/>
      <w:r>
        <w:rPr>
          <w:lang w:val="es_ES" w:bidi="es_ES"/>
        </w:rPr>
      </w:r>
      <w:r>
        <w:rPr>
          <w:lang w:val="es_ES" w:bidi="es_ES"/>
        </w:rPr>
        <w:t>Escuchen una versión en audio de Hechos 4:32–37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4:32–37 en la traducción que sea más fácil de entender.</w:t>
      </w:r>
    </w:p>
    <w:p>
      <w:pPr/>
      <w:r>
        <w:rPr>
          <w:lang w:val="es_ES" w:bidi="es_ES"/>
        </w:rPr>
      </w:r>
      <w:r>
        <w:rPr>
          <w:lang w:val="es_ES" w:bidi="es_ES"/>
        </w:rPr>
        <w:t>En el último pasaje, Pedro y Juan le hablaron a un grupo de creyentes en Jerusalén sobre compartir lo que había de Jesús frente al Consejo judío. El grupo de creyentes oró para que Dios les diera audacia para compartir las buenas noticias sobre Jesús. Dios sacudió el lugar donde estaban reunidos Ahora, los creyentes están unidos, compartiendo todas las cosas, los apóstoles están realizando milagros, y Dios está proporcionando todo lo que necesitan.</w:t>
      </w:r>
    </w:p>
    <w:p>
      <w:pPr/>
      <w:r>
        <w:rPr>
          <w:lang w:val="es_ES" w:bidi="es_ES"/>
        </w:rPr>
      </w:r>
      <w:r>
        <w:rPr>
          <w:lang w:val="es_ES" w:bidi="es_ES"/>
        </w:rPr>
        <w:t>Lucas nos dice que todos los creyentes, o las personas que creían en Jesús y lo seguían como el Salvador Prometido, eran uno en corazón y mente o alma. Esta frase significa que los creyentes estaban unidos en todo su ser, incluidos sus motivos, sentimientos, deseos y pensamientos.</w:t>
      </w:r>
    </w:p>
    <w:p>
      <w:pPr/>
      <w:r>
        <w:rPr>
          <w:lang w:val="es_ES" w:bidi="es_ES"/>
        </w:rPr>
      </w:r>
      <w:r>
        <w:rPr>
          <w:lang w:val="es_ES" w:bidi="es_ES"/>
        </w:rPr>
        <w:t>Deténganse aquí y conversen sobre esta pregunta en grupo: ¿Cómo describirían este tipo de unidad en su cultura? Pausen este audio aquí.</w:t>
      </w:r>
    </w:p>
    <w:p>
      <w:pPr/>
      <w:r>
        <w:rPr>
          <w:lang w:val="es_ES" w:bidi="es_ES"/>
        </w:rPr>
      </w:r>
      <w:r>
        <w:rPr>
          <w:lang w:val="es_ES" w:bidi="es_ES"/>
        </w:rPr>
        <w:t>El Espíritu Santo unió a los creyentes. No llamaban suyas las cosas que les pertenecían. En cambio, compartían sus posesiones cuando otros creyentes tenían necesidad.</w:t>
      </w:r>
    </w:p>
    <w:p>
      <w:pPr/>
      <w:r>
        <w:rPr>
          <w:lang w:val="es_ES" w:bidi="es_ES"/>
        </w:rPr>
      </w:r>
      <w:r>
        <w:rPr>
          <w:lang w:val="es_ES" w:bidi="es_ES"/>
        </w:rPr>
        <w:t>Los 12 apóstoles, o los representantes elegidos de Jesús, continuaban enseñando poderosamente. Esto podría significar que hablaban y enseñaban con firmeza y al mismo tiempo realizaban milagros, o actos que solo Dios puede hacer. Los apóstoles continuaban dando testimonio, o contándoles a las personas sobre la resurrección del Señor Jesús y cómo es el Salvador Prometido. La resurrección se refiere a que Dios hace que Jesús viva nuevamente. Cuando Lucas llama a Jesús Señor, significa que Jesús es Dios y tiene autoridad sobre otros. Durante este tiempo, Dios continuaba mostrando su gracia, o favor, a todos los creyentes y los ayudaba de muchas maneras.</w:t>
      </w:r>
    </w:p>
    <w:p>
      <w:pPr/>
      <w:r>
        <w:rPr>
          <w:lang w:val="es_ES" w:bidi="es_ES"/>
        </w:rPr>
      </w:r>
      <w:r>
        <w:rPr>
          <w:lang w:val="es_ES" w:bidi="es_ES"/>
        </w:rPr>
        <w:t>Cada vez que un creyente estaba necesitado, algunos de los creyentes más ricos vendían sus casas o tierras y traían el dinero de la venta a los apóstoles. Poner el dinero a los pies de los apóstoles no significa que en realidad pusieron el dinero a los pies de los apóstoles. Más bien, los creyentes daban el control del dinero a los apóstoles para que lo distribuyeran, o lo dieran a los creyentes necesitados. No todos los creyentes vendieron su propiedad. No era un requisito vender propiedad, pero las personas lo hacían varias veces y las personas daban estos regalos libremente.</w:t>
      </w:r>
    </w:p>
    <w:p>
      <w:pPr/>
      <w:r>
        <w:rPr>
          <w:lang w:val="es_ES" w:bidi="es_ES"/>
        </w:rPr>
      </w:r>
      <w:r>
        <w:rPr>
          <w:lang w:val="es_ES" w:bidi="es_ES"/>
        </w:rPr>
        <w:t>Lucas da el ejemplo de José que vendió su campo y dio el dinero a los apóstoles para que lo dieran a cualquier creyente que estuviera necesitado. José era un judío descendiente de Leví. Dios colocó a los levitas a cargo de ayudar en el templo. José nació en la isla de Chipre, pero tenía parientes y aterrizaba en Jerusalén. Aunque su nombre era José, los apóstoles lo llamaban Bernabé, que significa Hijo de Aliento. Esto no significa que fuera el hijo de alguien llamado Aliento. Más bien, esta frase significa que era una persona que alentaba a otros. José dio esperanza, coraje o confianza a las personas que lo rodeaban.</w:t>
      </w:r>
    </w:p>
    <w:p>
      <w:pPr/>
      <w:r>
        <w:rPr>
          <w:lang w:val="es_ES" w:bidi="es_ES"/>
        </w:rPr>
      </w:r>
      <w:r>
        <w:rPr>
          <w:lang w:val="es_ES" w:bidi="es_ES"/>
        </w:rPr>
        <w:t>Deténganse aquí y conversen sobre esta pregunta en grupo: Describan nombres y apodos en su cultura. Da ejemplos de cómo las personas se refieren a alguien en lugar de usar su nombre real.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4:32–37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Todos los creyentes en Jerusalén estaban de acuerdo y unidos a través del Espíritu Santo. Decían que todas sus pertenencias eran para todos. Los apóstoles enseñaban sobre la resurrección de Jesús con gran poder y milagros.</w:t>
      </w:r>
    </w:p>
    <w:p>
      <w:pPr/>
      <w:r>
        <w:rPr>
          <w:lang w:val="es_ES" w:bidi="es_ES"/>
        </w:rPr>
      </w:r>
      <w:r>
        <w:rPr>
          <w:b/>
          <w:lang w:val="es_ES" w:bidi="es_ES"/>
        </w:rPr>
        <w:t>En la segunda escena:</w:t>
      </w:r>
      <w:r>
        <w:rPr>
          <w:lang w:val="es_ES" w:bidi="es_ES"/>
        </w:rPr>
        <w:t xml:space="preserve"> Nadie estaba necesitado cuando estaban todos juntos porque si alguien necesitaba algo, entonces uno de los seguidores vendería su propiedad o casa y luego daba el dinero a los apóstoles. Los apóstoles daban el dinero a los creyentes necesitados.</w:t>
      </w:r>
    </w:p>
    <w:p>
      <w:pPr/>
      <w:r>
        <w:rPr>
          <w:lang w:val="es_ES" w:bidi="es_ES"/>
        </w:rPr>
      </w:r>
      <w:r>
        <w:rPr>
          <w:b/>
          <w:lang w:val="es_ES" w:bidi="es_ES"/>
        </w:rPr>
        <w:t>En la tercera escena:</w:t>
      </w:r>
      <w:r>
        <w:rPr>
          <w:lang w:val="es_ES" w:bidi="es_ES"/>
        </w:rPr>
        <w:t xml:space="preserve"> Un ejemplo de esto era José, que era de otra región. Era parte del grupo de creyentes. Vendió su campo y trajo el dinero de la venta a los apóstoles. José, también conocido como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No creyentes que escuchan a los apóstoles hablar</w:t>
      </w:r>
    </w:p>
    <w:p>
      <w:pPr>
        <w:pStyle w:val="ListBullet"/>
        <w:spacing w:line="240" w:lineRule="auto"/>
        <w:ind w:left="720"/>
      </w:pPr>
      <w:r>
        <w:rPr>
          <w:lang w:val="es_ES" w:bidi="es_ES"/>
        </w:rPr>
      </w:r>
      <w:r>
        <w:rPr>
          <w:lang w:val="es_ES" w:bidi="es_ES"/>
        </w:rPr>
        <w:t>Creyentes necesitados en Jerusalén</w:t>
      </w:r>
    </w:p>
    <w:p>
      <w:pPr>
        <w:pStyle w:val="ListBullet"/>
        <w:spacing w:line="240" w:lineRule="auto"/>
        <w:ind w:left="720"/>
      </w:pPr>
      <w:r>
        <w:rPr>
          <w:lang w:val="es_ES" w:bidi="es_ES"/>
        </w:rPr>
      </w:r>
      <w:r>
        <w:rPr>
          <w:lang w:val="es_ES" w:bidi="es_ES"/>
        </w:rPr>
        <w:t>Creyentes que venden su propiedad</w:t>
      </w:r>
    </w:p>
    <w:p>
      <w:pPr>
        <w:pStyle w:val="ListBullet"/>
        <w:spacing w:line="240" w:lineRule="auto"/>
        <w:ind w:left="720"/>
      </w:pPr>
      <w:r>
        <w:rPr>
          <w:lang w:val="es_ES" w:bidi="es_ES"/>
        </w:rPr>
      </w:r>
      <w:r>
        <w:rPr>
          <w:lang w:val="es_ES" w:bidi="es_ES"/>
        </w:rPr>
        <w:t>José llamó a Barnabé</w:t>
      </w:r>
    </w:p>
    <w:p>
      <w:pPr/>
      <w:r>
        <w:rPr>
          <w:lang w:val="es_ES" w:bidi="es_ES"/>
        </w:rPr>
      </w:r>
      <w:r>
        <w:rPr>
          <w:lang w:val="es_ES" w:bidi="es_ES"/>
        </w:rPr>
        <w:t>Como grupo, pongan atención a estas partes de la ambientación del pasaje:</w:t>
      </w:r>
    </w:p>
    <w:p>
      <w:pPr/>
      <w:r>
        <w:rPr>
          <w:lang w:val="es_ES" w:bidi="es_ES"/>
        </w:rPr>
      </w:r>
      <w:r>
        <w:rPr>
          <w:lang w:val="es_ES" w:bidi="es_ES"/>
        </w:rPr>
        <w:t>Lucas comienza el pasaje usando la palabra Lucas hace esto para contrastar las acciones de Barnabé con las acciones de Ananías que sucederán en el siguiente pasaje. El Espíritu Santo unió a los seguidores de Jesús en su manera de pensar a través del Espíritu Santo en Jerusalén. Nadie consideraba como propio nada de lo que poseía. Al mismo tiempo, los apóstoles les estaban hablando a las personas sobre la resurrección de Jesús. Dios los estaba ayudando y tenían el respeto de las personas.</w:t>
      </w:r>
    </w:p>
    <w:p>
      <w:pPr/>
      <w:r>
        <w:rPr>
          <w:lang w:val="es_ES" w:bidi="es_ES"/>
        </w:rPr>
      </w:r>
      <w:r>
        <w:rPr>
          <w:lang w:val="es_ES" w:bidi="es_ES"/>
        </w:rPr>
        <w:t>Deténganse aquí y conversen sobre esta pregunta en grupo: ¿Qué tipo de objetos se consideran una posesión de una persona donde se vive? ¿Qué objetos son considerados posesiones de la comunidad? Describan un momento en que alguien renunció a su propia propiedad a la comunidad. Pausen este audio aquí.</w:t>
      </w:r>
    </w:p>
    <w:p>
      <w:pPr/>
      <w:r>
        <w:rPr>
          <w:lang w:val="es_ES" w:bidi="es_ES"/>
        </w:rPr>
      </w:r>
      <w:r>
        <w:rPr>
          <w:lang w:val="es_ES" w:bidi="es_ES"/>
        </w:rPr>
        <w:t>No había creyente necesitado. Algunos de los seguidores de Jesús vendieron sus propiedades y dieron el dinero a los apóstoles para que lo usaran para ayudar a los necesitados.</w:t>
      </w:r>
    </w:p>
    <w:p>
      <w:pPr/>
      <w:r>
        <w:rPr>
          <w:lang w:val="es_ES" w:bidi="es_ES"/>
        </w:rPr>
      </w:r>
      <w:r>
        <w:rPr>
          <w:lang w:val="es_ES" w:bidi="es_ES"/>
        </w:rPr>
        <w:t>Lucas da un resumen de cómo el Espíritu Santo unió a los creyentes para presentar a José. "Y así fue" es una transición a la narrativa de José. José vendió su propiedad y puso el dinero a los pies de los apóstoles. Esto significa que José puso el dinero bajo el control de los apóstoles para que lo distribuyeran según fuera necesario.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4:32–37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No creyentes que escuchan a los apóstoles hablar</w:t>
      </w:r>
    </w:p>
    <w:p>
      <w:pPr>
        <w:pStyle w:val="ListBullet"/>
        <w:spacing w:line="240" w:lineRule="auto"/>
        <w:ind w:left="720"/>
      </w:pPr>
      <w:r>
        <w:rPr>
          <w:lang w:val="es_ES" w:bidi="es_ES"/>
        </w:rPr>
      </w:r>
      <w:r>
        <w:rPr>
          <w:lang w:val="es_ES" w:bidi="es_ES"/>
        </w:rPr>
        <w:t>Creyentes necesitados en Jerusalén</w:t>
      </w:r>
    </w:p>
    <w:p>
      <w:pPr>
        <w:pStyle w:val="ListBullet"/>
        <w:spacing w:line="240" w:lineRule="auto"/>
        <w:ind w:left="720"/>
      </w:pPr>
      <w:r>
        <w:rPr>
          <w:lang w:val="es_ES" w:bidi="es_ES"/>
        </w:rPr>
      </w:r>
      <w:r>
        <w:rPr>
          <w:lang w:val="es_ES" w:bidi="es_ES"/>
        </w:rPr>
        <w:t>Creyentes que venden su propiedad</w:t>
      </w:r>
    </w:p>
    <w:p>
      <w:pPr>
        <w:pStyle w:val="ListBullet"/>
        <w:spacing w:line="240" w:lineRule="auto"/>
        <w:ind w:left="720"/>
      </w:pPr>
      <w:r>
        <w:rPr>
          <w:lang w:val="es_ES" w:bidi="es_ES"/>
        </w:rPr>
      </w:r>
      <w:r>
        <w:rPr>
          <w:lang w:val="es_ES" w:bidi="es_ES"/>
        </w:rPr>
        <w:t>José llamó a Barnabé</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como todos los creyentes en Jerusalén de acuerdo y unidos. No llamaban suyas sus pertenencias. Los apóstoles hablaron sobre la resurrección de Jesús con gran poder y realizaron milagros. Tenían la ayuda de Dios y el respeto de las personas.</w:t>
      </w:r>
    </w:p>
    <w:p>
      <w:pPr>
        <w:pStyle w:val="ListBullet"/>
        <w:spacing w:line="240" w:lineRule="auto"/>
        <w:ind w:left="720"/>
      </w:pPr>
      <w:r>
        <w:rPr>
          <w:lang w:val="es_ES" w:bidi="es_ES"/>
        </w:rPr>
      </w:r>
      <w:r>
        <w:rPr>
          <w:lang w:val="es_ES" w:bidi="es_ES"/>
        </w:rPr>
        <w:t>Pausen el drama.</w:t>
      </w:r>
    </w:p>
    <w:p>
      <w:pPr>
        <w:pStyle w:val="ListBullet"/>
        <w:spacing w:line="240" w:lineRule="auto"/>
        <w:ind w:left="720"/>
      </w:pPr>
      <w:r>
        <w:rPr>
          <w:lang w:val="es_ES" w:bidi="es_ES"/>
        </w:rPr>
      </w:r>
      <w:r>
        <w:rPr>
          <w:lang w:val="es_ES" w:bidi="es_ES"/>
        </w:rPr>
        <w:t>Pregúntenle a la persona que interpreta a los creyentes: "¿Qué estás sintiendo o pensando?" La persona podría responder cosas como: "Me siento aceptado; esto es mejor que estar en mi familia consanguínea", o "Estoy tan feliz de que nadie esté necesitado entre nosotros", o "Me siento bendito. Dios realmente dio poder y autoridad para hablar de Jesús a muchas otras personas".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nadie necesitado cuando todos los creyentes están juntos porque si alguien necesitaba algo, entonces uno de los seguidores vendería su propiedad o casa y luego daría el dinero a los apóstoles. Los apóstoles daban el dinero a los creyentes necesitados.</w:t>
      </w:r>
    </w:p>
    <w:p>
      <w:pPr>
        <w:pStyle w:val="ListBullet"/>
        <w:spacing w:line="240" w:lineRule="auto"/>
        <w:ind w:left="720"/>
      </w:pPr>
      <w:r>
        <w:rPr>
          <w:lang w:val="es_ES" w:bidi="es_ES"/>
        </w:rPr>
      </w:r>
      <w:r>
        <w:rPr>
          <w:lang w:val="es_ES" w:bidi="es_ES"/>
        </w:rPr>
        <w:t>Pausen el drama.</w:t>
      </w:r>
    </w:p>
    <w:p>
      <w:pPr>
        <w:pStyle w:val="ListBullet"/>
        <w:spacing w:line="240" w:lineRule="auto"/>
        <w:ind w:left="720"/>
      </w:pPr>
      <w:r>
        <w:rPr>
          <w:lang w:val="es_ES" w:bidi="es_ES"/>
        </w:rPr>
      </w:r>
      <w:r>
        <w:rPr>
          <w:lang w:val="es_ES" w:bidi="es_ES"/>
        </w:rPr>
        <w:t>Pregúntenle a las personas que interpretan a los apostoles "¿Qué sienten o piensan?" La persona podría responder cosas como: "Estoy impresionado". Veo a los ricos compartiendo con los pobres, solo a través del poder del Espíritu Santo", o "Me siento honrado. Necesito ser sabio para usar el dinero para que Dios sea glorificado", o "Esta es una gran responsabilidad cuidar de los necesitados, pero Dios está proporcionando todo lo que necesitamos".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un ejemplo de esto. José, también llamado Bernabé, es un hombre que forma parte del grupo. José vende su propiedad y da el dinero a los apóstoles para que ayuden a los creyentes necesitados. Los apóstoles llaman a José un gran consolador.</w:t>
      </w:r>
    </w:p>
    <w:p>
      <w:pPr>
        <w:pStyle w:val="ListBullet"/>
        <w:spacing w:line="240" w:lineRule="auto"/>
        <w:ind w:left="720"/>
      </w:pPr>
      <w:r>
        <w:rPr>
          <w:lang w:val="es_ES" w:bidi="es_ES"/>
        </w:rPr>
      </w:r>
      <w:r>
        <w:rPr>
          <w:lang w:val="es_ES" w:bidi="es_ES"/>
        </w:rPr>
        <w:t>Pausen el drama.</w:t>
      </w:r>
    </w:p>
    <w:p>
      <w:pPr>
        <w:pStyle w:val="ListBullet"/>
        <w:spacing w:line="240" w:lineRule="auto"/>
        <w:ind w:left="720"/>
      </w:pPr>
      <w:r>
        <w:rPr>
          <w:lang w:val="es_ES" w:bidi="es_ES"/>
        </w:rPr>
      </w:r>
      <w:r>
        <w:rPr>
          <w:lang w:val="es_ES" w:bidi="es_ES"/>
        </w:rPr>
        <w:t>Pregúntale a la persona que interpreta a José: "¿Qué estás sintiendo o pensando?" La persona podría responder cosas como: "Me siento feliz de poder hacer un poco por mi familia en Jesús", o "Desearía poder hacer más", o "Dar algo de dinero no es nada comparado con lo que Jesús hizo por mí".</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4:32–37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Los </w:t>
      </w:r>
      <w:r>
        <w:rPr>
          <w:b/>
          <w:lang w:val="es_ES" w:bidi="es_ES"/>
        </w:rPr>
        <w:t>creyentes</w:t>
      </w:r>
      <w:r>
        <w:rPr>
          <w:lang w:val="es_ES" w:bidi="es_ES"/>
        </w:rPr>
        <w:t xml:space="preserve"> están unidos como grupo en Jerusalén. Creyentes se refiere a las personas que creen en Jesús y lo siguen como el Salvador Prometido. Usen la misma palabra o frase para creyente que usaron en los pasajes anteriores. Para obtener más información sobre el </w:t>
      </w:r>
      <w:r>
        <w:rPr>
          <w:lang w:val="es_ES" w:bidi="es_ES"/>
        </w:rPr>
        <w:t>creyente</w:t>
      </w:r>
      <w:r>
        <w:rPr>
          <w:lang w:val="es_ES" w:bidi="es_ES"/>
        </w:rPr>
        <w:t>, consulten el Glosario Principal.</w:t>
      </w:r>
    </w:p>
    <w:p>
      <w:pPr/>
      <w:r>
        <w:rPr>
          <w:lang w:val="es_ES" w:bidi="es_ES"/>
        </w:rPr>
      </w:r>
      <w:r>
        <w:rPr>
          <w:lang w:val="es_ES" w:bidi="es_ES"/>
        </w:rPr>
        <w:t xml:space="preserve">Todos los creyentes tenían un solo </w:t>
      </w:r>
      <w:r>
        <w:rPr>
          <w:b/>
          <w:lang w:val="es_ES" w:bidi="es_ES"/>
        </w:rPr>
        <w:t>corazón</w:t>
      </w:r>
      <w:r>
        <w:rPr>
          <w:lang w:val="es_ES" w:bidi="es_ES"/>
        </w:rPr>
        <w:t xml:space="preserve"> y </w:t>
      </w:r>
      <w:r>
        <w:rPr>
          <w:b/>
          <w:lang w:val="es_ES" w:bidi="es_ES"/>
        </w:rPr>
        <w:t>mente</w:t>
      </w:r>
      <w:r>
        <w:rPr>
          <w:lang w:val="es_ES" w:bidi="es_ES"/>
        </w:rPr>
        <w:t xml:space="preserve"> o </w:t>
      </w:r>
      <w:r>
        <w:rPr>
          <w:b/>
          <w:lang w:val="es_ES" w:bidi="es_ES"/>
        </w:rPr>
        <w:t>alma</w:t>
      </w:r>
      <w:r>
        <w:rPr>
          <w:lang w:val="es_ES" w:bidi="es_ES"/>
        </w:rPr>
        <w:t xml:space="preserve">. Los judíos usaban la palabra corazón para referirse a la parte de una persona donde surgen los sentimientos y las decisiones. Alma se refiere a la parte de una persona que continúa existiendo después de que muere. Usen la misma palabra o frase para corazón o alma, que usaron en los pasajes anteriores. Para obtener más información sobre el </w:t>
      </w:r>
      <w:r>
        <w:rPr>
          <w:lang w:val="es_ES" w:bidi="es_ES"/>
        </w:rPr>
        <w:t>corazón</w:t>
      </w:r>
      <w:r>
        <w:rPr>
          <w:lang w:val="es_ES" w:bidi="es_ES"/>
        </w:rPr>
        <w:t xml:space="preserve">, el </w:t>
      </w:r>
      <w:r>
        <w:rPr>
          <w:lang w:val="es_ES" w:bidi="es_ES"/>
        </w:rPr>
        <w:t>alma</w:t>
      </w:r>
      <w:r>
        <w:rPr>
          <w:lang w:val="es_ES" w:bidi="es_ES"/>
        </w:rPr>
        <w:t xml:space="preserve"> o la </w:t>
      </w:r>
      <w:r>
        <w:rPr>
          <w:lang w:val="es_ES" w:bidi="es_ES"/>
        </w:rPr>
        <w:t>mente</w:t>
      </w:r>
      <w:r>
        <w:rPr>
          <w:lang w:val="es_ES" w:bidi="es_ES"/>
        </w:rPr>
        <w:t>, consulte el Glosario Principal.</w:t>
      </w:r>
    </w:p>
    <w:p>
      <w:pPr/>
      <w:r>
        <w:rPr>
          <w:lang w:val="es_ES" w:bidi="es_ES"/>
        </w:rPr>
      </w:r>
      <w:r>
        <w:rPr>
          <w:lang w:val="es_ES" w:bidi="es_ES"/>
        </w:rPr>
        <w:t xml:space="preserve">Los </w:t>
      </w:r>
      <w:r>
        <w:rPr>
          <w:b/>
          <w:lang w:val="es_ES" w:bidi="es_ES"/>
        </w:rPr>
        <w:t>apóstoles</w:t>
      </w:r>
      <w:r>
        <w:rPr>
          <w:lang w:val="es_ES" w:bidi="es_ES"/>
        </w:rPr>
        <w:t xml:space="preserve"> continuaban enseñando poderosamente. Los 12 apóstoles eran representantes elegidos de Jesús a quienes envió para predicar las buenas nuevas, tener autoridad espiritual y ser testigos de la vida, la muerte y la resurrección de Jesús. Usen la misma palabra o frase para apóstol que usaron en los pasajes anteriores. Para obtener más información sobre </w:t>
      </w:r>
      <w:r>
        <w:rPr>
          <w:lang w:val="es_ES" w:bidi="es_ES"/>
        </w:rPr>
        <w:t>apóstol</w:t>
      </w:r>
      <w:r>
        <w:rPr>
          <w:lang w:val="es_ES" w:bidi="es_ES"/>
        </w:rPr>
        <w:t>, consulten el Glosario Principal.</w:t>
      </w:r>
    </w:p>
    <w:p>
      <w:pPr/>
      <w:r>
        <w:rPr>
          <w:lang w:val="es_ES" w:bidi="es_ES"/>
        </w:rPr>
      </w:r>
      <w:r>
        <w:rPr>
          <w:lang w:val="es_ES" w:bidi="es_ES"/>
        </w:rPr>
        <w:t xml:space="preserve">Los apóstoles enseñaban sobre la </w:t>
      </w:r>
      <w:r>
        <w:rPr>
          <w:b/>
          <w:lang w:val="es_ES" w:bidi="es_ES"/>
        </w:rPr>
        <w:t>resurrección</w:t>
      </w:r>
      <w:r>
        <w:rPr>
          <w:lang w:val="es_ES" w:bidi="es_ES"/>
        </w:rPr>
        <w:t xml:space="preserve"> de Jesús. Esto se refiere a Dios resucitando a Jesús de entre los muertos como la misma persona. Usen la misma palabra o frase para resurrección que usaron en los pasajes anteriores. Para obtener más información sobre la </w:t>
      </w:r>
      <w:r>
        <w:rPr>
          <w:lang w:val="es_ES" w:bidi="es_ES"/>
        </w:rPr>
        <w:t>resurrección</w:t>
      </w:r>
      <w:r>
        <w:rPr>
          <w:lang w:val="es_ES" w:bidi="es_ES"/>
        </w:rPr>
        <w:t>, consulten el Glosario Principal.</w:t>
      </w:r>
    </w:p>
    <w:p>
      <w:pPr/>
      <w:r>
        <w:rPr>
          <w:lang w:val="es_ES" w:bidi="es_ES"/>
        </w:rPr>
      </w:r>
      <w:r>
        <w:rPr>
          <w:lang w:val="es_ES" w:bidi="es_ES"/>
        </w:rPr>
        <w:t xml:space="preserve">Lucas llama a Jesús "el </w:t>
      </w:r>
      <w:r>
        <w:rPr>
          <w:b/>
          <w:lang w:val="es_ES" w:bidi="es_ES"/>
        </w:rPr>
        <w:t>Señor</w:t>
      </w:r>
      <w:r>
        <w:rPr>
          <w:lang w:val="es_ES" w:bidi="es_ES"/>
        </w:rPr>
        <w:t xml:space="preserve">". Esto significa que Lucas cree que Jesús es Dios; tiene autoridad sobre todas las cosas y las personas. Usen la misma palabra o frase para Señor que usaron en los pasajes anteriores. Para obtener más información sobre </w:t>
      </w:r>
      <w:r>
        <w:rPr>
          <w:lang w:val="es_ES" w:bidi="es_ES"/>
        </w:rPr>
        <w:t>Señor</w:t>
      </w:r>
      <w:r>
        <w:rPr>
          <w:lang w:val="es_ES" w:bidi="es_ES"/>
        </w:rPr>
        <w:t>, consulten el Glosario Principal.</w:t>
      </w:r>
    </w:p>
    <w:p>
      <w:pPr/>
      <w:r>
        <w:rPr>
          <w:lang w:val="es_ES" w:bidi="es_ES"/>
        </w:rPr>
      </w:r>
      <w:r>
        <w:rPr>
          <w:lang w:val="es_ES" w:bidi="es_ES"/>
        </w:rPr>
        <w:t xml:space="preserve">La </w:t>
      </w:r>
      <w:r>
        <w:rPr>
          <w:b/>
          <w:lang w:val="es_ES" w:bidi="es_ES"/>
        </w:rPr>
        <w:t>gracia</w:t>
      </w:r>
      <w:r>
        <w:rPr>
          <w:lang w:val="es_ES" w:bidi="es_ES"/>
        </w:rPr>
        <w:t xml:space="preserve"> o la </w:t>
      </w:r>
      <w:r>
        <w:rPr>
          <w:b/>
          <w:lang w:val="es_ES" w:bidi="es_ES"/>
        </w:rPr>
        <w:t>bendición</w:t>
      </w:r>
      <w:r>
        <w:rPr>
          <w:lang w:val="es_ES" w:bidi="es_ES"/>
        </w:rPr>
        <w:t xml:space="preserve"> de Dios estaba sobre los creyentes. Esto significa que el favor de Dios estaba con los creyentes. Los ayudaba con lo que necesitaban.</w:t>
      </w:r>
    </w:p>
    <w:p>
      <w:pPr/>
      <w:r>
        <w:rPr>
          <w:lang w:val="es_ES" w:bidi="es_ES"/>
        </w:rPr>
      </w:r>
      <w:r>
        <w:rPr>
          <w:lang w:val="es_ES" w:bidi="es_ES"/>
        </w:rPr>
        <w:t xml:space="preserve">Deténganse aquí y conversen en grupo sobre la palabra o frase que usarán para </w:t>
      </w:r>
      <w:r>
        <w:rPr>
          <w:b/>
          <w:lang w:val="es_ES" w:bidi="es_ES"/>
        </w:rPr>
        <w:t>gracia</w:t>
      </w:r>
      <w:r>
        <w:rPr>
          <w:lang w:val="es_ES" w:bidi="es_ES"/>
        </w:rPr>
        <w:t xml:space="preserve">. Busquen </w:t>
      </w:r>
      <w:r>
        <w:rPr>
          <w:lang w:val="es_ES" w:bidi="es_ES"/>
        </w:rPr>
        <w:t>gracia</w:t>
      </w:r>
      <w:r>
        <w:rPr>
          <w:lang w:val="es_ES" w:bidi="es_ES"/>
        </w:rPr>
        <w:t xml:space="preserve"> y </w:t>
      </w:r>
      <w:r>
        <w:rPr>
          <w:lang w:val="es_ES" w:bidi="es_ES"/>
        </w:rPr>
        <w:t>bendición</w:t>
      </w:r>
      <w:r>
        <w:rPr>
          <w:lang w:val="es_ES" w:bidi="es_ES"/>
        </w:rPr>
        <w:t xml:space="preserve"> en el Glosario Principal para obtener más información. Si ya han traducido esta palabra en otro libro de la Biblia, usen la misma palabra que han usado allí. Pausen este audio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5:1–11</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5:1–11 y guárdenlo en sus corazones.</w:t>
      </w:r>
    </w:p>
    <w:p>
      <w:pPr/>
      <w:r>
        <w:rPr>
          <w:lang w:val="es_ES" w:bidi="es_ES"/>
        </w:rPr>
      </w:r>
      <w:r>
        <w:rPr>
          <w:lang w:val="es_ES" w:bidi="es_ES"/>
        </w:rPr>
        <w:t>Escuchen una versión en audio de Hechos 5:1–11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5:1–11 en la traducción que sea más fácil de entender.</w:t>
      </w:r>
    </w:p>
    <w:p>
      <w:pPr/>
      <w:r>
        <w:rPr>
          <w:lang w:val="es_ES" w:bidi="es_ES"/>
        </w:rPr>
      </w:r>
      <w:r>
        <w:rPr>
          <w:lang w:val="es_ES" w:bidi="es_ES"/>
        </w:rPr>
        <w:t>En esta narrativa, los discípulos han estado viviendo juntos en comunidad. Muchos discípulos venden sus posesiones y dan los fondos a los apóstoles para que cuiden de los pobres. Entonces los apóstoles distribuyen los fondos a la gente para que nadie tenga necesidad alguna. No se requiere que los discípulos vendan sus posesiones, pero lo hacen si quieren.</w:t>
      </w:r>
    </w:p>
    <w:p>
      <w:pPr/>
      <w:r>
        <w:rPr>
          <w:lang w:val="es_ES" w:bidi="es_ES"/>
        </w:rPr>
      </w:r>
      <w:r>
        <w:rPr>
          <w:lang w:val="es_ES" w:bidi="es_ES"/>
        </w:rPr>
        <w:t>Este pasaje comienza con la palabra "pero" o "sin embargo" para contrastar a Ananías, cuyo nombre significa "Dios es misericordioso", con Bernabé del pasaje anterior. Bernabé vendió su posesión y dio todo el dinero a los apóstoles, o "puso el dinero a los pies de los apóstoles". Ananías, con el pleno conocimiento de su esposa Safira, cuyo nombre significa hermosa, vendió su propiedad y les dijo a los apóstoles que la había vendido por un precio menor al real, para poder quedarse con parte del dinero para ellos mismos. El conocimiento de Safira de esto no era solo entender que Ananías iba a engañar a los apóstoles. La palabra indica que era parte del plan y dio su consentimiento al mismo. Parece que Ananías y Safira estaban tratando de obtener crédito por un sacrificio personal más grande de lo que realmente era.</w:t>
      </w:r>
    </w:p>
    <w:p>
      <w:pPr/>
      <w:r>
        <w:rPr>
          <w:lang w:val="es_ES" w:bidi="es_ES"/>
        </w:rPr>
      </w:r>
      <w:r>
        <w:rPr>
          <w:lang w:val="es_ES" w:bidi="es_ES"/>
        </w:rPr>
        <w:t>Deténganse aquí y conversen sobre esta pregunta en grupo: ¿Qué hace la gente en su cultura para tratar de ganar un buen estatus en su comunidad? Cuenten una historia sobre alguien, tal vez incluso ustedes mismos, que puede haber mentido para tratar de verse bien ante los demás. Pausen este audio aquí.</w:t>
      </w:r>
    </w:p>
    <w:p>
      <w:pPr/>
      <w:r>
        <w:rPr>
          <w:lang w:val="es_ES" w:bidi="es_ES"/>
        </w:rPr>
      </w:r>
      <w:r>
        <w:rPr>
          <w:lang w:val="es_ES" w:bidi="es_ES"/>
        </w:rPr>
        <w:t>Deténganse aquí y conversen sobre esta pregunta en grupo: ¿Qué piensa la gente de su cultura sobre la mentira? Pausen este audio aquí.</w:t>
      </w:r>
    </w:p>
    <w:p>
      <w:pPr/>
      <w:r>
        <w:rPr>
          <w:lang w:val="es_ES" w:bidi="es_ES"/>
        </w:rPr>
      </w:r>
      <w:r>
        <w:rPr>
          <w:lang w:val="es_ES" w:bidi="es_ES"/>
        </w:rPr>
        <w:t>La pregunta de Pedro a Ananías indica que Satanás, el adversario o diablo, llenó el corazón o los pensamientos de Ananías con la creencia de que Ananías podía mentir al Espíritu Santo. En la cultura judía, el corazón era la parte del cuerpo donde la gente creía que residían las emociones fuertes. Ananías no solo pensó en mentir sobre su generosidad, sino que tenía un fuerte deseo de hacerlo.</w:t>
      </w:r>
    </w:p>
    <w:p>
      <w:pPr/>
      <w:r>
        <w:rPr>
          <w:lang w:val="es_ES" w:bidi="es_ES"/>
        </w:rPr>
      </w:r>
      <w:r>
        <w:rPr>
          <w:lang w:val="es_ES" w:bidi="es_ES"/>
        </w:rPr>
        <w:t>Deténganse aquí y conversen sobre esta pregunta en grupo: ¿Qué palabra usarán para traducir "corazón"? En su cultura, ¿en qué parte de su cuerpo consideran que están sus emociones profundas? Es posible que usen esa parte del cuerpo en lugar de "corazón" si es diferente. Pausen este audio aquí.</w:t>
      </w:r>
    </w:p>
    <w:p>
      <w:pPr/>
      <w:r>
        <w:rPr>
          <w:lang w:val="es_ES" w:bidi="es_ES"/>
        </w:rPr>
      </w:r>
      <w:r>
        <w:rPr>
          <w:lang w:val="es_ES" w:bidi="es_ES"/>
        </w:rPr>
        <w:t>Pedro entendió que el Espíritu Santo era el que reunía a la comunidad, así como mantenía a su comunidad de creyentes. Que Ananías mintiera sobre un problema de la comunidad no era solo una simple mentira a Pedro, sino al Espíritu Santo. Ananías estaba tratando de hacer que pareciera que estaba siguiendo al Espíritu Santo cuando en realidad no lo estaba haciendo.</w:t>
      </w:r>
    </w:p>
    <w:p>
      <w:pPr/>
      <w:r>
        <w:rPr>
          <w:lang w:val="es_ES" w:bidi="es_ES"/>
        </w:rPr>
      </w:r>
      <w:r>
        <w:rPr>
          <w:lang w:val="es_ES" w:bidi="es_ES"/>
        </w:rPr>
        <w:t>Las preguntas de Pedro también indican que la venta de posesiones era voluntaria. Ananías y Safira podrían haberse quedado con su tierra o haberla vendido y haberse quedado con todo el dinero de la venta. El pecado de Ananías es contra Dios. La mayoría de los estudiosos creen que Dios causa la muerte de Ananías como juicio por el pecado de Ananías. Debido al juicio de Dios, el miedo se extiende entre todas las personas que se enteran de la muerte de Ananías.</w:t>
      </w:r>
    </w:p>
    <w:p>
      <w:pPr/>
      <w:r>
        <w:rPr>
          <w:lang w:val="es_ES" w:bidi="es_ES"/>
        </w:rPr>
      </w:r>
      <w:r>
        <w:rPr>
          <w:lang w:val="es_ES" w:bidi="es_ES"/>
        </w:rPr>
        <w:t>Algunos hombres jóvenes, muy probablemente considerados jóvenes porque no están casados, vienen a envolver el cuerpo de Ananías en un paño y lo llevan para ser enterrado. En la cultura de la historia, enterraban el cuerpo ya sea en el suelo o en una tumba tallada en una roca.</w:t>
      </w:r>
    </w:p>
    <w:p>
      <w:pPr/>
      <w:r>
        <w:rPr>
          <w:lang w:val="es_ES" w:bidi="es_ES"/>
        </w:rPr>
      </w:r>
      <w:r>
        <w:rPr>
          <w:lang w:val="es_ES" w:bidi="es_ES"/>
        </w:rPr>
        <w:t xml:space="preserve">Deténganse aquí y miren una foto de la </w:t>
      </w:r>
      <w:r>
        <w:rPr>
          <w:lang w:val="es_ES" w:bidi="es_ES"/>
        </w:rPr>
        <w:t>tumba</w:t>
      </w:r>
      <w:r>
        <w:rPr>
          <w:lang w:val="es_ES" w:bidi="es_ES"/>
        </w:rPr>
        <w:t xml:space="preserve"> y la foto de la </w:t>
      </w:r>
      <w:r>
        <w:rPr>
          <w:lang w:val="es_ES" w:bidi="es_ES"/>
        </w:rPr>
        <w:t>sepultura</w:t>
      </w:r>
      <w:r>
        <w:rPr>
          <w:lang w:val="es_ES" w:bidi="es_ES"/>
        </w:rPr>
        <w:t xml:space="preserve"> en el suelo. Detengan el audio aquí.</w:t>
      </w:r>
    </w:p>
    <w:p>
      <w:pPr/>
      <w:r>
        <w:rPr>
          <w:lang w:val="es_ES" w:bidi="es_ES"/>
        </w:rPr>
      </w:r>
      <w:r>
        <w:rPr>
          <w:lang w:val="es_ES" w:bidi="es_ES"/>
        </w:rPr>
        <w:t>Era normal enterrar el cuerpo el mismo día en que la persona murió. Sin embargo, no era normal que la esposa de un hombre no supiera que este había muerto y sido enterrado. Cuando Safira llegó a la habitación donde estaba Pedro, unas tres horas después, no tenía conocimiento de lo que le había sucedido a Ananías. Algunas versiones dicen que Pedro preguntó: "¿Vendiste la tierra?" El pronombre "ustedes" es plural aquí, lo que significa Safira y su esposo. Safira dijo la misma mentira que ella y Ananías habían planeado juntos. Su destino fue exactamente el mismo que el de Ananías.</w:t>
      </w:r>
    </w:p>
    <w:p>
      <w:pPr/>
      <w:r>
        <w:rPr>
          <w:lang w:val="es_ES" w:bidi="es_ES"/>
        </w:rPr>
      </w:r>
      <w:r>
        <w:rPr>
          <w:lang w:val="es_ES" w:bidi="es_ES"/>
        </w:rPr>
        <w:t>La pregunta de Pedro sobre cómo Ananías y Safira podían poner a prueba al Señor se entiende mejor en el sentido de que Ananías y Safira querían ver hasta dónde podían llegar sin ser castigados. Después de la muerte de Safira, un gran temor se extendió por toda la iglesia. Esta palabra iglesia indica al grupo de creyentes, no a un edificio, y es la primera vez que la palabra iglesia se usa en el libro de Hechos.</w:t>
      </w:r>
    </w:p>
    <w:p>
      <w:pPr/>
      <w:r>
        <w:rPr>
          <w:lang w:val="es_ES" w:bidi="es_ES"/>
        </w:rPr>
      </w:r>
      <w:r>
        <w:rPr>
          <w:lang w:val="es_ES" w:bidi="es_ES"/>
        </w:rPr>
        <w:t>Deténganse aquí y conversen sobre esta pregunta en grupo: Cuando escuchan la palabra "iglesia", ¿en qué piensan? ¿Cómo traducirán la palabra "iglesia" para que la gente en su cultura no la asocie con un edificio, sino con el pueblo de Dios?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5:1–11 en la traducción que sea más fácil de entender.</w:t>
      </w:r>
    </w:p>
    <w:p>
      <w:pPr/>
      <w:r>
        <w:rPr>
          <w:lang w:val="es_ES" w:bidi="es_ES"/>
        </w:rPr>
      </w:r>
      <w:r>
        <w:rPr>
          <w:lang w:val="es_ES" w:bidi="es_ES"/>
        </w:rPr>
        <w:t>En este paso, el grupo definirá las escenas, personajes y el contexto de este pasaje. Luego el grupo visualizará este texto.</w:t>
      </w:r>
    </w:p>
    <w:p>
      <w:pPr/>
      <w:r>
        <w:rPr>
          <w:lang w:val="es_ES" w:bidi="es_ES"/>
        </w:rPr>
      </w:r>
      <w:r>
        <w:rPr>
          <w:lang w:val="es_ES" w:bidi="es_ES"/>
        </w:rPr>
        <w:t>Este pasaje tiene cinco escenas.</w:t>
      </w:r>
    </w:p>
    <w:p>
      <w:pPr/>
      <w:r>
        <w:rPr>
          <w:lang w:val="es_ES" w:bidi="es_ES"/>
        </w:rPr>
      </w:r>
      <w:r>
        <w:rPr>
          <w:b/>
          <w:lang w:val="es_ES" w:bidi="es_ES"/>
        </w:rPr>
        <w:t>En la primera escena:</w:t>
      </w:r>
      <w:r>
        <w:rPr>
          <w:lang w:val="es_ES" w:bidi="es_ES"/>
        </w:rPr>
        <w:t xml:space="preserve"> Ananías y Safira venden su tierra y deciden juntos que se quedarán con parte del dinero para sí mismos. Ananías lleva el resto del dinero a los apóstoles.</w:t>
      </w:r>
    </w:p>
    <w:p>
      <w:pPr/>
      <w:r>
        <w:rPr>
          <w:lang w:val="es_ES" w:bidi="es_ES"/>
        </w:rPr>
      </w:r>
      <w:r>
        <w:rPr>
          <w:b/>
          <w:lang w:val="es_ES" w:bidi="es_ES"/>
        </w:rPr>
        <w:t>En la segunda escena:</w:t>
      </w:r>
      <w:r>
        <w:rPr>
          <w:lang w:val="es_ES" w:bidi="es_ES"/>
        </w:rPr>
        <w:t xml:space="preserve"> Pedro le pregunta a Ananías sobre cómo Satanás llenó su corazón y su mente para mentir al Espíritu Santo. Pedro cuestiona si la tierra y el dinero de la venta le pertenecían o no a Ananías para hacer con ellos lo que quisiera.</w:t>
      </w:r>
    </w:p>
    <w:p>
      <w:pPr/>
      <w:r>
        <w:rPr>
          <w:lang w:val="es_ES" w:bidi="es_ES"/>
        </w:rPr>
      </w:r>
      <w:r>
        <w:rPr>
          <w:b/>
          <w:lang w:val="es_ES" w:bidi="es_ES"/>
        </w:rPr>
        <w:t>En la tercera escena:</w:t>
      </w:r>
      <w:r>
        <w:rPr>
          <w:lang w:val="es_ES" w:bidi="es_ES"/>
        </w:rPr>
        <w:t xml:space="preserve"> Ananías escucha las acusaciones de Pedro y cae muerto. Los jóvenes envuelven a Ananías y lo entierran. El miedo se extiende entre los que escuchan lo que le sucedió a Ananías.</w:t>
      </w:r>
    </w:p>
    <w:p>
      <w:pPr/>
      <w:r>
        <w:rPr>
          <w:lang w:val="es_ES" w:bidi="es_ES"/>
        </w:rPr>
      </w:r>
      <w:r>
        <w:rPr>
          <w:b/>
          <w:lang w:val="es_ES" w:bidi="es_ES"/>
        </w:rPr>
        <w:t>En la cuarta escena:</w:t>
      </w:r>
      <w:r>
        <w:rPr>
          <w:lang w:val="es_ES" w:bidi="es_ES"/>
        </w:rPr>
        <w:t xml:space="preserve"> Tres horas después, Safira viene a donde está Pedro sin saber lo que le sucedió a su esposo. Pedro le pregunta a Safira sobre la cantidad de dinero por la que ella y Ananías vendieron la tierra. También le miente a Pedro. Pedro pregunta por qué ella y Ananías estaban tratando de poner a prueba a Dios. Pedro le dice que los hombres que enterraron a Ananías también vienen a enterrarla.</w:t>
      </w:r>
    </w:p>
    <w:p>
      <w:pPr/>
      <w:r>
        <w:rPr>
          <w:lang w:val="es_ES" w:bidi="es_ES"/>
        </w:rPr>
      </w:r>
      <w:r>
        <w:rPr>
          <w:b/>
          <w:lang w:val="es_ES" w:bidi="es_ES"/>
        </w:rPr>
        <w:t>En la quinta escena:</w:t>
      </w:r>
      <w:r>
        <w:rPr>
          <w:lang w:val="es_ES" w:bidi="es_ES"/>
        </w:rPr>
        <w:t xml:space="preserve"> Safira también muere. Los mismos jóvenes entierran a Safira al lado de Ananías. El miedo se extiende por toda la iglesia.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Ananías</w:t>
      </w:r>
    </w:p>
    <w:p>
      <w:pPr>
        <w:pStyle w:val="ListBullet"/>
        <w:spacing w:line="240" w:lineRule="auto"/>
        <w:ind w:left="720"/>
      </w:pPr>
      <w:r>
        <w:rPr>
          <w:lang w:val="es_ES" w:bidi="es_ES"/>
        </w:rPr>
      </w:r>
      <w:r>
        <w:rPr>
          <w:lang w:val="es_ES" w:bidi="es_ES"/>
        </w:rPr>
        <w:t>Safira</w:t>
      </w:r>
    </w:p>
    <w:p>
      <w:pPr>
        <w:pStyle w:val="ListBullet"/>
        <w:spacing w:line="240" w:lineRule="auto"/>
        <w:ind w:left="720"/>
      </w:pPr>
      <w:r>
        <w:rPr>
          <w:lang w:val="es_ES" w:bidi="es_ES"/>
        </w:rPr>
      </w:r>
      <w:r>
        <w:rPr>
          <w:lang w:val="es_ES" w:bidi="es_ES"/>
        </w:rPr>
        <w:t>Los apóstoles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Hombres jóvenes</w:t>
      </w:r>
    </w:p>
    <w:p>
      <w:pPr>
        <w:pStyle w:val="ListBullet"/>
        <w:spacing w:line="240" w:lineRule="auto"/>
        <w:ind w:left="720"/>
      </w:pPr>
      <w:r>
        <w:rPr>
          <w:lang w:val="es_ES" w:bidi="es_ES"/>
        </w:rPr>
      </w:r>
      <w:r>
        <w:rPr>
          <w:lang w:val="es_ES" w:bidi="es_ES"/>
        </w:rPr>
        <w:t>Los que escuchan lo que sucede</w:t>
      </w:r>
    </w:p>
    <w:p>
      <w:pPr>
        <w:pStyle w:val="ListBullet"/>
        <w:spacing w:line="240" w:lineRule="auto"/>
        <w:ind w:left="720"/>
      </w:pPr>
      <w:r>
        <w:rPr>
          <w:lang w:val="es_ES" w:bidi="es_ES"/>
        </w:rPr>
      </w:r>
      <w:r>
        <w:rPr>
          <w:lang w:val="es_ES" w:bidi="es_ES"/>
        </w:rPr>
        <w:t>Dios/Espíritu Santo</w:t>
      </w:r>
    </w:p>
    <w:p>
      <w:pPr>
        <w:pStyle w:val="ListBullet"/>
        <w:spacing w:line="240" w:lineRule="auto"/>
        <w:ind w:left="720"/>
      </w:pPr>
      <w:r>
        <w:rPr>
          <w:lang w:val="es_ES" w:bidi="es_ES"/>
        </w:rPr>
      </w:r>
      <w:r>
        <w:rPr>
          <w:lang w:val="es_ES" w:bidi="es_ES"/>
        </w:rPr>
        <w:t>La iglesia</w:t>
      </w:r>
    </w:p>
    <w:p>
      <w:pPr/>
      <w:r>
        <w:rPr>
          <w:lang w:val="es_ES" w:bidi="es_ES"/>
        </w:rPr>
      </w:r>
      <w:r>
        <w:rPr>
          <w:lang w:val="es_ES" w:bidi="es_ES"/>
        </w:rPr>
        <w:t>Como grupo, presten atención a estas partes de la ambientación del pasaje: El uso de la palabra de apertura "pero" es para contrastar a Ananías con el hombre llamado José, o Bernabé, en el pasaje anterior. Ananías y Safira venden su tierra y deciden juntos que se quedarán con parte del dinero para sí mismos. Ananías lleva el resto del dinero a los apóstoles. No hay una indicación exacta de dónde estaban los apóstoles o dónde estaba la tierra que Ananías y Safira vendieron. Sabemos que estaban en Jerusalén debido a los pasajes anteriores. También sabemos que los discípulos sabían dónde encontrar a los apóstoles porque acudían regularmente a traer sus bienes o el dinero de la venta de los mismos.</w:t>
      </w:r>
    </w:p>
    <w:p>
      <w:pPr/>
      <w:r>
        <w:rPr>
          <w:lang w:val="es_ES" w:bidi="es_ES"/>
        </w:rPr>
      </w:r>
      <w:r>
        <w:rPr>
          <w:lang w:val="es_ES" w:bidi="es_ES"/>
        </w:rPr>
        <w:t>Pedro habla en nombre de los apóstoles y le pregunta a Ananías cómo es que Satanás llenó el corazón de Ananías para mentir al Espíritu Santo. Pedro hace preguntas para indagar sobre la veracidad de la propiedad de Ananías y cómo este podría haber hecho lo que quisiera con la tierra y el dinero de su venta, pero Pedro no espera una respuesta. Se supone que la respuesta a las preguntas de Pedro es sí.</w:t>
      </w:r>
    </w:p>
    <w:p>
      <w:pPr/>
      <w:r>
        <w:rPr>
          <w:lang w:val="es_ES" w:bidi="es_ES"/>
        </w:rPr>
      </w:r>
      <w:r>
        <w:rPr>
          <w:lang w:val="es_ES" w:bidi="es_ES"/>
        </w:rPr>
        <w:t>Al escuchar las acusaciones de Pedro, Ananías se cae y muere. El orden de las palabras indica que Ananías cayó primero y luego exhaló su último suspiro. Pero no se sabe realmente si la muerte de Ananías fue o no la causa de que cayera al suelo. De cualquier manera, Ananías ha muerto. El miedo se extiende entre los que escuchan sobre esto.</w:t>
      </w:r>
    </w:p>
    <w:p>
      <w:pPr/>
      <w:r>
        <w:rPr>
          <w:lang w:val="es_ES" w:bidi="es_ES"/>
        </w:rPr>
      </w:r>
      <w:r>
        <w:rPr>
          <w:lang w:val="es_ES" w:bidi="es_ES"/>
        </w:rPr>
        <w:t>Algunos jóvenes se acercan y envuelven el cuerpo de Ananías, probablemente en un paño llamado sudario, y entierran a Ananías.</w:t>
      </w:r>
    </w:p>
    <w:p>
      <w:pPr/>
      <w:r>
        <w:rPr>
          <w:lang w:val="es_ES" w:bidi="es_ES"/>
        </w:rPr>
      </w:r>
      <w:r>
        <w:rPr>
          <w:lang w:val="es_ES" w:bidi="es_ES"/>
        </w:rPr>
        <w:t>Conversen en grupo sobre cómo esto afecta al escenario donde tiene lugar esta historia. Si unos pocos hombres tienen que llevar el cuerpo para ser enterrado, ¿el sitio de entierro está cerca? La mayoría de los lugares de entierro en Jerusalén estaban fuera de las murallas de la ciudad. Detengan el audio aquí.</w:t>
      </w:r>
    </w:p>
    <w:p>
      <w:pPr/>
      <w:r>
        <w:rPr>
          <w:lang w:val="es_ES" w:bidi="es_ES"/>
        </w:rPr>
      </w:r>
      <w:r>
        <w:rPr>
          <w:lang w:val="es_ES" w:bidi="es_ES"/>
        </w:rPr>
        <w:t>Hagan que un grupo de jóvenes lleve a un hombre de su grupo. ¿Cuántos hombres jóvenes se necesitan para llevar fácilmente a un hombre de tamaño normal en su cultura? ¿Hasta dónde pueden llevarlo? Detengan el audio aquí.</w:t>
      </w:r>
    </w:p>
    <w:p>
      <w:pPr/>
      <w:r>
        <w:rPr>
          <w:lang w:val="es_ES" w:bidi="es_ES"/>
        </w:rPr>
      </w:r>
      <w:r>
        <w:rPr>
          <w:lang w:val="es_ES" w:bidi="es_ES"/>
        </w:rPr>
        <w:t>Tres horas después, Safira viene a donde están los apóstoles, sin ningún conocimiento de lo que le sucedió a Ananías. Pedro también le pregunta a Safira sobre la cantidad de dinero por la que se vendió la tierra. Safira también miente, tal como lo hizo Ananías. Pedro también interroga a Safira, preguntándole cómo pudo intentar poner a prueba al Señor, o ver hasta dónde podía llegar su engaño. Pedro dice "¡He aquí!" o "¡Escuchen!" que significa "¡presten atención!" Los pies de los hombres que enterraron a Ananías están en la puerta. La suposición es que la puerta al lugar donde están los apóstoles y Safira posiblemente esté cerrada. Safira también muere. Los jóvenes que enterraron a Ananías entran en la habitación y encuentran a Safira muerta. Esto significa que no la vieron morir, sino que la encontraron de esta manera. La llevan y la entierran junto a su esposo. El miedo se extiende entre el grupo de creyentes que escuchan sobre todo esto.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5:1–11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5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Ananías</w:t>
      </w:r>
    </w:p>
    <w:p>
      <w:pPr>
        <w:pStyle w:val="ListBullet"/>
        <w:spacing w:line="240" w:lineRule="auto"/>
        <w:ind w:left="720"/>
      </w:pPr>
      <w:r>
        <w:rPr>
          <w:lang w:val="es_ES" w:bidi="es_ES"/>
        </w:rPr>
      </w:r>
      <w:r>
        <w:rPr>
          <w:lang w:val="es_ES" w:bidi="es_ES"/>
        </w:rPr>
        <w:t>Safira</w:t>
      </w:r>
    </w:p>
    <w:p>
      <w:pPr>
        <w:pStyle w:val="ListBullet"/>
        <w:spacing w:line="240" w:lineRule="auto"/>
        <w:ind w:left="720"/>
      </w:pPr>
      <w:r>
        <w:rPr>
          <w:lang w:val="es_ES" w:bidi="es_ES"/>
        </w:rPr>
      </w:r>
      <w:r>
        <w:rPr>
          <w:lang w:val="es_ES" w:bidi="es_ES"/>
        </w:rPr>
        <w:t>Los apóstoles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Hombres jóvenes</w:t>
      </w:r>
    </w:p>
    <w:p>
      <w:pPr>
        <w:pStyle w:val="ListBullet"/>
        <w:spacing w:line="240" w:lineRule="auto"/>
        <w:ind w:left="720"/>
      </w:pPr>
      <w:r>
        <w:rPr>
          <w:lang w:val="es_ES" w:bidi="es_ES"/>
        </w:rPr>
      </w:r>
      <w:r>
        <w:rPr>
          <w:lang w:val="es_ES" w:bidi="es_ES"/>
        </w:rPr>
        <w:t>Los que escuchan lo que sucede</w:t>
      </w:r>
    </w:p>
    <w:p>
      <w:pPr>
        <w:pStyle w:val="ListBullet"/>
        <w:spacing w:line="240" w:lineRule="auto"/>
        <w:ind w:left="720"/>
      </w:pPr>
      <w:r>
        <w:rPr>
          <w:lang w:val="es_ES" w:bidi="es_ES"/>
        </w:rPr>
      </w:r>
      <w:r>
        <w:rPr>
          <w:lang w:val="es_ES" w:bidi="es_ES"/>
        </w:rPr>
        <w:t>Dios/Espíritu Santo</w:t>
      </w:r>
    </w:p>
    <w:p>
      <w:pPr>
        <w:pStyle w:val="ListBullet"/>
        <w:spacing w:line="240" w:lineRule="auto"/>
        <w:ind w:left="720"/>
      </w:pPr>
      <w:r>
        <w:rPr>
          <w:lang w:val="es_ES" w:bidi="es_ES"/>
        </w:rPr>
      </w:r>
      <w:r>
        <w:rPr>
          <w:lang w:val="es_ES" w:bidi="es_ES"/>
        </w:rPr>
        <w:t>La iglesia</w:t>
      </w:r>
    </w:p>
    <w:p>
      <w:pPr/>
      <w:r>
        <w:rPr>
          <w:lang w:val="es_ES" w:bidi="es_ES"/>
        </w:rPr>
      </w:r>
      <w:r>
        <w:rPr>
          <w:lang w:val="es_ES" w:bidi="es_ES"/>
        </w:rPr>
        <w:t>En grupo, actúen el texto dos veces. Deben actuar el pasaje en su propio idioma.</w:t>
      </w:r>
    </w:p>
    <w:p>
      <w:pPr/>
      <w:r>
        <w:rPr>
          <w:lang w:val="es_ES" w:bidi="es_ES"/>
        </w:rPr>
      </w:r>
      <w:r>
        <w:rPr>
          <w:lang w:val="es_ES" w:bidi="es_ES"/>
        </w:rPr>
        <w:t>Primero, actúen la historia sin hacer pausas. Pongan atención al diálogo, cómo fluye, a la trama y a los tiempos en que se da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Ananías y Safira venden su tierra y deciden juntos que se quedarán con parte del dinero para sí mismos.</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Pregúntenles a los actores que interpretan a Ananías y Safira lo que están sintiendo y pensando. Escuchen cosas como: "Queremos el respeto que se dio a Bernabé", "Queremos ser muy favorecidos".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Ananías lleva el resto del dinero a los apóstoles. Pedro le pregunta a Ananías sobre cómo fue que Satanás llenó su corazón y su mente para mentir al Espíritu Santo. Pedro pregunta si la tierra y el dinero de la venta eran o no de Ananías para que hiciera lo que quisiera con ellos. Ananías escucha las acusaciones de Pedro y cae muerto. Los jóvenes envuelven a Ananías y lo entierran. El miedo se extiende entre los que escuchan lo que le sucedió a Ananías.</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Pregunten al actor que interpreta a Pedro cómo se siente. Escuchen cosas como: "Triste porque se haya llegado a esto", "¡Afligido porque alguien pensó que podía mentir a Dios!"</w:t>
      </w:r>
    </w:p>
    <w:p>
      <w:pPr>
        <w:pStyle w:val="ListBullet"/>
        <w:spacing w:line="240" w:lineRule="auto"/>
        <w:ind w:left="720"/>
      </w:pPr>
      <w:r>
        <w:rPr>
          <w:lang w:val="es_ES" w:bidi="es_ES"/>
        </w:rPr>
      </w:r>
      <w:r>
        <w:rPr>
          <w:lang w:val="es_ES" w:bidi="es_ES"/>
        </w:rPr>
        <w:t>Pregúntenles a los actores que interpretan a los hombres jóvenes cómo se sienten. Escuchen cosas como: "Estoy muerto de miedo", "¡Nunca voy a mentir!"</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Tres horas después, Safira llega a donde está Pedro sin saber lo que le sucedió a su esposo. Pedro le pregunta a Safira sobre la cantidad de dinero por la que ella y Ananías vendieron la tierra. También le miente a Pedro. Pedro pregunta por qué ella y Ananías estaban tratando de poner a prueba a Dios. Pedro le dice que los hombres que enterraron a Ananías también vienen a enterrarla. Safira también muere. Los mismos jóvenes entierran a Safira al lado de Ananías. El miedo se extiende por toda la iglesia.</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5:1–11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En este pasaje, un esposo y una esposa retienen dinero de la venta de su propiedad para dar a los </w:t>
      </w:r>
      <w:r>
        <w:rPr>
          <w:b/>
          <w:lang w:val="es_ES" w:bidi="es_ES"/>
        </w:rPr>
        <w:t>apóstoles</w:t>
      </w:r>
      <w:r>
        <w:rPr>
          <w:lang w:val="es_ES" w:bidi="es_ES"/>
        </w:rPr>
        <w:t xml:space="preserve">. Los apóstoles son quienes son enviados por Jesús u otros apóstoles para hacer el trabajo de Jesús. Usen la misma palabra para apóstol que usaron en los pasajes anteriores. Para obtener más información sobre los </w:t>
      </w:r>
      <w:r>
        <w:rPr>
          <w:lang w:val="es_ES" w:bidi="es_ES"/>
        </w:rPr>
        <w:t>apóstoles</w:t>
      </w:r>
      <w:r>
        <w:rPr>
          <w:lang w:val="es_ES" w:bidi="es_ES"/>
        </w:rPr>
        <w:t>, consulten el Glosario Principal.</w:t>
      </w:r>
    </w:p>
    <w:p>
      <w:pPr/>
      <w:r>
        <w:rPr>
          <w:lang w:val="es_ES" w:bidi="es_ES"/>
        </w:rPr>
      </w:r>
      <w:r>
        <w:rPr>
          <w:lang w:val="es_ES" w:bidi="es_ES"/>
        </w:rPr>
        <w:t xml:space="preserve">Pedro, uno de los apóstoles, le pregunta al esposo por qué </w:t>
      </w:r>
      <w:r>
        <w:rPr>
          <w:b/>
          <w:lang w:val="es_ES" w:bidi="es_ES"/>
        </w:rPr>
        <w:t>Satanás</w:t>
      </w:r>
      <w:r>
        <w:rPr>
          <w:lang w:val="es_ES" w:bidi="es_ES"/>
        </w:rPr>
        <w:t xml:space="preserve"> ha </w:t>
      </w:r>
      <w:r>
        <w:rPr>
          <w:b/>
          <w:lang w:val="es_ES" w:bidi="es_ES"/>
        </w:rPr>
        <w:t>llenado su corazón</w:t>
      </w:r>
      <w:r>
        <w:rPr>
          <w:lang w:val="es_ES" w:bidi="es_ES"/>
        </w:rPr>
        <w:t xml:space="preserve"> de tal manera que </w:t>
      </w:r>
      <w:r>
        <w:rPr>
          <w:b/>
          <w:lang w:val="es_ES" w:bidi="es_ES"/>
        </w:rPr>
        <w:t>mienta</w:t>
      </w:r>
      <w:r>
        <w:rPr>
          <w:lang w:val="es_ES" w:bidi="es_ES"/>
        </w:rPr>
        <w:t xml:space="preserve"> al </w:t>
      </w:r>
      <w:r>
        <w:rPr>
          <w:b/>
          <w:lang w:val="es_ES" w:bidi="es_ES"/>
        </w:rPr>
        <w:t>Espíritu Santo</w:t>
      </w:r>
      <w:r>
        <w:rPr>
          <w:lang w:val="es_ES" w:bidi="es_ES"/>
        </w:rPr>
        <w:t>. Satanás es el líder de los espíritus malignos.</w:t>
      </w:r>
    </w:p>
    <w:p>
      <w:pPr/>
      <w:r>
        <w:rPr>
          <w:lang w:val="es_ES" w:bidi="es_ES"/>
        </w:rPr>
      </w:r>
      <w:r>
        <w:rPr>
          <w:lang w:val="es_ES" w:bidi="es_ES"/>
        </w:rPr>
        <w:t xml:space="preserve">Deténganse aquí y conversen en grupo sobre la palabra o frase que usarán para </w:t>
      </w:r>
      <w:r>
        <w:rPr>
          <w:b/>
          <w:lang w:val="es_ES" w:bidi="es_ES"/>
        </w:rPr>
        <w:t>Satanás</w:t>
      </w:r>
      <w:r>
        <w:rPr>
          <w:lang w:val="es_ES" w:bidi="es_ES"/>
        </w:rPr>
        <w:t xml:space="preserve">. Busquen </w:t>
      </w:r>
      <w:r>
        <w:rPr>
          <w:lang w:val="es_ES" w:bidi="es_ES"/>
        </w:rPr>
        <w:t>Satanás</w:t>
      </w:r>
      <w:r>
        <w:rPr>
          <w:lang w:val="es_ES" w:bidi="es_ES"/>
        </w:rPr>
        <w:t xml:space="preserve"> en el Glosario Principal para obtener más información. Pausen este audio aquí.</w:t>
      </w:r>
    </w:p>
    <w:p>
      <w:pPr/>
      <w:r>
        <w:rPr>
          <w:lang w:val="es_ES" w:bidi="es_ES"/>
        </w:rPr>
      </w:r>
      <w:r>
        <w:rPr>
          <w:b/>
          <w:lang w:val="es_ES" w:bidi="es_ES"/>
        </w:rPr>
        <w:t>Llenar su corazón</w:t>
      </w:r>
      <w:r>
        <w:rPr>
          <w:lang w:val="es_ES" w:bidi="es_ES"/>
        </w:rPr>
        <w:t xml:space="preserve"> es darle ideas y deseos. El corazón es el lugar donde suceden los sentimientos y las decisiones de una persona. Usen la misma palabra para corazón que usaron en los pasajes anteriores. Para más información sobre </w:t>
      </w:r>
      <w:r>
        <w:rPr>
          <w:lang w:val="es_ES" w:bidi="es_ES"/>
        </w:rPr>
        <w:t>corazón</w:t>
      </w:r>
      <w:r>
        <w:rPr>
          <w:lang w:val="es_ES" w:bidi="es_ES"/>
        </w:rPr>
        <w:t>, consulte el Glosario Principal.</w:t>
      </w:r>
    </w:p>
    <w:p>
      <w:pPr/>
      <w:r>
        <w:rPr>
          <w:lang w:val="es_ES" w:bidi="es_ES"/>
        </w:rPr>
      </w:r>
      <w:r>
        <w:rPr>
          <w:b/>
          <w:lang w:val="es_ES" w:bidi="es_ES"/>
        </w:rPr>
        <w:t>Mentir</w:t>
      </w:r>
      <w:r>
        <w:rPr>
          <w:lang w:val="es_ES" w:bidi="es_ES"/>
        </w:rPr>
        <w:t xml:space="preserve"> es decir algo que no es verdad como si lo fuera.</w:t>
      </w:r>
    </w:p>
    <w:p>
      <w:pPr/>
      <w:r>
        <w:rPr>
          <w:lang w:val="es_ES" w:bidi="es_ES"/>
        </w:rPr>
      </w:r>
      <w:r>
        <w:rPr>
          <w:lang w:val="es_ES" w:bidi="es_ES"/>
        </w:rPr>
        <w:t xml:space="preserve">El </w:t>
      </w:r>
      <w:r>
        <w:rPr>
          <w:b/>
          <w:lang w:val="es_ES" w:bidi="es_ES"/>
        </w:rPr>
        <w:t>Espíritu Santo</w:t>
      </w:r>
      <w:r>
        <w:rPr>
          <w:lang w:val="es_ES" w:bidi="es_ES"/>
        </w:rPr>
        <w:t xml:space="preserve"> es el Espíritu de Dios que Dios da a los que lo siguen. Usen la misma palabra para el Espíritu Santo que usaron en los pasajes anteriores. Para obtener más información sobre el </w:t>
      </w:r>
      <w:r>
        <w:rPr>
          <w:lang w:val="es_ES" w:bidi="es_ES"/>
        </w:rPr>
        <w:t>Espíritu Santo</w:t>
      </w:r>
      <w:r>
        <w:rPr>
          <w:lang w:val="es_ES" w:bidi="es_ES"/>
        </w:rPr>
        <w:t>, consulten el Glosario Principal.</w:t>
      </w:r>
    </w:p>
    <w:p>
      <w:pPr/>
      <w:r>
        <w:rPr>
          <w:lang w:val="es_ES" w:bidi="es_ES"/>
        </w:rPr>
      </w:r>
      <w:r>
        <w:rPr>
          <w:lang w:val="es_ES" w:bidi="es_ES"/>
        </w:rPr>
        <w:t xml:space="preserve">Ante las acusaciones de Pedro, Ananías cayó y murió. Los que se enteraron se llenaron de </w:t>
      </w:r>
      <w:r>
        <w:rPr>
          <w:b/>
          <w:lang w:val="es_ES" w:bidi="es_ES"/>
        </w:rPr>
        <w:t>miedo</w:t>
      </w:r>
      <w:r>
        <w:rPr>
          <w:lang w:val="es_ES" w:bidi="es_ES"/>
        </w:rPr>
        <w:t>. El miedo es el sentimiento de gran angustia causado por una intensa preocupación por el peligro, el dolor o el mal.</w:t>
      </w:r>
    </w:p>
    <w:p>
      <w:pPr/>
      <w:r>
        <w:rPr>
          <w:lang w:val="es_ES" w:bidi="es_ES"/>
        </w:rPr>
      </w:r>
      <w:r>
        <w:rPr>
          <w:lang w:val="es_ES" w:bidi="es_ES"/>
        </w:rPr>
        <w:t xml:space="preserve">Deténganse aquí y conversen en grupo sobre la palabra o frase que usarán para </w:t>
      </w:r>
      <w:r>
        <w:rPr>
          <w:b/>
          <w:lang w:val="es_ES" w:bidi="es_ES"/>
        </w:rPr>
        <w:t>miedo</w:t>
      </w:r>
      <w:r>
        <w:rPr>
          <w:lang w:val="es_ES" w:bidi="es_ES"/>
        </w:rPr>
        <w:t>. Pausen este audio aquí.</w:t>
      </w:r>
    </w:p>
    <w:p>
      <w:pPr/>
      <w:r>
        <w:rPr>
          <w:lang w:val="es_ES" w:bidi="es_ES"/>
        </w:rPr>
      </w:r>
      <w:r>
        <w:rPr>
          <w:lang w:val="es_ES" w:bidi="es_ES"/>
        </w:rPr>
        <w:t>La esposa de Ananías viene a los apóstoles tres horas después. Pedro le pregunta y ella también miente. Pedro le pregunta cómo pudo poner a prueba al Espíritu de Dios, también al Espíritu Santo, o intentar ver hasta dónde podían llegar ella y su esposo sin ser descubiertos. Pedro le dice que los pies de los hombres que enterraron a su esposo están a la puerta para venir a enterrarla también. También muere. Los hombres entran, la encuentran muerta y la llevan a enterrar junto a su esposo. Un gran miedo se extendió entre la comunidad de creyentes.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5:12–16</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5:12–16 y guárdenlo en sus corazones.</w:t>
      </w:r>
    </w:p>
    <w:p>
      <w:pPr/>
      <w:r>
        <w:rPr>
          <w:lang w:val="es_ES" w:bidi="es_ES"/>
        </w:rPr>
      </w:r>
      <w:r>
        <w:rPr>
          <w:lang w:val="es_ES" w:bidi="es_ES"/>
        </w:rPr>
        <w:t>Escuchen una versión en audio de Hechos 5:12–16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5:12–16 en la traducción que sea más fácil de entender.</w:t>
      </w:r>
    </w:p>
    <w:p>
      <w:pPr/>
      <w:r>
        <w:rPr>
          <w:lang w:val="es_ES" w:bidi="es_ES"/>
        </w:rPr>
      </w:r>
      <w:r>
        <w:rPr>
          <w:lang w:val="es_ES" w:bidi="es_ES"/>
        </w:rPr>
        <w:t>A veces no está claro quién está haciendo la acción en este pasaje. Cambia con frecuencia en estos versículos. Después de la muerte de Ananías y Safira, vemos que los apóstoles continúan realizando muchas señales y maravillas entre la gente. No estamos seguros de si este grupo de personas son solo los creyentes que estaban juntos y vivían en comunidad, o si son todas las personas en Jerusalén. Si se entiende junto con el pasaje anterior, suena como si estuviera hablando de las personas que estaban viviendo juntas y se cuidaban entre sí.</w:t>
      </w:r>
    </w:p>
    <w:p>
      <w:pPr/>
      <w:r>
        <w:rPr>
          <w:lang w:val="es_ES" w:bidi="es_ES"/>
        </w:rPr>
      </w:r>
      <w:r>
        <w:rPr>
          <w:lang w:val="es_ES" w:bidi="es_ES"/>
        </w:rPr>
        <w:t>La columnata o pórtico de Salomón es parte de los terrenos del templo. Cada lado del templo tenía un pórtico que estaba sostenido por columnas. El lado este se llamaba pórtico o columnata de Salomón y tenía dos filas de columnas. Se llamaba de Salomón porque muchos creían que era lo que quedaba del templo original de Salomón.</w:t>
      </w:r>
    </w:p>
    <w:p>
      <w:pPr/>
      <w:r>
        <w:rPr>
          <w:lang w:val="es_ES" w:bidi="es_ES"/>
        </w:rPr>
      </w:r>
      <w:r>
        <w:rPr>
          <w:lang w:val="es_ES" w:bidi="es_ES"/>
        </w:rPr>
        <w:t xml:space="preserve">Deténganse aquí y miren una imagen de una </w:t>
      </w:r>
      <w:r>
        <w:rPr>
          <w:lang w:val="es_ES" w:bidi="es_ES"/>
        </w:rPr>
        <w:t>columna</w:t>
      </w:r>
      <w:r>
        <w:rPr>
          <w:lang w:val="es_ES" w:bidi="es_ES"/>
        </w:rPr>
        <w:t xml:space="preserve"> en grupo. Deténganse aquí y miren también el diagrama del </w:t>
      </w:r>
      <w:r>
        <w:rPr>
          <w:lang w:val="es_ES" w:bidi="es_ES"/>
        </w:rPr>
        <w:t>templo de Herodes</w:t>
      </w:r>
      <w:r>
        <w:rPr>
          <w:lang w:val="es_ES" w:bidi="es_ES"/>
        </w:rPr>
        <w:t xml:space="preserve">, observando dónde está el pórtico de Salomón. Miren también el mapa más grande de </w:t>
      </w:r>
      <w:r>
        <w:rPr>
          <w:lang w:val="es_ES" w:bidi="es_ES"/>
        </w:rPr>
        <w:t>Jerusalén</w:t>
      </w:r>
      <w:r>
        <w:rPr>
          <w:lang w:val="es_ES" w:bidi="es_ES"/>
        </w:rPr>
        <w:t>, observando dónde está el templo. Pausen este audio aquí.</w:t>
      </w:r>
    </w:p>
    <w:p>
      <w:pPr/>
      <w:r>
        <w:rPr>
          <w:lang w:val="es_ES" w:bidi="es_ES"/>
        </w:rPr>
      </w:r>
      <w:r>
        <w:rPr>
          <w:lang w:val="es_ES" w:bidi="es_ES"/>
        </w:rPr>
        <w:t>Todos los creyentes se reunían en el pórtico de Salomón. Reunirse también indica unidad y un mismo sentir, como una familia. El pasaje dice que nadie más se atrevería a unirse a ellos. Sin embargo, dice en los siguientes dos versículos que se estaban añadiendo muchos a su número. La palabra unirse significa acercarse a ellos, o asociarse con ellos en términos íntimos. La mayoría de los estudiosos creen que se trataba de muchos no creyentes, o incluso líderes judíos, que no se atreverían a acercarse a los creyentes ni a asociarse con los que se estaban reuniendo. Otra manera de entender esto es que los no creyentes no fingían ser creyentes. Sin embargo, los no creyentes, o la gente de la comunidad en general, hablaban bien de los creyentes. Aun así, muchas personas se sumaban al grupo de creyentes. Por lo general, esta descripción significa que Dios estaba atrayendo a la gente para que creyera en Jesús. Pero también podría ser que vinieran más creyentes para unirse al grupo de creyentes en Jerusalén.</w:t>
      </w:r>
    </w:p>
    <w:p>
      <w:pPr/>
      <w:r>
        <w:rPr>
          <w:lang w:val="es_ES" w:bidi="es_ES"/>
        </w:rPr>
      </w:r>
      <w:r>
        <w:rPr>
          <w:lang w:val="es_ES" w:bidi="es_ES"/>
        </w:rPr>
        <w:t>Deténganse aquí y conversen sobre esta pregunta en grupo: Cuenten una historia en la que muchos grupos diferentes de personas estén haciendo cosas. Presten atención a la manera en que hablan sobre qué grupo de personas está haciendo la acción. Pausen este audio aquí.</w:t>
      </w:r>
    </w:p>
    <w:p>
      <w:pPr/>
      <w:r>
        <w:rPr>
          <w:lang w:val="es_ES" w:bidi="es_ES"/>
        </w:rPr>
      </w:r>
      <w:r>
        <w:rPr>
          <w:lang w:val="es_ES" w:bidi="es_ES"/>
        </w:rPr>
        <w:t>Como resultado de los milagros que los apóstoles realizaban, la gente comenzó a traer a los enfermos a las calles para que, al pasar Pedro, su sombra los cubriera. Lucas no dice específicamente que la sombra de Pedro sanaba a las personas, pero parece que la sombra de Pedro debe haber sanado a las personas si la gente seguía trayéndole enfermos. Las camillas son camas que usa la gente más pobre. Incluso la gente de las ciudades cercanas traía a personas que estaban enfermas y poseídas por demonios y eran sanadas. Los espíritus impuros o inmundos son espíritus demoníacos que harían que una persona fuera religiosamente impura. Todas las personas que fueron traídas para ser sanadas de hecho fueron sanadas.</w:t>
      </w:r>
    </w:p>
    <w:p>
      <w:pPr/>
      <w:r>
        <w:rPr>
          <w:lang w:val="es_ES" w:bidi="es_ES"/>
        </w:rPr>
      </w:r>
      <w:r>
        <w:rPr>
          <w:lang w:val="es_ES" w:bidi="es_ES"/>
        </w:rPr>
        <w:t xml:space="preserve">Deténganse aquí y miren la foto de una </w:t>
      </w:r>
      <w:r>
        <w:rPr>
          <w:lang w:val="es_ES" w:bidi="es_ES"/>
        </w:rPr>
        <w:t>camilla</w:t>
      </w:r>
      <w:r>
        <w:rPr>
          <w:lang w:val="es_ES" w:bidi="es_ES"/>
        </w:rPr>
        <w:t xml:space="preserve"> en la que la gente transportaba a otros. Pausen este audio aquí.</w:t>
      </w:r>
    </w:p>
    <w:p>
      <w:pPr/>
      <w:r>
        <w:rPr>
          <w:lang w:val="es_ES" w:bidi="es_ES"/>
        </w:rPr>
      </w:r>
      <w:r>
        <w:rPr>
          <w:lang w:val="es_ES" w:bidi="es_ES"/>
        </w:rPr>
        <w:t>Deténganse aquí y conversen sobre esta pregunta en grupo: Cuenten una historia de una vez en que hayan visto a Dios sanar a alguien de una enfermedad o de un demonio.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5:12–16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Los apóstoles están realizando muchas señales y maravillas entre la gente.</w:t>
      </w:r>
    </w:p>
    <w:p>
      <w:pPr/>
      <w:r>
        <w:rPr>
          <w:lang w:val="es_ES" w:bidi="es_ES"/>
        </w:rPr>
      </w:r>
      <w:r>
        <w:rPr>
          <w:b/>
          <w:lang w:val="es_ES" w:bidi="es_ES"/>
        </w:rPr>
        <w:t>En la segunda escena:</w:t>
      </w:r>
      <w:r>
        <w:rPr>
          <w:lang w:val="es_ES" w:bidi="es_ES"/>
        </w:rPr>
        <w:t xml:space="preserve"> Los creyentes se reúnen en el pórtico de Salomón. Nadie se atrevía a unirse a ellos, aunque la gente hablaba con respeto sobre los creyentes. Muchos creían en el Señor Jesús y se unieron a los creyentes.</w:t>
      </w:r>
    </w:p>
    <w:p>
      <w:pPr/>
      <w:r>
        <w:rPr>
          <w:lang w:val="es_ES" w:bidi="es_ES"/>
        </w:rPr>
      </w:r>
      <w:r>
        <w:rPr>
          <w:b/>
          <w:lang w:val="es_ES" w:bidi="es_ES"/>
        </w:rPr>
        <w:t>En la tercera escena:</w:t>
      </w:r>
      <w:r>
        <w:rPr>
          <w:lang w:val="es_ES" w:bidi="es_ES"/>
        </w:rPr>
        <w:t xml:space="preserve"> La gente traía a sus enfermos en sus camillas para que la sombra de Pedro los cubriera y fueran sanados. Incluso la gente de otras ciudades traía a sus enfermos y poseídos por demonios y todos eran sanados.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Los apóstoles</w:t>
      </w:r>
    </w:p>
    <w:p>
      <w:pPr>
        <w:pStyle w:val="ListBullet"/>
        <w:spacing w:line="240" w:lineRule="auto"/>
        <w:ind w:left="720"/>
      </w:pPr>
      <w:r>
        <w:rPr>
          <w:lang w:val="es_ES" w:bidi="es_ES"/>
        </w:rPr>
      </w:r>
      <w:r>
        <w:rPr>
          <w:lang w:val="es_ES" w:bidi="es_ES"/>
        </w:rPr>
        <w:t>Creyentes</w:t>
      </w:r>
    </w:p>
    <w:p>
      <w:pPr>
        <w:pStyle w:val="ListBullet"/>
        <w:spacing w:line="240" w:lineRule="auto"/>
        <w:ind w:left="720"/>
      </w:pPr>
      <w:r>
        <w:rPr>
          <w:lang w:val="es_ES" w:bidi="es_ES"/>
        </w:rPr>
      </w:r>
      <w:r>
        <w:rPr>
          <w:lang w:val="es_ES" w:bidi="es_ES"/>
        </w:rPr>
        <w:t>No creyentes que no se unían a los creyentes, sino que hablaban bien de ellos</w:t>
      </w:r>
    </w:p>
    <w:p>
      <w:pPr>
        <w:pStyle w:val="ListBullet"/>
        <w:spacing w:line="240" w:lineRule="auto"/>
        <w:ind w:left="720"/>
      </w:pPr>
      <w:r>
        <w:rPr>
          <w:lang w:val="es_ES" w:bidi="es_ES"/>
        </w:rPr>
      </w:r>
      <w:r>
        <w:rPr>
          <w:lang w:val="es_ES" w:bidi="es_ES"/>
        </w:rPr>
        <w:t>Los que se unieron a los creyentes</w:t>
      </w:r>
    </w:p>
    <w:p>
      <w:pPr>
        <w:pStyle w:val="ListBullet"/>
        <w:spacing w:line="240" w:lineRule="auto"/>
        <w:ind w:left="720"/>
      </w:pPr>
      <w:r>
        <w:rPr>
          <w:lang w:val="es_ES" w:bidi="es_ES"/>
        </w:rPr>
      </w:r>
      <w:r>
        <w:rPr>
          <w:lang w:val="es_ES" w:bidi="es_ES"/>
        </w:rPr>
        <w:t>Los que trajeron a sus amigos enfermos y poseídos por demonios para ser sanados</w:t>
      </w:r>
    </w:p>
    <w:p>
      <w:pPr>
        <w:pStyle w:val="ListBullet"/>
        <w:spacing w:line="240" w:lineRule="auto"/>
        <w:ind w:left="720"/>
      </w:pPr>
      <w:r>
        <w:rPr>
          <w:lang w:val="es_ES" w:bidi="es_ES"/>
        </w:rPr>
      </w:r>
      <w:r>
        <w:rPr>
          <w:lang w:val="es_ES" w:bidi="es_ES"/>
        </w:rPr>
        <w:t>Los que estaban enfermos y poseídos por demonios.</w:t>
      </w:r>
    </w:p>
    <w:p>
      <w:pPr/>
      <w:r>
        <w:rPr>
          <w:lang w:val="es_ES" w:bidi="es_ES"/>
        </w:rPr>
      </w:r>
      <w:r>
        <w:rPr>
          <w:lang w:val="es_ES" w:bidi="es_ES"/>
        </w:rPr>
        <w:t>En grupo, presten atención a estas partes del escenario del pasaje: Todo esto tiene lugar en Jerusalén principalmente cerca del templo o en el templo, en un lugar llamado Pórtico de Salomón o columna de Salomón. Parte de esto tiene lugar en las calles de Jerusalén, pero todavía podría estar cerca del templo porque la gente de la comunidad sabía que los creyentes se reunirían allí.</w:t>
      </w:r>
    </w:p>
    <w:p>
      <w:pPr/>
      <w:r>
        <w:rPr>
          <w:lang w:val="es_ES" w:bidi="es_ES"/>
        </w:rPr>
      </w:r>
      <w:r>
        <w:rPr>
          <w:lang w:val="es_ES" w:bidi="es_ES"/>
        </w:rPr>
        <w:t>Los apóstoles están realizando muchas señales y milagros entre la gente. Ellos, junto con otros creyentes, se reúnen en el pórtico de Salomón. Otros que no eran creyentes no se atrevían a unirse a ellos, aunque la gente pensaba bien de los creyentes.</w:t>
      </w:r>
    </w:p>
    <w:p>
      <w:pPr/>
      <w:r>
        <w:rPr>
          <w:lang w:val="es_ES" w:bidi="es_ES"/>
        </w:rPr>
      </w:r>
      <w:r>
        <w:rPr>
          <w:lang w:val="es_ES" w:bidi="es_ES"/>
        </w:rPr>
        <w:t xml:space="preserve">Deténganse aquí y miren el diagrama del </w:t>
      </w:r>
      <w:r>
        <w:rPr>
          <w:lang w:val="es_ES" w:bidi="es_ES"/>
        </w:rPr>
        <w:t>templo</w:t>
      </w:r>
      <w:r>
        <w:rPr>
          <w:lang w:val="es_ES" w:bidi="es_ES"/>
        </w:rPr>
        <w:t xml:space="preserve"> nuevamente. ¿Dónde se están reuniendo los creyentes? ¿Dónde estaban las personas que no se unieron a ellos? ¿Estaban caminando y viendo a los creyentes, o acababan de escuchar sobre lo que los creyentes estaban haciendo? Detengan el audio aquí.</w:t>
      </w:r>
    </w:p>
    <w:p>
      <w:pPr/>
      <w:r>
        <w:rPr>
          <w:lang w:val="es_ES" w:bidi="es_ES"/>
        </w:rPr>
      </w:r>
      <w:r>
        <w:rPr>
          <w:lang w:val="es_ES" w:bidi="es_ES"/>
        </w:rPr>
        <w:t>Es probable que la expresión "como resultado" se refiera a los milagros que realizaban los apóstoles. Por lo tanto, el resultado de los milagros fue que muchas personas creyeron en el Señor y se sumaron al número de creyentes que ya estaban en Jerusalén. Debido a los milagros que los apóstoles estaban haciendo, muchos estaban trayendo a sus amigos enfermos a las calles para que al menos la sombra de Pedro cayera sobre ellos. Otros de otras ciudades y pueblos cercanos también traían a sus amigos enfermos y poseídos por demonios para ser sanados. ¡Y fueron sanados!</w:t>
      </w:r>
    </w:p>
    <w:p>
      <w:pPr/>
      <w:r>
        <w:rPr>
          <w:lang w:val="es_ES" w:bidi="es_ES"/>
        </w:rPr>
      </w:r>
      <w:r>
        <w:rPr>
          <w:lang w:val="es_ES" w:bidi="es_ES"/>
        </w:rPr>
        <w:t>Deténganse y conversen en grupo: Cuenten una historia sobre alguien que tal vez hayan conocido y que estuviera poseído por un demonio. ¿Qué tan difícil o fácil creen que sería traer a alguien que estuviera poseído a una ciudad cercana? Conversen sobre las creencias de su cultura respecto a las personas poseídas o atormentadas por espíritus malignos. ¿Cómo presentarán esto de una manera que tenga sentido en su cultura? Detengan el audio aquí.</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5:12–16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Los apóstoles</w:t>
      </w:r>
    </w:p>
    <w:p>
      <w:pPr>
        <w:pStyle w:val="ListBullet"/>
        <w:spacing w:line="240" w:lineRule="auto"/>
        <w:ind w:left="720"/>
      </w:pPr>
      <w:r>
        <w:rPr>
          <w:lang w:val="es_ES" w:bidi="es_ES"/>
        </w:rPr>
      </w:r>
      <w:r>
        <w:rPr>
          <w:lang w:val="es_ES" w:bidi="es_ES"/>
        </w:rPr>
        <w:t>Creyentes</w:t>
      </w:r>
    </w:p>
    <w:p>
      <w:pPr>
        <w:pStyle w:val="ListBullet"/>
        <w:spacing w:line="240" w:lineRule="auto"/>
        <w:ind w:left="720"/>
      </w:pPr>
      <w:r>
        <w:rPr>
          <w:lang w:val="es_ES" w:bidi="es_ES"/>
        </w:rPr>
      </w:r>
      <w:r>
        <w:rPr>
          <w:lang w:val="es_ES" w:bidi="es_ES"/>
        </w:rPr>
        <w:t>Los no creyentes que no se unían a los fieles que hablaban bien de ellos</w:t>
      </w:r>
    </w:p>
    <w:p>
      <w:pPr>
        <w:pStyle w:val="ListBullet"/>
        <w:spacing w:line="240" w:lineRule="auto"/>
        <w:ind w:left="720"/>
      </w:pPr>
      <w:r>
        <w:rPr>
          <w:lang w:val="es_ES" w:bidi="es_ES"/>
        </w:rPr>
      </w:r>
      <w:r>
        <w:rPr>
          <w:lang w:val="es_ES" w:bidi="es_ES"/>
        </w:rPr>
        <w:t>Los que se unieron a los creyentes</w:t>
      </w:r>
    </w:p>
    <w:p>
      <w:pPr>
        <w:pStyle w:val="ListBullet"/>
        <w:spacing w:line="240" w:lineRule="auto"/>
        <w:ind w:left="720"/>
      </w:pPr>
      <w:r>
        <w:rPr>
          <w:lang w:val="es_ES" w:bidi="es_ES"/>
        </w:rPr>
      </w:r>
      <w:r>
        <w:rPr>
          <w:lang w:val="es_ES" w:bidi="es_ES"/>
        </w:rPr>
        <w:t>Los que trajeron a sus amigos enfermos y poseídos por demonios para ser sanados</w:t>
      </w:r>
    </w:p>
    <w:p>
      <w:pPr>
        <w:pStyle w:val="ListBullet"/>
        <w:spacing w:line="240" w:lineRule="auto"/>
        <w:ind w:left="720"/>
      </w:pPr>
      <w:r>
        <w:rPr>
          <w:lang w:val="es_ES" w:bidi="es_ES"/>
        </w:rPr>
      </w:r>
      <w:r>
        <w:rPr>
          <w:lang w:val="es_ES" w:bidi="es_ES"/>
        </w:rPr>
        <w:t>Los que estaban enfermos y poseídos por demonios.</w:t>
      </w:r>
    </w:p>
    <w:p>
      <w:pPr/>
      <w:r>
        <w:rPr>
          <w:lang w:val="es_ES" w:bidi="es_ES"/>
        </w:rPr>
      </w:r>
      <w:r>
        <w:rPr>
          <w:lang w:val="es_ES" w:bidi="es_ES"/>
        </w:rPr>
        <w:t>En grupo, actúen el texto dos veces. Deben actuar el pasaje en su propio idioma.</w:t>
      </w:r>
    </w:p>
    <w:p>
      <w:pPr/>
      <w:r>
        <w:rPr>
          <w:lang w:val="es_ES" w:bidi="es_ES"/>
        </w:rPr>
      </w:r>
      <w:r>
        <w:rPr>
          <w:lang w:val="es_ES" w:bidi="es_ES"/>
        </w:rPr>
        <w:t>Primero, actúen la historia sin hacer pausas. Pongan atención al diálogo, cómo fluye, a la trama y a los tiempos en que se da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texto por segunda vez. En ciertos momentos de la dramatización, hagan una pausa y pregunten a la persona que está interpretando el personaje: ¿Qué estás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Los apóstoles están realizando muchas señales y milagros entre la gente. Ellos, junto con otros creyentes, se reúnen en el pórtico de Salomón. Otros que no eran creyentes no se atrevían a unirse a ellos, aunque la gente pensaba bien de los creyentes.</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Pregúntele a la persona que interpreta a los no creyentes: "¿Qué está sintiendo o pensando?" La persona podría responder cosas como: "No estoy seguro de lo que les está sucediendo, pero parece que están ayudando a la gente", o "Me asustan un poco, no quiero estar a su alrededor", o "Parece que muchas personas están siendo sanadas. Necesito ir a donde están".</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Muchas personas creían en el Señor y se sumaron al número de creyentes que ya estaban en Jerusalén. Debido a los milagros que los apóstoles estaban haciendo, muchos estaban trayendo a sus amigos enfermos a las calles para que al menos la sombra de Pedro cayera sobre ellos. Otros de otras ciudades y pueblos cercanos también traían a sus enfermos y poseídos por demonios para ser sanados. ¡Y fueron sanados!</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Pregúntenles a las personas que interpretan a los que estaban enfermos, "¿Qué están sintiendo o pensando?" La persona podría responder cosas como: "¡No puedo creer que esté curado!" o "¡Estoy tan agradecido a Dios!" o "¡Estas personas son increíbles!"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5:12–16 en la traducción que sea más fácil de entender.</w:t>
      </w:r>
    </w:p>
    <w:p>
      <w:pPr/>
      <w:r>
        <w:rPr>
          <w:lang w:val="es_ES" w:bidi="es_ES"/>
        </w:rPr>
      </w:r>
      <w:r>
        <w:rPr>
          <w:lang w:val="es_ES" w:bidi="es_ES"/>
        </w:rPr>
        <w:t xml:space="preserve">En este paso, converse con su grupo sobre términos y palabras clave en este texto. </w:t>
      </w:r>
    </w:p>
    <w:p>
      <w:pPr/>
      <w:r>
        <w:rPr>
          <w:lang w:val="es_ES" w:bidi="es_ES"/>
        </w:rPr>
      </w:r>
      <w:r>
        <w:rPr>
          <w:lang w:val="es_ES" w:bidi="es_ES"/>
        </w:rPr>
        <w:t xml:space="preserve">Los </w:t>
      </w:r>
      <w:r>
        <w:rPr>
          <w:b/>
          <w:lang w:val="es_ES" w:bidi="es_ES"/>
        </w:rPr>
        <w:t>apóstoles</w:t>
      </w:r>
      <w:r>
        <w:rPr>
          <w:lang w:val="es_ES" w:bidi="es_ES"/>
        </w:rPr>
        <w:t xml:space="preserve">, o los elegidos específicamente por Jesús u otros apóstoles, estaban haciendo muchas </w:t>
      </w:r>
      <w:r>
        <w:rPr>
          <w:b/>
          <w:lang w:val="es_ES" w:bidi="es_ES"/>
        </w:rPr>
        <w:t>señales y maravillas</w:t>
      </w:r>
      <w:r>
        <w:rPr>
          <w:lang w:val="es_ES" w:bidi="es_ES"/>
        </w:rPr>
        <w:t xml:space="preserve"> entre la gente. Usen la misma palabra que han usado para apóstoles en los pasajes anteriores. Las señales y las maravillas son acciones poderosas que solo Dios puede hacer para que las personas estén asombradas por él. Usen las mismas palabras para señales y maravillas que han usado en los pasajes anteriores. Para obtener más información sobre los </w:t>
      </w:r>
      <w:r>
        <w:rPr>
          <w:lang w:val="es_ES" w:bidi="es_ES"/>
        </w:rPr>
        <w:t>apóstoles</w:t>
      </w:r>
      <w:r>
        <w:rPr>
          <w:lang w:val="es_ES" w:bidi="es_ES"/>
        </w:rPr>
        <w:t xml:space="preserve">, así como sobre las </w:t>
      </w:r>
      <w:r>
        <w:rPr>
          <w:lang w:val="es_ES" w:bidi="es_ES"/>
        </w:rPr>
        <w:t>señales</w:t>
      </w:r>
      <w:r>
        <w:rPr>
          <w:lang w:val="es_ES" w:bidi="es_ES"/>
        </w:rPr>
        <w:t>, consulten el Glosario Principal.</w:t>
      </w:r>
    </w:p>
    <w:p>
      <w:pPr/>
      <w:r>
        <w:rPr>
          <w:lang w:val="es_ES" w:bidi="es_ES"/>
        </w:rPr>
      </w:r>
      <w:r>
        <w:rPr>
          <w:lang w:val="es_ES" w:bidi="es_ES"/>
        </w:rPr>
        <w:t xml:space="preserve">Todos los </w:t>
      </w:r>
      <w:r>
        <w:rPr>
          <w:b/>
          <w:lang w:val="es_ES" w:bidi="es_ES"/>
        </w:rPr>
        <w:t>creyentes</w:t>
      </w:r>
      <w:r>
        <w:rPr>
          <w:lang w:val="es_ES" w:bidi="es_ES"/>
        </w:rPr>
        <w:t xml:space="preserve"> se reunían en el </w:t>
      </w:r>
      <w:r>
        <w:rPr>
          <w:b/>
          <w:lang w:val="es_ES" w:bidi="es_ES"/>
        </w:rPr>
        <w:t>pórtico de Salomón</w:t>
      </w:r>
      <w:r>
        <w:rPr>
          <w:lang w:val="es_ES" w:bidi="es_ES"/>
        </w:rPr>
        <w:t xml:space="preserve">. Los creyentes son personas que eligieron seguir a Jesús. Usen la misma palabra para creyentes que han usado en los pasajes anteriores. Para obtener más información sobre los </w:t>
      </w:r>
      <w:r>
        <w:rPr>
          <w:lang w:val="es_ES" w:bidi="es_ES"/>
        </w:rPr>
        <w:t>creyentes</w:t>
      </w:r>
      <w:r>
        <w:rPr>
          <w:lang w:val="es_ES" w:bidi="es_ES"/>
        </w:rPr>
        <w:t>, consulten el Glosario Principal. El pórtico de Salomón era el pórtico oriental del templo de Herodes. La mayoría creía que esto era lo que quedaba del templo del rey Salomón.</w:t>
      </w:r>
    </w:p>
    <w:p>
      <w:pPr/>
      <w:r>
        <w:rPr>
          <w:lang w:val="es_ES" w:bidi="es_ES"/>
        </w:rPr>
      </w:r>
      <w:r>
        <w:rPr>
          <w:lang w:val="es_ES" w:bidi="es_ES"/>
        </w:rPr>
        <w:t xml:space="preserve">Ninguno de los no creyentes se atrevía a asociarse con los creyentes, aunque pensaban bien de ellos. Sin embargo, muchas personas creían en el </w:t>
      </w:r>
      <w:r>
        <w:rPr>
          <w:b/>
          <w:lang w:val="es_ES" w:bidi="es_ES"/>
        </w:rPr>
        <w:t>Señor</w:t>
      </w:r>
      <w:r>
        <w:rPr>
          <w:lang w:val="es_ES" w:bidi="es_ES"/>
        </w:rPr>
        <w:t xml:space="preserve">, o Jesús, y se seguían sumando, o uniendo, al número de creyentes. Usen la misma palabra para Señor que han usado en los pasajes anteriores, y recuerden que </w:t>
      </w:r>
      <w:r>
        <w:rPr>
          <w:lang w:val="es_ES" w:bidi="es_ES"/>
        </w:rPr>
        <w:t>Señor</w:t>
      </w:r>
      <w:r>
        <w:rPr>
          <w:lang w:val="es_ES" w:bidi="es_ES"/>
        </w:rPr>
        <w:t xml:space="preserve"> está en el Glosario Principal. Como resultado, la gente sacaba a sus amigos enfermos en sus camillas y camas con la esperanza de que la </w:t>
      </w:r>
      <w:r>
        <w:rPr>
          <w:b/>
          <w:lang w:val="es_ES" w:bidi="es_ES"/>
        </w:rPr>
        <w:t>sombra</w:t>
      </w:r>
      <w:r>
        <w:rPr>
          <w:lang w:val="es_ES" w:bidi="es_ES"/>
        </w:rPr>
        <w:t xml:space="preserve"> de Pedro al menos pasara sobre ellos y los sanara. Una sombra es un patrón oscuro en el suelo debido a un objeto que está bloqueando la luz.</w:t>
      </w:r>
    </w:p>
    <w:p>
      <w:pPr/>
      <w:r>
        <w:rPr>
          <w:lang w:val="es_ES" w:bidi="es_ES"/>
        </w:rPr>
      </w:r>
      <w:r>
        <w:rPr>
          <w:lang w:val="es_ES" w:bidi="es_ES"/>
        </w:rPr>
        <w:t xml:space="preserve">Otros de las ciudades cercanas traían a sus enfermos y a los atormentados por </w:t>
      </w:r>
      <w:r>
        <w:rPr>
          <w:b/>
          <w:lang w:val="es_ES" w:bidi="es_ES"/>
        </w:rPr>
        <w:t>espíritus inmundos</w:t>
      </w:r>
      <w:r>
        <w:rPr>
          <w:lang w:val="es_ES" w:bidi="es_ES"/>
        </w:rPr>
        <w:t xml:space="preserve"> para ser </w:t>
      </w:r>
      <w:r>
        <w:rPr>
          <w:b/>
          <w:lang w:val="es_ES" w:bidi="es_ES"/>
        </w:rPr>
        <w:t>sanados</w:t>
      </w:r>
      <w:r>
        <w:rPr>
          <w:lang w:val="es_ES" w:bidi="es_ES"/>
        </w:rPr>
        <w:t>. Todos ellos fueron sanados. Los espíritus inmundos o malignos son siervos de Satanás y no están aptos para el servicio de Dios. Atormentan o poseen a las personas y también las hacen impuras. Sanar es recuperarse o sentirse sano.</w:t>
      </w:r>
    </w:p>
    <w:p>
      <w:pPr/>
      <w:r>
        <w:rPr>
          <w:lang w:val="es_ES" w:bidi="es_ES"/>
        </w:rPr>
      </w:r>
      <w:r>
        <w:rPr>
          <w:lang w:val="es_ES" w:bidi="es_ES"/>
        </w:rPr>
        <w:t xml:space="preserve">Deténganse aquí y conversen en grupo sobre la palabra o frase que usarán para </w:t>
      </w:r>
      <w:r>
        <w:rPr>
          <w:b/>
          <w:lang w:val="es_ES" w:bidi="es_ES"/>
        </w:rPr>
        <w:t>espíritus inmundos</w:t>
      </w:r>
      <w:r>
        <w:rPr>
          <w:lang w:val="es_ES" w:bidi="es_ES"/>
        </w:rPr>
        <w:t xml:space="preserve">. Busquen </w:t>
      </w:r>
      <w:r>
        <w:rPr>
          <w:b/>
          <w:lang w:val="es_ES" w:bidi="es_ES"/>
        </w:rPr>
        <w:t>espíritus inmundos</w:t>
      </w:r>
      <w:r>
        <w:rPr>
          <w:lang w:val="es_ES" w:bidi="es_ES"/>
        </w:rPr>
        <w:t xml:space="preserve"> en el Glosario Principal para obtener más información. Usen la misma palabra en todo el libro de Hechos. Pausen este audio aquí.</w:t>
      </w:r>
    </w:p>
    <w:p>
      <w:pPr/>
      <w:r>
        <w:rPr>
          <w:lang w:val="es_ES" w:bidi="es_ES"/>
        </w:rPr>
      </w:r>
      <w:r>
        <w:rPr>
          <w:lang w:val="es_ES" w:bidi="es_ES"/>
        </w:rPr>
        <w:t>Esta sanidad era sanidad física. Dios usaba a los apóstoles para sanar a las personas de dolencias y enfermedades, así como para librarlas de los espíritus inmundos.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5:17–26</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5:17–26 y guárdenlo en sus corazones.</w:t>
      </w:r>
    </w:p>
    <w:p>
      <w:pPr/>
      <w:r>
        <w:rPr>
          <w:lang w:val="es_ES" w:bidi="es_ES"/>
        </w:rPr>
      </w:r>
      <w:r>
        <w:rPr>
          <w:lang w:val="es_ES" w:bidi="es_ES"/>
        </w:rPr>
        <w:t>Escuchen una versión en audio de Hechos 5:17–26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5:17–26 en la traducción que sea más fácil de entender.</w:t>
      </w:r>
    </w:p>
    <w:p>
      <w:pPr/>
      <w:r>
        <w:rPr>
          <w:lang w:val="es_ES" w:bidi="es_ES"/>
        </w:rPr>
      </w:r>
      <w:r>
        <w:rPr>
          <w:lang w:val="es_ES" w:bidi="es_ES"/>
        </w:rPr>
        <w:t>El número de seguidores de Jesús está creciendo diariamente. Los apóstoles han estado realizando muchas señales y maravillas entre las personas en Jerusalén. Muchas personas han sido sanadas incluso cuando la sombra de Pedro pasa sobre ellas.</w:t>
      </w:r>
    </w:p>
    <w:p>
      <w:pPr/>
      <w:r>
        <w:rPr>
          <w:lang w:val="es_ES" w:bidi="es_ES"/>
        </w:rPr>
      </w:r>
      <w:r>
        <w:rPr>
          <w:lang w:val="es_ES" w:bidi="es_ES"/>
        </w:rPr>
        <w:t>Los saduceos son un grupo de judíos que creían en las leyes de Moisés. Sin embargo, no creían en la resurrección de los muertos. El sumo sacerdote en ese momento era parte de este grupo de saduceos. El sumo sacerdote y todos sus funcionarios, que eran saduceos, estaban muy celosos de los apóstoles. Es posible que los saduceos sintieran gran pasión por sus creencias religiosas y consideraran que los apóstoles estaban predicando lo que ellos creían que era una enseñanza falsa. Sabemos que los apóstoles están predicando la resurrección de Cristo, están siendo usados poderosamente para hacer milagros entre el pueblo y el número de creyentes está creciendo diariamente. Los saduceos y el sumo sacerdote van a donde están los apóstoles y los arrestan, arrojándolos a una cárcel o prisión de la ciudad.</w:t>
      </w:r>
    </w:p>
    <w:p>
      <w:pPr/>
      <w:r>
        <w:rPr>
          <w:lang w:val="es_ES" w:bidi="es_ES"/>
        </w:rPr>
      </w:r>
      <w:r>
        <w:rPr>
          <w:lang w:val="es_ES" w:bidi="es_ES"/>
        </w:rPr>
        <w:t>Deténganse aquí y conversen sobre esta pregunta en grupo: Hablen sobre una vez en que se sintieron celosos o muy apasionados por sus creencias cuando alguien estaba enseñando algo que sentían que no era verdad. Pausen este audio aquí.</w:t>
      </w:r>
    </w:p>
    <w:p>
      <w:pPr/>
      <w:r>
        <w:rPr>
          <w:lang w:val="es_ES" w:bidi="es_ES"/>
        </w:rPr>
      </w:r>
      <w:r>
        <w:rPr>
          <w:lang w:val="es_ES" w:bidi="es_ES"/>
        </w:rPr>
        <w:t>Dios envía a un ángel del Señor, o a un mensajero sobrenatural y espiritual, para liberar a los apóstoles de la prisión. Este ángel saca a los apóstoles y les dice que regresen al templo para predicar todas las palabras de esta vida. En otras palabras, el ángel les dice que le hablen a las personas sobre la salvación, o la nueva vida que viene cuando alguien cree en Jesús. A medida que sale el sol, los apóstoles van al templo para continuar predicando. Las puertas del templo se abrían a la medianoche porque eso es justo después de la hora en que comenzaba el día judío. Sin embargo, la mayoría de las personas no regresaban hasta que el sol comenzó a salir. El templo era el lugar apropiado para esta predicación, ya que aquí era donde Dios se daba a conocer a su pueblo. Ahora los apóstoles están dando a conocer a Jesús y al Espíritu Santo a los israelitas en el templo.</w:t>
      </w:r>
    </w:p>
    <w:p>
      <w:pPr/>
      <w:r>
        <w:rPr>
          <w:lang w:val="es_ES" w:bidi="es_ES"/>
        </w:rPr>
      </w:r>
      <w:r>
        <w:rPr>
          <w:lang w:val="es_ES" w:bidi="es_ES"/>
        </w:rPr>
        <w:t>El juicio de los apóstoles se habría celebrado durante el día, ya que no era legal que los líderes judíos celebraran un juicio por la noche. A los saduceos se une el resto del consejo, también conocido como el Sanedrín. Una versión se refiere a ellos como el senado de los hijos de Israel. Este es el grupo que planeó en conjunto crucificar a Jesús. Sus salas, o el edificio donde se reunían, no debieron haber estado cerca del templo, ya que aún no sabían que los apóstoles ya estaban predicando allí nuevamente. En cambio, mandan que les traigan a los apóstoles desde la cárcel. Los oficiales encuentran e informan que los apóstoles se han ido, aunque la puerta de la prisión está cerrada y vigilada. Estos guardias de la prisión son parte de la guardia del templo, no parte de la guardia del rey Herodes. Los guardias del templo eran judíos que trabajaban para el sumo sacerdote. Lo más probable es que sean parte de la tribu de Leví, la tribu judía responsable de todo en el templo. Los guardias de Herodes eran sometidos a un estándar más alto y habrían sido ejecutados por perder a sus prisioneros. Como estos eran guardias del templo y no los guardias de Herodes, sus vidas no están en peligro por perder a los prisioneros.</w:t>
      </w:r>
    </w:p>
    <w:p>
      <w:pPr/>
      <w:r>
        <w:rPr>
          <w:lang w:val="es_ES" w:bidi="es_ES"/>
        </w:rPr>
      </w:r>
      <w:r>
        <w:rPr>
          <w:lang w:val="es_ES" w:bidi="es_ES"/>
        </w:rPr>
        <w:t>No se sabía que la lapidación fuera una forma legal de castigo, pero a veces las multitudes enojadas apedreaban a las personas sin permiso. La gente se agolpaba alrededor de alguien y le arrojaba piedras hasta que moría. El capitán, o el líder de la guardia del templo, temía a las personas que estaban escuchando y que respetaban a los apóstoles. El capitán no quería enojar tanto a la gente como para que lo apedrearan. Por lo tanto, el capitán no usó la fuerza para traer a los apóstoles al Sanedrín. Los apóstoles tampoco se resistieron a ir con él.</w:t>
      </w:r>
    </w:p>
    <w:p>
      <w:pPr/>
      <w:r>
        <w:rPr>
          <w:lang w:val="es_ES" w:bidi="es_ES"/>
        </w:rPr>
      </w:r>
      <w:r>
        <w:rPr>
          <w:lang w:val="es_ES" w:bidi="es_ES"/>
        </w:rPr>
        <w:t>Deténganse aquí y conversen sobre esta pregunta en grupo: Conversen sobre cómo la gente en tu cultura a veces intenta hacer cumplir la ley, en lugar de dejar que el gobierno se encargue de un problema. ¿Cómo responden los grupos de personas enojadas a algo que no les gusta o con lo que no están de acuerdo?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5:17–26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3 escenas.</w:t>
      </w:r>
    </w:p>
    <w:p>
      <w:pPr/>
      <w:r>
        <w:rPr>
          <w:lang w:val="es_ES" w:bidi="es_ES"/>
        </w:rPr>
      </w:r>
      <w:r>
        <w:rPr>
          <w:b/>
          <w:lang w:val="es_ES" w:bidi="es_ES"/>
        </w:rPr>
        <w:t>En la primera escena:</w:t>
      </w:r>
      <w:r>
        <w:rPr>
          <w:lang w:val="es_ES" w:bidi="es_ES"/>
        </w:rPr>
        <w:t xml:space="preserve"> El consejo de los saduceos está lleno de celos por los apóstoles. Los saduceos arrestaron a los apóstoles y los arrojaron a una cárcel de la ciudad.</w:t>
      </w:r>
    </w:p>
    <w:p>
      <w:pPr/>
      <w:r>
        <w:rPr>
          <w:lang w:val="es_ES" w:bidi="es_ES"/>
        </w:rPr>
      </w:r>
      <w:r>
        <w:rPr>
          <w:b/>
          <w:lang w:val="es_ES" w:bidi="es_ES"/>
        </w:rPr>
        <w:t>En la segunda escena:</w:t>
      </w:r>
      <w:r>
        <w:rPr>
          <w:lang w:val="es_ES" w:bidi="es_ES"/>
        </w:rPr>
        <w:t xml:space="preserve"> Un ángel del Señor abre la puerta de la cárcel y deja que se vayan los apóstoles. El ángel les dice a los apóstoles que vayan, se presenten en el templo y prediquen las palabras de esta nueva vida, o salvación. Los apóstoles van al templo y comienzan a predicar.</w:t>
      </w:r>
    </w:p>
    <w:p>
      <w:pPr/>
      <w:r>
        <w:rPr>
          <w:lang w:val="es_ES" w:bidi="es_ES"/>
        </w:rPr>
      </w:r>
      <w:r>
        <w:rPr>
          <w:b/>
          <w:lang w:val="es_ES" w:bidi="es_ES"/>
        </w:rPr>
        <w:t>En la tercera escena:</w:t>
      </w:r>
      <w:r>
        <w:rPr>
          <w:lang w:val="es_ES" w:bidi="es_ES"/>
        </w:rPr>
        <w:t xml:space="preserve"> El sumo sacerdote, los saduceos y el consejo se reúnen y piden que traigan a los apóstoles de la prisión al lugar donde están reunidos. Los oficiales no encontraron a los apóstoles en la prisión. Los oficiales le dijeron al consejo que las puertas de la prisión estaban cerradas y vigiladas, pero no había nadie en la prisión. El sumo sacerdote y el capitán de la guardia del templo estaban muy confundidos sobre esto. Alguien entra y le dice al consejo que los apóstoles que estaban en prisión ahora están predicando en el templo. Por lo tanto, el capitán fue y trajo de regreso a los apóstoles sin el uso de la fuerza.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Todos los saduceos, o el grupo religioso que creía solo en las leyes de Moisés</w:t>
      </w:r>
    </w:p>
    <w:p>
      <w:pPr>
        <w:pStyle w:val="ListBullet"/>
        <w:spacing w:line="240" w:lineRule="auto"/>
        <w:ind w:left="720"/>
      </w:pPr>
      <w:r>
        <w:rPr>
          <w:lang w:val="es_ES" w:bidi="es_ES"/>
        </w:rPr>
      </w:r>
      <w:r>
        <w:rPr>
          <w:lang w:val="es_ES" w:bidi="es_ES"/>
        </w:rPr>
        <w:t>Los apóstoles</w:t>
      </w:r>
    </w:p>
    <w:p>
      <w:pPr>
        <w:pStyle w:val="ListBullet"/>
        <w:spacing w:line="240" w:lineRule="auto"/>
        <w:ind w:left="720"/>
      </w:pPr>
      <w:r>
        <w:rPr>
          <w:lang w:val="es_ES" w:bidi="es_ES"/>
        </w:rPr>
      </w:r>
      <w:r>
        <w:rPr>
          <w:lang w:val="es_ES" w:bidi="es_ES"/>
        </w:rPr>
        <w:t>Un ángel del Señor</w:t>
      </w:r>
    </w:p>
    <w:p>
      <w:pPr>
        <w:pStyle w:val="ListBullet"/>
        <w:spacing w:line="240" w:lineRule="auto"/>
        <w:ind w:left="720"/>
      </w:pPr>
      <w:r>
        <w:rPr>
          <w:lang w:val="es_ES" w:bidi="es_ES"/>
        </w:rPr>
      </w:r>
      <w:r>
        <w:rPr>
          <w:lang w:val="es_ES" w:bidi="es_ES"/>
        </w:rPr>
        <w:t>El senado de los hijos de Israel (el Sanedrín)</w:t>
      </w:r>
    </w:p>
    <w:p>
      <w:pPr>
        <w:pStyle w:val="ListBullet"/>
        <w:spacing w:line="240" w:lineRule="auto"/>
        <w:ind w:left="720"/>
      </w:pPr>
      <w:r>
        <w:rPr>
          <w:lang w:val="es_ES" w:bidi="es_ES"/>
        </w:rPr>
      </w:r>
      <w:r>
        <w:rPr>
          <w:lang w:val="es_ES" w:bidi="es_ES"/>
        </w:rPr>
        <w:t>Los guardias de la prisión</w:t>
      </w:r>
    </w:p>
    <w:p>
      <w:pPr>
        <w:pStyle w:val="ListBullet"/>
        <w:spacing w:line="240" w:lineRule="auto"/>
        <w:ind w:left="720"/>
      </w:pPr>
      <w:r>
        <w:rPr>
          <w:lang w:val="es_ES" w:bidi="es_ES"/>
        </w:rPr>
      </w:r>
      <w:r>
        <w:rPr>
          <w:lang w:val="es_ES" w:bidi="es_ES"/>
        </w:rPr>
        <w:t>Los oficiales de la guardia del templo</w:t>
      </w:r>
    </w:p>
    <w:p>
      <w:pPr>
        <w:pStyle w:val="ListBullet"/>
        <w:spacing w:line="240" w:lineRule="auto"/>
        <w:ind w:left="720"/>
      </w:pPr>
      <w:r>
        <w:rPr>
          <w:lang w:val="es_ES" w:bidi="es_ES"/>
        </w:rPr>
      </w:r>
      <w:r>
        <w:rPr>
          <w:lang w:val="es_ES" w:bidi="es_ES"/>
        </w:rPr>
        <w:t>Alguien que les dice dónde están los apóstoles</w:t>
      </w:r>
    </w:p>
    <w:p>
      <w:pPr>
        <w:pStyle w:val="ListBullet"/>
        <w:spacing w:line="240" w:lineRule="auto"/>
        <w:ind w:left="720"/>
      </w:pPr>
      <w:r>
        <w:rPr>
          <w:lang w:val="es_ES" w:bidi="es_ES"/>
        </w:rPr>
      </w:r>
      <w:r>
        <w:rPr>
          <w:lang w:val="es_ES" w:bidi="es_ES"/>
        </w:rPr>
        <w:t>El capitán de los guardias del templo</w:t>
      </w:r>
    </w:p>
    <w:p>
      <w:pPr/>
      <w:r>
        <w:rPr>
          <w:lang w:val="es_ES" w:bidi="es_ES"/>
        </w:rPr>
      </w:r>
      <w:r>
        <w:rPr>
          <w:lang w:val="es_ES" w:bidi="es_ES"/>
        </w:rPr>
        <w:t>Como grupo, presten atención a estas partes del contexto del pasaje: Hay tres escenarios en este pasaje que se mencionan unas cuantas veces cada uno. Los apóstoles se mantienen en una cárcel o prisión, que es un escenario. Las cámaras del consejo, o la sala de reuniones donde se reúne el consejo, es otro escenario. Y el otro es el templo. No se olviden de tomar nota de los escenarios menos específicos, como donde los funcionarios toman cautivos por primera vez a los apóstoles, que posiblemente es mientras están en el templo.</w:t>
      </w:r>
    </w:p>
    <w:p>
      <w:pPr/>
      <w:r>
        <w:rPr>
          <w:lang w:val="es_ES" w:bidi="es_ES"/>
        </w:rPr>
      </w:r>
      <w:r>
        <w:rPr>
          <w:lang w:val="es_ES" w:bidi="es_ES"/>
        </w:rPr>
        <w:t>Antes de leer este resumen de la historia, designen áreas en su habitación o espacio que representen los diferentes escenarios. Mientras leen el resumen a continuación, muévanse en grupo al área donde está sucediendo la acción.</w:t>
      </w:r>
    </w:p>
    <w:p>
      <w:pPr/>
      <w:r>
        <w:rPr>
          <w:lang w:val="es_ES" w:bidi="es_ES"/>
        </w:rPr>
      </w:r>
      <w:r>
        <w:rPr>
          <w:lang w:val="es_ES" w:bidi="es_ES"/>
        </w:rPr>
        <w:t>El sumo sacerdote y el consejo de los saduceos arrestan a los apóstoles porque están celosos de los apóstoles. Van a donde están los apóstoles y los arrojan en una cárcel pública de la ciudad. Durante la noche, un ángel del Señor saca a los apóstoles de la cárcel y les dice que vayan a predicar en el templo. Van al templo y comienzan a predicar al amanecer.</w:t>
      </w:r>
    </w:p>
    <w:p>
      <w:pPr/>
      <w:r>
        <w:rPr>
          <w:lang w:val="es_ES" w:bidi="es_ES"/>
        </w:rPr>
      </w:r>
      <w:r>
        <w:rPr>
          <w:lang w:val="es_ES" w:bidi="es_ES"/>
        </w:rPr>
        <w:t>El lugar donde terminan reuniéndose el sumo sacerdote y el Sanedrín no debe estar cerca del templo o de la cárcel, ya que aún no habían escuchado que los apóstoles estaban predicando en el templo. Se sorprendieron cuando los oficiales vinieron y les dijeron que los apóstoles no estaban en la cárcel aunque estaba cerrada y vigilada. Mientras estaban confundidos por la partida de los apóstoles, alguien entra para decirle al Sanedrín "Miren" o "He aquí", que significa "Escuchen" o "¡Presten atención!" Lo más probable es que no pudieran ver específicamente el templo donde estaban los apóstoles. Esta persona le dice al Sanedrín que los apóstoles están predicando en el templo. El capitán de la guardia va al templo y trae de regreso a los apóstoles sin usar la fuerza porque tenía miedo de ser apedreado por el pueblo.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5:17–26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Esta historia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Todos los saduceos, o el grupo religioso que creía solo en las leyes de Moisés</w:t>
      </w:r>
    </w:p>
    <w:p>
      <w:pPr>
        <w:pStyle w:val="ListBullet"/>
        <w:spacing w:line="240" w:lineRule="auto"/>
        <w:ind w:left="720"/>
      </w:pPr>
      <w:r>
        <w:rPr>
          <w:lang w:val="es_ES" w:bidi="es_ES"/>
        </w:rPr>
      </w:r>
      <w:r>
        <w:rPr>
          <w:lang w:val="es_ES" w:bidi="es_ES"/>
        </w:rPr>
        <w:t>Todo el consejo de los saduceos</w:t>
      </w:r>
    </w:p>
    <w:p>
      <w:pPr>
        <w:pStyle w:val="ListBullet"/>
        <w:spacing w:line="240" w:lineRule="auto"/>
        <w:ind w:left="720"/>
      </w:pPr>
      <w:r>
        <w:rPr>
          <w:lang w:val="es_ES" w:bidi="es_ES"/>
        </w:rPr>
      </w:r>
      <w:r>
        <w:rPr>
          <w:lang w:val="es_ES" w:bidi="es_ES"/>
        </w:rPr>
        <w:t>Los apóstoles</w:t>
      </w:r>
    </w:p>
    <w:p>
      <w:pPr>
        <w:pStyle w:val="ListBullet"/>
        <w:spacing w:line="240" w:lineRule="auto"/>
        <w:ind w:left="720"/>
      </w:pPr>
      <w:r>
        <w:rPr>
          <w:lang w:val="es_ES" w:bidi="es_ES"/>
        </w:rPr>
      </w:r>
      <w:r>
        <w:rPr>
          <w:lang w:val="es_ES" w:bidi="es_ES"/>
        </w:rPr>
        <w:t>Un ángel del Señor</w:t>
      </w:r>
    </w:p>
    <w:p>
      <w:pPr>
        <w:pStyle w:val="ListBullet"/>
        <w:spacing w:line="240" w:lineRule="auto"/>
        <w:ind w:left="720"/>
      </w:pPr>
      <w:r>
        <w:rPr>
          <w:lang w:val="es_ES" w:bidi="es_ES"/>
        </w:rPr>
      </w:r>
      <w:r>
        <w:rPr>
          <w:lang w:val="es_ES" w:bidi="es_ES"/>
        </w:rPr>
        <w:t>El senado de los hijos de Israel (el Sanedrín)</w:t>
      </w:r>
    </w:p>
    <w:p>
      <w:pPr>
        <w:pStyle w:val="ListBullet"/>
        <w:spacing w:line="240" w:lineRule="auto"/>
        <w:ind w:left="720"/>
      </w:pPr>
      <w:r>
        <w:rPr>
          <w:lang w:val="es_ES" w:bidi="es_ES"/>
        </w:rPr>
      </w:r>
      <w:r>
        <w:rPr>
          <w:lang w:val="es_ES" w:bidi="es_ES"/>
        </w:rPr>
        <w:t>Los guardias de la prisión</w:t>
      </w:r>
    </w:p>
    <w:p>
      <w:pPr>
        <w:pStyle w:val="ListBullet"/>
        <w:spacing w:line="240" w:lineRule="auto"/>
        <w:ind w:left="720"/>
      </w:pPr>
      <w:r>
        <w:rPr>
          <w:lang w:val="es_ES" w:bidi="es_ES"/>
        </w:rPr>
      </w:r>
      <w:r>
        <w:rPr>
          <w:lang w:val="es_ES" w:bidi="es_ES"/>
        </w:rPr>
        <w:t>Los oficiales de la guardia del templo</w:t>
      </w:r>
    </w:p>
    <w:p>
      <w:pPr>
        <w:pStyle w:val="ListBullet"/>
        <w:spacing w:line="240" w:lineRule="auto"/>
        <w:ind w:left="720"/>
      </w:pPr>
      <w:r>
        <w:rPr>
          <w:lang w:val="es_ES" w:bidi="es_ES"/>
        </w:rPr>
      </w:r>
      <w:r>
        <w:rPr>
          <w:lang w:val="es_ES" w:bidi="es_ES"/>
        </w:rPr>
        <w:t>Alguien que les dice dónde están los apóstoles</w:t>
      </w:r>
    </w:p>
    <w:p>
      <w:pPr>
        <w:pStyle w:val="ListBullet"/>
        <w:spacing w:line="240" w:lineRule="auto"/>
        <w:ind w:left="720"/>
      </w:pPr>
      <w:r>
        <w:rPr>
          <w:lang w:val="es_ES" w:bidi="es_ES"/>
        </w:rPr>
      </w:r>
      <w:r>
        <w:rPr>
          <w:lang w:val="es_ES" w:bidi="es_ES"/>
        </w:rPr>
        <w:t>El capitán de los guardias del templo</w:t>
      </w:r>
    </w:p>
    <w:p>
      <w:pPr/>
      <w:r>
        <w:rPr>
          <w:lang w:val="es_ES" w:bidi="es_ES"/>
        </w:rPr>
      </w:r>
      <w:r>
        <w:rPr>
          <w:lang w:val="es_ES" w:bidi="es_ES"/>
        </w:rPr>
        <w:t>En grupo, actúen el texto dos veces. Deben actuar el pasaje en su propio idioma.</w:t>
      </w:r>
    </w:p>
    <w:p>
      <w:pPr/>
      <w:r>
        <w:rPr>
          <w:lang w:val="es_ES" w:bidi="es_ES"/>
        </w:rPr>
      </w:r>
      <w:r>
        <w:rPr>
          <w:lang w:val="es_ES" w:bidi="es_ES"/>
        </w:rPr>
        <w:t>Primero, actúen la historia sin hacer pausas. Pongan atención al diálogo, cómo fluye, a la trama y a los tiempos en que se da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actúen el pasaje.</w:t>
      </w:r>
    </w:p>
    <w:p>
      <w:pPr/>
      <w:r>
        <w:rPr>
          <w:lang w:val="es_ES" w:bidi="es_ES"/>
        </w:rPr>
      </w:r>
      <w:r>
        <w:rPr>
          <w:lang w:val="es_ES" w:bidi="es_ES"/>
        </w:rPr>
        <w:t>El grupo debe actuar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El consejo, o grupo, de los saduceos está lleno de envidia hacia los apóstoles.</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Pregúntale a la persona que interpreta a los saduceos: "¿Qué siente o piensa?" La persona podría responder cosas como: "No puedo creer que tanta gente esté siguiendo a los apóstoles. ¿No saben que somos nosotros los que verdaderamente servimos a Dios?"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Los saduceos arrestan a los apóstoles y los arrojan a una cárcel de la ciudad. Un ángel del Señor abre la puerta de la cárcel y deja que se vayan los apóstoles. El ángel les dice a los apóstoles que vayan, se presenten en el templo y prediquen las palabras de esta vida. Los apóstoles van al templo y comienzan a predicar.</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gente que interpreta a los apóstoles: "¿Qué sienten o piensan?" La persona podría responder cosas como: "¡No sé lo que acaba de suceder! ¡Estábamos en la cárcel y de repente ya no!" o "¡Fue increíble ver a un ángel! ¡Y el guardia ni siquiera se dio cuenta!" o "¡Después de eso, definitivamente voy a hacer lo que el ángel dijo que hiciera!"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El sumo sacerdote y los saduceos y el consejo, o todo el Sanedrín, se reúnen y piden que traigan a los apóstoles de la prisión al lugar donde están reunidos. Los oficiales no encontraron a los apóstoles en la prisión. Los oficiales le dijeron al consejo que las puertas estaban cerradas y vigiladas, pero no había nadie en la prisión. El sumo sacerdote y el capitán de la guardia del templo estaban muy confundidos sobre esto. Alguien entra y le dice al consejo que los apóstoles que estaban en prisión ahora están predicando en el templo. Por lo tanto, el capitán fue y trajo de regreso a los apóstoles sin el uso de la fuerza porque tenía miedo de ser apedreado por el pueblo.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al capitán de la guardia del templo: "¿Qué está sintiendo o pensando?" La persona podría responder cosas como: "No tengo idea de cómo llegaron hasta aquí, pero estas deben ser personas poderosas", o "Realmente parece que se han ganado el corazón de la comunidad. Más vale que tenga cuidado con ellos."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5:17–26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El </w:t>
      </w:r>
      <w:r>
        <w:rPr>
          <w:b/>
          <w:lang w:val="es_ES" w:bidi="es_ES"/>
        </w:rPr>
        <w:t>sumo sacerdote</w:t>
      </w:r>
      <w:r>
        <w:rPr>
          <w:lang w:val="es_ES" w:bidi="es_ES"/>
        </w:rPr>
        <w:t xml:space="preserve"> y el consejo de los </w:t>
      </w:r>
      <w:r>
        <w:rPr>
          <w:b/>
          <w:lang w:val="es_ES" w:bidi="es_ES"/>
        </w:rPr>
        <w:t>saduceos</w:t>
      </w:r>
      <w:r>
        <w:rPr>
          <w:lang w:val="es_ES" w:bidi="es_ES"/>
        </w:rPr>
        <w:t xml:space="preserve"> arrestan a los </w:t>
      </w:r>
      <w:r>
        <w:rPr>
          <w:b/>
          <w:lang w:val="es_ES" w:bidi="es_ES"/>
        </w:rPr>
        <w:t>apóstoles</w:t>
      </w:r>
      <w:r>
        <w:rPr>
          <w:lang w:val="es_ES" w:bidi="es_ES"/>
        </w:rPr>
        <w:t xml:space="preserve"> y los encarcelan porque sienten envidia de los apóstoles. El </w:t>
      </w:r>
      <w:r>
        <w:rPr>
          <w:lang w:val="es_ES" w:bidi="es_ES"/>
        </w:rPr>
        <w:t>sumo sacerdote</w:t>
      </w:r>
      <w:r>
        <w:rPr>
          <w:lang w:val="es_ES" w:bidi="es_ES"/>
        </w:rPr>
        <w:t xml:space="preserve"> era el líder de la alta corte religiosa judía conocida como el Sanedrín. Él también era parte del grupo de los saduceos. Los saduceos eran un grupo de judíos que se apegaban a la ley de Moisés, pero no consideraban la enseñanza de los fariseos en sus creencias. Los saduceos son conocidos principalmente por no creer en la resurrección de los muertos. Usen la misma palabra para Saduceos que han usado antes. Para obtener más información sobre los </w:t>
      </w:r>
      <w:r>
        <w:rPr>
          <w:lang w:val="es_ES" w:bidi="es_ES"/>
        </w:rPr>
        <w:t>saduceos</w:t>
      </w:r>
      <w:r>
        <w:rPr>
          <w:lang w:val="es_ES" w:bidi="es_ES"/>
        </w:rPr>
        <w:t xml:space="preserve">, consulten el Glosario Principal. Los apóstoles fueron aquellos que fueron nombrados específicamente por Jesús o por otros apóstoles para llevar el mensaje de Jesús al mundo conocido. Usen la misma palabra para apóstoles que han usado antes. Para obtener más información sobre los </w:t>
      </w:r>
      <w:r>
        <w:rPr>
          <w:lang w:val="es_ES" w:bidi="es_ES"/>
        </w:rPr>
        <w:t>apóstoles</w:t>
      </w:r>
      <w:r>
        <w:rPr>
          <w:lang w:val="es_ES" w:bidi="es_ES"/>
        </w:rPr>
        <w:t>, consulten el Glosario Principal.</w:t>
      </w:r>
    </w:p>
    <w:p>
      <w:pPr/>
      <w:r>
        <w:rPr>
          <w:lang w:val="es_ES" w:bidi="es_ES"/>
        </w:rPr>
      </w:r>
      <w:r>
        <w:rPr>
          <w:lang w:val="es_ES" w:bidi="es_ES"/>
        </w:rPr>
        <w:t xml:space="preserve">Durante la noche, un </w:t>
      </w:r>
      <w:r>
        <w:rPr>
          <w:b/>
          <w:lang w:val="es_ES" w:bidi="es_ES"/>
        </w:rPr>
        <w:t>ángel del Señor</w:t>
      </w:r>
      <w:r>
        <w:rPr>
          <w:lang w:val="es_ES" w:bidi="es_ES"/>
        </w:rPr>
        <w:t xml:space="preserve"> saca a los apóstoles de la cárcel y les dice que vayan a predicar en el </w:t>
      </w:r>
      <w:r>
        <w:rPr>
          <w:b/>
          <w:lang w:val="es_ES" w:bidi="es_ES"/>
        </w:rPr>
        <w:t>templo</w:t>
      </w:r>
      <w:r>
        <w:rPr>
          <w:lang w:val="es_ES" w:bidi="es_ES"/>
        </w:rPr>
        <w:t xml:space="preserve">. Van al templo y comienzan a predicar al amanecer. Un ángel es un mensajero enviado por Dios con un mensaje específico para el pueblo. En este caso, "ángel del Señor" simplemente significa que Dios, o el Señor, envió al ángel. Para obtener más información sobre los </w:t>
      </w:r>
      <w:r>
        <w:rPr>
          <w:lang w:val="es_ES" w:bidi="es_ES"/>
        </w:rPr>
        <w:t>ángeles</w:t>
      </w:r>
      <w:r>
        <w:rPr>
          <w:lang w:val="es_ES" w:bidi="es_ES"/>
        </w:rPr>
        <w:t xml:space="preserve">, consulten el Glosario Principal. Los judíos iban al templo para adorar a Dios porque creían que la presencia de Dios vivía allí. Usen la misma palabra para templo que han usado antes. Para obtener más información sobre el </w:t>
      </w:r>
      <w:r>
        <w:rPr>
          <w:lang w:val="es_ES" w:bidi="es_ES"/>
        </w:rPr>
        <w:t>templo</w:t>
      </w:r>
      <w:r>
        <w:rPr>
          <w:lang w:val="es_ES" w:bidi="es_ES"/>
        </w:rPr>
        <w:t>, consulten el Glosario Principal.</w:t>
      </w:r>
    </w:p>
    <w:p>
      <w:pPr/>
      <w:r>
        <w:rPr>
          <w:lang w:val="es_ES" w:bidi="es_ES"/>
        </w:rPr>
      </w:r>
      <w:r>
        <w:rPr>
          <w:lang w:val="es_ES" w:bidi="es_ES"/>
        </w:rPr>
        <w:t xml:space="preserve">Todos los ancianos de los hijos de </w:t>
      </w:r>
      <w:r>
        <w:rPr>
          <w:b/>
          <w:lang w:val="es_ES" w:bidi="es_ES"/>
        </w:rPr>
        <w:t>Israel</w:t>
      </w:r>
      <w:r>
        <w:rPr>
          <w:lang w:val="es_ES" w:bidi="es_ES"/>
        </w:rPr>
        <w:t xml:space="preserve">, a veces traducidos como el </w:t>
      </w:r>
      <w:r>
        <w:rPr>
          <w:b/>
          <w:lang w:val="es_ES" w:bidi="es_ES"/>
        </w:rPr>
        <w:t>Sanedrín</w:t>
      </w:r>
      <w:r>
        <w:rPr>
          <w:lang w:val="es_ES" w:bidi="es_ES"/>
        </w:rPr>
        <w:t xml:space="preserve">, se reúnen y piden que les traigan a los apóstoles desde la cárcel. Israel es la tierra dada por Dios a Abraham y sus descendientes que eran el pueblo elegido. Usen la misma palabra para Israel que han usado antes. Para obtener más información sobre </w:t>
      </w:r>
      <w:r>
        <w:rPr>
          <w:lang w:val="es_ES" w:bidi="es_ES"/>
        </w:rPr>
        <w:t>Israel</w:t>
      </w:r>
      <w:r>
        <w:rPr>
          <w:lang w:val="es_ES" w:bidi="es_ES"/>
        </w:rPr>
        <w:t xml:space="preserve">, consulten el Glosario Principal. El Sanedrín es el consejo completo de los líderes religiosos judíos. El grupo incluía al sumo sacerdote, los principales sacerdotes, los ancianos y los maestros de la ley. Usen la misma palabra que han usado antes para Sanedrín. Para obtener más información sobre el </w:t>
      </w:r>
      <w:r>
        <w:rPr>
          <w:lang w:val="es_ES" w:bidi="es_ES"/>
        </w:rPr>
        <w:t>Sanedrín</w:t>
      </w:r>
      <w:r>
        <w:rPr>
          <w:lang w:val="es_ES" w:bidi="es_ES"/>
        </w:rPr>
        <w:t>, consulten el Glosario Principal.</w:t>
      </w:r>
    </w:p>
    <w:p>
      <w:pPr/>
      <w:r>
        <w:rPr>
          <w:lang w:val="es_ES" w:bidi="es_ES"/>
        </w:rPr>
      </w:r>
      <w:r>
        <w:rPr>
          <w:lang w:val="es_ES" w:bidi="es_ES"/>
        </w:rPr>
        <w:t>Se sorprendieron cuando los funcionarios de la prisión vinieron y les dijeron que los apóstoles no estaban en la cárcel aunque estaba cerrada y vigilada. Entonces alguien entra para decirle al Sanedrín que los apóstoles están predicando en el templo. El capitán de la guardia va al templo y trae de regreso a los apóstoles sin usar la fuerza porque tenía miedo de ser apedreado por el pueblo.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5:27–42</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5:27–42 y guárdenlo en sus corazones.</w:t>
      </w:r>
    </w:p>
    <w:p>
      <w:pPr/>
      <w:r>
        <w:rPr>
          <w:lang w:val="es_ES" w:bidi="es_ES"/>
        </w:rPr>
      </w:r>
      <w:r>
        <w:rPr>
          <w:lang w:val="es_ES" w:bidi="es_ES"/>
        </w:rPr>
        <w:t>Escuchen una versión en audio de Hechos 5:27–42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5:27–42 en la traducción que sea más fácil de entender.</w:t>
      </w:r>
    </w:p>
    <w:p>
      <w:pPr/>
      <w:r>
        <w:rPr>
          <w:lang w:val="es_ES" w:bidi="es_ES"/>
        </w:rPr>
      </w:r>
      <w:r>
        <w:rPr>
          <w:lang w:val="es_ES" w:bidi="es_ES"/>
        </w:rPr>
        <w:t>Este pasaje es la narrativa continua del segundo arresto de los apóstoles por parte del sumo sacerdote. Los saduceos originalmente arrestaron a los apóstoles y los pusieron en la prisión local. Sin embargo, un ángel del Señor liberó a los apóstoles y les dijo que fueran a predicar en el templo. Cuando el sumo sacerdote reunió a todo el Sanedrín para interrogar a los apóstoles, no los encontraron en la prisión. Alguien entra en su habitación para decirles que los apóstoles están predicando en el templo. El Sanedrín es el grupo de líderes religiosos judíos que incluía a la secta religiosa de los fariseos, los saduceos, los ancianos y los sacerdotes. Este es el grupo que planeó en conjunto que Jesús fuera crucificado.</w:t>
      </w:r>
    </w:p>
    <w:p>
      <w:pPr/>
      <w:r>
        <w:rPr>
          <w:lang w:val="es_ES" w:bidi="es_ES"/>
        </w:rPr>
      </w:r>
      <w:r>
        <w:rPr>
          <w:lang w:val="es_ES" w:bidi="es_ES"/>
        </w:rPr>
        <w:t xml:space="preserve">El sumo sacerdote era el líder del Sanedrín y cuestionó a los apóstoles sobre su enseñanza. El sumo sacerdote preguntó: "¿No les dijimos que no enseñaran en el nombre de </w:t>
      </w:r>
      <w:r>
        <w:rPr>
          <w:b/>
          <w:lang w:val="es_ES" w:bidi="es_ES"/>
        </w:rPr>
        <w:t>ese hombre</w:t>
      </w:r>
      <w:r>
        <w:rPr>
          <w:lang w:val="es_ES" w:bidi="es_ES"/>
        </w:rPr>
        <w:t>? Sin embargo, has difundido tu enseñanza por toda Jerusalén y has tratado de hacer recaer su sangre sobre nosotros". "Ese hombre" al que el sacerdote se está refiriendo es Jesús. El sumo sacerdote ni siquiera decía el nombre de Jesús. El sumo sacerdote está diciendo que los apóstoles están tratando de responsabilizar al Sanedrín por la muerte de Jesús. El Sanedrín estaba integrado, de hecho, por los humanos responsables de la muerte de Jesús.</w:t>
      </w:r>
    </w:p>
    <w:p>
      <w:pPr/>
      <w:r>
        <w:rPr>
          <w:lang w:val="es_ES" w:bidi="es_ES"/>
        </w:rPr>
      </w:r>
      <w:r>
        <w:rPr>
          <w:lang w:val="es_ES" w:bidi="es_ES"/>
        </w:rPr>
        <w:t>Pedro es el único apóstol nombrado específicamente aquí. Lo más probable es que Pedro esté respondiendo en nombre de todo el grupo, pero todos los apóstoles están de acuerdo. Pedro afirma que es más importante obedecer a Dios que al hombre. Pedro culpa al Sanedrín por dar muerte a Jesús, pero declara que es el Dios de sus antepasados quien resucitó a Jesús a la vida. Afirmar que es el Dios de sus antepasados habría sido reconocer que este era el Dios de Abraham, Isaac y Jacob, a quienes según el Sanedrín ellos adoraban. Pedro dice que Dios puso a Jesús a la derecha de Dios. En la cultura judía, esto era considerado un lugar de alto honor o la posición más alta.</w:t>
      </w:r>
    </w:p>
    <w:p>
      <w:pPr/>
      <w:r>
        <w:rPr>
          <w:lang w:val="es_ES" w:bidi="es_ES"/>
        </w:rPr>
      </w:r>
      <w:r>
        <w:rPr>
          <w:lang w:val="es_ES" w:bidi="es_ES"/>
        </w:rPr>
        <w:t>Deténganse aquí y conversen sobre esta pregunta en grupo: ¿Cómo habla su cultura sobre una posición de alto honor? Pausen este audio aquí.</w:t>
      </w:r>
    </w:p>
    <w:p>
      <w:pPr/>
      <w:r>
        <w:rPr>
          <w:lang w:val="es_ES" w:bidi="es_ES"/>
        </w:rPr>
      </w:r>
      <w:r>
        <w:rPr>
          <w:lang w:val="es_ES" w:bidi="es_ES"/>
        </w:rPr>
        <w:t>Cuando Pedro dijo que Dios exaltó a Jesús como Príncipe y Salvador, Pedro probablemente se estaba refiriendo a la realeza del Mesías que los judíos habían estado esperando. Los judíos habían estado esperando la salvación militar. Los judíos en Israel eran oprimidos por los romanos y vivían bajo el gobierno romano. Muchos judíos creían que el Mesías o Salvador vendría y derrocaría al gobierno romano y liberaría a los judíos. Sin embargo, Jesús ofreció la salvación espiritual a través del arrepentimiento y el perdón de los pecados. Pedro declaró que los apóstoles vieron todo lo que Jesús hizo, y luego el apóstol habló de ello. El Espíritu Santo, a quien Dios dio a los que lo seguían, también habló sobre las cosas que Jesús hizo. Aquí los apóstoles tienen claramente una profunda comprensión del Espíritu Santo que se mueve y trabaja en y entre ellos.</w:t>
      </w:r>
    </w:p>
    <w:p>
      <w:pPr/>
      <w:r>
        <w:rPr>
          <w:lang w:val="es_ES" w:bidi="es_ES"/>
        </w:rPr>
      </w:r>
      <w:r>
        <w:rPr>
          <w:lang w:val="es_ES" w:bidi="es_ES"/>
        </w:rPr>
        <w:t>La declaración de Pedro sobre la culpa del Sanedrín, así como el hecho de que Jesús era el Mesías, o Salvador, enojó al Sanedrín hasta el punto de que querían matar a los apóstoles. Gamaliel, que era un maestro judío muy respetado, o fariseo, en ese momento, pidió a los apóstoles que salieran de la habitación para poder hablar en privado con el Sanedrín.</w:t>
      </w:r>
    </w:p>
    <w:p>
      <w:pPr/>
      <w:r>
        <w:rPr>
          <w:lang w:val="es_ES" w:bidi="es_ES"/>
        </w:rPr>
      </w:r>
      <w:r>
        <w:rPr>
          <w:lang w:val="es_ES" w:bidi="es_ES"/>
        </w:rPr>
        <w:t>Gamaliel ofrece consejo al Sanedrín, citando a otros dos fanáticos religiosos que comenzaron rebeliones que fracasaron. No sabemos nada sobre Teudas más que lo que dice Gamaliel. Judas el galileo comenzó una revuelta fiscal alrededor del año 6 d.C. Se convirtió en el fundador del grupo llamado los Zelotes. Sin embargo, en el momento en que Gamaliel habló, Gamaliel pensó que la rebelión de Judas había fracasado. Gamaliel usa estos dos ejemplos como movimientos que se extinguieron. Alienta al Sanedrín a dejar ir a los apóstoles porque, si no son de Dios, entonces ellos también, y su movimiento, se extinguirán. Sin embargo, si los apóstoles son de Dios, entonces el Sanedrín estaría luchando contra Dios mismo.</w:t>
      </w:r>
    </w:p>
    <w:p>
      <w:pPr/>
      <w:r>
        <w:rPr>
          <w:lang w:val="es_ES" w:bidi="es_ES"/>
        </w:rPr>
      </w:r>
      <w:r>
        <w:rPr>
          <w:lang w:val="es_ES" w:bidi="es_ES"/>
        </w:rPr>
        <w:t>Deténganse aquí y discutan esta pregunta en grupo: Cuenten historias de grupos religiosos o incluso políticos que intentaron alzarse o tener éxito en su cultura, pero fracasaron. Pausen este audio aquí.</w:t>
      </w:r>
    </w:p>
    <w:p>
      <w:pPr/>
      <w:r>
        <w:rPr>
          <w:lang w:val="es_ES" w:bidi="es_ES"/>
        </w:rPr>
      </w:r>
      <w:r>
        <w:rPr>
          <w:lang w:val="es_ES" w:bidi="es_ES"/>
        </w:rPr>
        <w:t>Gamaliel lo más probable es que representaba toda la visión de los fariseos. Los fariseos habrían escuchado a alguien tan respetado como Gamaliel. Todo el Sanedrín tomó el consejo de Gamaliel, pero decidió golpear, o azotar, a los apóstoles. Lo más probable es que la paliza judía consistía en 39 latigazos al cuerpo. El látigo que se usaba era una varilla con correas de cuero. Las correas de cuero tenían piezas de hueso o metal unidas al extremo. Los romanos los usaban para azotar a los esclavos o a los no romanos. Azotaban a una persona hasta que el soldado romano se cansaba. Los judíos, para no ser como los romanos, restringían el número de azotes, o látigos, a 13 en el pecho y 26 en la espalda. Las personas a menudo morían a causa de estas palizas. Los líderes religiosos judíos usaban este castigo regularmente para advertir a las personas de no hacer algo. El Sanedrín habría hecho que los guardias azotaran a los apóstoles. Entonces el Sanedrín ordenó a los apóstoles que no predicaran en el nombre de Jesús nuevamente.</w:t>
      </w:r>
    </w:p>
    <w:p>
      <w:pPr/>
      <w:r>
        <w:rPr>
          <w:lang w:val="es_ES" w:bidi="es_ES"/>
        </w:rPr>
      </w:r>
      <w:r>
        <w:rPr>
          <w:lang w:val="es_ES" w:bidi="es_ES"/>
        </w:rPr>
        <w:t xml:space="preserve">Deténganse aquí y en grupo miren la imagen del </w:t>
      </w:r>
      <w:r>
        <w:rPr>
          <w:lang w:val="es_ES" w:bidi="es_ES"/>
        </w:rPr>
        <w:t>látigo</w:t>
      </w:r>
      <w:r>
        <w:rPr>
          <w:lang w:val="es_ES" w:bidi="es_ES"/>
        </w:rPr>
        <w:t>. Pausen este audio aquí.</w:t>
      </w:r>
    </w:p>
    <w:p>
      <w:pPr/>
      <w:r>
        <w:rPr>
          <w:lang w:val="es_ES" w:bidi="es_ES"/>
        </w:rPr>
      </w:r>
      <w:r>
        <w:rPr>
          <w:lang w:val="es_ES" w:bidi="es_ES"/>
        </w:rPr>
        <w:t>Cuando los apóstoles salen del consejo, se regocijan porque Dios consideró que eran lo suficientemente importantes como para ser azotados por causa de Jesús. Entonces los apóstoles ignoran la orden del Sanedrín y continúan predicando que Jesús es el Mesías, en los hogares y en el templo.</w:t>
      </w:r>
    </w:p>
    <w:p>
      <w:pPr/>
      <w:r>
        <w:rPr>
          <w:lang w:val="es_ES" w:bidi="es_ES"/>
        </w:rPr>
      </w:r>
      <w:r>
        <w:rPr>
          <w:lang w:val="es_ES" w:bidi="es_ES"/>
        </w:rPr>
        <w:t>Deténganse aquí y discutan esta pregunta en grupo: Cuenten una historia de alguna vez en que ustedes o alguien que conocían hayan sido perseguidos por su fe. ¿Cómo respondieron ustedes o ellos?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5:27–42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El sumo sacerdote pregunta a los apóstoles diciendo: "Les dimos órdenes estrictas de no predicar en el nombre de este hombre y, sin embargo, han llenado a Jerusalén con su enseñanza y están tratando de culparnos por su muerte". Pedro responde a los sumos sacerdotes que deben obedecer a Dios y no al hombre. Pedro les dice que es Dios quien ha exaltado a Jesús, lo ha levantado y lo ha sentado a la derecha de Dios. Ellos son solo testigos de lo que sucedió. El Espíritu Santo, que Dios da a los que siguen y obedecen a Dios, también es un testigo de lo que sucedió.</w:t>
      </w:r>
    </w:p>
    <w:p>
      <w:pPr/>
      <w:r>
        <w:rPr>
          <w:lang w:val="es_ES" w:bidi="es_ES"/>
        </w:rPr>
      </w:r>
      <w:r>
        <w:rPr>
          <w:b/>
          <w:lang w:val="es_ES" w:bidi="es_ES"/>
        </w:rPr>
        <w:t>En la segunda escena:</w:t>
      </w:r>
      <w:r>
        <w:rPr>
          <w:lang w:val="es_ES" w:bidi="es_ES"/>
        </w:rPr>
        <w:t xml:space="preserve"> El Sanedrín está tan enojado que quieren matar a los apóstoles, pero Gamaliel, un maestro respetado, interviene. Gamaliel convence al Sanedrín de que si este no es un movimiento de Dios, se extinguirá como otros que lo precedieron. Gamaliel dice que si este es un movimiento de Dios, se estarían oponiendo a Dios mismo.</w:t>
      </w:r>
    </w:p>
    <w:p>
      <w:pPr/>
      <w:r>
        <w:rPr>
          <w:lang w:val="es_ES" w:bidi="es_ES"/>
        </w:rPr>
      </w:r>
      <w:r>
        <w:rPr>
          <w:b/>
          <w:lang w:val="es_ES" w:bidi="es_ES"/>
        </w:rPr>
        <w:t>En la tercera escena:</w:t>
      </w:r>
      <w:r>
        <w:rPr>
          <w:lang w:val="es_ES" w:bidi="es_ES"/>
        </w:rPr>
        <w:t xml:space="preserve"> El Sanedrín acepta dejar a los apóstoles en paz y dejarlos ir. Así que los golpearon y los dejaron ir.</w:t>
      </w:r>
    </w:p>
    <w:p>
      <w:pPr/>
      <w:r>
        <w:rPr>
          <w:lang w:val="es_ES" w:bidi="es_ES"/>
        </w:rPr>
      </w:r>
      <w:r>
        <w:rPr>
          <w:b/>
          <w:lang w:val="es_ES" w:bidi="es_ES"/>
        </w:rPr>
        <w:t>En la cuarta escena:</w:t>
      </w:r>
      <w:r>
        <w:rPr>
          <w:lang w:val="es_ES" w:bidi="es_ES"/>
        </w:rPr>
        <w:t xml:space="preserve"> Los apóstoles se alejan regocijándose de haber sido dignos de sufrir en el nombre de Jesús. Entonces los apóstoles siguen predicando a Jesús como el Mesías, o Salvador, todos los días en el templo.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El senado de los hijos de Israel (el Sanedrín)</w:t>
      </w:r>
    </w:p>
    <w:p>
      <w:pPr>
        <w:pStyle w:val="ListBullet"/>
        <w:spacing w:line="240" w:lineRule="auto"/>
        <w:ind w:left="720"/>
      </w:pPr>
      <w:r>
        <w:rPr>
          <w:lang w:val="es_ES" w:bidi="es_ES"/>
        </w:rPr>
      </w:r>
      <w:r>
        <w:rPr>
          <w:lang w:val="es_ES" w:bidi="es_ES"/>
        </w:rPr>
        <w:t>Los apóstoles (Pedro específicamente)</w:t>
      </w:r>
    </w:p>
    <w:p>
      <w:pPr>
        <w:pStyle w:val="ListBullet"/>
        <w:spacing w:line="240" w:lineRule="auto"/>
        <w:ind w:left="720"/>
      </w:pPr>
      <w:r>
        <w:rPr>
          <w:lang w:val="es_ES" w:bidi="es_ES"/>
        </w:rPr>
      </w:r>
      <w:r>
        <w:rPr>
          <w:lang w:val="es_ES" w:bidi="es_ES"/>
        </w:rPr>
        <w:t>Gamaliel</w:t>
      </w:r>
    </w:p>
    <w:p>
      <w:pPr/>
      <w:r>
        <w:rPr>
          <w:lang w:val="es_ES" w:bidi="es_ES"/>
        </w:rPr>
      </w:r>
      <w:r>
        <w:rPr>
          <w:lang w:val="es_ES" w:bidi="es_ES"/>
        </w:rPr>
        <w:t>En grupo, presten atención a estas partes de la ambientación del pasaje: No estamos seguros de dónde está la cámara del consejo del Sanedrín. El Sanedrín pregunta a los apóstoles por la mañana después de que son arrojados a la prisión y liberados por un ángel del Señor. Asegúrense de notar que no se menciona necesariamente el escenario donde los apóstoles son golpeados. No sabemos si es en la habitación donde fueron interrogados o en otro lugar.</w:t>
      </w:r>
    </w:p>
    <w:p>
      <w:pPr/>
      <w:r>
        <w:rPr>
          <w:lang w:val="es_ES" w:bidi="es_ES"/>
        </w:rPr>
      </w:r>
      <w:r>
        <w:rPr>
          <w:lang w:val="es_ES" w:bidi="es_ES"/>
        </w:rPr>
        <w:t>El sumo sacerdote les pregunta a los apóstoles por qué continúan enseñando en el nombre de "ese hombre", e intentan hacer recaer su sangre sobre ellos. Esta es una manera de decir que el sumo sacerdote sintió que los apóstoles estaban tratando de culpar al Sanedrín por la muerte de Jesús.</w:t>
      </w:r>
    </w:p>
    <w:p>
      <w:pPr/>
      <w:r>
        <w:rPr>
          <w:lang w:val="es_ES" w:bidi="es_ES"/>
        </w:rPr>
      </w:r>
      <w:r>
        <w:rPr>
          <w:lang w:val="es_ES" w:bidi="es_ES"/>
        </w:rPr>
        <w:t>Deténganse aquí y discutan esta pregunta en equipo: ¿Cómo se habla de las personas que culpan a otros por la muerte de alguien? Detengan el audio aquí.</w:t>
      </w:r>
    </w:p>
    <w:p>
      <w:pPr/>
      <w:r>
        <w:rPr>
          <w:lang w:val="es_ES" w:bidi="es_ES"/>
        </w:rPr>
      </w:r>
      <w:r>
        <w:rPr>
          <w:lang w:val="es_ES" w:bidi="es_ES"/>
        </w:rPr>
        <w:t>Pedro les dice que deben obedecer a Dios y no a las reglas u opiniones del hombre. Pedro les dice que Dios es el que resucitó a Jesús de entre los muertos después de que el Sanedrín lo había crucificado. Fue Dios quien puso a Jesús en su derecha, y que es a través de Jesús que Dios ofrece el perdón de los pecados y la salvación.</w:t>
      </w:r>
    </w:p>
    <w:p>
      <w:pPr/>
      <w:r>
        <w:rPr>
          <w:lang w:val="es_ES" w:bidi="es_ES"/>
        </w:rPr>
      </w:r>
      <w:r>
        <w:rPr>
          <w:lang w:val="es_ES" w:bidi="es_ES"/>
        </w:rPr>
        <w:t>Cuando escuchan las palabras de Pedro, el Sanedrín está tan enojado que quieren matar a los apóstoles.</w:t>
      </w:r>
    </w:p>
    <w:p>
      <w:pPr/>
      <w:r>
        <w:rPr>
          <w:lang w:val="es_ES" w:bidi="es_ES"/>
        </w:rPr>
      </w:r>
      <w:r>
        <w:rPr>
          <w:lang w:val="es_ES" w:bidi="es_ES"/>
        </w:rPr>
        <w:t>Deténganse aquí y conversen: ¿Qué podría decir alguien que los enojara tanto que consideraran hacerles daño? Detengan el audio aquí.</w:t>
      </w:r>
    </w:p>
    <w:p>
      <w:pPr/>
      <w:r>
        <w:rPr>
          <w:lang w:val="es_ES" w:bidi="es_ES"/>
        </w:rPr>
      </w:r>
      <w:r>
        <w:rPr>
          <w:lang w:val="es_ES" w:bidi="es_ES"/>
        </w:rPr>
        <w:t>Gamaliel, un respetado maestro de la ley, un fariseo, les pide a los apóstoles que esperen fuera de las cámaras. Gamaliel entonces convence al consejo de que si este no es un movimiento de Dios, se extinguirá. Sin embargo, si se trata de un movimiento de Dios, el consejo se estaría oponiendo a Dios mismo. El Sanedrín acepta dejar a los apóstoles en paz, pero los golpean severamente y les advierte que no prediquen más. Es probable que sacaron a los apóstoles de la cámara para ser golpeados. Les habrían dado 39 azotes, o latigazos. Los apóstoles salen regocijándose de haber sido considerados dignos de sufrir por el nombre de Jesús, o para que el mensaje de Jesús y su nombre se extendieran por toda el área. Continúan predicando a diario que Jesús es el Mesías en los hogares de las personas y en el templo.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5:27–42 en la traducción que sea más fácil de entender.</w:t>
      </w:r>
    </w:p>
    <w:p>
      <w:pPr/>
      <w:r>
        <w:rPr>
          <w:lang w:val="es_ES" w:bidi="es_ES"/>
        </w:rPr>
      </w:r>
      <w:r>
        <w:rPr>
          <w:lang w:val="es_ES" w:bidi="es_ES"/>
        </w:rPr>
        <w:t>En este paso, el grupo actuará el pasaje.</w:t>
      </w:r>
    </w:p>
    <w:p>
      <w:pPr/>
      <w:r>
        <w:rPr>
          <w:lang w:val="es_ES" w:bidi="es_ES"/>
        </w:rPr>
      </w:r>
      <w:r>
        <w:rPr>
          <w:lang w:val="es_ES" w:bidi="es_ES"/>
        </w:rPr>
        <w:t xml:space="preserve">Esta historia tiene cuatro escenas. </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El senado de los hijos de Israel (el Sanedrín)</w:t>
      </w:r>
    </w:p>
    <w:p>
      <w:pPr>
        <w:pStyle w:val="ListBullet"/>
        <w:spacing w:line="240" w:lineRule="auto"/>
        <w:ind w:left="720"/>
      </w:pPr>
      <w:r>
        <w:rPr>
          <w:lang w:val="es_ES" w:bidi="es_ES"/>
        </w:rPr>
      </w:r>
      <w:r>
        <w:rPr>
          <w:lang w:val="es_ES" w:bidi="es_ES"/>
        </w:rPr>
        <w:t>Los apóstoles (Pedro específicamente)</w:t>
      </w:r>
    </w:p>
    <w:p>
      <w:pPr>
        <w:pStyle w:val="ListBullet"/>
        <w:spacing w:line="240" w:lineRule="auto"/>
        <w:ind w:left="720"/>
      </w:pPr>
      <w:r>
        <w:rPr>
          <w:lang w:val="es_ES" w:bidi="es_ES"/>
        </w:rPr>
      </w:r>
      <w:r>
        <w:rPr>
          <w:lang w:val="es_ES" w:bidi="es_ES"/>
        </w:rPr>
        <w:t>Gamaliel</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actuar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El sumo sacerdote interroga a los apóstoles diciendo: "Les dimos órdenes estrictas de no predicar en el nombre de este hombre y, sin embargo, han llenado Jerusalén con su enseñanza y están tratando de echar sobre nosotros Su sangre". Pedro responde a los sumos sacerdotes que deben obedecer a Dios y no al hombre. Pedro les dice que es Dios quien ha exaltado a Jesús, lo ha levantado y lo ha sentado a la derecha de Dios. Son solo testigos de lo que sucedió y tienen el Espíritu Santo que Dios da a los que lo siguen y obedecen.</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Pregúntale a la persona que interpreta a Pedro, "¿Qué siente o piensa?" La persona podría responder cosas como: "Estas personas no pueden soportar la verdad", o "¿Realmente piensan que les tenemos miedo o que nos vamos a detener?" o "¡No hay manera de que pueda dejar de hablarles a las personas sobre Jesús por quién es y lo que hizo por mí!"</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El Sanedrín está tan enojado que quiere matar a los apóstoles, pero Gamaliel, un respetado maestro, interviene. Gamaliel convence al Sanedrín de que si este no es un movimiento de Dios, se extinguirá como otros que lo precedieron. Gamaliel dice que si este es un movimiento de Dios, se estarían oponiendo a Dios mismo.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 Gamaliel, "¿Qué está sintiendo o pensando?" La persona podría responder cosas como: "Esto podría haber salido terriblemente mal." Claramente, alguna fuerza poderosa está trabajando con estos hombres", o "Creo que nos estaríamos oponiendo a Dios mismo si continuamos haciendo daño a estos hombres. Ese no es un lugar en el que quiera estar".</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El Sanedrín acepta dejar en paz a los apóstoles y dejarlos ir. Así que los golpearon y los dejaron ir, ordenándoles que nunca más predicaran en el nombre de Jesús. Los apóstoles se alejan regocijándose de ser dignos de sufrir en el nombre de Jesús.</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Pregúntele a la persona que interpreta a los apóstoles: "¿Qué siente o piensa?" La persona podría responder cosas como: "Estoy agradecido de poder sufrir de manera similar a Jesús", o "Siento tanto dolor que no puedo imaginar el dolor que Jesús pasó por mí", o "Es extraño que esté tan gozoso incluso cuando tengo dolor físico", o "Tengo miedo de seguir hablándole a la gente sobre Jesús, ¡pero sé que tengo que hacerlo!"</w:t>
      </w:r>
    </w:p>
    <w:p>
      <w:pPr/>
      <w:r>
        <w:rPr>
          <w:lang w:val="es_ES" w:bidi="es_ES"/>
        </w:rPr>
      </w:r>
      <w:r>
        <w:rPr>
          <w:lang w:val="es_ES" w:bidi="es_ES"/>
        </w:rPr>
        <w:t>Entonces los apóstoles siguen predicando a Jesús como el Cristo todos los días en el templo y en los hogares de las personas.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5:27–42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El </w:t>
      </w:r>
      <w:r>
        <w:rPr>
          <w:b/>
          <w:lang w:val="es_ES" w:bidi="es_ES"/>
        </w:rPr>
        <w:t>sumo sacerdote</w:t>
      </w:r>
      <w:r>
        <w:rPr>
          <w:lang w:val="es_ES" w:bidi="es_ES"/>
        </w:rPr>
        <w:t xml:space="preserve">, junto con el consejo completo del </w:t>
      </w:r>
      <w:r>
        <w:rPr>
          <w:b/>
          <w:lang w:val="es_ES" w:bidi="es_ES"/>
        </w:rPr>
        <w:t>Sanedrín</w:t>
      </w:r>
      <w:r>
        <w:rPr>
          <w:lang w:val="es_ES" w:bidi="es_ES"/>
        </w:rPr>
        <w:t xml:space="preserve">, pregunta a los </w:t>
      </w:r>
      <w:r>
        <w:rPr>
          <w:b/>
          <w:lang w:val="es_ES" w:bidi="es_ES"/>
        </w:rPr>
        <w:t>apóstoles</w:t>
      </w:r>
      <w:r>
        <w:rPr>
          <w:lang w:val="es_ES" w:bidi="es_ES"/>
        </w:rPr>
        <w:t xml:space="preserve"> por qué continúan enseñando en el nombre de "ese hombre". El sumo sacerdote era el líder de la alta corte religiosa judía conocida como el Sanedrín. El Sanedrín es el consejo completo de los líderes religiosos judíos. El grupo incluía al sumo sacerdote, los principales sacerdotes, los ancianos y los maestros de la ley. Usen la misma palabra que han usado antes para Sanedrín. Los apóstoles fueron aquellos que fueron nombrados específicamente por Jesús o por otros apóstoles para llevar el mensaje de Jesús al mundo conocido. Usen la misma palabra para apóstoles que han usado antes. Para obtener más información sobre los </w:t>
      </w:r>
      <w:r>
        <w:rPr>
          <w:lang w:val="es_ES" w:bidi="es_ES"/>
        </w:rPr>
        <w:t>sacerdotes</w:t>
      </w:r>
      <w:r>
        <w:rPr>
          <w:lang w:val="es_ES" w:bidi="es_ES"/>
        </w:rPr>
        <w:t xml:space="preserve">, el </w:t>
      </w:r>
      <w:r>
        <w:rPr>
          <w:lang w:val="es_ES" w:bidi="es_ES"/>
        </w:rPr>
        <w:t>Sanedrín</w:t>
      </w:r>
      <w:r>
        <w:rPr>
          <w:lang w:val="es_ES" w:bidi="es_ES"/>
        </w:rPr>
        <w:t xml:space="preserve"> y los </w:t>
      </w:r>
      <w:r>
        <w:rPr>
          <w:lang w:val="es_ES" w:bidi="es_ES"/>
        </w:rPr>
        <w:t>apóstoles</w:t>
      </w:r>
      <w:r>
        <w:rPr>
          <w:lang w:val="es_ES" w:bidi="es_ES"/>
        </w:rPr>
        <w:t>, consulten el Glosario Principal.</w:t>
      </w:r>
    </w:p>
    <w:p>
      <w:pPr/>
      <w:r>
        <w:rPr>
          <w:lang w:val="es_ES" w:bidi="es_ES"/>
        </w:rPr>
      </w:r>
      <w:r>
        <w:rPr>
          <w:lang w:val="es_ES" w:bidi="es_ES"/>
        </w:rPr>
        <w:t xml:space="preserve">Pedro le dice al consejo que deben obedecer a </w:t>
      </w:r>
      <w:r>
        <w:rPr>
          <w:b/>
          <w:lang w:val="es_ES" w:bidi="es_ES"/>
        </w:rPr>
        <w:t>Dios</w:t>
      </w:r>
      <w:r>
        <w:rPr>
          <w:lang w:val="es_ES" w:bidi="es_ES"/>
        </w:rPr>
        <w:t xml:space="preserve"> y no al hombre. Dios es el creador de todas las cosas y digno de adoración. Usen la misma palabra para Dios que han usado antes. Para obtener más información sobre </w:t>
      </w:r>
      <w:r>
        <w:rPr>
          <w:lang w:val="es_ES" w:bidi="es_ES"/>
        </w:rPr>
        <w:t>Dios</w:t>
      </w:r>
      <w:r>
        <w:rPr>
          <w:lang w:val="es_ES" w:bidi="es_ES"/>
        </w:rPr>
        <w:t xml:space="preserve">, consulten el Glosario Principal. Pedro les dice que Dios es quien resucitó a Jesús de entre los muertos después de que el Sanedrín lo mandara a colgar en una </w:t>
      </w:r>
      <w:r>
        <w:rPr>
          <w:b/>
          <w:lang w:val="es_ES" w:bidi="es_ES"/>
        </w:rPr>
        <w:t>cruz</w:t>
      </w:r>
      <w:r>
        <w:rPr>
          <w:lang w:val="es_ES" w:bidi="es_ES"/>
        </w:rPr>
        <w:t xml:space="preserve">. Una cruz era la forma romana de ejecución. Usen la misma palabra para cruz que han usado antes. Para obtener más información sobre la </w:t>
      </w:r>
      <w:r>
        <w:rPr>
          <w:lang w:val="es_ES" w:bidi="es_ES"/>
        </w:rPr>
        <w:t>cruz</w:t>
      </w:r>
      <w:r>
        <w:rPr>
          <w:lang w:val="es_ES" w:bidi="es_ES"/>
        </w:rPr>
        <w:t>, consulte el Glosario Principal.</w:t>
      </w:r>
    </w:p>
    <w:p>
      <w:pPr/>
      <w:r>
        <w:rPr>
          <w:lang w:val="es_ES" w:bidi="es_ES"/>
        </w:rPr>
      </w:r>
      <w:r>
        <w:rPr>
          <w:lang w:val="es_ES" w:bidi="es_ES"/>
        </w:rPr>
        <w:t xml:space="preserve">Fue Dios quien puso a Jesús a su derecha como Príncipe y </w:t>
      </w:r>
      <w:r>
        <w:rPr>
          <w:b/>
          <w:lang w:val="es_ES" w:bidi="es_ES"/>
        </w:rPr>
        <w:t>Salvador</w:t>
      </w:r>
      <w:r>
        <w:rPr>
          <w:lang w:val="es_ES" w:bidi="es_ES"/>
        </w:rPr>
        <w:t>. Un Salvador es alguien que rescata o libera a las personas del peligro o del mal.</w:t>
      </w:r>
    </w:p>
    <w:p>
      <w:pPr/>
      <w:r>
        <w:rPr>
          <w:lang w:val="es_ES" w:bidi="es_ES"/>
        </w:rPr>
      </w:r>
      <w:r>
        <w:rPr>
          <w:lang w:val="es_ES" w:bidi="es_ES"/>
        </w:rPr>
        <w:t xml:space="preserve">Deténganse aquí y conversen en grupo sobre la palabra o frase que usarán para </w:t>
      </w:r>
      <w:r>
        <w:rPr>
          <w:b/>
          <w:lang w:val="es_ES" w:bidi="es_ES"/>
        </w:rPr>
        <w:t>Salvador</w:t>
      </w:r>
      <w:r>
        <w:rPr>
          <w:lang w:val="es_ES" w:bidi="es_ES"/>
        </w:rPr>
        <w:t xml:space="preserve">. Busquen </w:t>
      </w:r>
      <w:r>
        <w:rPr>
          <w:lang w:val="es_ES" w:bidi="es_ES"/>
        </w:rPr>
        <w:t>Salvador</w:t>
      </w:r>
      <w:r>
        <w:rPr>
          <w:lang w:val="es_ES" w:bidi="es_ES"/>
        </w:rPr>
        <w:t xml:space="preserve"> en el Glosario Principal para obtener más información. Usen esta misma palabra para Salvador a lo largo del libro de Hechos. Pausen este audio aquí.</w:t>
      </w:r>
    </w:p>
    <w:p>
      <w:pPr/>
      <w:r>
        <w:rPr>
          <w:lang w:val="es_ES" w:bidi="es_ES"/>
        </w:rPr>
      </w:r>
      <w:r>
        <w:rPr>
          <w:lang w:val="es_ES" w:bidi="es_ES"/>
        </w:rPr>
        <w:t xml:space="preserve">Es a través de Jesús que Dios da </w:t>
      </w:r>
      <w:r>
        <w:rPr>
          <w:b/>
          <w:lang w:val="es_ES" w:bidi="es_ES"/>
        </w:rPr>
        <w:t>arrepentimiento</w:t>
      </w:r>
      <w:r>
        <w:rPr>
          <w:lang w:val="es_ES" w:bidi="es_ES"/>
        </w:rPr>
        <w:t xml:space="preserve"> a Israel y el </w:t>
      </w:r>
      <w:r>
        <w:rPr>
          <w:b/>
          <w:lang w:val="es_ES" w:bidi="es_ES"/>
        </w:rPr>
        <w:t>perdón de los pecados</w:t>
      </w:r>
      <w:r>
        <w:rPr>
          <w:lang w:val="es_ES" w:bidi="es_ES"/>
        </w:rPr>
        <w:t>. El arrepentimiento es alejarse del pecado o cambiar de opinión y comenzar a seguir a Dios.</w:t>
      </w:r>
    </w:p>
    <w:p>
      <w:pPr/>
      <w:r>
        <w:rPr>
          <w:lang w:val="es_ES" w:bidi="es_ES"/>
        </w:rPr>
      </w:r>
      <w:r>
        <w:rPr>
          <w:lang w:val="es_ES" w:bidi="es_ES"/>
        </w:rPr>
        <w:t xml:space="preserve">Deténganse aquí y conversen en grupo sobre la palabra o frase que usarán para </w:t>
      </w:r>
      <w:r>
        <w:rPr>
          <w:b/>
          <w:lang w:val="es_ES" w:bidi="es_ES"/>
        </w:rPr>
        <w:t>arrepentimiento</w:t>
      </w:r>
      <w:r>
        <w:rPr>
          <w:lang w:val="es_ES" w:bidi="es_ES"/>
        </w:rPr>
        <w:t xml:space="preserve">. Busquen </w:t>
      </w:r>
      <w:r>
        <w:rPr>
          <w:lang w:val="es_ES" w:bidi="es_ES"/>
        </w:rPr>
        <w:t>arrepentimiento</w:t>
      </w:r>
      <w:r>
        <w:rPr>
          <w:lang w:val="es_ES" w:bidi="es_ES"/>
        </w:rPr>
        <w:t xml:space="preserve"> en el Glosario Principal para obtener más información. Usen esta misma palabra para arrepentimiento a lo largo del libro de Hechos. Pausen este audio aquí.</w:t>
      </w:r>
    </w:p>
    <w:p>
      <w:pPr/>
      <w:r>
        <w:rPr>
          <w:lang w:val="es_ES" w:bidi="es_ES"/>
        </w:rPr>
      </w:r>
      <w:r>
        <w:rPr>
          <w:b/>
          <w:lang w:val="es_ES" w:bidi="es_ES"/>
        </w:rPr>
        <w:t>El perdón de los pecados</w:t>
      </w:r>
      <w:r>
        <w:rPr>
          <w:lang w:val="es_ES" w:bidi="es_ES"/>
        </w:rPr>
        <w:t xml:space="preserve"> es la manera en que Dios nos libera del castigo de nuestra desobediencia a Dios. Usen las mismas palabras para el perdón de los pecados que han usado antes. Para obtener más información sobre el </w:t>
      </w:r>
      <w:r>
        <w:rPr>
          <w:lang w:val="es_ES" w:bidi="es_ES"/>
        </w:rPr>
        <w:t>perdón</w:t>
      </w:r>
      <w:r>
        <w:rPr>
          <w:lang w:val="es_ES" w:bidi="es_ES"/>
        </w:rPr>
        <w:t xml:space="preserve"> y los </w:t>
      </w:r>
      <w:r>
        <w:rPr>
          <w:lang w:val="es_ES" w:bidi="es_ES"/>
        </w:rPr>
        <w:t>pecados</w:t>
      </w:r>
      <w:r>
        <w:rPr>
          <w:lang w:val="es_ES" w:bidi="es_ES"/>
        </w:rPr>
        <w:t>, consulten el Glosario Principal.</w:t>
      </w:r>
    </w:p>
    <w:p>
      <w:pPr/>
      <w:r>
        <w:rPr>
          <w:lang w:val="es_ES" w:bidi="es_ES"/>
        </w:rPr>
      </w:r>
      <w:r>
        <w:rPr>
          <w:lang w:val="es_ES" w:bidi="es_ES"/>
        </w:rPr>
        <w:t xml:space="preserve">Pedro también dice que ellos son testigos de estas cosas, al igual que el </w:t>
      </w:r>
      <w:r>
        <w:rPr>
          <w:b/>
          <w:lang w:val="es_ES" w:bidi="es_ES"/>
        </w:rPr>
        <w:t>Espíritu Santo</w:t>
      </w:r>
      <w:r>
        <w:rPr>
          <w:lang w:val="es_ES" w:bidi="es_ES"/>
        </w:rPr>
        <w:t xml:space="preserve">. El Espíritu Santo es el Espíritu de Dios que Dios da a los que lo obedecen, para obtener sabiduría, guía y consuelo. Usen la misma palabra para el Espíritu Santo que han usado antes. Para obtener más información sobre el </w:t>
      </w:r>
      <w:r>
        <w:rPr>
          <w:lang w:val="es_ES" w:bidi="es_ES"/>
        </w:rPr>
        <w:t>Espíritu Santo</w:t>
      </w:r>
      <w:r>
        <w:rPr>
          <w:lang w:val="es_ES" w:bidi="es_ES"/>
        </w:rPr>
        <w:t>, consulten el Glosario Principal.</w:t>
      </w:r>
    </w:p>
    <w:p>
      <w:pPr/>
      <w:r>
        <w:rPr>
          <w:lang w:val="es_ES" w:bidi="es_ES"/>
        </w:rPr>
      </w:r>
      <w:r>
        <w:rPr>
          <w:lang w:val="es_ES" w:bidi="es_ES"/>
        </w:rPr>
        <w:t xml:space="preserve">Cuando el consejo, a veces traducido el </w:t>
      </w:r>
      <w:r>
        <w:rPr>
          <w:lang w:val="es_ES" w:bidi="es_ES"/>
        </w:rPr>
        <w:t>Sanedrín</w:t>
      </w:r>
      <w:r>
        <w:rPr>
          <w:lang w:val="es_ES" w:bidi="es_ES"/>
        </w:rPr>
        <w:t>, escucha las palabras de Pedro, el Sanedrín está tan enojado que quieren matar a los apóstoles.</w:t>
      </w:r>
    </w:p>
    <w:p>
      <w:pPr/>
      <w:r>
        <w:rPr>
          <w:lang w:val="es_ES" w:bidi="es_ES"/>
        </w:rPr>
      </w:r>
      <w:r>
        <w:rPr>
          <w:lang w:val="es_ES" w:bidi="es_ES"/>
        </w:rPr>
        <w:t xml:space="preserve">Gamaliel, un respetado </w:t>
      </w:r>
      <w:r>
        <w:rPr>
          <w:b/>
          <w:lang w:val="es_ES" w:bidi="es_ES"/>
        </w:rPr>
        <w:t>maestro de la ley</w:t>
      </w:r>
      <w:r>
        <w:rPr>
          <w:lang w:val="es_ES" w:bidi="es_ES"/>
        </w:rPr>
        <w:t xml:space="preserve"> y </w:t>
      </w:r>
      <w:r>
        <w:rPr>
          <w:b/>
          <w:lang w:val="es_ES" w:bidi="es_ES"/>
        </w:rPr>
        <w:t>fariseo</w:t>
      </w:r>
      <w:r>
        <w:rPr>
          <w:lang w:val="es_ES" w:bidi="es_ES"/>
        </w:rPr>
        <w:t>, les pide a los apóstoles que esperen fuera de las cámaras. Un maestro de la ley generalmente es conocido como un escriba, quien era experto en interpretar la ley. Un fariseo era un líder religioso judío que se mantenía separado de las personas, pero se dedicaba a la ley de Dios y era muy influyente.</w:t>
      </w:r>
    </w:p>
    <w:p>
      <w:pPr/>
      <w:r>
        <w:rPr>
          <w:lang w:val="es_ES" w:bidi="es_ES"/>
        </w:rPr>
      </w:r>
      <w:r>
        <w:rPr>
          <w:lang w:val="es_ES" w:bidi="es_ES"/>
        </w:rPr>
        <w:t xml:space="preserve">Deténganse aquí y conversen en grupo sobre qué palabra o frase usarán para </w:t>
      </w:r>
      <w:r>
        <w:rPr>
          <w:b/>
          <w:lang w:val="es_ES" w:bidi="es_ES"/>
        </w:rPr>
        <w:t>maestro de la ley</w:t>
      </w:r>
      <w:r>
        <w:rPr>
          <w:lang w:val="es_ES" w:bidi="es_ES"/>
        </w:rPr>
        <w:t xml:space="preserve"> y </w:t>
      </w:r>
      <w:r>
        <w:rPr>
          <w:b/>
          <w:lang w:val="es_ES" w:bidi="es_ES"/>
        </w:rPr>
        <w:t>fariseo</w:t>
      </w:r>
      <w:r>
        <w:rPr>
          <w:lang w:val="es_ES" w:bidi="es_ES"/>
        </w:rPr>
        <w:t xml:space="preserve">. Busquen </w:t>
      </w:r>
      <w:r>
        <w:rPr>
          <w:lang w:val="es_ES" w:bidi="es_ES"/>
        </w:rPr>
        <w:t>maestro de la ley</w:t>
      </w:r>
      <w:r>
        <w:rPr>
          <w:lang w:val="es_ES" w:bidi="es_ES"/>
        </w:rPr>
        <w:t xml:space="preserve">, y también </w:t>
      </w:r>
      <w:r>
        <w:rPr>
          <w:lang w:val="es_ES" w:bidi="es_ES"/>
        </w:rPr>
        <w:t>fariseo</w:t>
      </w:r>
      <w:r>
        <w:rPr>
          <w:lang w:val="es_ES" w:bidi="es_ES"/>
        </w:rPr>
        <w:t xml:space="preserve"> en el Glosario Principal para obtener más información. Usen las mismas palabras para maestro de la ley, y la misma palabra para fariseo a lo largo del libro de Hechos. Pausen este audio aquí.</w:t>
      </w:r>
    </w:p>
    <w:p>
      <w:pPr/>
      <w:r>
        <w:rPr>
          <w:lang w:val="es_ES" w:bidi="es_ES"/>
        </w:rPr>
      </w:r>
      <w:r>
        <w:rPr>
          <w:lang w:val="es_ES" w:bidi="es_ES"/>
        </w:rPr>
        <w:t xml:space="preserve">Gamaliel entonces habla al consejo, o Sanedrín, llamándolos "Hombres de Israel". Israel es la tierra dada por Dios a Abraham y sus descendientes que eran el pueblo elegido. Usen la misma palabra para Israel que han usado antes. Para obtener más información sobre </w:t>
      </w:r>
      <w:r>
        <w:rPr>
          <w:lang w:val="es_ES" w:bidi="es_ES"/>
        </w:rPr>
        <w:t>Israel</w:t>
      </w:r>
      <w:r>
        <w:rPr>
          <w:lang w:val="es_ES" w:bidi="es_ES"/>
        </w:rPr>
        <w:t>, consulten el Glosario Principal.</w:t>
      </w:r>
    </w:p>
    <w:p>
      <w:pPr/>
      <w:r>
        <w:rPr>
          <w:lang w:val="es_ES" w:bidi="es_ES"/>
        </w:rPr>
      </w:r>
      <w:r>
        <w:rPr>
          <w:lang w:val="es_ES" w:bidi="es_ES"/>
        </w:rPr>
        <w:t>Gamaliel dice que si este no es un movimiento de Dios, se extinguirá. Sin embargo, si se trata de un movimiento de Dios, el consejo se estaría oponiendo a Dios mismo. El Sanedrín acepta dejar a los apóstoles en paz, pero los golpea severamente y les advierte que no prediquen más en el nombre de Jesús.</w:t>
      </w:r>
    </w:p>
    <w:p>
      <w:pPr/>
      <w:r>
        <w:rPr>
          <w:lang w:val="es_ES" w:bidi="es_ES"/>
        </w:rPr>
      </w:r>
      <w:r>
        <w:rPr>
          <w:lang w:val="es_ES" w:bidi="es_ES"/>
        </w:rPr>
        <w:t xml:space="preserve">Los apóstoles dejan la presencia del Sanedrín, regocijándose de haber sido considerados dignos de sufrir por Cristo. Continúan predicando a Jesús como el </w:t>
      </w:r>
      <w:r>
        <w:rPr>
          <w:b/>
          <w:lang w:val="es_ES" w:bidi="es_ES"/>
        </w:rPr>
        <w:t>Mesías</w:t>
      </w:r>
      <w:r>
        <w:rPr>
          <w:lang w:val="es_ES" w:bidi="es_ES"/>
        </w:rPr>
        <w:t xml:space="preserve"> en las casas de las personas y en el </w:t>
      </w:r>
      <w:r>
        <w:rPr>
          <w:b/>
          <w:lang w:val="es_ES" w:bidi="es_ES"/>
        </w:rPr>
        <w:t>templo</w:t>
      </w:r>
      <w:r>
        <w:rPr>
          <w:lang w:val="es_ES" w:bidi="es_ES"/>
        </w:rPr>
        <w:t xml:space="preserve">. El Mesías significa "Dios salva" y era una persona a quien Dios designó o ungió con una tarea especial. El templo era el lugar de adoración en Jerusalén donde se decía que habitaba la presencia de Dios. Usen la misma palabra para templo que han usado antes. Para obtener más información sobre el </w:t>
      </w:r>
      <w:r>
        <w:rPr>
          <w:lang w:val="es_ES" w:bidi="es_ES"/>
        </w:rPr>
        <w:t>Mesías</w:t>
      </w:r>
      <w:r>
        <w:rPr>
          <w:lang w:val="es_ES" w:bidi="es_ES"/>
        </w:rPr>
        <w:t xml:space="preserve">, o el </w:t>
      </w:r>
      <w:r>
        <w:rPr>
          <w:lang w:val="es_ES" w:bidi="es_ES"/>
        </w:rPr>
        <w:t>templo</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6:1–7</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6:1–7 y guárdenlo en sus corazones.</w:t>
      </w:r>
    </w:p>
    <w:p>
      <w:pPr/>
      <w:r>
        <w:rPr>
          <w:lang w:val="es_ES" w:bidi="es_ES"/>
        </w:rPr>
      </w:r>
      <w:r>
        <w:rPr>
          <w:lang w:val="es_ES" w:bidi="es_ES"/>
        </w:rPr>
        <w:t>Escuchen una versión en audio de Hechos 6:1–7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6:1–7 en la traducción que sea más fácil de entender.</w:t>
      </w:r>
    </w:p>
    <w:p>
      <w:pPr/>
      <w:r>
        <w:rPr>
          <w:lang w:val="es_ES" w:bidi="es_ES"/>
        </w:rPr>
      </w:r>
      <w:r>
        <w:rPr>
          <w:lang w:val="es_ES" w:bidi="es_ES"/>
        </w:rPr>
        <w:t>Los apóstoles han estado haciendo muchos milagros entre la gente. También estaban enseñando las palabras de Jesús en el templo. Debido a su enseñanza, fueron arrestados y golpeados, o azotados, y se les dijo que no enseñaran más en el nombre de Jesús. Sin embargo, los apóstoles continuaron predicando en el nombre de Jesús y muchos creyentes o discípulos se sumaron a ellos.</w:t>
      </w:r>
    </w:p>
    <w:p>
      <w:pPr/>
      <w:r>
        <w:rPr>
          <w:lang w:val="es_ES" w:bidi="es_ES"/>
        </w:rPr>
      </w:r>
      <w:r>
        <w:rPr>
          <w:lang w:val="es_ES" w:bidi="es_ES"/>
        </w:rPr>
        <w:t>Esta es la primera vez en el libro de Hechos que la palabra "discípulos" se usa para describir a los seguidores de Jesús. Aquí se refiere a cualquiera que siga a Jesús, no solo a aquellos a quienes Jesús enseñó directamente. Estos seguidores de Jesús continúan creciendo en número.</w:t>
      </w:r>
    </w:p>
    <w:p>
      <w:pPr/>
      <w:r>
        <w:rPr>
          <w:lang w:val="es_ES" w:bidi="es_ES"/>
        </w:rPr>
      </w:r>
      <w:r>
        <w:rPr>
          <w:lang w:val="es_ES" w:bidi="es_ES"/>
        </w:rPr>
        <w:t>Los judíos helenísticos eran judíos que habían adoptado muchas prácticas griegas, así como el idioma. Estos helenistas eran diferentes de los judíos hebreos, ya que habían venido de áreas donde los judíos se habían dispersado alrededor del mar Mediterráneo, más cerca de Grecia. Los judíos hebreos eran de Israel, o Palestina.</w:t>
      </w:r>
    </w:p>
    <w:p>
      <w:pPr/>
      <w:r>
        <w:rPr>
          <w:lang w:val="es_ES" w:bidi="es_ES"/>
        </w:rPr>
      </w:r>
      <w:r>
        <w:rPr>
          <w:lang w:val="es_ES" w:bidi="es_ES"/>
        </w:rPr>
        <w:t xml:space="preserve">Deténganse aquí y miren el mapa del </w:t>
      </w:r>
      <w:r>
        <w:rPr>
          <w:lang w:val="es_ES" w:bidi="es_ES"/>
        </w:rPr>
        <w:t>área que rodea el mar Mediterráneo</w:t>
      </w:r>
      <w:r>
        <w:rPr>
          <w:lang w:val="es_ES" w:bidi="es_ES"/>
        </w:rPr>
        <w:t xml:space="preserve"> en grupo. Pausen este audio aquí.</w:t>
      </w:r>
    </w:p>
    <w:p>
      <w:pPr/>
      <w:r>
        <w:rPr>
          <w:lang w:val="es_ES" w:bidi="es_ES"/>
        </w:rPr>
      </w:r>
      <w:r>
        <w:rPr>
          <w:lang w:val="es_ES" w:bidi="es_ES"/>
        </w:rPr>
        <w:t>A muchos judíos hebreos no les gustaban los judíos helenísticos y los despreciaban porque no hablaban hebreo ni arameo. Sin embargo, muchos de los judíos hebreos hablaban un poco de griego porque era el idioma común de la época.</w:t>
      </w:r>
    </w:p>
    <w:p>
      <w:pPr/>
      <w:r>
        <w:rPr>
          <w:lang w:val="es_ES" w:bidi="es_ES"/>
        </w:rPr>
      </w:r>
      <w:r>
        <w:rPr>
          <w:lang w:val="es_ES" w:bidi="es_ES"/>
        </w:rPr>
        <w:t>Deténganse aquí y conversen sobre esta pregunta en grupo: Hablen sobre los creyentes de una cultura cercana que hablan un idioma diferente y tienen diferentes costumbres. ¿Las dos culturas se llevan bien? ¿Cómo se tratan entre sí? Pausen este audio aquí.</w:t>
      </w:r>
    </w:p>
    <w:p>
      <w:pPr/>
      <w:r>
        <w:rPr>
          <w:lang w:val="es_ES" w:bidi="es_ES"/>
        </w:rPr>
      </w:r>
      <w:r>
        <w:rPr>
          <w:lang w:val="es_ES" w:bidi="es_ES"/>
        </w:rPr>
        <w:t>En este momento en que los discípulos están creciendo en número, vemos que hay división entre los discípulos que eran helenistas y los de Israel que eran hebreos. Ambos grupos habían venido a unirse a los discípulos, o a los seguidores de Jesús, en Jerusalén.</w:t>
      </w:r>
    </w:p>
    <w:p>
      <w:pPr/>
      <w:r>
        <w:rPr>
          <w:lang w:val="es_ES" w:bidi="es_ES"/>
        </w:rPr>
      </w:r>
      <w:r>
        <w:rPr>
          <w:lang w:val="es_ES" w:bidi="es_ES"/>
        </w:rPr>
        <w:t>Había varias viudas que habían venido a vivir fuera de Jerusalén para morir y ser enterradas allí. Muchas veces, los hombres judíos pasaban sus últimos días en Jerusalén para ser enterrados cerca de la ciudad. Sus esposas también se unirían a ellos para vivir sus últimos días una vez que sus esposos hubieran fallecido. Si no tuvieran medios de provisión, esperarían que fueran cuidadas o alguien las ayudara a enterrarlos. Los judíos habían establecido un sistema para dar a las viudas una cantidad diaria de dinero para cuidar de sus necesidades. Los seguidores de Jesús habían adoptado la misma práctica. Recuerden que los creyentes vivían juntos y llevaban sus posesiones y dinero a los apóstoles para que estos los repartieran a otros, de modo que nadie tuviera ninguna necesidad. Se suponía que los creyentes debían dar a todas las viudas comida o dinero todos los días. Sin embargo, las viudas de los discípulos helenísticos no estaban recibiendo esta comida o dinero.</w:t>
      </w:r>
    </w:p>
    <w:p>
      <w:pPr/>
      <w:r>
        <w:rPr>
          <w:lang w:val="es_ES" w:bidi="es_ES"/>
        </w:rPr>
      </w:r>
      <w:r>
        <w:rPr>
          <w:lang w:val="es_ES" w:bidi="es_ES"/>
        </w:rPr>
        <w:t>Deténganse aquí y conversen sobre esta pregunta en grupo: ¿Cómo cuidan las personas en su cultura a las viudas? Pausen este audio aquí.</w:t>
      </w:r>
    </w:p>
    <w:p>
      <w:pPr/>
      <w:r>
        <w:rPr>
          <w:lang w:val="es_ES" w:bidi="es_ES"/>
        </w:rPr>
      </w:r>
      <w:r>
        <w:rPr>
          <w:lang w:val="es_ES" w:bidi="es_ES"/>
        </w:rPr>
        <w:t>Los doce apóstoles llamaron a todo el grupo de discípulos. Recuerden que la Biblia a menudo llama a los doce apóstoles "los Doce". Además, "los Doce" ahora incluye a Matías en lugar de Judas. Los Doce se dedicaban a enseñar a otros sobre las cosas que Jesús dijo e hizo y no a los asuntos financieros. Los apóstoles les hablaban regularmente a las personas sobre cómo Jesús ofrece la salvación a todos a través de su muerte y resurrección, además de enseñarles a los discípulos sobre cómo Jesús les instruyó que debían vivir. Los apóstoles no estaban diciendo que servir no era importante, sino que estaban llamados a dedicarse a la oración y a la predicación de la Palabra de Dios. Los apóstoles querían solucionar el asunto, por lo que pidieron que el grupo seleccionara a 7 hombres para asegurarse de que las viudas fueran cuidadas. Era común en la cultura judía que los líderes eligieran a 7 hombres para que se encargaran de una tarea. Los hombres seleccionados tenían que ser sabios, tenían que escuchar y obedecer al Espíritu Santo y tener una buena reputación entre la gente.</w:t>
      </w:r>
    </w:p>
    <w:p>
      <w:pPr/>
      <w:r>
        <w:rPr>
          <w:lang w:val="es_ES" w:bidi="es_ES"/>
        </w:rPr>
      </w:r>
      <w:r>
        <w:rPr>
          <w:lang w:val="es_ES" w:bidi="es_ES"/>
        </w:rPr>
        <w:t>Deténganse aquí y conversen sobre esta pregunta en grupo: Describan a este tipo de hombres en su cultura. ¿Qué tipo de cosas hacen los hombres que obedecen al Espíritu Santo y tienen una buena reputación? Pausen este audio aquí.</w:t>
      </w:r>
    </w:p>
    <w:p>
      <w:pPr/>
      <w:r>
        <w:rPr>
          <w:lang w:val="es_ES" w:bidi="es_ES"/>
        </w:rPr>
      </w:r>
      <w:r>
        <w:rPr>
          <w:lang w:val="es_ES" w:bidi="es_ES"/>
        </w:rPr>
        <w:t>Los discípulos estaban de acuerdo en que esta era una buena idea. Algunos estudiosos piensan que los hombres fueron seleccionados específicamente del grupo de los helenistas porque los siete nombres dados son griegos. Sin embargo, no era raro que los hombres tuvieran tanto un nombre griego como un nombre hebreo. Poco se sabe sobre estos hombres, excepto lo que escuchamos en este versículo. Esteban creía completamente en Jesús y permitió que el Espíritu Santo lo guiara, y Nicolás era un gentil, o un no judío, que se convirtió al judaísmo, y luego eligió seguir a Jesús. Nicolás era de una ciudad llamada Antioquía.</w:t>
      </w:r>
    </w:p>
    <w:p>
      <w:pPr/>
      <w:r>
        <w:rPr>
          <w:lang w:val="es_ES" w:bidi="es_ES"/>
        </w:rPr>
      </w:r>
      <w:r>
        <w:rPr>
          <w:lang w:val="es_ES" w:bidi="es_ES"/>
        </w:rPr>
        <w:t>La imposición de manos también era una práctica tomada de la cultura judía. Simbolizaba pasar la responsabilidad y dar fuerza y la bendición de la comunidad. Los apóstoles oraron por los siete hombres y luego les impusieron las manos, probablemente sobre la cabeza de cada uno de ellos.</w:t>
      </w:r>
    </w:p>
    <w:p>
      <w:pPr/>
      <w:r>
        <w:rPr>
          <w:lang w:val="es_ES" w:bidi="es_ES"/>
        </w:rPr>
      </w:r>
      <w:r>
        <w:rPr>
          <w:lang w:val="es_ES" w:bidi="es_ES"/>
        </w:rPr>
        <w:t>Deténganse aquí y conversen sobre esta pregunta en grupo: ¿Cómo eligen las personas en su cultura a los hombres para cumplir una tarea? ¿Cuáles son los requisitos para estos hombres? Conversen sobre cualquier manera simbólica de transmitir responsabilidad y bendición. Pausen este audio aquí.</w:t>
      </w:r>
    </w:p>
    <w:p>
      <w:pPr/>
      <w:r>
        <w:rPr>
          <w:lang w:val="es_ES" w:bidi="es_ES"/>
        </w:rPr>
      </w:r>
      <w:r>
        <w:rPr>
          <w:lang w:val="es_ES" w:bidi="es_ES"/>
        </w:rPr>
        <w:t>Parece que en respuesta a este nombramiento, los apóstoles podían dedicarse mejor a predicar la palabra de Dios. Debido a esto, la palabra de Dios pudo continuar extendiéndose y el número de personas que comenzaron a seguir a Jesús aumentó en Jerusalén. Muchos sacerdotes judíos también comenzaron a seguir las enseñanzas de Jesús.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6:1–7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El número de discípulos está aumentando regularmente. Los judíos helenistas se quejaban contra los judíos hebreos de que las viudas helenistas no estaban recibiendo su cantidad diaria de comida.</w:t>
      </w:r>
    </w:p>
    <w:p>
      <w:pPr/>
      <w:r>
        <w:rPr>
          <w:lang w:val="es_ES" w:bidi="es_ES"/>
        </w:rPr>
      </w:r>
      <w:r>
        <w:rPr>
          <w:b/>
          <w:lang w:val="es_ES" w:bidi="es_ES"/>
        </w:rPr>
        <w:t>En la segunda escena:</w:t>
      </w:r>
      <w:r>
        <w:rPr>
          <w:lang w:val="es_ES" w:bidi="es_ES"/>
        </w:rPr>
        <w:t xml:space="preserve"> Los doce apóstoles llaman a toda la congregación de discípulos para que nombren a siete hombres para que cuiden de las viudas. Esto permite que los apóstoles se dediquen a la oración y a la predicación de la palabra de Dios.</w:t>
      </w:r>
    </w:p>
    <w:p>
      <w:pPr/>
      <w:r>
        <w:rPr>
          <w:lang w:val="es_ES" w:bidi="es_ES"/>
        </w:rPr>
      </w:r>
      <w:r>
        <w:rPr>
          <w:b/>
          <w:lang w:val="es_ES" w:bidi="es_ES"/>
        </w:rPr>
        <w:t>En la tercera escena:</w:t>
      </w:r>
      <w:r>
        <w:rPr>
          <w:lang w:val="es_ES" w:bidi="es_ES"/>
        </w:rPr>
        <w:t xml:space="preserve"> Esto fue aprobado por la congregación, por lo que eligieron a siete hombres. Los trajeron ante los apóstoles y oraron por ellos y les impusieron las manos.</w:t>
      </w:r>
    </w:p>
    <w:p>
      <w:pPr/>
      <w:r>
        <w:rPr>
          <w:lang w:val="es_ES" w:bidi="es_ES"/>
        </w:rPr>
      </w:r>
      <w:r>
        <w:rPr>
          <w:b/>
          <w:lang w:val="es_ES" w:bidi="es_ES"/>
        </w:rPr>
        <w:t>En la cuarta escena:</w:t>
      </w:r>
      <w:r>
        <w:rPr>
          <w:lang w:val="es_ES" w:bidi="es_ES"/>
        </w:rPr>
        <w:t xml:space="preserve"> La palabra de Dios continuó extendiéndose y el número de discípulos continuó aumentando en Jerusalén. Incluso muchos sacerdotes llegaron a seguir a Jesús en obediencia.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Judíos helenistas</w:t>
      </w:r>
    </w:p>
    <w:p>
      <w:pPr>
        <w:pStyle w:val="ListBullet"/>
        <w:spacing w:line="240" w:lineRule="auto"/>
        <w:ind w:left="720"/>
      </w:pPr>
      <w:r>
        <w:rPr>
          <w:lang w:val="es_ES" w:bidi="es_ES"/>
        </w:rPr>
      </w:r>
      <w:r>
        <w:rPr>
          <w:lang w:val="es_ES" w:bidi="es_ES"/>
        </w:rPr>
        <w:t>Judíos hebreos</w:t>
      </w:r>
    </w:p>
    <w:p>
      <w:pPr>
        <w:pStyle w:val="ListBullet"/>
        <w:spacing w:line="240" w:lineRule="auto"/>
        <w:ind w:left="720"/>
      </w:pPr>
      <w:r>
        <w:rPr>
          <w:lang w:val="es_ES" w:bidi="es_ES"/>
        </w:rPr>
      </w:r>
      <w:r>
        <w:rPr>
          <w:lang w:val="es_ES" w:bidi="es_ES"/>
        </w:rPr>
        <w:t>Viudas</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Todos los discípulos</w:t>
      </w:r>
    </w:p>
    <w:p>
      <w:pPr>
        <w:pStyle w:val="ListBullet"/>
        <w:spacing w:line="240" w:lineRule="auto"/>
        <w:ind w:left="720"/>
      </w:pPr>
      <w:r>
        <w:rPr>
          <w:lang w:val="es_ES" w:bidi="es_ES"/>
        </w:rPr>
      </w:r>
      <w:r>
        <w:rPr>
          <w:lang w:val="es_ES" w:bidi="es_ES"/>
        </w:rPr>
        <w:t>Los siete hombres</w:t>
      </w:r>
    </w:p>
    <w:p>
      <w:pPr>
        <w:pStyle w:val="ListBullet"/>
        <w:spacing w:line="240" w:lineRule="auto"/>
        <w:ind w:left="720"/>
      </w:pPr>
      <w:r>
        <w:rPr>
          <w:lang w:val="es_ES" w:bidi="es_ES"/>
        </w:rPr>
      </w:r>
      <w:r>
        <w:rPr>
          <w:lang w:val="es_ES" w:bidi="es_ES"/>
        </w:rPr>
        <w:t>Sacerdotes judíos</w:t>
      </w:r>
    </w:p>
    <w:p>
      <w:pPr/>
      <w:r>
        <w:rPr>
          <w:lang w:val="es_ES" w:bidi="es_ES"/>
        </w:rPr>
      </w:r>
      <w:r>
        <w:rPr>
          <w:lang w:val="es_ES" w:bidi="es_ES"/>
        </w:rPr>
        <w:t>En grupo, presten atención a estas partes de la ambientación del pasaje: No se menciona una ambientación específica en este pasaje que no sea Jerusalén. Sabemos que los apóstoles a menudo pasaban tiempo en el pórtico de Salomón en el templo. El pórtico de Salomón estaba en el lado este del templo y se pensaba que era la única parte del templo original de Salomón que todavía estaba en pie. Era un área de porche con dos filas de columnas. Considerando que en un momento dado toda la congregación fue convocada, debe haber un espacio lo suficientemente grande para que se reúnan. Sin embargo, también hay mucho movimiento y gente que va y viene de un lado a otro. Tengan en cuenta cómo esto puede desarrollarse en la configuración.</w:t>
      </w:r>
    </w:p>
    <w:p>
      <w:pPr/>
      <w:r>
        <w:rPr>
          <w:lang w:val="es_ES" w:bidi="es_ES"/>
        </w:rPr>
      </w:r>
      <w:r>
        <w:rPr>
          <w:lang w:val="es_ES" w:bidi="es_ES"/>
        </w:rPr>
        <w:t>A medida que los discípulos crecían en número, los judíos helenistas se quejaban de los judíos hebreos porque las viudas helenistas no estaban recibiendo sus raciones diarias de comida.</w:t>
      </w:r>
    </w:p>
    <w:p>
      <w:pPr/>
      <w:r>
        <w:rPr>
          <w:lang w:val="es_ES" w:bidi="es_ES"/>
        </w:rPr>
      </w:r>
      <w:r>
        <w:rPr>
          <w:lang w:val="es_ES" w:bidi="es_ES"/>
        </w:rPr>
        <w:t>Los doce apóstoles se reunieron con toda la congregación de discípulos. Los doce les pidieron a los discípulos que seleccionaran o eligieran a siete hombres de buena reputación, llenos del Espíritu y que fueran sabios, para ponerlos a cargo de la tarea de asegurarse de que todas las viudas fueran cuidadas. Esta palabra "seleccionar" o "elegir" significa elegir basándose en haber investigado a fondo. Por lo tanto, estos hombres debían ser elegidos después de una inspección completa de los mismos. Esto permitía que los discípulos se enfocaran en la oración y el ministerio, o la enseñanza de la Palabra de Dios.</w:t>
      </w:r>
    </w:p>
    <w:p>
      <w:pPr/>
      <w:r>
        <w:rPr>
          <w:lang w:val="es_ES" w:bidi="es_ES"/>
        </w:rPr>
      </w:r>
      <w:r>
        <w:rPr>
          <w:lang w:val="es_ES" w:bidi="es_ES"/>
        </w:rPr>
        <w:t>Esta idea fue aprobada por toda la congregación y eligieron a siete hombres. Estos hombres fueron llevados ante los apóstoles que oraron y les impusieron las manos, simbolizando un traspaso de la responsabilidad a estos siete hombres.</w:t>
      </w:r>
    </w:p>
    <w:p>
      <w:pPr/>
      <w:r>
        <w:rPr>
          <w:lang w:val="es_ES" w:bidi="es_ES"/>
        </w:rPr>
      </w:r>
      <w:r>
        <w:rPr>
          <w:lang w:val="es_ES" w:bidi="es_ES"/>
        </w:rPr>
        <w:t>Como los siete hombres fueron elegidos para cuidar de las viudas, la palabra de Dios seguía extendiéndose y el número de discípulos en Jerusalén seguía aumentando. Muchos de los sacerdotes judíos también comenzaron a seguir y ser obedientes a Jesús.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6:1–7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 xml:space="preserve">Esta historia tiene cuatro escenas. </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Judíos helenistas</w:t>
      </w:r>
    </w:p>
    <w:p>
      <w:pPr>
        <w:pStyle w:val="ListBullet"/>
        <w:spacing w:line="240" w:lineRule="auto"/>
        <w:ind w:left="720"/>
      </w:pPr>
      <w:r>
        <w:rPr>
          <w:lang w:val="es_ES" w:bidi="es_ES"/>
        </w:rPr>
      </w:r>
      <w:r>
        <w:rPr>
          <w:lang w:val="es_ES" w:bidi="es_ES"/>
        </w:rPr>
        <w:t>Judíos hebreos</w:t>
      </w:r>
    </w:p>
    <w:p>
      <w:pPr>
        <w:pStyle w:val="ListBullet"/>
        <w:spacing w:line="240" w:lineRule="auto"/>
        <w:ind w:left="720"/>
      </w:pPr>
      <w:r>
        <w:rPr>
          <w:lang w:val="es_ES" w:bidi="es_ES"/>
        </w:rPr>
      </w:r>
      <w:r>
        <w:rPr>
          <w:lang w:val="es_ES" w:bidi="es_ES"/>
        </w:rPr>
        <w:t>Viudas</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Todos los discípulos</w:t>
      </w:r>
    </w:p>
    <w:p>
      <w:pPr>
        <w:pStyle w:val="ListBullet"/>
        <w:spacing w:line="240" w:lineRule="auto"/>
        <w:ind w:left="720"/>
      </w:pPr>
      <w:r>
        <w:rPr>
          <w:lang w:val="es_ES" w:bidi="es_ES"/>
        </w:rPr>
      </w:r>
      <w:r>
        <w:rPr>
          <w:lang w:val="es_ES" w:bidi="es_ES"/>
        </w:rPr>
        <w:t>Los siete hombres</w:t>
      </w:r>
    </w:p>
    <w:p>
      <w:pPr>
        <w:pStyle w:val="ListBullet"/>
        <w:spacing w:line="240" w:lineRule="auto"/>
        <w:ind w:left="720"/>
      </w:pPr>
      <w:r>
        <w:rPr>
          <w:lang w:val="es_ES" w:bidi="es_ES"/>
        </w:rPr>
      </w:r>
      <w:r>
        <w:rPr>
          <w:lang w:val="es_ES" w:bidi="es_ES"/>
        </w:rPr>
        <w:t>Sacerdotes judíos</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 medida que los discípulos crecían en número, los judíos helenistas se quejaban ante los judíos hebreos de que las viudas helenistas no estaban recibiendo sus raciones diarias de comida.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Pregúntales a las personas que interpretan a los helenistas, "¿Qué sienten o piensan?" La persona podría responder cosas como, "¿Por qué las otras viudas están recibiendo comida y las nuestras no? No es justo", o "¿Piensan que no somos lo suficientemente buenos? ¿Por qué nuestras viudas son pasadas por alto? También necesitan ayuda".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Los doce apóstoles se reunieron con toda la congregación de discípulos. Los doce les pidieron a los discípulos que seleccionaran o eligieran a siete hombres de buena reputación, llenos del Espíritu y que fueran sabios, para ponerlos a cargo de la tarea de asegurarse de que todas las viudas fueran cuidadas. Esto permitía que los discípulos se enfocaran en la oración y el ministerio o la enseñanza de la Palabra de Dios.</w:t>
      </w:r>
    </w:p>
    <w:p>
      <w:pPr/>
      <w:r>
        <w:rPr>
          <w:lang w:val="es_ES" w:bidi="es_ES"/>
        </w:rPr>
      </w:r>
      <w:r>
        <w:rPr>
          <w:lang w:val="es_ES" w:bidi="es_ES"/>
        </w:rPr>
        <w:t>Esta idea fue aprobada por toda la congregación y eligieron a siete hombres. Estos hombres fueron llevados a los apóstoles que oraron y les impusieron las manos, simbolizando una transferencia de responsabilidad a estos siete hombres.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las personas que interpretan a los siete hombres, "¿Qué están sintiendo o pensando?" Las personas podrían responder cosas como, "Me siento tan honrado de que me hayan elegido", o "Quiero hacerlo bien y asegurarme de que todos sean cuidados por igual", o "Estoy un poco nervioso porque esta es una gran responsabilidad".</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Después de esto, la palabra de Dios siguió extendiéndose y el número de discípulos en Jerusalén siguió aumentando. Muchos de los sacerdotes también comenzaron a seguir y ser obedientes a Jesús.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6:1–7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A medida que los </w:t>
      </w:r>
      <w:r>
        <w:rPr>
          <w:b/>
          <w:lang w:val="es_ES" w:bidi="es_ES"/>
        </w:rPr>
        <w:t>discípulos</w:t>
      </w:r>
      <w:r>
        <w:rPr>
          <w:lang w:val="es_ES" w:bidi="es_ES"/>
        </w:rPr>
        <w:t xml:space="preserve"> crecían en número, los </w:t>
      </w:r>
      <w:r>
        <w:rPr>
          <w:b/>
          <w:lang w:val="es_ES" w:bidi="es_ES"/>
        </w:rPr>
        <w:t>judíos helenistas</w:t>
      </w:r>
      <w:r>
        <w:rPr>
          <w:lang w:val="es_ES" w:bidi="es_ES"/>
        </w:rPr>
        <w:t xml:space="preserve"> se quejaban de los judíos </w:t>
      </w:r>
      <w:r>
        <w:rPr>
          <w:b/>
          <w:lang w:val="es_ES" w:bidi="es_ES"/>
        </w:rPr>
        <w:t>hebreos</w:t>
      </w:r>
      <w:r>
        <w:rPr>
          <w:lang w:val="es_ES" w:bidi="es_ES"/>
        </w:rPr>
        <w:t xml:space="preserve"> porque las </w:t>
      </w:r>
      <w:r>
        <w:rPr>
          <w:b/>
          <w:lang w:val="es_ES" w:bidi="es_ES"/>
        </w:rPr>
        <w:t>viudas</w:t>
      </w:r>
      <w:r>
        <w:rPr>
          <w:lang w:val="es_ES" w:bidi="es_ES"/>
        </w:rPr>
        <w:t xml:space="preserve"> helenistas no estaban recibiendo sus cantidades diarias de comida.</w:t>
      </w:r>
    </w:p>
    <w:p>
      <w:pPr/>
      <w:r>
        <w:rPr>
          <w:lang w:val="es_ES" w:bidi="es_ES"/>
        </w:rPr>
      </w:r>
      <w:r>
        <w:rPr>
          <w:lang w:val="es_ES" w:bidi="es_ES"/>
        </w:rPr>
        <w:t xml:space="preserve">Deténganse aquí y conversen en grupo sobre qué palabra o frase usarán para </w:t>
      </w:r>
      <w:r>
        <w:rPr>
          <w:b/>
          <w:lang w:val="es_ES" w:bidi="es_ES"/>
        </w:rPr>
        <w:t>discípulos</w:t>
      </w:r>
      <w:r>
        <w:rPr>
          <w:lang w:val="es_ES" w:bidi="es_ES"/>
        </w:rPr>
        <w:t xml:space="preserve">. Busquen </w:t>
      </w:r>
      <w:r>
        <w:rPr>
          <w:lang w:val="es_ES" w:bidi="es_ES"/>
        </w:rPr>
        <w:t>discípulos</w:t>
      </w:r>
      <w:r>
        <w:rPr>
          <w:lang w:val="es_ES" w:bidi="es_ES"/>
        </w:rPr>
        <w:t xml:space="preserve"> en el Glosario Principal para obtener más información. Pausen este audio aquí.</w:t>
      </w:r>
    </w:p>
    <w:p>
      <w:pPr/>
      <w:r>
        <w:rPr>
          <w:lang w:val="es_ES" w:bidi="es_ES"/>
        </w:rPr>
      </w:r>
      <w:r>
        <w:rPr>
          <w:lang w:val="es_ES" w:bidi="es_ES"/>
        </w:rPr>
        <w:t xml:space="preserve">Los </w:t>
      </w:r>
      <w:r>
        <w:rPr>
          <w:b/>
          <w:lang w:val="es_ES" w:bidi="es_ES"/>
        </w:rPr>
        <w:t>judíos helenistas</w:t>
      </w:r>
      <w:r>
        <w:rPr>
          <w:lang w:val="es_ES" w:bidi="es_ES"/>
        </w:rPr>
        <w:t xml:space="preserve"> eran descendientes de Jacob, el nieto de Abraham. Habían adoptado las prácticas griegas y eran parte de los judíos que se habían dispersado a otras áreas, pero regresaron para vivir en Jerusalén.</w:t>
      </w:r>
    </w:p>
    <w:p>
      <w:pPr/>
      <w:r>
        <w:rPr>
          <w:lang w:val="es_ES" w:bidi="es_ES"/>
        </w:rPr>
      </w:r>
      <w:r>
        <w:rPr>
          <w:lang w:val="es_ES" w:bidi="es_ES"/>
        </w:rPr>
        <w:t xml:space="preserve">Los </w:t>
      </w:r>
      <w:r>
        <w:rPr>
          <w:b/>
          <w:lang w:val="es_ES" w:bidi="es_ES"/>
        </w:rPr>
        <w:t>judíos hebreos</w:t>
      </w:r>
      <w:r>
        <w:rPr>
          <w:lang w:val="es_ES" w:bidi="es_ES"/>
        </w:rPr>
        <w:t xml:space="preserve"> eran nativos de la región israelí o palestina. Usen la misma palabra para judíos que han usado antes. Para obtener más información sobre </w:t>
      </w:r>
      <w:r>
        <w:rPr>
          <w:lang w:val="es_ES" w:bidi="es_ES"/>
        </w:rPr>
        <w:t>judíos</w:t>
      </w:r>
      <w:r>
        <w:rPr>
          <w:lang w:val="es_ES" w:bidi="es_ES"/>
        </w:rPr>
        <w:t>, consulten el Glosario Principal.</w:t>
      </w:r>
    </w:p>
    <w:p>
      <w:pPr/>
      <w:r>
        <w:rPr>
          <w:lang w:val="es_ES" w:bidi="es_ES"/>
        </w:rPr>
      </w:r>
      <w:r>
        <w:rPr>
          <w:lang w:val="es_ES" w:bidi="es_ES"/>
        </w:rPr>
        <w:t xml:space="preserve">Las </w:t>
      </w:r>
      <w:r>
        <w:rPr>
          <w:b/>
          <w:lang w:val="es_ES" w:bidi="es_ES"/>
        </w:rPr>
        <w:t>viudas</w:t>
      </w:r>
      <w:r>
        <w:rPr>
          <w:lang w:val="es_ES" w:bidi="es_ES"/>
        </w:rPr>
        <w:t xml:space="preserve"> son mujeres cuyos esposos ya han fallecido.</w:t>
      </w:r>
    </w:p>
    <w:p>
      <w:pPr/>
      <w:r>
        <w:rPr>
          <w:lang w:val="es_ES" w:bidi="es_ES"/>
        </w:rPr>
      </w:r>
      <w:r>
        <w:rPr>
          <w:lang w:val="es_ES" w:bidi="es_ES"/>
        </w:rPr>
        <w:t xml:space="preserve">Los doce </w:t>
      </w:r>
      <w:r>
        <w:rPr>
          <w:b/>
          <w:lang w:val="es_ES" w:bidi="es_ES"/>
        </w:rPr>
        <w:t>apóstoles</w:t>
      </w:r>
      <w:r>
        <w:rPr>
          <w:lang w:val="es_ES" w:bidi="es_ES"/>
        </w:rPr>
        <w:t xml:space="preserve"> se reunieron con toda la congregación de los discípulos. Los apóstoles son los doce que fueron nombrados por Jesús mismo, o por los apóstoles, como representantes de Jesús. Usen la misma palabra que han usado para apóstoles en los pasajes anteriores. Para obtener más información sobre los </w:t>
      </w:r>
      <w:r>
        <w:rPr>
          <w:lang w:val="es_ES" w:bidi="es_ES"/>
        </w:rPr>
        <w:t>apóstoles</w:t>
      </w:r>
      <w:r>
        <w:rPr>
          <w:lang w:val="es_ES" w:bidi="es_ES"/>
        </w:rPr>
        <w:t>, consulten el Glosario Principal.</w:t>
      </w:r>
    </w:p>
    <w:p>
      <w:pPr/>
      <w:r>
        <w:rPr>
          <w:lang w:val="es_ES" w:bidi="es_ES"/>
        </w:rPr>
      </w:r>
      <w:r>
        <w:rPr>
          <w:lang w:val="es_ES" w:bidi="es_ES"/>
        </w:rPr>
        <w:t xml:space="preserve">Los doce les pidieron a los discípulos que seleccionaran o eligieran a siete hombres de buena reputación, llenos del </w:t>
      </w:r>
      <w:r>
        <w:rPr>
          <w:b/>
          <w:lang w:val="es_ES" w:bidi="es_ES"/>
        </w:rPr>
        <w:t>Espíritu</w:t>
      </w:r>
      <w:r>
        <w:rPr>
          <w:lang w:val="es_ES" w:bidi="es_ES"/>
        </w:rPr>
        <w:t xml:space="preserve">, o del </w:t>
      </w:r>
      <w:r>
        <w:rPr>
          <w:b/>
          <w:lang w:val="es_ES" w:bidi="es_ES"/>
        </w:rPr>
        <w:t>Espíritu Santo</w:t>
      </w:r>
      <w:r>
        <w:rPr>
          <w:lang w:val="es_ES" w:bidi="es_ES"/>
        </w:rPr>
        <w:t xml:space="preserve">, y que fueran sabios, para ponerlos a cargo de la tarea de asegurarse de que todas las viudas fueran cuidadas. Esto permitía que los discípulos se enfocaran en la </w:t>
      </w:r>
      <w:r>
        <w:rPr>
          <w:b/>
          <w:lang w:val="es_ES" w:bidi="es_ES"/>
        </w:rPr>
        <w:t>oración</w:t>
      </w:r>
      <w:r>
        <w:rPr>
          <w:lang w:val="es_ES" w:bidi="es_ES"/>
        </w:rPr>
        <w:t xml:space="preserve"> y el ministerio, o la enseñanza de la </w:t>
      </w:r>
      <w:r>
        <w:rPr>
          <w:b/>
          <w:lang w:val="es_ES" w:bidi="es_ES"/>
        </w:rPr>
        <w:t>Palabra de Dios</w:t>
      </w:r>
      <w:r>
        <w:rPr>
          <w:lang w:val="es_ES" w:bidi="es_ES"/>
        </w:rPr>
        <w:t xml:space="preserve">. El Espíritu Santo es el Espíritu de Dios que Dios da para guiar y consolar a las personas. Usen la misma palabra para Espíritu Santo que han usado antes en los pasajes anteriores. La oración es la comunicación con Dios. Usen la misma palabra que han usado para oración en los pasajes anteriores. La Palabra de Dios aquí se refiere a las buenas nuevas de que Jesús murió por nuestros pecados y fue resucitado. Usen la misma palabra para Palabra de Dios que han usado en los pasajes anteriores. Para obtener más información sobre el </w:t>
      </w:r>
      <w:r>
        <w:rPr>
          <w:lang w:val="es_ES" w:bidi="es_ES"/>
        </w:rPr>
        <w:t>Espíritu Santo</w:t>
      </w:r>
      <w:r>
        <w:rPr>
          <w:lang w:val="es_ES" w:bidi="es_ES"/>
        </w:rPr>
        <w:t xml:space="preserve">, la </w:t>
      </w:r>
      <w:r>
        <w:rPr>
          <w:lang w:val="es_ES" w:bidi="es_ES"/>
        </w:rPr>
        <w:t>oración</w:t>
      </w:r>
      <w:r>
        <w:rPr>
          <w:lang w:val="es_ES" w:bidi="es_ES"/>
        </w:rPr>
        <w:t xml:space="preserve"> y la </w:t>
      </w:r>
      <w:r>
        <w:rPr>
          <w:lang w:val="es_ES" w:bidi="es_ES"/>
        </w:rPr>
        <w:t>Palabra de Dios</w:t>
      </w:r>
      <w:r>
        <w:rPr>
          <w:lang w:val="es_ES" w:bidi="es_ES"/>
        </w:rPr>
        <w:t>, consulten el Glosario Principal.</w:t>
      </w:r>
    </w:p>
    <w:p>
      <w:pPr/>
      <w:r>
        <w:rPr>
          <w:lang w:val="es_ES" w:bidi="es_ES"/>
        </w:rPr>
      </w:r>
      <w:r>
        <w:rPr>
          <w:lang w:val="es_ES" w:bidi="es_ES"/>
        </w:rPr>
        <w:t xml:space="preserve">Esta idea fue aprobada por toda la congregación y eligieron a siete hombres. Estos hombres fueron llevados a los apóstoles que oraron y les </w:t>
      </w:r>
      <w:r>
        <w:rPr>
          <w:b/>
          <w:lang w:val="es_ES" w:bidi="es_ES"/>
        </w:rPr>
        <w:t>impusieron las manos</w:t>
      </w:r>
      <w:r>
        <w:rPr>
          <w:lang w:val="es_ES" w:bidi="es_ES"/>
        </w:rPr>
        <w:t>, simbolizando una transferencia de responsabilidad a estos siete hombres. Imponer las manos sobre alguien era un símbolo de pasar la responsabilidad y dar bendición a otra persona.</w:t>
      </w:r>
    </w:p>
    <w:p>
      <w:pPr/>
      <w:r>
        <w:rPr>
          <w:lang w:val="es_ES" w:bidi="es_ES"/>
        </w:rPr>
      </w:r>
      <w:r>
        <w:rPr>
          <w:lang w:val="es_ES" w:bidi="es_ES"/>
        </w:rPr>
        <w:t xml:space="preserve">Después de esto, la palabra de Dios siguió extendiéndose y el número de discípulos en Jerusalén siguió aumentando. Muchos de los </w:t>
      </w:r>
      <w:r>
        <w:rPr>
          <w:b/>
          <w:lang w:val="es_ES" w:bidi="es_ES"/>
        </w:rPr>
        <w:t>sacerdotes</w:t>
      </w:r>
      <w:r>
        <w:rPr>
          <w:lang w:val="es_ES" w:bidi="es_ES"/>
        </w:rPr>
        <w:t xml:space="preserve"> también comenzaron a seguir y ser obedientes a Jesús. Los sacerdotes eran los líderes religiosos judíos que conectaban a la gente con Dios a través de los sacrificios. Usen la misma palabra que han usado para sacerdotes en los pasajes anteriores. Para obtener más información sobre los </w:t>
      </w:r>
      <w:r>
        <w:rPr>
          <w:lang w:val="es_ES" w:bidi="es_ES"/>
        </w:rPr>
        <w:t>sacerdotes</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6:8–15</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6:8–15 y guárdenlo en sus corazones.</w:t>
      </w:r>
    </w:p>
    <w:p>
      <w:pPr/>
      <w:r>
        <w:rPr>
          <w:lang w:val="es_ES" w:bidi="es_ES"/>
        </w:rPr>
      </w:r>
      <w:r>
        <w:rPr>
          <w:lang w:val="es_ES" w:bidi="es_ES"/>
        </w:rPr>
        <w:t>Escuchen una versión en audio de Hechos 6:8–15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6:8–15 en la traducción que sea más fácil de entender.</w:t>
      </w:r>
    </w:p>
    <w:p>
      <w:pPr/>
      <w:r>
        <w:rPr>
          <w:lang w:val="es_ES" w:bidi="es_ES"/>
        </w:rPr>
      </w:r>
      <w:r>
        <w:rPr>
          <w:lang w:val="es_ES" w:bidi="es_ES"/>
        </w:rPr>
        <w:t>En el último pasaje, los apóstoles eligieron a siete hombres del grupo de los discípulos para que fueran líderes y cuidaran de las viudas en el grupo. Esteban era uno de los hombres que los apóstoles eligieron. Ahora, Esteban enseña con poder y hace milagros en Jerusalén. Esto causa problemas con otros judíos que mienten sobre Esteban y lo llevan al Sanedrín.</w:t>
      </w:r>
    </w:p>
    <w:p>
      <w:pPr/>
      <w:r>
        <w:rPr>
          <w:lang w:val="es_ES" w:bidi="es_ES"/>
        </w:rPr>
      </w:r>
      <w:r>
        <w:rPr>
          <w:lang w:val="es_ES" w:bidi="es_ES"/>
        </w:rPr>
        <w:t>Lucas usa una palabra como "ahora" para introducir una historia sobre Esteban. Lucas nos dice que Esteban estaba lleno de gracia, o del favor de Dios, y poder, o de la capacidad para actuar. Sabemos por el pasaje anterior que Esteban estaba lleno del Espíritu Santo, o del Espíritu de Dios. Dios le dio el poder para hacer señales y maravillas milagrosas, o actos que solo Dios puede hacer. Las señales son indicios que muestran que algo es verdad. Aquí, las señales mostraban que lo que Esteban estaba enseñando sobre Jesús era verdad. Pero pronto, los judíos de la Sinagoga de los libertos se opusieron a Esteban, estos adoradores eran de las áreas de Cirene, Alejandría, Cilicia y Asia.</w:t>
      </w:r>
    </w:p>
    <w:p>
      <w:pPr/>
      <w:r>
        <w:rPr>
          <w:lang w:val="es_ES" w:bidi="es_ES"/>
        </w:rPr>
      </w:r>
      <w:r>
        <w:rPr>
          <w:lang w:val="es_ES" w:bidi="es_ES"/>
        </w:rPr>
        <w:t xml:space="preserve">Deténganse aquí y miren el mapa que muestra </w:t>
      </w:r>
      <w:r>
        <w:rPr>
          <w:lang w:val="es_ES" w:bidi="es_ES"/>
        </w:rPr>
        <w:t>Cirene, Alejandría, Cilicia y Asia en relación con Jerusalén</w:t>
      </w:r>
      <w:r>
        <w:rPr>
          <w:lang w:val="es_ES" w:bidi="es_ES"/>
        </w:rPr>
        <w:t xml:space="preserve"> como grupo. Pausen este audio aquí.</w:t>
      </w:r>
    </w:p>
    <w:p>
      <w:pPr/>
      <w:r>
        <w:rPr>
          <w:lang w:val="es_ES" w:bidi="es_ES"/>
        </w:rPr>
      </w:r>
      <w:r>
        <w:rPr>
          <w:lang w:val="es_ES" w:bidi="es_ES"/>
        </w:rPr>
        <w:t>La Sinagoga de los libertos, o el lugar de culto judío, estaba llena de judíos que alguna vez habían sido esclavos de los romanos, pero los romanos los liberaron. El nombre masculino "libertos" no significa que todos los hombres asistieran a la sinagoga o que solo los hombres podían asistir. Estos judíos eran judíos helenísticos, o judíos que hablaban griego y habían adoptado muchas prácticas griegas. Estas personas no eran de Israel, sino que venían de otros países donde los judíos se habían asentado. Los hombres judíos estaban enojados con las enseñanzas de Esteban, pero no podían enfrentarse, o demostrar que Esteban estaba equivocado, porque el Espíritu de Dios le dio sabiduría. La idea de sabiduría significa tener pensamientos que son verdaderos y hacer cosas que son buenas.</w:t>
      </w:r>
    </w:p>
    <w:p>
      <w:pPr/>
      <w:r>
        <w:rPr>
          <w:lang w:val="es_ES" w:bidi="es_ES"/>
        </w:rPr>
      </w:r>
      <w:r>
        <w:rPr>
          <w:lang w:val="es_ES" w:bidi="es_ES"/>
        </w:rPr>
        <w:t>Deténganse aquí y conversen sobre esta pregunta en grupo: Conversen sobre cómo alguien con sabiduría actúa y habla. ¿Por qué es difícil discutir con ellos? Pausen este audio aquí.</w:t>
      </w:r>
    </w:p>
    <w:p>
      <w:pPr/>
      <w:r>
        <w:rPr>
          <w:lang w:val="es_ES" w:bidi="es_ES"/>
        </w:rPr>
      </w:r>
      <w:r>
        <w:rPr>
          <w:lang w:val="es_ES" w:bidi="es_ES"/>
        </w:rPr>
        <w:t>Los judíos convencen a otros hombres de que mientan sobre Esteban y digan que blasfemó, o insultó, a Moisés y a Dios. Esta era una acusación seria ya que Moisés era un gran profeta judío y Dios le dio a su pueblo sus leyes a través de Moisés. Los judíos hicieron que otras personas se enojaran con Esteban, incluidos los ancianos, o los líderes respetados de la comunidad judía, y los maestros de la ley. Los maestros de la ley eran líderes religiosos que interpretaban y enseñaban la ley de Dios. Decir que Esteban estaba amenazando al templo y sus costumbres, organización y reglas habría enojado a muchas personas, ya que el templo era el centro religioso y económico de la vida de los judíos. La comunidad judía estaba tan enojada con Esteban que lo agarraron y lo llevaron al Sanedrín, o al consejo gobernante judío. El consejo judío escuchaba los casos judiciales y emitía juicios basados en la ley religiosa.</w:t>
      </w:r>
    </w:p>
    <w:p>
      <w:pPr/>
      <w:r>
        <w:rPr>
          <w:lang w:val="es_ES" w:bidi="es_ES"/>
        </w:rPr>
      </w:r>
      <w:r>
        <w:rPr>
          <w:lang w:val="es_ES" w:bidi="es_ES"/>
        </w:rPr>
        <w:t>Los mismos judíos de la sinagoga organizaron que personas fueran falsos testigos ante el consejo judío. Un testigo falso es una persona que miente sobre lo que sabe acerca de una persona o evento. Estos falsos testigos cambiaron la verdad lo suficiente como para hacer acusaciones serias contra Esteban; lo acusaron de ser una amenaza contra el templo.</w:t>
      </w:r>
    </w:p>
    <w:p>
      <w:pPr/>
      <w:r>
        <w:rPr>
          <w:lang w:val="es_ES" w:bidi="es_ES"/>
        </w:rPr>
      </w:r>
      <w:r>
        <w:rPr>
          <w:lang w:val="es_ES" w:bidi="es_ES"/>
        </w:rPr>
        <w:t>Deténganse aquí y conversen sobre esta pregunta en grupo: Cuando alguien acusa a una persona de algo, ¿cómo son los juicios en su cultura? ¿Cómo llegan las autoridades o los jueces a una decisión sobre quién está diciendo la verdad? Pausen este audio aquí.</w:t>
      </w:r>
    </w:p>
    <w:p>
      <w:pPr/>
      <w:r>
        <w:rPr>
          <w:lang w:val="es_ES" w:bidi="es_ES"/>
        </w:rPr>
      </w:r>
      <w:r>
        <w:rPr>
          <w:lang w:val="es_ES" w:bidi="es_ES"/>
        </w:rPr>
        <w:t>Los falsos testigos no se refieren a Esteban por su nombre, sino que lo llaman "ese individuo" o "ese hombre" para mostrar falta de respeto. Exageran, diciendo que Esteban siempre está hablando en contra del lugar santo, o del templo, y la ley de Dios. Se están refiriendo a la enseñanza de Esteban de que Jesús de Nazaret destruiría el templo y cambiaría las costumbres transmitidas por Moisés. Estos eran conceptos sobre los que Jesús mismo había enseñado. Como el templo y la ley eran las cosas más importantes para los judíos, hablar en contra de estas cosas o hablar de cambiarlas habría enojado mucho a los judíos. La palabra costumbres se refiere a las reglas que los judíos deben seguir. Los maestros religiosos judíos escribían o decían estas reglas que se basaban en las Leyes de Moisés.</w:t>
      </w:r>
    </w:p>
    <w:p>
      <w:pPr/>
      <w:r>
        <w:rPr>
          <w:lang w:val="es_ES" w:bidi="es_ES"/>
        </w:rPr>
      </w:r>
      <w:r>
        <w:rPr>
          <w:lang w:val="es_ES" w:bidi="es_ES"/>
        </w:rPr>
        <w:t>Cuando el Sanedrín miró cuidadosamente a Esteban, vieron que su rostro era brillante o como el rostro de un ángel. Un ángel es un espíritu que sirve a Dios. Lucas no nos dice cómo el rostro de Esteban se veía como el de un ángel, pero sí sabemos que Esteban estaba lleno del Espíritu Santo.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6:8–15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Esteban enseña sobre Jesús y hace milagros en Jerusalén. Los judíos de la Sinagoga de los Libertos se enojan con sus enseñanzas. Los judíos intentan discutir con Esteban, pero él responde con sabiduría.</w:t>
      </w:r>
    </w:p>
    <w:p>
      <w:pPr/>
      <w:r>
        <w:rPr>
          <w:lang w:val="es_ES" w:bidi="es_ES"/>
        </w:rPr>
      </w:r>
      <w:r>
        <w:rPr>
          <w:b/>
          <w:lang w:val="es_ES" w:bidi="es_ES"/>
        </w:rPr>
        <w:t>En la segunda escena:</w:t>
      </w:r>
      <w:r>
        <w:rPr>
          <w:lang w:val="es_ES" w:bidi="es_ES"/>
        </w:rPr>
        <w:t xml:space="preserve"> Como no pueden demostrar que está equivocado, los mismos judíos convencen a otros judíos de la ciudad de que se enojen con Esteban, incluidos los ancianos y los maestros de la ley. La gente se enoja tanto que agarra a Esteban y lo lleva a ser juzgado por el Sanedrín.</w:t>
      </w:r>
    </w:p>
    <w:p>
      <w:pPr/>
      <w:r>
        <w:rPr>
          <w:lang w:val="es_ES" w:bidi="es_ES"/>
        </w:rPr>
      </w:r>
      <w:r>
        <w:rPr>
          <w:b/>
          <w:lang w:val="es_ES" w:bidi="es_ES"/>
        </w:rPr>
        <w:t>En la tercera escena:</w:t>
      </w:r>
      <w:r>
        <w:rPr>
          <w:lang w:val="es_ES" w:bidi="es_ES"/>
        </w:rPr>
        <w:t xml:space="preserve"> Esteban se encuentra ante el Sanedrín. Los falsos testigos exageran sus testimonios sobre Esteban, dicen que siempre está hablando en contra del templo y de la Ley de Dios. El Sanedrín mira a Esteban y ve que su rostro es brillante como el rostro de un ángel.</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Judíos de la Sinagoga de los Libertos</w:t>
      </w:r>
    </w:p>
    <w:p>
      <w:pPr>
        <w:pStyle w:val="ListBullet"/>
        <w:spacing w:line="240" w:lineRule="auto"/>
        <w:ind w:left="720"/>
      </w:pPr>
      <w:r>
        <w:rPr>
          <w:lang w:val="es_ES" w:bidi="es_ES"/>
        </w:rPr>
      </w:r>
      <w:r>
        <w:rPr>
          <w:lang w:val="es_ES" w:bidi="es_ES"/>
        </w:rPr>
        <w:t>Ancianos</w:t>
      </w:r>
    </w:p>
    <w:p>
      <w:pPr>
        <w:pStyle w:val="ListBullet"/>
        <w:spacing w:line="240" w:lineRule="auto"/>
        <w:ind w:left="720"/>
      </w:pPr>
      <w:r>
        <w:rPr>
          <w:lang w:val="es_ES" w:bidi="es_ES"/>
        </w:rPr>
      </w:r>
      <w:r>
        <w:rPr>
          <w:lang w:val="es_ES" w:bidi="es_ES"/>
        </w:rPr>
        <w:t>Maestros de la ley</w:t>
      </w:r>
    </w:p>
    <w:p>
      <w:pPr>
        <w:pStyle w:val="ListBullet"/>
        <w:spacing w:line="240" w:lineRule="auto"/>
        <w:ind w:left="720"/>
      </w:pPr>
      <w:r>
        <w:rPr>
          <w:lang w:val="es_ES" w:bidi="es_ES"/>
        </w:rPr>
      </w:r>
      <w:r>
        <w:rPr>
          <w:lang w:val="es_ES" w:bidi="es_ES"/>
        </w:rPr>
        <w:t>Miembros del consejo del Sanedrín</w:t>
      </w:r>
    </w:p>
    <w:p>
      <w:pPr>
        <w:pStyle w:val="ListBullet"/>
        <w:spacing w:line="240" w:lineRule="auto"/>
        <w:ind w:left="720"/>
      </w:pPr>
      <w:r>
        <w:rPr>
          <w:lang w:val="es_ES" w:bidi="es_ES"/>
        </w:rPr>
      </w:r>
      <w:r>
        <w:rPr>
          <w:lang w:val="es_ES" w:bidi="es_ES"/>
        </w:rPr>
        <w:t>Falsos testigos</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el último pasaje, Lucas mostró a los discípulos multiplicándose y a la palabra de Dios que sigue extendiéndose en Jerusalén. Los apóstoles eligieron a Esteban como líder del grupo de discípulos para que cuidara de las viudas. Esteban estaba lleno del Espíritu Santo.</w:t>
      </w:r>
    </w:p>
    <w:p>
      <w:pPr/>
      <w:r>
        <w:rPr>
          <w:lang w:val="es_ES" w:bidi="es_ES"/>
        </w:rPr>
      </w:r>
      <w:r>
        <w:rPr>
          <w:lang w:val="es_ES" w:bidi="es_ES"/>
        </w:rPr>
        <w:t>Este pasaje comienza con la palabra "ahora" o "y". La palabra usada aquí no expresa tiempo, pero introduce la historia de Esteban.</w:t>
      </w:r>
    </w:p>
    <w:p>
      <w:pPr/>
      <w:r>
        <w:rPr>
          <w:lang w:val="es_ES" w:bidi="es_ES"/>
        </w:rPr>
      </w:r>
      <w:r>
        <w:rPr>
          <w:lang w:val="es_ES" w:bidi="es_ES"/>
        </w:rPr>
        <w:t>Al principio, Lucas describe a Esteban. Esteban está lleno de la bondad de Dios. Esteban realizó señales increíbles entre la gente.</w:t>
      </w:r>
    </w:p>
    <w:p>
      <w:pPr/>
      <w:r>
        <w:rPr>
          <w:lang w:val="es_ES" w:bidi="es_ES"/>
        </w:rPr>
      </w:r>
      <w:r>
        <w:rPr>
          <w:lang w:val="es_ES" w:bidi="es_ES"/>
        </w:rPr>
        <w:t>Ahora la historia muestra un fuerte contraste entre las cosas maravillosas que Esteban estaba haciendo y la manera en que los judíos respondieron a Esteban. Esta es la primera vez en Hechos que la gente no reacciona positivamente a las señales y maravillas.</w:t>
      </w:r>
    </w:p>
    <w:p>
      <w:pPr/>
      <w:r>
        <w:rPr>
          <w:lang w:val="es_ES" w:bidi="es_ES"/>
        </w:rPr>
      </w:r>
      <w:r>
        <w:rPr>
          <w:lang w:val="es_ES" w:bidi="es_ES"/>
        </w:rPr>
        <w:t>Mientras Esteban está enseñando, los judíos de la Sinagoga de los Libertos se oponen juntos a Esteban y discuten con él. Los mismos judíos no podían enfrentarse, lidiar o refutar las enseñanzas de Esteban. Esto significa que no tenían buenos argumentos contra Esteban porque Esteban estaba hablando con sabiduría y el Espíritu, o el Espíritu Santo.</w:t>
      </w:r>
    </w:p>
    <w:p>
      <w:pPr/>
      <w:r>
        <w:rPr>
          <w:lang w:val="es_ES" w:bidi="es_ES"/>
        </w:rPr>
      </w:r>
      <w:r>
        <w:rPr>
          <w:lang w:val="es_ES" w:bidi="es_ES"/>
        </w:rPr>
        <w:t>Como los judíos no podían demostrar que Esteban estaba equivocado, persuadieron a otras personas para que dijeran que Esteban habló contra Moisés y contra Dios.</w:t>
      </w:r>
    </w:p>
    <w:p>
      <w:pPr/>
      <w:r>
        <w:rPr>
          <w:lang w:val="es_ES" w:bidi="es_ES"/>
        </w:rPr>
      </w:r>
      <w:r>
        <w:rPr>
          <w:lang w:val="es_ES" w:bidi="es_ES"/>
        </w:rPr>
        <w:t>Los mismos judíos hicieron que la gente, los ancianos y los escribas se enojaran con Esteban. Los ancianos y escribas tenían representantes en el consejo. Arrestaron a Esteban y lo llevaron ante el consejo, o Sanedrín, para juzgarlo.</w:t>
      </w:r>
    </w:p>
    <w:p>
      <w:pPr/>
      <w:r>
        <w:rPr>
          <w:lang w:val="es_ES" w:bidi="es_ES"/>
        </w:rPr>
      </w:r>
      <w:r>
        <w:rPr>
          <w:lang w:val="es_ES" w:bidi="es_ES"/>
        </w:rPr>
        <w:t>Los mismos judíos establecieron falsos testigos para decir que Esteban estaba hablando en contra del lugar santo y de la ley, refiriéndose a la ley que Dios dio a Moisés para su pueblo. El lugar santo se refiere al templo. En enseñanzas anteriores, Jesús habló sobre la destrucción venidera del templo y cómo las personas no tendrían que acudir a los sacerdotes para que hicieran sacrificios por ellos para tener una buena relación con Dios. Lo más probable es que Esteban repitiera estas enseñanzas. Los falsos testigos dijeron que Esteban habló de cómo Jesús de Nazaret destruirá el templo y cambiará las costumbres que Moisés dejó.</w:t>
      </w:r>
    </w:p>
    <w:p>
      <w:pPr/>
      <w:r>
        <w:rPr>
          <w:lang w:val="es_ES" w:bidi="es_ES"/>
        </w:rPr>
      </w:r>
      <w:r>
        <w:rPr>
          <w:lang w:val="es_ES" w:bidi="es_ES"/>
        </w:rPr>
        <w:t>Los miembros del consejo miraron directamente a Esteban al rostro. El rostro de Esteban era como el rostro de un ángel.</w:t>
      </w:r>
    </w:p>
    <w:p>
      <w:pPr/>
      <w:r>
        <w:rPr>
          <w:lang w:val="es_ES" w:bidi="es_ES"/>
        </w:rPr>
      </w:r>
      <w:r>
        <w:rPr>
          <w:lang w:val="es_ES" w:bidi="es_ES"/>
        </w:rPr>
        <w:t>Deténganse aquí y conversen sobre esta pregunta en grupo: ¿Por qué piensan que Esteban tenía un rostro como el de un ángel? ¿Cómo piensan que es un rostro como el de un ángel? Pausen este audio aquí.</w:t>
      </w:r>
    </w:p>
    <w:p>
      <w:pPr/>
      <w:r>
        <w:rPr>
          <w:lang w:val="es_ES" w:bidi="es_ES"/>
        </w:rPr>
      </w:r>
      <w:r>
        <w:rPr>
          <w:lang w:val="es_ES" w:bidi="es_ES"/>
        </w:rPr>
        <w:t>Ahora, el grupo debe crear un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6:8–15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Judíos de la Sinagoga de los Libertos</w:t>
      </w:r>
    </w:p>
    <w:p>
      <w:pPr>
        <w:pStyle w:val="ListBullet"/>
        <w:spacing w:line="240" w:lineRule="auto"/>
        <w:ind w:left="720"/>
      </w:pPr>
      <w:r>
        <w:rPr>
          <w:lang w:val="es_ES" w:bidi="es_ES"/>
        </w:rPr>
      </w:r>
      <w:r>
        <w:rPr>
          <w:lang w:val="es_ES" w:bidi="es_ES"/>
        </w:rPr>
        <w:t>Ancianos</w:t>
      </w:r>
    </w:p>
    <w:p>
      <w:pPr>
        <w:pStyle w:val="ListBullet"/>
        <w:spacing w:line="240" w:lineRule="auto"/>
        <w:ind w:left="720"/>
      </w:pPr>
      <w:r>
        <w:rPr>
          <w:lang w:val="es_ES" w:bidi="es_ES"/>
        </w:rPr>
      </w:r>
      <w:r>
        <w:rPr>
          <w:lang w:val="es_ES" w:bidi="es_ES"/>
        </w:rPr>
        <w:t>Maestros de la ley</w:t>
      </w:r>
    </w:p>
    <w:p>
      <w:pPr>
        <w:pStyle w:val="ListBullet"/>
        <w:spacing w:line="240" w:lineRule="auto"/>
        <w:ind w:left="720"/>
      </w:pPr>
      <w:r>
        <w:rPr>
          <w:lang w:val="es_ES" w:bidi="es_ES"/>
        </w:rPr>
      </w:r>
      <w:r>
        <w:rPr>
          <w:lang w:val="es_ES" w:bidi="es_ES"/>
        </w:rPr>
        <w:t>Miembros del consejo del Sanedrín</w:t>
      </w:r>
    </w:p>
    <w:p>
      <w:pPr>
        <w:pStyle w:val="ListBullet"/>
        <w:spacing w:line="240" w:lineRule="auto"/>
        <w:ind w:left="720"/>
      </w:pPr>
      <w:r>
        <w:rPr>
          <w:lang w:val="es_ES" w:bidi="es_ES"/>
        </w:rPr>
      </w:r>
      <w:r>
        <w:rPr>
          <w:lang w:val="es_ES" w:bidi="es_ES"/>
        </w:rPr>
        <w:t>Falsos testigos</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Interpreten a Esteban enseñando con poder y sabiduría. Él hace señales y maravillas. El actor que interpreta al Espíritu Santo puede ayudar a Esteban a realizar estos milagros. Esteban enseña y los judíos de la Sinagoga de los Libertos se enojan con sus enseñanzas.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los judíos en la sinagoga, "¿Qué está sintiendo o pensando?" La persona podría responder cosas como, "¿Qué quiere decir con que el templo será destruido? ¡Es el centro de nuestras vidas!" o "Esteban no sabe lo que está diciendo. La ley de Moisés no se puede cambiar", o "Sorprendido. ¿Cómo puede Esteban hablar con tanta sabiduría cuando su maestro está muerto?"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Interpreten a los judíos de la sinagoga tratando de oponerse a Esteban, pero no pueden demostrar que está equivocado. En cambio, los judíos comienzan a provocar la ira de los judíos de la ciudad, incluidos los ancianos y los maestros de la ley. La gente está tan enojada que agarra a Esteban y lo lleva a ser juzgado por el Sanedrín, el consejo gobernante judío. El actor que interpreta al Espíritu Santo puede estar al lado de Esteban durante su juicio.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Pregúntale a la persona que interpreta a Esteban, "¿Qué siente o piensa?" La persona podría responder cosas como, "Calma. Esto es lo que Jesús nos enseñó a esperar. Sé que el Espíritu Santo está conmigo", o "Bendecido de poder compartir frente al Consejo", o "Triste de que las personas no crean en las enseñanzas de Jesús".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Interpreten a los judíos de la sinagoga trayendo a falsos testigos al juicio de Esteban. Los falsos testigos exageran y dicen que Esteban siempre está hablando de la destrucción del templo y del cambio de las leyes de Moisés. Los miembros del consejo miran a Esteban intensamente y ven que su rostro está brillante como el rostro de un ángel.</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Pregúntale a la persona que interpreta el consejo, "¿Qué siente o piensa?" La persona podría responder cosas como: "Sorprendido Hay algo diferente en este hombre", o "Confundido. ¿Cómo puede estar tan tranquilo cuando las acusaciones en su contra son tan graves?" o "Frustrado. Pensé que ya no volveríamos a oír hablar de las enseñanzas de Jesús."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6:8–15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Lucas nos dice que Esteban estaba lleno de </w:t>
      </w:r>
      <w:r>
        <w:rPr>
          <w:b/>
          <w:lang w:val="es_ES" w:bidi="es_ES"/>
        </w:rPr>
        <w:t>gracia</w:t>
      </w:r>
      <w:r>
        <w:rPr>
          <w:lang w:val="es_ES" w:bidi="es_ES"/>
        </w:rPr>
        <w:t xml:space="preserve"> y </w:t>
      </w:r>
      <w:r>
        <w:rPr>
          <w:b/>
          <w:lang w:val="es_ES" w:bidi="es_ES"/>
        </w:rPr>
        <w:t>poder</w:t>
      </w:r>
      <w:r>
        <w:rPr>
          <w:lang w:val="es_ES" w:bidi="es_ES"/>
        </w:rPr>
        <w:t xml:space="preserve">. La gracia se refiere a que Dios muestra favor a alguien que no lo merece, mientras que el poder se refiere a la capacidad de actuar. Dios le dio a Esteban tanto el favor como la capacidad de actuar. Usen la misma palabra o frase para gracia que usaron en los pasajes anteriores. Para más información sobre </w:t>
      </w:r>
      <w:r>
        <w:rPr>
          <w:lang w:val="es_ES" w:bidi="es_ES"/>
        </w:rPr>
        <w:t>gracia</w:t>
      </w:r>
      <w:r>
        <w:rPr>
          <w:lang w:val="es_ES" w:bidi="es_ES"/>
        </w:rPr>
        <w:t>, consulte el Glosario Principal.</w:t>
      </w:r>
    </w:p>
    <w:p>
      <w:pPr/>
      <w:r>
        <w:rPr>
          <w:lang w:val="es_ES" w:bidi="es_ES"/>
        </w:rPr>
      </w:r>
      <w:r>
        <w:rPr>
          <w:lang w:val="es_ES" w:bidi="es_ES"/>
        </w:rPr>
        <w:t xml:space="preserve">Esteban podía hacer </w:t>
      </w:r>
      <w:r>
        <w:rPr>
          <w:b/>
          <w:lang w:val="es_ES" w:bidi="es_ES"/>
        </w:rPr>
        <w:t>maravillas</w:t>
      </w:r>
      <w:r>
        <w:rPr>
          <w:lang w:val="es_ES" w:bidi="es_ES"/>
        </w:rPr>
        <w:t xml:space="preserve"> y </w:t>
      </w:r>
      <w:r>
        <w:rPr>
          <w:b/>
          <w:lang w:val="es_ES" w:bidi="es_ES"/>
        </w:rPr>
        <w:t>señales</w:t>
      </w:r>
      <w:r>
        <w:rPr>
          <w:lang w:val="es_ES" w:bidi="es_ES"/>
        </w:rPr>
        <w:t xml:space="preserve">. Estas dos palabras se refieren a actos que solo Dios puede hacer. Las señales son indicios que muestran que algo es verdad. En este caso, las señales mostraban que lo que Esteban estaba enseñando sobre Jesús era verdad. Usen la misma palabra o frase para maravillas y señales que usaron en los pasajes anteriores. Para obtener más información sobre </w:t>
      </w:r>
      <w:r>
        <w:rPr>
          <w:lang w:val="es_ES" w:bidi="es_ES"/>
        </w:rPr>
        <w:t>milagros, señales y maravillas</w:t>
      </w:r>
      <w:r>
        <w:rPr>
          <w:lang w:val="es_ES" w:bidi="es_ES"/>
        </w:rPr>
        <w:t>, consulten el Glosario Principal.</w:t>
      </w:r>
    </w:p>
    <w:p>
      <w:pPr/>
      <w:r>
        <w:rPr>
          <w:lang w:val="es_ES" w:bidi="es_ES"/>
        </w:rPr>
      </w:r>
      <w:r>
        <w:rPr>
          <w:lang w:val="es_ES" w:bidi="es_ES"/>
        </w:rPr>
        <w:t xml:space="preserve">Pero los judíos de la </w:t>
      </w:r>
      <w:r>
        <w:rPr>
          <w:b/>
          <w:lang w:val="es_ES" w:bidi="es_ES"/>
        </w:rPr>
        <w:t>Sinagoga</w:t>
      </w:r>
      <w:r>
        <w:rPr>
          <w:lang w:val="es_ES" w:bidi="es_ES"/>
        </w:rPr>
        <w:t xml:space="preserve"> de los Libertos estaban enojados con las enseñanzas de Esteban. Sinagoga se refiere a un lugar de culto judío donde la gente de los pueblos podía reunirse en lugar de ir al templo principal de Jerusalén. Las personas no hacían sacrificios en las sinagogas, sino que se reunían el sábado para orar, leer las Escrituras, escuchar la enseñanza y, a veces, juzgar las disputas de la comunidad. Cada sinagoga tenía un grupo de ancianos y un líder principal. Estos hombres no eran sacerdotes ni maestros, pero eran muy respetados e influyentes en sus comunidades.</w:t>
      </w:r>
    </w:p>
    <w:p>
      <w:pPr/>
      <w:r>
        <w:rPr>
          <w:lang w:val="es_ES" w:bidi="es_ES"/>
        </w:rPr>
      </w:r>
      <w:r>
        <w:rPr>
          <w:lang w:val="es_ES" w:bidi="es_ES"/>
        </w:rPr>
        <w:t xml:space="preserve">Deténganse aquí y conversen en grupo sobre la palabra o frase que usarán para </w:t>
      </w:r>
      <w:r>
        <w:rPr>
          <w:b/>
          <w:lang w:val="es_ES" w:bidi="es_ES"/>
        </w:rPr>
        <w:t>sinagoga</w:t>
      </w:r>
      <w:r>
        <w:rPr>
          <w:lang w:val="es_ES" w:bidi="es_ES"/>
        </w:rPr>
        <w:t xml:space="preserve">. Busquen </w:t>
      </w:r>
      <w:r>
        <w:rPr>
          <w:lang w:val="es_ES" w:bidi="es_ES"/>
        </w:rPr>
        <w:t>sinagoga</w:t>
      </w:r>
      <w:r>
        <w:rPr>
          <w:lang w:val="es_ES" w:bidi="es_ES"/>
        </w:rPr>
        <w:t xml:space="preserve"> en el Glosario Principal para obtener más información. Si ya han traducido esta palabra en otro libro de la Biblia, usen la misma palabra que han usado allí. Pausen este audio aquí.</w:t>
      </w:r>
    </w:p>
    <w:p>
      <w:pPr/>
      <w:r>
        <w:rPr>
          <w:lang w:val="es_ES" w:bidi="es_ES"/>
        </w:rPr>
      </w:r>
      <w:r>
        <w:rPr>
          <w:lang w:val="es_ES" w:bidi="es_ES"/>
        </w:rPr>
        <w:t xml:space="preserve">Los judíos libertos intentaron discutir con Esteban, pero no pudieron oponerse a él porque estaba lleno de </w:t>
      </w:r>
      <w:r>
        <w:rPr>
          <w:b/>
          <w:lang w:val="es_ES" w:bidi="es_ES"/>
        </w:rPr>
        <w:t>sabiduría</w:t>
      </w:r>
      <w:r>
        <w:rPr>
          <w:lang w:val="es_ES" w:bidi="es_ES"/>
        </w:rPr>
        <w:t xml:space="preserve"> y del Espíritu. Solo Dios puede dar sabiduría a una persona. Se refiere a tener pensamientos que son verdaderos y hacer cosas que son buenas. Usen la misma palabra o frase para sabiduría que usaron en los pasajes anteriores. Para obtener más información sobre la </w:t>
      </w:r>
      <w:r>
        <w:rPr>
          <w:lang w:val="es_ES" w:bidi="es_ES"/>
        </w:rPr>
        <w:t>sabiduría</w:t>
      </w:r>
      <w:r>
        <w:rPr>
          <w:lang w:val="es_ES" w:bidi="es_ES"/>
        </w:rPr>
        <w:t>, consulten el Glosario Principal.</w:t>
      </w:r>
    </w:p>
    <w:p>
      <w:pPr/>
      <w:r>
        <w:rPr>
          <w:lang w:val="es_ES" w:bidi="es_ES"/>
        </w:rPr>
      </w:r>
      <w:r>
        <w:rPr>
          <w:lang w:val="es_ES" w:bidi="es_ES"/>
        </w:rPr>
        <w:t xml:space="preserve">Esteban también estaba lleno del </w:t>
      </w:r>
      <w:r>
        <w:rPr>
          <w:b/>
          <w:lang w:val="es_ES" w:bidi="es_ES"/>
        </w:rPr>
        <w:t>Espíritu</w:t>
      </w:r>
      <w:r>
        <w:rPr>
          <w:lang w:val="es_ES" w:bidi="es_ES"/>
        </w:rPr>
        <w:t xml:space="preserve">. El Espíritu Santo es el Espíritu de Dios que él da a las personas para equiparlas con su presencia, sabiduría, autoridad y poder. Usen la misma palabra o frase para el Espíritu Santo que usaron en los pasajes anteriores. Para obtener más información sobre el </w:t>
      </w:r>
      <w:r>
        <w:rPr>
          <w:lang w:val="es_ES" w:bidi="es_ES"/>
        </w:rPr>
        <w:t>Espíritu Santo</w:t>
      </w:r>
      <w:r>
        <w:rPr>
          <w:lang w:val="es_ES" w:bidi="es_ES"/>
        </w:rPr>
        <w:t>, consulten el Glosario Principal.</w:t>
      </w:r>
    </w:p>
    <w:p>
      <w:pPr/>
      <w:r>
        <w:rPr>
          <w:lang w:val="es_ES" w:bidi="es_ES"/>
        </w:rPr>
      </w:r>
      <w:r>
        <w:rPr>
          <w:lang w:val="es_ES" w:bidi="es_ES"/>
        </w:rPr>
        <w:t xml:space="preserve">Los judíos mienten y acusan a Esteban de </w:t>
      </w:r>
      <w:r>
        <w:rPr>
          <w:b/>
          <w:lang w:val="es_ES" w:bidi="es_ES"/>
        </w:rPr>
        <w:t>blasfemar</w:t>
      </w:r>
      <w:r>
        <w:rPr>
          <w:lang w:val="es_ES" w:bidi="es_ES"/>
        </w:rPr>
        <w:t xml:space="preserve"> contra Dios y Moisés. Blasfemar significa deshonrar o insultar a Dios haciéndolo menos majestuoso.</w:t>
      </w:r>
    </w:p>
    <w:p>
      <w:pPr/>
      <w:r>
        <w:rPr>
          <w:lang w:val="es_ES" w:bidi="es_ES"/>
        </w:rPr>
      </w:r>
      <w:r>
        <w:rPr>
          <w:lang w:val="es_ES" w:bidi="es_ES"/>
        </w:rPr>
        <w:t xml:space="preserve">Deténganse aquí y conversen en grupo sobre qué palabra o frase usarán para </w:t>
      </w:r>
      <w:r>
        <w:rPr>
          <w:b/>
          <w:lang w:val="es_ES" w:bidi="es_ES"/>
        </w:rPr>
        <w:t>blasfemar</w:t>
      </w:r>
      <w:r>
        <w:rPr>
          <w:lang w:val="es_ES" w:bidi="es_ES"/>
        </w:rPr>
        <w:t xml:space="preserve">. Si ya han traducido esta palabra en otro libro de la Biblia, usen la misma palabra que han usado allí. Busquen la palabra </w:t>
      </w:r>
      <w:r>
        <w:rPr>
          <w:lang w:val="es_ES" w:bidi="es_ES"/>
        </w:rPr>
        <w:t>blasfemia</w:t>
      </w:r>
      <w:r>
        <w:rPr>
          <w:lang w:val="es_ES" w:bidi="es_ES"/>
        </w:rPr>
        <w:t xml:space="preserve"> en el Glosario Principal para obtener más información. Pausen este audio aquí.</w:t>
      </w:r>
    </w:p>
    <w:p>
      <w:pPr/>
      <w:r>
        <w:rPr>
          <w:lang w:val="es_ES" w:bidi="es_ES"/>
        </w:rPr>
      </w:r>
      <w:r>
        <w:rPr>
          <w:lang w:val="es_ES" w:bidi="es_ES"/>
        </w:rPr>
        <w:t xml:space="preserve">Los judíos incluso enojan a los </w:t>
      </w:r>
      <w:r>
        <w:rPr>
          <w:b/>
          <w:lang w:val="es_ES" w:bidi="es_ES"/>
        </w:rPr>
        <w:t>ancianos</w:t>
      </w:r>
      <w:r>
        <w:rPr>
          <w:lang w:val="es_ES" w:bidi="es_ES"/>
        </w:rPr>
        <w:t xml:space="preserve"> y a los </w:t>
      </w:r>
      <w:r>
        <w:rPr>
          <w:b/>
          <w:lang w:val="es_ES" w:bidi="es_ES"/>
        </w:rPr>
        <w:t>escribas</w:t>
      </w:r>
      <w:r>
        <w:rPr>
          <w:lang w:val="es_ES" w:bidi="es_ES"/>
        </w:rPr>
        <w:t xml:space="preserve"> con las enseñanzas de Esteban. Los ancianos eran ancianos, líderes respetados de la comunidad judía, mientras los escribas, o maestros de la ley, estudiaban, enseñaban e interpretaban la ley de Dios. Estos dos grupos de personas habrían tenido conexiones con el Sanedrín para hacer que Esteban fuera enjuiciado. Usen la misma palabra o frase para ancianos y escribas que usaron en los pasajes anteriores. Para obtener más información sobre </w:t>
      </w:r>
      <w:r>
        <w:rPr>
          <w:lang w:val="es_ES" w:bidi="es_ES"/>
        </w:rPr>
        <w:t>anciano</w:t>
      </w:r>
      <w:r>
        <w:rPr>
          <w:lang w:val="es_ES" w:bidi="es_ES"/>
        </w:rPr>
        <w:t xml:space="preserve"> y </w:t>
      </w:r>
      <w:r>
        <w:rPr>
          <w:lang w:val="es_ES" w:bidi="es_ES"/>
        </w:rPr>
        <w:t>escriba</w:t>
      </w:r>
      <w:r>
        <w:rPr>
          <w:lang w:val="es_ES" w:bidi="es_ES"/>
        </w:rPr>
        <w:t>, consulten el Glosario Principal.</w:t>
      </w:r>
    </w:p>
    <w:p>
      <w:pPr/>
      <w:r>
        <w:rPr>
          <w:lang w:val="es_ES" w:bidi="es_ES"/>
        </w:rPr>
      </w:r>
      <w:r>
        <w:rPr>
          <w:lang w:val="es_ES" w:bidi="es_ES"/>
        </w:rPr>
        <w:t xml:space="preserve">Los judíos agarran a Esteban y lo llevan a ser juzgado por el consejo, o el </w:t>
      </w:r>
      <w:r>
        <w:rPr>
          <w:b/>
          <w:lang w:val="es_ES" w:bidi="es_ES"/>
        </w:rPr>
        <w:t>Sanedrín</w:t>
      </w:r>
      <w:r>
        <w:rPr>
          <w:lang w:val="es_ES" w:bidi="es_ES"/>
        </w:rPr>
        <w:t xml:space="preserve">. El Sanedrín era el consejo gobernante judío que juzgaba los casos religiosos. Estaba formado por los principales sacerdotes, ancianos y maestros de la ley. Usen la misma palabra o frase para Sanedrín que usaron en los pasajes anteriores. Para obtener más información sobre el </w:t>
      </w:r>
      <w:r>
        <w:rPr>
          <w:lang w:val="es_ES" w:bidi="es_ES"/>
        </w:rPr>
        <w:t>Sanedrín</w:t>
      </w:r>
      <w:r>
        <w:rPr>
          <w:lang w:val="es_ES" w:bidi="es_ES"/>
        </w:rPr>
        <w:t>, consulten el Glosario Principal.</w:t>
      </w:r>
    </w:p>
    <w:p>
      <w:pPr/>
      <w:r>
        <w:rPr>
          <w:lang w:val="es_ES" w:bidi="es_ES"/>
        </w:rPr>
      </w:r>
      <w:r>
        <w:rPr>
          <w:lang w:val="es_ES" w:bidi="es_ES"/>
        </w:rPr>
        <w:t xml:space="preserve">Cuando los falsos testigos dicen que Esteban habló en contra de este lugar </w:t>
      </w:r>
      <w:r>
        <w:rPr>
          <w:b/>
          <w:lang w:val="es_ES" w:bidi="es_ES"/>
        </w:rPr>
        <w:t>santo</w:t>
      </w:r>
      <w:r>
        <w:rPr>
          <w:lang w:val="es_ES" w:bidi="es_ES"/>
        </w:rPr>
        <w:t xml:space="preserve">, están hablando del templo, o del lugar donde Dios vive entre su pueblo en Jerusalén. Muchas traducciones de la Biblia usan la palabra templo en lugar de lugar santo; esto puede resultar más sencillo en su idioma. Santo significa que el templo está apartado para un propósito especial de Dios. Usen la misma palabra o frase para santo que usaron en los pasajes anteriores. Para obtener más información sobre </w:t>
      </w:r>
      <w:r>
        <w:rPr>
          <w:lang w:val="es_ES" w:bidi="es_ES"/>
        </w:rPr>
        <w:t>santo</w:t>
      </w:r>
      <w:r>
        <w:rPr>
          <w:lang w:val="es_ES" w:bidi="es_ES"/>
        </w:rPr>
        <w:t>, consulten el Glosario Principal.</w:t>
      </w:r>
    </w:p>
    <w:p>
      <w:pPr/>
      <w:r>
        <w:rPr>
          <w:lang w:val="es_ES" w:bidi="es_ES"/>
        </w:rPr>
      </w:r>
      <w:r>
        <w:rPr>
          <w:lang w:val="es_ES" w:bidi="es_ES"/>
        </w:rPr>
        <w:t xml:space="preserve">Cuando el consejo mira a Esteban, ven que su rostro está brillante como el de un </w:t>
      </w:r>
      <w:r>
        <w:rPr>
          <w:b/>
          <w:lang w:val="es_ES" w:bidi="es_ES"/>
        </w:rPr>
        <w:t>ángel</w:t>
      </w:r>
      <w:r>
        <w:rPr>
          <w:lang w:val="es_ES" w:bidi="es_ES"/>
        </w:rPr>
        <w:t xml:space="preserve">, o de un ser espiritual sobrenatural que sirve a Dios. Usen la misma palabra o frase para ángel que usaron en los pasajes anteriores. Para más información sobre </w:t>
      </w:r>
      <w:r>
        <w:rPr>
          <w:lang w:val="es_ES" w:bidi="es_ES"/>
        </w:rPr>
        <w:t>ángel</w:t>
      </w:r>
      <w:r>
        <w:rPr>
          <w:lang w:val="es_ES" w:bidi="es_ES"/>
        </w:rPr>
        <w:t>, consulte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7:1–8</w:t>
      </w:r>
      <w:r>
        <w:rPr>
          <w:lang w:val="es_ES" w:bidi="es_ES"/>
        </w:rPr>
      </w:r>
    </w:p>
    <w:p>
      <w:pPr>
        <w:pStyle w:val="Heading3"/>
      </w:pPr>
      <w:r>
        <w:rPr>
          <w:lang w:val="es_ES" w:bidi="es_ES"/>
        </w:rPr>
        <w:t>Escuchar con el corazón</w:t>
      </w:r>
    </w:p>
    <w:p>
      <w:pPr/>
      <w:r>
        <w:rPr>
          <w:lang w:val="es_ES" w:bidi="es_ES"/>
        </w:rPr>
      </w:r>
      <w:r>
        <w:rPr>
          <w:lang w:val="es_ES" w:bidi="es_ES"/>
        </w:rPr>
        <w:t>Escuchen Hechos 7:1–8 y guárdenlo en su corazón.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último pasaje, los líderes religiosos arrestaron a Esteban. Lo llevaron al Sanedrín, el alto consejo judío que juzgaba los casos religiosos. Los falsos testigos acusaron a Esteban de hablar contra el templo y las leyes judías. El rostro de Esteban se iluminó.</w:t>
      </w:r>
    </w:p>
    <w:p>
      <w:pPr/>
      <w:r>
        <w:rPr>
          <w:lang w:val="es_ES" w:bidi="es_ES"/>
        </w:rPr>
      </w:r>
      <w:r>
        <w:rPr>
          <w:lang w:val="es_ES" w:bidi="es_ES"/>
        </w:rPr>
        <w:t>Esta historia comienza con el sumo sacerdote que le pregunta a Esteban si las acusaciones contra él son verdaderas. El sumo sacerdote probablemente todavía era Caifás, el mismo sumo sacerdote que estaba en el juicio de Jesús. En cada juicio, el tribunal estaba obligado a exponer el motivo de la acusación contra la persona y a darle la oportunidad de responder. El sumo sacerdote le da a Esteban una oportunidad de defenderse.</w:t>
      </w:r>
    </w:p>
    <w:p>
      <w:pPr/>
      <w:r>
        <w:rPr>
          <w:lang w:val="es_ES" w:bidi="es_ES"/>
        </w:rPr>
      </w:r>
      <w:r>
        <w:rPr>
          <w:lang w:val="es_ES" w:bidi="es_ES"/>
        </w:rPr>
        <w:t>Desde el comienzo es obvio que Esteban no está tratando de demostrar su inocencia, ya sabe que el tribunal lo condenará, y está listo para eso. Sin embargo, Esteban quiere asegurarse de que el Sanedrín escuche las razones completas de las acciones de Esteban y realmente entienda lo que Jesús ha venido a hacer.</w:t>
      </w:r>
    </w:p>
    <w:p>
      <w:pPr/>
      <w:r>
        <w:rPr>
          <w:lang w:val="es_ES" w:bidi="es_ES"/>
        </w:rPr>
      </w:r>
      <w:r>
        <w:rPr>
          <w:lang w:val="es_ES" w:bidi="es_ES"/>
        </w:rPr>
        <w:t>Esteban comienza un largo discurso que responde indirectamente a las acusaciones. Este pasaje es el comienzo de ese discurso. El largo discurso de Esteban tiene dos temas principales.</w:t>
      </w:r>
    </w:p>
    <w:p>
      <w:pPr/>
      <w:r>
        <w:rPr>
          <w:lang w:val="es_ES" w:bidi="es_ES"/>
        </w:rPr>
      </w:r>
      <w:r>
        <w:rPr>
          <w:lang w:val="es_ES" w:bidi="es_ES"/>
        </w:rPr>
        <w:t>En primer lugar, Esteban quiere responder a la acusación de que habla contra el templo de Dios, el lugar de adoración judío. Esteban quiere dejar claro que esta nueva creencia en Jesús no requiere que la gente adore a Dios en un lugar específico. De hecho, cuando Dios eligió por primera vez a su pueblo especial, el pueblo de Dios ni siquiera tenía un lugar especial para adorar a Dios. Curiosamente, el pueblo de Dios parece estar más cerca de él cuando es peregrino, viajando de un lugar a otro, o cuando es extranjero en una tierra extraña. Esteban traza estos viajes del pueblo de Dios a través de los linajes de Abraham, José y Moisés. Abraham era un extranjero y nunca recibió tierras. José era un esclavo y luego un líder en una tierra extranjera. Dios le dio a Moisés sus leyes mientras su pueblo vagaba por el desierto durante 40 años. Ahora, con la venida de Jesús, el hecho de que el pueblo de Dios pueda adorarlo en cualquier parte se enfatiza nuevamente.</w:t>
      </w:r>
    </w:p>
    <w:p>
      <w:pPr/>
      <w:r>
        <w:rPr>
          <w:lang w:val="es_ES" w:bidi="es_ES"/>
        </w:rPr>
      </w:r>
      <w:r>
        <w:rPr>
          <w:lang w:val="es_ES" w:bidi="es_ES"/>
        </w:rPr>
        <w:t>En segundo lugar, Esteban le recuerda a la corte que a lo largo de la historia judía, los líderes religiosos y el pueblo judío han perseguido a los profetas o mensajeros que Dios envió para advertir a su pueblo que continuara siguiendo a Dios. Por ejemplo, los hermanos de José lo odiaban. El pueblo judío en el desierto estaba constantemente enojado con Moisés. El pueblo judío mató repetidamente a los profetas de Dios.</w:t>
      </w:r>
    </w:p>
    <w:p>
      <w:pPr/>
      <w:r>
        <w:rPr>
          <w:lang w:val="es_ES" w:bidi="es_ES"/>
        </w:rPr>
      </w:r>
      <w:r>
        <w:rPr>
          <w:lang w:val="es_ES" w:bidi="es_ES"/>
        </w:rPr>
        <w:t>Esteban relata la historia del pueblo judío directamente de las Escrituras judías, a menudo citándolas directamente. Obviamente, Esteban conoce bien la historia judía.</w:t>
      </w:r>
    </w:p>
    <w:p>
      <w:pPr/>
      <w:r>
        <w:rPr>
          <w:lang w:val="es_ES" w:bidi="es_ES"/>
        </w:rPr>
      </w:r>
      <w:r>
        <w:rPr>
          <w:lang w:val="es_ES" w:bidi="es_ES"/>
        </w:rPr>
        <w:t>Este pasaje es la introducción al discurso de Esteban. Esteban se dirige respetuosamente a su audiencia como "¡Hermanos y padres, escúchenme!" Los compañeros judíos de Esteban que escuchan este discurso son como sus hermanos. Los líderes en el Sanedrín, o corte judía, son como los padres de Esteban y él debe tratarlos como hombres mayores y sabios. Esta era una manera típica judía de mostrar respeto al comenzar un discurso.</w:t>
      </w:r>
    </w:p>
    <w:p>
      <w:pPr/>
      <w:r>
        <w:rPr>
          <w:lang w:val="es_ES" w:bidi="es_ES"/>
        </w:rPr>
      </w:r>
      <w:r>
        <w:rPr>
          <w:lang w:val="es_ES" w:bidi="es_ES"/>
        </w:rPr>
        <w:t>Esteban comienza con la historia de Abraham. Abraham es considerado el padre, o antepasado, de todo el pueblo judío. Abraham y la familia de su padre vivían en Ur de los caldeos, que está en la región de Mesopotamia. La familia dejó Mesopotamia y fue a Harán, una importante ciudad comercial. Esteban dice que el Dios de la gloria se le apareció a Abraham mientras todavía estaba en Mesopotamia, antes de que él y la familia de su padre dejaran Mesopotamia y se establecieran en Harán. Esteban llama a Dios "el Dios de la gloria", lo que significa que Esteban piensa que Dios es majestuoso y poderoso. La historia de Génesis sobre Abraham parece decirnos que Abraham escuchó de Dios cuando estaba en Harán. Sin embargo, el relato de Génesis implica que Dios podría haberse aparecido a Abraham ya cuando vivía en Mesopotamia. Eso es aparentemente lo que Esteban cree, y Esteban cree que Dios tenía el control del movimiento de Abraham desde el principio. Sabemos que después de que el padre de Abraham murió, Abraham dejó Harán y viajó hacia Canaán, la tierra a la que Dios le dijo que fuera. En ninguna parte del camino Abraham llegó a poseer su propia tierra. Dios nunca le dio a Abraham tierra como herencia, ni como su posesión. De hecho, ni siquiera era dueño de "un pie de tierra", lo que significa un pedazo de tierra de unos 2 pies y medio, o un metro, de longitud. Abraham solo tenía la promesa de Dios de que un día sus descendientes serían dueños de esta tierra. Esto era realmente algo por lo que Abraham tenía que confiar en Dios, ¡porque en ese momento Abraham ni siquiera tenía un hijo! Entonces, ¿cómo podrían sus descendientes ser dueños de esta tierra un día?</w:t>
      </w:r>
    </w:p>
    <w:p>
      <w:pPr/>
      <w:r>
        <w:rPr>
          <w:lang w:val="es_ES" w:bidi="es_ES"/>
        </w:rPr>
      </w:r>
      <w:r>
        <w:rPr>
          <w:lang w:val="es_ES" w:bidi="es_ES"/>
        </w:rPr>
        <w:t xml:space="preserve">Deténganse aquí y muestren a su equipo de traducción un mapa de </w:t>
      </w:r>
      <w:r>
        <w:rPr>
          <w:lang w:val="es_ES" w:bidi="es_ES"/>
        </w:rPr>
        <w:t>Ur en Mesopotamia, Harán y Canaán</w:t>
      </w:r>
      <w:r>
        <w:rPr>
          <w:lang w:val="es_ES" w:bidi="es_ES"/>
        </w:rPr>
        <w:t>, la tierra prometida a la que Dios envió a Abraham.</w:t>
      </w:r>
    </w:p>
    <w:p>
      <w:pPr/>
      <w:r>
        <w:rPr>
          <w:lang w:val="es_ES" w:bidi="es_ES"/>
        </w:rPr>
      </w:r>
      <w:r>
        <w:rPr>
          <w:lang w:val="es_ES" w:bidi="es_ES"/>
        </w:rPr>
        <w:t>Conversen con su equipo: Hablen sobre quién es dueño de la tierra en su cultura. ¿Qué tipos de personas son dueñas de tierras? ¿Qué hacen con su tierra? ¿Cómo obtienen su tierra? Conversen sobre la importancia de que las personas o las comunidades sean dueñas de tierra en su cultura.</w:t>
      </w:r>
    </w:p>
    <w:p>
      <w:pPr/>
      <w:r>
        <w:rPr>
          <w:lang w:val="es_ES" w:bidi="es_ES"/>
        </w:rPr>
      </w:r>
      <w:r>
        <w:rPr>
          <w:lang w:val="es_ES" w:bidi="es_ES"/>
        </w:rPr>
        <w:t>Dios advirtió a Abraham que los descendientes de Abraham tendrían muchos problemas, ¡incluso serían esclavos en una tierra extranjera durante 400 años! Una vez más, los descendientes de Abraham aún no tendrían una tierra que pudieran llamar suya. En este momento, Abraham vivía en tiendas de campaña en esta tierra extranjera. Pero Dios prometió que la tierra en la que Abraham acampó en tiendas de campaña un día pertenecería a la nación de Israel, y que regresarían de la esclavitud y adorarían a Dios allí.</w:t>
      </w:r>
    </w:p>
    <w:p>
      <w:pPr/>
      <w:r>
        <w:rPr>
          <w:lang w:val="es_ES" w:bidi="es_ES"/>
        </w:rPr>
      </w:r>
      <w:r>
        <w:rPr>
          <w:lang w:val="es_ES" w:bidi="es_ES"/>
        </w:rPr>
        <w:t>Ahora Esteban sale de la historia y señala ante el tribunal que se encuentran en esa tierra que Dios le prometió a Abraham ahora, mientras Esteban está hablando. En esta parte de la historia de Israel que Esteban nos dice, Esteban en realidad está diciendo que la propiedad de la tierra no era el propósito real de que Dios los trajera a esta tierra, el propósito real era que adoraran a Dios allí. Veremos más tarde en el discurso de Esteban que incluso el templo donde adoran no era el fin del propósito de Dios, ¡Jesús sí!</w:t>
      </w:r>
    </w:p>
    <w:p>
      <w:pPr/>
      <w:r>
        <w:rPr>
          <w:lang w:val="es_ES" w:bidi="es_ES"/>
        </w:rPr>
      </w:r>
      <w:r>
        <w:rPr>
          <w:lang w:val="es_ES" w:bidi="es_ES"/>
        </w:rPr>
        <w:t>Deténganse aquí y conversen en equipo: ¿Qué tan importante es para su pueblo el lugar donde adoran a sus dioses o a Dios? ¿Qué tipos de lugares de reunión tienen? ¿Dónde adoran a sus dioses o al Dios Creador?</w:t>
      </w:r>
    </w:p>
    <w:p>
      <w:pPr/>
      <w:r>
        <w:rPr>
          <w:lang w:val="es_ES" w:bidi="es_ES"/>
        </w:rPr>
      </w:r>
      <w:r>
        <w:rPr>
          <w:lang w:val="es_ES" w:bidi="es_ES"/>
        </w:rPr>
        <w:t>Esteban le recuerda a la corte que Abraham siguió los mandamientos de Dios y circuncidó a su hijo Isaac para mostrar que Dios había hecho un pacto con Abraham para darle la tierra y convertir al pueblo de Abraham en una gran nación. La circuncisión era un ritual en el que alguien cortaba la piel suelta al final del pene de un hombre. La circuncisión era una señal de este pacto, o una fuerte promesa, que Dios le dio a su pueblo. El hijo de Abraham, Isaac, tenía a Jacob, y Jacob tenía doce hijos que se convertirían en los líderes de las doce tribus de Israel. Todos estos hombres fueron circuncidados y ese ritual continuó a lo largo de la historia de Israel. Estos líderes se llamaban patriarcas de Israel, los doce hombres que comenzaron la familia y la enorme nación de Israel y engendraron a sus descendientes que se convirtieron en las doce tribus de Israel.</w:t>
      </w:r>
    </w:p>
    <w:p>
      <w:pPr/>
      <w:r>
        <w:rPr>
          <w:lang w:val="es_ES" w:bidi="es_ES"/>
        </w:rPr>
      </w:r>
      <w:r>
        <w:rPr>
          <w:lang w:val="es_ES" w:bidi="es_ES"/>
        </w:rPr>
        <w:t>Durante el tiempo de los viajes de Abraham y de su establecimiento en la tierra que Dios le prometió, no había un lugar santo donde Abraham adorara. Abraham obedeció a Dios y a todas partes a las que iba, adoraba a Dios. Abraham y su familia tenían la marca del pacto, la circuncisión, en sus cuerpos como un acto de confianza y adoración a Dios. Esa señal o marca del pacto se transmitió a través de las generaciones de hombres judíos.</w:t>
      </w:r>
    </w:p>
    <w:p>
      <w:pPr/>
      <w:r>
        <w:rPr>
          <w:lang w:val="es_ES" w:bidi="es_ES"/>
        </w:rPr>
      </w:r>
      <w:r>
        <w:rPr>
          <w:lang w:val="es_ES" w:bidi="es_ES"/>
        </w:rPr>
        <w:t>Deténganse aquí y conversen en grupo: ¿Qué tipos de rituales o símbolos tienen en su cultura para mostrar que son parte de la familia de Dios, o que pertenecen a un grupo especial de personas?</w:t>
      </w:r>
    </w:p>
    <w:p>
      <w:pPr/>
      <w:r>
        <w:rPr>
          <w:lang w:val="es_ES" w:bidi="es_ES"/>
        </w:rPr>
      </w:r>
      <w:r>
        <w:rPr>
          <w:lang w:val="es_ES" w:bidi="es_ES"/>
        </w:rPr>
        <w:t>En esta introducción, Esteban ha establecido la línea familiar de Israel para continuar contando al Sanedrín su historia del pueblo judío.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7:1–8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Esta historia tiene tres escenas.</w:t>
      </w:r>
    </w:p>
    <w:p>
      <w:pPr/>
      <w:r>
        <w:rPr>
          <w:lang w:val="es_ES" w:bidi="es_ES"/>
        </w:rPr>
      </w:r>
      <w:r>
        <w:rPr>
          <w:b/>
          <w:lang w:val="es_ES" w:bidi="es_ES"/>
        </w:rPr>
        <w:t>En la primera escena:</w:t>
      </w:r>
      <w:r>
        <w:rPr>
          <w:lang w:val="es_ES" w:bidi="es_ES"/>
        </w:rPr>
        <w:t xml:space="preserve"> El sumo sacerdote le pregunta a Esteban si las acusaciones contra él son verdaderas. Esteban se dirige a la multitud y a los líderes judíos y les dice que Dios se le apareció a Abraham y le dijo que fuera a la tierra prometida.</w:t>
      </w:r>
    </w:p>
    <w:p>
      <w:pPr/>
      <w:r>
        <w:rPr>
          <w:lang w:val="es_ES" w:bidi="es_ES"/>
        </w:rPr>
      </w:r>
      <w:r>
        <w:rPr>
          <w:b/>
          <w:lang w:val="es_ES" w:bidi="es_ES"/>
        </w:rPr>
        <w:t>En la segunda escena:</w:t>
      </w:r>
      <w:r>
        <w:rPr>
          <w:lang w:val="es_ES" w:bidi="es_ES"/>
        </w:rPr>
        <w:t xml:space="preserve"> Abraham fue a Harrán y luego a la tierra prometida. Dios prometió la tierra a Abraham, pero Abraham continuó viviendo como extranjero. Dios le dijo a Abraham que un día sus descendientes pasarían 400 años en una tierra extranjera como esclavos, pero entonces regresarían para obtener esta tierra y la adoración allí.</w:t>
      </w:r>
    </w:p>
    <w:p>
      <w:pPr/>
      <w:r>
        <w:rPr>
          <w:lang w:val="es_ES" w:bidi="es_ES"/>
        </w:rPr>
      </w:r>
      <w:r>
        <w:rPr>
          <w:b/>
          <w:lang w:val="es_ES" w:bidi="es_ES"/>
        </w:rPr>
        <w:t>En la tercera escena:</w:t>
      </w:r>
      <w:r>
        <w:rPr>
          <w:lang w:val="es_ES" w:bidi="es_ES"/>
        </w:rPr>
        <w:t xml:space="preserve"> Dios le dio a Abraham la marca del pacto, o promesa, a través de la circuncisión, y Abraham, su hijo Isaac, el hijo de Isaac, Jacob, y todos los 12 hijos de Jacob estaban circuncidados. Los 12 hijos de Jacob se convirtieron en los patriarcas de Israel.</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 y otros en el Sanedrín</w:t>
      </w:r>
    </w:p>
    <w:p>
      <w:pPr/>
      <w:r>
        <w:rPr>
          <w:lang w:val="es_ES" w:bidi="es_ES"/>
        </w:rPr>
      </w:r>
      <w:r>
        <w:rPr>
          <w:lang w:val="es_ES" w:bidi="es_ES"/>
        </w:rPr>
        <w:t>Los personajes en la historia que Esteban cuenta incluyen: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Los 12 hijos de Jacob, los patriarcas de Israel</w:t>
      </w:r>
    </w:p>
    <w:p>
      <w:pPr/>
      <w:r>
        <w:rPr>
          <w:lang w:val="es_ES" w:bidi="es_ES"/>
        </w:rPr>
      </w:r>
      <w:r>
        <w:rPr>
          <w:lang w:val="es_ES" w:bidi="es_ES"/>
        </w:rPr>
        <w:t>En esta sesión, pida al grupo que elabore un guion gráfico, dibuje o use algún tipo de objeto que puedan mover, como rocas, palos o juguetes para niños, para visualizar la historia y la acción en ella.</w:t>
      </w:r>
    </w:p>
    <w:p>
      <w:pPr/>
      <w:r>
        <w:rPr>
          <w:lang w:val="es_ES" w:bidi="es_ES"/>
        </w:rPr>
      </w:r>
      <w:r>
        <w:rPr>
          <w:lang w:val="es_ES" w:bidi="es_ES"/>
        </w:rPr>
        <w:t>Esta historia tiene lugar donde termina la última historia. Esteban está en el lugar donde se reúne el Sanedrín. El Sanedrín está formado por los ancianos judíos y maestros de la ley. El sumo sacerdote lleva la reunión. Este es probablemente Caifás, el mismo sumo sacerdote que juzgó a Jesús. Anás, el ex sumo sacerdote, también puede haber estado allí.</w:t>
      </w:r>
    </w:p>
    <w:p>
      <w:pPr/>
      <w:r>
        <w:rPr>
          <w:lang w:val="es_ES" w:bidi="es_ES"/>
        </w:rPr>
      </w:r>
      <w:r>
        <w:rPr>
          <w:lang w:val="es_ES" w:bidi="es_ES"/>
        </w:rPr>
        <w:t>El sumo sacerdote le hizo a Esteban una pregunta que quería que Esteban respondiera. En un juicio ante el Sanedrín, los líderes le dan a la persona acusada una oportunidad de defenderse. Esteban no responde a su pregunta directamente. En cambio, Esteban comienza un discurso sobre la larga historia del pueblo judío. Esteban muestra un gran respeto por la historia</w:t>
      </w:r>
    </w:p>
    <w:p>
      <w:pPr/>
      <w:r>
        <w:rPr>
          <w:lang w:val="es_ES" w:bidi="es_ES"/>
        </w:rPr>
      </w:r>
      <w:r>
        <w:rPr>
          <w:lang w:val="es_ES" w:bidi="es_ES"/>
        </w:rPr>
        <w:t>Esteban llama a las personas en la habitación "hermanos y padres" para que muestren respeto. La gente no es realmente sus hermanos y padres, pero esta es una manera respetuosa en que el pueblo judío se dirige a otros que están en autoridad.</w:t>
      </w:r>
    </w:p>
    <w:p>
      <w:pPr/>
      <w:r>
        <w:rPr>
          <w:lang w:val="es_ES" w:bidi="es_ES"/>
        </w:rPr>
      </w:r>
      <w:r>
        <w:rPr>
          <w:lang w:val="es_ES" w:bidi="es_ES"/>
        </w:rPr>
        <w:t>Deténganse aquí y conversen en grupo: ¿Cómo se dirigen a los hombres con autoridad de una manera respetuosa en su cultura? Esteban quiere responder a las acusaciones que la gente hizo contra él. Hablen sobre cómo se defienden en su cultura. ¿Cómo hablan a los líderes cuando quieren que entiendan que eres inocente? Pausen este audio aquí.</w:t>
      </w:r>
    </w:p>
    <w:p>
      <w:pPr/>
      <w:r>
        <w:rPr>
          <w:lang w:val="es_ES" w:bidi="es_ES"/>
        </w:rPr>
      </w:r>
      <w:r>
        <w:rPr>
          <w:lang w:val="es_ES" w:bidi="es_ES"/>
        </w:rPr>
        <w:t>Esteban dice que el Dios de la gloria se le apareció a Abraham en Mesopotamia. Esteban usa un título respetuoso para Dios.</w:t>
      </w:r>
    </w:p>
    <w:p>
      <w:pPr/>
      <w:r>
        <w:rPr>
          <w:lang w:val="es_ES" w:bidi="es_ES"/>
        </w:rPr>
      </w:r>
      <w:r>
        <w:rPr>
          <w:lang w:val="es_ES" w:bidi="es_ES"/>
        </w:rPr>
        <w:t>Deténganse aquí y conversen en grupo: ¿Cómo se dirigen a Dios? ¿Qué títulos usan para él que muestran que es todopoderoso y majestuoso? Pausen este audio aquí.</w:t>
      </w:r>
    </w:p>
    <w:p>
      <w:pPr/>
      <w:r>
        <w:rPr>
          <w:lang w:val="es_ES" w:bidi="es_ES"/>
        </w:rPr>
      </w:r>
      <w:r>
        <w:rPr>
          <w:lang w:val="es_ES" w:bidi="es_ES"/>
        </w:rPr>
        <w:t>Esteban está contando la historia de Abraham. Esteban dice que Dios se le apareció a Abraham antes de que fuera a Harán. Antes de Harán, Abraham vivía en Ur, que estaba en Mesopotamia. Aparentemente, Dios se le apareció a Abraham allí y le dijo que fuera a la tierra que Dios le prometió. Esteban cita directamente las Escrituras judías cuando Esteban dice que Dios dijo: "Deja tu país y a tu pueblo y ve a la tierra que te mostraré". Entonces Abraham fue a Harán y se estableció allí por un tiempo con su esposa, su padre y su sobrino Lot. Harán aún no era la tierra que Dios le había prometido. En Harán, el padre de Abraham murió. Entonces Abraham dejó Harán con su esposa y Lot y finalmente fue a la tierra que Dios le prometió. Dios le mostró a Abraham exactamente a dónde ir. Esteban deja claro que la tierra a la que fue Abraham es la tierra donde están Esteban y el Sanedrín, en ese momento, muchos años después.</w:t>
      </w:r>
    </w:p>
    <w:p>
      <w:pPr/>
      <w:r>
        <w:rPr>
          <w:lang w:val="es_ES" w:bidi="es_ES"/>
        </w:rPr>
      </w:r>
      <w:r>
        <w:rPr>
          <w:lang w:val="es_ES" w:bidi="es_ES"/>
        </w:rPr>
        <w:t xml:space="preserve">Deténganse aquí y muestren a su equipo un mapa que incluya a </w:t>
      </w:r>
      <w:r>
        <w:rPr>
          <w:lang w:val="es_ES" w:bidi="es_ES"/>
        </w:rPr>
        <w:t>Ur en Mesopotamia, Harán y la tierra de Israel a la que fue Abraham</w:t>
      </w:r>
      <w:r>
        <w:rPr>
          <w:lang w:val="es_ES" w:bidi="es_ES"/>
        </w:rPr>
        <w:t>, y donde está el Sanedrín en este momento. Pausen este audio aquí.</w:t>
      </w:r>
    </w:p>
    <w:p>
      <w:pPr/>
      <w:r>
        <w:rPr>
          <w:lang w:val="es_ES" w:bidi="es_ES"/>
        </w:rPr>
      </w:r>
      <w:r>
        <w:rPr>
          <w:lang w:val="es_ES" w:bidi="es_ES"/>
        </w:rPr>
        <w:t>Esteban habló sobre lo que Dios le dijo a Abraham que le daría. Entonces Esteban dijo que Dios no le dio a Abraham ni siquiera "un pie de suelo para que pusiera su pie". Este es el lenguaje figurado, lo que significa que Abraham ni siquiera obtuvo un pedazo de tierra muy pequeño en el que pudiera estar de pie.</w:t>
      </w:r>
    </w:p>
    <w:p>
      <w:pPr/>
      <w:r>
        <w:rPr>
          <w:lang w:val="es_ES" w:bidi="es_ES"/>
        </w:rPr>
      </w:r>
      <w:r>
        <w:rPr>
          <w:lang w:val="es_ES" w:bidi="es_ES"/>
        </w:rPr>
        <w:t>Deténganse aquí y conversen en grupo: ¿Cómo hablan de pedazos de tierra muy, muy pequeños? ¿Cómo hablarán de este pequeño pedazo de tierra en su traducción? Pausen este audio aquí.</w:t>
      </w:r>
    </w:p>
    <w:p>
      <w:pPr/>
      <w:r>
        <w:rPr>
          <w:lang w:val="es_ES" w:bidi="es_ES"/>
        </w:rPr>
      </w:r>
      <w:r>
        <w:rPr>
          <w:lang w:val="es_ES" w:bidi="es_ES"/>
        </w:rPr>
        <w:t>Entonces Esteban cita nuevamente directamente de las Escrituras judías. Esteban cita lo que Dios dice sobre los descendientes de Abraham siendo esclavos en una tierra extranjera durante 400 años. Esteban va y viene entre hablar sobre lo que Dios dijo en un discurso indirecto y citar directamente del Antiguo Testamento.</w:t>
      </w:r>
    </w:p>
    <w:p>
      <w:pPr/>
      <w:r>
        <w:rPr>
          <w:lang w:val="es_ES" w:bidi="es_ES"/>
        </w:rPr>
      </w:r>
      <w:r>
        <w:rPr>
          <w:lang w:val="es_ES" w:bidi="es_ES"/>
        </w:rPr>
        <w:t xml:space="preserve">Deténganse aquí y conversen en grupo: ¿Cómo harían para ir y venir entre hablar </w:t>
      </w:r>
      <w:r>
        <w:rPr>
          <w:b/>
          <w:lang w:val="es_ES" w:bidi="es_ES"/>
        </w:rPr>
        <w:t>sobre</w:t>
      </w:r>
      <w:r>
        <w:rPr>
          <w:lang w:val="es_ES" w:bidi="es_ES"/>
        </w:rPr>
        <w:t xml:space="preserve"> lo que alguien dijo y citar directamente lo que dijo? ¿Irían y volverían de uno a otro, o simplemente dirían todo en estilo directo o indirecto? Cuenten una historia en la que alguien esté hablando y presten atención a cómo hablan de lo que dijo. Pausen este audio aquí.</w:t>
      </w:r>
    </w:p>
    <w:p>
      <w:pPr/>
      <w:r>
        <w:rPr>
          <w:lang w:val="es_ES" w:bidi="es_ES"/>
        </w:rPr>
      </w:r>
      <w:r>
        <w:rPr>
          <w:lang w:val="es_ES" w:bidi="es_ES"/>
        </w:rPr>
        <w:t>Ahora Esteban habla sobre el pacto, o fuerte promesa, que Dios hizo con Abraham. Dios hizo el pacto o promesa de que le daría a Abraham esta tierra como un lugar para adorar a Dios y como un lugar donde viviría la gran nación de Israel. Dios le dio a Abraham la ceremonia especial de la circuncisión como señal o recuerdo del pacto. Es posible que necesiten decir que la circuncisión era una señal del pacto en su traducción. Los hombres de Israel eran circuncidados para mostrar que querían seguir a Dios y recibir la promesa que Dios les hizo de darles la tierra. La circuncisión no es el pacto en sí. Es una señal del pacto.</w:t>
      </w:r>
    </w:p>
    <w:p>
      <w:pPr/>
      <w:r>
        <w:rPr>
          <w:lang w:val="es_ES" w:bidi="es_ES"/>
        </w:rPr>
      </w:r>
      <w:r>
        <w:rPr>
          <w:lang w:val="es_ES" w:bidi="es_ES"/>
        </w:rPr>
        <w:t>¡Entonces Abraham finalmente tuvo un hijo! Abraham le dio a Isaac esta señal de circuncisión también. La circuncisión normalmente se hacía 8 días después del nacimiento del bebé, y ahí es cuando Abraham lo hizo por Isaac. Más tarde, Isaac se convirtió en el padre de Jacob. Más tarde, Jacob se convirtió en el padre de los 12 patriarcas, o líderes de las 12 tribus de Israel.</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 y otros en el Sanedrín</w:t>
      </w:r>
    </w:p>
    <w:p>
      <w:pPr/>
      <w:r>
        <w:rPr>
          <w:lang w:val="es_ES" w:bidi="es_ES"/>
        </w:rPr>
      </w:r>
      <w:r>
        <w:rPr>
          <w:lang w:val="es_ES" w:bidi="es_ES"/>
        </w:rPr>
        <w:t>Los personajes en la historia que Esteban cuenta incluyen: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Los 12 hijos de Jacob, los patriarcas de Israel</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Esteban está en la habitación donde se reúne el Sanedrín. El Sanedrín, los falsos testigos y cualesquiera otros a los que hayan llamado están observando. Los falsos testigos acaban de acusar a Esteban de hablar contra el templo judío y la ley de Moisés. El sumo sacerdote le pregunta a Esteban: "¿Son verdaderas estas acusaciones?"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la persona que interpreta a Esteban: "¿Cómo se siente?" Es posible que escuchen cosas como: "Orando para que el Espíritu Santo me dé las palabras para decir: "Lamento que estas personas no entiendan cómo Dios siempre ha querido que la gente lo adorara en sus corazones", "Esperando desesperadamente que al menos una persona en esta habitación me escuche y entienda los verdaderos propósitos de Dios en la historia de Israel", o "Esperanzado de poder decir todo lo que necesito decir antes de que comiencen a matarme".</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Esteban comienza a hablar. Esteban dice: "¡Hermanos y padres, escúchenme!" Esteban comienza con Abraham. Le dice al Sanedrín que el Dios de la gloria se le apareció a Abraham cuando todavía estaba en Ur en Mesopotamia. Dios le dijo a Abraham: "Deja tu tierra natal y a tu familia y ve a la tierra que te mostraré". Entonces Abraham se estableció en Harán. Entonces el padre de Abraham murió, y Abraham fue a la tierra que Dios le mostró. Dios no le dio a Abraham nada de la tierra. Abraham vivía como un extranjero en la tierra a la que Dios lo envió. Dios le dijo a Abraham que un día los descendientes de Abraham serían esclavos durante 400 años en una tierra extranjera. Pero Dios castigará la tierra que los esclavice y regresarán a la tierra que Dios les prometió y adorarán a Dios allí. Esa tierra es donde estaba el pueblo judío en ese día del juicio.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las personas que interpretan el Sanedrín: "¿Qué sienten?" Es posible que escuchen cosas como:</w:t>
      </w:r>
    </w:p>
    <w:p>
      <w:pPr>
        <w:pStyle w:val="ListBullet"/>
        <w:spacing w:line="240" w:lineRule="auto"/>
        <w:ind w:left="720"/>
      </w:pPr>
      <w:r>
        <w:rPr>
          <w:lang w:val="es_ES" w:bidi="es_ES"/>
        </w:rPr>
      </w:r>
      <w:r>
        <w:rPr>
          <w:lang w:val="es_ES" w:bidi="es_ES"/>
        </w:rPr>
        <w:t>Pregúntenle a la persona que interpreta a Esteban: "¿Qué siente?" Es posible que escuchen cosas como:</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Dios le dio a Abraham una señal de su pacto con él a través de la marca de la circuncisión. Abraham circuncidó a su hijo Isaac el octavo día después de su nacimiento. Entonces más tarde, Isaac circuncidó a su hijo Jacob. Jacob circuncidó a sus 12 hijos que se convirtieron en los patriarcas de Israel.</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las personas que interpretan el Sanedrín: "¿Qué sienten?" Es posible que escuchen cosas como: "Somos personas especiales, nosotros los judíos. ¿Qué pretende Esteban al decirnos estas cosas que ya sabemos?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El </w:t>
      </w:r>
      <w:r>
        <w:rPr>
          <w:b/>
          <w:lang w:val="es_ES" w:bidi="es_ES"/>
        </w:rPr>
        <w:t>sumo sacerdote</w:t>
      </w:r>
      <w:r>
        <w:rPr>
          <w:lang w:val="es_ES" w:bidi="es_ES"/>
        </w:rPr>
        <w:t xml:space="preserve"> le preguntó a Esteban si las acusaciones eran verdaderas. El </w:t>
      </w:r>
      <w:r>
        <w:rPr>
          <w:b/>
          <w:lang w:val="es_ES" w:bidi="es_ES"/>
        </w:rPr>
        <w:t>sumo sacerdote</w:t>
      </w:r>
      <w:r>
        <w:rPr>
          <w:lang w:val="es_ES" w:bidi="es_ES"/>
        </w:rPr>
        <w:t xml:space="preserve"> es el sacerdote principal de todos los sacerdotes judíos. Usen el mismo término para </w:t>
      </w:r>
      <w:r>
        <w:rPr>
          <w:b/>
          <w:lang w:val="es_ES" w:bidi="es_ES"/>
        </w:rPr>
        <w:t>sumos</w:t>
      </w:r>
      <w:r>
        <w:rPr>
          <w:lang w:val="es_ES" w:bidi="es_ES"/>
        </w:rPr>
        <w:t xml:space="preserve"> </w:t>
      </w:r>
      <w:r>
        <w:rPr>
          <w:b/>
          <w:lang w:val="es_ES" w:bidi="es_ES"/>
        </w:rPr>
        <w:t>sacerdotes</w:t>
      </w:r>
      <w:r>
        <w:rPr>
          <w:lang w:val="es_ES" w:bidi="es_ES"/>
        </w:rPr>
        <w:t xml:space="preserve"> que han usado en los pasajes anteriores, y recuerden que </w:t>
      </w:r>
      <w:r>
        <w:rPr>
          <w:b/>
          <w:lang w:val="es_ES" w:bidi="es_ES"/>
        </w:rPr>
        <w:t>sumo</w:t>
      </w:r>
      <w:r>
        <w:rPr>
          <w:lang w:val="es_ES" w:bidi="es_ES"/>
        </w:rPr>
        <w:t xml:space="preserve"> </w:t>
      </w:r>
      <w:r>
        <w:rPr>
          <w:b/>
          <w:lang w:val="es_ES" w:bidi="es_ES"/>
        </w:rPr>
        <w:t>sacerdote</w:t>
      </w:r>
      <w:r>
        <w:rPr>
          <w:lang w:val="es_ES" w:bidi="es_ES"/>
        </w:rPr>
        <w:t xml:space="preserve"> está en el glosario principal.</w:t>
      </w:r>
    </w:p>
    <w:p>
      <w:pPr/>
      <w:r>
        <w:rPr>
          <w:lang w:val="es_ES" w:bidi="es_ES"/>
        </w:rPr>
      </w:r>
      <w:r>
        <w:rPr>
          <w:lang w:val="es_ES" w:bidi="es_ES"/>
        </w:rPr>
        <w:t xml:space="preserve">Esteban dice que el Dios de la </w:t>
      </w:r>
      <w:r>
        <w:rPr>
          <w:b/>
          <w:lang w:val="es_ES" w:bidi="es_ES"/>
        </w:rPr>
        <w:t>gloria</w:t>
      </w:r>
      <w:r>
        <w:rPr>
          <w:lang w:val="es_ES" w:bidi="es_ES"/>
        </w:rPr>
        <w:t xml:space="preserve"> se le apareció a Abraham en Mesopotamia. Usen la misma palabra para </w:t>
      </w:r>
      <w:r>
        <w:rPr>
          <w:b/>
          <w:lang w:val="es_ES" w:bidi="es_ES"/>
        </w:rPr>
        <w:t>gloria</w:t>
      </w:r>
      <w:r>
        <w:rPr>
          <w:lang w:val="es_ES" w:bidi="es_ES"/>
        </w:rPr>
        <w:t xml:space="preserve"> que han usado en los pasajes anteriores, y recuerden que </w:t>
      </w:r>
      <w:r>
        <w:rPr>
          <w:b/>
          <w:lang w:val="es_ES" w:bidi="es_ES"/>
        </w:rPr>
        <w:t>gloria</w:t>
      </w:r>
      <w:r>
        <w:rPr>
          <w:lang w:val="es_ES" w:bidi="es_ES"/>
        </w:rPr>
        <w:t xml:space="preserve"> está en el glosario principal.</w:t>
      </w:r>
    </w:p>
    <w:p>
      <w:pPr/>
      <w:r>
        <w:rPr>
          <w:lang w:val="es_ES" w:bidi="es_ES"/>
        </w:rPr>
      </w:r>
      <w:r>
        <w:rPr>
          <w:lang w:val="es_ES" w:bidi="es_ES"/>
        </w:rPr>
        <w:t xml:space="preserve">Dios le dio a Abraham una señal de su </w:t>
      </w:r>
      <w:r>
        <w:rPr>
          <w:b/>
          <w:lang w:val="es_ES" w:bidi="es_ES"/>
        </w:rPr>
        <w:t>pacto.</w:t>
      </w:r>
      <w:r>
        <w:rPr>
          <w:lang w:val="es_ES" w:bidi="es_ES"/>
        </w:rPr>
        <w:t xml:space="preserve"> Usen la misma palabra para </w:t>
      </w:r>
      <w:r>
        <w:rPr>
          <w:b/>
          <w:lang w:val="es_ES" w:bidi="es_ES"/>
        </w:rPr>
        <w:t>pacto</w:t>
      </w:r>
      <w:r>
        <w:rPr>
          <w:lang w:val="es_ES" w:bidi="es_ES"/>
        </w:rPr>
        <w:t xml:space="preserve"> que Pedro usó en su discurso a los líderes religiosos anteriormente en Hechos. Recuerden que </w:t>
      </w:r>
      <w:r>
        <w:rPr>
          <w:b/>
          <w:lang w:val="es_ES" w:bidi="es_ES"/>
        </w:rPr>
        <w:t>el pacto</w:t>
      </w:r>
      <w:r>
        <w:rPr>
          <w:lang w:val="es_ES" w:bidi="es_ES"/>
        </w:rPr>
        <w:t xml:space="preserve"> es un acuerdo permanente que dos personas o grupos hacen para establecer la paz o la amistad. Si es necesario, busca </w:t>
      </w:r>
      <w:r>
        <w:rPr>
          <w:b/>
          <w:lang w:val="es_ES" w:bidi="es_ES"/>
        </w:rPr>
        <w:t>pacto</w:t>
      </w:r>
      <w:r>
        <w:rPr>
          <w:lang w:val="es_ES" w:bidi="es_ES"/>
        </w:rPr>
        <w:t xml:space="preserve"> en el glosario principal.</w:t>
      </w:r>
    </w:p>
    <w:p>
      <w:pPr/>
      <w:r>
        <w:rPr>
          <w:lang w:val="es_ES" w:bidi="es_ES"/>
        </w:rPr>
      </w:r>
      <w:r>
        <w:rPr>
          <w:lang w:val="es_ES" w:bidi="es_ES"/>
        </w:rPr>
        <w:t xml:space="preserve">La señal del pacto era la </w:t>
      </w:r>
      <w:r>
        <w:rPr>
          <w:b/>
          <w:lang w:val="es_ES" w:bidi="es_ES"/>
        </w:rPr>
        <w:t>circuncisión</w:t>
      </w:r>
      <w:r>
        <w:rPr>
          <w:lang w:val="es_ES" w:bidi="es_ES"/>
        </w:rPr>
        <w:t xml:space="preserve">. La circuncisión es cuando alguien corta la piel suelta del extremo del pene de un hombre. Consulten el glosario principal para obtener una definición completa de </w:t>
      </w:r>
      <w:r>
        <w:rPr>
          <w:b/>
          <w:lang w:val="es_ES" w:bidi="es_ES"/>
        </w:rPr>
        <w:t>circuncisión.</w:t>
      </w:r>
    </w:p>
    <w:p>
      <w:pPr/>
      <w:r>
        <w:rPr>
          <w:lang w:val="es_ES" w:bidi="es_ES"/>
        </w:rPr>
      </w:r>
      <w:r>
        <w:rPr>
          <w:lang w:val="es_ES" w:bidi="es_ES"/>
        </w:rPr>
        <w:t xml:space="preserve">Jacob se convirtió en el padre de los doce </w:t>
      </w:r>
      <w:r>
        <w:rPr>
          <w:b/>
          <w:lang w:val="es_ES" w:bidi="es_ES"/>
        </w:rPr>
        <w:t>patriarcas,</w:t>
      </w:r>
      <w:r>
        <w:rPr>
          <w:lang w:val="es_ES" w:bidi="es_ES"/>
        </w:rPr>
        <w:t xml:space="preserve"> o líderes, de las doce tribus de Israel. </w:t>
      </w:r>
      <w:r>
        <w:rPr>
          <w:b/>
          <w:lang w:val="es_ES" w:bidi="es_ES"/>
        </w:rPr>
        <w:t>Patriarcas</w:t>
      </w:r>
      <w:r>
        <w:rPr>
          <w:lang w:val="es_ES" w:bidi="es_ES"/>
        </w:rPr>
        <w:t xml:space="preserve"> puede significar antepasados famosos. En este caso, estos 12 hombres se convirtieron en los antepasados de cada una de las 12 tribus de Israel.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7:9–19</w:t>
      </w:r>
      <w:r>
        <w:rPr>
          <w:lang w:val="es_ES" w:bidi="es_ES"/>
        </w:rPr>
      </w:r>
    </w:p>
    <w:p>
      <w:pPr>
        <w:pStyle w:val="Heading3"/>
      </w:pPr>
      <w:r>
        <w:rPr>
          <w:lang w:val="es_ES" w:bidi="es_ES"/>
        </w:rPr>
        <w:t>Escuchar con el corazón</w:t>
      </w:r>
    </w:p>
    <w:p>
      <w:pPr/>
      <w:r>
        <w:rPr>
          <w:lang w:val="es_ES" w:bidi="es_ES"/>
        </w:rPr>
      </w:r>
      <w:r>
        <w:rPr>
          <w:lang w:val="es_ES" w:bidi="es_ES"/>
        </w:rPr>
        <w:t>Escuchen Hechos 7:9–19 y guárdenlo en su corazón.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Esteban comenzó a defenderse ante el Sanedrín judío, o consejo de líderes religiosos judíos. Esteban comenzó su historia judía con la historia de Abraham. Aunque Abraham no tenía un hogar ni un templo en el que adorar, adoraba a Dios dondequiera que estuviera.</w:t>
      </w:r>
    </w:p>
    <w:p>
      <w:pPr/>
      <w:r>
        <w:rPr>
          <w:lang w:val="es_ES" w:bidi="es_ES"/>
        </w:rPr>
      </w:r>
      <w:r>
        <w:rPr>
          <w:lang w:val="es_ES" w:bidi="es_ES"/>
        </w:rPr>
        <w:t>Ahora Esteban continúa la historia del descendiente de Abraham, José. Esteban comienza a mostrar cómo la gente a menudo odiaba y rechazaba a los mensajeros de Dios. Esteban dice que los patriarcas, los 12 bisnietos de Abraham, estaban celosos de José. Esteban entonces hace un resumen de la historia de José: cómo sus hermanos lo vendieron como esclavo en Egipto, pero cómo Dios estuvo siempre con él y lo rescató. Dios le dio a José sabiduría, o comprensión de cómo actuar de una manera piadosa. Debido a esto, al faraón, o rey de Egipto, le agradó José y lo nombró gobernante de Egipto y de su palacio, u hogar.</w:t>
      </w:r>
    </w:p>
    <w:p>
      <w:pPr/>
      <w:r>
        <w:rPr>
          <w:lang w:val="es_ES" w:bidi="es_ES"/>
        </w:rPr>
      </w:r>
      <w:r>
        <w:rPr>
          <w:lang w:val="es_ES" w:bidi="es_ES"/>
        </w:rPr>
        <w:t>Deténganse aquí y conversen en grupo: Cuenten una historia sobre personas que traicionan a un miembro de la familia o amigo inocente. ¿Qué le sucedió a la persona inocente? ¿Cómo se habla de las personas que traicionan a otras?</w:t>
      </w:r>
    </w:p>
    <w:p>
      <w:pPr/>
      <w:r>
        <w:rPr>
          <w:lang w:val="es_ES" w:bidi="es_ES"/>
        </w:rPr>
      </w:r>
      <w:r>
        <w:rPr>
          <w:lang w:val="es_ES" w:bidi="es_ES"/>
        </w:rPr>
        <w:t>Esteban continúa mostrando cómo el viaje de José a Egipto fue un regalo para su familia. Una gran hambruna azotó todo Egipto y Canaán, donde vivía la familia de José. Jacob envió a sus hijos a Egipto para comprar grano porque su familia no tenía suficiente para comer. Esteban ahora pasa a la segunda visita de los hermanos a Egipto para comprar grano. En la segunda visita, José les dice a sus hermanos quién es. El faraón se enteró de la familia de José, y José pudo llamar a su padre y a toda su familia para que vinieran y vivieran en Egipto. Esteban dice que vinieron 75 miembros de la familia. Esto habría incluido al padre de José, Jacob, a sus 11 hermanos, sus esposas y sus hijos. Jacob fue a vivir a Egipto. Jacob murió en Egipto, al igual que todos sus hijos. Esteban dice que los descendientes de Jacob guardaron los huesos de al menos José y los trajeron de regreso a Siquem, el lugar donde fueron enterrados Abraham y su familia. Es posible que los descendientes de Abraham trajeran los huesos de todos los hijos de Jacob de regreso a Siquem. Jacob ya había sido enterrado en Hebrón muchos años antes. En realidad, Abraham había comprado una tumba en Hebrón y la gente enterró a Abraham allí. Sin embargo, Esteban está resumiendo una historia muy larga de las Escrituras judías. Para Esteban, los detalles no eran tan importantes como la idea de que Jacob y sus descendientes fueron enterrados en la tierra que Dios había prometido a los descendientes de Abraham. Para Esteban, esto muestra que Dios cumple sus promesas y le da a su pueblo la tierra que le ha prometido.</w:t>
      </w:r>
    </w:p>
    <w:p>
      <w:pPr/>
      <w:r>
        <w:rPr>
          <w:lang w:val="es_ES" w:bidi="es_ES"/>
        </w:rPr>
      </w:r>
      <w:r>
        <w:rPr>
          <w:lang w:val="es_ES" w:bidi="es_ES"/>
        </w:rPr>
        <w:t xml:space="preserve">Deténganse aquí y muestren al equipo de traducción un mapa que incluya a </w:t>
      </w:r>
      <w:r>
        <w:rPr>
          <w:lang w:val="es_ES" w:bidi="es_ES"/>
        </w:rPr>
        <w:t>Canaán, Egipto y las áreas de Siquem y Hebrón</w:t>
      </w:r>
      <w:r>
        <w:rPr>
          <w:lang w:val="es_ES" w:bidi="es_ES"/>
        </w:rPr>
        <w:t>.</w:t>
      </w:r>
    </w:p>
    <w:p>
      <w:pPr/>
      <w:r>
        <w:rPr>
          <w:lang w:val="es_ES" w:bidi="es_ES"/>
        </w:rPr>
      </w:r>
      <w:r>
        <w:rPr>
          <w:lang w:val="es_ES" w:bidi="es_ES"/>
        </w:rPr>
        <w:t>Deténganse aquí y conversen en grupo: Cuenten una historia sobre los orígenes de su pueblo o de su tribu. ¿Quiénes eran los líderes al principio? ¿Cómo hablás de tus antepasados?</w:t>
      </w:r>
    </w:p>
    <w:p>
      <w:pPr/>
      <w:r>
        <w:rPr>
          <w:lang w:val="es_ES" w:bidi="es_ES"/>
        </w:rPr>
      </w:r>
      <w:r>
        <w:rPr>
          <w:lang w:val="es_ES" w:bidi="es_ES"/>
        </w:rPr>
        <w:t>El número de descendientes de Jacob aumentó considerablemente. Esteban había dicho anteriormente que Dios le había hablado a Abraham sobre sus descendientes, que vivirían en una tierra extranjera durante 400 años. Esteban le dice al Sanedrín que se estaba acercando el final de ese tiempo y que era casi hora de que Dios cumpliera su promesa de dar a su pueblo la tierra que les había prometido. Un nuevo rey estaba en Egipto, y al rey no le importaba cuánto José había ayudado al pueblo de Egipto. El rey "trató traidoramente" a los descendientes de Jacob. Esto significa que el rey les mintió y les causó daño. Hizo que la gente abandonara a sus bebés para que murieran.</w:t>
      </w:r>
    </w:p>
    <w:p>
      <w:pPr/>
      <w:r>
        <w:rPr>
          <w:lang w:val="es_ES" w:bidi="es_ES"/>
        </w:rPr>
      </w:r>
      <w:r>
        <w:rPr>
          <w:lang w:val="es_ES" w:bidi="es_ES"/>
        </w:rPr>
        <w:t>Esteban está eligiendo continuamente contar detalles en la historia que muestran que Dios es fiel a su pueblo.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En la primera escena:</w:t>
      </w:r>
      <w:r>
        <w:rPr>
          <w:lang w:val="es_ES" w:bidi="es_ES"/>
        </w:rPr>
        <w:t xml:space="preserve"> Esteban continúa la historia de José, contando cómo sus hermanos lo vendieron como esclavo en Egipto y cómo Dios convirtió a José en gobernador de todo Egipto.</w:t>
      </w:r>
    </w:p>
    <w:p>
      <w:pPr/>
      <w:r>
        <w:rPr>
          <w:lang w:val="es_ES" w:bidi="es_ES"/>
        </w:rPr>
      </w:r>
      <w:r>
        <w:rPr>
          <w:b/>
          <w:lang w:val="es_ES" w:bidi="es_ES"/>
        </w:rPr>
        <w:t>En la segunda escena:</w:t>
      </w:r>
      <w:r>
        <w:rPr>
          <w:lang w:val="es_ES" w:bidi="es_ES"/>
        </w:rPr>
        <w:t xml:space="preserve"> La familia de Jacob tenía hambre debido a la hambruna en Egipto, por lo que envió a sus hijos, los hermanos de José, a Egipto para comprar comida. José llevó a las familias de su padre y de sus hermanos a Egipto para vivir. Jacob y sus hijos finalmente murieron y fueron enterrados en la tierra que Dios les había prometido.</w:t>
      </w:r>
    </w:p>
    <w:p>
      <w:pPr/>
      <w:r>
        <w:rPr>
          <w:lang w:val="es_ES" w:bidi="es_ES"/>
        </w:rPr>
      </w:r>
      <w:r>
        <w:rPr>
          <w:b/>
          <w:lang w:val="es_ES" w:bidi="es_ES"/>
        </w:rPr>
        <w:t>En la tercera escena:</w:t>
      </w:r>
      <w:r>
        <w:rPr>
          <w:lang w:val="es_ES" w:bidi="es_ES"/>
        </w:rPr>
        <w:t xml:space="preserve"> Mientras tanto, los descendientes de Jacob en Egipto se hicieron numerosos y el rey los maltrató.</w:t>
      </w:r>
    </w:p>
    <w:p>
      <w:pPr/>
      <w:r>
        <w:rPr>
          <w:lang w:val="es_ES" w:bidi="es_ES"/>
        </w:rPr>
      </w:r>
      <w:r>
        <w:rPr>
          <w:lang w:val="es_ES" w:bidi="es_ES"/>
        </w:rPr>
        <w:t>Los personajes de esta historia incluyen a los que cuentan y escuchan la historia:</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 y otros en el Sanedrín</w:t>
      </w:r>
    </w:p>
    <w:p>
      <w:pPr/>
      <w:r>
        <w:rPr>
          <w:lang w:val="es_ES" w:bidi="es_ES"/>
        </w:rPr>
      </w:r>
      <w:r>
        <w:rPr>
          <w:lang w:val="es_ES" w:bidi="es_ES"/>
        </w:rPr>
        <w:t>Los personajes en la historia que Esteban cuenta incluyen:</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Los hermanos de José, los patriarcas</w:t>
      </w:r>
    </w:p>
    <w:p>
      <w:pPr>
        <w:pStyle w:val="ListBullet"/>
        <w:spacing w:line="240" w:lineRule="auto"/>
        <w:ind w:left="720"/>
      </w:pPr>
      <w:r>
        <w:rPr>
          <w:lang w:val="es_ES" w:bidi="es_ES"/>
        </w:rPr>
      </w:r>
      <w:r>
        <w:rPr>
          <w:lang w:val="es_ES" w:bidi="es_ES"/>
        </w:rPr>
        <w:t>Faraón, rey de Egipto que apreciaba a José</w:t>
      </w:r>
    </w:p>
    <w:p>
      <w:pPr>
        <w:pStyle w:val="ListBullet"/>
        <w:spacing w:line="240" w:lineRule="auto"/>
        <w:ind w:left="720"/>
      </w:pPr>
      <w:r>
        <w:rPr>
          <w:lang w:val="es_ES" w:bidi="es_ES"/>
        </w:rPr>
      </w:r>
      <w:r>
        <w:rPr>
          <w:lang w:val="es_ES" w:bidi="es_ES"/>
        </w:rPr>
        <w:t>Jacob y las familias de sus hijos</w:t>
      </w:r>
    </w:p>
    <w:p>
      <w:pPr>
        <w:pStyle w:val="ListBullet"/>
        <w:spacing w:line="240" w:lineRule="auto"/>
        <w:ind w:left="720"/>
      </w:pPr>
      <w:r>
        <w:rPr>
          <w:lang w:val="es_ES" w:bidi="es_ES"/>
        </w:rPr>
      </w:r>
      <w:r>
        <w:rPr>
          <w:lang w:val="es_ES" w:bidi="es_ES"/>
        </w:rPr>
        <w:t>Nuevo rey de Egipto que no conocía a los descendientes de Jacob</w:t>
      </w:r>
    </w:p>
    <w:p>
      <w:pPr/>
      <w:r>
        <w:rPr>
          <w:lang w:val="es_ES" w:bidi="es_ES"/>
        </w:rPr>
      </w:r>
      <w:r>
        <w:rPr>
          <w:lang w:val="es_ES" w:bidi="es_ES"/>
        </w:rPr>
        <w:t>En esta sesión, pida al grupo que elabore un guion gráfico, dibuje o use algún tipo de objeto que puedan mover, como rocas, palos o juguetes para niños, para visualizar la historia y la acción en ella.</w:t>
      </w:r>
    </w:p>
    <w:p>
      <w:pPr/>
      <w:r>
        <w:rPr>
          <w:lang w:val="es_ES" w:bidi="es_ES"/>
        </w:rPr>
      </w:r>
      <w:r>
        <w:rPr>
          <w:lang w:val="es_ES" w:bidi="es_ES"/>
        </w:rPr>
        <w:t>Esta historia tiene lugar donde termina la última historia. Esteban está en el lugar donde se reúne el Sanedrín. El Sanedrín está formado por los ancianos judíos y maestros de la ley. El sumo sacerdote lleva la reunión. Este es probablemente Caifás, el mismo sumo sacerdote que juzgó a Jesús. Anás, el ex sumo sacerdote, también puede haber estado allí.</w:t>
      </w:r>
    </w:p>
    <w:p>
      <w:pPr/>
      <w:r>
        <w:rPr>
          <w:lang w:val="es_ES" w:bidi="es_ES"/>
        </w:rPr>
      </w:r>
      <w:r>
        <w:rPr>
          <w:lang w:val="es_ES" w:bidi="es_ES"/>
        </w:rPr>
        <w:t>Esteban continúa su historia sin hacer una pausa. Continúa hablando de los 12 patriarcas, los hijos de Jacob. Once de estos hermanos, o patriarcas, odiaban a su hermano José y lo vendieron como esclavo.</w:t>
      </w:r>
    </w:p>
    <w:p>
      <w:pPr/>
      <w:r>
        <w:rPr>
          <w:lang w:val="es_ES" w:bidi="es_ES"/>
        </w:rPr>
      </w:r>
      <w:r>
        <w:rPr>
          <w:lang w:val="es_ES" w:bidi="es_ES"/>
        </w:rPr>
        <w:t>Es importante recordar que Esteban está tratando de contar toda la historia del pueblo judío en un corto período de tiempo. Resume los eventos y los relaciona. Aunque es posible que conozcan todos los detalles de esta historia, deben traducir este pasaje de la manera en que Esteban lo dice.</w:t>
      </w:r>
    </w:p>
    <w:p>
      <w:pPr/>
      <w:r>
        <w:rPr>
          <w:lang w:val="es_ES" w:bidi="es_ES"/>
        </w:rPr>
      </w:r>
      <w:r>
        <w:rPr>
          <w:lang w:val="es_ES" w:bidi="es_ES"/>
        </w:rPr>
        <w:t>Esteban deja claro que aunque José era un esclavo, Dios estaba con él. Asegúrense de que quede claro en su traducción que hay un contraste entre el estado de esclavitud en el que se encontraba José y el hecho de que Dios estaba con él.</w:t>
      </w:r>
    </w:p>
    <w:p>
      <w:pPr/>
      <w:r>
        <w:rPr>
          <w:lang w:val="es_ES" w:bidi="es_ES"/>
        </w:rPr>
      </w:r>
      <w:r>
        <w:rPr>
          <w:lang w:val="es_ES" w:bidi="es_ES"/>
        </w:rPr>
        <w:t>Dios le dio a José el favor del rey, o faraón, de Egipto, lo que significa que el rey lo apreciaba. Dios también le dio a José una sabiduría inusual o una gran sabiduría. La sabiduría de José hizo que el rey pusiera a José a cargo de su propio hogar, o de todos los que vivían en sus palacios y en su país, Egipto.</w:t>
      </w:r>
    </w:p>
    <w:p>
      <w:pPr/>
      <w:r>
        <w:rPr>
          <w:lang w:val="es_ES" w:bidi="es_ES"/>
        </w:rPr>
      </w:r>
      <w:r>
        <w:rPr>
          <w:lang w:val="es_ES" w:bidi="es_ES"/>
        </w:rPr>
        <w:t>La siguiente parte de la historia muestra que los eventos cambiaron. Las cosas iban bien, y luego una gran hambruna llegó a Egipto, donde estaba José, y a Canaán, donde estaban Jacob y sus hijos restantes. Jacob envió a sus hijos a Egipto para comprar grano. Esteban no cuenta todos los detalles de lo que sucedió cuando fueron a comprar comida. Salta directamente a la segunda vez que los hermanos van a Egipto, cuando José les muestra que es José. José los presentó al Faraón, y luego pudo invitarlos, a sus familias y a su padre a regresar a Egipto para vivir. Esteban dice que 75 personas de la familia de Jacob vinieron a vivir en Egipto.</w:t>
      </w:r>
    </w:p>
    <w:p>
      <w:pPr/>
      <w:r>
        <w:rPr>
          <w:lang w:val="es_ES" w:bidi="es_ES"/>
        </w:rPr>
      </w:r>
      <w:r>
        <w:rPr>
          <w:lang w:val="es_ES" w:bidi="es_ES"/>
        </w:rPr>
        <w:t>Jacob vino a Egipto, vivió allí y murió. Con el tiempo, todos sus hijos también murieron allí. Sabemos que José y sus hermanos enterraron a Jacob en Hebrón. Muchos años después, cuando Dios rescató a los descendientes de Jacob de Egipto y los llevó de regreso a Canaán, llevaron los huesos de José y lo enterraron en Siquem. Algunas personas creen que enterraron los huesos de los hermanos de José en Siquem también. Este es un ejemplo de que Esteban pone dos eventos en uno. El punto principal de Esteban era que la familia de Jacob fue enterrada en Canaán para mostrar que Dios realmente les estaba dando la tierra para sus descendientes.</w:t>
      </w:r>
    </w:p>
    <w:p>
      <w:pPr/>
      <w:r>
        <w:rPr>
          <w:lang w:val="es_ES" w:bidi="es_ES"/>
        </w:rPr>
      </w:r>
      <w:r>
        <w:rPr>
          <w:lang w:val="es_ES" w:bidi="es_ES"/>
        </w:rPr>
        <w:t>Es posible que necesiten reordenar los eventos en la siguiente sección. El número de descendientes de Jacob aumentó considerablemente. Entonces se acercaba el momento en que Dios devolvería la tierra a su pueblo. Pero una cosa más tenía que suceder. Un nuevo rey era rey en Egipto, y no conocía a José. Este rey oprimió a la gente y los hizo abandonar a sus bebés para que murieran. Esteban acorta esta parte de la historia porque la familia de Jacob estuvo en Egipto durante 400 años; hubo más de un rey que oprimió a los descendientes de Jacob.</w:t>
      </w:r>
    </w:p>
    <w:p>
      <w:pPr/>
      <w:r>
        <w:rPr>
          <w:lang w:val="es_ES" w:bidi="es_ES"/>
        </w:rPr>
      </w:r>
      <w:r>
        <w:rPr>
          <w:lang w:val="es_ES" w:bidi="es_ES"/>
        </w:rPr>
        <w:t>Esteban establece la trama aquí para crear suspenso. Las cosas están sucediendo tal como Dios le dijo a Abraham que sucederían. Ahora, el momento para que Dios ayude a su pueblo se está acercando.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Los personajes de esta historia incluyen a los que cuentan y escuchan la historia:</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 y otros en el Sanedrín</w:t>
      </w:r>
    </w:p>
    <w:p>
      <w:pPr/>
      <w:r>
        <w:rPr>
          <w:lang w:val="es_ES" w:bidi="es_ES"/>
        </w:rPr>
      </w:r>
      <w:r>
        <w:rPr>
          <w:lang w:val="es_ES" w:bidi="es_ES"/>
        </w:rPr>
        <w:t>Los personajes en la historia que Esteban cuenta incluyen:</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Los hermanos de José, los patriarcas</w:t>
      </w:r>
    </w:p>
    <w:p>
      <w:pPr>
        <w:pStyle w:val="ListBullet"/>
        <w:spacing w:line="240" w:lineRule="auto"/>
        <w:ind w:left="720"/>
      </w:pPr>
      <w:r>
        <w:rPr>
          <w:lang w:val="es_ES" w:bidi="es_ES"/>
        </w:rPr>
      </w:r>
      <w:r>
        <w:rPr>
          <w:lang w:val="es_ES" w:bidi="es_ES"/>
        </w:rPr>
        <w:t>Faraón, el rey de Egipto a quien le agradaba José</w:t>
      </w:r>
    </w:p>
    <w:p>
      <w:pPr>
        <w:pStyle w:val="ListBullet"/>
        <w:spacing w:line="240" w:lineRule="auto"/>
        <w:ind w:left="720"/>
      </w:pPr>
      <w:r>
        <w:rPr>
          <w:lang w:val="es_ES" w:bidi="es_ES"/>
        </w:rPr>
      </w:r>
      <w:r>
        <w:rPr>
          <w:lang w:val="es_ES" w:bidi="es_ES"/>
        </w:rPr>
        <w:t>Jacob y las familias de sus hijos</w:t>
      </w:r>
    </w:p>
    <w:p>
      <w:pPr>
        <w:pStyle w:val="ListBullet"/>
        <w:spacing w:line="240" w:lineRule="auto"/>
        <w:ind w:left="720"/>
      </w:pPr>
      <w:r>
        <w:rPr>
          <w:lang w:val="es_ES" w:bidi="es_ES"/>
        </w:rPr>
      </w:r>
      <w:r>
        <w:rPr>
          <w:lang w:val="es_ES" w:bidi="es_ES"/>
        </w:rPr>
        <w:t>Nuevo rey de Egipto que no conocía a los descendientes de Jacob</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Esteban todavía está hablando al Sanedrín. Continúa hablando de los patriarcas. Dice que estos patriarcas están celosos de su hermano José, y lo venden como esclavo a Egipto. Pero Dios estaba con José, y Dios rescató a José. Dios le dio a José el favor del faraón, el rey de Egipto. José tenía una gran sabiduría, y el rey de Egipto lo puso a cargo de todos en su palacio y de todo Egipto.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la persona que interpreta a José, "¿Cómo se siente?" Es posible que escuchen cosas como, "¡Dios realmente está cuidando de mí!"</w:t>
      </w:r>
    </w:p>
    <w:p>
      <w:pPr>
        <w:pStyle w:val="ListBullet"/>
        <w:spacing w:line="240" w:lineRule="auto"/>
        <w:ind w:left="720"/>
      </w:pPr>
      <w:r>
        <w:rPr>
          <w:lang w:val="es_ES" w:bidi="es_ES"/>
        </w:rPr>
      </w:r>
      <w:r>
        <w:rPr>
          <w:lang w:val="es_ES" w:bidi="es_ES"/>
        </w:rPr>
        <w:t>Pregúntenles a las personas que interpretan a los miembros del Sanedrín: "¿Cómo se sienten?" Es posible que escuchen cosas como, "Confundido, ¿por qué Esteban sigue hablando de nuestros patriarcas? ¡Conocemos esta historia! ¡Nos está tratando como a niños!"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Pero una hambruna llegó a Egipto y a Canaán, donde estaba la familia de Jacob. Todos estaban en la miseria, y nuestros antepasados se quedaron sin comida. Jacob se enteró del grano en Egipto, por lo que envió a sus hijos a Egipto para comprar grano. Fueron dos veces. La segunda vez que fueron, José les dijo quién era, y el faraón se enteró de la familia de José. Entonces José envió a las familias de su padre y de sus hermanos para que vinieran y vivieran en Egipto. Jacob y los patriarcas murieron, y sus descendientes trajeron sus cuerpos de regreso a Siquem, donde Abraham había comprado una tumba a los hijos de Hamor.</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las personas que interpretan el Sanedrín: "¿Qué sienten?" Es posible que escuchen cosas como, "Ya conozco esta historia, ¿por qué nos está diciendo esto?" "Frustrado, ¿por qué no responde a la pregunta?"</w:t>
      </w:r>
    </w:p>
    <w:p>
      <w:pPr>
        <w:pStyle w:val="ListBullet"/>
        <w:spacing w:line="240" w:lineRule="auto"/>
        <w:ind w:left="720"/>
      </w:pPr>
      <w:r>
        <w:rPr>
          <w:lang w:val="es_ES" w:bidi="es_ES"/>
        </w:rPr>
      </w:r>
      <w:r>
        <w:rPr>
          <w:lang w:val="es_ES" w:bidi="es_ES"/>
        </w:rPr>
        <w:t>Pregúntenle a la persona que interpreta a Esteban: "¿Qué siente?" Es posible que escuchen cosas como, "Quiero que entiendan que Dios cuidó de los patriarcas. Dios es fiel dondequiera que estemos, incluso cuando no teníamos nuestra propia tierra".</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El tiempo pasaba, y el número de descendientes de Jacob en Egipto se hizo cada vez mayor. Pronto llegó el momento de que Dios cumpliera su promesa a Abraham y le diera a su pueblo la tierra que le había prometido. Pero un nuevo rey subió al trono en Egipto, y no conocía a José ni cómo José había ayudado a su pueblo. El nuevo rey mintió a los descendientes de Jacob y los oprimió. Los hizo abandonar a sus bebés recién nacidos para que murieran.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las personas que interpretan el Sanedrín: "¿Qué sienten?" Es posible que escuchen cosas como, "Triste. Este fue un momento triste en nuestra historia".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Los </w:t>
      </w:r>
      <w:r>
        <w:rPr>
          <w:b/>
          <w:lang w:val="es_ES" w:bidi="es_ES"/>
        </w:rPr>
        <w:t>patriarcas</w:t>
      </w:r>
      <w:r>
        <w:rPr>
          <w:lang w:val="es_ES" w:bidi="es_ES"/>
        </w:rPr>
        <w:t xml:space="preserve"> estaban celosos de su hermano José. Recuerden que el término patriarcas se refiere a los 12 hijos de Jacob, quienes se convirtieron en los antepasados de las 12 tribus de Israel. Usen la misma palabra para patriarcas que han usado en los pasajes anteriores.</w:t>
      </w:r>
    </w:p>
    <w:p>
      <w:pPr/>
      <w:r>
        <w:rPr>
          <w:lang w:val="es_ES" w:bidi="es_ES"/>
        </w:rPr>
      </w:r>
      <w:r>
        <w:rPr>
          <w:lang w:val="es_ES" w:bidi="es_ES"/>
        </w:rPr>
        <w:t xml:space="preserve">Dios hizo que José se ganara el </w:t>
      </w:r>
      <w:r>
        <w:rPr>
          <w:b/>
          <w:lang w:val="es_ES" w:bidi="es_ES"/>
        </w:rPr>
        <w:t>favor</w:t>
      </w:r>
      <w:r>
        <w:rPr>
          <w:lang w:val="es_ES" w:bidi="es_ES"/>
        </w:rPr>
        <w:t xml:space="preserve"> del </w:t>
      </w:r>
      <w:r>
        <w:rPr>
          <w:b/>
          <w:lang w:val="es_ES" w:bidi="es_ES"/>
        </w:rPr>
        <w:t>faraón</w:t>
      </w:r>
      <w:r>
        <w:rPr>
          <w:lang w:val="es_ES" w:bidi="es_ES"/>
        </w:rPr>
        <w:t xml:space="preserve"> de Egipto. Esto significa que el faraón estimaba a José e hizo cosas buenas por él. Faraón es el título del rey de Egipto. Pueden usar este título o simplemente decir "rey de Egipto". Si ya han traducido esta palabra, asegúrense de usar la misma palabra que han usado antes.</w:t>
      </w:r>
    </w:p>
    <w:p>
      <w:pPr/>
      <w:r>
        <w:rPr>
          <w:lang w:val="es_ES" w:bidi="es_ES"/>
        </w:rPr>
      </w:r>
      <w:r>
        <w:rPr>
          <w:lang w:val="es_ES" w:bidi="es_ES"/>
        </w:rPr>
        <w:t xml:space="preserve">Deténganse aquí y conversen sobre cómo traducirán </w:t>
      </w:r>
      <w:r>
        <w:rPr>
          <w:b/>
          <w:lang w:val="es_ES" w:bidi="es_ES"/>
        </w:rPr>
        <w:t>dar favor</w:t>
      </w:r>
      <w:r>
        <w:rPr>
          <w:lang w:val="es_ES" w:bidi="es_ES"/>
        </w:rPr>
        <w:t xml:space="preserve"> y el título del rey de Egipto, </w:t>
      </w:r>
      <w:r>
        <w:rPr>
          <w:b/>
          <w:lang w:val="es_ES" w:bidi="es_ES"/>
        </w:rPr>
        <w:t>Faraón</w:t>
      </w:r>
      <w:r>
        <w:rPr>
          <w:lang w:val="es_ES" w:bidi="es_ES"/>
        </w:rPr>
        <w:t>.</w:t>
      </w:r>
    </w:p>
    <w:p>
      <w:pPr/>
      <w:r>
        <w:rPr>
          <w:lang w:val="es_ES" w:bidi="es_ES"/>
        </w:rPr>
      </w:r>
      <w:r>
        <w:rPr>
          <w:lang w:val="es_ES" w:bidi="es_ES"/>
        </w:rPr>
        <w:t xml:space="preserve">Recuerden que a lo largo de este pasaje, Esteban se refiere a José y a sus hermanos como patriarcas, o </w:t>
      </w:r>
      <w:r>
        <w:rPr>
          <w:b/>
          <w:lang w:val="es_ES" w:bidi="es_ES"/>
        </w:rPr>
        <w:t>a nuestros antepasados</w:t>
      </w:r>
      <w:r>
        <w:rPr>
          <w:lang w:val="es_ES" w:bidi="es_ES"/>
        </w:rPr>
        <w:t>. Estos doce hermanos se convirtieron en los antepasados principales de cada una de las doce tribus de Israel. Eran bien conocidos en todo Israel durante la época de Esteban, porque cada judío sabía a qué tribu pertenecía.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7:20–34</w:t>
      </w:r>
      <w:r>
        <w:rPr>
          <w:lang w:val="es_ES" w:bidi="es_ES"/>
        </w:rPr>
      </w:r>
    </w:p>
    <w:p>
      <w:pPr>
        <w:pStyle w:val="Heading3"/>
      </w:pPr>
      <w:r>
        <w:rPr>
          <w:lang w:val="es_ES" w:bidi="es_ES"/>
        </w:rPr>
        <w:t>Escuchar con el corazón</w:t>
      </w:r>
    </w:p>
    <w:p>
      <w:pPr/>
      <w:r>
        <w:rPr>
          <w:lang w:val="es_ES" w:bidi="es_ES"/>
        </w:rPr>
      </w:r>
      <w:r>
        <w:rPr>
          <w:lang w:val="es_ES" w:bidi="es_ES"/>
        </w:rPr>
        <w:t>Escuchen Hechos 7:20–34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Esteban continúa contándole al Sanedrín la historia del pueblo judío. Él es el que pasa la mayor parte del tiempo hablando de Moisés, el hombre que Dios eligió para rescatar a su pueblo de la esclavitud en Egipto. Esteban todavía está hablando frente al Sanedrín, y esta es una continuación del discurso que ha estado pronunciando.</w:t>
      </w:r>
    </w:p>
    <w:p>
      <w:pPr/>
      <w:r>
        <w:rPr>
          <w:lang w:val="es_ES" w:bidi="es_ES"/>
        </w:rPr>
      </w:r>
      <w:r>
        <w:rPr>
          <w:lang w:val="es_ES" w:bidi="es_ES"/>
        </w:rPr>
        <w:t>El rey egipcio estaba oprimiendo a los descendientes de Jacob y haciéndoles abandonar a sus bebés recién nacidos. Pero en aquel tiempo, Dios tenía un plan para rescatar a su pueblo, y nació Moisés. Moisés era "hermoso ante Dios", lo que probablemente significa que era muy especial y que Dios estaba complacido con él. La familia de Moisés lo escondió y cuidó de él durante 3 meses, hasta que su madre tuvo que abandonarlo a su suerte. Pero la hija del faraón lo encontró y adoptó a Moisés, y Moisés aprendió la sabiduría y la educación de los egipcios. Moisés era poderoso en "palabra y acción". Moisés se convirtió en un hombre poderoso que hacía grandes cosas tanto en lo que hacía como en lo que decía.</w:t>
      </w:r>
    </w:p>
    <w:p>
      <w:pPr/>
      <w:r>
        <w:rPr>
          <w:lang w:val="es_ES" w:bidi="es_ES"/>
        </w:rPr>
      </w:r>
      <w:r>
        <w:rPr>
          <w:lang w:val="es_ES" w:bidi="es_ES"/>
        </w:rPr>
        <w:t>Esteban pasa ahora a Moisés como adulto; ya tiene 40 años. Moisés sale para ver a su pueblo trabajar. Moisés sabía que era israelita, un descendiente de Jacob. Moisés vio a un egipcio maltratando a un israelita y Moisés mató al egipcio. Esta era la manera en que Moisés trataba de ayudar a su pueblo. Sin embargo, el pueblo de Moisés no reconoció que Moisés estaba tratando de ayudar. Sabemos esto porque al día siguiente Moisés salió nuevamente. Vio a dos israelitas peleando, y les preguntó por qué estaban peleando. Dijo: "Hombres, ustedes son hermanos. ¿Por qué quieren lastimarse entre sí?" Moisés en realidad está diciendo que, como israelitas del mismo grupo, los dos hombres no deben lastimarse entre sí. Sin embargo, el israelita que había actuado mal le hizo a Moisés una pregunta: "¿Quién te hizo gobernante y juez sobre nosotros? ¿También me vas a matar?" En este momento, Moisés se dio cuenta de que otras personas sabían que había matado a un hombre el día anterior. Moisés se dio cuenta de que podía tener problemas con el faraón si el faraón, el rey de Egipto, sabía que Moisés había matado a un hombre.</w:t>
      </w:r>
    </w:p>
    <w:p>
      <w:pPr/>
      <w:r>
        <w:rPr>
          <w:lang w:val="es_ES" w:bidi="es_ES"/>
        </w:rPr>
      </w:r>
      <w:r>
        <w:rPr>
          <w:lang w:val="es_ES" w:bidi="es_ES"/>
        </w:rPr>
        <w:t>Deténganse aquí y conversen en grupo: Cuenten una historia sobre alguien que intentó ayudar a otros y la gente lo rechazó. ¿Cómo respondió esa persona? ¿Por qué la gente los rechazó?</w:t>
      </w:r>
    </w:p>
    <w:p>
      <w:pPr/>
      <w:r>
        <w:rPr>
          <w:lang w:val="es_ES" w:bidi="es_ES"/>
        </w:rPr>
      </w:r>
      <w:r>
        <w:rPr>
          <w:lang w:val="es_ES" w:bidi="es_ES"/>
        </w:rPr>
        <w:t>Por lo tanto, Moisés "huyó" de inmediato, o se escapó, a un país vecino llamado Madián. Moisés se estableció allí, lo que significa que se casó y tuvo hijos. Esteban nos dice que Moisés tenía dos hijos.</w:t>
      </w:r>
    </w:p>
    <w:p>
      <w:pPr/>
      <w:r>
        <w:rPr>
          <w:lang w:val="es_ES" w:bidi="es_ES"/>
        </w:rPr>
      </w:r>
      <w:r>
        <w:rPr>
          <w:lang w:val="es_ES" w:bidi="es_ES"/>
        </w:rPr>
        <w:t xml:space="preserve">Deténganse aquí y muestren al equipo un mapa de </w:t>
      </w:r>
      <w:r>
        <w:rPr>
          <w:lang w:val="es_ES" w:bidi="es_ES"/>
        </w:rPr>
        <w:t>Egipto y Madián</w:t>
      </w:r>
      <w:r>
        <w:rPr>
          <w:lang w:val="es_ES" w:bidi="es_ES"/>
        </w:rPr>
        <w:t>.</w:t>
      </w:r>
    </w:p>
    <w:p>
      <w:pPr/>
      <w:r>
        <w:rPr>
          <w:lang w:val="es_ES" w:bidi="es_ES"/>
        </w:rPr>
      </w:r>
      <w:r>
        <w:rPr>
          <w:lang w:val="es_ES" w:bidi="es_ES"/>
        </w:rPr>
        <w:t>Pasaron otros 40 años, y ahora Moisés tiene 80 años. Sabemos por la historia judía de Moisés que Moisés era pastor y estaba cuidando de las ovejas del padre de su esposa cerca del monte Sinaí. Moisés estaba en el desierto cerca del monte Sinaí y un ángel se le apareció a Moisés en una zarza en llamas. Moisés se acercó y una voz dijo: "Soy el Dios de tus padres, el Dios de Abraham, Isaac y Jacob". Dios le está diciendo a Moisés aquí que es el Dios del que Moisés siempre ha escuchado, el Dios que ha estado con su pueblo y a quien adoraban Abraham, Isaac y Jacob. Este es el Dios en el que Moisés puede confiar. Este es el Dios que llevó a Abraham a la tierra que le había prometido y le dio un hijo Isaac. Este es el Dios que estuvo con Isaac y le dio un hijo, Jacob. Este es el Dios que estuvo con Jacob, le dio 12 hijos y lo trajo a Egipto. Moisés se dio cuenta de que este era el Dios creador que le hablaba y tuvo miedo. Mostró su miedo cuando su cuerpo tembló. Moisés tenía tanto miedo de mirar a Dios que no miró la zarza.</w:t>
      </w:r>
    </w:p>
    <w:p>
      <w:pPr/>
      <w:r>
        <w:rPr>
          <w:lang w:val="es_ES" w:bidi="es_ES"/>
        </w:rPr>
      </w:r>
      <w:r>
        <w:rPr>
          <w:lang w:val="es_ES" w:bidi="es_ES"/>
        </w:rPr>
        <w:t>Dios le dijo a Moisés que se quitara las sandalias. En la cultura de Moisés, la gente se quitaba los zapatos cuando estaba en suelo santo, o tierra que estaba separada para Dios.</w:t>
      </w:r>
    </w:p>
    <w:p>
      <w:pPr/>
      <w:r>
        <w:rPr>
          <w:lang w:val="es_ES" w:bidi="es_ES"/>
        </w:rPr>
      </w:r>
      <w:r>
        <w:rPr>
          <w:lang w:val="es_ES" w:bidi="es_ES"/>
        </w:rPr>
        <w:t xml:space="preserve">Deténganse aquí y muestren a su equipo una foto de un </w:t>
      </w:r>
      <w:r>
        <w:rPr>
          <w:lang w:val="es_ES" w:bidi="es_ES"/>
        </w:rPr>
        <w:t>par de sandalias</w:t>
      </w:r>
      <w:r>
        <w:rPr>
          <w:lang w:val="es_ES" w:bidi="es_ES"/>
        </w:rPr>
        <w:t>.</w:t>
      </w:r>
    </w:p>
    <w:p>
      <w:pPr/>
      <w:r>
        <w:rPr>
          <w:lang w:val="es_ES" w:bidi="es_ES"/>
        </w:rPr>
      </w:r>
      <w:r>
        <w:rPr>
          <w:lang w:val="es_ES" w:bidi="es_ES"/>
        </w:rPr>
        <w:t>Esteban está usando esta parte de la historia para recordar a sus oyentes que cualquier lugar que Dios considere santo, o apartado para sí mismo, es donde podemos adorarlo. Madián estaba lejos de donde estaba el templo en Jerusalén, pero Moisés adoraba a Dios en Madián.</w:t>
      </w:r>
    </w:p>
    <w:p>
      <w:pPr/>
      <w:r>
        <w:rPr>
          <w:lang w:val="es_ES" w:bidi="es_ES"/>
        </w:rPr>
      </w:r>
      <w:r>
        <w:rPr>
          <w:lang w:val="es_ES" w:bidi="es_ES"/>
        </w:rPr>
        <w:t>Dios revela a Moisés que ha visto la opresión de su pueblo en Egipto. Dios dice que ha escuchado los gemidos de su pueblo. Ha escuchado los sonidos que hace la gente cuando está muy triste o desanimada. Ha llegado el momento, Dios ahora está listo, para rescatar a su pueblo. Dios revela que rescatará a su pueblo a través de Moisés, y Dios envía a Moisés de regreso a Egipto.</w:t>
      </w:r>
    </w:p>
    <w:p>
      <w:pPr/>
      <w:r>
        <w:rPr>
          <w:lang w:val="es_ES" w:bidi="es_ES"/>
        </w:rPr>
      </w:r>
      <w:r>
        <w:rPr>
          <w:lang w:val="es_ES" w:bidi="es_ES"/>
        </w:rPr>
        <w:t>Deténganse aquí y conversen en grupo: ¿Cómo saben, en su cultura, cuándo Dios les está hablando? Cuando sienten que Dios les está hablando, ¿cómo responden? ¿Qué hacen para mostrar respeto u honor a Dios cuando lo están escuchando o adorando?</w:t>
      </w:r>
    </w:p>
    <w:p>
      <w:pPr/>
      <w:r>
        <w:rPr>
          <w:lang w:val="es_ES" w:bidi="es_ES"/>
        </w:rPr>
      </w:r>
      <w:r>
        <w:rPr>
          <w:lang w:val="es_ES" w:bidi="es_ES"/>
        </w:rPr>
        <w:t>También conversen en grupo: Dios dice que ha escuchado los gemidos de su pueblo. Estos son los sonidos que hace la gente cuando está muy triste. ¿Cómo describen los sonidos o llantos que hace la gente cuando está triste?</w:t>
      </w:r>
    </w:p>
    <w:p>
      <w:pPr/>
      <w:r>
        <w:rPr>
          <w:lang w:val="es_ES" w:bidi="es_ES"/>
        </w:rPr>
      </w:r>
      <w:r>
        <w:rPr>
          <w:lang w:val="es_ES" w:bidi="es_ES"/>
        </w:rPr>
        <w:t>Esteban continúa mostrando que Dios está haciendo un plan para traer a su pueblo de regreso a la tierra que les ha prometido. Esteban nos muestra cómo Dios planea la vida de Moisés y se asegura de que Moisés tenga los antecedentes, la educación y la capacidad para rescatar a su pueblo.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En la primera escena:</w:t>
      </w:r>
      <w:r>
        <w:rPr>
          <w:lang w:val="es_ES" w:bidi="es_ES"/>
        </w:rPr>
        <w:t xml:space="preserve"> nace Moisés, y la hija del faraón lo adopta. Moisés crece en el hogar del faraón y es educado como egipcio.</w:t>
      </w:r>
    </w:p>
    <w:p>
      <w:pPr/>
      <w:r>
        <w:rPr>
          <w:lang w:val="es_ES" w:bidi="es_ES"/>
        </w:rPr>
      </w:r>
      <w:r>
        <w:rPr>
          <w:b/>
          <w:lang w:val="es_ES" w:bidi="es_ES"/>
        </w:rPr>
        <w:t>En la segunda escena:</w:t>
      </w:r>
      <w:r>
        <w:rPr>
          <w:lang w:val="es_ES" w:bidi="es_ES"/>
        </w:rPr>
        <w:t xml:space="preserve"> Moisés comienza a ayudar a su pueblo como adulto a la edad de 40 años. Mata a un egipcio que maltrata a un israelita, pero luego el propio pueblo de Moisés lo rechaza cuando intenta ayudarlos. Moisés huye a Madián.</w:t>
      </w:r>
    </w:p>
    <w:p>
      <w:pPr/>
      <w:r>
        <w:rPr>
          <w:lang w:val="es_ES" w:bidi="es_ES"/>
        </w:rPr>
      </w:r>
      <w:r>
        <w:rPr>
          <w:b/>
          <w:lang w:val="es_ES" w:bidi="es_ES"/>
        </w:rPr>
        <w:t>En la tercera escena:</w:t>
      </w:r>
      <w:r>
        <w:rPr>
          <w:lang w:val="es_ES" w:bidi="es_ES"/>
        </w:rPr>
        <w:t xml:space="preserve"> Dios se le aparece a Moisés en una zarza en llamas. Dios se identifica a sí mismo como el Dios de los antepasados de Moisés, y Dios envía a Moisés de regreso a Egipto para rescatar a su pueblo.</w:t>
      </w:r>
    </w:p>
    <w:p>
      <w:pPr/>
      <w:r>
        <w:rPr>
          <w:lang w:val="es_ES" w:bidi="es_ES"/>
        </w:rPr>
      </w:r>
      <w:r>
        <w:rPr>
          <w:lang w:val="es_ES" w:bidi="es_ES"/>
        </w:rPr>
        <w:t>Los personajes de esta historia incluyen a los que cuentan y escuchan la historia:</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 y otros en el Sanedrín</w:t>
      </w:r>
    </w:p>
    <w:p>
      <w:pPr/>
      <w:r>
        <w:rPr>
          <w:lang w:val="es_ES" w:bidi="es_ES"/>
        </w:rPr>
      </w:r>
      <w:r>
        <w:rPr>
          <w:lang w:val="es_ES" w:bidi="es_ES"/>
        </w:rPr>
        <w:t>Los personajes en la historia que Esteban cuenta incluyen:</w:t>
      </w:r>
    </w:p>
    <w:p>
      <w:pPr>
        <w:pStyle w:val="ListBullet"/>
        <w:spacing w:line="240" w:lineRule="auto"/>
        <w:ind w:left="720"/>
      </w:pPr>
      <w:r>
        <w:rPr>
          <w:lang w:val="es_ES" w:bidi="es_ES"/>
        </w:rPr>
      </w:r>
      <w:r>
        <w:rPr>
          <w:lang w:val="es_ES" w:bidi="es_ES"/>
        </w:rPr>
        <w:t>Los padres de Moisés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La hija del faraón</w:t>
      </w:r>
    </w:p>
    <w:p>
      <w:pPr>
        <w:pStyle w:val="ListBullet"/>
        <w:spacing w:line="240" w:lineRule="auto"/>
        <w:ind w:left="720"/>
      </w:pPr>
      <w:r>
        <w:rPr>
          <w:lang w:val="es_ES" w:bidi="es_ES"/>
        </w:rPr>
      </w:r>
      <w:r>
        <w:rPr>
          <w:lang w:val="es_ES" w:bidi="es_ES"/>
        </w:rPr>
        <w:t>Hombre egipcio que maltrata a un israelita</w:t>
      </w:r>
    </w:p>
    <w:p>
      <w:pPr>
        <w:pStyle w:val="ListBullet"/>
        <w:spacing w:line="240" w:lineRule="auto"/>
        <w:ind w:left="720"/>
      </w:pPr>
      <w:r>
        <w:rPr>
          <w:lang w:val="es_ES" w:bidi="es_ES"/>
        </w:rPr>
      </w:r>
      <w:r>
        <w:rPr>
          <w:lang w:val="es_ES" w:bidi="es_ES"/>
        </w:rPr>
        <w:t>Israelita maltratado</w:t>
      </w:r>
    </w:p>
    <w:p>
      <w:pPr>
        <w:pStyle w:val="ListBullet"/>
        <w:spacing w:line="240" w:lineRule="auto"/>
        <w:ind w:left="720"/>
      </w:pPr>
      <w:r>
        <w:rPr>
          <w:lang w:val="es_ES" w:bidi="es_ES"/>
        </w:rPr>
      </w:r>
      <w:r>
        <w:rPr>
          <w:lang w:val="es_ES" w:bidi="es_ES"/>
        </w:rPr>
        <w:t>Dos israelitas peleando</w:t>
      </w:r>
    </w:p>
    <w:p>
      <w:pPr>
        <w:pStyle w:val="ListBullet"/>
        <w:spacing w:line="240" w:lineRule="auto"/>
        <w:ind w:left="720"/>
      </w:pPr>
      <w:r>
        <w:rPr>
          <w:lang w:val="es_ES" w:bidi="es_ES"/>
        </w:rPr>
      </w:r>
      <w:r>
        <w:rPr>
          <w:lang w:val="es_ES" w:bidi="es_ES"/>
        </w:rPr>
        <w:t>El ángel de Dios en la zarza en llamas</w:t>
      </w:r>
    </w:p>
    <w:p>
      <w:pPr/>
      <w:r>
        <w:rPr>
          <w:lang w:val="es_ES" w:bidi="es_ES"/>
        </w:rPr>
      </w:r>
      <w:r>
        <w:rPr>
          <w:lang w:val="es_ES" w:bidi="es_ES"/>
        </w:rPr>
        <w:t>En esta sesión, pida al grupo que elabore un guion gráfico, dibuje o use algún tipo de objeto que puedan mover, como rocas, palos o juguetes para niños, para visualizar la historia y la acción en ella.</w:t>
      </w:r>
    </w:p>
    <w:p>
      <w:pPr/>
      <w:r>
        <w:rPr>
          <w:lang w:val="es_ES" w:bidi="es_ES"/>
        </w:rPr>
      </w:r>
      <w:r>
        <w:rPr>
          <w:lang w:val="es_ES" w:bidi="es_ES"/>
        </w:rPr>
        <w:t>Esteban comienza esta parte de su historia judía diciendo: "Este es el momento en que nació Moisés", mostrándonos que el nacimiento de Moisés llegó en el momento correcto en la historia judía. Moisés nació en el momento en que el rey egipcio estaba oprimiendo al pueblo judío. Esteban resume el nacimiento y la infancia de Moisés. Esteban dice dos cosas sobre Moisés. Primero dice que Moisés era "hermoso a los ojos de Dios". Esto significaba que Dios estaba complacido con Moisés, o que Moisés era un niño muy especial con un propósito especial.</w:t>
      </w:r>
    </w:p>
    <w:p>
      <w:pPr/>
      <w:r>
        <w:rPr>
          <w:lang w:val="es_ES" w:bidi="es_ES"/>
        </w:rPr>
      </w:r>
      <w:r>
        <w:rPr>
          <w:lang w:val="es_ES" w:bidi="es_ES"/>
        </w:rPr>
        <w:t>Deténganse aquí y conversen en grupo: ¿Cómo describen a los niños que la gente piensa que serán especiales o tendrán un gran propósito cuando crezcan?</w:t>
      </w:r>
    </w:p>
    <w:p>
      <w:pPr/>
      <w:r>
        <w:rPr>
          <w:lang w:val="es_ES" w:bidi="es_ES"/>
        </w:rPr>
      </w:r>
      <w:r>
        <w:rPr>
          <w:lang w:val="es_ES" w:bidi="es_ES"/>
        </w:rPr>
        <w:t>Esteban también dice que Moisés era "poderoso en palabra y acción". Esto significa que las cosas que Moisés dijo y las cosas que Moisés hizo a medida que crecía eran poderosas.</w:t>
      </w:r>
    </w:p>
    <w:p>
      <w:pPr/>
      <w:r>
        <w:rPr>
          <w:lang w:val="es_ES" w:bidi="es_ES"/>
        </w:rPr>
      </w:r>
      <w:r>
        <w:rPr>
          <w:lang w:val="es_ES" w:bidi="es_ES"/>
        </w:rPr>
        <w:t>Deténganse aquí y conversen en grupo: ¿Cómo describen a alguien cuyo discurso y acciones son poderosos o hacen que sucedan grandes cosas?</w:t>
      </w:r>
    </w:p>
    <w:p>
      <w:pPr/>
      <w:r>
        <w:rPr>
          <w:lang w:val="es_ES" w:bidi="es_ES"/>
        </w:rPr>
      </w:r>
      <w:r>
        <w:rPr>
          <w:lang w:val="es_ES" w:bidi="es_ES"/>
        </w:rPr>
        <w:t>Entonces Esteban pasa a la época en que Moisés tenía 40 años. Moisés sabe que es israelita, y sale a visitar a su pueblo, los israelitas, que estaban trabajando como esclavos en Egipto. Esteban tiene muy claro que cuando Moisés mató al egipcio que mató al israelita, Moisés sale en defensa de su propio pueblo. Moisés pensó que su propio pueblo reconocería que estaba tratando de ayudar, pero no fue así. Esteban entonces nos da un ejemplo de cómo el pueblo de Moisés no reconoció la ayuda de Moisés. Esteban nos dice que al día siguiente, Moisés les pregunta a dos hombres israelitas que están peleando por qué se peleaban. Moisés llama a los dos hombres hermanos, aunque no son hermanos de sangre de la misma madre y padre. Son hermanos porque ambos son israelitas. Moisés no espera que los dos hombres respondan a su pregunta. Moisés les está diciendo que no deben pelear entre sí porque pertenecen al mismo pueblo.</w:t>
      </w:r>
    </w:p>
    <w:p>
      <w:pPr/>
      <w:r>
        <w:rPr>
          <w:lang w:val="es_ES" w:bidi="es_ES"/>
        </w:rPr>
      </w:r>
      <w:r>
        <w:rPr>
          <w:lang w:val="es_ES" w:bidi="es_ES"/>
        </w:rPr>
        <w:t>Deténganse aquí y conversen en grupo: Hablen sobre ejemplos en los que hayan dado consejos a las personas o les hayan instruido sobre lo que deben o no deben hacer. ¿Alguna vez hacen preguntas cuando hacen eso? Si no, ¿cómo les dicen que no deben hacer algo? ¿Cómo traducirán esta pregunta en este pasaje?</w:t>
      </w:r>
    </w:p>
    <w:p>
      <w:pPr/>
      <w:r>
        <w:rPr>
          <w:lang w:val="es_ES" w:bidi="es_ES"/>
        </w:rPr>
      </w:r>
      <w:r>
        <w:rPr>
          <w:lang w:val="es_ES" w:bidi="es_ES"/>
        </w:rPr>
        <w:t>Uno de los israelitas respondió a Moisés con otras dos preguntas que tampoco esperaba que Moisés respondiera. Le pregunta a Moisés: "¿Quién te hizo gobernante o juez sobre nosotros? ¿Estás pensando en matarme también?" Le está diciendo a Moisés que Moisés no tiene derecho a decirles qué hacer. También le está diciendo a Moisés que sabe que Moisés mató al egipcio el día anterior.</w:t>
      </w:r>
    </w:p>
    <w:p>
      <w:pPr/>
      <w:r>
        <w:rPr>
          <w:lang w:val="es_ES" w:bidi="es_ES"/>
        </w:rPr>
      </w:r>
      <w:r>
        <w:rPr>
          <w:lang w:val="es_ES" w:bidi="es_ES"/>
        </w:rPr>
        <w:t>Moisés huyó a Madián, y pasó el tiempo. Esteban nos dice que han pasado 40 años más, por lo que ahora sabemos que Moisés ya tiene 80 años. Moisés debe estar casado, porque Esteban nos dice que tiene 2 hijos. Esteban entonces entra directamente en la parte más importante de la historia y nos dice que un ángel se le apareció a Moisés en las llamas de una zarza que ardía. Nos dice que Moisés está cerca del monte Sinaí en un desierto, probablemente en la región de Madián. Moisés probablemente está cuidando de los rebaños de ovejas del padre de su esposa. Moisés se acerca a la zarza, y escucha al Señor, o Dios, hablar con él. Moisés tiembla de miedo y no mira la zarza.</w:t>
      </w:r>
    </w:p>
    <w:p>
      <w:pPr/>
      <w:r>
        <w:rPr>
          <w:lang w:val="es_ES" w:bidi="es_ES"/>
        </w:rPr>
      </w:r>
      <w:r>
        <w:rPr>
          <w:lang w:val="es_ES" w:bidi="es_ES"/>
        </w:rPr>
        <w:t>Entonces Dios le dijo a Moisés que se quitara las sandalias porque estaba en suelo santo, o apartado. Dios le dice a Moisés que ha escuchado los gritos de su pueblo, y ha "bajado" para liberarlos. Dios quiere decir que está hablando con Moisés ahora para que Moisés pueda rescatar a su pueblo. Dios no ha bajado del cielo en forma física.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Los personajes de esta historia incluyen a los que cuentan y escuchan la historia:</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 y otros en el Sanedrín</w:t>
      </w:r>
    </w:p>
    <w:p>
      <w:pPr/>
      <w:r>
        <w:rPr>
          <w:lang w:val="es_ES" w:bidi="es_ES"/>
        </w:rPr>
      </w:r>
      <w:r>
        <w:rPr>
          <w:lang w:val="es_ES" w:bidi="es_ES"/>
        </w:rPr>
        <w:t>Los personajes en la historia que Esteban cuenta incluyen:</w:t>
      </w:r>
    </w:p>
    <w:p>
      <w:pPr>
        <w:pStyle w:val="ListBullet"/>
        <w:spacing w:line="240" w:lineRule="auto"/>
        <w:ind w:left="720"/>
      </w:pPr>
      <w:r>
        <w:rPr>
          <w:lang w:val="es_ES" w:bidi="es_ES"/>
        </w:rPr>
      </w:r>
      <w:r>
        <w:rPr>
          <w:lang w:val="es_ES" w:bidi="es_ES"/>
        </w:rPr>
        <w:t>Los padres de Moisés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La hija del faraón</w:t>
      </w:r>
    </w:p>
    <w:p>
      <w:pPr>
        <w:pStyle w:val="ListBullet"/>
        <w:spacing w:line="240" w:lineRule="auto"/>
        <w:ind w:left="720"/>
      </w:pPr>
      <w:r>
        <w:rPr>
          <w:lang w:val="es_ES" w:bidi="es_ES"/>
        </w:rPr>
      </w:r>
      <w:r>
        <w:rPr>
          <w:lang w:val="es_ES" w:bidi="es_ES"/>
        </w:rPr>
        <w:t>Hombre egipcio que maltrata a un israelita</w:t>
      </w:r>
    </w:p>
    <w:p>
      <w:pPr>
        <w:pStyle w:val="ListBullet"/>
        <w:spacing w:line="240" w:lineRule="auto"/>
        <w:ind w:left="720"/>
      </w:pPr>
      <w:r>
        <w:rPr>
          <w:lang w:val="es_ES" w:bidi="es_ES"/>
        </w:rPr>
      </w:r>
      <w:r>
        <w:rPr>
          <w:lang w:val="es_ES" w:bidi="es_ES"/>
        </w:rPr>
        <w:t>Israelita maltratado</w:t>
      </w:r>
    </w:p>
    <w:p>
      <w:pPr>
        <w:pStyle w:val="ListBullet"/>
        <w:spacing w:line="240" w:lineRule="auto"/>
        <w:ind w:left="720"/>
      </w:pPr>
      <w:r>
        <w:rPr>
          <w:lang w:val="es_ES" w:bidi="es_ES"/>
        </w:rPr>
      </w:r>
      <w:r>
        <w:rPr>
          <w:lang w:val="es_ES" w:bidi="es_ES"/>
        </w:rPr>
        <w:t>Dos israelitas peleando</w:t>
      </w:r>
    </w:p>
    <w:p>
      <w:pPr>
        <w:pStyle w:val="ListBullet"/>
        <w:spacing w:line="240" w:lineRule="auto"/>
        <w:ind w:left="720"/>
      </w:pPr>
      <w:r>
        <w:rPr>
          <w:lang w:val="es_ES" w:bidi="es_ES"/>
        </w:rPr>
      </w:r>
      <w:r>
        <w:rPr>
          <w:lang w:val="es_ES" w:bidi="es_ES"/>
        </w:rPr>
        <w:t>El ángel de Dios en la zarza en llamas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Esteban todavía está hablando al Sanedrín. Ahora dice que en el momento en que los egipcios estaban oprimiendo a los israelitas, nació Moisés. Moisés era un niño hermoso, o especial, para Dios. Los padres de Moisés lo escondieron durante 3 meses, y luego tuvieron que abandonarlo. La hija del faraón adoptó a Moisés, y Moisés creció como su hijo. Ella le enseñó a Moisés toda la sabiduría de los egipcios, y Moisés era poderoso en la manera en que hablaba y en la manera en que actuaba.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 Moisés, "¿Cómo se siente?" Es posible que escuchen cosas como: "Me siento bendecido de que Dios me haya salvado y me haya dado esta oportunidad. Debo ser salvado para ayudar a mi pueblo".</w:t>
      </w:r>
    </w:p>
    <w:p>
      <w:pPr>
        <w:pStyle w:val="ListBullet"/>
        <w:spacing w:line="240" w:lineRule="auto"/>
        <w:ind w:left="720"/>
      </w:pPr>
      <w:r>
        <w:rPr>
          <w:lang w:val="es_ES" w:bidi="es_ES"/>
        </w:rPr>
      </w:r>
      <w:r>
        <w:rPr>
          <w:lang w:val="es_ES" w:bidi="es_ES"/>
        </w:rPr>
        <w:t>Pregúntenle a la persona que interpreta a Esteban: "¿Cómo se siente?" Es posible que escuchen cosas como: "¡Feliz! Amo esta historia de Moisés. Dios usó a Moisés y Moisés siguió a Dios incluso cuando estaba en un país extranjero".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Moisés tenía 40 años, y decidió que visitaría al pueblo de Israel mientras ellos trabajaban. Moisés vio a un egipcio maltratando a un israelita. Moisés salió en defensa del israelita y mató al egipcio. Moisés pensó que los israelitas reconocerían que había venido a salvarlos, pero no lo hicieron. En cambio, al día siguiente Moisés salió nuevamente e impidió que dos israelitas se pelearan entre sí. Les preguntó: "Ustedes son hermanos, ¿por qué están peleando?" Un hombre dijo: "¿Quién te hizo gobernante y juez sobre nosotros? ¿Me vas a matar como mataste al egipcio ayer?" Moisés se dio cuenta de que la gente sabía lo que había hecho, y Moisés huyó de Egipto.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 Moisés, "¿Cómo se siente?" Es posible que escuchen cosas como: "Triste y confundido. ¿Por qué mi pueblo no puede entender que estoy tratando de ayudarlos?" "¡Temo que el faraón pueda matarme ahora también!"</w:t>
      </w:r>
    </w:p>
    <w:p>
      <w:pPr>
        <w:pStyle w:val="ListBullet"/>
        <w:spacing w:line="240" w:lineRule="auto"/>
        <w:ind w:left="720"/>
      </w:pPr>
      <w:r>
        <w:rPr>
          <w:lang w:val="es_ES" w:bidi="es_ES"/>
        </w:rPr>
      </w:r>
      <w:r>
        <w:rPr>
          <w:lang w:val="es_ES" w:bidi="es_ES"/>
        </w:rPr>
        <w:t>Pregúntenle a la persona que interpreta a Esteban: "¿Cómo se siente?" Es posible que escuchen cosas como: "Espero que el Sanedrín vea cómo el pueblo rechazó a Moisés".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Moisés fue a vivir en Madián. Tenía dos hijos. Un día estaba cerca del monte Sinaí en el desierto. Un ángel se le apareció a Moisés en una zarza en llamas. Moisés se acercó más, y entonces el Señor, o Dios, le habló. Dios dijo: "Soy el Dios de tus antepasados Abraham, Isaac y Jacob". Moisés tenía mucho miedo y temblaba de miedo. No miró la zarza porque tenía tanto miedo. Entonces Dios dijo: "Quítate las sandalias, porque el lugar donde estás parado es tierra santa, o apartada". He visto la opresión de mi pueblo. He escuchado sus gemidos y he bajado para rescatarlos. Ahora ve, te estoy enviando de regreso a Egipto".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que interpreta a Moisés, "¿Cómo se siente?" Es posible que escuchen cosas como: "Asustado, mi pueblo me rechazó antes", "¡Agradecido a Dios, él se acordó de nuestro pueblo!" "Sorprendido de que Dios me eligiera para rescatar a mi pueblo".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Moisés era un niño </w:t>
      </w:r>
      <w:r>
        <w:rPr>
          <w:b/>
          <w:lang w:val="es_ES" w:bidi="es_ES"/>
        </w:rPr>
        <w:t>hermoso</w:t>
      </w:r>
      <w:r>
        <w:rPr>
          <w:lang w:val="es_ES" w:bidi="es_ES"/>
        </w:rPr>
        <w:t xml:space="preserve"> a los ojos de Dios. Esto significa que Dios pensó que Moisés era hermoso para la vista, o simplemente que Dios estaba complacido con Moisés.</w:t>
      </w:r>
    </w:p>
    <w:p>
      <w:pPr/>
      <w:r>
        <w:rPr>
          <w:lang w:val="es_ES" w:bidi="es_ES"/>
        </w:rPr>
      </w:r>
      <w:r>
        <w:rPr>
          <w:lang w:val="es_ES" w:bidi="es_ES"/>
        </w:rPr>
        <w:t>Deténganse aquí y conversen en grupo: ¿Cómo traducirán que Dios estaba complacido con Moisés, o que Moisés era hermoso para Dios?</w:t>
      </w:r>
    </w:p>
    <w:p>
      <w:pPr/>
      <w:r>
        <w:rPr>
          <w:lang w:val="es_ES" w:bidi="es_ES"/>
        </w:rPr>
      </w:r>
      <w:r>
        <w:rPr>
          <w:lang w:val="es_ES" w:bidi="es_ES"/>
        </w:rPr>
        <w:t xml:space="preserve">La hija del </w:t>
      </w:r>
      <w:r>
        <w:rPr>
          <w:b/>
          <w:lang w:val="es_ES" w:bidi="es_ES"/>
        </w:rPr>
        <w:t>faraón</w:t>
      </w:r>
      <w:r>
        <w:rPr>
          <w:lang w:val="es_ES" w:bidi="es_ES"/>
        </w:rPr>
        <w:t xml:space="preserve"> adoptó a Moisés. Asegúrense de traducir a Faraón de la misma manera que lo han hecho antes. Faraón es un título para el rey de Egipto.</w:t>
      </w:r>
    </w:p>
    <w:p>
      <w:pPr/>
      <w:r>
        <w:rPr>
          <w:lang w:val="es_ES" w:bidi="es_ES"/>
        </w:rPr>
      </w:r>
      <w:r>
        <w:rPr>
          <w:lang w:val="es_ES" w:bidi="es_ES"/>
        </w:rPr>
        <w:t xml:space="preserve">Moisés visita a sus parientes, a quienes se llama el pueblo de </w:t>
      </w:r>
      <w:r>
        <w:rPr>
          <w:b/>
          <w:lang w:val="es_ES" w:bidi="es_ES"/>
        </w:rPr>
        <w:t>Israel</w:t>
      </w:r>
      <w:r>
        <w:rPr>
          <w:lang w:val="es_ES" w:bidi="es_ES"/>
        </w:rPr>
        <w:t xml:space="preserve">. Israel es el nombre que Dios le dio a Jacob, y los descendientes de Jacob eran llamados </w:t>
      </w:r>
      <w:r>
        <w:rPr>
          <w:b/>
          <w:lang w:val="es_ES" w:bidi="es_ES"/>
        </w:rPr>
        <w:t>israelitas</w:t>
      </w:r>
      <w:r>
        <w:rPr>
          <w:lang w:val="es_ES" w:bidi="es_ES"/>
        </w:rPr>
        <w:t xml:space="preserve">. La tierra que Dios prometió a Abraham, y que los descendientes de Jacob finalmente conquistaron como suya, llegó a llamarse Israel. Traduzcan israelitas de la misma manera que lo han hecho antes, y recuerden que </w:t>
      </w:r>
      <w:r>
        <w:rPr>
          <w:lang w:val="es_ES" w:bidi="es_ES"/>
        </w:rPr>
        <w:t>Israel</w:t>
      </w:r>
      <w:r>
        <w:rPr>
          <w:lang w:val="es_ES" w:bidi="es_ES"/>
        </w:rPr>
        <w:t xml:space="preserve"> está en el Glosario Principal.</w:t>
      </w:r>
    </w:p>
    <w:p>
      <w:pPr/>
      <w:r>
        <w:rPr>
          <w:lang w:val="es_ES" w:bidi="es_ES"/>
        </w:rPr>
      </w:r>
      <w:r>
        <w:rPr>
          <w:lang w:val="es_ES" w:bidi="es_ES"/>
        </w:rPr>
        <w:t xml:space="preserve">Moisés huyó a Madián cuando otras personas descubrieron que había matado a un egipcio. Cuarenta años después, un </w:t>
      </w:r>
      <w:r>
        <w:rPr>
          <w:b/>
          <w:lang w:val="es_ES" w:bidi="es_ES"/>
        </w:rPr>
        <w:t>ángel</w:t>
      </w:r>
      <w:r>
        <w:rPr>
          <w:lang w:val="es_ES" w:bidi="es_ES"/>
        </w:rPr>
        <w:t xml:space="preserve"> se le apareció a Moisés en una zarza en llamas. Dios se le apareció a Moisés y le habló en forma de un ángel. Es posible que digan en su traducción que Dios se le apareció a Moisés en forma de ángel si así lo desean. Usen la misma palabra para ángel que han usado en los pasajes anteriores, y recuerden que </w:t>
      </w:r>
      <w:r>
        <w:rPr>
          <w:lang w:val="es_ES" w:bidi="es_ES"/>
        </w:rPr>
        <w:t>ángel</w:t>
      </w:r>
      <w:r>
        <w:rPr>
          <w:lang w:val="es_ES" w:bidi="es_ES"/>
        </w:rPr>
        <w:t xml:space="preserve"> está en el Glosario Principal.</w:t>
      </w:r>
    </w:p>
    <w:p>
      <w:pPr/>
      <w:r>
        <w:rPr>
          <w:lang w:val="es_ES" w:bidi="es_ES"/>
        </w:rPr>
      </w:r>
      <w:r>
        <w:rPr>
          <w:lang w:val="es_ES" w:bidi="es_ES"/>
        </w:rPr>
        <w:t xml:space="preserve">La voz del </w:t>
      </w:r>
      <w:r>
        <w:rPr>
          <w:b/>
          <w:lang w:val="es_ES" w:bidi="es_ES"/>
        </w:rPr>
        <w:t>Señor</w:t>
      </w:r>
      <w:r>
        <w:rPr>
          <w:lang w:val="es_ES" w:bidi="es_ES"/>
        </w:rPr>
        <w:t xml:space="preserve">, o la voz de Dios, llamó a Moisés. Usen la misma palabra para Señor que han usado en los pasajes anteriores, y recuerden que este término para Señor se refiere a Dios. </w:t>
      </w:r>
      <w:r>
        <w:rPr>
          <w:lang w:val="es_ES" w:bidi="es_ES"/>
        </w:rPr>
        <w:t>Señor</w:t>
      </w:r>
      <w:r>
        <w:rPr>
          <w:lang w:val="es_ES" w:bidi="es_ES"/>
        </w:rPr>
        <w:t xml:space="preserve"> se encuentra en el Glosario Principal.</w:t>
      </w:r>
    </w:p>
    <w:p>
      <w:pPr/>
      <w:r>
        <w:rPr>
          <w:lang w:val="es_ES" w:bidi="es_ES"/>
        </w:rPr>
      </w:r>
      <w:r>
        <w:rPr>
          <w:lang w:val="es_ES" w:bidi="es_ES"/>
        </w:rPr>
        <w:t xml:space="preserve">Dios le dijo a Moisés que Moisés estaba parado en tierra </w:t>
      </w:r>
      <w:r>
        <w:rPr>
          <w:b/>
          <w:lang w:val="es_ES" w:bidi="es_ES"/>
        </w:rPr>
        <w:t>santa</w:t>
      </w:r>
      <w:r>
        <w:rPr>
          <w:lang w:val="es_ES" w:bidi="es_ES"/>
        </w:rPr>
        <w:t xml:space="preserve">. Esto significa que el suelo en el que Moisés estaba de pie estaba apartado y especial para Dios, porque Dios estaba allí. Este era un lugar donde Moisés podía adorar a Dios, porque Dios estaba allí. Usen la misma palabra para santo que han usado en los pasajes anteriores, y recuerden que </w:t>
      </w:r>
      <w:r>
        <w:rPr>
          <w:lang w:val="es_ES" w:bidi="es_ES"/>
        </w:rPr>
        <w:t>santo</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7:35–43</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7:35–43 y guárdenlo en sus corazones.</w:t>
      </w:r>
    </w:p>
    <w:p>
      <w:pPr/>
      <w:r>
        <w:rPr>
          <w:lang w:val="es_ES" w:bidi="es_ES"/>
        </w:rPr>
      </w:r>
      <w:r>
        <w:rPr>
          <w:lang w:val="es_ES" w:bidi="es_ES"/>
        </w:rPr>
        <w:t>Escuchen una versión en audio de Hechos 7:35–43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7:35–43 en la traducción que sea más fácil de entender.</w:t>
      </w:r>
    </w:p>
    <w:p>
      <w:pPr/>
      <w:r>
        <w:rPr>
          <w:lang w:val="es_ES" w:bidi="es_ES"/>
        </w:rPr>
      </w:r>
      <w:r>
        <w:rPr>
          <w:lang w:val="es_ES" w:bidi="es_ES"/>
        </w:rPr>
        <w:t>En el último pasaje, Esteban contó la historia de cómo Moisés creció y cómo Dios lo llamó a rescatar a su pueblo. Ahora la historia cambia a cómo los israelitas rechazaron a Moisés incluso mientras él los rescataba de Egipto.</w:t>
      </w:r>
    </w:p>
    <w:p>
      <w:pPr/>
      <w:r>
        <w:rPr>
          <w:lang w:val="es_ES" w:bidi="es_ES"/>
        </w:rPr>
      </w:r>
      <w:r>
        <w:rPr>
          <w:lang w:val="es_ES" w:bidi="es_ES"/>
        </w:rPr>
        <w:t>En el pasaje anterior, Dios estaba hablando. Ahora Esteban retoma la historia y les recuerda a sus oyentes que Moisés, el libertador elegido por Dios, es el mismo hombre al que el pueblo rechazó y le dijo: "¿Quién te ha puesto por gobernante y juez?" Pero el propio Dios envió a Moisés por su mensaje mediante el ángel que se le apareció en la zarza.</w:t>
      </w:r>
    </w:p>
    <w:p>
      <w:pPr/>
      <w:r>
        <w:rPr>
          <w:lang w:val="es_ES" w:bidi="es_ES"/>
        </w:rPr>
      </w:r>
      <w:r>
        <w:rPr>
          <w:lang w:val="es_ES" w:bidi="es_ES"/>
        </w:rPr>
        <w:t>Moisés condujo al pueblo de Dios, los descendientes de Jacob, fuera de Egipto. Realizó maravillas, o milagros, y señales en Egipto, en el Mar Rojo, y durante los 40 años que los israelitas deambularon en el desierto. Las señales que Moisés realizaba le mostraron a la gente cosas especiales sobre quién es Dios y las promesas de Dios a su pueblo.</w:t>
      </w:r>
    </w:p>
    <w:p>
      <w:pPr/>
      <w:r>
        <w:rPr>
          <w:lang w:val="es_ES" w:bidi="es_ES"/>
        </w:rPr>
      </w:r>
      <w:r>
        <w:rPr>
          <w:lang w:val="es_ES" w:bidi="es_ES"/>
        </w:rPr>
        <w:t>Ahora Esteban continúa explicando las cosas significativas que hizo Moisés. En primer lugar, Moisés es el que dijo que un profeta, o mensajero de Dios, vendría como él de entre los israelitas. El pueblo judío creía que este profeta sería el Mesías, o el salvador prometido de Dios. Entonces Moisés estaba con el pueblo, los israelitas, que estaban reunidos en el desierto. Moisés recibió palabras vivas, o mensajes de Dios. El ángel de Dios le dio a Moisés estos mensajes de Dios mientras estaba en el monte Sinaí.</w:t>
      </w:r>
    </w:p>
    <w:p>
      <w:pPr/>
      <w:r>
        <w:rPr>
          <w:lang w:val="es_ES" w:bidi="es_ES"/>
        </w:rPr>
      </w:r>
      <w:r>
        <w:rPr>
          <w:lang w:val="es_ES" w:bidi="es_ES"/>
        </w:rPr>
        <w:t xml:space="preserve">Deténganse aquí y muestren a su grupo una foto del </w:t>
      </w:r>
      <w:r>
        <w:rPr>
          <w:lang w:val="es_ES" w:bidi="es_ES"/>
        </w:rPr>
        <w:t>desierto</w:t>
      </w:r>
      <w:r>
        <w:rPr>
          <w:lang w:val="es_ES" w:bidi="es_ES"/>
        </w:rPr>
        <w:t>. Pausen este audio aquí.</w:t>
      </w:r>
    </w:p>
    <w:p>
      <w:pPr/>
      <w:r>
        <w:rPr>
          <w:lang w:val="es_ES" w:bidi="es_ES"/>
        </w:rPr>
      </w:r>
      <w:r>
        <w:rPr>
          <w:lang w:val="es_ES" w:bidi="es_ES"/>
        </w:rPr>
        <w:t>Pero entonces el pueblo de Dios, que también resultan ser los antepasados del Sanedrín, rechazó todo lo que Moisés les había enseñado. Ya no escuchaban ni obedecían a Moisés. En cambio, querían regresar a Egipto. Esteban vuelve a contar la historia de cuando los israelitas le pidieron a Aarón, el hermano de Moisés, que les hiciera dioses que los guiaran. Moisés estaba en el monte Sinaí recibiendo los mensajes de Dios, pero el pueblo no sabía dónde estaba. Esteban le recuerda al Sanedrín que el pueblo de Dios hizo un ídolo en forma de becerro, o ternero. La gente llevaba sacrificios al becerro, lo que significa que mataba animales frente a la imagen de un becerro para poder adorarlo. Estaban felices por lo que habían hecho ellos mismos.</w:t>
      </w:r>
    </w:p>
    <w:p>
      <w:pPr/>
      <w:r>
        <w:rPr>
          <w:lang w:val="es_ES" w:bidi="es_ES"/>
        </w:rPr>
      </w:r>
      <w:r>
        <w:rPr>
          <w:lang w:val="es_ES" w:bidi="es_ES"/>
        </w:rPr>
        <w:t>Deténganse aquí y conversen en grupo: Cuenten una historia sobre una vez en que las personas en su cultura rechazaron a sus dioses o figuras de autoridad. ¿Qué tipos de cosas hacían para mostrar que rechazaban su autoridad? Pausen este audio aquí.</w:t>
      </w:r>
    </w:p>
    <w:p>
      <w:pPr/>
      <w:r>
        <w:rPr>
          <w:lang w:val="es_ES" w:bidi="es_ES"/>
        </w:rPr>
      </w:r>
      <w:r>
        <w:rPr>
          <w:lang w:val="es_ES" w:bidi="es_ES"/>
        </w:rPr>
        <w:t xml:space="preserve">Deténganse aquí y muestren una imagen del </w:t>
      </w:r>
      <w:r>
        <w:rPr>
          <w:lang w:val="es_ES" w:bidi="es_ES"/>
        </w:rPr>
        <w:t>becerro de oro</w:t>
      </w:r>
      <w:r>
        <w:rPr>
          <w:lang w:val="es_ES" w:bidi="es_ES"/>
        </w:rPr>
        <w:t xml:space="preserve"> que los israelitas hicieron para guiarlos. Pausen este audio aquí.</w:t>
      </w:r>
    </w:p>
    <w:p>
      <w:pPr/>
      <w:r>
        <w:rPr>
          <w:lang w:val="es_ES" w:bidi="es_ES"/>
        </w:rPr>
      </w:r>
      <w:r>
        <w:rPr>
          <w:lang w:val="es_ES" w:bidi="es_ES"/>
        </w:rPr>
        <w:t>Dios entonces se alejó de los israelitas. Permitió que los israelitas adoraran al "ejército del cielo", lo que significa el sol, la luna y las estrellas. Esteban entonces compara esto con lo que está escrito en el "libro de los profetas". El "libro de los profetas" es un rollo que contiene el trabajo de todos los profetas que no escribieron tanto como otros profetas principales. Esteban usa una cita del libro del profeta Amós. Comienza con una pregunta que Dios hizo: "¿Me trajeron sacrificios y ofrendas durante cuarenta años en el desierto, pueblo de Israel?" Esteban cree que la respuesta es "no". Esteban cree que los israelitas no ofrecieron a Dios los sacrificios que debían durante su tiempo en el desierto. Esteban continúa citando al profeta Amós cuando dice: "Han tomado el tabernáculo de Moloc y la estrella de su dios Refán, los ídolos que hicieron para adorar". Moloc era el dios cananeo del sol y del cielo, y Refán puede haber sido el dios egipcio de un planeta llamado Saturno. Esta es la razón por la que Dios dijo que dio a los israelitas, o les permitió, adorar a las "huestes celestiales", o el sol, la luna y las estrellas. Amós está hablando sobre cómo los israelitas desobedecieron a Dios muchos años después. Muchos años después, los israelitas pusieron un ídolo del falso dios Moloc en una tienda y lo adoraron allí. Adoraban una estrella que simbolizaba al falso dios Refán. Sin embargo, Esteban quiere recordar al Sanedrín que incluso en el desierto, los israelitas comenzaron a dejar de seguir a Dios. El rechazo a Moisés por parte de los israelitas, las leyes de Dios de las que Moisés les habló, y su rechazo al propio Dios los llevó a adorar falsos dioses. Y Dios dijo, a través del profeta Amós, que los enviaría al exilio en Babilonia, un país cercano. Dios hizo eso muchos años antes de que Esteban estuviera frente al Sanedrín.</w:t>
      </w:r>
    </w:p>
    <w:p>
      <w:pPr/>
      <w:r>
        <w:rPr>
          <w:lang w:val="es_ES" w:bidi="es_ES"/>
        </w:rPr>
      </w:r>
      <w:r>
        <w:rPr>
          <w:lang w:val="es_ES" w:bidi="es_ES"/>
        </w:rPr>
        <w:t>Esteban usa esta historia del pueblo de Dios para mostrar al Sanedrín que los israelitas rechazaron a Dios y a sus profetas a lo largo de su historia. Sin embargo, Dios les dio a los israelitas sus mensajes en todas partes donde estuvieron, incluso durante el tiempo en que deambulaban por el desierto.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7:35–43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Esteban continúa la historia de cuando Dios envió a Moisés a Egipto para rescatar a su pueblo. Moisés realizó maravillas y señales en Egipto, en el mar Rojo y en el desierto.</w:t>
      </w:r>
    </w:p>
    <w:p>
      <w:pPr/>
      <w:r>
        <w:rPr>
          <w:lang w:val="es_ES" w:bidi="es_ES"/>
        </w:rPr>
      </w:r>
      <w:r>
        <w:rPr>
          <w:b/>
          <w:lang w:val="es_ES" w:bidi="es_ES"/>
        </w:rPr>
        <w:t>En la segunda escena:</w:t>
      </w:r>
      <w:r>
        <w:rPr>
          <w:lang w:val="es_ES" w:bidi="es_ES"/>
        </w:rPr>
        <w:t xml:space="preserve"> Moisés está en el desierto con el pueblo. Moisés le dice al pueblo que Dios les enviará un profeta como él. Moisés también recibió el mensaje de Dios para transmitirlo al pueblo en el desierto.</w:t>
      </w:r>
    </w:p>
    <w:p>
      <w:pPr/>
      <w:r>
        <w:rPr>
          <w:lang w:val="es_ES" w:bidi="es_ES"/>
        </w:rPr>
      </w:r>
      <w:r>
        <w:rPr>
          <w:b/>
          <w:lang w:val="es_ES" w:bidi="es_ES"/>
        </w:rPr>
        <w:t>En la tercera escena:</w:t>
      </w:r>
      <w:r>
        <w:rPr>
          <w:lang w:val="es_ES" w:bidi="es_ES"/>
        </w:rPr>
        <w:t xml:space="preserve"> Los israelitas se niegan a obedecer a Moisés. Adoran a los ídolos.</w:t>
      </w:r>
    </w:p>
    <w:p>
      <w:pPr/>
      <w:r>
        <w:rPr>
          <w:lang w:val="es_ES" w:bidi="es_ES"/>
        </w:rPr>
      </w:r>
      <w:r>
        <w:rPr>
          <w:b/>
          <w:lang w:val="es_ES" w:bidi="es_ES"/>
        </w:rPr>
        <w:t>En la cuarta escena:</w:t>
      </w:r>
      <w:r>
        <w:rPr>
          <w:lang w:val="es_ES" w:bidi="es_ES"/>
        </w:rPr>
        <w:t xml:space="preserve"> Dios se aleja de los israelitas y los entrega para que adoren al sol, la luna y las estrellas. Él les permitirá experimentar las consecuencias de su desobediencia.</w:t>
      </w:r>
    </w:p>
    <w:p>
      <w:pPr/>
      <w:r>
        <w:rPr>
          <w:lang w:val="es_ES" w:bidi="es_ES"/>
        </w:rPr>
      </w:r>
      <w:r>
        <w:rPr>
          <w:lang w:val="es_ES" w:bidi="es_ES"/>
        </w:rPr>
        <w:t>Los personajes de esta historia incluyen a los que cuentan y escuchan la historia:</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 y otros en el Sanedrín</w:t>
      </w:r>
    </w:p>
    <w:p>
      <w:pPr/>
      <w:r>
        <w:rPr>
          <w:lang w:val="es_ES" w:bidi="es_ES"/>
        </w:rPr>
      </w:r>
      <w:r>
        <w:rPr>
          <w:lang w:val="es_ES" w:bidi="es_ES"/>
        </w:rPr>
        <w:t>Los personajes en la historia que Esteban cuenta:</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Pueblo de Israel</w:t>
      </w:r>
    </w:p>
    <w:p>
      <w:pPr>
        <w:pStyle w:val="ListBullet"/>
        <w:spacing w:line="240" w:lineRule="auto"/>
        <w:ind w:left="720"/>
      </w:pPr>
      <w:r>
        <w:rPr>
          <w:lang w:val="es_ES" w:bidi="es_ES"/>
        </w:rPr>
      </w:r>
      <w:r>
        <w:rPr>
          <w:lang w:val="es_ES" w:bidi="es_ES"/>
        </w:rPr>
        <w:t>Ángel de Dios que le dio a Moisés los mensajes de Dios, o las palabras de vida de Dios</w:t>
      </w:r>
    </w:p>
    <w:p>
      <w:pPr>
        <w:pStyle w:val="ListBullet"/>
        <w:spacing w:line="240" w:lineRule="auto"/>
        <w:ind w:left="720"/>
      </w:pPr>
      <w:r>
        <w:rPr>
          <w:lang w:val="es_ES" w:bidi="es_ES"/>
        </w:rPr>
      </w:r>
      <w:r>
        <w:rPr>
          <w:lang w:val="es_ES" w:bidi="es_ES"/>
        </w:rPr>
        <w:t>Aarón, hermano de Moisés</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Como grupo, pongan atención a estas partes de la ambientación del pasaje:</w:t>
      </w:r>
    </w:p>
    <w:p>
      <w:pPr/>
      <w:r>
        <w:rPr>
          <w:lang w:val="es_ES" w:bidi="es_ES"/>
        </w:rPr>
      </w:r>
      <w:r>
        <w:rPr>
          <w:lang w:val="es_ES" w:bidi="es_ES"/>
        </w:rPr>
        <w:t>Este pasaje es una continuación de la historia que Esteban está contando al Sanedrín. Esteban acaba de terminar de contarle al Sanedrín cómo Dios llamó a Moisés para rescatar a su pueblo de Egipto. Ahora Esteban comienza esta parte de la historia diciendo: "Este Moisés es el mismo hombre al que el pueblo rechazó cuando dijo: '¿Quién te hizo gobernante y juez?'" Sin embargo, ¡Dios envió más tarde a Moisés como su gobernante! Esteban está mostrando nuevamente que los israelitas a menudo rechazaban a las mismas personas que Dios les envió para ayudarlos. A lo largo de este pasaje, se enfatiza el hecho de que fue Moisés quien llevó a los israelitas fuera de Egipto. ¡El mismo hombre al que el pueblo había rechazado antes ahora se había convertido en su salvador! Este pasaje deja eso claro, y es posible que quieran enfatizar el nombre de Moisés cada vez que aparezca en este pasaje.</w:t>
      </w:r>
    </w:p>
    <w:p>
      <w:pPr/>
      <w:r>
        <w:rPr>
          <w:lang w:val="es_ES" w:bidi="es_ES"/>
        </w:rPr>
      </w:r>
      <w:r>
        <w:rPr>
          <w:lang w:val="es_ES" w:bidi="es_ES"/>
        </w:rPr>
        <w:t>Deténganse aquí y conversen en grupo: Cuenten una anécdota sobre un héroe famoso de la historia de su pueblo. ¿Cómo enfatizan que esta persona es la que hizo las cosas famosas? Pausen este audio aquí.</w:t>
      </w:r>
    </w:p>
    <w:p>
      <w:pPr/>
      <w:r>
        <w:rPr>
          <w:lang w:val="es_ES" w:bidi="es_ES"/>
        </w:rPr>
      </w:r>
      <w:r>
        <w:rPr>
          <w:lang w:val="es_ES" w:bidi="es_ES"/>
        </w:rPr>
        <w:t>Dios envió a Moisés "de la mano del ángel que se le apareció". Este es un lenguaje especial que significa "con la ayuda de" o "a través del mensaje del ángel que se le apareció". Entonces Esteban describe lo que sucede. Es posible que quieran reordenar los eventos en el orden en que sucedieron. Primero, Moisés realizó maravillas y señales en Egipto, luego los llevó fuera de Egipto, y luego realizó maravillas y señales tanto en el Mar Rojo como en el desierto durante cuarenta años.</w:t>
      </w:r>
    </w:p>
    <w:p>
      <w:pPr/>
      <w:r>
        <w:rPr>
          <w:lang w:val="es_ES" w:bidi="es_ES"/>
        </w:rPr>
      </w:r>
      <w:r>
        <w:rPr>
          <w:lang w:val="es_ES" w:bidi="es_ES"/>
        </w:rPr>
        <w:t>La segunda escena describe las cosas que Moisés le dijo al pueblo en el desierto. Nuevamente, se enfatiza el nombre de Moisés. Esteban le está recordando al Sanedrín que, aunque los israelitas rechazaron a Moisés al principio, Moisés ahora es famoso y muy respetado debido a todas estas cosas que hizo. En primer lugar, Moisés les dijo a las personas que otro profeta como él vendría al pueblo. Entonces, Moisés estaba en el desierto con el ángel de Dios en el monte Sinaí. El ángel le dio los mandamientos de Dios, y Moisés los transmitió al pueblo. Esteban llama a los mandamientos de Dios "palabras de vida". Estas palabras no están realmente vivas, pero son reglas importantes de Dios que son buenas para el pueblo. Cuando las personas siguen estas reglas, tienen una vida real y completa con Dios.</w:t>
      </w:r>
    </w:p>
    <w:p>
      <w:pPr/>
      <w:r>
        <w:rPr>
          <w:lang w:val="es_ES" w:bidi="es_ES"/>
        </w:rPr>
      </w:r>
      <w:r>
        <w:rPr>
          <w:lang w:val="es_ES" w:bidi="es_ES"/>
        </w:rPr>
        <w:t>Deténganse aquí y conversen en grupo: ¿Cómo describirán las "palabras de vida" en su traducción? Pausen este audio aquí.</w:t>
      </w:r>
    </w:p>
    <w:p>
      <w:pPr/>
      <w:r>
        <w:rPr>
          <w:lang w:val="es_ES" w:bidi="es_ES"/>
        </w:rPr>
      </w:r>
      <w:r>
        <w:rPr>
          <w:lang w:val="es_ES" w:bidi="es_ES"/>
        </w:rPr>
        <w:t>Pero una vez más, el pueblo se negó a obedecer a Moisés. Rechazaron a Moisés y "sus corazones se volvieron a Egipto". Esto significa que pensaban mucho en Egipto y querían regresar a Egipto. ¡Prefieren ser esclavos en Egipto que obedecer las leyes de Dios que Moisés les trajo! Esteban no da muchos detalles sobre los israelitas que adoraban ídolos en el desierto, pero podemos suponer que Moisés estaba lejos y los israelitas no sabían cuándo iba a regresar. Le pidieron a Aarón, que era hermano de Moisés, que les construyera un ídolo, o una estatua que representara a un ser divino. Querían adorar algo, y querían que un ser divino los guiara por el desierto. Aarón hizo un ídolo en forma de becerro. El pueblo llevaba sacrificios al ídolo del becerro y celebraban que ellos mismos habían hecho algo.</w:t>
      </w:r>
    </w:p>
    <w:p>
      <w:pPr/>
      <w:r>
        <w:rPr>
          <w:lang w:val="es_ES" w:bidi="es_ES"/>
        </w:rPr>
      </w:r>
      <w:r>
        <w:rPr>
          <w:lang w:val="es_ES" w:bidi="es_ES"/>
        </w:rPr>
        <w:t>En la última escena, Dios se aleja de los israelitas. Esto significa que Dios permite que los israelitas experimenten las consecuencias de su pecado. Les permite adorar al "ejército del cielo", es decir, al sol, a la luna y a las estrellas. Esteban entonces deja de contar la historia y nos da un resumen de cómo los israelitas comenzaron a adorar ídolos en el desierto y continuaron incluso en la tierra que Dios les había prometido. Esteban cita al profeta Amós. La pregunta, "¿Me trajeron sacrificios y ofrendas durante cuarenta años en el desierto, pueblo de Israel?" espera que la respuesta sea "no". Esteban cree que los israelitas llevaban sacrificios a otros dioses además del único verdadero Dios creador, el Dios de Israel. Esteban da ejemplos de los "ejércitos celestiales" que los israelitas eventualmente adoraron. Los israelitas adoraban a dioses como Moloc y Refán cientos de años después de que estuvieran en el desierto, pero todo comenzó con ellos creando y adorando a falsos dioses en el desierto antes de que llegaran a la tierra prometida. Con el tiempo, como los israelitas adoraban a falsos dioses, Dios los envió al exilio en Babilonia, con sus enemigos.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7:35–43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pasaje incluyen a los que cuentan y escuchan la historia:</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 y otros en el Sanedrín</w:t>
      </w:r>
    </w:p>
    <w:p>
      <w:pPr/>
      <w:r>
        <w:rPr>
          <w:lang w:val="es_ES" w:bidi="es_ES"/>
        </w:rPr>
      </w:r>
      <w:r>
        <w:rPr>
          <w:lang w:val="es_ES" w:bidi="es_ES"/>
        </w:rPr>
        <w:t>Los personajes en la historia que Esteban cuenta:</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Pueblo de Israel</w:t>
      </w:r>
    </w:p>
    <w:p>
      <w:pPr>
        <w:pStyle w:val="ListBullet"/>
        <w:spacing w:line="240" w:lineRule="auto"/>
        <w:ind w:left="720"/>
      </w:pPr>
      <w:r>
        <w:rPr>
          <w:lang w:val="es_ES" w:bidi="es_ES"/>
        </w:rPr>
      </w:r>
      <w:r>
        <w:rPr>
          <w:lang w:val="es_ES" w:bidi="es_ES"/>
        </w:rPr>
        <w:t>Ángel de Dios que le dio a Moisés los mensajes de Dios, o las palabras de vida de Dios</w:t>
      </w:r>
    </w:p>
    <w:p>
      <w:pPr>
        <w:pStyle w:val="ListBullet"/>
        <w:spacing w:line="240" w:lineRule="auto"/>
        <w:ind w:left="720"/>
      </w:pPr>
      <w:r>
        <w:rPr>
          <w:lang w:val="es_ES" w:bidi="es_ES"/>
        </w:rPr>
      </w:r>
      <w:r>
        <w:rPr>
          <w:lang w:val="es_ES" w:bidi="es_ES"/>
        </w:rPr>
        <w:t>Aarón, hermano de Moisés</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En grupo, dramaticen el pasaje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Esteban continúa su historia. Dice: "Este es el mismo Moisés a quien rechazaron y dijeron: '¿Quién te hizo gobernante y juez?'" Pero entonces Dios envió a Moisés para gobernarlos y salvarlos a través del ángel que se le apareció a Moisés en la zarza que ardía. Moisés realizó maravillas y señales en Egipto. Entonces Moisés llevó al pueblo fuera de Egipto. Después, Moisés realizó maravillas y señales en el Mar Rojo y en el desierto.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 los israelitas: "¿Cómo se siente?" Es posible que escuchen cosas como: "Estoy sorprendido de que Dios esté usando a este hombre", "Me alegra que Dios nos esté ayudando. No estoy seguro de cuánto tiempo esto durará".</w:t>
      </w:r>
    </w:p>
    <w:p>
      <w:pPr>
        <w:pStyle w:val="ListBullet"/>
        <w:spacing w:line="240" w:lineRule="auto"/>
        <w:ind w:left="720"/>
      </w:pPr>
      <w:r>
        <w:rPr>
          <w:lang w:val="es_ES" w:bidi="es_ES"/>
        </w:rPr>
      </w:r>
      <w:r>
        <w:rPr>
          <w:lang w:val="es_ES" w:bidi="es_ES"/>
        </w:rPr>
        <w:t>Pregúntenle a la persona que interpreta al Sanedrín: "¿Cómo se siente?" Es posible que escuchen cosas como: "Enojado. ¿Por qué Esteban sigue mencionando que los israelitas rechazaron a Moisés?"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Este Moisés les dijo a los israelitas que Dios enviaría a otro profeta como él, de entre los israelitas. Moisés estaba con el pueblo en el desierto. El ángel le dio a Moisés palabras de vida de Dios, o mensajes de Dios, para el pueblo. Moisés los transmitió al pueblo.</w:t>
      </w:r>
    </w:p>
    <w:p>
      <w:pPr/>
      <w:r>
        <w:rPr>
          <w:lang w:val="es_ES" w:bidi="es_ES"/>
        </w:rPr>
      </w:r>
      <w:r>
        <w:rPr>
          <w:lang w:val="es_ES" w:bidi="es_ES"/>
        </w:rPr>
        <w:t>Pero los israelitas se negaron a obedecer a Moisés. Lo rechazaron, y querían regresar a Egipto. Le dijeron a Aarón: "Haznos dioses que nos guíen. ¡Ni siquiera sabemos dónde está Moisés!" E hicieron un ídolo en forma de becerro. Le llevaban sacrificios al ídolo y celebraban lo que habían hecho.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 los israelitas: "¿Qué estás pensando o sintiendo?" Es posible que escuchen cosas como: "¡Sabíamos que Moisés nos abandonaría algún día! Estamos desesperados. ¿En quién podemos confiar?"</w:t>
      </w:r>
    </w:p>
    <w:p>
      <w:pPr>
        <w:pStyle w:val="ListBullet"/>
        <w:spacing w:line="240" w:lineRule="auto"/>
        <w:ind w:left="720"/>
      </w:pPr>
      <w:r>
        <w:rPr>
          <w:lang w:val="es_ES" w:bidi="es_ES"/>
        </w:rPr>
      </w:r>
      <w:r>
        <w:rPr>
          <w:lang w:val="es_ES" w:bidi="es_ES"/>
        </w:rPr>
        <w:t>Pregúntenle a la persona que interpreta a Moisés, "¿Cómo te sientes?" Es posible que escuchen cosas como: "Estoy tan triste de que el pueblo no haya sido paciente. Siempre estoy aquí para ellos. ¿Por qué me siguen rechazando?"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Dios se alejó de los israelitas. Les permitió experimentar las consecuencias de su pecado cuando comenzaron a adorar al sol, a la luna y a las estrellas. Es tal como lo que los profetas escribieron en sus libros: "¿Me trajeron sacrificios y ofrendas durante cuarenta años en el desierto, pueblo de Israel? Han adorado en el tabernáculo, o tienda, del dios Moloc. Han adorado a la estrella del dios Refán. Hicieron ídolos para adorarlos. Por lo tanto, yo, Dios, los enviaré al exilio tan lejos como Babilonia".</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 Dios: "¿Cómo te sientes?" Es posible que escuchen cosas como: "Estoy tan triste de que las personas me sigan rechazando. No quiero alejarme de ellos, pero no tengo otra opción", "¡Realmente quiero que mi pueblo regrese a mí!"</w:t>
      </w:r>
    </w:p>
    <w:p>
      <w:pPr>
        <w:pStyle w:val="ListBullet"/>
        <w:spacing w:line="240" w:lineRule="auto"/>
        <w:ind w:left="720"/>
      </w:pPr>
      <w:r>
        <w:rPr>
          <w:lang w:val="es_ES" w:bidi="es_ES"/>
        </w:rPr>
      </w:r>
      <w:r>
        <w:rPr>
          <w:lang w:val="es_ES" w:bidi="es_ES"/>
        </w:rPr>
        <w:t>Pregúntenle a la persona que interpreta a Esteban: "¿Cómo te sientes?" Es posible que escuchen cosas como: "Estoy satisfecho de mostrar al Sanedrín cómo los israelitas siempre han rechazado a los mensajeros de Dios", "¡Espero que el Sanedrín entienda que Jesús puede cambiar la rebeldía del pueblo!"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7:35–43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Esteban dijo que Dios envió a Moisés para gobernar y salvar a su pueblo, de la mano del </w:t>
      </w:r>
      <w:r>
        <w:rPr>
          <w:b/>
          <w:lang w:val="es_ES" w:bidi="es_ES"/>
        </w:rPr>
        <w:t>ángel</w:t>
      </w:r>
      <w:r>
        <w:rPr>
          <w:lang w:val="es_ES" w:bidi="es_ES"/>
        </w:rPr>
        <w:t xml:space="preserve">. "Mano del ángel" significa que el ángel ayudó a Moisés, o que el ángel le dijo a Moisés los mensajes de Dios. Traduzcan ángel de la misma manera que lo han hecho en los pasajes anteriores, y recuerden que </w:t>
      </w:r>
      <w:r>
        <w:rPr>
          <w:lang w:val="es_ES" w:bidi="es_ES"/>
        </w:rPr>
        <w:t>ángel</w:t>
      </w:r>
      <w:r>
        <w:rPr>
          <w:lang w:val="es_ES" w:bidi="es_ES"/>
        </w:rPr>
        <w:t xml:space="preserve"> está en el Glosario Principal.</w:t>
      </w:r>
    </w:p>
    <w:p>
      <w:pPr/>
      <w:r>
        <w:rPr>
          <w:lang w:val="es_ES" w:bidi="es_ES"/>
        </w:rPr>
      </w:r>
      <w:r>
        <w:rPr>
          <w:lang w:val="es_ES" w:bidi="es_ES"/>
        </w:rPr>
        <w:t xml:space="preserve">Dios envió a Moisés a los israelitas como su gobernante y </w:t>
      </w:r>
      <w:r>
        <w:rPr>
          <w:b/>
          <w:lang w:val="es_ES" w:bidi="es_ES"/>
        </w:rPr>
        <w:t>salvador</w:t>
      </w:r>
      <w:r>
        <w:rPr>
          <w:lang w:val="es_ES" w:bidi="es_ES"/>
        </w:rPr>
        <w:t xml:space="preserve">. Usen la misma palabra que han usado antes para salvador, y recuerden que </w:t>
      </w:r>
      <w:r>
        <w:rPr>
          <w:lang w:val="es_ES" w:bidi="es_ES"/>
        </w:rPr>
        <w:t>salvador</w:t>
      </w:r>
      <w:r>
        <w:rPr>
          <w:lang w:val="es_ES" w:bidi="es_ES"/>
        </w:rPr>
        <w:t xml:space="preserve"> está en el Glosario Principal.</w:t>
      </w:r>
    </w:p>
    <w:p>
      <w:pPr/>
      <w:r>
        <w:rPr>
          <w:lang w:val="es_ES" w:bidi="es_ES"/>
        </w:rPr>
      </w:r>
      <w:r>
        <w:rPr>
          <w:lang w:val="es_ES" w:bidi="es_ES"/>
        </w:rPr>
        <w:t xml:space="preserve">Moisés realizó muchas </w:t>
      </w:r>
      <w:r>
        <w:rPr>
          <w:b/>
          <w:lang w:val="es_ES" w:bidi="es_ES"/>
        </w:rPr>
        <w:t>maravillas</w:t>
      </w:r>
      <w:r>
        <w:rPr>
          <w:lang w:val="es_ES" w:bidi="es_ES"/>
        </w:rPr>
        <w:t xml:space="preserve"> y </w:t>
      </w:r>
      <w:r>
        <w:rPr>
          <w:b/>
          <w:lang w:val="es_ES" w:bidi="es_ES"/>
        </w:rPr>
        <w:t>señales milagrosas</w:t>
      </w:r>
      <w:r>
        <w:rPr>
          <w:lang w:val="es_ES" w:bidi="es_ES"/>
        </w:rPr>
        <w:t xml:space="preserve"> en Egipto y en el </w:t>
      </w:r>
      <w:r>
        <w:rPr>
          <w:b/>
          <w:lang w:val="es_ES" w:bidi="es_ES"/>
        </w:rPr>
        <w:t>desierto</w:t>
      </w:r>
      <w:r>
        <w:rPr>
          <w:lang w:val="es_ES" w:bidi="es_ES"/>
        </w:rPr>
        <w:t xml:space="preserve">. Las maravillas son como milagros en el sentido de que no son acciones habituales, y las personas se asombran cuando las ven. Se podría decir que las maravillas son eventos increíbles. Las señales son eventos que suceden para mostrar algo de Dios; tienen un significado especial. </w:t>
      </w:r>
      <w:r>
        <w:rPr>
          <w:lang w:val="es_ES" w:bidi="es_ES"/>
        </w:rPr>
        <w:t>Señales</w:t>
      </w:r>
      <w:r>
        <w:rPr>
          <w:lang w:val="es_ES" w:bidi="es_ES"/>
        </w:rPr>
        <w:t xml:space="preserve"> se encuentra en el Glosario Principal. Traduzcan señales y maravillas de la misma manera que en los pasajes anteriores. Moisés estaba con el pueblo en el </w:t>
      </w:r>
      <w:r>
        <w:rPr>
          <w:b/>
          <w:lang w:val="es_ES" w:bidi="es_ES"/>
        </w:rPr>
        <w:t>yermo</w:t>
      </w:r>
      <w:r>
        <w:rPr>
          <w:lang w:val="es_ES" w:bidi="es_ES"/>
        </w:rPr>
        <w:t xml:space="preserve"> o </w:t>
      </w:r>
      <w:r>
        <w:rPr>
          <w:b/>
          <w:lang w:val="es_ES" w:bidi="es_ES"/>
        </w:rPr>
        <w:t>desierto</w:t>
      </w:r>
      <w:r>
        <w:rPr>
          <w:lang w:val="es_ES" w:bidi="es_ES"/>
        </w:rPr>
        <w:t>. El desierto o yermo en este pasaje se refiere a un área de tierra estéril donde no hay mucha comida ni agua.</w:t>
      </w:r>
    </w:p>
    <w:p>
      <w:pPr/>
      <w:r>
        <w:rPr>
          <w:lang w:val="es_ES" w:bidi="es_ES"/>
        </w:rPr>
      </w:r>
      <w:r>
        <w:rPr>
          <w:lang w:val="es_ES" w:bidi="es_ES"/>
        </w:rPr>
        <w:t xml:space="preserve">Deténganse aquí y conversen sobre qué palabra usarán para </w:t>
      </w:r>
      <w:r>
        <w:rPr>
          <w:b/>
          <w:lang w:val="es_ES" w:bidi="es_ES"/>
        </w:rPr>
        <w:t>desierto</w:t>
      </w:r>
      <w:r>
        <w:rPr>
          <w:lang w:val="es_ES" w:bidi="es_ES"/>
        </w:rPr>
        <w:t xml:space="preserve">. Usen la misma palabra para desierto que han usado en otras partes de la Biblia. Para más información sobre </w:t>
      </w:r>
      <w:r>
        <w:rPr>
          <w:lang w:val="es_ES" w:bidi="es_ES"/>
        </w:rPr>
        <w:t>desierto</w:t>
      </w:r>
      <w:r>
        <w:rPr>
          <w:lang w:val="es_ES" w:bidi="es_ES"/>
        </w:rPr>
        <w:t>, consulten el Glosario Principal. Pausen este audio aquí.</w:t>
      </w:r>
    </w:p>
    <w:p>
      <w:pPr/>
      <w:r>
        <w:rPr>
          <w:lang w:val="es_ES" w:bidi="es_ES"/>
        </w:rPr>
      </w:r>
      <w:r>
        <w:rPr>
          <w:lang w:val="es_ES" w:bidi="es_ES"/>
        </w:rPr>
        <w:t xml:space="preserve">Moisés le dijo al pueblo que Dios les enviaría o levantaría para ellos a un </w:t>
      </w:r>
      <w:r>
        <w:rPr>
          <w:b/>
          <w:lang w:val="es_ES" w:bidi="es_ES"/>
        </w:rPr>
        <w:t>profeta</w:t>
      </w:r>
      <w:r>
        <w:rPr>
          <w:lang w:val="es_ES" w:bidi="es_ES"/>
        </w:rPr>
        <w:t xml:space="preserve"> de entre los israelitas que sería como Moisés. Este profeta sería un salvador. Traduzcan profeta de la misma manera que en los pasajes anteriores, y recuerden que </w:t>
      </w:r>
      <w:r>
        <w:rPr>
          <w:lang w:val="es_ES" w:bidi="es_ES"/>
        </w:rPr>
        <w:t>profeta</w:t>
      </w:r>
      <w:r>
        <w:rPr>
          <w:lang w:val="es_ES" w:bidi="es_ES"/>
        </w:rPr>
        <w:t xml:space="preserve"> está en el Glosario Principal.</w:t>
      </w:r>
    </w:p>
    <w:p>
      <w:pPr/>
      <w:r>
        <w:rPr>
          <w:lang w:val="es_ES" w:bidi="es_ES"/>
        </w:rPr>
      </w:r>
      <w:r>
        <w:rPr>
          <w:lang w:val="es_ES" w:bidi="es_ES"/>
        </w:rPr>
        <w:t xml:space="preserve">Cuando Moisés estaba lejos, los israelitas le pidieron a Aarón que les hiciera un </w:t>
      </w:r>
      <w:r>
        <w:rPr>
          <w:b/>
          <w:lang w:val="es_ES" w:bidi="es_ES"/>
        </w:rPr>
        <w:t>dios</w:t>
      </w:r>
      <w:r>
        <w:rPr>
          <w:lang w:val="es_ES" w:bidi="es_ES"/>
        </w:rPr>
        <w:t xml:space="preserve">, o un </w:t>
      </w:r>
      <w:r>
        <w:rPr>
          <w:b/>
          <w:lang w:val="es_ES" w:bidi="es_ES"/>
        </w:rPr>
        <w:t>ídolo</w:t>
      </w:r>
      <w:r>
        <w:rPr>
          <w:lang w:val="es_ES" w:bidi="es_ES"/>
        </w:rPr>
        <w:t xml:space="preserve"> en forma de becerro. Un dios en este caso es un ser espiritual al que las personas adoran y que no es el único y verdadero Dios creador. Las personas a menudo hacían ídolos o estatuas de plata u oro para representar a estos falsos dioses.</w:t>
      </w:r>
    </w:p>
    <w:p>
      <w:pPr/>
      <w:r>
        <w:rPr>
          <w:lang w:val="es_ES" w:bidi="es_ES"/>
        </w:rPr>
      </w:r>
      <w:r>
        <w:rPr>
          <w:lang w:val="es_ES" w:bidi="es_ES"/>
        </w:rPr>
        <w:t xml:space="preserve">Deténganse aquí y conversen sobre qué palabra usarán para ídolos o dioses. </w:t>
      </w:r>
      <w:r>
        <w:rPr>
          <w:lang w:val="es_ES" w:bidi="es_ES"/>
        </w:rPr>
        <w:t>Ídolos</w:t>
      </w:r>
      <w:r>
        <w:rPr>
          <w:lang w:val="es_ES" w:bidi="es_ES"/>
        </w:rPr>
        <w:t xml:space="preserve"> y </w:t>
      </w:r>
      <w:r>
        <w:rPr>
          <w:lang w:val="es_ES" w:bidi="es_ES"/>
        </w:rPr>
        <w:t>dioses</w:t>
      </w:r>
      <w:r>
        <w:rPr>
          <w:lang w:val="es_ES" w:bidi="es_ES"/>
        </w:rPr>
        <w:t xml:space="preserve"> están en el Glosario Principal. Pausen este audio aquí.</w:t>
      </w:r>
    </w:p>
    <w:p>
      <w:pPr/>
      <w:r>
        <w:rPr>
          <w:lang w:val="es_ES" w:bidi="es_ES"/>
        </w:rPr>
      </w:r>
      <w:r>
        <w:rPr>
          <w:lang w:val="es_ES" w:bidi="es_ES"/>
        </w:rPr>
        <w:t xml:space="preserve">Dios les preguntó a los israelitas a través de los profetas: "¿Me trajeron </w:t>
      </w:r>
      <w:r>
        <w:rPr>
          <w:b/>
          <w:lang w:val="es_ES" w:bidi="es_ES"/>
        </w:rPr>
        <w:t>sacrificios</w:t>
      </w:r>
      <w:r>
        <w:rPr>
          <w:lang w:val="es_ES" w:bidi="es_ES"/>
        </w:rPr>
        <w:t xml:space="preserve"> u </w:t>
      </w:r>
      <w:r>
        <w:rPr>
          <w:b/>
          <w:lang w:val="es_ES" w:bidi="es_ES"/>
        </w:rPr>
        <w:t>ofrendas</w:t>
      </w:r>
      <w:r>
        <w:rPr>
          <w:lang w:val="es_ES" w:bidi="es_ES"/>
        </w:rPr>
        <w:t xml:space="preserve"> durante esos cuarenta años en el desierto, pueblo de Israel?" Tanto los sacrificios como las ofrendas se refieren a animales que las personas llevaban a los dioses y los quemaban en adoración. Las personas llevaban sacrificios y ofrendas para dar gracias a Dios o pedir perdón a Dios.</w:t>
      </w:r>
    </w:p>
    <w:p>
      <w:pPr/>
      <w:r>
        <w:rPr>
          <w:lang w:val="es_ES" w:bidi="es_ES"/>
        </w:rPr>
      </w:r>
      <w:r>
        <w:rPr>
          <w:lang w:val="es_ES" w:bidi="es_ES"/>
        </w:rPr>
        <w:t xml:space="preserve">Deténganse aquí y conversen sobre qué palabra usarán para </w:t>
      </w:r>
      <w:r>
        <w:rPr>
          <w:lang w:val="es_ES" w:bidi="es_ES"/>
        </w:rPr>
        <w:t>sacrificios</w:t>
      </w:r>
      <w:r>
        <w:rPr>
          <w:lang w:val="es_ES" w:bidi="es_ES"/>
        </w:rPr>
        <w:t xml:space="preserve"> y </w:t>
      </w:r>
      <w:r>
        <w:rPr>
          <w:lang w:val="es_ES" w:bidi="es_ES"/>
        </w:rPr>
        <w:t>ofrendas</w:t>
      </w:r>
      <w:r>
        <w:rPr>
          <w:lang w:val="es_ES" w:bidi="es_ES"/>
        </w:rPr>
        <w:t>. Estas palabras se encuentran en el Glosario Principal. Pausen este audio aquí.</w:t>
      </w:r>
    </w:p>
    <w:p>
      <w:pPr/>
      <w:r>
        <w:rPr>
          <w:lang w:val="es_ES" w:bidi="es_ES"/>
        </w:rPr>
      </w:r>
      <w:r>
        <w:rPr>
          <w:lang w:val="es_ES" w:bidi="es_ES"/>
        </w:rPr>
        <w:t xml:space="preserve">Dios dice que los israelitas llevaban al dios Moloc en una </w:t>
      </w:r>
      <w:r>
        <w:rPr>
          <w:b/>
          <w:lang w:val="es_ES" w:bidi="es_ES"/>
        </w:rPr>
        <w:t>tienda</w:t>
      </w:r>
      <w:r>
        <w:rPr>
          <w:lang w:val="es_ES" w:bidi="es_ES"/>
        </w:rPr>
        <w:t xml:space="preserve"> o </w:t>
      </w:r>
      <w:r>
        <w:rPr>
          <w:b/>
          <w:lang w:val="es_ES" w:bidi="es_ES"/>
        </w:rPr>
        <w:t>tabernáculo</w:t>
      </w:r>
      <w:r>
        <w:rPr>
          <w:lang w:val="es_ES" w:bidi="es_ES"/>
        </w:rPr>
        <w:t>. Un tabernáculo era una tienda o dosel bajo el cual las personas solían llevar a sus ídolos.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7:44–53</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7:44–53 y guárdenlo en sus corazones.</w:t>
      </w:r>
    </w:p>
    <w:p>
      <w:pPr/>
      <w:r>
        <w:rPr>
          <w:lang w:val="es_ES" w:bidi="es_ES"/>
        </w:rPr>
      </w:r>
      <w:r>
        <w:rPr>
          <w:lang w:val="es_ES" w:bidi="es_ES"/>
        </w:rPr>
        <w:t>Escuchen una versión en audio de Hechos 7:44–53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7:44–53 en la traducción que sea más fácil de entender.</w:t>
      </w:r>
    </w:p>
    <w:p>
      <w:pPr/>
      <w:r>
        <w:rPr>
          <w:lang w:val="es_ES" w:bidi="es_ES"/>
        </w:rPr>
      </w:r>
      <w:r>
        <w:rPr>
          <w:lang w:val="es_ES" w:bidi="es_ES"/>
        </w:rPr>
        <w:t xml:space="preserve">Esteban continúa contando al Sanedrín su versión de la historia judía. Esteban acaba de explicar cómo Moisés llevó al pueblo por el </w:t>
      </w:r>
      <w:r>
        <w:rPr>
          <w:lang w:val="es_ES" w:bidi="es_ES"/>
        </w:rPr>
        <w:t>desierto</w:t>
      </w:r>
      <w:r>
        <w:rPr>
          <w:lang w:val="es_ES" w:bidi="es_ES"/>
        </w:rPr>
        <w:t>, realizó maravillas y señales, y les dio a los israelitas mensajes de Dios que les darían una vida completa con Dios.</w:t>
      </w:r>
    </w:p>
    <w:p>
      <w:pPr/>
      <w:r>
        <w:rPr>
          <w:lang w:val="es_ES" w:bidi="es_ES"/>
        </w:rPr>
      </w:r>
      <w:r>
        <w:rPr>
          <w:lang w:val="es_ES" w:bidi="es_ES"/>
        </w:rPr>
        <w:t>Ahora Esteban le recuerda al Sanedrín que los israelitas tenían una tienda especial, llamada tabernáculo. Las personas a veces llamaban a esta tienda especial "tienda de la presencia de Dios" o "Tienda del pacto". Dios había instruido a Moisés sobre cómo construir esta tienda, y los israelitas llevaban esta tienda con ellos a dondequiera que iban. La tienda especial era donde los israelitas guardaban la ley escrita que Dios le había dado a Moisés. De esta manera, siempre podían llevar consigo los mensajes de Dios. Entonces, 40 años después, los israelitas entraron en la tierra prometida. Moisés había muerto y Josué era su nuevo líder. Josué lideró a los israelitas en batalla contra las personas que vivían en esta tierra. Cuando conquistaron la tierra, Josué llevó la Tienda del pacto, o tabernáculo, con ellos a la nueva tierra. Esta Tienda del pacto estuvo con los israelitas durante muchos años, hasta la época del rey David.</w:t>
      </w:r>
    </w:p>
    <w:p>
      <w:pPr/>
      <w:r>
        <w:rPr>
          <w:lang w:val="es_ES" w:bidi="es_ES"/>
        </w:rPr>
      </w:r>
      <w:r>
        <w:rPr>
          <w:lang w:val="es_ES" w:bidi="es_ES"/>
        </w:rPr>
        <w:t xml:space="preserve">Deténganse aquí y muestren al equipo una foto del </w:t>
      </w:r>
      <w:r>
        <w:rPr>
          <w:lang w:val="es_ES" w:bidi="es_ES"/>
        </w:rPr>
        <w:t>tabernáculo</w:t>
      </w:r>
      <w:r>
        <w:rPr>
          <w:lang w:val="es_ES" w:bidi="es_ES"/>
        </w:rPr>
        <w:t>, o Tienda del pacto. Pausen este audio aquí.</w:t>
      </w:r>
    </w:p>
    <w:p>
      <w:pPr/>
      <w:r>
        <w:rPr>
          <w:lang w:val="es_ES" w:bidi="es_ES"/>
        </w:rPr>
      </w:r>
      <w:r>
        <w:rPr>
          <w:lang w:val="es_ES" w:bidi="es_ES"/>
        </w:rPr>
        <w:t>El rey David fue el segundo rey de Israel. Las personas consideraban al rey David el más grande de todos los reyes israelitas. Dios estaba complacido con David por sus acciones. David le preguntó a Dios si podía construir un edificio, o templo, más permanente, para el Dios de Jacob, o el Dios al que adoraban Jacob y sus descendientes. Esteban está señalando que los israelitas construyeron el templo para su Dios, a quien sus antepasados siempre habían adorado.</w:t>
      </w:r>
    </w:p>
    <w:p>
      <w:pPr/>
      <w:r>
        <w:rPr>
          <w:lang w:val="es_ES" w:bidi="es_ES"/>
        </w:rPr>
      </w:r>
      <w:r>
        <w:rPr>
          <w:lang w:val="es_ES" w:bidi="es_ES"/>
        </w:rPr>
        <w:t>Sin embargo, el hijo del rey David, el rey Salomón, es el rey que en realidad construyó el templo.</w:t>
      </w:r>
    </w:p>
    <w:p>
      <w:pPr/>
      <w:r>
        <w:rPr>
          <w:lang w:val="es_ES" w:bidi="es_ES"/>
        </w:rPr>
      </w:r>
      <w:r>
        <w:rPr>
          <w:lang w:val="es_ES" w:bidi="es_ES"/>
        </w:rPr>
        <w:t>Esteban explica de inmediato que el Dios Altísimo no vive en templos que los humanos construyen. El Dios Altísimo es el nombre para Dios que los israelitas usaban cuando querían dejar claro que adoraban al único y verdadero Dios creador. Aunque los israelitas intentaron construir un lugar o un hogar para el Dios Altísimo mediante la construcción de un templo, no pudieron construir un lugar lo suficientemente bueno para Dios. El propio Dios dijo, a través del profeta Isaías, que el cielo es el trono de Dios. El cielo es el lugar donde Dios vive. La tierra es su estrado, lo que significa que la tierra es muy pequeña y no es grande en comparación con el propio Dios. ¡Ningún ser humano puede construir para Dios una casa tan grande como el mismo cielo! Dios hace las preguntas: "¿Me puedes construir un templo de estas características? ¿No hice yo tanto el cielo como la tierra?" Dios está mostrando que, como creador del cielo y de la tierra, nada de lo que hacemos puede ser adecuado para Dios.</w:t>
      </w:r>
    </w:p>
    <w:p>
      <w:pPr/>
      <w:r>
        <w:rPr>
          <w:lang w:val="es_ES" w:bidi="es_ES"/>
        </w:rPr>
      </w:r>
      <w:r>
        <w:rPr>
          <w:lang w:val="es_ES" w:bidi="es_ES"/>
        </w:rPr>
        <w:t>Deténganse aquí y conversen en grupo: En su cultura, ¿qué tipos de estructuras o templos construye su pueblo para sus espíritus tradicionales o sus dioses? ¿Qué tipos de cosas hacen las personas en esos lugares de adoración? Pausen este audio aquí.</w:t>
      </w:r>
    </w:p>
    <w:p>
      <w:pPr/>
      <w:r>
        <w:rPr>
          <w:lang w:val="es_ES" w:bidi="es_ES"/>
        </w:rPr>
      </w:r>
      <w:r>
        <w:rPr>
          <w:lang w:val="es_ES" w:bidi="es_ES"/>
        </w:rPr>
        <w:t>Ahora Esteban detiene su historia del pueblo judío y se vuelve al Sanedrín. Se dirige directamente al Sanedrín como "pueblo duro de cerviz", lo que significa personas muy testarudas que no cambiarán sus costumbres. Entonces Esteban dice que las personas del Sanedrín son "incircuncidadas de corazón y de oídos". Recordarán que Dios usaba la circuncisión como una señal en los cuerpos de las personas de la fuerte promesa, o pacto, que había hecho con su pueblo. Todos los hombres israelitas eran circuncidados a los 8 días como señal de que eran el pueblo especial de Dios. ¡Pero ahora Esteban está diciendo que los corazones y los oídos de estos israelitas no están circuncidados! Esto parece imposible. Esteban en realidad está diciendo que, aunque puedan ser circuncidados físicamente, sus corazones o intenciones no estaban con Dios. Son como esos no judíos que no siguen a Dios y no están circuncidados. También son como sus antepasados, que no seguían al Espíritu Santo de Dios. Sus antepasados persiguieron a los profetas, de hecho, Esteban pregunta: "¿Alguna vez hubo un profeta a quien sus antepasados no persiguieron?" Esteban está dando a entender que los líderes judíos persiguieron a todos los profetas de Dios a lo largo de su historia. Esteban dice que los líderes judíos incluso perseguían a los profetas que profetizaban la venida del Mesías, o del Salvador. Esteban llama al Salvador el "Justo". Esteban está diciendo que el salvador es un siervo que obedece lo que Dios quiere. ¡No solo persiguieron a los profetas que profetizaban sobre el Salvador, sino que traicionaron y asesinaron al propio Justo! Esteban parece sorprendido una vez más de que los líderes judíos hicieran estas cosas, ¡porque los propios ángeles les dieron a los líderes judíos la ley de Dios! Pero aún así, los líderes judíos no la obedecían. Ellos no tenían excusas.</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7:44–53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Dios orientó a Moisés sobre cómo construir el tabernáculo, o Tienda del pacto. Los antepasados de Esteban y del Sanedrín llevaban la Tienda del pacto con ellos en el desierto y cuando entraron en la tierra prometida. Los israelitas tuvieron la Tienda del pacto con ellos hasta la época del rey David.</w:t>
      </w:r>
    </w:p>
    <w:p>
      <w:pPr/>
      <w:r>
        <w:rPr>
          <w:lang w:val="es_ES" w:bidi="es_ES"/>
        </w:rPr>
      </w:r>
      <w:r>
        <w:rPr>
          <w:b/>
          <w:lang w:val="es_ES" w:bidi="es_ES"/>
        </w:rPr>
        <w:t>En la segunda escena:</w:t>
      </w:r>
      <w:r>
        <w:rPr>
          <w:lang w:val="es_ES" w:bidi="es_ES"/>
        </w:rPr>
        <w:t xml:space="preserve"> El rey David pide para construir un hogar permanente para Dios, pero en realidad fue su hijo Salomón quien construyó el hogar permanente, o templo, para Dios.</w:t>
      </w:r>
    </w:p>
    <w:p>
      <w:pPr/>
      <w:r>
        <w:rPr>
          <w:lang w:val="es_ES" w:bidi="es_ES"/>
        </w:rPr>
      </w:r>
      <w:r>
        <w:rPr>
          <w:b/>
          <w:lang w:val="es_ES" w:bidi="es_ES"/>
        </w:rPr>
        <w:t>En la tercera escena:</w:t>
      </w:r>
      <w:r>
        <w:rPr>
          <w:lang w:val="es_ES" w:bidi="es_ES"/>
        </w:rPr>
        <w:t xml:space="preserve"> Esteban le dice al Sanedrín que, a pesar de que Salomón construyó el templo para Dios, Dios no vive en edificios que los humanos construyen. Dios es demasiado grande para los edificios hechos por el hombre.</w:t>
      </w:r>
    </w:p>
    <w:p>
      <w:pPr/>
      <w:r>
        <w:rPr>
          <w:lang w:val="es_ES" w:bidi="es_ES"/>
        </w:rPr>
      </w:r>
      <w:r>
        <w:rPr>
          <w:b/>
          <w:lang w:val="es_ES" w:bidi="es_ES"/>
        </w:rPr>
        <w:t>En la cuarta escena:</w:t>
      </w:r>
      <w:r>
        <w:rPr>
          <w:lang w:val="es_ES" w:bidi="es_ES"/>
        </w:rPr>
        <w:t xml:space="preserve"> Esteban dice que los líderes judíos, al igual que sus antepasados, se resisten al Espíritu Santo. Persiguieron y mataron a los profetas, e incluso asesinaron al Justo, es decir, a Jesús. No tienen excusas, porque los ángeles les dieron la ley de Dios, pero no la obedecieron.</w:t>
      </w:r>
    </w:p>
    <w:p>
      <w:pPr/>
      <w:r>
        <w:rPr>
          <w:lang w:val="es_ES" w:bidi="es_ES"/>
        </w:rPr>
      </w:r>
      <w:r>
        <w:rPr>
          <w:lang w:val="es_ES" w:bidi="es_ES"/>
        </w:rPr>
        <w:t>Los personajes de este pasaje incluyen a los que cuentan y escuchan la historia:</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 y otros en el Sanedrín</w:t>
      </w:r>
    </w:p>
    <w:p>
      <w:pPr/>
      <w:r>
        <w:rPr>
          <w:lang w:val="es_ES" w:bidi="es_ES"/>
        </w:rPr>
      </w:r>
      <w:r>
        <w:rPr>
          <w:lang w:val="es_ES" w:bidi="es_ES"/>
        </w:rPr>
        <w:t>Los personajes en la historia que Esteban cuenta:</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Josué</w:t>
      </w:r>
    </w:p>
    <w:p>
      <w:pPr>
        <w:pStyle w:val="ListBullet"/>
        <w:spacing w:line="240" w:lineRule="auto"/>
        <w:ind w:left="720"/>
      </w:pPr>
      <w:r>
        <w:rPr>
          <w:lang w:val="es_ES" w:bidi="es_ES"/>
        </w:rPr>
      </w:r>
      <w:r>
        <w:rPr>
          <w:lang w:val="es_ES" w:bidi="es_ES"/>
        </w:rPr>
        <w:t>Israelitas, que son los antepasados</w:t>
      </w:r>
    </w:p>
    <w:p>
      <w:pPr>
        <w:pStyle w:val="ListBullet"/>
        <w:spacing w:line="240" w:lineRule="auto"/>
        <w:ind w:left="720"/>
      </w:pPr>
      <w:r>
        <w:rPr>
          <w:lang w:val="es_ES" w:bidi="es_ES"/>
        </w:rPr>
      </w:r>
      <w:r>
        <w:rPr>
          <w:lang w:val="es_ES" w:bidi="es_ES"/>
        </w:rPr>
        <w:t>Rey David</w:t>
      </w:r>
    </w:p>
    <w:p>
      <w:pPr>
        <w:pStyle w:val="ListBullet"/>
        <w:spacing w:line="240" w:lineRule="auto"/>
        <w:ind w:left="720"/>
      </w:pPr>
      <w:r>
        <w:rPr>
          <w:lang w:val="es_ES" w:bidi="es_ES"/>
        </w:rPr>
      </w:r>
      <w:r>
        <w:rPr>
          <w:lang w:val="es_ES" w:bidi="es_ES"/>
        </w:rPr>
        <w:t>Rey Salomón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El Justo, o Salvador</w:t>
      </w:r>
    </w:p>
    <w:p>
      <w:pPr/>
      <w:r>
        <w:rPr>
          <w:lang w:val="es_ES" w:bidi="es_ES"/>
        </w:rPr>
      </w:r>
      <w:r>
        <w:rPr>
          <w:lang w:val="es_ES" w:bidi="es_ES"/>
        </w:rPr>
        <w:t>Como grupo, pongan atención a estas partes de la ambientación del pasaje:</w:t>
      </w:r>
    </w:p>
    <w:p>
      <w:pPr/>
      <w:r>
        <w:rPr>
          <w:lang w:val="es_ES" w:bidi="es_ES"/>
        </w:rPr>
      </w:r>
      <w:r>
        <w:rPr>
          <w:lang w:val="es_ES" w:bidi="es_ES"/>
        </w:rPr>
        <w:t>Esteban continúa su historia del pueblo judío. Esteban acaba de explicar cómo los israelitas se apartaron de Dios mientras estaban en el desierto, y a veces adoraban a otros falsos dioses. Ahora muestra que estos israelitas realmente tenían todo lo que necesitaban para seguir a Dios. Tenían el tabernáculo, o Tienda del pacto, con ellos todo el tiempo en el desierto. Moisés siguió las instrucciones de Dios e hizo la tienda exactamente como Dios le había dicho. Los israelitas llevaron la Tienda del pacto incluso a la tierra que Dios les había prometido. Esteban dice que tomaron la tierra de las naciones que Dios "expulsó" ante ellos. Esto significa que Dios permitió que los israelitas conquistaran las naciones que vivían en la tierra que les había prometido. La Tienda del pacto permaneció en la tierra, o en la tierra de Israel, hasta que el rey David reinó. Dios mostró gracia, o bondad inmerecida, a David. David preguntó si podía construir una casa, o templo, más permanente para Dios. Esteban no nos dice el resto de esa historia o por qué David no construyó el templo. Solo dice que Salomón construyó la casa, o el templo, en su lugar.</w:t>
      </w:r>
    </w:p>
    <w:p>
      <w:pPr/>
      <w:r>
        <w:rPr>
          <w:lang w:val="es_ES" w:bidi="es_ES"/>
        </w:rPr>
      </w:r>
      <w:r>
        <w:rPr>
          <w:lang w:val="es_ES" w:bidi="es_ES"/>
        </w:rPr>
        <w:t>Esteban comienza la siguiente escena con una palabra de contraste: "sin embargo". Quiere recordar al Sanedrín que, a pesar del templo que Salomón construyó, el Altísimo, o Dios, no vive en casas que los humanos construyen. Dios es "Altísimo", o tan grande y majestuoso que el propio cielo es su hogar, ¡y la tierra incluso podría ser el lugar donde descansa sus pies! Dios entonces pregunta, a través del profeta Isaías: "¿Qué tipo de casa construirán para mí? ¿Dónde estará mi lugar de descanso? ¿No hice yo todo el cielo y la tierra?" Dios no espera una respuesta a estas preguntas. En cambio, Dios está diciendo que nadie puede construir una casa que sea suficiente para él. Él hizo todo el cielo y la tierra, y solo él puede satisfacer sus propias necesidades.</w:t>
      </w:r>
    </w:p>
    <w:p>
      <w:pPr/>
      <w:r>
        <w:rPr>
          <w:lang w:val="es_ES" w:bidi="es_ES"/>
        </w:rPr>
      </w:r>
      <w:r>
        <w:rPr>
          <w:lang w:val="es_ES" w:bidi="es_ES"/>
        </w:rPr>
        <w:t>En la siguiente escena, Esteban deja de hablar de la historia de los israelitas, o pueblo judío. Ahora habla directamente al Sanedrín. Los llama personas "duras de cerviz". Esto no significa que no puedan mover sus cuellos. Este es un lenguaje figurado para decir que los israelitas son personas testarudas. No quieren cambiar sus costumbres.</w:t>
      </w:r>
    </w:p>
    <w:p>
      <w:pPr/>
      <w:r>
        <w:rPr>
          <w:lang w:val="es_ES" w:bidi="es_ES"/>
        </w:rPr>
      </w:r>
      <w:r>
        <w:rPr>
          <w:lang w:val="es_ES" w:bidi="es_ES"/>
        </w:rPr>
        <w:t>Deténganse aquí y conversen en grupo: Cuenten una historia sobre una persona realmente testaruda. ¿Cómo hablan ustedes sobre ellos? ¿Qué palabras usan para describirlos? Pausen este audio aquí.</w:t>
      </w:r>
    </w:p>
    <w:p>
      <w:pPr/>
      <w:r>
        <w:rPr>
          <w:lang w:val="es_ES" w:bidi="es_ES"/>
        </w:rPr>
      </w:r>
      <w:r>
        <w:rPr>
          <w:lang w:val="es_ES" w:bidi="es_ES"/>
        </w:rPr>
        <w:t>Esteban entonces les dice a los miembros del Sanedrín que no están circuncidados, que es un ritual judío en el que las personas cortan la piel suelta al final del pene de un hombre. Nuevamente, esto no significa literalmente que no estén circuncidados, este es un lenguaje figurado. La circuncisión es una señal de que los israelitas están siguiendo a Dios y son parte del pueblo especial de Dios. Pero Esteban dice que aunque puedan estar físicamente circuncidados, no significa que estén siguiendo a Dios con sus pensamientos o intenciones. Esteban dice esto al decir que sus corazones y sus oídos no están circuncidados, o que no están siguiendo a Dios. De hecho, Esteban dice que se resisten directamente al Espíritu Santo. Sus antepasados persiguieron a todos los profetas, incluso a los que profetizaban sobre el Salvador, o el Justo, que vendría a salvarlos. ¡Ahora, los israelitas en realidad han asesinado al propio Salvador! ¡Esto es sorprendente, porque Dios les ha dado a los israelitas su ley a través de los ángeles! ¡Pero aun así la desobedecieron!</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7:44–53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pasaje incluyen a los que cuentan y escuchan la historia:</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 y otros en el Sanedrín</w:t>
      </w:r>
    </w:p>
    <w:p>
      <w:pPr/>
      <w:r>
        <w:rPr>
          <w:lang w:val="es_ES" w:bidi="es_ES"/>
        </w:rPr>
      </w:r>
      <w:r>
        <w:rPr>
          <w:lang w:val="es_ES" w:bidi="es_ES"/>
        </w:rPr>
        <w:t>Los personajes en la historia que Esteban cuenta:</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Josué</w:t>
      </w:r>
    </w:p>
    <w:p>
      <w:pPr>
        <w:pStyle w:val="ListBullet"/>
        <w:spacing w:line="240" w:lineRule="auto"/>
        <w:ind w:left="720"/>
      </w:pPr>
      <w:r>
        <w:rPr>
          <w:lang w:val="es_ES" w:bidi="es_ES"/>
        </w:rPr>
      </w:r>
      <w:r>
        <w:rPr>
          <w:lang w:val="es_ES" w:bidi="es_ES"/>
        </w:rPr>
        <w:t>Israelitas, que son los antepasados</w:t>
      </w:r>
    </w:p>
    <w:p>
      <w:pPr>
        <w:pStyle w:val="ListBullet"/>
        <w:spacing w:line="240" w:lineRule="auto"/>
        <w:ind w:left="720"/>
      </w:pPr>
      <w:r>
        <w:rPr>
          <w:lang w:val="es_ES" w:bidi="es_ES"/>
        </w:rPr>
      </w:r>
      <w:r>
        <w:rPr>
          <w:lang w:val="es_ES" w:bidi="es_ES"/>
        </w:rPr>
        <w:t>Rey David</w:t>
      </w:r>
    </w:p>
    <w:p>
      <w:pPr>
        <w:pStyle w:val="ListBullet"/>
        <w:spacing w:line="240" w:lineRule="auto"/>
        <w:ind w:left="720"/>
      </w:pPr>
      <w:r>
        <w:rPr>
          <w:lang w:val="es_ES" w:bidi="es_ES"/>
        </w:rPr>
      </w:r>
      <w:r>
        <w:rPr>
          <w:lang w:val="es_ES" w:bidi="es_ES"/>
        </w:rPr>
        <w:t>Rey Salomón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El Justo</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Esteban continúa su historia. Explica que los israelitas tuvieron la Tienda del pacto, con ellos todo el tiempo en que estuvieron en el desierto. Moisés hizo la Tienda exactamente como Dios le había instruido. Los israelitas recibieron la Tienda, y la llevaron con ellos cuando Josué los estaba liderando para conquistar y entrar en la tierra que Dios les había prometido. La Tienda permaneció con ellos hasta la época del rey David, muchos años después.</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 a la persona que interpreta a Dios: "¿Cómo te sientes?" Es posible que escuchen cosas como: "Estoy triste. Estas personas no tienen excusas. Siempre han tenido mis leyes con ellos".</w:t>
      </w:r>
    </w:p>
    <w:p>
      <w:pPr>
        <w:pStyle w:val="ListBullet"/>
        <w:spacing w:line="240" w:lineRule="auto"/>
        <w:ind w:left="720"/>
      </w:pPr>
      <w:r>
        <w:rPr>
          <w:lang w:val="es_ES" w:bidi="es_ES"/>
        </w:rPr>
      </w:r>
      <w:r>
        <w:rPr>
          <w:lang w:val="es_ES" w:bidi="es_ES"/>
        </w:rPr>
        <w:t>Continúen la actuación.</w:t>
      </w:r>
    </w:p>
    <w:p>
      <w:pPr/>
      <w:r>
        <w:rPr>
          <w:lang w:val="es_ES" w:bidi="es_ES"/>
        </w:rPr>
      </w:r>
      <w:r>
        <w:rPr>
          <w:lang w:val="es_ES" w:bidi="es_ES"/>
        </w:rPr>
        <w:t>Dios estaba complacido con David y le mostró favor inmerecido. David preguntó si podía construir un hogar permanente para Dios, el Dios de Jacob, el Dios de sus antepasados. Pero el hijo de David, Salomón, construyó el hogar permanente, el templo, para Dios.</w:t>
      </w:r>
    </w:p>
    <w:p>
      <w:pPr/>
      <w:r>
        <w:rPr>
          <w:lang w:val="es_ES" w:bidi="es_ES"/>
        </w:rPr>
      </w:r>
      <w:r>
        <w:rPr>
          <w:lang w:val="es_ES" w:bidi="es_ES"/>
        </w:rPr>
        <w:t>Pero el Dios Altísimo no vive en casas que los humanos construyen. El profeta dijo: "El cielo es mi trono, y la tierra es mi estrado, o el lugar donde descanso mis pies. No pueden construir una casa para mí donde pueda descansar de verdad. Yo mismo he hecho todo en esta tierra".</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Pregúntenles a las personas que interpretan a los miembros del Sanedrín: "¿Cómo se sienten?" Es posible que escuchen cosas como:</w:t>
      </w:r>
    </w:p>
    <w:p>
      <w:pPr>
        <w:pStyle w:val="ListBullet"/>
        <w:spacing w:line="240" w:lineRule="auto"/>
        <w:ind w:left="720"/>
      </w:pPr>
      <w:r>
        <w:rPr>
          <w:lang w:val="es_ES" w:bidi="es_ES"/>
        </w:rPr>
      </w:r>
      <w:r>
        <w:rPr>
          <w:lang w:val="es_ES" w:bidi="es_ES"/>
        </w:rPr>
        <w:t>Continúen la actuación.</w:t>
      </w:r>
    </w:p>
    <w:p>
      <w:pPr/>
      <w:r>
        <w:rPr>
          <w:lang w:val="es_ES" w:bidi="es_ES"/>
        </w:rPr>
      </w:r>
      <w:r>
        <w:rPr>
          <w:lang w:val="es_ES" w:bidi="es_ES"/>
        </w:rPr>
        <w:t>Ahora Esteban se dirige al Sanedrín directamente. Él dice: "¡Ustedes duros de cerviz y testarudos! ¡Sus corazones y oídos están incircuncidados! ¡Son como los que no siguen a Dios! ¡Son como sus antepasados! ¡Se resisten al Espíritu Santo! Sus antepasados han perseguido a todos los profetas, incluso a los que predijeron la venida del Justo, el salvador. Y ahora han traicionado y asesinado al Justo. No obedecen la ley, aunque los ángeles se la dieron".</w:t>
      </w:r>
    </w:p>
    <w:p>
      <w:pPr>
        <w:pStyle w:val="ListBullet"/>
        <w:spacing w:line="240" w:lineRule="auto"/>
        <w:ind w:left="720"/>
      </w:pPr>
      <w:r>
        <w:rPr>
          <w:lang w:val="es_ES" w:bidi="es_ES"/>
        </w:rPr>
      </w:r>
      <w:r>
        <w:rPr>
          <w:lang w:val="es_ES" w:bidi="es_ES"/>
        </w:rPr>
        <w:t>Pausen la acción.</w:t>
      </w:r>
    </w:p>
    <w:p>
      <w:pPr>
        <w:pStyle w:val="ListBullet"/>
        <w:spacing w:line="240" w:lineRule="auto"/>
        <w:ind w:left="720"/>
      </w:pPr>
      <w:r>
        <w:rPr>
          <w:lang w:val="es_ES" w:bidi="es_ES"/>
        </w:rPr>
      </w:r>
      <w:r>
        <w:rPr>
          <w:lang w:val="es_ES" w:bidi="es_ES"/>
        </w:rPr>
        <w:t>Pregúntenles a las personas que interpretan a los miembros del Sanedrín: "¿Cómo se sienten?" Es posible que escuchen cosas como:</w:t>
      </w:r>
    </w:p>
    <w:p>
      <w:pPr>
        <w:pStyle w:val="ListBullet"/>
        <w:spacing w:line="240" w:lineRule="auto"/>
        <w:ind w:left="720"/>
      </w:pPr>
      <w:r>
        <w:rPr>
          <w:lang w:val="es_ES" w:bidi="es_ES"/>
        </w:rPr>
      </w:r>
      <w:r>
        <w:rPr>
          <w:lang w:val="es_ES" w:bidi="es_ES"/>
        </w:rPr>
        <w:t>Pregúntenle a la persona que interpreta a Esteban: "¿Cómo te sientes?" Es posible que escuchen cosas como:</w:t>
      </w:r>
    </w:p>
    <w:p>
      <w:pPr>
        <w:pStyle w:val="ListBullet"/>
        <w:spacing w:line="240" w:lineRule="auto"/>
        <w:ind w:left="720"/>
      </w:pPr>
      <w:r>
        <w:rPr>
          <w:lang w:val="es_ES" w:bidi="es_ES"/>
        </w:rPr>
      </w:r>
      <w:r>
        <w:rPr>
          <w:lang w:val="es_ES" w:bidi="es_ES"/>
        </w:rPr>
        <w:t>Pregúntenle a la persona que interpreta a Dios: "¿Cómo te sientes?"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7:44–53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Los antepasados, o padres, de los israelitas tenían el </w:t>
      </w:r>
      <w:r>
        <w:rPr>
          <w:b/>
          <w:lang w:val="es_ES" w:bidi="es_ES"/>
        </w:rPr>
        <w:t>tabernáculo</w:t>
      </w:r>
      <w:r>
        <w:rPr>
          <w:lang w:val="es_ES" w:bidi="es_ES"/>
        </w:rPr>
        <w:t xml:space="preserve">, o </w:t>
      </w:r>
      <w:r>
        <w:rPr>
          <w:b/>
          <w:lang w:val="es_ES" w:bidi="es_ES"/>
        </w:rPr>
        <w:t>Tienda del pacto</w:t>
      </w:r>
      <w:r>
        <w:rPr>
          <w:lang w:val="es_ES" w:bidi="es_ES"/>
        </w:rPr>
        <w:t>, con ellos durante todo el tiempo en que estuvieron en el desierto y cuando conquistaron al pueblo que vivía en la tierra que Dios les había prometido. El tabernáculo es la tienda especial que Dios le instruyó a Moisés que hiciera. Dios le dio a Moisés medidas e instrucciones muy específicas sobre qué poner en la tienda. Las leyes que Dios le había dado a Moisés estaban en la tienda, y las personas hacían sacrificios allí. En este pasaje se llama el "Tabernáculo del testimonio" porque era la tienda donde el pueblo guardaba las leyes de Dios y era su testimonio de que Dios estaba con ellos. Algunas traducciones usan la palabra tabernáculo, y algunas usan las palabras Tienda del pacto, o tabernáculo del testimonio.</w:t>
      </w:r>
    </w:p>
    <w:p>
      <w:pPr/>
      <w:r>
        <w:rPr>
          <w:lang w:val="es_ES" w:bidi="es_ES"/>
        </w:rPr>
      </w:r>
      <w:r>
        <w:rPr>
          <w:lang w:val="es_ES" w:bidi="es_ES"/>
        </w:rPr>
        <w:t xml:space="preserve">Deténganse aquí y conversen en grupo: ¿Cómo traducirán </w:t>
      </w:r>
      <w:r>
        <w:rPr>
          <w:b/>
          <w:lang w:val="es_ES" w:bidi="es_ES"/>
        </w:rPr>
        <w:t>tabernáculo</w:t>
      </w:r>
      <w:r>
        <w:rPr>
          <w:lang w:val="es_ES" w:bidi="es_ES"/>
        </w:rPr>
        <w:t xml:space="preserve"> o </w:t>
      </w:r>
      <w:r>
        <w:rPr>
          <w:b/>
          <w:lang w:val="es_ES" w:bidi="es_ES"/>
        </w:rPr>
        <w:t>Tienda del pacto</w:t>
      </w:r>
      <w:r>
        <w:rPr>
          <w:lang w:val="es_ES" w:bidi="es_ES"/>
        </w:rPr>
        <w:t xml:space="preserve">? </w:t>
      </w:r>
      <w:r>
        <w:rPr>
          <w:b/>
          <w:lang w:val="es_ES" w:bidi="es_ES"/>
        </w:rPr>
        <w:t>Tabernáculo</w:t>
      </w:r>
      <w:r>
        <w:rPr>
          <w:lang w:val="es_ES" w:bidi="es_ES"/>
        </w:rPr>
        <w:t xml:space="preserve"> está en el Glosario Principal. Pausen este audio aquí.</w:t>
      </w:r>
    </w:p>
    <w:p>
      <w:pPr/>
      <w:r>
        <w:rPr>
          <w:lang w:val="es_ES" w:bidi="es_ES"/>
        </w:rPr>
      </w:r>
      <w:r>
        <w:rPr>
          <w:lang w:val="es_ES" w:bidi="es_ES"/>
        </w:rPr>
        <w:t xml:space="preserve">Usen la misma palabra para </w:t>
      </w:r>
      <w:r>
        <w:rPr>
          <w:b/>
          <w:lang w:val="es_ES" w:bidi="es_ES"/>
        </w:rPr>
        <w:t>desierto</w:t>
      </w:r>
      <w:r>
        <w:rPr>
          <w:lang w:val="es_ES" w:bidi="es_ES"/>
        </w:rPr>
        <w:t xml:space="preserve"> que usaron en los pasajes anteriores, y recuerden que el </w:t>
      </w:r>
      <w:r>
        <w:rPr>
          <w:b/>
          <w:lang w:val="es_ES" w:bidi="es_ES"/>
        </w:rPr>
        <w:t>desierto</w:t>
      </w:r>
      <w:r>
        <w:rPr>
          <w:lang w:val="es_ES" w:bidi="es_ES"/>
        </w:rPr>
        <w:t xml:space="preserve"> está en el Glosario Principal.</w:t>
      </w:r>
    </w:p>
    <w:p>
      <w:pPr/>
      <w:r>
        <w:rPr>
          <w:lang w:val="es_ES" w:bidi="es_ES"/>
        </w:rPr>
      </w:r>
      <w:r>
        <w:rPr>
          <w:lang w:val="es_ES" w:bidi="es_ES"/>
        </w:rPr>
        <w:t>Si es necesario, deténganse aquí y muestren la foto del desierto nuevamente. Pausen este audio aquí.</w:t>
      </w:r>
    </w:p>
    <w:p>
      <w:pPr/>
      <w:r>
        <w:rPr>
          <w:lang w:val="es_ES" w:bidi="es_ES"/>
        </w:rPr>
      </w:r>
      <w:r>
        <w:rPr>
          <w:lang w:val="es_ES" w:bidi="es_ES"/>
        </w:rPr>
        <w:t xml:space="preserve">Josué lideró al pueblo a la tierra, y Dios expulsó a las </w:t>
      </w:r>
      <w:r>
        <w:rPr>
          <w:b/>
          <w:lang w:val="es_ES" w:bidi="es_ES"/>
        </w:rPr>
        <w:t>naciones</w:t>
      </w:r>
      <w:r>
        <w:rPr>
          <w:lang w:val="es_ES" w:bidi="es_ES"/>
        </w:rPr>
        <w:t xml:space="preserve">, o grupos de personas, que estaban viviendo allí. Usen la misma palabra para naciones que han usado en los pasajes anteriores, y recuerden que </w:t>
      </w:r>
      <w:r>
        <w:rPr>
          <w:b/>
          <w:lang w:val="es_ES" w:bidi="es_ES"/>
        </w:rPr>
        <w:t>naciones</w:t>
      </w:r>
      <w:r>
        <w:rPr>
          <w:lang w:val="es_ES" w:bidi="es_ES"/>
        </w:rPr>
        <w:t xml:space="preserve"> está en el Glosario Principal.</w:t>
      </w:r>
    </w:p>
    <w:p>
      <w:pPr/>
      <w:r>
        <w:rPr>
          <w:lang w:val="es_ES" w:bidi="es_ES"/>
        </w:rPr>
      </w:r>
      <w:r>
        <w:rPr>
          <w:lang w:val="es_ES" w:bidi="es_ES"/>
        </w:rPr>
        <w:t xml:space="preserve">Esteban dijo que el </w:t>
      </w:r>
      <w:r>
        <w:rPr>
          <w:b/>
          <w:lang w:val="es_ES" w:bidi="es_ES"/>
        </w:rPr>
        <w:t>Altísimo</w:t>
      </w:r>
      <w:r>
        <w:rPr>
          <w:lang w:val="es_ES" w:bidi="es_ES"/>
        </w:rPr>
        <w:t xml:space="preserve"> no vive en casas que los humanos construyen. El Altísimo se refiere al propio Dios. Esta es una manera de mostrar que Dios es majestuoso y grande, es el ser más grande del universo.</w:t>
      </w:r>
    </w:p>
    <w:p>
      <w:pPr/>
      <w:r>
        <w:rPr>
          <w:lang w:val="es_ES" w:bidi="es_ES"/>
        </w:rPr>
      </w:r>
      <w:r>
        <w:rPr>
          <w:lang w:val="es_ES" w:bidi="es_ES"/>
        </w:rPr>
        <w:t xml:space="preserve">El </w:t>
      </w:r>
      <w:r>
        <w:rPr>
          <w:b/>
          <w:lang w:val="es_ES" w:bidi="es_ES"/>
        </w:rPr>
        <w:t>profeta</w:t>
      </w:r>
      <w:r>
        <w:rPr>
          <w:lang w:val="es_ES" w:bidi="es_ES"/>
        </w:rPr>
        <w:t xml:space="preserve"> declaró que Dios dice que el </w:t>
      </w:r>
      <w:r>
        <w:rPr>
          <w:b/>
          <w:lang w:val="es_ES" w:bidi="es_ES"/>
        </w:rPr>
        <w:t>cielo</w:t>
      </w:r>
      <w:r>
        <w:rPr>
          <w:lang w:val="es_ES" w:bidi="es_ES"/>
        </w:rPr>
        <w:t xml:space="preserve"> es el </w:t>
      </w:r>
      <w:r>
        <w:rPr>
          <w:b/>
          <w:lang w:val="es_ES" w:bidi="es_ES"/>
        </w:rPr>
        <w:t>trono</w:t>
      </w:r>
      <w:r>
        <w:rPr>
          <w:lang w:val="es_ES" w:bidi="es_ES"/>
        </w:rPr>
        <w:t xml:space="preserve"> de Dios, o el lugar donde Dios se sienta y gobierna como rey. El cielo es el lugar donde Dios vive. Un trono generalmente es un asiento especial donde los reyes se sientan cuando juzgan. Trono puede significar simplemente el lugar desde el cual un rey gobierna. Traduzcan profeta, cielo y trono de la misma manera en que los han traducido en los pasajes anteriores, y recuerden que </w:t>
      </w:r>
      <w:r>
        <w:rPr>
          <w:b/>
          <w:lang w:val="es_ES" w:bidi="es_ES"/>
        </w:rPr>
        <w:t>profeta</w:t>
      </w:r>
      <w:r>
        <w:rPr>
          <w:lang w:val="es_ES" w:bidi="es_ES"/>
        </w:rPr>
        <w:t xml:space="preserve"> y </w:t>
      </w:r>
      <w:r>
        <w:rPr>
          <w:b/>
          <w:lang w:val="es_ES" w:bidi="es_ES"/>
        </w:rPr>
        <w:t>cielo</w:t>
      </w:r>
      <w:r>
        <w:rPr>
          <w:lang w:val="es_ES" w:bidi="es_ES"/>
        </w:rPr>
        <w:t xml:space="preserve"> están en el Glosario Principal.</w:t>
      </w:r>
    </w:p>
    <w:p>
      <w:pPr/>
      <w:r>
        <w:rPr>
          <w:lang w:val="es_ES" w:bidi="es_ES"/>
        </w:rPr>
      </w:r>
      <w:r>
        <w:rPr>
          <w:lang w:val="es_ES" w:bidi="es_ES"/>
        </w:rPr>
        <w:t xml:space="preserve">Dios, o el </w:t>
      </w:r>
      <w:r>
        <w:rPr>
          <w:b/>
          <w:lang w:val="es_ES" w:bidi="es_ES"/>
        </w:rPr>
        <w:t>Señor</w:t>
      </w:r>
      <w:r>
        <w:rPr>
          <w:lang w:val="es_ES" w:bidi="es_ES"/>
        </w:rPr>
        <w:t xml:space="preserve">, pregunta qué tipo de casa pueden construir las personas para él, ya que él creó todo. Señor es un título especial que las personas usaban para Dios que demostraba respeto como amo y dueño de todo. Usen la misma palabra que han usado para Señor en los pasajes anteriores, y recuerden que </w:t>
      </w:r>
      <w:r>
        <w:rPr>
          <w:b/>
          <w:lang w:val="es_ES" w:bidi="es_ES"/>
        </w:rPr>
        <w:t>Señor</w:t>
      </w:r>
      <w:r>
        <w:rPr>
          <w:lang w:val="es_ES" w:bidi="es_ES"/>
        </w:rPr>
        <w:t xml:space="preserve"> está en el Glosario Principal.</w:t>
      </w:r>
    </w:p>
    <w:p>
      <w:pPr/>
      <w:r>
        <w:rPr>
          <w:lang w:val="es_ES" w:bidi="es_ES"/>
        </w:rPr>
      </w:r>
      <w:r>
        <w:rPr>
          <w:lang w:val="es_ES" w:bidi="es_ES"/>
        </w:rPr>
        <w:t xml:space="preserve">Esteban dice que el pueblo judío es duro de cerviz, o testarudo. Él dice que sus corazones y oídos están </w:t>
      </w:r>
      <w:r>
        <w:rPr>
          <w:b/>
          <w:lang w:val="es_ES" w:bidi="es_ES"/>
        </w:rPr>
        <w:t>incircuncidados</w:t>
      </w:r>
      <w:r>
        <w:rPr>
          <w:lang w:val="es_ES" w:bidi="es_ES"/>
        </w:rPr>
        <w:t xml:space="preserve">. Esteban no está hablando de la circuncisión literal, sino del estado de los corazones del pueblo. Sin embargo, la </w:t>
      </w:r>
      <w:r>
        <w:rPr>
          <w:b/>
          <w:lang w:val="es_ES" w:bidi="es_ES"/>
        </w:rPr>
        <w:t>circuncisión</w:t>
      </w:r>
      <w:r>
        <w:rPr>
          <w:lang w:val="es_ES" w:bidi="es_ES"/>
        </w:rPr>
        <w:t xml:space="preserve"> se refiere al acto de cortar la piel suelta del extremo del pene de un hombre. Algunas traducciones simplemente dicen que el pueblo judío era pagano o como esas personas que no siguen a Dios. Si usan el término circuncisión, tradúzcan de la misma manera que la tradujeron en los pasajes anteriores, y recuerden que la </w:t>
      </w:r>
      <w:r>
        <w:rPr>
          <w:b/>
          <w:lang w:val="es_ES" w:bidi="es_ES"/>
        </w:rPr>
        <w:t>circuncisión</w:t>
      </w:r>
      <w:r>
        <w:rPr>
          <w:lang w:val="es_ES" w:bidi="es_ES"/>
        </w:rPr>
        <w:t xml:space="preserve"> está en el Glosario Principal.</w:t>
      </w:r>
    </w:p>
    <w:p>
      <w:pPr/>
      <w:r>
        <w:rPr>
          <w:lang w:val="es_ES" w:bidi="es_ES"/>
        </w:rPr>
      </w:r>
      <w:r>
        <w:rPr>
          <w:lang w:val="es_ES" w:bidi="es_ES"/>
        </w:rPr>
        <w:t xml:space="preserve">Esteban dice que el pueblo judío se resiste al </w:t>
      </w:r>
      <w:r>
        <w:rPr>
          <w:b/>
          <w:lang w:val="es_ES" w:bidi="es_ES"/>
        </w:rPr>
        <w:t>Espíritu Santo</w:t>
      </w:r>
      <w:r>
        <w:rPr>
          <w:lang w:val="es_ES" w:bidi="es_ES"/>
        </w:rPr>
        <w:t xml:space="preserve"> de Dios. Traduzcan Espíritu Santo de la misma manera que en los pasajes anteriores, y recuerden que el </w:t>
      </w:r>
      <w:r>
        <w:rPr>
          <w:b/>
          <w:lang w:val="es_ES" w:bidi="es_ES"/>
        </w:rPr>
        <w:t>Espíritu Santo</w:t>
      </w:r>
      <w:r>
        <w:rPr>
          <w:lang w:val="es_ES" w:bidi="es_ES"/>
        </w:rPr>
        <w:t xml:space="preserve"> está en el Glosario Principal.</w:t>
      </w:r>
    </w:p>
    <w:p>
      <w:pPr/>
      <w:r>
        <w:rPr>
          <w:lang w:val="es_ES" w:bidi="es_ES"/>
        </w:rPr>
      </w:r>
      <w:r>
        <w:rPr>
          <w:lang w:val="es_ES" w:bidi="es_ES"/>
        </w:rPr>
        <w:t xml:space="preserve">Esteban dice que el pueblo judío incluso mató a los profetas que predijeron que el </w:t>
      </w:r>
      <w:r>
        <w:rPr>
          <w:b/>
          <w:lang w:val="es_ES" w:bidi="es_ES"/>
        </w:rPr>
        <w:t>Justo</w:t>
      </w:r>
      <w:r>
        <w:rPr>
          <w:lang w:val="es_ES" w:bidi="es_ES"/>
        </w:rPr>
        <w:t xml:space="preserve"> estaba viniendo. El Justo se refiere al siervo que sigue a Dios. La mayoría de los estudiosos interpretan que esto se refiere al salvador prometido, Jesús. Recuerden que </w:t>
      </w:r>
      <w:r>
        <w:rPr>
          <w:b/>
          <w:lang w:val="es_ES" w:bidi="es_ES"/>
        </w:rPr>
        <w:t>justo</w:t>
      </w:r>
      <w:r>
        <w:rPr>
          <w:lang w:val="es_ES" w:bidi="es_ES"/>
        </w:rPr>
        <w:t xml:space="preserve"> se refiere a alguien que es santo, está en una actitud o relación correcta con Dios, y no tiene culpa. Traduzcan justo de la misma manera que antes, y recuerden que </w:t>
      </w:r>
      <w:r>
        <w:rPr>
          <w:b/>
          <w:lang w:val="es_ES" w:bidi="es_ES"/>
        </w:rPr>
        <w:t>justo</w:t>
      </w:r>
      <w:r>
        <w:rPr>
          <w:lang w:val="es_ES" w:bidi="es_ES"/>
        </w:rPr>
        <w:t xml:space="preserve"> está en el Glosario Principal.</w:t>
      </w:r>
    </w:p>
    <w:p>
      <w:pPr/>
      <w:r>
        <w:rPr>
          <w:lang w:val="es_ES" w:bidi="es_ES"/>
        </w:rPr>
      </w:r>
      <w:r>
        <w:rPr>
          <w:lang w:val="es_ES" w:bidi="es_ES"/>
        </w:rPr>
        <w:t xml:space="preserve">Los antepasados recibieron la </w:t>
      </w:r>
      <w:r>
        <w:rPr>
          <w:b/>
          <w:lang w:val="es_ES" w:bidi="es_ES"/>
        </w:rPr>
        <w:t>ley</w:t>
      </w:r>
      <w:r>
        <w:rPr>
          <w:lang w:val="es_ES" w:bidi="es_ES"/>
        </w:rPr>
        <w:t xml:space="preserve">, o ley de Dios, de los </w:t>
      </w:r>
      <w:r>
        <w:rPr>
          <w:b/>
          <w:lang w:val="es_ES" w:bidi="es_ES"/>
        </w:rPr>
        <w:t>ángeles</w:t>
      </w:r>
      <w:r>
        <w:rPr>
          <w:lang w:val="es_ES" w:bidi="es_ES"/>
        </w:rPr>
        <w:t xml:space="preserve">. Traduzcan la ley, o la ley de Dios, y los ángeles de la misma manera que lo han hecho antes y recuerden que </w:t>
      </w:r>
      <w:r>
        <w:rPr>
          <w:b/>
          <w:lang w:val="es_ES" w:bidi="es_ES"/>
        </w:rPr>
        <w:t>ley</w:t>
      </w:r>
      <w:r>
        <w:rPr>
          <w:lang w:val="es_ES" w:bidi="es_ES"/>
        </w:rPr>
        <w:t xml:space="preserve"> y </w:t>
      </w:r>
      <w:r>
        <w:rPr>
          <w:b/>
          <w:lang w:val="es_ES" w:bidi="es_ES"/>
        </w:rPr>
        <w:t>ángeles</w:t>
      </w:r>
      <w:r>
        <w:rPr>
          <w:lang w:val="es_ES" w:bidi="es_ES"/>
        </w:rPr>
        <w:t xml:space="preserve"> están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7:54–8:3</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7:54–8:3 y guárdenlo en sus corazones.</w:t>
      </w:r>
    </w:p>
    <w:p>
      <w:pPr/>
      <w:r>
        <w:rPr>
          <w:lang w:val="es_ES" w:bidi="es_ES"/>
        </w:rPr>
      </w:r>
      <w:r>
        <w:rPr>
          <w:lang w:val="es_ES" w:bidi="es_ES"/>
        </w:rPr>
        <w:t>Escuchen una versión en audio de Hechos 7:54–8:3 tres veces, de ser posible, en tres traducciones diferentes.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nos dice este pasaje sobre la gente?</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7:54–8:3 en la traducción que sea más fácil de entender.</w:t>
      </w:r>
    </w:p>
    <w:p>
      <w:pPr/>
      <w:r>
        <w:rPr>
          <w:lang w:val="es_ES" w:bidi="es_ES"/>
        </w:rPr>
      </w:r>
      <w:r>
        <w:rPr>
          <w:lang w:val="es_ES" w:bidi="es_ES"/>
        </w:rPr>
        <w:t>En los pasajes anteriores, Esteban acaba de completar su discurso ante el Sanedrín, el consejo judío. Esteban había sido acusado falsamente y obligado a ir ante los líderes religiosos judíos para responder a estas acusaciones y explicar su creencia en Jesús. Esteban terminó su discurso acusando a los líderes religiosos. Les dice que sus corazones no están dedicados a Dios, que persiguen a los profetas de Dios y que mataron al Salvador prometido.</w:t>
      </w:r>
    </w:p>
    <w:p>
      <w:pPr/>
      <w:r>
        <w:rPr>
          <w:lang w:val="es_ES" w:bidi="es_ES"/>
        </w:rPr>
      </w:r>
      <w:r>
        <w:rPr>
          <w:lang w:val="es_ES" w:bidi="es_ES"/>
        </w:rPr>
        <w:t>Cuando el Sanedrín escuchó la acusación de Esteban contra ellos, se enfurecieron muchísimo y rechinaban los dientes contra él. El rechinar de dientes es una expresión o imagen verbal que significa que alguien está extremadamente enojado.</w:t>
      </w:r>
    </w:p>
    <w:p>
      <w:pPr/>
      <w:r>
        <w:rPr>
          <w:lang w:val="es_ES" w:bidi="es_ES"/>
        </w:rPr>
      </w:r>
      <w:r>
        <w:rPr>
          <w:lang w:val="es_ES" w:bidi="es_ES"/>
        </w:rPr>
        <w:t>Deténganse aquí y conversen: ¿Qué hace la gente en su cultura que muestra que está muy enojada? ¿Qué palabras o frases especiales tienen en su idioma que indican diferentes tipos de ira? ¿Cuál expresa el tipo de ira más extremo? Pausen este audio aquí.</w:t>
      </w:r>
    </w:p>
    <w:p>
      <w:pPr/>
      <w:r>
        <w:rPr>
          <w:lang w:val="es_ES" w:bidi="es_ES"/>
        </w:rPr>
      </w:r>
      <w:r>
        <w:rPr>
          <w:lang w:val="es_ES" w:bidi="es_ES"/>
        </w:rPr>
        <w:t>Pero Esteban se mantuvo en calma porque estaba lleno del Espíritu Santo. El Espíritu de Dios estaba guiando a Esteban para que él pudiera ver el cielo, el lugar donde Dios vive. Esteban vio la gloria de Dios. Esteban no vio a Dios, sino una luz brillante y deslumbrante que provenía de Dios, mostrando que Dios estaba presente. La gloria de Dios es el poder y la majestad de Dios. Esteban también vio a Jesús de pie a la derecha de Dios, el lugar de mayor honor.</w:t>
      </w:r>
    </w:p>
    <w:p>
      <w:pPr/>
      <w:r>
        <w:rPr>
          <w:lang w:val="es_ES" w:bidi="es_ES"/>
        </w:rPr>
      </w:r>
      <w:r>
        <w:rPr>
          <w:lang w:val="es_ES" w:bidi="es_ES"/>
        </w:rPr>
        <w:t>Esteban le dijo al grupo lo que el Espíritu Santo le permitió ver. Nadie más podía ver esto, pero era tan increíble e inesperado que Esteban tuvo que decirles a todos lo que vio. Esteban dijo "He aquí" o "Miren" para llamar la atención de todos y hacerles saber que algo inesperado estaba sucediendo. Esteban les dijo: "Veo los cielos abiertos", lo que significa que Dios había abierto una entrada o una puerta al cielo, permitiendo que Esteban viera el interior del cielo. Esteban dijo que vio al Hijo del Hombre, Jesús, de pie a la derecha de Dios, o en el lugar de mayor honor. Recordarán de los Evangelios que "Hijo del Hombre" era el título favorito de Jesús para sí mismo. "Hijo del Hombre" es un título que los judíos conectaban con el Salvador Prometido que Dios enviaría.</w:t>
      </w:r>
    </w:p>
    <w:p>
      <w:pPr/>
      <w:r>
        <w:rPr>
          <w:lang w:val="es_ES" w:bidi="es_ES"/>
        </w:rPr>
      </w:r>
      <w:r>
        <w:rPr>
          <w:lang w:val="es_ES" w:bidi="es_ES"/>
        </w:rPr>
        <w:t>Este es el único pasaje en la Biblia que afirma que Jesús está de pie a la derecha de Dios. Otras referencias describen a Jesús sentado si hay alguna mención de la postura de Jesús. Muchos estudiosos creen que aquí Jesús estaba de pie para darle la bienvenida a Esteban y que estuviera con él en el cielo.</w:t>
      </w:r>
    </w:p>
    <w:p>
      <w:pPr/>
      <w:r>
        <w:rPr>
          <w:lang w:val="es_ES" w:bidi="es_ES"/>
        </w:rPr>
      </w:r>
      <w:r>
        <w:rPr>
          <w:lang w:val="es_ES" w:bidi="es_ES"/>
        </w:rPr>
        <w:t>Los oyentes de Esteban habrían entendido que él estaba afirmando que Jesús era Dios. Consideraban que él estaba blasfemando o insultando a Dios. La gente expresó su ira gritando y cubriéndose los oídos. Se precipitaron sobre Esteban y lo arrastraron fuera de la ciudad para matarlo a pedradas. La ley judía autorizaba a la gente a matar a quien insultaba a Dios. Lo hicieron arrojando piedras a esa persona.</w:t>
      </w:r>
    </w:p>
    <w:p>
      <w:pPr/>
      <w:r>
        <w:rPr>
          <w:lang w:val="es_ES" w:bidi="es_ES"/>
        </w:rPr>
      </w:r>
      <w:r>
        <w:rPr>
          <w:lang w:val="es_ES" w:bidi="es_ES"/>
        </w:rPr>
        <w:t>Deténganse aquí y conversen sobre esta pregunta en grupo: ¿Cuál es el castigo por blasfemia en su cultura? Cuenten una historia de una vez en que observaron o fueron parte de una multitud enojada. Pausen este audio aquí.</w:t>
      </w:r>
    </w:p>
    <w:p>
      <w:pPr/>
      <w:r>
        <w:rPr>
          <w:lang w:val="es_ES" w:bidi="es_ES"/>
        </w:rPr>
      </w:r>
      <w:r>
        <w:rPr>
          <w:lang w:val="es_ES" w:bidi="es_ES"/>
        </w:rPr>
        <w:t>Las personas que arrojaron piedras a Esteban se quitaron sus mantos o túnicas y los pusieron a los pies de un joven llamado Saulo. Probablemente se quitaron sus mantos para poder arrojar las piedras con más facilidad. Al colocar sus mantos a los pies de Saulo, le estaban pidiendo a Saulo que los guardara. Matar a una persona arrojando piedras llevaba algún tiempo. Mientras todavía estaban arrojando piedras, Esteban clamó u oró a Jesús, diciendo: "Señor Jesús, te ruego recibas mi espíritu". El espíritu de una persona es la parte que continúa existiendo después de que muere. Esteban le pedía a Jesús que lo recibiera para estar con él. Al llamar a Jesús "Señor", Esteban lo está reconociendo como su amo y además diciendo que Jesús es Dios.</w:t>
      </w:r>
    </w:p>
    <w:p>
      <w:pPr/>
      <w:r>
        <w:rPr>
          <w:lang w:val="es_ES" w:bidi="es_ES"/>
        </w:rPr>
      </w:r>
      <w:r>
        <w:rPr>
          <w:lang w:val="es_ES" w:bidi="es_ES"/>
        </w:rPr>
        <w:t>En este momento, Esteban se arrodilla. No sabemos si Esteban se arrodilla porque está tan gravemente herido que ya no puede ponerse de pie o porque está orando. Esteban continúa hablando con Jesús, diciendo: "Señor, no les tomes en cuenta este pecado". Esteban le está pidiendo a Jesús que perdone a la gente que le arroja piedras. Recordarán que esto es similar a las palabras de Jesús en la cruz: "Padre, perdónalos". Entonces Esteban se durmió, lo que significa que murió.</w:t>
      </w:r>
    </w:p>
    <w:p>
      <w:pPr/>
      <w:r>
        <w:rPr>
          <w:lang w:val="es_ES" w:bidi="es_ES"/>
        </w:rPr>
      </w:r>
      <w:r>
        <w:rPr>
          <w:lang w:val="es_ES" w:bidi="es_ES"/>
        </w:rPr>
        <w:t>Deténganse aquí y conversen sobre esta pregunta en grupo: ¿Cuáles son algunas expresiones en su idioma que se usan como una manera educada de decir que alguien ha muerto? Pausen este audio aquí.</w:t>
      </w:r>
    </w:p>
    <w:p>
      <w:pPr/>
      <w:r>
        <w:rPr>
          <w:lang w:val="es_ES" w:bidi="es_ES"/>
        </w:rPr>
      </w:r>
      <w:r>
        <w:rPr>
          <w:lang w:val="es_ES" w:bidi="es_ES"/>
        </w:rPr>
        <w:t>Saulo aprobó el asesinato de Esteban. El mismo día en que la multitud enojada mató a Esteban, comenzaron a perseguir o tratar duramente a la iglesia en Jerusalén. La iglesia en el Nuevo Testamento siempre se refiere a los seguidores de Jesús, nunca a un edificio. Muchos de los creyentes de la iglesia de Jerusalén dejaron la ciudad y se fueron a áreas de Judea y Samaria. Sin embargo, todos los apóstoles se quedaron en Jerusalén.</w:t>
      </w:r>
    </w:p>
    <w:p>
      <w:pPr/>
      <w:r>
        <w:rPr>
          <w:lang w:val="es_ES" w:bidi="es_ES"/>
        </w:rPr>
      </w:r>
      <w:r>
        <w:rPr>
          <w:lang w:val="es_ES" w:bidi="es_ES"/>
        </w:rPr>
        <w:t xml:space="preserve">Deténganse aquí y miren un mapa de </w:t>
      </w:r>
      <w:r>
        <w:rPr>
          <w:lang w:val="es_ES" w:bidi="es_ES"/>
        </w:rPr>
        <w:t>Judea y Samaria en relación con Jerusalén</w:t>
      </w:r>
      <w:r>
        <w:rPr>
          <w:lang w:val="es_ES" w:bidi="es_ES"/>
        </w:rPr>
        <w:t>.</w:t>
      </w:r>
    </w:p>
    <w:p>
      <w:pPr/>
      <w:r>
        <w:rPr>
          <w:lang w:val="es_ES" w:bidi="es_ES"/>
        </w:rPr>
      </w:r>
      <w:r>
        <w:rPr>
          <w:lang w:val="es_ES" w:bidi="es_ES"/>
        </w:rPr>
        <w:t>Conversen en grupo: ¿De qué maneras los seguidores de Jesús son maltratados debido a su creencia en Jesús? ¿Cómo responde la iglesia local cuando hay persecución? ¿Cómo responden las autoridades locales a la persecución religiosa? Pausen este audio aquí.</w:t>
      </w:r>
    </w:p>
    <w:p>
      <w:pPr/>
      <w:r>
        <w:rPr>
          <w:lang w:val="es_ES" w:bidi="es_ES"/>
        </w:rPr>
      </w:r>
      <w:r>
        <w:rPr>
          <w:lang w:val="es_ES" w:bidi="es_ES"/>
        </w:rPr>
        <w:t>Hombres devotos o piadosos enterraron a Esteban y lloraron profundamente por él. Estos eran hombres que intentaban agradar a Dios obedeciendo las leyes judías. No está claro si estos hombres creían en Jesús. La costumbre judía era que la gente enterrara el cuerpo de una persona el mismo día en que moría. Por lo tanto, probablemente enterraron a Esteban el mismo día en que la gente lo mató. La ley judía permitía enterrar a la persona ejecutada, pero desalentaba el luto público por ella. Sin embargo, estos hombres piadosos lo lamentaban profundamente, lo que significa que probablemente se golpeaban el pecho y lloraban en voz alta para expresar cuán angustiados estaban por la muerte de Esteban. También muestra que sabían que Esteban era un hombre bueno e inocente.</w:t>
      </w:r>
    </w:p>
    <w:p>
      <w:pPr/>
      <w:r>
        <w:rPr>
          <w:lang w:val="es_ES" w:bidi="es_ES"/>
        </w:rPr>
      </w:r>
      <w:r>
        <w:rPr>
          <w:lang w:val="es_ES" w:bidi="es_ES"/>
        </w:rPr>
        <w:t>Saulo comenzó a ir de casa en casa, tratando de devastar o destruir la iglesia. Saulo iba de casa en casa de una manera planificada, buscando a los creyentes en Jesús. Cuando los encontraba, arrastraba, o sacaba por la fuerza a hombres y mujeres de sus casas y los encarcelaba. Saulo no hizo esto solo, sino que era un líder que organizaba la persecución.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7:54–8:3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El Sanedrín, el consejo religioso, está muy enojado con Esteban. Esteban ve a Jesús de pie en el cielo y se lo dice a la multitud. Arrastran a Esteban fuera de la ciudad.</w:t>
      </w:r>
    </w:p>
    <w:p>
      <w:pPr/>
      <w:r>
        <w:rPr>
          <w:lang w:val="es_ES" w:bidi="es_ES"/>
        </w:rPr>
      </w:r>
      <w:r>
        <w:rPr>
          <w:b/>
          <w:lang w:val="es_ES" w:bidi="es_ES"/>
        </w:rPr>
        <w:t>En la segunda escena:</w:t>
      </w:r>
      <w:r>
        <w:rPr>
          <w:lang w:val="es_ES" w:bidi="es_ES"/>
        </w:rPr>
        <w:t xml:space="preserve"> La multitud mata a Esteban a pedradas. Esteban ora a Jesús, luego muere.</w:t>
      </w:r>
    </w:p>
    <w:p>
      <w:pPr/>
      <w:r>
        <w:rPr>
          <w:lang w:val="es_ES" w:bidi="es_ES"/>
        </w:rPr>
      </w:r>
      <w:r>
        <w:rPr>
          <w:b/>
          <w:lang w:val="es_ES" w:bidi="es_ES"/>
        </w:rPr>
        <w:t>En la tercera escena:</w:t>
      </w:r>
      <w:r>
        <w:rPr>
          <w:lang w:val="es_ES" w:bidi="es_ES"/>
        </w:rPr>
        <w:t xml:space="preserve"> Hombres devotos entierran a Esteban. El pueblo judío persigue a los creyentes de Jerusalén. Muchos creyentes dejan Jerusalén y se dispersan por Judea y Samaria.</w:t>
      </w:r>
    </w:p>
    <w:p>
      <w:pPr/>
      <w:r>
        <w:rPr>
          <w:lang w:val="es_ES" w:bidi="es_ES"/>
        </w:rPr>
      </w:r>
      <w:r>
        <w:rPr>
          <w:b/>
          <w:lang w:val="es_ES" w:bidi="es_ES"/>
        </w:rPr>
        <w:t>En la cuarta escena:</w:t>
      </w:r>
      <w:r>
        <w:rPr>
          <w:lang w:val="es_ES" w:bidi="es_ES"/>
        </w:rPr>
        <w:t xml:space="preserve"> Saulo va de casa en casa buscando a los seguidores de Jesús. Los saca de sus casas y los hace encarcelar.</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Los que escucharon el discurso de Esteban, incluidos:</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w:t>
      </w:r>
    </w:p>
    <w:p>
      <w:pPr>
        <w:pStyle w:val="ListBullet"/>
        <w:spacing w:line="240" w:lineRule="auto"/>
        <w:ind w:left="720"/>
      </w:pPr>
      <w:r>
        <w:rPr>
          <w:lang w:val="es_ES" w:bidi="es_ES"/>
        </w:rPr>
      </w:r>
      <w:r>
        <w:rPr>
          <w:lang w:val="es_ES" w:bidi="es_ES"/>
        </w:rPr>
        <w:t>Jesús, el Hijo del Hombre</w:t>
      </w:r>
    </w:p>
    <w:p>
      <w:pPr>
        <w:pStyle w:val="ListBullet"/>
        <w:spacing w:line="240" w:lineRule="auto"/>
        <w:ind w:left="720"/>
      </w:pPr>
      <w:r>
        <w:rPr>
          <w:lang w:val="es_ES" w:bidi="es_ES"/>
        </w:rPr>
      </w:r>
      <w:r>
        <w:rPr>
          <w:lang w:val="es_ES" w:bidi="es_ES"/>
        </w:rPr>
        <w:t>La gloria de Dios, que representa a Dios mismo</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Hombres devotos que enterraron a Esteban</w:t>
      </w:r>
    </w:p>
    <w:p>
      <w:pPr>
        <w:pStyle w:val="ListBullet"/>
        <w:spacing w:line="240" w:lineRule="auto"/>
        <w:ind w:left="720"/>
      </w:pPr>
      <w:r>
        <w:rPr>
          <w:lang w:val="es_ES" w:bidi="es_ES"/>
        </w:rPr>
      </w:r>
      <w:r>
        <w:rPr>
          <w:lang w:val="es_ES" w:bidi="es_ES"/>
        </w:rPr>
        <w:t>Creyentes en la iglesia de Jerusalén</w:t>
      </w:r>
    </w:p>
    <w:p>
      <w:pPr>
        <w:pStyle w:val="ListBullet"/>
        <w:spacing w:line="240" w:lineRule="auto"/>
        <w:ind w:left="720"/>
      </w:pPr>
      <w:r>
        <w:rPr>
          <w:lang w:val="es_ES" w:bidi="es_ES"/>
        </w:rPr>
      </w:r>
      <w:r>
        <w:rPr>
          <w:lang w:val="es_ES" w:bidi="es_ES"/>
        </w:rPr>
        <w:t>Los apóstoles</w:t>
      </w:r>
    </w:p>
    <w:p>
      <w:pPr/>
      <w:r>
        <w:rPr>
          <w:lang w:val="es_ES" w:bidi="es_ES"/>
        </w:rPr>
      </w:r>
      <w:r>
        <w:rPr>
          <w:lang w:val="es_ES" w:bidi="es_ES"/>
        </w:rPr>
        <w:t>Como grupo, pongan atención a estas partes de la ambientación del texto:</w:t>
      </w:r>
    </w:p>
    <w:p>
      <w:pPr/>
      <w:r>
        <w:rPr>
          <w:lang w:val="es_ES" w:bidi="es_ES"/>
        </w:rPr>
      </w:r>
      <w:r>
        <w:rPr>
          <w:lang w:val="es_ES" w:bidi="es_ES"/>
        </w:rPr>
        <w:t>Es importante recordar que Esteban acaba de pronunciar un discurso muy largo que resume la historia de Dios y del pueblo judío. Al final de su discurso, acusa a los líderes religiosos. Él les dice que sus corazones no están con Dios, que persiguen a los profetas de Dios y que mataron al Salvador prometido.</w:t>
      </w:r>
    </w:p>
    <w:p>
      <w:pPr/>
      <w:r>
        <w:rPr>
          <w:lang w:val="es_ES" w:bidi="es_ES"/>
        </w:rPr>
      </w:r>
      <w:r>
        <w:rPr>
          <w:lang w:val="es_ES" w:bidi="es_ES"/>
        </w:rPr>
        <w:t>Es importante recordar que el Sanedrín estaba enojado con Esteban porque los acusó de asesinar a los mensajeros de Dios, incluido el Mesías, y de no cumplir la ley de Dios.</w:t>
      </w:r>
    </w:p>
    <w:p>
      <w:pPr/>
      <w:r>
        <w:rPr>
          <w:lang w:val="es_ES" w:bidi="es_ES"/>
        </w:rPr>
      </w:r>
      <w:r>
        <w:rPr>
          <w:lang w:val="es_ES" w:bidi="es_ES"/>
        </w:rPr>
        <w:t>Esteban le dijo al grupo lo que el Espíritu Santo le permitió ver. Nadie más podía ver esto, pero era tan increíble e inesperado que Esteban tuvo que decirles a todos lo que vio. Esteban dijo "He aquí" o "Miren" para llamar la atención de todos y hacerles saber que algo inesperado estaba sucediendo. Esteban les dijo: "Veo los cielos abiertos", lo que significa que Dios había abierto una entrada o una puerta al cielo, permitiendo que Esteban viera el interior del cielo.</w:t>
      </w:r>
    </w:p>
    <w:p>
      <w:pPr/>
      <w:r>
        <w:rPr>
          <w:lang w:val="es_ES" w:bidi="es_ES"/>
        </w:rPr>
      </w:r>
      <w:r>
        <w:rPr>
          <w:lang w:val="es_ES" w:bidi="es_ES"/>
        </w:rPr>
        <w:t>Es importante recordar lo que Esteban vio y dijo cuando miró al cielo.</w:t>
      </w:r>
    </w:p>
    <w:p>
      <w:pPr/>
      <w:r>
        <w:rPr>
          <w:lang w:val="es_ES" w:bidi="es_ES"/>
        </w:rPr>
      </w:r>
      <w:r>
        <w:rPr>
          <w:lang w:val="es_ES" w:bidi="es_ES"/>
        </w:rPr>
        <w:t>El Sanedrín creía que Esteban estaba blasfemando o deshonrando a Dios. Arrastraron a Esteban fuera de la ciudad para poder matarlo a pedradas. En este contexto, significa que lo agarraron y lo sacaron por la fuerza de la ciudad de Jerusalén. Comenzaron a arrojar piedras a Esteban para matarlo. Lo que hicieron parece ser la acción de una multitud enojada, más que el resultado de que el Sanedrín decidiera formalmente castigarlo.</w:t>
      </w:r>
    </w:p>
    <w:p>
      <w:pPr/>
      <w:r>
        <w:rPr>
          <w:lang w:val="es_ES" w:bidi="es_ES"/>
        </w:rPr>
      </w:r>
      <w:r>
        <w:rPr>
          <w:lang w:val="es_ES" w:bidi="es_ES"/>
        </w:rPr>
        <w:t>Es importante recordar que los hombres que arrojaron piedras a Esteban se quitaron sus mantos y los pusieron a los pies de Saulo.</w:t>
      </w:r>
    </w:p>
    <w:p>
      <w:pPr/>
      <w:r>
        <w:rPr>
          <w:lang w:val="es_ES" w:bidi="es_ES"/>
        </w:rPr>
      </w:r>
      <w:r>
        <w:rPr>
          <w:lang w:val="es_ES" w:bidi="es_ES"/>
        </w:rPr>
        <w:t>Es importante recordar lo que Esteban dijo e hizo mientras la gente le arrojaba piedras. Cuando Esteban murió, Lucas lo describe como "quedarse dormido". Los primeros creyentes en Jesús a menudo usaban la idea de "dormir" para referirse a la "muerte". Esta expresión simbólica es una imagen verbal que muestra que creían que un día Jesús los devolvería a la vida.</w:t>
      </w:r>
    </w:p>
    <w:p>
      <w:pPr/>
      <w:r>
        <w:rPr>
          <w:lang w:val="es_ES" w:bidi="es_ES"/>
        </w:rPr>
      </w:r>
      <w:r>
        <w:rPr>
          <w:lang w:val="es_ES" w:bidi="es_ES"/>
        </w:rPr>
        <w:t>Deténganse aquí y conversen sobre esta pregunta en grupo: ¿Cómo van a traducir la idea de que Esteban se durmió realmente significa que murió? Es posible que la gente en su cultura también prefiera evitar hablar directamente sobre la muerte. Sin embargo, lo que usen para traducir esto debe indicar claramente que Esteban había muerto. Pausen este audio aquí.</w:t>
      </w:r>
    </w:p>
    <w:p>
      <w:pPr/>
      <w:r>
        <w:rPr>
          <w:lang w:val="es_ES" w:bidi="es_ES"/>
        </w:rPr>
      </w:r>
      <w:r>
        <w:rPr>
          <w:lang w:val="es_ES" w:bidi="es_ES"/>
        </w:rPr>
        <w:t>Es importante recordar que el mismo día en que Esteban murió, sucedieron dos cosas. Primero, la multitud enojada que mató a Esteban comenzó a perseguir o tratar duramente a la iglesia en Jerusalén. La iglesia en el Nuevo Testamento siempre se refiere a los seguidores de Jesús, nunca a un edificio. En segundo lugar, hombres devotos o piadosos enterraron a Esteban y lloraron por él.</w:t>
      </w:r>
    </w:p>
    <w:p>
      <w:pPr/>
      <w:r>
        <w:rPr>
          <w:lang w:val="es_ES" w:bidi="es_ES"/>
        </w:rPr>
      </w:r>
      <w:r>
        <w:rPr>
          <w:lang w:val="es_ES" w:bidi="es_ES"/>
        </w:rPr>
        <w:t>Deténganse aquí y conversen sobre esta pregunta en grupo: ¿Cómo traducirán la palabra "iglesia" para que signifique el grupo de los seguidores de Jesús y no el edificio donde los creyentes se reúnen? Pausen este audio aquí.</w:t>
      </w:r>
    </w:p>
    <w:p>
      <w:pPr/>
      <w:r>
        <w:rPr>
          <w:lang w:val="es_ES" w:bidi="es_ES"/>
        </w:rPr>
      </w:r>
      <w:r>
        <w:rPr>
          <w:lang w:val="es_ES" w:bidi="es_ES"/>
        </w:rPr>
        <w:t>Es importante recordar que el pasaje dice, "Todos los creyentes fueron dispersados por toda la región, excepto los apóstoles". Lo más probable es que esta sea una exageración que se usa para enfatizar la severidad de la persecución. Muchos de los creyentes de la iglesia de Jerusalén dejaron la ciudad y se fueron a áreas de Judea y Samaria. Saulo participó en la persecución. Sacaba por la fuerza a los seguidores de Jesús de sus casas y los metía en la cárcel.</w:t>
      </w:r>
    </w:p>
    <w:p>
      <w:pPr/>
      <w:r>
        <w:rPr>
          <w:lang w:val="es_ES" w:bidi="es_ES"/>
        </w:rPr>
      </w:r>
      <w:r>
        <w:rPr>
          <w:lang w:val="es_ES" w:bidi="es_ES"/>
        </w:rPr>
        <w:t xml:space="preserve">Deténganse aquí y miren un mapa de </w:t>
      </w:r>
      <w:r>
        <w:rPr>
          <w:lang w:val="es_ES" w:bidi="es_ES"/>
        </w:rPr>
        <w:t>Judea y Samaria en relación con Jerusalén</w:t>
      </w:r>
      <w:r>
        <w:rPr>
          <w:lang w:val="es_ES" w:bidi="es_ES"/>
        </w:rPr>
        <w:t>. Pausen este audio aquí.</w:t>
      </w:r>
    </w:p>
    <w:p>
      <w:pPr/>
      <w:r>
        <w:rPr>
          <w:lang w:val="es_ES" w:bidi="es_ES"/>
        </w:rPr>
      </w:r>
      <w:r>
        <w:rPr>
          <w:lang w:val="es_ES" w:bidi="es_ES"/>
        </w:rPr>
        <w:t>Ahora, el grupo debe crear un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7:54–8:3 en la traducción que sea más fácil de entender.</w:t>
      </w:r>
    </w:p>
    <w:p>
      <w:pPr/>
      <w:r>
        <w:rPr>
          <w:lang w:val="es_ES" w:bidi="es_ES"/>
        </w:rPr>
      </w:r>
      <w:r>
        <w:rPr>
          <w:lang w:val="es_ES" w:bidi="es_ES"/>
        </w:rPr>
        <w:t>En este paso, el equipo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Esteban</w:t>
      </w:r>
    </w:p>
    <w:p>
      <w:pPr>
        <w:pStyle w:val="ListBullet"/>
        <w:spacing w:line="240" w:lineRule="auto"/>
        <w:ind w:left="720"/>
      </w:pPr>
      <w:r>
        <w:rPr>
          <w:lang w:val="es_ES" w:bidi="es_ES"/>
        </w:rPr>
      </w:r>
      <w:r>
        <w:rPr>
          <w:lang w:val="es_ES" w:bidi="es_ES"/>
        </w:rPr>
        <w:t>Los que escucharon el discurso de Esteban, incluidos:</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El Sanedrín</w:t>
      </w:r>
    </w:p>
    <w:p>
      <w:pPr>
        <w:pStyle w:val="ListBullet"/>
        <w:spacing w:line="240" w:lineRule="auto"/>
        <w:ind w:left="720"/>
      </w:pPr>
      <w:r>
        <w:rPr>
          <w:lang w:val="es_ES" w:bidi="es_ES"/>
        </w:rPr>
      </w:r>
      <w:r>
        <w:rPr>
          <w:lang w:val="es_ES" w:bidi="es_ES"/>
        </w:rPr>
        <w:t>Los falsos testigos</w:t>
      </w:r>
    </w:p>
    <w:p>
      <w:pPr>
        <w:pStyle w:val="ListBullet"/>
        <w:spacing w:line="240" w:lineRule="auto"/>
        <w:ind w:left="720"/>
      </w:pPr>
      <w:r>
        <w:rPr>
          <w:lang w:val="es_ES" w:bidi="es_ES"/>
        </w:rPr>
      </w:r>
      <w:r>
        <w:rPr>
          <w:lang w:val="es_ES" w:bidi="es_ES"/>
        </w:rPr>
        <w:t>Jesús, el Hijo del Hombre</w:t>
      </w:r>
    </w:p>
    <w:p>
      <w:pPr>
        <w:pStyle w:val="ListBullet"/>
        <w:spacing w:line="240" w:lineRule="auto"/>
        <w:ind w:left="720"/>
      </w:pPr>
      <w:r>
        <w:rPr>
          <w:lang w:val="es_ES" w:bidi="es_ES"/>
        </w:rPr>
      </w:r>
      <w:r>
        <w:rPr>
          <w:lang w:val="es_ES" w:bidi="es_ES"/>
        </w:rPr>
        <w:t>La gloria de Dios, que representa a Dios mismo</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Hombres devotos que enterraron a Esteban</w:t>
      </w:r>
    </w:p>
    <w:p>
      <w:pPr>
        <w:pStyle w:val="ListBullet"/>
        <w:spacing w:line="240" w:lineRule="auto"/>
        <w:ind w:left="720"/>
      </w:pPr>
      <w:r>
        <w:rPr>
          <w:lang w:val="es_ES" w:bidi="es_ES"/>
        </w:rPr>
      </w:r>
      <w:r>
        <w:rPr>
          <w:lang w:val="es_ES" w:bidi="es_ES"/>
        </w:rPr>
        <w:t>Creyentes en la iglesia de Jerusalén</w:t>
      </w:r>
    </w:p>
    <w:p>
      <w:pPr>
        <w:pStyle w:val="ListBullet"/>
        <w:spacing w:line="240" w:lineRule="auto"/>
        <w:ind w:left="720"/>
      </w:pPr>
      <w:r>
        <w:rPr>
          <w:lang w:val="es_ES" w:bidi="es_ES"/>
        </w:rPr>
      </w:r>
      <w:r>
        <w:rPr>
          <w:lang w:val="es_ES" w:bidi="es_ES"/>
        </w:rPr>
        <w:t>Los apóstoles</w:t>
      </w:r>
    </w:p>
    <w:p>
      <w:pPr/>
      <w:r>
        <w:rPr>
          <w:lang w:val="es_ES" w:bidi="es_ES"/>
        </w:rPr>
      </w:r>
      <w:r>
        <w:rPr>
          <w:lang w:val="es_ES" w:bidi="es_ES"/>
        </w:rPr>
        <w:t>En grupo, actúen el texto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obra y pregunten a la gente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la escena del Sanedrín enojándose mucho con Esteban y rechinando o crujiendo los dientes. Esteban está lleno del Espíritu Santo. Dios permite que Esteban vea el cielo. Ve a Jesús de pie en el cielo, a la derecha de Dios. Esteban le dice a la multitud. El Sanedrín grita y se tapa los oídos. Se precipitan sobre Esteban y lo arrastran fuera de la ciudad.</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 Esteban, "¿Qué siente o piensa?" La persona podría responder cosas como: "Honrado de que Dios me permitiera ver un poco del cielo", o "Emocionado. Necesito decirles a todos que puedo ver a Jesús en el cielo".</w:t>
      </w:r>
    </w:p>
    <w:p>
      <w:pPr>
        <w:pStyle w:val="ListBullet"/>
        <w:spacing w:line="240" w:lineRule="auto"/>
        <w:ind w:left="720"/>
      </w:pPr>
      <w:r>
        <w:rPr>
          <w:lang w:val="es_ES" w:bidi="es_ES"/>
        </w:rPr>
      </w:r>
      <w:r>
        <w:rPr>
          <w:lang w:val="es_ES" w:bidi="es_ES"/>
        </w:rPr>
        <w:t>Pregúntenle a la persona que interpreta el Sanedrín: "¿Qué está sintiendo o pensando?" La persona podría responder cosas como: "Indignado. ¡Cómo se atreve a decir estas cosas sobre nosotros!" o "¡Impactado! ¿Quién se cree que es para hablarnos así? ¿No sabe quiénes somos?!" o "Él está diciendo cosas blasfemas sobre Dios. ¡Tenemos que hacer algo con ese alborotador!"</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la escena de la multitud que se quita sus mantos y las pone a los pies de Saulo. La multitud entonces recoge piedras y las arroja a Esteban. Esteban ora a Jesús, luego muere.</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gente que interpreta a la multitud "¿Qué está sintiendo o pensando?" La persona podría responder cosas como: "¡Furioso! ¡Necesitamos evitar que este tipo hable así nuevamente!" o "No estoy seguro de lo que este tipo hizo mal, pero debe haber sido algo malo, ya que todos están enojados. Los ayudaré a castigarlo", o "Odio. Solo estamos comenzando. Hay más de estas personas a nuestro alrededor que necesitamos detener".</w:t>
      </w:r>
    </w:p>
    <w:p>
      <w:pPr>
        <w:pStyle w:val="ListBullet"/>
        <w:spacing w:line="240" w:lineRule="auto"/>
        <w:ind w:left="720"/>
      </w:pPr>
      <w:r>
        <w:rPr>
          <w:lang w:val="es_ES" w:bidi="es_ES"/>
        </w:rPr>
      </w:r>
      <w:r>
        <w:rPr>
          <w:lang w:val="es_ES" w:bidi="es_ES"/>
        </w:rPr>
        <w:t>Pregúntenle a la persona que interpreta a Saulo, "¿Qué está sintiendo o pensando?" La persona podría responder cosas como: "Me alegro de que alguien esté haciendo algo para detener a Esteban. Ha causado muchos problemas", o "Feliz de poder servir a estos hombres observando sus mantos. Es lo mínimo que puedo hacer para ayudarlos", o "Inspirado. Necesito idear un plan para ayudar a detener a esta gente que está arruinando nuestra religión".</w:t>
      </w:r>
    </w:p>
    <w:p>
      <w:pPr>
        <w:pStyle w:val="ListBullet"/>
        <w:spacing w:line="240" w:lineRule="auto"/>
        <w:ind w:left="720"/>
      </w:pPr>
      <w:r>
        <w:rPr>
          <w:lang w:val="es_ES" w:bidi="es_ES"/>
        </w:rPr>
      </w:r>
      <w:r>
        <w:rPr>
          <w:lang w:val="es_ES" w:bidi="es_ES"/>
        </w:rPr>
        <w:t>Pregúntenle a la persona que interpreta a Esteban, "¿Qué siente o piensa?" La persona podría responder cosas como: "Perdón. No saben que en realidad se están oponiendo al Mesías", o "Feliz de estar con Jesús en el cielo pronto", o "En paz. He servido fielmente a Jesús y he dado testimonio de que él es el Mesías".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hombres devotos enterrando a Esteban. El pueblo judío persigue a los creyentes de Jerusalén. Muchos creyentes dejan Jerusalén y se dispersan por Judea y Samaria. Los apóstoles se quedan en Jerusalén.</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Pregúntenles a la gente que interpreta a los hombres devotos: "¿Qué están sintiendo o pensando?" La persona podría responder cosas como: "Dolor. Esteban era un hombre tan piadoso. No merecía morir así", o "Valiente. Sé que podríamos tener problemas con las autoridades, pero Esteban merece un entierro digno".</w:t>
      </w:r>
    </w:p>
    <w:p>
      <w:pPr>
        <w:pStyle w:val="ListBullet"/>
        <w:spacing w:line="240" w:lineRule="auto"/>
        <w:ind w:left="720"/>
      </w:pPr>
      <w:r>
        <w:rPr>
          <w:lang w:val="es_ES" w:bidi="es_ES"/>
        </w:rPr>
      </w:r>
      <w:r>
        <w:rPr>
          <w:lang w:val="es_ES" w:bidi="es_ES"/>
        </w:rPr>
        <w:t>Pregúntenles a la gente que interpreta a los creyentes que dejan Jerusalén: "¿Qué están sintiendo o pensando?" La persona podría responder cosas como: "Miedo. ¿Por qué la gente está tratando de hacernos daño por lo que creemos?" o "Cauteloso. Sé que Dios está conmigo, pero también quiere que sea sabio. Debo evitar a esta gente enojada si es posible", o "Optimista. Tal vez, si voy a otro lugar, encontraré gente que está dispuesta a escuchar y creer en Jesús".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Saulo yendo de casa en casa buscando a los seguidores de Jesús. Los saca de sus casas y los hace encarcelar.</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 persona que interpreta a Saulo, "¿Qué está sintiendo o pensando?" La persona podría responder cosas como: "Determinado. Necesito castigar a estos seguidores de Jesús", o "Estoy haciendo la obra de Dios deshaciéndome de estos blasfemos", o "Orgulloso. Esto me hará popular con el Sanedrín".</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7:54–8:3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El </w:t>
      </w:r>
      <w:r>
        <w:rPr>
          <w:b/>
          <w:lang w:val="es_ES" w:bidi="es_ES"/>
        </w:rPr>
        <w:t>Sanedrín</w:t>
      </w:r>
      <w:r>
        <w:rPr>
          <w:lang w:val="es_ES" w:bidi="es_ES"/>
        </w:rPr>
        <w:t xml:space="preserve"> estaba enojado por las cosas que Esteban había dicho. Rechinaron o crujieron los dientes para mostrar su ira. Usen la misma palabra o frase para Sanedrín que usaron en los pasajes anteriores. Para obtener más información sobre el </w:t>
      </w:r>
      <w:r>
        <w:rPr>
          <w:lang w:val="es_ES" w:bidi="es_ES"/>
        </w:rPr>
        <w:t>Sanedrín</w:t>
      </w:r>
      <w:r>
        <w:rPr>
          <w:lang w:val="es_ES" w:bidi="es_ES"/>
        </w:rPr>
        <w:t>, consulten el Glosario Principal.</w:t>
      </w:r>
    </w:p>
    <w:p>
      <w:pPr/>
      <w:r>
        <w:rPr>
          <w:lang w:val="es_ES" w:bidi="es_ES"/>
        </w:rPr>
      </w:r>
      <w:r>
        <w:rPr>
          <w:lang w:val="es_ES" w:bidi="es_ES"/>
        </w:rPr>
        <w:t xml:space="preserve">Esteban estaba lleno o controlado por el </w:t>
      </w:r>
      <w:r>
        <w:rPr>
          <w:b/>
          <w:lang w:val="es_ES" w:bidi="es_ES"/>
        </w:rPr>
        <w:t>Espíritu Santo</w:t>
      </w:r>
      <w:r>
        <w:rPr>
          <w:lang w:val="es_ES" w:bidi="es_ES"/>
        </w:rPr>
        <w:t xml:space="preserve">, el Espíritu de Dios. El Espíritu Santo permitió que Esteban viera el </w:t>
      </w:r>
      <w:r>
        <w:rPr>
          <w:b/>
          <w:lang w:val="es_ES" w:bidi="es_ES"/>
        </w:rPr>
        <w:t>cielo</w:t>
      </w:r>
      <w:r>
        <w:rPr>
          <w:lang w:val="es_ES" w:bidi="es_ES"/>
        </w:rPr>
        <w:t xml:space="preserve">, el lugar donde Dios vive. Esteban vio la </w:t>
      </w:r>
      <w:r>
        <w:rPr>
          <w:b/>
          <w:lang w:val="es_ES" w:bidi="es_ES"/>
        </w:rPr>
        <w:t>gloria</w:t>
      </w:r>
      <w:r>
        <w:rPr>
          <w:lang w:val="es_ES" w:bidi="es_ES"/>
        </w:rPr>
        <w:t xml:space="preserve"> de Dios, el poder y el esplendor de Dios. Usen la misma palabra o frase para </w:t>
      </w:r>
      <w:r>
        <w:rPr>
          <w:lang w:val="es_ES" w:bidi="es_ES"/>
        </w:rPr>
        <w:t>Espíritu Santo</w:t>
      </w:r>
      <w:r>
        <w:rPr>
          <w:lang w:val="es_ES" w:bidi="es_ES"/>
        </w:rPr>
        <w:t xml:space="preserve">, </w:t>
      </w:r>
      <w:r>
        <w:rPr>
          <w:lang w:val="es_ES" w:bidi="es_ES"/>
        </w:rPr>
        <w:t>cielo</w:t>
      </w:r>
      <w:r>
        <w:rPr>
          <w:lang w:val="es_ES" w:bidi="es_ES"/>
        </w:rPr>
        <w:t xml:space="preserve"> y </w:t>
      </w:r>
      <w:r>
        <w:rPr>
          <w:lang w:val="es_ES" w:bidi="es_ES"/>
        </w:rPr>
        <w:t>gloria</w:t>
      </w:r>
      <w:r>
        <w:rPr>
          <w:lang w:val="es_ES" w:bidi="es_ES"/>
        </w:rPr>
        <w:t xml:space="preserve"> que usaron en los pasajes anteriores. Para obtener más información sobre estas palabras, consulten el Glosario Principal.</w:t>
      </w:r>
    </w:p>
    <w:p>
      <w:pPr/>
      <w:r>
        <w:rPr>
          <w:lang w:val="es_ES" w:bidi="es_ES"/>
        </w:rPr>
      </w:r>
      <w:r>
        <w:rPr>
          <w:lang w:val="es_ES" w:bidi="es_ES"/>
        </w:rPr>
        <w:t xml:space="preserve">Esteban también vio al </w:t>
      </w:r>
      <w:r>
        <w:rPr>
          <w:b/>
          <w:lang w:val="es_ES" w:bidi="es_ES"/>
        </w:rPr>
        <w:t>Hijo del Hombre</w:t>
      </w:r>
      <w:r>
        <w:rPr>
          <w:lang w:val="es_ES" w:bidi="es_ES"/>
        </w:rPr>
        <w:t xml:space="preserve">, o a Jesús, de pie a la </w:t>
      </w:r>
      <w:r>
        <w:rPr>
          <w:b/>
          <w:lang w:val="es_ES" w:bidi="es_ES"/>
        </w:rPr>
        <w:t>derecha</w:t>
      </w:r>
      <w:r>
        <w:rPr>
          <w:lang w:val="es_ES" w:bidi="es_ES"/>
        </w:rPr>
        <w:t xml:space="preserve"> de Dios. La derecha es el lugar de mayor honor y autoridad. Recordarán de los Evangelios que Hijo del Hombre era el título favorito que Jesús usaba para sí mismo. Este título Hijo del Hombre se refiere a la humanidad de Jesús, así como a la singularidad de Jesús de ser completamente Dios y completamente humano. El Hijo del Hombre es un título que los judíos conectaban con el Mesías, o el Salvador Prometido que Dios enviaría para ayudarlos.</w:t>
      </w:r>
    </w:p>
    <w:p>
      <w:pPr/>
      <w:r>
        <w:rPr>
          <w:lang w:val="es_ES" w:bidi="es_ES"/>
        </w:rPr>
      </w:r>
      <w:r>
        <w:rPr>
          <w:lang w:val="es_ES" w:bidi="es_ES"/>
        </w:rPr>
        <w:t xml:space="preserve">Deténganse aquí y conversen en grupo sobre qué palabra o frase usarán para </w:t>
      </w:r>
      <w:r>
        <w:rPr>
          <w:b/>
          <w:lang w:val="es_ES" w:bidi="es_ES"/>
        </w:rPr>
        <w:t>Hijo del Hombre</w:t>
      </w:r>
      <w:r>
        <w:rPr>
          <w:lang w:val="es_ES" w:bidi="es_ES"/>
        </w:rPr>
        <w:t xml:space="preserve">. Busquen </w:t>
      </w:r>
      <w:r>
        <w:rPr>
          <w:lang w:val="es_ES" w:bidi="es_ES"/>
        </w:rPr>
        <w:t>Hijo del Hombre</w:t>
      </w:r>
      <w:r>
        <w:rPr>
          <w:lang w:val="es_ES" w:bidi="es_ES"/>
        </w:rPr>
        <w:t xml:space="preserve"> en el Glosario Principal para más información. Si ya han traducido esta frase en otro libro de la Biblia, usen la misma palabra que hayan usado allí. Pausen este audio aquí.</w:t>
      </w:r>
    </w:p>
    <w:p>
      <w:pPr/>
      <w:r>
        <w:rPr>
          <w:lang w:val="es_ES" w:bidi="es_ES"/>
        </w:rPr>
      </w:r>
      <w:r>
        <w:rPr>
          <w:lang w:val="es_ES" w:bidi="es_ES"/>
        </w:rPr>
        <w:t xml:space="preserve">La gente que quería apedrear a Esteban se quitó sus </w:t>
      </w:r>
      <w:r>
        <w:rPr>
          <w:b/>
          <w:lang w:val="es_ES" w:bidi="es_ES"/>
        </w:rPr>
        <w:t>mantos</w:t>
      </w:r>
      <w:r>
        <w:rPr>
          <w:lang w:val="es_ES" w:bidi="es_ES"/>
        </w:rPr>
        <w:t xml:space="preserve">, o sus prendas exteriores. Los pusieron a los pies de Saulo. Usen la misma palabra o frase para manto que usaron en los pasajes anteriores. Para obtener más información sobre los </w:t>
      </w:r>
      <w:r>
        <w:rPr>
          <w:lang w:val="es_ES" w:bidi="es_ES"/>
        </w:rPr>
        <w:t>mantos</w:t>
      </w:r>
      <w:r>
        <w:rPr>
          <w:lang w:val="es_ES" w:bidi="es_ES"/>
        </w:rPr>
        <w:t>, consulten el Glosario Principal.</w:t>
      </w:r>
    </w:p>
    <w:p>
      <w:pPr/>
      <w:r>
        <w:rPr>
          <w:lang w:val="es_ES" w:bidi="es_ES"/>
        </w:rPr>
      </w:r>
      <w:r>
        <w:rPr>
          <w:lang w:val="es_ES" w:bidi="es_ES"/>
        </w:rPr>
        <w:t>Mientras estaba siendo apedreado, Esteban oró: "</w:t>
      </w:r>
      <w:r>
        <w:rPr>
          <w:b/>
          <w:lang w:val="es_ES" w:bidi="es_ES"/>
        </w:rPr>
        <w:t>Señor</w:t>
      </w:r>
      <w:r>
        <w:rPr>
          <w:lang w:val="es_ES" w:bidi="es_ES"/>
        </w:rPr>
        <w:t xml:space="preserve"> Jesús, recibe mi </w:t>
      </w:r>
      <w:r>
        <w:rPr>
          <w:b/>
          <w:lang w:val="es_ES" w:bidi="es_ES"/>
        </w:rPr>
        <w:t>espíritu</w:t>
      </w:r>
      <w:r>
        <w:rPr>
          <w:lang w:val="es_ES" w:bidi="es_ES"/>
        </w:rPr>
        <w:t xml:space="preserve">". Esteban está llamando a Jesús tanto Dios como Señor. Usen la misma palabra o frase para Señor que usaron en los pasajes anteriores. Para obtener más información sobre </w:t>
      </w:r>
      <w:r>
        <w:rPr>
          <w:lang w:val="es_ES" w:bidi="es_ES"/>
        </w:rPr>
        <w:t>Señor</w:t>
      </w:r>
      <w:r>
        <w:rPr>
          <w:lang w:val="es_ES" w:bidi="es_ES"/>
        </w:rPr>
        <w:t>, consulten el Glosario Principal. Espíritu en este caso se refiere al espíritu de una persona. El espíritu de una persona es la parte que continúa existiendo después de que muere.</w:t>
      </w:r>
    </w:p>
    <w:p>
      <w:pPr/>
      <w:r>
        <w:rPr>
          <w:lang w:val="es_ES" w:bidi="es_ES"/>
        </w:rPr>
      </w:r>
      <w:r>
        <w:rPr>
          <w:lang w:val="es_ES" w:bidi="es_ES"/>
        </w:rPr>
        <w:t xml:space="preserve">Deténganse aquí y conversen en grupo sobre qué palabra o frase usarán para </w:t>
      </w:r>
      <w:r>
        <w:rPr>
          <w:b/>
          <w:lang w:val="es_ES" w:bidi="es_ES"/>
        </w:rPr>
        <w:t>espíritu</w:t>
      </w:r>
      <w:r>
        <w:rPr>
          <w:lang w:val="es_ES" w:bidi="es_ES"/>
        </w:rPr>
        <w:t xml:space="preserve">. Busquen </w:t>
      </w:r>
      <w:r>
        <w:rPr>
          <w:lang w:val="es_ES" w:bidi="es_ES"/>
        </w:rPr>
        <w:t>espíritu de una persona</w:t>
      </w:r>
      <w:r>
        <w:rPr>
          <w:lang w:val="es_ES" w:bidi="es_ES"/>
        </w:rPr>
        <w:t xml:space="preserve"> en el Glosario Principal para obtener más información. Si ya han traducido esta palabra en otro libro de la Biblia, usen la misma palabra que hayan usado allí. Pausen este audio aquí.</w:t>
      </w:r>
    </w:p>
    <w:p>
      <w:pPr/>
      <w:r>
        <w:rPr>
          <w:lang w:val="es_ES" w:bidi="es_ES"/>
        </w:rPr>
      </w:r>
      <w:r>
        <w:rPr>
          <w:lang w:val="es_ES" w:bidi="es_ES"/>
        </w:rPr>
        <w:t xml:space="preserve">El día en que Esteban murió, los judíos comenzaron a </w:t>
      </w:r>
      <w:r>
        <w:rPr>
          <w:b/>
          <w:lang w:val="es_ES" w:bidi="es_ES"/>
        </w:rPr>
        <w:t>perseguir</w:t>
      </w:r>
      <w:r>
        <w:rPr>
          <w:lang w:val="es_ES" w:bidi="es_ES"/>
        </w:rPr>
        <w:t xml:space="preserve"> a la </w:t>
      </w:r>
      <w:r>
        <w:rPr>
          <w:b/>
          <w:lang w:val="es_ES" w:bidi="es_ES"/>
        </w:rPr>
        <w:t>iglesia</w:t>
      </w:r>
      <w:r>
        <w:rPr>
          <w:lang w:val="es_ES" w:bidi="es_ES"/>
        </w:rPr>
        <w:t>. Esto significa que otros lastimarán al pueblo de Dios o harán que sufran. Este tipo de sufrimiento podría ser sufrimiento físico o sufrimiento por no tener dinero. Recuerden que "iglesia" en el Nuevo Testamento siempre se refiere a los seguidores de Jesús, nunca a un edificio.</w:t>
      </w:r>
    </w:p>
    <w:p>
      <w:pPr/>
      <w:r>
        <w:rPr>
          <w:lang w:val="es_ES" w:bidi="es_ES"/>
        </w:rPr>
      </w:r>
      <w:r>
        <w:rPr>
          <w:lang w:val="es_ES" w:bidi="es_ES"/>
        </w:rPr>
        <w:t xml:space="preserve">Deténganse aquí y conversen en grupo sobre qué palabras o frases usarán para la </w:t>
      </w:r>
      <w:r>
        <w:rPr>
          <w:b/>
          <w:lang w:val="es_ES" w:bidi="es_ES"/>
        </w:rPr>
        <w:t>persecución</w:t>
      </w:r>
      <w:r>
        <w:rPr>
          <w:lang w:val="es_ES" w:bidi="es_ES"/>
        </w:rPr>
        <w:t xml:space="preserve"> y la </w:t>
      </w:r>
      <w:r>
        <w:rPr>
          <w:b/>
          <w:lang w:val="es_ES" w:bidi="es_ES"/>
        </w:rPr>
        <w:t>iglesia</w:t>
      </w:r>
      <w:r>
        <w:rPr>
          <w:lang w:val="es_ES" w:bidi="es_ES"/>
        </w:rPr>
        <w:t xml:space="preserve">. Busquen </w:t>
      </w:r>
      <w:r>
        <w:rPr>
          <w:lang w:val="es_ES" w:bidi="es_ES"/>
        </w:rPr>
        <w:t>persecución</w:t>
      </w:r>
      <w:r>
        <w:rPr>
          <w:lang w:val="es_ES" w:bidi="es_ES"/>
        </w:rPr>
        <w:t xml:space="preserve"> e </w:t>
      </w:r>
      <w:r>
        <w:rPr>
          <w:lang w:val="es_ES" w:bidi="es_ES"/>
        </w:rPr>
        <w:t>iglesia</w:t>
      </w:r>
      <w:r>
        <w:rPr>
          <w:lang w:val="es_ES" w:bidi="es_ES"/>
        </w:rPr>
        <w:t xml:space="preserve"> en el Glosario Principal para obtener más información. Si ya han traducido estas palabras en otro libro de la Biblia, usen la misma palabra que hayan usado allí. Pausen este audio aquí.</w:t>
      </w:r>
    </w:p>
    <w:p>
      <w:pPr/>
      <w:r>
        <w:rPr>
          <w:lang w:val="es_ES" w:bidi="es_ES"/>
        </w:rPr>
      </w:r>
      <w:r>
        <w:rPr>
          <w:lang w:val="es_ES" w:bidi="es_ES"/>
        </w:rPr>
        <w:t xml:space="preserve">Debido a la persecución, muchos creyentes dejaron Jerusalén y fueron a muchos lugares de la región. Sin embargo, los </w:t>
      </w:r>
      <w:r>
        <w:rPr>
          <w:b/>
          <w:lang w:val="es_ES" w:bidi="es_ES"/>
        </w:rPr>
        <w:t>apóstoles</w:t>
      </w:r>
      <w:r>
        <w:rPr>
          <w:lang w:val="es_ES" w:bidi="es_ES"/>
        </w:rPr>
        <w:t xml:space="preserve">, o los 12 seguidores más cercanos de Jesús, se quedaron en Jerusalén. Usen la misma palabra o frase para apóstoles que usaron en los pasajes anteriores. Para obtener más información sobre los </w:t>
      </w:r>
      <w:r>
        <w:rPr>
          <w:lang w:val="es_ES" w:bidi="es_ES"/>
        </w:rPr>
        <w:t>apóstoles</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8:4–25</w:t>
      </w:r>
      <w:r>
        <w:rPr>
          <w:lang w:val="es_ES" w:bidi="es_ES"/>
        </w:rPr>
      </w:r>
    </w:p>
    <w:p>
      <w:pPr>
        <w:pStyle w:val="Heading3"/>
      </w:pPr>
      <w:r>
        <w:rPr>
          <w:lang w:val="es_ES" w:bidi="es_ES"/>
        </w:rPr>
        <w:t>Escuchar con el corazón</w:t>
      </w:r>
    </w:p>
    <w:p>
      <w:pPr/>
      <w:r>
        <w:rPr>
          <w:lang w:val="es_ES" w:bidi="es_ES"/>
        </w:rPr>
      </w:r>
      <w:r>
        <w:rPr>
          <w:lang w:val="es_ES" w:bidi="es_ES"/>
        </w:rPr>
        <w:t>Escuchen Hechos 8:4–25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la historia anterior, los líderes judíos y los demás judíos que escucharon el discurso de Esteban se enfurecieron. Apedrearon a Esteban y lo mataron. El día en que mataron a Esteban, las personas que lo mataron también comenzaron a perseguir y matar a los demás creyentes. Por eso, la mayoría de los creyentes huyó de Jerusalén hacia distintas regiones de Judea y Samaria.</w:t>
      </w:r>
    </w:p>
    <w:p>
      <w:pPr/>
      <w:r>
        <w:rPr>
          <w:lang w:val="es_ES" w:bidi="es_ES"/>
        </w:rPr>
      </w:r>
      <w:r>
        <w:rPr>
          <w:lang w:val="es_ES" w:bidi="es_ES"/>
        </w:rPr>
        <w:t>Los creyentes que huyeron de Jerusalén debido a los ataques que sufrían por creer en Jesús fueron de un lugar a otro y continuaron anunciando el mensaje acerca de Jesús. Felipe fue uno de los creyentes que escaparon de Jerusalén. Fue a la ciudad principal de Samaria, que muy probablemente era la capital de la región también llamada Samaria. Samaria era una provincia romana situada en la costa oriental del mar Mediterráneo, al norte de Judea. Felipe caminó una distancia de alrededor de 100 kilómetros. Le habría tomado alrededor de 2 a 3 días.</w:t>
      </w:r>
    </w:p>
    <w:p>
      <w:pPr/>
      <w:r>
        <w:rPr>
          <w:lang w:val="es_ES" w:bidi="es_ES"/>
        </w:rPr>
      </w:r>
      <w:r>
        <w:rPr>
          <w:lang w:val="es_ES" w:bidi="es_ES"/>
        </w:rPr>
        <w:t xml:space="preserve">Deténganse aquí y busquen para el equipo de traducción un mapa que muestre el </w:t>
      </w:r>
      <w:r>
        <w:rPr>
          <w:lang w:val="es_ES" w:bidi="es_ES"/>
        </w:rPr>
        <w:t>recorrido que Felipe caminó desde Jerusalén hasta la ciudad principal de Samaria</w:t>
      </w:r>
      <w:r>
        <w:rPr>
          <w:lang w:val="es_ES" w:bidi="es_ES"/>
        </w:rPr>
        <w:t>.</w:t>
      </w:r>
    </w:p>
    <w:p>
      <w:pPr/>
      <w:r>
        <w:rPr>
          <w:lang w:val="es_ES" w:bidi="es_ES"/>
        </w:rPr>
      </w:r>
      <w:r>
        <w:rPr>
          <w:lang w:val="es_ES" w:bidi="es_ES"/>
        </w:rPr>
        <w:t>Cuando llegó a la ciudad, estaba anunciando a la gente las buenas nuevas de que Jesús es el Mesías, el Salvador prometido. Los habitantes de Samaria eran descendientes de judíos que se habían casado con no judíos. Por eso, los judíos odiaban a los habitantes de Samaria, o samaritanos, y los consideraban “impuros”, o no aptos para el servicio a Dios. Sin embargo, al igual que los judíos, los samaritanos también esperaban que Dios les enviara al Mesías. Felipe habló a la gente de la ciudad e hizo señales sobrenaturales, o cosas inusuales que Dios le permitió hacer y que mostraban que Dios estaba obrando allí. Por ejemplo, Felipe había ordenado a los espíritus inmundos, o demonios, que salieran de aquellas personas. Además, Dios permitió que Felipe sanara a muchos paralíticos y cojos. Los paralíticos y los cojos son personas que no pueden mover su cuerpo o partes de su cuerpo.</w:t>
      </w:r>
    </w:p>
    <w:p>
      <w:pPr/>
      <w:r>
        <w:rPr>
          <w:lang w:val="es_ES" w:bidi="es_ES"/>
        </w:rPr>
      </w:r>
      <w:r>
        <w:rPr>
          <w:lang w:val="es_ES" w:bidi="es_ES"/>
        </w:rPr>
        <w:t>Cuando las multitudes de la ciudad vieron las señales sobrenaturales que hacía y escucharon su mensaje acerca de Jesús, todos lo escucharon con atención y quedaron profundamente impactados por lo que decía y por lo que hacía. Y la gente de la ciudad se alegró en su corazón.</w:t>
      </w:r>
    </w:p>
    <w:p>
      <w:pPr/>
      <w:r>
        <w:rPr>
          <w:lang w:val="es_ES" w:bidi="es_ES"/>
        </w:rPr>
      </w:r>
      <w:r>
        <w:rPr>
          <w:lang w:val="es_ES" w:bidi="es_ES"/>
        </w:rPr>
        <w:t>Deténganse aquí y hablen con el equipo de traducción sobre una ocasión en la que alguien presentó una gran idea nueva a su comunidad. ¿Qué hicieron para que ustedes escucharan y creyeran en su idea?</w:t>
      </w:r>
    </w:p>
    <w:p>
      <w:pPr/>
      <w:r>
        <w:rPr>
          <w:lang w:val="es_ES" w:bidi="es_ES"/>
        </w:rPr>
      </w:r>
      <w:r>
        <w:rPr>
          <w:lang w:val="es_ES" w:bidi="es_ES"/>
        </w:rPr>
        <w:t>En el momento de la visita de Felipe a la ciudad samaritana, había allí un hombre llamado Simón. Simón practicaba la hechicería, o magia. La magia, o hechicería, se refiere al uso de poder sobrenatural sobre otras personas mediante la ayuda de espíritus malignos y no mediante el poder del Dios creador. Simón asombraba a la gente de Samaria cuando veían lo que hacía y escuchaban lo que decía. Se jactaba todo el tiempo de que era alguien importante.</w:t>
      </w:r>
    </w:p>
    <w:p>
      <w:pPr/>
      <w:r>
        <w:rPr>
          <w:lang w:val="es_ES" w:bidi="es_ES"/>
        </w:rPr>
      </w:r>
      <w:r>
        <w:rPr>
          <w:lang w:val="es_ES" w:bidi="es_ES"/>
        </w:rPr>
        <w:t>Todos los samaritanos, desde los más humildes hasta los más importantes, escuchaban continuamente a Simón, y él los influenciaba constantemente. Decían, "Este hombre es el poder de Dios, llamado el Grande". Probablemente lo consideraban el representante o mensajero de Dios más poderoso e importante. Prestaban mucha atención a lo que Simón decía, porque durante mucho tiempo los había asombrado con sus prácticas de magia.</w:t>
      </w:r>
    </w:p>
    <w:p>
      <w:pPr/>
      <w:r>
        <w:rPr>
          <w:lang w:val="es_ES" w:bidi="es_ES"/>
        </w:rPr>
      </w:r>
      <w:r>
        <w:rPr>
          <w:lang w:val="es_ES" w:bidi="es_ES"/>
        </w:rPr>
        <w:t>Deténganse aquí y cuenten una historia sobre cómo fueron engañados por alguien que afirmaba ser alguien especial o grande, pero que en realidad no lo era.</w:t>
      </w:r>
    </w:p>
    <w:p>
      <w:pPr/>
      <w:r>
        <w:rPr>
          <w:lang w:val="es_ES" w:bidi="es_ES"/>
        </w:rPr>
      </w:r>
      <w:r>
        <w:rPr>
          <w:lang w:val="es_ES" w:bidi="es_ES"/>
        </w:rPr>
        <w:t>Pero cuando Felipe les anunció las buenas nuevas del reino de Dios y de que Jesús era el Mesías, los samaritanos le creyeron, y Felipe los bautizó, tanto a hombres como a mujeres. El bautismo es un ritual cristiano que consiste en que un creyente sumerge a otro nuevo creyente en agua. El bautismo es una demostración pública del compromiso de una persona de seguir a Jesús como su Señor. Es un símbolo de la sepultura y la resurrección de Jesús. Muestra que, cuando comenzamos a seguir a Jesús, morimos a nuestra antigua vida, es decir, dejamos de hacer las cosas malas que hacíamos antes. Entonces vivimos una vida nueva, ¡comenzamos a hacer las cosas que Jesús quiere que hagamos!</w:t>
      </w:r>
    </w:p>
    <w:p>
      <w:pPr/>
      <w:r>
        <w:rPr>
          <w:lang w:val="es_ES" w:bidi="es_ES"/>
        </w:rPr>
      </w:r>
      <w:r>
        <w:rPr>
          <w:lang w:val="es_ES" w:bidi="es_ES"/>
        </w:rPr>
        <w:t>Simón mismo también creyó lo que Felipe dijo acerca de Jesús, y Felipe lo bautizó. Simón comenzó a acompañar a Felipe a dondequiera que iba. Simón veía todas las grandes señales y milagros que Felipe realizaba constantemente por el poder de Dios. Al ver esas señales, se quedaba continuamente asombrado. Las señales y los milagros son cosas similares y se refieren a acciones poderosas que solo Dios puede hacer, y que hacen que las personas se llenen de asombro ante Dios. Una señal significa un milagro que ocurre para mostrarle a la gente algo importante.</w:t>
      </w:r>
    </w:p>
    <w:p>
      <w:pPr/>
      <w:r>
        <w:rPr>
          <w:lang w:val="es_ES" w:bidi="es_ES"/>
        </w:rPr>
      </w:r>
      <w:r>
        <w:rPr>
          <w:lang w:val="es_ES" w:bidi="es_ES"/>
        </w:rPr>
        <w:t>Deténganse aquí y cuenten una historia sobre cómo alguien de su comunidad que antes practicaba la magia o que era hechicero se apartó de su pecado cuando creyó en Jesús como su Salvador.</w:t>
      </w:r>
    </w:p>
    <w:p>
      <w:pPr/>
      <w:r>
        <w:rPr>
          <w:lang w:val="es_ES" w:bidi="es_ES"/>
        </w:rPr>
      </w:r>
      <w:r>
        <w:rPr>
          <w:lang w:val="es_ES" w:bidi="es_ES"/>
        </w:rPr>
        <w:t>Los doce apóstoles en Jerusalén se enteraron de que el pueblo samaritano había creído el mensaje de Dios acerca de Jesús que Felipe había estado predicando. Los apóstoles son el grupo original de seguidores de Jesús que Él escogió para ser sus representantes. En ese tiempo, estaban ayudando a dirigir la iglesia en Jerusalén. En respuesta a este informe, los apóstoles decidieron enviar a dos de ellos, Pedro y Juan, para que fueran a ver a los nuevos creyentes en la provincia de Samaria. Cuando llegaron, Pedro y Juan oraron específicamente para que el Espíritu Santo, o el Espíritu de Dios, viniera a estar con aquellos creyentes. El Espíritu Santo es el Espíritu de Dios, que Él da a las personas para equiparlas con su presencia, sabiduría, autoridad y poder. Dios había prometido a Israel, a través de varios de sus mensajeros, que pondría su Espíritu dentro de todos los creyentes y que derramaría su Espíritu en manifestaciones poderosas. Cuando alguien recibe el Espíritu Santo, Dios puede darle un don, como la capacidad de hablar en otro idioma o de transmitir mensajes de Dios a otras personas.</w:t>
      </w:r>
    </w:p>
    <w:p>
      <w:pPr/>
      <w:r>
        <w:rPr>
          <w:lang w:val="es_ES" w:bidi="es_ES"/>
        </w:rPr>
      </w:r>
      <w:r>
        <w:rPr>
          <w:lang w:val="es_ES" w:bidi="es_ES"/>
        </w:rPr>
        <w:t>Hasta este momento, el Espíritu Santo aún no había descendido sobre ninguno de los samaritanos. Felipe u otros habían bautizado a los samaritanos en el nombre del Señor Jesús, pero ellos no habían recibido el Espíritu Santo. El retraso en la venida del Espíritu Santo sobre los samaritanos no significa que la enseñanza de Felipe acerca de Jesús fuera incompleta. El plan de Dios era incluir a los líderes de los creyentes judíos cuando envió al Espíritu Santo para que estuviera con los creyentes samaritanos. De esta manera, Dios dejó claro que había aceptado a los creyentes samaritanos como su pueblo, así como había aceptado a los judíos que creían en Jesús.</w:t>
      </w:r>
    </w:p>
    <w:p>
      <w:pPr/>
      <w:r>
        <w:rPr>
          <w:lang w:val="es_ES" w:bidi="es_ES"/>
        </w:rPr>
      </w:r>
      <w:r>
        <w:rPr>
          <w:lang w:val="es_ES" w:bidi="es_ES"/>
        </w:rPr>
        <w:t>Entonces Pedro y Juan les impusieron las manos a muchos creyentes samaritanos, y el Espíritu Santo descendió sobre ellos. Simón observó que Dios había dado el Espíritu Santo a los creyentes cuando los apóstoles les imponían las manos. Es posible que haya escuchado a los creyentes alabar a Dios, hablar en otras lenguas o transmitir a otros un mensaje de Dios.</w:t>
      </w:r>
    </w:p>
    <w:p>
      <w:pPr/>
      <w:r>
        <w:rPr>
          <w:lang w:val="es_ES" w:bidi="es_ES"/>
        </w:rPr>
      </w:r>
      <w:r>
        <w:rPr>
          <w:lang w:val="es_ES" w:bidi="es_ES"/>
        </w:rPr>
        <w:t>Y Simón les pidió a Pedro y a Juan que le dieran la capacidad de impartir el Espíritu Santo a cualquier persona sobre la que él impusiera las manos, y les ofreció dinero por ello. Quería poder dar el Espíritu Santo a cualquier persona, sin importar si esa persona creía en Jesús como su Salvador.</w:t>
      </w:r>
    </w:p>
    <w:p>
      <w:pPr/>
      <w:r>
        <w:rPr>
          <w:lang w:val="es_ES" w:bidi="es_ES"/>
        </w:rPr>
      </w:r>
      <w:r>
        <w:rPr>
          <w:lang w:val="es_ES" w:bidi="es_ES"/>
        </w:rPr>
        <w:t>Pedro le respondió a Simón, "¡Que tu plata perezca contigo, porque pensaste que podías obtener el don de Dios con dinero" Pedro esperaba que Dios juzgara severamente a Simón, porque pensó que podía comprar algún tipo de poder al que llamaba el Espíritu Santo. Las palabras “el don de Dios” se refieren al mismo Espíritu Santo, a quien Dios da solo a quienes creen en su Hijo. Pedro le dijo a Simón que de ninguna manera podía trabajar junto con ellos y que Dios no le permitiría tener ninguna participación en la concesión de su Espíritu a otras personas. La razón de esto era que Simón estaba pensando y actuando de manera completamente equivocada respecto a Dios y a su Espíritu. Pedro reconoció que Simón estaba lleno de amargura y envidia, o muy envidioso de los dos apóstoles, y que a causa de su pecado estaba atado como un prisionero. Entonces le dijo a Simón que debía arrepentirse, es decir, dejar de pensar y planear cosas malvadas, como lo había estado haciendo. Y debía orar para que Dios lo perdonara.</w:t>
      </w:r>
    </w:p>
    <w:p>
      <w:pPr/>
      <w:r>
        <w:rPr>
          <w:lang w:val="es_ES" w:bidi="es_ES"/>
        </w:rPr>
      </w:r>
      <w:r>
        <w:rPr>
          <w:lang w:val="es_ES" w:bidi="es_ES"/>
        </w:rPr>
        <w:t>En respuesta, Simón les rogó tanto a Pedro como a Juan que oraran por él al Señor Dios, para que Dios no lo condenara al infierno por la terrible cosa que había propuesto.</w:t>
      </w:r>
    </w:p>
    <w:p>
      <w:pPr/>
      <w:r>
        <w:rPr>
          <w:lang w:val="es_ES" w:bidi="es_ES"/>
        </w:rPr>
      </w:r>
      <w:r>
        <w:rPr>
          <w:lang w:val="es_ES" w:bidi="es_ES"/>
        </w:rPr>
        <w:t>Cuando Pedro y Juan declararon solemnemente lo que sabían personalmente acerca de Jesús y dijeron a la gente lo que Dios quería que dijeran acerca del Señor Jesús, emprendieron el viaje de regreso a Jerusalén. En el camino, compartían las buenas noticias acerca de Jesús en muchas aldeas samaritanas.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diez escenas.</w:t>
      </w:r>
    </w:p>
    <w:p>
      <w:pPr/>
      <w:r>
        <w:rPr>
          <w:lang w:val="es_ES" w:bidi="es_ES"/>
        </w:rPr>
      </w:r>
      <w:r>
        <w:rPr>
          <w:b/>
          <w:lang w:val="es_ES" w:bidi="es_ES"/>
        </w:rPr>
        <w:t>Primera escena:</w:t>
      </w:r>
      <w:r>
        <w:rPr>
          <w:lang w:val="es_ES" w:bidi="es_ES"/>
        </w:rPr>
        <w:t xml:space="preserve"> Los creyentes que huyen de Jerusalén debido a la persecución continúan anunciando a la gente el mensaje acerca de Jesús.</w:t>
      </w:r>
    </w:p>
    <w:p>
      <w:pPr/>
      <w:r>
        <w:rPr>
          <w:lang w:val="es_ES" w:bidi="es_ES"/>
        </w:rPr>
      </w:r>
      <w:r>
        <w:rPr>
          <w:b/>
          <w:lang w:val="es_ES" w:bidi="es_ES"/>
        </w:rPr>
        <w:t>Segunda escena:</w:t>
      </w:r>
      <w:r>
        <w:rPr>
          <w:lang w:val="es_ES" w:bidi="es_ES"/>
        </w:rPr>
        <w:t xml:space="preserve"> Felipe, uno de los creyentes, va a la ciudad principal de Samaria y anuncia a la gente las buenas nuevas acerca de Jesús. Dios confirma el mensaje de Felipe al permitirle realizar señales sobrenaturales, como expulsar demonios de las personas y sanar a paralíticos y cojos.</w:t>
      </w:r>
    </w:p>
    <w:p>
      <w:pPr/>
      <w:r>
        <w:rPr>
          <w:lang w:val="es_ES" w:bidi="es_ES"/>
        </w:rPr>
      </w:r>
      <w:r>
        <w:rPr>
          <w:b/>
          <w:lang w:val="es_ES" w:bidi="es_ES"/>
        </w:rPr>
        <w:t>Tercera escena:</w:t>
      </w:r>
      <w:r>
        <w:rPr>
          <w:lang w:val="es_ES" w:bidi="es_ES"/>
        </w:rPr>
        <w:t xml:space="preserve"> Cuando las multitudes de la ciudad escuchan a Felipe hablar acerca de Jesús y ven las señales sobrenaturales que realiza, prestan atención a su mensaje, son profundamente impactadas y se alegran mucho en su corazón.</w:t>
      </w:r>
    </w:p>
    <w:p>
      <w:pPr/>
      <w:r>
        <w:rPr>
          <w:lang w:val="es_ES" w:bidi="es_ES"/>
        </w:rPr>
      </w:r>
      <w:r>
        <w:rPr>
          <w:b/>
          <w:lang w:val="es_ES" w:bidi="es_ES"/>
        </w:rPr>
        <w:t>Cuarta escena:</w:t>
      </w:r>
      <w:r>
        <w:rPr>
          <w:lang w:val="es_ES" w:bidi="es_ES"/>
        </w:rPr>
        <w:t xml:space="preserve"> Se presenta a Simón en la historia. Simón vive en la ciudad. Solía practicar la hechicería, o magia. Él asombraba a la gente de Samaria con lo que hacía y decía. Se jactaba todo el tiempo de ser alguien importante. Toda la gente le prestaba atención y pensaba que él era el poder de Dios.</w:t>
      </w:r>
    </w:p>
    <w:p>
      <w:pPr/>
      <w:r>
        <w:rPr>
          <w:lang w:val="es_ES" w:bidi="es_ES"/>
        </w:rPr>
      </w:r>
      <w:r>
        <w:rPr>
          <w:b/>
          <w:lang w:val="es_ES" w:bidi="es_ES"/>
        </w:rPr>
        <w:t>Quinta escena:</w:t>
      </w:r>
      <w:r>
        <w:rPr>
          <w:lang w:val="es_ES" w:bidi="es_ES"/>
        </w:rPr>
        <w:t xml:space="preserve"> La gente de la ciudad cree las buenas noticias que Felipe predicó acerca del reino de Dios y de que Jesús es el Mesías, y Felipe los bautiza.</w:t>
      </w:r>
    </w:p>
    <w:p>
      <w:pPr/>
      <w:r>
        <w:rPr>
          <w:lang w:val="es_ES" w:bidi="es_ES"/>
        </w:rPr>
      </w:r>
      <w:r>
        <w:rPr>
          <w:b/>
          <w:lang w:val="es_ES" w:bidi="es_ES"/>
        </w:rPr>
        <w:t>Sexta escena:</w:t>
      </w:r>
      <w:r>
        <w:rPr>
          <w:lang w:val="es_ES" w:bidi="es_ES"/>
        </w:rPr>
        <w:t xml:space="preserve"> Simón cree las buenas noticias acerca de Jesús y Felipe lo bautiza. Simón continúa siguiendo a Felipe y es testigo de los grandes milagros que Felipe realiza.</w:t>
      </w:r>
    </w:p>
    <w:p>
      <w:pPr/>
      <w:r>
        <w:rPr>
          <w:lang w:val="es_ES" w:bidi="es_ES"/>
        </w:rPr>
      </w:r>
      <w:r>
        <w:rPr>
          <w:b/>
          <w:lang w:val="es_ES" w:bidi="es_ES"/>
        </w:rPr>
        <w:t>Séptima escena:</w:t>
      </w:r>
      <w:r>
        <w:rPr>
          <w:lang w:val="es_ES" w:bidi="es_ES"/>
        </w:rPr>
        <w:t xml:space="preserve"> Los doce apóstoles en Jerusalén se enteran de que personas en Samaria creen en las buenas noticias acerca de Jesús y envían a Pedro y a Juan a Samaria. Pedro y Juan oran por los creyentes, les imponen las manos y Dios les da el Espíritu Santo.</w:t>
      </w:r>
    </w:p>
    <w:p>
      <w:pPr/>
      <w:r>
        <w:rPr>
          <w:lang w:val="es_ES" w:bidi="es_ES"/>
        </w:rPr>
      </w:r>
      <w:r>
        <w:rPr>
          <w:b/>
          <w:lang w:val="es_ES" w:bidi="es_ES"/>
        </w:rPr>
        <w:t>Octava escena:</w:t>
      </w:r>
      <w:r>
        <w:rPr>
          <w:lang w:val="es_ES" w:bidi="es_ES"/>
        </w:rPr>
        <w:t xml:space="preserve"> Simón ve que el Espíritu Santo viene sobre las personas cuando los apóstoles les imponen las manos y les pide a Pedro y a Juan que le den la capacidad de dar el Espíritu Santo a cualquiera sobre quien él imponga las manos. Les ofrece dinero por ello.</w:t>
      </w:r>
    </w:p>
    <w:p>
      <w:pPr/>
      <w:r>
        <w:rPr>
          <w:lang w:val="es_ES" w:bidi="es_ES"/>
        </w:rPr>
      </w:r>
      <w:r>
        <w:rPr>
          <w:b/>
          <w:lang w:val="es_ES" w:bidi="es_ES"/>
        </w:rPr>
        <w:t>Novena escena:</w:t>
      </w:r>
      <w:r>
        <w:rPr>
          <w:lang w:val="es_ES" w:bidi="es_ES"/>
        </w:rPr>
        <w:t xml:space="preserve"> Pedro reprende severamente a Simón por pensar que podía comprar el don de Dios con dinero. Le dice a Simón que no puede trabajar junto con ellos porque su corazón no está recto delante de Dios. Pedro le dice a Simón que debe arrepentirse de sus malas acciones y orar para que Dios lo perdone. Simón les ruega a Pedro y a Juan que oren por él al Señor Dios.</w:t>
      </w:r>
    </w:p>
    <w:p>
      <w:pPr/>
      <w:r>
        <w:rPr>
          <w:lang w:val="es_ES" w:bidi="es_ES"/>
        </w:rPr>
      </w:r>
      <w:r>
        <w:rPr>
          <w:b/>
          <w:lang w:val="es_ES" w:bidi="es_ES"/>
        </w:rPr>
        <w:t>Décima escena:</w:t>
      </w:r>
      <w:r>
        <w:rPr>
          <w:lang w:val="es_ES" w:bidi="es_ES"/>
        </w:rPr>
        <w:t xml:space="preserve"> Después de que Pedro y Juan terminan de dar testimonio acerca de Jesús y de decir al pueblo todo lo que Dios quería que comunicaran, emprenden el regreso a Jerusalén. Comparten las buenas noticias acerca de Jesús en las aldeas samaritanas en su camino de regreso.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Creyentes de Jerusalén que huyeron de la persecución</w:t>
      </w:r>
    </w:p>
    <w:p>
      <w:pPr>
        <w:pStyle w:val="ListBullet"/>
        <w:spacing w:line="240" w:lineRule="auto"/>
        <w:ind w:left="720"/>
      </w:pPr>
      <w:r>
        <w:rPr>
          <w:lang w:val="es_ES" w:bidi="es_ES"/>
        </w:rPr>
      </w:r>
      <w:r>
        <w:rPr>
          <w:lang w:val="es_ES" w:bidi="es_ES"/>
        </w:rPr>
        <w:t>Felipe, uno de los creyentes de Jerusalén</w:t>
      </w:r>
    </w:p>
    <w:p>
      <w:pPr>
        <w:pStyle w:val="ListBullet"/>
        <w:spacing w:line="240" w:lineRule="auto"/>
        <w:ind w:left="720"/>
      </w:pPr>
      <w:r>
        <w:rPr>
          <w:lang w:val="es_ES" w:bidi="es_ES"/>
        </w:rPr>
      </w:r>
      <w:r>
        <w:rPr>
          <w:lang w:val="es_ES" w:bidi="es_ES"/>
        </w:rPr>
        <w:t>Multitudes, o personas en la ciudad principal de Samaria a las que Felipe habló</w:t>
      </w:r>
    </w:p>
    <w:p>
      <w:pPr>
        <w:pStyle w:val="ListBullet"/>
        <w:spacing w:line="240" w:lineRule="auto"/>
        <w:ind w:left="720"/>
      </w:pPr>
      <w:r>
        <w:rPr>
          <w:lang w:val="es_ES" w:bidi="es_ES"/>
        </w:rPr>
      </w:r>
      <w:r>
        <w:rPr>
          <w:lang w:val="es_ES" w:bidi="es_ES"/>
        </w:rPr>
        <w:t>Espíritus impuros que salían de las personas</w:t>
      </w:r>
    </w:p>
    <w:p>
      <w:pPr>
        <w:pStyle w:val="ListBullet"/>
        <w:spacing w:line="240" w:lineRule="auto"/>
        <w:ind w:left="720"/>
      </w:pPr>
      <w:r>
        <w:rPr>
          <w:lang w:val="es_ES" w:bidi="es_ES"/>
        </w:rPr>
      </w:r>
      <w:r>
        <w:rPr>
          <w:lang w:val="es_ES" w:bidi="es_ES"/>
        </w:rPr>
        <w:t>Personas paralíticas y cojas que Felipe sanó</w:t>
      </w:r>
    </w:p>
    <w:p>
      <w:pPr>
        <w:pStyle w:val="ListBullet"/>
        <w:spacing w:line="240" w:lineRule="auto"/>
        <w:ind w:left="720"/>
      </w:pPr>
      <w:r>
        <w:rPr>
          <w:lang w:val="es_ES" w:bidi="es_ES"/>
        </w:rPr>
      </w:r>
      <w:r>
        <w:rPr>
          <w:lang w:val="es_ES" w:bidi="es_ES"/>
        </w:rPr>
        <w:t>Simón</w:t>
      </w:r>
    </w:p>
    <w:p>
      <w:pPr>
        <w:pStyle w:val="ListBullet"/>
        <w:spacing w:line="240" w:lineRule="auto"/>
        <w:ind w:left="720"/>
      </w:pPr>
      <w:r>
        <w:rPr>
          <w:lang w:val="es_ES" w:bidi="es_ES"/>
        </w:rPr>
      </w:r>
      <w:r>
        <w:rPr>
          <w:lang w:val="es_ES" w:bidi="es_ES"/>
        </w:rPr>
        <w:t>Los doce apóstoles en Jerusalén</w:t>
      </w:r>
    </w:p>
    <w:p>
      <w:pPr>
        <w:pStyle w:val="ListBullet"/>
        <w:spacing w:line="240" w:lineRule="auto"/>
        <w:ind w:left="720"/>
      </w:pPr>
      <w:r>
        <w:rPr>
          <w:lang w:val="es_ES" w:bidi="es_ES"/>
        </w:rPr>
      </w:r>
      <w:r>
        <w:rPr>
          <w:lang w:val="es_ES" w:bidi="es_ES"/>
        </w:rPr>
        <w:t>Los apóstoles Pedro y Juan</w:t>
      </w:r>
    </w:p>
    <w:p>
      <w:pPr>
        <w:pStyle w:val="ListBullet"/>
        <w:spacing w:line="240" w:lineRule="auto"/>
        <w:ind w:left="720"/>
      </w:pPr>
      <w:r>
        <w:rPr>
          <w:lang w:val="es_ES" w:bidi="es_ES"/>
        </w:rPr>
      </w:r>
      <w:r>
        <w:rPr>
          <w:lang w:val="es_ES" w:bidi="es_ES"/>
        </w:rPr>
        <w:t>El Espíritu Santo, o el Espíritu de Dios</w:t>
      </w:r>
    </w:p>
    <w:p>
      <w:pPr>
        <w:pStyle w:val="ListBullet"/>
        <w:spacing w:line="240" w:lineRule="auto"/>
        <w:ind w:left="720"/>
      </w:pPr>
      <w:r>
        <w:rPr>
          <w:lang w:val="es_ES" w:bidi="es_ES"/>
        </w:rPr>
      </w:r>
      <w:r>
        <w:rPr>
          <w:lang w:val="es_ES" w:bidi="es_ES"/>
        </w:rPr>
        <w:t>Personas en aldeas samaritanas a las que Pedro y Juan hablaron acerca de las buenas noticias de Jesús.</w:t>
      </w:r>
    </w:p>
    <w:p>
      <w:pPr/>
      <w:r>
        <w:rPr>
          <w:lang w:val="es_ES" w:bidi="es_ES"/>
        </w:rPr>
      </w:r>
      <w:r>
        <w:rPr>
          <w:lang w:val="es_ES" w:bidi="es_ES"/>
        </w:rPr>
        <w:t>En esta sesión, hagan que el grupo elabore guiones gráficos, dibuje o use algún tipo de objeto manipulativo (objetos que puedan mover, como rocas, palos o juguetes para niños) para visualizar la historia y las acciones que la acompañan.</w:t>
      </w:r>
    </w:p>
    <w:p>
      <w:pPr/>
      <w:r>
        <w:rPr>
          <w:lang w:val="es_ES" w:bidi="es_ES"/>
        </w:rPr>
      </w:r>
      <w:r>
        <w:rPr>
          <w:lang w:val="es_ES" w:bidi="es_ES"/>
        </w:rPr>
        <w:t>Los creyentes que huyeron de Jerusalén debido a la persecución iban de pueblo en pueblo anunciando a la gente las buenas noticias acerca de Jesús.</w:t>
      </w:r>
    </w:p>
    <w:p>
      <w:pPr/>
      <w:r>
        <w:rPr>
          <w:lang w:val="es_ES" w:bidi="es_ES"/>
        </w:rPr>
      </w:r>
      <w:r>
        <w:rPr>
          <w:lang w:val="es_ES" w:bidi="es_ES"/>
        </w:rPr>
        <w:t>Felipe, quien era uno de los líderes escogidos por los apóstoles y que había escapado de Jerusalén, fue a la ciudad principal de Samaria. Samaria era una provincia romana situada en la costa oriental del mar Mediterráneo, al norte de Judea. Felipe caminó una distancia de alrededor de 100 kilómetros. Le habría tomado alrededor de 2 a 3 días. La ciudad a la que fue probablemente era la capital de Samaria, también llamada Samaria, o en tiempos romanos, Sebaste. Felipe les anunciaba a la gente las buenas noticias de que Jesús era el Mesías, el Salvador prometido. Los habitantes de ese lugar eran descendientes de judíos que se casaron con no judíos. Los judíos los consideraban impuros. Es importante señalar que Samaria fue el primer lugar donde los creyentes compartieron las buenas noticias acerca de Jesús con no judíos después de que Jesús ascendió al cielo.</w:t>
      </w:r>
    </w:p>
    <w:p>
      <w:pPr/>
      <w:r>
        <w:rPr>
          <w:lang w:val="es_ES" w:bidi="es_ES"/>
        </w:rPr>
      </w:r>
      <w:r>
        <w:rPr>
          <w:lang w:val="es_ES" w:bidi="es_ES"/>
        </w:rPr>
        <w:t xml:space="preserve">Deténganse aquí y busquen para el equipo de traducción un mapa que muestre el </w:t>
      </w:r>
      <w:r>
        <w:rPr>
          <w:lang w:val="es_ES" w:bidi="es_ES"/>
        </w:rPr>
        <w:t>recorrido que Felipe caminó desde Jerusalén hasta la ciudad principal de Samaria</w:t>
      </w:r>
      <w:r>
        <w:rPr>
          <w:lang w:val="es_ES" w:bidi="es_ES"/>
        </w:rPr>
        <w:t>.</w:t>
      </w:r>
    </w:p>
    <w:p>
      <w:pPr/>
      <w:r>
        <w:rPr>
          <w:lang w:val="es_ES" w:bidi="es_ES"/>
        </w:rPr>
      </w:r>
      <w:r>
        <w:rPr>
          <w:lang w:val="es_ES" w:bidi="es_ES"/>
        </w:rPr>
        <w:t>Felipe realizó muchas señales y milagros, incluyendo expulsar demonios de las personas y sanar a los paralíticos y a los cojos. Es importante señalar que el texto bíblico original indica que Felipe realizaba señales sobrenaturales con mucha frecuencia. Es importante tener en cuenta que Dios le había dado la capacidad de realizar esas señales. Cuando las multitudes de la ciudad vieron las señales sobrenaturales que él hacía y escucharon lo que decía acerca de que Jesús era el Mesías, todos prestaron mucha atención a su mensaje y se pusieron de acuerdo en escucharlo. Es importante saber que la frase “las multitudes” significa que una gran cantidad de personas en la ciudad escucharon a Felipe.</w:t>
      </w:r>
    </w:p>
    <w:p>
      <w:pPr/>
      <w:r>
        <w:rPr>
          <w:lang w:val="es_ES" w:bidi="es_ES"/>
        </w:rPr>
      </w:r>
      <w:r>
        <w:rPr>
          <w:lang w:val="es_ES" w:bidi="es_ES"/>
        </w:rPr>
        <w:t>Es importante saber que, cuando las personas presenciaron todas las señales milagrosas y escucharon el mensaje de que Jesús era su Salvador, todos se alegraron mucho en su corazón. Habrían estado llenos de alegría al ver a sus familiares y amigos ser liberados del dominio de los demonios. Los problemas físicos fueron sanados y los espíritus inmundos fueron expulsados. También habrían estado muy felices de saber que ahora sus pecados pueden ser perdonados y que pueden tener vida eterna gracias a que Jesús murió y resucitó de entre los muertos.</w:t>
      </w:r>
    </w:p>
    <w:p>
      <w:pPr/>
      <w:r>
        <w:rPr>
          <w:lang w:val="es_ES" w:bidi="es_ES"/>
        </w:rPr>
      </w:r>
      <w:r>
        <w:rPr>
          <w:lang w:val="es_ES" w:bidi="es_ES"/>
        </w:rPr>
        <w:t>En el tiempo en que Felipe estaba en la ciudad, había allí un hombre llamado Simón. Simón practicaba la hechicería, o magia. Había asombrado a la gente de la provincia de Samaria con las señales que realizaba durante mucho tiempo. Hablaba de sí mismo como alguien importante, y todas las personas, desde las más humildes hasta las más importantes, le prestaban atención y decían, "¡Este hombre es el poder de Dios, llamado el Grande!" Es importante tener en cuenta que Simón practicaba la hechicería con el poder de espíritus malignos y no mediante el poder del Dios creador.</w:t>
      </w:r>
    </w:p>
    <w:p>
      <w:pPr/>
      <w:r>
        <w:rPr>
          <w:lang w:val="es_ES" w:bidi="es_ES"/>
        </w:rPr>
      </w:r>
      <w:r>
        <w:rPr>
          <w:lang w:val="es_ES" w:bidi="es_ES"/>
        </w:rPr>
        <w:t>Pero cuando los samaritanos creyeron el mensaje de Felipe acerca del reino de Dios y las buenas noticias acerca de Jesús, Felipe los bautizó. La palabra “pero” indica que, cuando creyeron en el nombre de Jesús, dejaron de seguir a Simón. Entonces el mismo Simón creyó, y Felipe lo bautizó. El bautismo es un ritual que en ese tiempo implicaba que un creyente sumergiera completamente a otro creyente en agua, como símbolo de la muerte y resurrección de Jesús. La palabra griega para “bautismo” significa poner dentro o debajo del agua. Las personas realizaban bautismos en piscinas de purificación ritual en las ciudades, o en un río, un lago o el mar.</w:t>
      </w:r>
    </w:p>
    <w:p>
      <w:pPr/>
      <w:r>
        <w:rPr>
          <w:lang w:val="es_ES" w:bidi="es_ES"/>
        </w:rPr>
      </w:r>
      <w:r>
        <w:rPr>
          <w:lang w:val="es_ES" w:bidi="es_ES"/>
        </w:rPr>
        <w:t>Los apóstoles en Jerusalén se enteraron de que el pueblo samaritano había creído el mensaje de Dios acerca de Jesús que Felipe había estado predicando. Posiblemente Felipe envió un mensaje con alguien e informó a los apóstoles que las personas en Samaria habían creído en Jesús. Entonces los apóstoles enviaron a Pedro y a Juan a la ciudad samaritana donde estaba Felipe. Es importante señalar que Pedro y Juan sabían que el Espíritu Santo aún no había venido sobre los creyentes samaritanos. Algunas versiones de la Biblia dicen que el Espíritu Santo aún no había “descendido” sobre ellos. "Caer" es la traducción exacta del texto griego y significa venir sobre o entrar en alguien. Los apóstoles pudieron haber sabido que el Espíritu Santo aún no había descendido sobre los creyentes a partir de un posible informe enviado a los apóstoles en Jerusalén, o bien pudieron haberse dado cuenta de esto al hablar con Felipe y con los creyentes. Por lo tanto, oraron a Dios para que enviara el Espíritu Santo. Entonces les impusieron las manos a los creyentes y el Espíritu Santo descendió sobre ellos. Los apóstoles probablemente habrían puesto sus manos sobre la cabeza de los creyentes. Habría tomado mucho tiempo, ya que solo había dos apóstoles y muchos creyentes.</w:t>
      </w:r>
    </w:p>
    <w:p>
      <w:pPr/>
      <w:r>
        <w:rPr>
          <w:lang w:val="es_ES" w:bidi="es_ES"/>
        </w:rPr>
      </w:r>
      <w:r>
        <w:rPr>
          <w:lang w:val="es_ES" w:bidi="es_ES"/>
        </w:rPr>
        <w:t>Cuando Simón vio que el Espíritu Santo venía sobre los creyentes cuando los apóstoles imponían las manos sobre las personas, les ofreció dinero para comprar ese poder. Quería poder dar el Espíritu Santo a cualquiera, sin importar si era creyente o no. Es importante señalar que, muy probablemente, Simón no se había apartado completamente de su pecado desde el principio y probablemente anhelaba su antigua reputación de ser “el Gran Poder”.</w:t>
      </w:r>
    </w:p>
    <w:p>
      <w:pPr/>
      <w:r>
        <w:rPr>
          <w:lang w:val="es_ES" w:bidi="es_ES"/>
        </w:rPr>
      </w:r>
      <w:r>
        <w:rPr>
          <w:lang w:val="es_ES" w:bidi="es_ES"/>
        </w:rPr>
        <w:t>Pedro reprendió fuertemente a Simón por pensar que podía obtener el don de Dios pagando dinero. Dijo que tanto Simón como su dinero merecían ir al infierno. Le dijo a Simón que no podía participar en la obra de ellos porque su corazón no estaba recto delante de Dios. Pedro le dijo que se arrepintiera de su mala conducta y que orara al Señor Dios para que, si era posible, lo perdonara por lo que había intentado hacer.</w:t>
      </w:r>
    </w:p>
    <w:p>
      <w:pPr/>
      <w:r>
        <w:rPr>
          <w:lang w:val="es_ES" w:bidi="es_ES"/>
        </w:rPr>
      </w:r>
      <w:r>
        <w:rPr>
          <w:lang w:val="es_ES" w:bidi="es_ES"/>
        </w:rPr>
        <w:t>Simón les pidió tanto a Pedro como a Juan que oraran por él, para que Dios no lo castigara por haber ofrecido dinero a cambio del Espíritu Santo.</w:t>
      </w:r>
    </w:p>
    <w:p>
      <w:pPr/>
      <w:r>
        <w:rPr>
          <w:lang w:val="es_ES" w:bidi="es_ES"/>
        </w:rPr>
      </w:r>
      <w:r>
        <w:rPr>
          <w:lang w:val="es_ES" w:bidi="es_ES"/>
        </w:rPr>
        <w:t>Cuando Pedro y Juan terminaron de contar a los samaritanos lo que sabían acerca de Jesús y de explicarles el mensaje de Dios, regresaron a Jerusalén. Es importante señalar que ver a tantos samaritanos creer en Jesús los animó, y en el camino de regreso compartieron las buenas noticias acerca de Jesús en muchas aldeas.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diez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Creyentes de Jerusalén que huyeron de la persecución</w:t>
      </w:r>
    </w:p>
    <w:p>
      <w:pPr>
        <w:pStyle w:val="ListBullet"/>
        <w:spacing w:line="240" w:lineRule="auto"/>
        <w:ind w:left="720"/>
      </w:pPr>
      <w:r>
        <w:rPr>
          <w:lang w:val="es_ES" w:bidi="es_ES"/>
        </w:rPr>
      </w:r>
      <w:r>
        <w:rPr>
          <w:lang w:val="es_ES" w:bidi="es_ES"/>
        </w:rPr>
        <w:t>Felipe, uno de los creyentes de Jerusalén</w:t>
      </w:r>
    </w:p>
    <w:p>
      <w:pPr>
        <w:pStyle w:val="ListBullet"/>
        <w:spacing w:line="240" w:lineRule="auto"/>
        <w:ind w:left="720"/>
      </w:pPr>
      <w:r>
        <w:rPr>
          <w:lang w:val="es_ES" w:bidi="es_ES"/>
        </w:rPr>
      </w:r>
      <w:r>
        <w:rPr>
          <w:lang w:val="es_ES" w:bidi="es_ES"/>
        </w:rPr>
        <w:t>Multitudes, o personas en la ciudad principal de Samaria a las que Felipe habló</w:t>
      </w:r>
    </w:p>
    <w:p>
      <w:pPr>
        <w:pStyle w:val="ListBullet"/>
        <w:spacing w:line="240" w:lineRule="auto"/>
        <w:ind w:left="720"/>
      </w:pPr>
      <w:r>
        <w:rPr>
          <w:lang w:val="es_ES" w:bidi="es_ES"/>
        </w:rPr>
      </w:r>
      <w:r>
        <w:rPr>
          <w:lang w:val="es_ES" w:bidi="es_ES"/>
        </w:rPr>
        <w:t>Espíritus impuros o malignos que salían de las personas</w:t>
      </w:r>
    </w:p>
    <w:p>
      <w:pPr>
        <w:pStyle w:val="ListBullet"/>
        <w:spacing w:line="240" w:lineRule="auto"/>
        <w:ind w:left="720"/>
      </w:pPr>
      <w:r>
        <w:rPr>
          <w:lang w:val="es_ES" w:bidi="es_ES"/>
        </w:rPr>
      </w:r>
      <w:r>
        <w:rPr>
          <w:lang w:val="es_ES" w:bidi="es_ES"/>
        </w:rPr>
        <w:t>Personas paralíticas y cojas que Felipe sanó</w:t>
      </w:r>
    </w:p>
    <w:p>
      <w:pPr>
        <w:pStyle w:val="ListBullet"/>
        <w:spacing w:line="240" w:lineRule="auto"/>
        <w:ind w:left="720"/>
      </w:pPr>
      <w:r>
        <w:rPr>
          <w:lang w:val="es_ES" w:bidi="es_ES"/>
        </w:rPr>
      </w:r>
      <w:r>
        <w:rPr>
          <w:lang w:val="es_ES" w:bidi="es_ES"/>
        </w:rPr>
        <w:t>Simón</w:t>
      </w:r>
    </w:p>
    <w:p>
      <w:pPr>
        <w:pStyle w:val="ListBullet"/>
        <w:spacing w:line="240" w:lineRule="auto"/>
        <w:ind w:left="720"/>
      </w:pPr>
      <w:r>
        <w:rPr>
          <w:lang w:val="es_ES" w:bidi="es_ES"/>
        </w:rPr>
      </w:r>
      <w:r>
        <w:rPr>
          <w:lang w:val="es_ES" w:bidi="es_ES"/>
        </w:rPr>
        <w:t>Los doce apóstoles en Jerusalén</w:t>
      </w:r>
    </w:p>
    <w:p>
      <w:pPr>
        <w:pStyle w:val="ListBullet"/>
        <w:spacing w:line="240" w:lineRule="auto"/>
        <w:ind w:left="720"/>
      </w:pPr>
      <w:r>
        <w:rPr>
          <w:lang w:val="es_ES" w:bidi="es_ES"/>
        </w:rPr>
      </w:r>
      <w:r>
        <w:rPr>
          <w:lang w:val="es_ES" w:bidi="es_ES"/>
        </w:rPr>
        <w:t>Los apóstoles Pedro y Juan</w:t>
      </w:r>
    </w:p>
    <w:p>
      <w:pPr>
        <w:pStyle w:val="ListBullet"/>
        <w:spacing w:line="240" w:lineRule="auto"/>
        <w:ind w:left="720"/>
      </w:pPr>
      <w:r>
        <w:rPr>
          <w:lang w:val="es_ES" w:bidi="es_ES"/>
        </w:rPr>
      </w:r>
      <w:r>
        <w:rPr>
          <w:lang w:val="es_ES" w:bidi="es_ES"/>
        </w:rPr>
        <w:t>El Espíritu Santo, o el Espíritu de Dios</w:t>
      </w:r>
    </w:p>
    <w:p>
      <w:pPr>
        <w:pStyle w:val="ListBullet"/>
        <w:spacing w:line="240" w:lineRule="auto"/>
        <w:ind w:left="720"/>
      </w:pPr>
      <w:r>
        <w:rPr>
          <w:lang w:val="es_ES" w:bidi="es_ES"/>
        </w:rPr>
      </w:r>
      <w:r>
        <w:rPr>
          <w:lang w:val="es_ES" w:bidi="es_ES"/>
        </w:rPr>
        <w:t>Personas en aldeas samaritanas a las que Pedro y Juan hablaron acerca de las buenas noticias de Jesús.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Los creyentes que huyeron de Jerusalén anunciaban las buenas nuevas acerca de Jesús por dondequiera que iban.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creyentes de Jerusalén, "¿Cómo se sienten?" Es posible que escuchen cosas como, "¡Fue muy duro ver que mataban a nuestros hermanos y hermanas en Jerusalén!" “Dios debe de tener un propósito al hacernos huir”, y “¡Debemos anunciar las buenas nuevas acerca de Jesús por dondequiera que vayamos! ¡Queremos que otras personas sepan que pueden tener vida eterna cuando confían en Jesús!"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Felipe, que era uno de los creyentes, fue a la ciudad principal de Samaria y anunció a la gente que Jesús es el Mesías. Dios capacitó a Felipe para realizar muchas señales. Expulsó muchos espíritus inmundos de las personas y sanó a muchos paralíticos y cojos. Cuando las multitudes lo oyeron hablar y vieron las señales milagrosas que hacía, todos lo escuchaban con atención. Y la gente tenía el corazón muy alegre.</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las personas de la ciudad, "¿Cómo se sienten?" Es posible que escuchen cosas como, "¡Guau! ¡Las señales que Felipe está realizando son increíbles!". ¡Solo Dios podía darle tal poder!" "¡Estoy muy feliz de poder volver a caminar!" "¡Me alegra mucho la noticia de que Jesús es el Mesías, lo hemos estado esperando!" y "¡Debemos prestar atención a lo que está diciendo Felipe!"</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Había en la ciudad un hombre llamado Simón, que había practicado la hechicería durante muchos años. Asombraba a la gente, afirmando que él era alguien importante. Todos, desde el más pequeño hasta el más grande, hablaban de él como el Grande, el Poder de Dios. Lo escuchaban con atención porque por mucho tiempo los había sorprendido con su magia.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Simón, "¿Cómo se siente?" Es posible que escuchen cosas como, "¡Me encanta sentirme importante!" "¡Puedo hacer esos milagros asombrosos y nadie más sabe cómo hacerlos!" y "La gente piensa que tengo el poder de Dios. ¡Puedo ganar mucho dinero por medio de esto!”</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Pero ahora la gente creía en el mensaje de buenas nuevas que Felipe anunciaba acerca del reino de Dios y del nombre de Jesucristo. Como resultado, Felipe bautizó a muchos hombres y mujeres. Y Simón también creyó, y Felipe lo bautizó. Comenzó a seguir a Felipe a dondequiera que iba, y las señales y los grandes milagros que Felipe realizaba lo asombraban.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creyentes samaritanos: "¿Cómo se sienten?" Es posible que escuchen cosas como, "¡Alabado sea Dios, nuestros pecados han sido perdonados!" "¡No podemos seguir más a Simón! ¡Sus milagros no eran de Dios!" y "¡Miren! ¡Hasta Simón llegó a ser creyente! ¡Dejó de practicar su magia!”</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Cuando los apóstoles en Jerusalén se enteraron de que la gente de Samaria había aceptado el mensaje de Dios, enviaron a Pedro y a Juan allí. Tan pronto como llegaron, oraron para que estos nuevos creyentes recibieran el Espíritu Santo. El Espíritu Santo aún no había venido sobre ninguno de ellos, pues solo habían sido bautizados en el nombre del Señor Jesús. Entonces Pedro y Juan les impusieron las manos a estos creyentes, y estos recibieron el Espíritu Santo.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apóstoles: "¿Cómo se sienten?" Es posible que escuchen cosas como, "¡Es increíble ver que los samaritanos también creen en Jesús!" "¡Alabado sea Dios, porque ahora les está dando el Espíritu Santo por medio de nosotros!", y "Ahora los samaritanos saben que son iguales a todos los demás creyentes".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Cuando Simón vio que el Espíritu se daba cuando los apóstoles imponían las manos sobre las personas, les ofreció dinero para comprar ese poder. "¡Déjenme tener también este poder!", exclamó, "¡para que cuando imponga las manos sobre las personas, reciban el Espíritu Santo!"</w:t>
      </w:r>
    </w:p>
    <w:p>
      <w:pPr/>
      <w:r>
        <w:rPr>
          <w:lang w:val="es_ES" w:bidi="es_ES"/>
        </w:rPr>
      </w:r>
      <w:r>
        <w:rPr>
          <w:lang w:val="es_ES" w:bidi="es_ES"/>
        </w:rPr>
        <w:t>Pero Pedro le respondió: "¡Que tu dinero se pierda contigo por pensar que el don de Dios se puede comprar! No puedes tener parte en esto, porque tu corazón no está recto delante de Dios. Arrepiéntete de tu maldad y ora al Señor. Tal vez perdone tus malos pensamientos, pues veo que estás lleno de amarga envidia y preso del pecado".</w:t>
      </w:r>
    </w:p>
    <w:p>
      <w:pPr/>
      <w:r>
        <w:rPr>
          <w:lang w:val="es_ES" w:bidi="es_ES"/>
        </w:rPr>
      </w:r>
      <w:r>
        <w:rPr>
          <w:lang w:val="es_ES" w:bidi="es_ES"/>
        </w:rPr>
        <w:t>Simón les rogó que oraran al Señor Dios por él, para que no le ocurrieran esas terribles cosas que habían dicho.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Simón, "¿Cómo se siente?" Es posible que escuchen cosas como, "¡Estoy muy arrepentido de haber pecado contra Dios de esa manera!" "¡Fue tan necio y egoísta de mi parte!" y "¡Realmente espero que Dios pueda perdonarme!"</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Después de dar testimonio y predicar la palabra del Señor en Samaria, Pedro y Juan regresaron a Jerusalén. Y se detuvieron en muchos pueblos samaritanos en el camino para predicar las buenas noticias.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Felipe bajó a la ciudad de Samaria y les proclamó al </w:t>
      </w:r>
      <w:r>
        <w:rPr>
          <w:b/>
          <w:lang w:val="es_ES" w:bidi="es_ES"/>
        </w:rPr>
        <w:t>Cristo</w:t>
      </w:r>
      <w:r>
        <w:rPr>
          <w:lang w:val="es_ES" w:bidi="es_ES"/>
        </w:rPr>
        <w:t xml:space="preserve">. Recuerden usar la misma palabra que han usado anteriormente para Cristo. Se puede encontrar una definición completa de </w:t>
      </w:r>
      <w:r>
        <w:rPr>
          <w:lang w:val="es_ES" w:bidi="es_ES"/>
        </w:rPr>
        <w:t>Cristo</w:t>
      </w:r>
      <w:r>
        <w:rPr>
          <w:lang w:val="es_ES" w:bidi="es_ES"/>
        </w:rPr>
        <w:t xml:space="preserve"> en el Glosario Principal.</w:t>
      </w:r>
    </w:p>
    <w:p>
      <w:pPr/>
      <w:r>
        <w:rPr>
          <w:lang w:val="es_ES" w:bidi="es_ES"/>
        </w:rPr>
      </w:r>
      <w:r>
        <w:rPr>
          <w:lang w:val="es_ES" w:bidi="es_ES"/>
        </w:rPr>
        <w:t xml:space="preserve">Porque de muchos que tenían </w:t>
      </w:r>
      <w:r>
        <w:rPr>
          <w:b/>
          <w:lang w:val="es_ES" w:bidi="es_ES"/>
        </w:rPr>
        <w:t>espíritus inmundos</w:t>
      </w:r>
      <w:r>
        <w:rPr>
          <w:lang w:val="es_ES" w:bidi="es_ES"/>
        </w:rPr>
        <w:t xml:space="preserve">, estos salían dando grandes voces. Recuerden usar las mismas palabras que han usado anteriormente para espíritu inmundo. Se puede encontrar una definición completa de </w:t>
      </w:r>
      <w:r>
        <w:rPr>
          <w:b/>
          <w:lang w:val="es_ES" w:bidi="es_ES"/>
        </w:rPr>
        <w:t>espíritu impuro</w:t>
      </w:r>
      <w:r>
        <w:rPr>
          <w:lang w:val="es_ES" w:bidi="es_ES"/>
        </w:rPr>
        <w:t xml:space="preserve"> en el Glosario Principal.</w:t>
      </w:r>
    </w:p>
    <w:p>
      <w:pPr/>
      <w:r>
        <w:rPr>
          <w:lang w:val="es_ES" w:bidi="es_ES"/>
        </w:rPr>
      </w:r>
      <w:r>
        <w:rPr>
          <w:lang w:val="es_ES" w:bidi="es_ES"/>
        </w:rPr>
        <w:t xml:space="preserve">Pero cuando creyeron a Felipe mientras les anunciaba las buenas nuevas acerca del </w:t>
      </w:r>
      <w:r>
        <w:rPr>
          <w:b/>
          <w:lang w:val="es_ES" w:bidi="es_ES"/>
        </w:rPr>
        <w:t>Reino de Dios</w:t>
      </w:r>
      <w:r>
        <w:rPr>
          <w:lang w:val="es_ES" w:bidi="es_ES"/>
        </w:rPr>
        <w:t xml:space="preserve"> y del nombre de Jesucristo, fueron </w:t>
      </w:r>
      <w:r>
        <w:rPr>
          <w:b/>
          <w:lang w:val="es_ES" w:bidi="es_ES"/>
        </w:rPr>
        <w:t>bautizados</w:t>
      </w:r>
      <w:r>
        <w:rPr>
          <w:lang w:val="es_ES" w:bidi="es_ES"/>
        </w:rPr>
        <w:t xml:space="preserve"> tanto hombres como mujeres.</w:t>
      </w:r>
    </w:p>
    <w:p>
      <w:pPr/>
      <w:r>
        <w:rPr>
          <w:lang w:val="es_ES" w:bidi="es_ES"/>
        </w:rPr>
      </w:r>
      <w:r>
        <w:rPr>
          <w:lang w:val="es_ES" w:bidi="es_ES"/>
        </w:rPr>
        <w:t xml:space="preserve">Recuerden usar la misma palabra que han usado anteriormente para </w:t>
      </w:r>
      <w:r>
        <w:rPr>
          <w:b/>
          <w:lang w:val="es_ES" w:bidi="es_ES"/>
        </w:rPr>
        <w:t>Reino de Dios</w:t>
      </w:r>
      <w:r>
        <w:rPr>
          <w:lang w:val="es_ES" w:bidi="es_ES"/>
        </w:rPr>
        <w:t xml:space="preserve">. Se puede encontrar una definición completa de </w:t>
      </w:r>
      <w:r>
        <w:rPr>
          <w:lang w:val="es_ES" w:bidi="es_ES"/>
        </w:rPr>
        <w:t>Reino de Dios</w:t>
      </w:r>
      <w:r>
        <w:rPr>
          <w:lang w:val="es_ES" w:bidi="es_ES"/>
        </w:rPr>
        <w:t xml:space="preserve"> en el Glosario Principal.</w:t>
      </w:r>
    </w:p>
    <w:p>
      <w:pPr/>
      <w:r>
        <w:rPr>
          <w:lang w:val="es_ES" w:bidi="es_ES"/>
        </w:rPr>
      </w:r>
      <w:r>
        <w:rPr>
          <w:lang w:val="es_ES" w:bidi="es_ES"/>
        </w:rPr>
        <w:t xml:space="preserve">El </w:t>
      </w:r>
      <w:r>
        <w:rPr>
          <w:b/>
          <w:lang w:val="es_ES" w:bidi="es_ES"/>
        </w:rPr>
        <w:t>bautismo</w:t>
      </w:r>
      <w:r>
        <w:rPr>
          <w:lang w:val="es_ES" w:bidi="es_ES"/>
        </w:rPr>
        <w:t xml:space="preserve"> es una ceremonia que se realiza una sola vez, en la que el nuevo creyente hace una demostración pública de su compromiso con Jesús y de su unión con él. El bautismo, que significa sumergir en agua o poner bajo el agua, es un símbolo de la sepultura y la resurrección de Jesús, así como de nuestra muerte a la vida antigua y nuestra resurrección a una nueva vida con Jesús. Recuerden usar la misma palabra que han usado anteriormente para bautismo. Se puede encontrar una definición completa de </w:t>
      </w:r>
      <w:r>
        <w:rPr>
          <w:lang w:val="es_ES" w:bidi="es_ES"/>
        </w:rPr>
        <w:t>bautismo</w:t>
      </w:r>
      <w:r>
        <w:rPr>
          <w:lang w:val="es_ES" w:bidi="es_ES"/>
        </w:rPr>
        <w:t xml:space="preserve"> en el Glosario Principal.</w:t>
      </w:r>
    </w:p>
    <w:p>
      <w:pPr/>
      <w:r>
        <w:rPr>
          <w:lang w:val="es_ES" w:bidi="es_ES"/>
        </w:rPr>
      </w:r>
      <w:r>
        <w:rPr>
          <w:lang w:val="es_ES" w:bidi="es_ES"/>
        </w:rPr>
        <w:t xml:space="preserve">Y al ver las </w:t>
      </w:r>
      <w:r>
        <w:rPr>
          <w:b/>
          <w:lang w:val="es_ES" w:bidi="es_ES"/>
        </w:rPr>
        <w:t>señales</w:t>
      </w:r>
      <w:r>
        <w:rPr>
          <w:lang w:val="es_ES" w:bidi="es_ES"/>
        </w:rPr>
        <w:t xml:space="preserve"> y los grandes </w:t>
      </w:r>
      <w:r>
        <w:rPr>
          <w:b/>
          <w:lang w:val="es_ES" w:bidi="es_ES"/>
        </w:rPr>
        <w:t>milagros</w:t>
      </w:r>
      <w:r>
        <w:rPr>
          <w:lang w:val="es_ES" w:bidi="es_ES"/>
        </w:rPr>
        <w:t xml:space="preserve"> que se realizaban, estaba asombrado. Estas palabras se refieren a acciones poderosas que solo Dios puede hacer y hacen que las personas se asombren de Dios. Milagros, señales y prodigios se refieren todos a cosas similares. Una señal significa un milagro que ocurre para mostrarle a la gente algo importante. Recuerden usar las mismas palabras que han usado anteriormente para señales y milagros. Se puede encontrar una definición completa de </w:t>
      </w:r>
      <w:r>
        <w:rPr>
          <w:lang w:val="es_ES" w:bidi="es_ES"/>
        </w:rPr>
        <w:t>señales</w:t>
      </w:r>
      <w:r>
        <w:rPr>
          <w:lang w:val="es_ES" w:bidi="es_ES"/>
        </w:rPr>
        <w:t xml:space="preserve"> y </w:t>
      </w:r>
      <w:r>
        <w:rPr>
          <w:lang w:val="es_ES" w:bidi="es_ES"/>
        </w:rPr>
        <w:t>milagros</w:t>
      </w:r>
      <w:r>
        <w:rPr>
          <w:lang w:val="es_ES" w:bidi="es_ES"/>
        </w:rPr>
        <w:t xml:space="preserve"> en el Glosario Principal.</w:t>
      </w:r>
    </w:p>
    <w:p>
      <w:pPr/>
      <w:r>
        <w:rPr>
          <w:lang w:val="es_ES" w:bidi="es_ES"/>
        </w:rPr>
      </w:r>
      <w:r>
        <w:rPr>
          <w:lang w:val="es_ES" w:bidi="es_ES"/>
        </w:rPr>
        <w:t xml:space="preserve">Ahora bien, cuando los </w:t>
      </w:r>
      <w:r>
        <w:rPr>
          <w:b/>
          <w:lang w:val="es_ES" w:bidi="es_ES"/>
        </w:rPr>
        <w:t>apóstoles</w:t>
      </w:r>
      <w:r>
        <w:rPr>
          <w:lang w:val="es_ES" w:bidi="es_ES"/>
        </w:rPr>
        <w:t xml:space="preserve"> en Jerusalén oyeron que Samaria había recibido la palabra de Dios, les enviaron a Pedro y a Juan. Los apóstoles son el grupo original de seguidores de Jesús, escogidos por él como sus representantes. En ese tiempo, estaban ayudando a dirigir la iglesia en Jerusalén. Recuerden usar la misma palabra que han usado anteriormente para apóstoles. Se puede encontrar una definición completa de </w:t>
      </w:r>
      <w:r>
        <w:rPr>
          <w:lang w:val="es_ES" w:bidi="es_ES"/>
        </w:rPr>
        <w:t>apóstoles</w:t>
      </w:r>
      <w:r>
        <w:rPr>
          <w:lang w:val="es_ES" w:bidi="es_ES"/>
        </w:rPr>
        <w:t xml:space="preserve"> en el Glosario Principal.</w:t>
      </w:r>
    </w:p>
    <w:p>
      <w:pPr/>
      <w:r>
        <w:rPr>
          <w:lang w:val="es_ES" w:bidi="es_ES"/>
        </w:rPr>
      </w:r>
      <w:r>
        <w:rPr>
          <w:lang w:val="es_ES" w:bidi="es_ES"/>
        </w:rPr>
        <w:t xml:space="preserve">Los apóstoles les enviaron a Pedro y a Juan, quienes descendieron y oraron por ellos para que recibieran el </w:t>
      </w:r>
      <w:r>
        <w:rPr>
          <w:b/>
          <w:lang w:val="es_ES" w:bidi="es_ES"/>
        </w:rPr>
        <w:t>Espíritu Santo</w:t>
      </w:r>
      <w:r>
        <w:rPr>
          <w:lang w:val="es_ES" w:bidi="es_ES"/>
        </w:rPr>
        <w:t xml:space="preserve">. Recuerden usar las mismas palabras que han usado anteriormente para Espíritu Santo. Se puede encontrar una definición completa de </w:t>
      </w:r>
      <w:r>
        <w:rPr>
          <w:lang w:val="es_ES" w:bidi="es_ES"/>
        </w:rPr>
        <w:t>Espíritu Santo</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8:26–40</w:t>
      </w:r>
      <w:r>
        <w:rPr>
          <w:lang w:val="es_ES" w:bidi="es_ES"/>
        </w:rPr>
      </w:r>
    </w:p>
    <w:p>
      <w:pPr>
        <w:pStyle w:val="Heading3"/>
      </w:pPr>
      <w:r>
        <w:rPr>
          <w:lang w:val="es_ES" w:bidi="es_ES"/>
        </w:rPr>
        <w:t>Escuchar con el corazón</w:t>
      </w:r>
    </w:p>
    <w:p>
      <w:pPr/>
      <w:r>
        <w:rPr>
          <w:lang w:val="es_ES" w:bidi="es_ES"/>
        </w:rPr>
      </w:r>
      <w:r>
        <w:rPr>
          <w:lang w:val="es_ES" w:bidi="es_ES"/>
        </w:rPr>
        <w:t>Escuchen Hechos 8:26–40 y guárdenlo en su corazón.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la historia anterior, Felipe fue a la ciudad principal de Samaria y compartió las buenas nuevas sobre Jesús con muchas personas. La gente allí estaba asombrada por lo que decía y por los milagros que realizaba a través del poder de Dios. Muchos samaritanos creían en Jesús como su salvador y Felipe los bautizó. Dos apóstoles, Pedro y Juan, vinieron de Jerusalén y Dios les dio a los creyentes el Espíritu Santo cuando los apóstoles les impusieron las manos.</w:t>
      </w:r>
    </w:p>
    <w:p>
      <w:pPr/>
      <w:r>
        <w:rPr>
          <w:lang w:val="es_ES" w:bidi="es_ES"/>
        </w:rPr>
      </w:r>
      <w:r>
        <w:rPr>
          <w:lang w:val="es_ES" w:bidi="es_ES"/>
        </w:rPr>
        <w:t>Un día cuando Felipe estaba en la ciudad principal de Samaria, un ángel del Señor, o un ser espiritual, al que el Señor Dios envió con un mensaje, le ordenó a Felipe: "Levántate y continúa yendo hacia el sur, hasta el camino que va de Jerusalén a Gaza". Este camino, que comenzaba en Jerusalén, tenía unos 100 kilómetros de largo. Felipe habría caminado 100 kilómetros desde la capital samaritana a Jerusalén primero y luego se habría unido al camino descrito por el ángel. Todo el camino, o posiblemente solo la parte de él cerca de Gaza, estaba en el desierto.</w:t>
      </w:r>
    </w:p>
    <w:p>
      <w:pPr/>
      <w:r>
        <w:rPr>
          <w:lang w:val="es_ES" w:bidi="es_ES"/>
        </w:rPr>
      </w:r>
      <w:r>
        <w:rPr>
          <w:lang w:val="es_ES" w:bidi="es_ES"/>
        </w:rPr>
        <w:t xml:space="preserve">Deténganse aquí y muestren al equipo de traducción un mapa que muestre el viaje </w:t>
      </w:r>
      <w:r>
        <w:rPr>
          <w:b/>
          <w:lang w:val="es_ES" w:bidi="es_ES"/>
        </w:rPr>
        <w:t>de Felipe desde Samaria al camino del desierto que lleva de Jerusalén a Gaza</w:t>
      </w:r>
      <w:r>
        <w:rPr>
          <w:lang w:val="es_ES" w:bidi="es_ES"/>
        </w:rPr>
        <w:t>.</w:t>
      </w:r>
    </w:p>
    <w:p>
      <w:pPr/>
      <w:r>
        <w:rPr>
          <w:lang w:val="es_ES" w:bidi="es_ES"/>
        </w:rPr>
      </w:r>
      <w:r>
        <w:rPr>
          <w:lang w:val="es_ES" w:bidi="es_ES"/>
        </w:rPr>
        <w:t>Por lo tanto, Felipe respondió rápidamente a lo que el ángel le pidió que hiciera, se levantó y se fue de inmediato. Mientras caminaba por el camino del desierto, Felipe vio a un hombre etíope que era eunuco y funcionario de la corte a cargo de todo el tesoro, o de todo el dinero del reino de Candace, reina de los etíopes. Etiopía era un reino ubicado en el valle del alto Nilo en el norte de África, en el país actual de Sudán. La palabra eunuco generalmente significa alguien que no puede tener relaciones sexuales normales porque ha sido esterilizado. En el Antiguo Testamento, la gente usaba la palabra eunuco para significar un alto funcionario político o militar. Los gobernantes a menudo empleaban a funcionarios importantes que eran eunucos para proteger a las mujeres en su hogar. Candace era el título oficial de las reinas, o las mujeres gobernantes de Etiopía. El etíope era un funcionario importante autorizado a comandar a la gente. Tenía un trabajo muy importante: cuidar el oro y la plata que pertenecían a la reina.</w:t>
      </w:r>
    </w:p>
    <w:p>
      <w:pPr/>
      <w:r>
        <w:rPr>
          <w:lang w:val="es_ES" w:bidi="es_ES"/>
        </w:rPr>
      </w:r>
      <w:r>
        <w:rPr>
          <w:lang w:val="es_ES" w:bidi="es_ES"/>
        </w:rPr>
        <w:t xml:space="preserve">Deténganse aquí y muestren al equipo de traducción un mapa que muestre el </w:t>
      </w:r>
      <w:r>
        <w:rPr>
          <w:b/>
          <w:lang w:val="es_ES" w:bidi="es_ES"/>
        </w:rPr>
        <w:t>reino de Etiopía</w:t>
      </w:r>
      <w:r>
        <w:rPr>
          <w:lang w:val="es_ES" w:bidi="es_ES"/>
        </w:rPr>
        <w:t>.</w:t>
      </w:r>
    </w:p>
    <w:p>
      <w:pPr/>
      <w:r>
        <w:rPr>
          <w:lang w:val="es_ES" w:bidi="es_ES"/>
        </w:rPr>
      </w:r>
      <w:r>
        <w:rPr>
          <w:lang w:val="es_ES" w:bidi="es_ES"/>
        </w:rPr>
        <w:t>El funcionario probablemente era un no judío que creía en el Dios creador. Había venido a Jerusalén para mostrar su respeto y reverencia por Dios. De acuerdo con la ley judía, los eunucos no podían convertirse en hombres completamente judíos. Sin embargo, Dios mismo dio la bienvenida y bendijo a los eunucos que obedecían las leyes de su acuerdo especial con el pueblo de Dios, Israel. El etíope estaba de camino a su casa y estaba sentado en su carro, un vehículo de dos ruedas tirado por dos caballos, bueyes o burros salvajes. Un funcionario tan importante también tendría un conductor sentado en la parte delantera de la carroza guiando a los animales que la estaban tirando. El reino etíope estaba a unos 2.900 kilómetros de Jerusalén. Al funcionario le habría tomado entre 45 a 60 días para ir de Etiopía a Jerusalén en un carro. Tuvo que viajar la misma distancia para regresar a Etiopía.</w:t>
      </w:r>
    </w:p>
    <w:p>
      <w:pPr/>
      <w:r>
        <w:rPr>
          <w:lang w:val="es_ES" w:bidi="es_ES"/>
        </w:rPr>
      </w:r>
      <w:r>
        <w:rPr>
          <w:lang w:val="es_ES" w:bidi="es_ES"/>
        </w:rPr>
        <w:t xml:space="preserve">Deténganse aquí y muestren al equipo de traducción una imagen de un </w:t>
      </w:r>
      <w:r>
        <w:rPr>
          <w:b/>
          <w:lang w:val="es_ES" w:bidi="es_ES"/>
        </w:rPr>
        <w:t>carruaje</w:t>
      </w:r>
      <w:r>
        <w:rPr>
          <w:lang w:val="es_ES" w:bidi="es_ES"/>
        </w:rPr>
        <w:t>.</w:t>
      </w:r>
    </w:p>
    <w:p>
      <w:pPr/>
      <w:r>
        <w:rPr>
          <w:lang w:val="es_ES" w:bidi="es_ES"/>
        </w:rPr>
      </w:r>
      <w:r>
        <w:rPr>
          <w:lang w:val="es_ES" w:bidi="es_ES"/>
        </w:rPr>
        <w:t>Deténganse aquí y conversen si la gente en su cultura viaja una larga distancia para adorar a un dios. Si es así, ¿a dónde van? ¿Qué hacen cuando llegan allí?</w:t>
      </w:r>
    </w:p>
    <w:p>
      <w:pPr/>
      <w:r>
        <w:rPr>
          <w:lang w:val="es_ES" w:bidi="es_ES"/>
        </w:rPr>
      </w:r>
      <w:r>
        <w:rPr>
          <w:lang w:val="es_ES" w:bidi="es_ES"/>
        </w:rPr>
        <w:t>El funcionario estaba leyendo en voz alta las palabras que el profeta judío Isaías escribió. Lo más probable es que estuviera leyendo las Escrituras de un rollo. El Espíritu Santo habló a Felipe y le ordenó que fuera al carro del funcionario. El mandamiento, "Acércate y únete a este carro", en realidad significa acercarse y quedarse cerca del funcionario, no solo de su carro. El Espíritu de Dios ordenó a Felipe que se asociara con una persona no judía, lo que era contrario a la costumbre de los judíos.</w:t>
      </w:r>
    </w:p>
    <w:p>
      <w:pPr/>
      <w:r>
        <w:rPr>
          <w:lang w:val="es_ES" w:bidi="es_ES"/>
        </w:rPr>
      </w:r>
      <w:r>
        <w:rPr>
          <w:lang w:val="es_ES" w:bidi="es_ES"/>
        </w:rPr>
        <w:t xml:space="preserve">Deténganse aquí y muestren al equipo de traducción una imagen de un </w:t>
      </w:r>
      <w:r>
        <w:rPr>
          <w:b/>
          <w:lang w:val="es_ES" w:bidi="es_ES"/>
        </w:rPr>
        <w:t>rollo de las Escrituras judías</w:t>
      </w:r>
      <w:r>
        <w:rPr>
          <w:lang w:val="es_ES" w:bidi="es_ES"/>
        </w:rPr>
        <w:t>.</w:t>
      </w:r>
    </w:p>
    <w:p>
      <w:pPr/>
      <w:r>
        <w:rPr>
          <w:lang w:val="es_ES" w:bidi="es_ES"/>
        </w:rPr>
      </w:r>
      <w:r>
        <w:rPr>
          <w:lang w:val="es_ES" w:bidi="es_ES"/>
        </w:rPr>
        <w:t>Por lo tanto, Felipe corrió hacia el carro y, mientras se mantenía cerca de él, escuchó la lectura oficial del libro que el profeta Isaías había escrito. Por lo tanto, Felipe le preguntó al funcionario si entendía lo que estaba leyendo. Felipe era consciente de que el funcionario sabía leer y que entendía las palabras individuales que estaba leyendo. Sin embargo, Felipe sin duda se dio cuenta de que el funcionario probablemente no entendía el significado de lo que estaba leyendo.</w:t>
      </w:r>
    </w:p>
    <w:p>
      <w:pPr/>
      <w:r>
        <w:rPr>
          <w:lang w:val="es_ES" w:bidi="es_ES"/>
        </w:rPr>
      </w:r>
      <w:r>
        <w:rPr>
          <w:lang w:val="es_ES" w:bidi="es_ES"/>
        </w:rPr>
        <w:t>El etíope respondió: "¿Cómo podré entenderlo, a menos que alguien me lo explique?" Esta era una pregunta retórica, o una pregunta para la cual el hombre no esperaba respuesta. En realidad estaba diciendo: "¡No! No es posible que lo entienda". Quería decir que necesitaba un maestro para que le explicara la profecía de Isaías. Entonces le dijo a Felipe: "Por favor, sube y viaja en el carro conmigo".</w:t>
      </w:r>
    </w:p>
    <w:p>
      <w:pPr/>
      <w:r>
        <w:rPr>
          <w:lang w:val="es_ES" w:bidi="es_ES"/>
        </w:rPr>
      </w:r>
      <w:r>
        <w:rPr>
          <w:lang w:val="es_ES" w:bidi="es_ES"/>
        </w:rPr>
        <w:t>El hombre estaba leyendo un pasaje de las Escrituras, que el profeta Isaías escribió unos 700 años antes del nacimiento de Jesús. Era una profecía, o predicción de eventos futuros, que Dios reveló a Isaías. Esta profecía es sobre el Siervo Sufriente de Dios, una expresión que Isaías usaba para referirse al Mesías o Salvador Prometido. Isaías lo escribió como si los eventos que describió ya sucedieran.</w:t>
      </w:r>
    </w:p>
    <w:p>
      <w:pPr/>
      <w:r>
        <w:rPr>
          <w:lang w:val="es_ES" w:bidi="es_ES"/>
        </w:rPr>
      </w:r>
      <w:r>
        <w:rPr>
          <w:lang w:val="es_ES" w:bidi="es_ES"/>
        </w:rPr>
        <w:t>Esto es lo que el etíope estaba leyendo: "La gente lo llevó a ser sacrificado como a una oveja". Una oveja es un animal lanudo. La mayoría de los estudiosos piensan que esto significa que la gente llevaría al Mesías a un lugar donde lo matarían. Es tal como la gente lleva a una oveja a un lugar donde la matarían. "Y como cordero antes de que el esquilador guarde silencio, por lo que no abrió la boca". Aquí Isaías comparó al Mesías con un cordero, u oveja joven, que se somete en silencio a la persona que corta su lana. Isaías predijo que, de manera similar, el Mesías se sometería en silencio a los que harían que sufriera y muriera. No lucharía por alejarse de sus enemigos y no hablaría contra ellos.</w:t>
      </w:r>
    </w:p>
    <w:p>
      <w:pPr/>
      <w:r>
        <w:rPr>
          <w:lang w:val="es_ES" w:bidi="es_ES"/>
        </w:rPr>
      </w:r>
      <w:r>
        <w:rPr>
          <w:lang w:val="es_ES" w:bidi="es_ES"/>
        </w:rPr>
        <w:t xml:space="preserve">Deténganse aquí y muestren al equipo de traducción un video y una foto que muestren una </w:t>
      </w:r>
      <w:r>
        <w:rPr>
          <w:b/>
          <w:lang w:val="es_ES" w:bidi="es_ES"/>
        </w:rPr>
        <w:t>oveja con corderos</w:t>
      </w:r>
      <w:r>
        <w:rPr>
          <w:lang w:val="es_ES" w:bidi="es_ES"/>
        </w:rPr>
        <w:t>.</w:t>
      </w:r>
    </w:p>
    <w:p>
      <w:pPr/>
      <w:r>
        <w:rPr>
          <w:lang w:val="es_ES" w:bidi="es_ES"/>
        </w:rPr>
      </w:r>
      <w:r>
        <w:rPr>
          <w:lang w:val="es_ES" w:bidi="es_ES"/>
        </w:rPr>
        <w:t>Las Escrituras continúan diciendo: "La gente lo humilló, y la gente no permitió que nadie lo juzgara de manera justa". La palabra "humillado" significa que la gente insultaría y maltrataría al Mesías cuando lo llevaran ante quienes lo juzgarían.</w:t>
      </w:r>
    </w:p>
    <w:p>
      <w:pPr/>
      <w:r>
        <w:rPr>
          <w:lang w:val="es_ES" w:bidi="es_ES"/>
        </w:rPr>
      </w:r>
      <w:r>
        <w:rPr>
          <w:lang w:val="es_ES" w:bidi="es_ES"/>
        </w:rPr>
        <w:t>"¿Quién puede hablar de sus descendientes? Eso es porque la gente ha quitado su vida de esta tierra". Esta es una pregunta retórica, que no necesita una respuesta. Significa que nadie podrá hablar de sus hijos y de los hijos de estos. Eso es porque la gente mataría violentamente al Mesías, en lugar de que Dios lo llevara al cielo.</w:t>
      </w:r>
    </w:p>
    <w:p>
      <w:pPr/>
      <w:r>
        <w:rPr>
          <w:lang w:val="es_ES" w:bidi="es_ES"/>
        </w:rPr>
      </w:r>
      <w:r>
        <w:rPr>
          <w:lang w:val="es_ES" w:bidi="es_ES"/>
        </w:rPr>
        <w:t>El funcionario etíope le preguntó a Felipe, "¿Estaba el profeta hablando de sí mismo o estaba hablando de alguien más?" El etíope no sabía que este pasaje se refería al Mesías. Y Felipe comenzó a hablar al funcionario. Comenzó explicando el significado del pasaje de Isaías. Habría dejado en claro que se refería al Mesías, no al profeta. Entonces le habría dicho al funcionario que Jesús era el Mesías. Lo más probable es que Felipe usó muchos otros pasajes de las Escrituras además del en Isaías. Felipe le habría dejado muy claro al funcionario que Jesús cumplió las profecías de las Escrituras sobre el Mesías. También le habría dicho al funcionario lo que necesitaba hacer como resultado de saber esto: arrepentirse de sus pecados, confiar en Jesús como su Salvador y que alguien lo bautizara.</w:t>
      </w:r>
    </w:p>
    <w:p>
      <w:pPr/>
      <w:r>
        <w:rPr>
          <w:lang w:val="es_ES" w:bidi="es_ES"/>
        </w:rPr>
      </w:r>
      <w:r>
        <w:rPr>
          <w:lang w:val="es_ES" w:bidi="es_ES"/>
        </w:rPr>
        <w:t>Mientras continuaban viajando por el camino en el carro de los funcionarios, llegaron a un lugar donde había algo de agua cerca del camino. Lo más probable es que el agua estuviera en forma de un estanque, posiblemente en un canal de río seco, porque estaban viajando por un área muy seca. Y el funcionario le dijo a Felipe: "¿Hay alguna razón por la que no deba bautizarme ahora?" El bautismo es un ritual que en ese tiempo implicaba que un creyente sumergiera completamente a otro creyente en agua, como símbolo de la muerte y resurrección de Jesús. La palabra griega para “bautismo” significa poner dentro o debajo del agua. Las personas realizaban bautismos en piscinas de purificación ritual en las ciudades, o en un río, un lago o el mar.</w:t>
      </w:r>
    </w:p>
    <w:p>
      <w:pPr/>
      <w:r>
        <w:rPr>
          <w:lang w:val="es_ES" w:bidi="es_ES"/>
        </w:rPr>
      </w:r>
      <w:r>
        <w:rPr>
          <w:lang w:val="es_ES" w:bidi="es_ES"/>
        </w:rPr>
        <w:t>El siguiente versículo no está en los manuscritos griegos más antiguos y mejores. Por lo tanto, no está incluido en muchas traducciones de la Biblia. Sin embargo, registra una conversación que podría haber sucedido y es consistente con el resto de los Hechos. El versículo dice lo siguiente: "Y Felipe dijo: 'Si crees de todo corazón en Jesús, puedes'. Y el funcionario respondió: 'Creo que Jesucristo es el Hijo de Dios'".</w:t>
      </w:r>
    </w:p>
    <w:p>
      <w:pPr/>
      <w:r>
        <w:rPr>
          <w:lang w:val="es_ES" w:bidi="es_ES"/>
        </w:rPr>
      </w:r>
      <w:r>
        <w:rPr>
          <w:lang w:val="es_ES" w:bidi="es_ES"/>
        </w:rPr>
        <w:t>Y el funcionario ordenó al conductor del carro que hiciera que los caballos o los bueyes que lo tiraban se detuvieran. Esto implica que Felipe aceptó bautizarlo, porque sabía que el funcionario se había convertido en un verdadero creyente en Jesús. Y tanto Felipe como el etíope bajaron y se metieron al agua y Felipe lo bautizó. Cuando ambos salieron del agua, el Espíritu de Dios de repente se llevó a Felipe. El Espíritu Santo en realidad transportó a Felipe a otro lugar. El contexto implica que Felipe no se resistió al Espíritu que se lo llevó. Completó su misión en el camino del desierto y Dios llevó a Felipe rápidamente y sin esfuerzo al siguiente lugar donde quería que trabajara. Y el funcionario no volvió a ver a Felipe. A pesar de eso, el funcionario estaba muy feliz mientras continuaba viajando de regreso a Etiopía. La alegría llenó su corazón porque había llegado a conocer a Jesús como su Señor y Salvador, y Jesús le perdonó sus pecados.</w:t>
      </w:r>
    </w:p>
    <w:p>
      <w:pPr/>
      <w:r>
        <w:rPr>
          <w:lang w:val="es_ES" w:bidi="es_ES"/>
        </w:rPr>
      </w:r>
      <w:r>
        <w:rPr>
          <w:lang w:val="es_ES" w:bidi="es_ES"/>
        </w:rPr>
        <w:t>Después de que el Espíritu Santo lo transportó milagrosamente, Felipe se dio cuenta de que estaba en Azoto, que es el nombre griego para la ciudad de Asdod. Azoto estaba a unos 40 kilómetros al norte de Gaza en el mar Mediterráneo. Felipe no se quedó en Azoto, sino que caminó por el norte hasta que llegó a Cesarea. Cesarea era la capital de Israel en ese momento y estaba a unos 88 kilómetros de Azoto. Felipe compartía continuamente las buenas nuevas sobre Jesús con la gente en todas las ciudades por las que pasaba. Le habría tomado a Felipe unos 4 a 5 días en caminar de Azoto a Cesarea. Felipe no dejó de predicar el evangelio cuando llegó a Cesarea. La ciudad probablemente se convirtió en su base principal y ciudad natal, ya que hay una referencia a que vivió allí más tarde en Hechos.</w:t>
      </w:r>
    </w:p>
    <w:p>
      <w:pPr/>
      <w:r>
        <w:rPr>
          <w:lang w:val="es_ES" w:bidi="es_ES"/>
        </w:rPr>
      </w:r>
      <w:r>
        <w:rPr>
          <w:lang w:val="es_ES" w:bidi="es_ES"/>
        </w:rPr>
        <w:t xml:space="preserve">Deténganse aquí y muestren al equipo de traducción un mapa que muestre </w:t>
      </w:r>
      <w:r>
        <w:rPr>
          <w:b/>
          <w:lang w:val="es_ES" w:bidi="es_ES"/>
        </w:rPr>
        <w:t>el viaje de Felipe de Azoto a Cesarea</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ocho escenas.</w:t>
      </w:r>
    </w:p>
    <w:p>
      <w:pPr/>
      <w:r>
        <w:rPr>
          <w:lang w:val="es_ES" w:bidi="es_ES"/>
        </w:rPr>
      </w:r>
      <w:r>
        <w:rPr>
          <w:b/>
          <w:lang w:val="es_ES" w:bidi="es_ES"/>
        </w:rPr>
        <w:t>Primera escena:</w:t>
      </w:r>
      <w:r>
        <w:rPr>
          <w:lang w:val="es_ES" w:bidi="es_ES"/>
        </w:rPr>
        <w:t xml:space="preserve"> Un ángel le habla a Felipe, que estaba en Samaria, y le instruye que se ponga en marcha de inmediato y viaje por un camino del desierto que lleva de Jerusalén a Gaza.</w:t>
      </w:r>
    </w:p>
    <w:p>
      <w:pPr/>
      <w:r>
        <w:rPr>
          <w:lang w:val="es_ES" w:bidi="es_ES"/>
        </w:rPr>
      </w:r>
      <w:r>
        <w:rPr>
          <w:b/>
          <w:lang w:val="es_ES" w:bidi="es_ES"/>
        </w:rPr>
        <w:t>Segunda escena:</w:t>
      </w:r>
      <w:r>
        <w:rPr>
          <w:lang w:val="es_ES" w:bidi="es_ES"/>
        </w:rPr>
        <w:t xml:space="preserve"> Felipe se va de inmediato y se encuentra con un importante funcionario etíope, un tesorero de la reina de los etíopes. Está viajando en un carro desde Jerusalén, donde fue a adorar al Dios judío, de regreso a Etiopía.</w:t>
      </w:r>
    </w:p>
    <w:p>
      <w:pPr/>
      <w:r>
        <w:rPr>
          <w:lang w:val="es_ES" w:bidi="es_ES"/>
        </w:rPr>
      </w:r>
      <w:r>
        <w:rPr>
          <w:b/>
          <w:lang w:val="es_ES" w:bidi="es_ES"/>
        </w:rPr>
        <w:t>Tercera escena:</w:t>
      </w:r>
      <w:r>
        <w:rPr>
          <w:lang w:val="es_ES" w:bidi="es_ES"/>
        </w:rPr>
        <w:t xml:space="preserve"> El funcionario está leyendo en voz alta las palabras del profeta judío Isaías. Las Escrituras hablan de personas que llevan al Mesías a la muerte como a una oveja. No se defiende, la gente lo juzga injustamente, y muere. El Espíritu Santo le dice a Felipe que se acerque al carro y se quede cerca. Entonces, Felipe corre hacia el carro y escucha lo que el funcionario está leyendo.</w:t>
      </w:r>
    </w:p>
    <w:p>
      <w:pPr/>
      <w:r>
        <w:rPr>
          <w:lang w:val="es_ES" w:bidi="es_ES"/>
        </w:rPr>
      </w:r>
      <w:r>
        <w:rPr>
          <w:b/>
          <w:lang w:val="es_ES" w:bidi="es_ES"/>
        </w:rPr>
        <w:t>Cuarta escena:</w:t>
      </w:r>
      <w:r>
        <w:rPr>
          <w:lang w:val="es_ES" w:bidi="es_ES"/>
        </w:rPr>
        <w:t xml:space="preserve"> Felipe le pregunta al funcionario si entiende lo que está leyendo. El funcionario dice que no puede entender las Escrituras a menos que alguien se las explique. Invita a Felipe a venir y viajar con él en el carro. El funcionario le pregunta a Felipe si las Escrituras estaban hablando de Isaías o de alguien más.</w:t>
      </w:r>
    </w:p>
    <w:p>
      <w:pPr/>
      <w:r>
        <w:rPr>
          <w:lang w:val="es_ES" w:bidi="es_ES"/>
        </w:rPr>
      </w:r>
      <w:r>
        <w:rPr>
          <w:b/>
          <w:lang w:val="es_ES" w:bidi="es_ES"/>
        </w:rPr>
        <w:t>Quinta escena:</w:t>
      </w:r>
      <w:r>
        <w:rPr>
          <w:lang w:val="es_ES" w:bidi="es_ES"/>
        </w:rPr>
        <w:t xml:space="preserve"> Felipe explica las Escrituras al funcionario y le dice las buenas nuevas sobre que Jesús es el Mesías del que está hablando Isaías.</w:t>
      </w:r>
    </w:p>
    <w:p>
      <w:pPr/>
      <w:r>
        <w:rPr>
          <w:lang w:val="es_ES" w:bidi="es_ES"/>
        </w:rPr>
      </w:r>
      <w:r>
        <w:rPr>
          <w:b/>
          <w:lang w:val="es_ES" w:bidi="es_ES"/>
        </w:rPr>
        <w:t>Sexta escena:</w:t>
      </w:r>
      <w:r>
        <w:rPr>
          <w:lang w:val="es_ES" w:bidi="es_ES"/>
        </w:rPr>
        <w:t xml:space="preserve"> Cuando se encuentran con un estanque de agua cerca del camino, el etíope pregunta si Felipe puede bautizarlo. El funcionario ordena al conductor del carro que haga que los animales que lo tiran se detengan. Felipe y el funcionario bajan al agua y Felipe lo bautiza.</w:t>
      </w:r>
    </w:p>
    <w:p>
      <w:pPr/>
      <w:r>
        <w:rPr>
          <w:lang w:val="es_ES" w:bidi="es_ES"/>
        </w:rPr>
      </w:r>
      <w:r>
        <w:rPr>
          <w:b/>
          <w:lang w:val="es_ES" w:bidi="es_ES"/>
        </w:rPr>
        <w:t>Séptima escena:</w:t>
      </w:r>
      <w:r>
        <w:rPr>
          <w:lang w:val="es_ES" w:bidi="es_ES"/>
        </w:rPr>
        <w:t xml:space="preserve"> Cuando salen del agua, el Espíritu Santo se lleva a Felipe y el funcionario continúa en su camino de regreso a Etiopía. Se está regocijando porque vino a conocer y creer en Jesús como su Salvador.</w:t>
      </w:r>
    </w:p>
    <w:p>
      <w:pPr/>
      <w:r>
        <w:rPr>
          <w:lang w:val="es_ES" w:bidi="es_ES"/>
        </w:rPr>
      </w:r>
      <w:r>
        <w:rPr>
          <w:b/>
          <w:lang w:val="es_ES" w:bidi="es_ES"/>
        </w:rPr>
        <w:t>Octava escena:</w:t>
      </w:r>
      <w:r>
        <w:rPr>
          <w:lang w:val="es_ES" w:bidi="es_ES"/>
        </w:rPr>
        <w:t xml:space="preserve"> Felipe se da cuenta de que el Espíritu Santo lo llevó a la ciudad de Azoto. Felipe comienza su viaje a Cesarea. Comparte las buenas nuevas sobre Jesús con las personas en todas las ciudades por las que pasa a lo largo del camino.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ángel del Señor</w:t>
      </w:r>
    </w:p>
    <w:p>
      <w:pPr>
        <w:pStyle w:val="ListBullet"/>
        <w:spacing w:line="240" w:lineRule="auto"/>
        <w:ind w:left="720"/>
      </w:pPr>
      <w:r>
        <w:rPr>
          <w:lang w:val="es_ES" w:bidi="es_ES"/>
        </w:rPr>
      </w:r>
      <w:r>
        <w:rPr>
          <w:lang w:val="es_ES" w:bidi="es_ES"/>
        </w:rPr>
        <w:t>Felipe</w:t>
      </w:r>
    </w:p>
    <w:p>
      <w:pPr>
        <w:pStyle w:val="ListBullet"/>
        <w:spacing w:line="240" w:lineRule="auto"/>
        <w:ind w:left="720"/>
      </w:pPr>
      <w:r>
        <w:rPr>
          <w:lang w:val="es_ES" w:bidi="es_ES"/>
        </w:rPr>
      </w:r>
      <w:r>
        <w:rPr>
          <w:lang w:val="es_ES" w:bidi="es_ES"/>
        </w:rPr>
        <w:t>El funcionario etíope</w:t>
      </w:r>
    </w:p>
    <w:p>
      <w:pPr>
        <w:pStyle w:val="ListBullet"/>
        <w:spacing w:line="240" w:lineRule="auto"/>
        <w:ind w:left="720"/>
      </w:pPr>
      <w:r>
        <w:rPr>
          <w:lang w:val="es_ES" w:bidi="es_ES"/>
        </w:rPr>
      </w:r>
      <w:r>
        <w:rPr>
          <w:lang w:val="es_ES" w:bidi="es_ES"/>
        </w:rPr>
        <w:t>El Espíritu Santo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Ahora un ángel del Señor le habló a Felipe y le ordenó que se levantara de inmediato y fuera hacia el sur, hasta el camino que va de Jerusalén a Gaza. Noten la palabra "ahora" en esta oración. No muestra la hora aquí, pero es una palabra introductoria, que muestra que está comenzando una nueva historia.</w:t>
      </w:r>
    </w:p>
    <w:p>
      <w:pPr/>
      <w:r>
        <w:rPr>
          <w:lang w:val="es_ES" w:bidi="es_ES"/>
        </w:rPr>
      </w:r>
      <w:r>
        <w:rPr>
          <w:lang w:val="es_ES" w:bidi="es_ES"/>
        </w:rPr>
        <w:t>Por lo tanto, Felipe se pone en marcha de inmediato. Es importante tener en cuenta que Felipe escuchó al ángel y obedeció su orden de inmediato. Sabía que el mandamiento venía del mismo Dios y que el ángel era el mensajero de Dios. Como todavía estaba en Samaria, probablemente habría caminado 100 kilómetros al sur para llegar a Jerusalén. Este viaje le habría tomado unos 2 o 3 días de caminata.</w:t>
      </w:r>
    </w:p>
    <w:p>
      <w:pPr/>
      <w:r>
        <w:rPr>
          <w:lang w:val="es_ES" w:bidi="es_ES"/>
        </w:rPr>
      </w:r>
      <w:r>
        <w:rPr>
          <w:lang w:val="es_ES" w:bidi="es_ES"/>
        </w:rPr>
        <w:t xml:space="preserve">Deténganse aquí y muestren al equipo de traducción un mapa que muestre el viaje </w:t>
      </w:r>
      <w:r>
        <w:rPr>
          <w:b/>
          <w:lang w:val="es_ES" w:bidi="es_ES"/>
        </w:rPr>
        <w:t>de Felipe desde Samaria al camino del desierto que lleva de Jerusalén a Gaza</w:t>
      </w:r>
      <w:r>
        <w:rPr>
          <w:lang w:val="es_ES" w:bidi="es_ES"/>
        </w:rPr>
        <w:t>.</w:t>
      </w:r>
    </w:p>
    <w:p>
      <w:pPr/>
      <w:r>
        <w:rPr>
          <w:lang w:val="es_ES" w:bidi="es_ES"/>
        </w:rPr>
      </w:r>
      <w:r>
        <w:rPr>
          <w:lang w:val="es_ES" w:bidi="es_ES"/>
        </w:rPr>
        <w:t>Entonces, algún tiempo después de comenzar el camino que llevaba de Jerusalén a Gaza, vio a un funcionario etíope que viajaba en un carro. Era un eunuco, que estaba a cargo de todo el tesoro de Candace, la reina de los etíopes. El funcionario probablemente era un no judío que creía en el Dios creador. Había venido a Jerusalén para mostrar su respeto y reverencia por Dios. El etíope estaba de camino a su casa y estaba sentado en su carro, un vehículo de dos ruedas tirado por dos caballos, bueyes o burros salvajes. Un funcionario tan importante también tendría un conductor sentado en la parte delantera de la carroza guiando a los animales que la estaban tirando. Es importante tener en cuenta que el viaje a Jerusalén para adorar a Dios debe haber sido muy importante para el funcionario. El reino etíope estaba a unos 2.900 kilómetros de Jerusalén. Al funcionario le habría tomado entre 45 a 60 días para ir de Etiopía a Jerusalén en un carro. Tuvo que viajar la misma distancia de regreso a Etiopía.</w:t>
      </w:r>
    </w:p>
    <w:p>
      <w:pPr/>
      <w:r>
        <w:rPr>
          <w:lang w:val="es_ES" w:bidi="es_ES"/>
        </w:rPr>
      </w:r>
      <w:r>
        <w:rPr>
          <w:lang w:val="es_ES" w:bidi="es_ES"/>
        </w:rPr>
        <w:t xml:space="preserve">Deténganse aquí y muestren al equipo de traducción un mapa que muestre el </w:t>
      </w:r>
      <w:r>
        <w:rPr>
          <w:b/>
          <w:lang w:val="es_ES" w:bidi="es_ES"/>
        </w:rPr>
        <w:t>reino de Etiopía</w:t>
      </w:r>
      <w:r>
        <w:rPr>
          <w:lang w:val="es_ES" w:bidi="es_ES"/>
        </w:rPr>
        <w:t>.</w:t>
      </w:r>
    </w:p>
    <w:p>
      <w:pPr/>
      <w:r>
        <w:rPr>
          <w:lang w:val="es_ES" w:bidi="es_ES"/>
        </w:rPr>
      </w:r>
      <w:r>
        <w:rPr>
          <w:lang w:val="es_ES" w:bidi="es_ES"/>
        </w:rPr>
        <w:t xml:space="preserve">Deténganse aquí y muestren al equipo de traducción una imagen de un </w:t>
      </w:r>
      <w:r>
        <w:rPr>
          <w:b/>
          <w:lang w:val="es_ES" w:bidi="es_ES"/>
        </w:rPr>
        <w:t>carruaje</w:t>
      </w:r>
      <w:r>
        <w:rPr>
          <w:lang w:val="es_ES" w:bidi="es_ES"/>
        </w:rPr>
        <w:t>.</w:t>
      </w:r>
    </w:p>
    <w:p>
      <w:pPr/>
      <w:r>
        <w:rPr>
          <w:lang w:val="es_ES" w:bidi="es_ES"/>
        </w:rPr>
      </w:r>
      <w:r>
        <w:rPr>
          <w:lang w:val="es_ES" w:bidi="es_ES"/>
        </w:rPr>
        <w:t>El funcionario estaba leyendo las Escrituras que el profeta Isaías escribió. Lo más probable es que estuviera leyendo las Escrituras de un rollo. Sabemos que el funcionario estaba leyendo en voz alta porque Felipe lo escuchó. En esos días, la gente leía principalmente en voz alta en lugar de en silencio.</w:t>
      </w:r>
    </w:p>
    <w:p>
      <w:pPr/>
      <w:r>
        <w:rPr>
          <w:lang w:val="es_ES" w:bidi="es_ES"/>
        </w:rPr>
      </w:r>
      <w:r>
        <w:rPr>
          <w:lang w:val="es_ES" w:bidi="es_ES"/>
        </w:rPr>
        <w:t xml:space="preserve">Deténganse aquí y muestren al equipo de traducción una imagen de un </w:t>
      </w:r>
      <w:r>
        <w:rPr>
          <w:b/>
          <w:lang w:val="es_ES" w:bidi="es_ES"/>
        </w:rPr>
        <w:t>rollo de las Escrituras judías</w:t>
      </w:r>
      <w:r>
        <w:rPr>
          <w:lang w:val="es_ES" w:bidi="es_ES"/>
        </w:rPr>
        <w:t>.</w:t>
      </w:r>
    </w:p>
    <w:p>
      <w:pPr/>
      <w:r>
        <w:rPr>
          <w:lang w:val="es_ES" w:bidi="es_ES"/>
        </w:rPr>
      </w:r>
      <w:r>
        <w:rPr>
          <w:lang w:val="es_ES" w:bidi="es_ES"/>
        </w:rPr>
        <w:t>El Espíritu Santo habló a Felipe y le ordenó que fuera al carro del funcionario. Aunque el texto de la Biblia no dice Espíritu Santo, sino Espíritu, está claro que Lucas, el escritor de Hechos, habla del Espíritu Santo aquí. Dios quería que Felipe se acercara y se quedara cerca del funcionario, no solo de su carro. El Espíritu de Dios ordenó a Felipe que se asociara con una persona no judía, lo que era contrario a la costumbre de los judíos.</w:t>
      </w:r>
    </w:p>
    <w:p>
      <w:pPr/>
      <w:r>
        <w:rPr>
          <w:lang w:val="es_ES" w:bidi="es_ES"/>
        </w:rPr>
      </w:r>
      <w:r>
        <w:rPr>
          <w:lang w:val="es_ES" w:bidi="es_ES"/>
        </w:rPr>
        <w:t>Es importante tener en cuenta que Dios usa tanto un ángel como el Espíritu Santo para instruir a Felipe qué hacer en esta historia.</w:t>
      </w:r>
    </w:p>
    <w:p>
      <w:pPr/>
      <w:r>
        <w:rPr>
          <w:lang w:val="es_ES" w:bidi="es_ES"/>
        </w:rPr>
      </w:r>
      <w:r>
        <w:rPr>
          <w:lang w:val="es_ES" w:bidi="es_ES"/>
        </w:rPr>
        <w:t>Por lo tanto, Felipe corrió hacia el carro y, mientras se mantenía cerca de él, escuchó la lectura oficial del libro que el profeta Isaías había escrito. Por lo tanto, Felipe le preguntó al funcionario si entendía lo que estaba leyendo. Felipe sin duda se dio cuenta de que el funcionario probablemente no entendía el significado del texto.</w:t>
      </w:r>
    </w:p>
    <w:p>
      <w:pPr/>
      <w:r>
        <w:rPr>
          <w:lang w:val="es_ES" w:bidi="es_ES"/>
        </w:rPr>
      </w:r>
      <w:r>
        <w:rPr>
          <w:lang w:val="es_ES" w:bidi="es_ES"/>
        </w:rPr>
        <w:t>El etíope respondió: "¿Cómo podré entenderlo, a menos que alguien me lo explique?" Esta era una pregunta retórica, o una pregunta para la cual el hombre no esperaba respuesta. En realidad estaba diciendo: "¡No! No es posible que lo entienda". Quería decir que necesitaba un maestro para que le explicara la profecía de Isaías. Entonces invitó a Felipe a subir y sentarse en el carruaje con él.</w:t>
      </w:r>
    </w:p>
    <w:p>
      <w:pPr/>
      <w:r>
        <w:rPr>
          <w:lang w:val="es_ES" w:bidi="es_ES"/>
        </w:rPr>
      </w:r>
      <w:r>
        <w:rPr>
          <w:lang w:val="es_ES" w:bidi="es_ES"/>
        </w:rPr>
        <w:t>El hombre estaba leyendo un pasaje de las Escrituras, que era una profecía, o predicción de eventos futuros, que Dios reveló a Isaías unos 700 años antes del nacimiento del Mesías. Esta profecía es sobre el Siervo Sufriente de Dios, una expresión que Isaías usaba para referirse al Mesías. Isaías lo escribió como si los eventos que describió ya hubieran sucedido. Las Escrituras están hablando de las personas que llevan a un hombre para ser sacrificado como ovejas. No se defiende, la gente lo juzga injustamente, y muere.</w:t>
      </w:r>
    </w:p>
    <w:p>
      <w:pPr/>
      <w:r>
        <w:rPr>
          <w:lang w:val="es_ES" w:bidi="es_ES"/>
        </w:rPr>
      </w:r>
      <w:r>
        <w:rPr>
          <w:lang w:val="es_ES" w:bidi="es_ES"/>
        </w:rPr>
        <w:t>Esto es lo que el etíope estaba leyendo: "La gente lo llevó a ser sacrificado como a una oveja. Y como cordero mudo ante el esquilador, así no abrió su boca. La gente lo humillaba, y la gente no permitía que nadie lo juzgara de manera justa. ¿Quién puede hablar de sus descendientes? Eso es porque las personas han tomado su vida lejos de esta tierra".</w:t>
      </w:r>
    </w:p>
    <w:p>
      <w:pPr/>
      <w:r>
        <w:rPr>
          <w:lang w:val="es_ES" w:bidi="es_ES"/>
        </w:rPr>
      </w:r>
      <w:r>
        <w:rPr>
          <w:lang w:val="es_ES" w:bidi="es_ES"/>
        </w:rPr>
        <w:t xml:space="preserve">Deténganse aquí y muestren al equipo de traducción un video y una foto que muestren una </w:t>
      </w:r>
      <w:r>
        <w:rPr>
          <w:b/>
          <w:lang w:val="es_ES" w:bidi="es_ES"/>
        </w:rPr>
        <w:t>oveja con corderos</w:t>
      </w:r>
      <w:r>
        <w:rPr>
          <w:lang w:val="es_ES" w:bidi="es_ES"/>
        </w:rPr>
        <w:t>.</w:t>
      </w:r>
    </w:p>
    <w:p>
      <w:pPr/>
      <w:r>
        <w:rPr>
          <w:lang w:val="es_ES" w:bidi="es_ES"/>
        </w:rPr>
      </w:r>
      <w:r>
        <w:rPr>
          <w:lang w:val="es_ES" w:bidi="es_ES"/>
        </w:rPr>
        <w:t>El funcionario le preguntó a Felipe si Isaías estaba hablando de sí mismo o de alguien más.</w:t>
      </w:r>
    </w:p>
    <w:p>
      <w:pPr/>
      <w:r>
        <w:rPr>
          <w:lang w:val="es_ES" w:bidi="es_ES"/>
        </w:rPr>
      </w:r>
      <w:r>
        <w:rPr>
          <w:lang w:val="es_ES" w:bidi="es_ES"/>
        </w:rPr>
        <w:t>Y Felipe comenzó a hablar al funcionario. Comenzó explicando el significado del pasaje de Isaías. Habría dejado en claro que se refería al Mesías, no al profeta. Entonces le habría dicho al funcionario que Jesús era el Mesías. Lo más probable es que Felipe usó muchos otros pasajes de las Escrituras además del en Isaías. Felipe le habría dejado muy claro al funcionario que Jesús cumplió las profecías de las Escrituras sobre el Mesías. También le habría dicho al funcionario lo que necesitaba hacer como resultado de saber esto: arrepentirse de sus pecados, confiar en Jesús como su Salvador y que alguien lo bautizara.</w:t>
      </w:r>
    </w:p>
    <w:p>
      <w:pPr/>
      <w:r>
        <w:rPr>
          <w:lang w:val="es_ES" w:bidi="es_ES"/>
        </w:rPr>
      </w:r>
      <w:r>
        <w:rPr>
          <w:lang w:val="es_ES" w:bidi="es_ES"/>
        </w:rPr>
        <w:t>Deténganse aquí y cuenten una historia sobre una situación en la que estaban leyendo algo importante que no entendían y tuvieron que pedirle a alguien que se lo explicara. ¿Su nueva comprensión del texto tenía un impacto en sus acciones? Si es así, ¿qué hiciste de manera diferente?</w:t>
      </w:r>
    </w:p>
    <w:p>
      <w:pPr/>
      <w:r>
        <w:rPr>
          <w:lang w:val="es_ES" w:bidi="es_ES"/>
        </w:rPr>
      </w:r>
      <w:r>
        <w:rPr>
          <w:lang w:val="es_ES" w:bidi="es_ES"/>
        </w:rPr>
        <w:t>Y cuando se encontraron con algo de agua cerca del camino, el etíope dijo: "¡Miren, aquí hay agua! ¿Qué me impide que me bautice?" Es importante entender que esta es la evidencia de que el funcionario aceptó la enseñanza de Felipe, confió en Jesús como su salvador y estaba ansioso por obedecer el mandamiento de Dios sobre el bautismo. El funcionario ordenó al conductor del carro que hiciera que los animales que lo tiraban se detuvieran. Felipe y el funcionario bajaron al agua y Felipe lo bautizó. El bautismo es un ritual que en ese tiempo implicaba que un creyente sumergiera completamente a otro creyente en agua, como símbolo de la muerte y resurrección de Jesús. La palabra griega para “bautismo” significa poner dentro o debajo del agua. El texto en griego también indica que había cierta profundidad en el agua donde Felipe bautizó al funcionario.</w:t>
      </w:r>
    </w:p>
    <w:p>
      <w:pPr/>
      <w:r>
        <w:rPr>
          <w:lang w:val="es_ES" w:bidi="es_ES"/>
        </w:rPr>
      </w:r>
      <w:r>
        <w:rPr>
          <w:lang w:val="es_ES" w:bidi="es_ES"/>
        </w:rPr>
        <w:t>Cuando salieron del agua, el Espíritu Santo se llevó a Felipe. Es importante saber que era un evento totalmente sobrenatural, algo que ni Felipe ni el etíope experimentaron antes. Después de eso, el funcionario continuó su camino de regreso a casa regocijándose porque llegó a creer en Jesús como su salvador.</w:t>
      </w:r>
    </w:p>
    <w:p>
      <w:pPr/>
      <w:r>
        <w:rPr>
          <w:lang w:val="es_ES" w:bidi="es_ES"/>
        </w:rPr>
      </w:r>
      <w:r>
        <w:rPr>
          <w:lang w:val="es_ES" w:bidi="es_ES"/>
        </w:rPr>
        <w:t>Sin embargo, Felipe se dio cuenta de que estaba en Azoto, que estaba a unos 40 kilómetros al norte de Gaza en el mar Mediterráneo. Felipe no se quedó en Azoto, sino que caminó hacia el norte hasta que llegó a Cesarea, que estaba a unos 88 kilómetros de Azoto. Felipe compartía continuamente las buenas nuevas sobre Jesús con la gente en todas las ciudades por las que pasaba. A Felipe le habría tomado de 4 a 5 días caminar de Azoto a Cesarea.</w:t>
      </w:r>
    </w:p>
    <w:p>
      <w:pPr/>
      <w:r>
        <w:rPr>
          <w:lang w:val="es_ES" w:bidi="es_ES"/>
        </w:rPr>
      </w:r>
      <w:r>
        <w:rPr>
          <w:lang w:val="es_ES" w:bidi="es_ES"/>
        </w:rPr>
        <w:t xml:space="preserve">Deténganse aquí y muestren al equipo de traducción un mapa que muestre </w:t>
      </w:r>
      <w:r>
        <w:rPr>
          <w:b/>
          <w:lang w:val="es_ES" w:bidi="es_ES"/>
        </w:rPr>
        <w:t>el viaje de Felipe de Azoto a Cesarea</w:t>
      </w:r>
      <w:r>
        <w:rPr>
          <w:lang w:val="es_ES" w:bidi="es_ES"/>
        </w:rPr>
        <w:t>.</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ocho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ángel del Señor</w:t>
      </w:r>
    </w:p>
    <w:p>
      <w:pPr>
        <w:pStyle w:val="ListBullet"/>
        <w:spacing w:line="240" w:lineRule="auto"/>
        <w:ind w:left="720"/>
      </w:pPr>
      <w:r>
        <w:rPr>
          <w:lang w:val="es_ES" w:bidi="es_ES"/>
        </w:rPr>
      </w:r>
      <w:r>
        <w:rPr>
          <w:lang w:val="es_ES" w:bidi="es_ES"/>
        </w:rPr>
        <w:t>Felipe</w:t>
      </w:r>
    </w:p>
    <w:p>
      <w:pPr>
        <w:pStyle w:val="ListBullet"/>
        <w:spacing w:line="240" w:lineRule="auto"/>
        <w:ind w:left="720"/>
      </w:pPr>
      <w:r>
        <w:rPr>
          <w:lang w:val="es_ES" w:bidi="es_ES"/>
        </w:rPr>
      </w:r>
      <w:r>
        <w:rPr>
          <w:lang w:val="es_ES" w:bidi="es_ES"/>
        </w:rPr>
        <w:t>El funcionario etíope</w:t>
      </w:r>
    </w:p>
    <w:p>
      <w:pPr>
        <w:pStyle w:val="ListBullet"/>
        <w:spacing w:line="240" w:lineRule="auto"/>
        <w:ind w:left="720"/>
      </w:pPr>
      <w:r>
        <w:rPr>
          <w:lang w:val="es_ES" w:bidi="es_ES"/>
        </w:rPr>
      </w:r>
      <w:r>
        <w:rPr>
          <w:lang w:val="es_ES" w:bidi="es_ES"/>
        </w:rPr>
        <w:t>El Espíritu Santo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Un día, cuando Felipe estaba en la ciudad principal de Samaria, un ángel del Señor le ordenó que se levantara y partiera hacia el sur, por el camino que baja de Jerusalén a Gaza.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Felipe, "¿Cómo se siente?" Es posible que escuchen cosas como, "Estoy tan emocionado. ¡Dios tiene una nueva tarea para mí!" "¿Me pregunto qué quiere que haga? Mi tarea debe ser muy importante porque Dios envió a un ángel para hablarme de ella", y "Tengo que irme de inmediato como dijo el ángel".</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Por lo tanto, Felipe respondió rápidamente a lo que el ángel le pidió que hiciera. Se levantó y se fue de inmediato. Mientras caminaba por el camino del desierto de Jerusalén a Gaza, Felipe vio a un hombre etíope que era eunuco y un funcionario de la corte, a cargo de todo el tesoro, o de todo el dinero del reino de Candace, reina de los etíopes. Había venido a Jerusalén para adorar a Dios. El etíope estaba de camino a casa y estaba sentado en su carro. El funcionario estaba leyendo en voz alta las palabras que el profeta judío Isaías escribió.</w:t>
      </w:r>
    </w:p>
    <w:p>
      <w:pPr/>
      <w:r>
        <w:rPr>
          <w:lang w:val="es_ES" w:bidi="es_ES"/>
        </w:rPr>
      </w:r>
      <w:r>
        <w:rPr>
          <w:lang w:val="es_ES" w:bidi="es_ES"/>
        </w:rPr>
        <w:t>El Espíritu Santo le habló a Felipe y le ordenó que fuera al carro del funcionario y se quedara cerca del funcionario. Por lo tanto, Felipe corrió hacia el carro y, mientras se mantenía cerca de él, escuchó la lectura oficial del libro que el profeta Isaías había escrito. Por lo tanto, Felipe le preguntó al funcionario si entendía lo que estaba leyendo.</w:t>
      </w:r>
    </w:p>
    <w:p>
      <w:pPr/>
      <w:r>
        <w:rPr>
          <w:lang w:val="es_ES" w:bidi="es_ES"/>
        </w:rPr>
      </w:r>
      <w:r>
        <w:rPr>
          <w:lang w:val="es_ES" w:bidi="es_ES"/>
        </w:rPr>
        <w:t>El etíope respondió: "¿Cómo podré entenderlo, a menos que alguien me lo explique?" Entonces invitó a Felipe a subir y sentarse en el carruaje con él.</w:t>
      </w:r>
    </w:p>
    <w:p>
      <w:pPr/>
      <w:r>
        <w:rPr>
          <w:lang w:val="es_ES" w:bidi="es_ES"/>
        </w:rPr>
      </w:r>
      <w:r>
        <w:rPr>
          <w:lang w:val="es_ES" w:bidi="es_ES"/>
        </w:rPr>
        <w:t>Esto es lo que el etíope estaba leyendo: "La gente lo llevó, para ser sacrificado como a una oveja. Y como cordero mudo ante el esquilador, así no abrió su boca. La gente lo humillaba, y la gente no permitía que nadie lo juzgara de manera justa. ¿Quién puede hablar de sus descendientes? Eso es porque las personas han tomado su vida lejos de esta tierra".</w:t>
      </w:r>
    </w:p>
    <w:p>
      <w:pPr/>
      <w:r>
        <w:rPr>
          <w:lang w:val="es_ES" w:bidi="es_ES"/>
        </w:rPr>
      </w:r>
      <w:r>
        <w:rPr>
          <w:lang w:val="es_ES" w:bidi="es_ES"/>
        </w:rPr>
        <w:t>El funcionario le preguntó a Felipe si el profeta estaba hablando de sí mismo o si estaba hablando de alguien más. Y Felipe comenzó a hablar al funcionario y le explicó a partir de las Escrituras las buenas nuevas de que Jesús es el Mesías.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Felipe, "¿Cómo se siente?" Es posible que escuchen cosas como, "¡Ahora sé por qué Dios quería que viajara por el camino del desierto!" "Este hombre conoce a Dios, pero aún no conoce a Jesús como su salvador", y "¡No puedo esperar para compartir las buenas nuevas sobre Jesús con él!"</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Mientras continuaban viajando por el camino en el carro de los funcionarios, llegaron a un lugar donde había algo de agua cerca del camino. Y el funcionario le preguntó a Felipe si podía bautizarlo.</w:t>
      </w:r>
    </w:p>
    <w:p>
      <w:pPr/>
      <w:r>
        <w:rPr>
          <w:lang w:val="es_ES" w:bidi="es_ES"/>
        </w:rPr>
      </w:r>
      <w:r>
        <w:rPr>
          <w:lang w:val="es_ES" w:bidi="es_ES"/>
        </w:rPr>
        <w:t>Y el funcionario ordenó al conductor del carro que hiciera que los caballos o los bueyes que lo tiraban se detuvieran. Y tanto Felipe como el etíope bajaron y se metieron al agua, y Felipe lo bautizó.</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al funcionario etíope, "¿Cómo se siente?" Es posible que escuchen cosas como, "¡Alabado sea Dios por Jesús! ¡Por él, Dios me ha perdonado mis pecados!" "Dios ha sido tan misericordioso conmigo. ¡Envió a Felipe para hablar conmigo!" y "¡Dios es tan misericordioso y me ama tanto!"</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Cuando ambos salieron del agua, el Espíritu de Dios de repente se llevó a Felipe. Y el funcionario no volvió a ver a Felipe. A pesar de eso, el funcionario estaba muy feliz en su corazón mientras continuaba viajando de regreso a Etiopía.</w:t>
      </w:r>
    </w:p>
    <w:p>
      <w:pPr/>
      <w:r>
        <w:rPr>
          <w:lang w:val="es_ES" w:bidi="es_ES"/>
        </w:rPr>
      </w:r>
      <w:r>
        <w:rPr>
          <w:lang w:val="es_ES" w:bidi="es_ES"/>
        </w:rPr>
        <w:t>Sin embargo, Felipe se dio cuenta de que estaba en Azoto. Felipe no se quedó allí, sino que caminó hacia el norte hasta que llegó a Cesarea. Felipe compartía continuamente las buenas nuevas sobre Jesús con las personas en todas las ciudades por las que pasaba.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Felipe, "¿Cómo se siente?" Es posible que escuchen cosas como, "¡Guau! ¿Cómo sucedió esto?! ¡Ahora estoy en Azoto y no he venido caminando!" "¡Dios tiene una nueva tarea para mí!" y "¡Todo lo que sé es que Dios quiere que compartan las buenas nuevas sobre Jesús a donde quiera que me lleve! Es tal alegría ver a la gente confiar en Jesús".</w:t>
      </w:r>
    </w:p>
    <w:p>
      <w:pPr>
        <w:pStyle w:val="ListBullet"/>
        <w:spacing w:line="240" w:lineRule="auto"/>
        <w:ind w:left="720"/>
      </w:pPr>
      <w:r>
        <w:rPr>
          <w:lang w:val="es_ES" w:bidi="es_ES"/>
        </w:rPr>
      </w:r>
      <w:r>
        <w:rPr>
          <w:lang w:val="es_ES" w:bidi="es_ES"/>
        </w:rPr>
        <w:t>Reiniciar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Ahora un </w:t>
      </w:r>
      <w:r>
        <w:rPr>
          <w:b/>
          <w:lang w:val="es_ES" w:bidi="es_ES"/>
        </w:rPr>
        <w:t>ángel</w:t>
      </w:r>
      <w:r>
        <w:rPr>
          <w:lang w:val="es_ES" w:bidi="es_ES"/>
        </w:rPr>
        <w:t xml:space="preserve"> del </w:t>
      </w:r>
      <w:r>
        <w:rPr>
          <w:b/>
          <w:lang w:val="es_ES" w:bidi="es_ES"/>
        </w:rPr>
        <w:t>Señor</w:t>
      </w:r>
      <w:r>
        <w:rPr>
          <w:lang w:val="es_ES" w:bidi="es_ES"/>
        </w:rPr>
        <w:t xml:space="preserve"> le dijo a Felipe: "Levántate y ve hacia el sur hasta el camino que baja de Jerusalén a Gaza". El término "ángel del Señor" denota que el ángel, y por lo tanto el mensaje también, es directamente de Dios, o del Señor. Recuerden usar la misma palabra que han usado anteriormente para ángel y Señor. Se puede encontrar una definición completa de </w:t>
      </w:r>
      <w:r>
        <w:rPr>
          <w:b/>
          <w:lang w:val="es_ES" w:bidi="es_ES"/>
        </w:rPr>
        <w:t>ángel</w:t>
      </w:r>
      <w:r>
        <w:rPr>
          <w:lang w:val="es_ES" w:bidi="es_ES"/>
        </w:rPr>
        <w:t xml:space="preserve"> y </w:t>
      </w:r>
      <w:r>
        <w:rPr>
          <w:b/>
          <w:lang w:val="es_ES" w:bidi="es_ES"/>
        </w:rPr>
        <w:t>Señor</w:t>
      </w:r>
      <w:r>
        <w:rPr>
          <w:lang w:val="es_ES" w:bidi="es_ES"/>
        </w:rPr>
        <w:t xml:space="preserve"> en el Glosario Principal.</w:t>
      </w:r>
    </w:p>
    <w:p>
      <w:pPr/>
      <w:r>
        <w:rPr>
          <w:lang w:val="es_ES" w:bidi="es_ES"/>
        </w:rPr>
      </w:r>
      <w:r>
        <w:rPr>
          <w:lang w:val="es_ES" w:bidi="es_ES"/>
        </w:rPr>
        <w:t xml:space="preserve">Había venido a Jerusalén y estaba regresando sentado en su </w:t>
      </w:r>
      <w:r>
        <w:rPr>
          <w:b/>
          <w:lang w:val="es_ES" w:bidi="es_ES"/>
        </w:rPr>
        <w:t>carro</w:t>
      </w:r>
      <w:r>
        <w:rPr>
          <w:lang w:val="es_ES" w:bidi="es_ES"/>
        </w:rPr>
        <w:t>. Un carro era un vehículo de dos ruedas tirado por dos caballos, bueyes o burros salvajes.</w:t>
      </w:r>
    </w:p>
    <w:p>
      <w:pPr/>
      <w:r>
        <w:rPr>
          <w:lang w:val="es_ES" w:bidi="es_ES"/>
        </w:rPr>
      </w:r>
      <w:r>
        <w:rPr>
          <w:lang w:val="es_ES" w:bidi="es_ES"/>
        </w:rPr>
        <w:t xml:space="preserve">Deténganse aquí y muestren al equipo de traducción una imagen de un </w:t>
      </w:r>
      <w:r>
        <w:rPr>
          <w:b/>
          <w:lang w:val="es_ES" w:bidi="es_ES"/>
        </w:rPr>
        <w:t>carruaje</w:t>
      </w:r>
      <w:r>
        <w:rPr>
          <w:lang w:val="es_ES" w:bidi="es_ES"/>
        </w:rPr>
        <w:t>.</w:t>
      </w:r>
    </w:p>
    <w:p>
      <w:pPr/>
      <w:r>
        <w:rPr>
          <w:lang w:val="es_ES" w:bidi="es_ES"/>
        </w:rPr>
      </w:r>
      <w:r>
        <w:rPr>
          <w:lang w:val="es_ES" w:bidi="es_ES"/>
        </w:rPr>
        <w:t xml:space="preserve">Y el </w:t>
      </w:r>
      <w:r>
        <w:rPr>
          <w:b/>
          <w:lang w:val="es_ES" w:bidi="es_ES"/>
        </w:rPr>
        <w:t>Espíritu</w:t>
      </w:r>
      <w:r>
        <w:rPr>
          <w:lang w:val="es_ES" w:bidi="es_ES"/>
        </w:rPr>
        <w:t xml:space="preserve"> le dijo a Felipe: "Acércate y únete a este carro". Aquí "el Espíritu" significa el </w:t>
      </w:r>
      <w:r>
        <w:rPr>
          <w:b/>
          <w:lang w:val="es_ES" w:bidi="es_ES"/>
        </w:rPr>
        <w:t>Espíritu Santo</w:t>
      </w:r>
      <w:r>
        <w:rPr>
          <w:lang w:val="es_ES" w:bidi="es_ES"/>
        </w:rPr>
        <w:t xml:space="preserve">. Recuerden usar la misma palabra que han usado anteriormente para Espíritu Santo. Se puede encontrar una definición completa de </w:t>
      </w:r>
      <w:r>
        <w:rPr>
          <w:b/>
          <w:lang w:val="es_ES" w:bidi="es_ES"/>
        </w:rPr>
        <w:t>Espíritu Santo</w:t>
      </w:r>
      <w:r>
        <w:rPr>
          <w:lang w:val="es_ES" w:bidi="es_ES"/>
        </w:rPr>
        <w:t xml:space="preserve"> en el Glosario Principal.</w:t>
      </w:r>
    </w:p>
    <w:p>
      <w:pPr/>
      <w:r>
        <w:rPr>
          <w:lang w:val="es_ES" w:bidi="es_ES"/>
        </w:rPr>
      </w:r>
      <w:r>
        <w:rPr>
          <w:lang w:val="es_ES" w:bidi="es_ES"/>
        </w:rPr>
        <w:t xml:space="preserve">Ahora el pasaje de la </w:t>
      </w:r>
      <w:r>
        <w:rPr>
          <w:b/>
          <w:lang w:val="es_ES" w:bidi="es_ES"/>
        </w:rPr>
        <w:t>Escritura</w:t>
      </w:r>
      <w:r>
        <w:rPr>
          <w:lang w:val="es_ES" w:bidi="es_ES"/>
        </w:rPr>
        <w:t xml:space="preserve"> que estaba leyendo era este. Recuerden usar la misma palabra que han usado anteriormente para la Escritura. Se puede encontrar una definición completa de las </w:t>
      </w:r>
      <w:r>
        <w:rPr>
          <w:b/>
          <w:lang w:val="es_ES" w:bidi="es_ES"/>
        </w:rPr>
        <w:t>Escrituras</w:t>
      </w:r>
      <w:r>
        <w:rPr>
          <w:lang w:val="es_ES" w:bidi="es_ES"/>
        </w:rPr>
        <w:t xml:space="preserve"> en el Glosario Principal.</w:t>
      </w:r>
    </w:p>
    <w:p>
      <w:pPr/>
      <w:r>
        <w:rPr>
          <w:lang w:val="es_ES" w:bidi="es_ES"/>
        </w:rPr>
      </w:r>
      <w:r>
        <w:rPr>
          <w:lang w:val="es_ES" w:bidi="es_ES"/>
        </w:rPr>
        <w:t xml:space="preserve">Como una </w:t>
      </w:r>
      <w:r>
        <w:rPr>
          <w:b/>
          <w:lang w:val="es_ES" w:bidi="es_ES"/>
        </w:rPr>
        <w:t>oveja</w:t>
      </w:r>
      <w:r>
        <w:rPr>
          <w:lang w:val="es_ES" w:bidi="es_ES"/>
        </w:rPr>
        <w:t xml:space="preserve">, fue llevado al matadero y como un </w:t>
      </w:r>
      <w:r>
        <w:rPr>
          <w:b/>
          <w:lang w:val="es_ES" w:bidi="es_ES"/>
        </w:rPr>
        <w:t>cordero</w:t>
      </w:r>
      <w:r>
        <w:rPr>
          <w:lang w:val="es_ES" w:bidi="es_ES"/>
        </w:rPr>
        <w:t xml:space="preserve"> antes de que su esquilador guarde silencio, por lo que no abre la boca. Una oveja es un animal lanudo. Un cordero es una oveja joven.</w:t>
      </w:r>
    </w:p>
    <w:p>
      <w:pPr/>
      <w:r>
        <w:rPr>
          <w:lang w:val="es_ES" w:bidi="es_ES"/>
        </w:rPr>
      </w:r>
      <w:r>
        <w:rPr>
          <w:lang w:val="es_ES" w:bidi="es_ES"/>
        </w:rPr>
        <w:t xml:space="preserve">Deténganse aquí y muestren al equipo de traducción un video y una foto que muestren una </w:t>
      </w:r>
      <w:r>
        <w:rPr>
          <w:b/>
          <w:lang w:val="es_ES" w:bidi="es_ES"/>
        </w:rPr>
        <w:t>oveja con corderos</w:t>
      </w:r>
      <w:r>
        <w:rPr>
          <w:lang w:val="es_ES" w:bidi="es_ES"/>
        </w:rPr>
        <w:t>.</w:t>
      </w:r>
    </w:p>
    <w:p>
      <w:pPr/>
      <w:r>
        <w:rPr>
          <w:lang w:val="es_ES" w:bidi="es_ES"/>
        </w:rPr>
      </w:r>
      <w:r>
        <w:rPr>
          <w:lang w:val="es_ES" w:bidi="es_ES"/>
        </w:rPr>
        <w:t xml:space="preserve">Y el eunuco le dijo a Felipe: "¿Sobre quién, te pregunto, dice el </w:t>
      </w:r>
      <w:r>
        <w:rPr>
          <w:b/>
          <w:lang w:val="es_ES" w:bidi="es_ES"/>
        </w:rPr>
        <w:t>profeta</w:t>
      </w:r>
      <w:r>
        <w:rPr>
          <w:lang w:val="es_ES" w:bidi="es_ES"/>
        </w:rPr>
        <w:t xml:space="preserve"> esto, sobre sí mismo o sobre alguien más?" Recuerden usar la misma palabra que han usado anteriormente para profeta. Se puede encontrar una definición completa de </w:t>
      </w:r>
      <w:r>
        <w:rPr>
          <w:b/>
          <w:lang w:val="es_ES" w:bidi="es_ES"/>
        </w:rPr>
        <w:t>profeta</w:t>
      </w:r>
      <w:r>
        <w:rPr>
          <w:lang w:val="es_ES" w:bidi="es_ES"/>
        </w:rPr>
        <w:t xml:space="preserve"> en el Glosario Principal.</w:t>
      </w:r>
    </w:p>
    <w:p>
      <w:pPr/>
      <w:r>
        <w:rPr>
          <w:lang w:val="es_ES" w:bidi="es_ES"/>
        </w:rPr>
      </w:r>
      <w:r>
        <w:rPr>
          <w:lang w:val="es_ES" w:bidi="es_ES"/>
        </w:rPr>
        <w:t xml:space="preserve">Y el eunuco dijo: "¡Mira, aquí hay agua! ¿Qué me impide ser </w:t>
      </w:r>
      <w:r>
        <w:rPr>
          <w:b/>
          <w:lang w:val="es_ES" w:bidi="es_ES"/>
        </w:rPr>
        <w:t>bautizado</w:t>
      </w:r>
      <w:r>
        <w:rPr>
          <w:lang w:val="es_ES" w:bidi="es_ES"/>
        </w:rPr>
        <w:t xml:space="preserve">?" Recuerden usar la misma palabra que han usado anteriormente para bautismo. Se puede encontrar una definición completa de </w:t>
      </w:r>
      <w:r>
        <w:rPr>
          <w:b/>
          <w:lang w:val="es_ES" w:bidi="es_ES"/>
        </w:rPr>
        <w:t>bautismo</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9:1–19</w:t>
      </w:r>
      <w:r>
        <w:rPr>
          <w:lang w:val="es_ES" w:bidi="es_ES"/>
        </w:rPr>
      </w:r>
    </w:p>
    <w:p>
      <w:pPr>
        <w:pStyle w:val="Heading3"/>
      </w:pPr>
      <w:r>
        <w:rPr>
          <w:lang w:val="es_ES" w:bidi="es_ES"/>
        </w:rPr>
        <w:t>Escuchar con el corazón</w:t>
      </w:r>
    </w:p>
    <w:p>
      <w:pPr/>
      <w:r>
        <w:rPr>
          <w:lang w:val="es_ES" w:bidi="es_ES"/>
        </w:rPr>
      </w:r>
      <w:r>
        <w:rPr>
          <w:lang w:val="es_ES" w:bidi="es_ES"/>
        </w:rPr>
        <w:t>Escuchen Hechos 9:1–19a y guárdenlo en su corazón.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los pasajes anteriores, Felipe estaba compartiendo las buenas nuevas sobre Jesús en Samaria y con el funcionario etíope. Lucas nos dice que los eventos que ocurren en este pasaje están sucediendo al mismo tiempo que los eventos con Felipe. En las traducciones en inglés, esto se señala con las palabras "mientras tanto" o "pero Saulo".</w:t>
      </w:r>
    </w:p>
    <w:p>
      <w:pPr/>
      <w:r>
        <w:rPr>
          <w:lang w:val="es_ES" w:bidi="es_ES"/>
        </w:rPr>
      </w:r>
      <w:r>
        <w:rPr>
          <w:lang w:val="es_ES" w:bidi="es_ES"/>
        </w:rPr>
        <w:t>Deténganse y conversen sobre cómo hablan de los eventos que están sucediendo al mismo tiempo, pero en diferentes lugares. ¿Qué palabras o frases especiales usan en su idioma para que el oyente sepa que esta historia está sucediendo al mismo tiempo que la última historia que contaron?</w:t>
      </w:r>
    </w:p>
    <w:p>
      <w:pPr/>
      <w:r>
        <w:rPr>
          <w:lang w:val="es_ES" w:bidi="es_ES"/>
        </w:rPr>
      </w:r>
      <w:r>
        <w:rPr>
          <w:lang w:val="es_ES" w:bidi="es_ES"/>
        </w:rPr>
        <w:t>Después de la muerte de Esteban, Saulo estaba amenazando a los seguidores de Jesús y quería que mataran a más de ellos. Recordarán que las personas que mataron a Esteban apedreando pusieron sus ropas exteriores a los pies de Saulo. Después de este evento, recordarán que los seguidores de Jesús huyeron a otros lugares debido a la persecución contra la iglesia en Jerusalén.</w:t>
      </w:r>
    </w:p>
    <w:p>
      <w:pPr/>
      <w:r>
        <w:rPr>
          <w:lang w:val="es_ES" w:bidi="es_ES"/>
        </w:rPr>
      </w:r>
      <w:r>
        <w:rPr>
          <w:lang w:val="es_ES" w:bidi="es_ES"/>
        </w:rPr>
        <w:t>Saulo fue al sumo sacerdote en Jerusalén para pedir permiso para encontrar a los seguidores de Jesús. Recordarán que el sumo sacerdote era el principal líder religioso de los judíos y jefe del Consejo judío. Saulo pidió cartas al Sumo Sacerdote que lo autorizaran a arrestar a cualquiera que perteneciera al Camino, es decir, a los seguidores de Jesús. Estas cartas eran para los líderes de la sinagoga en Damasco, pidiéndoles que ayudaran a Saulo a arrestar a cualquier creyente que se encontrara en su ciudad. Damasco es la ciudad principal del país de Siria. Está a unos 240 kilómetros, o 150 millas, al noreste de Jerusalén. Este viaje le tomaría a una persona unos 6 días para viajar a pie. Lucas no dice si Saulo está caminando o viajando en un animal.</w:t>
      </w:r>
    </w:p>
    <w:p>
      <w:pPr/>
      <w:r>
        <w:rPr>
          <w:lang w:val="es_ES" w:bidi="es_ES"/>
        </w:rPr>
      </w:r>
      <w:r>
        <w:rPr>
          <w:lang w:val="es_ES" w:bidi="es_ES"/>
        </w:rPr>
        <w:t xml:space="preserve">Deténganse y muestren un mapa que incluya </w:t>
      </w:r>
      <w:r>
        <w:rPr>
          <w:lang w:val="es_ES" w:bidi="es_ES"/>
        </w:rPr>
        <w:t>Jerusalén y Damasco y la posible ruta que Saulo habría tomado</w:t>
      </w:r>
      <w:r>
        <w:rPr>
          <w:lang w:val="es_ES" w:bidi="es_ES"/>
        </w:rPr>
        <w:t>.</w:t>
      </w:r>
    </w:p>
    <w:p>
      <w:pPr/>
      <w:r>
        <w:rPr>
          <w:lang w:val="es_ES" w:bidi="es_ES"/>
        </w:rPr>
      </w:r>
      <w:r>
        <w:rPr>
          <w:lang w:val="es_ES" w:bidi="es_ES"/>
        </w:rPr>
        <w:t>Saulo probablemente estaba buscando a los seguidores de Jesús que anteriormente habían huido de Jerusalén a otros lugares de la región. Quería traerlos de regreso a Jerusalén para ser juzgados ante el Consejo judío. Saulo estaba autorizado a arrestar tanto a hombres como a mujeres que pertenecían al Camino. "El Camino" era lo que los primeros creyentes en Jesús se llamaban a sí mismos. Este título podría provenir de cuando Jesús había dicho de sí mismo: "Yo soy el camino... al Padre", indicando que él es el que hace posible una relación correcta con Dios. Otra explicación podría ser que los seguidores de Jesús se veían a sí mismos como el verdadero camino dentro de la comunidad de fe judía más grande.</w:t>
      </w:r>
    </w:p>
    <w:p>
      <w:pPr/>
      <w:r>
        <w:rPr>
          <w:lang w:val="es_ES" w:bidi="es_ES"/>
        </w:rPr>
      </w:r>
      <w:r>
        <w:rPr>
          <w:lang w:val="es_ES" w:bidi="es_ES"/>
        </w:rPr>
        <w:t>Deténganse y conversen: ¿Cómo se identifican los grupos de personas en su cultura? ¿Cómo se les ocurren nombres para su grupo?</w:t>
      </w:r>
    </w:p>
    <w:p>
      <w:pPr/>
      <w:r>
        <w:rPr>
          <w:lang w:val="es_ES" w:bidi="es_ES"/>
        </w:rPr>
      </w:r>
      <w:r>
        <w:rPr>
          <w:lang w:val="es_ES" w:bidi="es_ES"/>
        </w:rPr>
        <w:t>Cuando Saulo y sus compañeros se acercaron a Damasco, una luz brillante brilló del cielo y lo cegó. La mayoría de las personas están de acuerdo en que la luz era sobrenatural. No está claro si la luz era del cielo, el lugar donde viven Dios y sus ángeles, o del cielo. Saulo cae al suelo y luego escucha una voz que le pregunta: "Saulo, Saulo, ¿por qué me estás persiguiendo?" El nombre de Saulo se dice dos veces. Esta es una manera de llamar la atención de una persona y decirle que debe escuchar con atención. La pregunta no era una pregunta que requiriera una respuesta, sino que era una manera de regañar a Saulo y hacerle pensar en lo que estaba haciendo. Perseguir significa lastimar a las personas o hacer que sufran.</w:t>
      </w:r>
    </w:p>
    <w:p>
      <w:pPr/>
      <w:r>
        <w:rPr>
          <w:lang w:val="es_ES" w:bidi="es_ES"/>
        </w:rPr>
      </w:r>
      <w:r>
        <w:rPr>
          <w:lang w:val="es_ES" w:bidi="es_ES"/>
        </w:rPr>
        <w:t>Saulo responde preguntando: "¿Quién eres tú, Señor?" Saulo no reconoce la voz de quien le habla. El uso del título Señor por parte de Saulo no es solo por respeto, sino también por el reconocimiento de que no estaba hablando a una persona común. La voz dijo: "Soy Jesús, a quien estás persiguiendo". Saulo ahora sabe que Jesús le está hablando. Al decir esto, Jesús también le permite a Saulo saber que al perseguir a los seguidores de Jesús, en realidad estaba persiguiendo a Jesús. Jesús entonces le dice a Saulo que entre en Damasco y se le dirá qué hacer. Las personas que viajan con Saulo escuchan una voz, pero no ven a nadie. Saulo se pone de pie, pero no puede ver. Sus compañeros de viaje lo llevan a Damasco.</w:t>
      </w:r>
    </w:p>
    <w:p>
      <w:pPr/>
      <w:r>
        <w:rPr>
          <w:lang w:val="es_ES" w:bidi="es_ES"/>
        </w:rPr>
      </w:r>
      <w:r>
        <w:rPr>
          <w:lang w:val="es_ES" w:bidi="es_ES"/>
        </w:rPr>
        <w:t>Deténganse y conversen: ¿Cómo ayuda la gente en su cultura a una persona ciega a ir de un lugar a otro? ¿Alguna vez han ayudado a una persona ciega a viajar? En caso afirmativo, describan cómo fue esa experiencia para ustedes.</w:t>
      </w:r>
    </w:p>
    <w:p>
      <w:pPr/>
      <w:r>
        <w:rPr>
          <w:lang w:val="es_ES" w:bidi="es_ES"/>
        </w:rPr>
      </w:r>
      <w:r>
        <w:rPr>
          <w:lang w:val="es_ES" w:bidi="es_ES"/>
        </w:rPr>
        <w:t>Posible actividad: Dividan al equipo en parejas. Hagan que una persona se cubra los ojos con algo como una venda para que no pueda ver. Hagan que la otra persona ayude a la persona temporalmente ciega a viajar una distancia corta. Después de un par de minutos, cambien de roles. Conversen en equipo: ¿Cómo se sentía estar temporalmente ciego? ¿Cómo se sentía al ser responsable de guiar a la persona ciega?</w:t>
      </w:r>
    </w:p>
    <w:p>
      <w:pPr/>
      <w:r>
        <w:rPr>
          <w:lang w:val="es_ES" w:bidi="es_ES"/>
        </w:rPr>
      </w:r>
      <w:r>
        <w:rPr>
          <w:lang w:val="es_ES" w:bidi="es_ES"/>
        </w:rPr>
        <w:t>Saulo va sin comida ni agua durante tres días. Se cree que Saulo no comió ni bebió debido a la sorpresa de lo que acababa de experimentar. También es posible que Saulo no comiera porque estaba preocupado por lo que había estado haciendo y estaba arrepentido. No estaba ayunando, ni viviendo sin comida ni agua, en el sentido religioso de la palabra.</w:t>
      </w:r>
    </w:p>
    <w:p>
      <w:pPr/>
      <w:r>
        <w:rPr>
          <w:lang w:val="es_ES" w:bidi="es_ES"/>
        </w:rPr>
      </w:r>
      <w:r>
        <w:rPr>
          <w:lang w:val="es_ES" w:bidi="es_ES"/>
        </w:rPr>
        <w:t xml:space="preserve">Se puede encontrar una definición de </w:t>
      </w:r>
      <w:r>
        <w:rPr>
          <w:lang w:val="es_ES" w:bidi="es_ES"/>
        </w:rPr>
        <w:t>ayuno</w:t>
      </w:r>
      <w:r>
        <w:rPr>
          <w:lang w:val="es_ES" w:bidi="es_ES"/>
        </w:rPr>
        <w:t xml:space="preserve"> en el Glosario Principal, si es necesario.</w:t>
      </w:r>
    </w:p>
    <w:p>
      <w:pPr/>
      <w:r>
        <w:rPr>
          <w:lang w:val="es_ES" w:bidi="es_ES"/>
        </w:rPr>
      </w:r>
      <w:r>
        <w:rPr>
          <w:lang w:val="es_ES" w:bidi="es_ES"/>
        </w:rPr>
        <w:t>Ananías era un seguidor de Jesús que vivía en Damasco. Jesús vino a Ananías en una visión y le dijo que fuera y encontrara a Saulo. Una visión es una experiencia sobrenatural en la que se da un mensaje de Dios a una persona cuando está despierta. Jesús le dijo a Ananías que Saulo también tenía una visión y estaba esperando a que Ananías viniera a donde se estaba hospedando. En la visión de Saulo, Ananías ponía las manos sobre Saulo y Saulo recuperaba la vista. Saulo se estaba hospedando en la casa de Judas, que vivía en Calle Reta. Judas es un nombre judío común, por lo que se identifica además como el que vive en la Calle Reta.</w:t>
      </w:r>
    </w:p>
    <w:p>
      <w:pPr/>
      <w:r>
        <w:rPr>
          <w:lang w:val="es_ES" w:bidi="es_ES"/>
        </w:rPr>
      </w:r>
      <w:r>
        <w:rPr>
          <w:lang w:val="es_ES" w:bidi="es_ES"/>
        </w:rPr>
        <w:t>Deténganse y conversen: ¿Cómo habla la gente en su cultura de las personas que comparten el mismo nombre? Conversen sobre las maneras en que podrían hablar de ellos para ayudar a otros a entender exactamente de quién están hablando.</w:t>
      </w:r>
    </w:p>
    <w:p>
      <w:pPr/>
      <w:r>
        <w:rPr>
          <w:lang w:val="es_ES" w:bidi="es_ES"/>
        </w:rPr>
      </w:r>
      <w:r>
        <w:rPr>
          <w:lang w:val="es_ES" w:bidi="es_ES"/>
        </w:rPr>
        <w:t>Jesús dijo que Saulo tuvo una visión de Ananías viniendo a orar por él para que pudiera ver nuevamente. Ananías sabía de Saulo probablemente por las noticias traídas por los creyentes que habían huido de Jerusalén. Ananías no estaba seguro de ir debido a esto. Jesús le ordenó a Ananías que fuera porque Saulo era el instrumento elegido de Jesús para llevar las buenas nuevas de la salvación en Jesús a los gentiles, a los que no eran judíos. "Instrumento elegido" significa que Jesús había elegido a Saulo para servirlo. Saulo también hablaba de Jesús a los reyes y también a los judíos. Jesús le hará saber a Saulo que sufrirá por el nombre de Jesús. Esto significa que Saulo sufrirá porque sigue a Jesús. El que persiguió a los seguidores de Jesús ahora también será perseguido porque sigue a Jesús.</w:t>
      </w:r>
    </w:p>
    <w:p>
      <w:pPr/>
      <w:r>
        <w:rPr>
          <w:lang w:val="es_ES" w:bidi="es_ES"/>
        </w:rPr>
      </w:r>
      <w:r>
        <w:rPr>
          <w:lang w:val="es_ES" w:bidi="es_ES"/>
        </w:rPr>
        <w:t>Ananías obedeció a Jesús y fue a la casa donde Saulo se estaba hospedando. Ananías fue a Saulo, le puso la mano sobre él. Llamó a Saulo "hermano". Esto lo más probable es que Ananías se está dirigiendo a Saulo como a un compañero creyente en Jesús. Ananías le dice a Saulo que el Señor Jesús, que se le apareció en el camino, ha enviado a Ananías para que Saulo pueda recuperar la vista y ser lleno del Espíritu Santo.</w:t>
      </w:r>
    </w:p>
    <w:p>
      <w:pPr/>
      <w:r>
        <w:rPr>
          <w:lang w:val="es_ES" w:bidi="es_ES"/>
        </w:rPr>
      </w:r>
      <w:r>
        <w:rPr>
          <w:lang w:val="es_ES" w:bidi="es_ES"/>
        </w:rPr>
        <w:t>Deténganse y conversen: ¿Usan términos familiares en su cultura con personas con las que no están relacionadas? Conversen sobre qué palabras o términos que se usan en su cultura para dirigirse a alguien que es querido para ustedes, pero no está relacionado por parentesco.</w:t>
      </w:r>
    </w:p>
    <w:p>
      <w:pPr/>
      <w:r>
        <w:rPr>
          <w:lang w:val="es_ES" w:bidi="es_ES"/>
        </w:rPr>
      </w:r>
      <w:r>
        <w:rPr>
          <w:lang w:val="es_ES" w:bidi="es_ES"/>
        </w:rPr>
        <w:t>Después de que Ananías tocó a Saulo y le habló, algo como escamas cayó de los ojos de Saulo y pudo ver nuevamente. Las escamas son hojuelas de piel o similares a lo que se encuentra en la piel de muchos peces. Saulo fue entonces bautizado, un lavado ceremonial que demostraba que seguía a Jesús. Saulo probablemente fue bautizado por Ananías, ya que no se menciona a ninguna otra persona. Lucas nos dice que Saulo entonces tomó alimento, es decir, que comió y recuperó sus fuerzas.</w:t>
      </w:r>
    </w:p>
    <w:p>
      <w:pPr/>
      <w:r>
        <w:rPr>
          <w:lang w:val="es_ES" w:bidi="es_ES"/>
        </w:rPr>
      </w:r>
      <w:r>
        <w:rPr>
          <w:lang w:val="es_ES" w:bidi="es_ES"/>
        </w:rPr>
        <w:t xml:space="preserve">Muestra una imagen de </w:t>
      </w:r>
      <w:r>
        <w:rPr>
          <w:lang w:val="es_ES" w:bidi="es_ES"/>
        </w:rPr>
        <w:t>escamas de pescado</w:t>
      </w:r>
      <w:r>
        <w:rPr>
          <w:lang w:val="es_ES" w:bidi="es_ES"/>
        </w:rPr>
        <w:t xml:space="preserve"> si tu equipo nunca las ha visto.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grupo a definir las escenas, el contexto y los personajes de la historia.</w:t>
      </w:r>
    </w:p>
    <w:p>
      <w:pPr/>
      <w:r>
        <w:rPr>
          <w:lang w:val="es_ES" w:bidi="es_ES"/>
        </w:rPr>
      </w:r>
      <w:r>
        <w:rPr>
          <w:lang w:val="es_ES" w:bidi="es_ES"/>
        </w:rPr>
        <w:t>Esta historia tiene 5 escenas.</w:t>
      </w:r>
    </w:p>
    <w:p>
      <w:pPr/>
      <w:r>
        <w:rPr>
          <w:lang w:val="es_ES" w:bidi="es_ES"/>
        </w:rPr>
      </w:r>
      <w:r>
        <w:rPr>
          <w:b/>
          <w:lang w:val="es_ES" w:bidi="es_ES"/>
        </w:rPr>
        <w:t>Primera escena:</w:t>
      </w:r>
      <w:r>
        <w:rPr>
          <w:lang w:val="es_ES" w:bidi="es_ES"/>
        </w:rPr>
        <w:t xml:space="preserve"> Los seguidores de Jesús son perseguidos por Saulo y otros. Huyen de Jerusalén y van a muchos lugares de la región, incluido Damasco.</w:t>
      </w:r>
    </w:p>
    <w:p>
      <w:pPr/>
      <w:r>
        <w:rPr>
          <w:lang w:val="es_ES" w:bidi="es_ES"/>
        </w:rPr>
      </w:r>
      <w:r>
        <w:rPr>
          <w:b/>
          <w:lang w:val="es_ES" w:bidi="es_ES"/>
        </w:rPr>
        <w:t>Segunda escena:</w:t>
      </w:r>
      <w:r>
        <w:rPr>
          <w:lang w:val="es_ES" w:bidi="es_ES"/>
        </w:rPr>
        <w:t xml:space="preserve"> Saulo va al sumo sacerdote. Pide permiso para arrestar a los seguidores de Jesús en Damasco. El sumo sacerdote le da a Saulo cartas instruyendo a los líderes de la sinagoga de Damasco que ayuden a Saulo.</w:t>
      </w:r>
    </w:p>
    <w:p>
      <w:pPr/>
      <w:r>
        <w:rPr>
          <w:lang w:val="es_ES" w:bidi="es_ES"/>
        </w:rPr>
      </w:r>
      <w:r>
        <w:rPr>
          <w:b/>
          <w:lang w:val="es_ES" w:bidi="es_ES"/>
        </w:rPr>
        <w:t>Tercera escena:</w:t>
      </w:r>
      <w:r>
        <w:rPr>
          <w:lang w:val="es_ES" w:bidi="es_ES"/>
        </w:rPr>
        <w:t xml:space="preserve"> Saulo y sus compañeros viajan de Jerusalén a Damasco. Antes de llegar a Damasco, Saulo queda ciego por una luz del cielo y tiene una visión de Jesús. Los compañeros de Saulo lo llevan a la ciudad, a la casa de Judas en la Calle Recta.</w:t>
      </w:r>
    </w:p>
    <w:p>
      <w:pPr/>
      <w:r>
        <w:rPr>
          <w:lang w:val="es_ES" w:bidi="es_ES"/>
        </w:rPr>
      </w:r>
      <w:r>
        <w:rPr>
          <w:b/>
          <w:lang w:val="es_ES" w:bidi="es_ES"/>
        </w:rPr>
        <w:t>Cuarta escena:</w:t>
      </w:r>
      <w:r>
        <w:rPr>
          <w:lang w:val="es_ES" w:bidi="es_ES"/>
        </w:rPr>
        <w:t xml:space="preserve"> Ananías tiene una visión de Jesús. Jesús instruye a Ananías que vaya a ver a Saulo en Damasco.</w:t>
      </w:r>
    </w:p>
    <w:p>
      <w:pPr/>
      <w:r>
        <w:rPr>
          <w:lang w:val="es_ES" w:bidi="es_ES"/>
        </w:rPr>
      </w:r>
      <w:r>
        <w:rPr>
          <w:b/>
          <w:lang w:val="es_ES" w:bidi="es_ES"/>
        </w:rPr>
        <w:t>Quinta escena:</w:t>
      </w:r>
      <w:r>
        <w:rPr>
          <w:lang w:val="es_ES" w:bidi="es_ES"/>
        </w:rPr>
        <w:t xml:space="preserve"> Ananías va a Saulo y le pone las manos a Saulo. Saulo ve nuevamente. Saulo es bautizado.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Sumo sacerdote</w:t>
      </w:r>
    </w:p>
    <w:p>
      <w:pPr>
        <w:pStyle w:val="ListBullet"/>
        <w:spacing w:line="240" w:lineRule="auto"/>
        <w:ind w:left="720"/>
      </w:pPr>
      <w:r>
        <w:rPr>
          <w:lang w:val="es_ES" w:bidi="es_ES"/>
        </w:rPr>
      </w:r>
      <w:r>
        <w:rPr>
          <w:lang w:val="es_ES" w:bidi="es_ES"/>
        </w:rPr>
        <w:t>Hombres que viajan con Saulo</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Ananías</w:t>
      </w:r>
    </w:p>
    <w:p>
      <w:pPr>
        <w:pStyle w:val="ListBullet"/>
        <w:spacing w:line="240" w:lineRule="auto"/>
        <w:ind w:left="720"/>
      </w:pPr>
      <w:r>
        <w:rPr>
          <w:lang w:val="es_ES" w:bidi="es_ES"/>
        </w:rPr>
      </w:r>
      <w:r>
        <w:rPr>
          <w:lang w:val="es_ES" w:bidi="es_ES"/>
        </w:rPr>
        <w:t>Judas</w:t>
      </w:r>
    </w:p>
    <w:p>
      <w:pPr>
        <w:pStyle w:val="ListBullet"/>
        <w:spacing w:line="240" w:lineRule="auto"/>
        <w:ind w:left="720"/>
      </w:pPr>
      <w:r>
        <w:rPr>
          <w:lang w:val="es_ES" w:bidi="es_ES"/>
        </w:rPr>
      </w:r>
      <w:r>
        <w:rPr>
          <w:lang w:val="es_ES" w:bidi="es_ES"/>
        </w:rPr>
        <w:t>Seguidores de Jesús</w:t>
      </w:r>
    </w:p>
    <w:p>
      <w:pPr>
        <w:pStyle w:val="ListBullet"/>
        <w:spacing w:line="240" w:lineRule="auto"/>
        <w:ind w:left="720"/>
      </w:pPr>
      <w:r>
        <w:rPr>
          <w:lang w:val="es_ES" w:bidi="es_ES"/>
        </w:rPr>
      </w:r>
      <w:r>
        <w:rPr>
          <w:lang w:val="es_ES" w:bidi="es_ES"/>
        </w:rPr>
        <w:t>Líderes de la sinagoga en Damasco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recordar que Saulo estaba presente cuando Esteban fue apedreado. Entonces comenzó a perseguir, o causarles daño, a los seguidores de Jesús. También es importante recordar que estas cosas sucedieron durante el mismo tiempo en que Felipe estaba hablando de Jesús en Samaria y con el etíope.</w:t>
      </w:r>
    </w:p>
    <w:p>
      <w:pPr/>
      <w:r>
        <w:rPr>
          <w:lang w:val="es_ES" w:bidi="es_ES"/>
        </w:rPr>
      </w:r>
      <w:r>
        <w:rPr>
          <w:lang w:val="es_ES" w:bidi="es_ES"/>
        </w:rPr>
        <w:t>Muchos seguidores de Jesús en Jerusalén dejan la ciudad debido a la persecución. Van a varios lugares de la región, incluido Damasco. Saulo le pide al sumo sacerdote permiso para arrestar a los seguidores de Jesús, también llamados El Camino, en Damasco y traerlos de regreso a Jerusalén.</w:t>
      </w:r>
    </w:p>
    <w:p>
      <w:pPr/>
      <w:r>
        <w:rPr>
          <w:lang w:val="es_ES" w:bidi="es_ES"/>
        </w:rPr>
      </w:r>
      <w:r>
        <w:rPr>
          <w:lang w:val="es_ES" w:bidi="es_ES"/>
        </w:rPr>
        <w:t>Mientras viaja a Damasco, Saulo está cegado por una luz del cielo y tiene una visión de Jesús. La voz de Jesús le habla a Saulo. Es importante recordar lo que Jesús y Saulo se dicen entre sí. También es importante recordar que sus compañeros de viaje escuchan una voz y ven la luz, pero no ven a nadie. Saulo es llevado a Damasco por sus compañeros de viaje.</w:t>
      </w:r>
    </w:p>
    <w:p>
      <w:pPr/>
      <w:r>
        <w:rPr>
          <w:lang w:val="es_ES" w:bidi="es_ES"/>
        </w:rPr>
      </w:r>
      <w:r>
        <w:rPr>
          <w:lang w:val="es_ES" w:bidi="es_ES"/>
        </w:rPr>
        <w:t>Saulo estuvo ciego durante tres días y no comió ni bebió durante ese tiempo. Jesús se les aparece a Ananías y a Saulo en visiones separadas, diciéndoles lo mismo. Ananías era reacio a ir con Saulo debido a su reputación de perseguir y causar daño a los seguidores de Jesús. Jesús le ordenó a Ananías que fuera porque Jesús tenía un plan especial para Saulo.</w:t>
      </w:r>
    </w:p>
    <w:p>
      <w:pPr/>
      <w:r>
        <w:rPr>
          <w:lang w:val="es_ES" w:bidi="es_ES"/>
        </w:rPr>
      </w:r>
      <w:r>
        <w:rPr>
          <w:lang w:val="es_ES" w:bidi="es_ES"/>
        </w:rPr>
        <w:t>Ananías obedece a Jesús. Ananías fue a la casa donde se estaba hospedando Saulo. Puso sus manos sobre Saulo. Ananías le dice a Saulo que el Señor Jesús, que se le apareció en el camino, ha enviado a Ananías para que Saulo pueda recuperar la vista y ser lleno del Espíritu Santo. Saulo puede ver nuevamente. Es bautizado, un lavado ceremonial para demostrar que seguía a Jesús.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5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Sumo sacerdote</w:t>
      </w:r>
    </w:p>
    <w:p>
      <w:pPr>
        <w:pStyle w:val="ListBullet"/>
        <w:spacing w:line="240" w:lineRule="auto"/>
        <w:ind w:left="720"/>
      </w:pPr>
      <w:r>
        <w:rPr>
          <w:lang w:val="es_ES" w:bidi="es_ES"/>
        </w:rPr>
      </w:r>
      <w:r>
        <w:rPr>
          <w:lang w:val="es_ES" w:bidi="es_ES"/>
        </w:rPr>
        <w:t>Hombres que viajan con Saulo</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Ananías</w:t>
      </w:r>
    </w:p>
    <w:p>
      <w:pPr>
        <w:pStyle w:val="ListBullet"/>
        <w:spacing w:line="240" w:lineRule="auto"/>
        <w:ind w:left="720"/>
      </w:pPr>
      <w:r>
        <w:rPr>
          <w:lang w:val="es_ES" w:bidi="es_ES"/>
        </w:rPr>
      </w:r>
      <w:r>
        <w:rPr>
          <w:lang w:val="es_ES" w:bidi="es_ES"/>
        </w:rPr>
        <w:t>Judas</w:t>
      </w:r>
    </w:p>
    <w:p>
      <w:pPr>
        <w:pStyle w:val="ListBullet"/>
        <w:spacing w:line="240" w:lineRule="auto"/>
        <w:ind w:left="720"/>
      </w:pPr>
      <w:r>
        <w:rPr>
          <w:lang w:val="es_ES" w:bidi="es_ES"/>
        </w:rPr>
      </w:r>
      <w:r>
        <w:rPr>
          <w:lang w:val="es_ES" w:bidi="es_ES"/>
        </w:rPr>
        <w:t>Seguidores de Jesús</w:t>
      </w:r>
    </w:p>
    <w:p>
      <w:pPr>
        <w:pStyle w:val="ListBullet"/>
        <w:spacing w:line="240" w:lineRule="auto"/>
        <w:ind w:left="720"/>
      </w:pPr>
      <w:r>
        <w:rPr>
          <w:lang w:val="es_ES" w:bidi="es_ES"/>
        </w:rPr>
      </w:r>
      <w:r>
        <w:rPr>
          <w:lang w:val="es_ES" w:bidi="es_ES"/>
        </w:rPr>
        <w:t>Líderes de la sinagoga en Damasco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Actúen como los seguidores de Jesús en Jerusalén siendo perseguidos, siendo dañados por personas en Jerusalén. Actúen como ellos huyendo de Jerusalén a otros lugares, como Damasco.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los seguidores de Jesús: "¿Cómo te sientes?" Pueden escuchar cosas como: "Miedo. Temo por mi vida", o "Temo por mi familia", y "Seguiré a Jesús sin importar qué".</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Actúen como Saulo yendo al Sumo Sacerdote para pedir permiso para ir a Damasco para arrestar a los seguidores de Jesús, también llamados el Camino, y traerlos de regreso a Jerusalén. El sumo sacerdote le da a Saulo cartas a los líderes de la sinagoga en Damasco.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Saulo, "¿Cómo se siente?" Es posible que escuchen cosas como: "Justo. Necesito proteger la fe judía", o "Siempre hago lo que es correcto", y "Necesito detener a estas personas que propaguen la falsa enseñanza".</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Mientras viaja a Damasco, Saulo está cegado por una luz del cielo y tiene una visión de Jesús. Saulo escucha la voz de Jesús diciendo: "Saulo, ¿por qué me estás persiguiendo?" Saulo no reconoce la voz y pregunta: "¿Quién eres tú, Señor?" Jesús le dice a Saulo: "Es Jesús, a quien estás persiguiendo". Es importante recordar que sus compañeros de viaje escuchan una voz y ven la luz, pero no ven a nadie. Saulo es llevado a Damasco por sus compañeros de viaje.</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compañeros de viaje de Saulo: "¿Cómo se sienten?" Es posible que escuchen cosas como: "¿Qué está sucediendo? ¡Veo la luz y escucho una voz, pero solo veo a Saulo!" o "¿Qué le está sucediendo a Saulo?" y "Necesitamos ayudar a Saulo a entrar en Damasco". Pregúntenle al actor que interpreta a Saulo, "¿Cómo se siente?" Es posible que escuchen cosas como: "¡No puedo ver! Lo siento tanto. Supongo que estoy siendo castigado", o "Pensé que estas personas estaban haciendo mal. No me di cuenta de que estaba persiguiendo a Jesús", y "ahora sé que Jesús es el Señor".</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Saulo estuvo ciego durante tres días y no comió ni bebió durante ese tiempo. Jesús se les aparece a Ananías y a Saulo en visiones separadas, diciéndoles lo mismo. Ananías era reacio a ir con Saulo debido a su reputación de perseguir y dañar a los seguidores de Jesús. Jesús le ordenó a Ananías que fuera porque Jesús tenía un plan especial para Saulo.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Ananías: "¿Cómo se siente?" Es posible que escuchen cosas como: "Tengo miedo por todas las cosas malas que he escuchado sobre este hombre Saulo" y "Siento recelo, pero confío en Jesús, por lo que necesito obedecerlo".</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Ananías obedece a Jesús. Ananías fue a la casa donde se estaba hospedando Saulo. Puso sus manos sobre Saulo. Ananías le dice a Saulo que el Señor Jesús que se le apareció en el camino ha enviado a Ananías para que Saulo pueda recuperar la vista y ser lleno del Espíritu Santo. Saulo puede ver nuevamente. Es bautizado, un lavado ceremonial que demostraba que seguía a 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Saulo, "¿Cómo se siente?" Es posible que escuchen cosas como: "¡Puedo ver nuevamente!" o "Jesús es el Salvador Prometido. Necesito seguirlo" y "Honrado de que Jesús me haya usado después de todas las cosas malas que he hecho a sus seguidores".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Saulo obtuvo cartas del </w:t>
      </w:r>
      <w:r>
        <w:rPr>
          <w:b/>
          <w:lang w:val="es_ES" w:bidi="es_ES"/>
        </w:rPr>
        <w:t>sumo sacerdote</w:t>
      </w:r>
      <w:r>
        <w:rPr>
          <w:lang w:val="es_ES" w:bidi="es_ES"/>
        </w:rPr>
        <w:t xml:space="preserve">, el líder del sumo </w:t>
      </w:r>
      <w:r>
        <w:rPr>
          <w:b/>
          <w:lang w:val="es_ES" w:bidi="es_ES"/>
        </w:rPr>
        <w:t>Consejo</w:t>
      </w:r>
      <w:r>
        <w:rPr>
          <w:lang w:val="es_ES" w:bidi="es_ES"/>
        </w:rPr>
        <w:t xml:space="preserve"> judío, dándole permiso para arrestar a los seguidores de Jesús que habían ido a Damasco. Estas cartas estaban dirigidas a los líderes de las </w:t>
      </w:r>
      <w:r>
        <w:rPr>
          <w:b/>
          <w:lang w:val="es_ES" w:bidi="es_ES"/>
        </w:rPr>
        <w:t>sinagogas</w:t>
      </w:r>
      <w:r>
        <w:rPr>
          <w:lang w:val="es_ES" w:bidi="es_ES"/>
        </w:rPr>
        <w:t xml:space="preserve">. Recuerden usar las mismas palabras que han usado anteriormente para </w:t>
      </w:r>
      <w:r>
        <w:rPr>
          <w:lang w:val="es_ES" w:bidi="es_ES"/>
        </w:rPr>
        <w:t>sacerdote</w:t>
      </w:r>
      <w:r>
        <w:rPr>
          <w:lang w:val="es_ES" w:bidi="es_ES"/>
        </w:rPr>
        <w:t xml:space="preserve"> y </w:t>
      </w:r>
      <w:r>
        <w:rPr>
          <w:lang w:val="es_ES" w:bidi="es_ES"/>
        </w:rPr>
        <w:t>sinagoga</w:t>
      </w:r>
      <w:r>
        <w:rPr>
          <w:lang w:val="es_ES" w:bidi="es_ES"/>
        </w:rPr>
        <w:t>. Se pueden encontrar las definiciones completas de estas palabras en el Glosario Principal.</w:t>
      </w:r>
    </w:p>
    <w:p>
      <w:pPr/>
      <w:r>
        <w:rPr>
          <w:lang w:val="es_ES" w:bidi="es_ES"/>
        </w:rPr>
      </w:r>
      <w:r>
        <w:rPr>
          <w:lang w:val="es_ES" w:bidi="es_ES"/>
        </w:rPr>
        <w:t xml:space="preserve">Pablo estaba autorizado a arrestar tanto a hombres como Saulo estaba autorizado a arrestar tanto a hombres como a mujeres que pertenecían al </w:t>
      </w:r>
      <w:r>
        <w:rPr>
          <w:b/>
          <w:lang w:val="es_ES" w:bidi="es_ES"/>
        </w:rPr>
        <w:t>Camino</w:t>
      </w:r>
      <w:r>
        <w:rPr>
          <w:lang w:val="es_ES" w:bidi="es_ES"/>
        </w:rPr>
        <w:t>. "El Camino" era lo que los primeros creyentes en Jesús se llamaban a sí mismos. Este título podría provenir de cuando Jesús había dicho de sí mismo: "Yo soy el camino... al Padre", indicando que él es el que hace posible una relación correcta con Dios. Otra explicación podría ser que los seguidores de Jesús se veían a sí mismos como el verdadero camino dentro de la comunidad de fe judía más grande.</w:t>
      </w:r>
    </w:p>
    <w:p>
      <w:pPr/>
      <w:r>
        <w:rPr>
          <w:lang w:val="es_ES" w:bidi="es_ES"/>
        </w:rPr>
      </w:r>
      <w:r>
        <w:rPr>
          <w:lang w:val="es_ES" w:bidi="es_ES"/>
        </w:rPr>
        <w:t xml:space="preserve">Cuando Saulo se acercó a Damasco, una luz brillante brilló del </w:t>
      </w:r>
      <w:r>
        <w:rPr>
          <w:b/>
          <w:lang w:val="es_ES" w:bidi="es_ES"/>
        </w:rPr>
        <w:t>cielo</w:t>
      </w:r>
      <w:r>
        <w:rPr>
          <w:lang w:val="es_ES" w:bidi="es_ES"/>
        </w:rPr>
        <w:t xml:space="preserve"> y lo cegó. </w:t>
      </w:r>
      <w:r>
        <w:rPr>
          <w:b/>
          <w:lang w:val="es_ES" w:bidi="es_ES"/>
        </w:rPr>
        <w:t>El cielo</w:t>
      </w:r>
      <w:r>
        <w:rPr>
          <w:lang w:val="es_ES" w:bidi="es_ES"/>
        </w:rPr>
        <w:t xml:space="preserve"> puede referirse al cielo, o al lugar donde viven Dios y sus ángeles. En este contexto, lo más probable es que sea el lugar donde vive Dios, ya que la luz fue causada por Jesús. Recuerden usar la misma palabra para </w:t>
      </w:r>
      <w:r>
        <w:rPr>
          <w:b/>
          <w:lang w:val="es_ES" w:bidi="es_ES"/>
        </w:rPr>
        <w:t>cielo</w:t>
      </w:r>
      <w:r>
        <w:rPr>
          <w:lang w:val="es_ES" w:bidi="es_ES"/>
        </w:rPr>
        <w:t xml:space="preserve"> que han usado anteriormente. Pueden encontrar una definición de </w:t>
      </w:r>
      <w:r>
        <w:rPr>
          <w:lang w:val="es_ES" w:bidi="es_ES"/>
        </w:rPr>
        <w:t>cielo</w:t>
      </w:r>
      <w:r>
        <w:rPr>
          <w:lang w:val="es_ES" w:bidi="es_ES"/>
        </w:rPr>
        <w:t xml:space="preserve"> en el Glosario Principal.</w:t>
      </w:r>
    </w:p>
    <w:p>
      <w:pPr/>
      <w:r>
        <w:rPr>
          <w:lang w:val="es_ES" w:bidi="es_ES"/>
        </w:rPr>
      </w:r>
      <w:r>
        <w:rPr>
          <w:lang w:val="es_ES" w:bidi="es_ES"/>
        </w:rPr>
        <w:t xml:space="preserve">Saulo cae al suelo y luego escucha una voz que le pregunta: "¿Por qué me estás </w:t>
      </w:r>
      <w:r>
        <w:rPr>
          <w:b/>
          <w:lang w:val="es_ES" w:bidi="es_ES"/>
        </w:rPr>
        <w:t>persiguiendo</w:t>
      </w:r>
      <w:r>
        <w:rPr>
          <w:lang w:val="es_ES" w:bidi="es_ES"/>
        </w:rPr>
        <w:t xml:space="preserve">?" Perseguir significa lastimar a las personas o hacer que sufran. Recuerden usar la misma palabra para perseguir que usaron en los pasajes anteriores. Se puede encontrar una definición de </w:t>
      </w:r>
      <w:r>
        <w:rPr>
          <w:lang w:val="es_ES" w:bidi="es_ES"/>
        </w:rPr>
        <w:t>persecución</w:t>
      </w:r>
      <w:r>
        <w:rPr>
          <w:lang w:val="es_ES" w:bidi="es_ES"/>
        </w:rPr>
        <w:t xml:space="preserve"> en el Glosario Principal.</w:t>
      </w:r>
    </w:p>
    <w:p>
      <w:pPr/>
      <w:r>
        <w:rPr>
          <w:lang w:val="es_ES" w:bidi="es_ES"/>
        </w:rPr>
      </w:r>
      <w:r>
        <w:rPr>
          <w:lang w:val="es_ES" w:bidi="es_ES"/>
        </w:rPr>
        <w:t xml:space="preserve">Saulo responde con: "¿Quién eres tú, </w:t>
      </w:r>
      <w:r>
        <w:rPr>
          <w:b/>
          <w:lang w:val="es_ES" w:bidi="es_ES"/>
        </w:rPr>
        <w:t>Señor</w:t>
      </w:r>
      <w:r>
        <w:rPr>
          <w:lang w:val="es_ES" w:bidi="es_ES"/>
        </w:rPr>
        <w:t xml:space="preserve">?" El uso del título Señor por parte de Saulo no es solo por respeto, sino también por el reconocimiento de que no estaba hablando a una persona común. Recuerden usar la misma palabra para Señor que han usado en los pasajes anteriores. Se puede encontrar una definición de </w:t>
      </w:r>
      <w:r>
        <w:rPr>
          <w:lang w:val="es_ES" w:bidi="es_ES"/>
        </w:rPr>
        <w:t>Señor</w:t>
      </w:r>
      <w:r>
        <w:rPr>
          <w:lang w:val="es_ES" w:bidi="es_ES"/>
        </w:rPr>
        <w:t xml:space="preserve"> en el Glosario Principal.</w:t>
      </w:r>
    </w:p>
    <w:p>
      <w:pPr/>
      <w:r>
        <w:rPr>
          <w:lang w:val="es_ES" w:bidi="es_ES"/>
        </w:rPr>
      </w:r>
      <w:r>
        <w:rPr>
          <w:lang w:val="es_ES" w:bidi="es_ES"/>
        </w:rPr>
        <w:t xml:space="preserve">Se le dice a Saulo que vaya a Damasco y que allí se le diría qué hacer. Jesús se le aparece a Ananías, un </w:t>
      </w:r>
      <w:r>
        <w:rPr>
          <w:b/>
          <w:lang w:val="es_ES" w:bidi="es_ES"/>
        </w:rPr>
        <w:t>discípulo</w:t>
      </w:r>
      <w:r>
        <w:rPr>
          <w:lang w:val="es_ES" w:bidi="es_ES"/>
        </w:rPr>
        <w:t xml:space="preserve"> o seguidor de Jesús, en una </w:t>
      </w:r>
      <w:r>
        <w:rPr>
          <w:b/>
          <w:lang w:val="es_ES" w:bidi="es_ES"/>
        </w:rPr>
        <w:t>visión</w:t>
      </w:r>
      <w:r>
        <w:rPr>
          <w:lang w:val="es_ES" w:bidi="es_ES"/>
        </w:rPr>
        <w:t xml:space="preserve">, diciéndole que vaya a Saulo. Le dice a Ananías que Saulo también ha tenido una visión. Las visiones se refieren a una experiencia sobrenatural en la que se da un mensaje de Dios a una persona cuando está despierta. Los sueños son lo que Dios hace que las personas vean cuando están dormidas. Si su idioma solo tiene una palabra para visión y sueño, es posible que quieran especificar que Ananías y Saulo estaban despiertos cuando recibieron el mensaje de Jesús. Recuerden usar las mismas palabras para discípulo y visión que han usado en los pasajes anteriores. Se pueden encontrar las definiciones de </w:t>
      </w:r>
      <w:r>
        <w:rPr>
          <w:lang w:val="es_ES" w:bidi="es_ES"/>
        </w:rPr>
        <w:t>discípulo</w:t>
      </w:r>
      <w:r>
        <w:rPr>
          <w:lang w:val="es_ES" w:bidi="es_ES"/>
        </w:rPr>
        <w:t xml:space="preserve"> y </w:t>
      </w:r>
      <w:r>
        <w:rPr>
          <w:lang w:val="es_ES" w:bidi="es_ES"/>
        </w:rPr>
        <w:t>visión</w:t>
      </w:r>
      <w:r>
        <w:rPr>
          <w:lang w:val="es_ES" w:bidi="es_ES"/>
        </w:rPr>
        <w:t xml:space="preserve"> en el Glosario Principal.</w:t>
      </w:r>
    </w:p>
    <w:p>
      <w:pPr/>
      <w:r>
        <w:rPr>
          <w:lang w:val="es_ES" w:bidi="es_ES"/>
        </w:rPr>
      </w:r>
      <w:r>
        <w:rPr>
          <w:lang w:val="es_ES" w:bidi="es_ES"/>
        </w:rPr>
        <w:t xml:space="preserve">Ananías dudaba en ir porque ha escuchado que Saulo persigue a los seguidores de Jesús. Jesús le ordenó a Ananías que fuera porque Saulo era el instrumento elegido de Jesús para llevar las buenas nuevas de la salvación en Jesús a los </w:t>
      </w:r>
      <w:r>
        <w:rPr>
          <w:b/>
          <w:lang w:val="es_ES" w:bidi="es_ES"/>
        </w:rPr>
        <w:t>gentiles</w:t>
      </w:r>
      <w:r>
        <w:rPr>
          <w:lang w:val="es_ES" w:bidi="es_ES"/>
        </w:rPr>
        <w:t xml:space="preserve">, a los que no eran judíos. "Instrumento elegido" significa que Jesús había elegido a Saulo para servirlo. Usen la misma palabra para gentil que han usado anteriormente. Pueden encontrar una definición de </w:t>
      </w:r>
      <w:r>
        <w:rPr>
          <w:lang w:val="es_ES" w:bidi="es_ES"/>
        </w:rPr>
        <w:t>Gentil</w:t>
      </w:r>
      <w:r>
        <w:rPr>
          <w:lang w:val="es_ES" w:bidi="es_ES"/>
        </w:rPr>
        <w:t xml:space="preserve"> en el Glosario Principal.</w:t>
      </w:r>
    </w:p>
    <w:p>
      <w:pPr/>
      <w:r>
        <w:rPr>
          <w:lang w:val="es_ES" w:bidi="es_ES"/>
        </w:rPr>
      </w:r>
      <w:r>
        <w:rPr>
          <w:lang w:val="es_ES" w:bidi="es_ES"/>
        </w:rPr>
        <w:t xml:space="preserve">Ananías obedeció a Jesús y fue a la casa donde Saulo se estaba hospedando. Ananías fue a Saulo, le puso la mano sobre él. Ananías le dice a Saulo que el Señor Jesús, que se le apareció en el camino, ha enviado a Ananías para que Saulo pueda recuperar la vista y ser lleno del </w:t>
      </w:r>
      <w:r>
        <w:rPr>
          <w:b/>
          <w:lang w:val="es_ES" w:bidi="es_ES"/>
        </w:rPr>
        <w:t>Espíritu Santo</w:t>
      </w:r>
      <w:r>
        <w:rPr>
          <w:lang w:val="es_ES" w:bidi="es_ES"/>
        </w:rPr>
        <w:t xml:space="preserve">. Recuerden usar la misma palabra para Espíritu Santo que han usado en los pasajes anteriores. Se puede encontrar una definición de </w:t>
      </w:r>
      <w:r>
        <w:rPr>
          <w:lang w:val="es_ES" w:bidi="es_ES"/>
        </w:rPr>
        <w:t>Espíritu Santo</w:t>
      </w:r>
      <w:r>
        <w:rPr>
          <w:lang w:val="es_ES" w:bidi="es_ES"/>
        </w:rPr>
        <w:t xml:space="preserve"> en el Glosario Principal.</w:t>
      </w:r>
    </w:p>
    <w:p>
      <w:pPr/>
      <w:r>
        <w:rPr>
          <w:lang w:val="es_ES" w:bidi="es_ES"/>
        </w:rPr>
      </w:r>
      <w:r>
        <w:rPr>
          <w:lang w:val="es_ES" w:bidi="es_ES"/>
        </w:rPr>
        <w:t xml:space="preserve">Después de que Ananías tocó a Saulo y le habló, algo como </w:t>
      </w:r>
      <w:r>
        <w:rPr>
          <w:b/>
          <w:lang w:val="es_ES" w:bidi="es_ES"/>
        </w:rPr>
        <w:t>escamas</w:t>
      </w:r>
      <w:r>
        <w:rPr>
          <w:lang w:val="es_ES" w:bidi="es_ES"/>
        </w:rPr>
        <w:t xml:space="preserve"> cayó de los ojos de Saulo y pudo ver nuevamente. Las escamas son hojuelas de piel o similares a lo que se encuentra en la piel de muchos peces. Saulo fue entonces </w:t>
      </w:r>
      <w:r>
        <w:rPr>
          <w:b/>
          <w:lang w:val="es_ES" w:bidi="es_ES"/>
        </w:rPr>
        <w:t>bautizado</w:t>
      </w:r>
      <w:r>
        <w:rPr>
          <w:lang w:val="es_ES" w:bidi="es_ES"/>
        </w:rPr>
        <w:t xml:space="preserve">, un lavado ceremonial que demostraba que seguía a Jesús. Recuerden usar la misma palabra para bautizar que han usado en los pasajes anteriores. Se puede encontrar una definición de </w:t>
      </w:r>
      <w:r>
        <w:rPr>
          <w:lang w:val="es_ES" w:bidi="es_ES"/>
        </w:rPr>
        <w:t>bautismo</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9:19–31</w:t>
      </w:r>
      <w:r>
        <w:rPr>
          <w:lang w:val="es_ES" w:bidi="es_ES"/>
        </w:rPr>
      </w:r>
    </w:p>
    <w:p>
      <w:pPr>
        <w:pStyle w:val="Heading3"/>
      </w:pPr>
      <w:r>
        <w:rPr>
          <w:lang w:val="es_ES" w:bidi="es_ES"/>
        </w:rPr>
        <w:t>Escuchar con el corazón</w:t>
      </w:r>
    </w:p>
    <w:p>
      <w:pPr/>
      <w:r>
        <w:rPr>
          <w:lang w:val="es_ES" w:bidi="es_ES"/>
        </w:rPr>
      </w:r>
      <w:r>
        <w:rPr>
          <w:lang w:val="es_ES" w:bidi="es_ES"/>
        </w:rPr>
        <w:t>Escuchen Hechos 9:19b-31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Saulo fue a Damasco para arrestar a los seguidores de Jesús. Durante su viaje, se encontró con Jesús en una visión y, como resultado, se convirtió en un seguidor de Jesús. Al final del pasaje, Saulo fue bautizado, un lavado ceremonial que demostraba que seguía a Jesús.</w:t>
      </w:r>
    </w:p>
    <w:p>
      <w:pPr/>
      <w:r>
        <w:rPr>
          <w:lang w:val="es_ES" w:bidi="es_ES"/>
        </w:rPr>
      </w:r>
      <w:r>
        <w:rPr>
          <w:lang w:val="es_ES" w:bidi="es_ES"/>
        </w:rPr>
        <w:t>Durante varios días, Saulo se quedó con los creyentes o discípulos, seguidores de Jesús, en Damasco. Probablemente eran las mismas personas que él había planeado arrestar y llevar de regreso a Jerusalén. Tan pronto como Saulo recuperó sus fuerzas, comenzó a proclamar en las sinagogas, el lugar de oración de los judíos, que Jesús era el Hijo de Dios. Proclamar significa anunciar o declarar algo públicamente.</w:t>
      </w:r>
    </w:p>
    <w:p>
      <w:pPr/>
      <w:r>
        <w:rPr>
          <w:lang w:val="es_ES" w:bidi="es_ES"/>
        </w:rPr>
      </w:r>
      <w:r>
        <w:rPr>
          <w:lang w:val="es_ES" w:bidi="es_ES"/>
        </w:rPr>
        <w:t>Hijo de Dios es un título que se usa para Jesús. Este título se usaba con frecuencia para referirse al Salvador que sería descendiente del rey David. Dios enviaría a este Salvador para rescatar a su pueblo. A esta persona se le solía llamar el “Mesías” o “Cristo”. El título “Hijo de Dios” también indica que Jesús tiene la misma naturaleza y el mismo carácter que Dios. Se refiere a la relación especial entre Dios y Jesús. Es necesario entender que él no fue el resultado de una unión física de Dios con una mujer.</w:t>
      </w:r>
    </w:p>
    <w:p>
      <w:pPr/>
      <w:r>
        <w:rPr>
          <w:lang w:val="es_ES" w:bidi="es_ES"/>
        </w:rPr>
      </w:r>
      <w:r>
        <w:rPr>
          <w:lang w:val="es_ES" w:bidi="es_ES"/>
        </w:rPr>
        <w:t xml:space="preserve">Se puede encontrar una definición completa de </w:t>
      </w:r>
      <w:r>
        <w:rPr>
          <w:b/>
          <w:lang w:val="es_ES" w:bidi="es_ES"/>
        </w:rPr>
        <w:t>Hijo de Dios</w:t>
      </w:r>
      <w:r>
        <w:rPr>
          <w:lang w:val="es_ES" w:bidi="es_ES"/>
        </w:rPr>
        <w:t xml:space="preserve"> en el Glosario Principal.</w:t>
      </w:r>
    </w:p>
    <w:p>
      <w:pPr/>
      <w:r>
        <w:rPr>
          <w:lang w:val="es_ES" w:bidi="es_ES"/>
        </w:rPr>
      </w:r>
      <w:r>
        <w:rPr>
          <w:lang w:val="es_ES" w:bidi="es_ES"/>
        </w:rPr>
        <w:t>Todos los que escucharon a Saulo hablar se quedaron asombrados o sorprendidos. Decían: “¿No es este la misma persona que causó problemas entre los seguidores de Jesús en Jerusalén? ¿No vino aquí para arrestar a los seguidores de Jesús?" Estas eran preguntas que no se esperaba que fueran respondidas. Sabían de la reputación de Saulo como alguien que perseguía o hacía sufrir a los seguidores de Jesús. Sabían de los planes de Saulo de arrestar a los seguidores de Jesús y llevarlos de regreso a Jerusalén como prisioneros para ser juzgados por los sumos sacerdotes del Sanedrín.</w:t>
      </w:r>
    </w:p>
    <w:p>
      <w:pPr/>
      <w:r>
        <w:rPr>
          <w:lang w:val="es_ES" w:bidi="es_ES"/>
        </w:rPr>
      </w:r>
      <w:r>
        <w:rPr>
          <w:lang w:val="es_ES" w:bidi="es_ES"/>
        </w:rPr>
        <w:t>Saulo se fortalecía cada vez más, o su predicación se volvía cada vez más poderosa. Esto no se refiere a la fuerza física de Saulo. Es una expresión que significa que la capacidad de Saulo para convencer a las personas acerca de Jesús mejoraba cada día. Saulo demostraba a los judíos de Damasco que Jesús era el Mesías, o el Salvador prometido. Probar significa que Saulo utilizaba pasajes del Antiguo Testamento sobre el Mesías para convencer a las personas de que Jesús es el Mesías. Los judíos quedaban confundidos, o no podían refutar lo que Saulo decía. Esto significa que no podían argumentar en contra de las pruebas de Saulo acerca de Jesús.</w:t>
      </w:r>
    </w:p>
    <w:p>
      <w:pPr/>
      <w:r>
        <w:rPr>
          <w:lang w:val="es_ES" w:bidi="es_ES"/>
        </w:rPr>
      </w:r>
      <w:r>
        <w:rPr>
          <w:lang w:val="es_ES" w:bidi="es_ES"/>
        </w:rPr>
        <w:t>El pasaje dice “después de muchos días”. No está claro cuánto tiempo ha pasado. Muchos estudiosos creen que fue un período de hasta tres años, basándose en la carta que Saulo, más tarde llamado Pablo, escribió a los seguidores de Jesús en otra región. Después de que pasó este tiempo, los judíos conspiraron para matar a Saulo. Esto probablemente significa que los líderes de los judíos hicieron el plan para matar a Saulo. Los judíos no lograron refutar a Saulo con éxito, así que decidieron matarlo. Tenían gente vigilando las puertas de Damasco día y noche, con la esperanza de atrapar a Saulo. Saulo se enteró de su plan.</w:t>
      </w:r>
    </w:p>
    <w:p>
      <w:pPr/>
      <w:r>
        <w:rPr>
          <w:lang w:val="es_ES" w:bidi="es_ES"/>
        </w:rPr>
      </w:r>
      <w:r>
        <w:rPr>
          <w:lang w:val="es_ES" w:bidi="es_ES"/>
        </w:rPr>
        <w:t>Damasco tenía una alta muralla de piedra alrededor de la ciudad con puertas. Esta era la manera normal de entrar y salir de la ciudad. Algunas casas estaban construidas sobre la muralla de la ciudad y tenían ventanas abiertas en la propia muralla.</w:t>
      </w:r>
    </w:p>
    <w:p>
      <w:pPr/>
      <w:r>
        <w:rPr>
          <w:lang w:val="es_ES" w:bidi="es_ES"/>
        </w:rPr>
      </w:r>
      <w:r>
        <w:rPr>
          <w:lang w:val="es_ES" w:bidi="es_ES"/>
        </w:rPr>
        <w:t>Deténganse aquí y conversen: ¿Cómo están organizados los pueblos y ciudades en su área? ¿Cómo sabe alguien cuándo está entrando o saliendo de su pueblo o ciudad? ¿Qué tipos de límites existen alrededor de sus ciudades, pueblos u otros tipos de propiedades?</w:t>
      </w:r>
    </w:p>
    <w:p>
      <w:pPr/>
      <w:r>
        <w:rPr>
          <w:lang w:val="es_ES" w:bidi="es_ES"/>
        </w:rPr>
      </w:r>
      <w:r>
        <w:rPr>
          <w:lang w:val="es_ES" w:bidi="es_ES"/>
        </w:rPr>
        <w:t>Los seguidores de Jesús en Damasco llevaron a Saulo a una de estas casas. Por la noche, llevaron una cesta lo suficientemente resistente como para sostener a un hombre. Ataron una cuerda a la cesta. Saulo entró en la cesta y los creyentes la bajaron por la ventana. Saulo logró escapar de Damasco e ir a Jerusalén.</w:t>
      </w:r>
    </w:p>
    <w:p>
      <w:pPr/>
      <w:r>
        <w:rPr>
          <w:lang w:val="es_ES" w:bidi="es_ES"/>
        </w:rPr>
      </w:r>
      <w:r>
        <w:rPr>
          <w:lang w:val="es_ES" w:bidi="es_ES"/>
        </w:rPr>
        <w:t xml:space="preserve">Muestren una imagen de una </w:t>
      </w:r>
      <w:r>
        <w:rPr>
          <w:b/>
          <w:lang w:val="es_ES" w:bidi="es_ES"/>
        </w:rPr>
        <w:t>muralla de la ciudad con una ventana o abertura en el costado de la muralla</w:t>
      </w:r>
      <w:r>
        <w:rPr>
          <w:lang w:val="es_ES" w:bidi="es_ES"/>
        </w:rPr>
        <w:t>.</w:t>
      </w:r>
    </w:p>
    <w:p>
      <w:pPr/>
      <w:r>
        <w:rPr>
          <w:lang w:val="es_ES" w:bidi="es_ES"/>
        </w:rPr>
      </w:r>
      <w:r>
        <w:rPr>
          <w:lang w:val="es_ES" w:bidi="es_ES"/>
        </w:rPr>
        <w:t xml:space="preserve">Muestren una imagen de una </w:t>
      </w:r>
      <w:r>
        <w:rPr>
          <w:b/>
          <w:lang w:val="es_ES" w:bidi="es_ES"/>
        </w:rPr>
        <w:t>cesta lo suficientemente grande como para que un hombre pueda esconderse dentro</w:t>
      </w:r>
      <w:r>
        <w:rPr>
          <w:lang w:val="es_ES" w:bidi="es_ES"/>
        </w:rPr>
        <w:t>.</w:t>
      </w:r>
    </w:p>
    <w:p>
      <w:pPr/>
      <w:r>
        <w:rPr>
          <w:lang w:val="es_ES" w:bidi="es_ES"/>
        </w:rPr>
      </w:r>
      <w:r>
        <w:rPr>
          <w:lang w:val="es_ES" w:bidi="es_ES"/>
        </w:rPr>
        <w:t>Una vez que Saulo llegó a Jerusalén, intentó unirse a los demás discípulos, los seguidores de Jesús en Jerusalén. Los seguidores de Jesús en Jerusalén tenían miedo de Saulo por lo que les había hecho en el pasado. No creían que Saulo se hubiera convertido en discípulo de Jesús. Sin embargo, Bernabé creyó a Saulo. Recordarán que en un pasaje anterior Bernabé vendió parte de una propiedad y entregó el dinero a los líderes de la iglesia para ayudar a los necesitados. Bernabé recibió ese nombre porque era una persona alentadora. También tenía una buena reputación entre los creyentes en Jerusalén. El pasaje dice que Bernabé llevó a Saulo ante los apóstoles, los doce seguidores más cercanos de Jesús. Esto significa que Bernabé presentó a Saulo ante los apóstoles en Jerusalén. Bernabé les contó cómo Saulo había llegado a conocer a Jesús. Esto significa que Bernabé debió haber escuchado a Saulo contar su historia de cómo conoció a Jesús y creerle.</w:t>
      </w:r>
    </w:p>
    <w:p>
      <w:pPr/>
      <w:r>
        <w:rPr>
          <w:lang w:val="es_ES" w:bidi="es_ES"/>
        </w:rPr>
      </w:r>
      <w:r>
        <w:rPr>
          <w:lang w:val="es_ES" w:bidi="es_ES"/>
        </w:rPr>
        <w:t>Deténganse aquí y conversen: ¿Cómo se presenta alguien nuevo en su comunidad? ¿Cómo puede alguien que antes tenía mala reputación ganarse la aceptación?</w:t>
      </w:r>
    </w:p>
    <w:p>
      <w:pPr/>
      <w:r>
        <w:rPr>
          <w:lang w:val="es_ES" w:bidi="es_ES"/>
        </w:rPr>
      </w:r>
      <w:r>
        <w:rPr>
          <w:lang w:val="es_ES" w:bidi="es_ES"/>
        </w:rPr>
        <w:t>Posible actividad: Hagan que el equipo se divida en parejas. Hagan que cada persona le cuente a su compañero la historia de cómo conoció a Jesús.</w:t>
      </w:r>
    </w:p>
    <w:p>
      <w:pPr/>
      <w:r>
        <w:rPr>
          <w:lang w:val="es_ES" w:bidi="es_ES"/>
        </w:rPr>
      </w:r>
      <w:r>
        <w:rPr>
          <w:lang w:val="es_ES" w:bidi="es_ES"/>
        </w:rPr>
        <w:t>Bernabé también les contó a los creyentes en Jerusalén cómo Saulo había predicado o proclamado con valentía el nombre de Jesús en Damasco. Los seguidores de Jesús en Jerusalén creyeron lo que Bernabé les contó acerca de Saulo. Saulo pudo unirse a los creyentes en todo lo que hacían en Jerusalén. Saulo continuó proclamando con valentía acerca de Jesús en Jerusalén. Saulo discutía con los helenistas, es decir, los judíos de habla griega. Estos eran judíos que habían adoptado el idioma y la cultura griega. Estos judíos intentaron matar a Saulo. Cuando los creyentes en Jerusalén se enteraron de esto, llevaron a Saulo a la ciudad costera de Cesarea y lo enviaron en barco a Tarso, la ciudad natal de Saulo.</w:t>
      </w:r>
    </w:p>
    <w:p>
      <w:pPr/>
      <w:r>
        <w:rPr>
          <w:lang w:val="es_ES" w:bidi="es_ES"/>
        </w:rPr>
      </w:r>
      <w:r>
        <w:rPr>
          <w:lang w:val="es_ES" w:bidi="es_ES"/>
        </w:rPr>
        <w:t xml:space="preserve">Muestren un mapa que incluya </w:t>
      </w:r>
      <w:r>
        <w:rPr>
          <w:b/>
          <w:lang w:val="es_ES" w:bidi="es_ES"/>
        </w:rPr>
        <w:t>Jerusalén, Cesarea y Tarso</w:t>
      </w:r>
      <w:r>
        <w:rPr>
          <w:lang w:val="es_ES" w:bidi="es_ES"/>
        </w:rPr>
        <w:t>.</w:t>
      </w:r>
    </w:p>
    <w:p>
      <w:pPr/>
      <w:r>
        <w:rPr>
          <w:lang w:val="es_ES" w:bidi="es_ES"/>
        </w:rPr>
      </w:r>
      <w:r>
        <w:rPr>
          <w:lang w:val="es_ES" w:bidi="es_ES"/>
        </w:rPr>
        <w:t xml:space="preserve">Muestren una imagen de un </w:t>
      </w:r>
      <w:r>
        <w:rPr>
          <w:b/>
          <w:lang w:val="es_ES" w:bidi="es_ES"/>
        </w:rPr>
        <w:t>barco utilizado en el mar Mediterráneo</w:t>
      </w:r>
      <w:r>
        <w:rPr>
          <w:lang w:val="es_ES" w:bidi="es_ES"/>
        </w:rPr>
        <w:t>.</w:t>
      </w:r>
    </w:p>
    <w:p>
      <w:pPr/>
      <w:r>
        <w:rPr>
          <w:lang w:val="es_ES" w:bidi="es_ES"/>
        </w:rPr>
      </w:r>
      <w:r>
        <w:rPr>
          <w:lang w:val="es_ES" w:bidi="es_ES"/>
        </w:rPr>
        <w:t>A partir de ese momento, la iglesia en la región de Judea, Galilea y Samaria experimentó un tiempo de paz. Esto significa que la persecución había cesado durante ese tiempo. La iglesia se refiere al grupo de creyentes en un lugar o región específicos. En el Nuevo Testamento, la palabra “iglesia” nunca se refiere a un edificio.</w:t>
      </w:r>
    </w:p>
    <w:p>
      <w:pPr/>
      <w:r>
        <w:rPr>
          <w:lang w:val="es_ES" w:bidi="es_ES"/>
        </w:rPr>
      </w:r>
      <w:r>
        <w:rPr>
          <w:lang w:val="es_ES" w:bidi="es_ES"/>
        </w:rPr>
        <w:t xml:space="preserve">Se puede encontrar una definición completa de </w:t>
      </w:r>
      <w:r>
        <w:rPr>
          <w:b/>
          <w:lang w:val="es_ES" w:bidi="es_ES"/>
        </w:rPr>
        <w:t>Iglesia</w:t>
      </w:r>
      <w:r>
        <w:rPr>
          <w:lang w:val="es_ES" w:bidi="es_ES"/>
        </w:rPr>
        <w:t xml:space="preserve"> en el Glosario Principal.</w:t>
      </w:r>
    </w:p>
    <w:p>
      <w:pPr/>
      <w:r>
        <w:rPr>
          <w:lang w:val="es_ES" w:bidi="es_ES"/>
        </w:rPr>
      </w:r>
      <w:r>
        <w:rPr>
          <w:lang w:val="es_ES" w:bidi="es_ES"/>
        </w:rPr>
        <w:t xml:space="preserve">Muestren un mapa que incluya </w:t>
      </w:r>
      <w:r>
        <w:rPr>
          <w:b/>
          <w:lang w:val="es_ES" w:bidi="es_ES"/>
        </w:rPr>
        <w:t>Judea, Galilea y Samaria</w:t>
      </w:r>
      <w:r>
        <w:rPr>
          <w:lang w:val="es_ES" w:bidi="es_ES"/>
        </w:rPr>
        <w:t xml:space="preserve"> si el equipo aún no ha visto uno.</w:t>
      </w:r>
    </w:p>
    <w:p>
      <w:pPr/>
      <w:r>
        <w:rPr>
          <w:lang w:val="es_ES" w:bidi="es_ES"/>
        </w:rPr>
      </w:r>
      <w:r>
        <w:rPr>
          <w:lang w:val="es_ES" w:bidi="es_ES"/>
        </w:rPr>
        <w:t>El Espíritu Santo fortalece espiritualmente a los creyentes. Esto significa que el Espíritu Santo les permitió obedecer a Jesús de manera más completa. Los creyentes también vivían o caminaban en el temor del Señor. Esto significa que tenían reverencia, honor y respeto por Jesús. La iglesia aumentaba en número, lo que significa que el Espíritu Santo ayudaba a que cada vez más personas se convirtieran en seguidores de Jesús.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6 escenas.</w:t>
      </w:r>
    </w:p>
    <w:p>
      <w:pPr/>
      <w:r>
        <w:rPr>
          <w:lang w:val="es_ES" w:bidi="es_ES"/>
        </w:rPr>
      </w:r>
      <w:r>
        <w:rPr>
          <w:b/>
          <w:lang w:val="es_ES" w:bidi="es_ES"/>
        </w:rPr>
        <w:t>Primera escena:</w:t>
      </w:r>
      <w:r>
        <w:rPr>
          <w:lang w:val="es_ES" w:bidi="es_ES"/>
        </w:rPr>
        <w:t xml:space="preserve"> Saulo recupera sus fuerzas y comienza a proclamar a Jesús en las sinagogas de Damasco. Los judíos conspiran para matar a Saulo.</w:t>
      </w:r>
    </w:p>
    <w:p>
      <w:pPr/>
      <w:r>
        <w:rPr>
          <w:lang w:val="es_ES" w:bidi="es_ES"/>
        </w:rPr>
      </w:r>
      <w:r>
        <w:rPr>
          <w:b/>
          <w:lang w:val="es_ES" w:bidi="es_ES"/>
        </w:rPr>
        <w:t>Segunda escena:</w:t>
      </w:r>
      <w:r>
        <w:rPr>
          <w:lang w:val="es_ES" w:bidi="es_ES"/>
        </w:rPr>
        <w:t xml:space="preserve"> Los creyentes en Damasco ayudan a Saulo a escapar. Saulo viaja a Jerusalén.</w:t>
      </w:r>
    </w:p>
    <w:p>
      <w:pPr/>
      <w:r>
        <w:rPr>
          <w:lang w:val="es_ES" w:bidi="es_ES"/>
        </w:rPr>
      </w:r>
      <w:r>
        <w:rPr>
          <w:b/>
          <w:lang w:val="es_ES" w:bidi="es_ES"/>
        </w:rPr>
        <w:t>Tercera escena:</w:t>
      </w:r>
      <w:r>
        <w:rPr>
          <w:lang w:val="es_ES" w:bidi="es_ES"/>
        </w:rPr>
        <w:t xml:space="preserve"> Los creyentes en Jerusalén no creen que Saulo sea un seguidor de Jesús. Bernabé va a Saulo y luego lo presenta a los apóstoles en Jerusalén.</w:t>
      </w:r>
    </w:p>
    <w:p>
      <w:pPr/>
      <w:r>
        <w:rPr>
          <w:lang w:val="es_ES" w:bidi="es_ES"/>
        </w:rPr>
      </w:r>
      <w:r>
        <w:rPr>
          <w:b/>
          <w:lang w:val="es_ES" w:bidi="es_ES"/>
        </w:rPr>
        <w:t>Cuarta escena:</w:t>
      </w:r>
      <w:r>
        <w:rPr>
          <w:lang w:val="es_ES" w:bidi="es_ES"/>
        </w:rPr>
        <w:t xml:space="preserve"> Saulo es aceptado por los creyentes en Jerusalén. Saulo comienza a proclamar a Jesús en Jerusalén. Los judíos de habla griega intentan matar a Saulo.</w:t>
      </w:r>
    </w:p>
    <w:p>
      <w:pPr/>
      <w:r>
        <w:rPr>
          <w:lang w:val="es_ES" w:bidi="es_ES"/>
        </w:rPr>
      </w:r>
      <w:r>
        <w:rPr>
          <w:b/>
          <w:lang w:val="es_ES" w:bidi="es_ES"/>
        </w:rPr>
        <w:t>Quinta escena:</w:t>
      </w:r>
      <w:r>
        <w:rPr>
          <w:lang w:val="es_ES" w:bidi="es_ES"/>
        </w:rPr>
        <w:t xml:space="preserve"> Los creyentes en Jerusalén llevan a Saulo a Cesarea. Saulo se va a Tarso.</w:t>
      </w:r>
    </w:p>
    <w:p>
      <w:pPr/>
      <w:r>
        <w:rPr>
          <w:lang w:val="es_ES" w:bidi="es_ES"/>
        </w:rPr>
      </w:r>
      <w:r>
        <w:rPr>
          <w:b/>
          <w:lang w:val="es_ES" w:bidi="es_ES"/>
        </w:rPr>
        <w:t>Sexta escena:</w:t>
      </w:r>
      <w:r>
        <w:rPr>
          <w:lang w:val="es_ES" w:bidi="es_ES"/>
        </w:rPr>
        <w:t xml:space="preserve"> La iglesia experimenta un tiempo de paz. Los creyentes son fortalecidos. La iglesia crece.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Creyentes en Damasco</w:t>
      </w:r>
    </w:p>
    <w:p>
      <w:pPr>
        <w:pStyle w:val="ListBullet"/>
        <w:spacing w:line="240" w:lineRule="auto"/>
        <w:ind w:left="720"/>
      </w:pPr>
      <w:r>
        <w:rPr>
          <w:lang w:val="es_ES" w:bidi="es_ES"/>
        </w:rPr>
      </w:r>
      <w:r>
        <w:rPr>
          <w:lang w:val="es_ES" w:bidi="es_ES"/>
        </w:rPr>
        <w:t>Gente en la sinagoga de Damasco</w:t>
      </w:r>
    </w:p>
    <w:p>
      <w:pPr>
        <w:pStyle w:val="ListBullet"/>
        <w:spacing w:line="240" w:lineRule="auto"/>
        <w:ind w:left="720"/>
      </w:pPr>
      <w:r>
        <w:rPr>
          <w:lang w:val="es_ES" w:bidi="es_ES"/>
        </w:rPr>
      </w:r>
      <w:r>
        <w:rPr>
          <w:lang w:val="es_ES" w:bidi="es_ES"/>
        </w:rPr>
        <w:t>Creyentes en Jerusalén</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Judíos de habla griega de Jerusalén</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recordar que Saulo acababa de ser bautizado, un lavado ceremonial que mostraba que él seguía a Jesús. No había comido desde el momento en que quedó ciego hasta después de su bautismo.</w:t>
      </w:r>
    </w:p>
    <w:p>
      <w:pPr/>
      <w:r>
        <w:rPr>
          <w:lang w:val="es_ES" w:bidi="es_ES"/>
        </w:rPr>
      </w:r>
      <w:r>
        <w:rPr>
          <w:lang w:val="es_ES" w:bidi="es_ES"/>
        </w:rPr>
        <w:t>Es importante recordar que, después de que Saulo recuperó sus fuerzas, comenzó a proclamar a Jesús en las sinagogas de Damasco. La gente estaba sorprendida porque sabía que él había perseguido anteriormente a los seguidores de Jesús.</w:t>
      </w:r>
    </w:p>
    <w:p>
      <w:pPr/>
      <w:r>
        <w:rPr>
          <w:lang w:val="es_ES" w:bidi="es_ES"/>
        </w:rPr>
      </w:r>
      <w:r>
        <w:rPr>
          <w:lang w:val="es_ES" w:bidi="es_ES"/>
        </w:rPr>
        <w:t>Es importante recordar que, día tras día, Saulo se volvía cada vez mejor en su capacidad para proclamar a Jesús. Es importante recordar que Saulo permaneció en Damasco por muchos días. Muchos estudiosos creen que esto podría haber durado hasta 3 años. Debatió con los judíos y ellos no pudieron refutar lo que Saulo decía. Los judíos tramaron matarlo.</w:t>
      </w:r>
    </w:p>
    <w:p>
      <w:pPr/>
      <w:r>
        <w:rPr>
          <w:lang w:val="es_ES" w:bidi="es_ES"/>
        </w:rPr>
      </w:r>
      <w:r>
        <w:rPr>
          <w:lang w:val="es_ES" w:bidi="es_ES"/>
        </w:rPr>
        <w:t>Es importante recordar cómo los creyentes en Damasco ayudaron a Saulo a escapar.</w:t>
      </w:r>
    </w:p>
    <w:p>
      <w:pPr/>
      <w:r>
        <w:rPr>
          <w:lang w:val="es_ES" w:bidi="es_ES"/>
        </w:rPr>
      </w:r>
      <w:r>
        <w:rPr>
          <w:lang w:val="es_ES" w:bidi="es_ES"/>
        </w:rPr>
        <w:t>Es importante recordar cómo, después de que Saulo llegó a Jerusalén, la gente no le creyó y cómo Bernabé ayudó a Saulo. Saulo fue entonces aceptado por los creyentes. Saulo comenzó a proclamar a Jesús en Jerusalén.</w:t>
      </w:r>
    </w:p>
    <w:p>
      <w:pPr/>
      <w:r>
        <w:rPr>
          <w:lang w:val="es_ES" w:bidi="es_ES"/>
        </w:rPr>
      </w:r>
      <w:r>
        <w:rPr>
          <w:lang w:val="es_ES" w:bidi="es_ES"/>
        </w:rPr>
        <w:t>Es importante recordar la reacción de los judíos de habla griega en Jerusalén ante Saulo. Recuerden cómo los creyentes en Jerusalén ayudaron a Saulo y cuál fue el resultado para la iglesia.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6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Creyentes en Damasco</w:t>
      </w:r>
    </w:p>
    <w:p>
      <w:pPr>
        <w:pStyle w:val="ListBullet"/>
        <w:spacing w:line="240" w:lineRule="auto"/>
        <w:ind w:left="720"/>
      </w:pPr>
      <w:r>
        <w:rPr>
          <w:lang w:val="es_ES" w:bidi="es_ES"/>
        </w:rPr>
      </w:r>
      <w:r>
        <w:rPr>
          <w:lang w:val="es_ES" w:bidi="es_ES"/>
        </w:rPr>
        <w:t>Gente en la sinagoga de Damasco</w:t>
      </w:r>
    </w:p>
    <w:p>
      <w:pPr>
        <w:pStyle w:val="ListBullet"/>
        <w:spacing w:line="240" w:lineRule="auto"/>
        <w:ind w:left="720"/>
      </w:pPr>
      <w:r>
        <w:rPr>
          <w:lang w:val="es_ES" w:bidi="es_ES"/>
        </w:rPr>
      </w:r>
      <w:r>
        <w:rPr>
          <w:lang w:val="es_ES" w:bidi="es_ES"/>
        </w:rPr>
        <w:t>Creyentes en Jerusalén</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Judíos de habla griega de Jerusalén</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Asegúrense de que su equipo represente a Saulo yendo a la sinagoga en Damasco para proclamar el mensaje de Jesús. Recuerden la reacción de la gente ante Saulo.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Saulo, "¿Cómo se siente?" Es posible que escuchen cosas como, "Me estoy fortaleciendo. Necesito hablarle a la gente acerca de Jesús", y "Humilde. Me siento honrado de que Jesús me haya dado la oportunidad de hablarles a otros acerca de él".</w:t>
      </w:r>
    </w:p>
    <w:p>
      <w:pPr>
        <w:pStyle w:val="ListBullet"/>
        <w:spacing w:line="240" w:lineRule="auto"/>
        <w:ind w:left="720"/>
      </w:pPr>
      <w:r>
        <w:rPr>
          <w:lang w:val="es_ES" w:bidi="es_ES"/>
        </w:rPr>
      </w:r>
      <w:r>
        <w:rPr>
          <w:lang w:val="es_ES" w:bidi="es_ES"/>
        </w:rPr>
        <w:t>Pregúntenles a los actores que interpretan a las personas en la sinagoga de Damasco, "¿Cómo se sienten?" Pueden escuchar cosas como, "Sorprendidos. ¿No era el mismo hombre que causaba problemas a los seguidores de Jesús en Jerusalén?" o "Impactados. ¿No vino aquí para arrestar a los seguidores de Jesús?" y "Asombrados. Sus argumentos son muy convincentes".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Saulo debatiendo con la gente en la sinagoga. No pueden refutarlo. Representen a la gente que trama matar a Saulo y lo vigila en las puertas de la ciudad. Actúen como los creyentes que ayudan a Saulo a escapar de Damasco.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judíos en Damasco, "¿Cómo se sienten?" Puede que escuchen cosas como, "Frustrados. No podemos vencer sus argumentos” o “Enojados. Necesitamos detenerlo. Matémoslo", y "Confundidos. No podemos encontrarlo en ninguna parte. Tenemos gente apostada en todas las puertas".</w:t>
      </w:r>
    </w:p>
    <w:p>
      <w:pPr>
        <w:pStyle w:val="ListBullet"/>
        <w:spacing w:line="240" w:lineRule="auto"/>
        <w:ind w:left="720"/>
      </w:pPr>
      <w:r>
        <w:rPr>
          <w:lang w:val="es_ES" w:bidi="es_ES"/>
        </w:rPr>
      </w:r>
      <w:r>
        <w:rPr>
          <w:lang w:val="es_ES" w:bidi="es_ES"/>
        </w:rPr>
        <w:t>Pregúntenles a los actores que interpretan a los creyentes en Damasco, "¿Cómo se sienten?" Es posible que escuchen cosas como, "Preocupados. Necesitamos ayudar a Saulo a escapar", y "Felices. Saulo estaba en contra de nosotros, pero ahora está con nosotros".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Saulo yendo a Jerusalén e intentando reunirse con los creyentes. Tienen miedo. Bernabé va a Saulo para averiguar si realmente es un seguidor de Jesús. Bernabé presenta a Saulo a los apóstoles en Jerusalén.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Saulo, "¿Cómo se siente?" Puede que escuchen cosas como, "Triste. ¿Por qué no me aceptan?" y "Rechazado. Supongo que me lo merezco después de todo lo que les hice".</w:t>
      </w:r>
    </w:p>
    <w:p>
      <w:pPr>
        <w:pStyle w:val="ListBullet"/>
        <w:spacing w:line="240" w:lineRule="auto"/>
        <w:ind w:left="720"/>
      </w:pPr>
      <w:r>
        <w:rPr>
          <w:lang w:val="es_ES" w:bidi="es_ES"/>
        </w:rPr>
      </w:r>
      <w:r>
        <w:rPr>
          <w:lang w:val="es_ES" w:bidi="es_ES"/>
        </w:rPr>
        <w:t>Pregúntenles a los actores que interpretan a los creyentes de Jerusalén, "¿Cómo se sienten?" Es posible que escuchen cosas como, "Sospechosos. ¿A quién está tratando de engañar? “Esto es solo un truco para arrestarnos” o “Asustados. Tiene fama de perseguir a los seguidores de Jesús” y “No le creo. Él estaba allí cuando mataron a Esteban".</w:t>
      </w:r>
    </w:p>
    <w:p>
      <w:pPr>
        <w:pStyle w:val="ListBullet"/>
        <w:spacing w:line="240" w:lineRule="auto"/>
        <w:ind w:left="720"/>
      </w:pPr>
      <w:r>
        <w:rPr>
          <w:lang w:val="es_ES" w:bidi="es_ES"/>
        </w:rPr>
      </w:r>
      <w:r>
        <w:rPr>
          <w:lang w:val="es_ES" w:bidi="es_ES"/>
        </w:rPr>
        <w:t>Pregúntenle al actor que interpreta a Bernabé, "¿Cómo se siente?" Es posible que escuchen cosas como, "Iré a averiguarlo por mí mismo. Sé que Jesús cambia a la gente", o "Necesita alguien que lo ayude" y "Escuché el testimonio de Saulo. Saulo ha conocido a Jesús".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Saulo moviéndose libremente por Jerusalén y proclamando a Jesús. Saulo debate con algunos judíos de habla griega. Intentan matarlo. Los creyentes llevan a Saulo lejos de Jerusalén.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judíos de habla griega, "¿Cómo se sienten?" Puede que escuchen cosas como, "Enojados. Él está discutiendo con nosotros sobre Dios. Él necesita morir” y “Furiosos. ¿No solía matar gente por hablar de Jesús?"</w:t>
      </w:r>
    </w:p>
    <w:p>
      <w:pPr>
        <w:pStyle w:val="ListBullet"/>
        <w:spacing w:line="240" w:lineRule="auto"/>
        <w:ind w:left="720"/>
      </w:pPr>
      <w:r>
        <w:rPr>
          <w:lang w:val="es_ES" w:bidi="es_ES"/>
        </w:rPr>
      </w:r>
      <w:r>
        <w:rPr>
          <w:lang w:val="es_ES" w:bidi="es_ES"/>
        </w:rPr>
        <w:t>Pregúntenle al actor que interpreta a Saulo, "¿Cómo se siente?" Es posible que escuchen cosas como, "Feliz de ser aceptado por los creyentes. Necesito ayudar a difundir la palabra sobre Jesús” o “¿Por qué la gente siempre trata de matarme?” Supongo que esto es lo que Jesús quiso decir cuando dijo que sufriría por él” y “Me alegra que los otros creyentes se preocupen por mi bienestar”.</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la iglesia creciendo durante un tiempo de paz.</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Saulo se quedó con los </w:t>
      </w:r>
      <w:r>
        <w:rPr>
          <w:b/>
          <w:lang w:val="es_ES" w:bidi="es_ES"/>
        </w:rPr>
        <w:t>discípulos</w:t>
      </w:r>
      <w:r>
        <w:rPr>
          <w:lang w:val="es_ES" w:bidi="es_ES"/>
        </w:rPr>
        <w:t xml:space="preserve">, o </w:t>
      </w:r>
      <w:r>
        <w:rPr>
          <w:lang w:val="es_ES" w:bidi="es_ES"/>
        </w:rPr>
        <w:t>creyentes</w:t>
      </w:r>
      <w:r>
        <w:rPr>
          <w:lang w:val="es_ES" w:bidi="es_ES"/>
        </w:rPr>
        <w:t xml:space="preserve">, seguidores de Jesús, en Damasco y Jerusalén. Usen la misma palabra, creyentes o discípulos, que han usado en los pasajes anteriores. Se puede encontrar una definición de </w:t>
      </w:r>
      <w:r>
        <w:rPr>
          <w:lang w:val="es_ES" w:bidi="es_ES"/>
        </w:rPr>
        <w:t>Discípulos</w:t>
      </w:r>
      <w:r>
        <w:rPr>
          <w:lang w:val="es_ES" w:bidi="es_ES"/>
        </w:rPr>
        <w:t xml:space="preserve"> en el Glosario Principal.</w:t>
      </w:r>
    </w:p>
    <w:p>
      <w:pPr/>
      <w:r>
        <w:rPr>
          <w:lang w:val="es_ES" w:bidi="es_ES"/>
        </w:rPr>
      </w:r>
      <w:r>
        <w:rPr>
          <w:lang w:val="es_ES" w:bidi="es_ES"/>
        </w:rPr>
        <w:t xml:space="preserve">Tan pronto como Saulo recuperó sus fuerzas, comenzó a </w:t>
      </w:r>
      <w:r>
        <w:rPr>
          <w:b/>
          <w:lang w:val="es_ES" w:bidi="es_ES"/>
        </w:rPr>
        <w:t>proclamar</w:t>
      </w:r>
      <w:r>
        <w:rPr>
          <w:lang w:val="es_ES" w:bidi="es_ES"/>
        </w:rPr>
        <w:t xml:space="preserve"> en las </w:t>
      </w:r>
      <w:r>
        <w:rPr>
          <w:b/>
          <w:lang w:val="es_ES" w:bidi="es_ES"/>
        </w:rPr>
        <w:t>sinagogas</w:t>
      </w:r>
      <w:r>
        <w:rPr>
          <w:lang w:val="es_ES" w:bidi="es_ES"/>
        </w:rPr>
        <w:t xml:space="preserve">, el lugar de oración de los judíos, que Jesús era el </w:t>
      </w:r>
      <w:r>
        <w:rPr>
          <w:b/>
          <w:lang w:val="es_ES" w:bidi="es_ES"/>
        </w:rPr>
        <w:t>Hijo de Dios</w:t>
      </w:r>
      <w:r>
        <w:rPr>
          <w:lang w:val="es_ES" w:bidi="es_ES"/>
        </w:rPr>
        <w:t>.</w:t>
      </w:r>
    </w:p>
    <w:p>
      <w:pPr/>
      <w:r>
        <w:rPr>
          <w:lang w:val="es_ES" w:bidi="es_ES"/>
        </w:rPr>
      </w:r>
      <w:r>
        <w:rPr>
          <w:b/>
          <w:lang w:val="es_ES" w:bidi="es_ES"/>
        </w:rPr>
        <w:t>Proclamar</w:t>
      </w:r>
      <w:r>
        <w:rPr>
          <w:lang w:val="es_ES" w:bidi="es_ES"/>
        </w:rPr>
        <w:t xml:space="preserve"> significa anunciar o declarar algo públicamente.</w:t>
      </w:r>
    </w:p>
    <w:p>
      <w:pPr/>
      <w:r>
        <w:rPr>
          <w:lang w:val="es_ES" w:bidi="es_ES"/>
        </w:rPr>
      </w:r>
      <w:r>
        <w:rPr>
          <w:lang w:val="es_ES" w:bidi="es_ES"/>
        </w:rPr>
        <w:t xml:space="preserve">Usen la misma palabra para </w:t>
      </w:r>
      <w:r>
        <w:rPr>
          <w:b/>
          <w:lang w:val="es_ES" w:bidi="es_ES"/>
        </w:rPr>
        <w:t>Sinagogas</w:t>
      </w:r>
      <w:r>
        <w:rPr>
          <w:lang w:val="es_ES" w:bidi="es_ES"/>
        </w:rPr>
        <w:t xml:space="preserve"> que se usó anteriormente en otros pasajes. </w:t>
      </w:r>
      <w:r>
        <w:rPr>
          <w:lang w:val="es_ES" w:bidi="es_ES"/>
        </w:rPr>
        <w:t>Sinagoga</w:t>
      </w:r>
      <w:r>
        <w:rPr>
          <w:lang w:val="es_ES" w:bidi="es_ES"/>
        </w:rPr>
        <w:t xml:space="preserve"> se puede encontrar en el Glosario Principal.</w:t>
      </w:r>
    </w:p>
    <w:p>
      <w:pPr/>
      <w:r>
        <w:rPr>
          <w:lang w:val="es_ES" w:bidi="es_ES"/>
        </w:rPr>
      </w:r>
      <w:r>
        <w:rPr>
          <w:b/>
          <w:lang w:val="es_ES" w:bidi="es_ES"/>
        </w:rPr>
        <w:t>Hijo de Dios</w:t>
      </w:r>
      <w:r>
        <w:rPr>
          <w:lang w:val="es_ES" w:bidi="es_ES"/>
        </w:rPr>
        <w:t xml:space="preserve"> es un título que se usa para Jesús. La gente a veces usaba este título para referirse a un Salvador que sería descendiente del rey David. Dios enviaría a este Salvador para rescatar a su pueblo. La gente también se refería a este Salvador como el "Mesías" o "Cristo". El título "Hijo de Dios" indica que Jesús tiene la misma naturaleza y el mismo carácter que Dios. Se refiere a la relación especial entre Dios y Jesús. Sin embargo, es necesario entender que él no fue el resultado de una unión física de Dios con una mujer. Se pueden encontrar </w:t>
      </w:r>
      <w:r>
        <w:rPr>
          <w:lang w:val="es_ES" w:bidi="es_ES"/>
        </w:rPr>
        <w:t>Hijo de Dios</w:t>
      </w:r>
      <w:r>
        <w:rPr>
          <w:lang w:val="es_ES" w:bidi="es_ES"/>
        </w:rPr>
        <w:t xml:space="preserve"> y </w:t>
      </w:r>
      <w:r>
        <w:rPr>
          <w:lang w:val="es_ES" w:bidi="es_ES"/>
        </w:rPr>
        <w:t>Mesías</w:t>
      </w:r>
      <w:r>
        <w:rPr>
          <w:lang w:val="es_ES" w:bidi="es_ES"/>
        </w:rPr>
        <w:t xml:space="preserve"> en el Glosario Principal.</w:t>
      </w:r>
    </w:p>
    <w:p>
      <w:pPr/>
      <w:r>
        <w:rPr>
          <w:lang w:val="es_ES" w:bidi="es_ES"/>
        </w:rPr>
      </w:r>
      <w:r>
        <w:rPr>
          <w:lang w:val="es_ES" w:bidi="es_ES"/>
        </w:rPr>
        <w:t xml:space="preserve">Después de algún tiempo, los </w:t>
      </w:r>
      <w:r>
        <w:rPr>
          <w:b/>
          <w:lang w:val="es_ES" w:bidi="es_ES"/>
        </w:rPr>
        <w:t>judíos</w:t>
      </w:r>
      <w:r>
        <w:rPr>
          <w:lang w:val="es_ES" w:bidi="es_ES"/>
        </w:rPr>
        <w:t xml:space="preserve"> en Damasco quisieron matar a Saulo. La ciudad de Damasco estaba rodeada por un alto muro de piedra. Vigilaban las </w:t>
      </w:r>
      <w:r>
        <w:rPr>
          <w:b/>
          <w:lang w:val="es_ES" w:bidi="es_ES"/>
        </w:rPr>
        <w:t>puertas de la ciudad</w:t>
      </w:r>
      <w:r>
        <w:rPr>
          <w:lang w:val="es_ES" w:bidi="es_ES"/>
        </w:rPr>
        <w:t xml:space="preserve">, las entradas y salidas, con la esperanza de atrapar a Saulo. Los creyentes ayudaron a Saulo a escapar de Damasco bajándolo en una gran cesta por una ventana o abertura en el muro de la ciudad. Saulo fue a Jerusalén. Se puede encontrar una definición de </w:t>
      </w:r>
      <w:r>
        <w:rPr>
          <w:lang w:val="es_ES" w:bidi="es_ES"/>
        </w:rPr>
        <w:t>Judíos</w:t>
      </w:r>
      <w:r>
        <w:rPr>
          <w:lang w:val="es_ES" w:bidi="es_ES"/>
        </w:rPr>
        <w:t xml:space="preserve"> en el Glosario Principal.</w:t>
      </w:r>
    </w:p>
    <w:p>
      <w:pPr/>
      <w:r>
        <w:rPr>
          <w:lang w:val="es_ES" w:bidi="es_ES"/>
        </w:rPr>
      </w:r>
      <w:r>
        <w:rPr>
          <w:lang w:val="es_ES" w:bidi="es_ES"/>
        </w:rPr>
        <w:t xml:space="preserve">En Jerusalén, los seguidores de Jesús tenían miedo de Saulo, así que Bernabé fue a Saulo para escuchar su historia. Bernabé entonces presentó a Saulo a los </w:t>
      </w:r>
      <w:r>
        <w:rPr>
          <w:b/>
          <w:lang w:val="es_ES" w:bidi="es_ES"/>
        </w:rPr>
        <w:t>apóstoles</w:t>
      </w:r>
      <w:r>
        <w:rPr>
          <w:lang w:val="es_ES" w:bidi="es_ES"/>
        </w:rPr>
        <w:t xml:space="preserve">. Usen la misma palabra para apóstoles que han usado en los pasajes anteriores. La definición de la palabra </w:t>
      </w:r>
      <w:r>
        <w:rPr>
          <w:lang w:val="es_ES" w:bidi="es_ES"/>
        </w:rPr>
        <w:t>Apóstol</w:t>
      </w:r>
      <w:r>
        <w:rPr>
          <w:lang w:val="es_ES" w:bidi="es_ES"/>
        </w:rPr>
        <w:t xml:space="preserve"> se puede encontrar en el Glosario Principal.</w:t>
      </w:r>
    </w:p>
    <w:p>
      <w:pPr/>
      <w:r>
        <w:rPr>
          <w:lang w:val="es_ES" w:bidi="es_ES"/>
        </w:rPr>
      </w:r>
      <w:r>
        <w:rPr>
          <w:lang w:val="es_ES" w:bidi="es_ES"/>
        </w:rPr>
        <w:t xml:space="preserve">En Jerusalén, Saulo también </w:t>
      </w:r>
      <w:r>
        <w:rPr>
          <w:b/>
          <w:lang w:val="es_ES" w:bidi="es_ES"/>
        </w:rPr>
        <w:t>predicaba con valentía en el nombre de Jesús</w:t>
      </w:r>
      <w:r>
        <w:rPr>
          <w:lang w:val="es_ES" w:bidi="es_ES"/>
        </w:rPr>
        <w:t>. Esto significa que Saulo hablaba con valentía acerca de Jesús. Saulo debatió con los judíos de habla griega. Los judíos intentaron matar a Saulo, así que los hermanos en Jerusalén llevaron a Saulo a Cesarea y lo enviaron a Tarso, la ciudad natal de Saulo. Aquí "hermanos" significa los creyentes o seguidores de Jesús.</w:t>
      </w:r>
    </w:p>
    <w:p>
      <w:pPr/>
      <w:r>
        <w:rPr>
          <w:lang w:val="es_ES" w:bidi="es_ES"/>
        </w:rPr>
      </w:r>
      <w:r>
        <w:rPr>
          <w:lang w:val="es_ES" w:bidi="es_ES"/>
        </w:rPr>
        <w:t xml:space="preserve">La </w:t>
      </w:r>
      <w:r>
        <w:rPr>
          <w:b/>
          <w:lang w:val="es_ES" w:bidi="es_ES"/>
        </w:rPr>
        <w:t>iglesia</w:t>
      </w:r>
      <w:r>
        <w:rPr>
          <w:lang w:val="es_ES" w:bidi="es_ES"/>
        </w:rPr>
        <w:t xml:space="preserve"> en la región de Judea, Galilea y Samaria experimentó un tiempo de paz. La iglesia se refiere al grupo de creyentes en un lugar o región específicos. En el Nuevo Testamento, la palabra “iglesia” nunca se refiere a un edificio. Usen la palabra para iglesia que se usó anteriormente en otros pasajes. Se puede encontrar una definición completa de </w:t>
      </w:r>
      <w:r>
        <w:rPr>
          <w:lang w:val="es_ES" w:bidi="es_ES"/>
        </w:rPr>
        <w:t>Iglesia</w:t>
      </w:r>
      <w:r>
        <w:rPr>
          <w:lang w:val="es_ES" w:bidi="es_ES"/>
        </w:rPr>
        <w:t xml:space="preserve"> en el Glosario Principal.</w:t>
      </w:r>
    </w:p>
    <w:p>
      <w:pPr/>
      <w:r>
        <w:rPr>
          <w:lang w:val="es_ES" w:bidi="es_ES"/>
        </w:rPr>
      </w:r>
      <w:r>
        <w:rPr>
          <w:lang w:val="es_ES" w:bidi="es_ES"/>
        </w:rPr>
        <w:t xml:space="preserve">El </w:t>
      </w:r>
      <w:r>
        <w:rPr>
          <w:b/>
          <w:lang w:val="es_ES" w:bidi="es_ES"/>
        </w:rPr>
        <w:t>Espíritu Santo</w:t>
      </w:r>
      <w:r>
        <w:rPr>
          <w:lang w:val="es_ES" w:bidi="es_ES"/>
        </w:rPr>
        <w:t xml:space="preserve"> fortaleció espiritualmente a los creyentes. Esto significa que el Espíritu Santo les permitió obedecer a Jesús de manera más completa. Los creyentes también vivían o caminaban en el </w:t>
      </w:r>
      <w:r>
        <w:rPr>
          <w:b/>
          <w:lang w:val="es_ES" w:bidi="es_ES"/>
        </w:rPr>
        <w:t>temor del Señor</w:t>
      </w:r>
      <w:r>
        <w:rPr>
          <w:lang w:val="es_ES" w:bidi="es_ES"/>
        </w:rPr>
        <w:t xml:space="preserve">. Esto significa que tenían reverencia, honor y respeto por Jesús. El crecimiento de la iglesia en número significa que el Espíritu Santo ayudó a que cada vez más personas se convirtieran en seguidores de Jesús. Usen las mismas palabras para Espíritu Santo y Señor que usaron en los pasajes anteriores. Se pueden encontrar las definiciones completas de </w:t>
      </w:r>
      <w:r>
        <w:rPr>
          <w:lang w:val="es_ES" w:bidi="es_ES"/>
        </w:rPr>
        <w:t>Espíritu Santo</w:t>
      </w:r>
      <w:r>
        <w:rPr>
          <w:lang w:val="es_ES" w:bidi="es_ES"/>
        </w:rPr>
        <w:t xml:space="preserve">, </w:t>
      </w:r>
      <w:r>
        <w:rPr>
          <w:lang w:val="es_ES" w:bidi="es_ES"/>
        </w:rPr>
        <w:t>Señor</w:t>
      </w:r>
      <w:r>
        <w:rPr>
          <w:lang w:val="es_ES" w:bidi="es_ES"/>
        </w:rPr>
        <w:t xml:space="preserve"> y </w:t>
      </w:r>
      <w:r>
        <w:rPr>
          <w:lang w:val="es_ES" w:bidi="es_ES"/>
        </w:rPr>
        <w:t>temor de Dios</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9:32–35</w:t>
      </w:r>
      <w:r>
        <w:rPr>
          <w:lang w:val="es_ES" w:bidi="es_ES"/>
        </w:rPr>
      </w:r>
    </w:p>
    <w:p>
      <w:pPr>
        <w:pStyle w:val="Heading3"/>
      </w:pPr>
      <w:r>
        <w:rPr>
          <w:lang w:val="es_ES" w:bidi="es_ES"/>
        </w:rPr>
        <w:t>Escuchar con el corazón</w:t>
      </w:r>
    </w:p>
    <w:p>
      <w:pPr/>
      <w:r>
        <w:rPr>
          <w:lang w:val="es_ES" w:bidi="es_ES"/>
        </w:rPr>
      </w:r>
      <w:r>
        <w:rPr>
          <w:lang w:val="es_ES" w:bidi="es_ES"/>
        </w:rPr>
        <w:t>Escuchen Hechos 9:32–35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Lucas reintroduce a Pedro en la historia, diciendo "ahora Pedro" o "mientras tanto Pedro". Esta era la manera en que Lucas volvía a centrar la atención en Pedro. En los pasajes anteriores, recordarán los eventos relacionados con Saulo al convertirse en seguidor de Jesús. Como se vio anteriormente, recordarán que Pedro y Juan habían estado en la región de Samaria para ver la obra de Dios entre el pueblo samaritano. Entonces regresaron a su hogar, a Jerusalén.</w:t>
      </w:r>
    </w:p>
    <w:p>
      <w:pPr/>
      <w:r>
        <w:rPr>
          <w:lang w:val="es_ES" w:bidi="es_ES"/>
        </w:rPr>
      </w:r>
      <w:r>
        <w:rPr>
          <w:lang w:val="es_ES" w:bidi="es_ES"/>
        </w:rPr>
        <w:t>Probablemente, como la iglesia ahora está atravesando un tiempo sin persecución, Pedro decide hacer un viaje para visitar y alentar a los creyentes en varios lugares. En algunas versiones en inglés, se dice que Pedro visitó "a los santos". Este término significa literalmente "el pueblo santo" y se refiere a la gente que pertenecía a Dios porque había creído en Jesús.</w:t>
      </w:r>
    </w:p>
    <w:p>
      <w:pPr/>
      <w:r>
        <w:rPr>
          <w:lang w:val="es_ES" w:bidi="es_ES"/>
        </w:rPr>
      </w:r>
      <w:r>
        <w:rPr>
          <w:lang w:val="es_ES" w:bidi="es_ES"/>
        </w:rPr>
        <w:t>Deténganse y conversen: piensen en un grupo o en grupos de gente que conocen. ¿Cuáles son los diferentes términos o nombres que usan para identificar al mismo grupo?</w:t>
      </w:r>
    </w:p>
    <w:p>
      <w:pPr/>
      <w:r>
        <w:rPr>
          <w:lang w:val="es_ES" w:bidi="es_ES"/>
        </w:rPr>
      </w:r>
      <w:r>
        <w:rPr>
          <w:lang w:val="es_ES" w:bidi="es_ES"/>
        </w:rPr>
        <w:t>Uno de los lugares que Pedro visitó fue Lida. Lida es una ciudad en el camino entre Jerusalén y la ciudad portuaria de Jope en el mar Mediterráneo. Lida estaba a 16 kilómetros, o 10 millas, al sureste de Jope. Estaba ubicada en una región llamada Sarón.</w:t>
      </w:r>
    </w:p>
    <w:p>
      <w:pPr/>
      <w:r>
        <w:rPr>
          <w:lang w:val="es_ES" w:bidi="es_ES"/>
        </w:rPr>
      </w:r>
      <w:r>
        <w:rPr>
          <w:lang w:val="es_ES" w:bidi="es_ES"/>
        </w:rPr>
        <w:t xml:space="preserve">Muestren un mapa que incluya </w:t>
      </w:r>
      <w:r>
        <w:rPr>
          <w:lang w:val="es_ES" w:bidi="es_ES"/>
        </w:rPr>
        <w:t>Jerusalén, Lida, Jope y la llanura de Sarón</w:t>
      </w:r>
      <w:r>
        <w:rPr>
          <w:lang w:val="es_ES" w:bidi="es_ES"/>
        </w:rPr>
        <w:t>.</w:t>
      </w:r>
    </w:p>
    <w:p>
      <w:pPr/>
      <w:r>
        <w:rPr>
          <w:lang w:val="es_ES" w:bidi="es_ES"/>
        </w:rPr>
      </w:r>
      <w:r>
        <w:rPr>
          <w:lang w:val="es_ES" w:bidi="es_ES"/>
        </w:rPr>
        <w:t>En esta ciudad, Pedro conoció a un hombre llamado Eneas. Se cree que Eneas era seguidor de Jesús, ya que Pedro estaba viajando para visitar a los creyentes. Eneas estaba paralizado, lo que significa que no podía caminar. No había podido dejar su cama durante ocho años. Pedro habla a Eneas y le dice, "Jesucristo te sana". Cristo es la palabra griega para Mesías, o Salvador Prometido.</w:t>
      </w:r>
    </w:p>
    <w:p>
      <w:pPr/>
      <w:r>
        <w:rPr>
          <w:lang w:val="es_ES" w:bidi="es_ES"/>
        </w:rPr>
      </w:r>
      <w:r>
        <w:rPr>
          <w:lang w:val="es_ES" w:bidi="es_ES"/>
        </w:rPr>
        <w:t>Deténganse y conversen: En su cultura, ¿dónde pasa una persona paralizada la mayor parte de su tiempo? ¿Cómo se trata a las personas con parálisis? ¿Quién los ayuda y cómo los ayuda?</w:t>
      </w:r>
    </w:p>
    <w:p>
      <w:pPr/>
      <w:r>
        <w:rPr>
          <w:lang w:val="es_ES" w:bidi="es_ES"/>
        </w:rPr>
      </w:r>
      <w:r>
        <w:rPr>
          <w:lang w:val="es_ES" w:bidi="es_ES"/>
        </w:rPr>
        <w:t>Él ordena a Eneas que "se levante y haga su cama". La mayoría de los estudiosos creen que esto significa enrollar tu estera o recoger tu cama. Las camas a menudo eran esterillas para dormir que consistían en una almohadilla grande y gruesa hecha de juncos, paja o piel de animal. Este tipo de estera para dormir solo proporcionaba una protección básica contra el suelo o el piso. Una persona podía doblar fácilmente la cama y llevarla de un lugar a otro, o podía doblarla y almacenarla en el hogar, permitiendo que el espacio en el suelo que ocupaba se usara para otra cosa.</w:t>
      </w:r>
    </w:p>
    <w:p>
      <w:pPr/>
      <w:r>
        <w:rPr>
          <w:lang w:val="es_ES" w:bidi="es_ES"/>
        </w:rPr>
      </w:r>
      <w:r>
        <w:rPr>
          <w:lang w:val="es_ES" w:bidi="es_ES"/>
        </w:rPr>
        <w:t>Deténganse y conversen: ¿Cuáles son los distintos arreglos para dormir en su cultura?</w:t>
      </w:r>
    </w:p>
    <w:p>
      <w:pPr/>
      <w:r>
        <w:rPr>
          <w:lang w:val="es_ES" w:bidi="es_ES"/>
        </w:rPr>
      </w:r>
      <w:r>
        <w:rPr>
          <w:lang w:val="es_ES" w:bidi="es_ES"/>
        </w:rPr>
        <w:t xml:space="preserve">Muestren una foto de una </w:t>
      </w:r>
      <w:r>
        <w:rPr>
          <w:lang w:val="es_ES" w:bidi="es_ES"/>
        </w:rPr>
        <w:t>estera para dormir</w:t>
      </w:r>
      <w:r>
        <w:rPr>
          <w:lang w:val="es_ES" w:bidi="es_ES"/>
        </w:rPr>
        <w:t xml:space="preserve"> si su equipo aún no ha visto una.</w:t>
      </w:r>
    </w:p>
    <w:p>
      <w:pPr/>
      <w:r>
        <w:rPr>
          <w:lang w:val="es_ES" w:bidi="es_ES"/>
        </w:rPr>
      </w:r>
      <w:r>
        <w:rPr>
          <w:lang w:val="es_ES" w:bidi="es_ES"/>
        </w:rPr>
        <w:t>Eneas se levantó de inmediato. Esto mostró a la gente que Jesús lo había sanado. La noticia de su sanidad se extendió por la región. La gente lo vio, y los habitantes de Lida y de la región de Sarón se convirtieron al Señor, lo que significa que se convirtieron en seguidores de Jesús.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Pedro viaja de un lugar a otro visitando a los creyentes. Llega a Lida.</w:t>
      </w:r>
    </w:p>
    <w:p>
      <w:pPr/>
      <w:r>
        <w:rPr>
          <w:lang w:val="es_ES" w:bidi="es_ES"/>
        </w:rPr>
      </w:r>
      <w:r>
        <w:rPr>
          <w:b/>
          <w:lang w:val="es_ES" w:bidi="es_ES"/>
        </w:rPr>
        <w:t>Segunda escena:</w:t>
      </w:r>
      <w:r>
        <w:rPr>
          <w:lang w:val="es_ES" w:bidi="es_ES"/>
        </w:rPr>
        <w:t xml:space="preserve"> Pedro se encuentra con Eneas y Jesús sana a Eneas.</w:t>
      </w:r>
    </w:p>
    <w:p>
      <w:pPr/>
      <w:r>
        <w:rPr>
          <w:lang w:val="es_ES" w:bidi="es_ES"/>
        </w:rPr>
      </w:r>
      <w:r>
        <w:rPr>
          <w:b/>
          <w:lang w:val="es_ES" w:bidi="es_ES"/>
        </w:rPr>
        <w:t>Tercera escena:</w:t>
      </w:r>
      <w:r>
        <w:rPr>
          <w:lang w:val="es_ES" w:bidi="es_ES"/>
        </w:rPr>
        <w:t xml:space="preserve"> Los habitantes de Lida y de la región de Sarón ven a Eneas caminando y ponen su confianza en Jesús.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Creyentes en los lugares que Pedro visitó</w:t>
      </w:r>
    </w:p>
    <w:p>
      <w:pPr>
        <w:pStyle w:val="ListBullet"/>
        <w:spacing w:line="240" w:lineRule="auto"/>
        <w:ind w:left="720"/>
      </w:pPr>
      <w:r>
        <w:rPr>
          <w:lang w:val="es_ES" w:bidi="es_ES"/>
        </w:rPr>
      </w:r>
      <w:r>
        <w:rPr>
          <w:lang w:val="es_ES" w:bidi="es_ES"/>
        </w:rPr>
        <w:t>Eneas</w:t>
      </w:r>
    </w:p>
    <w:p>
      <w:pPr>
        <w:pStyle w:val="ListBullet"/>
        <w:spacing w:line="240" w:lineRule="auto"/>
        <w:ind w:left="720"/>
      </w:pPr>
      <w:r>
        <w:rPr>
          <w:lang w:val="es_ES" w:bidi="es_ES"/>
        </w:rPr>
      </w:r>
      <w:r>
        <w:rPr>
          <w:lang w:val="es_ES" w:bidi="es_ES"/>
        </w:rPr>
        <w:t>Creyentes en Lida</w:t>
      </w:r>
    </w:p>
    <w:p>
      <w:pPr>
        <w:pStyle w:val="ListBullet"/>
        <w:spacing w:line="240" w:lineRule="auto"/>
        <w:ind w:left="720"/>
      </w:pPr>
      <w:r>
        <w:rPr>
          <w:lang w:val="es_ES" w:bidi="es_ES"/>
        </w:rPr>
      </w:r>
      <w:r>
        <w:rPr>
          <w:lang w:val="es_ES" w:bidi="es_ES"/>
        </w:rPr>
        <w:t>Gente de Lida y Sarón</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recordar que hay un tiempo de paz cuando la iglesia, los seguidores de Jesús, no están experimentando persecución.</w:t>
      </w:r>
    </w:p>
    <w:p>
      <w:pPr/>
      <w:r>
        <w:rPr>
          <w:lang w:val="es_ES" w:bidi="es_ES"/>
        </w:rPr>
      </w:r>
      <w:r>
        <w:rPr>
          <w:lang w:val="es_ES" w:bidi="es_ES"/>
        </w:rPr>
        <w:t>Es importante recordar a quién estaba visitando Pedro en su viaje. Cuando Pedro llega a Lida, conoce a un hombre llamado Eneas. Es importante recordar la condición de Eneas durante los últimos ocho años.</w:t>
      </w:r>
    </w:p>
    <w:p>
      <w:pPr/>
      <w:r>
        <w:rPr>
          <w:lang w:val="es_ES" w:bidi="es_ES"/>
        </w:rPr>
      </w:r>
      <w:r>
        <w:rPr>
          <w:lang w:val="es_ES" w:bidi="es_ES"/>
        </w:rPr>
        <w:t>Es importante recordar lo que Pedro le dice a Eneas cuando se encuentran. Pedro le dice que Jesús lo sana, lo que significa que el poder de Jesús lo sana, aunque Jesús no estaba físicamente allí. Es importante recordar lo que le sucede a Eneas.</w:t>
      </w:r>
    </w:p>
    <w:p>
      <w:pPr/>
      <w:r>
        <w:rPr>
          <w:lang w:val="es_ES" w:bidi="es_ES"/>
        </w:rPr>
      </w:r>
      <w:r>
        <w:rPr>
          <w:lang w:val="es_ES" w:bidi="es_ES"/>
        </w:rPr>
        <w:t>Es importante recordar que la noticia de la sanidad de Eneas se extendió por la región. Es importante recordar cómo la gente de Lida y Sarón reacciona a estos eventos.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Creyentes en los lugares que Pedro visitó</w:t>
      </w:r>
    </w:p>
    <w:p>
      <w:pPr>
        <w:pStyle w:val="ListBullet"/>
        <w:spacing w:line="240" w:lineRule="auto"/>
        <w:ind w:left="720"/>
      </w:pPr>
      <w:r>
        <w:rPr>
          <w:lang w:val="es_ES" w:bidi="es_ES"/>
        </w:rPr>
      </w:r>
      <w:r>
        <w:rPr>
          <w:lang w:val="es_ES" w:bidi="es_ES"/>
        </w:rPr>
        <w:t>Eneas</w:t>
      </w:r>
    </w:p>
    <w:p>
      <w:pPr>
        <w:pStyle w:val="ListBullet"/>
        <w:spacing w:line="240" w:lineRule="auto"/>
        <w:ind w:left="720"/>
      </w:pPr>
      <w:r>
        <w:rPr>
          <w:lang w:val="es_ES" w:bidi="es_ES"/>
        </w:rPr>
      </w:r>
      <w:r>
        <w:rPr>
          <w:lang w:val="es_ES" w:bidi="es_ES"/>
        </w:rPr>
        <w:t>Creyentes en Lida</w:t>
      </w:r>
    </w:p>
    <w:p>
      <w:pPr>
        <w:pStyle w:val="ListBullet"/>
        <w:spacing w:line="240" w:lineRule="auto"/>
        <w:ind w:left="720"/>
      </w:pPr>
      <w:r>
        <w:rPr>
          <w:lang w:val="es_ES" w:bidi="es_ES"/>
        </w:rPr>
      </w:r>
      <w:r>
        <w:rPr>
          <w:lang w:val="es_ES" w:bidi="es_ES"/>
        </w:rPr>
        <w:t>Gente de Lida y Sarón</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Representen a Pedro viajando de un lugar a otro para visitar a los creyentes.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creyentes en los lugares que Pedro visita, "¿Cómo se sienten?" Es posible que escuchen cosas como, "Estoy tan feliz de que Pedro haya venido a vernos" o "Es tan bueno tener paz y poder tener comunión y hablar libremente de Jesús".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Pedro llegando a Lida y conociendo a Eneas. Representen la sanidad de Eneas. Eneas se levanta, enrolla su estera para dormir.</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Eneas, "¿Cómo se siente?" Es posible que escuchen cosas como, "Estoy fuerte de nuevo. Se siente tan bien poder caminar después de todos estos años", o "Estoy tan agradecido de que Jesús enviara a Pedro aquí para que pueda ser sanado", y "¡Alabado sea Jesús! ¡Puedo caminar nuevamente!"</w:t>
      </w:r>
    </w:p>
    <w:p>
      <w:pPr>
        <w:pStyle w:val="ListBullet"/>
        <w:spacing w:line="240" w:lineRule="auto"/>
        <w:ind w:left="720"/>
      </w:pPr>
      <w:r>
        <w:rPr>
          <w:lang w:val="es_ES" w:bidi="es_ES"/>
        </w:rPr>
      </w:r>
      <w:r>
        <w:rPr>
          <w:lang w:val="es_ES" w:bidi="es_ES"/>
        </w:rPr>
        <w:t>Pregúntenle al actor que interpreta a Pedro, "¿Cómo se siente?" Es posible que escuchen cosas como, "Estoy tan feliz de poder servir a Jesús ayudando a su pueblo", o "Me siento honrado de que Jesús me haya enviado aquí" y "Emocionado. Jesús dijo que haríamos grandes cosas en su nombre".</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Eneas caminando por Lida y Sarón para que la gente lo vea. Mucha gente pone su confianza en 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la gente de Lida y Sarón, "¿Cómo se sienten?" Es posible que escuchen cosas como, "¡Guau! ¿Vieron a Eneas? Está caminando nuevamente después de ocho años", o "Creo en Jesús. Debe ser el Mesías si puede hacer estas grandes cosas".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La iglesia ahora está experimentando un tiempo sin </w:t>
      </w:r>
      <w:r>
        <w:rPr>
          <w:b/>
          <w:lang w:val="es_ES" w:bidi="es_ES"/>
        </w:rPr>
        <w:t>persecución</w:t>
      </w:r>
      <w:r>
        <w:rPr>
          <w:lang w:val="es_ES" w:bidi="es_ES"/>
        </w:rPr>
        <w:t xml:space="preserve">, o sin ser maltratada por otra gente. Pedro decide hacer un viaje para visitar y alentar a los creyentes en varios lugares. En algunas versiones en inglés, se dice que Pedro visitó a los </w:t>
      </w:r>
      <w:r>
        <w:rPr>
          <w:b/>
          <w:lang w:val="es_ES" w:bidi="es_ES"/>
        </w:rPr>
        <w:t>santos</w:t>
      </w:r>
      <w:r>
        <w:rPr>
          <w:lang w:val="es_ES" w:bidi="es_ES"/>
        </w:rPr>
        <w:t xml:space="preserve">. Este término significa literalmente "el pueblo santo" y se refiere a la gente que pertenecía a Dios porque había creído en Jesús. Se pueden encontrar las definiciones de </w:t>
      </w:r>
      <w:r>
        <w:rPr>
          <w:lang w:val="es_ES" w:bidi="es_ES"/>
        </w:rPr>
        <w:t>persecución</w:t>
      </w:r>
      <w:r>
        <w:rPr>
          <w:lang w:val="es_ES" w:bidi="es_ES"/>
        </w:rPr>
        <w:t xml:space="preserve"> y </w:t>
      </w:r>
      <w:r>
        <w:rPr>
          <w:lang w:val="es_ES" w:bidi="es_ES"/>
        </w:rPr>
        <w:t>santos</w:t>
      </w:r>
      <w:r>
        <w:rPr>
          <w:lang w:val="es_ES" w:bidi="es_ES"/>
        </w:rPr>
        <w:t xml:space="preserve"> en el Glosario Principal.</w:t>
      </w:r>
    </w:p>
    <w:p>
      <w:pPr/>
      <w:r>
        <w:rPr>
          <w:lang w:val="es_ES" w:bidi="es_ES"/>
        </w:rPr>
      </w:r>
      <w:r>
        <w:rPr>
          <w:lang w:val="es_ES" w:bidi="es_ES"/>
        </w:rPr>
        <w:t>Pedro llega a Lida, una ciudad en el camino entre Jerusalén y la ciudad portuaria de Jope, en el mar Mediterráneo. Lida estaba a 16 kilómetros, o 10 millas, al sureste de Jope. Estaba ubicada en una región llamada Sarón.</w:t>
      </w:r>
    </w:p>
    <w:p>
      <w:pPr/>
      <w:r>
        <w:rPr>
          <w:lang w:val="es_ES" w:bidi="es_ES"/>
        </w:rPr>
      </w:r>
      <w:r>
        <w:rPr>
          <w:lang w:val="es_ES" w:bidi="es_ES"/>
        </w:rPr>
        <w:t xml:space="preserve">Muestren un mapa que incluya </w:t>
      </w:r>
      <w:r>
        <w:rPr>
          <w:lang w:val="es_ES" w:bidi="es_ES"/>
        </w:rPr>
        <w:t>Jerusalén, Lida, Jope y la región de Sarón</w:t>
      </w:r>
      <w:r>
        <w:rPr>
          <w:lang w:val="es_ES" w:bidi="es_ES"/>
        </w:rPr>
        <w:t>.</w:t>
      </w:r>
    </w:p>
    <w:p>
      <w:pPr/>
      <w:r>
        <w:rPr>
          <w:lang w:val="es_ES" w:bidi="es_ES"/>
        </w:rPr>
      </w:r>
      <w:r>
        <w:rPr>
          <w:lang w:val="es_ES" w:bidi="es_ES"/>
        </w:rPr>
        <w:t xml:space="preserve">En esta ciudad, Pedro conoció a un hombre llamado Eneas. Eneas estaba </w:t>
      </w:r>
      <w:r>
        <w:rPr>
          <w:b/>
          <w:lang w:val="es_ES" w:bidi="es_ES"/>
        </w:rPr>
        <w:t>paralizado</w:t>
      </w:r>
      <w:r>
        <w:rPr>
          <w:lang w:val="es_ES" w:bidi="es_ES"/>
        </w:rPr>
        <w:t>, lo que significa que no podía caminar. Había permanecido en su cama durante ocho años. Usen la misma palabra para paralizado que han usado en los pasajes anteriores.</w:t>
      </w:r>
    </w:p>
    <w:p>
      <w:pPr/>
      <w:r>
        <w:rPr>
          <w:lang w:val="es_ES" w:bidi="es_ES"/>
        </w:rPr>
      </w:r>
      <w:r>
        <w:rPr>
          <w:lang w:val="es_ES" w:bidi="es_ES"/>
        </w:rPr>
        <w:t xml:space="preserve">Pedro habla a Eneas y le dice, "Jesús </w:t>
      </w:r>
      <w:r>
        <w:rPr>
          <w:b/>
          <w:lang w:val="es_ES" w:bidi="es_ES"/>
        </w:rPr>
        <w:t>Cristo</w:t>
      </w:r>
      <w:r>
        <w:rPr>
          <w:lang w:val="es_ES" w:bidi="es_ES"/>
        </w:rPr>
        <w:t xml:space="preserve"> te sana". Cristo es la palabra griega para </w:t>
      </w:r>
      <w:r>
        <w:rPr>
          <w:b/>
          <w:lang w:val="es_ES" w:bidi="es_ES"/>
        </w:rPr>
        <w:t>Mesías</w:t>
      </w:r>
      <w:r>
        <w:rPr>
          <w:lang w:val="es_ES" w:bidi="es_ES"/>
        </w:rPr>
        <w:t xml:space="preserve">, o Salvador Prometido. Usen la misma palabra para Cristo que han usado en los pasajes anteriores. Se pueden encontrar las definiciones de </w:t>
      </w:r>
      <w:r>
        <w:rPr>
          <w:lang w:val="es_ES" w:bidi="es_ES"/>
        </w:rPr>
        <w:t>Cristo</w:t>
      </w:r>
      <w:r>
        <w:rPr>
          <w:lang w:val="es_ES" w:bidi="es_ES"/>
        </w:rPr>
        <w:t xml:space="preserve"> y </w:t>
      </w:r>
      <w:r>
        <w:rPr>
          <w:lang w:val="es_ES" w:bidi="es_ES"/>
        </w:rPr>
        <w:t>Mesías</w:t>
      </w:r>
      <w:r>
        <w:rPr>
          <w:lang w:val="es_ES" w:bidi="es_ES"/>
        </w:rPr>
        <w:t xml:space="preserve"> en el Glosario Principal.</w:t>
      </w:r>
    </w:p>
    <w:p>
      <w:pPr/>
      <w:r>
        <w:rPr>
          <w:lang w:val="es_ES" w:bidi="es_ES"/>
        </w:rPr>
      </w:r>
      <w:r>
        <w:rPr>
          <w:lang w:val="es_ES" w:bidi="es_ES"/>
        </w:rPr>
        <w:t xml:space="preserve">Pedro ordena a Eneas que "se levante y haga su </w:t>
      </w:r>
      <w:r>
        <w:rPr>
          <w:b/>
          <w:lang w:val="es_ES" w:bidi="es_ES"/>
        </w:rPr>
        <w:t>cama</w:t>
      </w:r>
      <w:r>
        <w:rPr>
          <w:lang w:val="es_ES" w:bidi="es_ES"/>
        </w:rPr>
        <w:t>". La mayoría de los estudiosos creen que esto significa enrollar tu estera o recoger tu cama. Las camas a menudo eran esterillas para dormir que consistían en una almohadilla grande y gruesa hecha de juncos, paja o piel de animal. Este tipo de estera para dormir solo proporcionaba una protección básica contra el suelo o el piso. Una persona podía doblar fácilmente la cama y almacenarla en el hogar, permitiendo que el espacio en el suelo que ocupaba se usara para otra cosa. Usen la misma palabra para cama o estera que han usado anteriormente.</w:t>
      </w:r>
    </w:p>
    <w:p>
      <w:pPr/>
      <w:r>
        <w:rPr>
          <w:lang w:val="es_ES" w:bidi="es_ES"/>
        </w:rPr>
      </w:r>
      <w:r>
        <w:rPr>
          <w:lang w:val="es_ES" w:bidi="es_ES"/>
        </w:rPr>
        <w:t xml:space="preserve">Muestren una foto de una </w:t>
      </w:r>
      <w:r>
        <w:rPr>
          <w:lang w:val="es_ES" w:bidi="es_ES"/>
        </w:rPr>
        <w:t>estera para dormir</w:t>
      </w:r>
      <w:r>
        <w:rPr>
          <w:lang w:val="es_ES" w:bidi="es_ES"/>
        </w:rPr>
        <w:t xml:space="preserve"> si su equipo aún no ha visto una.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9:36–43</w:t>
      </w:r>
      <w:r>
        <w:rPr>
          <w:lang w:val="es_ES" w:bidi="es_ES"/>
        </w:rPr>
      </w:r>
    </w:p>
    <w:p>
      <w:pPr>
        <w:pStyle w:val="Heading3"/>
      </w:pPr>
      <w:r>
        <w:rPr>
          <w:lang w:val="es_ES" w:bidi="es_ES"/>
        </w:rPr>
        <w:t>Escuchar con el corazón</w:t>
      </w:r>
    </w:p>
    <w:p>
      <w:pPr/>
      <w:r>
        <w:rPr>
          <w:lang w:val="es_ES" w:bidi="es_ES"/>
        </w:rPr>
      </w:r>
      <w:r>
        <w:rPr>
          <w:lang w:val="es_ES" w:bidi="es_ES"/>
        </w:rPr>
        <w:t>Escuchen Hechos 9:36–43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recordarán que Pedro había estado viajando y visitando a los creyentes en varias ciudades. Estaba en Lida, donde un hombre llamado Eneas fue sanado después de estar paralizado durante ocho años. Lida es una ciudad en el camino entre Jerusalén y la ciudad de Jope. Lida estaba a 16 kilómetros, o 10 millas, al sureste de Jope. Jope era una ciudad importante en la costa mediterránea. La gente de Jope probablemente había escuchado sobre la sanidad de Eneas.</w:t>
      </w:r>
    </w:p>
    <w:p>
      <w:pPr/>
      <w:r>
        <w:rPr>
          <w:lang w:val="es_ES" w:bidi="es_ES"/>
        </w:rPr>
      </w:r>
      <w:r>
        <w:rPr>
          <w:lang w:val="es_ES" w:bidi="es_ES"/>
        </w:rPr>
        <w:t xml:space="preserve">Muestren un mapa que incluya </w:t>
      </w:r>
      <w:r>
        <w:rPr>
          <w:lang w:val="es_ES" w:bidi="es_ES"/>
        </w:rPr>
        <w:t>Jerusalén, Lida y Jope</w:t>
      </w:r>
      <w:r>
        <w:rPr>
          <w:lang w:val="es_ES" w:bidi="es_ES"/>
        </w:rPr>
        <w:t>.</w:t>
      </w:r>
    </w:p>
    <w:p>
      <w:pPr/>
      <w:r>
        <w:rPr>
          <w:lang w:val="es_ES" w:bidi="es_ES"/>
        </w:rPr>
      </w:r>
      <w:r>
        <w:rPr>
          <w:lang w:val="es_ES" w:bidi="es_ES"/>
        </w:rPr>
        <w:t>Había una mujer que vivía en la ciudad de Jope cuyo nombre judío era Tabita. También era conocida como Dorcas, que era su nombre en griego. Su nombre significaba "gacela", que es un pequeño antílope o animal parecido a un ciervo.</w:t>
      </w:r>
    </w:p>
    <w:p>
      <w:pPr/>
      <w:r>
        <w:rPr>
          <w:lang w:val="es_ES" w:bidi="es_ES"/>
        </w:rPr>
      </w:r>
      <w:r>
        <w:rPr>
          <w:lang w:val="es_ES" w:bidi="es_ES"/>
        </w:rPr>
        <w:t xml:space="preserve">Muestren una imagen de una </w:t>
      </w:r>
      <w:r>
        <w:rPr>
          <w:lang w:val="es_ES" w:bidi="es_ES"/>
        </w:rPr>
        <w:t>gacela</w:t>
      </w:r>
      <w:r>
        <w:rPr>
          <w:lang w:val="es_ES" w:bidi="es_ES"/>
        </w:rPr>
        <w:t>.</w:t>
      </w:r>
    </w:p>
    <w:p>
      <w:pPr/>
      <w:r>
        <w:rPr>
          <w:lang w:val="es_ES" w:bidi="es_ES"/>
        </w:rPr>
      </w:r>
      <w:r>
        <w:rPr>
          <w:lang w:val="es_ES" w:bidi="es_ES"/>
        </w:rPr>
        <w:t>Deténganse y conversen: Cuando una persona es conocida por más de un nombre en su cultura, ¿cómo se usan los diferentes nombres? ¿Cuál es el significado de un nombre dado a una persona? Si el nombre tiene otro significado o un significado especial, ¿cómo se elige el nombre para esa persona?</w:t>
      </w:r>
    </w:p>
    <w:p>
      <w:pPr/>
      <w:r>
        <w:rPr>
          <w:lang w:val="es_ES" w:bidi="es_ES"/>
        </w:rPr>
      </w:r>
      <w:r>
        <w:rPr>
          <w:lang w:val="es_ES" w:bidi="es_ES"/>
        </w:rPr>
        <w:t>Tabita era una discípula, una seguidora de Jesús. Era una mujer que siempre hacía cosas buenas. Ella realizaba regularmente obras de caridad, o ayudaba a los pobres. Esto significa que ella daba cosas como dinero y ropa para ayudar a las personas que no tenían lo necesario para vivir dignamente. Lucas nos dice "en esos días" o "alrededor de esta época", lo que significa que durante el tiempo en que Pedro estaba en Lida, Tabita se enfermó y murió. De acuerdo con la costumbre judía, las mujeres habrían lavado su cuerpo para el entierro y lo habrían envuelto con lienzos. En lugar de enterrar el cuerpo de Tabita de inmediato, lo colocaron en un aposento alto o habitación de la planta alta. Esto se refiere a una habitación que la gente construía sobre la azotea de la casa. Probablemente, las personas subían por una escalera exterior para llegar a esa habitación.</w:t>
      </w:r>
    </w:p>
    <w:p>
      <w:pPr/>
      <w:r>
        <w:rPr>
          <w:lang w:val="es_ES" w:bidi="es_ES"/>
        </w:rPr>
      </w:r>
      <w:r>
        <w:rPr>
          <w:lang w:val="es_ES" w:bidi="es_ES"/>
        </w:rPr>
        <w:t xml:space="preserve">Muestren una imagen de una </w:t>
      </w:r>
      <w:r>
        <w:rPr>
          <w:lang w:val="es_ES" w:bidi="es_ES"/>
        </w:rPr>
        <w:t>casa con techo plano</w:t>
      </w:r>
      <w:r>
        <w:rPr>
          <w:lang w:val="es_ES" w:bidi="es_ES"/>
        </w:rPr>
        <w:t xml:space="preserve"> que tenga una escalera exterior.</w:t>
      </w:r>
    </w:p>
    <w:p>
      <w:pPr/>
      <w:r>
        <w:rPr>
          <w:lang w:val="es_ES" w:bidi="es_ES"/>
        </w:rPr>
      </w:r>
      <w:r>
        <w:rPr>
          <w:lang w:val="es_ES" w:bidi="es_ES"/>
        </w:rPr>
        <w:t>Los discípulos de Jope oyeron que Pedro estaba en Lida, que no quedaba lejos. Enviaron a dos hombres como mensajeros a Pedro. Los hombres le instaron o le rogaron que fuera a Jope lo antes posible. Los dos mensajeros también le habrían dicho a Pedro por qué necesitaban que fuera a Jope. Pedro partió de inmediato con los hombres hacia Jope. Los hombres llevaron a Pedro a la habitación donde estaba el cuerpo de Tabita. Las viudas de Jope estaban allí llorando. Le mostraron a Pedro las túnicas o los mantos y otras prendas de vestir que Tabita, también llamada Dorcas, había confeccionado para ellas cuando aún estaba con ellas, es decir, cuando aún vivía.</w:t>
      </w:r>
    </w:p>
    <w:p>
      <w:pPr/>
      <w:r>
        <w:rPr>
          <w:lang w:val="es_ES" w:bidi="es_ES"/>
        </w:rPr>
      </w:r>
      <w:r>
        <w:rPr>
          <w:lang w:val="es_ES" w:bidi="es_ES"/>
        </w:rPr>
        <w:t>Las viudas son mujeres cuyos esposos han fallecido. Las viudas, en esta cultura, eran personas con grandes necesidades porque habían perdido a sus esposos, quienes les proveían el sustento. Las túnicas o mantos son prendas de vestir largas que se usaban directamente sobre el cuerpo. “Otras prendas de vestir” se refiere a vestiduras exteriores o mantos.</w:t>
      </w:r>
    </w:p>
    <w:p>
      <w:pPr/>
      <w:r>
        <w:rPr>
          <w:lang w:val="es_ES" w:bidi="es_ES"/>
        </w:rPr>
      </w:r>
      <w:r>
        <w:rPr>
          <w:lang w:val="es_ES" w:bidi="es_ES"/>
        </w:rPr>
        <w:t>Deténganse y conversen: ¿Qué le sucede a una mujer en su cultura cuando muere su esposo? ¿Quién es responsable de ayudar a satisfacer sus necesidades?</w:t>
      </w:r>
    </w:p>
    <w:p>
      <w:pPr/>
      <w:r>
        <w:rPr>
          <w:lang w:val="es_ES" w:bidi="es_ES"/>
        </w:rPr>
      </w:r>
      <w:r>
        <w:rPr>
          <w:lang w:val="es_ES" w:bidi="es_ES"/>
        </w:rPr>
        <w:t xml:space="preserve">Muestren una imagen de una </w:t>
      </w:r>
      <w:r>
        <w:rPr>
          <w:lang w:val="es_ES" w:bidi="es_ES"/>
        </w:rPr>
        <w:t>túnica</w:t>
      </w:r>
      <w:r>
        <w:rPr>
          <w:lang w:val="es_ES" w:bidi="es_ES"/>
        </w:rPr>
        <w:t xml:space="preserve"> y de un </w:t>
      </w:r>
      <w:r>
        <w:rPr>
          <w:lang w:val="es_ES" w:bidi="es_ES"/>
        </w:rPr>
        <w:t>manto o capa</w:t>
      </w:r>
      <w:r>
        <w:rPr>
          <w:lang w:val="es_ES" w:bidi="es_ES"/>
        </w:rPr>
        <w:t xml:space="preserve"> si su equipo aún no ha visto uno.</w:t>
      </w:r>
    </w:p>
    <w:p>
      <w:pPr/>
      <w:r>
        <w:rPr>
          <w:lang w:val="es_ES" w:bidi="es_ES"/>
        </w:rPr>
      </w:r>
      <w:r>
        <w:rPr>
          <w:lang w:val="es_ES" w:bidi="es_ES"/>
        </w:rPr>
        <w:t>Pedro hizo que todas las personas salieran de la habitación. Esto significa que Pedro los envió afuera o hizo que todos salieran de la habitación. Esta es una declaración contundente. Tal vez tuvo que hacer salir a algunas de ellas porque no querían irse.</w:t>
      </w:r>
    </w:p>
    <w:p>
      <w:pPr/>
      <w:r>
        <w:rPr>
          <w:lang w:val="es_ES" w:bidi="es_ES"/>
        </w:rPr>
      </w:r>
      <w:r>
        <w:rPr>
          <w:lang w:val="es_ES" w:bidi="es_ES"/>
        </w:rPr>
        <w:t>Deténganse y conversen: ¿Cómo reaccionan las personas en su cultura cuando fallece alguien cercano o especial para ellas?</w:t>
      </w:r>
    </w:p>
    <w:p>
      <w:pPr/>
      <w:r>
        <w:rPr>
          <w:lang w:val="es_ES" w:bidi="es_ES"/>
        </w:rPr>
      </w:r>
      <w:r>
        <w:rPr>
          <w:lang w:val="es_ES" w:bidi="es_ES"/>
        </w:rPr>
        <w:t>Entonces Pedro se arrodilló y oró a Dios. Lucas no nos dice qué dijo Pedro, pero lo más probable es que haya orado para que Dios devolviera la vida a Tabita, también llamada Dorcas. Luego Pedro se volvió hacia el cuerpo de Tabita y le ordenó: "¡Tabita, levántate!" Tabita abrió los ojos, vio a Pedro y se sentó. La expresión "al ver a Pedro" nos indica que su rostro no estaba cubierto con una tela y que estaba acostada boca arriba. Al abrir los ojos y sentarse, Lucas nos da detalles que muestran que Tabita volvió a la vida. Pedro la tomó de la mano y la ayudó a ponerse de pie. Este fue un acto de bondad o cortesía por parte de Pedro para ayudarla a ponerse de pie. Tabita pudo ponerse de pie por sí sola.</w:t>
      </w:r>
    </w:p>
    <w:p>
      <w:pPr/>
      <w:r>
        <w:rPr>
          <w:lang w:val="es_ES" w:bidi="es_ES"/>
        </w:rPr>
      </w:r>
      <w:r>
        <w:rPr>
          <w:lang w:val="es_ES" w:bidi="es_ES"/>
        </w:rPr>
        <w:t>Deténganse y conversen: ¿Cuáles son algunos actos de bondad o cortesía que las personas hacen por los demás, aunque estos sean capaces de hacerlo por sí mismos?</w:t>
      </w:r>
    </w:p>
    <w:p>
      <w:pPr/>
      <w:r>
        <w:rPr>
          <w:lang w:val="es_ES" w:bidi="es_ES"/>
        </w:rPr>
      </w:r>
      <w:r>
        <w:rPr>
          <w:lang w:val="es_ES" w:bidi="es_ES"/>
        </w:rPr>
        <w:t>Luego Pedro llamó de nuevo a los santos, es decir, a los creyentes, incluidas las viudas, para que regresaran a la habitación y les presentó a Tabita. Esto significa que Pedro les mostró que Tabita había vuelto a la vida. La noticia de que Tabita había vuelto a la vida pronto se dio a conocer entre todos los habitantes de Jope. Muchas personas creyeron en Jesús, es decir, se hicieron seguidoras de Jesús, a causa de este acontecimiento.</w:t>
      </w:r>
    </w:p>
    <w:p>
      <w:pPr/>
      <w:r>
        <w:rPr>
          <w:lang w:val="es_ES" w:bidi="es_ES"/>
        </w:rPr>
      </w:r>
      <w:r>
        <w:rPr>
          <w:lang w:val="es_ES" w:bidi="es_ES"/>
        </w:rPr>
        <w:t>Pedro permaneció en Jope durante mucho tiempo. Lucas no nos dice exactamente cuánto tiempo. Pedro se quedó en la casa de un hombre llamado Simón el curtidor. Recordarán que Simón es uno de los nombres de Pedro. Este hombre era curtidor, lo que significa que procesaba pieles o cueros de animales para hacer cuero. Otras personas usaban el cuero para hacer cosas como sandalias. Los judíos consideraban que una persona que preparaba pieles para convertirlas en cuero hacía algo que lo volvía ritualmente “impuro”. Pedro había aceptado quedarse en la casa de Simón el curtidor. Esto probablemente muestra que Pedro no seguía las leyes ceremoniales judías tan estrictamente como los líderes religiosos judíos.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grupo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Pedro está en Lida. Tabita es una creyente en Jope que ayudaba a la gente pobre. Se enferma y muere. Las mujeres de Jope lavan el cuerpo de Tabita para prepararlo para el entierro.</w:t>
      </w:r>
    </w:p>
    <w:p>
      <w:pPr/>
      <w:r>
        <w:rPr>
          <w:lang w:val="es_ES" w:bidi="es_ES"/>
        </w:rPr>
      </w:r>
      <w:r>
        <w:rPr>
          <w:b/>
          <w:lang w:val="es_ES" w:bidi="es_ES"/>
        </w:rPr>
        <w:t>Segunda escena:</w:t>
      </w:r>
      <w:r>
        <w:rPr>
          <w:lang w:val="es_ES" w:bidi="es_ES"/>
        </w:rPr>
        <w:t xml:space="preserve"> Dos mensajeros son enviados de Jope a Lida para encontrar a Pedro. Traen a Pedro de regreso a Jope.</w:t>
      </w:r>
    </w:p>
    <w:p>
      <w:pPr/>
      <w:r>
        <w:rPr>
          <w:lang w:val="es_ES" w:bidi="es_ES"/>
        </w:rPr>
      </w:r>
      <w:r>
        <w:rPr>
          <w:b/>
          <w:lang w:val="es_ES" w:bidi="es_ES"/>
        </w:rPr>
        <w:t>Tercera escena:</w:t>
      </w:r>
      <w:r>
        <w:rPr>
          <w:lang w:val="es_ES" w:bidi="es_ES"/>
        </w:rPr>
        <w:t xml:space="preserve"> Pedro llega a Jope y es llevado al lugar donde está el cuerpo de Tabita. Las viudas le muestran a Pedro la ropa que Tabita había hecho para ellas. Las mujeres están llorando. Pedro hace que todos dejen la habitación.</w:t>
      </w:r>
    </w:p>
    <w:p>
      <w:pPr/>
      <w:r>
        <w:rPr>
          <w:lang w:val="es_ES" w:bidi="es_ES"/>
        </w:rPr>
      </w:r>
      <w:r>
        <w:rPr>
          <w:b/>
          <w:lang w:val="es_ES" w:bidi="es_ES"/>
        </w:rPr>
        <w:t>Cuarta escena:</w:t>
      </w:r>
      <w:r>
        <w:rPr>
          <w:lang w:val="es_ES" w:bidi="es_ES"/>
        </w:rPr>
        <w:t xml:space="preserve"> Pedro se arrodilla en la habitación y ora. Le dice a Tabita que se levante. Tabita se levanta y Pedro la presenta a los creyentes en Jope.</w:t>
      </w:r>
    </w:p>
    <w:p>
      <w:pPr/>
      <w:r>
        <w:rPr>
          <w:lang w:val="es_ES" w:bidi="es_ES"/>
        </w:rPr>
      </w:r>
      <w:r>
        <w:rPr>
          <w:b/>
          <w:lang w:val="es_ES" w:bidi="es_ES"/>
        </w:rPr>
        <w:t>Quinta escena:</w:t>
      </w:r>
      <w:r>
        <w:rPr>
          <w:lang w:val="es_ES" w:bidi="es_ES"/>
        </w:rPr>
        <w:t xml:space="preserve"> Todos en Jope escuchan cómo Tabita ha regresado a la vida. Mucha gente cree en Jesús. Pedro se queda en Jope en la casa de Simón, el curtidor.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Tabita</w:t>
      </w:r>
    </w:p>
    <w:p>
      <w:pPr>
        <w:pStyle w:val="ListBullet"/>
        <w:spacing w:line="240" w:lineRule="auto"/>
        <w:ind w:left="720"/>
      </w:pPr>
      <w:r>
        <w:rPr>
          <w:lang w:val="es_ES" w:bidi="es_ES"/>
        </w:rPr>
      </w:r>
      <w:r>
        <w:rPr>
          <w:lang w:val="es_ES" w:bidi="es_ES"/>
        </w:rPr>
        <w:t>Creyentes de Jope</w:t>
      </w:r>
    </w:p>
    <w:p>
      <w:pPr>
        <w:pStyle w:val="ListBullet"/>
        <w:spacing w:line="240" w:lineRule="auto"/>
        <w:ind w:left="720"/>
      </w:pPr>
      <w:r>
        <w:rPr>
          <w:lang w:val="es_ES" w:bidi="es_ES"/>
        </w:rPr>
      </w:r>
      <w:r>
        <w:rPr>
          <w:lang w:val="es_ES" w:bidi="es_ES"/>
        </w:rPr>
        <w:t>Viudas de Jope</w:t>
      </w:r>
    </w:p>
    <w:p>
      <w:pPr>
        <w:pStyle w:val="ListBullet"/>
        <w:spacing w:line="240" w:lineRule="auto"/>
        <w:ind w:left="720"/>
      </w:pPr>
      <w:r>
        <w:rPr>
          <w:lang w:val="es_ES" w:bidi="es_ES"/>
        </w:rPr>
      </w:r>
      <w:r>
        <w:rPr>
          <w:lang w:val="es_ES" w:bidi="es_ES"/>
        </w:rPr>
        <w:t>Dos hombres enviados a Pedro</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Otra gente de Jope</w:t>
      </w:r>
    </w:p>
    <w:p>
      <w:pPr>
        <w:pStyle w:val="ListBullet"/>
        <w:spacing w:line="240" w:lineRule="auto"/>
        <w:ind w:left="720"/>
      </w:pPr>
      <w:r>
        <w:rPr>
          <w:lang w:val="es_ES" w:bidi="es_ES"/>
        </w:rPr>
      </w:r>
      <w:r>
        <w:rPr>
          <w:lang w:val="es_ES" w:bidi="es_ES"/>
        </w:rPr>
        <w:t>Simón el curtidor</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recordar que Pedro está en Lida, que se encuentra a unos 16 kilómetros (o 10 millas) de Jope. Recientemente había sido usado por Dios para ayudar a traer sanidad a Eneas en Lida.</w:t>
      </w:r>
    </w:p>
    <w:p>
      <w:pPr/>
      <w:r>
        <w:rPr>
          <w:lang w:val="es_ES" w:bidi="es_ES"/>
        </w:rPr>
      </w:r>
      <w:r>
        <w:rPr>
          <w:lang w:val="es_ES" w:bidi="es_ES"/>
        </w:rPr>
        <w:t>Es importante recordar que Tabita también se llama Dorcas. Tabita es una seguidora de Jesús que siempre hace buenas obras, como ayudar a los pobres y hacer ropa para la gente que la necesita. Tabita se enferma y muere. Es importante recordar cómo las mujeres de Jope preparan el cuerpo de Tabita para el entierro.</w:t>
      </w:r>
    </w:p>
    <w:p>
      <w:pPr/>
      <w:r>
        <w:rPr>
          <w:lang w:val="es_ES" w:bidi="es_ES"/>
        </w:rPr>
      </w:r>
      <w:r>
        <w:rPr>
          <w:lang w:val="es_ES" w:bidi="es_ES"/>
        </w:rPr>
        <w:t>Los creyentes de Jope envían dos mensajeros a Lida para encontrar a Pedro. Pedro viene con ellos a Jope. Es importante recordar lo que las viudas estaban haciendo cuando Pedro llegó. Pedro hace que todos dejen la habitación. Es importante recordar lo que Pedro hace después de que todos se van. Es importante recordar lo que sucede cuando Tabita regresa a la vida.</w:t>
      </w:r>
    </w:p>
    <w:p>
      <w:pPr/>
      <w:r>
        <w:rPr>
          <w:lang w:val="es_ES" w:bidi="es_ES"/>
        </w:rPr>
      </w:r>
      <w:r>
        <w:rPr>
          <w:lang w:val="es_ES" w:bidi="es_ES"/>
        </w:rPr>
        <w:t>Es importante recordar cómo la gente de Jope reacciona a esta noticia. Pedro se queda en la casa de Simón, el curtidor, en Jope.</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Tabita</w:t>
      </w:r>
    </w:p>
    <w:p>
      <w:pPr>
        <w:pStyle w:val="ListBullet"/>
        <w:spacing w:line="240" w:lineRule="auto"/>
        <w:ind w:left="720"/>
      </w:pPr>
      <w:r>
        <w:rPr>
          <w:lang w:val="es_ES" w:bidi="es_ES"/>
        </w:rPr>
      </w:r>
      <w:r>
        <w:rPr>
          <w:lang w:val="es_ES" w:bidi="es_ES"/>
        </w:rPr>
        <w:t>Creyentes de Jope</w:t>
      </w:r>
    </w:p>
    <w:p>
      <w:pPr>
        <w:pStyle w:val="ListBullet"/>
        <w:spacing w:line="240" w:lineRule="auto"/>
        <w:ind w:left="720"/>
      </w:pPr>
      <w:r>
        <w:rPr>
          <w:lang w:val="es_ES" w:bidi="es_ES"/>
        </w:rPr>
      </w:r>
      <w:r>
        <w:rPr>
          <w:lang w:val="es_ES" w:bidi="es_ES"/>
        </w:rPr>
        <w:t>Viudas de Jope</w:t>
      </w:r>
    </w:p>
    <w:p>
      <w:pPr>
        <w:pStyle w:val="ListBullet"/>
        <w:spacing w:line="240" w:lineRule="auto"/>
        <w:ind w:left="720"/>
      </w:pPr>
      <w:r>
        <w:rPr>
          <w:lang w:val="es_ES" w:bidi="es_ES"/>
        </w:rPr>
      </w:r>
      <w:r>
        <w:rPr>
          <w:lang w:val="es_ES" w:bidi="es_ES"/>
        </w:rPr>
        <w:t>Dos hombres enviados a Pedro</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Otra gente de Jope</w:t>
      </w:r>
    </w:p>
    <w:p>
      <w:pPr>
        <w:pStyle w:val="ListBullet"/>
        <w:spacing w:line="240" w:lineRule="auto"/>
        <w:ind w:left="720"/>
      </w:pPr>
      <w:r>
        <w:rPr>
          <w:lang w:val="es_ES" w:bidi="es_ES"/>
        </w:rPr>
      </w:r>
      <w:r>
        <w:rPr>
          <w:lang w:val="es_ES" w:bidi="es_ES"/>
        </w:rPr>
        <w:t>Simón el curtidor</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Pedro está en Lida. Representen a Tabita en Jope haciendo cosas buenas para la gente, incluyendo hacerles ropa.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la actriz que interpreta a Tabita, "¿Cómo se siente?" Es posible que escuchen cosas como: "Feliz". Me encanta ayudar a la gente” y “Generosa y agradecida. Jesús suplió mis necesidades. Quiero compartir eso con los demás".</w:t>
      </w:r>
    </w:p>
    <w:p>
      <w:pPr>
        <w:pStyle w:val="ListBullet"/>
        <w:spacing w:line="240" w:lineRule="auto"/>
        <w:ind w:left="720"/>
      </w:pPr>
      <w:r>
        <w:rPr>
          <w:lang w:val="es_ES" w:bidi="es_ES"/>
        </w:rPr>
      </w:r>
      <w:r>
        <w:rPr>
          <w:lang w:val="es_ES" w:bidi="es_ES"/>
        </w:rPr>
        <w:t>Pregúntenles a los actores que interpretan a los creyentes de Jope, "¿Cómo se sienten?" Es posible que escuchen cosas como: "Agradecidos. Tabita es tan amable y generosa”, o “Animados. Ella es un gran ejemplo del amor y cuidado de Dios” y “Agradecidos. No sé lo que haría sin la ayuda de Tabita".</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Tabita se enferma y muere. Representen a las mujeres preparando su cuerpo. Representen a los hombres siendo enviados a buscar a Pedro.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creyentes en Jope, "¿Cómo se sienten?" Es posible que escuchen cosas como: "Estoy afligido. Ella nos amaba tanto y nosotros la amamos”, o “Desamparados. ¿Quién me va a ayudar ahora?" Y "Necesitamos enviar a alguien para que nos ayude. Escuché que Pedro estaba cerca".</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 xml:space="preserve">Representen a los hombres trayendo a Pedro de regreso a Jope. Las viudas están llorando y mostrando a Pedro la ropa que Tabita hizo para ellas. Pedro hace que todos dejen la habitación. </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las viudas, "¿Cómo se sienten?" Es posible que escuchen cosas como: "¡Estoy tan triste! Miren todas las cosas bonitas que nos hizo”, o “Desesperanzadas. Pedro, ¿qué vamos a hacer ahora?” y “Desconsoladas. ¡La extraño mucho!”</w:t>
      </w:r>
    </w:p>
    <w:p>
      <w:pPr>
        <w:pStyle w:val="ListBullet"/>
        <w:spacing w:line="240" w:lineRule="auto"/>
        <w:ind w:left="720"/>
      </w:pPr>
      <w:r>
        <w:rPr>
          <w:lang w:val="es_ES" w:bidi="es_ES"/>
        </w:rPr>
      </w:r>
      <w:r>
        <w:rPr>
          <w:lang w:val="es_ES" w:bidi="es_ES"/>
        </w:rPr>
        <w:t>Pregúntenle al actor que interpreta a Pedro, "¿Cómo se siente?" Es posible que escuchen cosas como, "Compasión. Estas hermanas están sintiendo una gran pérdida”, o “Tengan fe. Dios proveerá para ustedes” y “Hay demasiado ruido aquí. Necesito un poco de tranquilidad para poder hablar con Dios acerca de esto".</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Pedro orando. Entonces le habla a Tabita. Representen a Tabita volviendo a la vida. Representen a Pedro presentando a Tabita ante los creyentes.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la actriz que interpreta a Tabita, "¿Cómo se siente?" Es posible que escuchen cosas como: "Asombrada. Estoy viva otra vez” o “Humilde. Supongo que Jesús quiere que continúe la obra que me encomendó” y “Tengo sentimientos encontrados”. Disfruté estar en el cielo con Jesús, pero es bueno poder ayudar a mis amigos en Jope".</w:t>
      </w:r>
    </w:p>
    <w:p>
      <w:pPr>
        <w:pStyle w:val="ListBullet"/>
        <w:spacing w:line="240" w:lineRule="auto"/>
        <w:ind w:left="720"/>
      </w:pPr>
      <w:r>
        <w:rPr>
          <w:lang w:val="es_ES" w:bidi="es_ES"/>
        </w:rPr>
      </w:r>
      <w:r>
        <w:rPr>
          <w:lang w:val="es_ES" w:bidi="es_ES"/>
        </w:rPr>
        <w:t>Pregúntenles a los actores que interpretan a los creyentes de Jope, "¿Cómo se sienten?" Es posible que escuchen cosas como: "Es un milagro. Tabita está de vuelta con nosotros", o "Alegres. Pensé que la habíamos perdido” y “Inspirado. Tal vez yo pueda ayudar a las personas como ella lo hace".</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la gente de Jope escuchando acerca de Tabita. Mucha gente cree en Jesús. Pedro se queda en la casa de Simón el curtidor.</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la gente de Jope, "¿Cómo se sienten?" Puede que escuchen cosas como: "Sorprendido. Nunca había oído que alguien muriera y volviera a la vida”, o “Creo que Jesús da vida” y “Feliz de haber encontrado nueva vida al creer en Jesús”.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Tabita, también llamada Dorcas, era una </w:t>
      </w:r>
      <w:r>
        <w:rPr>
          <w:b/>
          <w:lang w:val="es_ES" w:bidi="es_ES"/>
        </w:rPr>
        <w:t>discípula</w:t>
      </w:r>
      <w:r>
        <w:rPr>
          <w:lang w:val="es_ES" w:bidi="es_ES"/>
        </w:rPr>
        <w:t xml:space="preserve">, seguidora de Jesús, que vivía en Jope. Jope es una importante ciudad portuaria en el mar Mediterráneo. Usen la misma palabra para discípulo que han usado anteriormente. Se puede encontrar una definición completa de </w:t>
      </w:r>
      <w:r>
        <w:rPr>
          <w:lang w:val="es_ES" w:bidi="es_ES"/>
        </w:rPr>
        <w:t>Discípulo</w:t>
      </w:r>
      <w:r>
        <w:rPr>
          <w:lang w:val="es_ES" w:bidi="es_ES"/>
        </w:rPr>
        <w:t xml:space="preserve"> en el Glosario Principal.</w:t>
      </w:r>
    </w:p>
    <w:p>
      <w:pPr/>
      <w:r>
        <w:rPr>
          <w:lang w:val="es_ES" w:bidi="es_ES"/>
        </w:rPr>
      </w:r>
      <w:r>
        <w:rPr>
          <w:lang w:val="es_ES" w:bidi="es_ES"/>
        </w:rPr>
        <w:t xml:space="preserve">Muestren un mapa que incluya </w:t>
      </w:r>
      <w:r>
        <w:rPr>
          <w:lang w:val="es_ES" w:bidi="es_ES"/>
        </w:rPr>
        <w:t>Jerusalén, Lida y Jope</w:t>
      </w:r>
      <w:r>
        <w:rPr>
          <w:lang w:val="es_ES" w:bidi="es_ES"/>
        </w:rPr>
        <w:t>.</w:t>
      </w:r>
    </w:p>
    <w:p>
      <w:pPr/>
      <w:r>
        <w:rPr>
          <w:lang w:val="es_ES" w:bidi="es_ES"/>
        </w:rPr>
      </w:r>
      <w:r>
        <w:rPr>
          <w:lang w:val="es_ES" w:bidi="es_ES"/>
        </w:rPr>
        <w:t xml:space="preserve">Tabita realizaba regularmente </w:t>
      </w:r>
      <w:r>
        <w:rPr>
          <w:b/>
          <w:lang w:val="es_ES" w:bidi="es_ES"/>
        </w:rPr>
        <w:t>actos de caridad</w:t>
      </w:r>
      <w:r>
        <w:rPr>
          <w:lang w:val="es_ES" w:bidi="es_ES"/>
        </w:rPr>
        <w:t xml:space="preserve">, o ayudaba a los pobres. Esto significa que ella daba cosas como dinero y ropa para ayudar a las personas que no tenían lo necesario para vivir dignamente. </w:t>
      </w:r>
    </w:p>
    <w:p>
      <w:pPr/>
      <w:r>
        <w:rPr>
          <w:lang w:val="es_ES" w:bidi="es_ES"/>
        </w:rPr>
      </w:r>
      <w:r>
        <w:rPr>
          <w:lang w:val="es_ES" w:bidi="es_ES"/>
        </w:rPr>
        <w:t xml:space="preserve">Algunas de las personas a las que Tabita ayudó eran </w:t>
      </w:r>
      <w:r>
        <w:rPr>
          <w:b/>
          <w:lang w:val="es_ES" w:bidi="es_ES"/>
        </w:rPr>
        <w:t>viudas</w:t>
      </w:r>
      <w:r>
        <w:rPr>
          <w:lang w:val="es_ES" w:bidi="es_ES"/>
        </w:rPr>
        <w:t xml:space="preserve">. Las viudas son mujeres cuyos esposos han fallecido. Las viudas, en esta cultura, eran personas con grandes necesidades porque habían perdido a sus esposos, quienes les proveían el sustento. Ella les hacía </w:t>
      </w:r>
      <w:r>
        <w:rPr>
          <w:b/>
          <w:lang w:val="es_ES" w:bidi="es_ES"/>
        </w:rPr>
        <w:t>túnicas</w:t>
      </w:r>
      <w:r>
        <w:rPr>
          <w:lang w:val="es_ES" w:bidi="es_ES"/>
        </w:rPr>
        <w:t xml:space="preserve"> o mantos y </w:t>
      </w:r>
      <w:r>
        <w:rPr>
          <w:b/>
          <w:lang w:val="es_ES" w:bidi="es_ES"/>
        </w:rPr>
        <w:t>capas</w:t>
      </w:r>
      <w:r>
        <w:rPr>
          <w:lang w:val="es_ES" w:bidi="es_ES"/>
        </w:rPr>
        <w:t xml:space="preserve">. Túnica se refiere a prendas largas que se usan pegadas al cuerpo. Capa se refiere a prendas exteriores. Usen la misma palabra para túnica, manto y capa que han usado en el pasaje anterior. </w:t>
      </w:r>
      <w:r>
        <w:rPr>
          <w:lang w:val="es_ES" w:bidi="es_ES"/>
        </w:rPr>
        <w:t>Túnica</w:t>
      </w:r>
      <w:r>
        <w:rPr>
          <w:lang w:val="es_ES" w:bidi="es_ES"/>
        </w:rPr>
        <w:t xml:space="preserve"> y </w:t>
      </w:r>
      <w:r>
        <w:rPr>
          <w:lang w:val="es_ES" w:bidi="es_ES"/>
        </w:rPr>
        <w:t>Capa</w:t>
      </w:r>
      <w:r>
        <w:rPr>
          <w:lang w:val="es_ES" w:bidi="es_ES"/>
        </w:rPr>
        <w:t xml:space="preserve"> se pueden encontrar en el Glosario Principal.</w:t>
      </w:r>
    </w:p>
    <w:p>
      <w:pPr/>
      <w:r>
        <w:rPr>
          <w:lang w:val="es_ES" w:bidi="es_ES"/>
        </w:rPr>
      </w:r>
      <w:r>
        <w:rPr>
          <w:lang w:val="es_ES" w:bidi="es_ES"/>
        </w:rPr>
        <w:t xml:space="preserve">Tabita se enfermó y murió. Las mujeres prepararon su cuerpo para el entierro y lo colocaron en una </w:t>
      </w:r>
      <w:r>
        <w:rPr>
          <w:b/>
          <w:lang w:val="es_ES" w:bidi="es_ES"/>
        </w:rPr>
        <w:t>habitación superior</w:t>
      </w:r>
      <w:r>
        <w:rPr>
          <w:lang w:val="es_ES" w:bidi="es_ES"/>
        </w:rPr>
        <w:t>, o en la planta alta. Esto se refiere a una habitación que la gente construía sobre la azotea de la casa. Probablemente, las personas subían por una escalera exterior para llegar a esa habitación.</w:t>
      </w:r>
    </w:p>
    <w:p>
      <w:pPr/>
      <w:r>
        <w:rPr>
          <w:lang w:val="es_ES" w:bidi="es_ES"/>
        </w:rPr>
      </w:r>
      <w:r>
        <w:rPr>
          <w:lang w:val="es_ES" w:bidi="es_ES"/>
        </w:rPr>
        <w:t xml:space="preserve">Muestren una imagen de una </w:t>
      </w:r>
      <w:r>
        <w:rPr>
          <w:lang w:val="es_ES" w:bidi="es_ES"/>
        </w:rPr>
        <w:t>casa con techo plano</w:t>
      </w:r>
      <w:r>
        <w:rPr>
          <w:lang w:val="es_ES" w:bidi="es_ES"/>
        </w:rPr>
        <w:t xml:space="preserve"> que tenga una escalera exterior, si es necesario.</w:t>
      </w:r>
    </w:p>
    <w:p>
      <w:pPr/>
      <w:r>
        <w:rPr>
          <w:lang w:val="es_ES" w:bidi="es_ES"/>
        </w:rPr>
      </w:r>
      <w:r>
        <w:rPr>
          <w:lang w:val="es_ES" w:bidi="es_ES"/>
        </w:rPr>
        <w:t xml:space="preserve">Los creyentes enviaron a dos mensajeros para traer a Pedro a Jope. Pedro oró por Tabita y ella volvió a la vida. Pedro entonces llamó a los </w:t>
      </w:r>
      <w:r>
        <w:rPr>
          <w:b/>
          <w:lang w:val="es_ES" w:bidi="es_ES"/>
        </w:rPr>
        <w:t>santos</w:t>
      </w:r>
      <w:r>
        <w:rPr>
          <w:lang w:val="es_ES" w:bidi="es_ES"/>
        </w:rPr>
        <w:t xml:space="preserve">, es decir, a los creyentes, incluidas las viudas, para que regresen a la habitación y les presentó a Tabita. Usen la misma palabra para santos que han usado en los pasajes anteriores. Se puede encontrar una definición más completa de </w:t>
      </w:r>
      <w:r>
        <w:rPr>
          <w:lang w:val="es_ES" w:bidi="es_ES"/>
        </w:rPr>
        <w:t>Santo</w:t>
      </w:r>
      <w:r>
        <w:rPr>
          <w:lang w:val="es_ES" w:bidi="es_ES"/>
        </w:rPr>
        <w:t xml:space="preserve"> en el Glosario Principal.</w:t>
      </w:r>
    </w:p>
    <w:p>
      <w:pPr/>
      <w:r>
        <w:rPr>
          <w:lang w:val="es_ES" w:bidi="es_ES"/>
        </w:rPr>
      </w:r>
      <w:r>
        <w:rPr>
          <w:lang w:val="es_ES" w:bidi="es_ES"/>
        </w:rPr>
        <w:t xml:space="preserve">Pedro se quedó en Jope en la casa de Simón, el </w:t>
      </w:r>
      <w:r>
        <w:rPr>
          <w:b/>
          <w:lang w:val="es_ES" w:bidi="es_ES"/>
        </w:rPr>
        <w:t>curtidor</w:t>
      </w:r>
      <w:r>
        <w:rPr>
          <w:lang w:val="es_ES" w:bidi="es_ES"/>
        </w:rPr>
        <w:t>. Un curtidor es un hombre que procesa pieles o cueros de animales para hacer cuero. Otras personas usaban el cuero para hacer cosas como sandalias. El oficio de curtidor era considerado impuro por los judíos, ya que implicaba el manejo de pieles de animales que se consideraban ritualmente impuros.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10:1–8</w:t>
      </w:r>
      <w:r>
        <w:rPr>
          <w:lang w:val="es_ES" w:bidi="es_ES"/>
        </w:rPr>
      </w:r>
    </w:p>
    <w:p>
      <w:pPr>
        <w:pStyle w:val="Heading3"/>
      </w:pPr>
      <w:r>
        <w:rPr>
          <w:lang w:val="es_ES" w:bidi="es_ES"/>
        </w:rPr>
        <w:t>Escuchar con el corazón</w:t>
      </w:r>
    </w:p>
    <w:p>
      <w:pPr/>
      <w:r>
        <w:rPr>
          <w:lang w:val="es_ES" w:bidi="es_ES"/>
        </w:rPr>
      </w:r>
      <w:r>
        <w:rPr>
          <w:lang w:val="es_ES" w:bidi="es_ES"/>
        </w:rPr>
        <w:t>Escuchen Hechos 10:1–8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último pasaje, Pedro se estaba quedando en la casa de Simón el curtidor en la ciudad portuaria mediterránea de Jope. Lucas mueve nuestra atención a la ciudad de Cesarea. Cesarea también estaba ubicada en el mar Mediterráneo. Cesarea estaba a unos 88 kilómetros, o 55 millas, al noroeste de Jerusalén y a unos 53 kilómetros, o 30 millas, al norte de Jope.</w:t>
      </w:r>
    </w:p>
    <w:p>
      <w:pPr/>
      <w:r>
        <w:rPr>
          <w:lang w:val="es_ES" w:bidi="es_ES"/>
        </w:rPr>
      </w:r>
      <w:r>
        <w:rPr>
          <w:lang w:val="es_ES" w:bidi="es_ES"/>
        </w:rPr>
        <w:t xml:space="preserve">Muestren un mapa con </w:t>
      </w:r>
      <w:r>
        <w:rPr>
          <w:lang w:val="es_ES" w:bidi="es_ES"/>
        </w:rPr>
        <w:t>Cesarea, Jope y Jerusalén</w:t>
      </w:r>
      <w:r>
        <w:rPr>
          <w:lang w:val="es_ES" w:bidi="es_ES"/>
        </w:rPr>
        <w:t xml:space="preserve"> si su equipo no ha visto uno.</w:t>
      </w:r>
    </w:p>
    <w:p>
      <w:pPr/>
      <w:r>
        <w:rPr>
          <w:lang w:val="es_ES" w:bidi="es_ES"/>
        </w:rPr>
      </w:r>
      <w:r>
        <w:rPr>
          <w:lang w:val="es_ES" w:bidi="es_ES"/>
        </w:rPr>
        <w:t>La ciudad de Cesarea fue construida por el rey Herodes el Grande, el rey judío que los romanos nombraron. El rey Herodes nombró la ciudad en honor a César Augusto, el gobernante del Imperio romano cuando Jesús nació. La ciudad de Cesarea era la sede del gobernador romano y de las unidades militares de la provincia romana de Judea. Cornelio era un centurión, un oficial militar romano que vivía en Cesarea. Un centurión es un oficial a cargo de cien soldados. Era parte de la unidad militar llamada la "Cohorte Italiana" o "Regimiento Italiano". Una cohorte, o regimiento, en el ejército romano es una unidad compuesta por seis grupos de cien soldados. Este regimiento vino de Italia.</w:t>
      </w:r>
    </w:p>
    <w:p>
      <w:pPr/>
      <w:r>
        <w:rPr>
          <w:lang w:val="es_ES" w:bidi="es_ES"/>
        </w:rPr>
      </w:r>
      <w:r>
        <w:rPr>
          <w:lang w:val="es_ES" w:bidi="es_ES"/>
        </w:rPr>
        <w:t>Deténganse y conversen: ¿Qué tipos de unidades militares se encuentran en su área? ¿Cómo están organizados? ¿Quiénes son los oficiales?</w:t>
      </w:r>
    </w:p>
    <w:p>
      <w:pPr/>
      <w:r>
        <w:rPr>
          <w:lang w:val="es_ES" w:bidi="es_ES"/>
        </w:rPr>
      </w:r>
      <w:r>
        <w:rPr>
          <w:lang w:val="es_ES" w:bidi="es_ES"/>
        </w:rPr>
        <w:t xml:space="preserve">Muestren una imagen de un </w:t>
      </w:r>
      <w:r>
        <w:rPr>
          <w:lang w:val="es_ES" w:bidi="es_ES"/>
        </w:rPr>
        <w:t>centurión</w:t>
      </w:r>
      <w:r>
        <w:rPr>
          <w:lang w:val="es_ES" w:bidi="es_ES"/>
        </w:rPr>
        <w:t xml:space="preserve"> y un soldado romano, si su equipo no los ha visto.</w:t>
      </w:r>
    </w:p>
    <w:p>
      <w:pPr/>
      <w:r>
        <w:rPr>
          <w:lang w:val="es_ES" w:bidi="es_ES"/>
        </w:rPr>
      </w:r>
      <w:r>
        <w:rPr>
          <w:lang w:val="es_ES" w:bidi="es_ES"/>
        </w:rPr>
        <w:t>Cornelio era un hombre devoto. Esto significa que adoraba a Dios y aceptaba parte de la práctica religiosa judía sin convertirse. Para convertirse por completo, tendría que ser circunciso. Cornelio y toda su familia temían a Dios. Esto significa que tenían reverencia o respeto por Dios. Su hogar incluiría a todos los que vivían en su casa: su esposa, sus hijos, sus siervos o cualquier otra persona que viviera con él. Cornelio daba limosnas o regalos a la gente pobre. También oraba a Dios continuamente, lo que en esta situación significa que oraba de manera regular.</w:t>
      </w:r>
    </w:p>
    <w:p>
      <w:pPr/>
      <w:r>
        <w:rPr>
          <w:lang w:val="es_ES" w:bidi="es_ES"/>
        </w:rPr>
      </w:r>
      <w:r>
        <w:rPr>
          <w:lang w:val="es_ES" w:bidi="es_ES"/>
        </w:rPr>
        <w:t>Alrededor de la hora novena del día, o a las tres de la tarde, Cornelio tuvo una visión. Una visión es un mensaje de Dios que llega cuando alguien está despierto. La frase "la hora novena" se refiere a nueve horas después del amanecer. Era una de las horas en que los judíos iban al templo cada día para orar y adorar a Dios. Lucas menciona la hora del día para mostrar que Cornelio era devoto. En su visión, un ángel, un mensajero espiritual de Dios, llega a Cornelio con un mensaje. El ángel dijo el nombre de Cornelio, y Cornelio tuvo miedo. Cornelio respondió: "¿Qué es, señor?" En este caso, "señor" es un título respetuoso para un hombre, como "sir" en inglés.</w:t>
      </w:r>
    </w:p>
    <w:p>
      <w:pPr/>
      <w:r>
        <w:rPr>
          <w:lang w:val="es_ES" w:bidi="es_ES"/>
        </w:rPr>
      </w:r>
      <w:r>
        <w:rPr>
          <w:lang w:val="es_ES" w:bidi="es_ES"/>
        </w:rPr>
        <w:t>Deténganse y conversen: ¿Cuáles son algunas maneras diferentes en su cultura o idioma en que se refieren a la hora del día?</w:t>
      </w:r>
    </w:p>
    <w:p>
      <w:pPr/>
      <w:r>
        <w:rPr>
          <w:lang w:val="es_ES" w:bidi="es_ES"/>
        </w:rPr>
      </w:r>
      <w:r>
        <w:rPr>
          <w:lang w:val="es_ES" w:bidi="es_ES"/>
        </w:rPr>
        <w:t>¿Cuáles son algunos términos generales que usan cuando hablan con un hombre a quien no conocen? ¿Cuál de esos términos es el más educado o respetuoso?</w:t>
      </w:r>
    </w:p>
    <w:p>
      <w:pPr/>
      <w:r>
        <w:rPr>
          <w:lang w:val="es_ES" w:bidi="es_ES"/>
        </w:rPr>
      </w:r>
      <w:r>
        <w:rPr>
          <w:lang w:val="es_ES" w:bidi="es_ES"/>
        </w:rPr>
        <w:t>El ángel le dijo a Cornelio que sus oraciones y buenas obras habían llegado hasta Dios, o habían sido recibidas por Dios como una ofrenda memorial. La Ley de Moisés describe la ofrenda memorial. Un sacerdote tomaba una pequeña cantidad de harina y aceite, y luego añadia incienso. Quemaba la mezcla en el altar. El humo ascendía del incienso en estas ofrendas diarias. El ángel le dijo a Cornelio que sus oraciones llegaron a Dios para que Cornelio entendiera que sus buenas obras agradaban a Dios.</w:t>
      </w:r>
    </w:p>
    <w:p>
      <w:pPr/>
      <w:r>
        <w:rPr>
          <w:lang w:val="es_ES" w:bidi="es_ES"/>
        </w:rPr>
      </w:r>
      <w:r>
        <w:rPr>
          <w:lang w:val="es_ES" w:bidi="es_ES"/>
        </w:rPr>
        <w:t xml:space="preserve">Muestren una imagen o ilustración del </w:t>
      </w:r>
      <w:r>
        <w:rPr>
          <w:lang w:val="es_ES" w:bidi="es_ES"/>
        </w:rPr>
        <w:t>sacerdote haciendo una ofrenda</w:t>
      </w:r>
      <w:r>
        <w:rPr>
          <w:lang w:val="es_ES" w:bidi="es_ES"/>
        </w:rPr>
        <w:t xml:space="preserve"> de </w:t>
      </w:r>
      <w:r>
        <w:rPr>
          <w:b/>
          <w:lang w:val="es_ES" w:bidi="es_ES"/>
        </w:rPr>
        <w:t>incienso</w:t>
      </w:r>
      <w:r>
        <w:rPr>
          <w:lang w:val="es_ES" w:bidi="es_ES"/>
        </w:rPr>
        <w:t>.</w:t>
      </w:r>
    </w:p>
    <w:p>
      <w:pPr/>
      <w:r>
        <w:rPr>
          <w:lang w:val="es_ES" w:bidi="es_ES"/>
        </w:rPr>
      </w:r>
      <w:r>
        <w:rPr>
          <w:lang w:val="es_ES" w:bidi="es_ES"/>
        </w:rPr>
        <w:t>El ángel ordena a Cornelio que envíe hombres a Jope para traerle a Simón Pedro. El ángel usa los dos nombres de Pedro porque Pedro se está hospedando en el hogar de otro hombre llamado Simón: Simón, el curtidor. El ángel dio la ubicación de la casa, diciendo que estaba "junto al mar". Recordarán del último pasaje que un curtidor es un trabajador que procesa pieles o cueros de animales para fabricar cuero. Otras personas usaban el cuero para hacer cosas como sandalias. Simón el curtidor procesaba las pieles de los animales muertos, por lo que los judíos creían que esto lo hacía "impuro", de acuerdo con sus reglas. Probablemente por eso, su casa estaba fuera de la ciudad de Jope. Además, el proceso de fabricación del cuero requería mucha agua. Esa es probablemente una de las razones por las que la casa de Simón estaba cerca del mar Mediterráneo.</w:t>
      </w:r>
    </w:p>
    <w:p>
      <w:pPr/>
      <w:r>
        <w:rPr>
          <w:lang w:val="es_ES" w:bidi="es_ES"/>
        </w:rPr>
      </w:r>
      <w:r>
        <w:rPr>
          <w:lang w:val="es_ES" w:bidi="es_ES"/>
        </w:rPr>
        <w:t>Deténganse y conversen: En su cultura, ¿de qué manera la ocupación o la posición social de una persona influye en el lugar donde vive? Den algunos ejemplos.</w:t>
      </w:r>
    </w:p>
    <w:p>
      <w:pPr/>
      <w:r>
        <w:rPr>
          <w:lang w:val="es_ES" w:bidi="es_ES"/>
        </w:rPr>
      </w:r>
      <w:r>
        <w:rPr>
          <w:lang w:val="es_ES" w:bidi="es_ES"/>
        </w:rPr>
        <w:t>Tan pronto como el ángel dejó a Cornelio, Cornelio obedeció lo que el ángel le ordenó. Llamó a dos de sus siervos de confianza y a un soldado devoto. Los siervos eran parte del hogar de Cornelio, por lo que sabemos que también eran devotos. Cornelio les dijo a estos hombres todo lo que sucedió en la visión. Envió a los hombres a Jope para encontrar a Simón Pedro.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En la ciudad de Cesarea, Cornelio, un centurión romano, adora a Dios orando regularmente y da asistencia al pueblo judío necesitado.</w:t>
      </w:r>
    </w:p>
    <w:p>
      <w:pPr/>
      <w:r>
        <w:rPr>
          <w:lang w:val="es_ES" w:bidi="es_ES"/>
        </w:rPr>
      </w:r>
      <w:r>
        <w:rPr>
          <w:b/>
          <w:lang w:val="es_ES" w:bidi="es_ES"/>
        </w:rPr>
        <w:t>Segunda escena:</w:t>
      </w:r>
      <w:r>
        <w:rPr>
          <w:lang w:val="es_ES" w:bidi="es_ES"/>
        </w:rPr>
        <w:t xml:space="preserve"> Un día durante la oración de la tarde, Cornelio tiene una visión. Un ángel se le aparece y le da un mensaje de Dios.</w:t>
      </w:r>
    </w:p>
    <w:p>
      <w:pPr/>
      <w:r>
        <w:rPr>
          <w:lang w:val="es_ES" w:bidi="es_ES"/>
        </w:rPr>
      </w:r>
      <w:r>
        <w:rPr>
          <w:b/>
          <w:lang w:val="es_ES" w:bidi="es_ES"/>
        </w:rPr>
        <w:t>Tercera escena:</w:t>
      </w:r>
      <w:r>
        <w:rPr>
          <w:lang w:val="es_ES" w:bidi="es_ES"/>
        </w:rPr>
        <w:t xml:space="preserve"> Cornelio llama a dos siervos de confianza y a un soldado leal. Les habla de la visión y los envía a Jope para encontrar a Simón Pedro.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Cornelio</w:t>
      </w:r>
    </w:p>
    <w:p>
      <w:pPr>
        <w:pStyle w:val="ListBullet"/>
        <w:spacing w:line="240" w:lineRule="auto"/>
        <w:ind w:left="720"/>
      </w:pPr>
      <w:r>
        <w:rPr>
          <w:lang w:val="es_ES" w:bidi="es_ES"/>
        </w:rPr>
      </w:r>
      <w:r>
        <w:rPr>
          <w:lang w:val="es_ES" w:bidi="es_ES"/>
        </w:rPr>
        <w:t>Hogar de Cornelio</w:t>
      </w:r>
    </w:p>
    <w:p>
      <w:pPr>
        <w:pStyle w:val="ListBullet"/>
        <w:spacing w:line="240" w:lineRule="auto"/>
        <w:ind w:left="720"/>
      </w:pPr>
      <w:r>
        <w:rPr>
          <w:lang w:val="es_ES" w:bidi="es_ES"/>
        </w:rPr>
      </w:r>
      <w:r>
        <w:rPr>
          <w:lang w:val="es_ES" w:bidi="es_ES"/>
        </w:rPr>
        <w:t>Pueblo judío en Cesarea</w:t>
      </w:r>
    </w:p>
    <w:p>
      <w:pPr>
        <w:pStyle w:val="ListBullet"/>
        <w:spacing w:line="240" w:lineRule="auto"/>
        <w:ind w:left="720"/>
      </w:pPr>
      <w:r>
        <w:rPr>
          <w:lang w:val="es_ES" w:bidi="es_ES"/>
        </w:rPr>
      </w:r>
      <w:r>
        <w:rPr>
          <w:lang w:val="es_ES" w:bidi="es_ES"/>
        </w:rPr>
        <w:t>Ángel</w:t>
      </w:r>
    </w:p>
    <w:p>
      <w:pPr>
        <w:pStyle w:val="ListBullet"/>
        <w:spacing w:line="240" w:lineRule="auto"/>
        <w:ind w:left="720"/>
      </w:pPr>
      <w:r>
        <w:rPr>
          <w:lang w:val="es_ES" w:bidi="es_ES"/>
        </w:rPr>
      </w:r>
      <w:r>
        <w:rPr>
          <w:lang w:val="es_ES" w:bidi="es_ES"/>
        </w:rPr>
        <w:t>Dos Siervos</w:t>
      </w:r>
    </w:p>
    <w:p>
      <w:pPr>
        <w:pStyle w:val="ListBullet"/>
        <w:spacing w:line="240" w:lineRule="auto"/>
        <w:ind w:left="720"/>
      </w:pPr>
      <w:r>
        <w:rPr>
          <w:lang w:val="es_ES" w:bidi="es_ES"/>
        </w:rPr>
      </w:r>
      <w:r>
        <w:rPr>
          <w:lang w:val="es_ES" w:bidi="es_ES"/>
        </w:rPr>
        <w:t>Soldado leal</w:t>
      </w:r>
    </w:p>
    <w:p>
      <w:pPr>
        <w:pStyle w:val="ListBullet"/>
        <w:spacing w:line="240" w:lineRule="auto"/>
        <w:ind w:left="720"/>
      </w:pPr>
      <w:r>
        <w:rPr>
          <w:lang w:val="es_ES" w:bidi="es_ES"/>
        </w:rPr>
      </w:r>
      <w:r>
        <w:rPr>
          <w:lang w:val="es_ES" w:bidi="es_ES"/>
        </w:rPr>
        <w:t>Simón Pedro</w:t>
      </w:r>
    </w:p>
    <w:p>
      <w:pPr>
        <w:pStyle w:val="ListBullet"/>
        <w:spacing w:line="240" w:lineRule="auto"/>
        <w:ind w:left="720"/>
      </w:pPr>
      <w:r>
        <w:rPr>
          <w:lang w:val="es_ES" w:bidi="es_ES"/>
        </w:rPr>
      </w:r>
      <w:r>
        <w:rPr>
          <w:lang w:val="es_ES" w:bidi="es_ES"/>
        </w:rPr>
        <w:t>Simón el curtidor</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recordar que, en el pasaje anterior, Simón Pedro se estaba hospedando en el hogar de Simón el curtidor en Jope.</w:t>
      </w:r>
    </w:p>
    <w:p>
      <w:pPr/>
      <w:r>
        <w:rPr>
          <w:lang w:val="es_ES" w:bidi="es_ES"/>
        </w:rPr>
      </w:r>
      <w:r>
        <w:rPr>
          <w:lang w:val="es_ES" w:bidi="es_ES"/>
        </w:rPr>
        <w:t>Lucas presenta a Cornelio aquí por primera vez.</w:t>
      </w:r>
    </w:p>
    <w:p>
      <w:pPr/>
      <w:r>
        <w:rPr>
          <w:lang w:val="es_ES" w:bidi="es_ES"/>
        </w:rPr>
      </w:r>
      <w:r>
        <w:rPr>
          <w:lang w:val="es_ES" w:bidi="es_ES"/>
        </w:rPr>
        <w:t>Deténganse y conversen: ¿Cómo se presentan los nuevos personajes en las historias en su idioma?</w:t>
      </w:r>
    </w:p>
    <w:p>
      <w:pPr/>
      <w:r>
        <w:rPr>
          <w:lang w:val="es_ES" w:bidi="es_ES"/>
        </w:rPr>
      </w:r>
      <w:r>
        <w:rPr>
          <w:lang w:val="es_ES" w:bidi="es_ES"/>
        </w:rPr>
        <w:t>Es importante recordar que Cornelio era un oficial del ejército romano. El regimiento de Cornelio fue destinado a la ciudad de Cesarea. Es importante recordar que Cornelio y todo su hogar eran devotos de Dios y lo adoraban. Oró fielmente a Dios y ayudó a otros.</w:t>
      </w:r>
    </w:p>
    <w:p>
      <w:pPr/>
      <w:r>
        <w:rPr>
          <w:lang w:val="es_ES" w:bidi="es_ES"/>
        </w:rPr>
      </w:r>
      <w:r>
        <w:rPr>
          <w:lang w:val="es_ES" w:bidi="es_ES"/>
        </w:rPr>
        <w:t>Es importante recordar lo que le sucedió a Cornelio un día a la hora de la oración de la tarde. Es importante recordar lo que el ángel le dijo a Cornelio sobre su fidelidad. También es importante recordar la orden que el ángel le dio a Cornelio.</w:t>
      </w:r>
    </w:p>
    <w:p>
      <w:pPr/>
      <w:r>
        <w:rPr>
          <w:lang w:val="es_ES" w:bidi="es_ES"/>
        </w:rPr>
      </w:r>
      <w:r>
        <w:rPr>
          <w:lang w:val="es_ES" w:bidi="es_ES"/>
        </w:rPr>
        <w:t>Es importante recordar cómo Cornelio obedeció la orden que el ángel le dio.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Cornelio</w:t>
      </w:r>
    </w:p>
    <w:p>
      <w:pPr>
        <w:pStyle w:val="ListBullet"/>
        <w:spacing w:line="240" w:lineRule="auto"/>
        <w:ind w:left="720"/>
      </w:pPr>
      <w:r>
        <w:rPr>
          <w:lang w:val="es_ES" w:bidi="es_ES"/>
        </w:rPr>
      </w:r>
      <w:r>
        <w:rPr>
          <w:lang w:val="es_ES" w:bidi="es_ES"/>
        </w:rPr>
        <w:t>Hogar de Cornelio</w:t>
      </w:r>
    </w:p>
    <w:p>
      <w:pPr>
        <w:pStyle w:val="ListBullet"/>
        <w:spacing w:line="240" w:lineRule="auto"/>
        <w:ind w:left="720"/>
      </w:pPr>
      <w:r>
        <w:rPr>
          <w:lang w:val="es_ES" w:bidi="es_ES"/>
        </w:rPr>
      </w:r>
      <w:r>
        <w:rPr>
          <w:lang w:val="es_ES" w:bidi="es_ES"/>
        </w:rPr>
        <w:t>Pueblo judío en Cesarea</w:t>
      </w:r>
    </w:p>
    <w:p>
      <w:pPr>
        <w:pStyle w:val="ListBullet"/>
        <w:spacing w:line="240" w:lineRule="auto"/>
        <w:ind w:left="720"/>
      </w:pPr>
      <w:r>
        <w:rPr>
          <w:lang w:val="es_ES" w:bidi="es_ES"/>
        </w:rPr>
      </w:r>
      <w:r>
        <w:rPr>
          <w:lang w:val="es_ES" w:bidi="es_ES"/>
        </w:rPr>
        <w:t>Ángel</w:t>
      </w:r>
    </w:p>
    <w:p>
      <w:pPr>
        <w:pStyle w:val="ListBullet"/>
        <w:spacing w:line="240" w:lineRule="auto"/>
        <w:ind w:left="720"/>
      </w:pPr>
      <w:r>
        <w:rPr>
          <w:lang w:val="es_ES" w:bidi="es_ES"/>
        </w:rPr>
      </w:r>
      <w:r>
        <w:rPr>
          <w:lang w:val="es_ES" w:bidi="es_ES"/>
        </w:rPr>
        <w:t>Dos Siervos</w:t>
      </w:r>
    </w:p>
    <w:p>
      <w:pPr>
        <w:pStyle w:val="ListBullet"/>
        <w:spacing w:line="240" w:lineRule="auto"/>
        <w:ind w:left="720"/>
      </w:pPr>
      <w:r>
        <w:rPr>
          <w:lang w:val="es_ES" w:bidi="es_ES"/>
        </w:rPr>
      </w:r>
      <w:r>
        <w:rPr>
          <w:lang w:val="es_ES" w:bidi="es_ES"/>
        </w:rPr>
        <w:t>Soldado leal</w:t>
      </w:r>
    </w:p>
    <w:p>
      <w:pPr>
        <w:pStyle w:val="ListBullet"/>
        <w:spacing w:line="240" w:lineRule="auto"/>
        <w:ind w:left="720"/>
      </w:pPr>
      <w:r>
        <w:rPr>
          <w:lang w:val="es_ES" w:bidi="es_ES"/>
        </w:rPr>
      </w:r>
      <w:r>
        <w:rPr>
          <w:lang w:val="es_ES" w:bidi="es_ES"/>
        </w:rPr>
        <w:t>Simón Pedro</w:t>
      </w:r>
    </w:p>
    <w:p>
      <w:pPr>
        <w:pStyle w:val="ListBullet"/>
        <w:spacing w:line="240" w:lineRule="auto"/>
        <w:ind w:left="720"/>
      </w:pPr>
      <w:r>
        <w:rPr>
          <w:lang w:val="es_ES" w:bidi="es_ES"/>
        </w:rPr>
      </w:r>
      <w:r>
        <w:rPr>
          <w:lang w:val="es_ES" w:bidi="es_ES"/>
        </w:rPr>
        <w:t>Simón el curtidor</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Actúen como Simón Pedro hospedándose en la casa de Simón el curtidor.</w:t>
      </w:r>
    </w:p>
    <w:p>
      <w:pPr/>
      <w:r>
        <w:rPr>
          <w:lang w:val="es_ES" w:bidi="es_ES"/>
        </w:rPr>
      </w:r>
      <w:r>
        <w:rPr>
          <w:lang w:val="es_ES" w:bidi="es_ES"/>
        </w:rPr>
        <w:t>Actúen como Cornelio y su hogar, orando a Dios y ayudando a la gente pobre de Cesarea.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Cornelio, "¿Cómo se siente?" Es posible que escuchen cosas como, "Soy devoto de Dios. Quiero adorarlo", y "Estoy feliz de ayudar a los necesitados".</w:t>
      </w:r>
    </w:p>
    <w:p>
      <w:pPr>
        <w:pStyle w:val="ListBullet"/>
        <w:spacing w:line="240" w:lineRule="auto"/>
        <w:ind w:left="720"/>
      </w:pPr>
      <w:r>
        <w:rPr>
          <w:lang w:val="es_ES" w:bidi="es_ES"/>
        </w:rPr>
      </w:r>
      <w:r>
        <w:rPr>
          <w:lang w:val="es_ES" w:bidi="es_ES"/>
        </w:rPr>
        <w:t>Pregúntenles a los actores que interpretan a las personas de Cesarea, "¿Cómo se sienten?" Es posible que escuchen cosas como, "Estoy agradecido por la generosidad de Cornelio", o "Este hombre honra verdaderamente a Dios con sus acciones", y "Estoy sorprendido de que un oficial romano sea devoto de Dios y muestre compasión por nosotros".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Actúen como Cornelio orando y como el ángel que se le apareció en una visión. El ángel le dice a Cornelio que Dios ha escuchado sus oraciones y ha aceptado sus buenas obras. El ángel le ordena a Cornelio que mande llamar a Pedro en Jope.</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Cornelio, "¿Cómo se siente?" Es posible que escuchen cosas como, "Al principio tuve miedo, pero el ángel me dijo que no tuviera miedo", o "Estoy feliz de saber que Dios ha aceptado mi ofrenda a él" y "Me siento humilde y sorprendido. ¿Por qué Dios me elige y por qué debo enviar a buscar a Pedro?"</w:t>
      </w:r>
    </w:p>
    <w:p>
      <w:pPr>
        <w:pStyle w:val="ListBullet"/>
        <w:spacing w:line="240" w:lineRule="auto"/>
        <w:ind w:left="720"/>
      </w:pPr>
      <w:r>
        <w:rPr>
          <w:lang w:val="es_ES" w:bidi="es_ES"/>
        </w:rPr>
      </w:r>
      <w:r>
        <w:rPr>
          <w:lang w:val="es_ES" w:bidi="es_ES"/>
        </w:rPr>
        <w:t>Pregúntenle al actor que interpreta al ángel, "¿Cómo se siente?" Es posible que escuchen cosas como, "Honrado de ser un fiel mensajero de Dios" y "La gente siempre tiene miedo cuando venimos a ellos. ¿Por qué están sorprendidos de que Dios los escuche?"</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Actúen como Cornelio llamando a sus dos siervos y a un soldado leal. Les habla de la visión. Cornelio envía a los tres hombres a Jope para encontrar a Pedro.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siervos y al soldado, "¿Cómo se sienten?" Es posible que escuchen cosas como, "Estamos contentos de que Cornelio confíe en nosotros para esta importante información y tarea", o "Estoy tan feliz de que Dios haya enviado a este ángel a Cornelio" y "Curioso por lo que Pedro tiene que ver con esta situación".</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Actúen como los siervos y el soldado, saliendo para ir a encontrar a Pedro.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Cornelio era un </w:t>
      </w:r>
      <w:r>
        <w:rPr>
          <w:b/>
          <w:lang w:val="es_ES" w:bidi="es_ES"/>
        </w:rPr>
        <w:t>centurión</w:t>
      </w:r>
      <w:r>
        <w:rPr>
          <w:lang w:val="es_ES" w:bidi="es_ES"/>
        </w:rPr>
        <w:t xml:space="preserve">, un oficial militar romano que vivía en Cesarea. Un centurión es un oficial a cargo de cien soldados. Era parte de la unidad militar llamada la "Cohorte Italiana" o "Regimiento Italiano". Una </w:t>
      </w:r>
      <w:r>
        <w:rPr>
          <w:b/>
          <w:lang w:val="es_ES" w:bidi="es_ES"/>
        </w:rPr>
        <w:t>cohorte</w:t>
      </w:r>
      <w:r>
        <w:rPr>
          <w:lang w:val="es_ES" w:bidi="es_ES"/>
        </w:rPr>
        <w:t xml:space="preserve"> o </w:t>
      </w:r>
      <w:r>
        <w:rPr>
          <w:b/>
          <w:lang w:val="es_ES" w:bidi="es_ES"/>
        </w:rPr>
        <w:t>regimiento</w:t>
      </w:r>
      <w:r>
        <w:rPr>
          <w:lang w:val="es_ES" w:bidi="es_ES"/>
        </w:rPr>
        <w:t xml:space="preserve"> en el ejército romano es una unidad compuesta de seis grupos de cien soldados. Este regimiento vino de Italia. Usen la misma palabra para </w:t>
      </w:r>
      <w:r>
        <w:rPr>
          <w:b/>
          <w:lang w:val="es_ES" w:bidi="es_ES"/>
        </w:rPr>
        <w:t>centurión</w:t>
      </w:r>
      <w:r>
        <w:rPr>
          <w:lang w:val="es_ES" w:bidi="es_ES"/>
        </w:rPr>
        <w:t xml:space="preserve"> que han usado en los pasajes anteriores. </w:t>
      </w:r>
      <w:r>
        <w:rPr>
          <w:lang w:val="es_ES" w:bidi="es_ES"/>
        </w:rPr>
        <w:t>Centurión</w:t>
      </w:r>
      <w:r>
        <w:rPr>
          <w:lang w:val="es_ES" w:bidi="es_ES"/>
        </w:rPr>
        <w:t xml:space="preserve"> se puede encontrar en el Glosario Principal.</w:t>
      </w:r>
    </w:p>
    <w:p>
      <w:pPr/>
      <w:r>
        <w:rPr>
          <w:lang w:val="es_ES" w:bidi="es_ES"/>
        </w:rPr>
      </w:r>
      <w:r>
        <w:rPr>
          <w:lang w:val="es_ES" w:bidi="es_ES"/>
        </w:rPr>
        <w:t xml:space="preserve">Muestren un mapa con </w:t>
      </w:r>
      <w:r>
        <w:rPr>
          <w:lang w:val="es_ES" w:bidi="es_ES"/>
        </w:rPr>
        <w:t>Cesarea, Jope y Jerusalén</w:t>
      </w:r>
      <w:r>
        <w:rPr>
          <w:lang w:val="es_ES" w:bidi="es_ES"/>
        </w:rPr>
        <w:t xml:space="preserve"> si su equipo aún no ha visto uno.</w:t>
      </w:r>
    </w:p>
    <w:p>
      <w:pPr/>
      <w:r>
        <w:rPr>
          <w:lang w:val="es_ES" w:bidi="es_ES"/>
        </w:rPr>
      </w:r>
      <w:r>
        <w:rPr>
          <w:lang w:val="es_ES" w:bidi="es_ES"/>
        </w:rPr>
        <w:t xml:space="preserve">Muestren una imagen de un </w:t>
      </w:r>
      <w:r>
        <w:rPr>
          <w:lang w:val="es_ES" w:bidi="es_ES"/>
        </w:rPr>
        <w:t>centurión</w:t>
      </w:r>
      <w:r>
        <w:rPr>
          <w:lang w:val="es_ES" w:bidi="es_ES"/>
        </w:rPr>
        <w:t xml:space="preserve"> y un soldado romano.</w:t>
      </w:r>
    </w:p>
    <w:p>
      <w:pPr/>
      <w:r>
        <w:rPr>
          <w:lang w:val="es_ES" w:bidi="es_ES"/>
        </w:rPr>
      </w:r>
      <w:r>
        <w:rPr>
          <w:lang w:val="es_ES" w:bidi="es_ES"/>
        </w:rPr>
        <w:t xml:space="preserve">Cornelio era un hombre </w:t>
      </w:r>
      <w:r>
        <w:rPr>
          <w:b/>
          <w:lang w:val="es_ES" w:bidi="es_ES"/>
        </w:rPr>
        <w:t>devoto</w:t>
      </w:r>
      <w:r>
        <w:rPr>
          <w:lang w:val="es_ES" w:bidi="es_ES"/>
        </w:rPr>
        <w:t xml:space="preserve">. Esto significa que adoraba a Dios y aceptaba parte de la práctica religiosa judía sin convertirse. Para convertirse por completo, tendría que someterse al ritual de la </w:t>
      </w:r>
      <w:r>
        <w:rPr>
          <w:b/>
          <w:lang w:val="es_ES" w:bidi="es_ES"/>
        </w:rPr>
        <w:t>circuncisión</w:t>
      </w:r>
      <w:r>
        <w:rPr>
          <w:lang w:val="es_ES" w:bidi="es_ES"/>
        </w:rPr>
        <w:t xml:space="preserve">. Cornelio y todo su hogar </w:t>
      </w:r>
      <w:r>
        <w:rPr>
          <w:b/>
          <w:lang w:val="es_ES" w:bidi="es_ES"/>
        </w:rPr>
        <w:t>temían a Dios</w:t>
      </w:r>
      <w:r>
        <w:rPr>
          <w:lang w:val="es_ES" w:bidi="es_ES"/>
        </w:rPr>
        <w:t xml:space="preserve">. Esto significa que tenían reverencia o respeto por Dios. Su </w:t>
      </w:r>
      <w:r>
        <w:rPr>
          <w:b/>
          <w:lang w:val="es_ES" w:bidi="es_ES"/>
        </w:rPr>
        <w:t>hogar</w:t>
      </w:r>
      <w:r>
        <w:rPr>
          <w:lang w:val="es_ES" w:bidi="es_ES"/>
        </w:rPr>
        <w:t xml:space="preserve"> incluiría a todos los que vivían en su casa: su esposa, sus hijos, sus siervos o cualquier otra persona que viviera con él. Usen el mismo término para </w:t>
      </w:r>
      <w:r>
        <w:rPr>
          <w:b/>
          <w:lang w:val="es_ES" w:bidi="es_ES"/>
        </w:rPr>
        <w:t>temor de Dios</w:t>
      </w:r>
      <w:r>
        <w:rPr>
          <w:lang w:val="es_ES" w:bidi="es_ES"/>
        </w:rPr>
        <w:t xml:space="preserve"> y </w:t>
      </w:r>
      <w:r>
        <w:rPr>
          <w:b/>
          <w:lang w:val="es_ES" w:bidi="es_ES"/>
        </w:rPr>
        <w:t>hogar</w:t>
      </w:r>
      <w:r>
        <w:rPr>
          <w:lang w:val="es_ES" w:bidi="es_ES"/>
        </w:rPr>
        <w:t xml:space="preserve"> que han usado en los pasajes anteriores. Los términos </w:t>
      </w:r>
      <w:r>
        <w:rPr>
          <w:lang w:val="es_ES" w:bidi="es_ES"/>
        </w:rPr>
        <w:t>circuncisión</w:t>
      </w:r>
      <w:r>
        <w:rPr>
          <w:lang w:val="es_ES" w:bidi="es_ES"/>
        </w:rPr>
        <w:t xml:space="preserve">, </w:t>
      </w:r>
      <w:r>
        <w:rPr>
          <w:lang w:val="es_ES" w:bidi="es_ES"/>
        </w:rPr>
        <w:t>temor de Dios</w:t>
      </w:r>
      <w:r>
        <w:rPr>
          <w:lang w:val="es_ES" w:bidi="es_ES"/>
        </w:rPr>
        <w:t xml:space="preserve"> y </w:t>
      </w:r>
      <w:r>
        <w:rPr>
          <w:lang w:val="es_ES" w:bidi="es_ES"/>
        </w:rPr>
        <w:t>hogar</w:t>
      </w:r>
      <w:r>
        <w:rPr>
          <w:lang w:val="es_ES" w:bidi="es_ES"/>
        </w:rPr>
        <w:t xml:space="preserve"> se pueden encontrar en el Glosario Principal.</w:t>
      </w:r>
    </w:p>
    <w:p>
      <w:pPr/>
      <w:r>
        <w:rPr>
          <w:lang w:val="es_ES" w:bidi="es_ES"/>
        </w:rPr>
      </w:r>
      <w:r>
        <w:rPr>
          <w:lang w:val="es_ES" w:bidi="es_ES"/>
        </w:rPr>
        <w:t xml:space="preserve">Cornelio daba </w:t>
      </w:r>
      <w:r>
        <w:rPr>
          <w:b/>
          <w:lang w:val="es_ES" w:bidi="es_ES"/>
        </w:rPr>
        <w:t>limosnas</w:t>
      </w:r>
      <w:r>
        <w:rPr>
          <w:lang w:val="es_ES" w:bidi="es_ES"/>
        </w:rPr>
        <w:t>, lo que significa que daba dinero para ayudar a la gente pobre.</w:t>
      </w:r>
    </w:p>
    <w:p>
      <w:pPr/>
      <w:r>
        <w:rPr>
          <w:lang w:val="es_ES" w:bidi="es_ES"/>
        </w:rPr>
      </w:r>
      <w:r>
        <w:rPr>
          <w:lang w:val="es_ES" w:bidi="es_ES"/>
        </w:rPr>
        <w:t xml:space="preserve">Alrededor de la </w:t>
      </w:r>
      <w:r>
        <w:rPr>
          <w:b/>
          <w:lang w:val="es_ES" w:bidi="es_ES"/>
        </w:rPr>
        <w:t>hora novena del día</w:t>
      </w:r>
      <w:r>
        <w:rPr>
          <w:lang w:val="es_ES" w:bidi="es_ES"/>
        </w:rPr>
        <w:t xml:space="preserve">, o a las tres de la tarde, Cornelio tuvo una </w:t>
      </w:r>
      <w:r>
        <w:rPr>
          <w:b/>
          <w:lang w:val="es_ES" w:bidi="es_ES"/>
        </w:rPr>
        <w:t>visión</w:t>
      </w:r>
      <w:r>
        <w:rPr>
          <w:lang w:val="es_ES" w:bidi="es_ES"/>
        </w:rPr>
        <w:t xml:space="preserve">. Una visión es un mensaje de Dios que llega cuando alguien está despierto. La frase "la hora novena" se refiere a nueve horas después del amanecer. La hora novena era uno de los tiempos programados de oración en el templo. Usen la misma palabra para visión que han usado anteriormente. Se puede encontrar una definición completa de </w:t>
      </w:r>
      <w:r>
        <w:rPr>
          <w:lang w:val="es_ES" w:bidi="es_ES"/>
        </w:rPr>
        <w:t>Visión</w:t>
      </w:r>
      <w:r>
        <w:rPr>
          <w:lang w:val="es_ES" w:bidi="es_ES"/>
        </w:rPr>
        <w:t xml:space="preserve"> en el Glosario Principal.</w:t>
      </w:r>
    </w:p>
    <w:p>
      <w:pPr/>
      <w:r>
        <w:rPr>
          <w:lang w:val="es_ES" w:bidi="es_ES"/>
        </w:rPr>
      </w:r>
      <w:r>
        <w:rPr>
          <w:lang w:val="es_ES" w:bidi="es_ES"/>
        </w:rPr>
        <w:t xml:space="preserve">En su visión, un </w:t>
      </w:r>
      <w:r>
        <w:rPr>
          <w:b/>
          <w:lang w:val="es_ES" w:bidi="es_ES"/>
        </w:rPr>
        <w:t>ángel</w:t>
      </w:r>
      <w:r>
        <w:rPr>
          <w:lang w:val="es_ES" w:bidi="es_ES"/>
        </w:rPr>
        <w:t xml:space="preserve">, un mensajero espiritual de Dios, llega a Cornelio con un mensaje. El ángel dice el nombre de Cornelio, y Cornelio tuvo miedo. Cornelio respondió, "¿Qué es, </w:t>
      </w:r>
      <w:r>
        <w:rPr>
          <w:b/>
          <w:lang w:val="es_ES" w:bidi="es_ES"/>
        </w:rPr>
        <w:t>señor</w:t>
      </w:r>
      <w:r>
        <w:rPr>
          <w:lang w:val="es_ES" w:bidi="es_ES"/>
        </w:rPr>
        <w:t xml:space="preserve">?" En este caso, </w:t>
      </w:r>
      <w:r>
        <w:rPr>
          <w:b/>
          <w:lang w:val="es_ES" w:bidi="es_ES"/>
        </w:rPr>
        <w:t>señor</w:t>
      </w:r>
      <w:r>
        <w:rPr>
          <w:lang w:val="es_ES" w:bidi="es_ES"/>
        </w:rPr>
        <w:t xml:space="preserve"> es un título respetuoso para un hombre como "sir" en inglés. Usen la misma palabra para ángel que han usado en los pasajes anteriores. Se pueden encontrar las definiciones de </w:t>
      </w:r>
      <w:r>
        <w:rPr>
          <w:lang w:val="es_ES" w:bidi="es_ES"/>
        </w:rPr>
        <w:t>Ángel</w:t>
      </w:r>
      <w:r>
        <w:rPr>
          <w:lang w:val="es_ES" w:bidi="es_ES"/>
        </w:rPr>
        <w:t xml:space="preserve"> y </w:t>
      </w:r>
      <w:r>
        <w:rPr>
          <w:lang w:val="es_ES" w:bidi="es_ES"/>
        </w:rPr>
        <w:t>Señor</w:t>
      </w:r>
      <w:r>
        <w:rPr>
          <w:lang w:val="es_ES" w:bidi="es_ES"/>
        </w:rPr>
        <w:t xml:space="preserve"> en el Glosario Principal.</w:t>
      </w:r>
    </w:p>
    <w:p>
      <w:pPr/>
      <w:r>
        <w:rPr>
          <w:lang w:val="es_ES" w:bidi="es_ES"/>
        </w:rPr>
      </w:r>
      <w:r>
        <w:rPr>
          <w:lang w:val="es_ES" w:bidi="es_ES"/>
        </w:rPr>
        <w:t xml:space="preserve">El ángel le dijo a Cornelio que sus oraciones y buenas obras habían ascendido hasta Dios, o habían sido recibidas por Dios como una </w:t>
      </w:r>
      <w:r>
        <w:rPr>
          <w:b/>
          <w:lang w:val="es_ES" w:bidi="es_ES"/>
        </w:rPr>
        <w:t>ofrenda conmemorativa</w:t>
      </w:r>
      <w:r>
        <w:rPr>
          <w:lang w:val="es_ES" w:bidi="es_ES"/>
        </w:rPr>
        <w:t xml:space="preserve">. La Ley de Moisés describe la ofrenda conmemorativa. Un sacerdote tomaba una pequeña cantidad de harina y aceite y luego añadía incienso. Quemaba la mezcla en el altar. El humo ascendía del incienso en las ofrendas diarias. Cornelio habría entendido que sus buenas obras agradaban a Dios. Se puede encontrar una definición completa de </w:t>
      </w:r>
      <w:r>
        <w:rPr>
          <w:lang w:val="es_ES" w:bidi="es_ES"/>
        </w:rPr>
        <w:t>Ofrenda</w:t>
      </w:r>
      <w:r>
        <w:rPr>
          <w:lang w:val="es_ES" w:bidi="es_ES"/>
        </w:rPr>
        <w:t xml:space="preserve"> en el Glosario Principal.</w:t>
      </w:r>
    </w:p>
    <w:p>
      <w:pPr/>
      <w:r>
        <w:rPr>
          <w:lang w:val="es_ES" w:bidi="es_ES"/>
        </w:rPr>
      </w:r>
      <w:r>
        <w:rPr>
          <w:lang w:val="es_ES" w:bidi="es_ES"/>
        </w:rPr>
        <w:t xml:space="preserve">Muestren una imagen o ilustración del </w:t>
      </w:r>
      <w:r>
        <w:rPr>
          <w:lang w:val="es_ES" w:bidi="es_ES"/>
        </w:rPr>
        <w:t>sacerdote haciendo una ofrenda</w:t>
      </w:r>
      <w:r>
        <w:rPr>
          <w:lang w:val="es_ES" w:bidi="es_ES"/>
        </w:rPr>
        <w:t xml:space="preserve"> de </w:t>
      </w:r>
      <w:r>
        <w:rPr>
          <w:b/>
          <w:lang w:val="es_ES" w:bidi="es_ES"/>
        </w:rPr>
        <w:t>incienso</w:t>
      </w:r>
      <w:r>
        <w:rPr>
          <w:lang w:val="es_ES" w:bidi="es_ES"/>
        </w:rPr>
        <w:t>.</w:t>
      </w:r>
    </w:p>
    <w:p>
      <w:pPr/>
      <w:r>
        <w:rPr>
          <w:lang w:val="es_ES" w:bidi="es_ES"/>
        </w:rPr>
      </w:r>
      <w:r>
        <w:rPr>
          <w:lang w:val="es_ES" w:bidi="es_ES"/>
        </w:rPr>
        <w:t xml:space="preserve">El ángel ordena a Cornelio que envíe hombres a Jope para traerle a Simón Pedro. Simón Pedro se estaba hospedando en la casa de otro hombre llamado Simón, Simón, el </w:t>
      </w:r>
      <w:r>
        <w:rPr>
          <w:b/>
          <w:lang w:val="es_ES" w:bidi="es_ES"/>
        </w:rPr>
        <w:t>curtidor</w:t>
      </w:r>
      <w:r>
        <w:rPr>
          <w:lang w:val="es_ES" w:bidi="es_ES"/>
        </w:rPr>
        <w:t>. Recordarán del último pasaje que un curtidor es un trabajador que procesa pieles o cueros de animales para fabricar cuero. Otras personas usaban el cuero para hacer cosas como sandalias. Usen la misma palabra para curtidor que usaron en el pasaje anterior.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10:9–23</w:t>
      </w:r>
      <w:r>
        <w:rPr>
          <w:lang w:val="es_ES" w:bidi="es_ES"/>
        </w:rPr>
      </w:r>
    </w:p>
    <w:p>
      <w:pPr>
        <w:pStyle w:val="Heading3"/>
      </w:pPr>
      <w:r>
        <w:rPr>
          <w:lang w:val="es_ES" w:bidi="es_ES"/>
        </w:rPr>
        <w:t>Escuchar con el corazón</w:t>
      </w:r>
    </w:p>
    <w:p>
      <w:pPr/>
      <w:r>
        <w:rPr>
          <w:lang w:val="es_ES" w:bidi="es_ES"/>
        </w:rPr>
      </w:r>
      <w:r>
        <w:rPr>
          <w:lang w:val="es_ES" w:bidi="es_ES"/>
        </w:rPr>
        <w:t>Escuchen Hecho 10:9–23a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Cornelio, un centurión romano que vivía en Cesarea, tuvo una visión de Dios. En la visión, un ángel le dijo que enviara mensajeros a Jope para encontrar a Simón Pedro, que se estaba quedando en la casa de Simón el curtidor. Llamó de inmediato a dos siervos devotos y a un soldado de confianza y los envió a Jope en busca de Pedro. Recordarán que Jope está a unos 50 kilómetros de Cesarea. Si los mensajeros se fueron el mismo día, lo más probable es que pasaron la noche a lo largo de la ruta.</w:t>
      </w:r>
    </w:p>
    <w:p>
      <w:pPr/>
      <w:r>
        <w:rPr>
          <w:lang w:val="es_ES" w:bidi="es_ES"/>
        </w:rPr>
      </w:r>
      <w:r>
        <w:rPr>
          <w:lang w:val="es_ES" w:bidi="es_ES"/>
        </w:rPr>
        <w:t xml:space="preserve">Muestren un mapa que incluya </w:t>
      </w:r>
      <w:r>
        <w:rPr>
          <w:lang w:val="es_ES" w:bidi="es_ES"/>
        </w:rPr>
        <w:t>Cesarea y Jope</w:t>
      </w:r>
      <w:r>
        <w:rPr>
          <w:lang w:val="es_ES" w:bidi="es_ES"/>
        </w:rPr>
        <w:t>, si su equipo necesita verlo.</w:t>
      </w:r>
    </w:p>
    <w:p>
      <w:pPr/>
      <w:r>
        <w:rPr>
          <w:lang w:val="es_ES" w:bidi="es_ES"/>
        </w:rPr>
      </w:r>
      <w:r>
        <w:rPr>
          <w:lang w:val="es_ES" w:bidi="es_ES"/>
        </w:rPr>
        <w:t>Así como Dios había preparado a Cornelio para conocer a Pedro, Dios tuvo que preparar a Pedro para conocer a Cornelio. Recuerden que Cornelio es un gentil que honra a Dios. Pedro es un judío que sigue a Jesús pero también sigue la ley religiosa judía. Los gentiles que honraban a Dios se sentían cómodos con la sociedad judía. Sin embargo, los judíos no estarían dispuestos a entrar en el hogar de un gentil.</w:t>
      </w:r>
    </w:p>
    <w:p>
      <w:pPr/>
      <w:r>
        <w:rPr>
          <w:lang w:val="es_ES" w:bidi="es_ES"/>
        </w:rPr>
      </w:r>
      <w:r>
        <w:rPr>
          <w:lang w:val="es_ES" w:bidi="es_ES"/>
        </w:rPr>
        <w:t>Al día siguiente, es decir, el día después de la visión de Cornelio, los hombres se estaban acercando a la ciudad de Jope. Aproximadamente a la hora sexta, o a las doce del mediodía, Pedro fue a la parte superior del techo para orar. Recordarán de los pasajes anteriores que las casas en esta área tenían techos planos con una escalera exterior. Sexta hora significa la sexta hora después del amanecer, lo que significa que alrededor de las doce del mediodía.</w:t>
      </w:r>
    </w:p>
    <w:p>
      <w:pPr/>
      <w:r>
        <w:rPr>
          <w:lang w:val="es_ES" w:bidi="es_ES"/>
        </w:rPr>
      </w:r>
      <w:r>
        <w:rPr>
          <w:lang w:val="es_ES" w:bidi="es_ES"/>
        </w:rPr>
        <w:t>Este no era uno de los horarios de oración establecidos para los judíos. Sin embargo, muchos judíos devotos oraban tres veces al día, como lo hacía Daniel, el profeta del Antiguo Testamento. Mientras Pedro estaba orando, tuvo hambre y quiso comer. Pidió que alguien preparara comida para él. El mediodía no era la hora normal de la comida para los judíos. Los romanos almorzaban alrededor del mediodía. La costumbre judía era tener una comida ligera a media mañana con la comida principal a última hora de la tarde.</w:t>
      </w:r>
    </w:p>
    <w:p>
      <w:pPr/>
      <w:r>
        <w:rPr>
          <w:lang w:val="es_ES" w:bidi="es_ES"/>
        </w:rPr>
      </w:r>
      <w:r>
        <w:rPr>
          <w:lang w:val="es_ES" w:bidi="es_ES"/>
        </w:rPr>
        <w:t xml:space="preserve">Deténganse y muestren una imagen de una </w:t>
      </w:r>
      <w:r>
        <w:rPr>
          <w:lang w:val="es_ES" w:bidi="es_ES"/>
        </w:rPr>
        <w:t>casa con un techo plano</w:t>
      </w:r>
      <w:r>
        <w:rPr>
          <w:lang w:val="es_ES" w:bidi="es_ES"/>
        </w:rPr>
        <w:t xml:space="preserve"> y una escalera exterior, si su equipo no ha visto una.</w:t>
      </w:r>
    </w:p>
    <w:p>
      <w:pPr/>
      <w:r>
        <w:rPr>
          <w:lang w:val="es_ES" w:bidi="es_ES"/>
        </w:rPr>
      </w:r>
      <w:r>
        <w:rPr>
          <w:lang w:val="es_ES" w:bidi="es_ES"/>
        </w:rPr>
        <w:t>Conversen: ¿Cuáles son las prácticas normales de la hora de la comida en su cultura? ¿Con qué frecuencia se separa la gente del patrón normal de comidas? ¿Por qué alguien cambiaría su hábito normal de comer?</w:t>
      </w:r>
    </w:p>
    <w:p>
      <w:pPr/>
      <w:r>
        <w:rPr>
          <w:lang w:val="es_ES" w:bidi="es_ES"/>
        </w:rPr>
      </w:r>
      <w:r>
        <w:rPr>
          <w:lang w:val="es_ES" w:bidi="es_ES"/>
        </w:rPr>
        <w:t>Aunque no era la hora normal de la comida, Pedro tenía hambre. Mientras estaban preparando su comida, Pedro cayó en un trance o visión. Esto significa que Pedro ya no era consciente de lo que lo rodeaba, sino que en cambio era consciente de lo que Dios le mostrara. Pedro vio abrirse los cielos y alguien bajó una sábana grande por las cuatro esquinas. Los cielos pueden significar tanto el lugar donde vive Dios como el firmamento. En esta situación, el significado no está claro, por lo que se puede usar cualquiera de los dos aquí.</w:t>
      </w:r>
    </w:p>
    <w:p>
      <w:pPr/>
      <w:r>
        <w:rPr>
          <w:lang w:val="es_ES" w:bidi="es_ES"/>
        </w:rPr>
      </w:r>
      <w:r>
        <w:rPr>
          <w:lang w:val="es_ES" w:bidi="es_ES"/>
        </w:rPr>
        <w:t>Cuando Pedro miró dentro de la gran sábana, pudo ver muchos tipos diferentes de animales, reptiles y aves. Entonces Pedro escuchó una voz que le dijo que "se levantara, matara y comiera". Escuchar una voz significa que alguien le dijo a Pedro que hiciera esto. Pedro respondió: "De ninguna manera, Señor". Esto muestra que Pedro sabía que era Dios Pedro entonces dijo que nunca había comido nada impuro o que no fuera santo. La ley judía decía que algunos animales eran impuros y profanos, o no aptos para el servicio a Dios o a la gente. Pedro se niega a comer esos animales porque estaba en contra de la ley judía. Pedro se niega a matar incluso a los animales limpios o aceptados porque la ley judía también daba reglas sobre cómo sacrificar adecuadamente los animales para su consumo.</w:t>
      </w:r>
    </w:p>
    <w:p>
      <w:pPr/>
      <w:r>
        <w:rPr>
          <w:lang w:val="es_ES" w:bidi="es_ES"/>
        </w:rPr>
      </w:r>
      <w:r>
        <w:rPr>
          <w:lang w:val="es_ES" w:bidi="es_ES"/>
        </w:rPr>
        <w:t>Deténganse y conversen: ¿Cuáles son los alimentos aceptables e inaceptables para comer en su cultura? ¿Por qué cierto alimento se considera inaceptable? ¿Qué le sucedería a alguien si comiera la comida inaceptable o tabú?</w:t>
      </w:r>
    </w:p>
    <w:p>
      <w:pPr/>
      <w:r>
        <w:rPr>
          <w:lang w:val="es_ES" w:bidi="es_ES"/>
        </w:rPr>
      </w:r>
      <w:r>
        <w:rPr>
          <w:lang w:val="es_ES" w:bidi="es_ES"/>
        </w:rPr>
        <w:t>La voz, refiriéndose a Dios, le dijo a Pedro: "No llames impuro a lo que Dios ha hecho limpio". Esto significa que Dios ya no prohíbe a Pedro que coma la carne de estos animales y aves. Esto sucedió tres veces. Lo más probable es que esto signifique que la conversación entre Dios y Pedro sucedió tres veces: la orden de Dios de comer y la negativa de Pedro. Esto no significa que la sábana se bajó tres veces. Dios dijo estas cosas tres veces para enfatizar su importancia. Justo después de que Dios dijo estas cosas tres veces, alguien arrastró la sábana con los animales de regreso al cielo.</w:t>
      </w:r>
    </w:p>
    <w:p>
      <w:pPr/>
      <w:r>
        <w:rPr>
          <w:lang w:val="es_ES" w:bidi="es_ES"/>
        </w:rPr>
      </w:r>
      <w:r>
        <w:rPr>
          <w:lang w:val="es_ES" w:bidi="es_ES"/>
        </w:rPr>
        <w:t>Deténganse y conversen: ¿Cómo muestran que un mensaje es importante en su idioma o cultura? ¿Qué palabras se usan? ¿Cuántas veces se debe repetir algo para enfatizar la importancia de lo que alguien dice?</w:t>
      </w:r>
    </w:p>
    <w:p>
      <w:pPr/>
      <w:r>
        <w:rPr>
          <w:lang w:val="es_ES" w:bidi="es_ES"/>
        </w:rPr>
      </w:r>
      <w:r>
        <w:rPr>
          <w:lang w:val="es_ES" w:bidi="es_ES"/>
        </w:rPr>
        <w:t>Lucas nos dice que Pedro estaba muy perplejo por el significado de esta visión. Esto significa que Pedro estaba tratando de averiguar por qué Dios le había mostrado esta visión. Pedro estaba pensando profundamente y se preguntaba: "¿Qué significaba esto?" Mientras Pedro estaba pensando en la visión, los hombres que Cornelio envió habían encontrado el hogar de Simón el curtidor. Los hombres entonces vinieron a la puerta al patio de la casa y preguntaron si Simón Pedro estaba allí. En ese mismo momento, el Espíritu Santo le dijo a Pedro que había tres hombres que lo buscaban. El Espíritu le dijo a Pedro que fuera con ellos. El Espíritu de Dios envió a estos hombres para encontrar a Pedro.</w:t>
      </w:r>
    </w:p>
    <w:p>
      <w:pPr/>
      <w:r>
        <w:rPr>
          <w:lang w:val="es_ES" w:bidi="es_ES"/>
        </w:rPr>
      </w:r>
      <w:r>
        <w:rPr>
          <w:lang w:val="es_ES" w:bidi="es_ES"/>
        </w:rPr>
        <w:t>Pedro bajó del techo y les dijo a los tres hombres: "Soy el que están buscando. ¿Cuál es su razón para venir?" Los hombres le hablaron a Pedro sobre Cornelio, el centurión gentil temeroso de Dios en Cesarea. Le hablaron a Pedro sobre cómo Cornelio había sido instruido por un ángel para que mandara llamar a Pedro para que fuera a la casa de Cornelio. Pedro debía dar un mensaje a Cornelio.</w:t>
      </w:r>
    </w:p>
    <w:p>
      <w:pPr/>
      <w:r>
        <w:rPr>
          <w:lang w:val="es_ES" w:bidi="es_ES"/>
        </w:rPr>
      </w:r>
      <w:r>
        <w:rPr>
          <w:lang w:val="es_ES" w:bidi="es_ES"/>
        </w:rPr>
        <w:t>Cuando Pedro bajó, la comida que había solicitado probablemente estaba lista. Invitó a los hombres a entrar y se quedaron durante la noche. Probablemente era demasiado tarde para hacer el viaje a Cesarea esa noche.</w:t>
      </w:r>
    </w:p>
    <w:p>
      <w:pPr/>
      <w:r>
        <w:rPr>
          <w:lang w:val="es_ES" w:bidi="es_ES"/>
        </w:rPr>
      </w:r>
      <w:r>
        <w:rPr>
          <w:lang w:val="es_ES" w:bidi="es_ES"/>
        </w:rPr>
        <w:t>Deténganse y conversen: ¿Cómo se muestra la hospitalidad en su cultura? ¿Cuáles son las expectativas con respecto a la recepción de los visitantes?</w:t>
      </w:r>
    </w:p>
    <w:p>
      <w:pPr/>
      <w:r>
        <w:rPr>
          <w:lang w:val="es_ES" w:bidi="es_ES"/>
        </w:rPr>
      </w:r>
      <w:r>
        <w:rPr>
          <w:lang w:val="es_ES" w:bidi="es_ES"/>
        </w:rPr>
        <w:t>Veremos en el siguiente pasaje que Dios le dio a Pedro una visión sobre la comida impura o no apta que fue declarada limpia nuevamente. Esta es una imagen de lo que Dios hará con la gente. Los gentiles "impuros" o marginados serán considerados parte de la familia de Dios.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Mientras los mensajeros de Cornelio viajan a Jope para encontrar a Pedro, Pedro va al techo para orar. Tiene hambre y pide que se prepare la comida.</w:t>
      </w:r>
    </w:p>
    <w:p>
      <w:pPr/>
      <w:r>
        <w:rPr>
          <w:lang w:val="es_ES" w:bidi="es_ES"/>
        </w:rPr>
      </w:r>
      <w:r>
        <w:rPr>
          <w:b/>
          <w:lang w:val="es_ES" w:bidi="es_ES"/>
        </w:rPr>
        <w:t>Segunda escena:</w:t>
      </w:r>
      <w:r>
        <w:rPr>
          <w:lang w:val="es_ES" w:bidi="es_ES"/>
        </w:rPr>
        <w:t xml:space="preserve"> Pedro tiene una visión de Dios.</w:t>
      </w:r>
    </w:p>
    <w:p>
      <w:pPr/>
      <w:r>
        <w:rPr>
          <w:lang w:val="es_ES" w:bidi="es_ES"/>
        </w:rPr>
      </w:r>
      <w:r>
        <w:rPr>
          <w:b/>
          <w:lang w:val="es_ES" w:bidi="es_ES"/>
        </w:rPr>
        <w:t>Tercera escena:</w:t>
      </w:r>
      <w:r>
        <w:rPr>
          <w:lang w:val="es_ES" w:bidi="es_ES"/>
        </w:rPr>
        <w:t xml:space="preserve"> Los mensajeros llegan pidiendo a Pedro. El Espíritu Santo le dice a Pedro que los hombres lo están buscando.</w:t>
      </w:r>
    </w:p>
    <w:p>
      <w:pPr/>
      <w:r>
        <w:rPr>
          <w:lang w:val="es_ES" w:bidi="es_ES"/>
        </w:rPr>
      </w:r>
      <w:r>
        <w:rPr>
          <w:b/>
          <w:lang w:val="es_ES" w:bidi="es_ES"/>
        </w:rPr>
        <w:t>Cuarta escena:</w:t>
      </w:r>
      <w:r>
        <w:rPr>
          <w:lang w:val="es_ES" w:bidi="es_ES"/>
        </w:rPr>
        <w:t xml:space="preserve"> Pedro se encuentra con los mensajeros y escucha su petición. Pedro los invita a quedarse con él durante la noche.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Persona preparando comida</w:t>
      </w:r>
    </w:p>
    <w:p>
      <w:pPr>
        <w:pStyle w:val="ListBullet"/>
        <w:spacing w:line="240" w:lineRule="auto"/>
        <w:ind w:left="720"/>
      </w:pPr>
      <w:r>
        <w:rPr>
          <w:lang w:val="es_ES" w:bidi="es_ES"/>
        </w:rPr>
      </w:r>
      <w:r>
        <w:rPr>
          <w:lang w:val="es_ES" w:bidi="es_ES"/>
        </w:rPr>
        <w:t>Voz del cielo</w:t>
      </w:r>
    </w:p>
    <w:p>
      <w:pPr>
        <w:pStyle w:val="ListBullet"/>
        <w:spacing w:line="240" w:lineRule="auto"/>
        <w:ind w:left="720"/>
      </w:pPr>
      <w:r>
        <w:rPr>
          <w:lang w:val="es_ES" w:bidi="es_ES"/>
        </w:rPr>
      </w:r>
      <w:r>
        <w:rPr>
          <w:lang w:val="es_ES" w:bidi="es_ES"/>
        </w:rPr>
        <w:t>Animales, reptiles y aves</w:t>
      </w:r>
    </w:p>
    <w:p>
      <w:pPr>
        <w:pStyle w:val="ListBullet"/>
        <w:spacing w:line="240" w:lineRule="auto"/>
        <w:ind w:left="720"/>
      </w:pPr>
      <w:r>
        <w:rPr>
          <w:lang w:val="es_ES" w:bidi="es_ES"/>
        </w:rPr>
      </w:r>
      <w:r>
        <w:rPr>
          <w:lang w:val="es_ES" w:bidi="es_ES"/>
        </w:rPr>
        <w:t>2 siervos y un soldado de Cornelio</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Cornelio</w:t>
      </w:r>
    </w:p>
    <w:p>
      <w:pPr>
        <w:pStyle w:val="ListBullet"/>
        <w:spacing w:line="240" w:lineRule="auto"/>
        <w:ind w:left="720"/>
      </w:pPr>
      <w:r>
        <w:rPr>
          <w:lang w:val="es_ES" w:bidi="es_ES"/>
        </w:rPr>
      </w:r>
      <w:r>
        <w:rPr>
          <w:lang w:val="es_ES" w:bidi="es_ES"/>
        </w:rPr>
        <w:t>Ángel</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recordar que en el pasaje anterior Cornelio tuvo una visión de Dios. Un ángel le dijo a Cornelio que enviara mensajeros para buscar a Simón Pedro, que se estaba hospedando en Jope.</w:t>
      </w:r>
    </w:p>
    <w:p>
      <w:pPr/>
      <w:r>
        <w:rPr>
          <w:lang w:val="es_ES" w:bidi="es_ES"/>
        </w:rPr>
      </w:r>
      <w:r>
        <w:rPr>
          <w:lang w:val="es_ES" w:bidi="es_ES"/>
        </w:rPr>
        <w:t>Es importante recordar que Pedro está en la azotea y orando alrededor del mediodía.</w:t>
      </w:r>
    </w:p>
    <w:p>
      <w:pPr/>
      <w:r>
        <w:rPr>
          <w:lang w:val="es_ES" w:bidi="es_ES"/>
        </w:rPr>
      </w:r>
      <w:r>
        <w:rPr>
          <w:lang w:val="es_ES" w:bidi="es_ES"/>
        </w:rPr>
        <w:t xml:space="preserve">Deténganse y muestren una imagen de una </w:t>
      </w:r>
      <w:r>
        <w:rPr>
          <w:lang w:val="es_ES" w:bidi="es_ES"/>
        </w:rPr>
        <w:t>casa con un techo plano</w:t>
      </w:r>
      <w:r>
        <w:rPr>
          <w:lang w:val="es_ES" w:bidi="es_ES"/>
        </w:rPr>
        <w:t xml:space="preserve"> y una escalera exterior, si su equipo no ha visto una.</w:t>
      </w:r>
    </w:p>
    <w:p>
      <w:pPr/>
      <w:r>
        <w:rPr>
          <w:lang w:val="es_ES" w:bidi="es_ES"/>
        </w:rPr>
      </w:r>
      <w:r>
        <w:rPr>
          <w:lang w:val="es_ES" w:bidi="es_ES"/>
        </w:rPr>
        <w:t>Es importante recordar lo que sucedió en la visión de Pedro.</w:t>
      </w:r>
    </w:p>
    <w:p>
      <w:pPr/>
      <w:r>
        <w:rPr>
          <w:lang w:val="es_ES" w:bidi="es_ES"/>
        </w:rPr>
      </w:r>
      <w:r>
        <w:rPr>
          <w:lang w:val="es_ES" w:bidi="es_ES"/>
        </w:rPr>
        <w:t>Que el cielo o el firmamento se abrieran probablemente significa que Pedro vio una abertura en las nubes. La sábana grande era un gran pedazo de tela que probablemente tenía cuerdas atadas a las cuatro esquinas para que alguien pudiera bajarla. Recuerden que algunos animales son considerados impuros en la ley judía. No se les permite a los judíos comer estos animales.</w:t>
      </w:r>
    </w:p>
    <w:p>
      <w:pPr/>
      <w:r>
        <w:rPr>
          <w:lang w:val="es_ES" w:bidi="es_ES"/>
        </w:rPr>
      </w:r>
      <w:r>
        <w:rPr>
          <w:lang w:val="es_ES" w:bidi="es_ES"/>
        </w:rPr>
        <w:t>Es importante recordar que la voz del cielo, Dios, le dice a Pedro: "No llames a algo impuro si Dios lo ha hecho limpio". Recuerden que la conversación entre Dios y Pedro sucedió tres veces. "De repente" se levantó la sábana. Eso significa que justo después de que Dios dijo estas cosas tres veces, alguien levantó la sábana.</w:t>
      </w:r>
    </w:p>
    <w:p>
      <w:pPr/>
      <w:r>
        <w:rPr>
          <w:lang w:val="es_ES" w:bidi="es_ES"/>
        </w:rPr>
      </w:r>
      <w:r>
        <w:rPr>
          <w:lang w:val="es_ES" w:bidi="es_ES"/>
        </w:rPr>
        <w:t>Los hombres enviados por Cornelio llegan al mismo tiempo en que Pedro estaba tratando de averiguar lo que significaba la visión. Pedro no los escuchó venir, pero Dios le dijo que estaban allí.</w:t>
      </w:r>
    </w:p>
    <w:p>
      <w:pPr/>
      <w:r>
        <w:rPr>
          <w:lang w:val="es_ES" w:bidi="es_ES"/>
        </w:rPr>
      </w:r>
      <w:r>
        <w:rPr>
          <w:lang w:val="es_ES" w:bidi="es_ES"/>
        </w:rPr>
        <w:t>Los hombres llegan al portón del patio de la casa. Las casas de esta área estaban rodeadas de patios. Un portón es un tipo de puerta que brinda acceso al patio.</w:t>
      </w:r>
    </w:p>
    <w:p>
      <w:pPr/>
      <w:r>
        <w:rPr>
          <w:lang w:val="es_ES" w:bidi="es_ES"/>
        </w:rPr>
      </w:r>
      <w:r>
        <w:rPr>
          <w:lang w:val="es_ES" w:bidi="es_ES"/>
        </w:rPr>
        <w:t>Es importante recordar lo que sucede cuando los mensajeros de Cornelio llegan al lugar donde Pedro se estaba hospedando. Los hombres cuentan la historia de lo que le había sucedido a Cornelio.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Persona preparando comida</w:t>
      </w:r>
    </w:p>
    <w:p>
      <w:pPr>
        <w:pStyle w:val="ListBullet"/>
        <w:spacing w:line="240" w:lineRule="auto"/>
        <w:ind w:left="720"/>
      </w:pPr>
      <w:r>
        <w:rPr>
          <w:lang w:val="es_ES" w:bidi="es_ES"/>
        </w:rPr>
      </w:r>
      <w:r>
        <w:rPr>
          <w:lang w:val="es_ES" w:bidi="es_ES"/>
        </w:rPr>
        <w:t>Voz del cielo</w:t>
      </w:r>
    </w:p>
    <w:p>
      <w:pPr>
        <w:pStyle w:val="ListBullet"/>
        <w:spacing w:line="240" w:lineRule="auto"/>
        <w:ind w:left="720"/>
      </w:pPr>
      <w:r>
        <w:rPr>
          <w:lang w:val="es_ES" w:bidi="es_ES"/>
        </w:rPr>
      </w:r>
      <w:r>
        <w:rPr>
          <w:lang w:val="es_ES" w:bidi="es_ES"/>
        </w:rPr>
        <w:t>Animales, reptiles y aves</w:t>
      </w:r>
    </w:p>
    <w:p>
      <w:pPr>
        <w:pStyle w:val="ListBullet"/>
        <w:spacing w:line="240" w:lineRule="auto"/>
        <w:ind w:left="720"/>
      </w:pPr>
      <w:r>
        <w:rPr>
          <w:lang w:val="es_ES" w:bidi="es_ES"/>
        </w:rPr>
      </w:r>
      <w:r>
        <w:rPr>
          <w:lang w:val="es_ES" w:bidi="es_ES"/>
        </w:rPr>
        <w:t>2 siervos y un soldado de Cornelio</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Cornelio</w:t>
      </w:r>
    </w:p>
    <w:p>
      <w:pPr>
        <w:pStyle w:val="ListBullet"/>
        <w:spacing w:line="240" w:lineRule="auto"/>
        <w:ind w:left="720"/>
      </w:pPr>
      <w:r>
        <w:rPr>
          <w:lang w:val="es_ES" w:bidi="es_ES"/>
        </w:rPr>
      </w:r>
      <w:r>
        <w:rPr>
          <w:lang w:val="es_ES" w:bidi="es_ES"/>
        </w:rPr>
        <w:t>Ángel</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Actúen como los siervos y el soldado que viajan de Cesarea a Jope.</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los mensajeros de Cornelio: "¿Cómo se siente?" Es posible que escuchen cosas como: "Honrados de que Cornelio nos haya enviado en un viaje tan importante", o "Curiosos por lo que Pedro tiene que decir que es tan urgente" y "Preocupados." ¿Qué pasa si no podemos encontrar dónde Pedro se está hospedando?"</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Pedro yendo al techo para orar. Pedro tiene hambre y pide que se prepare la comida. Representen a Pedro viendo la visión de la sábana siendo bajada. La voz del cielo, Dios, le dice a Pedro que "se levante, mate y coma".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Pedro: "¿Cómo se siente?" Es posible que escuchen cosas como: "¡Tengo hambre, pero no puedo comer eso!" o "Confundido". ¿Por qué Dios me pediría que comiera algo impuro? ¿Es esta una prueba?" y "Necesito ser fiel y obedecer la ley de Dios".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la respuesta de Pedro a Dios. Dios le dice a Pedro: "No llames impuro a lo que Dios ha purificado". Esta conversación sucede tres veces. La sábana de los animales regresa al cielo.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Dios, "¿Cómo te sientes?" Es posible que escuchen cosas como: "Quiero preparar a Pedro para la tarea que tiene por delante" y "¿No recuerda cómo Jesús hizo limpias a las personas inmundas? Hago todas las cosas limpias".</w:t>
      </w:r>
    </w:p>
    <w:p>
      <w:pPr>
        <w:pStyle w:val="ListBullet"/>
        <w:spacing w:line="240" w:lineRule="auto"/>
        <w:ind w:left="720"/>
      </w:pPr>
      <w:r>
        <w:rPr>
          <w:lang w:val="es_ES" w:bidi="es_ES"/>
        </w:rPr>
      </w:r>
      <w:r>
        <w:rPr>
          <w:lang w:val="es_ES" w:bidi="es_ES"/>
        </w:rPr>
        <w:t>Pregúntale al actor que interpreta a Pedro: "¿Cómo se siente?" Es posible que escuchen cosas como: "Desconcertados. ¿Qué significa todo esto?" y "Curioso. Dios dijo esto tres veces. Debe ser muy importante".</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los mensajeros llegando a la casa donde Pedro se está hospedando. Es importante recordar lo que el Espíritu Santo le dice a Pedro. Pedro baja las escaleras para encontrarse con los hombres. Los mensajeros le dicen a Pedro por qué han venido.</w:t>
      </w:r>
    </w:p>
    <w:p>
      <w:pPr/>
      <w:r>
        <w:rPr>
          <w:lang w:val="es_ES" w:bidi="es_ES"/>
        </w:rPr>
      </w:r>
      <w:r>
        <w:rPr>
          <w:lang w:val="es_ES" w:bidi="es_ES"/>
        </w:rPr>
        <w:t>Si su equipo quiere, pueden representar el mensaje que los siervos de Cornelio le dan a Pedro.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siervos y al soldado de Cornelio, "¿Cómo se sienten?" Es posible que escuchen cosas como: "Felices de haber encontrado el lugar correcto", o "Deseosos de entregar el mensaje a Pedro" y "Ansiosos por regresar a Cornelio, pero es demasiado tarde en el día para viajar".</w:t>
      </w:r>
    </w:p>
    <w:p>
      <w:pPr>
        <w:pStyle w:val="ListBullet"/>
        <w:spacing w:line="240" w:lineRule="auto"/>
        <w:ind w:left="720"/>
      </w:pPr>
      <w:r>
        <w:rPr>
          <w:lang w:val="es_ES" w:bidi="es_ES"/>
        </w:rPr>
      </w:r>
      <w:r>
        <w:rPr>
          <w:lang w:val="es_ES" w:bidi="es_ES"/>
        </w:rPr>
        <w:t>Pregúntale al actor que interpreta a Pedro: "¿Cómo se siente?" Es posible que escuchen cosas como: "Agradecidos. Ahora entiendo por qué Dios me dio la visión", o "Emocionado de poder ir a compartir las buenas nuevas sobre Jesús con Cornelio" y "Todavía hambriento. Apuesto a que a estos hombres también les gustaría algo para comer. Han viajado lejos".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Representen a Pedro invitando a los hombres a quedarse durante la noche.</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Pedro fue a la azotea para </w:t>
      </w:r>
      <w:r>
        <w:rPr>
          <w:b/>
          <w:lang w:val="es_ES" w:bidi="es_ES"/>
        </w:rPr>
        <w:t>orar</w:t>
      </w:r>
      <w:r>
        <w:rPr>
          <w:lang w:val="es_ES" w:bidi="es_ES"/>
        </w:rPr>
        <w:t xml:space="preserve"> a la hora sexta, o al mediodía. Usen la misma palabra para orar que han usado en los pasajes anteriores. Consulten el Glosario Principal para obtener una definición completa de </w:t>
      </w:r>
      <w:r>
        <w:rPr>
          <w:lang w:val="es_ES" w:bidi="es_ES"/>
        </w:rPr>
        <w:t>orar</w:t>
      </w:r>
      <w:r>
        <w:rPr>
          <w:lang w:val="es_ES" w:bidi="es_ES"/>
        </w:rPr>
        <w:t>.</w:t>
      </w:r>
    </w:p>
    <w:p>
      <w:pPr/>
      <w:r>
        <w:rPr>
          <w:lang w:val="es_ES" w:bidi="es_ES"/>
        </w:rPr>
      </w:r>
      <w:r>
        <w:rPr>
          <w:lang w:val="es_ES" w:bidi="es_ES"/>
        </w:rPr>
        <w:t xml:space="preserve">Pedro cayó en un </w:t>
      </w:r>
      <w:r>
        <w:rPr>
          <w:b/>
          <w:lang w:val="es_ES" w:bidi="es_ES"/>
        </w:rPr>
        <w:t>estado de trance</w:t>
      </w:r>
      <w:r>
        <w:rPr>
          <w:lang w:val="es_ES" w:bidi="es_ES"/>
        </w:rPr>
        <w:t xml:space="preserve">. Esto significa que Pedro ya no era consciente de lo que lo rodeaba, sino que en cambio era consciente de lo que Dios le mostraría. Algunas versiones en inglés usan la palabra </w:t>
      </w:r>
      <w:r>
        <w:rPr>
          <w:b/>
          <w:lang w:val="es_ES" w:bidi="es_ES"/>
        </w:rPr>
        <w:t>visión</w:t>
      </w:r>
      <w:r>
        <w:rPr>
          <w:lang w:val="es_ES" w:bidi="es_ES"/>
        </w:rPr>
        <w:t xml:space="preserve">. Una visión sucede cuando alguien está despierto. Para obtener una definición completa de </w:t>
      </w:r>
      <w:r>
        <w:rPr>
          <w:lang w:val="es_ES" w:bidi="es_ES"/>
        </w:rPr>
        <w:t>visión</w:t>
      </w:r>
      <w:r>
        <w:rPr>
          <w:lang w:val="es_ES" w:bidi="es_ES"/>
        </w:rPr>
        <w:t>, consulte el Glosario Principal.</w:t>
      </w:r>
    </w:p>
    <w:p>
      <w:pPr/>
      <w:r>
        <w:rPr>
          <w:lang w:val="es_ES" w:bidi="es_ES"/>
        </w:rPr>
      </w:r>
      <w:r>
        <w:rPr>
          <w:lang w:val="es_ES" w:bidi="es_ES"/>
        </w:rPr>
        <w:t xml:space="preserve">Pedro vio los </w:t>
      </w:r>
      <w:r>
        <w:rPr>
          <w:b/>
          <w:lang w:val="es_ES" w:bidi="es_ES"/>
        </w:rPr>
        <w:t>cielos</w:t>
      </w:r>
      <w:r>
        <w:rPr>
          <w:lang w:val="es_ES" w:bidi="es_ES"/>
        </w:rPr>
        <w:t xml:space="preserve">, o el firmamento, abrirse y una sábana grande bajaba por las cuatro esquinas. </w:t>
      </w:r>
      <w:r>
        <w:rPr>
          <w:b/>
          <w:lang w:val="es_ES" w:bidi="es_ES"/>
        </w:rPr>
        <w:t>Los cielos</w:t>
      </w:r>
      <w:r>
        <w:rPr>
          <w:lang w:val="es_ES" w:bidi="es_ES"/>
        </w:rPr>
        <w:t xml:space="preserve"> pueden significar tanto el lugar donde vive Dios como el firmamento. En esta situación, el significado no está claro, por lo que se puede usar cualquiera de los significados aquí. Usen la misma palabra para </w:t>
      </w:r>
      <w:r>
        <w:rPr>
          <w:b/>
          <w:lang w:val="es_ES" w:bidi="es_ES"/>
        </w:rPr>
        <w:t>cielos</w:t>
      </w:r>
      <w:r>
        <w:rPr>
          <w:lang w:val="es_ES" w:bidi="es_ES"/>
        </w:rPr>
        <w:t xml:space="preserve"> o </w:t>
      </w:r>
      <w:r>
        <w:rPr>
          <w:b/>
          <w:lang w:val="es_ES" w:bidi="es_ES"/>
        </w:rPr>
        <w:t>cielo</w:t>
      </w:r>
      <w:r>
        <w:rPr>
          <w:lang w:val="es_ES" w:bidi="es_ES"/>
        </w:rPr>
        <w:t xml:space="preserve"> que han usado en los pasajes anteriores. Consulten el Glosario Principal para obtener una definición completa de </w:t>
      </w:r>
      <w:r>
        <w:rPr>
          <w:lang w:val="es_ES" w:bidi="es_ES"/>
        </w:rPr>
        <w:t>cielo</w:t>
      </w:r>
      <w:r>
        <w:rPr>
          <w:lang w:val="es_ES" w:bidi="es_ES"/>
        </w:rPr>
        <w:t>.</w:t>
      </w:r>
    </w:p>
    <w:p>
      <w:pPr/>
      <w:r>
        <w:rPr>
          <w:lang w:val="es_ES" w:bidi="es_ES"/>
        </w:rPr>
      </w:r>
      <w:r>
        <w:rPr>
          <w:lang w:val="es_ES" w:bidi="es_ES"/>
        </w:rPr>
        <w:t xml:space="preserve">Cuando Pedro miró dentro de la gran sábana, pudo ver muchos tipos diferentes de animales, reptiles y aves. Entonces Pedro escuchó una voz que le dijo: "Levántate, mata y come". Pedro respondió: "De ninguna manera, </w:t>
      </w:r>
      <w:r>
        <w:rPr>
          <w:b/>
          <w:lang w:val="es_ES" w:bidi="es_ES"/>
        </w:rPr>
        <w:t>Señor</w:t>
      </w:r>
      <w:r>
        <w:rPr>
          <w:lang w:val="es_ES" w:bidi="es_ES"/>
        </w:rPr>
        <w:t>". Esto muestra que Pedro sabía que era Dios que le hablaba.</w:t>
      </w:r>
    </w:p>
    <w:p>
      <w:pPr/>
      <w:r>
        <w:rPr>
          <w:lang w:val="es_ES" w:bidi="es_ES"/>
        </w:rPr>
      </w:r>
      <w:r>
        <w:rPr>
          <w:lang w:val="es_ES" w:bidi="es_ES"/>
        </w:rPr>
        <w:t xml:space="preserve">Pedro entonces dijo que nunca había comido nada </w:t>
      </w:r>
      <w:r>
        <w:rPr>
          <w:b/>
          <w:lang w:val="es_ES" w:bidi="es_ES"/>
        </w:rPr>
        <w:t>impuro</w:t>
      </w:r>
      <w:r>
        <w:rPr>
          <w:lang w:val="es_ES" w:bidi="es_ES"/>
        </w:rPr>
        <w:t xml:space="preserve">, profano o común. La ley judía llamaba a estos animales impuros. Usen las mismas palabras para </w:t>
      </w:r>
      <w:r>
        <w:rPr>
          <w:b/>
          <w:lang w:val="es_ES" w:bidi="es_ES"/>
        </w:rPr>
        <w:t>Señor</w:t>
      </w:r>
      <w:r>
        <w:rPr>
          <w:lang w:val="es_ES" w:bidi="es_ES"/>
        </w:rPr>
        <w:t xml:space="preserve"> e impuro que han usado en los pasajes anteriores. Consulten el Glosario Principal para obtener una definición completa de </w:t>
      </w:r>
      <w:r>
        <w:rPr>
          <w:lang w:val="es_ES" w:bidi="es_ES"/>
        </w:rPr>
        <w:t>Señor</w:t>
      </w:r>
      <w:r>
        <w:rPr>
          <w:lang w:val="es_ES" w:bidi="es_ES"/>
        </w:rPr>
        <w:t xml:space="preserve"> y </w:t>
      </w:r>
      <w:r>
        <w:rPr>
          <w:lang w:val="es_ES" w:bidi="es_ES"/>
        </w:rPr>
        <w:t>limpio/impuro</w:t>
      </w:r>
      <w:r>
        <w:rPr>
          <w:lang w:val="es_ES" w:bidi="es_ES"/>
        </w:rPr>
        <w:t>.</w:t>
      </w:r>
    </w:p>
    <w:p>
      <w:pPr/>
      <w:r>
        <w:rPr>
          <w:lang w:val="es_ES" w:bidi="es_ES"/>
        </w:rPr>
      </w:r>
      <w:r>
        <w:rPr>
          <w:lang w:val="es_ES" w:bidi="es_ES"/>
        </w:rPr>
        <w:t xml:space="preserve">El </w:t>
      </w:r>
      <w:r>
        <w:rPr>
          <w:b/>
          <w:lang w:val="es_ES" w:bidi="es_ES"/>
        </w:rPr>
        <w:t>Espíritu Santo</w:t>
      </w:r>
      <w:r>
        <w:rPr>
          <w:lang w:val="es_ES" w:bidi="es_ES"/>
        </w:rPr>
        <w:t xml:space="preserve"> le dijo a Pedro que había tres hombres que lo buscaban. Usen la misma palabra para Espíritu Santo que han usado en los pasajes anteriores. Consulten el Glosario Principal para obtener una definición de </w:t>
      </w:r>
      <w:r>
        <w:rPr>
          <w:lang w:val="es_ES" w:bidi="es_ES"/>
        </w:rPr>
        <w:t>Espíritu Santo</w:t>
      </w:r>
      <w:r>
        <w:rPr>
          <w:lang w:val="es_ES" w:bidi="es_ES"/>
        </w:rPr>
        <w:t>.</w:t>
      </w:r>
    </w:p>
    <w:p>
      <w:pPr/>
      <w:r>
        <w:rPr>
          <w:lang w:val="es_ES" w:bidi="es_ES"/>
        </w:rPr>
      </w:r>
      <w:r>
        <w:rPr>
          <w:lang w:val="es_ES" w:bidi="es_ES"/>
        </w:rPr>
        <w:t xml:space="preserve">Pedro bajó las escaleras para hablar con los hombres. Le dijeron a Pedro que Cornelio el </w:t>
      </w:r>
      <w:r>
        <w:rPr>
          <w:b/>
          <w:lang w:val="es_ES" w:bidi="es_ES"/>
        </w:rPr>
        <w:t>centurión</w:t>
      </w:r>
      <w:r>
        <w:rPr>
          <w:lang w:val="es_ES" w:bidi="es_ES"/>
        </w:rPr>
        <w:t xml:space="preserve">, un oficial militar romano, los había enviado. Cornelio era un hombre </w:t>
      </w:r>
      <w:r>
        <w:rPr>
          <w:b/>
          <w:lang w:val="es_ES" w:bidi="es_ES"/>
        </w:rPr>
        <w:t>temeroso de Dios</w:t>
      </w:r>
      <w:r>
        <w:rPr>
          <w:lang w:val="es_ES" w:bidi="es_ES"/>
        </w:rPr>
        <w:t xml:space="preserve">. Usen las mismas palabras para centurión y temeroso de Dios que han usado en los pasajes anteriores. Consulten el Glosario Principal para obtener una definición completa de </w:t>
      </w:r>
      <w:r>
        <w:rPr>
          <w:lang w:val="es_ES" w:bidi="es_ES"/>
        </w:rPr>
        <w:t>centurión</w:t>
      </w:r>
      <w:r>
        <w:rPr>
          <w:lang w:val="es_ES" w:bidi="es_ES"/>
        </w:rPr>
        <w:t xml:space="preserve"> y </w:t>
      </w:r>
      <w:r>
        <w:rPr>
          <w:lang w:val="es_ES" w:bidi="es_ES"/>
        </w:rPr>
        <w:t>temor de Dios</w:t>
      </w:r>
      <w:r>
        <w:rPr>
          <w:lang w:val="es_ES" w:bidi="es_ES"/>
        </w:rPr>
        <w:t>.</w:t>
      </w:r>
    </w:p>
    <w:p>
      <w:pPr/>
      <w:r>
        <w:rPr>
          <w:lang w:val="es_ES" w:bidi="es_ES"/>
        </w:rPr>
      </w:r>
      <w:r>
        <w:rPr>
          <w:lang w:val="es_ES" w:bidi="es_ES"/>
        </w:rPr>
        <w:t xml:space="preserve">Los hombres le dijeron a Pedro que Cornelio había sido instruido por un </w:t>
      </w:r>
      <w:r>
        <w:rPr>
          <w:b/>
          <w:lang w:val="es_ES" w:bidi="es_ES"/>
        </w:rPr>
        <w:t>santo</w:t>
      </w:r>
      <w:r>
        <w:rPr>
          <w:lang w:val="es_ES" w:bidi="es_ES"/>
        </w:rPr>
        <w:t xml:space="preserve"> </w:t>
      </w:r>
      <w:r>
        <w:rPr>
          <w:b/>
          <w:lang w:val="es_ES" w:bidi="es_ES"/>
        </w:rPr>
        <w:t>ángel</w:t>
      </w:r>
      <w:r>
        <w:rPr>
          <w:lang w:val="es_ES" w:bidi="es_ES"/>
        </w:rPr>
        <w:t xml:space="preserve">, un mensajero espiritual de Dios, para que mandara a llamar a Pedro a la casa de Cornelio. Usen la misma palabra para ángel y santo que han usado anteriormente. Para obtener una definición completa de </w:t>
      </w:r>
      <w:r>
        <w:rPr>
          <w:lang w:val="es_ES" w:bidi="es_ES"/>
        </w:rPr>
        <w:t>ángel</w:t>
      </w:r>
      <w:r>
        <w:rPr>
          <w:lang w:val="es_ES" w:bidi="es_ES"/>
        </w:rPr>
        <w:t xml:space="preserve"> y </w:t>
      </w:r>
      <w:r>
        <w:rPr>
          <w:lang w:val="es_ES" w:bidi="es_ES"/>
        </w:rPr>
        <w:t>santo</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10:23–33</w:t>
      </w:r>
      <w:r>
        <w:rPr>
          <w:lang w:val="es_ES" w:bidi="es_ES"/>
        </w:rPr>
      </w:r>
    </w:p>
    <w:p>
      <w:pPr>
        <w:pStyle w:val="Heading3"/>
      </w:pPr>
      <w:r>
        <w:rPr>
          <w:lang w:val="es_ES" w:bidi="es_ES"/>
        </w:rPr>
        <w:t>Escuchar con el corazón</w:t>
      </w:r>
    </w:p>
    <w:p>
      <w:pPr/>
      <w:r>
        <w:rPr>
          <w:lang w:val="es_ES" w:bidi="es_ES"/>
        </w:rPr>
      </w:r>
      <w:r>
        <w:rPr>
          <w:lang w:val="es_ES" w:bidi="es_ES"/>
        </w:rPr>
        <w:t>Escuchen Hechos 10:23b-33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10:23b-33 en la traducción que sea más fácil de entender.</w:t>
      </w:r>
    </w:p>
    <w:p>
      <w:pPr/>
      <w:r>
        <w:rPr>
          <w:lang w:val="es_ES" w:bidi="es_ES"/>
        </w:rPr>
      </w:r>
      <w:r>
        <w:rPr>
          <w:lang w:val="es_ES" w:bidi="es_ES"/>
        </w:rPr>
        <w:t>En el pasaje anterior, Pedro se estaba hospedando en Jope en la casa de Simón el curtidor. Tuvo una visión de Dios mientras estaba orando. En esa visión, Dios le dijo a Pedro que no llamara impuro a lo que Dios ha hecho limpio. Mientras Pedro estaba pensando en la visión, los mensajeros de Cornelio llegaron y le dijeron a Pedro que un ángel de Dios le dijo a Cornelio que enviara a buscar a Pedro. Pedro invitó a los mensajeros a quedarse durante la noche.</w:t>
      </w:r>
    </w:p>
    <w:p>
      <w:pPr/>
      <w:r>
        <w:rPr>
          <w:lang w:val="es_ES" w:bidi="es_ES"/>
        </w:rPr>
      </w:r>
      <w:r>
        <w:rPr>
          <w:lang w:val="es_ES" w:bidi="es_ES"/>
        </w:rPr>
        <w:t>A la mañana siguiente, Pedro y los mensajeros de Cornelio, dos siervos y un soldado, se fueron para Cesarea. Algunos hermanos, seguidores de Jesús de Jope, se unieron a ellos en el viaje. Aprendemos de un pasaje posterior que hay seis hermanos de Jope que se unieron a Pedro en este viaje. El día siguiente, llegaron a Cesarea. Esto significa que tenían que pasar la noche en algún lugar del camino. Recordarán que había unos 50 kilómetros de Jope a Cesarea. Probablemente estaban caminando.</w:t>
      </w:r>
    </w:p>
    <w:p>
      <w:pPr/>
      <w:r>
        <w:rPr>
          <w:lang w:val="es_ES" w:bidi="es_ES"/>
        </w:rPr>
      </w:r>
      <w:r>
        <w:rPr>
          <w:lang w:val="es_ES" w:bidi="es_ES"/>
        </w:rPr>
        <w:t xml:space="preserve">Deténganse y miren un mapa que muestre </w:t>
      </w:r>
      <w:r>
        <w:rPr>
          <w:lang w:val="es_ES" w:bidi="es_ES"/>
        </w:rPr>
        <w:t>Jope y Cesarea</w:t>
      </w:r>
      <w:r>
        <w:rPr>
          <w:lang w:val="es_ES" w:bidi="es_ES"/>
        </w:rPr>
        <w:t>, si es necesario. Pausen este audio aquí.</w:t>
      </w:r>
    </w:p>
    <w:p>
      <w:pPr/>
      <w:r>
        <w:rPr>
          <w:lang w:val="es_ES" w:bidi="es_ES"/>
        </w:rPr>
      </w:r>
      <w:r>
        <w:rPr>
          <w:lang w:val="es_ES" w:bidi="es_ES"/>
        </w:rPr>
        <w:t>Cornelio estaba esperando la llegada de Pedro. Cornelio había invitado a su familia y amigos cercanos a su casa para escuchar el mensaje de Pedro. Estas personas probablemente adoraban y honraban a Dios, tal como lo hizo Cornelio. Cuando Pedro entró en la casa, Cornelio cayó a los pies de Pedro en un acto de adoración. "Cayó a sus pies" significa que Cornelio se inclinó ante Pedro. Cornelio puede haber pensado que Pedro era un ser sobrenatural. Algunas personas creían que un mensajero de Dios tenía una calidad parecida a Dios. Pedro levantó a Cornelio. Esto significa que Pedro tomó a Cornelio por el brazo o de la mano y lo hizo ponerse de pie. Al mismo tiempo, Pedro le dijo a Cornelio "Ponte de pie. Yo también soy un hombre". Esto significaba que Pedro era igual que Cornelio y que Cornelio no debía adorar a Pedro. Esta interacción entre Pedro y Cornelio probablemente sucedió en el área de entrada con un pasillo que llevaba al área principal de la casa.</w:t>
      </w:r>
    </w:p>
    <w:p>
      <w:pPr/>
      <w:r>
        <w:rPr>
          <w:lang w:val="es_ES" w:bidi="es_ES"/>
        </w:rPr>
      </w:r>
      <w:r>
        <w:rPr>
          <w:lang w:val="es_ES" w:bidi="es_ES"/>
        </w:rPr>
        <w:t>Deténganse y conversen: ¿Dónde las personas en su comunidad saludan a los visitantes que acaban de entrar en su hogar o propiedad? ¿Cuáles son las maneras en que se saludan los diferentes tipos de visitantes? ¿Cómo se saludan los visitantes especiales? ¿Cómo se esperan que sean saludados los visitantes? Pausen este audio aquí.</w:t>
      </w:r>
    </w:p>
    <w:p>
      <w:pPr/>
      <w:r>
        <w:rPr>
          <w:lang w:val="es_ES" w:bidi="es_ES"/>
        </w:rPr>
      </w:r>
      <w:r>
        <w:rPr>
          <w:lang w:val="es_ES" w:bidi="es_ES"/>
        </w:rPr>
        <w:t>Mientras Pedro estaba hablando, continuaron en la parte principal de la casa. Pedro encontró a la familia y a los amigos de Cornelio esperando su propia llegada. Todas las personas que esperaban eran gentiles, no judías. Pedro habla al grupo. Él les recuerda algo que estaba seguro de que ya sabían: A las personas judías no se les permitía venir al hogar de un no judío. Esto estaba en contra de la ley religiosa judía. Esta regla era enseñada por los maestros religiosos judíos porque los gentiles comían y tocaban cosas que la ley religiosa judía decía que eran impuras, o no aptas para el servicio a Dios. Si una persona judía asociada con personas que comían cosas impuras, también se volvería impura. Pedro entonces les dice a las personas reunidas en la casa de Cornelio que Dios ha mostrado a Pedro que no debe llamar a ninguna persona impura o común.</w:t>
      </w:r>
    </w:p>
    <w:p>
      <w:pPr/>
      <w:r>
        <w:rPr>
          <w:lang w:val="es_ES" w:bidi="es_ES"/>
        </w:rPr>
      </w:r>
      <w:r>
        <w:rPr>
          <w:lang w:val="es_ES" w:bidi="es_ES"/>
        </w:rPr>
        <w:t>Deténganse y conversen sobre cuáles son algunos lugares a los que tienen prohibido ir en su cultura o comunidad. ¿Por qué no se les permite ir allí? ¿Qué sucedería si fueran allí? Pausen este audio aquí.</w:t>
      </w:r>
    </w:p>
    <w:p>
      <w:pPr/>
      <w:r>
        <w:rPr>
          <w:lang w:val="es_ES" w:bidi="es_ES"/>
        </w:rPr>
      </w:r>
      <w:r>
        <w:rPr>
          <w:lang w:val="es_ES" w:bidi="es_ES"/>
        </w:rPr>
        <w:t>Cuando Cornelio llamó a Pedro para que fuera, él fue sin objeciones. Esto significaba que Pedro entendía el significado de la visión que Dios le dio. No hizo muchas preguntas sobre venir a visitar a Cornelio. Pedro entonces le pide a Cornelio que explique por qué envió a Pedro que viniera. Los mensajeros de Cornelio ya le habían dicho a Pedro la razón. Él puede haber hecho la pregunta para que las personas reunidas pudieran escuchar la razón, o Pedro puede haber hecho la pregunta para obtener más información.</w:t>
      </w:r>
    </w:p>
    <w:p>
      <w:pPr/>
      <w:r>
        <w:rPr>
          <w:lang w:val="es_ES" w:bidi="es_ES"/>
        </w:rPr>
      </w:r>
      <w:r>
        <w:rPr>
          <w:lang w:val="es_ES" w:bidi="es_ES"/>
        </w:rPr>
        <w:t>Deténganse aquí y conversen: En su idioma o cultura, ¿cuándo hacen las personas preguntas de las que ya conocen la respuesta? ¿Por qué hacen estos tipos de preguntas? Si no hacen este tipo de preguntas, conversen en equipo sobre cómo podrían traducir la pregunta de Pedro. Pausen este audio aquí.</w:t>
      </w:r>
    </w:p>
    <w:p>
      <w:pPr/>
      <w:r>
        <w:rPr>
          <w:lang w:val="es_ES" w:bidi="es_ES"/>
        </w:rPr>
      </w:r>
      <w:r>
        <w:rPr>
          <w:lang w:val="es_ES" w:bidi="es_ES"/>
        </w:rPr>
        <w:t>Cornelio describe la visión que tenía hace cuatro días a la misma hora del día, la hora novena, o las tres de la tarde. Este es uno de los tiempos de oración judía. Cornelio dijo "He aquí, o de repente, un hombre con ropa brillante estaba ante mí". Recordarán de los pasajes anteriores que esto significa que algo inesperado sucedió.</w:t>
      </w:r>
    </w:p>
    <w:p>
      <w:pPr/>
      <w:r>
        <w:rPr>
          <w:lang w:val="es_ES" w:bidi="es_ES"/>
        </w:rPr>
      </w:r>
      <w:r>
        <w:rPr>
          <w:lang w:val="es_ES" w:bidi="es_ES"/>
        </w:rPr>
        <w:t>El hombre con ropa brillante era un ángel. Cornelio entonces relata lo que el ángel le dijo. Cornelio dice cómo envió de inmediato a los mensajeros para encontrar a Pedro. Entonces Cornelio dijo: "Era bueno, o amable, que vinieras". Cornelio estaba agradeciendo a Pedro. Cornelio dijo que estaban en la presencia de Dios. Esto significaba que Cornelio sabía que Dios estaba allí con ellos. Cornelio dijo "nosotros", es decir, Cornelio, su familia y los amigos estábamos allí para escuchar lo que Dios le ha dicho a Pedro que les dijera. Esto también significa que estaban dispuestos a obedecer el mensaje de Dios.</w:t>
      </w:r>
    </w:p>
    <w:p>
      <w:pPr/>
      <w:r>
        <w:rPr>
          <w:lang w:val="es_ES" w:bidi="es_ES"/>
        </w:rPr>
      </w:r>
      <w:r>
        <w:rPr>
          <w:lang w:val="es_ES" w:bidi="es_ES"/>
        </w:rPr>
        <w:t>Deténganse y conversen: En su idioma, ¿cómo describirían a alguien que estaba escuchando y estaba dispuesto a obedecer lo que escuchaba? Pausen este audio aquí.</w:t>
      </w:r>
    </w:p>
    <w:p>
      <w:pPr/>
      <w:r>
        <w:rPr>
          <w:lang w:val="es_ES" w:bidi="es_ES"/>
        </w:rPr>
      </w:r>
      <w:r>
        <w:rPr>
          <w:lang w:val="es_ES" w:bidi="es_ES"/>
        </w:rPr>
        <w:t>En el siguiente pasaje, Pedro comparte las buenas nuevas sobre Jesús con Cornelio, su familia y los amigos que están reunidos en la casa.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10:23b-33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Pedro, los mensajeros de Cornelio y algunos creyentes de Jope viajan a Cesarea.</w:t>
      </w:r>
    </w:p>
    <w:p>
      <w:pPr/>
      <w:r>
        <w:rPr>
          <w:lang w:val="es_ES" w:bidi="es_ES"/>
        </w:rPr>
      </w:r>
      <w:r>
        <w:rPr>
          <w:b/>
          <w:lang w:val="es_ES" w:bidi="es_ES"/>
        </w:rPr>
        <w:t>En la segunda escena:</w:t>
      </w:r>
      <w:r>
        <w:rPr>
          <w:lang w:val="es_ES" w:bidi="es_ES"/>
        </w:rPr>
        <w:t xml:space="preserve"> Pedro y sus compañeros de viaje llegan a la casa de Cornelio. Cornelio saluda a Pedro.</w:t>
      </w:r>
    </w:p>
    <w:p>
      <w:pPr/>
      <w:r>
        <w:rPr>
          <w:lang w:val="es_ES" w:bidi="es_ES"/>
        </w:rPr>
      </w:r>
      <w:r>
        <w:rPr>
          <w:b/>
          <w:lang w:val="es_ES" w:bidi="es_ES"/>
        </w:rPr>
        <w:t>En la tercera escena:</w:t>
      </w:r>
      <w:r>
        <w:rPr>
          <w:lang w:val="es_ES" w:bidi="es_ES"/>
        </w:rPr>
        <w:t xml:space="preserve"> Continúan dentro de la casa hasta donde la familia y los amigos de Cornelio están esperando a Pedro. Pedro habla al grupo.</w:t>
      </w:r>
    </w:p>
    <w:p>
      <w:pPr/>
      <w:r>
        <w:rPr>
          <w:lang w:val="es_ES" w:bidi="es_ES"/>
        </w:rPr>
      </w:r>
      <w:r>
        <w:rPr>
          <w:b/>
          <w:lang w:val="es_ES" w:bidi="es_ES"/>
        </w:rPr>
        <w:t>En la cuarta escena:</w:t>
      </w:r>
      <w:r>
        <w:rPr>
          <w:lang w:val="es_ES" w:bidi="es_ES"/>
        </w:rPr>
        <w:t xml:space="preserve"> Cornelio describe su visión.</w:t>
      </w:r>
    </w:p>
    <w:p>
      <w:pPr/>
      <w:r>
        <w:rPr>
          <w:lang w:val="es_ES" w:bidi="es_ES"/>
        </w:rPr>
      </w:r>
      <w:r>
        <w:rPr>
          <w:lang w:val="es_ES" w:bidi="es_ES"/>
        </w:rPr>
        <w:t>Los personajes en este pasaje incluyen: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Los dos siervos y un soldado de Cornelio</w:t>
      </w:r>
    </w:p>
    <w:p>
      <w:pPr>
        <w:pStyle w:val="ListBullet"/>
        <w:spacing w:line="240" w:lineRule="auto"/>
        <w:ind w:left="720"/>
      </w:pPr>
      <w:r>
        <w:rPr>
          <w:lang w:val="es_ES" w:bidi="es_ES"/>
        </w:rPr>
      </w:r>
      <w:r>
        <w:rPr>
          <w:lang w:val="es_ES" w:bidi="es_ES"/>
        </w:rPr>
        <w:t>Creyentes de Jope</w:t>
      </w:r>
    </w:p>
    <w:p>
      <w:pPr>
        <w:pStyle w:val="ListBullet"/>
        <w:spacing w:line="240" w:lineRule="auto"/>
        <w:ind w:left="720"/>
      </w:pPr>
      <w:r>
        <w:rPr>
          <w:lang w:val="es_ES" w:bidi="es_ES"/>
        </w:rPr>
      </w:r>
      <w:r>
        <w:rPr>
          <w:lang w:val="es_ES" w:bidi="es_ES"/>
        </w:rPr>
        <w:t>Cornelio</w:t>
      </w:r>
    </w:p>
    <w:p>
      <w:pPr>
        <w:pStyle w:val="ListBullet"/>
        <w:spacing w:line="240" w:lineRule="auto"/>
        <w:ind w:left="720"/>
      </w:pPr>
      <w:r>
        <w:rPr>
          <w:lang w:val="es_ES" w:bidi="es_ES"/>
        </w:rPr>
      </w:r>
      <w:r>
        <w:rPr>
          <w:lang w:val="es_ES" w:bidi="es_ES"/>
        </w:rPr>
        <w:t>La familia y los amigos de Cornelio</w:t>
      </w:r>
    </w:p>
    <w:p>
      <w:pPr>
        <w:pStyle w:val="ListBullet"/>
        <w:spacing w:line="240" w:lineRule="auto"/>
        <w:ind w:left="720"/>
      </w:pPr>
      <w:r>
        <w:rPr>
          <w:lang w:val="es_ES" w:bidi="es_ES"/>
        </w:rPr>
      </w:r>
      <w:r>
        <w:rPr>
          <w:lang w:val="es_ES" w:bidi="es_ES"/>
        </w:rPr>
        <w:t>Ángel</w:t>
      </w:r>
    </w:p>
    <w:p>
      <w:pPr/>
      <w:r>
        <w:rPr>
          <w:lang w:val="es_ES" w:bidi="es_ES"/>
        </w:rPr>
      </w:r>
      <w:r>
        <w:rPr>
          <w:lang w:val="es_ES" w:bidi="es_ES"/>
        </w:rPr>
        <w:t>Como grupo, pongan atención a estas partes de la ambientación del pasaje:</w:t>
      </w:r>
    </w:p>
    <w:p>
      <w:pPr/>
      <w:r>
        <w:rPr>
          <w:lang w:val="es_ES" w:bidi="es_ES"/>
        </w:rPr>
      </w:r>
      <w:r>
        <w:rPr>
          <w:lang w:val="es_ES" w:bidi="es_ES"/>
        </w:rPr>
        <w:t>Es importante recordar que había unos 50 kilómetros de Jope a Cesarea. Pedro y sus compañeros probablemente estaban caminando. Tenían que detenerse en algún lugar durante la noche. Es importante recordar que algunos creyentes de Jope acompañaron a Pedro en este viaje.</w:t>
      </w:r>
    </w:p>
    <w:p>
      <w:pPr/>
      <w:r>
        <w:rPr>
          <w:lang w:val="es_ES" w:bidi="es_ES"/>
        </w:rPr>
      </w:r>
      <w:r>
        <w:rPr>
          <w:lang w:val="es_ES" w:bidi="es_ES"/>
        </w:rPr>
        <w:t xml:space="preserve">Deténganse y miren un mapa que muestre </w:t>
      </w:r>
      <w:r>
        <w:rPr>
          <w:lang w:val="es_ES" w:bidi="es_ES"/>
        </w:rPr>
        <w:t>Jope y Cesarea</w:t>
      </w:r>
      <w:r>
        <w:rPr>
          <w:lang w:val="es_ES" w:bidi="es_ES"/>
        </w:rPr>
        <w:t>, si es necesario. Pausen este audio aquí.</w:t>
      </w:r>
    </w:p>
    <w:p>
      <w:pPr/>
      <w:r>
        <w:rPr>
          <w:lang w:val="es_ES" w:bidi="es_ES"/>
        </w:rPr>
      </w:r>
      <w:r>
        <w:rPr>
          <w:lang w:val="es_ES" w:bidi="es_ES"/>
        </w:rPr>
        <w:t>Recuerden que Cornelio reunió a su familia y a sus amigos para que pudieran escuchar el mensaje de Dios de Pedro.</w:t>
      </w:r>
    </w:p>
    <w:p>
      <w:pPr/>
      <w:r>
        <w:rPr>
          <w:lang w:val="es_ES" w:bidi="es_ES"/>
        </w:rPr>
      </w:r>
      <w:r>
        <w:rPr>
          <w:lang w:val="es_ES" w:bidi="es_ES"/>
        </w:rPr>
        <w:t>Es importante recordar cómo Cornelio saluda a Pedro. Se encuentra con Pedro en la entrada de la casa. Recuerden la respuesta de Pedro al saludo de Cornelio.</w:t>
      </w:r>
    </w:p>
    <w:p>
      <w:pPr/>
      <w:r>
        <w:rPr>
          <w:lang w:val="es_ES" w:bidi="es_ES"/>
        </w:rPr>
      </w:r>
      <w:r>
        <w:rPr>
          <w:lang w:val="es_ES" w:bidi="es_ES"/>
        </w:rPr>
        <w:t>Es importante recordar que han pasado cuatro días desde que Cornelio tuvo la visión de Dios. Cornelio relata la historia de su visión. Recuerden que cuando Cornelio estaba orando, sucedió algo inesperado. Cornelio dice "he aquí" o "de repente", lo que nos dice que esto es inesperado.</w:t>
      </w:r>
    </w:p>
    <w:p>
      <w:pPr/>
      <w:r>
        <w:rPr>
          <w:lang w:val="es_ES" w:bidi="es_ES"/>
        </w:rPr>
      </w:r>
      <w:r>
        <w:rPr>
          <w:lang w:val="es_ES" w:bidi="es_ES"/>
        </w:rPr>
        <w:t>Es importante recordar que el pueblo judío normalmente no entraba en los hogares de los gentiles. Recuerden por qué Pedro estaba dispuesto a entrar en la casa de Cornelio.</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10:23b - 33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en este pasaje incluyen: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Los 2 siervos y un soldado de Cornelio</w:t>
      </w:r>
    </w:p>
    <w:p>
      <w:pPr>
        <w:pStyle w:val="ListBullet"/>
        <w:spacing w:line="240" w:lineRule="auto"/>
        <w:ind w:left="720"/>
      </w:pPr>
      <w:r>
        <w:rPr>
          <w:lang w:val="es_ES" w:bidi="es_ES"/>
        </w:rPr>
      </w:r>
      <w:r>
        <w:rPr>
          <w:lang w:val="es_ES" w:bidi="es_ES"/>
        </w:rPr>
        <w:t>Creyentes de Jope</w:t>
      </w:r>
    </w:p>
    <w:p>
      <w:pPr>
        <w:pStyle w:val="ListBullet"/>
        <w:spacing w:line="240" w:lineRule="auto"/>
        <w:ind w:left="720"/>
      </w:pPr>
      <w:r>
        <w:rPr>
          <w:lang w:val="es_ES" w:bidi="es_ES"/>
        </w:rPr>
      </w:r>
      <w:r>
        <w:rPr>
          <w:lang w:val="es_ES" w:bidi="es_ES"/>
        </w:rPr>
        <w:t>Cornelio</w:t>
      </w:r>
    </w:p>
    <w:p>
      <w:pPr>
        <w:pStyle w:val="ListBullet"/>
        <w:spacing w:line="240" w:lineRule="auto"/>
        <w:ind w:left="720"/>
      </w:pPr>
      <w:r>
        <w:rPr>
          <w:lang w:val="es_ES" w:bidi="es_ES"/>
        </w:rPr>
      </w:r>
      <w:r>
        <w:rPr>
          <w:lang w:val="es_ES" w:bidi="es_ES"/>
        </w:rPr>
        <w:t>La familia y los amigos de Cornelio</w:t>
      </w:r>
    </w:p>
    <w:p>
      <w:pPr>
        <w:pStyle w:val="ListBullet"/>
        <w:spacing w:line="240" w:lineRule="auto"/>
        <w:ind w:left="720"/>
      </w:pPr>
      <w:r>
        <w:rPr>
          <w:lang w:val="es_ES" w:bidi="es_ES"/>
        </w:rPr>
      </w:r>
      <w:r>
        <w:rPr>
          <w:lang w:val="es_ES" w:bidi="es_ES"/>
        </w:rPr>
        <w:t>Ángel</w:t>
      </w:r>
    </w:p>
    <w:p>
      <w:pPr/>
      <w:r>
        <w:rPr>
          <w:lang w:val="es_ES" w:bidi="es_ES"/>
        </w:rPr>
      </w:r>
      <w:r>
        <w:rPr>
          <w:lang w:val="es_ES" w:bidi="es_ES"/>
        </w:rPr>
        <w:t>En grupo, dramaticen el texto dos veces. Deberán interpretar el pasaje en su propio idioma.</w:t>
      </w:r>
    </w:p>
    <w:p>
      <w:pPr/>
      <w:r>
        <w:rPr>
          <w:lang w:val="es_ES" w:bidi="es_ES"/>
        </w:rPr>
      </w:r>
      <w:r>
        <w:rPr>
          <w:lang w:val="es_ES" w:bidi="es_ES"/>
        </w:rPr>
        <w:t>Primero, interpreten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como Pedro, los mensajeros de Cornelio y los creyentes de Jope que viajan a Cesarea. Llegan a la casa de Cornelio. Cornelio se inclina a los pies de Pedro.</w:t>
      </w:r>
    </w:p>
    <w:p>
      <w:pPr>
        <w:pStyle w:val="ListBullet"/>
        <w:spacing w:line="240" w:lineRule="auto"/>
        <w:ind w:left="720"/>
      </w:pPr>
      <w:r>
        <w:rPr>
          <w:lang w:val="es_ES" w:bidi="es_ES"/>
        </w:rPr>
      </w:r>
      <w:r>
        <w:rPr>
          <w:lang w:val="es_ES" w:bidi="es_ES"/>
        </w:rPr>
        <w:t>Pausen el drama.</w:t>
      </w:r>
    </w:p>
    <w:p>
      <w:pPr>
        <w:pStyle w:val="ListBullet"/>
        <w:spacing w:line="240" w:lineRule="auto"/>
        <w:ind w:left="720"/>
      </w:pPr>
      <w:r>
        <w:rPr>
          <w:lang w:val="es_ES" w:bidi="es_ES"/>
        </w:rPr>
      </w:r>
      <w:r>
        <w:rPr>
          <w:lang w:val="es_ES" w:bidi="es_ES"/>
        </w:rPr>
        <w:t>Pregúntenle al actor que interpreta a Cornelio, "¿Qué estás sintiendo o pensando?" Es posible que escuchen cosas como "Es un honor tener finalmente a Peter aquí" o "Peter debe ser muy especial si Dios quería que lo mandara a llamar" y "Tengo muchas ganas de escuchar el mensaje que Dios tiene para nosotros a través de este hombre".</w:t>
      </w:r>
    </w:p>
    <w:p>
      <w:pPr>
        <w:pStyle w:val="ListBullet"/>
        <w:spacing w:line="240" w:lineRule="auto"/>
        <w:ind w:left="720"/>
      </w:pPr>
      <w:r>
        <w:rPr>
          <w:lang w:val="es_ES" w:bidi="es_ES"/>
        </w:rPr>
      </w:r>
      <w:r>
        <w:rPr>
          <w:lang w:val="es_ES" w:bidi="es_ES"/>
        </w:rPr>
        <w:t>Pregúntale al actor que interpreta a Pedro: "¿Qué siente o pensa?" Es posible que escuchen cosas como "¿Qué está haciendo? ¡Soy solo un hombre como él!" o "¡Levántate! Se supone que solo Dios debe ser adorado de esta manera."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Pedro ayudando a Cornelio a ponerse de pie. Entran en la parte principal de la casa donde la familia y los amigos de Cornelio están esperando.</w:t>
      </w:r>
    </w:p>
    <w:p>
      <w:pPr/>
      <w:r>
        <w:rPr>
          <w:lang w:val="es_ES" w:bidi="es_ES"/>
        </w:rPr>
      </w:r>
      <w:r>
        <w:rPr>
          <w:lang w:val="es_ES" w:bidi="es_ES"/>
        </w:rPr>
        <w:t>Actúen como Pedro diciéndole al grupo reunido por qué está dispuesto a entrar en el hogar de un gentil. Le pregunta a Cornelio por qué ha sido llamado allí.</w:t>
      </w:r>
    </w:p>
    <w:p>
      <w:pPr>
        <w:pStyle w:val="ListBullet"/>
        <w:spacing w:line="240" w:lineRule="auto"/>
        <w:ind w:left="720"/>
      </w:pPr>
      <w:r>
        <w:rPr>
          <w:lang w:val="es_ES" w:bidi="es_ES"/>
        </w:rPr>
      </w:r>
      <w:r>
        <w:rPr>
          <w:lang w:val="es_ES" w:bidi="es_ES"/>
        </w:rPr>
        <w:t>Pausen la actuación. Pregúntenles a los actores que interpretan a la familia y a los amigos de Cornelio, "¿Qué están sintiendo o pensando?" Es posible que escuchen cosas como "¡Guau, tiene razón! Nunca he tenido a un judío en mi casa", o "Me pregunto qué es tan importante para que Cornelio nos haya llamado a todos" y "¿Quién es este tipo? "¿Qué tiene él de especial?"</w:t>
      </w:r>
    </w:p>
    <w:p>
      <w:pPr>
        <w:pStyle w:val="ListBullet"/>
        <w:spacing w:line="240" w:lineRule="auto"/>
        <w:ind w:left="720"/>
      </w:pPr>
      <w:r>
        <w:rPr>
          <w:lang w:val="es_ES" w:bidi="es_ES"/>
        </w:rPr>
      </w:r>
      <w:r>
        <w:rPr>
          <w:lang w:val="es_ES" w:bidi="es_ES"/>
        </w:rPr>
        <w:t>Pregúntenles a los actores que interpretan a los creyentes de Jope, "¿Qué están sintiendo o pensando?" Es posible que escuchen cosas como "¿Qué estamos haciendo aquí? Podríamos volvernos impuros", o "¡Eso es lo que la extraña visión de Pedro significa!" y "Esto es emocionante. Me pregunto qué va a hacer Dios".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Cornelio hablando de su visión. Es posible que quieran representar al ángel que viene a Cornelio mientras vuelve a contar la historia.</w:t>
      </w:r>
    </w:p>
    <w:p>
      <w:pPr/>
      <w:r>
        <w:rPr>
          <w:lang w:val="es_ES" w:bidi="es_ES"/>
        </w:rPr>
      </w:r>
      <w:r>
        <w:rPr>
          <w:lang w:val="es_ES" w:bidi="es_ES"/>
        </w:rPr>
        <w:t>Pausen la actuación. Pregúntenle al actor que interpreta a Cornelio, "¿Qué estás sintiendo o pensando?" Es posible que escuchen cosas como "Estoy tan feliz de que mis amigos y mi familia puedan estar aquí para escuchar" e "Impacientes. "Contaré mi historia rápidamente para poder escuchar lo que Dios tiene que decir a través de ti."</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10:23b-33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A la mañana siguiente, Pedro y los mensajeros de Cornelio, dos siervos y un soldado, se fueron para Cesarea. Algunos </w:t>
      </w:r>
      <w:r>
        <w:rPr>
          <w:b/>
          <w:lang w:val="es_ES" w:bidi="es_ES"/>
        </w:rPr>
        <w:t>hermanos</w:t>
      </w:r>
      <w:r>
        <w:rPr>
          <w:lang w:val="es_ES" w:bidi="es_ES"/>
        </w:rPr>
        <w:t>, seguidores de Jesús de Jope, se unieron a ellos en el viaje. Estos hombres no eran miembros de la familia de Pedro. En el Nuevo Testamento, a los compañeros creyentes a menudo se los llama hermanos y hermanas. Eran parte de la familia de Dios. Usen la misma palabra para hermanos que han usado en los pasajes anteriores.</w:t>
      </w:r>
    </w:p>
    <w:p>
      <w:pPr/>
      <w:r>
        <w:rPr>
          <w:lang w:val="es_ES" w:bidi="es_ES"/>
        </w:rPr>
      </w:r>
      <w:r>
        <w:rPr>
          <w:lang w:val="es_ES" w:bidi="es_ES"/>
        </w:rPr>
        <w:t xml:space="preserve">Cuando Pedro entró en la casa, Cornelio </w:t>
      </w:r>
      <w:r>
        <w:rPr>
          <w:b/>
          <w:lang w:val="es_ES" w:bidi="es_ES"/>
        </w:rPr>
        <w:t>cayó a los pies de Pedro</w:t>
      </w:r>
      <w:r>
        <w:rPr>
          <w:lang w:val="es_ES" w:bidi="es_ES"/>
        </w:rPr>
        <w:t xml:space="preserve"> en un acto de adoración. "Cayó a sus pies" significa que Cornelio se inclinó ante Pedro. Cornelio puede haber pensado que Pedro era un ser sobrenatural. Pedro </w:t>
      </w:r>
      <w:r>
        <w:rPr>
          <w:b/>
          <w:lang w:val="es_ES" w:bidi="es_ES"/>
        </w:rPr>
        <w:t>levantó a</w:t>
      </w:r>
      <w:r>
        <w:rPr>
          <w:lang w:val="es_ES" w:bidi="es_ES"/>
        </w:rPr>
        <w:t xml:space="preserve"> Cornelio. Esto significa que Pedro tomó a Cornelio por el brazo o de la mano y lo hizo ponerse de pie. Al mismo tiempo, Pedro le dijo a Cornelio: "Ponte de pie. Yo también soy un hombre". Esto significaba que Pedro era igual que Cornelio y que Cornelio no debía </w:t>
      </w:r>
      <w:r>
        <w:rPr>
          <w:b/>
          <w:lang w:val="es_ES" w:bidi="es_ES"/>
        </w:rPr>
        <w:t>adorar</w:t>
      </w:r>
      <w:r>
        <w:rPr>
          <w:lang w:val="es_ES" w:bidi="es_ES"/>
        </w:rPr>
        <w:t xml:space="preserve"> a Pedro. Consulten el Glosario Principal para obtener más información sobre la </w:t>
      </w:r>
      <w:r>
        <w:rPr>
          <w:lang w:val="es_ES" w:bidi="es_ES"/>
        </w:rPr>
        <w:t>adoración</w:t>
      </w:r>
      <w:r>
        <w:rPr>
          <w:lang w:val="es_ES" w:bidi="es_ES"/>
        </w:rPr>
        <w:t>, si es necesario.</w:t>
      </w:r>
    </w:p>
    <w:p>
      <w:pPr/>
      <w:r>
        <w:rPr>
          <w:lang w:val="es_ES" w:bidi="es_ES"/>
        </w:rPr>
      </w:r>
      <w:r>
        <w:rPr>
          <w:lang w:val="es_ES" w:bidi="es_ES"/>
        </w:rPr>
        <w:t xml:space="preserve">Pedro dijo que era ilegal que un </w:t>
      </w:r>
      <w:r>
        <w:rPr>
          <w:b/>
          <w:lang w:val="es_ES" w:bidi="es_ES"/>
        </w:rPr>
        <w:t>judío</w:t>
      </w:r>
      <w:r>
        <w:rPr>
          <w:lang w:val="es_ES" w:bidi="es_ES"/>
        </w:rPr>
        <w:t xml:space="preserve"> entrara en el hogar de un no judío. Esta regla era enseñada por los maestros religiosos judíos porque los </w:t>
      </w:r>
      <w:r>
        <w:rPr>
          <w:b/>
          <w:lang w:val="es_ES" w:bidi="es_ES"/>
        </w:rPr>
        <w:t>gentiles</w:t>
      </w:r>
      <w:r>
        <w:rPr>
          <w:lang w:val="es_ES" w:bidi="es_ES"/>
        </w:rPr>
        <w:t xml:space="preserve">, o no judíos, comían y tocaban cosas que la ley religiosa judía decía que eran </w:t>
      </w:r>
      <w:r>
        <w:rPr>
          <w:b/>
          <w:lang w:val="es_ES" w:bidi="es_ES"/>
        </w:rPr>
        <w:t>impuras</w:t>
      </w:r>
      <w:r>
        <w:rPr>
          <w:lang w:val="es_ES" w:bidi="es_ES"/>
        </w:rPr>
        <w:t xml:space="preserve">, o no aptas para el servicio a Dios. Creían que si una persona judía se asociaba con personas que comían cosas impuras, también se volverían impuras. Pedro entonces les dice a las personas reunidas en la casa de Cornelio que Dios le ha mostrado a Pedro que no debe llamar a ninguna persona </w:t>
      </w:r>
      <w:r>
        <w:rPr>
          <w:b/>
          <w:lang w:val="es_ES" w:bidi="es_ES"/>
        </w:rPr>
        <w:t>impura</w:t>
      </w:r>
      <w:r>
        <w:rPr>
          <w:lang w:val="es_ES" w:bidi="es_ES"/>
        </w:rPr>
        <w:t xml:space="preserve"> o común. Usen la misma palabra para judío, limpio e impuro que han usado en los pasajes anteriores. Consulten el Glosario Principal para obtener más información sobre </w:t>
      </w:r>
      <w:r>
        <w:rPr>
          <w:lang w:val="es_ES" w:bidi="es_ES"/>
        </w:rPr>
        <w:t>judíos</w:t>
      </w:r>
      <w:r>
        <w:rPr>
          <w:lang w:val="es_ES" w:bidi="es_ES"/>
        </w:rPr>
        <w:t xml:space="preserve">, </w:t>
      </w:r>
      <w:r>
        <w:rPr>
          <w:lang w:val="es_ES" w:bidi="es_ES"/>
        </w:rPr>
        <w:t>gentiles</w:t>
      </w:r>
      <w:r>
        <w:rPr>
          <w:lang w:val="es_ES" w:bidi="es_ES"/>
        </w:rPr>
        <w:t xml:space="preserve">, </w:t>
      </w:r>
      <w:r>
        <w:rPr>
          <w:lang w:val="es_ES" w:bidi="es_ES"/>
        </w:rPr>
        <w:t>ley</w:t>
      </w:r>
      <w:r>
        <w:rPr>
          <w:lang w:val="es_ES" w:bidi="es_ES"/>
        </w:rPr>
        <w:t xml:space="preserve"> y </w:t>
      </w:r>
      <w:r>
        <w:rPr>
          <w:lang w:val="es_ES" w:bidi="es_ES"/>
        </w:rPr>
        <w:t>limpio/inmundo</w:t>
      </w:r>
      <w:r>
        <w:rPr>
          <w:lang w:val="es_ES" w:bidi="es_ES"/>
        </w:rPr>
        <w:t>, si es necesario.</w:t>
      </w:r>
    </w:p>
    <w:p>
      <w:pPr/>
      <w:r>
        <w:rPr>
          <w:lang w:val="es_ES" w:bidi="es_ES"/>
        </w:rPr>
      </w:r>
      <w:r>
        <w:rPr>
          <w:lang w:val="es_ES" w:bidi="es_ES"/>
        </w:rPr>
        <w:t xml:space="preserve">Cuando Cornelio contó la historia de su visión, dijo que ocurrió a </w:t>
      </w:r>
      <w:r>
        <w:rPr>
          <w:b/>
          <w:lang w:val="es_ES" w:bidi="es_ES"/>
        </w:rPr>
        <w:t>la hora novena</w:t>
      </w:r>
      <w:r>
        <w:rPr>
          <w:lang w:val="es_ES" w:bidi="es_ES"/>
        </w:rPr>
        <w:t>, o a las tres de la tarde. La novena hora se refiere a nueve horas después del amanecer. Usen el mismo término para la novena hora que han usado en los pasajes anteriores.</w:t>
      </w:r>
    </w:p>
    <w:p>
      <w:pPr/>
      <w:r>
        <w:rPr>
          <w:lang w:val="es_ES" w:bidi="es_ES"/>
        </w:rPr>
      </w:r>
      <w:r>
        <w:rPr>
          <w:lang w:val="es_ES" w:bidi="es_ES"/>
        </w:rPr>
        <w:t xml:space="preserve">Después de que Cornelio termina su historia, le dice a Pedro: "Todos estamos aquí </w:t>
      </w:r>
      <w:r>
        <w:rPr>
          <w:b/>
          <w:lang w:val="es_ES" w:bidi="es_ES"/>
        </w:rPr>
        <w:t>en la presencia de Dios</w:t>
      </w:r>
      <w:r>
        <w:rPr>
          <w:lang w:val="es_ES" w:bidi="es_ES"/>
        </w:rPr>
        <w:t xml:space="preserve"> para escuchar todo lo que el </w:t>
      </w:r>
      <w:r>
        <w:rPr>
          <w:b/>
          <w:lang w:val="es_ES" w:bidi="es_ES"/>
        </w:rPr>
        <w:t>Señor</w:t>
      </w:r>
      <w:r>
        <w:rPr>
          <w:lang w:val="es_ES" w:bidi="es_ES"/>
        </w:rPr>
        <w:t xml:space="preserve"> te ha ordenado". Esto significaba que Cornelio sabía que Dios estaba allí con ellos. Aquí la palabra Señor se refiere a Dios Padre, no a Jesús. Usen la misma palabra para Dios y Señor que han usado en los pasajes anteriores. Consulten el Glosario Principal para obtener más información sobre </w:t>
      </w:r>
      <w:r>
        <w:rPr>
          <w:lang w:val="es_ES" w:bidi="es_ES"/>
        </w:rPr>
        <w:t>Dios</w:t>
      </w:r>
      <w:r>
        <w:rPr>
          <w:lang w:val="es_ES" w:bidi="es_ES"/>
        </w:rPr>
        <w:t xml:space="preserve"> y </w:t>
      </w:r>
      <w:r>
        <w:rPr>
          <w:lang w:val="es_ES" w:bidi="es_ES"/>
        </w:rPr>
        <w:t>Señor</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10:34–48</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10:34–48 y guárdenlo en sus corazones.</w:t>
      </w:r>
    </w:p>
    <w:p>
      <w:pPr/>
      <w:r>
        <w:rPr>
          <w:lang w:val="es_ES" w:bidi="es_ES"/>
        </w:rPr>
      </w:r>
      <w:r>
        <w:rPr>
          <w:lang w:val="es_ES" w:bidi="es_ES"/>
        </w:rPr>
        <w:t>Escuchen una versión en audio de Hechos 10:34–48 tres veces, de ser posible, en tres traducciones diferentes. Luego, de forma grupal,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10:34–48 en la traducción que sea más fácil de entender.</w:t>
      </w:r>
    </w:p>
    <w:p>
      <w:pPr/>
      <w:r>
        <w:rPr>
          <w:lang w:val="es_ES" w:bidi="es_ES"/>
        </w:rPr>
      </w:r>
      <w:r>
        <w:rPr>
          <w:lang w:val="es_ES" w:bidi="es_ES"/>
        </w:rPr>
        <w:t>En el pasaje anterior, Pedro había llegado a la casa de Cornelio en Cesarea. Los amigos y los miembros de la familia de Cornelio estaban esperando a Pedro. Pedro le preguntó a Cornelio por qué lo había enviado a llamar. Cornelio les habla a Pedro y a los que se reunieron sobre la visión que tuvo de Dios. Cornelio invitó a Pedro a darles un mensaje de Dios.</w:t>
      </w:r>
    </w:p>
    <w:p>
      <w:pPr/>
      <w:r>
        <w:rPr>
          <w:lang w:val="es_ES" w:bidi="es_ES"/>
        </w:rPr>
      </w:r>
      <w:r>
        <w:rPr>
          <w:lang w:val="es_ES" w:bidi="es_ES"/>
        </w:rPr>
        <w:t>Pedro "abrió la boca", o pronunció el mensaje que Dios le había dado. "Abrió su boca" es una expresión que indica que un discurso o mensaje muy importante se presentará a continuación.</w:t>
      </w:r>
    </w:p>
    <w:p>
      <w:pPr/>
      <w:r>
        <w:rPr>
          <w:lang w:val="es_ES" w:bidi="es_ES"/>
        </w:rPr>
      </w:r>
      <w:r>
        <w:rPr>
          <w:lang w:val="es_ES" w:bidi="es_ES"/>
        </w:rPr>
        <w:t>Deténganse y conversen: En su idioma y cultura, ¿cómo muestra alguien que las palabras o el mensaje que están dando son muy importantes? Pausen este audio aquí.</w:t>
      </w:r>
    </w:p>
    <w:p>
      <w:pPr/>
      <w:r>
        <w:rPr>
          <w:lang w:val="es_ES" w:bidi="es_ES"/>
        </w:rPr>
      </w:r>
      <w:r>
        <w:rPr>
          <w:lang w:val="es_ES" w:bidi="es_ES"/>
        </w:rPr>
        <w:t>Pedro dijo que ahora sabe que Dios no muestra Dios actúa de la misma manera hacia todas las personas o naciones. En este caso, nación se refiere a cualquier Dios acepta a todas las personas de cualquier grupo que lo temen u honran y hacen lo que es correcto. Recordarán del pasaje anterior que Pedro aprendió esta lección debido a la visión que Dios le dio. Cornelio había confirmado la visión de Pedro cuando le explicó a Pedro sobre su propia visión de Dios.</w:t>
      </w:r>
    </w:p>
    <w:p>
      <w:pPr/>
      <w:r>
        <w:rPr>
          <w:lang w:val="es_ES" w:bidi="es_ES"/>
        </w:rPr>
      </w:r>
      <w:r>
        <w:rPr>
          <w:lang w:val="es_ES" w:bidi="es_ES"/>
        </w:rPr>
        <w:t>Pedro entonces le recuerda a Cornelio y a sus invitados las cosas que ya saben. Saben estas cosas porque eran gentiles que temían a Dios u honraban a Dios, o personas no judías. Pedro les recuerda que Dios envió un mensaje a Israel. El mensaje que se proclamó son las buenas nuevas de que las personas pueden tener paz con Dios a través de Jesucristo, el Salvador Prometido. Jesús es el Señor, o amo de todas las personas.</w:t>
      </w:r>
    </w:p>
    <w:p>
      <w:pPr/>
      <w:r>
        <w:rPr>
          <w:lang w:val="es_ES" w:bidi="es_ES"/>
        </w:rPr>
      </w:r>
      <w:r>
        <w:rPr>
          <w:lang w:val="es_ES" w:bidi="es_ES"/>
        </w:rPr>
        <w:t>Pedro les recordó que sabían todos los eventos que sucedieron en Judea, la tierra de los judíos. Él relata cómo Juan el Bautista comenzó en Galilea predicando o proclamando que las personas debían ser bautizadas, un lavado ceremonial que muestra que las personas se habían alejado de su pecado y se habían vuelto a Dios. Dios ungió o derramó sobre Jesús el Espíritu Santo y el poder. Pedro llamó a Jesús, Jesús de Nazaret porque creció en la ciudad de Nazaret. En esta cultura, las personas a menudo se identifican por el lugar donde viven.</w:t>
      </w:r>
    </w:p>
    <w:p>
      <w:pPr/>
      <w:r>
        <w:rPr>
          <w:lang w:val="es_ES" w:bidi="es_ES"/>
        </w:rPr>
      </w:r>
      <w:r>
        <w:rPr>
          <w:lang w:val="es_ES" w:bidi="es_ES"/>
        </w:rPr>
        <w:t>Deténganse y conversen: ¿Cuáles son las diversas maneras en que las personas se identifican en su cultura?</w:t>
      </w:r>
    </w:p>
    <w:p>
      <w:pPr/>
      <w:r>
        <w:rPr>
          <w:lang w:val="es_ES" w:bidi="es_ES"/>
        </w:rPr>
      </w:r>
      <w:r>
        <w:rPr>
          <w:lang w:val="es_ES" w:bidi="es_ES"/>
        </w:rPr>
        <w:t xml:space="preserve">Deténganse y muestren un mapa de </w:t>
      </w:r>
      <w:r>
        <w:rPr>
          <w:lang w:val="es_ES" w:bidi="es_ES"/>
        </w:rPr>
        <w:t>Judea que incluya la región de Galilea, el pueblo de Nazaret y la ciudad de Jerusalén</w:t>
      </w:r>
      <w:r>
        <w:rPr>
          <w:lang w:val="es_ES" w:bidi="es_ES"/>
        </w:rPr>
        <w:t>. Pausen este audio aquí.</w:t>
      </w:r>
    </w:p>
    <w:p>
      <w:pPr/>
      <w:r>
        <w:rPr>
          <w:lang w:val="es_ES" w:bidi="es_ES"/>
        </w:rPr>
      </w:r>
      <w:r>
        <w:rPr>
          <w:lang w:val="es_ES" w:bidi="es_ES"/>
        </w:rPr>
        <w:t>Pedro continúa recordándoles que Jesús hizo cosas buenas y sanó a las personas que estaban oprimidas o controladas por el diablo, Satanás. Jesús pudo hacer estas cosas porque Dios estaba con él. Ahora Pedro comienza a decirles cosas que anteriormente no sabían. Pedro dijo "fuimos testigos", lo que significa que los apóstoles, o los doce seguidores más cercanos de Jesús, vieron las cosas que Jesús hizo. Pueden dar un relato de testigo ocular de lo que Jesús hizo en Judea, el país de los judíos, y en Jerusalén, la capital de los judíos. Los judíos dieron a Jesús la muerte en un árbol, es decir, la cruz, pero Dios lo resucitó a la vida nuevamente tres días después. Dios permitió que Jesús se apareciera a los seguidores elegidos de Jesús después de que regresó a la vida. Recordarán por el Evangelio de Lucas y los pasajes iniciales de Hechos que Jesús se apareció a muchas personas después de su resurrección. Jesús comió y bebió con sus seguidores más cercanos. Jesús también ordenó a estos testigos que predicaran o proclamaran y testificaran a todas las personas sobre Jesús.</w:t>
      </w:r>
    </w:p>
    <w:p>
      <w:pPr/>
      <w:r>
        <w:rPr>
          <w:lang w:val="es_ES" w:bidi="es_ES"/>
        </w:rPr>
      </w:r>
      <w:r>
        <w:rPr>
          <w:lang w:val="es_ES" w:bidi="es_ES"/>
        </w:rPr>
        <w:t>Dios había nombrado a Jesús para juzgar a todas las personas, los vivos y los muertos. Jesús juzgará a los que están vivos y a los que han muerto, tanto personas judías como personas no judías. Jesús juzgará a las personas de acuerdo con lo que habían hecho, si eran obedientes a Dios o no. Esto sucederá al final del tiempo durante el juicio final. Las Escrituras judías del Antiguo Testamento enseñan que Dios es el que juzgará a todas las personas. Esto muestra que Jesús tiene la misma autoridad que Dios Padre.</w:t>
      </w:r>
    </w:p>
    <w:p>
      <w:pPr/>
      <w:r>
        <w:rPr>
          <w:lang w:val="es_ES" w:bidi="es_ES"/>
        </w:rPr>
      </w:r>
      <w:r>
        <w:rPr>
          <w:lang w:val="es_ES" w:bidi="es_ES"/>
        </w:rPr>
        <w:t>Deténganse y conversen: ¿Cómo se convierte alguien en juez en su cultura? Pausen este audio aquí.</w:t>
      </w:r>
    </w:p>
    <w:p>
      <w:pPr/>
      <w:r>
        <w:rPr>
          <w:lang w:val="es_ES" w:bidi="es_ES"/>
        </w:rPr>
      </w:r>
      <w:r>
        <w:rPr>
          <w:lang w:val="es_ES" w:bidi="es_ES"/>
        </w:rPr>
        <w:t>Pedro dijo que los profetas judíos del Antiguo Testamento también testifican o dan testimonio sobre Jesús. Pedro se está refiriendo a las profecías sobre el Mesías, el Salvador Prometido. Estos profetas declaran que todos los que creen en Jesús, el Salvador Prometido, recibirán el perdón de los pecados, o desobediencia contra Dios. Este perdón viene a través del nombre, o la autoridad, de Jesús. Recordarán que cuando Jesús sanó al hombre paralizado, Jesús dijo que tenía la autoridad para perdonar el pecado.</w:t>
      </w:r>
    </w:p>
    <w:p>
      <w:pPr/>
      <w:r>
        <w:rPr>
          <w:lang w:val="es_ES" w:bidi="es_ES"/>
        </w:rPr>
      </w:r>
      <w:r>
        <w:rPr>
          <w:lang w:val="es_ES" w:bidi="es_ES"/>
        </w:rPr>
        <w:t>Mientras Pedro estaba compartiendo el mensaje con las personas reunidas, el Espíritu Santo cayó sobre él o vino y tomó el control de todos los que escucharon el mensaje. El Espíritu Santo llenó o controló a Cornelio, a su familia y a los amigos que escuchaban el mensaje de Pedro de la misma manera en que el Espíritu Santo llenó a los creyentes en el día de Pentecostés. Eran gentiles o no judíos. Los creyentes judíos circuncisos, seguidores de Jesús, que habían acompañado a Pedro, estaban asombrados. Recordarán que la circuncisión simbolizaba el pacto o acuerdo entre Dios y su pueblo especial, los judíos. La circuncisión es un requisito de todos los hombres judíos o de cualquier no judío que quiera seguir las leyes religiosas judías. Estos hombres estaban sorprendidos de que Dios les diera el don del Espíritu Santo a personas incircuncisas, o no judías. Los creyentes judíos en Jesús escucharon a los gentiles hablar en lenguas y exaltar o alabar a Dios. Aquí "hablar en lenguas" probablemente significa que hablaban con palabras o en idiomas que no habían aprendido y que el Espíritu Santo les permitió hablar. Recordarán que esto es similar a lo que les sucedió a los 120 creyentes en Jerusalén el día de Pentecostés.</w:t>
      </w:r>
    </w:p>
    <w:p>
      <w:pPr/>
      <w:r>
        <w:rPr>
          <w:lang w:val="es_ES" w:bidi="es_ES"/>
        </w:rPr>
      </w:r>
      <w:r>
        <w:rPr>
          <w:lang w:val="es_ES" w:bidi="es_ES"/>
        </w:rPr>
        <w:t>Deténganse y conversen: Cuenten una historia sobre un momento en que sucedió algo completamente inesperado. ¿Cómo reaccionaron las personas que observaban a lo que había sucedido?</w:t>
      </w:r>
    </w:p>
    <w:p>
      <w:pPr/>
      <w:r>
        <w:rPr>
          <w:lang w:val="es_ES" w:bidi="es_ES"/>
        </w:rPr>
      </w:r>
      <w:r>
        <w:rPr>
          <w:lang w:val="es_ES" w:bidi="es_ES"/>
        </w:rPr>
        <w:t>Actividad opcional: Hagan que alguien en su grupo cuente la historia de la venida del Espíritu Santo durante Pentecostés del pasaje anterior en Hechos. Pausen este audio aquí.</w:t>
      </w:r>
    </w:p>
    <w:p>
      <w:pPr/>
      <w:r>
        <w:rPr>
          <w:lang w:val="es_ES" w:bidi="es_ES"/>
        </w:rPr>
      </w:r>
      <w:r>
        <w:rPr>
          <w:lang w:val="es_ES" w:bidi="es_ES"/>
        </w:rPr>
        <w:t>Cuando esto sucedió, Pedro hizo una declaración en forma de una pregunta: "¿Puede alguien evitar que estas personas sean bautizadas con agua?" Pedro estaba diciendo que Cornelio, su familia y sus amigos debían ser bautizados o ser lavados ceremonialmente con agua para mostrar que ahora siguen a Jesús. La razón de Pedro para decir esto es que Dios les ha dado el regalo del Espíritu Santo, tal como lo hizo a los creyentes judíos.</w:t>
      </w:r>
    </w:p>
    <w:p>
      <w:pPr/>
      <w:r>
        <w:rPr>
          <w:lang w:val="es_ES" w:bidi="es_ES"/>
        </w:rPr>
      </w:r>
      <w:r>
        <w:rPr>
          <w:lang w:val="es_ES" w:bidi="es_ES"/>
        </w:rPr>
        <w:t>Pedro entonces ordenó que los nuevos seguidores de Jesús fueran bautizados en el nombre de Jesús. La mayoría de los estudiosos creen que Pedro era la persona que bautizó a los nuevos creyentes. Otra posibilidad es que los creyentes judíos de Jope bautizaron a los nuevos creyentes. La orden de Pedro se puede interpretar de una de tres maneras. Primero, podría ser que Pedro ordenara a los nuevos creyentes que fueran bautizados. Otra posibilidad era que Pedro ordenara a los creyentes de Jope que realizaran el bautismo. Una tercera opción es que Pedro ordenó a alguien que preparara un lugar para que se hiciera el bautismo.</w:t>
      </w:r>
    </w:p>
    <w:p>
      <w:pPr/>
      <w:r>
        <w:rPr>
          <w:lang w:val="es_ES" w:bidi="es_ES"/>
        </w:rPr>
      </w:r>
      <w:r>
        <w:rPr>
          <w:lang w:val="es_ES" w:bidi="es_ES"/>
        </w:rPr>
        <w:t>Cornelio le pidió a Pedro que se quedara con los nuevos seguidores de Jesús durante varios días. Pedro probablemente continuó diciéndole a Cornelio y a los nuevos creyentes más sobre Jesús. Los creyentes de Jope también probablemente se quedaron con Pedro. Al quedarse con Cornelio, Pedro muestra que acepta a los creyentes que no son judíos. La ley judía prohíbe a los judíos aceptar la hospitalidad de un no judío. Aprenderemos en un pasaje posterior que los creyentes de Jope acompañaron a Pedro de regreso a Jerusalén.</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10:34–48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Pedro habla al grupo reunido en la casa de Cornelio.</w:t>
      </w:r>
    </w:p>
    <w:p>
      <w:pPr/>
      <w:r>
        <w:rPr>
          <w:lang w:val="es_ES" w:bidi="es_ES"/>
        </w:rPr>
      </w:r>
      <w:r>
        <w:rPr>
          <w:b/>
          <w:lang w:val="es_ES" w:bidi="es_ES"/>
        </w:rPr>
        <w:t>Segunda escena:</w:t>
      </w:r>
      <w:r>
        <w:rPr>
          <w:lang w:val="es_ES" w:bidi="es_ES"/>
        </w:rPr>
        <w:t xml:space="preserve"> Mientras Pedro está hablando, el Espíritu Santo viene sobre Cornelio, su familia y sus amigos. Comenzaron a hablar en otros idiomas.</w:t>
      </w:r>
    </w:p>
    <w:p>
      <w:pPr/>
      <w:r>
        <w:rPr>
          <w:lang w:val="es_ES" w:bidi="es_ES"/>
        </w:rPr>
      </w:r>
      <w:r>
        <w:rPr>
          <w:b/>
          <w:lang w:val="es_ES" w:bidi="es_ES"/>
        </w:rPr>
        <w:t>Tercera escena:</w:t>
      </w:r>
      <w:r>
        <w:rPr>
          <w:lang w:val="es_ES" w:bidi="es_ES"/>
        </w:rPr>
        <w:t xml:space="preserve"> Pedro dice que los nuevos seguidores de Jesús deben ser bautizados.</w:t>
      </w:r>
    </w:p>
    <w:p>
      <w:pPr/>
      <w:r>
        <w:rPr>
          <w:lang w:val="es_ES" w:bidi="es_ES"/>
        </w:rPr>
      </w:r>
      <w:r>
        <w:rPr>
          <w:b/>
          <w:lang w:val="es_ES" w:bidi="es_ES"/>
        </w:rPr>
        <w:t>Cuarta escena:</w:t>
      </w:r>
      <w:r>
        <w:rPr>
          <w:lang w:val="es_ES" w:bidi="es_ES"/>
        </w:rPr>
        <w:t xml:space="preserve"> Pedro y los creyentes de Jope se quedan con Cornelio y los nuevos creyentes durante varios días.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Cornelio</w:t>
      </w:r>
    </w:p>
    <w:p>
      <w:pPr>
        <w:pStyle w:val="ListBullet"/>
        <w:spacing w:line="240" w:lineRule="auto"/>
        <w:ind w:left="720"/>
      </w:pPr>
      <w:r>
        <w:rPr>
          <w:lang w:val="es_ES" w:bidi="es_ES"/>
        </w:rPr>
      </w:r>
      <w:r>
        <w:rPr>
          <w:lang w:val="es_ES" w:bidi="es_ES"/>
        </w:rPr>
        <w:t>La familia y los amigos de Cornelio</w:t>
      </w:r>
    </w:p>
    <w:p>
      <w:pPr>
        <w:pStyle w:val="ListBullet"/>
        <w:spacing w:line="240" w:lineRule="auto"/>
        <w:ind w:left="720"/>
      </w:pPr>
      <w:r>
        <w:rPr>
          <w:lang w:val="es_ES" w:bidi="es_ES"/>
        </w:rPr>
      </w:r>
      <w:r>
        <w:rPr>
          <w:lang w:val="es_ES" w:bidi="es_ES"/>
        </w:rPr>
        <w:t>Creyentes de Jope</w:t>
      </w:r>
    </w:p>
    <w:p>
      <w:pPr/>
      <w:r>
        <w:rPr>
          <w:lang w:val="es_ES" w:bidi="es_ES"/>
        </w:rPr>
      </w:r>
      <w:r>
        <w:rPr>
          <w:lang w:val="es_ES" w:bidi="es_ES"/>
        </w:rPr>
        <w:t>Como grupo, pongan atención a estas partes de la ambientación del pasaje:</w:t>
      </w:r>
    </w:p>
    <w:p>
      <w:pPr/>
      <w:r>
        <w:rPr>
          <w:lang w:val="es_ES" w:bidi="es_ES"/>
        </w:rPr>
      </w:r>
      <w:r>
        <w:rPr>
          <w:lang w:val="es_ES" w:bidi="es_ES"/>
        </w:rPr>
        <w:t>Es importante recordar que en el pasaje anterior, Cornelio había invitado a Pedro a dar un mensaje a la familia y a los amigos de Cornelio. Todos se habían reunido en la casa de Cornelio.</w:t>
      </w:r>
    </w:p>
    <w:p>
      <w:pPr/>
      <w:r>
        <w:rPr>
          <w:lang w:val="es_ES" w:bidi="es_ES"/>
        </w:rPr>
      </w:r>
      <w:r>
        <w:rPr>
          <w:lang w:val="es_ES" w:bidi="es_ES"/>
        </w:rPr>
        <w:t>Es importante recordar que Pedro estaba acompañado por seguidores judíos de Jesús de Jope.</w:t>
      </w:r>
    </w:p>
    <w:p>
      <w:pPr/>
      <w:r>
        <w:rPr>
          <w:lang w:val="es_ES" w:bidi="es_ES"/>
        </w:rPr>
      </w:r>
      <w:r>
        <w:rPr>
          <w:lang w:val="es_ES" w:bidi="es_ES"/>
        </w:rPr>
        <w:t>Es importante recordar que Cornelio y los que se reunieron en su casa eran gentiles, o no judíos, que honraban y adoraban a Dios. Pedro les recuerda las cosas que ya sabían. Él les recordó los eventos relacionados con Juan el Bautista y Jesús.</w:t>
      </w:r>
    </w:p>
    <w:p>
      <w:pPr/>
      <w:r>
        <w:rPr>
          <w:lang w:val="es_ES" w:bidi="es_ES"/>
        </w:rPr>
      </w:r>
      <w:r>
        <w:rPr>
          <w:lang w:val="es_ES" w:bidi="es_ES"/>
        </w:rPr>
        <w:t>Pedro usa una imagen verbal para describir cómo Dios le da a Jesús el poder del Espíritu Santo. Él dice que Dios ungió a Jesús con el Espíritu Santo y poder, así como alguien sería ungido con aceite para mostrar que tiene el favor divino y está designado para un servicio especial a Dios.</w:t>
      </w:r>
    </w:p>
    <w:p>
      <w:pPr/>
      <w:r>
        <w:rPr>
          <w:lang w:val="es_ES" w:bidi="es_ES"/>
        </w:rPr>
      </w:r>
      <w:r>
        <w:rPr>
          <w:lang w:val="es_ES" w:bidi="es_ES"/>
        </w:rPr>
        <w:t>Pedro entonces continuó diciéndoles sobre las cosas que no sabían. Pedro sabía estas cosas porque fue un testigo presencial de los hechos. Pedro les dijo cómo Jesús murió, pero Dios resucitó a Jesús. Todo el pueblo judío no vio a Jesús vivo, pero los seguidores de Jesús lo vieron. Jesús ordenó a sus seguidores que anunciaran estas buenas nuevas a todos. Pedro entonces comparte con el grupo el mensaje del perdón de los pecados a través de la fe en Jesús. Pedro les dijo que si alguien cree en Jesús, Dios perdonará los pecados de esa persona.</w:t>
      </w:r>
    </w:p>
    <w:p>
      <w:pPr/>
      <w:r>
        <w:rPr>
          <w:lang w:val="es_ES" w:bidi="es_ES"/>
        </w:rPr>
      </w:r>
      <w:r>
        <w:rPr>
          <w:lang w:val="es_ES" w:bidi="es_ES"/>
        </w:rPr>
        <w:t>Mientras Pedro estaba hablando, el Espíritu Santo vino sobre él o tomó el control de las personas que escucharon el mensaje. Comenzaron a hablar en idiomas que nunca habían aprendido antes y a alabar a Dios. Los creyentes judíos estaban asombrados de que Dios les hubiera dado a los gentiles reunidos allí el regalo del Espíritu Santo.</w:t>
      </w:r>
    </w:p>
    <w:p>
      <w:pPr/>
      <w:r>
        <w:rPr>
          <w:lang w:val="es_ES" w:bidi="es_ES"/>
        </w:rPr>
      </w:r>
      <w:r>
        <w:rPr>
          <w:lang w:val="es_ES" w:bidi="es_ES"/>
        </w:rPr>
        <w:t>Pedro hace a los creyentes judíos una pregunta que no esperaba que respondieran. Pedro preguntó: "¿Puede alguien objetar o impedir que estos gentiles sean bautizados, ya que también han recibido el Espíritu Santo al igual que nosotros?" Pedro estaba diciendo que nadie podía objetar. Todos estaban viendo la obra de Dios. Pedro entonces ordenó a los nuevos creyentes que fueran bautizados.</w:t>
      </w:r>
    </w:p>
    <w:p>
      <w:pPr/>
      <w:r>
        <w:rPr>
          <w:lang w:val="es_ES" w:bidi="es_ES"/>
        </w:rPr>
      </w:r>
      <w:r>
        <w:rPr>
          <w:lang w:val="es_ES" w:bidi="es_ES"/>
        </w:rPr>
        <w:t>Los nuevos creyentes, entre ellos Cornelio, su familia y sus amigos, le pidieron a Pedro que se quedara con ellos durante varios días.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10:34–48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Cornelio</w:t>
      </w:r>
    </w:p>
    <w:p>
      <w:pPr>
        <w:pStyle w:val="ListBullet"/>
        <w:spacing w:line="240" w:lineRule="auto"/>
        <w:ind w:left="720"/>
      </w:pPr>
      <w:r>
        <w:rPr>
          <w:lang w:val="es_ES" w:bidi="es_ES"/>
        </w:rPr>
      </w:r>
      <w:r>
        <w:rPr>
          <w:lang w:val="es_ES" w:bidi="es_ES"/>
        </w:rPr>
        <w:t>La familia y los amigos de Cornelio</w:t>
      </w:r>
    </w:p>
    <w:p>
      <w:pPr>
        <w:pStyle w:val="ListBullet"/>
        <w:spacing w:line="240" w:lineRule="auto"/>
        <w:ind w:left="720"/>
      </w:pPr>
      <w:r>
        <w:rPr>
          <w:lang w:val="es_ES" w:bidi="es_ES"/>
        </w:rPr>
      </w:r>
      <w:r>
        <w:rPr>
          <w:lang w:val="es_ES" w:bidi="es_ES"/>
        </w:rPr>
        <w:t>Creyentes de Jope</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interpretar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En el pasaje anterior, Pedro y seis seguidores judíos de Jesús de Jope llegaron a la casa de Cornelio en Cesarea. Cornelio había reunido a su familia y a sus amigos. Cornelio dio la bienvenida a Pedro y a los hombres de Jope a su casa. Cornelio le pidió a Pedro que les diera un mensaje de Dios. Si es útil para su equipo, pueden incluir esta escena como parte de su obra.</w:t>
      </w:r>
    </w:p>
    <w:p>
      <w:pPr/>
      <w:r>
        <w:rPr>
          <w:lang w:val="es_ES" w:bidi="es_ES"/>
        </w:rPr>
      </w:r>
      <w:r>
        <w:rPr>
          <w:lang w:val="es_ES" w:bidi="es_ES"/>
        </w:rPr>
        <w:t>Actúen como Pedro dirigiéndose a la multitud. Les dice que ahora sabe que Dios no muestra parcialidad ni favoritismo. Dios acepta a todas las personas que honran a Dios y hacen lo que es aceptable para él. Pedro les recuerda a las personas las cosas que ya saben, los eventos recientes de la vida de Jesús.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Pedro: "¿Qué estás sintiendo o pensando?" La persona podría responder cosas como "Feliz de que Dios me haya dado la visión para mostrarme que acepta a todas las personas", o "Honrado de poder compartir sobre Jesús con Cornelio y su familia" y "Ansioso de ver cuál es el propósito de Dios para esta visita".</w:t>
      </w:r>
    </w:p>
    <w:p>
      <w:pPr>
        <w:pStyle w:val="ListBullet"/>
        <w:spacing w:line="240" w:lineRule="auto"/>
        <w:ind w:left="720"/>
      </w:pPr>
      <w:r>
        <w:rPr>
          <w:lang w:val="es_ES" w:bidi="es_ES"/>
        </w:rPr>
      </w:r>
      <w:r>
        <w:rPr>
          <w:lang w:val="es_ES" w:bidi="es_ES"/>
        </w:rPr>
        <w:t>Pregúntenle al actor que interpreta a Cornelio, "¿Qué estás sintiendo o pensando?" La persona podría responder cosas como "Esperanzado. Quiero saber qué mensaje tiene Dios para mí a través de Pedro", o "Ansioso de escuchar más sobre Jesús".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Pedro compartiendo cosas que Cornelio y los que se reunieron no sabían. Pedro dice cómo él y los otros seguidores más cercanos de Jesús fueron testigos presenciales de la muerte, el entierro y la resurrección de Jesús. Les dice cómo Jesús se apareció a sus seguidores y comió con ellos. Pedro les dice a los que se reunieron que Jesús ordenó a sus seguidores que les dijeran a otros que Dios nombró a Jesús para ser el juez de todas las personas. Pedro les dice que los profetas de Dios también confirman que el perdón de los pecados viene a través de la fe en Jesús.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la familia de Cornelio: "¿Qué estás sintiendo o pensando?" La persona podría responder cosas como "Emocionado de escuchar sobre Jesús de alguien que estaba con él" o "Satisfecho. Finalmente entiendo lo que todo significa" y "¡Creo! Deseo alabar a Dios en este momento".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el Espíritu Santo tomando el control de las personas que escuchan el mensaje de Pedro. Comienzan a hablar en idiomas que nunca habían aprendido antes y a alabar a Dios. Los creyentes judíos estaban asombrados de que Dios les hubiera dado a los gentiles reunidos allí el regalo del Espíritu Santo.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al creyente de Jope: "¿Qué estás sintiendo o pensando?" La persona podría responder cosas como, "Curioso. ¿Por qué estos gentiles están hablando en otros idiomas?" o "¡Esto es increíble! "¡Están fortalecidos por el Espíritu Santo, tal como lo estamos nosotros!" y "Emocionado. No puedo esperar para decirles a los otros creyentes sobre lo que hemos experimentado aquí".</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Pedro preguntando a los creyentes de Jope, "¿Puede alguien objetar o impedir que estos gentiles sean bautizados, ya que también han recibido el Espíritu Santo al igual que nosotros?" Pedro ordena a los nuevos creyentes que sean bautizados. Actúen el bautismo.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Pregúntele al actor que interpreta a los creyentes de Jope: "¿Qué estás sintiendo o pensando?" La persona podría responder cosas como: "¡Sorprendido!" Pedro tenía razón. Dios no muestra favoritismo" o "Inseguro. Supongo que deben ser bautizados; si Pedro dice que está bien, entonces supongo que lo está", y "¡Alegre! Amo ver a los nuevos seguidores de Jesús siendo bautizados".</w:t>
      </w:r>
    </w:p>
    <w:p>
      <w:pPr>
        <w:pStyle w:val="ListBullet"/>
        <w:spacing w:line="240" w:lineRule="auto"/>
        <w:ind w:left="720"/>
      </w:pPr>
      <w:r>
        <w:rPr>
          <w:lang w:val="es_ES" w:bidi="es_ES"/>
        </w:rPr>
      </w:r>
      <w:r>
        <w:rPr>
          <w:lang w:val="es_ES" w:bidi="es_ES"/>
        </w:rPr>
        <w:t>Pregúntenle al actor que interpreta a Cornelio y a los otros nuevos creyentes: "¿Qué estás sintiendo o pensando?" La persona podría responder cosas como "Perdonado. Ahora tengo paz con Dios", o "Listo para ser obediente a Jesús y ser bautizado" y "Ansioso para hablarles a mis otros amigos y a mi familia sobre Jesús".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Los nuevos creyentes, entre ellos Cornelio, su familia y sus amigos, le pidieron a Pedro que se quedara con ellos durante varios días.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Pedro: "¿Qué estás sintiendo o pensando?" La persona podría responder cosas como "Feliz de quedarme con estos nuevos creyentes y contarles más sobre Jesús", o "Con emoción de que todas las personas sean aceptadas por Dios", o "Lleno de alegría". Se me permitió llevar las buenas nuevas a otros pueblos, tal como Jesús nos dijo que hiciéramos."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10:34–48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Pedro le dice a Cornelio y a los que se reunieron en su casa que Dios acepta a las personas de cada </w:t>
      </w:r>
      <w:r>
        <w:rPr>
          <w:b/>
          <w:lang w:val="es_ES" w:bidi="es_ES"/>
        </w:rPr>
        <w:t>nación</w:t>
      </w:r>
      <w:r>
        <w:rPr>
          <w:lang w:val="es_ES" w:bidi="es_ES"/>
        </w:rPr>
        <w:t xml:space="preserve"> que </w:t>
      </w:r>
      <w:r>
        <w:rPr>
          <w:b/>
          <w:lang w:val="es_ES" w:bidi="es_ES"/>
        </w:rPr>
        <w:t>lo temen</w:t>
      </w:r>
      <w:r>
        <w:rPr>
          <w:lang w:val="es_ES" w:bidi="es_ES"/>
        </w:rPr>
        <w:t xml:space="preserve">. Nación en este pasaje se refiere a cualquier grupo étnico, raza o tribu. Temer a Dios significa honrarlo o mostrarle reverencia. Usen las mismas palabras para nación y temor de Dios que han usado en los pasajes anteriores. </w:t>
      </w:r>
      <w:r>
        <w:rPr>
          <w:lang w:val="es_ES" w:bidi="es_ES"/>
        </w:rPr>
        <w:t>Nación</w:t>
      </w:r>
      <w:r>
        <w:rPr>
          <w:lang w:val="es_ES" w:bidi="es_ES"/>
        </w:rPr>
        <w:t xml:space="preserve"> y </w:t>
      </w:r>
      <w:r>
        <w:rPr>
          <w:lang w:val="es_ES" w:bidi="es_ES"/>
        </w:rPr>
        <w:t>temor de Dios</w:t>
      </w:r>
      <w:r>
        <w:rPr>
          <w:lang w:val="es_ES" w:bidi="es_ES"/>
        </w:rPr>
        <w:t xml:space="preserve"> están en el Glosario Principal.</w:t>
      </w:r>
    </w:p>
    <w:p>
      <w:pPr/>
      <w:r>
        <w:rPr>
          <w:lang w:val="es_ES" w:bidi="es_ES"/>
        </w:rPr>
      </w:r>
      <w:r>
        <w:rPr>
          <w:lang w:val="es_ES" w:bidi="es_ES"/>
        </w:rPr>
        <w:t xml:space="preserve">Pedro dice que Dios envió el mensaje de </w:t>
      </w:r>
      <w:r>
        <w:rPr>
          <w:b/>
          <w:lang w:val="es_ES" w:bidi="es_ES"/>
        </w:rPr>
        <w:t>buenas nuevas</w:t>
      </w:r>
      <w:r>
        <w:rPr>
          <w:lang w:val="es_ES" w:bidi="es_ES"/>
        </w:rPr>
        <w:t xml:space="preserve"> a </w:t>
      </w:r>
      <w:r>
        <w:rPr>
          <w:b/>
          <w:lang w:val="es_ES" w:bidi="es_ES"/>
        </w:rPr>
        <w:t>Israel</w:t>
      </w:r>
      <w:r>
        <w:rPr>
          <w:lang w:val="es_ES" w:bidi="es_ES"/>
        </w:rPr>
        <w:t xml:space="preserve">, que hay </w:t>
      </w:r>
      <w:r>
        <w:rPr>
          <w:b/>
          <w:lang w:val="es_ES" w:bidi="es_ES"/>
        </w:rPr>
        <w:t>paz</w:t>
      </w:r>
      <w:r>
        <w:rPr>
          <w:lang w:val="es_ES" w:bidi="es_ES"/>
        </w:rPr>
        <w:t xml:space="preserve"> con Dios a través de </w:t>
      </w:r>
      <w:r>
        <w:rPr>
          <w:b/>
          <w:lang w:val="es_ES" w:bidi="es_ES"/>
        </w:rPr>
        <w:t>Jesucristo</w:t>
      </w:r>
      <w:r>
        <w:rPr>
          <w:lang w:val="es_ES" w:bidi="es_ES"/>
        </w:rPr>
        <w:t xml:space="preserve">, que es el </w:t>
      </w:r>
      <w:r>
        <w:rPr>
          <w:b/>
          <w:lang w:val="es_ES" w:bidi="es_ES"/>
        </w:rPr>
        <w:t>Señor</w:t>
      </w:r>
      <w:r>
        <w:rPr>
          <w:lang w:val="es_ES" w:bidi="es_ES"/>
        </w:rPr>
        <w:t xml:space="preserve"> de todos. En este contexto, la paz se refiere a una relación restaurada con Dios en la que una persona ya no está en conflicto con Dios y su camino. Esta persona ahora puede experimentar una vida plena o completa. En este pasaje, Señor se refiere al amo o cabeza suprema. Pedro afirma que Jesús es el amo de todos los pueblos, no solo de los judíos. Usen las mismas palabras para </w:t>
      </w:r>
      <w:r>
        <w:rPr>
          <w:lang w:val="es_ES" w:bidi="es_ES"/>
        </w:rPr>
        <w:t>buenas nuevas</w:t>
      </w:r>
      <w:r>
        <w:rPr>
          <w:lang w:val="es_ES" w:bidi="es_ES"/>
        </w:rPr>
        <w:t xml:space="preserve">, </w:t>
      </w:r>
      <w:r>
        <w:rPr>
          <w:lang w:val="es_ES" w:bidi="es_ES"/>
        </w:rPr>
        <w:t>Israel</w:t>
      </w:r>
      <w:r>
        <w:rPr>
          <w:lang w:val="es_ES" w:bidi="es_ES"/>
        </w:rPr>
        <w:t xml:space="preserve">, </w:t>
      </w:r>
      <w:r>
        <w:rPr>
          <w:lang w:val="es_ES" w:bidi="es_ES"/>
        </w:rPr>
        <w:t>paz</w:t>
      </w:r>
      <w:r>
        <w:rPr>
          <w:lang w:val="es_ES" w:bidi="es_ES"/>
        </w:rPr>
        <w:t xml:space="preserve">, </w:t>
      </w:r>
      <w:r>
        <w:rPr>
          <w:lang w:val="es_ES" w:bidi="es_ES"/>
        </w:rPr>
        <w:t>Cristo</w:t>
      </w:r>
      <w:r>
        <w:rPr>
          <w:lang w:val="es_ES" w:bidi="es_ES"/>
        </w:rPr>
        <w:t xml:space="preserve"> y </w:t>
      </w:r>
      <w:r>
        <w:rPr>
          <w:lang w:val="es_ES" w:bidi="es_ES"/>
        </w:rPr>
        <w:t>Señor</w:t>
      </w:r>
      <w:r>
        <w:rPr>
          <w:lang w:val="es_ES" w:bidi="es_ES"/>
        </w:rPr>
        <w:t>, que han usado en los pasajes anteriores. Estas palabras están todas en el Glosario Principal.</w:t>
      </w:r>
    </w:p>
    <w:p>
      <w:pPr/>
      <w:r>
        <w:rPr>
          <w:lang w:val="es_ES" w:bidi="es_ES"/>
        </w:rPr>
      </w:r>
      <w:r>
        <w:rPr>
          <w:lang w:val="es_ES" w:bidi="es_ES"/>
        </w:rPr>
        <w:t xml:space="preserve">Después del </w:t>
      </w:r>
      <w:r>
        <w:rPr>
          <w:b/>
          <w:lang w:val="es_ES" w:bidi="es_ES"/>
        </w:rPr>
        <w:t>bautismo</w:t>
      </w:r>
      <w:r>
        <w:rPr>
          <w:lang w:val="es_ES" w:bidi="es_ES"/>
        </w:rPr>
        <w:t xml:space="preserve"> que Juan proclamó, Dios </w:t>
      </w:r>
      <w:r>
        <w:rPr>
          <w:b/>
          <w:lang w:val="es_ES" w:bidi="es_ES"/>
        </w:rPr>
        <w:t>ungió</w:t>
      </w:r>
      <w:r>
        <w:rPr>
          <w:lang w:val="es_ES" w:bidi="es_ES"/>
        </w:rPr>
        <w:t xml:space="preserve"> a Jesús con el </w:t>
      </w:r>
      <w:r>
        <w:rPr>
          <w:b/>
          <w:lang w:val="es_ES" w:bidi="es_ES"/>
        </w:rPr>
        <w:t>Espíritu Santo</w:t>
      </w:r>
      <w:r>
        <w:rPr>
          <w:lang w:val="es_ES" w:bidi="es_ES"/>
        </w:rPr>
        <w:t xml:space="preserve">. El bautismo es el lavado ceremonial con agua que muestra que las personas se han alejado de sus pecados y se han vuelto a Dios. Ungir es derramar aceite sobre alguien o algo para separarlo para el servicio a Dios. El Espíritu Santo es el Espíritu de Dios. Usen las mismas palabras para bautismo, ungido y Espíritu Santo que han usado anteriormente. Los términos </w:t>
      </w:r>
      <w:r>
        <w:rPr>
          <w:lang w:val="es_ES" w:bidi="es_ES"/>
        </w:rPr>
        <w:t>bautismo</w:t>
      </w:r>
      <w:r>
        <w:rPr>
          <w:lang w:val="es_ES" w:bidi="es_ES"/>
        </w:rPr>
        <w:t xml:space="preserve">, </w:t>
      </w:r>
      <w:r>
        <w:rPr>
          <w:lang w:val="es_ES" w:bidi="es_ES"/>
        </w:rPr>
        <w:t>ungido</w:t>
      </w:r>
      <w:r>
        <w:rPr>
          <w:lang w:val="es_ES" w:bidi="es_ES"/>
        </w:rPr>
        <w:t xml:space="preserve">, </w:t>
      </w:r>
      <w:r>
        <w:rPr>
          <w:lang w:val="es_ES" w:bidi="es_ES"/>
        </w:rPr>
        <w:t>santo</w:t>
      </w:r>
      <w:r>
        <w:rPr>
          <w:lang w:val="es_ES" w:bidi="es_ES"/>
        </w:rPr>
        <w:t xml:space="preserve"> y </w:t>
      </w:r>
      <w:r>
        <w:rPr>
          <w:lang w:val="es_ES" w:bidi="es_ES"/>
        </w:rPr>
        <w:t>Espíritu Santo</w:t>
      </w:r>
      <w:r>
        <w:rPr>
          <w:lang w:val="es_ES" w:bidi="es_ES"/>
        </w:rPr>
        <w:t xml:space="preserve"> están en el Glosario Principal.</w:t>
      </w:r>
    </w:p>
    <w:p>
      <w:pPr/>
      <w:r>
        <w:rPr>
          <w:lang w:val="es_ES" w:bidi="es_ES"/>
        </w:rPr>
      </w:r>
      <w:r>
        <w:rPr>
          <w:lang w:val="es_ES" w:bidi="es_ES"/>
        </w:rPr>
        <w:t xml:space="preserve">Pedro dijo que Jesús sanó a todos los que estaban oprimidos por el </w:t>
      </w:r>
      <w:r>
        <w:rPr>
          <w:b/>
          <w:lang w:val="es_ES" w:bidi="es_ES"/>
        </w:rPr>
        <w:t>diablo</w:t>
      </w:r>
      <w:r>
        <w:rPr>
          <w:lang w:val="es_ES" w:bidi="es_ES"/>
        </w:rPr>
        <w:t xml:space="preserve">, Satanás. El diablo o Satanás es el líder de los espíritus malignos. Usen la misma palabra para diablo que han usado en los pasajes anteriores. Para obtener más información, consulten </w:t>
      </w:r>
      <w:r>
        <w:rPr>
          <w:lang w:val="es_ES" w:bidi="es_ES"/>
        </w:rPr>
        <w:t>diablo</w:t>
      </w:r>
      <w:r>
        <w:rPr>
          <w:lang w:val="es_ES" w:bidi="es_ES"/>
        </w:rPr>
        <w:t xml:space="preserve"> o </w:t>
      </w:r>
      <w:r>
        <w:rPr>
          <w:lang w:val="es_ES" w:bidi="es_ES"/>
        </w:rPr>
        <w:t>Satanás</w:t>
      </w:r>
      <w:r>
        <w:rPr>
          <w:lang w:val="es_ES" w:bidi="es_ES"/>
        </w:rPr>
        <w:t xml:space="preserve"> en el Glosario Principal.</w:t>
      </w:r>
    </w:p>
    <w:p>
      <w:pPr/>
      <w:r>
        <w:rPr>
          <w:lang w:val="es_ES" w:bidi="es_ES"/>
        </w:rPr>
      </w:r>
      <w:r>
        <w:rPr>
          <w:lang w:val="es_ES" w:bidi="es_ES"/>
        </w:rPr>
        <w:t xml:space="preserve">Pedro dijo que él y los otros discípulos eran testigos de lo que Jesús hizo en el </w:t>
      </w:r>
      <w:r>
        <w:rPr>
          <w:b/>
          <w:lang w:val="es_ES" w:bidi="es_ES"/>
        </w:rPr>
        <w:t>país de los judíos</w:t>
      </w:r>
      <w:r>
        <w:rPr>
          <w:lang w:val="es_ES" w:bidi="es_ES"/>
        </w:rPr>
        <w:t xml:space="preserve"> y en </w:t>
      </w:r>
      <w:r>
        <w:rPr>
          <w:b/>
          <w:lang w:val="es_ES" w:bidi="es_ES"/>
        </w:rPr>
        <w:t>Jerusalén</w:t>
      </w:r>
      <w:r>
        <w:rPr>
          <w:lang w:val="es_ES" w:bidi="es_ES"/>
        </w:rPr>
        <w:t xml:space="preserve">. El país de los judíos hace referencia a Judea. Jerusalén es la ciudad más importante para los judíos. Usen las mismas palabras para el país de los judíos y Jerusalén que han usado anteriormente. Para obtener más información, consulten </w:t>
      </w:r>
      <w:r>
        <w:rPr>
          <w:lang w:val="es_ES" w:bidi="es_ES"/>
        </w:rPr>
        <w:t>Judea</w:t>
      </w:r>
      <w:r>
        <w:rPr>
          <w:lang w:val="es_ES" w:bidi="es_ES"/>
        </w:rPr>
        <w:t xml:space="preserve"> y </w:t>
      </w:r>
      <w:r>
        <w:rPr>
          <w:lang w:val="es_ES" w:bidi="es_ES"/>
        </w:rPr>
        <w:t>Jerusalén</w:t>
      </w:r>
      <w:r>
        <w:rPr>
          <w:lang w:val="es_ES" w:bidi="es_ES"/>
        </w:rPr>
        <w:t xml:space="preserve"> en el Glosario Principal.</w:t>
      </w:r>
    </w:p>
    <w:p>
      <w:pPr/>
      <w:r>
        <w:rPr>
          <w:lang w:val="es_ES" w:bidi="es_ES"/>
        </w:rPr>
      </w:r>
      <w:r>
        <w:rPr>
          <w:lang w:val="es_ES" w:bidi="es_ES"/>
        </w:rPr>
        <w:t xml:space="preserve">Deténganse y muestren un mapa de </w:t>
      </w:r>
      <w:r>
        <w:rPr>
          <w:lang w:val="es_ES" w:bidi="es_ES"/>
        </w:rPr>
        <w:t>Judea y Jerusalén</w:t>
      </w:r>
      <w:r>
        <w:rPr>
          <w:lang w:val="es_ES" w:bidi="es_ES"/>
        </w:rPr>
        <w:t xml:space="preserve"> si su equipo necesita ver uno. Pausen este audio aquí.</w:t>
      </w:r>
    </w:p>
    <w:p>
      <w:pPr/>
      <w:r>
        <w:rPr>
          <w:lang w:val="es_ES" w:bidi="es_ES"/>
        </w:rPr>
      </w:r>
      <w:r>
        <w:rPr>
          <w:lang w:val="es_ES" w:bidi="es_ES"/>
        </w:rPr>
        <w:t xml:space="preserve">Pedro les dijo a los que se reunieron que todos los </w:t>
      </w:r>
      <w:r>
        <w:rPr>
          <w:b/>
          <w:lang w:val="es_ES" w:bidi="es_ES"/>
        </w:rPr>
        <w:t>profetas</w:t>
      </w:r>
      <w:r>
        <w:rPr>
          <w:lang w:val="es_ES" w:bidi="es_ES"/>
        </w:rPr>
        <w:t xml:space="preserve"> testifican que todos los que creen en Jesús recibieron el </w:t>
      </w:r>
      <w:r>
        <w:rPr>
          <w:b/>
          <w:lang w:val="es_ES" w:bidi="es_ES"/>
        </w:rPr>
        <w:t>perdón</w:t>
      </w:r>
      <w:r>
        <w:rPr>
          <w:lang w:val="es_ES" w:bidi="es_ES"/>
        </w:rPr>
        <w:t xml:space="preserve"> de los </w:t>
      </w:r>
      <w:r>
        <w:rPr>
          <w:b/>
          <w:lang w:val="es_ES" w:bidi="es_ES"/>
        </w:rPr>
        <w:t>pecados</w:t>
      </w:r>
      <w:r>
        <w:rPr>
          <w:lang w:val="es_ES" w:bidi="es_ES"/>
        </w:rPr>
        <w:t xml:space="preserve">. Un profeta es una persona que recibe un mensaje de Dios que debe dar al pueblo. El pecado es la desobediencia a Dios. En este contexto, el perdón es cuando Dios borra el pecado de una persona y restaura su relación con Él. Usen las mismas palabras para profeta, perdón y pecados que han usado en los pasajes anteriores. Consulten el Glosario Principal para obtener más información sobre el </w:t>
      </w:r>
      <w:r>
        <w:rPr>
          <w:lang w:val="es_ES" w:bidi="es_ES"/>
        </w:rPr>
        <w:t>profeta</w:t>
      </w:r>
      <w:r>
        <w:rPr>
          <w:lang w:val="es_ES" w:bidi="es_ES"/>
        </w:rPr>
        <w:t xml:space="preserve">, el </w:t>
      </w:r>
      <w:r>
        <w:rPr>
          <w:lang w:val="es_ES" w:bidi="es_ES"/>
        </w:rPr>
        <w:t>perdón</w:t>
      </w:r>
      <w:r>
        <w:rPr>
          <w:lang w:val="es_ES" w:bidi="es_ES"/>
        </w:rPr>
        <w:t xml:space="preserve"> y el </w:t>
      </w:r>
      <w:r>
        <w:rPr>
          <w:lang w:val="es_ES" w:bidi="es_ES"/>
        </w:rPr>
        <w:t>pecado</w:t>
      </w:r>
      <w:r>
        <w:rPr>
          <w:lang w:val="es_ES" w:bidi="es_ES"/>
        </w:rPr>
        <w:t>.</w:t>
      </w:r>
    </w:p>
    <w:p>
      <w:pPr/>
      <w:r>
        <w:rPr>
          <w:lang w:val="es_ES" w:bidi="es_ES"/>
        </w:rPr>
      </w:r>
      <w:r>
        <w:rPr>
          <w:lang w:val="es_ES" w:bidi="es_ES"/>
        </w:rPr>
        <w:t xml:space="preserve">El Espíritu Santo vino o tomó el control de los que escucharon el mensaje. Los </w:t>
      </w:r>
      <w:r>
        <w:rPr>
          <w:b/>
          <w:lang w:val="es_ES" w:bidi="es_ES"/>
        </w:rPr>
        <w:t>creyentes</w:t>
      </w:r>
      <w:r>
        <w:rPr>
          <w:lang w:val="es_ES" w:bidi="es_ES"/>
        </w:rPr>
        <w:t xml:space="preserve"> </w:t>
      </w:r>
      <w:r>
        <w:rPr>
          <w:b/>
          <w:lang w:val="es_ES" w:bidi="es_ES"/>
        </w:rPr>
        <w:t xml:space="preserve">circuncisos, </w:t>
      </w:r>
      <w:r>
        <w:rPr>
          <w:lang w:val="es_ES" w:bidi="es_ES"/>
        </w:rPr>
        <w:t xml:space="preserve">los seguidores judíos de Jesús, estaban asombrados. La circuncisión es la costumbre judía de cortar la piel suelta del extremo del pene de un niño. Es una señal de que el hombre es parte de la religión judía y del pueblo elegido de Dios, Israel. Usen la misma palabra para circunciso y creyente que han usado anteriormente. Para obtener más información sobre las palabras </w:t>
      </w:r>
      <w:r>
        <w:rPr>
          <w:lang w:val="es_ES" w:bidi="es_ES"/>
        </w:rPr>
        <w:t>circuncisión</w:t>
      </w:r>
      <w:r>
        <w:rPr>
          <w:lang w:val="es_ES" w:bidi="es_ES"/>
        </w:rPr>
        <w:t xml:space="preserve"> y </w:t>
      </w:r>
      <w:r>
        <w:rPr>
          <w:lang w:val="es_ES" w:bidi="es_ES"/>
        </w:rPr>
        <w:t>creyente</w:t>
      </w:r>
      <w:r>
        <w:rPr>
          <w:lang w:val="es_ES" w:bidi="es_ES"/>
        </w:rPr>
        <w:t>, consulten el Glosario Principal.</w:t>
      </w:r>
    </w:p>
    <w:p>
      <w:pPr/>
      <w:r>
        <w:rPr>
          <w:lang w:val="es_ES" w:bidi="es_ES"/>
        </w:rPr>
      </w:r>
      <w:r>
        <w:rPr>
          <w:lang w:val="es_ES" w:bidi="es_ES"/>
        </w:rPr>
        <w:t xml:space="preserve">Los creyentes judíos estaban asombrados porque el regalo del Espíritu Santo se dio a los </w:t>
      </w:r>
      <w:r>
        <w:rPr>
          <w:b/>
          <w:lang w:val="es_ES" w:bidi="es_ES"/>
        </w:rPr>
        <w:t>gentiles</w:t>
      </w:r>
      <w:r>
        <w:rPr>
          <w:lang w:val="es_ES" w:bidi="es_ES"/>
        </w:rPr>
        <w:t xml:space="preserve">, o no judíos. Los gentiles estaban </w:t>
      </w:r>
      <w:r>
        <w:rPr>
          <w:b/>
          <w:lang w:val="es_ES" w:bidi="es_ES"/>
        </w:rPr>
        <w:t>hablando en lenguas</w:t>
      </w:r>
      <w:r>
        <w:rPr>
          <w:lang w:val="es_ES" w:bidi="es_ES"/>
        </w:rPr>
        <w:t xml:space="preserve">. En este contexto, hablar en lenguas probablemente significa que hablaban con palabras o en idiomas que no habían aprendido y que el Espíritu Santo les permitió hablar. Traduzcan los términos para gentiles y hablar en lenguas de la misma manera que lo hicieron en los pasajes anteriores. Consulten el Glosario Principal para obtener más información sobre los </w:t>
      </w:r>
      <w:r>
        <w:rPr>
          <w:lang w:val="es_ES" w:bidi="es_ES"/>
        </w:rPr>
        <w:t>gentiles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11:1–18</w:t>
      </w:r>
      <w:r>
        <w:rPr>
          <w:lang w:val="es_ES" w:bidi="es_ES"/>
        </w:rPr>
      </w:r>
    </w:p>
    <w:p>
      <w:pPr>
        <w:pStyle w:val="Heading3"/>
      </w:pPr>
      <w:r>
        <w:rPr>
          <w:lang w:val="es_ES" w:bidi="es_ES"/>
        </w:rPr>
        <w:t>Escuchar con el corazón</w:t>
      </w:r>
    </w:p>
    <w:p>
      <w:pPr/>
      <w:r>
        <w:rPr>
          <w:lang w:val="es_ES" w:bidi="es_ES"/>
        </w:rPr>
      </w:r>
      <w:r>
        <w:rPr>
          <w:lang w:val="es_ES" w:bidi="es_ES"/>
        </w:rPr>
        <w:t>Escuchen Hechos 11:1–18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Esta historia sucede después de que un hogar completo de gentiles en Cesarea creyó en Jesús. Recuerden que este era el comandante romano llamado Cornelio, su familia y sus siervos. Esta historia se refiere a Cornelio solo como un "hombre gentil". Pedro y otros seis hombres judíos que creían en Jesús vieron que esto sucedía. Entonces otros apóstoles y judíos que creían en Jesús, o "hermanos y hermanas", que vivían en otras áreas de la región de Judea escucharon esta noticia. Los apóstoles eran los discípulos judíos que Jesús eligió como sus representantes. Antes de que Jesús regresara al cielo, Jesús les dijo a los apóstoles que le hablaran a las personas sobre él.</w:t>
      </w:r>
    </w:p>
    <w:p>
      <w:pPr/>
      <w:r>
        <w:rPr>
          <w:lang w:val="es_ES" w:bidi="es_ES"/>
        </w:rPr>
      </w:r>
      <w:r>
        <w:rPr>
          <w:lang w:val="es_ES" w:bidi="es_ES"/>
        </w:rPr>
        <w:t>Pedro y los seis hombres entonces viajaron al sureste de Cesarea unos 112 kilómetros, para regresar a Jerusalén. En Jerusalén, los judíos que creían en Jesús y seguían de cerca las leyes judías, o a los creyentes judíos circuncisos, criticaron a Pedro. Algunos creyentes judíos en Jesús continuaron siguiendo estrictamente las leyes religiosas judías. Eran llamados "los circuncisos", por ejemplo, porque continuaron insistiendo en que los hombres judíos fueran circuncisos de acuerdo con la ley judía. Ni siquiera querían comer con gentiles, o creyentes no judíos, porque los consideraban impuros. Estos creyentes acusaron a Pedro de romper las leyes judías al comer una comida en la casa del gentil incircunciso. Por lo tanto, Pedro explicó lo que sucedió.</w:t>
      </w:r>
    </w:p>
    <w:p>
      <w:pPr/>
      <w:r>
        <w:rPr>
          <w:lang w:val="es_ES" w:bidi="es_ES"/>
        </w:rPr>
      </w:r>
      <w:r>
        <w:rPr>
          <w:lang w:val="es_ES" w:bidi="es_ES"/>
        </w:rPr>
        <w:t xml:space="preserve">Muestra un mapa que muestre </w:t>
      </w:r>
      <w:r>
        <w:rPr>
          <w:lang w:val="es_ES" w:bidi="es_ES"/>
        </w:rPr>
        <w:t>los viajes de Pedro en Judea, incluidas Jerusalén, Jope y Cesarea</w:t>
      </w:r>
      <w:r>
        <w:rPr>
          <w:lang w:val="es_ES" w:bidi="es_ES"/>
        </w:rPr>
        <w:t>.</w:t>
      </w:r>
    </w:p>
    <w:p>
      <w:pPr/>
      <w:r>
        <w:rPr>
          <w:lang w:val="es_ES" w:bidi="es_ES"/>
        </w:rPr>
      </w:r>
      <w:r>
        <w:rPr>
          <w:lang w:val="es_ES" w:bidi="es_ES"/>
        </w:rPr>
        <w:t>El resto de esta historia es Pedro volviendo a contar eventos que ya sucedieron. Pedro les dijo a los creyentes judíos que se estaba quedando en la casa de alguien en Jope. Mientras Pedro estaba orando, entró en un trance. Entonces Dios le mostró a Pedro una visión. Una "visión" se refiere a una experiencia sobrenatural en la que Dios le revela un mensaje a una persona mientras esta se encuentra despierta. En la visión, Pedro vio algo como una gran sábana o un pedazo de tela que bajaba hacia él por sus cuatro esquinas desde el cielo, o del cielo. Pedro miró dentro de la sábana cuando le llegó a él. Pedro vio animales domesticados o "animales de cuatro patas de la tierra", animales salvajes, reptiles o "criaturas reptadoras" y aves o "aves del aire o del cielo". La ley judía consideraba a estos animales "impuros" o ritualmente no aptos para el consumo. Por lo tanto, los judíos devotos como Pedro nunca comieron estos animales. En la visión, Dios le dijo a Pedro que matara y comiera a estos animales.</w:t>
      </w:r>
    </w:p>
    <w:p>
      <w:pPr/>
      <w:r>
        <w:rPr>
          <w:lang w:val="es_ES" w:bidi="es_ES"/>
        </w:rPr>
      </w:r>
      <w:r>
        <w:rPr>
          <w:lang w:val="es_ES" w:bidi="es_ES"/>
        </w:rPr>
        <w:t xml:space="preserve">Conversen sobre un ejemplo verdadero de alguien en su cultura que tuvo una visión. ¿Qué experimentó esta persona? ¿Cómo sabía esta persona que estaban teniendo una visión? Muestra un dibujo de cómo podría haber sido la </w:t>
      </w:r>
      <w:r>
        <w:rPr>
          <w:lang w:val="es_ES" w:bidi="es_ES"/>
        </w:rPr>
        <w:t>sábana con los animales</w:t>
      </w:r>
      <w:r>
        <w:rPr>
          <w:lang w:val="es_ES" w:bidi="es_ES"/>
        </w:rPr>
        <w:t xml:space="preserve"> al bajar del cielo.</w:t>
      </w:r>
    </w:p>
    <w:p>
      <w:pPr/>
      <w:r>
        <w:rPr>
          <w:lang w:val="es_ES" w:bidi="es_ES"/>
        </w:rPr>
      </w:r>
      <w:r>
        <w:rPr>
          <w:lang w:val="es_ES" w:bidi="es_ES"/>
        </w:rPr>
        <w:t>Pedro dijo: "No, Señor, o Maestro". Pedro dijo que nunca había comido ninguna comida impura. Dios habló a Pedro nuevamente diciendo que Dios había hecho limpios a los animales impuros. Por lo tanto, Dios le dijo a Pedro que no llamara más a los animales impuros. Todo esto sucedió tres veces. Entonces Dios hizo que la sábana y todo lo que había en ella regresara al cielo. La visión de Pedro terminó.</w:t>
      </w:r>
    </w:p>
    <w:p>
      <w:pPr/>
      <w:r>
        <w:rPr>
          <w:lang w:val="es_ES" w:bidi="es_ES"/>
        </w:rPr>
      </w:r>
      <w:r>
        <w:rPr>
          <w:lang w:val="es_ES" w:bidi="es_ES"/>
        </w:rPr>
        <w:t>Tan pronto como la visión se detuvo, Un gentil de Cesarea envió a los tres hombres para pedirle a Pedro que fuera a Cesarea. El Espíritu Santo le dijo a Pedro que no se preocupara de que los hombres fueran gentiles y que Pedro debía ir con los hombres gentiles. Seis "hermanos", o hombres judíos que creían en Jesús, también fueron con Pedro y los tres hombres gentiles a Cesarea. El grupo llegó a la casa del hombre no judío que le había pedido a Pedro que viniera. Este gentil les dijo a los creyentes judíos que uno de los mensajeros de Dios, un ángel, vino a su casa. El ángel le dijo al hombre gentil que enviara mensajeros a Jope, pidiéndole a un hombre llamado Simón Pedro que viniera a encontrarse con el hombre gentil en Cesarea. El ángel explicó que Pedro le diría al hombre gentil y a todos en la casa un mensaje sobre cómo Dios podía salvarlos de las consecuencias de sus pecados. Algunas traducciones hablan del mensaje de Pedro "por el que serás salvo". Es importante tener en cuenta que las palabras no hacen la salvación. Dios es el que salva. Pedro solo está compartiendo la información sobre Jesús.</w:t>
      </w:r>
    </w:p>
    <w:p>
      <w:pPr/>
      <w:r>
        <w:rPr>
          <w:lang w:val="es_ES" w:bidi="es_ES"/>
        </w:rPr>
      </w:r>
      <w:r>
        <w:rPr>
          <w:lang w:val="es_ES" w:bidi="es_ES"/>
        </w:rPr>
        <w:t>Mientras Pedro le hablaba al grupo de gentiles sobre Jesús, "el Espíritu Santo cayó sobre ellos, tal como cayó sobre nosotros al principio". Aquí Pedro recuerda la vez que Dios envió el Espíritu Santo a todos los judíos en Jerusalén que creían en Jesús. Dios hizo lo mismo nuevamente, esta vez enviando el Espíritu Santo a todos los gentiles que creían en Jesús. Pedro también recordó lo que Jesús dijo a sus discípulos antes de que Jesús regresara al cielo: "Juan bautizó con agua, pero tú serás bautizado con el Espíritu Santo".</w:t>
      </w:r>
    </w:p>
    <w:p>
      <w:pPr/>
      <w:r>
        <w:rPr>
          <w:lang w:val="es_ES" w:bidi="es_ES"/>
        </w:rPr>
      </w:r>
      <w:r>
        <w:rPr>
          <w:lang w:val="es_ES" w:bidi="es_ES"/>
        </w:rPr>
        <w:t>Pedro terminó de decirles a los creyentes judíos en Jerusalén que Dios aceptaba a los gentiles en la familia de Dios. Pedro entonces dijo que Dios les dio a los gentiles que creían en Jesús el Espíritu Santo, así como Dios dio el Espíritu Santo a los judíos que creían en Jesús. Pedro preguntó: "¿Quién era yo para interponerme en el camino de Dios?" Pedro no esperaba una respuesta a esta pregunta. Dios aceptó a los creyentes gentiles. Pedro sabía que, si no aceptaba a los creyentes gentiles, eso sería lo mismo que oponerse a Dios. Pedro está diciendo que acepta a los creyentes gentiles tal como Dios lo hizo. La pregunta de Pedro también implica que los creyentes judíos se oponían a Dios si no aceptaban a los creyentes gentiles. Después de escuchar este informe, los creyentes judíos en Jerusalén dejaron de criticar a Pedro. De hecho, los creyentes judíos alabaron a Dios por dar la misma oportunidad o "regalo" a los creyentes gentiles que a los creyentes judíos. Dios les dio a estos creyentes la oportunidad de "arrepentirse", o alejarse de los pecados y se volvieron a Dios. Como estos gentiles se arrepintieron, pudieron comenzar a vivir sus vidas siguiendo los caminos de Dios.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6 escenas.</w:t>
      </w:r>
    </w:p>
    <w:p>
      <w:pPr/>
      <w:r>
        <w:rPr>
          <w:lang w:val="es_ES" w:bidi="es_ES"/>
        </w:rPr>
      </w:r>
      <w:r>
        <w:rPr>
          <w:b/>
          <w:lang w:val="es_ES" w:bidi="es_ES"/>
        </w:rPr>
        <w:t>Primera escena:</w:t>
      </w:r>
      <w:r>
        <w:rPr>
          <w:lang w:val="es_ES" w:bidi="es_ES"/>
        </w:rPr>
        <w:t xml:space="preserve"> Los creyentes judíos en Judea escucharon que los gentiles en Cesarea habían aceptado la palabra de Dios.</w:t>
      </w:r>
    </w:p>
    <w:p>
      <w:pPr/>
      <w:r>
        <w:rPr>
          <w:lang w:val="es_ES" w:bidi="es_ES"/>
        </w:rPr>
      </w:r>
      <w:r>
        <w:rPr>
          <w:b/>
          <w:lang w:val="es_ES" w:bidi="es_ES"/>
        </w:rPr>
        <w:t>Segunda escena:</w:t>
      </w:r>
      <w:r>
        <w:rPr>
          <w:lang w:val="es_ES" w:bidi="es_ES"/>
        </w:rPr>
        <w:t xml:space="preserve"> En Jerusalén, los creyentes judíos criticaron a Pedro por comer con los gentiles.</w:t>
      </w:r>
    </w:p>
    <w:p>
      <w:pPr/>
      <w:r>
        <w:rPr>
          <w:lang w:val="es_ES" w:bidi="es_ES"/>
        </w:rPr>
      </w:r>
      <w:r>
        <w:rPr>
          <w:b/>
          <w:lang w:val="es_ES" w:bidi="es_ES"/>
        </w:rPr>
        <w:t>Tercera escena:</w:t>
      </w:r>
      <w:r>
        <w:rPr>
          <w:lang w:val="es_ES" w:bidi="es_ES"/>
        </w:rPr>
        <w:t xml:space="preserve"> Pedro les cuenta a los creyentes judíos en Jerusalén sobre la visión que recibió de parte de Dios.</w:t>
      </w:r>
    </w:p>
    <w:p>
      <w:pPr/>
      <w:r>
        <w:rPr>
          <w:lang w:val="es_ES" w:bidi="es_ES"/>
        </w:rPr>
      </w:r>
      <w:r>
        <w:rPr>
          <w:b/>
          <w:lang w:val="es_ES" w:bidi="es_ES"/>
        </w:rPr>
        <w:t>Cuarta escena:</w:t>
      </w:r>
      <w:r>
        <w:rPr>
          <w:lang w:val="es_ES" w:bidi="es_ES"/>
        </w:rPr>
        <w:t xml:space="preserve"> Pedro dice cómo Dios organizó que Pedro fuera a la casa del gentil en Cesarea.</w:t>
      </w:r>
    </w:p>
    <w:p>
      <w:pPr/>
      <w:r>
        <w:rPr>
          <w:lang w:val="es_ES" w:bidi="es_ES"/>
        </w:rPr>
      </w:r>
      <w:r>
        <w:rPr>
          <w:b/>
          <w:lang w:val="es_ES" w:bidi="es_ES"/>
        </w:rPr>
        <w:t>Quinta escena:</w:t>
      </w:r>
      <w:r>
        <w:rPr>
          <w:lang w:val="es_ES" w:bidi="es_ES"/>
        </w:rPr>
        <w:t xml:space="preserve"> Pedro les dice a los creyentes judíos que Dios les dio el Espíritu Santo a esos gentiles.</w:t>
      </w:r>
    </w:p>
    <w:p>
      <w:pPr/>
      <w:r>
        <w:rPr>
          <w:lang w:val="es_ES" w:bidi="es_ES"/>
        </w:rPr>
      </w:r>
      <w:r>
        <w:rPr>
          <w:b/>
          <w:lang w:val="es_ES" w:bidi="es_ES"/>
        </w:rPr>
        <w:t>Sexta escena:</w:t>
      </w:r>
      <w:r>
        <w:rPr>
          <w:lang w:val="es_ES" w:bidi="es_ES"/>
        </w:rPr>
        <w:t xml:space="preserve"> Los creyentes judíos alababan a Dios. Aceptaron que Dios salvó a estos gentiles.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Simón Pedro y los seis hombres judíos que creían en Jesús y viajaron con Pedro</w:t>
      </w:r>
    </w:p>
    <w:p>
      <w:pPr>
        <w:pStyle w:val="ListBullet"/>
        <w:spacing w:line="240" w:lineRule="auto"/>
        <w:ind w:left="720"/>
      </w:pPr>
      <w:r>
        <w:rPr>
          <w:lang w:val="es_ES" w:bidi="es_ES"/>
        </w:rPr>
      </w:r>
      <w:r>
        <w:rPr>
          <w:lang w:val="es_ES" w:bidi="es_ES"/>
        </w:rPr>
        <w:t>Los apóstoles y otros creyentes judíos que se enteraron de que los gentiles creían en Jesús</w:t>
      </w:r>
    </w:p>
    <w:p>
      <w:pPr>
        <w:pStyle w:val="ListBullet"/>
        <w:spacing w:line="240" w:lineRule="auto"/>
        <w:ind w:left="720"/>
      </w:pPr>
      <w:r>
        <w:rPr>
          <w:lang w:val="es_ES" w:bidi="es_ES"/>
        </w:rPr>
      </w:r>
      <w:r>
        <w:rPr>
          <w:lang w:val="es_ES" w:bidi="es_ES"/>
        </w:rPr>
        <w:t>La voz del cielo: Dios</w:t>
      </w:r>
    </w:p>
    <w:p>
      <w:pPr>
        <w:pStyle w:val="ListBullet"/>
        <w:spacing w:line="240" w:lineRule="auto"/>
        <w:ind w:left="720"/>
      </w:pPr>
      <w:r>
        <w:rPr>
          <w:lang w:val="es_ES" w:bidi="es_ES"/>
        </w:rPr>
      </w:r>
      <w:r>
        <w:rPr>
          <w:lang w:val="es_ES" w:bidi="es_ES"/>
        </w:rPr>
        <w:t>Los creyentes judíos en Jerusalén que criticaron a Pedro por socializar con gentiles</w:t>
      </w:r>
    </w:p>
    <w:p>
      <w:pPr>
        <w:pStyle w:val="ListBullet"/>
        <w:spacing w:line="240" w:lineRule="auto"/>
        <w:ind w:left="720"/>
      </w:pPr>
      <w:r>
        <w:rPr>
          <w:lang w:val="es_ES" w:bidi="es_ES"/>
        </w:rPr>
      </w:r>
      <w:r>
        <w:rPr>
          <w:lang w:val="es_ES" w:bidi="es_ES"/>
        </w:rPr>
        <w:t>Tres hombres gentiles, mensajeros enviados por el hombre gentil que envió a llamar a Pedro</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Un ángel, el mensajero de Dios que se apareció al hombre gentil que envió a llamar a Pedro</w:t>
      </w:r>
    </w:p>
    <w:p>
      <w:pPr>
        <w:pStyle w:val="ListBullet"/>
        <w:spacing w:line="240" w:lineRule="auto"/>
        <w:ind w:left="720"/>
      </w:pPr>
      <w:r>
        <w:rPr>
          <w:lang w:val="es_ES" w:bidi="es_ES"/>
        </w:rPr>
      </w:r>
      <w:r>
        <w:rPr>
          <w:lang w:val="es_ES" w:bidi="es_ES"/>
        </w:rPr>
        <w:t>Los miembros del hogar, la familia y los siervos del hombre gentil</w:t>
      </w:r>
    </w:p>
    <w:p>
      <w:pPr>
        <w:pStyle w:val="ListBullet"/>
        <w:spacing w:line="240" w:lineRule="auto"/>
        <w:ind w:left="720"/>
      </w:pPr>
      <w:r>
        <w:rPr>
          <w:lang w:val="es_ES" w:bidi="es_ES"/>
        </w:rPr>
      </w:r>
      <w:r>
        <w:rPr>
          <w:lang w:val="es_ES" w:bidi="es_ES"/>
        </w:rPr>
        <w:t>También podrías incluir a Jesús hablando con sus discípulos si te ayuda a visualizar la cita</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En la primera escena, los apóstoles y otros creyentes en toda Judea escucharon la noticia de que los gentiles aceptaron la palabra de Dios. Algunas traducciones dicen "ahora" o "pronto". Esto significa que los judíos se enteraron de las noticias poco después de que los gentiles aceptaron la palabra de Dios.</w:t>
      </w:r>
    </w:p>
    <w:p>
      <w:pPr/>
      <w:r>
        <w:rPr>
          <w:lang w:val="es_ES" w:bidi="es_ES"/>
        </w:rPr>
      </w:r>
      <w:r>
        <w:rPr>
          <w:lang w:val="es_ES" w:bidi="es_ES"/>
        </w:rPr>
        <w:t>Conversen sobre cómo piensan que las personas en múltiples ubicaciones lejanas pudieron escuchar esta noticia poco después de que sucedió. Recuerden que las personas en ese momento no tenían tecnología ni periódicos.</w:t>
      </w:r>
    </w:p>
    <w:p>
      <w:pPr/>
      <w:r>
        <w:rPr>
          <w:lang w:val="es_ES" w:bidi="es_ES"/>
        </w:rPr>
      </w:r>
      <w:r>
        <w:rPr>
          <w:lang w:val="es_ES" w:bidi="es_ES"/>
        </w:rPr>
        <w:t>En la segunda escena, Pedro y sus compañeros viajaron de Cesarea a Jerusalén. Algunas traducciones dicen que "subieron" a Jerusalén porque las personas tenían que caminar colina arriba para ir allí. En Jerusalén, los creyentes judíos criticaron a Pedro. La ley judía establecía que entrar en el hogar de un no judío hacía a un judío ritualmente impuro o no apto. Algunas traducciones llaman a los no judíos "gentiles" y otras traducciones llaman a los no judíos "incircuncisos". La ley judía requería la circuncisión y solo los judíos practicaban la circuncisión. Los judíos devotos nunca socializaban con una persona incircuncidada o gentil. Pedro incluso había compartido una comida en la casa del hombre gentil, por lo que los creyentes judíos consideraban esto impuro.</w:t>
      </w:r>
    </w:p>
    <w:p>
      <w:pPr/>
      <w:r>
        <w:rPr>
          <w:lang w:val="es_ES" w:bidi="es_ES"/>
        </w:rPr>
      </w:r>
      <w:r>
        <w:rPr>
          <w:lang w:val="es_ES" w:bidi="es_ES"/>
        </w:rPr>
        <w:t>Conversen sobre algo que una persona pueda hacer que la haría quedar mal vista en su cultura. ¿Cómo responden otras personas a esta persona que ha hecho esto?</w:t>
      </w:r>
    </w:p>
    <w:p>
      <w:pPr/>
      <w:r>
        <w:rPr>
          <w:lang w:val="es_ES" w:bidi="es_ES"/>
        </w:rPr>
      </w:r>
      <w:r>
        <w:rPr>
          <w:lang w:val="es_ES" w:bidi="es_ES"/>
        </w:rPr>
        <w:t>En la tercera escena, Pedro vuelve a contar lo que le sucedió en una historia anterior. Pedro estaba orando y entró en un trance, un estado temporal parecido al sueño mientras estaba despierto. Entonces Pedro tuvo una visión de una sábana que venía hacia él desde el cielo o el firmamento. La mayoría de las traducciones dicen algo como una sábana grande "estaba siendo bajada" por sus cuatro esquinas. La historia no describe quién bajó la sábana. La sábana bajó del cielo como si alguien la sosteniera por sus cuatro esquinas. Dios hizo que esto sucediera, pero Pedro no vio a Dios haciendo esta acción.</w:t>
      </w:r>
    </w:p>
    <w:p>
      <w:pPr/>
      <w:r>
        <w:rPr>
          <w:lang w:val="es_ES" w:bidi="es_ES"/>
        </w:rPr>
      </w:r>
      <w:r>
        <w:rPr>
          <w:lang w:val="es_ES" w:bidi="es_ES"/>
        </w:rPr>
        <w:t>Pedro vio tipos de animales en la sábana que Dios había prohibido al pueblo judío comer. Judíos devotos como Pedro nunca comieron estos animales "impuros" o ritualmente no aptos para el consumo. Sin embargo, Dios le dijo a Pedro que matara y comiera estos animales. Pedro estaba respetuosamente en desacuerdo con Dios porque Pedro nunca había comido nada impuro antes. Una voz del cielo, o de Dios, le dijo a Pedro que Dios había hecho esas cosas limpias. Dios no quería que Pedro ya no llamara a esas cosas impuras. "Esto sucedió tres veces" se refiere a la orden de Dios a Pedro o a la orden de Dios y la respuesta de Pedro.</w:t>
      </w:r>
    </w:p>
    <w:p>
      <w:pPr/>
      <w:r>
        <w:rPr>
          <w:lang w:val="es_ES" w:bidi="es_ES"/>
        </w:rPr>
      </w:r>
      <w:r>
        <w:rPr>
          <w:lang w:val="es_ES" w:bidi="es_ES"/>
        </w:rPr>
        <w:t>Entonces algunas traducciones dicen algo como la sábana: "fue levantada nuevamente al cielo". La historia no describe quién tiró de la sábana. La sábana regresó al cielo como si alguien la hubiera arrancado. Dios hizo que la sábana regresara al cielo. Pedro ya no podía verla. La visión de Pedro terminó.</w:t>
      </w:r>
    </w:p>
    <w:p>
      <w:pPr/>
      <w:r>
        <w:rPr>
          <w:lang w:val="es_ES" w:bidi="es_ES"/>
        </w:rPr>
      </w:r>
      <w:r>
        <w:rPr>
          <w:lang w:val="es_ES" w:bidi="es_ES"/>
        </w:rPr>
        <w:t>Conversen sobre las posibles maneras de describir cómo la sábana bajaba del cielo y regresaba a él.</w:t>
      </w:r>
    </w:p>
    <w:p>
      <w:pPr/>
      <w:r>
        <w:rPr>
          <w:lang w:val="es_ES" w:bidi="es_ES"/>
        </w:rPr>
      </w:r>
      <w:r>
        <w:rPr>
          <w:lang w:val="es_ES" w:bidi="es_ES"/>
        </w:rPr>
        <w:t>En la cuarta escena, Pedro les dijo a los creyentes judíos cómo Dios organizó que Pedro les hablara a los gentiles en Cesarea sobre Jesús. Pedro contó la historia desde su perspectiva, comenzando en el medio. Los eventos de la historia en realidad comienzan cuando un ángel le dijo al hombre gentil que enviara mensajeros para traer a Pedro a la casa del gentil. Recuerden que sabemos de la historia anterior que este hombre se llama Cornelio. Sin embargo, esta historia solo se refiere a Cornelio como el "hombre gentil". El ángel dijo que Pedro explicaría cómo Dios podía salvar a todos en la casa de las consecuencias de sus pecados. El hombre gentil envió a los mensajeros y encontraron a Pedro en Jope justo después de que esta visión terminó. El Espíritu Santo le aseguró a Pedro que estaba bien ir con los mensajeros no judíos. Pedro fue con los mensajeros gentiles, al hogar del hombre gentil. Pedro también señala que otros 6 hombres judíos que creían en Jesús estaban con él y también fueron a la casa del hombre gentil.</w:t>
      </w:r>
    </w:p>
    <w:p>
      <w:pPr/>
      <w:r>
        <w:rPr>
          <w:lang w:val="es_ES" w:bidi="es_ES"/>
        </w:rPr>
      </w:r>
      <w:r>
        <w:rPr>
          <w:lang w:val="es_ES" w:bidi="es_ES"/>
        </w:rPr>
        <w:t>En la quinta escena, Pedro les dijo a los creyentes judíos que Dios les dio el Espíritu Santo a esos gentiles tal como Dios lo hizo por los creyentes judíos. Pedro citó las palabras de Jesús a los discípulos de que Dios los bautizaría con el Espíritu Santo. Pedro vio que Dios aceptaba a los gentiles porque también creían en Jesús. Pedro también aceptó a los gentiles e implicaba que los creyentes judíos también debían hacerlo.</w:t>
      </w:r>
    </w:p>
    <w:p>
      <w:pPr/>
      <w:r>
        <w:rPr>
          <w:lang w:val="es_ES" w:bidi="es_ES"/>
        </w:rPr>
      </w:r>
      <w:r>
        <w:rPr>
          <w:lang w:val="es_ES" w:bidi="es_ES"/>
        </w:rPr>
        <w:t>En la sexta escena, los creyentes judíos "guardaron silencio" o dejaron de criticar a Pedro y, en cambio, alabaron a Dios. Estos creyentes judíos reconocieron que Dios aceptó a estos gentiles en la familia de Dios. Los judíos sabían que estos gentiles se habían alejado de sus pecados y se habían vuelto a Dios, viviendo la vida siguiendo los caminos de Dios.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6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Simón Pedro y los seis hombres judíos que creían en Jesús y viajaron con Pedro</w:t>
      </w:r>
    </w:p>
    <w:p>
      <w:pPr>
        <w:pStyle w:val="ListBullet"/>
        <w:spacing w:line="240" w:lineRule="auto"/>
        <w:ind w:left="720"/>
      </w:pPr>
      <w:r>
        <w:rPr>
          <w:lang w:val="es_ES" w:bidi="es_ES"/>
        </w:rPr>
      </w:r>
      <w:r>
        <w:rPr>
          <w:lang w:val="es_ES" w:bidi="es_ES"/>
        </w:rPr>
        <w:t>Los apóstoles y otros creyentes judíos que se enteraron de que los gentiles creían en Jesús</w:t>
      </w:r>
    </w:p>
    <w:p>
      <w:pPr>
        <w:pStyle w:val="ListBullet"/>
        <w:spacing w:line="240" w:lineRule="auto"/>
        <w:ind w:left="720"/>
      </w:pPr>
      <w:r>
        <w:rPr>
          <w:lang w:val="es_ES" w:bidi="es_ES"/>
        </w:rPr>
      </w:r>
      <w:r>
        <w:rPr>
          <w:lang w:val="es_ES" w:bidi="es_ES"/>
        </w:rPr>
        <w:t>La voz del cielo: Dios</w:t>
      </w:r>
    </w:p>
    <w:p>
      <w:pPr>
        <w:pStyle w:val="ListBullet"/>
        <w:spacing w:line="240" w:lineRule="auto"/>
        <w:ind w:left="720"/>
      </w:pPr>
      <w:r>
        <w:rPr>
          <w:lang w:val="es_ES" w:bidi="es_ES"/>
        </w:rPr>
      </w:r>
      <w:r>
        <w:rPr>
          <w:lang w:val="es_ES" w:bidi="es_ES"/>
        </w:rPr>
        <w:t>Los creyentes judíos en Jerusalén que criticaron a Pedro por socializar con gentiles</w:t>
      </w:r>
    </w:p>
    <w:p>
      <w:pPr>
        <w:pStyle w:val="ListBullet"/>
        <w:spacing w:line="240" w:lineRule="auto"/>
        <w:ind w:left="720"/>
      </w:pPr>
      <w:r>
        <w:rPr>
          <w:lang w:val="es_ES" w:bidi="es_ES"/>
        </w:rPr>
      </w:r>
      <w:r>
        <w:rPr>
          <w:lang w:val="es_ES" w:bidi="es_ES"/>
        </w:rPr>
        <w:t>Tres hombres gentiles, mensajeros enviados por el hombre gentil que envió a llamar a Pedro</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Un ángel, el mensajero de Dios que se apareció al hombre gentil que envió a llamar a Pedro</w:t>
      </w:r>
    </w:p>
    <w:p>
      <w:pPr>
        <w:pStyle w:val="ListBullet"/>
        <w:spacing w:line="240" w:lineRule="auto"/>
        <w:ind w:left="720"/>
      </w:pPr>
      <w:r>
        <w:rPr>
          <w:lang w:val="es_ES" w:bidi="es_ES"/>
        </w:rPr>
      </w:r>
      <w:r>
        <w:rPr>
          <w:lang w:val="es_ES" w:bidi="es_ES"/>
        </w:rPr>
        <w:t>Los miembros del hogar, la familia y los siervos del hombre gentil</w:t>
      </w:r>
    </w:p>
    <w:p>
      <w:pPr>
        <w:pStyle w:val="ListBullet"/>
        <w:spacing w:line="240" w:lineRule="auto"/>
        <w:ind w:left="720"/>
      </w:pPr>
      <w:r>
        <w:rPr>
          <w:lang w:val="es_ES" w:bidi="es_ES"/>
        </w:rPr>
      </w:r>
      <w:r>
        <w:rPr>
          <w:lang w:val="es_ES" w:bidi="es_ES"/>
        </w:rPr>
        <w:t>También es posible que incluyan a Jesús hablando con sus discípulos si los ayuda a visualizar la cita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En la primera escena, los apóstoles y otros creyentes judíos de toda Judea escucharon que los gentiles habían aceptado a Dios.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Pregunte a los actores que interpretan a los apóstoles y a otros creyentes judíos: "¿Cómo se sienten?" Es posible que escuchen cosas como: "Sorprendidos de que los no judíos hayan aceptado a Dios", o "Estamos preocupados de que las autoridades estén molestas de que más personas estén siguiendo a Jesús".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En la segunda escena, Pedro y sus compañeros viajaron de Cesarea a Jerusalén. En Jerusalén, los creyentes judíos criticaron a Pedro por compartir una comida en la casa del hombre gentil. Estos creyentes judíos siguieron estrictamente los rituales judíos. Sentían que la circuncisión era un requisito para seguir a 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Pedro: "¿Cómo se siente?" Es posible que escuchen cosas como: "Decepcionado de que los creyentes judíos me hayan criticado", o "Los creyentes judíos no vieron lo que Dios hizo, por lo que entiendo que esto es difícil para ellos aceptar".</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En la tercera escena, Pedro está contando la historia de lo que sucedió. Pedro estaba orando y entró en un trance. Entonces Pedro tuvo una visión de una sábana que venía hacia él del cielo. La sábana bajó del cielo como si alguien la sosteniera por sus cuatro esquinas. Dios le dijo a Pedro que comiera los animales impuros en la sábana.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Pedro: "¿Cómo se siente?" Es posible que escuchen cosas como: "Asombrado por esta visión", o "Sorprendido de que Dios me haya pedido que hiciera esto", o "Asqueado por la comida impura", o "Me confunde que Dios me haya pedido que haga algo en contra de las leyes".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Pedro dijo: "No, Señor", porque Pedro nunca había comido nada impuro antes.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Dios (la voz del cielo): "¿Cómo te sientes?" Es posible que escuchen cosas como: "No estoy sorprendido por la respuesta de Pedro. Sé que mi petición es difícil para Pedro", o "Pedro necesita más ayuda para entender lo que le estoy pidiendo que haga".</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Dios le dijo a Pedro que Dios había hecho limpios a esos animales impuros. Esto sucedió tres veces. Entonces la sábana regresó al cielo como si alguien la hubiera arrancado. La visión de Pedro terminó.</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Pedro: "¿Cómo se siente?" Es posible que escuchen cosas como: "Me siento honrado de que Dios haya hablado conmigo", o "Todavía estoy sorprendido por lo que sucedió, pero creo lo que Dios me mostró".</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En la cuarta escena, después de la visión de Pedro, tres mensajeros gentiles llegaron a Jope y le pidieron a Pedro que fuera con ellos a Cesarea. El Espíritu Santo le dijo a Pedro que fuera con estos hombres, sin discriminarlos por ser gentiles. Pedro y sus compañeros viajaron con los mensajeros a Cesarea.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Pedro: "¿Cómo se siente?" Es posible que escuchen cosas como: "Me pregunto qué está haciendo Dios", o "Tengo curiosidad por lo que sucederá".</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El grupo de Pedro llegó a la casa del hombre gentil en Cesarea. Este gentil dijo que un ángel había dicho que Pedro explicaría cómo Dios podía salvar a todos en el hogar de las consecuencias de sus pecados.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al hombre gentil: "¿Cómo se siente?" Es posible que escuchen cosas como: "Agradecido de que Pedro haya venido a mi casa", o "Emocionado de escuchar lo que Pedro va a decir".</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En la quinta escena, Pedro les dice a los creyentes judíos que Dios también les dio el Espíritu Santo a estos gentiles. Pedro citó las palabras de Jesús de que Dios bautizaría a los creyentes con el Espíritu Santo. Dios aceptó a estos gentiles. También lo hizo Pedro. Pedro dio a entender que los creyentes judíos también debían aceptar a estos gentiles.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creyentes judíos: "¿Cómo se sienten?" Es posible que escuchen cosas como: "Asombrados por el Espíritu Santo", o "Estábamos equivocados al criticar a Pedro".</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En la sexta escena, los creyentes judíos "guardaron silencio" o dejaron de criticar a Pedro y, en cambio, alabaron a Dios. Estos creyentes judíos reconocieron que los gentiles se alejaron de su pecado y se volvieron a Dios. Por lo tanto, Dios aceptó a los gentiles en la familia de Dios.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Pedro: "¿Cómo se siente?" Es posible que escuchen cosas como: "Agradecidos a Dios de que los creyentes judíos hayan aceptado a los creyentes gentiles", o "Asombrados de cómo Dios cambió los corazones de los creyentes judíos".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Los </w:t>
      </w:r>
      <w:r>
        <w:rPr>
          <w:b/>
          <w:lang w:val="es_ES" w:bidi="es_ES"/>
        </w:rPr>
        <w:t>apóstoles</w:t>
      </w:r>
      <w:r>
        <w:rPr>
          <w:lang w:val="es_ES" w:bidi="es_ES"/>
        </w:rPr>
        <w:t xml:space="preserve"> y otros </w:t>
      </w:r>
      <w:r>
        <w:rPr>
          <w:b/>
          <w:lang w:val="es_ES" w:bidi="es_ES"/>
        </w:rPr>
        <w:t>creyentes</w:t>
      </w:r>
      <w:r>
        <w:rPr>
          <w:lang w:val="es_ES" w:bidi="es_ES"/>
        </w:rPr>
        <w:t xml:space="preserve"> judíos o "hermanos" y "hermanas" escucharon las noticias de que los </w:t>
      </w:r>
      <w:r>
        <w:rPr>
          <w:b/>
          <w:lang w:val="es_ES" w:bidi="es_ES"/>
        </w:rPr>
        <w:t>gentiles</w:t>
      </w:r>
      <w:r>
        <w:rPr>
          <w:lang w:val="es_ES" w:bidi="es_ES"/>
        </w:rPr>
        <w:t xml:space="preserve"> o las personas </w:t>
      </w:r>
      <w:r>
        <w:rPr>
          <w:b/>
          <w:lang w:val="es_ES" w:bidi="es_ES"/>
        </w:rPr>
        <w:t>incircuncidadas</w:t>
      </w:r>
      <w:r>
        <w:rPr>
          <w:lang w:val="es_ES" w:bidi="es_ES"/>
        </w:rPr>
        <w:t xml:space="preserve"> habían recibido la palabra de Dios. Jesús había nombrado a hombres como sus representantes, o apóstoles. Creyentes se refiere a las personas que creían en Jesús y lo seguían. Los gentiles no eran judíos. Los judíos practicaban la circuncisión y los no judíos no practicaban la circuncisión. Los judíos pensaban que un hombre que seguía a Dios debía hacer el ritual de la circuncisión. Por lo tanto, los judíos llamaban a los no judíos personas incircuncisas. Aquí la "palabra de Dios" se refiere al evangelio o las buenas nuevas sobre Jesús.</w:t>
      </w:r>
    </w:p>
    <w:p>
      <w:pPr/>
      <w:r>
        <w:rPr>
          <w:lang w:val="es_ES" w:bidi="es_ES"/>
        </w:rPr>
      </w:r>
      <w:r>
        <w:rPr>
          <w:lang w:val="es_ES" w:bidi="es_ES"/>
        </w:rPr>
        <w:t xml:space="preserve">Usen las mismas palabras para </w:t>
      </w:r>
      <w:r>
        <w:rPr>
          <w:b/>
          <w:lang w:val="es_ES" w:bidi="es_ES"/>
        </w:rPr>
        <w:t>apóstoles</w:t>
      </w:r>
      <w:r>
        <w:rPr>
          <w:lang w:val="es_ES" w:bidi="es_ES"/>
        </w:rPr>
        <w:t xml:space="preserve">, </w:t>
      </w:r>
      <w:r>
        <w:rPr>
          <w:b/>
          <w:lang w:val="es_ES" w:bidi="es_ES"/>
        </w:rPr>
        <w:t>creyentes</w:t>
      </w:r>
      <w:r>
        <w:rPr>
          <w:lang w:val="es_ES" w:bidi="es_ES"/>
        </w:rPr>
        <w:t xml:space="preserve"> y </w:t>
      </w:r>
      <w:r>
        <w:rPr>
          <w:b/>
          <w:lang w:val="es_ES" w:bidi="es_ES"/>
        </w:rPr>
        <w:t>gentiles</w:t>
      </w:r>
      <w:r>
        <w:rPr>
          <w:lang w:val="es_ES" w:bidi="es_ES"/>
        </w:rPr>
        <w:t xml:space="preserve">, o </w:t>
      </w:r>
      <w:r>
        <w:rPr>
          <w:b/>
          <w:lang w:val="es_ES" w:bidi="es_ES"/>
        </w:rPr>
        <w:t>incircuncisos</w:t>
      </w:r>
      <w:r>
        <w:rPr>
          <w:lang w:val="es_ES" w:bidi="es_ES"/>
        </w:rPr>
        <w:t xml:space="preserve">, que han usado en los pasajes anteriores. Consulten el Glosario Principal para obtener una definición completa de </w:t>
      </w:r>
      <w:r>
        <w:rPr>
          <w:lang w:val="es_ES" w:bidi="es_ES"/>
        </w:rPr>
        <w:t>apóstoles</w:t>
      </w:r>
      <w:r>
        <w:rPr>
          <w:lang w:val="es_ES" w:bidi="es_ES"/>
        </w:rPr>
        <w:t xml:space="preserve">, </w:t>
      </w:r>
      <w:r>
        <w:rPr>
          <w:lang w:val="es_ES" w:bidi="es_ES"/>
        </w:rPr>
        <w:t>creyentes</w:t>
      </w:r>
      <w:r>
        <w:rPr>
          <w:lang w:val="es_ES" w:bidi="es_ES"/>
        </w:rPr>
        <w:t xml:space="preserve"> y </w:t>
      </w:r>
      <w:r>
        <w:rPr>
          <w:lang w:val="es_ES" w:bidi="es_ES"/>
        </w:rPr>
        <w:t>gentiles</w:t>
      </w:r>
      <w:r>
        <w:rPr>
          <w:lang w:val="es_ES" w:bidi="es_ES"/>
        </w:rPr>
        <w:t xml:space="preserve">, o </w:t>
      </w:r>
      <w:r>
        <w:rPr>
          <w:lang w:val="es_ES" w:bidi="es_ES"/>
        </w:rPr>
        <w:t>incircuncisos</w:t>
      </w:r>
      <w:r>
        <w:rPr>
          <w:lang w:val="es_ES" w:bidi="es_ES"/>
        </w:rPr>
        <w:t>.</w:t>
      </w:r>
    </w:p>
    <w:p>
      <w:pPr/>
      <w:r>
        <w:rPr>
          <w:lang w:val="es_ES" w:bidi="es_ES"/>
        </w:rPr>
      </w:r>
      <w:r>
        <w:rPr>
          <w:lang w:val="es_ES" w:bidi="es_ES"/>
        </w:rPr>
        <w:t>Los creyentes judíos en Jerusalén criticaron a Pedro por comer en la casa de un gentil.</w:t>
      </w:r>
    </w:p>
    <w:p>
      <w:pPr/>
      <w:r>
        <w:rPr>
          <w:lang w:val="es_ES" w:bidi="es_ES"/>
        </w:rPr>
      </w:r>
      <w:r>
        <w:rPr>
          <w:lang w:val="es_ES" w:bidi="es_ES"/>
        </w:rPr>
        <w:t xml:space="preserve">Entonces Pedro explicó lo que sucedió. Pedro estaba en Jope </w:t>
      </w:r>
      <w:r>
        <w:rPr>
          <w:b/>
          <w:lang w:val="es_ES" w:bidi="es_ES"/>
        </w:rPr>
        <w:t>orando</w:t>
      </w:r>
      <w:r>
        <w:rPr>
          <w:lang w:val="es_ES" w:bidi="es_ES"/>
        </w:rPr>
        <w:t xml:space="preserve"> cuando entró en un trance, lo que significa que ya no era consciente de su entorno. Entonces Dios le dio una </w:t>
      </w:r>
      <w:r>
        <w:rPr>
          <w:b/>
          <w:lang w:val="es_ES" w:bidi="es_ES"/>
        </w:rPr>
        <w:t>visión</w:t>
      </w:r>
      <w:r>
        <w:rPr>
          <w:lang w:val="es_ES" w:bidi="es_ES"/>
        </w:rPr>
        <w:t>. Una visión se refiere a una experiencia sobrenatural en la que Dios revela un mensaje a una persona cuando está despierta.</w:t>
      </w:r>
    </w:p>
    <w:p>
      <w:pPr/>
      <w:r>
        <w:rPr>
          <w:lang w:val="es_ES" w:bidi="es_ES"/>
        </w:rPr>
      </w:r>
      <w:r>
        <w:rPr>
          <w:lang w:val="es_ES" w:bidi="es_ES"/>
        </w:rPr>
        <w:t xml:space="preserve">Pedro vio algo como una sábana grande que bajaba hacia él del cielo como si alguien la sosteniera por sus cuatro esquinas. Pedro vio animales domesticados y salvajes, reptiles y aves en la sábana. Una voz del cielo le dijo a Pedro que matara y comiera a estos animales. Pedro respondió a Dios: "No, </w:t>
      </w:r>
      <w:r>
        <w:rPr>
          <w:b/>
          <w:lang w:val="es_ES" w:bidi="es_ES"/>
        </w:rPr>
        <w:t>Señor</w:t>
      </w:r>
      <w:r>
        <w:rPr>
          <w:lang w:val="es_ES" w:bidi="es_ES"/>
        </w:rPr>
        <w:t>". Aquí el uso que Pedro hace de la palabra "Señor" muestra que Pedro sabe que la voz del cielo es Dios.</w:t>
      </w:r>
    </w:p>
    <w:p>
      <w:pPr/>
      <w:r>
        <w:rPr>
          <w:lang w:val="es_ES" w:bidi="es_ES"/>
        </w:rPr>
      </w:r>
      <w:r>
        <w:rPr>
          <w:lang w:val="es_ES" w:bidi="es_ES"/>
        </w:rPr>
        <w:t xml:space="preserve">Usen las mismas palabras para </w:t>
      </w:r>
      <w:r>
        <w:rPr>
          <w:lang w:val="es_ES" w:bidi="es_ES"/>
        </w:rPr>
        <w:t>orar</w:t>
      </w:r>
      <w:r>
        <w:rPr>
          <w:lang w:val="es_ES" w:bidi="es_ES"/>
        </w:rPr>
        <w:t xml:space="preserve">, </w:t>
      </w:r>
      <w:r>
        <w:rPr>
          <w:b/>
          <w:lang w:val="es_ES" w:bidi="es_ES"/>
        </w:rPr>
        <w:t>visión</w:t>
      </w:r>
      <w:r>
        <w:rPr>
          <w:lang w:val="es_ES" w:bidi="es_ES"/>
        </w:rPr>
        <w:t xml:space="preserve"> y </w:t>
      </w:r>
      <w:r>
        <w:rPr>
          <w:b/>
          <w:lang w:val="es_ES" w:bidi="es_ES"/>
        </w:rPr>
        <w:t>Señor</w:t>
      </w:r>
      <w:r>
        <w:rPr>
          <w:lang w:val="es_ES" w:bidi="es_ES"/>
        </w:rPr>
        <w:t xml:space="preserve"> que han usado en los pasajes anteriores. Consulte el Glosario Principal para obtener una definición completa de </w:t>
      </w:r>
      <w:r>
        <w:rPr>
          <w:lang w:val="es_ES" w:bidi="es_ES"/>
        </w:rPr>
        <w:t>visión</w:t>
      </w:r>
      <w:r>
        <w:rPr>
          <w:lang w:val="es_ES" w:bidi="es_ES"/>
        </w:rPr>
        <w:t xml:space="preserve"> y </w:t>
      </w:r>
      <w:r>
        <w:rPr>
          <w:lang w:val="es_ES" w:bidi="es_ES"/>
        </w:rPr>
        <w:t>Señor</w:t>
      </w:r>
      <w:r>
        <w:rPr>
          <w:lang w:val="es_ES" w:bidi="es_ES"/>
        </w:rPr>
        <w:t>.</w:t>
      </w:r>
    </w:p>
    <w:p>
      <w:pPr/>
      <w:r>
        <w:rPr>
          <w:lang w:val="es_ES" w:bidi="es_ES"/>
        </w:rPr>
      </w:r>
      <w:r>
        <w:rPr>
          <w:lang w:val="es_ES" w:bidi="es_ES"/>
        </w:rPr>
        <w:t xml:space="preserve">Pedro continúa diciendo que nunca ha comido nada </w:t>
      </w:r>
      <w:r>
        <w:rPr>
          <w:b/>
          <w:lang w:val="es_ES" w:bidi="es_ES"/>
        </w:rPr>
        <w:t>impuro</w:t>
      </w:r>
      <w:r>
        <w:rPr>
          <w:lang w:val="es_ES" w:bidi="es_ES"/>
        </w:rPr>
        <w:t xml:space="preserve">. La ley judía consideraba a los animales en la sábana como impuros, o ritualmente no aptos para el consumo. La voz del cielo dijo que Pedro no debía llamar a algo impuro porque Dios lo ha hecho limpio. Esto sucedió tres veces. Entonces Dios hizo que la sábana regresara al </w:t>
      </w:r>
      <w:r>
        <w:rPr>
          <w:b/>
          <w:lang w:val="es_ES" w:bidi="es_ES"/>
        </w:rPr>
        <w:t>cielo</w:t>
      </w:r>
      <w:r>
        <w:rPr>
          <w:lang w:val="es_ES" w:bidi="es_ES"/>
        </w:rPr>
        <w:t>. Aquí el cielo puede referirse a donde vive Dios o al cielo físico que vemos, para que puedan traducir usando cualquiera de los significados.</w:t>
      </w:r>
    </w:p>
    <w:p>
      <w:pPr/>
      <w:r>
        <w:rPr>
          <w:lang w:val="es_ES" w:bidi="es_ES"/>
        </w:rPr>
      </w:r>
      <w:r>
        <w:rPr>
          <w:lang w:val="es_ES" w:bidi="es_ES"/>
        </w:rPr>
        <w:t xml:space="preserve">Usen las mismas palabras para </w:t>
      </w:r>
      <w:r>
        <w:rPr>
          <w:b/>
          <w:lang w:val="es_ES" w:bidi="es_ES"/>
        </w:rPr>
        <w:t>impuro</w:t>
      </w:r>
      <w:r>
        <w:rPr>
          <w:lang w:val="es_ES" w:bidi="es_ES"/>
        </w:rPr>
        <w:t xml:space="preserve"> que han usado en los pasajes anteriores. Consulten el Glosario Principal para obtener una definición completa de </w:t>
      </w:r>
      <w:r>
        <w:rPr>
          <w:lang w:val="es_ES" w:bidi="es_ES"/>
        </w:rPr>
        <w:t>puro/impuro</w:t>
      </w:r>
      <w:r>
        <w:rPr>
          <w:lang w:val="es_ES" w:bidi="es_ES"/>
        </w:rPr>
        <w:t xml:space="preserve"> y </w:t>
      </w:r>
      <w:r>
        <w:rPr>
          <w:lang w:val="es_ES" w:bidi="es_ES"/>
        </w:rPr>
        <w:t>cielo</w:t>
      </w:r>
      <w:r>
        <w:rPr>
          <w:lang w:val="es_ES" w:bidi="es_ES"/>
        </w:rPr>
        <w:t>.</w:t>
      </w:r>
    </w:p>
    <w:p>
      <w:pPr/>
      <w:r>
        <w:rPr>
          <w:lang w:val="es_ES" w:bidi="es_ES"/>
        </w:rPr>
      </w:r>
      <w:r>
        <w:rPr>
          <w:lang w:val="es_ES" w:bidi="es_ES"/>
        </w:rPr>
        <w:t xml:space="preserve">Inmediatamente después de la visión de Pedro, el </w:t>
      </w:r>
      <w:r>
        <w:rPr>
          <w:b/>
          <w:lang w:val="es_ES" w:bidi="es_ES"/>
        </w:rPr>
        <w:t>Espíritu Santo</w:t>
      </w:r>
      <w:r>
        <w:rPr>
          <w:lang w:val="es_ES" w:bidi="es_ES"/>
        </w:rPr>
        <w:t xml:space="preserve"> le dijo a Pedro que fuera con los tres mensajeros gentiles. El Espíritu Santo le dijo a Pedro que no dudara ni se preocupara de que estos hombres fueran gentiles, o no judíos. El hombre gentil en Cesarea les explicó que un </w:t>
      </w:r>
      <w:r>
        <w:rPr>
          <w:b/>
          <w:lang w:val="es_ES" w:bidi="es_ES"/>
        </w:rPr>
        <w:t>ángel</w:t>
      </w:r>
      <w:r>
        <w:rPr>
          <w:lang w:val="es_ES" w:bidi="es_ES"/>
        </w:rPr>
        <w:t xml:space="preserve"> le dio un mensaje. El ángel, un mensajero espiritual de Dios, le dijo a este hombre gentil que enviara mensajeros para traer a Pedro para decirles a todos en el </w:t>
      </w:r>
      <w:r>
        <w:rPr>
          <w:b/>
          <w:lang w:val="es_ES" w:bidi="es_ES"/>
        </w:rPr>
        <w:t>hogar</w:t>
      </w:r>
      <w:r>
        <w:rPr>
          <w:lang w:val="es_ES" w:bidi="es_ES"/>
        </w:rPr>
        <w:t xml:space="preserve"> del hombre gentil cómo Dios podía </w:t>
      </w:r>
      <w:r>
        <w:rPr>
          <w:b/>
          <w:lang w:val="es_ES" w:bidi="es_ES"/>
        </w:rPr>
        <w:t>salvarlos</w:t>
      </w:r>
      <w:r>
        <w:rPr>
          <w:lang w:val="es_ES" w:bidi="es_ES"/>
        </w:rPr>
        <w:t xml:space="preserve"> de las consecuencias de sus pecados para que pudieran unirse a la familia de Dios. El hogar probablemente incluía a este hombre gentil, su familia y sus siervos.</w:t>
      </w:r>
    </w:p>
    <w:p>
      <w:pPr/>
      <w:r>
        <w:rPr>
          <w:lang w:val="es_ES" w:bidi="es_ES"/>
        </w:rPr>
      </w:r>
      <w:r>
        <w:rPr>
          <w:lang w:val="es_ES" w:bidi="es_ES"/>
        </w:rPr>
        <w:t xml:space="preserve">Usen las mismas palabras para </w:t>
      </w:r>
      <w:r>
        <w:rPr>
          <w:b/>
          <w:lang w:val="es_ES" w:bidi="es_ES"/>
        </w:rPr>
        <w:t>Espíritu Santo</w:t>
      </w:r>
      <w:r>
        <w:rPr>
          <w:lang w:val="es_ES" w:bidi="es_ES"/>
        </w:rPr>
        <w:t xml:space="preserve">, </w:t>
      </w:r>
      <w:r>
        <w:rPr>
          <w:b/>
          <w:lang w:val="es_ES" w:bidi="es_ES"/>
        </w:rPr>
        <w:t>ángel</w:t>
      </w:r>
      <w:r>
        <w:rPr>
          <w:lang w:val="es_ES" w:bidi="es_ES"/>
        </w:rPr>
        <w:t xml:space="preserve">, </w:t>
      </w:r>
      <w:r>
        <w:rPr>
          <w:b/>
          <w:lang w:val="es_ES" w:bidi="es_ES"/>
        </w:rPr>
        <w:t>hogar</w:t>
      </w:r>
      <w:r>
        <w:rPr>
          <w:lang w:val="es_ES" w:bidi="es_ES"/>
        </w:rPr>
        <w:t xml:space="preserve"> y </w:t>
      </w:r>
      <w:r>
        <w:rPr>
          <w:b/>
          <w:lang w:val="es_ES" w:bidi="es_ES"/>
        </w:rPr>
        <w:t>salvar</w:t>
      </w:r>
      <w:r>
        <w:rPr>
          <w:lang w:val="es_ES" w:bidi="es_ES"/>
        </w:rPr>
        <w:t xml:space="preserve"> que han usado en los pasajes anteriores. Consulten el Glosario Principal para obtener una definición completa de </w:t>
      </w:r>
      <w:r>
        <w:rPr>
          <w:lang w:val="es_ES" w:bidi="es_ES"/>
        </w:rPr>
        <w:t>Espíritu Santo</w:t>
      </w:r>
      <w:r>
        <w:rPr>
          <w:lang w:val="es_ES" w:bidi="es_ES"/>
        </w:rPr>
        <w:t xml:space="preserve">, </w:t>
      </w:r>
      <w:r>
        <w:rPr>
          <w:lang w:val="es_ES" w:bidi="es_ES"/>
        </w:rPr>
        <w:t>ángel</w:t>
      </w:r>
      <w:r>
        <w:rPr>
          <w:lang w:val="es_ES" w:bidi="es_ES"/>
        </w:rPr>
        <w:t xml:space="preserve">, </w:t>
      </w:r>
      <w:r>
        <w:rPr>
          <w:lang w:val="es_ES" w:bidi="es_ES"/>
        </w:rPr>
        <w:t>hogar</w:t>
      </w:r>
      <w:r>
        <w:rPr>
          <w:lang w:val="es_ES" w:bidi="es_ES"/>
        </w:rPr>
        <w:t xml:space="preserve"> y </w:t>
      </w:r>
      <w:r>
        <w:rPr>
          <w:lang w:val="es_ES" w:bidi="es_ES"/>
        </w:rPr>
        <w:t>salvar</w:t>
      </w:r>
      <w:r>
        <w:rPr>
          <w:lang w:val="es_ES" w:bidi="es_ES"/>
        </w:rPr>
        <w:t>.</w:t>
      </w:r>
    </w:p>
    <w:p>
      <w:pPr/>
      <w:r>
        <w:rPr>
          <w:lang w:val="es_ES" w:bidi="es_ES"/>
        </w:rPr>
      </w:r>
      <w:r>
        <w:rPr>
          <w:lang w:val="es_ES" w:bidi="es_ES"/>
        </w:rPr>
        <w:t xml:space="preserve">Pedro comenzó a hablarles a estos gentiles sobre Dios. El Espíritu Santo vino sobre estos gentiles de la misma manera que el Espíritu Santo ya había venido sobre los judíos que creían en Jesús. Pedro recordó que Jesús les había dicho a los discípulos: "Juan </w:t>
      </w:r>
      <w:r>
        <w:rPr>
          <w:b/>
          <w:lang w:val="es_ES" w:bidi="es_ES"/>
        </w:rPr>
        <w:t>bautizó</w:t>
      </w:r>
      <w:r>
        <w:rPr>
          <w:lang w:val="es_ES" w:bidi="es_ES"/>
        </w:rPr>
        <w:t xml:space="preserve"> con agua, pero ustedes serán bautizados con el Espíritu Santo". El bautismo es un lavado ceremonial o ritual para mostrar que alguien ha seguido a Jesús. Los creyentes judíos pensaban que las personas que creían en Jesús debían hacer el ritual del bautismo para mostrar que se habían unido a la familia de Dios.</w:t>
      </w:r>
    </w:p>
    <w:p>
      <w:pPr/>
      <w:r>
        <w:rPr>
          <w:lang w:val="es_ES" w:bidi="es_ES"/>
        </w:rPr>
      </w:r>
      <w:r>
        <w:rPr>
          <w:lang w:val="es_ES" w:bidi="es_ES"/>
        </w:rPr>
        <w:t xml:space="preserve">Usen la misma palabra para </w:t>
      </w:r>
      <w:r>
        <w:rPr>
          <w:b/>
          <w:lang w:val="es_ES" w:bidi="es_ES"/>
        </w:rPr>
        <w:t>bautizar</w:t>
      </w:r>
      <w:r>
        <w:rPr>
          <w:lang w:val="es_ES" w:bidi="es_ES"/>
        </w:rPr>
        <w:t xml:space="preserve"> que han usado en los pasajes anteriores. Consulten el Glosario Principal para obtener una definición completa de </w:t>
      </w:r>
      <w:r>
        <w:rPr>
          <w:lang w:val="es_ES" w:bidi="es_ES"/>
        </w:rPr>
        <w:t>bautizar</w:t>
      </w:r>
      <w:r>
        <w:rPr>
          <w:lang w:val="es_ES" w:bidi="es_ES"/>
        </w:rPr>
        <w:t>.</w:t>
      </w:r>
    </w:p>
    <w:p>
      <w:pPr/>
      <w:r>
        <w:rPr>
          <w:lang w:val="es_ES" w:bidi="es_ES"/>
        </w:rPr>
      </w:r>
      <w:r>
        <w:rPr>
          <w:lang w:val="es_ES" w:bidi="es_ES"/>
        </w:rPr>
        <w:t xml:space="preserve">Cuando los otros creyentes judíos escucharon lo que Pedro dijo, dejaron de objetar y comenzaron a </w:t>
      </w:r>
      <w:r>
        <w:rPr>
          <w:b/>
          <w:lang w:val="es_ES" w:bidi="es_ES"/>
        </w:rPr>
        <w:t>glorificar</w:t>
      </w:r>
      <w:r>
        <w:rPr>
          <w:lang w:val="es_ES" w:bidi="es_ES"/>
        </w:rPr>
        <w:t xml:space="preserve"> o </w:t>
      </w:r>
      <w:r>
        <w:rPr>
          <w:b/>
          <w:lang w:val="es_ES" w:bidi="es_ES"/>
        </w:rPr>
        <w:t>alabar</w:t>
      </w:r>
      <w:r>
        <w:rPr>
          <w:lang w:val="es_ES" w:bidi="es_ES"/>
        </w:rPr>
        <w:t xml:space="preserve"> a Dios. Estos creyentes judíos sabían que Dios también les había dado a los gentiles la oportunidad de </w:t>
      </w:r>
      <w:r>
        <w:rPr>
          <w:b/>
          <w:lang w:val="es_ES" w:bidi="es_ES"/>
        </w:rPr>
        <w:t>arrepentirse</w:t>
      </w:r>
      <w:r>
        <w:rPr>
          <w:lang w:val="es_ES" w:bidi="es_ES"/>
        </w:rPr>
        <w:t xml:space="preserve"> de sus </w:t>
      </w:r>
      <w:r>
        <w:rPr>
          <w:b/>
          <w:lang w:val="es_ES" w:bidi="es_ES"/>
        </w:rPr>
        <w:t>pecados</w:t>
      </w:r>
      <w:r>
        <w:rPr>
          <w:lang w:val="es_ES" w:bidi="es_ES"/>
        </w:rPr>
        <w:t xml:space="preserve"> para tener "vida". Esto significaba que los gentiles se alejaron de sus pecados y vivían de una nueva manera, siguiendo a Dios. "Vida" también se refiere a la vida eterna con Dios.</w:t>
      </w:r>
    </w:p>
    <w:p>
      <w:pPr/>
      <w:r>
        <w:rPr>
          <w:lang w:val="es_ES" w:bidi="es_ES"/>
        </w:rPr>
      </w:r>
      <w:r>
        <w:rPr>
          <w:lang w:val="es_ES" w:bidi="es_ES"/>
        </w:rPr>
        <w:t xml:space="preserve">Usen las mismas palabras para </w:t>
      </w:r>
      <w:r>
        <w:rPr>
          <w:b/>
          <w:lang w:val="es_ES" w:bidi="es_ES"/>
        </w:rPr>
        <w:t>glorificar</w:t>
      </w:r>
      <w:r>
        <w:rPr>
          <w:lang w:val="es_ES" w:bidi="es_ES"/>
        </w:rPr>
        <w:t xml:space="preserve">, </w:t>
      </w:r>
      <w:r>
        <w:rPr>
          <w:b/>
          <w:lang w:val="es_ES" w:bidi="es_ES"/>
        </w:rPr>
        <w:t>alabar</w:t>
      </w:r>
      <w:r>
        <w:rPr>
          <w:lang w:val="es_ES" w:bidi="es_ES"/>
        </w:rPr>
        <w:t xml:space="preserve">, </w:t>
      </w:r>
      <w:r>
        <w:rPr>
          <w:b/>
          <w:lang w:val="es_ES" w:bidi="es_ES"/>
        </w:rPr>
        <w:t>arrepentirse</w:t>
      </w:r>
      <w:r>
        <w:rPr>
          <w:lang w:val="es_ES" w:bidi="es_ES"/>
        </w:rPr>
        <w:t xml:space="preserve"> y </w:t>
      </w:r>
      <w:r>
        <w:rPr>
          <w:b/>
          <w:lang w:val="es_ES" w:bidi="es_ES"/>
        </w:rPr>
        <w:t>pecados</w:t>
      </w:r>
      <w:r>
        <w:rPr>
          <w:lang w:val="es_ES" w:bidi="es_ES"/>
        </w:rPr>
        <w:t xml:space="preserve"> que han usado en los pasajes anteriores. Consulten el Glosario Principal para obtener una definición completa de </w:t>
      </w:r>
      <w:r>
        <w:rPr>
          <w:lang w:val="es_ES" w:bidi="es_ES"/>
        </w:rPr>
        <w:t>glorificar</w:t>
      </w:r>
      <w:r>
        <w:rPr>
          <w:lang w:val="es_ES" w:bidi="es_ES"/>
        </w:rPr>
        <w:t xml:space="preserve">, </w:t>
      </w:r>
      <w:r>
        <w:rPr>
          <w:lang w:val="es_ES" w:bidi="es_ES"/>
        </w:rPr>
        <w:t>alabar</w:t>
      </w:r>
      <w:r>
        <w:rPr>
          <w:lang w:val="es_ES" w:bidi="es_ES"/>
        </w:rPr>
        <w:t xml:space="preserve">, </w:t>
      </w:r>
      <w:r>
        <w:rPr>
          <w:lang w:val="es_ES" w:bidi="es_ES"/>
        </w:rPr>
        <w:t>arrepentirse</w:t>
      </w:r>
      <w:r>
        <w:rPr>
          <w:lang w:val="es_ES" w:bidi="es_ES"/>
        </w:rPr>
        <w:t xml:space="preserve"> y </w:t>
      </w:r>
      <w:r>
        <w:rPr>
          <w:lang w:val="es_ES" w:bidi="es_ES"/>
        </w:rPr>
        <w:t>pecar</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11:19–26</w:t>
      </w:r>
      <w:r>
        <w:rPr>
          <w:lang w:val="es_ES" w:bidi="es_ES"/>
        </w:rPr>
      </w:r>
    </w:p>
    <w:p>
      <w:pPr>
        <w:pStyle w:val="Heading3"/>
      </w:pPr>
      <w:r>
        <w:rPr>
          <w:lang w:val="es_ES" w:bidi="es_ES"/>
        </w:rPr>
        <w:t>Escuchar con el corazón</w:t>
      </w:r>
    </w:p>
    <w:p>
      <w:pPr/>
      <w:r>
        <w:rPr>
          <w:lang w:val="es_ES" w:bidi="es_ES"/>
        </w:rPr>
      </w:r>
      <w:r>
        <w:rPr>
          <w:lang w:val="es_ES" w:bidi="es_ES"/>
        </w:rPr>
        <w:t>Escuchen Hechos 11:19–26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Antes de este pasaje, Pedro les dio un informe a los cristianos judíos en Jerusalén sobre la familia de Cornelio en Cesarea. El Espíritu de Dios había llevado a Pedro a compartir las buenas nuevas de Jesús con Cornelio y su familia. Aunque la familia de Cornelio era griega, recibieron el Espíritu Santo por fe. Los seguidores judíos de Jesús estaban asombrados de que Dios estuviera llevando a los griegos a apartarse del pecado y a volverse hacia Dios mediante la fe en Jesús.</w:t>
      </w:r>
    </w:p>
    <w:p>
      <w:pPr/>
      <w:r>
        <w:rPr>
          <w:lang w:val="es_ES" w:bidi="es_ES"/>
        </w:rPr>
      </w:r>
      <w:r>
        <w:rPr>
          <w:lang w:val="es_ES" w:bidi="es_ES"/>
        </w:rPr>
        <w:t>En este pasaje, vemos a Dios trabajando nuevamente para traer a muchas personas no judías a la fe en Jesús. Aunque esta historia sigue el informe de Pedro en Jerusalén sobre Cornelio, podría haber tenido lugar al mismo tiempo que la experiencia de Pedro con Cornelio.</w:t>
      </w:r>
    </w:p>
    <w:p>
      <w:pPr/>
      <w:r>
        <w:rPr>
          <w:lang w:val="es_ES" w:bidi="es_ES"/>
        </w:rPr>
      </w:r>
      <w:r>
        <w:rPr>
          <w:lang w:val="es_ES" w:bidi="es_ES"/>
        </w:rPr>
        <w:t>Esta historia comienza con una declaración muy similar que sigue a la muerte de Esteban, que se encuentra en Hechos 8:1. Lucas, el escritor de Hechos, repite que los seguidores de Jesús fueron perseguidos en Jerusalén, y huyeron a diferentes lugares. Fueron a Fenicia, Chipre y Antioquía y solo predicaban la palabra de Dios a los judíos. Es posible que ni siquiera se les haya ocurrido que los griegos u otros no judíos podían escuchar y recibir la palabra de Dios sobre Jesús.</w:t>
      </w:r>
    </w:p>
    <w:p>
      <w:pPr/>
      <w:r>
        <w:rPr>
          <w:lang w:val="es_ES" w:bidi="es_ES"/>
        </w:rPr>
      </w:r>
      <w:r>
        <w:rPr>
          <w:lang w:val="es_ES" w:bidi="es_ES"/>
        </w:rPr>
        <w:t>¿Les resulta difícil compartir las buenas nuevas con personas de un origen cultural o idioma nativo diferente al suyo? Si es así, ¿por qué es difícil?</w:t>
      </w:r>
    </w:p>
    <w:p>
      <w:pPr/>
      <w:r>
        <w:rPr>
          <w:lang w:val="es_ES" w:bidi="es_ES"/>
        </w:rPr>
      </w:r>
      <w:r>
        <w:rPr>
          <w:lang w:val="es_ES" w:bidi="es_ES"/>
        </w:rPr>
        <w:t xml:space="preserve">Muestra un mapa que incluya </w:t>
      </w:r>
      <w:r>
        <w:rPr>
          <w:lang w:val="es_ES" w:bidi="es_ES"/>
        </w:rPr>
        <w:t>Siria, Fenicia, Chipre, Antioquía, el río Orontes, Cirene, Tarso y Jerusalén en los tiempos del Nuevo Testamento</w:t>
      </w:r>
      <w:r>
        <w:rPr>
          <w:lang w:val="es_ES" w:bidi="es_ES"/>
        </w:rPr>
        <w:t>.</w:t>
      </w:r>
    </w:p>
    <w:p>
      <w:pPr/>
      <w:r>
        <w:rPr>
          <w:lang w:val="es_ES" w:bidi="es_ES"/>
        </w:rPr>
      </w:r>
      <w:r>
        <w:rPr>
          <w:lang w:val="es_ES" w:bidi="es_ES"/>
        </w:rPr>
        <w:t>Ya había muchos judíos viviendo en Fenicia, Antioquía y Chipre, lo que explica por qué los creyentes dispersos fueron allí. Sin embargo, Antioquía era bien conocida por su maldad. Los dioses griegos y asirios eran adorados de muchas maneras que incluso incluían la prostitución.</w:t>
      </w:r>
    </w:p>
    <w:p>
      <w:pPr/>
      <w:r>
        <w:rPr>
          <w:lang w:val="es_ES" w:bidi="es_ES"/>
        </w:rPr>
      </w:r>
      <w:r>
        <w:rPr>
          <w:lang w:val="es_ES" w:bidi="es_ES"/>
        </w:rPr>
        <w:t>Algunos de los hombres que huyeron de Jerusalén a Antioquía eran originalmente de Chipre y Cirene. Tanto el pueblo judío como el griego vivían en Chipre y Cirene. Los hombres les contaron las buenas nuevas sobre el Señor Jesús tanto a los judíos como a los griegos en Antioquía, lo que habría sido natural para ellos.</w:t>
      </w:r>
    </w:p>
    <w:p>
      <w:pPr/>
      <w:r>
        <w:rPr>
          <w:lang w:val="es_ES" w:bidi="es_ES"/>
        </w:rPr>
      </w:r>
      <w:r>
        <w:rPr>
          <w:lang w:val="es_ES" w:bidi="es_ES"/>
        </w:rPr>
        <w:t>Los hombres de Chipre y Cirene les contaron las buenas nuevas sobre el "Señor Jesús", o "Maestro Jesús". "Señor Jesús" habría sido una mejor frase para describir a Jesús a los griegos que "Jesucristo" o "Jesús el Mesías". El pueblo griego no estaba esperando un Mesías, o Salvador. Sin embargo, muchos griegos en Antioquía estaban buscando un señor divino a través de rituales paganos.</w:t>
      </w:r>
    </w:p>
    <w:p>
      <w:pPr/>
      <w:r>
        <w:rPr>
          <w:lang w:val="es_ES" w:bidi="es_ES"/>
        </w:rPr>
      </w:r>
      <w:r>
        <w:rPr>
          <w:lang w:val="es_ES" w:bidi="es_ES"/>
        </w:rPr>
        <w:t xml:space="preserve">Muestra una imagen de las </w:t>
      </w:r>
      <w:r>
        <w:rPr>
          <w:lang w:val="es_ES" w:bidi="es_ES"/>
        </w:rPr>
        <w:t>ruinas de la antigua Antioquía</w:t>
      </w:r>
      <w:r>
        <w:rPr>
          <w:lang w:val="es_ES" w:bidi="es_ES"/>
        </w:rPr>
        <w:t xml:space="preserve"> y una imagen de la </w:t>
      </w:r>
      <w:r>
        <w:rPr>
          <w:lang w:val="es_ES" w:bidi="es_ES"/>
        </w:rPr>
        <w:t>Antioquía moderna</w:t>
      </w:r>
      <w:r>
        <w:rPr>
          <w:lang w:val="es_ES" w:bidi="es_ES"/>
        </w:rPr>
        <w:t>.</w:t>
      </w:r>
    </w:p>
    <w:p>
      <w:pPr/>
      <w:r>
        <w:rPr>
          <w:lang w:val="es_ES" w:bidi="es_ES"/>
        </w:rPr>
      </w:r>
      <w:r>
        <w:rPr>
          <w:lang w:val="es_ES" w:bidi="es_ES"/>
        </w:rPr>
        <w:t>La mano del Señor estaba con los hombres de Chipre y Cirene. "La mano del Señor" es una manera del Antiguo Testamento de referirse al poder del Señor Dios. Dios continuó ayudando a los seguidores de Jesús mientras enseñaban sobre Jesús. Como resultado, muchas personas en Antioquía creyeron en Jesús e hicieron de Jesús su Señor, o Maestro.</w:t>
      </w:r>
    </w:p>
    <w:p>
      <w:pPr/>
      <w:r>
        <w:rPr>
          <w:lang w:val="es_ES" w:bidi="es_ES"/>
        </w:rPr>
      </w:r>
      <w:r>
        <w:rPr>
          <w:lang w:val="es_ES" w:bidi="es_ES"/>
        </w:rPr>
        <w:t>Haz que los miembros de tu equipo compartan un momento en que fue obvio que la mano de Dios, o el poder de Dios, estaba con ellos en una situación.</w:t>
      </w:r>
    </w:p>
    <w:p>
      <w:pPr/>
      <w:r>
        <w:rPr>
          <w:lang w:val="es_ES" w:bidi="es_ES"/>
        </w:rPr>
      </w:r>
      <w:r>
        <w:rPr>
          <w:lang w:val="es_ES" w:bidi="es_ES"/>
        </w:rPr>
        <w:t>Los seguidores de Jesús en Jerusalén se enteraron de lo que estaba sucediendo en Antioquía. Jerusalén era considerada la iglesia madre en ese momento. Probablemente enviaron a Bernabé para confirmar la noticia de que los griegos se estaban convirtiendo a Jesús. Esto es similar a cuando la iglesia de Jerusalén envió a Pedro y a Juan a Samaria después de que escucharon que las buenas nuevas sobre Jesús se recibieron allí.</w:t>
      </w:r>
    </w:p>
    <w:p>
      <w:pPr/>
      <w:r>
        <w:rPr>
          <w:lang w:val="es_ES" w:bidi="es_ES"/>
        </w:rPr>
      </w:r>
      <w:r>
        <w:rPr>
          <w:lang w:val="es_ES" w:bidi="es_ES"/>
        </w:rPr>
        <w:t xml:space="preserve">Muestra una imagen de una </w:t>
      </w:r>
      <w:r>
        <w:rPr>
          <w:lang w:val="es_ES" w:bidi="es_ES"/>
        </w:rPr>
        <w:t>maqueta de la antigua Jerusalén</w:t>
      </w:r>
      <w:r>
        <w:rPr>
          <w:lang w:val="es_ES" w:bidi="es_ES"/>
        </w:rPr>
        <w:t>.</w:t>
      </w:r>
    </w:p>
    <w:p>
      <w:pPr/>
      <w:r>
        <w:rPr>
          <w:lang w:val="es_ES" w:bidi="es_ES"/>
        </w:rPr>
      </w:r>
      <w:r>
        <w:rPr>
          <w:lang w:val="es_ES" w:bidi="es_ES"/>
        </w:rPr>
        <w:t>Bernabé estaba contento y se regocijó por lo que encontró en Antioquía. Bernabé, cuyo nombre significa aliento, alentó a la iglesia a mantenerse completamente dedicada al Señor. Lucas entonces comenta que Bernabé es un hombre bueno, lleno del Espíritu Santo y de fe. El Espíritu Santo le permitió a Bernabé ayudar a muchas personas guiándolas al Señor Jesús.</w:t>
      </w:r>
    </w:p>
    <w:p>
      <w:pPr/>
      <w:r>
        <w:rPr>
          <w:lang w:val="es_ES" w:bidi="es_ES"/>
        </w:rPr>
      </w:r>
      <w:r>
        <w:rPr>
          <w:lang w:val="es_ES" w:bidi="es_ES"/>
        </w:rPr>
        <w:t>Haz que tu equipo converse sobre lo siguiente: ¿Conocen a alguien que con frecuencia alienta a otros? ¿Qué hace o dice esa persona para alentar a otros? ¿Cómo tiene esa persona un impacto en su iglesia?</w:t>
      </w:r>
    </w:p>
    <w:p>
      <w:pPr/>
      <w:r>
        <w:rPr>
          <w:lang w:val="es_ES" w:bidi="es_ES"/>
        </w:rPr>
      </w:r>
      <w:r>
        <w:rPr>
          <w:lang w:val="es_ES" w:bidi="es_ES"/>
        </w:rPr>
        <w:t>Bernabé necesitaba ayuda para enseñar a los nuevos seguidores de Jesús en Antioquía. Bernabé fue a buscar a Saulo en la ciudad natal de Saulo, Tarso.</w:t>
      </w:r>
    </w:p>
    <w:p>
      <w:pPr/>
      <w:r>
        <w:rPr>
          <w:lang w:val="es_ES" w:bidi="es_ES"/>
        </w:rPr>
      </w:r>
      <w:r>
        <w:rPr>
          <w:lang w:val="es_ES" w:bidi="es_ES"/>
        </w:rPr>
        <w:t>Hacía unos diez años, Saulo había estado predicando audazmente sobre Jesús a los judíos de habla griega en Jerusalén. Los judíos griegos entonces intentaron matar a Saulo, por lo que los seguidores de Jesús enviaron a Saulo a Tarso. Saulo residía en Tarso, pero compartió las buenas nuevas en Siria y Cilicia durante unos diez años. Cuando Bernabé fue a buscar a Saulo, podría haber sido difícil porque Saulo pudo haber estado viajando. Entonces Bernabé y Saulo fueron a Antioquía juntos.</w:t>
      </w:r>
    </w:p>
    <w:p>
      <w:pPr/>
      <w:r>
        <w:rPr>
          <w:lang w:val="es_ES" w:bidi="es_ES"/>
        </w:rPr>
      </w:r>
      <w:r>
        <w:rPr>
          <w:lang w:val="es_ES" w:bidi="es_ES"/>
        </w:rPr>
        <w:t xml:space="preserve">Muestra un mapa del </w:t>
      </w:r>
      <w:r>
        <w:rPr>
          <w:lang w:val="es_ES" w:bidi="es_ES"/>
        </w:rPr>
        <w:t>Mediterráneo oriental que incluya Antioquía, Tarso y las regiones de Siria y Cilicia</w:t>
      </w:r>
      <w:r>
        <w:rPr>
          <w:lang w:val="es_ES" w:bidi="es_ES"/>
        </w:rPr>
        <w:t>.</w:t>
      </w:r>
    </w:p>
    <w:p>
      <w:pPr/>
      <w:r>
        <w:rPr>
          <w:lang w:val="es_ES" w:bidi="es_ES"/>
        </w:rPr>
      </w:r>
      <w:r>
        <w:rPr>
          <w:lang w:val="es_ES" w:bidi="es_ES"/>
        </w:rPr>
        <w:t>Bernabé y Saulo se encontraron con los seguidores de Jesús en Antioquía, enseñándoles regularmente durante un año completo. Enseñaron el mensaje de Dios sobre Jesús a muchas personas. Personas de muchas culturas y etnias diferentes vivían en Antioquía. Bernabé y Saulo probablemente también enseñaron a muchos nuevos seguidores, tanto gentiles como judíos. Probablemente fueron los no creyentes en Antioquía a quienes se les ocurrió un nuevo nombre para los creyentes, cristianos, o seguidores de Cristo. El cristianismo comenzó a ser conocido como una fe separada del judaísmo.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Después de que Esteban fue apedreado, los seguidores de Jesús en Jerusalén huyeron al norte. Algunos se detuvieron en Fenicia. Otros seguidores de Jesús tomaron una barca a Chipre. Otros se detuvieron en Antioquía.</w:t>
      </w:r>
    </w:p>
    <w:p>
      <w:pPr/>
      <w:r>
        <w:rPr>
          <w:lang w:val="es_ES" w:bidi="es_ES"/>
        </w:rPr>
      </w:r>
      <w:r>
        <w:rPr>
          <w:lang w:val="es_ES" w:bidi="es_ES"/>
        </w:rPr>
        <w:t>Allá donde iban, los seguidores de Jesús que huyeron de Jerusalén les hablaban a los judíos sobre Jesús. Sin embargo, algunos hombres de Chipre y Cirene también empezaron a hablar de Jesús a los no judíos de lengua griega. El poder de Dios estaba con estos hombres. Como resultado, un gran número de personas en Antioquía, probablemente en su mayoría no judías, creyeron y se convirtieron al Señor.</w:t>
      </w:r>
    </w:p>
    <w:p>
      <w:pPr/>
      <w:r>
        <w:rPr>
          <w:lang w:val="es_ES" w:bidi="es_ES"/>
        </w:rPr>
      </w:r>
      <w:r>
        <w:rPr>
          <w:b/>
          <w:lang w:val="es_ES" w:bidi="es_ES"/>
        </w:rPr>
        <w:t>Segunda escena:</w:t>
      </w:r>
      <w:r>
        <w:rPr>
          <w:lang w:val="es_ES" w:bidi="es_ES"/>
        </w:rPr>
        <w:t xml:space="preserve"> La iglesia en Jerusalén se entera de lo que está sucediendo en Antioquía. La iglesia de Jerusalén estaba interesada en la difusión de las buenas nuevas a Antioquía, por lo que envió a Bernabé. Cuando Bernabé llegó, vio la gracia de Dios. Dios había fortalecido a los hombres de Chipre y Cirene para difundir la palabra del Señor, y muchos griegos habían llegado a la fe en Jesús. Bernabé se regocijó y alentó a la iglesia en Antioquía a permanecer fiel y devota al Señor. Muchas más personas se convirtieron al Señor en Antioquía.</w:t>
      </w:r>
    </w:p>
    <w:p>
      <w:pPr/>
      <w:r>
        <w:rPr>
          <w:lang w:val="es_ES" w:bidi="es_ES"/>
        </w:rPr>
      </w:r>
      <w:r>
        <w:rPr>
          <w:b/>
          <w:lang w:val="es_ES" w:bidi="es_ES"/>
        </w:rPr>
        <w:t>Tercera escena:</w:t>
      </w:r>
      <w:r>
        <w:rPr>
          <w:lang w:val="es_ES" w:bidi="es_ES"/>
        </w:rPr>
        <w:t xml:space="preserve"> Bernabé necesita ayuda para enseñar al gran grupo de nuevos creyentes en Antioquía. Bernabé va a buscar a Saulo en Tarso y regresa a Antioquía con Saulo.</w:t>
      </w:r>
    </w:p>
    <w:p>
      <w:pPr/>
      <w:r>
        <w:rPr>
          <w:lang w:val="es_ES" w:bidi="es_ES"/>
        </w:rPr>
      </w:r>
      <w:r>
        <w:rPr>
          <w:b/>
          <w:lang w:val="es_ES" w:bidi="es_ES"/>
        </w:rPr>
        <w:t>Cuarta escena:</w:t>
      </w:r>
      <w:r>
        <w:rPr>
          <w:lang w:val="es_ES" w:bidi="es_ES"/>
        </w:rPr>
        <w:t xml:space="preserve"> Juntos, Bernabé y Saulo enseñan a muchos seguidores de Jesús en Antioquía durante un año. Los seguidores de Jesús en Antioquía fueron los primeros en ser llamados cristianos.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Seguidores de Jesús que huyeron de Jerusalén después de la muerte de Esteban</w:t>
      </w:r>
    </w:p>
    <w:p>
      <w:pPr>
        <w:pStyle w:val="ListBullet"/>
        <w:spacing w:line="240" w:lineRule="auto"/>
        <w:ind w:left="720"/>
      </w:pPr>
      <w:r>
        <w:rPr>
          <w:lang w:val="es_ES" w:bidi="es_ES"/>
        </w:rPr>
      </w:r>
      <w:r>
        <w:rPr>
          <w:lang w:val="es_ES" w:bidi="es_ES"/>
        </w:rPr>
        <w:t>Judíos que escuchan la palabra de Dios de los seguidores dispersos de Jesús</w:t>
      </w:r>
    </w:p>
    <w:p>
      <w:pPr>
        <w:pStyle w:val="ListBullet"/>
        <w:spacing w:line="240" w:lineRule="auto"/>
        <w:ind w:left="720"/>
      </w:pPr>
      <w:r>
        <w:rPr>
          <w:lang w:val="es_ES" w:bidi="es_ES"/>
        </w:rPr>
      </w:r>
      <w:r>
        <w:rPr>
          <w:lang w:val="es_ES" w:bidi="es_ES"/>
        </w:rPr>
        <w:t>Hombres de Chipre y Cirene que fueron a Antioquía</w:t>
      </w:r>
    </w:p>
    <w:p>
      <w:pPr>
        <w:pStyle w:val="ListBullet"/>
        <w:spacing w:line="240" w:lineRule="auto"/>
        <w:ind w:left="720"/>
      </w:pPr>
      <w:r>
        <w:rPr>
          <w:lang w:val="es_ES" w:bidi="es_ES"/>
        </w:rPr>
      </w:r>
      <w:r>
        <w:rPr>
          <w:lang w:val="es_ES" w:bidi="es_ES"/>
        </w:rPr>
        <w:t>Griegos en Antioquía</w:t>
      </w:r>
    </w:p>
    <w:p>
      <w:pPr>
        <w:pStyle w:val="ListBullet"/>
        <w:spacing w:line="240" w:lineRule="auto"/>
        <w:ind w:left="720"/>
      </w:pPr>
      <w:r>
        <w:rPr>
          <w:lang w:val="es_ES" w:bidi="es_ES"/>
        </w:rPr>
      </w:r>
      <w:r>
        <w:rPr>
          <w:lang w:val="es_ES" w:bidi="es_ES"/>
        </w:rPr>
        <w:t>Iglesia en Jerusalén</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Iglesia en Antioquía</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En esta historia, hay muchas referencias a lugares. Sería bueno tener a mano el mapa del área mientras lo escuchan.</w:t>
      </w:r>
    </w:p>
    <w:p>
      <w:pPr/>
      <w:r>
        <w:rPr>
          <w:lang w:val="es_ES" w:bidi="es_ES"/>
        </w:rPr>
      </w:r>
      <w:r>
        <w:rPr>
          <w:lang w:val="es_ES" w:bidi="es_ES"/>
        </w:rPr>
        <w:t>Es importante saber sobre los lugares en esta historia. Fenicia, Chipre y Antioquía están al norte de Jerusalén. Ya había judíos viviendo en estas tres áreas. Fenicia es una llanura en el norte de Palestina en la costa mediterránea que incluye las ciudades de Sidón y Tiro. Chipre es una gran isla en el mar Mediterráneo, a unos 160 kilómetros de la costa. Antioquía es una ciudad a unos 24 kilómetros al este de la costa mediterránea situada junto al río Orontes. Antioquía era la capital de Siria y la tercera ciudad más grande del imperio romano. Antioquía era una ciudad hermosa, planificada cuidadosamente. Brisas frescas de la tarde soplaron por la ciudad.</w:t>
      </w:r>
    </w:p>
    <w:p>
      <w:pPr/>
      <w:r>
        <w:rPr>
          <w:lang w:val="es_ES" w:bidi="es_ES"/>
        </w:rPr>
      </w:r>
      <w:r>
        <w:rPr>
          <w:lang w:val="es_ES" w:bidi="es_ES"/>
        </w:rPr>
        <w:t>Es importante tener en cuenta que los hombres de Chipre y Cirene ya hablaban griego, por lo que hablar a griegos o no judíos sobre Jesús era natural. Los hombres eran de países donde los no judíos eran más comunes. Sin embargo, está implícito que los hombres estaban compartiendo la palabra de Dios con los judíos.</w:t>
      </w:r>
    </w:p>
    <w:p>
      <w:pPr/>
      <w:r>
        <w:rPr>
          <w:lang w:val="es_ES" w:bidi="es_ES"/>
        </w:rPr>
      </w:r>
      <w:r>
        <w:rPr>
          <w:lang w:val="es_ES" w:bidi="es_ES"/>
        </w:rPr>
        <w:t>Es importante pensar en la iglesia de Jerusalén. Jerusalén era el centro de la iglesia, o la "iglesia madre", en ese momento. Muchos eventos del ministerio de Jesús tuvieron lugar en Jerusalén. Los discípulos recibieron el Espíritu Santo y comenzaron su propio ministerio en Jerusalén.</w:t>
      </w:r>
    </w:p>
    <w:p>
      <w:pPr/>
      <w:r>
        <w:rPr>
          <w:lang w:val="es_ES" w:bidi="es_ES"/>
        </w:rPr>
      </w:r>
      <w:r>
        <w:rPr>
          <w:lang w:val="es_ES" w:bidi="es_ES"/>
        </w:rPr>
        <w:t>Es importante tener en cuenta el tipo de hombre que la iglesia de Jerusalén envió a Antioquía. Bernabé era conocido por ser una persona que animaba a los demás. Además, Chipre era el país de origen de Bernabé, por lo que ya hablaba griego, el idioma dominante de Antioquía. Lucas se toma el tiempo en esta historia para señalar que Bernabé es un hombre bueno, lleno del Espíritu Santo y de fe. Bernabé buscaba lo mejor en los demás.</w:t>
      </w:r>
    </w:p>
    <w:p>
      <w:pPr/>
      <w:r>
        <w:rPr>
          <w:lang w:val="es_ES" w:bidi="es_ES"/>
        </w:rPr>
      </w:r>
      <w:r>
        <w:rPr>
          <w:lang w:val="es_ES" w:bidi="es_ES"/>
        </w:rPr>
        <w:t>En ese momento, los seguidores de Jesús generalmente se referían entre sí como creyentes, hermanos o discípulos. Es probable que los gentiles no creyentes les dieran a los seguidores de Jesús el nombre de "cristianos", que significa alguien que sigue a Cristo. El término cristiano aparece solo otras dos veces en el Nuevo Testamento.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Seguidores de Jesús que huyeron de Jerusalén después de la muerte de Esteban</w:t>
      </w:r>
    </w:p>
    <w:p>
      <w:pPr>
        <w:pStyle w:val="ListBullet"/>
        <w:spacing w:line="240" w:lineRule="auto"/>
        <w:ind w:left="720"/>
      </w:pPr>
      <w:r>
        <w:rPr>
          <w:lang w:val="es_ES" w:bidi="es_ES"/>
        </w:rPr>
      </w:r>
      <w:r>
        <w:rPr>
          <w:lang w:val="es_ES" w:bidi="es_ES"/>
        </w:rPr>
        <w:t>Judíos que escuchan la palabra de Dios de los seguidores dispersos de Jesús</w:t>
      </w:r>
    </w:p>
    <w:p>
      <w:pPr>
        <w:pStyle w:val="ListBullet"/>
        <w:spacing w:line="240" w:lineRule="auto"/>
        <w:ind w:left="720"/>
      </w:pPr>
      <w:r>
        <w:rPr>
          <w:lang w:val="es_ES" w:bidi="es_ES"/>
        </w:rPr>
      </w:r>
      <w:r>
        <w:rPr>
          <w:lang w:val="es_ES" w:bidi="es_ES"/>
        </w:rPr>
        <w:t>Hombres de Chipre y Cirene que fueron a Antioquía</w:t>
      </w:r>
    </w:p>
    <w:p>
      <w:pPr>
        <w:pStyle w:val="ListBullet"/>
        <w:spacing w:line="240" w:lineRule="auto"/>
        <w:ind w:left="720"/>
      </w:pPr>
      <w:r>
        <w:rPr>
          <w:lang w:val="es_ES" w:bidi="es_ES"/>
        </w:rPr>
      </w:r>
      <w:r>
        <w:rPr>
          <w:lang w:val="es_ES" w:bidi="es_ES"/>
        </w:rPr>
        <w:t>Griegos en Antioquía</w:t>
      </w:r>
    </w:p>
    <w:p>
      <w:pPr>
        <w:pStyle w:val="ListBullet"/>
        <w:spacing w:line="240" w:lineRule="auto"/>
        <w:ind w:left="720"/>
      </w:pPr>
      <w:r>
        <w:rPr>
          <w:lang w:val="es_ES" w:bidi="es_ES"/>
        </w:rPr>
      </w:r>
      <w:r>
        <w:rPr>
          <w:lang w:val="es_ES" w:bidi="es_ES"/>
        </w:rPr>
        <w:t>Iglesia en Jerusalén</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Iglesia en Antioquía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Después de que Esteban es apedreado hasta la muerte, los seguidores de Jesús en Jerusalén se dispersan por diferentes lugares.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actores que están huyendo de Jerusalén, "¿Cómo se sienten?" Es posible que escuchen cosas como: "Asustado", "Nervioso" y "Molesto de tener que dejar Jerusalén".</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Algunos seguidores de Jesús de Jerusalén van a Fenicia. Algunos toman una barca a Chipre, y otros viajan a Antioquía. Anuncian la palabra de Dios sobre Jesús solo a los judíos.</w:t>
      </w:r>
    </w:p>
    <w:p>
      <w:pPr/>
      <w:r>
        <w:rPr>
          <w:lang w:val="es_ES" w:bidi="es_ES"/>
        </w:rPr>
      </w:r>
      <w:r>
        <w:rPr>
          <w:lang w:val="es_ES" w:bidi="es_ES"/>
        </w:rPr>
        <w:t>En el grupo que va a Antioquía, hay algunos hombres de Chipre y Cirene. Estos hombres también comienzan a compartir con los griegos que viven en Antioquía sobre el Señor Jesús. El poder del Señor está con los hombres de Chipre y Cirene. Muchas personas, incluidos los griegos, creyeron en la palabra sobre Jesús y se convirtieron al Señor.</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hombres de Chipre y Cirene, "¿Cómo se sienten?" Es posible que escuchen cosas como: "Emocionado", "Inspirado" o "Esperanzado".</w:t>
      </w:r>
    </w:p>
    <w:p>
      <w:pPr>
        <w:pStyle w:val="ListBullet"/>
        <w:spacing w:line="240" w:lineRule="auto"/>
        <w:ind w:left="720"/>
      </w:pPr>
      <w:r>
        <w:rPr>
          <w:lang w:val="es_ES" w:bidi="es_ES"/>
        </w:rPr>
      </w:r>
      <w:r>
        <w:rPr>
          <w:lang w:val="es_ES" w:bidi="es_ES"/>
        </w:rPr>
        <w:t>Pregúntales a los griegos en Antioquía que se convirtieron al Señor, "¿Cómo se sienten?" Es posible que escuchen cosas como: "Feliz de que alguien haya compartido la palabra conmigo", "Agradecido de que Jesús haya muerto por todas las personas", o "Listo para hablarles a otros sobre el Señor".</w:t>
      </w:r>
    </w:p>
    <w:p>
      <w:pPr/>
      <w:r>
        <w:rPr>
          <w:lang w:val="es_ES" w:bidi="es_ES"/>
        </w:rPr>
      </w:r>
      <w:r>
        <w:rPr>
          <w:lang w:val="es_ES" w:bidi="es_ES"/>
        </w:rPr>
        <w:t>La iglesia en Jerusalén recibe las noticias sobre lo que está sucediendo en Antioquía. Envían a Bernabé a Antioquía. Cuando Bernabé llega a Antioquía, ve la gracia de Dios en acción. Hombres de Chipre y Cirene habían compartido la palabra del Señor con el pueblo griego, y muchos griegos habían abrazado la fe.</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 Bernabé, "¿Cómo se siente?" Es posible que escuchen cosas como: "Sorprendido", "Abrumado" o "Impresionado".</w:t>
      </w:r>
    </w:p>
    <w:p>
      <w:pPr/>
      <w:r>
        <w:rPr>
          <w:lang w:val="es_ES" w:bidi="es_ES"/>
        </w:rPr>
      </w:r>
      <w:r>
        <w:rPr>
          <w:lang w:val="es_ES" w:bidi="es_ES"/>
        </w:rPr>
        <w:t>Bernabé se regocija y alienta a los seguidores de Jesús a permanecer completamente fieles al Señor. Bernabé era un hombre bueno, lleno del Espíritu Santo y fuerte en la fe. Cada vez más personas en Antioquía eran traídas al Señor.</w:t>
      </w:r>
    </w:p>
    <w:p>
      <w:pPr/>
      <w:r>
        <w:rPr>
          <w:lang w:val="es_ES" w:bidi="es_ES"/>
        </w:rPr>
      </w:r>
      <w:r>
        <w:rPr>
          <w:lang w:val="es_ES" w:bidi="es_ES"/>
        </w:rPr>
        <w:t>Bernabé sabe que necesita ayuda para enseñar a tantos nuevos creyentes. Bernabé va a Tarso para buscar a Saulo. Saulo ha estado viajando y ministrando por las provincias de Siria y Cilicia durante unos diez años. Lleva algo de tiempo encontrar a Saulo. Bernabé encuentra a Saulo y lo trae a Antioquía.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 Saulo, "¿Cómo se siente?" Es posible que escuchen cosas como: "Curioso", "Entusiasta" o "Contento de escuchar que otros griegos también están llegando a la fe en Jesús".</w:t>
      </w:r>
    </w:p>
    <w:p>
      <w:pPr/>
      <w:r>
        <w:rPr>
          <w:lang w:val="es_ES" w:bidi="es_ES"/>
        </w:rPr>
      </w:r>
      <w:r>
        <w:rPr>
          <w:lang w:val="es_ES" w:bidi="es_ES"/>
        </w:rPr>
        <w:t>Durante un año completo, Saulo y Bernabé se reúnen regularmente con la iglesia en Antioquía, enseñando a grandes multitudes de personas. Los seguidores de Jesús en Antioquía tienen diferentes idiomas nativos y diferentes patrias. Esto no importa. Son los primeros seguidores de Jesús en ser llamados cristianos.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 la iglesia en Antioquía, "¿Cómo se sienten?" Es posible que escuchen cosas como: "Me gusta ser llamado cristiano", "Estoy orgulloso de ser parte de esta iglesia" o "Espero que Saulo y Bernabé puedan quedarse y continuar enseñándonos".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Los seguidores de Jesús en Jerusalén fueron </w:t>
      </w:r>
      <w:r>
        <w:rPr>
          <w:b/>
          <w:lang w:val="es_ES" w:bidi="es_ES"/>
        </w:rPr>
        <w:t>perseguidos</w:t>
      </w:r>
      <w:r>
        <w:rPr>
          <w:lang w:val="es_ES" w:bidi="es_ES"/>
        </w:rPr>
        <w:t xml:space="preserve"> después de que Esteban fue apedreado hasta la muerte. La persecución ocurre cuando los seguidores de Jesús son dañados por sus creencias. A veces son encarcelados, golpeados, apedreados o dañados de otra manera.</w:t>
      </w:r>
    </w:p>
    <w:p>
      <w:pPr/>
      <w:r>
        <w:rPr>
          <w:lang w:val="es_ES" w:bidi="es_ES"/>
        </w:rPr>
      </w:r>
      <w:r>
        <w:rPr>
          <w:lang w:val="es_ES" w:bidi="es_ES"/>
        </w:rPr>
        <w:t xml:space="preserve">Los seguidores de Jesús en Jerusalén fueron a Fenicia, Chipre y Antioquía, predicando la </w:t>
      </w:r>
      <w:r>
        <w:rPr>
          <w:b/>
          <w:lang w:val="es_ES" w:bidi="es_ES"/>
        </w:rPr>
        <w:t>palabra</w:t>
      </w:r>
      <w:r>
        <w:rPr>
          <w:lang w:val="es_ES" w:bidi="es_ES"/>
        </w:rPr>
        <w:t>. Estaban contando el mensaje de Jesús, las buenas nuevas, a dondequiera que iban.</w:t>
      </w:r>
    </w:p>
    <w:p>
      <w:pPr/>
      <w:r>
        <w:rPr>
          <w:lang w:val="es_ES" w:bidi="es_ES"/>
        </w:rPr>
      </w:r>
      <w:r>
        <w:rPr>
          <w:lang w:val="es_ES" w:bidi="es_ES"/>
        </w:rPr>
        <w:t xml:space="preserve">Sin embargo, los seguidores de Jesús solo les anunciaban la palabra a los </w:t>
      </w:r>
      <w:r>
        <w:rPr>
          <w:b/>
          <w:lang w:val="es_ES" w:bidi="es_ES"/>
        </w:rPr>
        <w:t>judíos</w:t>
      </w:r>
      <w:r>
        <w:rPr>
          <w:lang w:val="es_ES" w:bidi="es_ES"/>
        </w:rPr>
        <w:t xml:space="preserve">. </w:t>
      </w:r>
      <w:r>
        <w:rPr>
          <w:lang w:val="es_ES" w:bidi="es_ES"/>
        </w:rPr>
        <w:t>Judíos</w:t>
      </w:r>
      <w:r>
        <w:rPr>
          <w:lang w:val="es_ES" w:bidi="es_ES"/>
        </w:rPr>
        <w:t xml:space="preserve"> se refiere al grupo de personas descendientes de Isaac, el hijo de Abraham. Es tanto un grupo étnico como un grupo de personas que practican la religión del judaísmo. Consulten el Glosario Principal para obtener más información.</w:t>
      </w:r>
    </w:p>
    <w:p>
      <w:pPr/>
      <w:r>
        <w:rPr>
          <w:lang w:val="es_ES" w:bidi="es_ES"/>
        </w:rPr>
      </w:r>
      <w:r>
        <w:rPr>
          <w:lang w:val="es_ES" w:bidi="es_ES"/>
        </w:rPr>
        <w:t xml:space="preserve">Algunos de los hombres que huyeron de Jerusalén eran de Chipre y Cirene. En Antioquía, comenzaron a anunciar el mensaje de Dios a los </w:t>
      </w:r>
      <w:r>
        <w:rPr>
          <w:b/>
          <w:lang w:val="es_ES" w:bidi="es_ES"/>
        </w:rPr>
        <w:t>griegos</w:t>
      </w:r>
      <w:r>
        <w:rPr>
          <w:lang w:val="es_ES" w:bidi="es_ES"/>
        </w:rPr>
        <w:t xml:space="preserve">. Griego se refiere a las personas de habla griega que no eran judías. Los griegos son un grupo más pequeño dentro del grupo más grande de </w:t>
      </w:r>
      <w:r>
        <w:rPr>
          <w:b/>
          <w:lang w:val="es_ES" w:bidi="es_ES"/>
        </w:rPr>
        <w:t>gentiles</w:t>
      </w:r>
      <w:r>
        <w:rPr>
          <w:lang w:val="es_ES" w:bidi="es_ES"/>
        </w:rPr>
        <w:t xml:space="preserve">, o cualquiera que no sea judío. Consulten el Glosario Principal para obtener más información sobre los </w:t>
      </w:r>
      <w:r>
        <w:rPr>
          <w:lang w:val="es_ES" w:bidi="es_ES"/>
        </w:rPr>
        <w:t>gentiles</w:t>
      </w:r>
      <w:r>
        <w:rPr>
          <w:lang w:val="es_ES" w:bidi="es_ES"/>
        </w:rPr>
        <w:t>.</w:t>
      </w:r>
    </w:p>
    <w:p>
      <w:pPr/>
      <w:r>
        <w:rPr>
          <w:lang w:val="es_ES" w:bidi="es_ES"/>
        </w:rPr>
      </w:r>
      <w:r>
        <w:rPr>
          <w:lang w:val="es_ES" w:bidi="es_ES"/>
        </w:rPr>
        <w:t xml:space="preserve">Los hombres en Antioquía estaban compartiendo las buenas nuevas sobre el Señor Jesús, y la </w:t>
      </w:r>
      <w:r>
        <w:rPr>
          <w:b/>
          <w:lang w:val="es_ES" w:bidi="es_ES"/>
        </w:rPr>
        <w:t>mano del Señor estaba con ellos</w:t>
      </w:r>
      <w:r>
        <w:rPr>
          <w:lang w:val="es_ES" w:bidi="es_ES"/>
        </w:rPr>
        <w:t xml:space="preserve">. "La mano del Señor" es una expresión que se usa en el Antiguo Testamento que significa que el poder del Señor Dios estaba con ellos. La fuerza de Dios los ayudaba. Como resultado, muchas personas en Antioquía creyeron y </w:t>
      </w:r>
      <w:r>
        <w:rPr>
          <w:b/>
          <w:lang w:val="es_ES" w:bidi="es_ES"/>
        </w:rPr>
        <w:t>se convirtieron al Señor</w:t>
      </w:r>
      <w:r>
        <w:rPr>
          <w:lang w:val="es_ES" w:bidi="es_ES"/>
        </w:rPr>
        <w:t>. "Convertido al Señor" transmite compromiso y confianza en el Señor. La frase sugiere que la mayoría de los nuevos creyentes eran no judíos que dejaban falsos dioses y se convertían al verdadero Dios.</w:t>
      </w:r>
    </w:p>
    <w:p>
      <w:pPr/>
      <w:r>
        <w:rPr>
          <w:lang w:val="es_ES" w:bidi="es_ES"/>
        </w:rPr>
      </w:r>
      <w:r>
        <w:rPr>
          <w:lang w:val="es_ES" w:bidi="es_ES"/>
        </w:rPr>
        <w:t xml:space="preserve">Las noticias sobre los muchos nuevos seguidores de Jesús en Antioquía </w:t>
      </w:r>
      <w:r>
        <w:rPr>
          <w:b/>
          <w:lang w:val="es_ES" w:bidi="es_ES"/>
        </w:rPr>
        <w:t>llegaron a los oídos</w:t>
      </w:r>
      <w:r>
        <w:rPr>
          <w:lang w:val="es_ES" w:bidi="es_ES"/>
        </w:rPr>
        <w:t xml:space="preserve"> de la iglesia en Jerusalén. Aquí, </w:t>
      </w:r>
      <w:r>
        <w:rPr>
          <w:b/>
          <w:lang w:val="es_ES" w:bidi="es_ES"/>
        </w:rPr>
        <w:t>iglesia</w:t>
      </w:r>
      <w:r>
        <w:rPr>
          <w:lang w:val="es_ES" w:bidi="es_ES"/>
        </w:rPr>
        <w:t xml:space="preserve"> no significa un edificio, significa un grupo de personas que creen en Jesús, específicamente en Jerusalén. Consulten el Glosario Principal para obtener más información sobre </w:t>
      </w:r>
      <w:r>
        <w:rPr>
          <w:lang w:val="es_ES" w:bidi="es_ES"/>
        </w:rPr>
        <w:t>iglesia</w:t>
      </w:r>
      <w:r>
        <w:rPr>
          <w:lang w:val="es_ES" w:bidi="es_ES"/>
        </w:rPr>
        <w:t xml:space="preserve">. "Llegó a los oídos" significa que las noticias sobre la iglesia en crecimiento en Antioquía se escucharon en los oídos de la iglesia en Jerusalén. ¡Escucharon las noticias emocionantes! Por lo tanto, enviaron a Bernabé a Antioquía. Cuando Bernabé llegó, vio la </w:t>
      </w:r>
      <w:r>
        <w:rPr>
          <w:b/>
          <w:lang w:val="es_ES" w:bidi="es_ES"/>
        </w:rPr>
        <w:t>gracia</w:t>
      </w:r>
      <w:r>
        <w:rPr>
          <w:lang w:val="es_ES" w:bidi="es_ES"/>
        </w:rPr>
        <w:t xml:space="preserve"> de Dios. En la mayoría de los contextos del Nuevo Testamento, la gracia se refiere al favor de Dios mostrado a las personas que no lo merecen. La salvación se dio libremente a muchos griegos en Antioquía. Consulten el Glosario Principal para obtener más información sobre </w:t>
      </w:r>
      <w:r>
        <w:rPr>
          <w:lang w:val="es_ES" w:bidi="es_ES"/>
        </w:rPr>
        <w:t>gracia</w:t>
      </w:r>
      <w:r>
        <w:rPr>
          <w:lang w:val="es_ES" w:bidi="es_ES"/>
        </w:rPr>
        <w:t>.</w:t>
      </w:r>
    </w:p>
    <w:p>
      <w:pPr/>
      <w:r>
        <w:rPr>
          <w:lang w:val="es_ES" w:bidi="es_ES"/>
        </w:rPr>
      </w:r>
      <w:r>
        <w:rPr>
          <w:lang w:val="es_ES" w:bidi="es_ES"/>
        </w:rPr>
        <w:t xml:space="preserve">Bernabé se regocijó por lo que había visto, y alentó a la iglesia en Antioquía a </w:t>
      </w:r>
      <w:r>
        <w:rPr>
          <w:b/>
          <w:lang w:val="es_ES" w:bidi="es_ES"/>
        </w:rPr>
        <w:t>permanecer fiel al Señor</w:t>
      </w:r>
      <w:r>
        <w:rPr>
          <w:lang w:val="es_ES" w:bidi="es_ES"/>
        </w:rPr>
        <w:t xml:space="preserve"> con </w:t>
      </w:r>
      <w:r>
        <w:rPr>
          <w:b/>
          <w:lang w:val="es_ES" w:bidi="es_ES"/>
        </w:rPr>
        <w:t>todo su corazón</w:t>
      </w:r>
      <w:r>
        <w:rPr>
          <w:lang w:val="es_ES" w:bidi="es_ES"/>
        </w:rPr>
        <w:t>. "Manténganse fieles al Señor" indica que la iglesia debe permanecer leal y dedicada al Señor. La iglesia en Antioquía no debe dejar de obedecer al Señor. "Con todo su corazón" indica que deben hacer esto de todo corazón, o por completo, con propósito, devoción y determinación.</w:t>
      </w:r>
    </w:p>
    <w:p>
      <w:pPr/>
      <w:r>
        <w:rPr>
          <w:lang w:val="es_ES" w:bidi="es_ES"/>
        </w:rPr>
      </w:r>
      <w:r>
        <w:rPr>
          <w:lang w:val="es_ES" w:bidi="es_ES"/>
        </w:rPr>
        <w:t xml:space="preserve">Bernabé era un hombre bueno, lleno del </w:t>
      </w:r>
      <w:r>
        <w:rPr>
          <w:b/>
          <w:lang w:val="es_ES" w:bidi="es_ES"/>
        </w:rPr>
        <w:t>Espíritu Santo</w:t>
      </w:r>
      <w:r>
        <w:rPr>
          <w:lang w:val="es_ES" w:bidi="es_ES"/>
        </w:rPr>
        <w:t xml:space="preserve"> y de fe. El Espíritu Santo, o el espíritu de Dios, equipó a Bernabé en su ministerio. El Espíritu Santo llevó a Bernabé a alentar a otros con sabiduría y autoridad divinas. Consulten el Glosario Principal para obtener más información sobre el </w:t>
      </w:r>
      <w:r>
        <w:rPr>
          <w:lang w:val="es_ES" w:bidi="es_ES"/>
        </w:rPr>
        <w:t>Espíritu Santo</w:t>
      </w:r>
      <w:r>
        <w:rPr>
          <w:lang w:val="es_ES" w:bidi="es_ES"/>
        </w:rPr>
        <w:t xml:space="preserve">. Bernabé también estaba lleno de </w:t>
      </w:r>
      <w:r>
        <w:rPr>
          <w:b/>
          <w:lang w:val="es_ES" w:bidi="es_ES"/>
        </w:rPr>
        <w:t>fe</w:t>
      </w:r>
      <w:r>
        <w:rPr>
          <w:lang w:val="es_ES" w:bidi="es_ES"/>
        </w:rPr>
        <w:t xml:space="preserve">. Él puso toda su fe y confianza en Dios. Bernabé confió completamente en Jesús como Señor y creyó que Dios le daría poder para llevar a cabo la obra de Dios. Consulten el Glosario Principal para obtener más información sobre </w:t>
      </w:r>
      <w:r>
        <w:rPr>
          <w:lang w:val="es_ES" w:bidi="es_ES"/>
        </w:rPr>
        <w:t>fe</w:t>
      </w:r>
      <w:r>
        <w:rPr>
          <w:lang w:val="es_ES" w:bidi="es_ES"/>
        </w:rPr>
        <w:t>.</w:t>
      </w:r>
    </w:p>
    <w:p>
      <w:pPr/>
      <w:r>
        <w:rPr>
          <w:lang w:val="es_ES" w:bidi="es_ES"/>
        </w:rPr>
      </w:r>
      <w:r>
        <w:rPr>
          <w:lang w:val="es_ES" w:bidi="es_ES"/>
        </w:rPr>
        <w:t xml:space="preserve">Bernabé necesitaba ayuda para enseñar a los nuevos seguidores de Jesús en Antioquía. Bernabé fue a Tarso para buscar a Saulo. Durante un año, enseñaron a los seguidores de Jesús y a muchas más personas en Antioquía. Los </w:t>
      </w:r>
      <w:r>
        <w:rPr>
          <w:b/>
          <w:lang w:val="es_ES" w:bidi="es_ES"/>
        </w:rPr>
        <w:t>discípulos</w:t>
      </w:r>
      <w:r>
        <w:rPr>
          <w:lang w:val="es_ES" w:bidi="es_ES"/>
        </w:rPr>
        <w:t xml:space="preserve"> fueron llamados </w:t>
      </w:r>
      <w:r>
        <w:rPr>
          <w:b/>
          <w:lang w:val="es_ES" w:bidi="es_ES"/>
        </w:rPr>
        <w:t>cristianos</w:t>
      </w:r>
      <w:r>
        <w:rPr>
          <w:lang w:val="es_ES" w:bidi="es_ES"/>
        </w:rPr>
        <w:t xml:space="preserve"> por primera vez en Antioquía. Aquí, </w:t>
      </w:r>
      <w:r>
        <w:rPr>
          <w:lang w:val="es_ES" w:bidi="es_ES"/>
        </w:rPr>
        <w:t>discípulos</w:t>
      </w:r>
      <w:r>
        <w:rPr>
          <w:lang w:val="es_ES" w:bidi="es_ES"/>
        </w:rPr>
        <w:t xml:space="preserve"> significa seguidores de Jesús, no los doce discípulos de Jesús. Los seguidores de Jesús tomaron el nombre de "cristianos", un nombre probablemente dado y usado principalmente por no cristianos. En el mundo romano, la confesión "César es el Señor" era común. En contraste, los seguidores de Jesús dirían: "Cristo es el Señor". Cristiano significa alguien que es un seguidor de </w:t>
      </w:r>
      <w:r>
        <w:rPr>
          <w:b/>
          <w:lang w:val="es_ES" w:bidi="es_ES"/>
        </w:rPr>
        <w:t>Cristo</w:t>
      </w:r>
      <w:r>
        <w:rPr>
          <w:lang w:val="es_ES" w:bidi="es_ES"/>
        </w:rPr>
        <w:t xml:space="preserve">. "Cristo" es la palabra griega para la palabra hebrea "Mesías". Significa alguien a quien Dios ha ungido, o nombrado para una tarea especial. Consulten el Glosario Principal para obtener más información sobre </w:t>
      </w:r>
      <w:r>
        <w:rPr>
          <w:lang w:val="es_ES" w:bidi="es_ES"/>
        </w:rPr>
        <w:t>Cristo</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11:27–30</w:t>
      </w:r>
      <w:r>
        <w:rPr>
          <w:lang w:val="es_ES" w:bidi="es_ES"/>
        </w:rPr>
      </w:r>
    </w:p>
    <w:p>
      <w:pPr>
        <w:pStyle w:val="Heading3"/>
      </w:pPr>
      <w:r>
        <w:rPr>
          <w:lang w:val="es_ES" w:bidi="es_ES"/>
        </w:rPr>
        <w:t>Escuchar con el corazón</w:t>
      </w:r>
    </w:p>
    <w:p>
      <w:pPr/>
      <w:r>
        <w:rPr>
          <w:lang w:val="es_ES" w:bidi="es_ES"/>
        </w:rPr>
      </w:r>
      <w:r>
        <w:rPr>
          <w:lang w:val="es_ES" w:bidi="es_ES"/>
        </w:rPr>
        <w:t>Escuchen Hechos 11:27–30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Los seguidores de Jesús se dispersaron desde Jerusalén después de la muerte de Esteban. Compartieron fielmente las buenas nuevas de Jesús adonde fueron. Muchas personas, tanto judías como no judías, se convirtieron a Jesús como el Señor. Antioquía es uno de los lugares donde esto sucedió. Tantas personas se convirtieron al Señor que Bernabé y Saulo vinieron a Antioquía para enseñarles. En esta historia, la iglesia en crecimiento en Antioquía ayuda a otros hermanos y hermanas en Cristo en Judea.</w:t>
      </w:r>
    </w:p>
    <w:p>
      <w:pPr/>
      <w:r>
        <w:rPr>
          <w:lang w:val="es_ES" w:bidi="es_ES"/>
        </w:rPr>
      </w:r>
      <w:r>
        <w:rPr>
          <w:lang w:val="es_ES" w:bidi="es_ES"/>
        </w:rPr>
        <w:t>Lucas comienza esta historia con "Por aquel tiempo", o "Durante aquellos días". No está claro exactamente cuánto tiempo ha pasado, pero vemos al final del pasaje que Bernabé y Saulo todavía están en Antioquía cuando esta historia tiene lugar.</w:t>
      </w:r>
    </w:p>
    <w:p>
      <w:pPr/>
      <w:r>
        <w:rPr>
          <w:lang w:val="es_ES" w:bidi="es_ES"/>
        </w:rPr>
      </w:r>
      <w:r>
        <w:rPr>
          <w:lang w:val="es_ES" w:bidi="es_ES"/>
        </w:rPr>
        <w:t>Unos profetas vienen de Jerusalén a Antioquía. Como los profetas vienen de Jerusalén, probablemente son cristianos judíos. Los profetas son seguidores de Jesús que reciben un mensaje de Dios y lo dan a otras personas. A veces los profetas les hablaban a las personas de cosas que sucederían en el futuro, pero ese no era su propósito principal. Las cartas de Pablo mencionan el don espiritual de la profecía. Pablo consideraba que los profetas cristianos eran una parte muy importante de la iglesia.</w:t>
      </w:r>
    </w:p>
    <w:p>
      <w:pPr/>
      <w:r>
        <w:rPr>
          <w:lang w:val="es_ES" w:bidi="es_ES"/>
        </w:rPr>
      </w:r>
      <w:r>
        <w:rPr>
          <w:lang w:val="es_ES" w:bidi="es_ES"/>
        </w:rPr>
        <w:t xml:space="preserve">Muestra un mapa que incluya la </w:t>
      </w:r>
      <w:r>
        <w:rPr>
          <w:lang w:val="es_ES" w:bidi="es_ES"/>
        </w:rPr>
        <w:t>región de Judea, la ciudad de Antioquía y la ciudad de Jerusalén</w:t>
      </w:r>
      <w:r>
        <w:rPr>
          <w:lang w:val="es_ES" w:bidi="es_ES"/>
        </w:rPr>
        <w:t>.</w:t>
      </w:r>
    </w:p>
    <w:p>
      <w:pPr/>
      <w:r>
        <w:rPr>
          <w:lang w:val="es_ES" w:bidi="es_ES"/>
        </w:rPr>
      </w:r>
      <w:r>
        <w:rPr>
          <w:lang w:val="es_ES" w:bidi="es_ES"/>
        </w:rPr>
        <w:t>Conversa sobre lo siguiente con tu equipo de traducción: En su cultura, ¿hay personas que predicen el futuro? ¿Qué tipo de influencia tienen en su comunidad? ¿Son las personas que predicen el futuro respetadas por la comunidad?</w:t>
      </w:r>
    </w:p>
    <w:p>
      <w:pPr/>
      <w:r>
        <w:rPr>
          <w:lang w:val="es_ES" w:bidi="es_ES"/>
        </w:rPr>
      </w:r>
      <w:r>
        <w:rPr>
          <w:lang w:val="es_ES" w:bidi="es_ES"/>
        </w:rPr>
        <w:t>Ágabo es uno de los profetas que vienen a Antioquía. Esta es la primera mención de Ágabo, pero Lucas escribe sobre Ágabo más tarde en Hechos. En ambos relatos, Ágabo hace una predicción de eventos futuros. En esta historia, Ágabo da un mensaje a través del poder del Espíritu de Dios, o del Espíritu Santo. El Espíritu de Dios permite a Ágabo predecir que habrá una gran hambruna en todo el mundo romano, o dondequiera que vivan las personas.</w:t>
      </w:r>
    </w:p>
    <w:p>
      <w:pPr/>
      <w:r>
        <w:rPr>
          <w:lang w:val="es_ES" w:bidi="es_ES"/>
        </w:rPr>
      </w:r>
      <w:r>
        <w:rPr>
          <w:lang w:val="es_ES" w:bidi="es_ES"/>
        </w:rPr>
        <w:t>Lucas usa paréntesis cuando escribe "Esto se cumplió durante el reinado de Claudio". Esto no es parte del mensaje de Ágabo. Este es un comentario añadido por Lucas. Claudio fue el cuarto emperador romano. Reinó desde el año 41 hasta el 54 d.C. Mientras Claudio era emperador, hubo muchas malas cosechas y escasez de alimentos en Roma, Grecia, Egipto y Judea.</w:t>
      </w:r>
    </w:p>
    <w:p>
      <w:pPr/>
      <w:r>
        <w:rPr>
          <w:lang w:val="es_ES" w:bidi="es_ES"/>
        </w:rPr>
      </w:r>
      <w:r>
        <w:rPr>
          <w:lang w:val="es_ES" w:bidi="es_ES"/>
        </w:rPr>
        <w:t xml:space="preserve">Muestra un mapa del </w:t>
      </w:r>
      <w:r>
        <w:rPr>
          <w:lang w:val="es_ES" w:bidi="es_ES"/>
        </w:rPr>
        <w:t>Imperio romano durante los años 45–47 d.C.</w:t>
      </w:r>
      <w:r>
        <w:rPr>
          <w:lang w:val="es_ES" w:bidi="es_ES"/>
        </w:rPr>
        <w:t>.</w:t>
      </w:r>
    </w:p>
    <w:p>
      <w:pPr/>
      <w:r>
        <w:rPr>
          <w:lang w:val="es_ES" w:bidi="es_ES"/>
        </w:rPr>
      </w:r>
      <w:r>
        <w:rPr>
          <w:lang w:val="es_ES" w:bidi="es_ES"/>
        </w:rPr>
        <w:t xml:space="preserve">Muestra una imagen del </w:t>
      </w:r>
      <w:r>
        <w:rPr>
          <w:lang w:val="es_ES" w:bidi="es_ES"/>
        </w:rPr>
        <w:t>emperador Claudio</w:t>
      </w:r>
      <w:r>
        <w:rPr>
          <w:lang w:val="es_ES" w:bidi="es_ES"/>
        </w:rPr>
        <w:t>.</w:t>
      </w:r>
    </w:p>
    <w:p>
      <w:pPr/>
      <w:r>
        <w:rPr>
          <w:lang w:val="es_ES" w:bidi="es_ES"/>
        </w:rPr>
      </w:r>
      <w:r>
        <w:rPr>
          <w:lang w:val="es_ES" w:bidi="es_ES"/>
        </w:rPr>
        <w:t>Lucas no dice cómo los cristianos en Antioquía saben que Judea va a sufrir por la hambruna. Sin embargo, todos los discípulos, o seguidores devotos de Jesús en Antioquía, deciden enviar ayuda a Judea. Cada uno aporta lo que puede. Es más fácil enviar dinero que comida. Está implícito que las personas recaudaron dinero, aunque "dinero" no se usa en el pasaje.</w:t>
      </w:r>
    </w:p>
    <w:p>
      <w:pPr/>
      <w:r>
        <w:rPr>
          <w:lang w:val="es_ES" w:bidi="es_ES"/>
        </w:rPr>
      </w:r>
      <w:r>
        <w:rPr>
          <w:lang w:val="es_ES" w:bidi="es_ES"/>
        </w:rPr>
        <w:t>Conversa sobre lo siguiente con tu equipo: ¿Su comunidad alguna vez ha experimentado una hambruna o una escasez de comida? Si es así, ¿cómo sobrevivió su comunidad? En su cultura, ¿cómo ayudan las comunidades a otros cuando hay una mala cosecha o escasez de alimentos?</w:t>
      </w:r>
    </w:p>
    <w:p>
      <w:pPr/>
      <w:r>
        <w:rPr>
          <w:lang w:val="es_ES" w:bidi="es_ES"/>
        </w:rPr>
      </w:r>
      <w:r>
        <w:rPr>
          <w:lang w:val="es_ES" w:bidi="es_ES"/>
        </w:rPr>
        <w:t>Los seguidores de Jesús en Antioquía tienen diferentes patrias y etnias. Algunos son creyentes judíos y muchos son creyentes no judíos. Es posible que la iglesia de Antioquía ya se sienta unida a la iglesia de Jerusalén, a pesar de que la mayoría de los creyentes de Jerusalén son judíos. Los creyentes en Antioquía podrían estar agradecidos a la iglesia en Judea porque las buenas nuevas sobre Jesús habían venido de Jerusalén. A pesar de las diferencias culturales, los seguidores de Jesús en Antioquía dan tanto como pueden para ayudar a sus hermanos y hermanas en Cristo en Judea.</w:t>
      </w:r>
    </w:p>
    <w:p>
      <w:pPr/>
      <w:r>
        <w:rPr>
          <w:lang w:val="es_ES" w:bidi="es_ES"/>
        </w:rPr>
      </w:r>
      <w:r>
        <w:rPr>
          <w:lang w:val="es_ES" w:bidi="es_ES"/>
        </w:rPr>
        <w:t>Bernabé y Saulo llevan la ofrenda a Judea y se la dan a los ancianos, o a los hombres que son líderes en las iglesias de Judea. El pasaje dice que se envió ayuda a Judea. Jerusalén no se menciona aquí. Sin embargo, más tarde en Hechos, después de la muerte de Herodes, Lucas escribe que Bernabé y Saulo dejan Jerusalén y regresan a Antioquía. Podemos inferir que Bernabé y Saulo van a Jerusalén para distribuir la ayuda.</w:t>
      </w:r>
    </w:p>
    <w:p>
      <w:pPr/>
      <w:r>
        <w:rPr>
          <w:lang w:val="es_ES" w:bidi="es_ES"/>
        </w:rPr>
      </w:r>
      <w:r>
        <w:rPr>
          <w:lang w:val="es_ES" w:bidi="es_ES"/>
        </w:rPr>
        <w:t xml:space="preserve">Muestra un mapa que incluya </w:t>
      </w:r>
      <w:r>
        <w:rPr>
          <w:lang w:val="es_ES" w:bidi="es_ES"/>
        </w:rPr>
        <w:t>Jerusalén, Antioquía y Judea</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Los profetas, o mensajeros de Dios, dejaron Jerusalén y fueron a Antioquía.</w:t>
      </w:r>
    </w:p>
    <w:p>
      <w:pPr/>
      <w:r>
        <w:rPr>
          <w:lang w:val="es_ES" w:bidi="es_ES"/>
        </w:rPr>
      </w:r>
      <w:r>
        <w:rPr>
          <w:b/>
          <w:lang w:val="es_ES" w:bidi="es_ES"/>
        </w:rPr>
        <w:t>Segunda escena:</w:t>
      </w:r>
      <w:r>
        <w:rPr>
          <w:lang w:val="es_ES" w:bidi="es_ES"/>
        </w:rPr>
        <w:t xml:space="preserve"> Los seguidores de Jesús en Antioquía están reunidos. Ágabo, uno de los profetas de Jerusalén, se pone de pie. Por el poder del Espíritu de Dios, Ágabo les dice a los creyentes que habrá una gran hambruna en todo el mundo. Los seguidores de Jesús en Antioquía deciden enviar ayuda a sus hermanos y hermanas en Cristo en Judea.</w:t>
      </w:r>
    </w:p>
    <w:p>
      <w:pPr/>
      <w:r>
        <w:rPr>
          <w:lang w:val="es_ES" w:bidi="es_ES"/>
        </w:rPr>
      </w:r>
      <w:r>
        <w:rPr>
          <w:b/>
          <w:lang w:val="es_ES" w:bidi="es_ES"/>
        </w:rPr>
        <w:t>Tercera escena:</w:t>
      </w:r>
      <w:r>
        <w:rPr>
          <w:lang w:val="es_ES" w:bidi="es_ES"/>
        </w:rPr>
        <w:t xml:space="preserve"> Cada uno de los creyentes en Antioquía contribuye tanto como puede. Bernabé y Saulo llevan las ofrendas a Judea. Dan las ofrendas a los ancianos en Judea.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Profetas que dejan Jerusalén y viajan a Antioquía</w:t>
      </w:r>
    </w:p>
    <w:p>
      <w:pPr>
        <w:pStyle w:val="ListBullet"/>
        <w:spacing w:line="240" w:lineRule="auto"/>
        <w:ind w:left="720"/>
      </w:pPr>
      <w:r>
        <w:rPr>
          <w:lang w:val="es_ES" w:bidi="es_ES"/>
        </w:rPr>
      </w:r>
      <w:r>
        <w:rPr>
          <w:lang w:val="es_ES" w:bidi="es_ES"/>
        </w:rPr>
        <w:t>Ágabo</w:t>
      </w:r>
    </w:p>
    <w:p>
      <w:pPr>
        <w:pStyle w:val="ListBullet"/>
        <w:spacing w:line="240" w:lineRule="auto"/>
        <w:ind w:left="720"/>
      </w:pPr>
      <w:r>
        <w:rPr>
          <w:lang w:val="es_ES" w:bidi="es_ES"/>
        </w:rPr>
      </w:r>
      <w:r>
        <w:rPr>
          <w:lang w:val="es_ES" w:bidi="es_ES"/>
        </w:rPr>
        <w:t>Discípulos, o seguidores de Jesús en Antioquía</w:t>
      </w:r>
    </w:p>
    <w:p>
      <w:pPr>
        <w:pStyle w:val="ListBullet"/>
        <w:spacing w:line="240" w:lineRule="auto"/>
        <w:ind w:left="720"/>
      </w:pPr>
      <w:r>
        <w:rPr>
          <w:lang w:val="es_ES" w:bidi="es_ES"/>
        </w:rPr>
      </w:r>
      <w:r>
        <w:rPr>
          <w:lang w:val="es_ES" w:bidi="es_ES"/>
        </w:rPr>
        <w:t>Claudio</w:t>
      </w:r>
    </w:p>
    <w:p>
      <w:pPr>
        <w:pStyle w:val="ListBullet"/>
        <w:spacing w:line="240" w:lineRule="auto"/>
        <w:ind w:left="720"/>
      </w:pPr>
      <w:r>
        <w:rPr>
          <w:lang w:val="es_ES" w:bidi="es_ES"/>
        </w:rPr>
      </w:r>
      <w:r>
        <w:rPr>
          <w:lang w:val="es_ES" w:bidi="es_ES"/>
        </w:rPr>
        <w:t>Lucas</w:t>
      </w:r>
    </w:p>
    <w:p>
      <w:pPr>
        <w:pStyle w:val="ListBullet"/>
        <w:spacing w:line="240" w:lineRule="auto"/>
        <w:ind w:left="720"/>
      </w:pPr>
      <w:r>
        <w:rPr>
          <w:lang w:val="es_ES" w:bidi="es_ES"/>
        </w:rPr>
      </w:r>
      <w:r>
        <w:rPr>
          <w:lang w:val="es_ES" w:bidi="es_ES"/>
        </w:rPr>
        <w:t>Seguidores de Jesús en Judea</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Ancianos en Judea</w:t>
      </w:r>
    </w:p>
    <w:p>
      <w:pPr/>
      <w:r>
        <w:rPr>
          <w:lang w:val="es_ES" w:bidi="es_ES"/>
        </w:rPr>
      </w:r>
      <w:r>
        <w:rPr>
          <w:lang w:val="es_ES" w:bidi="es_ES"/>
        </w:rPr>
        <w:t>En esta sesión, haz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Esta historia tiene algunas ubicaciones diferentes.</w:t>
      </w:r>
    </w:p>
    <w:p>
      <w:pPr/>
      <w:r>
        <w:rPr>
          <w:lang w:val="es_ES" w:bidi="es_ES"/>
        </w:rPr>
      </w:r>
      <w:r>
        <w:rPr>
          <w:lang w:val="es_ES" w:bidi="es_ES"/>
        </w:rPr>
        <w:t xml:space="preserve">Muestra un mapa que incluya la </w:t>
      </w:r>
      <w:r>
        <w:rPr>
          <w:lang w:val="es_ES" w:bidi="es_ES"/>
        </w:rPr>
        <w:t>región de Judea, la ciudad de Antioquía y la ciudad de Jerusalén</w:t>
      </w:r>
      <w:r>
        <w:rPr>
          <w:lang w:val="es_ES" w:bidi="es_ES"/>
        </w:rPr>
        <w:t>.</w:t>
      </w:r>
    </w:p>
    <w:p>
      <w:pPr/>
      <w:r>
        <w:rPr>
          <w:lang w:val="es_ES" w:bidi="es_ES"/>
        </w:rPr>
      </w:r>
      <w:r>
        <w:rPr>
          <w:lang w:val="es_ES" w:bidi="es_ES"/>
        </w:rPr>
        <w:t>Jerusalén es una ciudad en la provincia de Judea.</w:t>
      </w:r>
    </w:p>
    <w:p>
      <w:pPr/>
      <w:r>
        <w:rPr>
          <w:lang w:val="es_ES" w:bidi="es_ES"/>
        </w:rPr>
      </w:r>
      <w:r>
        <w:rPr>
          <w:lang w:val="es_ES" w:bidi="es_ES"/>
        </w:rPr>
        <w:t>Cuando esta historia comienza, Saulo y Bernabé todavía están en Antioquía. Están enseñando a los seguidores de Jesús. Muchos nuevos creyentes no son judíos. La iglesia está creciendo en Antioquía.</w:t>
      </w:r>
    </w:p>
    <w:p>
      <w:pPr/>
      <w:r>
        <w:rPr>
          <w:lang w:val="es_ES" w:bidi="es_ES"/>
        </w:rPr>
      </w:r>
      <w:r>
        <w:rPr>
          <w:lang w:val="es_ES" w:bidi="es_ES"/>
        </w:rPr>
        <w:t>Es importante tener en cuenta la frase "unos profetas bajaron de Jerusalén a Antioquía". El idioma griego usa diferentes palabras para viajar a una ubicación más alta o más baja. Jerusalén está a una elevación más alta que Antioquía. Los profetas descienden en altitud, o se acercan al nivel del mar.</w:t>
      </w:r>
    </w:p>
    <w:p>
      <w:pPr/>
      <w:r>
        <w:rPr>
          <w:lang w:val="es_ES" w:bidi="es_ES"/>
        </w:rPr>
      </w:r>
      <w:r>
        <w:rPr>
          <w:lang w:val="es_ES" w:bidi="es_ES"/>
        </w:rPr>
        <w:t>Antes de que Ágabo entregue el mensaje sobre la hambruna, se pone de pie. Podemos asumir que los creyentes están reunidos, y todos están sentados. Ágabo se levanta para dar el mensaje a través del poder del Espíritu de Dios. Ágabo predice que dondequiera que vivan las personas en toda la tierra, principalmente en el Imperio romano, habrá una gran hambruna.</w:t>
      </w:r>
    </w:p>
    <w:p>
      <w:pPr/>
      <w:r>
        <w:rPr>
          <w:lang w:val="es_ES" w:bidi="es_ES"/>
        </w:rPr>
      </w:r>
      <w:r>
        <w:rPr>
          <w:lang w:val="es_ES" w:bidi="es_ES"/>
        </w:rPr>
        <w:t>Los seguidores de Jesús en Antioquía probablemente reunieron dinero para el fondo de ayuda de diferentes maneras. Algunos podrían haber sacado dinero de su renta fija. Otros podrían haber vendido propiedades para contribuir. Esto sería similar a lo que sucedió en Jerusalén después de que el Espíritu Santo vino. Muchos seguidores de Jesús en Jerusalén vendieron sus tierras y dieron el dinero para ayudar a los demás en la iglesia.</w:t>
      </w:r>
    </w:p>
    <w:p>
      <w:pPr/>
      <w:r>
        <w:rPr>
          <w:lang w:val="es_ES" w:bidi="es_ES"/>
        </w:rPr>
      </w:r>
      <w:r>
        <w:rPr>
          <w:lang w:val="es_ES" w:bidi="es_ES"/>
        </w:rPr>
        <w:t>El pasaje dice que se envió ayuda a los seguidores de Jesús en Judea. Sin embargo, en el siguiente capítulo de Hechos, Lucas menciona que Bernabé y Saulo dejan Jerusalén y regresan a Antioquía. Podemos inferir que Bernabé y Saulo van a Jerusalén.</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Profetas que dejan Jerusalén y viajan a Antioquía</w:t>
      </w:r>
    </w:p>
    <w:p>
      <w:pPr>
        <w:pStyle w:val="ListBullet"/>
        <w:spacing w:line="240" w:lineRule="auto"/>
        <w:ind w:left="720"/>
      </w:pPr>
      <w:r>
        <w:rPr>
          <w:lang w:val="es_ES" w:bidi="es_ES"/>
        </w:rPr>
      </w:r>
      <w:r>
        <w:rPr>
          <w:lang w:val="es_ES" w:bidi="es_ES"/>
        </w:rPr>
        <w:t>Ágabo</w:t>
      </w:r>
    </w:p>
    <w:p>
      <w:pPr>
        <w:pStyle w:val="ListBullet"/>
        <w:spacing w:line="240" w:lineRule="auto"/>
        <w:ind w:left="720"/>
      </w:pPr>
      <w:r>
        <w:rPr>
          <w:lang w:val="es_ES" w:bidi="es_ES"/>
        </w:rPr>
      </w:r>
      <w:r>
        <w:rPr>
          <w:lang w:val="es_ES" w:bidi="es_ES"/>
        </w:rPr>
        <w:t>Discípulos, o seguidores de Jesús en Antioquía</w:t>
      </w:r>
    </w:p>
    <w:p>
      <w:pPr>
        <w:pStyle w:val="ListBullet"/>
        <w:spacing w:line="240" w:lineRule="auto"/>
        <w:ind w:left="720"/>
      </w:pPr>
      <w:r>
        <w:rPr>
          <w:lang w:val="es_ES" w:bidi="es_ES"/>
        </w:rPr>
      </w:r>
      <w:r>
        <w:rPr>
          <w:lang w:val="es_ES" w:bidi="es_ES"/>
        </w:rPr>
        <w:t>Claudio</w:t>
      </w:r>
    </w:p>
    <w:p>
      <w:pPr>
        <w:pStyle w:val="ListBullet"/>
        <w:spacing w:line="240" w:lineRule="auto"/>
        <w:ind w:left="720"/>
      </w:pPr>
      <w:r>
        <w:rPr>
          <w:lang w:val="es_ES" w:bidi="es_ES"/>
        </w:rPr>
      </w:r>
      <w:r>
        <w:rPr>
          <w:lang w:val="es_ES" w:bidi="es_ES"/>
        </w:rPr>
        <w:t>Lucas</w:t>
      </w:r>
    </w:p>
    <w:p>
      <w:pPr>
        <w:pStyle w:val="ListBullet"/>
        <w:spacing w:line="240" w:lineRule="auto"/>
        <w:ind w:left="720"/>
      </w:pPr>
      <w:r>
        <w:rPr>
          <w:lang w:val="es_ES" w:bidi="es_ES"/>
        </w:rPr>
      </w:r>
      <w:r>
        <w:rPr>
          <w:lang w:val="es_ES" w:bidi="es_ES"/>
        </w:rPr>
        <w:t>Seguidores de Jesús en Judea</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Ancianos en Judea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Saulo y Bernabé todavía están en Antioquía enseñando a los seguidores de Jesús. Durante este tiempo, los profetas, o mensajeros de Dios, viajan de Jerusalén a Antioquía.</w:t>
      </w:r>
    </w:p>
    <w:p>
      <w:pPr/>
      <w:r>
        <w:rPr>
          <w:lang w:val="es_ES" w:bidi="es_ES"/>
        </w:rPr>
      </w:r>
      <w:r>
        <w:rPr>
          <w:lang w:val="es_ES" w:bidi="es_ES"/>
        </w:rPr>
        <w:t>Los seguidores de Jesús en Antioquía están reunidos y sentados. Ágabo, uno de los mensajeros de Dios de Jerusalén, se pone de pie. Hablando a través del poder del Espíritu de Dios, Ágabo les dice a los creyentes reunidos que dondequiera que las personas estén viviendo en la tierra, habrá una gran hambruna.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 Ágabo, "¿Cómo se siente?" Es posible que escuchen cosas como "Inspirado", "Ansioso" y "Nervioso".</w:t>
      </w:r>
    </w:p>
    <w:p>
      <w:pPr>
        <w:pStyle w:val="ListBullet"/>
        <w:spacing w:line="240" w:lineRule="auto"/>
        <w:ind w:left="720"/>
      </w:pPr>
      <w:r>
        <w:rPr>
          <w:lang w:val="es_ES" w:bidi="es_ES"/>
        </w:rPr>
      </w:r>
      <w:r>
        <w:rPr>
          <w:lang w:val="es_ES" w:bidi="es_ES"/>
        </w:rPr>
        <w:t>Pregúntenles a los seguidores de Jesús en Antioquía, "¿Cómo se sienten?" Es posible que escuchen cosas como "Preocupado", "Inquieto" o "Sorprendido".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Los seguidores de Jesús en Antioquía deciden hacer algo sobre la hambruna que se avecina. Deciden enviar ayuda a sus hermanos y hermanas en Cristo que viven en Judea. Reúnen tanto dinero como pueden.</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seguidores de Jesús en Antioquía, "¿Cómo se sienten?" Es posible que escuchen cosas como "Agradecido de poder ayudar", "Generoso" o "Confiado en que Dios proveerá".</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Las ofrendas se dan a Bernabé y a Saulo. Bernabé y Saulo toman las ofrendas y viajan a Judea. Dan las ofrendas a los ancianos, o a los hombres mayores que son líderes en las iglesias de Judea.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ancianos en Jerusalén, "¿Cómo se sienten?" Es posible que escuchen cosas como "Agradecido", "Sorprendido" o "Sin palabras, ¡No sé qué decir!"</w:t>
      </w:r>
    </w:p>
    <w:p>
      <w:pPr>
        <w:pStyle w:val="ListBullet"/>
        <w:spacing w:line="240" w:lineRule="auto"/>
        <w:ind w:left="720"/>
      </w:pPr>
      <w:r>
        <w:rPr>
          <w:lang w:val="es_ES" w:bidi="es_ES"/>
        </w:rPr>
      </w:r>
      <w:r>
        <w:rPr>
          <w:lang w:val="es_ES" w:bidi="es_ES"/>
        </w:rPr>
        <w:t>Pregúntales a Bernabé y a Saulo, "¿Cómo se sienten?" Es posible que escuchen cosas como "Asombrado", "Nervioso de estar de regreso donde Esteban fue asesinado" o "Feliz de ver a mis amigos en Jerusalén nuevamente".</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Saulo y Bernabé están en Antioquía, enseñando a la iglesia en crecimiento. Los profetas de Jerusalén viajan a Antioquía. Los </w:t>
      </w:r>
      <w:r>
        <w:rPr>
          <w:b/>
          <w:lang w:val="es_ES" w:bidi="es_ES"/>
        </w:rPr>
        <w:t>profetas</w:t>
      </w:r>
      <w:r>
        <w:rPr>
          <w:lang w:val="es_ES" w:bidi="es_ES"/>
        </w:rPr>
        <w:t xml:space="preserve"> son personas que reciben un llamado y un mensaje de Dios, y llevan el mensaje al pueblo de Dios. Un profeta entiende que su trabajo más importante es llevar el mensaje de Dios a las personas. En esta historia, un profeta habla de algo que va a suceder en el futuro, pero ese no es el trabajo principal de un profeta. Consulten el Glosario Principal para obtener más información sobre </w:t>
      </w:r>
      <w:r>
        <w:rPr>
          <w:lang w:val="es_ES" w:bidi="es_ES"/>
        </w:rPr>
        <w:t>profetas</w:t>
      </w:r>
      <w:r>
        <w:rPr>
          <w:lang w:val="es_ES" w:bidi="es_ES"/>
        </w:rPr>
        <w:t>. Usen la misma palabra para profeta que han usado en las historias anteriores.</w:t>
      </w:r>
    </w:p>
    <w:p>
      <w:pPr/>
      <w:r>
        <w:rPr>
          <w:lang w:val="es_ES" w:bidi="es_ES"/>
        </w:rPr>
      </w:r>
      <w:r>
        <w:rPr>
          <w:lang w:val="es_ES" w:bidi="es_ES"/>
        </w:rPr>
        <w:t xml:space="preserve">Los seguidores de Jesús en Antioquía están reunidos. Ágabo, un profeta de Jerusalén, se pone de pie y hace una </w:t>
      </w:r>
      <w:r>
        <w:rPr>
          <w:b/>
          <w:lang w:val="es_ES" w:bidi="es_ES"/>
        </w:rPr>
        <w:t>predicción</w:t>
      </w:r>
      <w:r>
        <w:rPr>
          <w:lang w:val="es_ES" w:bidi="es_ES"/>
        </w:rPr>
        <w:t xml:space="preserve"> por el Espíritu. "Predecir" es anunciar cuándo sucederá algo en el futuro. El </w:t>
      </w:r>
      <w:r>
        <w:rPr>
          <w:b/>
          <w:lang w:val="es_ES" w:bidi="es_ES"/>
        </w:rPr>
        <w:t>Espíritu</w:t>
      </w:r>
      <w:r>
        <w:rPr>
          <w:lang w:val="es_ES" w:bidi="es_ES"/>
        </w:rPr>
        <w:t xml:space="preserve"> es el poder o la autoridad que Dios le da a alguien para hacer cosas increíbles. Espíritu en esta historia se refiere al Espíritu de Dios, o al </w:t>
      </w:r>
      <w:r>
        <w:rPr>
          <w:b/>
          <w:lang w:val="es_ES" w:bidi="es_ES"/>
        </w:rPr>
        <w:t>Espíritu Santo</w:t>
      </w:r>
      <w:r>
        <w:rPr>
          <w:lang w:val="es_ES" w:bidi="es_ES"/>
        </w:rPr>
        <w:t xml:space="preserve">. El Espíritu de Dios le da a Ágabo el poder para predecir un evento futuro. Consulten el Glosario Principal para obtener más información sobre el </w:t>
      </w:r>
      <w:r>
        <w:rPr>
          <w:lang w:val="es_ES" w:bidi="es_ES"/>
        </w:rPr>
        <w:t>Espíritu Santo</w:t>
      </w:r>
      <w:r>
        <w:rPr>
          <w:lang w:val="es_ES" w:bidi="es_ES"/>
        </w:rPr>
        <w:t>. Usen la misma palabra para Espíritu que han usado con el término Espíritu Santo en las historias anteriores.</w:t>
      </w:r>
    </w:p>
    <w:p>
      <w:pPr/>
      <w:r>
        <w:rPr>
          <w:lang w:val="es_ES" w:bidi="es_ES"/>
        </w:rPr>
      </w:r>
      <w:r>
        <w:rPr>
          <w:lang w:val="es_ES" w:bidi="es_ES"/>
        </w:rPr>
        <w:t xml:space="preserve">Ágabo predice por el Espíritu que una gran hambruna tendrá lugar </w:t>
      </w:r>
      <w:r>
        <w:rPr>
          <w:b/>
          <w:lang w:val="es_ES" w:bidi="es_ES"/>
        </w:rPr>
        <w:t>en todo el mundo romano</w:t>
      </w:r>
      <w:r>
        <w:rPr>
          <w:lang w:val="es_ES" w:bidi="es_ES"/>
        </w:rPr>
        <w:t>. "En todo el mundo romano" del idioma griego significa "sobre toda la tierra habitada", o dondequiera que vivan las personas en la tierra. La mayoría de los estudiosos piensan que esto se refiere al Imperio romano. Otros piensan que se refiere a todo el mundo. Otra posibilidad es que la frase signifique que la hambruna está sucediendo en todas las partes del mundo que los creyentes conocían en ese momento.</w:t>
      </w:r>
    </w:p>
    <w:p>
      <w:pPr/>
      <w:r>
        <w:rPr>
          <w:lang w:val="es_ES" w:bidi="es_ES"/>
        </w:rPr>
      </w:r>
      <w:r>
        <w:rPr>
          <w:lang w:val="es_ES" w:bidi="es_ES"/>
        </w:rPr>
        <w:t xml:space="preserve">Busquen un mapa del </w:t>
      </w:r>
      <w:r>
        <w:rPr>
          <w:lang w:val="es_ES" w:bidi="es_ES"/>
        </w:rPr>
        <w:t>Imperio romano durante los años 45–47 d.C.</w:t>
      </w:r>
      <w:r>
        <w:rPr>
          <w:lang w:val="es_ES" w:bidi="es_ES"/>
        </w:rPr>
        <w:t>.</w:t>
      </w:r>
    </w:p>
    <w:p>
      <w:pPr/>
      <w:r>
        <w:rPr>
          <w:lang w:val="es_ES" w:bidi="es_ES"/>
        </w:rPr>
      </w:r>
      <w:r>
        <w:rPr>
          <w:lang w:val="es_ES" w:bidi="es_ES"/>
        </w:rPr>
        <w:t xml:space="preserve">Los discípulos en Antioquía deciden enviar ayuda a otros seguidores de Jesús. </w:t>
      </w:r>
      <w:r>
        <w:rPr>
          <w:b/>
          <w:lang w:val="es_ES" w:bidi="es_ES"/>
        </w:rPr>
        <w:t>Discípulos</w:t>
      </w:r>
      <w:r>
        <w:rPr>
          <w:lang w:val="es_ES" w:bidi="es_ES"/>
        </w:rPr>
        <w:t xml:space="preserve"> en esta historia no significa los doce seguidores más cercanos de Jesús. Aquí </w:t>
      </w:r>
      <w:r>
        <w:rPr>
          <w:lang w:val="es_ES" w:bidi="es_ES"/>
        </w:rPr>
        <w:t>discípulos</w:t>
      </w:r>
      <w:r>
        <w:rPr>
          <w:lang w:val="es_ES" w:bidi="es_ES"/>
        </w:rPr>
        <w:t xml:space="preserve"> se refiere a los seguidores de Jesús en Antioquía. Reúnen tanto como pueden para el fondo de ayuda. Usen la misma palabra para discípulos que han usado en historias anteriores.</w:t>
      </w:r>
    </w:p>
    <w:p>
      <w:pPr/>
      <w:r>
        <w:rPr>
          <w:lang w:val="es_ES" w:bidi="es_ES"/>
        </w:rPr>
      </w:r>
      <w:r>
        <w:rPr>
          <w:lang w:val="es_ES" w:bidi="es_ES"/>
        </w:rPr>
        <w:t xml:space="preserve">La ofrenda se da a Bernabé y a Saulo. Bernabé y Saulo la llevan a Judea y se la dan a los ancianos. Los </w:t>
      </w:r>
      <w:r>
        <w:rPr>
          <w:b/>
          <w:lang w:val="es_ES" w:bidi="es_ES"/>
        </w:rPr>
        <w:t>ancianos</w:t>
      </w:r>
      <w:r>
        <w:rPr>
          <w:lang w:val="es_ES" w:bidi="es_ES"/>
        </w:rPr>
        <w:t xml:space="preserve"> son líderes en la comunidad. Los ancianos son hombres que ayudan a la comunidad a convivir bien. En ese momento, los ancianos podían ser líderes en una comunidad religiosa o no religiosa. Como la iglesia en Antioquía estaba enviando ayuda a sus hermanos y hermanas en Cristo, podemos inferir que "ancianos" se refiere a los líderes en las iglesias de Judea. Consulten el Glosario Principal para obtener más información sobre </w:t>
      </w:r>
      <w:r>
        <w:rPr>
          <w:lang w:val="es_ES" w:bidi="es_ES"/>
        </w:rPr>
        <w:t>ancianos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12:1–5</w:t>
      </w:r>
      <w:r>
        <w:rPr>
          <w:lang w:val="es_ES" w:bidi="es_ES"/>
        </w:rPr>
      </w:r>
    </w:p>
    <w:p>
      <w:pPr>
        <w:pStyle w:val="Heading3"/>
      </w:pPr>
      <w:r>
        <w:rPr>
          <w:lang w:val="es_ES" w:bidi="es_ES"/>
        </w:rPr>
        <w:t>Escuchar con el corazón</w:t>
      </w:r>
    </w:p>
    <w:p>
      <w:pPr/>
      <w:r>
        <w:rPr>
          <w:lang w:val="es_ES" w:bidi="es_ES"/>
        </w:rPr>
      </w:r>
      <w:r>
        <w:rPr>
          <w:lang w:val="es_ES" w:bidi="es_ES"/>
        </w:rPr>
        <w:t>Escuchen Hechos 12:1–5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La iglesia en Antioquía está creciendo constantemente. Los creyentes que huían de la persecución en Jerusalén habían venido a Antioquía y compartido las buenas nuevas. Muchas personas en Antioquía, judías y no judías, escucharon las buenas nuevas de Jesús y se convirtieron a Jesús como el Señor. Bernabé y Saulo vinieron a Antioquía para enseñar a la iglesia en crecimiento. La iglesia también reunió una ofrenda de ayuda para ayudar a los creyentes en Judea, que están enfrentando una hambruna.</w:t>
      </w:r>
    </w:p>
    <w:p>
      <w:pPr/>
      <w:r>
        <w:rPr>
          <w:lang w:val="es_ES" w:bidi="es_ES"/>
        </w:rPr>
      </w:r>
      <w:r>
        <w:rPr>
          <w:lang w:val="es_ES" w:bidi="es_ES"/>
        </w:rPr>
        <w:t>En este momento, Herodes Agripa es rey sobre la mayor parte de la tierra de Israel. Él es el nieto de Herodes el Grande. Herodes el Grande era rey de Judea cuando el ángel Gabriel le habló a Zacarías sobre el nacimiento del hijo de Zacarías, Juan. Herodes Agripa es un judío de Judea, la provincia alrededor de Jerusalén, pero fue criado en Roma rodeado de familias reales romanas. Los líderes romanos le dieron a Herodes Agripa el título, "rey". También le dieron a Herodes el control de las mismas tierras que su abuelo había gobernado: toda Judea, Samaria, Galilea, Transjordania y Decápolis. Herodes quiere permanecer en buenos términos con las personas a las que gobierna, en su mayoría judíos. Herodes piensa que esto agradará a Roma y mantendrá la paz. De acuerdo con los relatos históricos del reinado de Herodes Agripa, esta historia tiene lugar en el año 42 o 43 d.C.</w:t>
      </w:r>
    </w:p>
    <w:p>
      <w:pPr/>
      <w:r>
        <w:rPr>
          <w:lang w:val="es_ES" w:bidi="es_ES"/>
        </w:rPr>
      </w:r>
      <w:r>
        <w:rPr>
          <w:lang w:val="es_ES" w:bidi="es_ES"/>
        </w:rPr>
        <w:t xml:space="preserve">Muestra un mapa del </w:t>
      </w:r>
      <w:r>
        <w:rPr>
          <w:lang w:val="es_ES" w:bidi="es_ES"/>
        </w:rPr>
        <w:t>área bajo el gobierno de Herodes Agripa alrededor del año 42–43 d.C.</w:t>
      </w:r>
      <w:r>
        <w:rPr>
          <w:lang w:val="es_ES" w:bidi="es_ES"/>
        </w:rPr>
        <w:t>.</w:t>
      </w:r>
    </w:p>
    <w:p>
      <w:pPr/>
      <w:r>
        <w:rPr>
          <w:lang w:val="es_ES" w:bidi="es_ES"/>
        </w:rPr>
      </w:r>
      <w:r>
        <w:rPr>
          <w:lang w:val="es_ES" w:bidi="es_ES"/>
        </w:rPr>
        <w:t>Herodes comienza a perseguir a la iglesia en Judea. Herodes echa mano a algunos de la iglesia para maltratarlos. El propio Herodes no les echa mano a los creyentes. Ordena a los soldados que agarren a algunas personas de la iglesia. Como el texto nos dice que los apóstoles Santiago y Pedro son capturados, podemos inferir que los otros que son capturados son líderes de la iglesia.</w:t>
      </w:r>
    </w:p>
    <w:p>
      <w:pPr/>
      <w:r>
        <w:rPr>
          <w:lang w:val="es_ES" w:bidi="es_ES"/>
        </w:rPr>
      </w:r>
      <w:r>
        <w:rPr>
          <w:lang w:val="es_ES" w:bidi="es_ES"/>
        </w:rPr>
        <w:t>Herodes ordena a alguien que use una espada para matar a Santiago. En tiempos romanos, los soldados ejecutaban a los prisioneros con una espada cortando la cabeza del prisionero. El método judío de ejecución por espada consiste en atravesar el cuerpo con el filo de la espada. Lucas no menciona qué método se usó para matar a Santiago. Santiago es el hermano mayor de Juan, el hijo de Zebedeo, y uno de los doce apóstoles. Santiago es el primer apóstol en ser asesinado por su fe.</w:t>
      </w:r>
    </w:p>
    <w:p>
      <w:pPr/>
      <w:r>
        <w:rPr>
          <w:lang w:val="es_ES" w:bidi="es_ES"/>
        </w:rPr>
      </w:r>
      <w:r>
        <w:rPr>
          <w:lang w:val="es_ES" w:bidi="es_ES"/>
        </w:rPr>
        <w:t xml:space="preserve">Muestra una imagen de una </w:t>
      </w:r>
      <w:r>
        <w:rPr>
          <w:lang w:val="es_ES" w:bidi="es_ES"/>
        </w:rPr>
        <w:t>espada</w:t>
      </w:r>
      <w:r>
        <w:rPr>
          <w:lang w:val="es_ES" w:bidi="es_ES"/>
        </w:rPr>
        <w:t>.</w:t>
      </w:r>
    </w:p>
    <w:p>
      <w:pPr/>
      <w:r>
        <w:rPr>
          <w:lang w:val="es_ES" w:bidi="es_ES"/>
        </w:rPr>
      </w:r>
      <w:r>
        <w:rPr>
          <w:lang w:val="es_ES" w:bidi="es_ES"/>
        </w:rPr>
        <w:t>Detente y conversa sobre lo siguiente con tu equipo: En su país, ¿cómo son perseguidos los seguidores de Jesús o dañados por su fe? Conversen sobre cómo la amenaza de ser asesinado por su fe afectaría a su iglesia. Si alguien puede ser asesinado por su fe en su país, ¿cómo afecta esto a la manera en que su iglesia se congrega y comparte su fe?</w:t>
      </w:r>
    </w:p>
    <w:p>
      <w:pPr/>
      <w:r>
        <w:rPr>
          <w:lang w:val="es_ES" w:bidi="es_ES"/>
        </w:rPr>
      </w:r>
      <w:r>
        <w:rPr>
          <w:lang w:val="es_ES" w:bidi="es_ES"/>
        </w:rPr>
        <w:t>Herodes ve que los judíos en Judea están muy felices por la ejecución de Santiago. Por lo tanto, Herodes ordena a los soldados que arresten a Pedro también. Lucas no explica por qué Herodes comienza a perseguir a la iglesia en Judea. Sin embargo, sabemos que algunos judíos no aceptaron a Jesús como el Mesías. A algunos judíos no les gustaba que los gentiles, o no judíos, estuvieran siendo guiados a la fe y al arrepentimiento. Herodes probablemente persiguió a los líderes de la iglesia para permanecer en buenos términos con los líderes judíos en Judea.</w:t>
      </w:r>
    </w:p>
    <w:p>
      <w:pPr/>
      <w:r>
        <w:rPr>
          <w:lang w:val="es_ES" w:bidi="es_ES"/>
        </w:rPr>
      </w:r>
      <w:r>
        <w:rPr>
          <w:lang w:val="es_ES" w:bidi="es_ES"/>
        </w:rPr>
        <w:t>Lucas señala que el arresto de Pedro sucede durante los Días de los Panes sin Levadura. Durante este tiempo no se les permite a los judíos tener ninguna levadura en sus hogares ni comer nada con levadura. Los Días de Panes sin Levadura se celebran después de la comida de la Pascua. En el tiempo de Jesús, la celebración era una combinación de la Pascua y la Fiesta de los Panes Sin Levadura, de siete días. Lucas se refirió a este tiempo como un festival continuo y usó ambos nombres para referirse al festival. La Pascua y la Fiesta de los Panes Sin Levadura son un festival para recordar cuando Dios salvó a los antepasados judíos de la esclavitud en Egipto. Los días del festival son considerados santos, por lo que las ejecuciones durante este tiempo son ofensivas. Herodes desagradaría a los judíos si ejecutara a Pedro durante el festival, por lo que Herodes ordena a los soldados que pongan a Pedro en la cárcel durante la Fiesta de los Panes sin Levadura. Herodes tiene la intención de traer a Pedro para un juicio público inmediatamente después de que haya terminado la Pascua.</w:t>
      </w:r>
    </w:p>
    <w:p>
      <w:pPr/>
      <w:r>
        <w:rPr>
          <w:lang w:val="es_ES" w:bidi="es_ES"/>
        </w:rPr>
      </w:r>
      <w:r>
        <w:rPr>
          <w:lang w:val="es_ES" w:bidi="es_ES"/>
        </w:rPr>
        <w:t xml:space="preserve">Muestra una imagen de </w:t>
      </w:r>
      <w:r>
        <w:rPr>
          <w:lang w:val="es_ES" w:bidi="es_ES"/>
        </w:rPr>
        <w:t>pan ácimo</w:t>
      </w:r>
      <w:r>
        <w:rPr>
          <w:lang w:val="es_ES" w:bidi="es_ES"/>
        </w:rPr>
        <w:t>, o pan sin levadura.</w:t>
      </w:r>
    </w:p>
    <w:p>
      <w:pPr/>
      <w:r>
        <w:rPr>
          <w:lang w:val="es_ES" w:bidi="es_ES"/>
        </w:rPr>
      </w:r>
      <w:r>
        <w:rPr>
          <w:lang w:val="es_ES" w:bidi="es_ES"/>
        </w:rPr>
        <w:t>Cuatro escuadrones, o cuatro grupos, de cuatro soldados protegen a Pedro. La mayoría de los estudiosos piensa que un grupo a la vez observaba a Pedro, y cambiaban de grupo cada tres horas. Esta era una práctica común en las prisiones romanas. Más adelante en el texto se nos explica que dos soldados están encadenados a Pedro, y dos soldados están en la puerta. Los soldados protegen continuamente a Pedro durante la Fiesta de los Panes sin Levadura. Mientras tanto, la iglesia se reúne en pequeños grupos en sus hogares, orando ferviente y continuamente por Pedro a lo largo del festival.</w:t>
      </w:r>
    </w:p>
    <w:p>
      <w:pPr/>
      <w:r>
        <w:rPr>
          <w:lang w:val="es_ES" w:bidi="es_ES"/>
        </w:rPr>
      </w:r>
      <w:r>
        <w:rPr>
          <w:lang w:val="es_ES" w:bidi="es_ES"/>
        </w:rPr>
        <w:t>En su cultura, ¿cómo se apoyan los miembros de la familia, los amigos o los vecinos entre sí cuando los tiempos son difíciles? ¿Cómo se apoyan los miembros de su iglesia cuando pasan por una dificultad? ¿Cómo ayuda su iglesia a alguien que es acusado injustamente por incrédulos?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Herodes ordena a los soldados que arresten y maltraten a los creyentes en la iglesia.</w:t>
      </w:r>
    </w:p>
    <w:p>
      <w:pPr/>
      <w:r>
        <w:rPr>
          <w:lang w:val="es_ES" w:bidi="es_ES"/>
        </w:rPr>
      </w:r>
      <w:r>
        <w:rPr>
          <w:b/>
          <w:lang w:val="es_ES" w:bidi="es_ES"/>
        </w:rPr>
        <w:t>Segunda escena:</w:t>
      </w:r>
      <w:r>
        <w:rPr>
          <w:lang w:val="es_ES" w:bidi="es_ES"/>
        </w:rPr>
        <w:t xml:space="preserve"> Herodes manda matar al apóstol Santiago a espada. Santiago es el hermano mayor de Juan.</w:t>
      </w:r>
    </w:p>
    <w:p>
      <w:pPr/>
      <w:r>
        <w:rPr>
          <w:lang w:val="es_ES" w:bidi="es_ES"/>
        </w:rPr>
      </w:r>
      <w:r>
        <w:rPr>
          <w:b/>
          <w:lang w:val="es_ES" w:bidi="es_ES"/>
        </w:rPr>
        <w:t>Tercera escena:</w:t>
      </w:r>
      <w:r>
        <w:rPr>
          <w:lang w:val="es_ES" w:bidi="es_ES"/>
        </w:rPr>
        <w:t xml:space="preserve"> Herodes ve que los judíos en Judea están complacidos por la ejecución de Santiago, por lo que Herodes ordena a los soldados que arresten a Pedro. El arresto de Pedro tiene lugar durante la Fiesta de los Panes sin Levadura. Herodes pone a Pedro en prisión hasta el final del festival. Pedro es vigilado por cuatro grupos de cuatro soldados. Después de que termine el festival, Herodes planea llevar a Pedro para un juicio público.</w:t>
      </w:r>
    </w:p>
    <w:p>
      <w:pPr/>
      <w:r>
        <w:rPr>
          <w:lang w:val="es_ES" w:bidi="es_ES"/>
        </w:rPr>
      </w:r>
      <w:r>
        <w:rPr>
          <w:b/>
          <w:lang w:val="es_ES" w:bidi="es_ES"/>
        </w:rPr>
        <w:t>Cuarta escena:</w:t>
      </w:r>
      <w:r>
        <w:rPr>
          <w:lang w:val="es_ES" w:bidi="es_ES"/>
        </w:rPr>
        <w:t xml:space="preserve"> Mientras Pedro está en prisión, la iglesia ora continuamente por Pedro.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Herodes Agripa</w:t>
      </w:r>
    </w:p>
    <w:p>
      <w:pPr>
        <w:pStyle w:val="ListBullet"/>
        <w:spacing w:line="240" w:lineRule="auto"/>
        <w:ind w:left="720"/>
      </w:pPr>
      <w:r>
        <w:rPr>
          <w:lang w:val="es_ES" w:bidi="es_ES"/>
        </w:rPr>
      </w:r>
      <w:r>
        <w:rPr>
          <w:lang w:val="es_ES" w:bidi="es_ES"/>
        </w:rPr>
        <w:t>Soldados de Herodes</w:t>
      </w:r>
    </w:p>
    <w:p>
      <w:pPr>
        <w:pStyle w:val="ListBullet"/>
        <w:spacing w:line="240" w:lineRule="auto"/>
        <w:ind w:left="720"/>
      </w:pPr>
      <w:r>
        <w:rPr>
          <w:lang w:val="es_ES" w:bidi="es_ES"/>
        </w:rPr>
      </w:r>
      <w:r>
        <w:rPr>
          <w:lang w:val="es_ES" w:bidi="es_ES"/>
        </w:rPr>
        <w:t>Creyentes en la iglesia en Judea</w:t>
      </w:r>
    </w:p>
    <w:p>
      <w:pPr>
        <w:pStyle w:val="ListBullet"/>
        <w:spacing w:line="240" w:lineRule="auto"/>
        <w:ind w:left="720"/>
      </w:pPr>
      <w:r>
        <w:rPr>
          <w:lang w:val="es_ES" w:bidi="es_ES"/>
        </w:rPr>
      </w:r>
      <w:r>
        <w:rPr>
          <w:lang w:val="es_ES" w:bidi="es_ES"/>
        </w:rPr>
        <w:t>Judíos en Judea</w:t>
      </w:r>
    </w:p>
    <w:p>
      <w:pPr>
        <w:pStyle w:val="ListBullet"/>
        <w:spacing w:line="240" w:lineRule="auto"/>
        <w:ind w:left="720"/>
      </w:pPr>
      <w:r>
        <w:rPr>
          <w:lang w:val="es_ES" w:bidi="es_ES"/>
        </w:rPr>
      </w:r>
      <w:r>
        <w:rPr>
          <w:lang w:val="es_ES" w:bidi="es_ES"/>
        </w:rPr>
        <w:t>Santiago, el apóstol, hermano mayor de Juan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Iglesia en Judea</w:t>
      </w:r>
    </w:p>
    <w:p>
      <w:pPr/>
      <w:r>
        <w:rPr>
          <w:lang w:val="es_ES" w:bidi="es_ES"/>
        </w:rPr>
      </w:r>
      <w:r>
        <w:rPr>
          <w:lang w:val="es_ES" w:bidi="es_ES"/>
        </w:rPr>
        <w:t>En esta sesión, haz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El rey Herodes persigue a la iglesia, pero no les echa mano personalmente a los creyentes ni los maltrata. Ordena a los soldados que los agarren y los maltraten. Los soldados no se mencionan en el texto, pero podemos inferir que siguieron las órdenes de Herodes para capturar y dañar a los creyentes. Herodes también ordena que Santiago, el apóstol, sea ejecutado a espada.</w:t>
      </w:r>
    </w:p>
    <w:p>
      <w:pPr/>
      <w:r>
        <w:rPr>
          <w:lang w:val="es_ES" w:bidi="es_ES"/>
        </w:rPr>
      </w:r>
      <w:r>
        <w:rPr>
          <w:lang w:val="es_ES" w:bidi="es_ES"/>
        </w:rPr>
        <w:t>Recuerden que los judíos estaban complacidos con la ejecución de Santiago, por lo que Herodes también ordena el arresto de Pedro. Recuerden que esto sucedió durante un festival. Cuando Pedro es encarcelado, es vigilado por cuatro grupos de cuatro soldados cada uno. De acuerdo con la práctica romana, los grupos se turnan. Cada grupo tiene un turno de tres horas. Dos soldados están encadenados a Pedro, y dos soldados están en la puerta. Herodes pone a Pedro en prisión hasta que termine la Fiesta de los Panes sin Levadura.</w:t>
      </w:r>
    </w:p>
    <w:p>
      <w:pPr/>
      <w:r>
        <w:rPr>
          <w:lang w:val="es_ES" w:bidi="es_ES"/>
        </w:rPr>
      </w:r>
      <w:r>
        <w:rPr>
          <w:lang w:val="es_ES" w:bidi="es_ES"/>
        </w:rPr>
        <w:t>La iglesia no está toda reunida en un gran lugar de reunión para orar por Pedro. No es seguro celebrar una gran reunión para orar. Oran a Dios en grupos más pequeños en sus hogares a lo largo del festival.</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Herodes Agripa</w:t>
      </w:r>
    </w:p>
    <w:p>
      <w:pPr>
        <w:pStyle w:val="ListBullet"/>
        <w:spacing w:line="240" w:lineRule="auto"/>
        <w:ind w:left="720"/>
      </w:pPr>
      <w:r>
        <w:rPr>
          <w:lang w:val="es_ES" w:bidi="es_ES"/>
        </w:rPr>
      </w:r>
      <w:r>
        <w:rPr>
          <w:lang w:val="es_ES" w:bidi="es_ES"/>
        </w:rPr>
        <w:t>Soldados de Herodes</w:t>
      </w:r>
    </w:p>
    <w:p>
      <w:pPr>
        <w:pStyle w:val="ListBullet"/>
        <w:spacing w:line="240" w:lineRule="auto"/>
        <w:ind w:left="720"/>
      </w:pPr>
      <w:r>
        <w:rPr>
          <w:lang w:val="es_ES" w:bidi="es_ES"/>
        </w:rPr>
      </w:r>
      <w:r>
        <w:rPr>
          <w:lang w:val="es_ES" w:bidi="es_ES"/>
        </w:rPr>
        <w:t>Creyentes en la iglesia en Judea</w:t>
      </w:r>
    </w:p>
    <w:p>
      <w:pPr>
        <w:pStyle w:val="ListBullet"/>
        <w:spacing w:line="240" w:lineRule="auto"/>
        <w:ind w:left="720"/>
      </w:pPr>
      <w:r>
        <w:rPr>
          <w:lang w:val="es_ES" w:bidi="es_ES"/>
        </w:rPr>
      </w:r>
      <w:r>
        <w:rPr>
          <w:lang w:val="es_ES" w:bidi="es_ES"/>
        </w:rPr>
        <w:t>Judíos en Judea</w:t>
      </w:r>
    </w:p>
    <w:p>
      <w:pPr>
        <w:pStyle w:val="ListBullet"/>
        <w:spacing w:line="240" w:lineRule="auto"/>
        <w:ind w:left="720"/>
      </w:pPr>
      <w:r>
        <w:rPr>
          <w:lang w:val="es_ES" w:bidi="es_ES"/>
        </w:rPr>
      </w:r>
      <w:r>
        <w:rPr>
          <w:lang w:val="es_ES" w:bidi="es_ES"/>
        </w:rPr>
        <w:t>Santiago, el apóstol, hermano mayor de Juan</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Iglesia en Judea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Asegúrate de que las partes importantes o difíciles de la historia o del pasaje se actúen y no se omitan. Ayuda al equipo a recordar partes de la historia.</w:t>
      </w:r>
    </w:p>
    <w:p>
      <w:pPr/>
      <w:r>
        <w:rPr>
          <w:lang w:val="es_ES" w:bidi="es_ES"/>
        </w:rPr>
      </w:r>
      <w:r>
        <w:rPr>
          <w:lang w:val="es_ES" w:bidi="es_ES"/>
        </w:rPr>
        <w:t>Herodes Agripa es rey de Judea. Herodes ordena a los soldados que arresten a los creyentes y los maltraten.</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actores que interpretan a los creyentes que son arrestados: "¿Cómo se sienten?" Es posible que escuchen cosas como "Contento de sufrir por el nombre de Jesús", "Asustado" y "Preocupado por la iglesia".</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Herodes ordena a los soldados que arresten a Santiago, el hermano mayor de Juan. Santiago es uno de los doce apóstoles. Herodes hace ejecutar a Santiago a espada. Los judíos están complacidos de que Herodes haya mandado matar a Santiago.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actores que interpretan a los judíos en Judea: "¿Cómo se sienten?" Es posible que escuchen cosas como "Aliviado de que uno de los apóstoles finalmente se haya ido", "Esperanzado de que estos seguidores de Jesús sean detenidos" o "Interesado en ver lo que Herodes hará por nosotros ahora".</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Como los judíos están felices por la ejecución de Santiago, Herodes ordena a los soldados que arresten a Pedro.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 Pedro: "¿Cómo te sientes?" Es posible que escuchen cosas como "Seguro de que también voy a ser ejecutado", o "Feliz de compartir los sufrimientos de Jesús", o "Tranquilo".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La Fiesta de los Panes sin Levadura está en marcha, por lo que Herodes pone a Pedro en la cárcel por ahora. Herodes planea llevarlo para un juicio público tan pronto como termine el festival. Herodes ordena que Pedro sea vigilado por cuatro grupos de cuatro soldados cada uno.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soldados: "¿Cómo se sienten?" Es posible que escuchen cosas como "Aliviado de tener a un prisionero fácil", "Sorprendido de que a tantos se nos exija proteger a este hombre aparentemente inofensivo" o "Aburrido, solo estoy haciendo mi trabajo".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Mientras Pedro está en prisión, la iglesia se reúne en los hogares de unos y otros. A lo largo de la Fiesta de los Panes sin Levadura, oran a Dios continuamente por Pedro.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 la iglesia en Judea: "¿Cómo se sienten?" Es posible que escuchen cosas como "Preocupado por Pedro", "Lleno de fe de que Dios escucha nuestras oraciones" o "Contento de estar orando con otros".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Herodes Agripa es rey de Judea. Herodes ordena a los soldados que arresten y maltraten a los creyentes en la iglesia. Herodes incluso hace matar al apóstol Santiago, el hermano mayor de Juan, a </w:t>
      </w:r>
      <w:r>
        <w:rPr>
          <w:b/>
          <w:lang w:val="es_ES" w:bidi="es_ES"/>
        </w:rPr>
        <w:t>espada</w:t>
      </w:r>
      <w:r>
        <w:rPr>
          <w:lang w:val="es_ES" w:bidi="es_ES"/>
        </w:rPr>
        <w:t>. Una espada es como un cuchillo muy grande, que se usa para luchar.</w:t>
      </w:r>
    </w:p>
    <w:p>
      <w:pPr/>
      <w:r>
        <w:rPr>
          <w:lang w:val="es_ES" w:bidi="es_ES"/>
        </w:rPr>
      </w:r>
      <w:r>
        <w:rPr>
          <w:lang w:val="es_ES" w:bidi="es_ES"/>
        </w:rPr>
        <w:t xml:space="preserve">Muestra una imagen de una </w:t>
      </w:r>
      <w:r>
        <w:rPr>
          <w:lang w:val="es_ES" w:bidi="es_ES"/>
        </w:rPr>
        <w:t>espada</w:t>
      </w:r>
      <w:r>
        <w:rPr>
          <w:lang w:val="es_ES" w:bidi="es_ES"/>
        </w:rPr>
        <w:t>.</w:t>
      </w:r>
    </w:p>
    <w:p>
      <w:pPr/>
      <w:r>
        <w:rPr>
          <w:lang w:val="es_ES" w:bidi="es_ES"/>
        </w:rPr>
      </w:r>
      <w:r>
        <w:rPr>
          <w:lang w:val="es_ES" w:bidi="es_ES"/>
        </w:rPr>
        <w:t xml:space="preserve">Santiago era un </w:t>
      </w:r>
      <w:r>
        <w:rPr>
          <w:b/>
          <w:lang w:val="es_ES" w:bidi="es_ES"/>
        </w:rPr>
        <w:t>apóstol</w:t>
      </w:r>
      <w:r>
        <w:rPr>
          <w:lang w:val="es_ES" w:bidi="es_ES"/>
        </w:rPr>
        <w:t xml:space="preserve">. Los apóstoles son los doce hombres que Jesús eligió como sus representantes. Los apóstoles fueron testigos de la resurrección de Jesús y fueron nombrados para difundir las buenas nuevas de Jesús. Santiago es el primer apóstol que es asesinado por su fe. Consulten el Glosario Principal para obtener más información sobre los </w:t>
      </w:r>
      <w:r>
        <w:rPr>
          <w:lang w:val="es_ES" w:bidi="es_ES"/>
        </w:rPr>
        <w:t>apóstoles</w:t>
      </w:r>
      <w:r>
        <w:rPr>
          <w:lang w:val="es_ES" w:bidi="es_ES"/>
        </w:rPr>
        <w:t>.</w:t>
      </w:r>
    </w:p>
    <w:p>
      <w:pPr/>
      <w:r>
        <w:rPr>
          <w:lang w:val="es_ES" w:bidi="es_ES"/>
        </w:rPr>
      </w:r>
      <w:r>
        <w:rPr>
          <w:lang w:val="es_ES" w:bidi="es_ES"/>
        </w:rPr>
        <w:t xml:space="preserve">Cuando Herodes ve que los judíos están complacidos por la ejecución de Santiago, Herodes también ordena el arresto de Pedro. Se está celebrando la Fiesta de los Panes sin Levadura. La Fiesta de los </w:t>
      </w:r>
      <w:r>
        <w:rPr>
          <w:b/>
          <w:lang w:val="es_ES" w:bidi="es_ES"/>
        </w:rPr>
        <w:t>Panes sin Levadura</w:t>
      </w:r>
      <w:r>
        <w:rPr>
          <w:lang w:val="es_ES" w:bidi="es_ES"/>
        </w:rPr>
        <w:t xml:space="preserve"> es parte de la celebración de la </w:t>
      </w:r>
      <w:r>
        <w:rPr>
          <w:b/>
          <w:lang w:val="es_ES" w:bidi="es_ES"/>
        </w:rPr>
        <w:t>Pascua</w:t>
      </w:r>
      <w:r>
        <w:rPr>
          <w:lang w:val="es_ES" w:bidi="es_ES"/>
        </w:rPr>
        <w:t xml:space="preserve">. En la noche de la Pascua, los judíos comen una comida especial para recordar cómo Dios salvó a sus antepasados judíos de la esclavitud en Egipto. La Fiesta de los Panes Sin Levadura dura siete días después de la Pascua. Durante siete días, los judíos comen pan sin levadura y ni siquiera tienen levadura en sus hogares. Lucas se refirió al tiempo de la Pascua y a la Fiesta de los Panes sin Levadura como un festival continuo. Lucas usó ambos nombres para referirse a todo el festival. Consulten el Glosario Principal para obtener más información sobre la </w:t>
      </w:r>
      <w:r>
        <w:rPr>
          <w:lang w:val="es_ES" w:bidi="es_ES"/>
        </w:rPr>
        <w:t>Pascua</w:t>
      </w:r>
      <w:r>
        <w:rPr>
          <w:lang w:val="es_ES" w:bidi="es_ES"/>
        </w:rPr>
        <w:t xml:space="preserve"> y la </w:t>
      </w:r>
      <w:r>
        <w:rPr>
          <w:lang w:val="es_ES" w:bidi="es_ES"/>
        </w:rPr>
        <w:t>Fiesta de los Panes sin Levadura</w:t>
      </w:r>
      <w:r>
        <w:rPr>
          <w:lang w:val="es_ES" w:bidi="es_ES"/>
        </w:rPr>
        <w:t>.</w:t>
      </w:r>
    </w:p>
    <w:p>
      <w:pPr/>
      <w:r>
        <w:rPr>
          <w:lang w:val="es_ES" w:bidi="es_ES"/>
        </w:rPr>
      </w:r>
      <w:r>
        <w:rPr>
          <w:lang w:val="es_ES" w:bidi="es_ES"/>
        </w:rPr>
        <w:t xml:space="preserve">Muestra una imagen de </w:t>
      </w:r>
      <w:r>
        <w:rPr>
          <w:lang w:val="es_ES" w:bidi="es_ES"/>
        </w:rPr>
        <w:t>pan ácimo</w:t>
      </w:r>
      <w:r>
        <w:rPr>
          <w:lang w:val="es_ES" w:bidi="es_ES"/>
        </w:rPr>
        <w:t>, o pan sin levadura.</w:t>
      </w:r>
    </w:p>
    <w:p>
      <w:pPr/>
      <w:r>
        <w:rPr>
          <w:lang w:val="es_ES" w:bidi="es_ES"/>
        </w:rPr>
      </w:r>
      <w:r>
        <w:rPr>
          <w:lang w:val="es_ES" w:bidi="es_ES"/>
        </w:rPr>
        <w:t xml:space="preserve">En prisión, Pedro es vigilado por cuatro </w:t>
      </w:r>
      <w:r>
        <w:rPr>
          <w:b/>
          <w:lang w:val="es_ES" w:bidi="es_ES"/>
        </w:rPr>
        <w:t>escuadrones</w:t>
      </w:r>
      <w:r>
        <w:rPr>
          <w:lang w:val="es_ES" w:bidi="es_ES"/>
        </w:rPr>
        <w:t xml:space="preserve">, o cuatro grupos de cuatro soldados. Herodes planea llevar a Pedro para un juicio público cuando termine el festival. Mientras tanto, la iglesia ora fervientemente a Dios por Pedro. </w:t>
      </w:r>
      <w:r>
        <w:rPr>
          <w:b/>
          <w:lang w:val="es_ES" w:bidi="es_ES"/>
        </w:rPr>
        <w:t>Fervientemente</w:t>
      </w:r>
      <w:r>
        <w:rPr>
          <w:lang w:val="es_ES" w:bidi="es_ES"/>
        </w:rPr>
        <w:t xml:space="preserve"> significa sinceramente o enérgicamente. La iglesia está orando continuamente con las palabras que sintieron en sus corazones.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12:6–19</w:t>
      </w:r>
      <w:r>
        <w:rPr>
          <w:lang w:val="es_ES" w:bidi="es_ES"/>
        </w:rPr>
      </w:r>
    </w:p>
    <w:p>
      <w:pPr>
        <w:pStyle w:val="Heading3"/>
      </w:pPr>
      <w:r>
        <w:rPr>
          <w:lang w:val="es_ES" w:bidi="es_ES"/>
        </w:rPr>
        <w:t>Escuchar con el corazón</w:t>
      </w:r>
    </w:p>
    <w:p>
      <w:pPr/>
      <w:r>
        <w:rPr>
          <w:lang w:val="es_ES" w:bidi="es_ES"/>
        </w:rPr>
      </w:r>
      <w:r>
        <w:rPr>
          <w:lang w:val="es_ES" w:bidi="es_ES"/>
        </w:rPr>
        <w:t>Escuchen Hechos 12:6–19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Herodes está persiguiendo a la iglesia en Judea. Herodes ordena que Santiago, uno de los doce discípulos de Jesús, sea asesinado a espada. Herodes también ordena a los soldados que arresten a Pedro. Como el arresto de Pedro tiene lugar durante la Fiesta de los Panes sin Levadura, Herodes pone a Pedro en la cárcel hasta que termina el festival. Herodes no quiere ofender a los judíos matando a Pedro durante su festividad. La iglesia ora continuamente por Pedro mientras está en prisión.</w:t>
      </w:r>
    </w:p>
    <w:p>
      <w:pPr/>
      <w:r>
        <w:rPr>
          <w:lang w:val="es_ES" w:bidi="es_ES"/>
        </w:rPr>
      </w:r>
      <w:r>
        <w:rPr>
          <w:lang w:val="es_ES" w:bidi="es_ES"/>
        </w:rPr>
        <w:t>Lucas continúa esta historia que tiene lugar en Jerusalén. Es la noche antes de que Herodes planee llevar a Pedro a juicio. Está implícito que Herodes planea matar a Pedro, así como hizo matar a Santiago antes. Pedro está durmiendo en la prisión con cadenas en sus dos muñecas. Dos guardias están encadenados a Pedro, uno a cada lado. Los centinelas, o guardias, están frente a la puerta, vigilando la prisión. No está claro exactamente cuántos guardias hay en cada puesto. Es probable que haya más guardias de los que Lucas menciona aquí.</w:t>
      </w:r>
    </w:p>
    <w:p>
      <w:pPr/>
      <w:r>
        <w:rPr>
          <w:lang w:val="es_ES" w:bidi="es_ES"/>
        </w:rPr>
      </w:r>
      <w:r>
        <w:rPr>
          <w:lang w:val="es_ES" w:bidi="es_ES"/>
        </w:rPr>
        <w:t>De repente, sin previo aviso, la escena cambia. De repente, un ángel del Señor Dios está al lado de Pedro. Una luz brilla en la habitación de la prisión donde Pedro está durmiendo. Los ángeles del Señor aparecen a lo largo de los relatos de Lucas. En Lucas y Hechos, los ángeles proporcionan liberación a los testigos de Dios, dan fuerzas, traen juicio y revelan el plan de Dios para que las personas sean salvas del castigo de su pecado. Pedro está durmiendo tan profundamente que el ángel tiene que golpear a Pedro en el costado para despertarlo. El ángel le dice a Pedro: "¡Levántate rápidamente!" Las cadenas en las muñecas de Pedro se caen.</w:t>
      </w:r>
    </w:p>
    <w:p>
      <w:pPr/>
      <w:r>
        <w:rPr>
          <w:lang w:val="es_ES" w:bidi="es_ES"/>
        </w:rPr>
      </w:r>
      <w:r>
        <w:rPr>
          <w:lang w:val="es_ES" w:bidi="es_ES"/>
        </w:rPr>
        <w:t>El ángel le dice a Pedro que se ate el cinturón alrededor de su ropa y se ponga las sandalias. En aquel tiempo, los hombres usaban una túnica larga y holgada atada alrededor de la cintura con un cinturón o faja. Pedro probablemente usaba sandalias de cuero que estaban atadas a sus tobillos con cuerdas de cuero. Después de que Pedro se viste, el ángel le dice a Pedro que se envuelva en su capa exterior y lo siga. Una capa es una prenda exterior larga y holgada, como una túnica o un abrigo.</w:t>
      </w:r>
    </w:p>
    <w:p>
      <w:pPr/>
      <w:r>
        <w:rPr>
          <w:lang w:val="es_ES" w:bidi="es_ES"/>
        </w:rPr>
      </w:r>
      <w:r>
        <w:rPr>
          <w:lang w:val="es_ES" w:bidi="es_ES"/>
        </w:rPr>
        <w:t xml:space="preserve">Muestra una imagen de un </w:t>
      </w:r>
      <w:r>
        <w:rPr>
          <w:lang w:val="es_ES" w:bidi="es_ES"/>
        </w:rPr>
        <w:t>hombre usando una túnica y un cinturón</w:t>
      </w:r>
      <w:r>
        <w:rPr>
          <w:lang w:val="es_ES" w:bidi="es_ES"/>
        </w:rPr>
        <w:t xml:space="preserve"> de los tiempos del Nuevo Testamento.</w:t>
      </w:r>
    </w:p>
    <w:p>
      <w:pPr/>
      <w:r>
        <w:rPr>
          <w:lang w:val="es_ES" w:bidi="es_ES"/>
        </w:rPr>
      </w:r>
      <w:r>
        <w:rPr>
          <w:lang w:val="es_ES" w:bidi="es_ES"/>
        </w:rPr>
        <w:t xml:space="preserve">Muestra una imagen de </w:t>
      </w:r>
      <w:r>
        <w:rPr>
          <w:lang w:val="es_ES" w:bidi="es_ES"/>
        </w:rPr>
        <w:t>sandalias de cuero</w:t>
      </w:r>
      <w:r>
        <w:rPr>
          <w:lang w:val="es_ES" w:bidi="es_ES"/>
        </w:rPr>
        <w:t xml:space="preserve"> que se usaban en ese momento.</w:t>
      </w:r>
    </w:p>
    <w:p>
      <w:pPr/>
      <w:r>
        <w:rPr>
          <w:lang w:val="es_ES" w:bidi="es_ES"/>
        </w:rPr>
      </w:r>
      <w:r>
        <w:rPr>
          <w:lang w:val="es_ES" w:bidi="es_ES"/>
        </w:rPr>
        <w:t xml:space="preserve">Muestra una imagen de un </w:t>
      </w:r>
      <w:r>
        <w:rPr>
          <w:lang w:val="es_ES" w:bidi="es_ES"/>
        </w:rPr>
        <w:t>hombre usando una capa exterior sobre una túnica y un cinturón</w:t>
      </w:r>
      <w:r>
        <w:rPr>
          <w:lang w:val="es_ES" w:bidi="es_ES"/>
        </w:rPr>
        <w:t>.</w:t>
      </w:r>
    </w:p>
    <w:p>
      <w:pPr/>
      <w:r>
        <w:rPr>
          <w:lang w:val="es_ES" w:bidi="es_ES"/>
        </w:rPr>
      </w:r>
      <w:r>
        <w:rPr>
          <w:lang w:val="es_ES" w:bidi="es_ES"/>
        </w:rPr>
        <w:t>Pedro sigue al ángel, pero no sabe que lo que está sucediendo es real. Pedro piensa que es una visión. Una visión es como un sueño, pero Dios revela visiones mientras alguien está despierto. Cuando Pedro estaba en Jope, Dios le dio a Pedro una visión de animales siendo bajados en una sábana, por lo que Pedro ya había experimentado una visión antes. El ángel y Pedro pasan por dos guardias de la prisión y van a la puerta de hierro que lleva a la ciudad. Estos guardias son probablemente los guardias en la puerta de la prisión que Lucas mencionó anteriormente. Está implícito que los guardias no los vieron. La prisión debe haber estado en Jerusalén y probablemente estaba en la Fortaleza de Antonia, una torre donde vivían las tropas romanas. La entrada este de esta torre daba a la ciudad. El portón se abrió solo ante Pedro y el ángel, del mismo modo que las cadenas se desprendieron de las muñecas de Pedro.</w:t>
      </w:r>
    </w:p>
    <w:p>
      <w:pPr/>
      <w:r>
        <w:rPr>
          <w:lang w:val="es_ES" w:bidi="es_ES"/>
        </w:rPr>
      </w:r>
      <w:r>
        <w:rPr>
          <w:lang w:val="es_ES" w:bidi="es_ES"/>
        </w:rPr>
        <w:t xml:space="preserve">Muestra una imagen de un </w:t>
      </w:r>
      <w:r>
        <w:rPr>
          <w:lang w:val="es_ES" w:bidi="es_ES"/>
        </w:rPr>
        <w:t>portón de hierro</w:t>
      </w:r>
      <w:r>
        <w:rPr>
          <w:lang w:val="es_ES" w:bidi="es_ES"/>
        </w:rPr>
        <w:t>.</w:t>
      </w:r>
    </w:p>
    <w:p>
      <w:pPr/>
      <w:r>
        <w:rPr>
          <w:lang w:val="es_ES" w:bidi="es_ES"/>
        </w:rPr>
      </w:r>
      <w:r>
        <w:rPr>
          <w:lang w:val="es_ES" w:bidi="es_ES"/>
        </w:rPr>
        <w:t xml:space="preserve">Muestra un mapa de la </w:t>
      </w:r>
      <w:r>
        <w:rPr>
          <w:b/>
          <w:lang w:val="es_ES" w:bidi="es_ES"/>
        </w:rPr>
        <w:t>antigua Jerusalén durante el reinado de Herodes Agripa que incluya la Fortaleza Antonia</w:t>
      </w:r>
      <w:r>
        <w:rPr>
          <w:lang w:val="es_ES" w:bidi="es_ES"/>
        </w:rPr>
        <w:t>.</w:t>
      </w:r>
    </w:p>
    <w:p>
      <w:pPr/>
      <w:r>
        <w:rPr>
          <w:lang w:val="es_ES" w:bidi="es_ES"/>
        </w:rPr>
      </w:r>
      <w:r>
        <w:rPr>
          <w:lang w:val="es_ES" w:bidi="es_ES"/>
        </w:rPr>
        <w:t>El ángel y Pedro cruzan el portón y recorren toda una calle. Inmediatamente, el ángel deja a Pedro. Pedro se da cuenta de que en realidad ha salido de la prisión. ¡No es una visión! Sabe que el Señor envió un ángel. Pedro reconoce que Dios lo rescató del poder de Herodes y de todo lo que el pueblo judío esperaba. Pedro probablemente se está refiriendo solo a los líderes judíos que estaban complacidos con la ejecución de Santiago, no a todo el pueblo judío. El texto implica que los líderes judíos estaban esperando la ejecución de Pedro.</w:t>
      </w:r>
    </w:p>
    <w:p>
      <w:pPr/>
      <w:r>
        <w:rPr>
          <w:lang w:val="es_ES" w:bidi="es_ES"/>
        </w:rPr>
      </w:r>
      <w:r>
        <w:rPr>
          <w:lang w:val="es_ES" w:bidi="es_ES"/>
        </w:rPr>
        <w:t>Ahora, sabiendo lo que ha sucedido, Pedro va a la casa de María, la madre de Marcos. Marcos es un seguidor de Jesús que también tiene por nombre Juan. Juan Marcos escribió el libro del Evangelio de Marcos. Muchos seguidores de Jesús están reunidos en la casa para orar. Pedro llama a la puerta exterior, pidiendo que se le deje entrar. Como la puerta exterior está en la entrada, la casa podría ser grande, con una puerta que lleva a la calle, un patio abierto y un edificio principal. La sierva de María, Rode, viene a ver quién está en la puerta.</w:t>
      </w:r>
    </w:p>
    <w:p>
      <w:pPr/>
      <w:r>
        <w:rPr>
          <w:lang w:val="es_ES" w:bidi="es_ES"/>
        </w:rPr>
      </w:r>
      <w:r>
        <w:rPr>
          <w:lang w:val="es_ES" w:bidi="es_ES"/>
        </w:rPr>
        <w:t>Conversa sobre lo siguiente con tu equipo de traducción: En su cultura, ¿cómo se anuncian como invitados en el hogar de alguien? ¿Cómo responden las personas que viven allí generalmente a los invitados que se anuncian?</w:t>
      </w:r>
    </w:p>
    <w:p>
      <w:pPr/>
      <w:r>
        <w:rPr>
          <w:lang w:val="es_ES" w:bidi="es_ES"/>
        </w:rPr>
      </w:r>
      <w:r>
        <w:rPr>
          <w:lang w:val="es_ES" w:bidi="es_ES"/>
        </w:rPr>
        <w:t>Rode reconoce la voz de Pedro y está tan emocionada que ni siquiera abre la puerta. Rode corre adentro para decirles a todos que es Pedro, pero le dicen a Rode que está loca. Esta es una expresión que significa que alguien está fuera de sí. No creían que Pedro estuviera realmente en la puerta. Rode sigue diciéndoles que Pedro realmente está allí, pero el grupo sigue diciendo que es el ángel de Pedro. Algunos judíos creían que Dios asignaba un ángel a cada persona para protegerla. Creían que el ángel podía aparecer visiblemente, con la apariencia de la persona a la que protegían.</w:t>
      </w:r>
    </w:p>
    <w:p>
      <w:pPr/>
      <w:r>
        <w:rPr>
          <w:lang w:val="es_ES" w:bidi="es_ES"/>
        </w:rPr>
      </w:r>
      <w:r>
        <w:rPr>
          <w:lang w:val="es_ES" w:bidi="es_ES"/>
        </w:rPr>
        <w:t>Conversa sobre lo siguiente con tu equipo de traducción: En su cultura, ¿qué creen las personas sobre un ángel de la guarda, o un espíritu que protege a las personas? ¿Qué piensan las personas que le sucede al espíritu guardián cuando la persona muere?</w:t>
      </w:r>
    </w:p>
    <w:p>
      <w:pPr/>
      <w:r>
        <w:rPr>
          <w:lang w:val="es_ES" w:bidi="es_ES"/>
        </w:rPr>
      </w:r>
      <w:r>
        <w:rPr>
          <w:lang w:val="es_ES" w:bidi="es_ES"/>
        </w:rPr>
        <w:t>Pedro sigue llamando y los seguidores de Jesús finalmente abren la puerta. Están completamente asombrados de ver a Pedro. Deben de estar haciendo mucho ruido, porque Pedro hace un movimiento con su mano para tranquilizarlos. Pedro describe cómo el Señor lo sacó de la prisión. Entonces les dice a los creyentes que le digan a Santiago y a los hermanos lo que sucedió. El Santiago mencionado aquí es probablemente el medio hermano de Jesús. Santiago es un líder en la iglesia de Jerusalén y más tarde escribe el libro de Santiago. El término "hermanos" probablemente se refiere a otros líderes de la iglesia, o ancianos en Jerusalén. Después de esto, Pedro se va. No quiere ser capturado nuevamente. Lucas no menciona a dónde va Pedro.</w:t>
      </w:r>
    </w:p>
    <w:p>
      <w:pPr/>
      <w:r>
        <w:rPr>
          <w:lang w:val="es_ES" w:bidi="es_ES"/>
        </w:rPr>
      </w:r>
      <w:r>
        <w:rPr>
          <w:lang w:val="es_ES" w:bidi="es_ES"/>
        </w:rPr>
        <w:t>Por la mañana, hay un alboroto entre los soldados que habían vigilado a Pedro. Los soldados probablemente están confundidos y asustados. Los soldados romanos saben que el castigo por perder prisioneros es la misma pena que sus prisioneros habrían enfrentado, en este caso, la ejecución. Herodes ordena a los soldados que busquen a Pedro, pero no lo encuentran. Herodes cuestiona minuciosamente a los guardias y luego ordena su ejecución.</w:t>
      </w:r>
    </w:p>
    <w:p>
      <w:pPr/>
      <w:r>
        <w:rPr>
          <w:lang w:val="es_ES" w:bidi="es_ES"/>
        </w:rPr>
      </w:r>
      <w:r>
        <w:rPr>
          <w:lang w:val="es_ES" w:bidi="es_ES"/>
        </w:rPr>
        <w:t>Poco después, Herodes baja a Cesarea. El texto dice que Herodes baja de Judea a Cesarea. Lucas se está refiriendo a Judea como la tierra que pertenecía a la tribu judía de Judá llamada Judea, no la provincia romana. Cesarea no está incluida en este territorio judío. Jerusalén es la capital de Judea para los judíos. Cesarea es la capital romana de la provincia romana de Judea, que es mucho más grande. Cesarea es principalmente una ciudad no judía. Jerusalén está a una elevación más alta que Cesarea, una ciudad costera. Herodes desciende en altitud.</w:t>
      </w:r>
    </w:p>
    <w:p>
      <w:pPr/>
      <w:r>
        <w:rPr>
          <w:lang w:val="es_ES" w:bidi="es_ES"/>
        </w:rPr>
      </w:r>
      <w:r>
        <w:rPr>
          <w:lang w:val="es_ES" w:bidi="es_ES"/>
        </w:rPr>
        <w:t xml:space="preserve">Muestra un mapa del </w:t>
      </w:r>
      <w:r>
        <w:rPr>
          <w:lang w:val="es_ES" w:bidi="es_ES"/>
        </w:rPr>
        <w:t>territorio judío de la tribu de Judá, o Judea, que incluya las ciudades de Jerusalén y luego Cesarea, fuera de Judea</w:t>
      </w:r>
      <w:r>
        <w:rPr>
          <w:lang w:val="es_ES" w:bidi="es_ES"/>
        </w:rPr>
        <w:t>.</w:t>
      </w:r>
    </w:p>
    <w:p>
      <w:pPr/>
      <w:r>
        <w:rPr>
          <w:lang w:val="es_ES" w:bidi="es_ES"/>
        </w:rPr>
      </w:r>
      <w:r>
        <w:rPr>
          <w:lang w:val="es_ES" w:bidi="es_ES"/>
        </w:rPr>
        <w:t xml:space="preserve">Muestra un mapa de la </w:t>
      </w:r>
      <w:r>
        <w:rPr>
          <w:b/>
          <w:lang w:val="es_ES" w:bidi="es_ES"/>
        </w:rPr>
        <w:t>provincia romana de Judea que incluya las ciudades de Jerusalén y Cesarea</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Pedro está durmiendo en la prisión la noche anterior a su juicio. De repente, un ángel y una luz brillante aparecen en la habitación de Pedro. El ángel le dice a Pedro que se levante rápidamente y las cadenas de Pedro se le caen. El ángel le dice que se vista y lo siga. Pedro sigue al ángel más allá de los guardias, y el portón de la prisión se abre por sí solo. Pedro y el ángel caminan a lo largo de una calle, y el ángel desaparece.</w:t>
      </w:r>
    </w:p>
    <w:p>
      <w:pPr/>
      <w:r>
        <w:rPr>
          <w:lang w:val="es_ES" w:bidi="es_ES"/>
        </w:rPr>
      </w:r>
      <w:r>
        <w:rPr>
          <w:b/>
          <w:lang w:val="es_ES" w:bidi="es_ES"/>
        </w:rPr>
        <w:t>Segunda escena:</w:t>
      </w:r>
      <w:r>
        <w:rPr>
          <w:lang w:val="es_ES" w:bidi="es_ES"/>
        </w:rPr>
        <w:t xml:space="preserve"> Peter se despierta del todo y se da cuenta de que no ha estado teniendo una visión. Pedro sabe que Dios envió a su ángel para rescatarlo. Pedro va a la casa de la madre de Marcos, María.</w:t>
      </w:r>
    </w:p>
    <w:p>
      <w:pPr/>
      <w:r>
        <w:rPr>
          <w:lang w:val="es_ES" w:bidi="es_ES"/>
        </w:rPr>
      </w:r>
      <w:r>
        <w:rPr>
          <w:b/>
          <w:lang w:val="es_ES" w:bidi="es_ES"/>
        </w:rPr>
        <w:t>Tercera escena:</w:t>
      </w:r>
      <w:r>
        <w:rPr>
          <w:lang w:val="es_ES" w:bidi="es_ES"/>
        </w:rPr>
        <w:t xml:space="preserve"> Muchos creyentes están reunidos en la casa de María, orando. Pedro llama a la puerta, y una sierva llamada Rode viene a ver quién es. Cuando reconoce la voz de Pedro, Rode está tan emocionada que no abre la puerta.</w:t>
      </w:r>
    </w:p>
    <w:p>
      <w:pPr/>
      <w:r>
        <w:rPr>
          <w:lang w:val="es_ES" w:bidi="es_ES"/>
        </w:rPr>
      </w:r>
      <w:r>
        <w:rPr>
          <w:b/>
          <w:lang w:val="es_ES" w:bidi="es_ES"/>
        </w:rPr>
        <w:t>Cuarta escena:</w:t>
      </w:r>
      <w:r>
        <w:rPr>
          <w:lang w:val="es_ES" w:bidi="es_ES"/>
        </w:rPr>
        <w:t xml:space="preserve"> Rode corre adentro para decirles a todos que es Pedro. No están de acuerdo con ella, diciendo que no puede ser Pedro. Debe ser su ángel. Cuando finalmente abren la puerta, están completamente asombrados. Pedro les cuenta cómo Dios lo rescató, y luego les pide que transmitan la noticia. Pedro se va.</w:t>
      </w:r>
    </w:p>
    <w:p>
      <w:pPr/>
      <w:r>
        <w:rPr>
          <w:lang w:val="es_ES" w:bidi="es_ES"/>
        </w:rPr>
      </w:r>
      <w:r>
        <w:rPr>
          <w:b/>
          <w:lang w:val="es_ES" w:bidi="es_ES"/>
        </w:rPr>
        <w:t>Quinta escena:</w:t>
      </w:r>
      <w:r>
        <w:rPr>
          <w:lang w:val="es_ES" w:bidi="es_ES"/>
        </w:rPr>
        <w:t xml:space="preserve"> De regreso a la prisión, los soldados que habían vigilado a Pedro están frenéticos, tratando de averiguar qué le sucedió a Pedro. Herodes ordena a los soldados que busquen a Pedro, los interroga y luego los manda matar por haberlo perdido. Entonces Herodes deja Judea y va a Cesarea.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Guardias de la prisión, asignados a vigilar a Pedro</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Herodes</w:t>
      </w:r>
    </w:p>
    <w:p>
      <w:pPr>
        <w:pStyle w:val="ListBullet"/>
        <w:spacing w:line="240" w:lineRule="auto"/>
        <w:ind w:left="720"/>
      </w:pPr>
      <w:r>
        <w:rPr>
          <w:lang w:val="es_ES" w:bidi="es_ES"/>
        </w:rPr>
      </w:r>
      <w:r>
        <w:rPr>
          <w:lang w:val="es_ES" w:bidi="es_ES"/>
        </w:rPr>
        <w:t>Un ángel</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Marcos</w:t>
      </w:r>
    </w:p>
    <w:p>
      <w:pPr>
        <w:pStyle w:val="ListBullet"/>
        <w:spacing w:line="240" w:lineRule="auto"/>
        <w:ind w:left="720"/>
      </w:pPr>
      <w:r>
        <w:rPr>
          <w:lang w:val="es_ES" w:bidi="es_ES"/>
        </w:rPr>
      </w:r>
      <w:r>
        <w:rPr>
          <w:lang w:val="es_ES" w:bidi="es_ES"/>
        </w:rPr>
        <w:t>Creyentes en Jerusalén</w:t>
      </w:r>
    </w:p>
    <w:p>
      <w:pPr>
        <w:pStyle w:val="ListBullet"/>
        <w:spacing w:line="240" w:lineRule="auto"/>
        <w:ind w:left="720"/>
      </w:pPr>
      <w:r>
        <w:rPr>
          <w:lang w:val="es_ES" w:bidi="es_ES"/>
        </w:rPr>
      </w:r>
      <w:r>
        <w:rPr>
          <w:lang w:val="es_ES" w:bidi="es_ES"/>
        </w:rPr>
        <w:t>Rode</w:t>
      </w:r>
    </w:p>
    <w:p>
      <w:pPr>
        <w:pStyle w:val="ListBullet"/>
        <w:spacing w:line="240" w:lineRule="auto"/>
        <w:ind w:left="720"/>
      </w:pPr>
      <w:r>
        <w:rPr>
          <w:lang w:val="es_ES" w:bidi="es_ES"/>
        </w:rPr>
      </w:r>
      <w:r>
        <w:rPr>
          <w:lang w:val="es_ES" w:bidi="es_ES"/>
        </w:rPr>
        <w:t>Soldados que matan a los guardias de Pedro</w:t>
      </w:r>
    </w:p>
    <w:p>
      <w:pPr/>
      <w:r>
        <w:rPr>
          <w:lang w:val="es_ES" w:bidi="es_ES"/>
        </w:rPr>
      </w:r>
      <w:r>
        <w:rPr>
          <w:lang w:val="es_ES" w:bidi="es_ES"/>
        </w:rPr>
        <w:t>En esta sesión, haz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tener en cuenta que esta historia tiene lugar la noche anterior a que Herodes iba a sacar a Pedro de la prisión para su juicio. Pedro probablemente sería ejecutado en cuestión de horas. Los seguidores de Jesús han estado orando continuamente a lo largo de la Fiesta de los Panes sin Levadura por Pedro. Un grupo está orando en la casa de María. Ella es la madre de Juan Marcos.</w:t>
      </w:r>
    </w:p>
    <w:p>
      <w:pPr/>
      <w:r>
        <w:rPr>
          <w:lang w:val="es_ES" w:bidi="es_ES"/>
        </w:rPr>
      </w:r>
      <w:r>
        <w:rPr>
          <w:lang w:val="es_ES" w:bidi="es_ES"/>
        </w:rPr>
        <w:t>Es importante visualizar la escena de apertura. En una habitación de la prisión, Pedro está encadenado, probablemente a dos guardias de acuerdo con la práctica romana. Una cadena está atada a cada una de las manos, o muñecas, de Pedro. La cadena en cada muñeca está unida a un guardia a cada lado. Los guardias romanos generalmente encadenaban sus manos izquierdas al prisionero y mantenían sus manos derechas libres, en caso de que el prisionero intentara escapar.</w:t>
      </w:r>
    </w:p>
    <w:p>
      <w:pPr/>
      <w:r>
        <w:rPr>
          <w:lang w:val="es_ES" w:bidi="es_ES"/>
        </w:rPr>
      </w:r>
      <w:r>
        <w:rPr>
          <w:lang w:val="es_ES" w:bidi="es_ES"/>
        </w:rPr>
        <w:t>De repente, un ángel aparece en la habitación de la prisión de Pedro, y una luz brilla con fuerza. La luz brillante no despierta a Pedro. El ángel golpea a Pedro en el costado para despertarlo. El ángel le ordena a Pedro que se levante rápidamente. Las cadenas de repente se aflojan y caen de las muñecas de Pedro al suelo. Está implícito que Dios hizo que los soldados que estaban encadenados a Pedro estuvieran dormidos, por lo que los actores que interpretan a los soldados que están atados a Pedro deben permanecer en el suelo, dormidos.</w:t>
      </w:r>
    </w:p>
    <w:p>
      <w:pPr/>
      <w:r>
        <w:rPr>
          <w:lang w:val="es_ES" w:bidi="es_ES"/>
        </w:rPr>
      </w:r>
      <w:r>
        <w:rPr>
          <w:lang w:val="es_ES" w:bidi="es_ES"/>
        </w:rPr>
        <w:t>Pedro todavía no está completamente alerta. El ángel le da a Pedro instrucciones paso a paso. Ata el cinturón alrededor de tu cintura. Ponte las sandalias. Envuélvete en tu capa. Sígueme. Pedro obedece. Mientras Pedro sigue al ángel fuera de la prisión, no se da cuenta de que lo que está sucediendo es real. Pedro piensa que está teniendo una visión. El ángel y Pedro pasan por el primer y el segundo guardia. El ángel y Pedro llegan a un portón de hierro en la muralla que se abre solo y da acceso a la ciudad. Pedro sigue al ángel a la ciudad. Después de que recorren toda una calle, el ángel desaparece.</w:t>
      </w:r>
    </w:p>
    <w:p>
      <w:pPr/>
      <w:r>
        <w:rPr>
          <w:lang w:val="es_ES" w:bidi="es_ES"/>
        </w:rPr>
      </w:r>
      <w:r>
        <w:rPr>
          <w:lang w:val="es_ES" w:bidi="es_ES"/>
        </w:rPr>
        <w:t>Pedro ahora está completamente alerta y habla consigo mismo: "¡Es realmente verdad! El Señor envió a su ángel y me rescató de Herodes y de todo lo que el pueblo judío esperaba". Entonces Pedro va a la casa de María. Ella es la madre de Juan Marcos. Juan Marcos es el primo de Bernabé. Juan es su nombre judío, y Marcos es su nombre romano. Esta es la primera vez que Lucas menciona a Marcos en Hechos. Lucas tiende a introducir brevemente nuevos personajes, especialmente cuando aparecen más tarde en su narrativa, como lo hace Marcos.</w:t>
      </w:r>
    </w:p>
    <w:p>
      <w:pPr/>
      <w:r>
        <w:rPr>
          <w:lang w:val="es_ES" w:bidi="es_ES"/>
        </w:rPr>
      </w:r>
      <w:r>
        <w:rPr>
          <w:lang w:val="es_ES" w:bidi="es_ES"/>
        </w:rPr>
        <w:t>En su cultura, ¿cómo se introducen los nuevos personajes en las historias?</w:t>
      </w:r>
    </w:p>
    <w:p>
      <w:pPr/>
      <w:r>
        <w:rPr>
          <w:lang w:val="es_ES" w:bidi="es_ES"/>
        </w:rPr>
      </w:r>
      <w:r>
        <w:rPr>
          <w:lang w:val="es_ES" w:bidi="es_ES"/>
        </w:rPr>
        <w:t>Muchos seguidores de Jesús están orando juntos en la casa de María. Pedro llama a la entrada exterior, pidiendo entrar. Una sierva llamada Rode viene a la puerta para ver quién está llamando. Rode reconoce la voz de Pedro y está tan emocionada que no lo deja entrar. Rode corre adentro y exclama: "¡Pedro está en la puerta!" Los seguidores de Jesús le dicen a Rode: "¡Estás loca!" Rode sigue diciéndoles que es Pedro. El grupo sigue diciendo que tiene que ser el ángel de Pedro. Mientras tanto, Pedro todavía llama a la puerta. Finalmente abren la puerta, ven a Pedro y están completamente asombrados. Todos están tan sorprendidos de ver a Pedro, que probablemente hacen mucho ruido de la emoción. Para tranquilizar a todos, Pedro hace un gesto con su mano. Pedro cuenta toda la historia de cómo el Señor lo sacó de la prisión. Entonces Pedro dice: "Decidle a Santiago y a los otros hermanos, o seguidores de Jesús, sobre cómo Dios me rescató de la prisión".</w:t>
      </w:r>
    </w:p>
    <w:p>
      <w:pPr/>
      <w:r>
        <w:rPr>
          <w:lang w:val="es_ES" w:bidi="es_ES"/>
        </w:rPr>
      </w:r>
      <w:r>
        <w:rPr>
          <w:lang w:val="es_ES" w:bidi="es_ES"/>
        </w:rPr>
        <w:t>Por la mañana, los soldados que habían vigilado a Pedro no conseguían averiguar lo que le había sucedido a Pedro. Probablemente están muy confundidos y aterrorizados por lo que les sucederá. Herodes ordena a los soldados que busquen a Pedro, pero los soldados no lo encuentran. Herodes interroga a los guardias y luego ordena que sean asesinados por permitir el escape de Pedro. Entonces Herodes deja Jerusalén y viaja a Cesarea para quedarse un tiempo.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Guardias de la prisión, asignados a vigilar a Pedro</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Herodes</w:t>
      </w:r>
    </w:p>
    <w:p>
      <w:pPr>
        <w:pStyle w:val="ListBullet"/>
        <w:spacing w:line="240" w:lineRule="auto"/>
        <w:ind w:left="720"/>
      </w:pPr>
      <w:r>
        <w:rPr>
          <w:lang w:val="es_ES" w:bidi="es_ES"/>
        </w:rPr>
      </w:r>
      <w:r>
        <w:rPr>
          <w:lang w:val="es_ES" w:bidi="es_ES"/>
        </w:rPr>
        <w:t>Un ángel</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Marcos</w:t>
      </w:r>
    </w:p>
    <w:p>
      <w:pPr>
        <w:pStyle w:val="ListBullet"/>
        <w:spacing w:line="240" w:lineRule="auto"/>
        <w:ind w:left="720"/>
      </w:pPr>
      <w:r>
        <w:rPr>
          <w:lang w:val="es_ES" w:bidi="es_ES"/>
        </w:rPr>
      </w:r>
      <w:r>
        <w:rPr>
          <w:lang w:val="es_ES" w:bidi="es_ES"/>
        </w:rPr>
        <w:t>Creyentes en Jerusalén</w:t>
      </w:r>
    </w:p>
    <w:p>
      <w:pPr>
        <w:pStyle w:val="ListBullet"/>
        <w:spacing w:line="240" w:lineRule="auto"/>
        <w:ind w:left="720"/>
      </w:pPr>
      <w:r>
        <w:rPr>
          <w:lang w:val="es_ES" w:bidi="es_ES"/>
        </w:rPr>
      </w:r>
      <w:r>
        <w:rPr>
          <w:lang w:val="es_ES" w:bidi="es_ES"/>
        </w:rPr>
        <w:t>Rode</w:t>
      </w:r>
    </w:p>
    <w:p>
      <w:pPr>
        <w:pStyle w:val="ListBullet"/>
        <w:spacing w:line="240" w:lineRule="auto"/>
        <w:ind w:left="720"/>
      </w:pPr>
      <w:r>
        <w:rPr>
          <w:lang w:val="es_ES" w:bidi="es_ES"/>
        </w:rPr>
      </w:r>
      <w:r>
        <w:rPr>
          <w:lang w:val="es_ES" w:bidi="es_ES"/>
        </w:rPr>
        <w:t>Soldados que matan a los guardias de Pedro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Es la noche antes de que Herodes planee llevar a Pedro para el juicio. Pedro está en prisión, atado con dos cadenas, y durmiendo entre dos soldados. Los soldados están de guardia en la puerta de la prisión. En la casa de María, un grupo de personas está orando por Pedro.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 Pedro: "¿Cómo se siente?" Es posible que escuchen cosas como: "Descansando en el Señor", "Confiando en Dios" y "En paz".</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De repente, un ángel del Señor Dios aparece en la habitación de la prisión de Pedro. Una luz brillante ilumina la habitación. El ángel golpea a Pedro en el costado para despertarlo. El ángel dice: "¡Deprisa! ¡Levántate!" Las cadenas se caen de las muñecas de Pedro.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 Pedro: "¿Cómo se siente?" Es posible que escuchen cosas como "Asombrado", "Sorprendido" y "Adormilado y confundido".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El ángel le dice a Pedro: "Ata tu cinturón alrededor de tu ropa. Ponte las sandalias". Pedro obedece. El ángel dice: "Ponte tu capa y sígueme". Pedro sigue al ángel, pero no sabe que lo que está sucediendo es real. Pedro piensa que está teniendo una visión.</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ángel: "¿Cómo se siente?" Es posible que escuchen cosas como: "Contento de que Pedro esté siguiendo mis instrucciones", "Me pregunto por qué Pedro no cree que esto sea real" y "Disfrutando del rescate".</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El ángel y Pedro pasan por el primer y segundo guardias de la prisión. Llegan a un portón de hierro que lleva a la ciudad. El portón se abre para ellos por sí solo.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Pedro: "¿Cómo se siente?" Es posible que escuchen cosas como: "No puedo creer lo que estoy viendo", "Asombrado" y "Contento de estar saliendo de aquí".</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El ángel y Pedro cruzan el portón y bajan una calle. De repente, el ángel desaparece. Pedro vuelve a estar completamente alerta y se dice a sí mismo: "¡Ahora sé que lo que ha sucedido es real! El Señor envió a su ángel para salvarme de Herodes y de todo lo que el pueblo judío esperaba". Entonces Pedro va a la casa de María, la madre de Juan Marcos. Muchas personas están orando por Pedro en la casa de María. Pedro llama a la puerta en el portón. Una sierva llamada Rode viene a atender a la puerta. Ella reconoce la voz de Pedro y corre para decirles a los demás sin abrir la puerta.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 Rode: "¿Cómo se siente?" Es posible que escuchen cosas como: "Abrumada de alegría", "Emocionada de que Dios respondiera a nuestras oraciones" y "Agradecida por la fidelidad de Dios".</w:t>
      </w:r>
    </w:p>
    <w:p>
      <w:pPr>
        <w:pStyle w:val="ListBullet"/>
        <w:spacing w:line="240" w:lineRule="auto"/>
        <w:ind w:left="720"/>
      </w:pPr>
      <w:r>
        <w:rPr>
          <w:lang w:val="es_ES" w:bidi="es_ES"/>
        </w:rPr>
      </w:r>
      <w:r>
        <w:rPr>
          <w:lang w:val="es_ES" w:bidi="es_ES"/>
        </w:rPr>
        <w:t>Pregúntale al actor que interpreta a Pedro: "¿Cómo se siente?" Es posible que escuchen cosas como: "Preocupado de que alguien me vaya a capturar en la calle", "Emocionado de contarles a los creyentes sobre lo que Dios ha hecho" y "Preguntándome por qué nadie abrirá la puerta".</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Cuando Rode le dice al grupo reunido en la casa de María que Pedro está en la puerta, le dicen a Rode: "¡Estás loca!" Rode sigue insistiendo en que es Pedro, pero ellos siguen diciendo: "Es su ángel".</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 Rode: "¿Cómo se siente?" Es posible que escuchen cosas como: "Frustrada de que no me crean", "Cansada de discutir" y "Preguntándome por qué tienen tan poca fe".</w:t>
      </w:r>
    </w:p>
    <w:p>
      <w:pPr>
        <w:pStyle w:val="ListBullet"/>
        <w:spacing w:line="240" w:lineRule="auto"/>
        <w:ind w:left="720"/>
      </w:pPr>
      <w:r>
        <w:rPr>
          <w:lang w:val="es_ES" w:bidi="es_ES"/>
        </w:rPr>
      </w:r>
      <w:r>
        <w:rPr>
          <w:lang w:val="es_ES" w:bidi="es_ES"/>
        </w:rPr>
        <w:t>Pregúntales a los creyentes en la casa de María: "¿Cómo se sienten?" Es posible que escuchen cosas como: "Estoy harto de las mentiras de esta sierva loca", "Seguro que no hay manera de que Pedro pueda estar fuera" y "Cansado de orar toda la semana por la liberación de Pedro. Definitivamente será asesinado por la mañana".</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Pedro todavía está llamando al portón, y finalmente abren la puerta. Cuando los creyentes ven a Pedro, están completamente asombrados. Pedro les hace un movimiento con su mano para que se tranquilicen y describe cómo el Señor lo sacó de la prisión. Entonces Pedro dice: "Decidles a Santiago y a nuestros hermanos en el Señor lo que sucedió". Pedro se marcha y va a otro lugar.</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Pregúntales a los creyentes: "¿Cómo se sienten?" Es posible que escuchen cosas como "Avergonzado por mi falta de fe", "Abrumado" y "Agradecido de que Pedro haya escapado".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Por la mañana, hubo una gran conmoción entre los soldados que habían vigilado a Pedro. No tenían idea de lo que le había sucedido a Pedro.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guardias: "¿Cómo se sienten?" Es posible que escuchen cosas como "Confundido", "Muy preocupado" y "Asustado".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Herodes ordena una búsqueda exhaustiva de Pedro, pero nadie lo encuentra. Después de que Herodes interroga a los guardias, ordena que sean ejecutados. Entonces Herodes deja Judea y va a Cesarea.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Es la noche antes de que Herodes planee llevar a Pedro para el juicio. Pedro está en prisión, atado con dos cadenas, y durmiendo entre dos soldados. Los </w:t>
      </w:r>
      <w:r>
        <w:rPr>
          <w:b/>
          <w:lang w:val="es_ES" w:bidi="es_ES"/>
        </w:rPr>
        <w:t>centinelas</w:t>
      </w:r>
      <w:r>
        <w:rPr>
          <w:lang w:val="es_ES" w:bidi="es_ES"/>
        </w:rPr>
        <w:t xml:space="preserve">, o guardias, están en la puerta de la prisión. De repente, un </w:t>
      </w:r>
      <w:r>
        <w:rPr>
          <w:b/>
          <w:lang w:val="es_ES" w:bidi="es_ES"/>
        </w:rPr>
        <w:t>ángel</w:t>
      </w:r>
      <w:r>
        <w:rPr>
          <w:lang w:val="es_ES" w:bidi="es_ES"/>
        </w:rPr>
        <w:t xml:space="preserve"> del Señor aparece en la celda de la prisión de Pedro. Un ángel es un ser sobrenatural y espiritual, un mensajero de Dios. Los ángeles tienen diferentes tareas. A veces solo entregan un mensaje de Dios, pero la tarea de este ángel era ayudar a Pedro a escapar. Consulten el Glosario Principal para obtener más información sobre los </w:t>
      </w:r>
      <w:r>
        <w:rPr>
          <w:lang w:val="es_ES" w:bidi="es_ES"/>
        </w:rPr>
        <w:t>ángeles</w:t>
      </w:r>
      <w:r>
        <w:rPr>
          <w:lang w:val="es_ES" w:bidi="es_ES"/>
        </w:rPr>
        <w:t xml:space="preserve">. Usen la misma palabra que han usado en las historias anteriores para ángel. El ángel es del </w:t>
      </w:r>
      <w:r>
        <w:rPr>
          <w:b/>
          <w:lang w:val="es_ES" w:bidi="es_ES"/>
        </w:rPr>
        <w:t>Señor</w:t>
      </w:r>
      <w:r>
        <w:rPr>
          <w:lang w:val="es_ES" w:bidi="es_ES"/>
        </w:rPr>
        <w:t xml:space="preserve">. Aquí, el término Señor se refiere a Dios mismo. Consulten el Glosario Principal para obtener más información sobre </w:t>
      </w:r>
      <w:r>
        <w:rPr>
          <w:lang w:val="es_ES" w:bidi="es_ES"/>
        </w:rPr>
        <w:t>Señor</w:t>
      </w:r>
      <w:r>
        <w:rPr>
          <w:lang w:val="es_ES" w:bidi="es_ES"/>
        </w:rPr>
        <w:t>. Usen la misma palabra que han usado en las historias anteriores para Señor.</w:t>
      </w:r>
    </w:p>
    <w:p>
      <w:pPr/>
      <w:r>
        <w:rPr>
          <w:lang w:val="es_ES" w:bidi="es_ES"/>
        </w:rPr>
      </w:r>
      <w:r>
        <w:rPr>
          <w:lang w:val="es_ES" w:bidi="es_ES"/>
        </w:rPr>
        <w:t xml:space="preserve">El ángel </w:t>
      </w:r>
      <w:r>
        <w:rPr>
          <w:b/>
          <w:lang w:val="es_ES" w:bidi="es_ES"/>
        </w:rPr>
        <w:t>golpea el costado de Pedro</w:t>
      </w:r>
      <w:r>
        <w:rPr>
          <w:lang w:val="es_ES" w:bidi="es_ES"/>
        </w:rPr>
        <w:t xml:space="preserve"> para despertarlo. El ángel no le hace daño a Pedro, pero tiene que golpear a Pedro lo suficientemente fuerte como para despertarlo. El ángel probablemente le da una patada en las costillas o un empujón en el costado, pero el texto no lo especifica. El ángel dice: "Levántate rápidamente". Las cadenas se le caen a Pedro de las manos, o de las muñecas. El ángel le dice a Pedro: "</w:t>
      </w:r>
      <w:r>
        <w:rPr>
          <w:b/>
          <w:lang w:val="es_ES" w:bidi="es_ES"/>
        </w:rPr>
        <w:t>Cíñete</w:t>
      </w:r>
      <w:r>
        <w:rPr>
          <w:lang w:val="es_ES" w:bidi="es_ES"/>
        </w:rPr>
        <w:t xml:space="preserve"> y ponte las sandalias". Ceñirse significa atarse el cinturón alrededor de la túnica o la ropa. En aquel entonces, los hombres usaban túnicas largas y holgadas atadas alrededor de la cintura con un cinturón o faja. Pedro se viste, y el ángel le dice a Pedro: "Envuélvete en tu </w:t>
      </w:r>
      <w:r>
        <w:rPr>
          <w:b/>
          <w:lang w:val="es_ES" w:bidi="es_ES"/>
        </w:rPr>
        <w:t>capa</w:t>
      </w:r>
      <w:r>
        <w:rPr>
          <w:lang w:val="es_ES" w:bidi="es_ES"/>
        </w:rPr>
        <w:t xml:space="preserve"> y sígueme". Una capa es una prenda exterior holgada. Consulten el Glosario Principal para obtener más información sobre </w:t>
      </w:r>
      <w:r>
        <w:rPr>
          <w:lang w:val="es_ES" w:bidi="es_ES"/>
        </w:rPr>
        <w:t>capa</w:t>
      </w:r>
      <w:r>
        <w:rPr>
          <w:lang w:val="es_ES" w:bidi="es_ES"/>
        </w:rPr>
        <w:t>. Usen la misma palabra que usaron en las historias anteriores para capa.</w:t>
      </w:r>
    </w:p>
    <w:p>
      <w:pPr/>
      <w:r>
        <w:rPr>
          <w:lang w:val="es_ES" w:bidi="es_ES"/>
        </w:rPr>
      </w:r>
      <w:r>
        <w:rPr>
          <w:lang w:val="es_ES" w:bidi="es_ES"/>
        </w:rPr>
        <w:t xml:space="preserve">Busquen una imagen de un </w:t>
      </w:r>
      <w:r>
        <w:rPr>
          <w:lang w:val="es_ES" w:bidi="es_ES"/>
        </w:rPr>
        <w:t>hombre que está ceñido, usando una túnica y un cinturón de los tiempos del Nuevo Testamento</w:t>
      </w:r>
      <w:r>
        <w:rPr>
          <w:lang w:val="es_ES" w:bidi="es_ES"/>
        </w:rPr>
        <w:t>.</w:t>
      </w:r>
    </w:p>
    <w:p>
      <w:pPr/>
      <w:r>
        <w:rPr>
          <w:lang w:val="es_ES" w:bidi="es_ES"/>
        </w:rPr>
      </w:r>
      <w:r>
        <w:rPr>
          <w:lang w:val="es_ES" w:bidi="es_ES"/>
        </w:rPr>
        <w:t xml:space="preserve">Muestra una imagen de </w:t>
      </w:r>
      <w:r>
        <w:rPr>
          <w:lang w:val="es_ES" w:bidi="es_ES"/>
        </w:rPr>
        <w:t>sandalias de cuero</w:t>
      </w:r>
      <w:r>
        <w:rPr>
          <w:lang w:val="es_ES" w:bidi="es_ES"/>
        </w:rPr>
        <w:t xml:space="preserve"> que se usaban en ese momento.</w:t>
      </w:r>
    </w:p>
    <w:p>
      <w:pPr/>
      <w:r>
        <w:rPr>
          <w:lang w:val="es_ES" w:bidi="es_ES"/>
        </w:rPr>
      </w:r>
      <w:r>
        <w:rPr>
          <w:lang w:val="es_ES" w:bidi="es_ES"/>
        </w:rPr>
        <w:t xml:space="preserve">Muestra una imagen de un </w:t>
      </w:r>
      <w:r>
        <w:rPr>
          <w:lang w:val="es_ES" w:bidi="es_ES"/>
        </w:rPr>
        <w:t>hombre usando una capa exterior sobre una túnica y un cinturón</w:t>
      </w:r>
      <w:r>
        <w:rPr>
          <w:lang w:val="es_ES" w:bidi="es_ES"/>
        </w:rPr>
        <w:t>.</w:t>
      </w:r>
    </w:p>
    <w:p>
      <w:pPr/>
      <w:r>
        <w:rPr>
          <w:lang w:val="es_ES" w:bidi="es_ES"/>
        </w:rPr>
      </w:r>
      <w:r>
        <w:rPr>
          <w:lang w:val="es_ES" w:bidi="es_ES"/>
        </w:rPr>
        <w:t xml:space="preserve">Pedro sigue al ángel, pero no entiende que lo que está sucediendo es real. Pedro piensa que está teniendo una </w:t>
      </w:r>
      <w:r>
        <w:rPr>
          <w:b/>
          <w:lang w:val="es_ES" w:bidi="es_ES"/>
        </w:rPr>
        <w:t>visión</w:t>
      </w:r>
      <w:r>
        <w:rPr>
          <w:lang w:val="es_ES" w:bidi="es_ES"/>
        </w:rPr>
        <w:t xml:space="preserve">. Una visión es similar a un sueño, pero Dios revela visiones mientras las personas están despiertas. Consulten el Glosario Principal para obtener más información sobre </w:t>
      </w:r>
      <w:r>
        <w:rPr>
          <w:lang w:val="es_ES" w:bidi="es_ES"/>
        </w:rPr>
        <w:t>visiones</w:t>
      </w:r>
      <w:r>
        <w:rPr>
          <w:lang w:val="es_ES" w:bidi="es_ES"/>
        </w:rPr>
        <w:t>. Usen la misma palabra que han usado en las historias anteriores para visión.</w:t>
      </w:r>
    </w:p>
    <w:p>
      <w:pPr/>
      <w:r>
        <w:rPr>
          <w:lang w:val="es_ES" w:bidi="es_ES"/>
        </w:rPr>
      </w:r>
      <w:r>
        <w:rPr>
          <w:lang w:val="es_ES" w:bidi="es_ES"/>
        </w:rPr>
        <w:t xml:space="preserve">El ángel y Pedro pasan el primer y segundo puesto de guardia y llegan al portón de hierro que da acceso a la ciudad. El </w:t>
      </w:r>
      <w:r>
        <w:rPr>
          <w:b/>
          <w:lang w:val="es_ES" w:bidi="es_ES"/>
        </w:rPr>
        <w:t>portón de hierro</w:t>
      </w:r>
      <w:r>
        <w:rPr>
          <w:lang w:val="es_ES" w:bidi="es_ES"/>
        </w:rPr>
        <w:t xml:space="preserve"> se abre para ellos por sí solo. El hierro es un metal fuerte y pesado. El portón probablemente estaba construido en el muro de la prisión en Jerusalén.</w:t>
      </w:r>
    </w:p>
    <w:p>
      <w:pPr/>
      <w:r>
        <w:rPr>
          <w:lang w:val="es_ES" w:bidi="es_ES"/>
        </w:rPr>
      </w:r>
      <w:r>
        <w:rPr>
          <w:lang w:val="es_ES" w:bidi="es_ES"/>
        </w:rPr>
        <w:t xml:space="preserve">Muestra una imagen de un </w:t>
      </w:r>
      <w:r>
        <w:rPr>
          <w:lang w:val="es_ES" w:bidi="es_ES"/>
        </w:rPr>
        <w:t>portón de hierro</w:t>
      </w:r>
      <w:r>
        <w:rPr>
          <w:lang w:val="es_ES" w:bidi="es_ES"/>
        </w:rPr>
        <w:t>.</w:t>
      </w:r>
    </w:p>
    <w:p>
      <w:pPr/>
      <w:r>
        <w:rPr>
          <w:lang w:val="es_ES" w:bidi="es_ES"/>
        </w:rPr>
      </w:r>
      <w:r>
        <w:rPr>
          <w:lang w:val="es_ES" w:bidi="es_ES"/>
        </w:rPr>
        <w:t xml:space="preserve">El ángel y Pedro salen y bajan una calle. De repente, el ángel deja a Pedro. Pedro </w:t>
      </w:r>
      <w:r>
        <w:rPr>
          <w:b/>
          <w:lang w:val="es_ES" w:bidi="es_ES"/>
        </w:rPr>
        <w:t>vuelve en sí</w:t>
      </w:r>
      <w:r>
        <w:rPr>
          <w:lang w:val="es_ES" w:bidi="es_ES"/>
        </w:rPr>
        <w:t xml:space="preserve">, o se da cuenta de que lo que le ha sucedido es verdad. Pedro dice: "Sé con certeza que el </w:t>
      </w:r>
      <w:r>
        <w:rPr>
          <w:b/>
          <w:lang w:val="es_ES" w:bidi="es_ES"/>
        </w:rPr>
        <w:t>Señor</w:t>
      </w:r>
      <w:r>
        <w:rPr>
          <w:lang w:val="es_ES" w:bidi="es_ES"/>
        </w:rPr>
        <w:t xml:space="preserve"> envió a su ángel y me rescató de la </w:t>
      </w:r>
      <w:r>
        <w:rPr>
          <w:b/>
          <w:lang w:val="es_ES" w:bidi="es_ES"/>
        </w:rPr>
        <w:t>mano de Herodes</w:t>
      </w:r>
      <w:r>
        <w:rPr>
          <w:lang w:val="es_ES" w:bidi="es_ES"/>
        </w:rPr>
        <w:t xml:space="preserve"> y de todo lo que el pueblo judío esperaba". La "mano de Herodes" se refiere al poder de Herodes. "El Señor" en este versículo probablemente se refiere a Dios en lugar de al Señor Jesús. El pueblo judío respetaba mucho el nombre de Dios. A menudo se referían a Dios como "El Señor" para evitar decir el nombre de Dios. Consulten el Glosario Principal para obtener más información sobre </w:t>
      </w:r>
      <w:r>
        <w:rPr>
          <w:lang w:val="es_ES" w:bidi="es_ES"/>
        </w:rPr>
        <w:t>Señor</w:t>
      </w:r>
      <w:r>
        <w:rPr>
          <w:lang w:val="es_ES" w:bidi="es_ES"/>
        </w:rPr>
        <w:t>. Usen la misma palabra que han usado en las historias anteriores para Señor.</w:t>
      </w:r>
    </w:p>
    <w:p>
      <w:pPr/>
      <w:r>
        <w:rPr>
          <w:lang w:val="es_ES" w:bidi="es_ES"/>
        </w:rPr>
      </w:r>
      <w:r>
        <w:rPr>
          <w:lang w:val="es_ES" w:bidi="es_ES"/>
        </w:rPr>
        <w:t xml:space="preserve">Cuando Pedro se da cuenta de esto, va a la casa de María. Pedro llama a la puerta, pero la sierva Rode no abre la puerta. Ella corre para decirle al grupo que es Pedro. Dicen: "¡Estás </w:t>
      </w:r>
      <w:r>
        <w:rPr>
          <w:b/>
          <w:lang w:val="es_ES" w:bidi="es_ES"/>
        </w:rPr>
        <w:t>loca</w:t>
      </w:r>
      <w:r>
        <w:rPr>
          <w:lang w:val="es_ES" w:bidi="es_ES"/>
        </w:rPr>
        <w:t xml:space="preserve">!" "Loca" es una expresión que significa que alguien está fuera de sus cabales. Esta es una manera de decir que no creían que Pedro estuviera realmente en la puerta. Rode insiste en que es Pedro, pero los creyentes insisten: "Es el </w:t>
      </w:r>
      <w:r>
        <w:rPr>
          <w:b/>
          <w:lang w:val="es_ES" w:bidi="es_ES"/>
        </w:rPr>
        <w:t>ángel</w:t>
      </w:r>
      <w:r>
        <w:rPr>
          <w:lang w:val="es_ES" w:bidi="es_ES"/>
        </w:rPr>
        <w:t xml:space="preserve"> de Pedro". En este caso, ángel se refiere al ángel que Dios asignó para proteger a Pedro. Algunos judíos creían que cada persona estaba vigilada por un ángel que podía tomar la forma de la persona a la que estaban vigilando. Usen la misma palabra que han usado en las historias anteriores para ángel.</w:t>
      </w:r>
    </w:p>
    <w:p>
      <w:pPr/>
      <w:r>
        <w:rPr>
          <w:lang w:val="es_ES" w:bidi="es_ES"/>
        </w:rPr>
      </w:r>
      <w:r>
        <w:rPr>
          <w:lang w:val="es_ES" w:bidi="es_ES"/>
        </w:rPr>
        <w:t xml:space="preserve">Pedro sigue llamando a la puerta. Cuando abren la puerta y ven a Pedro, están asombrados. Pedro les dice cómo el Señor lo sacó de la prisión. </w:t>
      </w:r>
      <w:r>
        <w:rPr>
          <w:b/>
          <w:lang w:val="es_ES" w:bidi="es_ES"/>
        </w:rPr>
        <w:t>El Señor</w:t>
      </w:r>
      <w:r>
        <w:rPr>
          <w:lang w:val="es_ES" w:bidi="es_ES"/>
        </w:rPr>
        <w:t xml:space="preserve"> en este versículo probablemente se refiere a Dios en lugar de al Señor Jesús. Usen la misma palabra que han usado en las historias anteriores para Señor. Pedro dice: "Decidles estas cosas a Santiago y a los </w:t>
      </w:r>
      <w:r>
        <w:rPr>
          <w:b/>
          <w:lang w:val="es_ES" w:bidi="es_ES"/>
        </w:rPr>
        <w:t>hermanos</w:t>
      </w:r>
      <w:r>
        <w:rPr>
          <w:lang w:val="es_ES" w:bidi="es_ES"/>
        </w:rPr>
        <w:t>". Hermanos se refiere a otros seguidores de Jesús, probablemente otros líderes de la iglesia en Jerusalén. Pedro se marcha y va a otro lugar.</w:t>
      </w:r>
    </w:p>
    <w:p>
      <w:pPr/>
      <w:r>
        <w:rPr>
          <w:lang w:val="es_ES" w:bidi="es_ES"/>
        </w:rPr>
      </w:r>
      <w:r>
        <w:rPr>
          <w:lang w:val="es_ES" w:bidi="es_ES"/>
        </w:rPr>
        <w:t xml:space="preserve">Por la mañana, hay </w:t>
      </w:r>
      <w:r>
        <w:rPr>
          <w:b/>
          <w:lang w:val="es_ES" w:bidi="es_ES"/>
        </w:rPr>
        <w:t>un gran alboroto</w:t>
      </w:r>
      <w:r>
        <w:rPr>
          <w:lang w:val="es_ES" w:bidi="es_ES"/>
        </w:rPr>
        <w:t xml:space="preserve"> entre los soldados sobre lo que le había sucedido a Pedro. Esto significa que hay una gran conmoción, o confusión ruidosa entre los soldados. Herodes ordena a los soldados que busquen a Pedro, pero nadie encuentra a Pedro. Herodes </w:t>
      </w:r>
      <w:r>
        <w:rPr>
          <w:b/>
          <w:lang w:val="es_ES" w:bidi="es_ES"/>
        </w:rPr>
        <w:t>interroga</w:t>
      </w:r>
      <w:r>
        <w:rPr>
          <w:lang w:val="es_ES" w:bidi="es_ES"/>
        </w:rPr>
        <w:t xml:space="preserve"> a los guardias, o les hace preguntas. Entonces Herodes ordena a los soldados que maten a los guardias de Pedro. Herodes baja de Judea a Cesarea por algún tiempo. Cesarea está más baja en altitud que Judea, por lo que Herodes desciende en altitud.</w:t>
      </w:r>
    </w:p>
    <w:p>
      <w:pPr/>
      <w:r>
        <w:rPr>
          <w:lang w:val="es_ES" w:bidi="es_ES"/>
        </w:rPr>
      </w:r>
      <w:r>
        <w:rPr>
          <w:lang w:val="es_ES" w:bidi="es_ES"/>
        </w:rPr>
        <w:t xml:space="preserve">Busquen un mapa de la </w:t>
      </w:r>
      <w:r>
        <w:rPr>
          <w:lang w:val="es_ES" w:bidi="es_ES"/>
        </w:rPr>
        <w:t>tierra judía de la tribu de Judá, o Judea, y las ciudades de Jerusalén y luego Cesarea, fuera de Judea</w:t>
      </w:r>
      <w:r>
        <w:rPr>
          <w:lang w:val="es_ES" w:bidi="es_ES"/>
        </w:rPr>
        <w:t>.</w:t>
      </w:r>
    </w:p>
    <w:p>
      <w:pPr/>
      <w:r>
        <w:rPr>
          <w:lang w:val="es_ES" w:bidi="es_ES"/>
        </w:rPr>
      </w:r>
      <w:r>
        <w:rPr>
          <w:lang w:val="es_ES" w:bidi="es_ES"/>
        </w:rPr>
        <w:t xml:space="preserve">Busquen un mapa de la </w:t>
      </w:r>
      <w:r>
        <w:rPr>
          <w:b/>
          <w:lang w:val="es_ES" w:bidi="es_ES"/>
        </w:rPr>
        <w:t>provincia romana de Judea y las ciudades de Jerusalén y Cesarea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12:20–24</w:t>
      </w:r>
      <w:r>
        <w:rPr>
          <w:lang w:val="es_ES" w:bidi="es_ES"/>
        </w:rPr>
      </w:r>
    </w:p>
    <w:p>
      <w:pPr>
        <w:pStyle w:val="Heading3"/>
      </w:pPr>
      <w:r>
        <w:rPr>
          <w:lang w:val="es_ES" w:bidi="es_ES"/>
        </w:rPr>
        <w:t>Escuchar con el corazón</w:t>
      </w:r>
    </w:p>
    <w:p>
      <w:pPr/>
      <w:r>
        <w:rPr>
          <w:lang w:val="es_ES" w:bidi="es_ES"/>
        </w:rPr>
      </w:r>
      <w:r>
        <w:rPr>
          <w:lang w:val="es_ES" w:bidi="es_ES"/>
        </w:rPr>
        <w:t>Escuchen Hechos 12:20–24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El rey Herodes Agripa ha estado persiguiendo a los seguidores de Jesús en Jerusalén y Judea. Herodes Agripa hizo que mataran a Santiago, uno de los doce discípulos de Jesús. Él había planeado también ejecutar al discípulo Pedro. Sin embargo, Dios envió un ángel para ayudar a Pedro a escapar de la prisión. Herodes hace que maten a los guardias de Pedro por haber dejado escapar a Pedro. Entonces Herodes va a Cesarea. Cesarea era la capital de la Provincia romana de Judea.</w:t>
      </w:r>
    </w:p>
    <w:p>
      <w:pPr/>
      <w:r>
        <w:rPr>
          <w:lang w:val="es_ES" w:bidi="es_ES"/>
        </w:rPr>
      </w:r>
      <w:r>
        <w:rPr>
          <w:lang w:val="es_ES" w:bidi="es_ES"/>
        </w:rPr>
        <w:t xml:space="preserve">Busquen un mapa del </w:t>
      </w:r>
      <w:r>
        <w:rPr>
          <w:lang w:val="es_ES" w:bidi="es_ES"/>
        </w:rPr>
        <w:t>área bajo el gobierno de Herodes Agripa alrededor del año 42–43 d.C.</w:t>
      </w:r>
      <w:r>
        <w:rPr>
          <w:lang w:val="es_ES" w:bidi="es_ES"/>
        </w:rPr>
        <w:t>, incluyendo la ciudad de Cesarea, la región de Fenicia con las ciudades de Tiro y Sidón, la provincia de Judea y Galilea.</w:t>
      </w:r>
    </w:p>
    <w:p>
      <w:pPr/>
      <w:r>
        <w:rPr>
          <w:lang w:val="es_ES" w:bidi="es_ES"/>
        </w:rPr>
      </w:r>
      <w:r>
        <w:rPr>
          <w:lang w:val="es_ES" w:bidi="es_ES"/>
        </w:rPr>
        <w:t>Herodes estaba muy enojado con las personas de Tiro y Sidón. Lucas dice que Herodes ha estado debatiendo fuertemente, o discutiendo con ellos. Lucas no dice por qué Herodes está tan enojado con las personas de Tiro y Sidón. Tiro y Sidón son ciudades costeras al norte de Cesarea, en la región de Fenicia. Fenicia es parte de la provincia romana de Siria y se encuentra fuera de la provincia romana de Judea bajo el gobierno de Herodes.</w:t>
      </w:r>
    </w:p>
    <w:p>
      <w:pPr/>
      <w:r>
        <w:rPr>
          <w:lang w:val="es_ES" w:bidi="es_ES"/>
        </w:rPr>
      </w:r>
      <w:r>
        <w:rPr>
          <w:lang w:val="es_ES" w:bidi="es_ES"/>
        </w:rPr>
        <w:t>Las personas que viven en Tiro y Sidón dependen de Galilea para el suministro de alimentos, como trigo y cebada. Galilea era gobernada por el rey Herodes. Unos mil años antes, cuando Salomón era rey en Jerusalén, hizo un acuerdo de paz y comercio con Hiram, el rey de Tiro. Es probable que este tipo de acuerdo entre las ciudades costeras y Judea continuara durante generaciones. Tiro y Sidón trabajaron juntos para buscar la paz con Herodes porque necesitaban el comercio de alimentos de sus territorios interiores.</w:t>
      </w:r>
    </w:p>
    <w:p>
      <w:pPr/>
      <w:r>
        <w:rPr>
          <w:lang w:val="es_ES" w:bidi="es_ES"/>
        </w:rPr>
      </w:r>
      <w:r>
        <w:rPr>
          <w:lang w:val="es_ES" w:bidi="es_ES"/>
        </w:rPr>
        <w:t>Pregúntenle a su equipo: ¿De qué tipo de comercio depende su comunidad para obtener comida u otras necesidades básicas?</w:t>
      </w:r>
    </w:p>
    <w:p>
      <w:pPr/>
      <w:r>
        <w:rPr>
          <w:lang w:val="es_ES" w:bidi="es_ES"/>
        </w:rPr>
      </w:r>
      <w:r>
        <w:rPr>
          <w:lang w:val="es_ES" w:bidi="es_ES"/>
        </w:rPr>
        <w:t>Las personas de Tiro y Sidón querían programar una reunión con Herodes para tratar de hacer la paz y restaurar el comercio. Hablaron con Blastus, el chambelán de Herodes, con la esperanza de reunirse con Herodes. Un chambelán es un siervo personal de confianza del rey. Blasto es un asistente personal y un funcionario importante para Herodes. Los representantes de Tiro y Sidón persuaden a Blasto para que programe una reunión con Herodes. Podrían haberle pagado a Blasto por su ayuda.</w:t>
      </w:r>
    </w:p>
    <w:p>
      <w:pPr/>
      <w:r>
        <w:rPr>
          <w:lang w:val="es_ES" w:bidi="es_ES"/>
        </w:rPr>
      </w:r>
      <w:r>
        <w:rPr>
          <w:lang w:val="es_ES" w:bidi="es_ES"/>
        </w:rPr>
        <w:t>Deténganse y conversen: En su comunidad, ¿cómo las personas organizan reuniones con líderes del gobierno o las personas con autoridad?</w:t>
      </w:r>
    </w:p>
    <w:p>
      <w:pPr/>
      <w:r>
        <w:rPr>
          <w:lang w:val="es_ES" w:bidi="es_ES"/>
        </w:rPr>
      </w:r>
      <w:r>
        <w:rPr>
          <w:lang w:val="es_ES" w:bidi="es_ES"/>
        </w:rPr>
        <w:t>Herodes elige un día para reunirse con los representantes de Tiro y Sidón. Un historiador judío confiable, Josefo, escribió un relato detallado de este evento. Escribió que el día que Herodes eligió era una celebración para honrar al emperador romano. Josefo registró que ese día, Herodes usaba túnicas reales tejidas de plata. Las túnicas reales son prendas exteriores largas y holgadas hechas a partir de materiales caros para reyes o personas con autoridad. Las túnicas reales generalmente se usan para ocasiones ceremoniales. Sin embargo, una túnica tejida de plata era muy rara.</w:t>
      </w:r>
    </w:p>
    <w:p>
      <w:pPr/>
      <w:r>
        <w:rPr>
          <w:lang w:val="es_ES" w:bidi="es_ES"/>
        </w:rPr>
      </w:r>
      <w:r>
        <w:rPr>
          <w:lang w:val="es_ES" w:bidi="es_ES"/>
        </w:rPr>
        <w:t>Lucas escribe que Herodes se puso las túnicas reales, se sentó en su trono y le habló a las personas. Un trono es una silla especial donde una persona con autoridad, generalmente un rey, se sienta para hacer juicios o tomar decisiones para las personas que gobierna.</w:t>
      </w:r>
    </w:p>
    <w:p>
      <w:pPr/>
      <w:r>
        <w:rPr>
          <w:lang w:val="es_ES" w:bidi="es_ES"/>
        </w:rPr>
      </w:r>
      <w:r>
        <w:rPr>
          <w:lang w:val="es_ES" w:bidi="es_ES"/>
        </w:rPr>
        <w:t xml:space="preserve">Miren una imagen de un </w:t>
      </w:r>
      <w:r>
        <w:rPr>
          <w:lang w:val="es_ES" w:bidi="es_ES"/>
        </w:rPr>
        <w:t>trono de un rey durante el Imperio Romano</w:t>
      </w:r>
      <w:r>
        <w:rPr>
          <w:lang w:val="es_ES" w:bidi="es_ES"/>
        </w:rPr>
        <w:t>.</w:t>
      </w:r>
    </w:p>
    <w:p>
      <w:pPr/>
      <w:r>
        <w:rPr>
          <w:lang w:val="es_ES" w:bidi="es_ES"/>
        </w:rPr>
      </w:r>
      <w:r>
        <w:rPr>
          <w:lang w:val="es_ES" w:bidi="es_ES"/>
        </w:rPr>
        <w:t>En su cultura, ¿qué tipo de ropa usa un rey o un alto funcionario del gobierno? ¿Qué otras cosas, como un trono o un lugar especial para vivir, distinguen a un gobernante como una persona con autoridad?</w:t>
      </w:r>
    </w:p>
    <w:p>
      <w:pPr/>
      <w:r>
        <w:rPr>
          <w:lang w:val="es_ES" w:bidi="es_ES"/>
        </w:rPr>
      </w:r>
      <w:r>
        <w:rPr>
          <w:lang w:val="es_ES" w:bidi="es_ES"/>
        </w:rPr>
        <w:t>De acuerdo con Josefo, Herodes le hablaba a las personas en el teatro de Cesarea. Un teatro es un auditorio al aire libre que se usaba para el entretenimiento en los tiempos romanos.</w:t>
      </w:r>
    </w:p>
    <w:p>
      <w:pPr/>
      <w:r>
        <w:rPr>
          <w:lang w:val="es_ES" w:bidi="es_ES"/>
        </w:rPr>
      </w:r>
      <w:r>
        <w:rPr>
          <w:lang w:val="es_ES" w:bidi="es_ES"/>
        </w:rPr>
        <w:t xml:space="preserve">Miren una imagen del </w:t>
      </w:r>
      <w:r>
        <w:rPr>
          <w:lang w:val="es_ES" w:bidi="es_ES"/>
        </w:rPr>
        <w:t>Teatro Romano de Cesarea</w:t>
      </w:r>
      <w:r>
        <w:rPr>
          <w:lang w:val="es_ES" w:bidi="es_ES"/>
        </w:rPr>
        <w:t>.</w:t>
      </w:r>
    </w:p>
    <w:p>
      <w:pPr/>
      <w:r>
        <w:rPr>
          <w:lang w:val="es_ES" w:bidi="es_ES"/>
        </w:rPr>
      </w:r>
      <w:r>
        <w:rPr>
          <w:lang w:val="es_ES" w:bidi="es_ES"/>
        </w:rPr>
        <w:t>El relato de Josefo dice que la plata de las túnicas reales de Herodes centelleaba y brillaba al sol. Hay una gran multitud que probablemente incluye a las personas de Cesarea. Lucas nos dice que después de que Herodes pronunció su proclamación, o discurso, las personas gritaron: "¡Es la voz de un dios, no de un hombre!" Esta es una manera de decir que Herodes habla más como un dios que como un hombre, o que Herodes es un dios que habla. La multitud afirma que Herodes es un ser sobrenatural, no un humano.</w:t>
      </w:r>
    </w:p>
    <w:p>
      <w:pPr/>
      <w:r>
        <w:rPr>
          <w:lang w:val="es_ES" w:bidi="es_ES"/>
        </w:rPr>
      </w:r>
      <w:r>
        <w:rPr>
          <w:lang w:val="es_ES" w:bidi="es_ES"/>
        </w:rPr>
        <w:t>Herodes no está de acuerdo ni en desacuerdo con que él sea un dios. Él no da honor ni alabanza a Dios. Herodes permite que las personas lo alaben en lugar de decirles que alaben a Dios. Inmediatamente, un ángel, o mensajero de Dios, hiere a Herodes. Mientras la gente grita, el Señor envía un ángel para que Herodes se enferme de una manera que lo llevaría a la muerte. En este momento, Herodes se enferma incurablemente y muere poco después.</w:t>
      </w:r>
    </w:p>
    <w:p>
      <w:pPr/>
      <w:r>
        <w:rPr>
          <w:lang w:val="es_ES" w:bidi="es_ES"/>
        </w:rPr>
      </w:r>
      <w:r>
        <w:rPr>
          <w:lang w:val="es_ES" w:bidi="es_ES"/>
        </w:rPr>
        <w:t>La palabra para gusanos aquí se refiere a los gusanos que pueden crecer dentro de un cuerpo. Es posible que los gusanos coman rápidamente el interior de Herodes y lo maten.</w:t>
      </w:r>
    </w:p>
    <w:p>
      <w:pPr/>
      <w:r>
        <w:rPr>
          <w:lang w:val="es_ES" w:bidi="es_ES"/>
        </w:rPr>
      </w:r>
      <w:r>
        <w:rPr>
          <w:lang w:val="es_ES" w:bidi="es_ES"/>
        </w:rPr>
        <w:t xml:space="preserve">Miren una imagen de un gusano que infecta a las personas por el interior, </w:t>
      </w:r>
      <w:r>
        <w:rPr>
          <w:lang w:val="es_ES" w:bidi="es_ES"/>
        </w:rPr>
        <w:t>un gusano intestinal</w:t>
      </w:r>
      <w:r>
        <w:rPr>
          <w:lang w:val="es_ES" w:bidi="es_ES"/>
        </w:rPr>
        <w:t>.</w:t>
      </w:r>
    </w:p>
    <w:p>
      <w:pPr/>
      <w:r>
        <w:rPr>
          <w:lang w:val="es_ES" w:bidi="es_ES"/>
        </w:rPr>
      </w:r>
      <w:r>
        <w:rPr>
          <w:lang w:val="es_ES" w:bidi="es_ES"/>
        </w:rPr>
        <w:t>Lucas no se está refiriendo a los gusanos que comen la carne de Herodes después de que muere. Sin embargo, la frase "comido por los gusanos" es la manera en que muchos escritores antiguos describen la muerte de personas extremadamente malas, especialmente de personas con poder. No está claro exactamente cómo murió Herodes. El historiador judío Josefo registró que mientras las personas gritaban, Herodes comenzó a tener un dolor muy fuerte en el estómago. Herodes murió cinco días después. La muerte de Herodes pudo haber ocurrido entre varios meses y un año después de que Pedro escapó de la prisión.</w:t>
      </w:r>
    </w:p>
    <w:p>
      <w:pPr/>
      <w:r>
        <w:rPr>
          <w:lang w:val="es_ES" w:bidi="es_ES"/>
        </w:rPr>
      </w:r>
      <w:r>
        <w:rPr>
          <w:lang w:val="es_ES" w:bidi="es_ES"/>
        </w:rPr>
        <w:t>Mientras tanto, la palabra de Dios continúa aumentando y extendiéndose. Aquí la palabra de Dios se describe como algo que crece, como un árbol, un arbusto o el pasto. Esto es similar a la historia de Jesús sobre la semilla de las buenas nuevas que cae en buen suelo. Los creyentes siguen contando las buenas nuevas de Jesús. Cada vez más personas que escuchan las buenas nuevas de Jesús creen.</w:t>
      </w:r>
    </w:p>
    <w:p>
      <w:pPr/>
      <w:r>
        <w:rPr>
          <w:lang w:val="es_ES" w:bidi="es_ES"/>
        </w:rPr>
      </w:r>
      <w:r>
        <w:rPr>
          <w:lang w:val="es_ES" w:bidi="es_ES"/>
        </w:rPr>
        <w:t>Hagan que su equipo comparta los momentos en que hayan visto propagarse las buenas nuevas de Jesús.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equipo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Herodes Agripa está muy enojado con las personas que viven en Tiro y Sidón.</w:t>
      </w:r>
    </w:p>
    <w:p>
      <w:pPr/>
      <w:r>
        <w:rPr>
          <w:lang w:val="es_ES" w:bidi="es_ES"/>
        </w:rPr>
      </w:r>
      <w:r>
        <w:rPr>
          <w:b/>
          <w:lang w:val="es_ES" w:bidi="es_ES"/>
        </w:rPr>
        <w:t>Segunda escena:</w:t>
      </w:r>
      <w:r>
        <w:rPr>
          <w:lang w:val="es_ES" w:bidi="es_ES"/>
        </w:rPr>
        <w:t xml:space="preserve"> Las personas de Tiro y Sidón se reúnen para tratar de obtener una reunión con Herodes. Quieren pedirle paz a Herodes porque Tiro y Sidón dependen del comercio con el país de Herodes para obtener comida. Las personas de Tiro y Sidón hablan con Blasto, el asistente de confianza de Herodes, y lo convencen de que programe una reunión con Herodes.</w:t>
      </w:r>
    </w:p>
    <w:p>
      <w:pPr/>
      <w:r>
        <w:rPr>
          <w:lang w:val="es_ES" w:bidi="es_ES"/>
        </w:rPr>
      </w:r>
      <w:r>
        <w:rPr>
          <w:b/>
          <w:lang w:val="es_ES" w:bidi="es_ES"/>
        </w:rPr>
        <w:t>Tercera escena:</w:t>
      </w:r>
      <w:r>
        <w:rPr>
          <w:lang w:val="es_ES" w:bidi="es_ES"/>
        </w:rPr>
        <w:t xml:space="preserve"> Es el día en que Herodes hablará a la gente de Tiro y Sidón. Herodes se pone sus túnicas reales, se sienta en su trono y da un discurso. Las personas gritan: "Esta no es la voz de un hombre. ¡Esta es la voz de un dios!" Herodes no le da ni gloria ni alabanza a Dios. Dios envía de inmediato un ángel para darle una enfermedad a Herodes.</w:t>
      </w:r>
    </w:p>
    <w:p>
      <w:pPr/>
      <w:r>
        <w:rPr>
          <w:lang w:val="es_ES" w:bidi="es_ES"/>
        </w:rPr>
      </w:r>
      <w:r>
        <w:rPr>
          <w:b/>
          <w:lang w:val="es_ES" w:bidi="es_ES"/>
        </w:rPr>
        <w:t>Cuarta escena:</w:t>
      </w:r>
      <w:r>
        <w:rPr>
          <w:lang w:val="es_ES" w:bidi="es_ES"/>
        </w:rPr>
        <w:t xml:space="preserve"> Herodes es comido por los gusanos y muere. Pero las buenas nuevas de Jesús continúan extendiéndose, y hay muchos nuevos creyentes.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Herodes Agripa</w:t>
      </w:r>
    </w:p>
    <w:p>
      <w:pPr>
        <w:pStyle w:val="ListBullet"/>
        <w:spacing w:line="240" w:lineRule="auto"/>
        <w:ind w:left="720"/>
      </w:pPr>
      <w:r>
        <w:rPr>
          <w:lang w:val="es_ES" w:bidi="es_ES"/>
        </w:rPr>
      </w:r>
      <w:r>
        <w:rPr>
          <w:lang w:val="es_ES" w:bidi="es_ES"/>
        </w:rPr>
        <w:t>Personas de Tiro y Sidón</w:t>
      </w:r>
    </w:p>
    <w:p>
      <w:pPr>
        <w:pStyle w:val="ListBullet"/>
        <w:spacing w:line="240" w:lineRule="auto"/>
        <w:ind w:left="720"/>
      </w:pPr>
      <w:r>
        <w:rPr>
          <w:lang w:val="es_ES" w:bidi="es_ES"/>
        </w:rPr>
      </w:r>
      <w:r>
        <w:rPr>
          <w:lang w:val="es_ES" w:bidi="es_ES"/>
        </w:rPr>
        <w:t>Blasto</w:t>
      </w:r>
    </w:p>
    <w:p>
      <w:pPr>
        <w:pStyle w:val="ListBullet"/>
        <w:spacing w:line="240" w:lineRule="auto"/>
        <w:ind w:left="720"/>
      </w:pPr>
      <w:r>
        <w:rPr>
          <w:lang w:val="es_ES" w:bidi="es_ES"/>
        </w:rPr>
      </w:r>
      <w:r>
        <w:rPr>
          <w:lang w:val="es_ES" w:bidi="es_ES"/>
        </w:rPr>
        <w:t>Personas que viven en Cesarea</w:t>
      </w:r>
    </w:p>
    <w:p>
      <w:pPr>
        <w:pStyle w:val="ListBullet"/>
        <w:spacing w:line="240" w:lineRule="auto"/>
        <w:ind w:left="720"/>
      </w:pPr>
      <w:r>
        <w:rPr>
          <w:lang w:val="es_ES" w:bidi="es_ES"/>
        </w:rPr>
      </w:r>
      <w:r>
        <w:rPr>
          <w:lang w:val="es_ES" w:bidi="es_ES"/>
        </w:rPr>
        <w:t>Ángel del Señor</w:t>
      </w:r>
    </w:p>
    <w:p>
      <w:pPr>
        <w:pStyle w:val="ListBullet"/>
        <w:spacing w:line="240" w:lineRule="auto"/>
        <w:ind w:left="720"/>
      </w:pPr>
      <w:r>
        <w:rPr>
          <w:lang w:val="es_ES" w:bidi="es_ES"/>
        </w:rPr>
      </w:r>
      <w:r>
        <w:rPr>
          <w:lang w:val="es_ES" w:bidi="es_ES"/>
        </w:rPr>
        <w:t>Seguidores de Jesús compartiendo la palabra de Dios</w:t>
      </w:r>
    </w:p>
    <w:p>
      <w:pPr>
        <w:pStyle w:val="ListBullet"/>
        <w:spacing w:line="240" w:lineRule="auto"/>
        <w:ind w:left="720"/>
      </w:pPr>
      <w:r>
        <w:rPr>
          <w:lang w:val="es_ES" w:bidi="es_ES"/>
        </w:rPr>
      </w:r>
      <w:r>
        <w:rPr>
          <w:lang w:val="es_ES" w:bidi="es_ES"/>
        </w:rPr>
        <w:t>Nuevos seguidores de Jesús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Esta historia incluye muchos lugares. Tengan un mapa del área disponible. En esta historia, Herodes Agripa está en la ciudad costera de Cesarea.</w:t>
      </w:r>
    </w:p>
    <w:p>
      <w:pPr/>
      <w:r>
        <w:rPr>
          <w:lang w:val="es_ES" w:bidi="es_ES"/>
        </w:rPr>
      </w:r>
      <w:r>
        <w:rPr>
          <w:lang w:val="es_ES" w:bidi="es_ES"/>
        </w:rPr>
        <w:t xml:space="preserve">Busquen un mapa del </w:t>
      </w:r>
      <w:r>
        <w:rPr>
          <w:lang w:val="es_ES" w:bidi="es_ES"/>
        </w:rPr>
        <w:t>área bajo el gobierno de Herodes Agripa alrededor del año 42–43 d.C.</w:t>
      </w:r>
      <w:r>
        <w:rPr>
          <w:lang w:val="es_ES" w:bidi="es_ES"/>
        </w:rPr>
        <w:t>, incluyendo la ciudad de Cesarea, la región de Fenicia con las ciudades de Tiro y Sidón, la provincia de Judea y Galilea.</w:t>
      </w:r>
    </w:p>
    <w:p>
      <w:pPr/>
      <w:r>
        <w:rPr>
          <w:lang w:val="es_ES" w:bidi="es_ES"/>
        </w:rPr>
      </w:r>
      <w:r>
        <w:rPr>
          <w:lang w:val="es_ES" w:bidi="es_ES"/>
        </w:rPr>
        <w:t>Es importante tener en cuenta que el orden del texto escrito puede ser confuso. Herodes está muy enojado con las personas de Tiro y Sidón. Herodes ha estado discutiendo con ellos. Algunos representantes de Tiro y Sidón se agrupan y deciden reunirse con Herodes. Quieren restaurar la paz con Herodes porque dependen del país de Herodes para obtener comida. Para obtener una reunión con Herodes, hablan con el asistente personal de Herodes, llamado Blasto. Los representantes de Tiro y Sidón obtienen el apoyo de Blasto. Se les da una cita con Herodes Agripa.</w:t>
      </w:r>
    </w:p>
    <w:p>
      <w:pPr/>
      <w:r>
        <w:rPr>
          <w:lang w:val="es_ES" w:bidi="es_ES"/>
        </w:rPr>
      </w:r>
      <w:r>
        <w:rPr>
          <w:lang w:val="es_ES" w:bidi="es_ES"/>
        </w:rPr>
        <w:t>El día de la reunión, de acuerdo con las fuentes históricas, las personas de Tiro y Sidón estaban reunidas en el teatro, o el lugar de reunión en Cesarea. Como el rey está presente, es probable que muchas personas de Cesarea estén allí.</w:t>
      </w:r>
    </w:p>
    <w:p>
      <w:pPr/>
      <w:r>
        <w:rPr>
          <w:lang w:val="es_ES" w:bidi="es_ES"/>
        </w:rPr>
      </w:r>
      <w:r>
        <w:rPr>
          <w:lang w:val="es_ES" w:bidi="es_ES"/>
        </w:rPr>
        <w:t xml:space="preserve">Miren una imagen del </w:t>
      </w:r>
      <w:r>
        <w:rPr>
          <w:lang w:val="es_ES" w:bidi="es_ES"/>
        </w:rPr>
        <w:t>Teatro Romano de Cesarea</w:t>
      </w:r>
      <w:r>
        <w:rPr>
          <w:lang w:val="es_ES" w:bidi="es_ES"/>
        </w:rPr>
        <w:t>.</w:t>
      </w:r>
    </w:p>
    <w:p>
      <w:pPr/>
      <w:r>
        <w:rPr>
          <w:lang w:val="es_ES" w:bidi="es_ES"/>
        </w:rPr>
      </w:r>
      <w:r>
        <w:rPr>
          <w:lang w:val="es_ES" w:bidi="es_ES"/>
        </w:rPr>
        <w:t>Herodes usa sus impresionantes túnicas reales y se sienta en su trono.</w:t>
      </w:r>
    </w:p>
    <w:p>
      <w:pPr/>
      <w:r>
        <w:rPr>
          <w:lang w:val="es_ES" w:bidi="es_ES"/>
        </w:rPr>
      </w:r>
      <w:r>
        <w:rPr>
          <w:lang w:val="es_ES" w:bidi="es_ES"/>
        </w:rPr>
        <w:t>Herodes da un discurso al pueblo. La multitud grita: "¡Es la voz de un dios, no de un hombre!" Como Herodes acepta la adoración de las personas en lugar de dar la alabanza a Dios, de inmediato un ángel del Señor lo hiere con una enfermedad. Herodes es comido por los gusanos y muere, probablemente cinco días después.</w:t>
      </w:r>
    </w:p>
    <w:p>
      <w:pPr/>
      <w:r>
        <w:rPr>
          <w:lang w:val="es_ES" w:bidi="es_ES"/>
        </w:rPr>
      </w:r>
      <w:r>
        <w:rPr>
          <w:lang w:val="es_ES" w:bidi="es_ES"/>
        </w:rPr>
        <w:t>Pero la palabra de Dios, o las buenas nuevas de Jesús, continúan extendiéndose a través de los seguidores de Jesús. La conjunción "pero" se traduce de un término griego de conexión que se usa para cambiar los temas en las narrativas. Aquí, este término de conexión también contrasta el fin de un rey malvado con la propagación del buen mensaje de Dios. Lucas dice que la palabra de Dios continuaba aumentando y extendiéndose. Estas son acciones continuas. Los seguidores de Jesús continuaban compartiendo el mensaje de Dios sobre Jesús, y muchos de los que escuchaban el mensaje creían.</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Herodes Agripa</w:t>
      </w:r>
    </w:p>
    <w:p>
      <w:pPr>
        <w:pStyle w:val="ListBullet"/>
        <w:spacing w:line="240" w:lineRule="auto"/>
        <w:ind w:left="720"/>
      </w:pPr>
      <w:r>
        <w:rPr>
          <w:lang w:val="es_ES" w:bidi="es_ES"/>
        </w:rPr>
      </w:r>
      <w:r>
        <w:rPr>
          <w:lang w:val="es_ES" w:bidi="es_ES"/>
        </w:rPr>
        <w:t>Personas de Tiro y Sidón</w:t>
      </w:r>
    </w:p>
    <w:p>
      <w:pPr>
        <w:pStyle w:val="ListBullet"/>
        <w:spacing w:line="240" w:lineRule="auto"/>
        <w:ind w:left="720"/>
      </w:pPr>
      <w:r>
        <w:rPr>
          <w:lang w:val="es_ES" w:bidi="es_ES"/>
        </w:rPr>
      </w:r>
      <w:r>
        <w:rPr>
          <w:lang w:val="es_ES" w:bidi="es_ES"/>
        </w:rPr>
        <w:t>Blasto</w:t>
      </w:r>
    </w:p>
    <w:p>
      <w:pPr>
        <w:pStyle w:val="ListBullet"/>
        <w:spacing w:line="240" w:lineRule="auto"/>
        <w:ind w:left="720"/>
      </w:pPr>
      <w:r>
        <w:rPr>
          <w:lang w:val="es_ES" w:bidi="es_ES"/>
        </w:rPr>
      </w:r>
      <w:r>
        <w:rPr>
          <w:lang w:val="es_ES" w:bidi="es_ES"/>
        </w:rPr>
        <w:t>Personas que viven en Cesarea</w:t>
      </w:r>
    </w:p>
    <w:p>
      <w:pPr>
        <w:pStyle w:val="ListBullet"/>
        <w:spacing w:line="240" w:lineRule="auto"/>
        <w:ind w:left="720"/>
      </w:pPr>
      <w:r>
        <w:rPr>
          <w:lang w:val="es_ES" w:bidi="es_ES"/>
        </w:rPr>
      </w:r>
      <w:r>
        <w:rPr>
          <w:lang w:val="es_ES" w:bidi="es_ES"/>
        </w:rPr>
        <w:t>Ángel del Señor</w:t>
      </w:r>
    </w:p>
    <w:p>
      <w:pPr>
        <w:pStyle w:val="ListBullet"/>
        <w:spacing w:line="240" w:lineRule="auto"/>
        <w:ind w:left="720"/>
      </w:pPr>
      <w:r>
        <w:rPr>
          <w:lang w:val="es_ES" w:bidi="es_ES"/>
        </w:rPr>
      </w:r>
      <w:r>
        <w:rPr>
          <w:lang w:val="es_ES" w:bidi="es_ES"/>
        </w:rPr>
        <w:t>Seguidores de Jesús compartiendo la palabra de Dios</w:t>
      </w:r>
    </w:p>
    <w:p>
      <w:pPr>
        <w:pStyle w:val="ListBullet"/>
        <w:spacing w:line="240" w:lineRule="auto"/>
        <w:ind w:left="720"/>
      </w:pPr>
      <w:r>
        <w:rPr>
          <w:lang w:val="es_ES" w:bidi="es_ES"/>
        </w:rPr>
      </w:r>
      <w:r>
        <w:rPr>
          <w:lang w:val="es_ES" w:bidi="es_ES"/>
        </w:rPr>
        <w:t>Nuevos seguidores de Jesús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Herodes ha estado muy enojado y discutiendo con las personas de Tiro y Sidón. Las personas de Tiro y Sidón se reúnen para tratar de obtener una reunión con Herodes. Quieren restaurar la paz con Herodes, porque su suministro de comida viene de las tierras de Herodes.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las personas de Tiro y Sidón: "¿Cómo se sienten?" Es posible que escuchen cosas como: "Estamos nerviosos por nuestra escasez de alimentos", "Preocupados por lo que hará Herodes" y "Con la esperanza de poder resolver el problema".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Las personas de Tiro y Sidón van a Blasto, el asistente personal de Herodes, para pedir una cita con Herodes.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Blasto: "¿Cómo te sientes?" Es posible que escuchen cosas como: "Útil", "Seguro de que puedo obtener algo de esto", y "Molesto".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Se concede una cita con Herodes. Cuando llega el día, Herodes se pone sus túnicas reales, se sienta en su trono y da un discurso al pueblo. Las personas gritan: "¡Es la voz de un dios, no de un hombre!"</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Herodes: "¿Cómo te sientes?" Es posible que escuchen cosas como: "Grande y poderoso", "Como el rey del universo", e "Invencible".</w:t>
      </w:r>
    </w:p>
    <w:p>
      <w:pPr>
        <w:pStyle w:val="ListBullet"/>
        <w:spacing w:line="240" w:lineRule="auto"/>
        <w:ind w:left="720"/>
      </w:pPr>
      <w:r>
        <w:rPr>
          <w:lang w:val="es_ES" w:bidi="es_ES"/>
        </w:rPr>
      </w:r>
      <w:r>
        <w:rPr>
          <w:lang w:val="es_ES" w:bidi="es_ES"/>
        </w:rPr>
        <w:t>Pregúntenle a la multitud reunida: "¿Cómo se sienten?" Es posible que escuchen cosas como: "Con asombro", "Como si estuviera en un sueño", o "Fascinado".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Como Herodes acepta la adoración de las personas en lugar de dar la alabanza a Dios, un ángel le da al instante una enfermedad a Herodes. Herodes es comido por los gusanos y muere.</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las personas de Tiro y Sidón: "¿Cómo se sienten?" Es posible que escuchen cosas como: "Confundido por lo que le sucedió a Herodes", "Feliz de que Herodes se haya ido", y "Contento de poder ir a casa ahora".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 palabra de Dios, las buenas nuevas de Jesús, continúan extendiéndose. Muchas personas escuchan las buenas nuevas, y hay muchos nuevos seguidores de 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nuevos seguidores de Jesús: "¿Cómo se sienten?" Es posible que escuchen cosas como: "Contento de que mis pecados hayan sido perdonados", "En paz", y "Emocionado de seguir a Jesús".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El rey Herodes Agripa está en Cesarea.</w:t>
      </w:r>
    </w:p>
    <w:p>
      <w:pPr/>
      <w:r>
        <w:rPr>
          <w:lang w:val="es_ES" w:bidi="es_ES"/>
        </w:rPr>
      </w:r>
      <w:r>
        <w:rPr>
          <w:lang w:val="es_ES" w:bidi="es_ES"/>
        </w:rPr>
        <w:t xml:space="preserve">Busquen un mapa del </w:t>
      </w:r>
      <w:r>
        <w:rPr>
          <w:lang w:val="es_ES" w:bidi="es_ES"/>
        </w:rPr>
        <w:t>área bajo el gobierno de Herodes Agripa alrededor del año 42–43 d.C.</w:t>
      </w:r>
      <w:r>
        <w:rPr>
          <w:lang w:val="es_ES" w:bidi="es_ES"/>
        </w:rPr>
        <w:t>, incluyendo la ciudad de Cesarea, la región de Fenicia con las ciudades de Tiro y Sidón, la provincia de Judea y Galilea.</w:t>
      </w:r>
    </w:p>
    <w:p>
      <w:pPr/>
      <w:r>
        <w:rPr>
          <w:lang w:val="es_ES" w:bidi="es_ES"/>
        </w:rPr>
      </w:r>
      <w:r>
        <w:rPr>
          <w:lang w:val="es_ES" w:bidi="es_ES"/>
        </w:rPr>
        <w:t xml:space="preserve">Herodes está muy enojado con las personas que viven en Tiro y Sidón. Las personas en Tiro y Sidón se juntaron para elaborar un plan para hacer la paz con Herodes. Su país depende del país del rey, o del país de Herodes, para obtener comida. Las personas de Tiro y Sidón van a Blasto, el chambelán del rey, en busca de ayuda. Un </w:t>
      </w:r>
      <w:r>
        <w:rPr>
          <w:b/>
          <w:lang w:val="es_ES" w:bidi="es_ES"/>
        </w:rPr>
        <w:t>chambelán</w:t>
      </w:r>
      <w:r>
        <w:rPr>
          <w:lang w:val="es_ES" w:bidi="es_ES"/>
        </w:rPr>
        <w:t xml:space="preserve"> es un siervo personal de confianza de un alto funcionario del gobierno. Blasto es el asistente personal de Herodes. Persuaden a Blasto para que consiga una reunión con Herodes.</w:t>
      </w:r>
    </w:p>
    <w:p>
      <w:pPr/>
      <w:r>
        <w:rPr>
          <w:lang w:val="es_ES" w:bidi="es_ES"/>
        </w:rPr>
      </w:r>
      <w:r>
        <w:rPr>
          <w:lang w:val="es_ES" w:bidi="es_ES"/>
        </w:rPr>
        <w:t xml:space="preserve">El día designado, Herodes se pone túnicas reales. Las </w:t>
      </w:r>
      <w:r>
        <w:rPr>
          <w:b/>
          <w:lang w:val="es_ES" w:bidi="es_ES"/>
        </w:rPr>
        <w:t>túnicas reales</w:t>
      </w:r>
      <w:r>
        <w:rPr>
          <w:lang w:val="es_ES" w:bidi="es_ES"/>
        </w:rPr>
        <w:t xml:space="preserve"> son prendas exteriores largas y holgadas que usaban los reyes, generalmente para ceremonias. Las túnicas están hechas de materiales caros. Herodes se sienta en su rostrum. </w:t>
      </w:r>
      <w:r>
        <w:rPr>
          <w:b/>
          <w:lang w:val="es_ES" w:bidi="es_ES"/>
        </w:rPr>
        <w:t>Rostrum</w:t>
      </w:r>
      <w:r>
        <w:rPr>
          <w:lang w:val="es_ES" w:bidi="es_ES"/>
        </w:rPr>
        <w:t xml:space="preserve"> es una palabra para trono, un asiento o silla especial donde Herodes se sentaba cuando hacía juicios para gobernar a su pueblo.</w:t>
      </w:r>
    </w:p>
    <w:p>
      <w:pPr/>
      <w:r>
        <w:rPr>
          <w:lang w:val="es_ES" w:bidi="es_ES"/>
        </w:rPr>
      </w:r>
      <w:r>
        <w:rPr>
          <w:lang w:val="es_ES" w:bidi="es_ES"/>
        </w:rPr>
        <w:t xml:space="preserve">Miren una imagen de un </w:t>
      </w:r>
      <w:r>
        <w:rPr>
          <w:lang w:val="es_ES" w:bidi="es_ES"/>
        </w:rPr>
        <w:t>trono de un rey durante el Imperio Romano</w:t>
      </w:r>
      <w:r>
        <w:rPr>
          <w:lang w:val="es_ES" w:bidi="es_ES"/>
        </w:rPr>
        <w:t>.</w:t>
      </w:r>
    </w:p>
    <w:p>
      <w:pPr/>
      <w:r>
        <w:rPr>
          <w:lang w:val="es_ES" w:bidi="es_ES"/>
        </w:rPr>
      </w:r>
      <w:r>
        <w:rPr>
          <w:lang w:val="es_ES" w:bidi="es_ES"/>
        </w:rPr>
        <w:t xml:space="preserve">Herodes hace un </w:t>
      </w:r>
      <w:r>
        <w:rPr>
          <w:b/>
          <w:lang w:val="es_ES" w:bidi="es_ES"/>
        </w:rPr>
        <w:t>discurso</w:t>
      </w:r>
      <w:r>
        <w:rPr>
          <w:lang w:val="es_ES" w:bidi="es_ES"/>
        </w:rPr>
        <w:t xml:space="preserve">, también llamado una </w:t>
      </w:r>
      <w:r>
        <w:rPr>
          <w:b/>
          <w:lang w:val="es_ES" w:bidi="es_ES"/>
        </w:rPr>
        <w:t>oratoria</w:t>
      </w:r>
      <w:r>
        <w:rPr>
          <w:lang w:val="es_ES" w:bidi="es_ES"/>
        </w:rPr>
        <w:t xml:space="preserve">. Herodes hace un discurso, o habla al pueblo. Este fue probablemente un largo discurso. Las personas siguían gritando: "¡Es la </w:t>
      </w:r>
      <w:r>
        <w:rPr>
          <w:b/>
          <w:lang w:val="es_ES" w:bidi="es_ES"/>
        </w:rPr>
        <w:t>voz de un dios</w:t>
      </w:r>
      <w:r>
        <w:rPr>
          <w:lang w:val="es_ES" w:bidi="es_ES"/>
        </w:rPr>
        <w:t xml:space="preserve">, no de un hombre!" Esto quería decir: "Hablas más como un dios que como un hombre", o: "Él es un dios que habla, no solo un hombre". Aquí, </w:t>
      </w:r>
      <w:r>
        <w:rPr>
          <w:b/>
          <w:lang w:val="es_ES" w:bidi="es_ES"/>
        </w:rPr>
        <w:t>dios</w:t>
      </w:r>
      <w:r>
        <w:rPr>
          <w:lang w:val="es_ES" w:bidi="es_ES"/>
        </w:rPr>
        <w:t xml:space="preserve"> se refiere a un dios pagano, no al Señor Dios. Piensan que Herodes es un ser sobrenatural. Consulten el Glosario Principal para obtener más información sobre </w:t>
      </w:r>
      <w:r>
        <w:rPr>
          <w:lang w:val="es_ES" w:bidi="es_ES"/>
        </w:rPr>
        <w:t>dios</w:t>
      </w:r>
      <w:r>
        <w:rPr>
          <w:lang w:val="es_ES" w:bidi="es_ES"/>
        </w:rPr>
        <w:t>.</w:t>
      </w:r>
    </w:p>
    <w:p>
      <w:pPr/>
      <w:r>
        <w:rPr>
          <w:lang w:val="es_ES" w:bidi="es_ES"/>
        </w:rPr>
      </w:r>
      <w:r>
        <w:rPr>
          <w:lang w:val="es_ES" w:bidi="es_ES"/>
        </w:rPr>
        <w:t xml:space="preserve">Como Herodes no le da la gloria a Dios, un ángel del Señor hiere a Herodes. </w:t>
      </w:r>
      <w:r>
        <w:rPr>
          <w:b/>
          <w:lang w:val="es_ES" w:bidi="es_ES"/>
        </w:rPr>
        <w:t>Los ángeles</w:t>
      </w:r>
      <w:r>
        <w:rPr>
          <w:lang w:val="es_ES" w:bidi="es_ES"/>
        </w:rPr>
        <w:t xml:space="preserve"> son mensajeros de Dios. Un ángel es un ser sobrenatural y espiritual, un mensajero de Dios. En Lucas y Hechos, los ángeles proporcionan liberación a los testigos de Dios, dan fuerzas, traen juicio y revelan el plan de Dios para que las personas sean salvas del castigo de su pecado. En esta historia, la tarea del ángel es traer juicio. Se entiende que el ángel castiga a Herodes con una enfermedad. Consulten el Glosario Principal para obtener más información sobre los </w:t>
      </w:r>
      <w:r>
        <w:rPr>
          <w:lang w:val="es_ES" w:bidi="es_ES"/>
        </w:rPr>
        <w:t>ángeles</w:t>
      </w:r>
      <w:r>
        <w:rPr>
          <w:lang w:val="es_ES" w:bidi="es_ES"/>
        </w:rPr>
        <w:t xml:space="preserve">. Usen la misma palabra que usaron en las historias anteriores para ángel. Lucas escribe que es un ángel del </w:t>
      </w:r>
      <w:r>
        <w:rPr>
          <w:b/>
          <w:lang w:val="es_ES" w:bidi="es_ES"/>
        </w:rPr>
        <w:t>Señor</w:t>
      </w:r>
      <w:r>
        <w:rPr>
          <w:lang w:val="es_ES" w:bidi="es_ES"/>
        </w:rPr>
        <w:t xml:space="preserve">. Aquí, el término Señor se refiere a Dios mismo. Consulten el Glosario Principal para obtener más información sobre </w:t>
      </w:r>
      <w:r>
        <w:rPr>
          <w:lang w:val="es_ES" w:bidi="es_ES"/>
        </w:rPr>
        <w:t>Señor</w:t>
      </w:r>
      <w:r>
        <w:rPr>
          <w:lang w:val="es_ES" w:bidi="es_ES"/>
        </w:rPr>
        <w:t>. Usen la misma palabra que usaron en las historias anteriores para Señor.</w:t>
      </w:r>
    </w:p>
    <w:p>
      <w:pPr/>
      <w:r>
        <w:rPr>
          <w:lang w:val="es_ES" w:bidi="es_ES"/>
        </w:rPr>
      </w:r>
      <w:r>
        <w:rPr>
          <w:lang w:val="es_ES" w:bidi="es_ES"/>
        </w:rPr>
        <w:t xml:space="preserve">Herodes es </w:t>
      </w:r>
      <w:r>
        <w:rPr>
          <w:b/>
          <w:lang w:val="es_ES" w:bidi="es_ES"/>
        </w:rPr>
        <w:t>comido por los gusanos</w:t>
      </w:r>
      <w:r>
        <w:rPr>
          <w:lang w:val="es_ES" w:bidi="es_ES"/>
        </w:rPr>
        <w:t xml:space="preserve">. Hay algunos gusanos que pueden entrar en el estómago de una persona y comer su interior. Esto causa un daño importante a las partes del cuerpo necesarias para mantener el cuerpo sano y vivo. Lucas podría estar refiriéndose a este tipo de gusanos. Sin embargo, los escritores de la antigüedad a veces usaban la expresión "comido por los gusanos" para describir la terrible muerte de personas muy malas. Lucas no nos da el significado exacto. Herodes </w:t>
      </w:r>
      <w:r>
        <w:rPr>
          <w:b/>
          <w:lang w:val="es_ES" w:bidi="es_ES"/>
        </w:rPr>
        <w:t>respiró por última vez</w:t>
      </w:r>
      <w:r>
        <w:rPr>
          <w:lang w:val="es_ES" w:bidi="es_ES"/>
        </w:rPr>
        <w:t>, o murió.</w:t>
      </w:r>
    </w:p>
    <w:p>
      <w:pPr/>
      <w:r>
        <w:rPr>
          <w:lang w:val="es_ES" w:bidi="es_ES"/>
        </w:rPr>
      </w:r>
      <w:r>
        <w:rPr>
          <w:lang w:val="es_ES" w:bidi="es_ES"/>
        </w:rPr>
        <w:t xml:space="preserve">Miren una imagen de un gusano que infecta a las personas por el interior, </w:t>
      </w:r>
      <w:r>
        <w:rPr>
          <w:lang w:val="es_ES" w:bidi="es_ES"/>
        </w:rPr>
        <w:t>un gusano intestinal</w:t>
      </w:r>
      <w:r>
        <w:rPr>
          <w:lang w:val="es_ES" w:bidi="es_ES"/>
        </w:rPr>
        <w:t>.</w:t>
      </w:r>
    </w:p>
    <w:p>
      <w:pPr/>
      <w:r>
        <w:rPr>
          <w:lang w:val="es_ES" w:bidi="es_ES"/>
        </w:rPr>
      </w:r>
      <w:r>
        <w:rPr>
          <w:lang w:val="es_ES" w:bidi="es_ES"/>
        </w:rPr>
        <w:t xml:space="preserve">Pero la palabra de Dios continúa creciendo y multiplicándose. </w:t>
      </w:r>
      <w:r>
        <w:rPr>
          <w:b/>
          <w:lang w:val="es_ES" w:bidi="es_ES"/>
        </w:rPr>
        <w:t>Palabra de Dios</w:t>
      </w:r>
      <w:r>
        <w:rPr>
          <w:lang w:val="es_ES" w:bidi="es_ES"/>
        </w:rPr>
        <w:t xml:space="preserve"> se refiere al mensaje cristiano, las buenas nuevas de Jesús.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12:25–13:3</w:t>
      </w:r>
      <w:r>
        <w:rPr>
          <w:lang w:val="es_ES" w:bidi="es_ES"/>
        </w:rPr>
      </w:r>
    </w:p>
    <w:p>
      <w:pPr>
        <w:pStyle w:val="Heading3"/>
      </w:pPr>
      <w:r>
        <w:rPr>
          <w:lang w:val="es_ES" w:bidi="es_ES"/>
        </w:rPr>
        <w:t>Escuchar con el corazón</w:t>
      </w:r>
    </w:p>
    <w:p>
      <w:pPr/>
      <w:r>
        <w:rPr>
          <w:lang w:val="es_ES" w:bidi="es_ES"/>
        </w:rPr>
      </w:r>
      <w:r>
        <w:rPr>
          <w:lang w:val="es_ES" w:bidi="es_ES"/>
        </w:rPr>
        <w:t>Escuchen Hechos 12:25–13:3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 y el Espíritu Santo?</w:t>
      </w:r>
    </w:p>
    <w:p>
      <w:pPr>
        <w:pStyle w:val="ListBullet"/>
        <w:spacing w:line="240" w:lineRule="auto"/>
        <w:ind w:left="720"/>
      </w:pPr>
      <w:r>
        <w:rPr>
          <w:lang w:val="es_ES" w:bidi="es_ES"/>
        </w:rPr>
      </w:r>
      <w:r>
        <w:rPr>
          <w:lang w:val="es_ES" w:bidi="es_ES"/>
        </w:rPr>
        <w:t>¿Qué nos dice esta historia sobre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el rey Herodes Agripa había perseguido a los seguidores de Jesús en Judea. Sin embargo, en Cesarea, Herodes aceptó la alabanza de las personas en lugar de decirles que alabaran a Dios. Dios envió un ángel que le dio una enfermedad a Herodes, causándole la muerte. Aunque Herodes Agripa hizo daño a muchos seguidores de Jesús, las buenas nuevas de Jesús continuaron extendiéndose y multiplicándose.</w:t>
      </w:r>
    </w:p>
    <w:p>
      <w:pPr/>
      <w:r>
        <w:rPr>
          <w:lang w:val="es_ES" w:bidi="es_ES"/>
        </w:rPr>
      </w:r>
      <w:r>
        <w:rPr>
          <w:lang w:val="es_ES" w:bidi="es_ES"/>
        </w:rPr>
        <w:t>Lucas regresa a escribir sobre Bernabé y Saulo. Anteriormente, Agabus había profetizado que habría una hambruna en Judea. Bernabé y Saulo llevaron un regalo de la iglesia en Antioquía a la iglesia en Judea. Ahora Bernabé y Saulo han terminado su misión, o completado su servicio. Le dieron el regalo a los líderes de la iglesia en Judea.</w:t>
      </w:r>
    </w:p>
    <w:p>
      <w:pPr/>
      <w:r>
        <w:rPr>
          <w:lang w:val="es_ES" w:bidi="es_ES"/>
        </w:rPr>
      </w:r>
      <w:r>
        <w:rPr>
          <w:lang w:val="es_ES" w:bidi="es_ES"/>
        </w:rPr>
        <w:t xml:space="preserve">Busquen un mapa que incluya </w:t>
      </w:r>
      <w:r>
        <w:rPr>
          <w:lang w:val="es_ES" w:bidi="es_ES"/>
        </w:rPr>
        <w:t>Antioquía de Siria, el territorio judío de Judea, Jerusalén, Chipre, la región del norte de África, Cirene y Cilicia</w:t>
      </w:r>
      <w:r>
        <w:rPr>
          <w:lang w:val="es_ES" w:bidi="es_ES"/>
        </w:rPr>
        <w:t>.</w:t>
      </w:r>
    </w:p>
    <w:p>
      <w:pPr/>
      <w:r>
        <w:rPr>
          <w:lang w:val="es_ES" w:bidi="es_ES"/>
        </w:rPr>
      </w:r>
      <w:r>
        <w:rPr>
          <w:lang w:val="es_ES" w:bidi="es_ES"/>
        </w:rPr>
        <w:t xml:space="preserve">Algunas traducciones dicen que Bernabé y Saulo regresaron </w:t>
      </w:r>
      <w:r>
        <w:rPr>
          <w:b/>
          <w:lang w:val="es_ES" w:bidi="es_ES"/>
        </w:rPr>
        <w:t>a</w:t>
      </w:r>
      <w:r>
        <w:rPr>
          <w:lang w:val="es_ES" w:bidi="es_ES"/>
        </w:rPr>
        <w:t xml:space="preserve"> Jerusalén. Los estudiosos creen que la lectura correcta es que Bernabé y Saulo regresaron </w:t>
      </w:r>
      <w:r>
        <w:rPr>
          <w:b/>
          <w:lang w:val="es_ES" w:bidi="es_ES"/>
        </w:rPr>
        <w:t>de</w:t>
      </w:r>
      <w:r>
        <w:rPr>
          <w:lang w:val="es_ES" w:bidi="es_ES"/>
        </w:rPr>
        <w:t xml:space="preserve"> Jerusalén. La historia anterior sobre Bernabé y Saulo entregando el regalo hace que sea fácil inferir que de hecho están regresando de Jerusalén a Antioquía. Además, la siguiente historia que Lucas registra, de Bernabé y Saulo, tiene lugar en Antioquía. Tiene más sentido que regresen </w:t>
      </w:r>
      <w:r>
        <w:rPr>
          <w:b/>
          <w:lang w:val="es_ES" w:bidi="es_ES"/>
        </w:rPr>
        <w:t>de</w:t>
      </w:r>
      <w:r>
        <w:rPr>
          <w:lang w:val="es_ES" w:bidi="es_ES"/>
        </w:rPr>
        <w:t xml:space="preserve"> Jerusalén </w:t>
      </w:r>
      <w:r>
        <w:rPr>
          <w:b/>
          <w:lang w:val="es_ES" w:bidi="es_ES"/>
        </w:rPr>
        <w:t>a</w:t>
      </w:r>
      <w:r>
        <w:rPr>
          <w:lang w:val="es_ES" w:bidi="es_ES"/>
        </w:rPr>
        <w:t xml:space="preserve"> Antioquía. Bernabé y Saulo llevan a Juan Marcos con ellos a Antioquía. Juan Marcos es el primo de Bernabé. Lucas presentó a Juan Marcos en la historia del escape de Pedro de la prisión. Juan Marcos escribió el Evangelio de Marcos.</w:t>
      </w:r>
    </w:p>
    <w:p>
      <w:pPr/>
      <w:r>
        <w:rPr>
          <w:lang w:val="es_ES" w:bidi="es_ES"/>
        </w:rPr>
      </w:r>
      <w:r>
        <w:rPr>
          <w:lang w:val="es_ES" w:bidi="es_ES"/>
        </w:rPr>
        <w:t>Recuerden que la persecución comenzó en Jerusalén después de que Esteban fue apedreado por compartir las buenas nuevas de Jesús. Entonces algunos seguidores de Jesús huyeron a Antioquía. Algunos creyentes compartieron las buenas nuevas de Jesús tanto con judíos como no judíos, y la iglesia en Antioquía creció rápidamente. Bernabé y Saulo ya han pasado mucho tiempo enseñando y sirviendo a la iglesia en Antioquía. Recuerden que Antioquía es una ciudad importante en este momento.</w:t>
      </w:r>
    </w:p>
    <w:p>
      <w:pPr/>
      <w:r>
        <w:rPr>
          <w:lang w:val="es_ES" w:bidi="es_ES"/>
        </w:rPr>
      </w:r>
      <w:r>
        <w:rPr>
          <w:lang w:val="es_ES" w:bidi="es_ES"/>
        </w:rPr>
        <w:t>En la iglesia en Antioquía hay profetas y maestros. Los profetas reciben un mensaje de Dios para dar al pueblo. Los maestros enseñan cómo vivir siendo seguidores de Jesús, de acuerdo con las enseñanzas de Jesús. La mayoría de los estudiosos piensa que los cinco hombres enumerados en el texto son tanto profetas como maestros. El texto no los divide en dos grupos. Los hombres son todos guiados por el Espíritu de Dios para enseñar y liderar a los creyentes en Antioquía. Podemos ver que esto es verdad porque el Espíritu Santo los lleva a enviar a Bernabé y a Saulo.</w:t>
      </w:r>
    </w:p>
    <w:p>
      <w:pPr/>
      <w:r>
        <w:rPr>
          <w:lang w:val="es_ES" w:bidi="es_ES"/>
        </w:rPr>
      </w:r>
      <w:r>
        <w:rPr>
          <w:lang w:val="es_ES" w:bidi="es_ES"/>
        </w:rPr>
        <w:t>En su cultura, ¿cuáles son los requisitos para convertirse en un líder en la comunidad? ¿Cuáles son los requisitos para convertirse en un líder en la iglesia? ¿Cuáles son los roles de los líderes de la iglesia?</w:t>
      </w:r>
    </w:p>
    <w:p>
      <w:pPr/>
      <w:r>
        <w:rPr>
          <w:lang w:val="es_ES" w:bidi="es_ES"/>
        </w:rPr>
      </w:r>
      <w:r>
        <w:rPr>
          <w:lang w:val="es_ES" w:bidi="es_ES"/>
        </w:rPr>
        <w:t>Bernabé es un levita de Chipre. Simeón también es llamado Níger. Níger significa negro, por lo que Simeón podría tener la piel oscura y venir del norte de África. Lucio es un romano de Cirene en el norte de África. Lucio no es Lucas, el escritor de Hechos. Manaén creció con Herodes Antipas, el tetrarca, o gobernador. Antipas era el gobernador durante el ministerio de Jesús. Saulo es un fariseo de Cilicia. El orden de los nombres podría ser por orden de edad.</w:t>
      </w:r>
    </w:p>
    <w:p>
      <w:pPr/>
      <w:r>
        <w:rPr>
          <w:lang w:val="es_ES" w:bidi="es_ES"/>
        </w:rPr>
      </w:r>
      <w:r>
        <w:rPr>
          <w:lang w:val="es_ES" w:bidi="es_ES"/>
        </w:rPr>
        <w:t>Busquen un mapa que incluya Antioquía de Siria, el territorio judío de Judea, Jerusalén, Chipre, la región del norte de África, Cirene y Cilicia.</w:t>
      </w:r>
    </w:p>
    <w:p>
      <w:pPr/>
      <w:r>
        <w:rPr>
          <w:lang w:val="es_ES" w:bidi="es_ES"/>
        </w:rPr>
      </w:r>
      <w:r>
        <w:rPr>
          <w:lang w:val="es_ES" w:bidi="es_ES"/>
        </w:rPr>
        <w:t>Están adorando al Señor y ayunando. La mayoría de los estudiosos piensa que "ellos" se refiere a los cinco líderes, y otros piensan que "ellos" significa toda la iglesia de Antioquía. O, podría ser que los cinco líderes estaban ministrando al Señor y ayunando en presencia de toda la iglesia. Ministrar al Señor, o adorarlo, significa servir al Señor en tareas oficiales. La palabra "ministrar" se usaba para expresar deberes sacerdotales en el Antiguo Testamento, pero aquí se refiere al servicio en la iglesia cristiana. Servir a Dios es honrarlo, por lo que también están adorando al Señor, como dicen algunas traducciones. Ayunan, o se privan de comida y bebida, para enfocarse en adorar a Dios. El ayuno es una antigua costumbre judía practicada por algunos de los primeros cristianos. Ayunar con adoración probablemente significa que los líderes tuvieron un tiempo de especial dedicación a Dios.</w:t>
      </w:r>
    </w:p>
    <w:p>
      <w:pPr/>
      <w:r>
        <w:rPr>
          <w:lang w:val="es_ES" w:bidi="es_ES"/>
        </w:rPr>
      </w:r>
      <w:r>
        <w:rPr>
          <w:lang w:val="es_ES" w:bidi="es_ES"/>
        </w:rPr>
        <w:t>En su cultura, ¿por qué razones las personas se privan de comer o beber? ¿Qué otros tipos de prácticas se observan durante el ayuno?</w:t>
      </w:r>
    </w:p>
    <w:p>
      <w:pPr/>
      <w:r>
        <w:rPr>
          <w:lang w:val="es_ES" w:bidi="es_ES"/>
        </w:rPr>
      </w:r>
      <w:r>
        <w:rPr>
          <w:lang w:val="es_ES" w:bidi="es_ES"/>
        </w:rPr>
        <w:t>El Espíritu Santo habla a uno o más de los cinco líderes, quienes entonces entregan el mensaje a la iglesia. El Espíritu Santo instruye a la iglesia a que separe a Bernabé y a Saulo para el trabajo al que el Espíritu Santo los ha llamado. En el idioma griego, la orden del Espíritu Santo de separar a Bernabé y a Saulo se da con urgencia, para que sea obedecida de inmediato. Dios había decidido enviar a Bernabé y a Saulo para un propósito especial. La iglesia los envía, en respuesta a la dirección del Espíritu Santo. El Espíritu Santo guía a la iglesia en su misión. A lo largo de Hechos, Dios inicia cada nuevo avance de las buenas nuevas, y la iglesia hace su parte para obedecer.</w:t>
      </w:r>
    </w:p>
    <w:p>
      <w:pPr/>
      <w:r>
        <w:rPr>
          <w:lang w:val="es_ES" w:bidi="es_ES"/>
        </w:rPr>
      </w:r>
      <w:r>
        <w:rPr>
          <w:lang w:val="es_ES" w:bidi="es_ES"/>
        </w:rPr>
        <w:t>No está claro quién ayunó, oró y puso las manos sobre Bernabé y Saulo. "Ellos" podría referirse solo a los otros tres profetas y maestros, o a toda la iglesia en Antioquía. La imposición de las manos viene de una costumbre judía. Poner o colocar las manos sobre alguien es un símbolo de dar a alguien la bendición y autoridad para realizar una tarea especial. La iglesia reconoce que Dios les ha dado a Bernabé y a Saulo la responsabilidad y la fuerza necesarias para la misión. La iglesia transmite su bendición y aprobación imponiendo las manos sobre Bernabé y Saulo. Entonces la iglesia despide a Bernabé y a Saulo para que emprendan viaje.</w:t>
      </w:r>
    </w:p>
    <w:p>
      <w:pPr/>
      <w:r>
        <w:rPr>
          <w:lang w:val="es_ES" w:bidi="es_ES"/>
        </w:rPr>
      </w:r>
      <w:r>
        <w:rPr>
          <w:lang w:val="es_ES" w:bidi="es_ES"/>
        </w:rPr>
        <w:t>Conversen con su equipo de traducción: ¿Cómo se designan las personas para tareas especiales en su cultura? ¿Qué ceremonias se realizan? ¿Cómo se preparan para la tarea? ¿Qué hace su comunidad antes de enviar a alguien en un viaje?</w:t>
      </w:r>
    </w:p>
    <w:p>
      <w:pPr/>
      <w:r>
        <w:rPr>
          <w:lang w:val="es_ES" w:bidi="es_ES"/>
        </w:rPr>
      </w:r>
      <w:r>
        <w:rPr>
          <w:lang w:val="es_ES" w:bidi="es_ES"/>
        </w:rPr>
        <w:t>Comenzando con este pasaje, Lucas cambia el enfoque de Hechos a Pablo. Esta parte de Hechos es un punto de inflexión. De aquí en adelante, el enfoque está en Saulo, que más tarde pasaría a llamarse Pablo. Lucas escribe muchas cosas en Hechos sobre los viajes de Pablo para compartir las buenas nuevas de Jesús. Los relatos siguen a Pablo mientras se mueve de un lugar a otro. Hay tres temas en el resto de Hechos. En primer lugar, una mayor cantidad de no judíos, o gentiles, está interesada en las buenas nuevas. En segundo lugar, algunos judíos se resisten a la propagación de las buenas nuevas. En tercer lugar, mientras Pablo viaja y enseña, cada vez más personas creen en Jesús.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Bernabé y Saulo completan la misión de dar el regalo a la iglesia en Judea. Dejan Jerusalén y regresan a Antioquía de Siria. Llevan a Juan Marcos con ellos a Antioquía.</w:t>
      </w:r>
    </w:p>
    <w:p>
      <w:pPr/>
      <w:r>
        <w:rPr>
          <w:lang w:val="es_ES" w:bidi="es_ES"/>
        </w:rPr>
      </w:r>
      <w:r>
        <w:rPr>
          <w:b/>
          <w:lang w:val="es_ES" w:bidi="es_ES"/>
        </w:rPr>
        <w:t>Segunda escena:</w:t>
      </w:r>
      <w:r>
        <w:rPr>
          <w:lang w:val="es_ES" w:bidi="es_ES"/>
        </w:rPr>
        <w:t xml:space="preserve"> Bernabé, Simeón, Lucio, Manaén y Saulo son algunos de los profetas y maestros entre los seguidores de Jesús en Antioquía. Mientras los líderes de la iglesia están orando y ayunando, el Espíritu Santo dice que separen a Bernabé y a Saulo para la obra a la que Dios los ha llamado.</w:t>
      </w:r>
    </w:p>
    <w:p>
      <w:pPr/>
      <w:r>
        <w:rPr>
          <w:lang w:val="es_ES" w:bidi="es_ES"/>
        </w:rPr>
      </w:r>
      <w:r>
        <w:rPr>
          <w:b/>
          <w:lang w:val="es_ES" w:bidi="es_ES"/>
        </w:rPr>
        <w:t>Tercera escena:</w:t>
      </w:r>
      <w:r>
        <w:rPr>
          <w:lang w:val="es_ES" w:bidi="es_ES"/>
        </w:rPr>
        <w:t xml:space="preserve"> La iglesia en Antioquía ayuna y ora un poco más. Entonces ponen las manos sobre Bernabé y Saulo y los envían.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Juan Marcos</w:t>
      </w:r>
    </w:p>
    <w:p>
      <w:pPr>
        <w:pStyle w:val="ListBullet"/>
        <w:spacing w:line="240" w:lineRule="auto"/>
        <w:ind w:left="720"/>
      </w:pPr>
      <w:r>
        <w:rPr>
          <w:lang w:val="es_ES" w:bidi="es_ES"/>
        </w:rPr>
      </w:r>
      <w:r>
        <w:rPr>
          <w:lang w:val="es_ES" w:bidi="es_ES"/>
        </w:rPr>
        <w:t>La iglesia en Antioquía de Siria</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Lucio</w:t>
      </w:r>
    </w:p>
    <w:p>
      <w:pPr>
        <w:pStyle w:val="ListBullet"/>
        <w:spacing w:line="240" w:lineRule="auto"/>
        <w:ind w:left="720"/>
      </w:pPr>
      <w:r>
        <w:rPr>
          <w:lang w:val="es_ES" w:bidi="es_ES"/>
        </w:rPr>
      </w:r>
      <w:r>
        <w:rPr>
          <w:lang w:val="es_ES" w:bidi="es_ES"/>
        </w:rPr>
        <w:t>Manaen</w:t>
      </w:r>
    </w:p>
    <w:p>
      <w:pPr>
        <w:pStyle w:val="ListBullet"/>
        <w:spacing w:line="240" w:lineRule="auto"/>
        <w:ind w:left="720"/>
      </w:pPr>
      <w:r>
        <w:rPr>
          <w:lang w:val="es_ES" w:bidi="es_ES"/>
        </w:rPr>
      </w:r>
      <w:r>
        <w:rPr>
          <w:lang w:val="es_ES" w:bidi="es_ES"/>
        </w:rPr>
        <w:t>Espíritu Santo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Esta historia comienza en Jerusalén. Bernabé y Saulo han entregado el regalo enviado por la iglesia en Antioquía a los seguidores de Jesús en Judea. El regalo era para ayudar a los creyentes en Judea durante una hambruna. Bernabé y Saulo han terminado su misión. Regresan a Antioquía y llevan al primo de Bernabé, Juan Marcos, con ellos.</w:t>
      </w:r>
    </w:p>
    <w:p>
      <w:pPr/>
      <w:r>
        <w:rPr>
          <w:lang w:val="es_ES" w:bidi="es_ES"/>
        </w:rPr>
      </w:r>
      <w:r>
        <w:rPr>
          <w:lang w:val="es_ES" w:bidi="es_ES"/>
        </w:rPr>
        <w:t>Cinco hombres son listados como profetas y maestros en la iglesia de Antioquía: Bernabé, un levita de Chipre; Simeón, que se llama Níger; Lucio, un romano de Cirene; Manaén, que creció con Herodes Antipas; y Saulo, un fariseo de Cilicia.</w:t>
      </w:r>
    </w:p>
    <w:p>
      <w:pPr/>
      <w:r>
        <w:rPr>
          <w:lang w:val="es_ES" w:bidi="es_ES"/>
        </w:rPr>
      </w:r>
      <w:r>
        <w:rPr>
          <w:lang w:val="es_ES" w:bidi="es_ES"/>
        </w:rPr>
        <w:t>En su idioma, ¿cómo presentan a las personas en una lista?</w:t>
      </w:r>
    </w:p>
    <w:p>
      <w:pPr/>
      <w:r>
        <w:rPr>
          <w:lang w:val="es_ES" w:bidi="es_ES"/>
        </w:rPr>
      </w:r>
      <w:r>
        <w:rPr>
          <w:lang w:val="es_ES" w:bidi="es_ES"/>
        </w:rPr>
        <w:t>Es importante tener en cuenta que en dos ocasiones en este pasaje no está claro exactamente a quién se refiere la palabra "ellos". "Ellos" podría significar que solo los cinco profetas y maestros ministran al Señor y ayunan, o podría significar que toda la iglesia en Antioquía ministra al Señor y ayuna. Y "ellos" podría significar solo que los cinco profetas y maestros ayunaron, oraron y pusieron las manos sobre Bernabé y Saulo, o podría significar que lo hizo toda la iglesia.</w:t>
      </w:r>
    </w:p>
    <w:p>
      <w:pPr/>
      <w:r>
        <w:rPr>
          <w:lang w:val="es_ES" w:bidi="es_ES"/>
        </w:rPr>
      </w:r>
      <w:r>
        <w:rPr>
          <w:lang w:val="es_ES" w:bidi="es_ES"/>
        </w:rPr>
        <w:t xml:space="preserve">Es importante tener en cuenta que el Espíritu Santo habló </w:t>
      </w:r>
      <w:r>
        <w:rPr>
          <w:b/>
          <w:lang w:val="es_ES" w:bidi="es_ES"/>
        </w:rPr>
        <w:t>mientras</w:t>
      </w:r>
      <w:r>
        <w:rPr>
          <w:lang w:val="es_ES" w:bidi="es_ES"/>
        </w:rPr>
        <w:t xml:space="preserve"> estaban orando y ayunando. Los creyentes están buscando intensamente a Dios, y Dios responde. Cuando el Espíritu Santo les dice que nombren a Saulo y a Bernabé para el trabajo de Dios, la iglesia obedece.</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Juan Marcos</w:t>
      </w:r>
    </w:p>
    <w:p>
      <w:pPr>
        <w:pStyle w:val="ListBullet"/>
        <w:spacing w:line="240" w:lineRule="auto"/>
        <w:ind w:left="720"/>
      </w:pPr>
      <w:r>
        <w:rPr>
          <w:lang w:val="es_ES" w:bidi="es_ES"/>
        </w:rPr>
      </w:r>
      <w:r>
        <w:rPr>
          <w:lang w:val="es_ES" w:bidi="es_ES"/>
        </w:rPr>
        <w:t>La iglesia en Antioquía de Siria</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Lucio</w:t>
      </w:r>
    </w:p>
    <w:p>
      <w:pPr>
        <w:pStyle w:val="ListBullet"/>
        <w:spacing w:line="240" w:lineRule="auto"/>
        <w:ind w:left="720"/>
      </w:pPr>
      <w:r>
        <w:rPr>
          <w:lang w:val="es_ES" w:bidi="es_ES"/>
        </w:rPr>
      </w:r>
      <w:r>
        <w:rPr>
          <w:lang w:val="es_ES" w:bidi="es_ES"/>
        </w:rPr>
        <w:t>Manaen</w:t>
      </w:r>
    </w:p>
    <w:p>
      <w:pPr>
        <w:pStyle w:val="ListBullet"/>
        <w:spacing w:line="240" w:lineRule="auto"/>
        <w:ind w:left="720"/>
      </w:pPr>
      <w:r>
        <w:rPr>
          <w:lang w:val="es_ES" w:bidi="es_ES"/>
        </w:rPr>
      </w:r>
      <w:r>
        <w:rPr>
          <w:lang w:val="es_ES" w:bidi="es_ES"/>
        </w:rPr>
        <w:t>Espíritu Santo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La segunda vez que el equipo actúe esta historia, detenlos en ciertos puntos. Bernabé y Saulo terminan su misión en Judea. Han entregado el regalo de la iglesia en Antioquía de Siria para ayudar a los seguidores de Judea que están en Jerusalén y que enfrentan una hambruna. Bernabé y Saulo regresan a Antioquía con Juan Marcos.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los actores que interpretan a Bernabé y a Saulo: "¿Cómo se sienten?" Es posible que escuchen cosas como: "Llenos de alegría", "Emocionados de ver lo que ha sucedido en Antioquía", y "Contentos de tener a Juan Marcos con nosotros".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Algunos de los profetas y maestros en la iglesia en Antioquía son Bernabé, Simeón, Lucio, Manaén y Saulo. Un día estaban adorando al Señor, sirviendo y alabandolo. También estaban ayunando.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cinco hombres: "¿Cómo se sienten?" Es posible que escuchen cosas como: "Expectantes", "Cerca del Señor" y "Listos para hacer la voluntad de Dios".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Mientras están ministrando y ayunando, el Espíritu Santo dice: "Separen a Bernabé y a Saulo para el trabajo al que yo los he llamado".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Espíritu Santo: "¿Cómo te sientes?" Es posible que escuchen cosas como: "Contento de ver a los seguidores fieles", "Anhelando ver que la verdad de Jesús se expanda", y "Seguro que el Padre usará a estos hombres".</w:t>
      </w:r>
    </w:p>
    <w:p>
      <w:pPr>
        <w:pStyle w:val="ListBullet"/>
        <w:spacing w:line="240" w:lineRule="auto"/>
        <w:ind w:left="720"/>
      </w:pPr>
      <w:r>
        <w:rPr>
          <w:lang w:val="es_ES" w:bidi="es_ES"/>
        </w:rPr>
      </w:r>
      <w:r>
        <w:rPr>
          <w:lang w:val="es_ES" w:bidi="es_ES"/>
        </w:rPr>
        <w:t>Pregúntenles a los miembros de la iglesia en Antioquía: "¿Cómo se sienten?" Es posible que escuchen cosas como: "Contentos de enviarlos", "Emocionados por su misión", u "Honrados".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cinco hombres, y probablemente también los otros seguidores de Jesús en Antioquía, pasan más tiempo ayunando y orando. Ponen las manos sobre Bernabé y Saulo y los despiden.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Pregúntales a Bernabé y a Saulo, "¿Cómo se sienten?" Es posible que escuchen cosas como: "Preguntándome por qué Dios me está enviando", "Feliz de obedecer", y "Emocionado por lo que Dios hará".</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Después de que Bernabé y Saulo terminan su misión, dejan Jerusalén y regresan a Antioquía de Siria. Juan Marcos fue con ellos. En la </w:t>
      </w:r>
      <w:r>
        <w:rPr>
          <w:b/>
          <w:lang w:val="es_ES" w:bidi="es_ES"/>
        </w:rPr>
        <w:t>iglesia</w:t>
      </w:r>
      <w:r>
        <w:rPr>
          <w:lang w:val="es_ES" w:bidi="es_ES"/>
        </w:rPr>
        <w:t xml:space="preserve"> de Antioquía hay algunos </w:t>
      </w:r>
      <w:r>
        <w:rPr>
          <w:b/>
          <w:lang w:val="es_ES" w:bidi="es_ES"/>
        </w:rPr>
        <w:t>profetas</w:t>
      </w:r>
      <w:r>
        <w:rPr>
          <w:lang w:val="es_ES" w:bidi="es_ES"/>
        </w:rPr>
        <w:t xml:space="preserve"> y </w:t>
      </w:r>
      <w:r>
        <w:rPr>
          <w:b/>
          <w:lang w:val="es_ES" w:bidi="es_ES"/>
        </w:rPr>
        <w:t>maestros</w:t>
      </w:r>
      <w:r>
        <w:rPr>
          <w:lang w:val="es_ES" w:bidi="es_ES"/>
        </w:rPr>
        <w:t>.</w:t>
      </w:r>
    </w:p>
    <w:p>
      <w:pPr/>
      <w:r>
        <w:rPr>
          <w:lang w:val="es_ES" w:bidi="es_ES"/>
        </w:rPr>
      </w:r>
      <w:r>
        <w:rPr>
          <w:b/>
          <w:lang w:val="es_ES" w:bidi="es_ES"/>
        </w:rPr>
        <w:t>Iglesia</w:t>
      </w:r>
      <w:r>
        <w:rPr>
          <w:lang w:val="es_ES" w:bidi="es_ES"/>
        </w:rPr>
        <w:t xml:space="preserve"> se refiere a un grupo de personas que creen en Jesús. Usen la misma palabra para iglesia que usaron en pasajes anteriores. Consulten el Glosario Principal para obtener más información sobre </w:t>
      </w:r>
      <w:r>
        <w:rPr>
          <w:lang w:val="es_ES" w:bidi="es_ES"/>
        </w:rPr>
        <w:t>iglesia</w:t>
      </w:r>
      <w:r>
        <w:rPr>
          <w:lang w:val="es_ES" w:bidi="es_ES"/>
        </w:rPr>
        <w:t>.</w:t>
      </w:r>
    </w:p>
    <w:p>
      <w:pPr/>
      <w:r>
        <w:rPr>
          <w:lang w:val="es_ES" w:bidi="es_ES"/>
        </w:rPr>
      </w:r>
      <w:r>
        <w:rPr>
          <w:lang w:val="es_ES" w:bidi="es_ES"/>
        </w:rPr>
        <w:t xml:space="preserve">Los </w:t>
      </w:r>
      <w:r>
        <w:rPr>
          <w:b/>
          <w:lang w:val="es_ES" w:bidi="es_ES"/>
        </w:rPr>
        <w:t>profetas</w:t>
      </w:r>
      <w:r>
        <w:rPr>
          <w:lang w:val="es_ES" w:bidi="es_ES"/>
        </w:rPr>
        <w:t xml:space="preserve"> eran hombres guiados por el Espíritu Santo para dar el mensaje de Jesús con el fin de edificar e instruir a la comunidad. Aunque a veces los profetas hablan de un evento futuro, no hay razón para creer que este sea el caso aquí. Usen la misma palabra que usaron en las historias anteriores para profetas. Consulten el Glosario Principal para obtener más información sobre </w:t>
      </w:r>
      <w:r>
        <w:rPr>
          <w:lang w:val="es_ES" w:bidi="es_ES"/>
        </w:rPr>
        <w:t>profetas</w:t>
      </w:r>
      <w:r>
        <w:rPr>
          <w:lang w:val="es_ES" w:bidi="es_ES"/>
        </w:rPr>
        <w:t>.</w:t>
      </w:r>
    </w:p>
    <w:p>
      <w:pPr/>
      <w:r>
        <w:rPr>
          <w:lang w:val="es_ES" w:bidi="es_ES"/>
        </w:rPr>
      </w:r>
      <w:r>
        <w:rPr>
          <w:lang w:val="es_ES" w:bidi="es_ES"/>
        </w:rPr>
        <w:t xml:space="preserve">Los </w:t>
      </w:r>
      <w:r>
        <w:rPr>
          <w:b/>
          <w:lang w:val="es_ES" w:bidi="es_ES"/>
        </w:rPr>
        <w:t>maestros</w:t>
      </w:r>
      <w:r>
        <w:rPr>
          <w:lang w:val="es_ES" w:bidi="es_ES"/>
        </w:rPr>
        <w:t xml:space="preserve"> enseñan a la iglesia cómo seguir a Jesús. Esta es la única vez en Hechos que Lucas menciona a los maestros como líderes de la iglesia. Los maestros en la iglesia de Antioquía probablemente estaban iniciando a los nuevos creyentes en las enseñanzas de Jesús y en cómo vivir una nueva vida en Cristo.</w:t>
      </w:r>
    </w:p>
    <w:p>
      <w:pPr/>
      <w:r>
        <w:rPr>
          <w:lang w:val="es_ES" w:bidi="es_ES"/>
        </w:rPr>
      </w:r>
      <w:r>
        <w:rPr>
          <w:lang w:val="es_ES" w:bidi="es_ES"/>
        </w:rPr>
        <w:t xml:space="preserve">Los profetas y maestros eran Bernabé, Simeón, al que llamaban Níger, Lucio de Cirene, Manaén, que se había criado con Herodes el </w:t>
      </w:r>
      <w:r>
        <w:rPr>
          <w:b/>
          <w:lang w:val="es_ES" w:bidi="es_ES"/>
        </w:rPr>
        <w:t>tetrarca</w:t>
      </w:r>
      <w:r>
        <w:rPr>
          <w:lang w:val="es_ES" w:bidi="es_ES"/>
        </w:rPr>
        <w:t>, y Saulo.</w:t>
      </w:r>
    </w:p>
    <w:p>
      <w:pPr/>
      <w:r>
        <w:rPr>
          <w:lang w:val="es_ES" w:bidi="es_ES"/>
        </w:rPr>
      </w:r>
      <w:r>
        <w:rPr>
          <w:lang w:val="es_ES" w:bidi="es_ES"/>
        </w:rPr>
        <w:t xml:space="preserve">Un </w:t>
      </w:r>
      <w:r>
        <w:rPr>
          <w:b/>
          <w:lang w:val="es_ES" w:bidi="es_ES"/>
        </w:rPr>
        <w:t>tetrarca</w:t>
      </w:r>
      <w:r>
        <w:rPr>
          <w:lang w:val="es_ES" w:bidi="es_ES"/>
        </w:rPr>
        <w:t xml:space="preserve"> era un gobernante que tenía menos autoridad que un rey, como un príncipe o gobernador. Un tetrarca gobierna sobre una provincia, o una parte más pequeña de un imperio.</w:t>
      </w:r>
    </w:p>
    <w:p>
      <w:pPr/>
      <w:r>
        <w:rPr>
          <w:lang w:val="es_ES" w:bidi="es_ES"/>
        </w:rPr>
      </w:r>
      <w:r>
        <w:rPr>
          <w:lang w:val="es_ES" w:bidi="es_ES"/>
        </w:rPr>
        <w:t xml:space="preserve">Los hombres, o toda la iglesia en Antioquía, están </w:t>
      </w:r>
      <w:r>
        <w:rPr>
          <w:b/>
          <w:lang w:val="es_ES" w:bidi="es_ES"/>
        </w:rPr>
        <w:t>ministrando</w:t>
      </w:r>
      <w:r>
        <w:rPr>
          <w:lang w:val="es_ES" w:bidi="es_ES"/>
        </w:rPr>
        <w:t xml:space="preserve"> al </w:t>
      </w:r>
      <w:r>
        <w:rPr>
          <w:b/>
          <w:lang w:val="es_ES" w:bidi="es_ES"/>
        </w:rPr>
        <w:t>Señor</w:t>
      </w:r>
      <w:r>
        <w:rPr>
          <w:lang w:val="es_ES" w:bidi="es_ES"/>
        </w:rPr>
        <w:t xml:space="preserve"> y </w:t>
      </w:r>
      <w:r>
        <w:rPr>
          <w:b/>
          <w:lang w:val="es_ES" w:bidi="es_ES"/>
        </w:rPr>
        <w:t>ayunando</w:t>
      </w:r>
      <w:r>
        <w:rPr>
          <w:lang w:val="es_ES" w:bidi="es_ES"/>
        </w:rPr>
        <w:t>.</w:t>
      </w:r>
    </w:p>
    <w:p>
      <w:pPr/>
      <w:r>
        <w:rPr>
          <w:lang w:val="es_ES" w:bidi="es_ES"/>
        </w:rPr>
      </w:r>
      <w:r>
        <w:rPr>
          <w:b/>
          <w:lang w:val="es_ES" w:bidi="es_ES"/>
        </w:rPr>
        <w:t>Ministrar</w:t>
      </w:r>
      <w:r>
        <w:rPr>
          <w:lang w:val="es_ES" w:bidi="es_ES"/>
        </w:rPr>
        <w:t xml:space="preserve"> se refiere a servir al Señor en deberes oficiales. Algunas traducciones dicen que estaban adorando al Señor.</w:t>
      </w:r>
    </w:p>
    <w:p>
      <w:pPr/>
      <w:r>
        <w:rPr>
          <w:lang w:val="es_ES" w:bidi="es_ES"/>
        </w:rPr>
      </w:r>
      <w:r>
        <w:rPr>
          <w:b/>
          <w:lang w:val="es_ES" w:bidi="es_ES"/>
        </w:rPr>
        <w:t>Señor</w:t>
      </w:r>
      <w:r>
        <w:rPr>
          <w:lang w:val="es_ES" w:bidi="es_ES"/>
        </w:rPr>
        <w:t xml:space="preserve"> significa amo. Algunos estudiosos piensan que el Señor en este texto se refiere a Jesús, y otros piensan que el Señor se refiere a Dios. Usen la misma palabra que usaron en las historias anteriores para Señor. Consulten el Glosario Principal para obtener más información sobre el </w:t>
      </w:r>
      <w:r>
        <w:rPr>
          <w:lang w:val="es_ES" w:bidi="es_ES"/>
        </w:rPr>
        <w:t>Señor</w:t>
      </w:r>
      <w:r>
        <w:rPr>
          <w:lang w:val="es_ES" w:bidi="es_ES"/>
        </w:rPr>
        <w:t>.</w:t>
      </w:r>
    </w:p>
    <w:p>
      <w:pPr/>
      <w:r>
        <w:rPr>
          <w:lang w:val="es_ES" w:bidi="es_ES"/>
        </w:rPr>
      </w:r>
      <w:r>
        <w:rPr>
          <w:b/>
          <w:lang w:val="es_ES" w:bidi="es_ES"/>
        </w:rPr>
        <w:t>Ayunar</w:t>
      </w:r>
      <w:r>
        <w:rPr>
          <w:lang w:val="es_ES" w:bidi="es_ES"/>
        </w:rPr>
        <w:t xml:space="preserve"> es no comer ni beber desde el amanecer hasta el atardecer para adorar a Dios. Aquí, probablemente estaban ayunando para pedirle a Dios que los guiara. Usen la misma palabra que usaron en las historias anteriores para ayuno. Consulten el Glosario Principal para obtener más información sobre el </w:t>
      </w:r>
      <w:r>
        <w:rPr>
          <w:lang w:val="es_ES" w:bidi="es_ES"/>
        </w:rPr>
        <w:t>ayuno</w:t>
      </w:r>
      <w:r>
        <w:rPr>
          <w:lang w:val="es_ES" w:bidi="es_ES"/>
        </w:rPr>
        <w:t>.</w:t>
      </w:r>
    </w:p>
    <w:p>
      <w:pPr/>
      <w:r>
        <w:rPr>
          <w:lang w:val="es_ES" w:bidi="es_ES"/>
        </w:rPr>
      </w:r>
      <w:r>
        <w:rPr>
          <w:lang w:val="es_ES" w:bidi="es_ES"/>
        </w:rPr>
        <w:t xml:space="preserve">Mientras los hombres están ministrando y ayunando, el </w:t>
      </w:r>
      <w:r>
        <w:rPr>
          <w:b/>
          <w:lang w:val="es_ES" w:bidi="es_ES"/>
        </w:rPr>
        <w:t>Espíritu Santo</w:t>
      </w:r>
      <w:r>
        <w:rPr>
          <w:lang w:val="es_ES" w:bidi="es_ES"/>
        </w:rPr>
        <w:t xml:space="preserve"> habla. El Espíritu Santo es el Espíritu de Dios. El Espíritu Santo da sabiduría, poder e instrucciones de Dios. Aquí, el Espíritu de Dios le dice a la iglesia de Antioquía exactamente lo que tiene que hacer. Usen la misma palabra que usaron en las historias anteriores para Espíritu Santo. Consulten el Glosario Principal para obtener más información sobre el </w:t>
      </w:r>
      <w:r>
        <w:rPr>
          <w:lang w:val="es_ES" w:bidi="es_ES"/>
        </w:rPr>
        <w:t>Espíritu Santo</w:t>
      </w:r>
      <w:r>
        <w:rPr>
          <w:lang w:val="es_ES" w:bidi="es_ES"/>
        </w:rPr>
        <w:t>.</w:t>
      </w:r>
    </w:p>
    <w:p>
      <w:pPr/>
      <w:r>
        <w:rPr>
          <w:lang w:val="es_ES" w:bidi="es_ES"/>
        </w:rPr>
      </w:r>
      <w:r>
        <w:rPr>
          <w:lang w:val="es_ES" w:bidi="es_ES"/>
        </w:rPr>
        <w:t xml:space="preserve">El Espíritu Santo dice: "Separen a Bernabé y a Saulo para el trabajo al que los he llamado". </w:t>
      </w:r>
      <w:r>
        <w:rPr>
          <w:b/>
          <w:lang w:val="es_ES" w:bidi="es_ES"/>
        </w:rPr>
        <w:t>Separar</w:t>
      </w:r>
      <w:r>
        <w:rPr>
          <w:lang w:val="es_ES" w:bidi="es_ES"/>
        </w:rPr>
        <w:t xml:space="preserve"> significa darle un trabajo especial a alguien, o nombrar a alguien para hacer tareas especiales.</w:t>
      </w:r>
    </w:p>
    <w:p>
      <w:pPr/>
      <w:r>
        <w:rPr>
          <w:lang w:val="es_ES" w:bidi="es_ES"/>
        </w:rPr>
      </w:r>
      <w:r>
        <w:rPr>
          <w:lang w:val="es_ES" w:bidi="es_ES"/>
        </w:rPr>
        <w:t xml:space="preserve">Después de que los profetas y maestros, y posiblemente el resto de la iglesia en Antioquía, ayunaron y oraron, pusieron las manos sobre Bernabé y Saulo. </w:t>
      </w:r>
      <w:r>
        <w:rPr>
          <w:b/>
          <w:lang w:val="es_ES" w:bidi="es_ES"/>
        </w:rPr>
        <w:t>Poner las manos</w:t>
      </w:r>
      <w:r>
        <w:rPr>
          <w:lang w:val="es_ES" w:bidi="es_ES"/>
        </w:rPr>
        <w:t xml:space="preserve"> sobre alguien que es apartado o enviado es un acto simbólico. Reconoce el nombramiento de Dios para que esa persona haga un trabajo especial para Dios. La imposición de manos muestra que la iglesia cree que Dios los capacitará para la obra, y la iglesia da su bendición y aprobación. La iglesia en Antioquía envía a Bernabé y a Saulo, o los despide para que sigan su camino a cumplir la misión.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13:4–12</w:t>
      </w:r>
      <w:r>
        <w:rPr>
          <w:lang w:val="es_ES" w:bidi="es_ES"/>
        </w:rPr>
      </w:r>
    </w:p>
    <w:p>
      <w:pPr>
        <w:pStyle w:val="Heading3"/>
      </w:pPr>
      <w:r>
        <w:rPr>
          <w:lang w:val="es_ES" w:bidi="es_ES"/>
        </w:rPr>
        <w:t>Escuchar con el corazón</w:t>
      </w:r>
    </w:p>
    <w:p>
      <w:pPr/>
      <w:r>
        <w:rPr>
          <w:lang w:val="es_ES" w:bidi="es_ES"/>
        </w:rPr>
      </w:r>
      <w:r>
        <w:rPr>
          <w:lang w:val="es_ES" w:bidi="es_ES"/>
        </w:rPr>
        <w:t>Escuchen Hechos 13:4–12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Bernabé y Saulo regresaron a Antioquía desde Jerusalén con Juan Marcos. El Espíritu Santo habló a los profetas y maestros en la iglesia de Antioquía. El Espíritu Santo les dijo que enviaran a Bernabé y a Pablo para un trabajo especial. Después de la oración, el ayuno y la imposición de las manos sobre Bernabé y Saulo, la iglesia en Antioquía los despidió. Juan Marcos fue con ellos.</w:t>
      </w:r>
    </w:p>
    <w:p>
      <w:pPr/>
      <w:r>
        <w:rPr>
          <w:lang w:val="es_ES" w:bidi="es_ES"/>
        </w:rPr>
      </w:r>
      <w:r>
        <w:rPr>
          <w:lang w:val="es_ES" w:bidi="es_ES"/>
        </w:rPr>
        <w:t>Bernabé y Saulo son enviados desde la iglesia en Antioquía por el Espíritu Santo. El Espíritu Santo guía a Bernabé y a Saulo, dirigiendo sus movimientos y acciones. Bernabé y Saulo dejan Antioquía y van a la cercana ciudad costera de Seleucia. Desde Seleucia navegan a Chipre, la tierra natal de Bernabé. Lucas no menciona por qué van allí, pero hay muchas razones posibles. Chipre está cerca del continente, muchos judíos viven allí, Bernabé ya tiene conexiones allí, y ya hay algunos seguidores de Jesús en Chipre. Recuerden que algunos seguidores de Jesús huyeron a Chipre después de que Esteban fuera apedreado hasta la muerte en Jerusalén, por lo que hay creyentes en Chipre.</w:t>
      </w:r>
    </w:p>
    <w:p>
      <w:pPr/>
      <w:r>
        <w:rPr>
          <w:lang w:val="es_ES" w:bidi="es_ES"/>
        </w:rPr>
      </w:r>
      <w:r>
        <w:rPr>
          <w:lang w:val="es_ES" w:bidi="es_ES"/>
        </w:rPr>
        <w:t>Busquen un mapa que incluya A</w:t>
      </w:r>
      <w:r>
        <w:rPr>
          <w:lang w:val="es_ES" w:bidi="es_ES"/>
        </w:rPr>
        <w:t>ntioquía, Seleucia, el río Orontes, Chipre y las ciudades de Salamina y Pafos en Chipre.</w:t>
      </w:r>
    </w:p>
    <w:p>
      <w:pPr/>
      <w:r>
        <w:rPr>
          <w:lang w:val="es_ES" w:bidi="es_ES"/>
        </w:rPr>
      </w:r>
      <w:r>
        <w:rPr>
          <w:lang w:val="es_ES" w:bidi="es_ES"/>
        </w:rPr>
        <w:t>Bernabé y Saulo llegan a Salamina. Enseñan la palabra de Dios sobre Jesús a las personas que están reunidas en las sinagogas, o edificios donde los judíos se reúnen para adorar. Como el texto dice que hay más de una sinagoga allí, podemos inferir que muchos judíos viven en Salamina. A lo largo de los viajes misioneros de Pablo, cuando Pablo va a un nuevo lugar para compartir las buenas nuevas, generalmente va primero a las sinagogas. Como judío, Pablo puede presentar fácilmente las buenas nuevas de Jesús a los judíos en las sinagogas. Juan Marcos ayuda a Bernabé y a Saulo.</w:t>
      </w:r>
    </w:p>
    <w:p>
      <w:pPr/>
      <w:r>
        <w:rPr>
          <w:lang w:val="es_ES" w:bidi="es_ES"/>
        </w:rPr>
      </w:r>
      <w:r>
        <w:rPr>
          <w:lang w:val="es_ES" w:bidi="es_ES"/>
        </w:rPr>
        <w:t>Bernabé y Saulo viajan por la isla hasta Pafos, la capital de Chipre. Bernabé y Saulo conocen a un mago, o hechicero, llamado Bar-Jesús. En ese momento, Jesús era un nombre judío común. La palabra que se usa para mago aquí es la misma que se usó para los magos, o los hombres sabios que siguieron la estrella para ver a Jesús después de su nacimiento. Los magos generalmente eran hombres orientales sabios, sacerdotes o astrólogos que practicaban las artes mágicas e interpretaban los sueños. Tanto judíos como no judíos afirmaban ser magos. Sin embargo, "mago" también puede referirse a un engañador que alega tener falsos poderes. Lucas nos dice que Bar-Jesús es un falso profeta. Bar-Jesús afirma que sus mensajes son de Dios, pero sus mensajes no son de Dios. Los falsos profetas se oponen a la verdad de Jesús. El nombre griego de Bar-Jesús es Elimas, que probablemente significa algo similar a la palabra mago.</w:t>
      </w:r>
    </w:p>
    <w:p>
      <w:pPr/>
      <w:r>
        <w:rPr>
          <w:lang w:val="es_ES" w:bidi="es_ES"/>
        </w:rPr>
      </w:r>
      <w:r>
        <w:rPr>
          <w:lang w:val="es_ES" w:bidi="es_ES"/>
        </w:rPr>
        <w:t>En su comunidad, ¿qué tipo de personas afirman tener falsos poderes? ¿Qué tipo de cosas hacen las personas que afirman tener falsos poderes? ¿Cómo responden las personas de su comunidad a quienes afirman tener poderes falsos?</w:t>
      </w:r>
    </w:p>
    <w:p>
      <w:pPr/>
      <w:r>
        <w:rPr>
          <w:lang w:val="es_ES" w:bidi="es_ES"/>
        </w:rPr>
      </w:r>
      <w:r>
        <w:rPr>
          <w:lang w:val="es_ES" w:bidi="es_ES"/>
        </w:rPr>
        <w:t>Elimas está con el procónsul romano, o gobernador. Algunos estudiosos creen que esto significa que Elimas y el gobernador eran amigos, y otros creen que Elimas trabajaba para el gobernador. Los romanos consultaban regularmente oráculos, o personas que afirmaban predecir el futuro. Creían lo que los oráculos decían. Los romanos creían que esta información podía usarse para ayudarlos a mantener el control de las personas. El gobernador de Chipre es Sergio Pablo, un romano a quien Lucas llama inteligente. Esto significa que Sergio entiende bien las cosas y reconoce lo que es importante.</w:t>
      </w:r>
    </w:p>
    <w:p>
      <w:pPr/>
      <w:r>
        <w:rPr>
          <w:lang w:val="es_ES" w:bidi="es_ES"/>
        </w:rPr>
      </w:r>
      <w:r>
        <w:rPr>
          <w:lang w:val="es_ES" w:bidi="es_ES"/>
        </w:rPr>
        <w:t>¿Por qué razones las personas en su comunidad buscan saber lo que sucederá en el futuro? En su cultura, ¿qué hacen las personas si quieren saber lo que sucederá en el futuro?</w:t>
      </w:r>
    </w:p>
    <w:p>
      <w:pPr/>
      <w:r>
        <w:rPr>
          <w:lang w:val="es_ES" w:bidi="es_ES"/>
        </w:rPr>
      </w:r>
      <w:r>
        <w:rPr>
          <w:lang w:val="es_ES" w:bidi="es_ES"/>
        </w:rPr>
        <w:t>Sergio llama a Bernabé y a Saulo para que vengan a su corte. Quiere escuchar la palabra de Dios. Es probable que Sergio haya escuchado que Bernabé y Saulo han estado proclamando un mensaje de Dios. Bernabé y Saulo van a donde está Sergio y le proclaman el mensaje de Dios sobre Jesús. Elimas se opone a Bernabé y a Saulo con sus palabras y acciones. Elimas intenta evitar que el gobernador crea en Jesús. Elimas probablemente se da cuenta de que si Sergio cree, Elimas perderá su importante posición junto al gobernador.</w:t>
      </w:r>
    </w:p>
    <w:p>
      <w:pPr/>
      <w:r>
        <w:rPr>
          <w:lang w:val="es_ES" w:bidi="es_ES"/>
        </w:rPr>
      </w:r>
      <w:r>
        <w:rPr>
          <w:lang w:val="es_ES" w:bidi="es_ES"/>
        </w:rPr>
        <w:t>En este punto Lucas introduce el nombre romano de Saulo, Pablo. A lo largo del resto de Hechos, Lucas usa el nombre romano Pablo, a menos que haya una referencia a la vida anterior de Pablo. Lucas pudo haber introducido el nombre romano aquí porque Pablo comienza a predicar más a no judíos. Lucas también pudo hacer el cambio aquí porque Pablo toma un papel más central en los escritos de Lucas. Antes, cuando Lucas mencionaba a Saulo, el nombre de Saulo aparecía en segundo lugar: "Bernabé y Saulo". Después de que Lucas comienza a usar a Pablo, el nombre de Pablo va primero, como en "Pablo y sus compañeros", o "Pablo y Bernabé". Pablo se convierte en el personaje principal.</w:t>
      </w:r>
    </w:p>
    <w:p>
      <w:pPr/>
      <w:r>
        <w:rPr>
          <w:lang w:val="es_ES" w:bidi="es_ES"/>
        </w:rPr>
      </w:r>
      <w:r>
        <w:rPr>
          <w:lang w:val="es_ES" w:bidi="es_ES"/>
        </w:rPr>
        <w:t>Hablen del momento en que una persona o un personaje de una historia se cambió el nombre, o alguien más se lo cambió. ¿Qué sucedió? ¿Por qué cambió su nombre? ¿Qué hicieron para causar el cambio?</w:t>
      </w:r>
    </w:p>
    <w:p>
      <w:pPr/>
      <w:r>
        <w:rPr>
          <w:lang w:val="es_ES" w:bidi="es_ES"/>
        </w:rPr>
      </w:r>
      <w:r>
        <w:rPr>
          <w:lang w:val="es_ES" w:bidi="es_ES"/>
        </w:rPr>
        <w:t>Pablo está lleno del Espíritu Santo porque se ha apartado de sus pecados y se ha vuelto a Dios creyendo en Jesús. El Espíritu de Dios guía a Pablo en qué hacer y decir. Sin embargo, en este momento el Espíritu Santo llena a Pablo de una manera poderosa y especial. Pablo mira directamente a Elimas y revela qué tipo de hombre es realmente. Elimas es un hijo del diablo. Elimas no es el descendiente real del diablo, sino que es exactamente como el diablo. Satanás se opone al trabajo de Dios, tal como lo hace Elimas. "Hijo del diablo" es opuesto al significado de su nombre judío, Bar-Jesús, que significa hijo del Salvador. Elimas es enemigo de toda justicia, lo que significa que se opone activamente a todo lo bueno, correcto y verdadero. Elimas está lleno de toda clase de engaño y fraude, o trampas. Esto significa que miente a las personas de una manera perjudicial y usa métodos deshonestos para dañar o cometer injusticias contra otros, como engañar a Sergio con falsas afirmaciones para que no crea en Jesús. Elimas siempre está tratando de convertir las verdades de Dios en mentiras.</w:t>
      </w:r>
    </w:p>
    <w:p>
      <w:pPr/>
      <w:r>
        <w:rPr>
          <w:lang w:val="es_ES" w:bidi="es_ES"/>
        </w:rPr>
      </w:r>
      <w:r>
        <w:rPr>
          <w:lang w:val="es_ES" w:bidi="es_ES"/>
        </w:rPr>
        <w:t>Pablo le dice a Elimas que la mano del Señor está contra él. La mano del Señor es una manera de describir el poder de Dios, pero aquí se refiere al poder del Señor para juzgar y castigar. El Señor va a castigar gravemente a Elimas de inmediato. Pablo dice que Dios va a hacer que Elimas quede ciego. Dios decidirá cuánto tiempo Elimas permanecerá ciego. Pablo dice que Elimas no verá la luz del sol, lo que significa que estará totalmente ciego. Tan pronto como Pablo dice esto, Elimas se queda ciego. Como Lucas es un doctor, describe la ceguera usando el término médico "niebla" para enfermedades de los ojos. Entonces dice que los ojos de Elimas estaban en "oscuridad". Elimas siente su camino mientras se mueve, buscando a alguien que lo guíe. Sergio escucha las palabras de Pablo y ve a Elimas quedarse ciego. Sergio, un importante funcionario romano, cree en Jesús. Sergio está asombrado por la enseñanza de Jesús.</w:t>
      </w:r>
    </w:p>
    <w:p>
      <w:pPr/>
      <w:r>
        <w:rPr>
          <w:lang w:val="es_ES" w:bidi="es_ES"/>
        </w:rPr>
      </w:r>
      <w:r>
        <w:rPr>
          <w:lang w:val="es_ES" w:bidi="es_ES"/>
        </w:rPr>
        <w:t>En su cultura, ¿cómo describen a alguien que está ciego? ¿Cómo se mueven las personas ciegas, o cómo saben a dónde ir?</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Ayudarás al grupo a definir las escenas, escenarios y personajes de la historia.</w:t>
      </w:r>
    </w:p>
    <w:p>
      <w:pPr/>
      <w:r>
        <w:rPr>
          <w:lang w:val="es_ES" w:bidi="es_ES"/>
        </w:rPr>
      </w:r>
      <w:r>
        <w:rPr>
          <w:lang w:val="es_ES" w:bidi="es_ES"/>
        </w:rPr>
        <w:t>Esta historia tiene seis escenas.</w:t>
      </w:r>
    </w:p>
    <w:p>
      <w:pPr/>
      <w:r>
        <w:rPr>
          <w:lang w:val="es_ES" w:bidi="es_ES"/>
        </w:rPr>
      </w:r>
      <w:r>
        <w:rPr>
          <w:b/>
          <w:lang w:val="es_ES" w:bidi="es_ES"/>
        </w:rPr>
        <w:t>Primera escena:</w:t>
      </w:r>
      <w:r>
        <w:rPr>
          <w:lang w:val="es_ES" w:bidi="es_ES"/>
        </w:rPr>
        <w:t xml:space="preserve"> El Espíritu Santo envía a Bernabé y a Saulo. Dejan Antioquía con Juan Marcos y van a la ciudad costera de Seleucia.</w:t>
      </w:r>
    </w:p>
    <w:p>
      <w:pPr/>
      <w:r>
        <w:rPr>
          <w:lang w:val="es_ES" w:bidi="es_ES"/>
        </w:rPr>
      </w:r>
      <w:r>
        <w:rPr>
          <w:b/>
          <w:lang w:val="es_ES" w:bidi="es_ES"/>
        </w:rPr>
        <w:t>Segunda escena:</w:t>
      </w:r>
      <w:r>
        <w:rPr>
          <w:lang w:val="es_ES" w:bidi="es_ES"/>
        </w:rPr>
        <w:t xml:space="preserve"> Navegan desde Seleucia a Chipre.</w:t>
      </w:r>
    </w:p>
    <w:p>
      <w:pPr/>
      <w:r>
        <w:rPr>
          <w:lang w:val="es_ES" w:bidi="es_ES"/>
        </w:rPr>
      </w:r>
      <w:r>
        <w:rPr>
          <w:b/>
          <w:lang w:val="es_ES" w:bidi="es_ES"/>
        </w:rPr>
        <w:t>Tercera escena:</w:t>
      </w:r>
      <w:r>
        <w:rPr>
          <w:lang w:val="es_ES" w:bidi="es_ES"/>
        </w:rPr>
        <w:t xml:space="preserve"> Llegan a Salamina, en la costa oriental de Chipre. Bernabé y Saulo enseñan en las sinagogas judías. Juan Marcos los ayuda.</w:t>
      </w:r>
    </w:p>
    <w:p>
      <w:pPr/>
      <w:r>
        <w:rPr>
          <w:lang w:val="es_ES" w:bidi="es_ES"/>
        </w:rPr>
      </w:r>
      <w:r>
        <w:rPr>
          <w:b/>
          <w:lang w:val="es_ES" w:bidi="es_ES"/>
        </w:rPr>
        <w:t>Cuarta escena:</w:t>
      </w:r>
      <w:r>
        <w:rPr>
          <w:lang w:val="es_ES" w:bidi="es_ES"/>
        </w:rPr>
        <w:t xml:space="preserve"> Bernabé, Saulo y Juan Marcos viajan por la isla de Chipre.</w:t>
      </w:r>
    </w:p>
    <w:p>
      <w:pPr/>
      <w:r>
        <w:rPr>
          <w:lang w:val="es_ES" w:bidi="es_ES"/>
        </w:rPr>
      </w:r>
      <w:r>
        <w:rPr>
          <w:b/>
          <w:lang w:val="es_ES" w:bidi="es_ES"/>
        </w:rPr>
        <w:t>Quinta escena:</w:t>
      </w:r>
      <w:r>
        <w:rPr>
          <w:lang w:val="es_ES" w:bidi="es_ES"/>
        </w:rPr>
        <w:t xml:space="preserve"> Llegan a Pafos, donde los romanos gobiernan Chipre. Sergio Pablo es el gobernador romano allí. Sergio pide escuchar la palabra de Dios de Bernabé y Saulo.</w:t>
      </w:r>
    </w:p>
    <w:p>
      <w:pPr/>
      <w:r>
        <w:rPr>
          <w:lang w:val="es_ES" w:bidi="es_ES"/>
        </w:rPr>
      </w:r>
      <w:r>
        <w:rPr>
          <w:b/>
          <w:lang w:val="es_ES" w:bidi="es_ES"/>
        </w:rPr>
        <w:t>Sexta escena:</w:t>
      </w:r>
      <w:r>
        <w:rPr>
          <w:lang w:val="es_ES" w:bidi="es_ES"/>
        </w:rPr>
        <w:t xml:space="preserve"> Bernabé y Saulo van a hablar con Sergio. Bar-Jesús, también llamado Elimas, está ahí con Sergio. Elimas es un mago y un falso profeta judío. Elimas resiste a Bernabé y a Saulo y le dice a Sergio que no los escuche. Saulo, también llamado Pablo, lleno del Espíritu Santo, reprende a Elimas y le dice que será ciego por un tiempo. Inmediatamente Elimas queda ciego. Elimas pide que alguien lo lleve de la mano. Sergio ve esto y cree en Jesús. Sergio está asombrado por la enseñanza del Señor.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Saulo, también llamado Pablo</w:t>
      </w:r>
    </w:p>
    <w:p>
      <w:pPr>
        <w:pStyle w:val="ListBullet"/>
        <w:spacing w:line="240" w:lineRule="auto"/>
        <w:ind w:left="720"/>
      </w:pPr>
      <w:r>
        <w:rPr>
          <w:lang w:val="es_ES" w:bidi="es_ES"/>
        </w:rPr>
      </w:r>
      <w:r>
        <w:rPr>
          <w:lang w:val="es_ES" w:bidi="es_ES"/>
        </w:rPr>
        <w:t>Juan Marcos</w:t>
      </w:r>
    </w:p>
    <w:p>
      <w:pPr>
        <w:pStyle w:val="ListBullet"/>
        <w:spacing w:line="240" w:lineRule="auto"/>
        <w:ind w:left="720"/>
      </w:pPr>
      <w:r>
        <w:rPr>
          <w:lang w:val="es_ES" w:bidi="es_ES"/>
        </w:rPr>
      </w:r>
      <w:r>
        <w:rPr>
          <w:lang w:val="es_ES" w:bidi="es_ES"/>
        </w:rPr>
        <w:t>Bar-Jesús, también llamado Elimas el mago</w:t>
      </w:r>
    </w:p>
    <w:p>
      <w:pPr>
        <w:pStyle w:val="ListBullet"/>
        <w:spacing w:line="240" w:lineRule="auto"/>
        <w:ind w:left="720"/>
      </w:pPr>
      <w:r>
        <w:rPr>
          <w:lang w:val="es_ES" w:bidi="es_ES"/>
        </w:rPr>
      </w:r>
      <w:r>
        <w:rPr>
          <w:lang w:val="es_ES" w:bidi="es_ES"/>
        </w:rPr>
        <w:t>Sergio Pablo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Esta historia comienza en Antioquía, donde Bernabé y Saulo son enviados por el Espíritu Santo a través de la iglesia de Antioquía. El Espíritu Santo tiene una misión para ellos. Sabemos más tarde en la historia que Juan Marcos va con Bernabé y Saulo.</w:t>
      </w:r>
    </w:p>
    <w:p>
      <w:pPr/>
      <w:r>
        <w:rPr>
          <w:lang w:val="es_ES" w:bidi="es_ES"/>
        </w:rPr>
      </w:r>
      <w:r>
        <w:rPr>
          <w:lang w:val="es_ES" w:bidi="es_ES"/>
        </w:rPr>
        <w:t>Guiados por el Espíritu Santo, Bernabé y Saulo bajan de Antioquía a Seleucia. Antioquía es más alta en elevación, por lo que viajan hasta la ciudad costera de Seleucia. Seleucia está a unos ocho kilómetros al norte de donde el río Orontes se encuentra con el mar Mediterráneo. Entonces navegan unos 1.261 kilómetros al oeste hasta la isla de Chipre en el mar Mediterráneo. Chipre es una provincia romana gobernada por un procónsul, o gobernador. Bernabé y Saulo llegan a Salamina, la ciudad portuaria principal en la costa oriental de Chipre.</w:t>
      </w:r>
    </w:p>
    <w:p>
      <w:pPr/>
      <w:r>
        <w:rPr>
          <w:lang w:val="es_ES" w:bidi="es_ES"/>
        </w:rPr>
      </w:r>
      <w:r>
        <w:rPr>
          <w:lang w:val="es_ES" w:bidi="es_ES"/>
        </w:rPr>
        <w:t>Bernabé y Saulo van al otro lado de la isla, a Pafos. Pafos es el centro del gobierno de Chipre. El gobernador vivía en Pafos.</w:t>
      </w:r>
    </w:p>
    <w:p>
      <w:pPr/>
      <w:r>
        <w:rPr>
          <w:lang w:val="es_ES" w:bidi="es_ES"/>
        </w:rPr>
      </w:r>
      <w:r>
        <w:rPr>
          <w:lang w:val="es_ES" w:bidi="es_ES"/>
        </w:rPr>
        <w:t>Es importante tener en cuenta que la cronología del texto puede ser confusa. Dice que cuando Bernabé y Saulo llegan a Pafos, encuentran un mago. Encontrar o conocer, en este contexto, significa encontrar por casualidad. La razón por la que se encuentran, o conocen, a Elimas es porque Elimas está con Sergio Pablo, y Sergio Pablo ya había llamado a Bernabé y a Pablo. Por lo tanto, primero Sergio Pablo llama a Bernabé y a Saulo, buscando escuchar la palabra de Dios. A continuación, Bernabé y Saulo van a la corte de Sergio. Elimas está allí con Sergio. Entonces Bernabé y Saulo se encuentran con Elimas.</w:t>
      </w:r>
    </w:p>
    <w:p>
      <w:pPr/>
      <w:r>
        <w:rPr>
          <w:lang w:val="es_ES" w:bidi="es_ES"/>
        </w:rPr>
      </w:r>
      <w:r>
        <w:rPr>
          <w:lang w:val="es_ES" w:bidi="es_ES"/>
        </w:rPr>
        <w:t>Cuando Bernabé y Saulo se encontraron con Elimas, el Espíritu Santo controló a Saulo. Saulo mira directamente a Elimas para reprenderlo. Es importante tener en cuenta que es en este momento que Lucas comienza a usar el nombre romano de Saulo, Pablo. En el idioma griego, la reprensión de Pablo comienza con una pequeña palabra como "¡Oh!" eso añade énfasis en las palabras que vienen después de su nombre. Algunas traducciones también han cambiado el orden de las palabras de Pablo para dar énfasis. La peor parte: "¡Tú, hijo del diablo!" a veces se coloca primero.</w:t>
      </w:r>
    </w:p>
    <w:p>
      <w:pPr/>
      <w:r>
        <w:rPr>
          <w:lang w:val="es_ES" w:bidi="es_ES"/>
        </w:rPr>
      </w:r>
      <w:r>
        <w:rPr>
          <w:lang w:val="es_ES" w:bidi="es_ES"/>
        </w:rPr>
        <w:t>En su idioma, ¿qué palabra usan para comenzar una declaración con emoción y énfasis? ¿Cómo se enfatizan las partes importantes de las historias o las citas?</w:t>
      </w:r>
    </w:p>
    <w:p>
      <w:pPr/>
      <w:r>
        <w:rPr>
          <w:lang w:val="es_ES" w:bidi="es_ES"/>
        </w:rPr>
      </w:r>
      <w:r>
        <w:rPr>
          <w:lang w:val="es_ES" w:bidi="es_ES"/>
        </w:rPr>
        <w:t>Es importante tener en cuenta que Pablo le hace a Elimas una pregunta que no necesita una respuesta. "¿No dejarás de pervertir, o torcer, los caminos rectos del Señor?" Pervertir los caminos rectos del Señor significa que Elimas estaba tratando de convertir lo que era verdad sobre Dios en algo que no lo era. Algunas traducciones convierten la pregunta de Pablo en una declaración para que el significado sea más claro.</w:t>
      </w:r>
    </w:p>
    <w:p>
      <w:pPr/>
      <w:r>
        <w:rPr>
          <w:lang w:val="es_ES" w:bidi="es_ES"/>
        </w:rPr>
      </w:r>
      <w:r>
        <w:rPr>
          <w:lang w:val="es_ES" w:bidi="es_ES"/>
        </w:rPr>
        <w:t>Es importante tener en cuenta que cuando Pablo le dice a Elimas: "Ahora, he aquí, la mano del Señor está contra ti", existe un significado en la palabra de transición, "ahora". En el idioma griego, la frase comienza con algo como: "¡he aquí!" o "¡miren!" esto enfatiza "ahora" y el resto de la frase. Pablo concluye su reprensión a Elimas con énfasis y el juicio inmediato de Jesús, a quien llama Señor. Al instante, Elimas se queda ciego.</w:t>
      </w:r>
    </w:p>
    <w:p>
      <w:pPr/>
      <w:r>
        <w:rPr>
          <w:lang w:val="es_ES" w:bidi="es_ES"/>
        </w:rPr>
      </w:r>
      <w:r>
        <w:rPr>
          <w:lang w:val="es_ES" w:bidi="es_ES"/>
        </w:rPr>
        <w:t>Hay dos maneras de entender que Sergio esté asombrado por la enseñanza del Señor. La mayoría de los estudiosos piensan que Sergio responde a la enseñanza de Pablo y Bernabé sobre el Señor con asombro. Algunos estudiosos piensan que Sergio cree en el Señor Jesús porque está asombrado por la enseñanza. Es importante describir el asombro de Sergio por la enseñanza del Señor de una manera general, no como la razón de la creencia de Sergio.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seis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Saulo, también llamado Pablo</w:t>
      </w:r>
    </w:p>
    <w:p>
      <w:pPr>
        <w:pStyle w:val="ListBullet"/>
        <w:spacing w:line="240" w:lineRule="auto"/>
        <w:ind w:left="720"/>
      </w:pPr>
      <w:r>
        <w:rPr>
          <w:lang w:val="es_ES" w:bidi="es_ES"/>
        </w:rPr>
      </w:r>
      <w:r>
        <w:rPr>
          <w:lang w:val="es_ES" w:bidi="es_ES"/>
        </w:rPr>
        <w:t>Juan Marcos</w:t>
      </w:r>
    </w:p>
    <w:p>
      <w:pPr>
        <w:pStyle w:val="ListBullet"/>
        <w:spacing w:line="240" w:lineRule="auto"/>
        <w:ind w:left="720"/>
      </w:pPr>
      <w:r>
        <w:rPr>
          <w:lang w:val="es_ES" w:bidi="es_ES"/>
        </w:rPr>
      </w:r>
      <w:r>
        <w:rPr>
          <w:lang w:val="es_ES" w:bidi="es_ES"/>
        </w:rPr>
        <w:t>Bar-Jesús, también llamado Elimas el mago</w:t>
      </w:r>
    </w:p>
    <w:p>
      <w:pPr>
        <w:pStyle w:val="ListBullet"/>
        <w:spacing w:line="240" w:lineRule="auto"/>
        <w:ind w:left="720"/>
      </w:pPr>
      <w:r>
        <w:rPr>
          <w:lang w:val="es_ES" w:bidi="es_ES"/>
        </w:rPr>
      </w:r>
      <w:r>
        <w:rPr>
          <w:lang w:val="es_ES" w:bidi="es_ES"/>
        </w:rPr>
        <w:t>Sergio Pablo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Bernabé y Saulo son enviados desde la iglesia de Antioquía por el Espíritu Santo. Juan Marcos va con ellos. Van a Seleucia y navegan a Chipre.</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Bernabé, Saulo y Juan Marcos: "¿Cómo se sienten?" Es posible que escuchen cosas como: "Emocionados de ver cómo trabajará Dios", "Tristes de dejar Antioquía", y "Listos para compartir las buenas nuevas".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Cuando llegan a Salamina, van a los lugares de adoración judíos y predican la palabra de Dios sobre Jesús. Juan Marcos los ayuda. Entonces viajan por la isla de Chipre hasta la ciudad de Pafos. Sergio Pablo, el sabio gobernador, llama a Bernabé y a Saulo porque quiere escuchar la palabra de Dios. Cuando Bernabé y Saulo llegan, se encuentran con un mago que está con el gobernador. El mago es un falso profeta judío llamado Bar-Jesús.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Bar-Jesús: "¿Cómo te sientes?" Es posible que escuchen cosas como: "Preocupado", "Frustrado" y "Asustado".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Elimas se opone a Bernabé y a Saulo e intenta evitar que el gobernador crea en 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Sergio: "¿Cómo te sientes?" Es posible que escuchen cosas como: "Me pregunto por qué Elimas se opone a Bernabé y a Saulo", "Con dudas sobre la verdad" e "Interesado en escuchar más".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Saulo, cuyo nombre romano es Pablo, está lleno del Espíritu Santo. Pablo mira directamente a Elimas.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al Espíritu Santo: "¿Cómo te sientes?" Es posible que escuchen cosas como: "Victorioso sobre el mal", "Contento de hablar a través de Pablo", y "Anhelando ver que se revele la gloria de Dios".</w:t>
      </w:r>
    </w:p>
    <w:p>
      <w:pPr/>
      <w:r>
        <w:rPr>
          <w:lang w:val="es_ES" w:bidi="es_ES"/>
        </w:rPr>
      </w:r>
      <w:r>
        <w:rPr>
          <w:lang w:val="es_ES" w:bidi="es_ES"/>
        </w:rPr>
        <w:t>Pablo dice: "Estás lleno de toda mentira y engaño. ¡Tú eres un hijo del diablo! ¡Tú eres enemigo de todo lo que es bueno! ¿Nunca dejarás de pervertir los caminos rectos del Señor? ¡Miren! Ahora la mano del Señor está sobre ti. Te quedarás ciego por un tiempo. Ni siquiera podrás ver la luz del sol".</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Pablo: "¿Cómo te sientes?" Es posible que escuchen cosas como: "Determinado a decir la verdad", "Fuerte en el Espíritu Santo", y "Listo para que las mentiras de Elimas sean silenciadas".</w:t>
      </w:r>
    </w:p>
    <w:p>
      <w:pPr/>
      <w:r>
        <w:rPr>
          <w:lang w:val="es_ES" w:bidi="es_ES"/>
        </w:rPr>
      </w:r>
      <w:r>
        <w:rPr>
          <w:lang w:val="es_ES" w:bidi="es_ES"/>
        </w:rPr>
        <w:t>Al instante, niebla y oscuridad cubrieron los ojos de Elimas. Él se queda ciego. Elimas avanza a tientas mientras se mueve, buscando a alguien que le tome la mano y lo guíe.</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Elimas: "¿Cómo te sientes?" Es posible que escuchen cosas como: "Asustado", "Confundido" y "Me pregunto cuánto durará esto".</w:t>
      </w:r>
    </w:p>
    <w:p>
      <w:pPr/>
      <w:r>
        <w:rPr>
          <w:lang w:val="es_ES" w:bidi="es_ES"/>
        </w:rPr>
      </w:r>
      <w:r>
        <w:rPr>
          <w:lang w:val="es_ES" w:bidi="es_ES"/>
        </w:rPr>
        <w:t>Cuando el gobernador ve lo que ha sucedido, cree. Sergio está asombrado por la enseñanza sobre el Señor 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Sergio: "¿Cómo te sientes?" Es posible que escuchen cosas como: "Realizado", "Alegre de que Dios haya dejado clara la verdad", y "Listo para abrazar el amor de Jesús".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Bernabé y Saulo son enviados por el Espíritu Santo. El </w:t>
      </w:r>
      <w:r>
        <w:rPr>
          <w:b/>
          <w:lang w:val="es_ES" w:bidi="es_ES"/>
        </w:rPr>
        <w:t>Espíritu Santo</w:t>
      </w:r>
      <w:r>
        <w:rPr>
          <w:lang w:val="es_ES" w:bidi="es_ES"/>
        </w:rPr>
        <w:t xml:space="preserve"> es el poder o la autoridad que Dios le da a alguien para que haga cosas extraordinarias. El Espíritu de Dios vive en todos los seguidores de Jesús y los guía de muchas maneras diferentes. El Espíritu de Dios dirigió a la iglesia en Antioquía para que enviara a Bernabé y a Saulo. Consulten el Glosario Principal para obtener más información sobre el </w:t>
      </w:r>
      <w:r>
        <w:rPr>
          <w:lang w:val="es_ES" w:bidi="es_ES"/>
        </w:rPr>
        <w:t>Espíritu Santo</w:t>
      </w:r>
      <w:r>
        <w:rPr>
          <w:lang w:val="es_ES" w:bidi="es_ES"/>
        </w:rPr>
        <w:t>. Usen la misma palabra que usaron en las historias anteriores para el Espíritu Santo.</w:t>
      </w:r>
    </w:p>
    <w:p>
      <w:pPr/>
      <w:r>
        <w:rPr>
          <w:lang w:val="es_ES" w:bidi="es_ES"/>
        </w:rPr>
      </w:r>
      <w:r>
        <w:rPr>
          <w:lang w:val="es_ES" w:bidi="es_ES"/>
        </w:rPr>
        <w:t xml:space="preserve">Bernabé y Saulo van a Seleucia y navegan a Chipre. Cuando llegan a Salamina, predican la palabra de Dios en las sinagogas judías. Las </w:t>
      </w:r>
      <w:r>
        <w:rPr>
          <w:b/>
          <w:lang w:val="es_ES" w:bidi="es_ES"/>
        </w:rPr>
        <w:t>sinagogas</w:t>
      </w:r>
      <w:r>
        <w:rPr>
          <w:lang w:val="es_ES" w:bidi="es_ES"/>
        </w:rPr>
        <w:t xml:space="preserve"> son edificios donde las personas judías se reúnen para adorar a Dios. Usen la misma palabra que usaron en las historias anteriores para sinagoga. Consulten el Glosario Principal para obtener más información sobre la </w:t>
      </w:r>
      <w:r>
        <w:rPr>
          <w:lang w:val="es_ES" w:bidi="es_ES"/>
        </w:rPr>
        <w:t>sinagoga</w:t>
      </w:r>
      <w:r>
        <w:rPr>
          <w:lang w:val="es_ES" w:bidi="es_ES"/>
        </w:rPr>
        <w:t>. Juan Marcos ayuda a Bernabé y a Saulo.</w:t>
      </w:r>
    </w:p>
    <w:p>
      <w:pPr/>
      <w:r>
        <w:rPr>
          <w:lang w:val="es_ES" w:bidi="es_ES"/>
        </w:rPr>
      </w:r>
      <w:r>
        <w:rPr>
          <w:lang w:val="es_ES" w:bidi="es_ES"/>
        </w:rPr>
        <w:t xml:space="preserve">Viajan por Chipre hasta la ciudad de Pafos y se encuentran con Bar-Jesús, un </w:t>
      </w:r>
      <w:r>
        <w:rPr>
          <w:b/>
          <w:lang w:val="es_ES" w:bidi="es_ES"/>
        </w:rPr>
        <w:t>mago</w:t>
      </w:r>
      <w:r>
        <w:rPr>
          <w:lang w:val="es_ES" w:bidi="es_ES"/>
        </w:rPr>
        <w:t xml:space="preserve"> o </w:t>
      </w:r>
      <w:r>
        <w:rPr>
          <w:b/>
          <w:lang w:val="es_ES" w:bidi="es_ES"/>
        </w:rPr>
        <w:t>hechicero</w:t>
      </w:r>
      <w:r>
        <w:rPr>
          <w:lang w:val="es_ES" w:bidi="es_ES"/>
        </w:rPr>
        <w:t xml:space="preserve">. Por lo general, los magos son hombres sabios, sacerdotes y astrólogos orientales, hábiles para interpretar sueños y otras artes mágicas. Los magos intentan sanar enfermedades, traer bendiciones físicas, maldecir a otros, protegerse contra maldiciones o demonios, o hablar de eventos futuros. La palabra mago se puede usar negativamente, lo que sucede dos veces en Hechos. El primer caso es sobre Simón, un mago que intentó pagarle a Pedro por el poder de dar el Espíritu Santo a las personas. El segundo caso es Bar-Jesús, un mago judío y falso profeta. Un </w:t>
      </w:r>
      <w:r>
        <w:rPr>
          <w:b/>
          <w:lang w:val="es_ES" w:bidi="es_ES"/>
        </w:rPr>
        <w:t>falso profeta</w:t>
      </w:r>
      <w:r>
        <w:rPr>
          <w:lang w:val="es_ES" w:bidi="es_ES"/>
        </w:rPr>
        <w:t xml:space="preserve"> es alguien que dice que su mensaje es de Dios, pero no lo es.</w:t>
      </w:r>
    </w:p>
    <w:p>
      <w:pPr/>
      <w:r>
        <w:rPr>
          <w:lang w:val="es_ES" w:bidi="es_ES"/>
        </w:rPr>
      </w:r>
      <w:r>
        <w:rPr>
          <w:lang w:val="es_ES" w:bidi="es_ES"/>
        </w:rPr>
        <w:t xml:space="preserve">Bar-Jesús está con Sergio Pablo, el procónsul de Chipre. Un </w:t>
      </w:r>
      <w:r>
        <w:rPr>
          <w:b/>
          <w:lang w:val="es_ES" w:bidi="es_ES"/>
        </w:rPr>
        <w:t>procónsul</w:t>
      </w:r>
      <w:r>
        <w:rPr>
          <w:lang w:val="es_ES" w:bidi="es_ES"/>
        </w:rPr>
        <w:t xml:space="preserve"> es un funcionario romano que gobierna una provincia, o una región dentro de un imperio. Sergio llama a Bernabé y a Saulo a su corte para escuchar la palabra de Dios. Bar-Jesús, también llamado Elimas, se opone a Bernabé y a Saulo.</w:t>
      </w:r>
    </w:p>
    <w:p>
      <w:pPr/>
      <w:r>
        <w:rPr>
          <w:lang w:val="es_ES" w:bidi="es_ES"/>
        </w:rPr>
      </w:r>
      <w:r>
        <w:rPr>
          <w:lang w:val="es_ES" w:bidi="es_ES"/>
        </w:rPr>
        <w:t xml:space="preserve">Saulo, cuyo nombre romano es Pablo, está lleno del </w:t>
      </w:r>
      <w:r>
        <w:rPr>
          <w:b/>
          <w:lang w:val="es_ES" w:bidi="es_ES"/>
        </w:rPr>
        <w:t>Espíritu Santo</w:t>
      </w:r>
      <w:r>
        <w:rPr>
          <w:lang w:val="es_ES" w:bidi="es_ES"/>
        </w:rPr>
        <w:t>. Pablo está lleno del Espíritu Santo porque se ha apartado de su pecado y se ha vuelto a Dios creyendo en Jesús. Los seguidores de Jesús reciben el Espíritu Santo cuando comienzan su nueva vida en Cristo. El Espíritu Santo guía a Pablo en qué hacer y decir, a veces de una manera muy específica.</w:t>
      </w:r>
    </w:p>
    <w:p>
      <w:pPr/>
      <w:r>
        <w:rPr>
          <w:lang w:val="es_ES" w:bidi="es_ES"/>
        </w:rPr>
      </w:r>
      <w:r>
        <w:rPr>
          <w:lang w:val="es_ES" w:bidi="es_ES"/>
        </w:rPr>
        <w:t xml:space="preserve">Pablo reprende a Elimas y dice que Elimas está lleno de engaño y fraude. </w:t>
      </w:r>
      <w:r>
        <w:rPr>
          <w:b/>
          <w:lang w:val="es_ES" w:bidi="es_ES"/>
        </w:rPr>
        <w:t>Engañar</w:t>
      </w:r>
      <w:r>
        <w:rPr>
          <w:lang w:val="es_ES" w:bidi="es_ES"/>
        </w:rPr>
        <w:t xml:space="preserve"> es mentir a las personas de una manera perjudicial. </w:t>
      </w:r>
      <w:r>
        <w:rPr>
          <w:b/>
          <w:lang w:val="es_ES" w:bidi="es_ES"/>
        </w:rPr>
        <w:t>Fraude</w:t>
      </w:r>
      <w:r>
        <w:rPr>
          <w:lang w:val="es_ES" w:bidi="es_ES"/>
        </w:rPr>
        <w:t xml:space="preserve"> es trampa o malicia, hacer cosas para perjudicar o dañar a las personas de maneras deshonestas.</w:t>
      </w:r>
    </w:p>
    <w:p>
      <w:pPr/>
      <w:r>
        <w:rPr>
          <w:lang w:val="es_ES" w:bidi="es_ES"/>
        </w:rPr>
      </w:r>
      <w:r>
        <w:rPr>
          <w:lang w:val="es_ES" w:bidi="es_ES"/>
        </w:rPr>
        <w:t xml:space="preserve">Pablo dice que Elimas es un hijo del diablo. </w:t>
      </w:r>
      <w:r>
        <w:rPr>
          <w:b/>
          <w:lang w:val="es_ES" w:bidi="es_ES"/>
        </w:rPr>
        <w:t>Hijo del diablo</w:t>
      </w:r>
      <w:r>
        <w:rPr>
          <w:lang w:val="es_ES" w:bidi="es_ES"/>
        </w:rPr>
        <w:t xml:space="preserve"> es una manera de decir que Elimas es como el diablo.</w:t>
      </w:r>
    </w:p>
    <w:p>
      <w:pPr/>
      <w:r>
        <w:rPr>
          <w:lang w:val="es_ES" w:bidi="es_ES"/>
        </w:rPr>
      </w:r>
      <w:r>
        <w:rPr>
          <w:lang w:val="es_ES" w:bidi="es_ES"/>
        </w:rPr>
        <w:t xml:space="preserve">Pablo dice que Elimas es enemigo de toda justicia. </w:t>
      </w:r>
      <w:r>
        <w:rPr>
          <w:b/>
          <w:lang w:val="es_ES" w:bidi="es_ES"/>
        </w:rPr>
        <w:t>Justicia</w:t>
      </w:r>
      <w:r>
        <w:rPr>
          <w:lang w:val="es_ES" w:bidi="es_ES"/>
        </w:rPr>
        <w:t xml:space="preserve"> aquí se refiere a todo lo que es correcto o santo. Elimas se opone activamente a todo lo que es irreprochable o bueno. Consulten el Glosario Principal para obtener más información sobre </w:t>
      </w:r>
      <w:r>
        <w:rPr>
          <w:lang w:val="es_ES" w:bidi="es_ES"/>
        </w:rPr>
        <w:t>justicia</w:t>
      </w:r>
      <w:r>
        <w:rPr>
          <w:lang w:val="es_ES" w:bidi="es_ES"/>
        </w:rPr>
        <w:t>. Usen la misma palabra que usaron en las historias anteriores para justicia.</w:t>
      </w:r>
    </w:p>
    <w:p>
      <w:pPr/>
      <w:r>
        <w:rPr>
          <w:lang w:val="es_ES" w:bidi="es_ES"/>
        </w:rPr>
      </w:r>
      <w:r>
        <w:rPr>
          <w:lang w:val="es_ES" w:bidi="es_ES"/>
        </w:rPr>
        <w:t xml:space="preserve">Pablo le dice a Elimas: "¿Nunca dejarás de pervertir los caminos rectos del Señor?" </w:t>
      </w:r>
      <w:r>
        <w:rPr>
          <w:b/>
          <w:lang w:val="es_ES" w:bidi="es_ES"/>
        </w:rPr>
        <w:t>Pervertir</w:t>
      </w:r>
      <w:r>
        <w:rPr>
          <w:lang w:val="es_ES" w:bidi="es_ES"/>
        </w:rPr>
        <w:t xml:space="preserve"> significa doblar, retorcer o hacer que algo esté torcido. Algunas traducciones dicen: "¿No dejarás de torcer los caminos rectos del Señor?" Elimas está tratando de convertir la verdad del Señor en mentiras. Aquí, el </w:t>
      </w:r>
      <w:r>
        <w:rPr>
          <w:b/>
          <w:lang w:val="es_ES" w:bidi="es_ES"/>
        </w:rPr>
        <w:t>Señor</w:t>
      </w:r>
      <w:r>
        <w:rPr>
          <w:lang w:val="es_ES" w:bidi="es_ES"/>
        </w:rPr>
        <w:t xml:space="preserve"> se refiere a Dios. Consulten el Glosario Principal para obtener más información sobre </w:t>
      </w:r>
      <w:r>
        <w:rPr>
          <w:lang w:val="es_ES" w:bidi="es_ES"/>
        </w:rPr>
        <w:t>Señor</w:t>
      </w:r>
      <w:r>
        <w:rPr>
          <w:lang w:val="es_ES" w:bidi="es_ES"/>
        </w:rPr>
        <w:t>. Usen la misma palabra que usaron en las historias anteriores para Señor.</w:t>
      </w:r>
    </w:p>
    <w:p>
      <w:pPr/>
      <w:r>
        <w:rPr>
          <w:lang w:val="es_ES" w:bidi="es_ES"/>
        </w:rPr>
      </w:r>
      <w:r>
        <w:rPr>
          <w:lang w:val="es_ES" w:bidi="es_ES"/>
        </w:rPr>
        <w:t xml:space="preserve">Entonces Pablo dice: "He aquí, ahora la mano del Señor está contra ti. Te vas a quedar ciego por un tiempo, sin poder ver la luz del sol". </w:t>
      </w:r>
      <w:r>
        <w:rPr>
          <w:b/>
          <w:lang w:val="es_ES" w:bidi="es_ES"/>
        </w:rPr>
        <w:t>Mano del Señor</w:t>
      </w:r>
      <w:r>
        <w:rPr>
          <w:lang w:val="es_ES" w:bidi="es_ES"/>
        </w:rPr>
        <w:t xml:space="preserve"> es una expresión que se usa en el Antiguo Testamento, que significa el poder del Señor Dios. Aquí, se refiere al poder del Señor para juzgar y castigar. El </w:t>
      </w:r>
      <w:r>
        <w:rPr>
          <w:b/>
          <w:lang w:val="es_ES" w:bidi="es_ES"/>
        </w:rPr>
        <w:t>Señor</w:t>
      </w:r>
      <w:r>
        <w:rPr>
          <w:lang w:val="es_ES" w:bidi="es_ES"/>
        </w:rPr>
        <w:t xml:space="preserve"> se refiere a Dios. Consulten el Glosario Principal para obtener más información sobre </w:t>
      </w:r>
      <w:r>
        <w:rPr>
          <w:lang w:val="es_ES" w:bidi="es_ES"/>
        </w:rPr>
        <w:t>Señor</w:t>
      </w:r>
      <w:r>
        <w:rPr>
          <w:lang w:val="es_ES" w:bidi="es_ES"/>
        </w:rPr>
        <w:t>. Usen la misma palabra que usaron en las historias anteriores para Señor.</w:t>
      </w:r>
    </w:p>
    <w:p>
      <w:pPr/>
      <w:r>
        <w:rPr>
          <w:lang w:val="es_ES" w:bidi="es_ES"/>
        </w:rPr>
      </w:r>
      <w:r>
        <w:rPr>
          <w:lang w:val="es_ES" w:bidi="es_ES"/>
        </w:rPr>
        <w:t xml:space="preserve">Inmediatamente niebla y oscuridad cayeron sobre Elimas. Esta es una manera de decir que Elimas se quedó ciego. Él busca a alguien para que lo guíe. Cuando el gobernador ve lo que sucede, cree. Sergio está asombrado por la enseñanza del </w:t>
      </w:r>
      <w:r>
        <w:rPr>
          <w:b/>
          <w:lang w:val="es_ES" w:bidi="es_ES"/>
        </w:rPr>
        <w:t>Señor</w:t>
      </w:r>
      <w:r>
        <w:rPr>
          <w:lang w:val="es_ES" w:bidi="es_ES"/>
        </w:rPr>
        <w:t xml:space="preserve">. Aquí, Señor se refiere al Señor Jesús. Lucas a menudo se refiere a Jesús como "Señor", como un título de respeto. Consulten el Glosario Principal para obtener más información sobre </w:t>
      </w:r>
      <w:r>
        <w:rPr>
          <w:lang w:val="es_ES" w:bidi="es_ES"/>
        </w:rPr>
        <w:t>Señor</w:t>
      </w:r>
      <w:r>
        <w:rPr>
          <w:lang w:val="es_ES" w:bidi="es_ES"/>
        </w:rPr>
        <w:t>. Usen la misma palabra que usaron en las historias anteriores para Señor.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13:13–22</w:t>
      </w:r>
      <w:r>
        <w:rPr>
          <w:lang w:val="es_ES" w:bidi="es_ES"/>
        </w:rPr>
      </w:r>
    </w:p>
    <w:p>
      <w:pPr>
        <w:pStyle w:val="Heading3"/>
      </w:pPr>
      <w:r>
        <w:rPr>
          <w:lang w:val="es_ES" w:bidi="es_ES"/>
        </w:rPr>
        <w:t>Escuchar con el corazón</w:t>
      </w:r>
    </w:p>
    <w:p>
      <w:pPr/>
      <w:r>
        <w:rPr>
          <w:lang w:val="es_ES" w:bidi="es_ES"/>
        </w:rPr>
      </w:r>
      <w:r>
        <w:rPr>
          <w:lang w:val="es_ES" w:bidi="es_ES"/>
        </w:rPr>
        <w:t>Escuchen Hechos 13:13–22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Bernabé y Saulo fueron enviados por el Espíritu Santo a través de la iglesia en Antioquía de Siria. Bernabé y Saulo fueron a Chipre y predicaron allí, con Juan Marcos como su ayudante. Lucas comienza el siguiente pasaje con la frase: "Pablo y sus compañeros". Tenga en cuenta que la posición de Pablo es diferente ahora. Antes, Lucas escribió "Bernabé y Saulo". Ahora Lucas enumera a Pablo primero, usando el nombre romano de Pablo. Pablo es el líder. Los compañeros de Pablo son Bernabé y Juan Marcos.</w:t>
      </w:r>
    </w:p>
    <w:p>
      <w:pPr/>
      <w:r>
        <w:rPr>
          <w:lang w:val="es_ES" w:bidi="es_ES"/>
        </w:rPr>
      </w:r>
      <w:r>
        <w:rPr>
          <w:lang w:val="es_ES" w:bidi="es_ES"/>
        </w:rPr>
        <w:t>Pablo, Bernabé y Juan Marcos dejan Chipre. Navegan a Perga, a más de 300 kilómetros al noroeste de Chipre. Perga es la capital de la provincia de Panfilia.</w:t>
      </w:r>
    </w:p>
    <w:p>
      <w:pPr/>
      <w:r>
        <w:rPr>
          <w:lang w:val="es_ES" w:bidi="es_ES"/>
        </w:rPr>
      </w:r>
      <w:r>
        <w:rPr>
          <w:lang w:val="es_ES" w:bidi="es_ES"/>
        </w:rPr>
        <w:t xml:space="preserve">Miren un mapa que incluya la </w:t>
      </w:r>
      <w:r>
        <w:rPr>
          <w:lang w:val="es_ES" w:bidi="es_ES"/>
        </w:rPr>
        <w:t>ciudad de Pafos en Chipre, la región de Panfilia, incluida la ciudad de Perga, la región de Frigia, incluida la ciudad de Antioquía; la región de Pisidia, y Jerusalén.</w:t>
      </w:r>
    </w:p>
    <w:p>
      <w:pPr/>
      <w:r>
        <w:rPr>
          <w:lang w:val="es_ES" w:bidi="es_ES"/>
        </w:rPr>
      </w:r>
      <w:r>
        <w:rPr>
          <w:lang w:val="es_ES" w:bidi="es_ES"/>
        </w:rPr>
        <w:t>En Perga, Juan Marcos deja a Pablo y a Bernabé. Juan Marcos regresa a Jerusalén, su ciudad natal. Lucas no dice por qué Juan Marcos deja a Pablo y a Bernabé. Más tarde, en Hechos, nos enteramos de que Pablo está muy descontento de que Juan Marcos se haya ido. Pablo y Bernabé viajan por tierra unos 200 kilómetros hacia el norte hasta Antioquía de Pisidia, o Antioquía en Pisidia. El viaje de Perga a Antioquía de Pisidia es a través de una cordillera rocosa con valles fluviales. La tierra que cruzan está vacía y es conocida por los ladrones que esperan a los viajeros. Antioquía en Pisidia es diferente de Antioquía en Siria. Antioquía de Pisidia es la ciudad principal de la parte sur de la provincia. Hay una gran población judía en Antioquía de Pisidia.</w:t>
      </w:r>
    </w:p>
    <w:p>
      <w:pPr/>
      <w:r>
        <w:rPr>
          <w:lang w:val="es_ES" w:bidi="es_ES"/>
        </w:rPr>
      </w:r>
      <w:r>
        <w:rPr>
          <w:lang w:val="es_ES" w:bidi="es_ES"/>
        </w:rPr>
        <w:t>En Antioquía de Pisidia, Pablo y Bernabé van a la sinagoga primero, como lo hicieron en Chipre. Las sinagogas no son solo un lugar de culto para los judíos, sino un centro para la educación, las reuniones sociales y la administración de los asuntos de la comunidad. El sábado, el día de adoración judío, Pablo y Bernabé se sientan en la sinagoga para el servicio. Más adelante en este pasaje, sabemos que en la multitud hay tanto personas que son judías de nacimiento como personas no judías que creen en Dios.</w:t>
      </w:r>
    </w:p>
    <w:p>
      <w:pPr/>
      <w:r>
        <w:rPr>
          <w:lang w:val="es_ES" w:bidi="es_ES"/>
        </w:rPr>
      </w:r>
      <w:r>
        <w:rPr>
          <w:lang w:val="es_ES" w:bidi="es_ES"/>
        </w:rPr>
        <w:t xml:space="preserve">Busquen una imagen de una </w:t>
      </w:r>
      <w:r>
        <w:rPr>
          <w:lang w:val="es_ES" w:bidi="es_ES"/>
        </w:rPr>
        <w:t>sinagoga</w:t>
      </w:r>
      <w:r>
        <w:rPr>
          <w:lang w:val="es_ES" w:bidi="es_ES"/>
        </w:rPr>
        <w:t xml:space="preserve"> judía.</w:t>
      </w:r>
    </w:p>
    <w:p>
      <w:pPr/>
      <w:r>
        <w:rPr>
          <w:lang w:val="es_ES" w:bidi="es_ES"/>
        </w:rPr>
      </w:r>
      <w:r>
        <w:rPr>
          <w:lang w:val="es_ES" w:bidi="es_ES"/>
        </w:rPr>
        <w:t>En un servicio de la sinagoga, los líderes generalmente leen en voz alta la Ley y los Profetas. La Ley y los Profetas es una manera común de referirse a las Escrituras judías. La Ley consiste en los libros de Moisés, los primeros cinco libros de la Biblia. Los Profetas se refiere a otros escritos del Antiguo Testamento, incluidos los libros históricos y libros escritos por otros profetas. Después de las lecturas, es común que alguien adecuado en la multitud enseñe a partir de las Escrituras. La enseñanza generalmente se relaciona con la lectura que acaba de realizarse. Los funcionarios de la sinagoga, o líderes judíos a cargo de las reuniones, envían un mensaje a Pablo y a Bernabé. Los líderes se dirigen a Pablo y a Bernabé como hermanos porque son compañeros judíos. Les dicen a Pablo y a Bernabé que compartan una palabra de exhortación, o aliento, si tienen una.</w:t>
      </w:r>
    </w:p>
    <w:p>
      <w:pPr/>
      <w:r>
        <w:rPr>
          <w:lang w:val="es_ES" w:bidi="es_ES"/>
        </w:rPr>
      </w:r>
      <w:r>
        <w:rPr>
          <w:lang w:val="es_ES" w:bidi="es_ES"/>
        </w:rPr>
        <w:t>En su comunidad, ¿para qué tipos de reuniones alguien da un discurso o mensaje? ¿Cómo se selecciona al orador? ¿Cuánto tiempo tiene el orador generalmente para preparar su mensaje?</w:t>
      </w:r>
    </w:p>
    <w:p>
      <w:pPr/>
      <w:r>
        <w:rPr>
          <w:lang w:val="es_ES" w:bidi="es_ES"/>
        </w:rPr>
      </w:r>
      <w:r>
        <w:rPr>
          <w:lang w:val="es_ES" w:bidi="es_ES"/>
        </w:rPr>
        <w:t>En la cultura judía, un orador se sienta. En la cultura griega, un orador se pone de pie. Pablo sigue la costumbre griega y se pone de pie para hablar, tal vez porque hay personas no judías en la multitud. Al igual que los mensajes que Pedro y Esteban dieron en los pasajes anteriores, Pablo cuenta cómo Dios ha obrado a lo largo de la historia judía. Pablo comparte cómo Dios mantuvo sus promesas y cómo las promesas de Dios fueron cumplidas por Jesús.</w:t>
      </w:r>
    </w:p>
    <w:p>
      <w:pPr/>
      <w:r>
        <w:rPr>
          <w:lang w:val="es_ES" w:bidi="es_ES"/>
        </w:rPr>
      </w:r>
      <w:r>
        <w:rPr>
          <w:lang w:val="es_ES" w:bidi="es_ES"/>
        </w:rPr>
        <w:t>En su comunidad, ¿en qué tipo de ocasiones se vuelve a contar la historia de su pueblo o tribu? ¿Quién cuenta la historia de su pueblo?</w:t>
      </w:r>
    </w:p>
    <w:p>
      <w:pPr/>
      <w:r>
        <w:rPr>
          <w:lang w:val="es_ES" w:bidi="es_ES"/>
        </w:rPr>
      </w:r>
      <w:r>
        <w:rPr>
          <w:lang w:val="es_ES" w:bidi="es_ES"/>
        </w:rPr>
        <w:t>Pablo comienza diciendo: "Hombres de Israel y vosotros que teméis a Dios". Hombres de Israel se refiere a los que son judíos de nacimiento, descendientes de Israel. "Los que temen a Dios" se refiere a los no judíos que creen en Dios y lo adoran o que están interesados en el Dios de los judíos. Pablo está hablando a todos los presentes, tanto judíos como no judíos.</w:t>
      </w:r>
    </w:p>
    <w:p>
      <w:pPr/>
      <w:r>
        <w:rPr>
          <w:lang w:val="es_ES" w:bidi="es_ES"/>
        </w:rPr>
      </w:r>
      <w:r>
        <w:rPr>
          <w:lang w:val="es_ES" w:bidi="es_ES"/>
        </w:rPr>
        <w:t>Pablo dice que el Dios de los israelitas eligió a los padres, o antepasados del pueblo judío, para ser su pueblo especial. Dios les hizo un grupo de personas numeroso y fuerte mientras vivían en Egipto. Con el poder de Dios, o con brazo extendido, Dios los sacó de Egipto. Durante cuarenta años, Dios cuidó de los israelitas en el desierto. Esto puede significar que Dios proveyó a los israelitas en el desierto, o que Dios soportó su mal comportamiento. Ambos significados son verdaderos porque los israelitas a menudo se rebelaban contra Dios, y Dios siempre les proveyó mientras estaban en el desierto.</w:t>
      </w:r>
    </w:p>
    <w:p>
      <w:pPr/>
      <w:r>
        <w:rPr>
          <w:lang w:val="es_ES" w:bidi="es_ES"/>
        </w:rPr>
      </w:r>
      <w:r>
        <w:rPr>
          <w:lang w:val="es_ES" w:bidi="es_ES"/>
        </w:rPr>
        <w:t>Entonces Dios trajo a su pueblo a la tierra de Canaán. Dios les dio a los israelitas la tierra de Canaán como herencia. Dios ayudó a los israelitas a conquistar las siete naciones que vivían allí, e hizo posible que los israelitas fueran dueños de Canaán. Los israelitas estuvieron en Egipto por 400 años. Entonces estuvieron en el desierto durante 40 años. Entonces conquistaron las naciones en Canaán durante diez años. Esto suma 450 años.</w:t>
      </w:r>
    </w:p>
    <w:p>
      <w:pPr/>
      <w:r>
        <w:rPr>
          <w:lang w:val="es_ES" w:bidi="es_ES"/>
        </w:rPr>
      </w:r>
      <w:r>
        <w:rPr>
          <w:lang w:val="es_ES" w:bidi="es_ES"/>
        </w:rPr>
        <w:t xml:space="preserve">Miren un mapa que incluya la </w:t>
      </w:r>
      <w:r>
        <w:rPr>
          <w:lang w:val="es_ES" w:bidi="es_ES"/>
        </w:rPr>
        <w:t>tierra de Canaán.</w:t>
      </w:r>
    </w:p>
    <w:p>
      <w:pPr/>
      <w:r>
        <w:rPr>
          <w:lang w:val="es_ES" w:bidi="es_ES"/>
        </w:rPr>
      </w:r>
      <w:r>
        <w:rPr>
          <w:lang w:val="es_ES" w:bidi="es_ES"/>
        </w:rPr>
        <w:t>En Canaán, Dios les dio a los israelitas jueces o jefes para gobernarlos. El último juez fue Samuel. Samuel también le dio al pueblo de Dios mensajes de Dios. Cuando los israelitas le pidieron a Samuel un rey, Dios nombró a Saulo. Israel estaba formado por 12 tribus, y Saúl era de la tribu de Benjamín. Dios quitó a Saúl e hizo a David el rey de los israelitas. Dios aprueba a David. Pablo nos dice lo que Dios dijo sobre David en dos lugares diferentes en las Escrituras israelitas: David es un hombre que agrada mucho a Dios. David hará todo lo que Dios quiere que haga.</w:t>
      </w:r>
    </w:p>
    <w:p>
      <w:pPr/>
      <w:r>
        <w:rPr>
          <w:lang w:val="es_ES" w:bidi="es_ES"/>
        </w:rPr>
      </w:r>
      <w:r>
        <w:rPr>
          <w:lang w:val="es_ES" w:bidi="es_ES"/>
        </w:rPr>
        <w:t>En su idioma o cultura, ¿qué tipo de cosas dicen sobre alguien que les gusta mucho? ¿Cómo expresan que les gusta o aprueban a alguien?</w:t>
      </w:r>
    </w:p>
    <w:p>
      <w:pPr/>
      <w:r>
        <w:rPr>
          <w:lang w:val="es_ES" w:bidi="es_ES"/>
        </w:rPr>
      </w:r>
      <w:r>
        <w:rPr>
          <w:lang w:val="es_ES" w:bidi="es_ES"/>
        </w:rPr>
        <w:t>En la primera parte del mensaje de Pablo, Pablo relata cómo Dios salva y ama a Israel. Después de esto, el relato histórico de Pablo cambiará de David a Jesús.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Ayudarán al equipo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Pablo, Bernabé y Juan Marcos navegan de la ciudad de Pafos en Chipre a Perga en Panfilia.</w:t>
      </w:r>
    </w:p>
    <w:p>
      <w:pPr/>
      <w:r>
        <w:rPr>
          <w:lang w:val="es_ES" w:bidi="es_ES"/>
        </w:rPr>
      </w:r>
      <w:r>
        <w:rPr>
          <w:b/>
          <w:lang w:val="es_ES" w:bidi="es_ES"/>
        </w:rPr>
        <w:t>Segunda escena:</w:t>
      </w:r>
      <w:r>
        <w:rPr>
          <w:lang w:val="es_ES" w:bidi="es_ES"/>
        </w:rPr>
        <w:t xml:space="preserve"> En Perga, Juan Marcos deja a Pablo y a Bernabé y regresa a Jerusalén. Pablo y Bernabé viajan de Perga a Antioquía en Pisidia.</w:t>
      </w:r>
    </w:p>
    <w:p>
      <w:pPr/>
      <w:r>
        <w:rPr>
          <w:lang w:val="es_ES" w:bidi="es_ES"/>
        </w:rPr>
      </w:r>
      <w:r>
        <w:rPr>
          <w:b/>
          <w:lang w:val="es_ES" w:bidi="es_ES"/>
        </w:rPr>
        <w:t>Tercera escena:</w:t>
      </w:r>
      <w:r>
        <w:rPr>
          <w:lang w:val="es_ES" w:bidi="es_ES"/>
        </w:rPr>
        <w:t xml:space="preserve"> El sábado, Pablo y Bernabé van a la sinagoga. Después de las lecturas habituales, los líderes de la sinagoga le piden a Pablo y a Bernabé que den una palabra de aliento al pueblo.</w:t>
      </w:r>
    </w:p>
    <w:p>
      <w:pPr/>
      <w:r>
        <w:rPr>
          <w:lang w:val="es_ES" w:bidi="es_ES"/>
        </w:rPr>
      </w:r>
      <w:r>
        <w:rPr>
          <w:b/>
          <w:lang w:val="es_ES" w:bidi="es_ES"/>
        </w:rPr>
        <w:t>Cuarta escena:</w:t>
      </w:r>
      <w:r>
        <w:rPr>
          <w:lang w:val="es_ES" w:bidi="es_ES"/>
        </w:rPr>
        <w:t xml:space="preserve"> Pablo se dirige a la multitud, tanto judíos como no judíos. Pablo comienza con la historia de Dios cumpliendo sus promesas a los antepasados de Israel hasta la época del rey David.</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Juan Marcos</w:t>
      </w:r>
    </w:p>
    <w:p>
      <w:pPr>
        <w:pStyle w:val="ListBullet"/>
        <w:spacing w:line="240" w:lineRule="auto"/>
        <w:ind w:left="720"/>
      </w:pPr>
      <w:r>
        <w:rPr>
          <w:lang w:val="es_ES" w:bidi="es_ES"/>
        </w:rPr>
      </w:r>
      <w:r>
        <w:rPr>
          <w:lang w:val="es_ES" w:bidi="es_ES"/>
        </w:rPr>
        <w:t>Líderes de la sinagoga</w:t>
      </w:r>
    </w:p>
    <w:p>
      <w:pPr>
        <w:pStyle w:val="ListBullet"/>
        <w:spacing w:line="240" w:lineRule="auto"/>
        <w:ind w:left="720"/>
      </w:pPr>
      <w:r>
        <w:rPr>
          <w:lang w:val="es_ES" w:bidi="es_ES"/>
        </w:rPr>
      </w:r>
      <w:r>
        <w:rPr>
          <w:lang w:val="es_ES" w:bidi="es_ES"/>
        </w:rPr>
        <w:t>Judíos que asisten a la reunión del sábado en la sinagoga</w:t>
      </w:r>
    </w:p>
    <w:p>
      <w:pPr>
        <w:pStyle w:val="ListBullet"/>
        <w:spacing w:line="240" w:lineRule="auto"/>
        <w:ind w:left="720"/>
      </w:pPr>
      <w:r>
        <w:rPr>
          <w:lang w:val="es_ES" w:bidi="es_ES"/>
        </w:rPr>
      </w:r>
      <w:r>
        <w:rPr>
          <w:lang w:val="es_ES" w:bidi="es_ES"/>
        </w:rPr>
        <w:t>No judíos que adoran a Dios y están asistiendo a la reunión del sábado en la sinagoga</w:t>
      </w:r>
    </w:p>
    <w:p>
      <w:pPr>
        <w:pStyle w:val="ListBullet"/>
        <w:spacing w:line="240" w:lineRule="auto"/>
        <w:ind w:left="720"/>
      </w:pPr>
      <w:r>
        <w:rPr>
          <w:lang w:val="es_ES" w:bidi="es_ES"/>
        </w:rPr>
      </w:r>
      <w:r>
        <w:rPr>
          <w:lang w:val="es_ES" w:bidi="es_ES"/>
        </w:rPr>
        <w:t>Israelitas</w:t>
      </w:r>
    </w:p>
    <w:p>
      <w:pPr>
        <w:pStyle w:val="ListBullet"/>
        <w:spacing w:line="240" w:lineRule="auto"/>
        <w:ind w:left="720"/>
      </w:pPr>
      <w:r>
        <w:rPr>
          <w:lang w:val="es_ES" w:bidi="es_ES"/>
        </w:rPr>
      </w:r>
      <w:r>
        <w:rPr>
          <w:lang w:val="es_ES" w:bidi="es_ES"/>
        </w:rPr>
        <w:t>Jueces sobre Israel</w:t>
      </w:r>
    </w:p>
    <w:p>
      <w:pPr>
        <w:pStyle w:val="ListBullet"/>
        <w:spacing w:line="240" w:lineRule="auto"/>
        <w:ind w:left="720"/>
      </w:pPr>
      <w:r>
        <w:rPr>
          <w:lang w:val="es_ES" w:bidi="es_ES"/>
        </w:rPr>
      </w:r>
      <w:r>
        <w:rPr>
          <w:lang w:val="es_ES" w:bidi="es_ES"/>
        </w:rPr>
        <w:t>Samuel</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David</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tener en cuenta que hay muchas ubicaciones en este pasaje. Tengan un mapa de la región disponible.</w:t>
      </w:r>
    </w:p>
    <w:p>
      <w:pPr/>
      <w:r>
        <w:rPr>
          <w:lang w:val="es_ES" w:bidi="es_ES"/>
        </w:rPr>
      </w:r>
      <w:r>
        <w:rPr>
          <w:lang w:val="es_ES" w:bidi="es_ES"/>
        </w:rPr>
        <w:t>Miren un mapa que incluya la ciu</w:t>
      </w:r>
      <w:r>
        <w:rPr>
          <w:lang w:val="es_ES" w:bidi="es_ES"/>
        </w:rPr>
        <w:t>dad de Pafos en Chipre, la región de Panfilia, incluida la ciudad de Perga, la región de Frigia, incluida la ciudad de Antioquía; la región de Pisidia, y Jerusalén.</w:t>
      </w:r>
    </w:p>
    <w:p>
      <w:pPr/>
      <w:r>
        <w:rPr>
          <w:lang w:val="es_ES" w:bidi="es_ES"/>
        </w:rPr>
      </w:r>
      <w:r>
        <w:rPr>
          <w:lang w:val="es_ES" w:bidi="es_ES"/>
        </w:rPr>
        <w:t>Esta historia comienza en la ciudad de Pafos en la costa occidental de Chipre. Pablo, Bernabé y Juan Marcos navegan al noroeste más de 300 kilómetros hasta Perga. En la mayoría de las traducciones, el texto dice que "vinieron a Perga", lo que significa que fueron a Perga o llegaron a Perga. Elijan una manera clara de expresar esto en su idioma.</w:t>
      </w:r>
    </w:p>
    <w:p>
      <w:pPr/>
      <w:r>
        <w:rPr>
          <w:lang w:val="es_ES" w:bidi="es_ES"/>
        </w:rPr>
      </w:r>
      <w:r>
        <w:rPr>
          <w:lang w:val="es_ES" w:bidi="es_ES"/>
        </w:rPr>
        <w:t>En este viaje, Perga es solo un punto de parada. En Perga, Juan Marcos deja a Pablo y a Bernabé y viaja de regreso a Jerusalén, su hogar. Pablo y Bernabé dejan Perga y van a Antioquía en Pisidia. El texto dice que salieron de Perga y llegaron a Antioquía. Es importante describir los movimientos de su viaje de una manera que sea clara en su idioma.</w:t>
      </w:r>
    </w:p>
    <w:p>
      <w:pPr/>
      <w:r>
        <w:rPr>
          <w:lang w:val="es_ES" w:bidi="es_ES"/>
        </w:rPr>
      </w:r>
      <w:r>
        <w:rPr>
          <w:lang w:val="es_ES" w:bidi="es_ES"/>
        </w:rPr>
        <w:t>En Antioquía de Pisidia, Pablo y Bernabé van y se sientan en la sinagoga el sábado. Después de las lecturas habituales de las Escrituras judías, los líderes de la sinagoga envían un mensaje a Pablo y a Bernabé. Los saludan educadamente con: "Hermanos, si tienen alguna palabra de aliento para el pueblo, díganla". Es importante tener en cuenta que esta es una petición imperativa, o una orden, no solo una invitación educada.</w:t>
      </w:r>
    </w:p>
    <w:p>
      <w:pPr/>
      <w:r>
        <w:rPr>
          <w:lang w:val="es_ES" w:bidi="es_ES"/>
        </w:rPr>
      </w:r>
      <w:r>
        <w:rPr>
          <w:lang w:val="es_ES" w:bidi="es_ES"/>
        </w:rPr>
        <w:t>Pablo se pone de pie y hace un gesto con la mano. Hacer un gesto con la mano es una manera común de pedirles a las personas que guarden silencio. Esto es similar a cuando Pedro tranquilizó a las personas en la casa de la madre de Juan Marcos, después de que el ángel lo ayudó a escapar de la prisión. Pablo también les dice: "</w:t>
      </w:r>
      <w:r>
        <w:rPr>
          <w:b/>
          <w:lang w:val="es_ES" w:bidi="es_ES"/>
        </w:rPr>
        <w:t>¡Escuchen</w:t>
      </w:r>
      <w:r>
        <w:rPr>
          <w:lang w:val="es_ES" w:bidi="es_ES"/>
        </w:rPr>
        <w:t xml:space="preserve">!" Intenta llamar la atención de todos. Es importante tener en cuenta que justo después de que Pablo comienza su discurso a toda la reunión de judíos y no judíos, Pablo dice: "El Dios de este pueblo Israel eligió a </w:t>
      </w:r>
      <w:r>
        <w:rPr>
          <w:b/>
          <w:lang w:val="es_ES" w:bidi="es_ES"/>
        </w:rPr>
        <w:t>nuestros</w:t>
      </w:r>
      <w:r>
        <w:rPr>
          <w:lang w:val="es_ES" w:bidi="es_ES"/>
        </w:rPr>
        <w:t xml:space="preserve"> padres". "Nuestro" se refiere solo a las personas judías de la reunión que descienden de Abraham. Sin embargo, el mensaje de Pablo es para todos en el servicio.</w:t>
      </w:r>
    </w:p>
    <w:p>
      <w:pPr/>
      <w:r>
        <w:rPr>
          <w:lang w:val="es_ES" w:bidi="es_ES"/>
        </w:rPr>
      </w:r>
      <w:r>
        <w:rPr>
          <w:lang w:val="es_ES" w:bidi="es_ES"/>
        </w:rPr>
        <w:t xml:space="preserve">Es importante tener en cuenta las palabras de transición que Pablo usa, como "después". Pablo revisa cómo Dios liberó a los israelitas de Egipto y les dio la tierra de Canaán. Entonces Pablo hace la transición a hablar de un nuevo período de tiempo con “después”. </w:t>
      </w:r>
      <w:r>
        <w:rPr>
          <w:b/>
          <w:lang w:val="es_ES" w:bidi="es_ES"/>
        </w:rPr>
        <w:t>Después</w:t>
      </w:r>
      <w:r>
        <w:rPr>
          <w:lang w:val="es_ES" w:bidi="es_ES"/>
        </w:rPr>
        <w:t xml:space="preserve"> de que los israelitas finalmente se establecieron en Canaán, Dios les dio jueces, o hizo que tuvieran jueces, hasta el momento en que vino el profeta Samuel. "Entonces" es otra palabra de transición. "Entonces" introduce lo que sucede mientras Samuel todavía es el líder de Israel. "</w:t>
      </w:r>
      <w:r>
        <w:rPr>
          <w:b/>
          <w:lang w:val="es_ES" w:bidi="es_ES"/>
        </w:rPr>
        <w:t>Entonces</w:t>
      </w:r>
      <w:r>
        <w:rPr>
          <w:lang w:val="es_ES" w:bidi="es_ES"/>
        </w:rPr>
        <w:t xml:space="preserve"> pidieron un rey". Su primer rey fue Saúl. Otra transición es "después de eliminarlo". Dios eliminó a Saúl e hizo que David fuera el rey. El Salvador prometido vendría del linaje de David. La transferencia de la realeza de la familia de Saúl a la familia de David es otro punto de inflexión en la historia israelita.</w:t>
      </w:r>
    </w:p>
    <w:p>
      <w:pPr/>
      <w:r>
        <w:rPr>
          <w:lang w:val="es_ES" w:bidi="es_ES"/>
        </w:rPr>
      </w:r>
      <w:r>
        <w:rPr>
          <w:lang w:val="es_ES" w:bidi="es_ES"/>
        </w:rPr>
        <w:t>Es importante tener en cuenta que cuando Dios dice: "He encontrado a David", Dios no perdió a David y luego lo encontró. Significa que Dios ha observado, o visto, que David es un hombre según su propio corazón.</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Juan Marcos</w:t>
      </w:r>
    </w:p>
    <w:p>
      <w:pPr>
        <w:pStyle w:val="ListBullet"/>
        <w:spacing w:line="240" w:lineRule="auto"/>
        <w:ind w:left="720"/>
      </w:pPr>
      <w:r>
        <w:rPr>
          <w:lang w:val="es_ES" w:bidi="es_ES"/>
        </w:rPr>
      </w:r>
      <w:r>
        <w:rPr>
          <w:lang w:val="es_ES" w:bidi="es_ES"/>
        </w:rPr>
        <w:t>Líderes de la sinagoga</w:t>
      </w:r>
    </w:p>
    <w:p>
      <w:pPr>
        <w:pStyle w:val="ListBullet"/>
        <w:spacing w:line="240" w:lineRule="auto"/>
        <w:ind w:left="720"/>
      </w:pPr>
      <w:r>
        <w:rPr>
          <w:lang w:val="es_ES" w:bidi="es_ES"/>
        </w:rPr>
      </w:r>
      <w:r>
        <w:rPr>
          <w:lang w:val="es_ES" w:bidi="es_ES"/>
        </w:rPr>
        <w:t>Judíos que asisten a la reunión del sábado en la sinagoga</w:t>
      </w:r>
    </w:p>
    <w:p>
      <w:pPr>
        <w:pStyle w:val="ListBullet"/>
        <w:spacing w:line="240" w:lineRule="auto"/>
        <w:ind w:left="720"/>
      </w:pPr>
      <w:r>
        <w:rPr>
          <w:lang w:val="es_ES" w:bidi="es_ES"/>
        </w:rPr>
      </w:r>
      <w:r>
        <w:rPr>
          <w:lang w:val="es_ES" w:bidi="es_ES"/>
        </w:rPr>
        <w:t>No judíos que adoran a Dios y están asistiendo a la reunión del sábado en la sinagoga</w:t>
      </w:r>
    </w:p>
    <w:p>
      <w:pPr>
        <w:pStyle w:val="ListBullet"/>
        <w:spacing w:line="240" w:lineRule="auto"/>
        <w:ind w:left="720"/>
      </w:pPr>
      <w:r>
        <w:rPr>
          <w:lang w:val="es_ES" w:bidi="es_ES"/>
        </w:rPr>
      </w:r>
      <w:r>
        <w:rPr>
          <w:lang w:val="es_ES" w:bidi="es_ES"/>
        </w:rPr>
        <w:t>Israelitas</w:t>
      </w:r>
    </w:p>
    <w:p>
      <w:pPr>
        <w:pStyle w:val="ListBullet"/>
        <w:spacing w:line="240" w:lineRule="auto"/>
        <w:ind w:left="720"/>
      </w:pPr>
      <w:r>
        <w:rPr>
          <w:lang w:val="es_ES" w:bidi="es_ES"/>
        </w:rPr>
      </w:r>
      <w:r>
        <w:rPr>
          <w:lang w:val="es_ES" w:bidi="es_ES"/>
        </w:rPr>
        <w:t>Jueces sobre Israel</w:t>
      </w:r>
    </w:p>
    <w:p>
      <w:pPr>
        <w:pStyle w:val="ListBullet"/>
        <w:spacing w:line="240" w:lineRule="auto"/>
        <w:ind w:left="720"/>
      </w:pPr>
      <w:r>
        <w:rPr>
          <w:lang w:val="es_ES" w:bidi="es_ES"/>
        </w:rPr>
      </w:r>
      <w:r>
        <w:rPr>
          <w:lang w:val="es_ES" w:bidi="es_ES"/>
        </w:rPr>
        <w:t>Samuel</w:t>
      </w:r>
    </w:p>
    <w:p>
      <w:pPr>
        <w:pStyle w:val="ListBullet"/>
        <w:spacing w:line="240" w:lineRule="auto"/>
        <w:ind w:left="720"/>
      </w:pPr>
      <w:r>
        <w:rPr>
          <w:lang w:val="es_ES" w:bidi="es_ES"/>
        </w:rPr>
      </w:r>
      <w:r>
        <w:rPr>
          <w:lang w:val="es_ES" w:bidi="es_ES"/>
        </w:rPr>
        <w:t>Saulo</w:t>
      </w:r>
    </w:p>
    <w:p>
      <w:pPr>
        <w:pStyle w:val="ListBullet"/>
        <w:spacing w:line="240" w:lineRule="auto"/>
        <w:ind w:left="720"/>
      </w:pPr>
      <w:r>
        <w:rPr>
          <w:lang w:val="es_ES" w:bidi="es_ES"/>
        </w:rPr>
      </w:r>
      <w:r>
        <w:rPr>
          <w:lang w:val="es_ES" w:bidi="es_ES"/>
        </w:rPr>
        <w:t>David</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El equipo debe interpretar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Pablo, Bernabé y Juan Marcos están en la isla de Chipre, en la ciudad de Pafos. Suben a un barco, dejan Pafos y navegan hacia la ciudad portuaria de Perga en la provincia de Panfilia. En Perga, Juan Marcos se va y regresa a su hogar en Jerusalén.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Juan Marcos, "¿Cómo te sientes?" Es posible que escuchen cosas como "Cansado de viajar", "Extrañando mi casa" y "Listo para ver a mi familia nuevamente".</w:t>
      </w:r>
    </w:p>
    <w:p>
      <w:pPr>
        <w:pStyle w:val="ListBullet"/>
        <w:spacing w:line="240" w:lineRule="auto"/>
        <w:ind w:left="720"/>
      </w:pPr>
      <w:r>
        <w:rPr>
          <w:lang w:val="es_ES" w:bidi="es_ES"/>
        </w:rPr>
      </w:r>
      <w:r>
        <w:rPr>
          <w:lang w:val="es_ES" w:bidi="es_ES"/>
        </w:rPr>
        <w:t>Pregúntenles a los actores que interpretan a Pablo y a Bernabé, "¿Cómo se sienten?" Es posible que escuchen cosas como "Sorprendidos", "Como que Juan Marcos es un desertor" y "¡Molestos porque no tenemos ayuda!"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y Bernabé viajan de Perga a Antioquía de Pisidia. En el día de adoración judía, Pablo y Bernabé van a la sinagoga para el servicio y se sientan. Escuchan las lecturas habituales de los libros de Moisés y los profetas. Entonces los líderes de la sinagoga envían un mensaje a Pablo y a Bernabé, diciendo: "Si tienen una palabra de aliento para las personas, vengan a darla".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Pablo: "¿Cómo te sientes?" Es posible que escuchen cosas como "¡Emocionado por la oportunidad de hablar de Jesús!" "Orando para que muchos crean" y "Contento de ser respetado como invitado".</w:t>
      </w:r>
    </w:p>
    <w:p>
      <w:pPr>
        <w:pStyle w:val="ListBullet"/>
        <w:spacing w:line="240" w:lineRule="auto"/>
        <w:ind w:left="720"/>
      </w:pPr>
      <w:r>
        <w:rPr>
          <w:lang w:val="es_ES" w:bidi="es_ES"/>
        </w:rPr>
      </w:r>
      <w:r>
        <w:rPr>
          <w:lang w:val="es_ES" w:bidi="es_ES"/>
        </w:rPr>
        <w:t>Pregúntales a los actores que interpretan a los líderes de la sinagoga: "¿Cómo se sienten?" Es posible que escuchen cosas como "Siento curiosidad por escuchar su mensaje", "Me pregunto si negarán nuestra petición" y "Deseo que alguien nuevo fortalezca nuestro grupo."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se pone de pie y hace un movimiento con su mano para que todos guarden silencio. Mientras Pablo habla, tu equipo podría representar lo que Pablo está diciendo. Pablo dice: "Compañeros de Israel y los que adoran al Dios de los judíos, escúchenme. El Dios de la nación de Israel eligió a nuestros antepasados. Dios hizo que los israelitas se multiplicaran en número y se fortalecieran mientras eran esclavos en la tierra extranjera de Egipto. Con gran poder, Dios los sacó de la esclavitud en Egipto. Dios cuidó de los israelitas durante cuarenta años en el desierto. Entonces Dios ayudó a los israelitas a derrotar a las siete tribus que estaban viviendo en la tierra de Canaán. Dios les dio la tierra de Canaán a los israelitas como herencia. Todo esto llevó unos 450 años".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Pregúntales a los actores que interpretan a los judíos en la reunión de la sinagoga: "¿Cómo se sienten?" Es posible que escuchen cosas como "Agradecidos por cómo Dios liberó a nuestro pueblo", "Tristes, recordando cuánto sufrió nuestro pueblo" y "Frustrados de que nuevamente seamos gobernados por otras personas".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continúa hablando. Pablo dice: "Después de eso, Dios nombró jueces, o jefes, para gobernar a los israelitas hasta el momento en que el profeta Samuel gobernó. Entonces las personas rogaron por un rey. Dios nombró a Saúl como rey. Saúl era el hijo de Kish, un hombre de la tribu de Benjamín. Saúl gobernó durante cuarenta años. Pero Dios quitó a Saúl de su posición como rey y nombró a David como rey. Dios dijo sobre David: 'He visto que David, hijo de Isaí, es un hombre según mi propio corazón. David hará todo lo que quiero que haga'".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Pregúntales a todos los actores en el servicio de la sinagoga: "¿Cómo se sienten?" Es posible que escuchen cosas como "Inspirado para ser como David", "Preguntándome si Dios me ve como vio a David" y "Preguntándome por qué Pablo está diciendo todas estas cosas".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Pablo y sus compañeros dejan Pafos en barco y navegan a Perga en Panfilia. </w:t>
      </w:r>
      <w:r>
        <w:rPr>
          <w:b/>
          <w:lang w:val="es_ES" w:bidi="es_ES"/>
        </w:rPr>
        <w:t>Pablo y sus compañeros</w:t>
      </w:r>
      <w:r>
        <w:rPr>
          <w:lang w:val="es_ES" w:bidi="es_ES"/>
        </w:rPr>
        <w:t xml:space="preserve"> es una frase griega que significa "los que están alrededor de Pablo" e indica a Pablo como la persona principal, o líder.</w:t>
      </w:r>
    </w:p>
    <w:p>
      <w:pPr/>
      <w:r>
        <w:rPr>
          <w:lang w:val="es_ES" w:bidi="es_ES"/>
        </w:rPr>
      </w:r>
      <w:r>
        <w:rPr>
          <w:lang w:val="es_ES" w:bidi="es_ES"/>
        </w:rPr>
        <w:t xml:space="preserve">Mientras están en Perga, Juan Marcos se va a su hogar en Jerusalén. Pablo y Bernabé van a Antioquía de Pisidia. El sábado, Pablo y Bernabé van a la sinagoga. El </w:t>
      </w:r>
      <w:r>
        <w:rPr>
          <w:b/>
          <w:lang w:val="es_ES" w:bidi="es_ES"/>
        </w:rPr>
        <w:t>Sabbat</w:t>
      </w:r>
      <w:r>
        <w:rPr>
          <w:lang w:val="es_ES" w:bidi="es_ES"/>
        </w:rPr>
        <w:t xml:space="preserve"> es un día de descanso y adoración para los judíos, tal como Dios lo ordenó. El Shabat generalmente se observa el séptimo día de la semana, desde el atardecer del viernes hasta el atardecer del sábado. Los judíos van a la sinagoga para adorar a Dios y para otras actividades comunitarias. Consulten el Glosario Principal para obtener más información sobre </w:t>
      </w:r>
      <w:r>
        <w:rPr>
          <w:lang w:val="es_ES" w:bidi="es_ES"/>
        </w:rPr>
        <w:t>Shabat</w:t>
      </w:r>
      <w:r>
        <w:rPr>
          <w:lang w:val="es_ES" w:bidi="es_ES"/>
        </w:rPr>
        <w:t xml:space="preserve"> Usen la misma palabra que se usó en las historias anteriores para el Sabbat. La </w:t>
      </w:r>
      <w:r>
        <w:rPr>
          <w:b/>
          <w:lang w:val="es_ES" w:bidi="es_ES"/>
        </w:rPr>
        <w:t>Sinagoga</w:t>
      </w:r>
      <w:r>
        <w:rPr>
          <w:lang w:val="es_ES" w:bidi="es_ES"/>
        </w:rPr>
        <w:t xml:space="preserve"> es un edificio donde los judíos se reúnen para el culto. Consulten el Glosario Principal para obtener más información sobre la </w:t>
      </w:r>
      <w:r>
        <w:rPr>
          <w:lang w:val="es_ES" w:bidi="es_ES"/>
        </w:rPr>
        <w:t>sinagoga</w:t>
      </w:r>
      <w:r>
        <w:rPr>
          <w:lang w:val="es_ES" w:bidi="es_ES"/>
        </w:rPr>
        <w:t>. Usen la misma palabra que usaron en las historias anteriores para sinagoga.</w:t>
      </w:r>
    </w:p>
    <w:p>
      <w:pPr/>
      <w:r>
        <w:rPr>
          <w:lang w:val="es_ES" w:bidi="es_ES"/>
        </w:rPr>
      </w:r>
      <w:r>
        <w:rPr>
          <w:lang w:val="es_ES" w:bidi="es_ES"/>
        </w:rPr>
        <w:t xml:space="preserve">En la reunión, hay una lectura de la </w:t>
      </w:r>
      <w:r>
        <w:rPr>
          <w:b/>
          <w:lang w:val="es_ES" w:bidi="es_ES"/>
        </w:rPr>
        <w:t>Ley y los Profetas</w:t>
      </w:r>
      <w:r>
        <w:rPr>
          <w:lang w:val="es_ES" w:bidi="es_ES"/>
        </w:rPr>
        <w:t xml:space="preserve">. "Ley" se refiere a la ley de Moisés, los primeros cinco libros de la Biblia. Consulten el Glosario Principal para obtener más información sobre la </w:t>
      </w:r>
      <w:r>
        <w:rPr>
          <w:lang w:val="es_ES" w:bidi="es_ES"/>
        </w:rPr>
        <w:t>ley</w:t>
      </w:r>
      <w:r>
        <w:rPr>
          <w:lang w:val="es_ES" w:bidi="es_ES"/>
        </w:rPr>
        <w:t xml:space="preserve">. Usen la misma palabra que usaron en las historias anteriores para ley. Aquí, "los profetas" se refiere a los escritos de otros profetas del Antiguo Testamento y algunos libros históricos del Antiguo Testamento. Consulten el Glosario Principal para obtener más información sobre </w:t>
      </w:r>
      <w:r>
        <w:rPr>
          <w:lang w:val="es_ES" w:bidi="es_ES"/>
        </w:rPr>
        <w:t>profetas</w:t>
      </w:r>
      <w:r>
        <w:rPr>
          <w:lang w:val="es_ES" w:bidi="es_ES"/>
        </w:rPr>
        <w:t>. Usen la misma palabra que usaron en las historias anteriores para profetas. La Ley y los Profetas se refieren a todas las Escrituras judías.</w:t>
      </w:r>
    </w:p>
    <w:p>
      <w:pPr/>
      <w:r>
        <w:rPr>
          <w:lang w:val="es_ES" w:bidi="es_ES"/>
        </w:rPr>
      </w:r>
      <w:r>
        <w:rPr>
          <w:lang w:val="es_ES" w:bidi="es_ES"/>
        </w:rPr>
        <w:t xml:space="preserve">Los líderes de la sinagoga envían un mensaje a Pablo y a Bernabé, diciendo: "Hermanos, si tienen una palabra de exhortación para las personas, díganla". </w:t>
      </w:r>
      <w:r>
        <w:rPr>
          <w:b/>
          <w:lang w:val="es_ES" w:bidi="es_ES"/>
        </w:rPr>
        <w:t>Hermanos</w:t>
      </w:r>
      <w:r>
        <w:rPr>
          <w:lang w:val="es_ES" w:bidi="es_ES"/>
        </w:rPr>
        <w:t xml:space="preserve"> es una manera respetuosa de dirigirse a otros judíos, similar a decir "amigos". Aquí, "hermanos" no se refiere a otros seguidores de Jesús. </w:t>
      </w:r>
      <w:r>
        <w:rPr>
          <w:b/>
          <w:lang w:val="es_ES" w:bidi="es_ES"/>
        </w:rPr>
        <w:t>Exhortación</w:t>
      </w:r>
      <w:r>
        <w:rPr>
          <w:lang w:val="es_ES" w:bidi="es_ES"/>
        </w:rPr>
        <w:t xml:space="preserve"> es aliento, o palabras para edificar a alguien en su fe.</w:t>
      </w:r>
    </w:p>
    <w:p>
      <w:pPr/>
      <w:r>
        <w:rPr>
          <w:lang w:val="es_ES" w:bidi="es_ES"/>
        </w:rPr>
      </w:r>
      <w:r>
        <w:rPr>
          <w:lang w:val="es_ES" w:bidi="es_ES"/>
        </w:rPr>
        <w:t xml:space="preserve">Pablo se pone de pie y hace un gesto con la mano. Pablo comienza su mensaje diciendo: "Hombres de Israel y vosotros que teméis a Dios". </w:t>
      </w:r>
      <w:r>
        <w:rPr>
          <w:b/>
          <w:lang w:val="es_ES" w:bidi="es_ES"/>
        </w:rPr>
        <w:t>Hombres de Israel</w:t>
      </w:r>
      <w:r>
        <w:rPr>
          <w:lang w:val="es_ES" w:bidi="es_ES"/>
        </w:rPr>
        <w:t xml:space="preserve"> significa compañeros israelitas o personas de ascendencia judía. Consulten el Glosario Principal para obtener más información sobre </w:t>
      </w:r>
      <w:r>
        <w:rPr>
          <w:lang w:val="es_ES" w:bidi="es_ES"/>
        </w:rPr>
        <w:t>Israel</w:t>
      </w:r>
      <w:r>
        <w:rPr>
          <w:lang w:val="es_ES" w:bidi="es_ES"/>
        </w:rPr>
        <w:t xml:space="preserve"> Usen la misma palabra que usaron en las historias anteriores para Israel. </w:t>
      </w:r>
      <w:r>
        <w:rPr>
          <w:b/>
          <w:lang w:val="es_ES" w:bidi="es_ES"/>
        </w:rPr>
        <w:t>Los que temen a Dios</w:t>
      </w:r>
      <w:r>
        <w:rPr>
          <w:lang w:val="es_ES" w:bidi="es_ES"/>
        </w:rPr>
        <w:t xml:space="preserve"> se refiere a los gentiles que creen en Dios y lo adoran, personas que no son descendientes de Israel, o que no han nacido de ascendencia judía. Consulten el Glosario Principal para obtener más información sobre el </w:t>
      </w:r>
      <w:r>
        <w:rPr>
          <w:lang w:val="es_ES" w:bidi="es_ES"/>
        </w:rPr>
        <w:t>temor de Dios</w:t>
      </w:r>
      <w:r>
        <w:rPr>
          <w:lang w:val="es_ES" w:bidi="es_ES"/>
        </w:rPr>
        <w:t>. Usen la misma palabra que usaron en las historias anteriores para "temor a Dios".</w:t>
      </w:r>
    </w:p>
    <w:p>
      <w:pPr/>
      <w:r>
        <w:rPr>
          <w:lang w:val="es_ES" w:bidi="es_ES"/>
        </w:rPr>
      </w:r>
      <w:r>
        <w:rPr>
          <w:lang w:val="es_ES" w:bidi="es_ES"/>
        </w:rPr>
        <w:t xml:space="preserve">Pablo dice: "El Dios de esta nación Israel eligió a nuestros antepasados y los hizo grandes durante su estadía en Egipto". Aquí, </w:t>
      </w:r>
      <w:r>
        <w:rPr>
          <w:b/>
          <w:lang w:val="es_ES" w:bidi="es_ES"/>
        </w:rPr>
        <w:t>Israel</w:t>
      </w:r>
      <w:r>
        <w:rPr>
          <w:lang w:val="es_ES" w:bidi="es_ES"/>
        </w:rPr>
        <w:t xml:space="preserve"> es cualquiera que sea heredero de la promesa que Dios hizo con Abraham. Israel se refiere al pueblo judío. Dios </w:t>
      </w:r>
      <w:r>
        <w:rPr>
          <w:b/>
          <w:lang w:val="es_ES" w:bidi="es_ES"/>
        </w:rPr>
        <w:t>los hizo grandes</w:t>
      </w:r>
      <w:r>
        <w:rPr>
          <w:lang w:val="es_ES" w:bidi="es_ES"/>
        </w:rPr>
        <w:t xml:space="preserve"> haciendo que se multiplicaran en número y se fortalecieran. Pablo dice: "Con el brazo levantado, Dios los sacó de Egipto. Durante unos cuarenta años Dios los soportó en el desierto". </w:t>
      </w:r>
      <w:r>
        <w:rPr>
          <w:b/>
          <w:lang w:val="es_ES" w:bidi="es_ES"/>
        </w:rPr>
        <w:t>Brazo en alto</w:t>
      </w:r>
      <w:r>
        <w:rPr>
          <w:lang w:val="es_ES" w:bidi="es_ES"/>
        </w:rPr>
        <w:t xml:space="preserve"> se refiere al gran poder que Dios usó para liberar a los israelitas de la esclavitud en Egipto. El </w:t>
      </w:r>
      <w:r>
        <w:rPr>
          <w:b/>
          <w:lang w:val="es_ES" w:bidi="es_ES"/>
        </w:rPr>
        <w:t>desierto</w:t>
      </w:r>
      <w:r>
        <w:rPr>
          <w:lang w:val="es_ES" w:bidi="es_ES"/>
        </w:rPr>
        <w:t xml:space="preserve">, o </w:t>
      </w:r>
      <w:r>
        <w:rPr>
          <w:b/>
          <w:lang w:val="es_ES" w:bidi="es_ES"/>
        </w:rPr>
        <w:t>páramo</w:t>
      </w:r>
      <w:r>
        <w:rPr>
          <w:lang w:val="es_ES" w:bidi="es_ES"/>
        </w:rPr>
        <w:t xml:space="preserve">, es un lugar donde nadie vive y crecen muy pocas plantas. Consulten el Glosario principal para obtener más información sobre el </w:t>
      </w:r>
      <w:r>
        <w:rPr>
          <w:lang w:val="es_ES" w:bidi="es_ES"/>
        </w:rPr>
        <w:t>desierto</w:t>
      </w:r>
      <w:r>
        <w:rPr>
          <w:lang w:val="es_ES" w:bidi="es_ES"/>
        </w:rPr>
        <w:t>. Usen la misma palabra que usaron en las historias anteriores para desierto.</w:t>
      </w:r>
    </w:p>
    <w:p>
      <w:pPr/>
      <w:r>
        <w:rPr>
          <w:lang w:val="es_ES" w:bidi="es_ES"/>
        </w:rPr>
      </w:r>
      <w:r>
        <w:rPr>
          <w:lang w:val="es_ES" w:bidi="es_ES"/>
        </w:rPr>
        <w:t xml:space="preserve">"Dios les dio jueces hasta el momento del profeta Samuel". </w:t>
      </w:r>
      <w:r>
        <w:rPr>
          <w:b/>
          <w:lang w:val="es_ES" w:bidi="es_ES"/>
        </w:rPr>
        <w:t>Los jueces</w:t>
      </w:r>
      <w:r>
        <w:rPr>
          <w:lang w:val="es_ES" w:bidi="es_ES"/>
        </w:rPr>
        <w:t xml:space="preserve"> son líderes que Dios eligió para gobernar sobre Israel después de que Dios les dio a los israelitas la tierra de Canaán. Un juez es similar al jefe de una tribu. Un </w:t>
      </w:r>
      <w:r>
        <w:rPr>
          <w:b/>
          <w:lang w:val="es_ES" w:bidi="es_ES"/>
        </w:rPr>
        <w:t>profeta</w:t>
      </w:r>
      <w:r>
        <w:rPr>
          <w:lang w:val="es_ES" w:bidi="es_ES"/>
        </w:rPr>
        <w:t xml:space="preserve"> es alguien elegido por Dios para dar mensajes de Dios al pueblo. Consulten el Glosario Principal para obtener más información sobre </w:t>
      </w:r>
      <w:r>
        <w:rPr>
          <w:lang w:val="es_ES" w:bidi="es_ES"/>
        </w:rPr>
        <w:t>profeta</w:t>
      </w:r>
      <w:r>
        <w:rPr>
          <w:lang w:val="es_ES" w:bidi="es_ES"/>
        </w:rPr>
        <w:t>. Usen la misma palabra que usaron en las historias anteriores para profeta.</w:t>
      </w:r>
    </w:p>
    <w:p>
      <w:pPr/>
      <w:r>
        <w:rPr>
          <w:lang w:val="es_ES" w:bidi="es_ES"/>
        </w:rPr>
      </w:r>
      <w:r>
        <w:rPr>
          <w:lang w:val="es_ES" w:bidi="es_ES"/>
        </w:rPr>
        <w:t xml:space="preserve">"Los israelitas pidieron un rey, y Dios les dio a Saúl como rey. Después de que Dios quitó a Saúl como rey, levantó a David para ser su rey". </w:t>
      </w:r>
      <w:r>
        <w:rPr>
          <w:b/>
          <w:lang w:val="es_ES" w:bidi="es_ES"/>
        </w:rPr>
        <w:t>Levantar</w:t>
      </w:r>
      <w:r>
        <w:rPr>
          <w:lang w:val="es_ES" w:bidi="es_ES"/>
        </w:rPr>
        <w:t xml:space="preserve"> es una expresión común del Antiguo Testamento, que significa que Dios equipa y nombra a un nuevo gobernante. Pablo dice: "Dios testificó sobre David: 'He encontrado a David, el hijo de Isaí, un hombre según mi corazón, que hará toda mi voluntad'". </w:t>
      </w:r>
      <w:r>
        <w:rPr>
          <w:b/>
          <w:lang w:val="es_ES" w:bidi="es_ES"/>
        </w:rPr>
        <w:t>Testificó</w:t>
      </w:r>
      <w:r>
        <w:rPr>
          <w:lang w:val="es_ES" w:bidi="es_ES"/>
        </w:rPr>
        <w:t xml:space="preserve"> significa que Dios habló bien o con aprobación sobre David.</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13:23–41</w:t>
      </w:r>
      <w:r>
        <w:rPr>
          <w:lang w:val="es_ES" w:bidi="es_ES"/>
        </w:rPr>
      </w:r>
    </w:p>
    <w:p>
      <w:pPr>
        <w:pStyle w:val="Heading3"/>
      </w:pPr>
      <w:r>
        <w:rPr>
          <w:lang w:val="es_ES" w:bidi="es_ES"/>
        </w:rPr>
        <w:t>Escuchar con el corazón</w:t>
      </w:r>
    </w:p>
    <w:p>
      <w:pPr/>
      <w:r>
        <w:rPr>
          <w:lang w:val="es_ES" w:bidi="es_ES"/>
        </w:rPr>
      </w:r>
      <w:r>
        <w:rPr>
          <w:lang w:val="es_ES" w:bidi="es_ES"/>
        </w:rPr>
        <w:t>Escuchen Hechos 13:23–41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el pasaje anterior, Pablo y Bernabé viajaron a Antioquía de Pisidia. Pablo está dando un mensaje en la sinagoga a una multitud de judíos y no judíos, diciendo cómo Dios salva y ama a su pueblo. Después de decir lo complacido que estaba Dios con el rey David, Pablo ahora dice que de los descendientes de David, Dios ha traído a un Salvador a Israel como lo prometió. El Salvador es Jesús. La única otra vez que se usa el título Salvador en Hechos fue cuando Pedro y los doce discípulos respondieron al sumo sacerdote en Jerusalén. Pedro dijo que Dios exaltó a Jesús como Líder y Salvador para que Israel se arrepintiera de sus pecados y fuera perdonado. En el Antiguo Testamento, Dios prometió enviar un Salvador a través de la familia de David, y esa promesa se ha cumplido.</w:t>
      </w:r>
    </w:p>
    <w:p>
      <w:pPr/>
      <w:r>
        <w:rPr>
          <w:lang w:val="es_ES" w:bidi="es_ES"/>
        </w:rPr>
      </w:r>
      <w:r>
        <w:rPr>
          <w:lang w:val="es_ES" w:bidi="es_ES"/>
        </w:rPr>
        <w:t>Antes de que Jesús viniera, su primo, Juan el Bautista, enseñó a muchos israelitas a dejar sus pecados, volverse a Dios y mostrar el cambio en sus vidas al ser bautizados o sumergidos en el agua. El mensaje de arrepentimiento y bautismo de Juan era para preparar la venida del Salvador. Juan es el vínculo entre la época en que Dios es el Dios de los judíos y la nueva comunidad de Dios. En la nueva comunidad de Dios a través de Jesús, tanto judíos como no judíos tienen un lugar. Mientras Juan estaba terminando su curso, o completando su trabajo, Juan corrigió lo que las personas pensaban de él. Juan dejó claro que no era el Salvador Prometido, pero el Salvador viene tras él. El Salvador es mucho más importante que Juan, que este ni siquiera es digno de desatar sus sandalias. ¡En su cultura, ese es un trabajo para los esclavos de menor rango!</w:t>
      </w:r>
    </w:p>
    <w:p>
      <w:pPr/>
      <w:r>
        <w:rPr>
          <w:lang w:val="es_ES" w:bidi="es_ES"/>
        </w:rPr>
      </w:r>
      <w:r>
        <w:rPr>
          <w:lang w:val="es_ES" w:bidi="es_ES"/>
        </w:rPr>
        <w:t>En su cultura, ¿qué tipo de tareas llevan a cabo los esclavos o siervos? ¿Cuál es una de las tareas más sucias o humillantes que los esclavos o siervos tienen que hacer?</w:t>
      </w:r>
    </w:p>
    <w:p>
      <w:pPr/>
      <w:r>
        <w:rPr>
          <w:lang w:val="es_ES" w:bidi="es_ES"/>
        </w:rPr>
      </w:r>
      <w:r>
        <w:rPr>
          <w:lang w:val="es_ES" w:bidi="es_ES"/>
        </w:rPr>
        <w:t xml:space="preserve">Pablo se dirige a sus compañeros judíos nuevamente con: "Hermanos, hijos de la familia de Abraham", y a los no judíos con: "los que temen a Dios". Los que temen a Dios son no judíos que creen en el Dios de los judíos y lo adoran. Entonces Pablo proclama que Dios envió el mensaje de salvación a </w:t>
      </w:r>
      <w:r>
        <w:rPr>
          <w:b/>
          <w:lang w:val="es_ES" w:bidi="es_ES"/>
        </w:rPr>
        <w:t>todos</w:t>
      </w:r>
      <w:r>
        <w:rPr>
          <w:lang w:val="es_ES" w:bidi="es_ES"/>
        </w:rPr>
        <w:t xml:space="preserve"> ellos, tanto judíos como no judíos.</w:t>
      </w:r>
    </w:p>
    <w:p>
      <w:pPr/>
      <w:r>
        <w:rPr>
          <w:lang w:val="es_ES" w:bidi="es_ES"/>
        </w:rPr>
      </w:r>
      <w:r>
        <w:rPr>
          <w:lang w:val="es_ES" w:bidi="es_ES"/>
        </w:rPr>
        <w:t>El pueblo judío en Jerusalén y sus líderes religiosos leían los escritos de los profetas todos los Sabbat en la sinagoga. Sin embargo, todavía no reconocieron ni entendieron que Jesús es el Salvador Prometido. Hicieron que mataran a Jesús. Al ordenar la muerte de Jesús, el pueblo judío y sus líderes llevaron a cabo lo que los profetas habían dicho que le sucedería al Salvador Prometido. Los judíos en Jerusalén no tenían una razón legal para matar a Jesús. Le pidieron a Pilato, el gobernador romano, que matara a Jesús.</w:t>
      </w:r>
    </w:p>
    <w:p>
      <w:pPr/>
      <w:r>
        <w:rPr>
          <w:lang w:val="es_ES" w:bidi="es_ES"/>
        </w:rPr>
      </w:r>
      <w:r>
        <w:rPr>
          <w:lang w:val="es_ES" w:bidi="es_ES"/>
        </w:rPr>
        <w:t>Terminaron de hacerle a Jesús todo lo que las Escrituras decían que le sucedería al Salvador Prometido. Los amigos de Jesús tomaron su cuerpo muerto del árbol, es decir, la cruz. Pusieron su cuerpo en una tumba, lo que significa que lo enterraron en una tumba. Pero Dios resucitó a Jesús de entre los muertos, devolviéndole la vida. Durante muchos días, Jesús fue visto por los seguidores que habían estado con él desde el comienzo de su misión en Galilea. Recuerden de los pasajes anteriores que Jesús se apareció a sus seguidores durante cuarenta días antes de subir al cielo. Los seguidores originales de Jesús son ahora sus testigos ante el pueblo judío. Conocen a Jesús mejor que nadie. Han sido testigos de la vida, la muerte y la resurrección de Jesús.</w:t>
      </w:r>
    </w:p>
    <w:p>
      <w:pPr/>
      <w:r>
        <w:rPr>
          <w:lang w:val="es_ES" w:bidi="es_ES"/>
        </w:rPr>
      </w:r>
      <w:r>
        <w:rPr>
          <w:lang w:val="es_ES" w:bidi="es_ES"/>
        </w:rPr>
        <w:t>Miren un mapa que incluya Gal</w:t>
      </w:r>
      <w:r>
        <w:rPr>
          <w:lang w:val="es_ES" w:bidi="es_ES"/>
        </w:rPr>
        <w:t>ilea y Jerusalén. M</w:t>
      </w:r>
      <w:r>
        <w:rPr>
          <w:lang w:val="es_ES" w:bidi="es_ES"/>
        </w:rPr>
        <w:t>iren una imagen de una cru</w:t>
      </w:r>
      <w:r>
        <w:rPr>
          <w:lang w:val="es_ES" w:bidi="es_ES"/>
        </w:rPr>
        <w:t>z. M</w:t>
      </w:r>
      <w:r>
        <w:rPr>
          <w:lang w:val="es_ES" w:bidi="es_ES"/>
        </w:rPr>
        <w:t>iren una imagen de una tum</w:t>
      </w:r>
      <w:r>
        <w:rPr>
          <w:lang w:val="es_ES" w:bidi="es_ES"/>
        </w:rPr>
        <w:t>ba.</w:t>
      </w:r>
    </w:p>
    <w:p>
      <w:pPr/>
      <w:r>
        <w:rPr>
          <w:lang w:val="es_ES" w:bidi="es_ES"/>
        </w:rPr>
      </w:r>
      <w:r>
        <w:rPr>
          <w:lang w:val="es_ES" w:bidi="es_ES"/>
        </w:rPr>
        <w:t>Pablo y Bernabé traen buenas nuevas. Dios cumplió sus promesas resucitando a Jesús de entre los muertos. Pablo usa las Escrituras para demostrar que Jesús es el Salvador Prometido. Cita de los Salmos: "Tú eres mi Hijo; hoy te hago mi Hijo". Cuando se nombraba un nuevo rey para los judíos, el rey pasaba a ser como un hijo de Dios. El rey gobernó como el representante de Dios. La resurrección de Jesús demostró que Dios cumplió su promesa. Envió a su propio Hijo como el Salvador que vivirá para siempre. Dios resucitó al Santo, o a Jesús, de entre los muertos. El cuerpo de Jesús no se pudrió en la tumba. Dios le había prometido a David que alguien de su familia gobernaría un reino que duraría para siempre. Dios dijo: "Te daré las bendiciones santas y seguras prometidas a David". Judíos y no judíos pueden recibir las bendiciones prometidas a David, que son la vida eterna a través de Jesús.</w:t>
      </w:r>
    </w:p>
    <w:p>
      <w:pPr/>
      <w:r>
        <w:rPr>
          <w:lang w:val="es_ES" w:bidi="es_ES"/>
        </w:rPr>
      </w:r>
      <w:r>
        <w:rPr>
          <w:lang w:val="es_ES" w:bidi="es_ES"/>
        </w:rPr>
        <w:t>Pablo cita otro Salmo de David que dice que Dios no permitirá que su Santo muera y se pudra. Pedro también citó esto en su mensaje cuando el Espíritu Santo vino en Pentecostés. Muchas personas en la multitud con Pablo habrían sabido que este Salmo se refiere al Salvador Prometido. David murió, fue enterrado y su cuerpo se pudrió, por lo que David no estaba hablando de sí mismo. David estaba hablando del Salvador Prometido que no se pudrió, sino que fue resucitado de entre los muertos.</w:t>
      </w:r>
    </w:p>
    <w:p>
      <w:pPr/>
      <w:r>
        <w:rPr>
          <w:lang w:val="es_ES" w:bidi="es_ES"/>
        </w:rPr>
      </w:r>
      <w:r>
        <w:rPr>
          <w:lang w:val="es_ES" w:bidi="es_ES"/>
        </w:rPr>
        <w:t>En tu cultura, cuando alguien muere, ¿qué le sucede al cuerpo? ¿Qué tipo de rituales conectan los restos de alguien con sus antepasados?</w:t>
      </w:r>
    </w:p>
    <w:p>
      <w:pPr/>
      <w:r>
        <w:rPr>
          <w:lang w:val="es_ES" w:bidi="es_ES"/>
        </w:rPr>
      </w:r>
      <w:r>
        <w:rPr>
          <w:lang w:val="es_ES" w:bidi="es_ES"/>
        </w:rPr>
        <w:t>Pablo quiere que toda la multitud sepa que debido a lo que Jesús ha hecho, sus pecados pueden ser perdonados. Todos los que creen en Jesús están justificados. Son liberados de la culpa y el castigo de todo su pecado. Tienen una buena relación con Dios. Algunas personas pensaban que obedeciendo la ley de Moisés podían ser justificados y escapar del castigo de su pecado. Pero nadie obedeció completamente la ley de Moisés excepto Jesús. No podían ser liberados del pecado obedeciendo la ley. Solo creyendo en Jesús, el Salvador Prometido, es alguien verdaderamente perdonado del pecado y aceptable ante Dios.</w:t>
      </w:r>
    </w:p>
    <w:p>
      <w:pPr/>
      <w:r>
        <w:rPr>
          <w:lang w:val="es_ES" w:bidi="es_ES"/>
        </w:rPr>
      </w:r>
      <w:r>
        <w:rPr>
          <w:lang w:val="es_ES" w:bidi="es_ES"/>
        </w:rPr>
        <w:t>En tu cultura, ¿cómo intentan las personas estar a bien con Dios, o con la deidad a la que adoran? ¿Qué tipo de cosas hacen para escapar del castigo por sus fechorías?</w:t>
      </w:r>
    </w:p>
    <w:p>
      <w:pPr/>
      <w:r>
        <w:rPr>
          <w:lang w:val="es_ES" w:bidi="es_ES"/>
        </w:rPr>
      </w:r>
      <w:r>
        <w:rPr>
          <w:lang w:val="es_ES" w:bidi="es_ES"/>
        </w:rPr>
        <w:t>Pablo termina su mensaje con una advertencia: "tengan cuidado y se aseguren de que lo que los profetas dijeron que sucedería, no les suceda a ustedes". Los profetas advirtieron al pueblo de Dios lo que les sucedería si continuaban rechazando a Dios y haciendo el mal. Pablo cita al profeta Habacuc. Pablo usa esta Escritura para hablar del juicio final de Dios sobre las personas. Las personas deben arrepentirse y creer en el Señor Jesús. Si rechazan a Jesús, el Salvador Prometido que puede rescatarlos del castigo de su pecado, Dios los castigará severamente. Dios les hará algo tan terrible que no lo creerán.</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Pablo continúa dando un mensaje en la sinagoga en Antioquía de Pisidia. Judíos y no judíos están reunidos en el día de adoración. Pablo da un relato de cómo Dios cumple sus promesas y continúa hablando del rey David. El Salvador Prometido será descendiente del rey David. Cuando Juan el Bautista vino, enseñó a los judíos a dejar el pecado y ser bautizados. Juan les dijo a los judíos que el Salvador Prometido de Dios viene. Este Salvador es Jesús.</w:t>
      </w:r>
    </w:p>
    <w:p>
      <w:pPr/>
      <w:r>
        <w:rPr>
          <w:lang w:val="es_ES" w:bidi="es_ES"/>
        </w:rPr>
      </w:r>
      <w:r>
        <w:rPr>
          <w:b/>
          <w:lang w:val="es_ES" w:bidi="es_ES"/>
        </w:rPr>
        <w:t>Segunda escena:</w:t>
      </w:r>
      <w:r>
        <w:rPr>
          <w:lang w:val="es_ES" w:bidi="es_ES"/>
        </w:rPr>
        <w:t xml:space="preserve"> Los judíos en Jerusalén no creían que Jesús fuera el Salvador Prometido. Jesús no merecía la muerte, pero los líderes judíos hicieron que mataran a Jesús. Jesús murió y fue enterrado. Pero Dios lo resucitó de entre los muertos. Jesús se apareció a muchos de sus seguidores y demostró que resucitó de entre los muertos.</w:t>
      </w:r>
    </w:p>
    <w:p>
      <w:pPr/>
      <w:r>
        <w:rPr>
          <w:lang w:val="es_ES" w:bidi="es_ES"/>
        </w:rPr>
      </w:r>
      <w:r>
        <w:rPr>
          <w:b/>
          <w:lang w:val="es_ES" w:bidi="es_ES"/>
        </w:rPr>
        <w:t>Tercera escena:</w:t>
      </w:r>
      <w:r>
        <w:rPr>
          <w:lang w:val="es_ES" w:bidi="es_ES"/>
        </w:rPr>
        <w:t xml:space="preserve"> Pablo muestra en las Escrituras que Jesús es el Salvador Prometido. Dios cumplió sus promesas. El cuerpo de Jesús no se pudrió en una tumba. Dios lo resucitó de entre los muertos.</w:t>
      </w:r>
    </w:p>
    <w:p>
      <w:pPr/>
      <w:r>
        <w:rPr>
          <w:lang w:val="es_ES" w:bidi="es_ES"/>
        </w:rPr>
      </w:r>
      <w:r>
        <w:rPr>
          <w:b/>
          <w:lang w:val="es_ES" w:bidi="es_ES"/>
        </w:rPr>
        <w:t>Cuarta escena:</w:t>
      </w:r>
      <w:r>
        <w:rPr>
          <w:lang w:val="es_ES" w:bidi="es_ES"/>
        </w:rPr>
        <w:t xml:space="preserve"> Hay perdón del pecado a través de Jesús, no por obedecer la ley judía. Pablo insta a la multitud a que se aleje de su pecado y crea en Jesús para obtener perdón.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Judíos que asisten a la reunión del sábado en la sinagoga</w:t>
      </w:r>
    </w:p>
    <w:p>
      <w:pPr>
        <w:pStyle w:val="ListBullet"/>
        <w:spacing w:line="240" w:lineRule="auto"/>
        <w:ind w:left="720"/>
      </w:pPr>
      <w:r>
        <w:rPr>
          <w:lang w:val="es_ES" w:bidi="es_ES"/>
        </w:rPr>
      </w:r>
      <w:r>
        <w:rPr>
          <w:lang w:val="es_ES" w:bidi="es_ES"/>
        </w:rPr>
        <w:t>No judíos que adoran a Dios y están asistiendo a la reunión del sábado en la sinagoga</w:t>
      </w:r>
    </w:p>
    <w:p>
      <w:pPr>
        <w:pStyle w:val="ListBullet"/>
        <w:spacing w:line="240" w:lineRule="auto"/>
        <w:ind w:left="720"/>
      </w:pPr>
      <w:r>
        <w:rPr>
          <w:lang w:val="es_ES" w:bidi="es_ES"/>
        </w:rPr>
      </w:r>
      <w:r>
        <w:rPr>
          <w:lang w:val="es_ES" w:bidi="es_ES"/>
        </w:rPr>
        <w:t>Israelitas</w:t>
      </w:r>
    </w:p>
    <w:p>
      <w:pPr>
        <w:pStyle w:val="ListBullet"/>
        <w:spacing w:line="240" w:lineRule="auto"/>
        <w:ind w:left="720"/>
      </w:pPr>
      <w:r>
        <w:rPr>
          <w:lang w:val="es_ES" w:bidi="es_ES"/>
        </w:rPr>
      </w:r>
      <w:r>
        <w:rPr>
          <w:lang w:val="es_ES" w:bidi="es_ES"/>
        </w:rPr>
        <w:t>David</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Judíos y líderes judíos en Jerusalén</w:t>
      </w:r>
    </w:p>
    <w:p>
      <w:pPr>
        <w:pStyle w:val="ListBullet"/>
        <w:spacing w:line="240" w:lineRule="auto"/>
        <w:ind w:left="720"/>
      </w:pPr>
      <w:r>
        <w:rPr>
          <w:lang w:val="es_ES" w:bidi="es_ES"/>
        </w:rPr>
      </w:r>
      <w:r>
        <w:rPr>
          <w:lang w:val="es_ES" w:bidi="es_ES"/>
        </w:rPr>
        <w:t>Profetas del Antiguo Testamento</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Los seguidores originales de Jesús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b/>
          <w:lang w:val="es_ES" w:bidi="es_ES"/>
        </w:rPr>
        <w:t>Primera escena:</w:t>
      </w:r>
      <w:r>
        <w:rPr>
          <w:lang w:val="es_ES" w:bidi="es_ES"/>
        </w:rPr>
        <w:t xml:space="preserve"> Esta historia tiene lugar en Antioquía de Pisidia. Cuando comienza esta historia, Pablo está de pie dando un mensaje en la sinagoga en el día de adoración. Judíos y no judíos están allí. Pablo acababa de decir cómo David llegó a ser rey de Israel, y cómo Dios estaba muy complacido con David. Ahora Pablo dice que Dios ha traído al Salvador Prometido a Israel a través de los descendientes de David.</w:t>
      </w:r>
    </w:p>
    <w:p>
      <w:pPr/>
      <w:r>
        <w:rPr>
          <w:lang w:val="es_ES" w:bidi="es_ES"/>
        </w:rPr>
      </w:r>
      <w:r>
        <w:rPr>
          <w:lang w:val="es_ES" w:bidi="es_ES"/>
        </w:rPr>
        <w:t>Es importante tener en cuenta que cuando Juan enseñó el arrepentimiento a todo Israel, no enseñó a cada persona. Aquí, "todas las personas" significa muchas personas.</w:t>
      </w:r>
    </w:p>
    <w:p>
      <w:pPr/>
      <w:r>
        <w:rPr>
          <w:lang w:val="es_ES" w:bidi="es_ES"/>
        </w:rPr>
      </w:r>
      <w:r>
        <w:rPr>
          <w:lang w:val="es_ES" w:bidi="es_ES"/>
        </w:rPr>
        <w:t>Cuando Juan estaba terminando su trabajo de preparar a las personas para el Salvador Prometido, hizo una pregunta que no necesitaba una respuesta: "¿Quién piensan que soy?" Sin embargo, Juan responde a la pregunta: "No soy ese hombre". Esta pregunta y respuesta a veces se combinan y se convierten en una declaración para que el significado sea claro. Las personas pensaban que Juan era el Salvador Prometido, pero les dijo que no lo era. La siguiente declaración de Juan comienza con "No, ¡pero he aquí!" Esto es como decir "¡miren!" o "¡escuchen!" para enfatizar que el Salvador Prometido viene tras él.</w:t>
      </w:r>
    </w:p>
    <w:p>
      <w:pPr/>
      <w:r>
        <w:rPr>
          <w:lang w:val="es_ES" w:bidi="es_ES"/>
        </w:rPr>
      </w:r>
      <w:r>
        <w:rPr>
          <w:lang w:val="es_ES" w:bidi="es_ES"/>
        </w:rPr>
        <w:t>Es importante tener en cuenta que cuando Pablo dice: "</w:t>
      </w:r>
      <w:r>
        <w:rPr>
          <w:b/>
          <w:lang w:val="es_ES" w:bidi="es_ES"/>
        </w:rPr>
        <w:t>A nosotros</w:t>
      </w:r>
      <w:r>
        <w:rPr>
          <w:lang w:val="es_ES" w:bidi="es_ES"/>
        </w:rPr>
        <w:t xml:space="preserve"> se nos ha dado el mensaje de salvación", "a nosotros" se coloca primero para mostrar que es importante. Dios envió el mensaje de salvación tanto a judíos como a no judíos.</w:t>
      </w:r>
    </w:p>
    <w:p>
      <w:pPr/>
      <w:r>
        <w:rPr>
          <w:lang w:val="es_ES" w:bidi="es_ES"/>
        </w:rPr>
      </w:r>
      <w:r>
        <w:rPr>
          <w:b/>
          <w:lang w:val="es_ES" w:bidi="es_ES"/>
        </w:rPr>
        <w:t>Segunda escena:</w:t>
      </w:r>
      <w:r>
        <w:rPr>
          <w:lang w:val="es_ES" w:bidi="es_ES"/>
        </w:rPr>
        <w:t xml:space="preserve"> Los judíos y sus líderes en Jerusalén no reconocieron a Jesús ni las palabras de los profetas sobre él. Esto no significa que nunca se hubieran encontrado con Jesús o que no pudieran identificarlo. Tenían un falso entendimiento y una falsa manera de pensar que los alejó de una relación con Dios a través de Jesús.</w:t>
      </w:r>
    </w:p>
    <w:p>
      <w:pPr/>
      <w:r>
        <w:rPr>
          <w:lang w:val="es_ES" w:bidi="es_ES"/>
        </w:rPr>
      </w:r>
      <w:r>
        <w:rPr>
          <w:lang w:val="es_ES" w:bidi="es_ES"/>
        </w:rPr>
        <w:t xml:space="preserve">"Aunque" es una palabra introductoria importante que implica que el pueblo judío hizo algo que no esperaríamos. </w:t>
      </w:r>
      <w:r>
        <w:rPr>
          <w:b/>
          <w:lang w:val="es_ES" w:bidi="es_ES"/>
        </w:rPr>
        <w:t>Aunque</w:t>
      </w:r>
      <w:r>
        <w:rPr>
          <w:lang w:val="es_ES" w:bidi="es_ES"/>
        </w:rPr>
        <w:t xml:space="preserve"> el pueblo judío y sus líderes no tenían una razón legal para matar a Jesús, le pidieron al gobernador romano, Pilato, que mandara a matar a Jesús de todos modos.</w:t>
      </w:r>
    </w:p>
    <w:p>
      <w:pPr/>
      <w:r>
        <w:rPr>
          <w:lang w:val="es_ES" w:bidi="es_ES"/>
        </w:rPr>
      </w:r>
      <w:r>
        <w:rPr>
          <w:lang w:val="es_ES" w:bidi="es_ES"/>
        </w:rPr>
        <w:t>El pronombre "ellos" puede ser confuso. Pablo dice: "Habían hecho todo lo que estaba escrito acerca de Jesús." Aquí, "ellos" se refiere al pueblo judío de Jerusalén. "Lo bajaron de la cruz y lo pusieron en una tumba". El evangelio de Juan dice que José de Arimatea y Nicodemo quitaron a Jesús de la cruz y lo enterraron. "Ellos" se refiere a José y Nicodemo.</w:t>
      </w:r>
    </w:p>
    <w:p>
      <w:pPr/>
      <w:r>
        <w:rPr>
          <w:lang w:val="es_ES" w:bidi="es_ES"/>
        </w:rPr>
      </w:r>
      <w:r>
        <w:rPr>
          <w:b/>
          <w:lang w:val="es_ES" w:bidi="es_ES"/>
        </w:rPr>
        <w:t>Pero</w:t>
      </w:r>
      <w:r>
        <w:rPr>
          <w:lang w:val="es_ES" w:bidi="es_ES"/>
        </w:rPr>
        <w:t xml:space="preserve"> Dios lo resucitó de entre los muertos. "Pero" contrasta entre lo que las personas le hicieron a Jesús y lo que Dios hizo. Después de que las personas mataron a Jesús, Dios lo trajo de vuelta a la vida.</w:t>
      </w:r>
    </w:p>
    <w:p>
      <w:pPr/>
      <w:r>
        <w:rPr>
          <w:lang w:val="es_ES" w:bidi="es_ES"/>
        </w:rPr>
      </w:r>
      <w:r>
        <w:rPr>
          <w:b/>
          <w:lang w:val="es_ES" w:bidi="es_ES"/>
        </w:rPr>
        <w:t>Tercera escena:</w:t>
      </w:r>
      <w:r>
        <w:rPr>
          <w:lang w:val="es_ES" w:bidi="es_ES"/>
        </w:rPr>
        <w:t xml:space="preserve"> Es importante tener en cuenta cuando Pablo dice: "Por lo tanto, dice también en otro Salmo: 'No permitirás que tu Santo se pudra en la tumba'", "él" se refiere a David. "Tú" se refiere a Dios. David está hablando con Dios, diciendo que Dios no dejará que su Santo se pudra.</w:t>
      </w:r>
    </w:p>
    <w:p>
      <w:pPr/>
      <w:r>
        <w:rPr>
          <w:lang w:val="es_ES" w:bidi="es_ES"/>
        </w:rPr>
      </w:r>
      <w:r>
        <w:rPr>
          <w:lang w:val="es_ES" w:bidi="es_ES"/>
        </w:rPr>
        <w:t>Pablo usa "pero" nuevamente para contrastar entre David, que murió, fue enterrado y cuyo cuerpo se pudrió, y Jesús, a quien Dios resucitó de entre los muertos y no permitió que se pudriera. Está implícito que Jesús no morirá nuevamente.</w:t>
      </w:r>
    </w:p>
    <w:p>
      <w:pPr/>
      <w:r>
        <w:rPr>
          <w:lang w:val="es_ES" w:bidi="es_ES"/>
        </w:rPr>
      </w:r>
      <w:r>
        <w:rPr>
          <w:b/>
          <w:lang w:val="es_ES" w:bidi="es_ES"/>
        </w:rPr>
        <w:t>Cuarta escena:</w:t>
      </w:r>
      <w:r>
        <w:rPr>
          <w:lang w:val="es_ES" w:bidi="es_ES"/>
        </w:rPr>
        <w:t xml:space="preserve"> Pablo llega al final de su mensaje cuando dice: "Por lo tanto". Ahora que Pablo ha explicado a partir de la historia y de las Escrituras que Jesús es el Salvador Prometido, presenta su argumento final. Pablo insta a la multitud a creer en el mensaje sobre Jesús para el perdón de los pecados. Entonces Pablo dice "Por lo tanto, tengan cuidado". Como Jesús es la manera de recibir el perdón de los pecados, las personas deben responder al mensaje para que Dios no las castigue.</w:t>
      </w:r>
    </w:p>
    <w:p>
      <w:pPr/>
      <w:r>
        <w:rPr>
          <w:lang w:val="es_ES" w:bidi="es_ES"/>
        </w:rPr>
      </w:r>
      <w:r>
        <w:rPr>
          <w:lang w:val="es_ES" w:bidi="es_ES"/>
        </w:rPr>
        <w:t>En el pasaje de la Escritura que Pablo cita de Habacuc, Dios es quien habla. Dios comienza con "¡He aquí!" Significa 'mira' o 'escucha' para atraer la atención del oyente. Entonces Dios ordena al oyente que se asombre por lo que Dios hará, y que sea destruido.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Judíos que asisten a la reunión del sábado en la sinagoga</w:t>
      </w:r>
    </w:p>
    <w:p>
      <w:pPr>
        <w:pStyle w:val="ListBullet"/>
        <w:spacing w:line="240" w:lineRule="auto"/>
        <w:ind w:left="720"/>
      </w:pPr>
      <w:r>
        <w:rPr>
          <w:lang w:val="es_ES" w:bidi="es_ES"/>
        </w:rPr>
      </w:r>
      <w:r>
        <w:rPr>
          <w:lang w:val="es_ES" w:bidi="es_ES"/>
        </w:rPr>
        <w:t>No judíos que adoran a Dios y están asistiendo a la reunión del sábado en la sinagoga</w:t>
      </w:r>
    </w:p>
    <w:p>
      <w:pPr>
        <w:pStyle w:val="ListBullet"/>
        <w:spacing w:line="240" w:lineRule="auto"/>
        <w:ind w:left="720"/>
      </w:pPr>
      <w:r>
        <w:rPr>
          <w:lang w:val="es_ES" w:bidi="es_ES"/>
        </w:rPr>
      </w:r>
      <w:r>
        <w:rPr>
          <w:lang w:val="es_ES" w:bidi="es_ES"/>
        </w:rPr>
        <w:t>Israelitas</w:t>
      </w:r>
    </w:p>
    <w:p>
      <w:pPr>
        <w:pStyle w:val="ListBullet"/>
        <w:spacing w:line="240" w:lineRule="auto"/>
        <w:ind w:left="720"/>
      </w:pPr>
      <w:r>
        <w:rPr>
          <w:lang w:val="es_ES" w:bidi="es_ES"/>
        </w:rPr>
      </w:r>
      <w:r>
        <w:rPr>
          <w:lang w:val="es_ES" w:bidi="es_ES"/>
        </w:rPr>
        <w:t>David</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Judíos y líderes judíos en Jerusalén</w:t>
      </w:r>
    </w:p>
    <w:p>
      <w:pPr>
        <w:pStyle w:val="ListBullet"/>
        <w:spacing w:line="240" w:lineRule="auto"/>
        <w:ind w:left="720"/>
      </w:pPr>
      <w:r>
        <w:rPr>
          <w:lang w:val="es_ES" w:bidi="es_ES"/>
        </w:rPr>
      </w:r>
      <w:r>
        <w:rPr>
          <w:lang w:val="es_ES" w:bidi="es_ES"/>
        </w:rPr>
        <w:t>Profetas del Antiguo Testamento</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Los seguidores originales de Jesús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Podrían dividir a su equipo y representar tanto la escena de Pablo en la sinagoga como su mensaje.</w:t>
      </w:r>
    </w:p>
    <w:p>
      <w:pPr/>
      <w:r>
        <w:rPr>
          <w:lang w:val="es_ES" w:bidi="es_ES"/>
        </w:rPr>
      </w:r>
      <w:r>
        <w:rPr>
          <w:lang w:val="es_ES" w:bidi="es_ES"/>
        </w:rPr>
        <w:t>Pablo continúa dando su mensaje en la sinagoga en el día de adoración. Él está parado en medio de una multitud de judíos y no judíos. Pablo dice: "Uno de los descendientes de David, Jesús, es el Salvador que Dios prometió a su pueblo. Antes de que Jesús viniera, Juan predicó a muchas personas de Israel que debían dejar sus pecados, volverse a Dios y ser bautizados para mostrar cómo ahora viven según los caminos de Dios. Mientras Juan estaba terminando su trabajo, dijo: '¿Quién piensan que soy? No soy el que están buscando. ¡Pero escuchen! Él vendrá pronto, y no soy lo suficientemente digno ni siquiera para desatar sus sandalias.'"</w:t>
      </w:r>
    </w:p>
    <w:p>
      <w:pPr/>
      <w:r>
        <w:rPr>
          <w:lang w:val="es_ES" w:bidi="es_ES"/>
        </w:rPr>
      </w:r>
      <w:r>
        <w:rPr>
          <w:lang w:val="es_ES" w:bidi="es_ES"/>
        </w:rPr>
        <w:t>"Mis hermanos judíos, y los que creen en el verdadero Dios y lo adoran, ¡este mensaje de salvación ha sido enviado a todos nosotros!"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judíos en la sinagoga: "¿Cómo se sienten?" Es posible que escuchen cosas como: "Enojado, porque los no judíos son impuros", "Confundido, porque pensaba que la salvación era solo para judíos" y "Emocionado de finalmente estar bien con Dios".</w:t>
      </w:r>
    </w:p>
    <w:p>
      <w:pPr>
        <w:pStyle w:val="ListBullet"/>
        <w:spacing w:line="240" w:lineRule="auto"/>
        <w:ind w:left="720"/>
      </w:pPr>
      <w:r>
        <w:rPr>
          <w:lang w:val="es_ES" w:bidi="es_ES"/>
        </w:rPr>
      </w:r>
      <w:r>
        <w:rPr>
          <w:lang w:val="es_ES" w:bidi="es_ES"/>
        </w:rPr>
        <w:t>Pregúntenles a los actores que interpretan a los no judíos en la sinagoga: "¿Cómo se sienten?" Es posible que escuchen cosas como: "Llenos de alegría", "Confiados en mi fe" y "Curiosos por escuchar más".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pueblo judío en Jerusalén y sus líderes no entendieron que Jesús era de quien los profetas habían hablado. En cambio, lo condenaron. Al ordenar la muerte de Jesús, cumplieron las palabras de los profetas que se leen todos los Sabbat en la sinagoga. Los judíos no pudieron encontrar una razón legal para que mataran a Jesús, pero le pidieron a Pilato que lo matara de todos modos".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Pilato: "¿Cómo se siente?" Es posible que escuchen cosas como: "Molesto con este problema", "Queriendo mantener la paz" y "Preocupado por ser culpado por hacer que maten a un hombre inocente".</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"Cuando los judíos en Jerusalén y sus líderes habían hecho todo lo que los profetas habían dicho que le sucedería al Salvador Prometido, bajaron el cuerpo de Jesús de la cruz y lo pusieron en una tumba. Pero Dios lo resucitó de entre los muertos. Durante muchos días, Jesús se apareció a los seguidores que habían estado con él desde su trabajo en Galilea hasta su tiempo en Jerusalén. Estos seguidores son ahora testigos de Jesús ante los judíos".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seguidores originales de Jesús: "¿Cómo se sienten?" Es posible que escuchen cosas como: "Ansiosos por compartir el mensaje de Jesús", "Audaz" y "Agradecidos de haber estado con Jesús".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continúa enseñando. Pablo dice: "Y ahora estamos aquí para traerles estas buenas nuevas. La promesa que Dios hizo a nuestros antepasados, Dios ahora la ha cumplido para nosotros resucitando a Jesús de entre los muertos. Esto es lo que el segundo Salmo dice sobre Jesús: 'Tú eres mi Hijo. Hoy me he convertido en tu Padre'. Dios había prometido resucitar a su Hijo de entre los muertos, no dejar que se pudriera en la tumba. Dios dijo: 'Les daré las bendiciones santas y seguras prometidas a David'. Otro Salmo lo explica más: 'No permitirás que tu Santo se pudra en la tumba'. Este Salmo no era sobre David. Después de que David hizo la voluntad de Dios en su propio tiempo, David murió y fue enterrado con sus antepasados. El cuerpo de David se pudrió. No, este Salmo es sobre alguien más, a quien Dios resucitó de entre los muertos y cuyo cuerpo no se pudrió".</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judíos y no judíos en la sinagoga: "¿Cómo se sienten?" Es posible que escuchen cosas como: "Sorprendido", "Dudoso" y "Comenzando a entender y creer".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"Hermanos, ¡escuchen! Quiero que sepan que a través de Jesús hay perdón para sus pecados. Todos los que creen en Jesús son declarados justos ante Dios. Esto nunca fue posible a través de la ley de Moisés. ¡Tengan cuidado! No dejen que las palabras de los profetas se hagan realidad sobre ustedes. Los profetas dijeron: '¡Miren, burladores, asómbrense y mueran! Porque estoy haciendo algo en sus días, algo que no creerían, incluso si alguien les dijera sobre él'".</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Pablo: "¿Cómo se siente?" Es posible que escuchen cosas como: "Agradecido de haber podido predicar las buenas nuevas", "Temeroso por los que no creerán" y "Esperanzado de que muchos crean".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Pablo dice: "¡Dios ha traído a Jesús, el Salvador Prometido de Israel, de los descendientes de David!" </w:t>
      </w:r>
      <w:r>
        <w:rPr>
          <w:b/>
          <w:lang w:val="es_ES" w:bidi="es_ES"/>
        </w:rPr>
        <w:t>Israel</w:t>
      </w:r>
      <w:r>
        <w:rPr>
          <w:lang w:val="es_ES" w:bidi="es_ES"/>
        </w:rPr>
        <w:t xml:space="preserve"> es el pueblo elegido de Dios, descendiente de Abraham. Aquí, </w:t>
      </w:r>
      <w:r>
        <w:rPr>
          <w:b/>
          <w:lang w:val="es_ES" w:bidi="es_ES"/>
        </w:rPr>
        <w:t>Salvador</w:t>
      </w:r>
      <w:r>
        <w:rPr>
          <w:lang w:val="es_ES" w:bidi="es_ES"/>
        </w:rPr>
        <w:t xml:space="preserve"> se refiere al Salvador que Dios prometió a los judíos a través de los profetas. Consulten el Glosario Principal para obtener más información sobre </w:t>
      </w:r>
      <w:r>
        <w:rPr>
          <w:lang w:val="es_ES" w:bidi="es_ES"/>
        </w:rPr>
        <w:t>Israel</w:t>
      </w:r>
      <w:r>
        <w:rPr>
          <w:lang w:val="es_ES" w:bidi="es_ES"/>
        </w:rPr>
        <w:t xml:space="preserve"> y el </w:t>
      </w:r>
      <w:r>
        <w:rPr>
          <w:lang w:val="es_ES" w:bidi="es_ES"/>
        </w:rPr>
        <w:t>Salvador</w:t>
      </w:r>
      <w:r>
        <w:rPr>
          <w:lang w:val="es_ES" w:bidi="es_ES"/>
        </w:rPr>
        <w:t>. Usen la misma palabra usada en las historias anteriores para Israel y Salvador.</w:t>
      </w:r>
    </w:p>
    <w:p>
      <w:pPr/>
      <w:r>
        <w:rPr>
          <w:lang w:val="es_ES" w:bidi="es_ES"/>
        </w:rPr>
      </w:r>
      <w:r>
        <w:rPr>
          <w:lang w:val="es_ES" w:bidi="es_ES"/>
        </w:rPr>
        <w:t xml:space="preserve">Antes de que Jesús viniera, Juan predicó un bautismo de arrepentimiento. </w:t>
      </w:r>
      <w:r>
        <w:rPr>
          <w:b/>
          <w:lang w:val="es_ES" w:bidi="es_ES"/>
        </w:rPr>
        <w:t>El bautismo de arrepentimiento</w:t>
      </w:r>
      <w:r>
        <w:rPr>
          <w:lang w:val="es_ES" w:bidi="es_ES"/>
        </w:rPr>
        <w:t xml:space="preserve"> consiste en ser sumergido en agua para mostrar un cambio de los pecados y una vuelta hacia Dios, viviendo una vida nueva siguiendo los caminos de Dios. Consulten el Glosario Principal para obtener más información sobre </w:t>
      </w:r>
      <w:r>
        <w:rPr>
          <w:lang w:val="es_ES" w:bidi="es_ES"/>
        </w:rPr>
        <w:t>bautismo</w:t>
      </w:r>
      <w:r>
        <w:rPr>
          <w:lang w:val="es_ES" w:bidi="es_ES"/>
        </w:rPr>
        <w:t xml:space="preserve"> y </w:t>
      </w:r>
      <w:r>
        <w:rPr>
          <w:lang w:val="es_ES" w:bidi="es_ES"/>
        </w:rPr>
        <w:t>arrepentimiento</w:t>
      </w:r>
      <w:r>
        <w:rPr>
          <w:lang w:val="es_ES" w:bidi="es_ES"/>
        </w:rPr>
        <w:t>. Usen la misma palabra usada en las historias anteriores para bautismo y arrepentimiento.</w:t>
      </w:r>
    </w:p>
    <w:p>
      <w:pPr/>
      <w:r>
        <w:rPr>
          <w:lang w:val="es_ES" w:bidi="es_ES"/>
        </w:rPr>
      </w:r>
      <w:r>
        <w:rPr>
          <w:lang w:val="es_ES" w:bidi="es_ES"/>
        </w:rPr>
        <w:t xml:space="preserve">Pablo dice: "Hermanos, hijos de Abraham y gentiles temerosos de Dios, a nosotros se nos ha enviado el mensaje de salvación". </w:t>
      </w:r>
      <w:r>
        <w:rPr>
          <w:b/>
          <w:lang w:val="es_ES" w:bidi="es_ES"/>
        </w:rPr>
        <w:t>Hermanos</w:t>
      </w:r>
      <w:r>
        <w:rPr>
          <w:lang w:val="es_ES" w:bidi="es_ES"/>
        </w:rPr>
        <w:t xml:space="preserve"> es una manera respetuosa de dirigirse a otros descendientes de Abraham, o judíos. Es similar a decir "amigos". </w:t>
      </w:r>
      <w:r>
        <w:rPr>
          <w:b/>
          <w:lang w:val="es_ES" w:bidi="es_ES"/>
        </w:rPr>
        <w:t>Gentiles temerosos de Dios</w:t>
      </w:r>
      <w:r>
        <w:rPr>
          <w:lang w:val="es_ES" w:bidi="es_ES"/>
        </w:rPr>
        <w:t xml:space="preserve"> se refiere a los gentiles que creen en Dios y lo adoran. Los gentiles no son descendientes de Israel, o no nacen de ascendencia judía. Consulten el Glosario Principal para obtener más información sobre el </w:t>
      </w:r>
      <w:r>
        <w:rPr>
          <w:lang w:val="es_ES" w:bidi="es_ES"/>
        </w:rPr>
        <w:t>temor de Dios</w:t>
      </w:r>
      <w:r>
        <w:rPr>
          <w:lang w:val="es_ES" w:bidi="es_ES"/>
        </w:rPr>
        <w:t xml:space="preserve">. Usen la misma palabra usada en las historias anteriores para temor de Dios. </w:t>
      </w:r>
      <w:r>
        <w:rPr>
          <w:b/>
          <w:lang w:val="es_ES" w:bidi="es_ES"/>
        </w:rPr>
        <w:t>Salvación</w:t>
      </w:r>
      <w:r>
        <w:rPr>
          <w:lang w:val="es_ES" w:bidi="es_ES"/>
        </w:rPr>
        <w:t xml:space="preserve"> es el rescate del castigo del pecado a través del arrepentimiento y la fe en Jesús. Consulten el Glosario Principal para obtener más información sobre la </w:t>
      </w:r>
      <w:r>
        <w:rPr>
          <w:lang w:val="es_ES" w:bidi="es_ES"/>
        </w:rPr>
        <w:t>salvación</w:t>
      </w:r>
      <w:r>
        <w:rPr>
          <w:lang w:val="es_ES" w:bidi="es_ES"/>
        </w:rPr>
        <w:t>. Usen la misma palabra usada en las historias anteriores para la salvación.</w:t>
      </w:r>
    </w:p>
    <w:p>
      <w:pPr/>
      <w:r>
        <w:rPr>
          <w:lang w:val="es_ES" w:bidi="es_ES"/>
        </w:rPr>
      </w:r>
      <w:r>
        <w:rPr>
          <w:lang w:val="es_ES" w:bidi="es_ES"/>
        </w:rPr>
        <w:t xml:space="preserve">Los judíos en Jerusalén no entendieron lo que los profetas dijeron sobre Jesús, aunque escuchaban las palabras de los profetas todos los sábados. </w:t>
      </w:r>
      <w:r>
        <w:rPr>
          <w:b/>
          <w:lang w:val="es_ES" w:bidi="es_ES"/>
        </w:rPr>
        <w:t>Profeta</w:t>
      </w:r>
      <w:r>
        <w:rPr>
          <w:lang w:val="es_ES" w:bidi="es_ES"/>
        </w:rPr>
        <w:t xml:space="preserve"> da los mensajes de Dios a las personas. </w:t>
      </w:r>
      <w:r>
        <w:rPr>
          <w:b/>
          <w:lang w:val="es_ES" w:bidi="es_ES"/>
        </w:rPr>
        <w:t>Sabbat</w:t>
      </w:r>
      <w:r>
        <w:rPr>
          <w:lang w:val="es_ES" w:bidi="es_ES"/>
        </w:rPr>
        <w:t xml:space="preserve"> es el día de adoración para los judíos. Consulten el Glosario Principal para obtener más información sobre </w:t>
      </w:r>
      <w:r>
        <w:rPr>
          <w:lang w:val="es_ES" w:bidi="es_ES"/>
        </w:rPr>
        <w:t>profeta</w:t>
      </w:r>
      <w:r>
        <w:rPr>
          <w:lang w:val="es_ES" w:bidi="es_ES"/>
        </w:rPr>
        <w:t xml:space="preserve"> y </w:t>
      </w:r>
      <w:r>
        <w:rPr>
          <w:lang w:val="es_ES" w:bidi="es_ES"/>
        </w:rPr>
        <w:t>Sabbat</w:t>
      </w:r>
      <w:r>
        <w:rPr>
          <w:lang w:val="es_ES" w:bidi="es_ES"/>
        </w:rPr>
        <w:t xml:space="preserve">. Usen la misma palabra usada en las historias anteriores para profeta y Sabbat. Los judíos en Jerusalén le pidieron a Pilato que mandara matar a Jesús. Bajaron a Jesús de la cruz y pusieron su cuerpo en una tumba. Una </w:t>
      </w:r>
      <w:r>
        <w:rPr>
          <w:b/>
          <w:lang w:val="es_ES" w:bidi="es_ES"/>
        </w:rPr>
        <w:t>cruz</w:t>
      </w:r>
      <w:r>
        <w:rPr>
          <w:lang w:val="es_ES" w:bidi="es_ES"/>
        </w:rPr>
        <w:t xml:space="preserve"> consiste en dos pedazos de madera clavados entre sí. Los romanos colgaron a los criminales con clavos en una cruz para matarlos. La </w:t>
      </w:r>
      <w:r>
        <w:rPr>
          <w:b/>
          <w:lang w:val="es_ES" w:bidi="es_ES"/>
        </w:rPr>
        <w:t>tumba</w:t>
      </w:r>
      <w:r>
        <w:rPr>
          <w:lang w:val="es_ES" w:bidi="es_ES"/>
        </w:rPr>
        <w:t xml:space="preserve"> de Jesús era probablemente una pequeña cueva tallada en la roca. Consulten el Glosario Principal para obtener más información sobre </w:t>
      </w:r>
      <w:r>
        <w:rPr>
          <w:lang w:val="es_ES" w:bidi="es_ES"/>
        </w:rPr>
        <w:t>cruz</w:t>
      </w:r>
      <w:r>
        <w:rPr>
          <w:lang w:val="es_ES" w:bidi="es_ES"/>
        </w:rPr>
        <w:t xml:space="preserve"> y </w:t>
      </w:r>
      <w:r>
        <w:rPr>
          <w:lang w:val="es_ES" w:bidi="es_ES"/>
        </w:rPr>
        <w:t>tumba</w:t>
      </w:r>
      <w:r>
        <w:rPr>
          <w:lang w:val="es_ES" w:bidi="es_ES"/>
        </w:rPr>
        <w:t>. Usen la misma palabra usada en las historias anteriores para cruz y tumba.</w:t>
      </w:r>
    </w:p>
    <w:p>
      <w:pPr/>
      <w:r>
        <w:rPr>
          <w:lang w:val="es_ES" w:bidi="es_ES"/>
        </w:rPr>
      </w:r>
      <w:r>
        <w:rPr>
          <w:lang w:val="es_ES" w:bidi="es_ES"/>
        </w:rPr>
        <w:t xml:space="preserve">Pablo comparte un Salmo sobre Jesús, que Dios dará las bendiciones santas y seguras de David. </w:t>
      </w:r>
      <w:r>
        <w:rPr>
          <w:b/>
          <w:lang w:val="es_ES" w:bidi="es_ES"/>
        </w:rPr>
        <w:t>Santo</w:t>
      </w:r>
      <w:r>
        <w:rPr>
          <w:lang w:val="es_ES" w:bidi="es_ES"/>
        </w:rPr>
        <w:t xml:space="preserve"> es incomún, apartado para los propósitos de Dios. </w:t>
      </w:r>
      <w:r>
        <w:rPr>
          <w:b/>
          <w:lang w:val="es_ES" w:bidi="es_ES"/>
        </w:rPr>
        <w:t>Seguro</w:t>
      </w:r>
      <w:r>
        <w:rPr>
          <w:lang w:val="es_ES" w:bidi="es_ES"/>
        </w:rPr>
        <w:t xml:space="preserve"> significa certero, o digno de confianza. </w:t>
      </w:r>
      <w:r>
        <w:rPr>
          <w:b/>
          <w:lang w:val="es_ES" w:bidi="es_ES"/>
        </w:rPr>
        <w:t>Bendiciones</w:t>
      </w:r>
      <w:r>
        <w:rPr>
          <w:lang w:val="es_ES" w:bidi="es_ES"/>
        </w:rPr>
        <w:t xml:space="preserve"> es cuando Dios le hace bien a alguien porque está complacido con él. Consulten el Glosario Principal para obtener más información sobre </w:t>
      </w:r>
      <w:r>
        <w:rPr>
          <w:lang w:val="es_ES" w:bidi="es_ES"/>
        </w:rPr>
        <w:t>santos</w:t>
      </w:r>
      <w:r>
        <w:rPr>
          <w:lang w:val="es_ES" w:bidi="es_ES"/>
        </w:rPr>
        <w:t xml:space="preserve"> y </w:t>
      </w:r>
      <w:r>
        <w:rPr>
          <w:lang w:val="es_ES" w:bidi="es_ES"/>
        </w:rPr>
        <w:t>bendiciones</w:t>
      </w:r>
      <w:r>
        <w:rPr>
          <w:lang w:val="es_ES" w:bidi="es_ES"/>
        </w:rPr>
        <w:t>. Usen la misma palabra usada en las historias anteriores para santo y bendiciones.</w:t>
      </w:r>
    </w:p>
    <w:p>
      <w:pPr/>
      <w:r>
        <w:rPr>
          <w:lang w:val="es_ES" w:bidi="es_ES"/>
        </w:rPr>
      </w:r>
      <w:r>
        <w:rPr>
          <w:lang w:val="es_ES" w:bidi="es_ES"/>
        </w:rPr>
        <w:t xml:space="preserve">A través de otro Salmo, Pablo explica que Dios resucitó a Jesús de entre los muertos y no dejará que se descomponga. </w:t>
      </w:r>
      <w:r>
        <w:rPr>
          <w:b/>
          <w:lang w:val="es_ES" w:bidi="es_ES"/>
        </w:rPr>
        <w:t>Descomposición</w:t>
      </w:r>
      <w:r>
        <w:rPr>
          <w:lang w:val="es_ES" w:bidi="es_ES"/>
        </w:rPr>
        <w:t xml:space="preserve">, o putrefacción, es cuando algo se pudre o se descompone con el tiempo después de la muerte. Cuando David sirvió al propósito de Dios, se quedó dormido. </w:t>
      </w:r>
      <w:r>
        <w:rPr>
          <w:b/>
          <w:lang w:val="es_ES" w:bidi="es_ES"/>
        </w:rPr>
        <w:t>Quedarse dormido</w:t>
      </w:r>
      <w:r>
        <w:rPr>
          <w:lang w:val="es_ES" w:bidi="es_ES"/>
        </w:rPr>
        <w:t xml:space="preserve"> es una manera de decir que David murió.</w:t>
      </w:r>
    </w:p>
    <w:p>
      <w:pPr/>
      <w:r>
        <w:rPr>
          <w:lang w:val="es_ES" w:bidi="es_ES"/>
        </w:rPr>
      </w:r>
      <w:r>
        <w:rPr>
          <w:lang w:val="es_ES" w:bidi="es_ES"/>
        </w:rPr>
        <w:t xml:space="preserve">"Hermanos, el perdón de los pecados es a través de Jesús". Aquí, </w:t>
      </w:r>
      <w:r>
        <w:rPr>
          <w:b/>
          <w:lang w:val="es_ES" w:bidi="es_ES"/>
        </w:rPr>
        <w:t>hermanos</w:t>
      </w:r>
      <w:r>
        <w:rPr>
          <w:lang w:val="es_ES" w:bidi="es_ES"/>
        </w:rPr>
        <w:t xml:space="preserve"> se refiere a toda la multitud, tanto judíos como no judíos. Cualquiera puede tener el perdón de los pecados a través de Jesús. </w:t>
      </w:r>
      <w:r>
        <w:rPr>
          <w:b/>
          <w:lang w:val="es_ES" w:bidi="es_ES"/>
        </w:rPr>
        <w:t>Perdón</w:t>
      </w:r>
      <w:r>
        <w:rPr>
          <w:lang w:val="es_ES" w:bidi="es_ES"/>
        </w:rPr>
        <w:t xml:space="preserve"> es limpiar los pecados de alguien. Consulten el Glosario Principal para obtener más información sobre el </w:t>
      </w:r>
      <w:r>
        <w:rPr>
          <w:lang w:val="es_ES" w:bidi="es_ES"/>
        </w:rPr>
        <w:t>perdón</w:t>
      </w:r>
      <w:r>
        <w:rPr>
          <w:lang w:val="es_ES" w:bidi="es_ES"/>
        </w:rPr>
        <w:t>. Usen la misma palabra usada en las historias anteriores para perdón.</w:t>
      </w:r>
    </w:p>
    <w:p>
      <w:pPr/>
      <w:r>
        <w:rPr>
          <w:lang w:val="es_ES" w:bidi="es_ES"/>
        </w:rPr>
      </w:r>
      <w:r>
        <w:rPr>
          <w:lang w:val="es_ES" w:bidi="es_ES"/>
        </w:rPr>
        <w:t xml:space="preserve">Todos los que creen en Jesús son justificados a través de él. </w:t>
      </w:r>
      <w:r>
        <w:rPr>
          <w:b/>
          <w:lang w:val="es_ES" w:bidi="es_ES"/>
        </w:rPr>
        <w:t>Justificado</w:t>
      </w:r>
      <w:r>
        <w:rPr>
          <w:lang w:val="es_ES" w:bidi="es_ES"/>
        </w:rPr>
        <w:t xml:space="preserve"> es una palabra griega de los tribunales de justicia, y significa que alguien ha sido declarado no culpable de los cargos presentados en su contra. Son liberados de los cargos. Aquí, el énfasis está en ser justo ante Dios, o ser aceptable para él al ser liberado de todo pecado. Ser liberado de todo pecado no es posible bajo la Ley de Moisés. La </w:t>
      </w:r>
      <w:r>
        <w:rPr>
          <w:b/>
          <w:lang w:val="es_ES" w:bidi="es_ES"/>
        </w:rPr>
        <w:t>Ley de Moisés</w:t>
      </w:r>
      <w:r>
        <w:rPr>
          <w:lang w:val="es_ES" w:bidi="es_ES"/>
        </w:rPr>
        <w:t xml:space="preserve"> son los primeros cinco libros de la Biblia. Consulten el Glosario Principal para obtener más información sobre </w:t>
      </w:r>
      <w:r>
        <w:rPr>
          <w:lang w:val="es_ES" w:bidi="es_ES"/>
        </w:rPr>
        <w:t>justificado</w:t>
      </w:r>
      <w:r>
        <w:rPr>
          <w:lang w:val="es_ES" w:bidi="es_ES"/>
        </w:rPr>
        <w:t xml:space="preserve"> y </w:t>
      </w:r>
      <w:r>
        <w:rPr>
          <w:lang w:val="es_ES" w:bidi="es_ES"/>
        </w:rPr>
        <w:t>ley</w:t>
      </w:r>
      <w:r>
        <w:rPr>
          <w:lang w:val="es_ES" w:bidi="es_ES"/>
        </w:rPr>
        <w:t>. Usen la misma palabra usada en las historias anteriores para justificado y ley.</w:t>
      </w:r>
    </w:p>
    <w:p>
      <w:pPr/>
      <w:r>
        <w:rPr>
          <w:lang w:val="es_ES" w:bidi="es_ES"/>
        </w:rPr>
      </w:r>
      <w:r>
        <w:rPr>
          <w:lang w:val="es_ES" w:bidi="es_ES"/>
        </w:rPr>
        <w:t xml:space="preserve">Pablo termina su mensaje con una advertencia de los profetas. Dice: "Miren, burladores, maravíllense y perezcan". Los </w:t>
      </w:r>
      <w:r>
        <w:rPr>
          <w:b/>
          <w:lang w:val="es_ES" w:bidi="es_ES"/>
        </w:rPr>
        <w:t>burladores</w:t>
      </w:r>
      <w:r>
        <w:rPr>
          <w:lang w:val="es_ES" w:bidi="es_ES"/>
        </w:rPr>
        <w:t xml:space="preserve"> son personas que hablan mal sobre lo que Dios dice. Los burladores dicen que Dios no hará lo que dice. </w:t>
      </w:r>
      <w:r>
        <w:rPr>
          <w:b/>
          <w:lang w:val="es_ES" w:bidi="es_ES"/>
        </w:rPr>
        <w:t>Maravillarse</w:t>
      </w:r>
      <w:r>
        <w:rPr>
          <w:lang w:val="es_ES" w:bidi="es_ES"/>
        </w:rPr>
        <w:t xml:space="preserve"> significa asombrarse de algo extraño o inusual. </w:t>
      </w:r>
      <w:r>
        <w:rPr>
          <w:b/>
          <w:lang w:val="es_ES" w:bidi="es_ES"/>
        </w:rPr>
        <w:t>Perecer</w:t>
      </w:r>
      <w:r>
        <w:rPr>
          <w:lang w:val="es_ES" w:bidi="es_ES"/>
        </w:rPr>
        <w:t xml:space="preserve"> significa ser destruido, o desvanecerse. Dios va a hacer algo tan terrible que no lo creerán.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13:42–52</w:t>
      </w:r>
      <w:r>
        <w:rPr>
          <w:lang w:val="es_ES" w:bidi="es_ES"/>
        </w:rPr>
      </w:r>
    </w:p>
    <w:p>
      <w:pPr>
        <w:pStyle w:val="Heading3"/>
      </w:pPr>
      <w:r>
        <w:rPr>
          <w:lang w:val="es_ES" w:bidi="es_ES"/>
        </w:rPr>
        <w:t>Escuchar con el corazón</w:t>
      </w:r>
    </w:p>
    <w:p>
      <w:pPr/>
      <w:r>
        <w:rPr>
          <w:lang w:val="es_ES" w:bidi="es_ES"/>
        </w:rPr>
      </w:r>
      <w:r>
        <w:rPr>
          <w:lang w:val="es_ES" w:bidi="es_ES"/>
        </w:rPr>
        <w:t>Escuchen Hechos 13:42–52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Pablo dio un mensaje en la sinagoga en Antioquía de Pisidia. Judíos y no judíos se reunieron para la reunión del sábado. Pablo enseñó que sus pecados pueden ser perdonados a través del Salvador Prometido, que es Jesús. Ahora, Pablo y Bernabé dejan la sinagoga. La gente le rogó a Pablo y a Bernabé que regresaran el siguiente sábado y hablaran más sobre lo que Pablo acababa de enseñar.</w:t>
      </w:r>
    </w:p>
    <w:p>
      <w:pPr/>
      <w:r>
        <w:rPr>
          <w:lang w:val="es_ES" w:bidi="es_ES"/>
        </w:rPr>
      </w:r>
      <w:r>
        <w:rPr>
          <w:lang w:val="es_ES" w:bidi="es_ES"/>
        </w:rPr>
        <w:t>Después de que termina la reunión de la sinagoga, muchos judíos y no judíos que creen en Dios y lo adoran siguen a Pablo y a Bernabé. Estos no judíos que siguen a Pablo fuera de la sinagoga son conversos completos al judaísmo. Han cumplido con todos los rituales necesarios para convertirse completamente en judíos. Pablo y Bernabé animan a los hombres que los siguen a seguir confiando en que Dios les muestra su favor y su bondad, aunque no lo merecen.</w:t>
      </w:r>
    </w:p>
    <w:p>
      <w:pPr/>
      <w:r>
        <w:rPr>
          <w:lang w:val="es_ES" w:bidi="es_ES"/>
        </w:rPr>
      </w:r>
      <w:r>
        <w:rPr>
          <w:lang w:val="es_ES" w:bidi="es_ES"/>
        </w:rPr>
        <w:t>En el siguiente día de adoración una semana después, casi toda la ciudad de Antioquía de Pisidia viene a escuchar el mensaje sobre Jesús de Pablo y Bernabé. La mayoría de las personas que viven allí no son judías. Probablemente escucharon que el mensaje de Pablo es sobre la salvación tanto para los judíos como para los no judíos. Los judíos, probablemente los líderes judíos, ven la gran multitud. Se ponen extremadamente celosos de que tantas personas, especialmente los no judíos, hayan venido a escuchar el mensaje de Pablo y Bernabé. Están muy en contra del mensaje. No creen que Dios pueda aceptar tanto a los no judíos como a los judíos a través de la fe en Jesús. Los líderes judíos comienzan a decir que el mensaje de Pablo es una mentira. También dicen cosas malas sobre Pablo, insultándolo.</w:t>
      </w:r>
    </w:p>
    <w:p>
      <w:pPr/>
      <w:r>
        <w:rPr>
          <w:lang w:val="es_ES" w:bidi="es_ES"/>
        </w:rPr>
      </w:r>
      <w:r>
        <w:rPr>
          <w:lang w:val="es_ES" w:bidi="es_ES"/>
        </w:rPr>
        <w:t>En su comunidad, ¿qué sucede cuando los seguidores de un líder eligen a otro líder? ¿Cómo actúan los seguidores cuando cambian de líderes? ¿Cómo se tratan los líderes opositores entre sí?</w:t>
      </w:r>
    </w:p>
    <w:p>
      <w:pPr/>
      <w:r>
        <w:rPr>
          <w:lang w:val="es_ES" w:bidi="es_ES"/>
        </w:rPr>
      </w:r>
      <w:r>
        <w:rPr>
          <w:lang w:val="es_ES" w:bidi="es_ES"/>
        </w:rPr>
        <w:t>Pablo y Bernabé entonces hablan audazmente, o valientemente, sin importarles quién los escuche. No tienen miedo. Pablo probablemente es el que más habla. Dice: "Era necesario que la palabra de Dios se les anunciara a ustedes primero". Dios había ordenado a Pablo que compartiera las buenas nuevas primero con los judíos, luego con los gentiles, o no judíos. Como los judíos se niegan a creer el mensaje de Dios sobre Jesús, no merecen la vida eterna. Como los judíos han rechazado la palabra de Dios sobre Jesús, Pablo y Bernabé comparten el mensaje con los no judíos. Sin embargo, esto no significa que nunca compartirán las buenas nuevas de Jesús con los judíos nuevamente. Pablo continuará este patrón de predicarles primero a los judíos, y luego a los no judíos, a lo largo de su ministerio.</w:t>
      </w:r>
    </w:p>
    <w:p>
      <w:pPr/>
      <w:r>
        <w:rPr>
          <w:lang w:val="es_ES" w:bidi="es_ES"/>
        </w:rPr>
      </w:r>
      <w:r>
        <w:rPr>
          <w:lang w:val="es_ES" w:bidi="es_ES"/>
        </w:rPr>
        <w:t>Pablo cita al profeta Isaías: "Te he hecho luz para los gentiles para que todo el mundo sea salvo". Dios está hablando de Jesús, el Salvador Prometido, pero aquí Pablo también se está refiriendo a sí mismo. Pablo y Bernabé hacen el trabajo de Jesús porque son sus siervos. "Te hice una luz" significa que Dios ha elegido a Jesús y a Pablo para que muestren cosas sobre él mismo, así como una luz revela las cosas a la gente. En la Biblia, la luz y la oscuridad se usan comúnmente para representar el bien y el mal.</w:t>
      </w:r>
    </w:p>
    <w:p>
      <w:pPr/>
      <w:r>
        <w:rPr>
          <w:lang w:val="es_ES" w:bidi="es_ES"/>
        </w:rPr>
      </w:r>
      <w:r>
        <w:rPr>
          <w:lang w:val="es_ES" w:bidi="es_ES"/>
        </w:rPr>
        <w:t>En su cultura, ¿qué símbolos representan el bien y el mal? ¿Cómo están presentes esos símbolos en la vida diaria, o en las historias de su pueblo?</w:t>
      </w:r>
    </w:p>
    <w:p>
      <w:pPr/>
      <w:r>
        <w:rPr>
          <w:lang w:val="es_ES" w:bidi="es_ES"/>
        </w:rPr>
      </w:r>
      <w:r>
        <w:rPr>
          <w:lang w:val="es_ES" w:bidi="es_ES"/>
        </w:rPr>
        <w:t>Los no judíos se regocijan, y todos los que fueron nombrados por Dios para la vida eterna creen. "Los que estaban destinados a la vida eterna" es una frase común en la enseñanza judía. Dios eligió a las personas que creerían en él para que más tarde pudieran vivir con él eternamente. Cuando Dios elige a las personas para la vida eterna, creen en él. Los no judíos tomaron parte activa en creer y comprometerse con Jesús. Cada vez más personas en toda la región estaban escuchando y creyendo en la palabra del Señor, o las buenas nuevas sobre Jesús.</w:t>
      </w:r>
    </w:p>
    <w:p>
      <w:pPr/>
      <w:r>
        <w:rPr>
          <w:lang w:val="es_ES" w:bidi="es_ES"/>
        </w:rPr>
      </w:r>
      <w:r>
        <w:rPr>
          <w:lang w:val="es_ES" w:bidi="es_ES"/>
        </w:rPr>
        <w:t>Los líderes judíos usan a dos grupos influyentes para avivar la persecución, o causar una oposición dañina contra Pablo y Bernabé. "Mujeres devotas y prominentes" probablemente se refiere a mujeres ricas no judías que creen en Dios. Los "hombres destacados de la ciudad" podrían ser los hombres influyentes que vivían allí, no necesariamente los funcionarios que gobernaban la ciudad. Pablo y Bernabé se ven obligados a dejar el distrito por un tiempo.</w:t>
      </w:r>
    </w:p>
    <w:p>
      <w:pPr/>
      <w:r>
        <w:rPr>
          <w:lang w:val="es_ES" w:bidi="es_ES"/>
        </w:rPr>
      </w:r>
      <w:r>
        <w:rPr>
          <w:lang w:val="es_ES" w:bidi="es_ES"/>
        </w:rPr>
        <w:t>En su comunidad, ¿cómo influye la gente en otros para que se opongan a algo? ¿En qué tipos de situaciones los grupos de personas enojadas se reúnen y causan daño a otros?</w:t>
      </w:r>
    </w:p>
    <w:p>
      <w:pPr/>
      <w:r>
        <w:rPr>
          <w:lang w:val="es_ES" w:bidi="es_ES"/>
        </w:rPr>
      </w:r>
      <w:r>
        <w:rPr>
          <w:lang w:val="es_ES" w:bidi="es_ES"/>
        </w:rPr>
        <w:t>Pablo y Bernabé van a Iconio, una ciudad en la provincia de Galacia. Iconio está a unos 130 kilómetros al sureste de Antioquía de Pisidia. Probablemente les toma unos cuatro o cinco días viajar allí. Aunque la gente de Antioquía de Pisidia obliga a Pablo y a Bernabé a irse, los seguidores de Jesús allí están muy alegres y el Espíritu Santo continúa dándoles poder.</w:t>
      </w:r>
    </w:p>
    <w:p>
      <w:pPr/>
      <w:r>
        <w:rPr>
          <w:lang w:val="es_ES" w:bidi="es_ES"/>
        </w:rPr>
      </w:r>
      <w:r>
        <w:rPr>
          <w:lang w:val="es_ES" w:bidi="es_ES"/>
        </w:rPr>
        <w:t xml:space="preserve">Miren un mapa que incluya a </w:t>
      </w:r>
      <w:r>
        <w:rPr>
          <w:lang w:val="es_ES" w:bidi="es_ES"/>
        </w:rPr>
        <w:t>Antioquía de Pisidia e Iconio.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En la sinagoga de Antioquía de Pisidia, Pablo y Bernabé son invitados a hablar nuevamente el siguiente sábado. Dejan la sinagoga, y muchas personas los siguen.</w:t>
      </w:r>
    </w:p>
    <w:p>
      <w:pPr/>
      <w:r>
        <w:rPr>
          <w:lang w:val="es_ES" w:bidi="es_ES"/>
        </w:rPr>
      </w:r>
      <w:r>
        <w:rPr>
          <w:b/>
          <w:lang w:val="es_ES" w:bidi="es_ES"/>
        </w:rPr>
        <w:t>Segunda escena:</w:t>
      </w:r>
      <w:r>
        <w:rPr>
          <w:lang w:val="es_ES" w:bidi="es_ES"/>
        </w:rPr>
        <w:t xml:space="preserve"> El siguiente sábado, casi toda la ciudad viene a escuchar su mensaje. Los judíos se ponen celosos y hablan contra Pablo. Pablo y Bernabé les dicen a los judíos que como rechazan el mensaje de Dios sobre Jesús, ahora deben decírselo a los no judíos, como Dios les ha ordenado. Muchos no judíos creen en Jesús.</w:t>
      </w:r>
    </w:p>
    <w:p>
      <w:pPr/>
      <w:r>
        <w:rPr>
          <w:lang w:val="es_ES" w:bidi="es_ES"/>
        </w:rPr>
      </w:r>
      <w:r>
        <w:rPr>
          <w:b/>
          <w:lang w:val="es_ES" w:bidi="es_ES"/>
        </w:rPr>
        <w:t>Tercera escena:</w:t>
      </w:r>
      <w:r>
        <w:rPr>
          <w:lang w:val="es_ES" w:bidi="es_ES"/>
        </w:rPr>
        <w:t xml:space="preserve"> El mensaje de Dios sobre Jesús se extiende por toda la región. Los líderes judíos incitan a una multitud enojada para que obligue a Pablo y Bernabé a irse de la ciudad. Pablo y Bernabé sacuden el polvo de sus pies y van a Iconio. Sin embargo, los seguidores de Jesús en Antioquía de Pisidia están rebosantes de alegría y llenos del Espíritu Santo.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Judíos</w:t>
      </w:r>
    </w:p>
    <w:p>
      <w:pPr>
        <w:pStyle w:val="ListBullet"/>
        <w:spacing w:line="240" w:lineRule="auto"/>
        <w:ind w:left="720"/>
      </w:pPr>
      <w:r>
        <w:rPr>
          <w:lang w:val="es_ES" w:bidi="es_ES"/>
        </w:rPr>
      </w:r>
      <w:r>
        <w:rPr>
          <w:lang w:val="es_ES" w:bidi="es_ES"/>
        </w:rPr>
        <w:t>No-judíos que se han convertido completamente en judíos</w:t>
      </w:r>
    </w:p>
    <w:p>
      <w:pPr>
        <w:pStyle w:val="ListBullet"/>
        <w:spacing w:line="240" w:lineRule="auto"/>
        <w:ind w:left="720"/>
      </w:pPr>
      <w:r>
        <w:rPr>
          <w:lang w:val="es_ES" w:bidi="es_ES"/>
        </w:rPr>
      </w:r>
      <w:r>
        <w:rPr>
          <w:lang w:val="es_ES" w:bidi="es_ES"/>
        </w:rPr>
        <w:t>Líderes judíos</w:t>
      </w:r>
    </w:p>
    <w:p>
      <w:pPr>
        <w:pStyle w:val="ListBullet"/>
        <w:spacing w:line="240" w:lineRule="auto"/>
        <w:ind w:left="720"/>
      </w:pPr>
      <w:r>
        <w:rPr>
          <w:lang w:val="es_ES" w:bidi="es_ES"/>
        </w:rPr>
      </w:r>
      <w:r>
        <w:rPr>
          <w:lang w:val="es_ES" w:bidi="es_ES"/>
        </w:rPr>
        <w:t>Mujeres religiosas influyentes</w:t>
      </w:r>
    </w:p>
    <w:p>
      <w:pPr>
        <w:pStyle w:val="ListBullet"/>
        <w:spacing w:line="240" w:lineRule="auto"/>
        <w:ind w:left="720"/>
      </w:pPr>
      <w:r>
        <w:rPr>
          <w:lang w:val="es_ES" w:bidi="es_ES"/>
        </w:rPr>
      </w:r>
      <w:r>
        <w:rPr>
          <w:lang w:val="es_ES" w:bidi="es_ES"/>
        </w:rPr>
        <w:t>Líderes masculinos de la ciudad</w:t>
      </w:r>
    </w:p>
    <w:p>
      <w:pPr>
        <w:pStyle w:val="ListBullet"/>
        <w:spacing w:line="240" w:lineRule="auto"/>
        <w:ind w:left="720"/>
      </w:pPr>
      <w:r>
        <w:rPr>
          <w:lang w:val="es_ES" w:bidi="es_ES"/>
        </w:rPr>
      </w:r>
      <w:r>
        <w:rPr>
          <w:lang w:val="es_ES" w:bidi="es_ES"/>
        </w:rPr>
        <w:t>Seguidores de Jesús en Antioquía de Pisidia</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Esta historia comienza en Antioquía de Pisidia. Pablo acaba de terminar su mensaje sobre el perdón de los pecados a través de Jesús. Presten atención a la cronología al comienzo de esta historia. Pablo y Bernabé dejan la sinagoga. Mientras se van, la gente les ruega, o les pide encarecidamente que regresen y enseñen el siguiente día de adoración. Entonces la multitud es despedida, probablemente por los líderes judíos. Se da a entender que Pablo y Bernabé dejaron la sinagoga antes de que los líderes permitieran que la gente se fuera.</w:t>
      </w:r>
    </w:p>
    <w:p>
      <w:pPr/>
      <w:r>
        <w:rPr>
          <w:lang w:val="es_ES" w:bidi="es_ES"/>
        </w:rPr>
      </w:r>
      <w:r>
        <w:rPr>
          <w:lang w:val="es_ES" w:bidi="es_ES"/>
        </w:rPr>
        <w:t>Después de que Pablo y Bernabé dejan la sinagoga, algunos judíos y no judíos que se han convertido en judíos por completo los siguen. Seguir generalmente significa caminar detrás de alguien, pero como Pablo y Bernabé hablan con las personas que los siguen, probablemente todos caminan juntos.</w:t>
      </w:r>
    </w:p>
    <w:p>
      <w:pPr/>
      <w:r>
        <w:rPr>
          <w:lang w:val="es_ES" w:bidi="es_ES"/>
        </w:rPr>
      </w:r>
      <w:r>
        <w:rPr>
          <w:lang w:val="es_ES" w:bidi="es_ES"/>
        </w:rPr>
        <w:t>Una semana después, el sábado, la mayoría de la gente de Antioquía acudió a escuchar hablar a Pablo y a Bernabé. Esta multitud está compuesta mayoritariamente por no judíos. La reunión probablemente tiene lugar en la sinagoga.</w:t>
      </w:r>
    </w:p>
    <w:p>
      <w:pPr/>
      <w:r>
        <w:rPr>
          <w:lang w:val="es_ES" w:bidi="es_ES"/>
        </w:rPr>
      </w:r>
      <w:r>
        <w:rPr>
          <w:lang w:val="es_ES" w:bidi="es_ES"/>
        </w:rPr>
        <w:t>Los líderes judíos se ponen muy celosos y hablan contra Pablo. El pasaje dice que Pablo y Bernabé hablaron, pero Pablo es probablemente el orador. Cuando Pablo responde a los líderes, la elección de las palabras es importante. Como los líderes judíos rechazan el mensaje de Dios sobre Jesús, no merecen la vida eterna. Estas son dos acciones relacionadas, no dos acciones separadas. La primera acción, rechazar el mensaje de Dios, da como resultado la segunda acción, no merecer la vida eterna. También es importante entender que, como los judíos en Antioquía rechazan el mensaje de Dios sobre Jesús, Pablo y Bernabé comparten el mensaje con las personas no judías de allí. La palabra "porque" cuando Pablo dice: "Porque así nos ha ordenado el Señor", indica la razón por la que ahora les hablan a los no judíos sobre Jesús. Dios los ha ordenado.</w:t>
      </w:r>
    </w:p>
    <w:p>
      <w:pPr/>
      <w:r>
        <w:rPr>
          <w:lang w:val="es_ES" w:bidi="es_ES"/>
        </w:rPr>
      </w:r>
      <w:r>
        <w:rPr>
          <w:lang w:val="es_ES" w:bidi="es_ES"/>
        </w:rPr>
        <w:t>Los no judíos se están regocijando continuamente y dicen continuamente que el mensaje del Señor Jesús es maravilloso. Cada vez más personas escuchan el mensaje sobre Jesús en toda la región. Aquí, región significa el territorio circundante y no se refiere a ninguna área específica del país. No son solo Pablo y Bernabé los que comparten las buenas nuevas de Jesús. Los nuevos seguidores de Jesús cuentan las buenas nuevas, y cada vez más personas creen.</w:t>
      </w:r>
    </w:p>
    <w:p>
      <w:pPr/>
      <w:r>
        <w:rPr>
          <w:lang w:val="es_ES" w:bidi="es_ES"/>
        </w:rPr>
      </w:r>
      <w:r>
        <w:rPr>
          <w:lang w:val="es_ES" w:bidi="es_ES"/>
        </w:rPr>
        <w:t>Pero, el pueblo judío hace que algunas mujeres religiosas importantes y hombres líderes en la ciudad se opongan a Pablo y a Bernabé. "Pero" contrasta lo que los creyentes están haciendo para hablarles a otros sobre Jesús y lo que los judíos están haciendo para oponerse a ellos. Pablo y Bernabé se ven obligados a dejar el distrito. Antes de que se vayan, en respuesta a los judíos que los habían rechazado, Pablo y Bernabé sacuden el polvo de sus pies. Esto probablemente implica quitarse sus sandalias y sacudirlas. Sacudir el polvo de sus pies, o sandalias, es una acción simbólica. Indica que Dios ha rechazado a esos judíos y los castigará, porque han rechazado su mensaje sobre el Señor Jesús. Jesús les dijo a sus discípulos que sacudieran el polvo de sus pies cuando la gente los rechazara a ellos y a su mensaje.</w:t>
      </w:r>
    </w:p>
    <w:p>
      <w:pPr/>
      <w:r>
        <w:rPr>
          <w:lang w:val="es_ES" w:bidi="es_ES"/>
        </w:rPr>
      </w:r>
      <w:r>
        <w:rPr>
          <w:lang w:val="es_ES" w:bidi="es_ES"/>
        </w:rPr>
        <w:t>La multitud enojada obliga a Pablo y a Bernabé a dejar Antioquía de Pisidia. Van a Iconio, una ciudad con muchas personas cerca de una cordillera. Mientras tanto, los seguidores de Jesús en Antioquía se regocijan continuamente y son fortalecidos por el Espíritu Santo.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Judíos</w:t>
      </w:r>
    </w:p>
    <w:p>
      <w:pPr>
        <w:pStyle w:val="ListBullet"/>
        <w:spacing w:line="240" w:lineRule="auto"/>
        <w:ind w:left="720"/>
      </w:pPr>
      <w:r>
        <w:rPr>
          <w:lang w:val="es_ES" w:bidi="es_ES"/>
        </w:rPr>
      </w:r>
      <w:r>
        <w:rPr>
          <w:lang w:val="es_ES" w:bidi="es_ES"/>
        </w:rPr>
        <w:t>No judíos que se han convertido completamente en judíos</w:t>
      </w:r>
    </w:p>
    <w:p>
      <w:pPr>
        <w:pStyle w:val="ListBullet"/>
        <w:spacing w:line="240" w:lineRule="auto"/>
        <w:ind w:left="720"/>
      </w:pPr>
      <w:r>
        <w:rPr>
          <w:lang w:val="es_ES" w:bidi="es_ES"/>
        </w:rPr>
      </w:r>
      <w:r>
        <w:rPr>
          <w:lang w:val="es_ES" w:bidi="es_ES"/>
        </w:rPr>
        <w:t>Líderes judíos</w:t>
      </w:r>
    </w:p>
    <w:p>
      <w:pPr>
        <w:pStyle w:val="ListBullet"/>
        <w:spacing w:line="240" w:lineRule="auto"/>
        <w:ind w:left="720"/>
      </w:pPr>
      <w:r>
        <w:rPr>
          <w:lang w:val="es_ES" w:bidi="es_ES"/>
        </w:rPr>
      </w:r>
      <w:r>
        <w:rPr>
          <w:lang w:val="es_ES" w:bidi="es_ES"/>
        </w:rPr>
        <w:t>Mujeres religiosas influyentes</w:t>
      </w:r>
    </w:p>
    <w:p>
      <w:pPr>
        <w:pStyle w:val="ListBullet"/>
        <w:spacing w:line="240" w:lineRule="auto"/>
        <w:ind w:left="720"/>
      </w:pPr>
      <w:r>
        <w:rPr>
          <w:lang w:val="es_ES" w:bidi="es_ES"/>
        </w:rPr>
      </w:r>
      <w:r>
        <w:rPr>
          <w:lang w:val="es_ES" w:bidi="es_ES"/>
        </w:rPr>
        <w:t>Hombres líderes de la ciudad</w:t>
      </w:r>
    </w:p>
    <w:p>
      <w:pPr>
        <w:pStyle w:val="ListBullet"/>
        <w:spacing w:line="240" w:lineRule="auto"/>
        <w:ind w:left="720"/>
      </w:pPr>
      <w:r>
        <w:rPr>
          <w:lang w:val="es_ES" w:bidi="es_ES"/>
        </w:rPr>
      </w:r>
      <w:r>
        <w:rPr>
          <w:lang w:val="es_ES" w:bidi="es_ES"/>
        </w:rPr>
        <w:t>Seguidores de Jesús en Antioquía de Pisidia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Pablo termina su mensaje en la sinagoga en Antioquía de Pisidia. Los judíos y los no judíos están presentes. Mientras Pablo y Bernabé salen de la sinagoga, las personas que escucharon el mensaje de Pablo le ruegan que regrese y hable sobre las mismas cosas el próximo día de adoración. La gente deja la sinagoga. Algunos judíos y no judíos que se habían convertido en judíos por completo siguen a Pablo y a Bernabé. Pablo y Bernabé hablan con ellos y los instan a continuar confiando en las buenas nuevas de la salvación a través de 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judíos y a los judíos completamente convertidos que siguen a Pablo y a Bernabé, "¿Cómo se sienten?" Es posible que escuchen cosas como: "Llenos de alegría por la gracia de Dios", "Interesados en escuchar más" y "Contentos de que Dios haya enviado a Pablo aquí".</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 siguiente semana, en el día de adoración, casi toda la ciudad acude a la sinagoga. Los judíos y un gran número de no judíos quieren escuchar a Pablo y a Bernabé enseñar el mensaje de Dios sobre Jesús. Pero cuando algunos de los líderes judíos ven las enormes multitudes, se ponen celosos. Hablan muy duramente contra Pablo y el mensaje de Pablo.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líderes judíos, "¿Cómo se sienten?" Es posible que escuchen cosas como: "Indignados por todos estos no judíos que han venido aquí", "Resentidos" y "Enojados por este mensaje de salvación para los no judíos".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y Bernabé responden a los líderes judíos con valentía, sin miedo: "Teníamos que anunciarles primero a ustedes la palabra de Dios sobre Jesús. ¡Pero rechazaron el mensaje! Esto demuestra que no merecen la vida eterna. Por lo tanto, ahora damos el mensaje a los no judíos. Porque esto es lo que el Señor nos ha ordenado: 'Te he puesto como luz para los no judíos, a fin de que lleves la salvación hasta los confines de la tierra'". Cuando los no judíos escuchan esto, se alegran mucho y alaban la palabra del Señor. Todas las personas que fueron elegidas por Dios para la vida eterna creen y se convierten en seguidores de Jesús. Por lo tanto, el mensaje de Dios sobre Jesús se extiende por toda la región.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Pablo y a Bernabé, "¿Cómo se sienten?" Es posible que escuchen cosas como: "Me alegra que tantos creyeran", "Agradecidos de que la salvación sea para todas las personas" y "Emocionados por la nueva iglesia aquí".</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Pero los líderes judíos hacen que algunas mujeres religiosas influyentes y hombres líderes de la ciudad se opongan a Pablo y a Bernabé. Organizan una multitud para dañar a Pablo y a Bernabé debido a su mensaje, y los obligan a dejar la ciudad.</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las mujeres influyentes y a los hombres líderes, "¿Cómo se sienten?" Es posible que escuchen cosas como: "Contentos de causar problemas a estos forasteros", "Disgustados por este nuevo mensaje" y "Felices de haberlos hecho ir".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Cuando Pablo y Bernabé se van, se quitan sus sandalias y sacuden el polvo de ellos como señal de rechazo. Pablo y Bernabé van a Iconio. Y los creyentes en Antioquía se regocijan y están llenos del Espíritu de Dios.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seguidores de Jesús en Antioquía, "¿Cómo se sienten?" Es posible que escuchen cosas como: "Fuertes en la fe", "Inspirados para compartir el mensaje" y "Orgullosos de ser seguidores de Jesús".</w:t>
      </w:r>
    </w:p>
    <w:p>
      <w:pPr>
        <w:pStyle w:val="ListBullet"/>
        <w:spacing w:line="240" w:lineRule="auto"/>
        <w:ind w:left="720"/>
      </w:pPr>
      <w:r>
        <w:rPr>
          <w:lang w:val="es_ES" w:bidi="es_ES"/>
        </w:rPr>
      </w:r>
      <w:r>
        <w:rPr>
          <w:lang w:val="es_ES" w:bidi="es_ES"/>
        </w:rPr>
        <w:t>Pregúntenles a Pablo y a Bernabé, "¿Cómo se sienten?" Es posible que escuchen cosas como: "Tristes por la incredulidad en Antioquía", "Contentos de sufrir por Jesús" y "Preguntándose si así es como se sienten los doce discípulos de Jesús cuando son rechazados".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Pablo y Bernabé dejan la sinagoga. Cuando se van, la gente les ruega a Pablo y a Bernabé que enseñen nuevamente el siguiente sábado. Una </w:t>
      </w:r>
      <w:r>
        <w:rPr>
          <w:b/>
          <w:lang w:val="es_ES" w:bidi="es_ES"/>
        </w:rPr>
        <w:t>sinagoga</w:t>
      </w:r>
      <w:r>
        <w:rPr>
          <w:lang w:val="es_ES" w:bidi="es_ES"/>
        </w:rPr>
        <w:t xml:space="preserve"> es un edificio donde los judíos se reúnen para adorar a Dios. </w:t>
      </w:r>
      <w:r>
        <w:rPr>
          <w:b/>
          <w:lang w:val="es_ES" w:bidi="es_ES"/>
        </w:rPr>
        <w:t>El sábado</w:t>
      </w:r>
      <w:r>
        <w:rPr>
          <w:lang w:val="es_ES" w:bidi="es_ES"/>
        </w:rPr>
        <w:t xml:space="preserve"> es el día de adoración judío, desde el atardecer del viernes hasta el atardecer del sábado. Consulten el Glosario Principal para obtener más información sobre la </w:t>
      </w:r>
      <w:r>
        <w:rPr>
          <w:lang w:val="es_ES" w:bidi="es_ES"/>
        </w:rPr>
        <w:t>sinagoga</w:t>
      </w:r>
      <w:r>
        <w:rPr>
          <w:lang w:val="es_ES" w:bidi="es_ES"/>
        </w:rPr>
        <w:t xml:space="preserve"> y el </w:t>
      </w:r>
      <w:r>
        <w:rPr>
          <w:lang w:val="es_ES" w:bidi="es_ES"/>
        </w:rPr>
        <w:t>sábado</w:t>
      </w:r>
      <w:r>
        <w:rPr>
          <w:lang w:val="es_ES" w:bidi="es_ES"/>
        </w:rPr>
        <w:t>. Usen la misma palabra que se usaba en las historias anteriores para sinagoga y sábado.</w:t>
      </w:r>
    </w:p>
    <w:p>
      <w:pPr/>
      <w:r>
        <w:rPr>
          <w:lang w:val="es_ES" w:bidi="es_ES"/>
        </w:rPr>
      </w:r>
      <w:r>
        <w:rPr>
          <w:lang w:val="es_ES" w:bidi="es_ES"/>
        </w:rPr>
        <w:t xml:space="preserve">Muchos judíos y prosélitos temerosos de Dios siguen a Pablo y a Bernabé. </w:t>
      </w:r>
      <w:r>
        <w:rPr>
          <w:b/>
          <w:lang w:val="es_ES" w:bidi="es_ES"/>
        </w:rPr>
        <w:t>Los judíos</w:t>
      </w:r>
      <w:r>
        <w:rPr>
          <w:lang w:val="es_ES" w:bidi="es_ES"/>
        </w:rPr>
        <w:t xml:space="preserve"> son israelitas, o descendientes del hijo de Abraham, Isaac. Consulten el Glosario Principal para obtener más información sobre los </w:t>
      </w:r>
      <w:r>
        <w:rPr>
          <w:lang w:val="es_ES" w:bidi="es_ES"/>
        </w:rPr>
        <w:t>judíos</w:t>
      </w:r>
      <w:r>
        <w:rPr>
          <w:lang w:val="es_ES" w:bidi="es_ES"/>
        </w:rPr>
        <w:t xml:space="preserve">. Usen la misma palabra que se usaba en las historias anteriores para los judíos. </w:t>
      </w:r>
      <w:r>
        <w:rPr>
          <w:b/>
          <w:lang w:val="es_ES" w:bidi="es_ES"/>
        </w:rPr>
        <w:t>Los prosélitos temerosos de Dios</w:t>
      </w:r>
      <w:r>
        <w:rPr>
          <w:lang w:val="es_ES" w:bidi="es_ES"/>
        </w:rPr>
        <w:t xml:space="preserve">, o conversos devotos al judaísmo, son hombres no judíos que creen en Dios, lo adoran y también han seguido todos los rituales necesarios para convertirse completamente en judíos. Son considerados conversos completos y pueden convertirse en miembros oficiales de la sinagoga. Pablo y Bernabé animan a los judíos y a los conversos devotos a confiar en la gracia de Dios. La </w:t>
      </w:r>
      <w:r>
        <w:rPr>
          <w:b/>
          <w:lang w:val="es_ES" w:bidi="es_ES"/>
        </w:rPr>
        <w:t>gracia</w:t>
      </w:r>
      <w:r>
        <w:rPr>
          <w:lang w:val="es_ES" w:bidi="es_ES"/>
        </w:rPr>
        <w:t xml:space="preserve"> de Dios es cuando Dios muestra amor a las personas indignas. Dios acepta a los pecadores indignos a través de Jesús. Consulten el Glosario Principal para obtener más información sobre la </w:t>
      </w:r>
      <w:r>
        <w:rPr>
          <w:lang w:val="es_ES" w:bidi="es_ES"/>
        </w:rPr>
        <w:t>gracia</w:t>
      </w:r>
      <w:r>
        <w:rPr>
          <w:lang w:val="es_ES" w:bidi="es_ES"/>
        </w:rPr>
        <w:t>. Usen la misma palabra que se usaba en las historias anteriores para gracia.</w:t>
      </w:r>
    </w:p>
    <w:p>
      <w:pPr/>
      <w:r>
        <w:rPr>
          <w:lang w:val="es_ES" w:bidi="es_ES"/>
        </w:rPr>
      </w:r>
      <w:r>
        <w:rPr>
          <w:lang w:val="es_ES" w:bidi="es_ES"/>
        </w:rPr>
        <w:t xml:space="preserve">El siguiente día de adoración, muchas personas vienen a escuchar la palabra del Señor. La </w:t>
      </w:r>
      <w:r>
        <w:rPr>
          <w:b/>
          <w:lang w:val="es_ES" w:bidi="es_ES"/>
        </w:rPr>
        <w:t>palabra del Señor</w:t>
      </w:r>
      <w:r>
        <w:rPr>
          <w:lang w:val="es_ES" w:bidi="es_ES"/>
        </w:rPr>
        <w:t xml:space="preserve"> es el mensaje sobre el Señor Jesús, o el mensaje de Dios sobre Jesús. Los líderes judíos se llenan de envidia y se ponen a insultar o </w:t>
      </w:r>
      <w:r>
        <w:rPr>
          <w:lang w:val="es_ES" w:bidi="es_ES"/>
        </w:rPr>
        <w:t>blasfemar</w:t>
      </w:r>
      <w:r>
        <w:rPr>
          <w:lang w:val="es_ES" w:bidi="es_ES"/>
        </w:rPr>
        <w:t xml:space="preserve">. </w:t>
      </w:r>
      <w:r>
        <w:rPr>
          <w:b/>
          <w:lang w:val="es_ES" w:bidi="es_ES"/>
        </w:rPr>
        <w:t>Insultar o blasfemar</w:t>
      </w:r>
      <w:r>
        <w:rPr>
          <w:lang w:val="es_ES" w:bidi="es_ES"/>
        </w:rPr>
        <w:t xml:space="preserve"> es reprender a alguien, hablarle muy duramente o atacar a alguien con afirmaciones falsas. Pablo y Bernabé dijeron que tenían que predicar la </w:t>
      </w:r>
      <w:r>
        <w:rPr>
          <w:b/>
          <w:lang w:val="es_ES" w:bidi="es_ES"/>
        </w:rPr>
        <w:t>palabra de Dios</w:t>
      </w:r>
      <w:r>
        <w:rPr>
          <w:lang w:val="es_ES" w:bidi="es_ES"/>
        </w:rPr>
        <w:t xml:space="preserve">, o el mensaje sobre Jesús, a los judíos primero. Pero como los judíos se juzgan a sí mismos indignos de la vida eterna, Pablo y Bernabé llevan el mensaje a los gentiles. La </w:t>
      </w:r>
      <w:r>
        <w:rPr>
          <w:b/>
          <w:lang w:val="es_ES" w:bidi="es_ES"/>
        </w:rPr>
        <w:t>vida eterna</w:t>
      </w:r>
      <w:r>
        <w:rPr>
          <w:lang w:val="es_ES" w:bidi="es_ES"/>
        </w:rPr>
        <w:t xml:space="preserve"> es la vida real que nunca termina. Las personas reciben la vida eterna cuando se alejan de sus pecados, regresan a Dios y confían en Jesús. Cuando alguien deja que Jesús gobierne su vida, experimenta una nueva calidad de vida en la tierra y después de la muerte. </w:t>
      </w:r>
      <w:r>
        <w:rPr>
          <w:b/>
          <w:lang w:val="es_ES" w:bidi="es_ES"/>
        </w:rPr>
        <w:t>Los gentiles</w:t>
      </w:r>
      <w:r>
        <w:rPr>
          <w:lang w:val="es_ES" w:bidi="es_ES"/>
        </w:rPr>
        <w:t xml:space="preserve"> son no judíos, o personas que no nacieron de ascendencia judía. Consulten el Glosario Principal para obtener más información sobre la </w:t>
      </w:r>
      <w:r>
        <w:rPr>
          <w:lang w:val="es_ES" w:bidi="es_ES"/>
        </w:rPr>
        <w:t>vida eterna</w:t>
      </w:r>
      <w:r>
        <w:rPr>
          <w:lang w:val="es_ES" w:bidi="es_ES"/>
        </w:rPr>
        <w:t xml:space="preserve"> y </w:t>
      </w:r>
      <w:r>
        <w:rPr>
          <w:lang w:val="es_ES" w:bidi="es_ES"/>
        </w:rPr>
        <w:t>los gentiles</w:t>
      </w:r>
      <w:r>
        <w:rPr>
          <w:lang w:val="es_ES" w:bidi="es_ES"/>
        </w:rPr>
        <w:t>. Usen la misma palabra que se usaba en las historias anteriores para vida eterna y gentiles.</w:t>
      </w:r>
    </w:p>
    <w:p>
      <w:pPr/>
      <w:r>
        <w:rPr>
          <w:lang w:val="es_ES" w:bidi="es_ES"/>
        </w:rPr>
      </w:r>
      <w:r>
        <w:rPr>
          <w:lang w:val="es_ES" w:bidi="es_ES"/>
        </w:rPr>
        <w:t xml:space="preserve">El Señor ordenó a Pablo y a Bernabé que fueran una luz para los gentiles y que llevaran el mensaje de salvación de Dios hasta los confines de la tierra. Aquí, </w:t>
      </w:r>
      <w:r>
        <w:rPr>
          <w:b/>
          <w:lang w:val="es_ES" w:bidi="es_ES"/>
        </w:rPr>
        <w:t>Señor</w:t>
      </w:r>
      <w:r>
        <w:rPr>
          <w:lang w:val="es_ES" w:bidi="es_ES"/>
        </w:rPr>
        <w:t xml:space="preserve"> significa el Señor Dios. La </w:t>
      </w:r>
      <w:r>
        <w:rPr>
          <w:b/>
          <w:lang w:val="es_ES" w:bidi="es_ES"/>
        </w:rPr>
        <w:t>salvación</w:t>
      </w:r>
      <w:r>
        <w:rPr>
          <w:lang w:val="es_ES" w:bidi="es_ES"/>
        </w:rPr>
        <w:t xml:space="preserve"> es el rescate del castigo de los pecados a través de Jesús. Consulten el Glosario Principal para obtener más información sobre el </w:t>
      </w:r>
      <w:r>
        <w:rPr>
          <w:lang w:val="es_ES" w:bidi="es_ES"/>
        </w:rPr>
        <w:t>Señor</w:t>
      </w:r>
      <w:r>
        <w:rPr>
          <w:lang w:val="es_ES" w:bidi="es_ES"/>
        </w:rPr>
        <w:t xml:space="preserve"> y la </w:t>
      </w:r>
      <w:r>
        <w:rPr>
          <w:lang w:val="es_ES" w:bidi="es_ES"/>
        </w:rPr>
        <w:t>salvación</w:t>
      </w:r>
      <w:r>
        <w:rPr>
          <w:lang w:val="es_ES" w:bidi="es_ES"/>
        </w:rPr>
        <w:t xml:space="preserve">. Usen la palabra usada en las historias anteriores para Señor y salvación. </w:t>
      </w:r>
      <w:r>
        <w:rPr>
          <w:b/>
          <w:lang w:val="es_ES" w:bidi="es_ES"/>
        </w:rPr>
        <w:t>Los confines de la tierra</w:t>
      </w:r>
      <w:r>
        <w:rPr>
          <w:lang w:val="es_ES" w:bidi="es_ES"/>
        </w:rPr>
        <w:t xml:space="preserve"> es una manera de decir en todas partes del mundo. </w:t>
      </w:r>
    </w:p>
    <w:p>
      <w:pPr/>
      <w:r>
        <w:rPr>
          <w:lang w:val="es_ES" w:bidi="es_ES"/>
        </w:rPr>
      </w:r>
      <w:r>
        <w:rPr>
          <w:lang w:val="es_ES" w:bidi="es_ES"/>
        </w:rPr>
        <w:t xml:space="preserve">Los gentiles están muy contentos y honran la palabra del Señor. Pero los líderes judíos avivan la persecución contra Pablo y Bernabé. </w:t>
      </w:r>
      <w:r>
        <w:rPr>
          <w:b/>
          <w:lang w:val="es_ES" w:bidi="es_ES"/>
        </w:rPr>
        <w:t>Ponerse de pie</w:t>
      </w:r>
      <w:r>
        <w:rPr>
          <w:lang w:val="es_ES" w:bidi="es_ES"/>
        </w:rPr>
        <w:t xml:space="preserve"> es una manera de decir que los líderes hicieron que otras personas </w:t>
      </w:r>
      <w:r>
        <w:rPr>
          <w:b/>
          <w:lang w:val="es_ES" w:bidi="es_ES"/>
        </w:rPr>
        <w:t>persiguieran</w:t>
      </w:r>
      <w:r>
        <w:rPr>
          <w:lang w:val="es_ES" w:bidi="es_ES"/>
        </w:rPr>
        <w:t xml:space="preserve"> o se opusieran de forma dañina a Pablo y a Bernabé. Consulten el Glosario Principal para obtener más información sobre la </w:t>
      </w:r>
      <w:r>
        <w:rPr>
          <w:lang w:val="es_ES" w:bidi="es_ES"/>
        </w:rPr>
        <w:t>persecución</w:t>
      </w:r>
      <w:r>
        <w:rPr>
          <w:lang w:val="es_ES" w:bidi="es_ES"/>
        </w:rPr>
        <w:t>. Usen la misma palabra que se usaba en las historias anteriores para persecución.</w:t>
      </w:r>
    </w:p>
    <w:p>
      <w:pPr/>
      <w:r>
        <w:rPr>
          <w:lang w:val="es_ES" w:bidi="es_ES"/>
        </w:rPr>
      </w:r>
      <w:r>
        <w:rPr>
          <w:lang w:val="es_ES" w:bidi="es_ES"/>
        </w:rPr>
        <w:t xml:space="preserve">Pablo y Bernabé se ven obligados a dejar la ciudad. Ellos </w:t>
      </w:r>
      <w:r>
        <w:rPr>
          <w:b/>
          <w:lang w:val="es_ES" w:bidi="es_ES"/>
        </w:rPr>
        <w:t>se sacuden el polvo los pies</w:t>
      </w:r>
      <w:r>
        <w:rPr>
          <w:lang w:val="es_ES" w:bidi="es_ES"/>
        </w:rPr>
        <w:t xml:space="preserve"> cuando se van. Esto probablemente implica quitarse sus sandalias y sacudirlas. Sacudir el polvo de sus pies, o sandalias, es una acción simbólica. Indica que Dios ha rechazado a esos judíos y los castigará, porque ellos han rechazado su mensaje sobre el Señor Jesús.</w:t>
      </w:r>
    </w:p>
    <w:p>
      <w:pPr/>
      <w:r>
        <w:rPr>
          <w:lang w:val="es_ES" w:bidi="es_ES"/>
        </w:rPr>
      </w:r>
      <w:r>
        <w:rPr>
          <w:lang w:val="es_ES" w:bidi="es_ES"/>
        </w:rPr>
        <w:t>En su cultura, ¿qué tipos de acciones muestran que han rechazado a alguien? ¿Qué tipos de acciones muestran que Dios ha rechazado a alguien? En su cultura, ¿qué frase pueden usar para expresar sacudirse el polvo de los pies?</w:t>
      </w:r>
    </w:p>
    <w:p>
      <w:pPr/>
      <w:r>
        <w:rPr>
          <w:lang w:val="es_ES" w:bidi="es_ES"/>
        </w:rPr>
      </w:r>
      <w:r>
        <w:rPr>
          <w:lang w:val="es_ES" w:bidi="es_ES"/>
        </w:rPr>
        <w:t xml:space="preserve">Los discípulos se regocijan y están llenos del Espíritu Santo. Aquí, </w:t>
      </w:r>
      <w:r>
        <w:rPr>
          <w:b/>
          <w:lang w:val="es_ES" w:bidi="es_ES"/>
        </w:rPr>
        <w:t>discípulos</w:t>
      </w:r>
      <w:r>
        <w:rPr>
          <w:lang w:val="es_ES" w:bidi="es_ES"/>
        </w:rPr>
        <w:t xml:space="preserve"> se refiere a los seguidores de Jesús en Antioquía. El </w:t>
      </w:r>
      <w:r>
        <w:rPr>
          <w:b/>
          <w:lang w:val="es_ES" w:bidi="es_ES"/>
        </w:rPr>
        <w:t>Espíritu Santo</w:t>
      </w:r>
      <w:r>
        <w:rPr>
          <w:lang w:val="es_ES" w:bidi="es_ES"/>
        </w:rPr>
        <w:t xml:space="preserve"> es el Espíritu de Dios, que se da a las personas que se arrepienten de su pecado y se vuelven a Dios creyendo en Jesús. Consulten el Glosario Principal para obtener más información sobre los </w:t>
      </w:r>
      <w:r>
        <w:rPr>
          <w:lang w:val="es_ES" w:bidi="es_ES"/>
        </w:rPr>
        <w:t>discípulos</w:t>
      </w:r>
      <w:r>
        <w:rPr>
          <w:lang w:val="es_ES" w:bidi="es_ES"/>
        </w:rPr>
        <w:t xml:space="preserve"> y el </w:t>
      </w:r>
      <w:r>
        <w:rPr>
          <w:lang w:val="es_ES" w:bidi="es_ES"/>
        </w:rPr>
        <w:t>Espíritu Santo</w:t>
      </w:r>
      <w:r>
        <w:rPr>
          <w:lang w:val="es_ES" w:bidi="es_ES"/>
        </w:rPr>
        <w:t>. Usen la misma palabra que se usaba en las historias anteriores para discípulos y el Espíritu Santo.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14:1–7</w:t>
      </w:r>
      <w:r>
        <w:rPr>
          <w:lang w:val="es_ES" w:bidi="es_ES"/>
        </w:rPr>
      </w:r>
    </w:p>
    <w:p>
      <w:pPr>
        <w:pStyle w:val="Heading3"/>
      </w:pPr>
      <w:r>
        <w:rPr>
          <w:lang w:val="es_ES" w:bidi="es_ES"/>
        </w:rPr>
        <w:t>Escuchar con el corazón</w:t>
      </w:r>
    </w:p>
    <w:p>
      <w:pPr/>
      <w:r>
        <w:rPr>
          <w:lang w:val="es_ES" w:bidi="es_ES"/>
        </w:rPr>
      </w:r>
      <w:r>
        <w:rPr>
          <w:lang w:val="es_ES" w:bidi="es_ES"/>
        </w:rPr>
        <w:t>Escuchen Hechos 14:1–7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el pasaje anterior, Pablo y Bernabé anunciaron las buenas nuevas sobre Jesús en Antioquía de Pisidia. Sin embargo, los líderes judíos no estaban complacidos. Pablo y Bernabé fueron perseguidos y obligados a dejar la región. Fueron a Iconio. Iconio está en la región de Frigia, dentro de la provincia romana de Galacia.</w:t>
      </w:r>
    </w:p>
    <w:p>
      <w:pPr/>
      <w:r>
        <w:rPr>
          <w:lang w:val="es_ES" w:bidi="es_ES"/>
        </w:rPr>
      </w:r>
      <w:r>
        <w:rPr>
          <w:lang w:val="es_ES" w:bidi="es_ES"/>
        </w:rPr>
        <w:t xml:space="preserve">Miren un mapa que incluya </w:t>
      </w:r>
      <w:r>
        <w:rPr>
          <w:lang w:val="es_ES" w:bidi="es_ES"/>
        </w:rPr>
        <w:t>Antioquía de Pisidia e Iconio, ambas en la región de Frigia, y las ciudades de Listra y Derbe, ambas en la región de Licaonia</w:t>
      </w:r>
      <w:r>
        <w:rPr>
          <w:lang w:val="es_ES" w:bidi="es_ES"/>
        </w:rPr>
        <w:t>.</w:t>
      </w:r>
    </w:p>
    <w:p>
      <w:pPr/>
      <w:r>
        <w:rPr>
          <w:lang w:val="es_ES" w:bidi="es_ES"/>
        </w:rPr>
      </w:r>
      <w:r>
        <w:rPr>
          <w:lang w:val="es_ES" w:bidi="es_ES"/>
        </w:rPr>
        <w:t>A partir de este momento, Lucas da relatos más breves de las paradas de Pablo en sus viajes misioneros. Esto es probablemente porque Pablo enseñó mensajes similares al que dio en Antioquía de Pisidia. Además, el mensaje de Pablo tiene un efecto similar en todas las ciudades, dondequiera que iba.</w:t>
      </w:r>
    </w:p>
    <w:p>
      <w:pPr/>
      <w:r>
        <w:rPr>
          <w:lang w:val="es_ES" w:bidi="es_ES"/>
        </w:rPr>
      </w:r>
      <w:r>
        <w:rPr>
          <w:lang w:val="es_ES" w:bidi="es_ES"/>
        </w:rPr>
        <w:t>Pablo y Bernabé van a la sinagoga en Iconio primero, como lo hicieron en Antioquía de Pisidia. La sinagoga es donde judíos y no judíos que creen en Dios y lo adoran se reúnen para adorar.</w:t>
      </w:r>
    </w:p>
    <w:p>
      <w:pPr/>
      <w:r>
        <w:rPr>
          <w:lang w:val="es_ES" w:bidi="es_ES"/>
        </w:rPr>
      </w:r>
      <w:r>
        <w:rPr>
          <w:lang w:val="es_ES" w:bidi="es_ES"/>
        </w:rPr>
        <w:t xml:space="preserve">Muestra una imagen de una </w:t>
      </w:r>
      <w:r>
        <w:rPr>
          <w:lang w:val="es_ES" w:bidi="es_ES"/>
        </w:rPr>
        <w:t>sinagoga</w:t>
      </w:r>
      <w:r>
        <w:rPr>
          <w:lang w:val="es_ES" w:bidi="es_ES"/>
        </w:rPr>
        <w:t>.</w:t>
      </w:r>
    </w:p>
    <w:p>
      <w:pPr/>
      <w:r>
        <w:rPr>
          <w:lang w:val="es_ES" w:bidi="es_ES"/>
        </w:rPr>
      </w:r>
      <w:r>
        <w:rPr>
          <w:lang w:val="es_ES" w:bidi="es_ES"/>
        </w:rPr>
        <w:t>Los judíos y los no judíos que creen en Dios y lo adoran saben que Dios va a enviar un Salvador Prometido. Pablo les dice que el Salvador Prometido es Jesús, y muchos de ellos creen. Recuerden que Pablo le dijo a la gente en Antioquía de Pisidia que no podían salvarse guardando las leyes de Moisés, sino solo a través de Jesús. Pablo probablemente dice algo similar en Iconio. Algunos judíos se enojan mucho. Excitan a los no judíos y envenenan sus mentes contra los hermanos. Esto significa que los judíos enojados hacen que muchos no judíos se enojen y se amarguen contra los seguidores de Jesús. Los hermanos son Pablo, Bernabé y los creyentes.</w:t>
      </w:r>
    </w:p>
    <w:p>
      <w:pPr/>
      <w:r>
        <w:rPr>
          <w:lang w:val="es_ES" w:bidi="es_ES"/>
        </w:rPr>
      </w:r>
      <w:r>
        <w:rPr>
          <w:lang w:val="es_ES" w:bidi="es_ES"/>
        </w:rPr>
        <w:t>Piensen en una historia en su cultura en la que un grupo de personas puso a otras personas en contra de un grupo que no les gustaba. En su idioma, ¿cómo describen a alguien que hace que otra persona se enoje con alguien que no le gusta?</w:t>
      </w:r>
    </w:p>
    <w:p>
      <w:pPr/>
      <w:r>
        <w:rPr>
          <w:lang w:val="es_ES" w:bidi="es_ES"/>
        </w:rPr>
      </w:r>
      <w:r>
        <w:rPr>
          <w:lang w:val="es_ES" w:bidi="es_ES"/>
        </w:rPr>
        <w:t>Aunque muchas personas se oponen a ellos, Pablo y Bernabé reconocen que tienen un trabajo que hacer. A los nuevos creyentes se les debe enseñar y fortalecer en la fe, tal como Jesús había ordenado después de encontrarse con Pablo en el camino a Damasco. Pablo y Bernabé hablan con valentía, confiando en Jesús sin miedo. Esto es similar a cuando Pedro y Juan seguían predicando con valentía después de ser amenazados por los líderes judíos.</w:t>
      </w:r>
    </w:p>
    <w:p>
      <w:pPr/>
      <w:r>
        <w:rPr>
          <w:lang w:val="es_ES" w:bidi="es_ES"/>
        </w:rPr>
      </w:r>
      <w:r>
        <w:rPr>
          <w:lang w:val="es_ES" w:bidi="es_ES"/>
        </w:rPr>
        <w:t>Pablo y Bernabé anuncian la palabra de su gracia, o el mensaje de que Dios salva a las personas indignas que confían en Jesús. Dios no salva a las personas que piensan que pueden agradarlo obedeciendo las leyes judías. Jesús testifica, o da testimonio, de la palabra de su gracia. Jesús demuestra que el mensaje de Pablo y Bernabé es verdadero. Jesús permite que Pablo y Bernabé hagan señales y maravillas, o milagros. Pablo y Bernabé probablemente sanen a las personas. Jesús a menudo mostró su poder a través de las sanaciones, y ahora muestra su poder a través de Pablo y Bernabé. Los milagros también apoyan el mensaje de Pablo de que la salvación es por la fe, no por obedecer la ley judía.</w:t>
      </w:r>
    </w:p>
    <w:p>
      <w:pPr/>
      <w:r>
        <w:rPr>
          <w:lang w:val="es_ES" w:bidi="es_ES"/>
        </w:rPr>
      </w:r>
      <w:r>
        <w:rPr>
          <w:lang w:val="es_ES" w:bidi="es_ES"/>
        </w:rPr>
        <w:t>En su cultura, ¿cómo demuestra alguien que lo que está diciendo es verdad? ¿Qué tipo de evidencia proporcionan?</w:t>
      </w:r>
    </w:p>
    <w:p>
      <w:pPr/>
      <w:r>
        <w:rPr>
          <w:lang w:val="es_ES" w:bidi="es_ES"/>
        </w:rPr>
      </w:r>
      <w:r>
        <w:rPr>
          <w:lang w:val="es_ES" w:bidi="es_ES"/>
        </w:rPr>
        <w:t>Pablo y Bernabé continúan enseñando y realizando señales. Mientras tanto, las personas en la ciudad toman partido. Algunos creen el mensaje de Pablo y Bernabé, y otros están de acuerdo con los judíos incrédulos que están poniendo a la gente contra Pablo y Bernabé. El grupo en contra de Pablo y Bernabé probablemente se convierte en una multitud violenta. Hacen un plan para apedrear a Pablo y a Bernabé. Pero Pablo y Bernabé se enteran del plan y van a la región de Licaonia. No huyen por miedo, sino que actúan con precaución y buen juicio para poder continuar su trabajo. Pablo y Bernabé viajan libremente por la región de Licaonia, incluidas las ciudades de Listra y Derbe. Listra está a unos 30 kilómetros al sur de Iconio, y Derbe está a otros 96 kilómetros al sur de Listra.</w:t>
      </w:r>
    </w:p>
    <w:p>
      <w:pPr/>
      <w:r>
        <w:rPr>
          <w:lang w:val="es_ES" w:bidi="es_ES"/>
        </w:rPr>
      </w:r>
      <w:r>
        <w:rPr>
          <w:lang w:val="es_ES" w:bidi="es_ES"/>
        </w:rPr>
        <w:t xml:space="preserve">Miren un mapa que incluya </w:t>
      </w:r>
      <w:r>
        <w:rPr>
          <w:lang w:val="es_ES" w:bidi="es_ES"/>
        </w:rPr>
        <w:t>Antioquía de Pisidia e Iconio, ambas en la región de Frigia, y las ciudades de Listra y Derbe, ambas en la región de Licaonia.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En Iconio, Pablo y Bernabé enseñan las buenas nuevas de Jesús en la sinagoga. Muchos judíos y no judíos, o griegos, creen en Jesús. Los judíos que no creen molestan a los no judíos y los vuelven contra Pablo y Bernabé.</w:t>
      </w:r>
    </w:p>
    <w:p>
      <w:pPr/>
      <w:r>
        <w:rPr>
          <w:lang w:val="es_ES" w:bidi="es_ES"/>
        </w:rPr>
      </w:r>
      <w:r>
        <w:rPr>
          <w:b/>
          <w:lang w:val="es_ES" w:bidi="es_ES"/>
        </w:rPr>
        <w:t>Segunda escena:</w:t>
      </w:r>
      <w:r>
        <w:rPr>
          <w:lang w:val="es_ES" w:bidi="es_ES"/>
        </w:rPr>
        <w:t xml:space="preserve"> Pablo y Bernabé se quedan mucho tiempo enseñando y realizando milagros por el poder de Dios. Algunas personas en Iconio están de acuerdo con Pablo y Bernabé. Otros están de acuerdo con los judíos que estaban en contra de Pablo y Bernabé.</w:t>
      </w:r>
    </w:p>
    <w:p>
      <w:pPr/>
      <w:r>
        <w:rPr>
          <w:lang w:val="es_ES" w:bidi="es_ES"/>
        </w:rPr>
      </w:r>
      <w:r>
        <w:rPr>
          <w:b/>
          <w:lang w:val="es_ES" w:bidi="es_ES"/>
        </w:rPr>
        <w:t>Tercera escena:</w:t>
      </w:r>
      <w:r>
        <w:rPr>
          <w:lang w:val="es_ES" w:bidi="es_ES"/>
        </w:rPr>
        <w:t xml:space="preserve"> Los no judíos incrédulos, los judíos y sus líderes hacen un plan para herir y apedrear a Pablo y a Bernabé. Pablo y Bernabé se enteran y van a Listra, Derbe y otras áreas de la región de Licaonia. Continúan predicando las buenas nuevas de Jesús dondequiera que van.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Judíos</w:t>
      </w:r>
    </w:p>
    <w:p>
      <w:pPr>
        <w:pStyle w:val="ListBullet"/>
        <w:spacing w:line="240" w:lineRule="auto"/>
        <w:ind w:left="720"/>
      </w:pPr>
      <w:r>
        <w:rPr>
          <w:lang w:val="es_ES" w:bidi="es_ES"/>
        </w:rPr>
      </w:r>
      <w:r>
        <w:rPr>
          <w:lang w:val="es_ES" w:bidi="es_ES"/>
        </w:rPr>
        <w:t>Griegos (o no judíos) que creen en Dios y lo adoran</w:t>
      </w:r>
    </w:p>
    <w:p>
      <w:pPr>
        <w:pStyle w:val="ListBullet"/>
        <w:spacing w:line="240" w:lineRule="auto"/>
        <w:ind w:left="720"/>
      </w:pPr>
      <w:r>
        <w:rPr>
          <w:lang w:val="es_ES" w:bidi="es_ES"/>
        </w:rPr>
      </w:r>
      <w:r>
        <w:rPr>
          <w:lang w:val="es_ES" w:bidi="es_ES"/>
        </w:rPr>
        <w:t>Gentiles, también llamados griegos o no judíos</w:t>
      </w:r>
    </w:p>
    <w:p>
      <w:pPr>
        <w:pStyle w:val="ListBullet"/>
        <w:spacing w:line="240" w:lineRule="auto"/>
        <w:ind w:left="720"/>
      </w:pPr>
      <w:r>
        <w:rPr>
          <w:lang w:val="es_ES" w:bidi="es_ES"/>
        </w:rPr>
      </w:r>
      <w:r>
        <w:rPr>
          <w:lang w:val="es_ES" w:bidi="es_ES"/>
        </w:rPr>
        <w:t>Judíos y no judíos que creen que Jesús es el Salvador Prometido</w:t>
      </w:r>
    </w:p>
    <w:p>
      <w:pPr>
        <w:pStyle w:val="ListBullet"/>
        <w:spacing w:line="240" w:lineRule="auto"/>
        <w:ind w:left="720"/>
      </w:pPr>
      <w:r>
        <w:rPr>
          <w:lang w:val="es_ES" w:bidi="es_ES"/>
        </w:rPr>
      </w:r>
      <w:r>
        <w:rPr>
          <w:lang w:val="es_ES" w:bidi="es_ES"/>
        </w:rPr>
        <w:t>Líderes de los judíos y no judíos en Iconio</w:t>
      </w:r>
    </w:p>
    <w:p>
      <w:pPr>
        <w:pStyle w:val="ListBullet"/>
        <w:spacing w:line="240" w:lineRule="auto"/>
        <w:ind w:left="720"/>
      </w:pPr>
      <w:r>
        <w:rPr>
          <w:lang w:val="es_ES" w:bidi="es_ES"/>
        </w:rPr>
      </w:r>
      <w:r>
        <w:rPr>
          <w:lang w:val="es_ES" w:bidi="es_ES"/>
        </w:rPr>
        <w:t>Personas que viven en Listra, Derbe y otras áreas en Licaonia</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Pablo y Bernabé fueron perseguidos en Antioquía de Pisidia y tuvieron que irse. Van a Iconio, donde tiene lugar esta historia y comienza la primera escena. Muchos griegos viven aquí, así como algunos judíos y romanos.</w:t>
      </w:r>
    </w:p>
    <w:p>
      <w:pPr/>
      <w:r>
        <w:rPr>
          <w:lang w:val="es_ES" w:bidi="es_ES"/>
        </w:rPr>
      </w:r>
      <w:r>
        <w:rPr>
          <w:lang w:val="es_ES" w:bidi="es_ES"/>
        </w:rPr>
        <w:t>Es importante tener en cuenta que algunas traducciones comienzan este pasaje con, "Aconteció que en Iconio". Pablo y Bernabé tienen el mismo tipo de experiencia en Iconio que tuvieron en Antioquía. Otras traducciones simplemente dicen que iban "como de costumbre" a la sinagoga, refiriéndose a su patrón de ir a la sinagoga primero.</w:t>
      </w:r>
    </w:p>
    <w:p>
      <w:pPr/>
      <w:r>
        <w:rPr>
          <w:lang w:val="es_ES" w:bidi="es_ES"/>
        </w:rPr>
      </w:r>
      <w:r>
        <w:rPr>
          <w:lang w:val="es_ES" w:bidi="es_ES"/>
        </w:rPr>
        <w:t>Es importante tener en cuenta que Pablo y Bernabé hablan de manera efectiva, o de manera convincente. Hablan de tal manera que un gran número de judíos y griegos creen en Jesús. Los griegos son gentiles, o no judíos, cuyas familias son originalmente de Grecia. Sin embargo, Lucas podría haberse estado refiriendo a todos los no judíos, ya que los griegos no son los únicos no judíos que viven en Iconio. Aquí, "un gran número" probablemente significa varios cientos.</w:t>
      </w:r>
    </w:p>
    <w:p>
      <w:pPr/>
      <w:r>
        <w:rPr>
          <w:lang w:val="es_ES" w:bidi="es_ES"/>
        </w:rPr>
      </w:r>
      <w:r>
        <w:rPr>
          <w:lang w:val="es_ES" w:bidi="es_ES"/>
        </w:rPr>
        <w:t>Los judíos que no creían incitaban a los no judíos. Envenenan sus mentes contra los hermanos, que son Pablo, Bernabé y los que creían en Jesús. Esto significa que los judíos vuelven los sentimientos de los no judíos contra los creyentes, o hacen que se enojen con los creyentes.</w:t>
      </w:r>
    </w:p>
    <w:p>
      <w:pPr/>
      <w:r>
        <w:rPr>
          <w:lang w:val="es_ES" w:bidi="es_ES"/>
        </w:rPr>
      </w:r>
      <w:r>
        <w:rPr>
          <w:lang w:val="es_ES" w:bidi="es_ES"/>
        </w:rPr>
        <w:t>La segunda escena comienza con una palabra de conexión, como "por lo tanto" o "entonces". La palabra que conecta muestra que como muchas personas en Iconio creen en Jesús, Pablo y Bernabé se quedan mucho tiempo para enseñarles. Aquí, "mucho tiempo" probablemente se refiere a varias semanas. Pablo y Bernabé confían en Jesús para enseñar la palabra de su gracia con valentía, sin miedo. "Su" se refiere al Señor Jesús. Jesús confirma que la palabra de su gracia es verdadera. Jesús concede que se realicen señales y maravillas por mano de ellos. "Por sus manos" es una expresión que significa que Jesús permite que Pablo y Bernabé hagan milagros.</w:t>
      </w:r>
    </w:p>
    <w:p>
      <w:pPr/>
      <w:r>
        <w:rPr>
          <w:lang w:val="es_ES" w:bidi="es_ES"/>
        </w:rPr>
      </w:r>
      <w:r>
        <w:rPr>
          <w:lang w:val="es_ES" w:bidi="es_ES"/>
        </w:rPr>
        <w:t>En la tercera escena, las personas que se niegan a creer el mensaje de Pablo y Bernabé toman partido, o están de acuerdo con los judíos incrédulos. Este grupo probablemente se convierta en una multitud enojada. Hay una conspiración en marcha entre estos no judíos, judíos incrédulos y sus líderes. "Un plan en marcha" es una manera de decir que estaban planeando hacer algo malo, en este caso herir y apedrear a Pablo y a Bernabé. La lapidación es un método judío de matar a las personas, por lo que probablemente solo los líderes judíos estén involucrados. Sin embargo, los "líderes" también podrían incluir a los no judíos que gobiernan la ciudad.</w:t>
      </w:r>
    </w:p>
    <w:p>
      <w:pPr/>
      <w:r>
        <w:rPr>
          <w:lang w:val="es_ES" w:bidi="es_ES"/>
        </w:rPr>
      </w:r>
      <w:r>
        <w:rPr>
          <w:lang w:val="es_ES" w:bidi="es_ES"/>
        </w:rPr>
        <w:t>Pablo y Bernabé se enteran del plan y van a Listra y Derbe, ciudades de la región de Licaonia. Listra y Derbe son las únicas ciudades grandes de la región. Pablo y Bernabé también comparten las buenas nuevas de Jesús en las ciudades más pequeñas y en el campo de Licaonia. Probablemente se mueven libremente por la región.</w:t>
      </w:r>
    </w:p>
    <w:p>
      <w:pPr/>
      <w:r>
        <w:rPr>
          <w:lang w:val="es_ES" w:bidi="es_ES"/>
        </w:rPr>
      </w:r>
      <w:r>
        <w:rPr>
          <w:lang w:val="es_ES" w:bidi="es_ES"/>
        </w:rPr>
        <w:t xml:space="preserve">Miren un mapa que incluya </w:t>
      </w:r>
      <w:r>
        <w:rPr>
          <w:lang w:val="es_ES" w:bidi="es_ES"/>
        </w:rPr>
        <w:t>Antioquía de Pisidia e Iconio, ambas en la región de Frigia, y las ciudades de Listra y Derbe, ambas en la región de Licaonia.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Judíos</w:t>
      </w:r>
    </w:p>
    <w:p>
      <w:pPr>
        <w:pStyle w:val="ListBullet"/>
        <w:spacing w:line="240" w:lineRule="auto"/>
        <w:ind w:left="720"/>
      </w:pPr>
      <w:r>
        <w:rPr>
          <w:lang w:val="es_ES" w:bidi="es_ES"/>
        </w:rPr>
      </w:r>
      <w:r>
        <w:rPr>
          <w:lang w:val="es_ES" w:bidi="es_ES"/>
        </w:rPr>
        <w:t>Griegos (o no judíos) que creen en Dios y lo adoran</w:t>
      </w:r>
    </w:p>
    <w:p>
      <w:pPr>
        <w:pStyle w:val="ListBullet"/>
        <w:spacing w:line="240" w:lineRule="auto"/>
        <w:ind w:left="720"/>
      </w:pPr>
      <w:r>
        <w:rPr>
          <w:lang w:val="es_ES" w:bidi="es_ES"/>
        </w:rPr>
      </w:r>
      <w:r>
        <w:rPr>
          <w:lang w:val="es_ES" w:bidi="es_ES"/>
        </w:rPr>
        <w:t>Gentiles, también llamados griegos o no judíos</w:t>
      </w:r>
    </w:p>
    <w:p>
      <w:pPr>
        <w:pStyle w:val="ListBullet"/>
        <w:spacing w:line="240" w:lineRule="auto"/>
        <w:ind w:left="720"/>
      </w:pPr>
      <w:r>
        <w:rPr>
          <w:lang w:val="es_ES" w:bidi="es_ES"/>
        </w:rPr>
      </w:r>
      <w:r>
        <w:rPr>
          <w:lang w:val="es_ES" w:bidi="es_ES"/>
        </w:rPr>
        <w:t>Judíos y no judíos que creen que Jesús es el Salvador Prometido</w:t>
      </w:r>
    </w:p>
    <w:p>
      <w:pPr>
        <w:pStyle w:val="ListBullet"/>
        <w:spacing w:line="240" w:lineRule="auto"/>
        <w:ind w:left="720"/>
      </w:pPr>
      <w:r>
        <w:rPr>
          <w:lang w:val="es_ES" w:bidi="es_ES"/>
        </w:rPr>
      </w:r>
      <w:r>
        <w:rPr>
          <w:lang w:val="es_ES" w:bidi="es_ES"/>
        </w:rPr>
        <w:t>Líderes de los judíos y no judíos en Iconio</w:t>
      </w:r>
    </w:p>
    <w:p>
      <w:pPr>
        <w:pStyle w:val="ListBullet"/>
        <w:spacing w:line="240" w:lineRule="auto"/>
        <w:ind w:left="720"/>
      </w:pPr>
      <w:r>
        <w:rPr>
          <w:lang w:val="es_ES" w:bidi="es_ES"/>
        </w:rPr>
      </w:r>
      <w:r>
        <w:rPr>
          <w:lang w:val="es_ES" w:bidi="es_ES"/>
        </w:rPr>
        <w:t>Personas que viven en Listra y Derbe</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Después de verse obligados a dejar Antioquía de Pisidia, Pablo y Bernabé llegan a Iconio. Van a la sinagoga primero, como de costumbre. Hablan tan bien que muchas personas en la sinagoga creen en Jesús, tanto judíos como griegos que creen en Dios y lo adoran.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Pablo y a Bernabé: "¿Cómo se sienten?". Es posible que escuchen cosas como "Llenos de alegría por la fidelidad de Dios", "Contentos por los creyentes" y "Felices de haber venido aquí".</w:t>
      </w:r>
    </w:p>
    <w:p>
      <w:pPr>
        <w:pStyle w:val="ListBullet"/>
        <w:spacing w:line="240" w:lineRule="auto"/>
        <w:ind w:left="720"/>
      </w:pPr>
      <w:r>
        <w:rPr>
          <w:lang w:val="es_ES" w:bidi="es_ES"/>
        </w:rPr>
      </w:r>
      <w:r>
        <w:rPr>
          <w:lang w:val="es_ES" w:bidi="es_ES"/>
        </w:rPr>
        <w:t>Pregúntenles a los nuevos creyentes, "¿Cómo se sienten?" Es posible que escuchen cosas como "Asombrado de que el Salvador Prometido haya venido", "Agradecido por el mensaje" y "Liberado de la ley judía".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En la sinagoga hay muchos judíos que se niegan a creer el mensaje de Pablo y Bernabé sobre Jesús. Hablan a los no judíos para volverlos contra Pablo y Bernabé.</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judíos incrédulos, "¿Cómo se sienten?" Es posible que escuchen cosas como "Enojado", "Insultado" y "Odioso".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Como hay tantos nuevos seguidores de Jesús, Pablo y Bernabé pasan mucho tiempo en Iconio. Enseñan con valentía y confían en Jesús. Jesús demuestra que el mensaje de Pablo y Bernabé sobre la gracia es verdadero al dar a Pablo y a Bernabé la capacidad de realizar milagros.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judíos y a los no judíos que creen en Jesús, "¿Cómo se sienten?" Es posible que escuchen cosas como "Asombrados", "Convencidos" y "Alentados".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 ciudad se divide en dos grupos. Algunas personas están de acuerdo con el mensaje de Pablo y Bernabé, y algunas personas están de acuerdo con los judíos incrédulos. Quienes se oponían a Pablo y Bernabé hacen un plan secreto para herir y apedrear a Pablo y a Bernabé.</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judíos incrédulos y a los no judíos, "¿Cómo se sienten?" Es posible que escuchen cosas como "Listos para deshacerse de estos hombres", "Molestos por el cambio en nuestra ciudad" y "Celosos de que las personas estén siguiendo a Pablo y a Bernabé".</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y Bernabé se enteran del plan para herirlos y apedrearlos. Pablo y Bernabé van a la región cercana de Licaonia. Pablo y Bernabé visitan las ciudades de Listra, Derbe y otras áreas más pequeñas de Licaonia. Dondequiera que van, continúan predicando las buenas nuevas sobre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Pablo y a Bernabé, "¿Cómo se sienten?" Es posible que escuchen cosas como "Confiando en el plan de Dios", "Agradecido por la oportunidad de enseñar a otros" y "Emocionado por lo que Dios hará aquí".</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En Iconio, Pablo y Bernabé van a la sinagoga judía. Comparten su mensaje sobre Jesús. Muchos judíos y griegos creen. Una </w:t>
      </w:r>
      <w:r>
        <w:rPr>
          <w:b/>
          <w:lang w:val="es_ES" w:bidi="es_ES"/>
        </w:rPr>
        <w:t>sinagoga</w:t>
      </w:r>
      <w:r>
        <w:rPr>
          <w:lang w:val="es_ES" w:bidi="es_ES"/>
        </w:rPr>
        <w:t xml:space="preserve"> es un lugar donde los judíos y los no judíos que creen en Dios y lo adoran se reúnen para adorar. Muestra una imagen de una </w:t>
      </w:r>
      <w:r>
        <w:rPr>
          <w:lang w:val="es_ES" w:bidi="es_ES"/>
        </w:rPr>
        <w:t>sinagoga</w:t>
      </w:r>
      <w:r>
        <w:rPr>
          <w:lang w:val="es_ES" w:bidi="es_ES"/>
        </w:rPr>
        <w:t xml:space="preserve">. Los </w:t>
      </w:r>
      <w:r>
        <w:rPr>
          <w:b/>
          <w:lang w:val="es_ES" w:bidi="es_ES"/>
        </w:rPr>
        <w:t>judíos</w:t>
      </w:r>
      <w:r>
        <w:rPr>
          <w:lang w:val="es_ES" w:bidi="es_ES"/>
        </w:rPr>
        <w:t xml:space="preserve"> son personas que descendieron del hijo de Abraham, Isaac. Consulten el Glosario Principal para obtener más información sobre la </w:t>
      </w:r>
      <w:r>
        <w:rPr>
          <w:lang w:val="es_ES" w:bidi="es_ES"/>
        </w:rPr>
        <w:t>sinagoga</w:t>
      </w:r>
      <w:r>
        <w:rPr>
          <w:lang w:val="es_ES" w:bidi="es_ES"/>
        </w:rPr>
        <w:t xml:space="preserve"> y los </w:t>
      </w:r>
      <w:r>
        <w:rPr>
          <w:lang w:val="es_ES" w:bidi="es_ES"/>
        </w:rPr>
        <w:t>judíos</w:t>
      </w:r>
      <w:r>
        <w:rPr>
          <w:lang w:val="es_ES" w:bidi="es_ES"/>
        </w:rPr>
        <w:t xml:space="preserve">. Usen la misma palabra que se usaba en las historias anteriores para sinagoga y judíos. Los </w:t>
      </w:r>
      <w:r>
        <w:rPr>
          <w:b/>
          <w:lang w:val="es_ES" w:bidi="es_ES"/>
        </w:rPr>
        <w:t>griegos</w:t>
      </w:r>
      <w:r>
        <w:rPr>
          <w:lang w:val="es_ES" w:bidi="es_ES"/>
        </w:rPr>
        <w:t xml:space="preserve"> son personas no judías cuyas familias son originalmente de Grecia. Sin embargo, Lucas podría estar refiriéndose a otros no judíos en la sinagoga, no solo a los griegos.</w:t>
      </w:r>
    </w:p>
    <w:p>
      <w:pPr/>
      <w:r>
        <w:rPr>
          <w:lang w:val="es_ES" w:bidi="es_ES"/>
        </w:rPr>
      </w:r>
      <w:r>
        <w:rPr>
          <w:lang w:val="es_ES" w:bidi="es_ES"/>
        </w:rPr>
        <w:t xml:space="preserve">Los judíos incrédulos "incitan y envenenan las mentes" de los gentiles contra los hermanos. </w:t>
      </w:r>
      <w:r>
        <w:rPr>
          <w:b/>
          <w:lang w:val="es_ES" w:bidi="es_ES"/>
        </w:rPr>
        <w:t>Incitar y envenenar sus mentes</w:t>
      </w:r>
      <w:r>
        <w:rPr>
          <w:lang w:val="es_ES" w:bidi="es_ES"/>
        </w:rPr>
        <w:t xml:space="preserve"> significa que los judíos hacen que los gentiles se vuelvan malos y piensen en amenazar a los seguidores de Jesús. Vuelven sus sentimientos contra los creyentes de una manera maligna. Aquí, el término </w:t>
      </w:r>
      <w:r>
        <w:rPr>
          <w:b/>
          <w:lang w:val="es_ES" w:bidi="es_ES"/>
        </w:rPr>
        <w:t>hermanos</w:t>
      </w:r>
      <w:r>
        <w:rPr>
          <w:lang w:val="es_ES" w:bidi="es_ES"/>
        </w:rPr>
        <w:t xml:space="preserve"> se refiere a Pablo, Bernabé y a todos los demás creyentes en Iconio. Los </w:t>
      </w:r>
      <w:r>
        <w:rPr>
          <w:b/>
          <w:lang w:val="es_ES" w:bidi="es_ES"/>
        </w:rPr>
        <w:t>gentiles</w:t>
      </w:r>
      <w:r>
        <w:rPr>
          <w:lang w:val="es_ES" w:bidi="es_ES"/>
        </w:rPr>
        <w:t xml:space="preserve"> son personas que no son judías. No son descendientes de Abraham. Consulten el Glosario Principal para obtener más información sobre los </w:t>
      </w:r>
      <w:r>
        <w:rPr>
          <w:lang w:val="es_ES" w:bidi="es_ES"/>
        </w:rPr>
        <w:t>gentiles</w:t>
      </w:r>
      <w:r>
        <w:rPr>
          <w:lang w:val="es_ES" w:bidi="es_ES"/>
        </w:rPr>
        <w:t>. Usen la misma palabra que usaron en las historias anteriores para gentiles.</w:t>
      </w:r>
    </w:p>
    <w:p>
      <w:pPr/>
      <w:r>
        <w:rPr>
          <w:lang w:val="es_ES" w:bidi="es_ES"/>
        </w:rPr>
      </w:r>
      <w:r>
        <w:rPr>
          <w:lang w:val="es_ES" w:bidi="es_ES"/>
        </w:rPr>
        <w:t xml:space="preserve">Se quedaron allí mucho tiempo. Aquí, algunas traducciones dicen "los apóstoles", pero tanto "ellos" como "apóstoles" se refieren a Pablo y a Bernabé. Pablo y Bernabé son representantes y mensajeros de Jesús. Hablan con valentía, confiando en el Señor. El Señor testifica, o demuestra que el mensaje de su gracia es verdadero al permitirles realizar señales y maravillas. Aquí, </w:t>
      </w:r>
      <w:r>
        <w:rPr>
          <w:b/>
          <w:lang w:val="es_ES" w:bidi="es_ES"/>
        </w:rPr>
        <w:t>Señor</w:t>
      </w:r>
      <w:r>
        <w:rPr>
          <w:lang w:val="es_ES" w:bidi="es_ES"/>
        </w:rPr>
        <w:t xml:space="preserve"> se refiere al Señor Jesús. El mensaje de su </w:t>
      </w:r>
      <w:r>
        <w:rPr>
          <w:b/>
          <w:lang w:val="es_ES" w:bidi="es_ES"/>
        </w:rPr>
        <w:t>gracia</w:t>
      </w:r>
      <w:r>
        <w:rPr>
          <w:lang w:val="es_ES" w:bidi="es_ES"/>
        </w:rPr>
        <w:t xml:space="preserve"> es el mensaje de que Dios salva a las personas indignas que confían en Jesús. Las </w:t>
      </w:r>
      <w:r>
        <w:rPr>
          <w:b/>
          <w:lang w:val="es_ES" w:bidi="es_ES"/>
        </w:rPr>
        <w:t>señales</w:t>
      </w:r>
      <w:r>
        <w:rPr>
          <w:lang w:val="es_ES" w:bidi="es_ES"/>
        </w:rPr>
        <w:t xml:space="preserve"> son indicios de que algo es verdad. Consulten el Glosario Principal para obtener más información sobre el </w:t>
      </w:r>
      <w:r>
        <w:rPr>
          <w:lang w:val="es_ES" w:bidi="es_ES"/>
        </w:rPr>
        <w:t>Señor</w:t>
      </w:r>
      <w:r>
        <w:rPr>
          <w:lang w:val="es_ES" w:bidi="es_ES"/>
        </w:rPr>
        <w:t xml:space="preserve">, la </w:t>
      </w:r>
      <w:r>
        <w:rPr>
          <w:lang w:val="es_ES" w:bidi="es_ES"/>
        </w:rPr>
        <w:t>gracia</w:t>
      </w:r>
      <w:r>
        <w:rPr>
          <w:lang w:val="es_ES" w:bidi="es_ES"/>
        </w:rPr>
        <w:t xml:space="preserve"> y las </w:t>
      </w:r>
      <w:r>
        <w:rPr>
          <w:lang w:val="es_ES" w:bidi="es_ES"/>
        </w:rPr>
        <w:t>señales</w:t>
      </w:r>
      <w:r>
        <w:rPr>
          <w:lang w:val="es_ES" w:bidi="es_ES"/>
        </w:rPr>
        <w:t>. Usen la misma palabra que se usaba en las historias anteriores para Señor, gracia y señales.</w:t>
      </w:r>
    </w:p>
    <w:p>
      <w:pPr/>
      <w:r>
        <w:rPr>
          <w:lang w:val="es_ES" w:bidi="es_ES"/>
        </w:rPr>
      </w:r>
      <w:r>
        <w:rPr>
          <w:lang w:val="es_ES" w:bidi="es_ES"/>
        </w:rPr>
        <w:t xml:space="preserve">La ciudad toma partido, o se divide en dos grupos. Algunos están de acuerdo con los judíos y gentiles incrédulos, y algunos están de acuerdo con los apóstoles. </w:t>
      </w:r>
      <w:r>
        <w:rPr>
          <w:b/>
          <w:lang w:val="es_ES" w:bidi="es_ES"/>
        </w:rPr>
        <w:t>Apóstol</w:t>
      </w:r>
      <w:r>
        <w:rPr>
          <w:lang w:val="es_ES" w:bidi="es_ES"/>
        </w:rPr>
        <w:t xml:space="preserve"> significa alguien que es enviado. Recuerden que el Espíritu Santo llevó a la iglesia en Antioquía de Siria a enviar a Bernabé y a Pablo. Los apóstoles son creyentes a quienes Jesús elige para hablar a otros sobre él. Aquí, "apóstoles" se refiere a Pablo y a Bernabé. Consulten el Glosario Principal para obtener más información sobre los </w:t>
      </w:r>
      <w:r>
        <w:rPr>
          <w:lang w:val="es_ES" w:bidi="es_ES"/>
        </w:rPr>
        <w:t>apóstoles</w:t>
      </w:r>
      <w:r>
        <w:rPr>
          <w:lang w:val="es_ES" w:bidi="es_ES"/>
        </w:rPr>
        <w:t>. Usen la misma palabra que se usaba en las historias anteriores para apóstoles.</w:t>
      </w:r>
    </w:p>
    <w:p>
      <w:pPr/>
      <w:r>
        <w:rPr>
          <w:lang w:val="es_ES" w:bidi="es_ES"/>
        </w:rPr>
      </w:r>
      <w:r>
        <w:rPr>
          <w:lang w:val="es_ES" w:bidi="es_ES"/>
        </w:rPr>
        <w:t xml:space="preserve">Hay una "conspiración" entre los gentiles incrédulos, los judíos y sus líderes para atacar y apedrear a Pablo y a Bernabé. </w:t>
      </w:r>
      <w:r>
        <w:rPr>
          <w:b/>
          <w:lang w:val="es_ES" w:bidi="es_ES"/>
        </w:rPr>
        <w:t>Complot en marcha</w:t>
      </w:r>
      <w:r>
        <w:rPr>
          <w:lang w:val="es_ES" w:bidi="es_ES"/>
        </w:rPr>
        <w:t xml:space="preserve"> es una manera de decir que había un plan para hacer algo malo. Pablo y Bernabé se enteran del plan y van a Listra, Derbe y otras áreas de Licaonia. Continúan predicando el evangelio. El </w:t>
      </w:r>
      <w:r>
        <w:rPr>
          <w:b/>
          <w:lang w:val="es_ES" w:bidi="es_ES"/>
        </w:rPr>
        <w:t>evangelio</w:t>
      </w:r>
      <w:r>
        <w:rPr>
          <w:lang w:val="es_ES" w:bidi="es_ES"/>
        </w:rPr>
        <w:t xml:space="preserve"> son las buenas nuevas de que Jesús vino a la tierra, murió por nuestros pecados y fue resucitado de entre los muertos. Consulten el Glosario Principal para obtener más información sobre el </w:t>
      </w:r>
      <w:r>
        <w:rPr>
          <w:lang w:val="es_ES" w:bidi="es_ES"/>
        </w:rPr>
        <w:t>evangelio</w:t>
      </w:r>
      <w:r>
        <w:rPr>
          <w:lang w:val="es_ES" w:bidi="es_ES"/>
        </w:rPr>
        <w:t>. Usen la misma palabra que se usaba en las historias anteriores para Evangelio.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14:8–20</w:t>
      </w:r>
      <w:r>
        <w:rPr>
          <w:lang w:val="es_ES" w:bidi="es_ES"/>
        </w:rPr>
      </w:r>
    </w:p>
    <w:p>
      <w:pPr>
        <w:pStyle w:val="Heading3"/>
      </w:pPr>
      <w:r>
        <w:rPr>
          <w:lang w:val="es_ES" w:bidi="es_ES"/>
        </w:rPr>
        <w:t>Escuchar con el corazón</w:t>
      </w:r>
    </w:p>
    <w:p>
      <w:pPr/>
      <w:r>
        <w:rPr>
          <w:lang w:val="es_ES" w:bidi="es_ES"/>
        </w:rPr>
      </w:r>
      <w:r>
        <w:rPr>
          <w:lang w:val="es_ES" w:bidi="es_ES"/>
        </w:rPr>
        <w:t>Escuchen Hechos 14:8–20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la sección anterior, Pablo y Bernabé descubrieron que había gentiles, no judíos y judíos que planeaban apedrear a Pablo y a Bernabé. Por lo tanto, Pablo y Bernabé fueron a Listra. Pablo estaba hablando y un hombre lisiado estaba sentado en la calle mientras escuchaba a Pablo. Pablo mira directamente al hombre lisiado y se da cuenta de que el hombre lisiado cree que puede ser sanado. Pablo dijo: "Ponte de pie". El hombre lisiado saltó y comenzó a caminar.</w:t>
      </w:r>
    </w:p>
    <w:p>
      <w:pPr/>
      <w:r>
        <w:rPr>
          <w:lang w:val="es_ES" w:bidi="es_ES"/>
        </w:rPr>
      </w:r>
      <w:r>
        <w:rPr>
          <w:lang w:val="es_ES" w:bidi="es_ES"/>
        </w:rPr>
        <w:t>Deténganse aquí y conversen con el equipo de traducción sobre las maneras en que las personas en su cultura tratan a las demás personas con discapacidad.</w:t>
      </w:r>
    </w:p>
    <w:p>
      <w:pPr/>
      <w:r>
        <w:rPr>
          <w:lang w:val="es_ES" w:bidi="es_ES"/>
        </w:rPr>
      </w:r>
      <w:r>
        <w:rPr>
          <w:lang w:val="es_ES" w:bidi="es_ES"/>
        </w:rPr>
        <w:t>Una multitud de personas vio lo que Pablo había hecho, y la multitud comenzó a gritar en su idioma local; por lo tanto, Pablo y Bernabé no eran conscientes de lo que estaba sucediendo entre la multitud. La multitud llamaba a Bernabé Zeus, el principal dios griego, y a Pablo Hermes, el mensajero de los dioses, porque las personas a menudo adoraban a Zeus y a Hermes juntos, y Hermes hablaba en nombre de Zeus. El templo de Zeus estaba en la entrada de la ciudad como protector de la ciudad.</w:t>
      </w:r>
    </w:p>
    <w:p>
      <w:pPr/>
      <w:r>
        <w:rPr>
          <w:lang w:val="es_ES" w:bidi="es_ES"/>
        </w:rPr>
      </w:r>
      <w:r>
        <w:rPr>
          <w:lang w:val="es_ES" w:bidi="es_ES"/>
        </w:rPr>
        <w:t xml:space="preserve">Deténganse y miren una imagen de una </w:t>
      </w:r>
      <w:r>
        <w:rPr>
          <w:b/>
          <w:lang w:val="es_ES" w:bidi="es_ES"/>
        </w:rPr>
        <w:t>puerta de la ciudad romana</w:t>
      </w:r>
      <w:r>
        <w:rPr>
          <w:lang w:val="es_ES" w:bidi="es_ES"/>
        </w:rPr>
        <w:t>.</w:t>
      </w:r>
    </w:p>
    <w:p>
      <w:pPr/>
      <w:r>
        <w:rPr>
          <w:lang w:val="es_ES" w:bidi="es_ES"/>
        </w:rPr>
      </w:r>
      <w:r>
        <w:rPr>
          <w:lang w:val="es_ES" w:bidi="es_ES"/>
        </w:rPr>
        <w:t>El sacerdote de Júpiter trajo bueyes y guirnaldas, que son flores que se ensamblan, a la puerta para sacrificarlas por amor de Bernabé y de Pablo. La puerta puede haberse referido a la puerta del templo, aunque es posible que sea la puerta de la ciudad o la puerta de la casa donde Pablo y Bernabé se estaban hospedando.</w:t>
      </w:r>
    </w:p>
    <w:p>
      <w:pPr/>
      <w:r>
        <w:rPr>
          <w:lang w:val="es_ES" w:bidi="es_ES"/>
        </w:rPr>
      </w:r>
      <w:r>
        <w:rPr>
          <w:lang w:val="es_ES" w:bidi="es_ES"/>
        </w:rPr>
        <w:t xml:space="preserve">Deténganse y miren una imagen de </w:t>
      </w:r>
      <w:r>
        <w:rPr>
          <w:lang w:val="es_ES" w:bidi="es_ES"/>
        </w:rPr>
        <w:t>bueyes preparados para el sacrificio con guirnaldas de flores</w:t>
      </w:r>
      <w:r>
        <w:rPr>
          <w:lang w:val="es_ES" w:bidi="es_ES"/>
        </w:rPr>
        <w:t>.</w:t>
      </w:r>
    </w:p>
    <w:p>
      <w:pPr/>
      <w:r>
        <w:rPr>
          <w:lang w:val="es_ES" w:bidi="es_ES"/>
        </w:rPr>
      </w:r>
      <w:r>
        <w:rPr>
          <w:lang w:val="es_ES" w:bidi="es_ES"/>
        </w:rPr>
        <w:t>Aunque Pablo y Bernabé no entendían lo que la multitud estaba planeando, una vez que se enteraron del plan de sacrificarles los bueyes, se rasgaron las vestiduras en protesta por lo que estaba sucediendo y corrieron hacia la multitud. Pablo y Bernabé explicaron que ellos eran humanos, no dioses. Pablo y Bernabé explicaron además que estaban trayendo noticias de Dios, quien hizo todo. Pablo y Bernabé estaban explicando la diferencia entre un Dios vivo y los ídolos. Si bien Dios permitía que las personas hicieran lo que querían, Dios demostró que era real al proporcionar lluvia y comida. Era difícil para Pablo y Bernabé evitar que la multitud se sacrificara.</w:t>
      </w:r>
    </w:p>
    <w:p>
      <w:pPr/>
      <w:r>
        <w:rPr>
          <w:lang w:val="es_ES" w:bidi="es_ES"/>
        </w:rPr>
      </w:r>
      <w:r>
        <w:rPr>
          <w:lang w:val="es_ES" w:bidi="es_ES"/>
        </w:rPr>
        <w:t>En su cultura, ¿hay historias de milagros que no venían de Dios, y cómo podría convencer a otros de que los que han realizado los milagros no eran de Dios?</w:t>
      </w:r>
    </w:p>
    <w:p>
      <w:pPr/>
      <w:r>
        <w:rPr>
          <w:lang w:val="es_ES" w:bidi="es_ES"/>
        </w:rPr>
      </w:r>
      <w:r>
        <w:rPr>
          <w:lang w:val="es_ES" w:bidi="es_ES"/>
        </w:rPr>
        <w:t>Los judíos vinieron algún tiempo después de Antioquía, que estaba a 100 kilómetros de distancia, y de Iconio para persuadir a la multitud de que pensara mal de Pablo y de Bernabé. Por lo tanto, los judíos le arrojaron piedras a Pablo en un intento de matarlo. Los judíos creían que Pablo estaba muerto y lo arrastraron fuera de la ciudad.</w:t>
      </w:r>
    </w:p>
    <w:p>
      <w:pPr/>
      <w:r>
        <w:rPr>
          <w:lang w:val="es_ES" w:bidi="es_ES"/>
        </w:rPr>
      </w:r>
      <w:r>
        <w:rPr>
          <w:lang w:val="es_ES" w:bidi="es_ES"/>
        </w:rPr>
        <w:t>Los discípulos, probablemente nuevos creyentes de Listra, rodearon a Pablo, y entonces Pablo se levantó y entró en la ciudad. Al día siguiente, Pablo y Bernabé fueron a otra ciudad, Derbe. Esto mostró que Pablo estaba completamente curado.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5 escenas.</w:t>
      </w:r>
    </w:p>
    <w:p>
      <w:pPr/>
      <w:r>
        <w:rPr>
          <w:lang w:val="es_ES" w:bidi="es_ES"/>
        </w:rPr>
      </w:r>
      <w:r>
        <w:rPr>
          <w:b/>
          <w:lang w:val="es_ES" w:bidi="es_ES"/>
        </w:rPr>
        <w:t>Primera escena:</w:t>
      </w:r>
      <w:r>
        <w:rPr>
          <w:lang w:val="es_ES" w:bidi="es_ES"/>
        </w:rPr>
        <w:t xml:space="preserve"> Pablo y Bernabé están en Listra predicando las buenas nuevas. Pablo le dice a un hombre lisiado que se ponga de pie, y el hombre lisiado es sanado, salta y camina.</w:t>
      </w:r>
    </w:p>
    <w:p>
      <w:pPr/>
      <w:r>
        <w:rPr>
          <w:lang w:val="es_ES" w:bidi="es_ES"/>
        </w:rPr>
      </w:r>
      <w:r>
        <w:rPr>
          <w:b/>
          <w:lang w:val="es_ES" w:bidi="es_ES"/>
        </w:rPr>
        <w:t>Segunda escena:</w:t>
      </w:r>
      <w:r>
        <w:rPr>
          <w:lang w:val="es_ES" w:bidi="es_ES"/>
        </w:rPr>
        <w:t xml:space="preserve"> Las multitudes creen que Bernabé y Pablo son los dioses griegos Zeus y Hermes, y luego el Sacerdote de Zeus trae bueyes y flores para sacrificar.</w:t>
      </w:r>
    </w:p>
    <w:p>
      <w:pPr/>
      <w:r>
        <w:rPr>
          <w:lang w:val="es_ES" w:bidi="es_ES"/>
        </w:rPr>
      </w:r>
      <w:r>
        <w:rPr>
          <w:b/>
          <w:lang w:val="es_ES" w:bidi="es_ES"/>
        </w:rPr>
        <w:t>Tercera escena:</w:t>
      </w:r>
      <w:r>
        <w:rPr>
          <w:lang w:val="es_ES" w:bidi="es_ES"/>
        </w:rPr>
        <w:t xml:space="preserve"> Los apóstoles Bernabé y Pablo se enteran del sacrificio y le ruegan a la multitud que no les sacrifiquen.</w:t>
      </w:r>
    </w:p>
    <w:p>
      <w:pPr/>
      <w:r>
        <w:rPr>
          <w:lang w:val="es_ES" w:bidi="es_ES"/>
        </w:rPr>
      </w:r>
      <w:r>
        <w:rPr>
          <w:b/>
          <w:lang w:val="es_ES" w:bidi="es_ES"/>
        </w:rPr>
        <w:t>Cuarta escena:</w:t>
      </w:r>
      <w:r>
        <w:rPr>
          <w:lang w:val="es_ES" w:bidi="es_ES"/>
        </w:rPr>
        <w:t xml:space="preserve"> Más tarde, algunos judíos de Antioquía e Iconio persuaden a la multitud para que esté en contra de Pablo y Bernabé, y los judíos apedrean a Pablo y lo arrastran fuera de la ciudad.</w:t>
      </w:r>
    </w:p>
    <w:p>
      <w:pPr/>
      <w:r>
        <w:rPr>
          <w:lang w:val="es_ES" w:bidi="es_ES"/>
        </w:rPr>
      </w:r>
      <w:r>
        <w:rPr>
          <w:b/>
          <w:lang w:val="es_ES" w:bidi="es_ES"/>
        </w:rPr>
        <w:t>Quinta escena:</w:t>
      </w:r>
      <w:r>
        <w:rPr>
          <w:lang w:val="es_ES" w:bidi="es_ES"/>
        </w:rPr>
        <w:t xml:space="preserve"> Mientras los discípulos se reúnen alrededor de Pablo pensando que está muerto, Pablo se pone de pie y entra en la ciudad.</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Hombre lisiado</w:t>
      </w:r>
    </w:p>
    <w:p>
      <w:pPr>
        <w:pStyle w:val="ListBullet"/>
        <w:spacing w:line="240" w:lineRule="auto"/>
        <w:ind w:left="720"/>
      </w:pPr>
      <w:r>
        <w:rPr>
          <w:lang w:val="es_ES" w:bidi="es_ES"/>
        </w:rPr>
      </w:r>
      <w:r>
        <w:rPr>
          <w:lang w:val="es_ES" w:bidi="es_ES"/>
        </w:rPr>
        <w:t>Multitud licaónica (múltiples personas)</w:t>
      </w:r>
    </w:p>
    <w:p>
      <w:pPr>
        <w:pStyle w:val="ListBullet"/>
        <w:spacing w:line="240" w:lineRule="auto"/>
        <w:ind w:left="720"/>
      </w:pPr>
      <w:r>
        <w:rPr>
          <w:lang w:val="es_ES" w:bidi="es_ES"/>
        </w:rPr>
      </w:r>
      <w:r>
        <w:rPr>
          <w:lang w:val="es_ES" w:bidi="es_ES"/>
        </w:rPr>
        <w:t>El Sacerdote de Zeus</w:t>
      </w:r>
    </w:p>
    <w:p>
      <w:pPr>
        <w:pStyle w:val="ListBullet"/>
        <w:spacing w:line="240" w:lineRule="auto"/>
        <w:ind w:left="720"/>
      </w:pPr>
      <w:r>
        <w:rPr>
          <w:lang w:val="es_ES" w:bidi="es_ES"/>
        </w:rPr>
      </w:r>
      <w:r>
        <w:rPr>
          <w:lang w:val="es_ES" w:bidi="es_ES"/>
        </w:rPr>
        <w:t>Judíos de Antioquía e Iconio (múltiples personas)</w:t>
      </w:r>
    </w:p>
    <w:p>
      <w:pPr>
        <w:pStyle w:val="ListBullet"/>
        <w:spacing w:line="240" w:lineRule="auto"/>
        <w:ind w:left="720"/>
      </w:pPr>
      <w:r>
        <w:rPr>
          <w:lang w:val="es_ES" w:bidi="es_ES"/>
        </w:rPr>
      </w:r>
      <w:r>
        <w:rPr>
          <w:lang w:val="es_ES" w:bidi="es_ES"/>
        </w:rPr>
        <w:t>Discípulos (múltiples personas)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 Incluyan lo siguiente:</w:t>
      </w:r>
    </w:p>
    <w:p>
      <w:pPr/>
      <w:r>
        <w:rPr>
          <w:lang w:val="es_ES" w:bidi="es_ES"/>
        </w:rPr>
      </w:r>
      <w:r>
        <w:rPr>
          <w:lang w:val="es_ES" w:bidi="es_ES"/>
        </w:rPr>
        <w:t>En la escena 1, Pablo y Bernabé están predicando en las calles de Listra. Hay un hombre lisiado que está escuchando a Pablo. Pablo mira al hombre lisiado, y Pablo se da cuenta de que el hombre lisiado cree que puede ser sanado. Pablo le dice al hombre lisiado que se ponga de pie. El hombre lisiado salta de inmediato y camina. Es importante recordar que este hombre es lisiado de nacimiento, por lo que nunca antes ha podido caminar.</w:t>
      </w:r>
    </w:p>
    <w:p>
      <w:pPr/>
      <w:r>
        <w:rPr>
          <w:lang w:val="es_ES" w:bidi="es_ES"/>
        </w:rPr>
      </w:r>
      <w:r>
        <w:rPr>
          <w:lang w:val="es_ES" w:bidi="es_ES"/>
        </w:rPr>
        <w:t>En la escena 2, la multitud licaónica ve al hombre lisiado saltar y caminar. La multitud cree que los dioses han bajado en forma de hombres. La multitud comienza a gritar en voz alta en su propio idioma porque están impresionados por las acciones de Pablo. La multitud piensa que Bernabé es Zeus, el jefe de los dioses, y que Pablo es Hermes, el mensajero de Zeus. La multitud se mueve a las puertas de la ciudad donde hay el templo de Júpiter. El sacerdote de Júpiter trae bueyes y guirnaldas de flores para ofrecer un sacrificio a Júpiter. Es importante recordar que durante esta escena, Pablo y Bernabé no saben lo que está sucediendo, porque no pueden entender el idioma.</w:t>
      </w:r>
    </w:p>
    <w:p>
      <w:pPr/>
      <w:r>
        <w:rPr>
          <w:lang w:val="es_ES" w:bidi="es_ES"/>
        </w:rPr>
      </w:r>
      <w:r>
        <w:rPr>
          <w:lang w:val="es_ES" w:bidi="es_ES"/>
        </w:rPr>
        <w:t>En la escena 3, Pablo y Bernabé descubren que la multitud licaónica planea sacrificarles los bueyes. Pablo y Bernabé se rasgan la ropa para mostrar que no están de acuerdo y se lanzan hacia la multitud. Pablo y Bernabé detienen el sacrificio y explican que no son dioses. Pablo y Bernabé explican que hay una diferencia entre el Dios vivo y los ídolos. Era difícil para Pablo y Bernabé convencer a la multitud.</w:t>
      </w:r>
    </w:p>
    <w:p>
      <w:pPr/>
      <w:r>
        <w:rPr>
          <w:lang w:val="es_ES" w:bidi="es_ES"/>
        </w:rPr>
      </w:r>
      <w:r>
        <w:rPr>
          <w:lang w:val="es_ES" w:bidi="es_ES"/>
        </w:rPr>
        <w:t>La escena 4 sucede algún tiempo después. Los judíos vienen de Antioquía e Iconio y convencen a la multitud de que esté en contra de Pablo y Bernabé. Entonces los judíos le arrojan piedras a Pablo para matarlo. Una vez que los judíos creyeron que él estaba muerto, los judíos arrastran a Pablo fuera de la ciudad y lo dejan allí.</w:t>
      </w:r>
    </w:p>
    <w:p>
      <w:pPr/>
      <w:r>
        <w:rPr>
          <w:lang w:val="es_ES" w:bidi="es_ES"/>
        </w:rPr>
      </w:r>
      <w:r>
        <w:rPr>
          <w:lang w:val="es_ES" w:bidi="es_ES"/>
        </w:rPr>
        <w:t>En la escena 5 los judíos se van. Hay discípulos, o creyentes en Jesús, que han estado observando. Estos son creyentes de Listra y el área circundante. Es posible que algunos de ellos fueran nuevos creyentes en Jesús de la época en que Pablo predicó en Listra. Los discípulos están alrededor de Pablo. Pablo está recostado en el suelo. Pablo se pone de pie y regresa a la ciudad. Al día siguiente, Pablo y Bernabé van a la ciudad de Derbe, demostrando que Pablo está completamente sanado.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5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Hombre lisiado</w:t>
      </w:r>
    </w:p>
    <w:p>
      <w:pPr>
        <w:pStyle w:val="ListBullet"/>
        <w:spacing w:line="240" w:lineRule="auto"/>
        <w:ind w:left="720"/>
      </w:pPr>
      <w:r>
        <w:rPr>
          <w:lang w:val="es_ES" w:bidi="es_ES"/>
        </w:rPr>
      </w:r>
      <w:r>
        <w:rPr>
          <w:lang w:val="es_ES" w:bidi="es_ES"/>
        </w:rPr>
        <w:t>Multitud licaónica (múltiples personas)</w:t>
      </w:r>
    </w:p>
    <w:p>
      <w:pPr>
        <w:pStyle w:val="ListBullet"/>
        <w:spacing w:line="240" w:lineRule="auto"/>
        <w:ind w:left="720"/>
      </w:pPr>
      <w:r>
        <w:rPr>
          <w:lang w:val="es_ES" w:bidi="es_ES"/>
        </w:rPr>
      </w:r>
      <w:r>
        <w:rPr>
          <w:lang w:val="es_ES" w:bidi="es_ES"/>
        </w:rPr>
        <w:t xml:space="preserve">El Sacerdote de Júpiter </w:t>
      </w:r>
    </w:p>
    <w:p>
      <w:pPr>
        <w:pStyle w:val="ListBullet"/>
        <w:spacing w:line="240" w:lineRule="auto"/>
        <w:ind w:left="720"/>
      </w:pPr>
      <w:r>
        <w:rPr>
          <w:lang w:val="es_ES" w:bidi="es_ES"/>
        </w:rPr>
      </w:r>
      <w:r>
        <w:rPr>
          <w:lang w:val="es_ES" w:bidi="es_ES"/>
        </w:rPr>
        <w:t>Judíos de Antioquía e Iconio (múltiples personas)</w:t>
      </w:r>
    </w:p>
    <w:p>
      <w:pPr>
        <w:pStyle w:val="ListBullet"/>
        <w:spacing w:line="240" w:lineRule="auto"/>
        <w:ind w:left="720"/>
      </w:pPr>
      <w:r>
        <w:rPr>
          <w:lang w:val="es_ES" w:bidi="es_ES"/>
        </w:rPr>
      </w:r>
      <w:r>
        <w:rPr>
          <w:lang w:val="es_ES" w:bidi="es_ES"/>
        </w:rPr>
        <w:t>Discípulos (múltiples personas)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La primera escena: Pablo y Bernabé están ante la multitud licaónica y un hombre lisiado está sentado y escuchando a Pablo hablar. Pablo mira al hombre lisiado y dice: "Ponte de pie". El hombre lisiado salta y comienza a caminar.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hombre lisiado "¿Cómo te sientes?" Es posible que escuchen cosas como "Estoy feliz", "Emocionado" y "Agradecido a Dios".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 segunda escena: la multitud licaónica ve al hombre lisiado caminar y comentan lo sucedido entre ellos. "Estos son dioses que se parecen a hombres". Otra persona de la multitud licaónica dice algo como "El que está callado debe ser Zeus, y el que está hablando es Hermes". El sacerdote de Zeus entra con bueyes cubiertos de guirnaldas y se prepara para sacrificar los animales a Bernabé y Pablo.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 multitud licaónica y al Sacerdote de Zeus, "¿Cómo se sienten?" Es posible que escuchen cosas como "Estamos asombrados", "Estamos alegres de ver a los dioses" y "Orgullosos de ofrecer lo mejor de nosotros a los dioses".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 tercera escena: Pablo y Bernabé descubren lo que se dice y lo que sucede (tal vez alguien se lo explicó). Pablo y Bernabé se rasgan la ropa y corren hacia la multitud. Gritan: "¿Por qué están haciendo esto? Somos hombres como ustedes. Les traemos buenas nuevas para que se conviertan de las cosas sin valor a un Dios vivo, que hizo el cielo, la tierra y el mar. Dios ha permitido que todos los pueblos hagan lo que quieran. Pero Dios ha dejado un testimonio dando lluvia, comida y felicidad." La multitud detiene lentamente el sacrificio.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Pablo y a Bernabé, "¿Cómo se sienten?" Es posible que escuchen cosas como "Tristes de que las personas no conozcan a Dios", "Enojados de que nos estén haciendo sacrificios" y "Aliviados cuando finalmente detienen el sacrificio".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 cuarta escena: Judíos entran y convencen a la multitud para que esté de acuerdo con ellos contra Pablo y Bernabé. Los judíos recogen piedras y las arrojan a Pablo. Pablo cae y la multitud licaónica lo arrastra fuera de la ciudad.</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judíos, "¿Cómo se sienten?" Es posible que escuchen cosas como "Enojado", "Confundido" y "Justificado".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 quinta escena: la multitud se va y los discípulos están alrededor de Pablo. Pablo entonces se pone de pie y regresa a la ciudad. A la mañana siguiente, Pablo y Bernabé dejan la ciudad.</w:t>
      </w:r>
    </w:p>
    <w:p>
      <w:pPr/>
      <w:r>
        <w:rPr>
          <w:lang w:val="es_ES" w:bidi="es_ES"/>
        </w:rPr>
      </w:r>
      <w:r>
        <w:rPr>
          <w:lang w:val="es_ES" w:bidi="es_ES"/>
        </w:rPr>
        <w:t>Detengan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Un hombre lisiado está sentado en la calle. El hombre lisiado escucha a Pablo. Pablo se da cuenta de que el hombre lisiado tiene fe para ser sanado. Pablo dice en voz alta: "Ponte de pie", y el hombre lisiado salta y comienza a caminar. Usen el mismo término para </w:t>
      </w:r>
      <w:r>
        <w:rPr>
          <w:b/>
          <w:lang w:val="es_ES" w:bidi="es_ES"/>
        </w:rPr>
        <w:t>fe</w:t>
      </w:r>
      <w:r>
        <w:rPr>
          <w:lang w:val="es_ES" w:bidi="es_ES"/>
        </w:rPr>
        <w:t xml:space="preserve"> que han estado usando a lo largo de las historias. La fe describe la respuesta de confianza y seguridad de las personas en las promesas de Dios. La </w:t>
      </w:r>
      <w:r>
        <w:rPr>
          <w:lang w:val="es_ES" w:bidi="es_ES"/>
        </w:rPr>
        <w:t>fe</w:t>
      </w:r>
      <w:r>
        <w:rPr>
          <w:lang w:val="es_ES" w:bidi="es_ES"/>
        </w:rPr>
        <w:t xml:space="preserve"> se encuentra en el glosario principal.</w:t>
      </w:r>
    </w:p>
    <w:p>
      <w:pPr/>
      <w:r>
        <w:rPr>
          <w:lang w:val="es_ES" w:bidi="es_ES"/>
        </w:rPr>
      </w:r>
      <w:r>
        <w:rPr>
          <w:lang w:val="es_ES" w:bidi="es_ES"/>
        </w:rPr>
        <w:t xml:space="preserve">La multitud licaónica ve lo que Pablo había hecho y gritan en el idioma licaónico: "Los dioses han bajado a nosotros en forma de hombre". La palabra </w:t>
      </w:r>
      <w:r>
        <w:rPr>
          <w:b/>
          <w:lang w:val="es_ES" w:bidi="es_ES"/>
        </w:rPr>
        <w:t>dioses</w:t>
      </w:r>
      <w:r>
        <w:rPr>
          <w:lang w:val="es_ES" w:bidi="es_ES"/>
        </w:rPr>
        <w:t xml:space="preserve"> es de un </w:t>
      </w:r>
      <w:r>
        <w:rPr>
          <w:lang w:val="es_ES" w:bidi="es_ES"/>
        </w:rPr>
        <w:t>dios</w:t>
      </w:r>
      <w:r>
        <w:rPr>
          <w:lang w:val="es_ES" w:bidi="es_ES"/>
        </w:rPr>
        <w:t xml:space="preserve"> pagano. Si su idioma usa diferentes palabras para el Dios cristiano y otros dioses, usen la palabra que describe a otro dios.</w:t>
      </w:r>
    </w:p>
    <w:p>
      <w:pPr/>
      <w:r>
        <w:rPr>
          <w:lang w:val="es_ES" w:bidi="es_ES"/>
        </w:rPr>
      </w:r>
      <w:r>
        <w:rPr>
          <w:lang w:val="es_ES" w:bidi="es_ES"/>
        </w:rPr>
        <w:t xml:space="preserve">La multitud licaónica llamó a Bernabé </w:t>
      </w:r>
      <w:r>
        <w:rPr>
          <w:b/>
          <w:lang w:val="es_ES" w:bidi="es_ES"/>
        </w:rPr>
        <w:t>Zeus</w:t>
      </w:r>
      <w:r>
        <w:rPr>
          <w:lang w:val="es_ES" w:bidi="es_ES"/>
        </w:rPr>
        <w:t xml:space="preserve"> y a Pablo </w:t>
      </w:r>
      <w:r>
        <w:rPr>
          <w:b/>
          <w:lang w:val="es_ES" w:bidi="es_ES"/>
        </w:rPr>
        <w:t>Hermes</w:t>
      </w:r>
      <w:r>
        <w:rPr>
          <w:lang w:val="es_ES" w:bidi="es_ES"/>
        </w:rPr>
        <w:t xml:space="preserve">. El </w:t>
      </w:r>
      <w:r>
        <w:rPr>
          <w:b/>
          <w:lang w:val="es_ES" w:bidi="es_ES"/>
        </w:rPr>
        <w:t>templo</w:t>
      </w:r>
      <w:r>
        <w:rPr>
          <w:lang w:val="es_ES" w:bidi="es_ES"/>
        </w:rPr>
        <w:t xml:space="preserve"> de Zeus estaba en la entrada de la ciudad, y el sacerdote de Zeus trajo bueyes y guirnaldas para ofrecer </w:t>
      </w:r>
      <w:r>
        <w:rPr>
          <w:b/>
          <w:lang w:val="es_ES" w:bidi="es_ES"/>
        </w:rPr>
        <w:t>sacrificio</w:t>
      </w:r>
      <w:r>
        <w:rPr>
          <w:lang w:val="es_ES" w:bidi="es_ES"/>
        </w:rPr>
        <w:t xml:space="preserve"> con la multitud.</w:t>
      </w:r>
    </w:p>
    <w:p>
      <w:pPr/>
      <w:r>
        <w:rPr>
          <w:lang w:val="es_ES" w:bidi="es_ES"/>
        </w:rPr>
      </w:r>
      <w:r>
        <w:rPr>
          <w:b/>
          <w:lang w:val="es_ES" w:bidi="es_ES"/>
        </w:rPr>
        <w:t>Zeus</w:t>
      </w:r>
      <w:r>
        <w:rPr>
          <w:lang w:val="es_ES" w:bidi="es_ES"/>
        </w:rPr>
        <w:t xml:space="preserve"> era el dios griego del cielo y la deidad principal.</w:t>
      </w:r>
    </w:p>
    <w:p>
      <w:pPr/>
      <w:r>
        <w:rPr>
          <w:lang w:val="es_ES" w:bidi="es_ES"/>
        </w:rPr>
      </w:r>
      <w:r>
        <w:rPr>
          <w:b/>
          <w:lang w:val="es_ES" w:bidi="es_ES"/>
        </w:rPr>
        <w:t>Hermes</w:t>
      </w:r>
      <w:r>
        <w:rPr>
          <w:lang w:val="es_ES" w:bidi="es_ES"/>
        </w:rPr>
        <w:t xml:space="preserve"> era el mensajero de los dioses que a menudo hablaba en nombre de Zeus.</w:t>
      </w:r>
    </w:p>
    <w:p>
      <w:pPr/>
      <w:r>
        <w:rPr>
          <w:lang w:val="es_ES" w:bidi="es_ES"/>
        </w:rPr>
      </w:r>
      <w:r>
        <w:rPr>
          <w:lang w:val="es_ES" w:bidi="es_ES"/>
        </w:rPr>
        <w:t xml:space="preserve">La palabra </w:t>
      </w:r>
      <w:r>
        <w:rPr>
          <w:b/>
          <w:lang w:val="es_ES" w:bidi="es_ES"/>
        </w:rPr>
        <w:t>templo</w:t>
      </w:r>
      <w:r>
        <w:rPr>
          <w:lang w:val="es_ES" w:bidi="es_ES"/>
        </w:rPr>
        <w:t xml:space="preserve"> significa un lugar de adoración que está dedicado a una deidad en particular, o un dios. En este ejemplo, la deidad es el dios, Zeus, y este no es el mismo templo que era el lugar de la presencia de Dios en Jerusalén. La palabra </w:t>
      </w:r>
      <w:r>
        <w:rPr>
          <w:lang w:val="es_ES" w:bidi="es_ES"/>
        </w:rPr>
        <w:t>templo</w:t>
      </w:r>
      <w:r>
        <w:rPr>
          <w:lang w:val="es_ES" w:bidi="es_ES"/>
        </w:rPr>
        <w:t xml:space="preserve"> está en el Glosario Principal. </w:t>
      </w:r>
    </w:p>
    <w:p>
      <w:pPr/>
      <w:r>
        <w:rPr>
          <w:lang w:val="es_ES" w:bidi="es_ES"/>
        </w:rPr>
      </w:r>
      <w:r>
        <w:rPr>
          <w:lang w:val="es_ES" w:bidi="es_ES"/>
        </w:rPr>
        <w:t xml:space="preserve">Usen la misma palabra para </w:t>
      </w:r>
      <w:r>
        <w:rPr>
          <w:b/>
          <w:lang w:val="es_ES" w:bidi="es_ES"/>
        </w:rPr>
        <w:t>sacrificio</w:t>
      </w:r>
      <w:r>
        <w:rPr>
          <w:lang w:val="es_ES" w:bidi="es_ES"/>
        </w:rPr>
        <w:t xml:space="preserve"> que han estado usando a lo largo de las historias. El sacrificio aquí se ofrece a un dios para agradecerle o pedirle perdón. En este caso incluiría matar a los bueyes. El adorador mataría al animal como regalo a un dios para mostrar que estaba completamente dedicado al dios. La palabra </w:t>
      </w:r>
      <w:r>
        <w:rPr>
          <w:lang w:val="es_ES" w:bidi="es_ES"/>
        </w:rPr>
        <w:t>sacrificio</w:t>
      </w:r>
      <w:r>
        <w:rPr>
          <w:lang w:val="es_ES" w:bidi="es_ES"/>
        </w:rPr>
        <w:t xml:space="preserve"> está en el Glosario Principal.</w:t>
      </w:r>
    </w:p>
    <w:p>
      <w:pPr/>
      <w:r>
        <w:rPr>
          <w:lang w:val="es_ES" w:bidi="es_ES"/>
        </w:rPr>
      </w:r>
      <w:r>
        <w:rPr>
          <w:lang w:val="es_ES" w:bidi="es_ES"/>
        </w:rPr>
        <w:t xml:space="preserve">Cuando los apóstoles Bernabé y Pablo se enteraron del plan de ofrecerles sacrificios, Pablo y Bernabé se rasgaron la ropa y corrieron hacia la multitud para hablarles del Dios vivo. Los </w:t>
      </w:r>
      <w:r>
        <w:rPr>
          <w:b/>
          <w:lang w:val="es_ES" w:bidi="es_ES"/>
        </w:rPr>
        <w:t>apóstoles</w:t>
      </w:r>
      <w:r>
        <w:rPr>
          <w:lang w:val="es_ES" w:bidi="es_ES"/>
        </w:rPr>
        <w:t xml:space="preserve"> son representantes enviados por Jesucristo para comenzar nuevas iglesias. Tienen autoridad dentro de la iglesia como testigos de la resurrección de Jesucristo. La palabra </w:t>
      </w:r>
      <w:r>
        <w:rPr>
          <w:lang w:val="es_ES" w:bidi="es_ES"/>
        </w:rPr>
        <w:t>apóstol</w:t>
      </w:r>
      <w:r>
        <w:rPr>
          <w:lang w:val="es_ES" w:bidi="es_ES"/>
        </w:rPr>
        <w:t xml:space="preserve"> está en el Glosario Principal.</w:t>
      </w:r>
    </w:p>
    <w:p>
      <w:pPr/>
      <w:r>
        <w:rPr>
          <w:lang w:val="es_ES" w:bidi="es_ES"/>
        </w:rPr>
      </w:r>
      <w:r>
        <w:rPr>
          <w:lang w:val="es_ES" w:bidi="es_ES"/>
        </w:rPr>
        <w:t xml:space="preserve">Los judíos vinieron de Antioquía e Iconio, y ganaron a las multitudes licaónicas a su lado. Los judíos apedrearon a Pablo, y luego la multitud licaónica arrastró a Pablo fuera de la ciudad. La palabra </w:t>
      </w:r>
      <w:r>
        <w:rPr>
          <w:b/>
          <w:lang w:val="es_ES" w:bidi="es_ES"/>
        </w:rPr>
        <w:t>apedreado</w:t>
      </w:r>
      <w:r>
        <w:rPr>
          <w:lang w:val="es_ES" w:bidi="es_ES"/>
        </w:rPr>
        <w:t xml:space="preserve"> significa arrojar piedras o rocas a una persona en un esfuerzo por matarlo.</w:t>
      </w:r>
    </w:p>
    <w:p>
      <w:pPr/>
      <w:r>
        <w:rPr>
          <w:lang w:val="es_ES" w:bidi="es_ES"/>
        </w:rPr>
      </w:r>
      <w:r>
        <w:rPr>
          <w:lang w:val="es_ES" w:bidi="es_ES"/>
        </w:rPr>
        <w:t xml:space="preserve">Después de que la multitud se fue, los discípulos se reunieron alrededor de Pablo. Pablo entonces se pone de pie y entra en la ciudad. A la mañana siguiente, Pablo y Bernabé fueron a la ciudad de Derbe. La palabra </w:t>
      </w:r>
      <w:r>
        <w:rPr>
          <w:b/>
          <w:lang w:val="es_ES" w:bidi="es_ES"/>
        </w:rPr>
        <w:t>discípulos</w:t>
      </w:r>
      <w:r>
        <w:rPr>
          <w:lang w:val="es_ES" w:bidi="es_ES"/>
        </w:rPr>
        <w:t xml:space="preserve">, como se usa aquí, se refiere a los creyentes que estaban cerca, no a algunos de los apóstoles. La palabra </w:t>
      </w:r>
      <w:r>
        <w:rPr>
          <w:lang w:val="es_ES" w:bidi="es_ES"/>
        </w:rPr>
        <w:t>discípulos</w:t>
      </w:r>
      <w:r>
        <w:rPr>
          <w:lang w:val="es_ES" w:bidi="es_ES"/>
        </w:rPr>
        <w:t xml:space="preserve"> está en el Glosario Principal. </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14:21–28</w:t>
      </w:r>
      <w:r>
        <w:rPr>
          <w:lang w:val="es_ES" w:bidi="es_ES"/>
        </w:rPr>
      </w:r>
    </w:p>
    <w:p>
      <w:pPr>
        <w:pStyle w:val="Heading3"/>
      </w:pPr>
      <w:r>
        <w:rPr>
          <w:lang w:val="es_ES" w:bidi="es_ES"/>
        </w:rPr>
        <w:t>Escuchar con el corazón</w:t>
      </w:r>
    </w:p>
    <w:p>
      <w:pPr/>
      <w:r>
        <w:rPr>
          <w:lang w:val="es_ES" w:bidi="es_ES"/>
        </w:rPr>
      </w:r>
      <w:r>
        <w:rPr>
          <w:lang w:val="es_ES" w:bidi="es_ES"/>
        </w:rPr>
        <w:t>Escuchen Hechos 14:21–28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Anteriormente, Pablo y Bernabé estaban en Listra. En Listra, Pablo fue apedreado y dado por muerto. Después de la oración de los creyentes locales, Pablo se levantó, y al día siguiente Pablo y Bernabé fueron a Derbe. Mientras estaban en Derbe, Pablo y Bernabé predicaron el Evangelio, o las buenas nuevas de que Jesús murió y resucitó de la muerte para perdonar nuestros pecados. Cuando nos alejamos de nuestros pecados y nos volvemos a Dios creyendo en Jesús, podemos entrar en el Reino de Dios, cuando Dios gobierna perfectamente entre su pueblo. Pablo y Bernabé hicieron que muchas personas se convirtieran en discípulos, o seguidores de Jesús.</w:t>
      </w:r>
    </w:p>
    <w:p>
      <w:pPr/>
      <w:r>
        <w:rPr>
          <w:lang w:val="es_ES" w:bidi="es_ES"/>
        </w:rPr>
      </w:r>
      <w:r>
        <w:rPr>
          <w:lang w:val="es_ES" w:bidi="es_ES"/>
        </w:rPr>
        <w:t>Pablo y Bernabé más tarde regresaron a Listra, la ciudad donde Pablo fue apedreado. Entonces Pablo y Bernabé fueron a Iconio y Antioquía de Pisidia, las ciudades donde Pablo y Bernabé fueron perseguidos. Cuando Pablo y Silas iban de ciudad en ciudad, alentaron a los creyentes a ser fieles a Dios. Todos los creyentes durante este tiempo esperaban experimentar persecución. Era una forma de vida normal para ellos. Pablo les estaba recordando que finalmente entrarán en el reino de Dios.</w:t>
      </w:r>
    </w:p>
    <w:p>
      <w:pPr/>
      <w:r>
        <w:rPr>
          <w:lang w:val="es_ES" w:bidi="es_ES"/>
        </w:rPr>
      </w:r>
      <w:r>
        <w:rPr>
          <w:lang w:val="es_ES" w:bidi="es_ES"/>
        </w:rPr>
        <w:t>Una manera en que Pablo y Bernabé fortalecieron estas nuevas iglesias fue asegurarse de que tuvieran un buen liderazgo. Pablo y Bernabé nombraron ancianos, o líderes, en cada iglesia. Sabemos que Pablo y Bernabé nombraron líderes en Listra, Iconio y Antioquía de Pisidia, pero no estamos seguros de si nombraron ancianos en Derbe. La Biblia no deja claro si oraron y ayunaron antes de nombrar a los líderes, o si oraron y ayunaron después de elegir a los ancianos. Entonces, Pablo y Bernabé confiaron en que el Señor Jesús cuidaría de ellos. Esto significa o bien que Pablo y Bernabé confiaban en Jesús para que cuidara de los ancianos, o para que cuidara de todos en la iglesia.</w:t>
      </w:r>
    </w:p>
    <w:p>
      <w:pPr/>
      <w:r>
        <w:rPr>
          <w:lang w:val="es_ES" w:bidi="es_ES"/>
        </w:rPr>
      </w:r>
      <w:r>
        <w:rPr>
          <w:lang w:val="es_ES" w:bidi="es_ES"/>
        </w:rPr>
        <w:t>Deténganse aquí y conversen sobre los métodos que su iglesia usa para elegir a los ancianos o el liderazgo de la iglesia. ¿Cómo fortalece la Iglesia a los líderes de la iglesia en su área?</w:t>
      </w:r>
    </w:p>
    <w:p>
      <w:pPr/>
      <w:r>
        <w:rPr>
          <w:lang w:val="es_ES" w:bidi="es_ES"/>
        </w:rPr>
      </w:r>
      <w:r>
        <w:rPr>
          <w:lang w:val="es_ES" w:bidi="es_ES"/>
        </w:rPr>
        <w:t>Después, Pablo y Bernabé viajaron por Pisidia, una región donde se encuentra la ciudad de Antioquía, y vinieron a la región de Panfilia, al sur de Pisidia. Pablo y Bernabé predicaron la palabra en Perga, donde Juan Marcos los dejó anteriormente. Cuando Pablo y Bernabé predicaron la palabra, Pablo y Bernabé predicaron las buenas nuevas de Jesucristo. Entonces Pablo y Bernabé fueron a Atalia, y de Atalia Pablo y Bernabé navegaron a Antioquía. Fue en Antioquía donde comenzó el viaje de Pablo y Bernabé y donde se confió a Pablo y a Bernabé a la gracia de Dios para que fueran cuidados. En otras palabras, la iglesia confiaba en que Dios les mostraría su bondad mientras completaban la obra que Dios les pidió que hicieran.</w:t>
      </w:r>
    </w:p>
    <w:p>
      <w:pPr/>
      <w:r>
        <w:rPr>
          <w:lang w:val="es_ES" w:bidi="es_ES"/>
        </w:rPr>
      </w:r>
      <w:r>
        <w:rPr>
          <w:lang w:val="es_ES" w:bidi="es_ES"/>
        </w:rPr>
        <w:t xml:space="preserve">Deténganse aquí y miren un mapa del viaje de </w:t>
      </w:r>
      <w:r>
        <w:rPr>
          <w:lang w:val="es_ES" w:bidi="es_ES"/>
        </w:rPr>
        <w:t>Pablo y Bernabé de Derbe a Listra, a Iconio, a Antioquía de Pisidia, a Perga, a Atalia y a Antioquía, Siria</w:t>
      </w:r>
      <w:r>
        <w:rPr>
          <w:lang w:val="es_ES" w:bidi="es_ES"/>
        </w:rPr>
        <w:t>. Tracen la ruta con el dedo.</w:t>
      </w:r>
    </w:p>
    <w:p>
      <w:pPr/>
      <w:r>
        <w:rPr>
          <w:lang w:val="es_ES" w:bidi="es_ES"/>
        </w:rPr>
      </w:r>
      <w:r>
        <w:rPr>
          <w:lang w:val="es_ES" w:bidi="es_ES"/>
        </w:rPr>
        <w:t>Una vez que Pablo y Bernabé llegaron a Antioquía, reunieron a la iglesia y describieron lo que Dios había estado haciendo a través de Pablo y Bernabé en el viaje que acababan de hacer. Pablo y Bernabé explicaron que Dios abrió una puerta de la fe para los gentiles, o no judíos. Esto significa que Dios proporcionó una oportunidad para que los gentiles escucharan de Jesús, creyeran en él y lo siguieran. Pablo y Bernabé permanecieron con la iglesia de Antioquía durante mucho tiempo, posiblemente varios meses, pero nadie sabe la duración exacta.</w:t>
      </w:r>
    </w:p>
    <w:p>
      <w:pPr/>
      <w:r>
        <w:rPr>
          <w:lang w:val="es_ES" w:bidi="es_ES"/>
        </w:rPr>
      </w:r>
      <w:r>
        <w:rPr>
          <w:lang w:val="es_ES" w:bidi="es_ES"/>
        </w:rPr>
        <w:t>Deténganse aquí y conversen sobre un momento en que parecía poco probable que alguien escuchara sobre Jesucristo y creyera, pero Dios lo hizo posible.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6 escenas.</w:t>
      </w:r>
    </w:p>
    <w:p>
      <w:pPr/>
      <w:r>
        <w:rPr>
          <w:lang w:val="es_ES" w:bidi="es_ES"/>
        </w:rPr>
      </w:r>
      <w:r>
        <w:rPr>
          <w:b/>
          <w:lang w:val="es_ES" w:bidi="es_ES"/>
        </w:rPr>
        <w:t>Primera escena:</w:t>
      </w:r>
      <w:r>
        <w:rPr>
          <w:lang w:val="es_ES" w:bidi="es_ES"/>
        </w:rPr>
        <w:t xml:space="preserve"> Pablo y Bernabé están en Derbe predicando el evangelio; muchas personas se convierten en creyentes en Jesús.</w:t>
      </w:r>
    </w:p>
    <w:p>
      <w:pPr/>
      <w:r>
        <w:rPr>
          <w:lang w:val="es_ES" w:bidi="es_ES"/>
        </w:rPr>
      </w:r>
      <w:r>
        <w:rPr>
          <w:b/>
          <w:lang w:val="es_ES" w:bidi="es_ES"/>
        </w:rPr>
        <w:t>Segunda escena:</w:t>
      </w:r>
      <w:r>
        <w:rPr>
          <w:lang w:val="es_ES" w:bidi="es_ES"/>
        </w:rPr>
        <w:t xml:space="preserve"> Pablo y Bernabé van a Listra y se reúnen con los creyentes para alentarlos. Pablo, Bernabé y los creyentes en Listra ayunan, oran y nombran ancianos.</w:t>
      </w:r>
    </w:p>
    <w:p>
      <w:pPr/>
      <w:r>
        <w:rPr>
          <w:lang w:val="es_ES" w:bidi="es_ES"/>
        </w:rPr>
      </w:r>
      <w:r>
        <w:rPr>
          <w:b/>
          <w:lang w:val="es_ES" w:bidi="es_ES"/>
        </w:rPr>
        <w:t>Tercera escena:</w:t>
      </w:r>
      <w:r>
        <w:rPr>
          <w:lang w:val="es_ES" w:bidi="es_ES"/>
        </w:rPr>
        <w:t xml:space="preserve"> Pablo y Bernabé van a Iconio y se reúnen con los creyentes para alentarlos. Pablo, Bernabé y los creyentes en Iconio ayunan, oran y nombran ancianos.</w:t>
      </w:r>
    </w:p>
    <w:p>
      <w:pPr/>
      <w:r>
        <w:rPr>
          <w:lang w:val="es_ES" w:bidi="es_ES"/>
        </w:rPr>
      </w:r>
      <w:r>
        <w:rPr>
          <w:b/>
          <w:lang w:val="es_ES" w:bidi="es_ES"/>
        </w:rPr>
        <w:t>Cuarta escena:</w:t>
      </w:r>
      <w:r>
        <w:rPr>
          <w:lang w:val="es_ES" w:bidi="es_ES"/>
        </w:rPr>
        <w:t xml:space="preserve"> Pablo y Bernabé van a Antioquía de Pisidia y se reúnen con los creyentes para alentarlos. Pablo, Bernabé y los creyentes en Antioquía ayunan, oran y nombran ancianos.</w:t>
      </w:r>
    </w:p>
    <w:p>
      <w:pPr/>
      <w:r>
        <w:rPr>
          <w:lang w:val="es_ES" w:bidi="es_ES"/>
        </w:rPr>
      </w:r>
      <w:r>
        <w:rPr>
          <w:b/>
          <w:lang w:val="es_ES" w:bidi="es_ES"/>
        </w:rPr>
        <w:t>Quinta escena:</w:t>
      </w:r>
      <w:r>
        <w:rPr>
          <w:lang w:val="es_ES" w:bidi="es_ES"/>
        </w:rPr>
        <w:t xml:space="preserve"> Pablo y Bernabé viajan por las regiones de Pisidia y Panfilia y llegan a Perga. Pablo y Bernabé predicaron en Perga, y luego fueron a Atalia. Entonces Pablo y Bernabé navegaron a Antioquía (Siria).</w:t>
      </w:r>
    </w:p>
    <w:p>
      <w:pPr/>
      <w:r>
        <w:rPr>
          <w:lang w:val="es_ES" w:bidi="es_ES"/>
        </w:rPr>
      </w:r>
      <w:r>
        <w:rPr>
          <w:b/>
          <w:lang w:val="es_ES" w:bidi="es_ES"/>
        </w:rPr>
        <w:t>Sexta escena:</w:t>
      </w:r>
      <w:r>
        <w:rPr>
          <w:lang w:val="es_ES" w:bidi="es_ES"/>
        </w:rPr>
        <w:t xml:space="preserve"> Cuando Pablo y Bernabé llegaron a Antioquía (Siria), Pablo y Bernabé reunieron a los miembros de la iglesia de Antioquía. Pablo y Bernabé explicaron todo lo que Dios había hecho, y cómo Dios abrió un camino para que los gentiles, los no judíos, se convirtieran en creyentes. Pablo y Bernabé se quedaron con los discípulos en Antioquía en Siria durante mucho tiempo, posiblemente varios meses.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Creyentes en Derbe</w:t>
      </w:r>
    </w:p>
    <w:p>
      <w:pPr>
        <w:pStyle w:val="ListBullet"/>
        <w:spacing w:line="240" w:lineRule="auto"/>
        <w:ind w:left="720"/>
      </w:pPr>
      <w:r>
        <w:rPr>
          <w:lang w:val="es_ES" w:bidi="es_ES"/>
        </w:rPr>
      </w:r>
      <w:r>
        <w:rPr>
          <w:lang w:val="es_ES" w:bidi="es_ES"/>
        </w:rPr>
        <w:t>Creyentes en Listra</w:t>
      </w:r>
    </w:p>
    <w:p>
      <w:pPr>
        <w:pStyle w:val="ListBullet"/>
        <w:spacing w:line="240" w:lineRule="auto"/>
        <w:ind w:left="720"/>
      </w:pPr>
      <w:r>
        <w:rPr>
          <w:lang w:val="es_ES" w:bidi="es_ES"/>
        </w:rPr>
      </w:r>
      <w:r>
        <w:rPr>
          <w:lang w:val="es_ES" w:bidi="es_ES"/>
        </w:rPr>
        <w:t>Creyentes en Iconio</w:t>
      </w:r>
    </w:p>
    <w:p>
      <w:pPr>
        <w:pStyle w:val="ListBullet"/>
        <w:spacing w:line="240" w:lineRule="auto"/>
        <w:ind w:left="720"/>
      </w:pPr>
      <w:r>
        <w:rPr>
          <w:lang w:val="es_ES" w:bidi="es_ES"/>
        </w:rPr>
      </w:r>
      <w:r>
        <w:rPr>
          <w:lang w:val="es_ES" w:bidi="es_ES"/>
        </w:rPr>
        <w:t>Creyentes en Antioquía (Asia Menor)</w:t>
      </w:r>
    </w:p>
    <w:p>
      <w:pPr>
        <w:pStyle w:val="ListBullet"/>
        <w:spacing w:line="240" w:lineRule="auto"/>
        <w:ind w:left="720"/>
      </w:pPr>
      <w:r>
        <w:rPr>
          <w:lang w:val="es_ES" w:bidi="es_ES"/>
        </w:rPr>
      </w:r>
      <w:r>
        <w:rPr>
          <w:lang w:val="es_ES" w:bidi="es_ES"/>
        </w:rPr>
        <w:t>Miembros de la iglesia de Antioquía (Siria)</w:t>
      </w:r>
    </w:p>
    <w:p>
      <w:pPr/>
      <w:r>
        <w:rPr>
          <w:lang w:val="es_ES" w:bidi="es_ES"/>
        </w:rPr>
      </w:r>
      <w:r>
        <w:rPr>
          <w:lang w:val="es_ES" w:bidi="es_ES"/>
        </w:rPr>
        <w:t>En esta sesión, hagan que el grupo elabore un guion gráfico, dibuje o use algún tipo de objeto que puedan mover (como rocas, palos, juguetes infantiles) para visualizar la historia y la acción en ella.</w:t>
      </w:r>
    </w:p>
    <w:p>
      <w:pPr/>
      <w:r>
        <w:rPr>
          <w:lang w:val="es_ES" w:bidi="es_ES"/>
        </w:rPr>
      </w:r>
      <w:r>
        <w:rPr>
          <w:b/>
          <w:lang w:val="es_ES" w:bidi="es_ES"/>
        </w:rPr>
        <w:t>Primera escena:</w:t>
      </w:r>
      <w:r>
        <w:rPr>
          <w:lang w:val="es_ES" w:bidi="es_ES"/>
        </w:rPr>
        <w:t xml:space="preserve"> Pablo y Bernabé están predicando en Derbe. Muchas personas en Derbe escucharon el mensaje que Pablo y Bernabé trajeron; las personas creyeron en las buenas nuevas de Jesucristo y se convirtieron en discípulos de Jesús.</w:t>
      </w:r>
    </w:p>
    <w:p>
      <w:pPr/>
      <w:r>
        <w:rPr>
          <w:lang w:val="es_ES" w:bidi="es_ES"/>
        </w:rPr>
      </w:r>
      <w:r>
        <w:rPr>
          <w:b/>
          <w:lang w:val="es_ES" w:bidi="es_ES"/>
        </w:rPr>
        <w:t>Segunda escena:</w:t>
      </w:r>
      <w:r>
        <w:rPr>
          <w:lang w:val="es_ES" w:bidi="es_ES"/>
        </w:rPr>
        <w:t xml:space="preserve"> Algún tiempo después, Pablo y Bernabé viajaron unos 95 kilómetros de regreso a Listra. Una vez que Pablo y Bernabé llegaron a Listra, Pablo y Bernabé comenzaron a alentar a los creyentes. Pablo y Bernabé explicaron que los creyentes entrarán en el reino de Dios, pero pasarán por persecución en esta vida. Entonces Pablo, Bernabé y los creyentes en Listra eligieron ancianos para ayudar a liderar la iglesia en Listra. Eligieron a los líderes con oración y ayuno, lo que podría haberse hecho antes o después, posiblemente antes y después de que eligieron a los ancianos.</w:t>
      </w:r>
    </w:p>
    <w:p>
      <w:pPr/>
      <w:r>
        <w:rPr>
          <w:lang w:val="es_ES" w:bidi="es_ES"/>
        </w:rPr>
      </w:r>
      <w:r>
        <w:rPr>
          <w:b/>
          <w:lang w:val="es_ES" w:bidi="es_ES"/>
        </w:rPr>
        <w:t>Tercera escena:</w:t>
      </w:r>
      <w:r>
        <w:rPr>
          <w:lang w:val="es_ES" w:bidi="es_ES"/>
        </w:rPr>
        <w:t xml:space="preserve"> De Listra, Pablo y Bernabé regresaron los 32 kilómetros a Iconio. Una vez que Pablo y Bernabé llegaron a Iconio, Pablo y Bernabé comenzaron a alentar a los creyentes. Pablo y Bernabé explicaron que los creyentes entrarán en el reino de Dios, pero pasarán por persecución en esta vida. Entonces Pablo, Bernabé y los creyentes en Iconio eligieron a los ancianos para ayudar a liderar la iglesia en Iconio. Eligieron a los líderes con oración y ayuno, lo que podría haberse hecho antes o después, o posiblemente antes y después de que eligieron a los ancianos.</w:t>
      </w:r>
    </w:p>
    <w:p>
      <w:pPr/>
      <w:r>
        <w:rPr>
          <w:lang w:val="es_ES" w:bidi="es_ES"/>
        </w:rPr>
      </w:r>
      <w:r>
        <w:rPr>
          <w:b/>
          <w:lang w:val="es_ES" w:bidi="es_ES"/>
        </w:rPr>
        <w:t>Cuarta escena:</w:t>
      </w:r>
      <w:r>
        <w:rPr>
          <w:lang w:val="es_ES" w:bidi="es_ES"/>
        </w:rPr>
        <w:t xml:space="preserve"> Entonces de Iconio, Pablo y Bernabé regresaron los 144 kilómetros hasta Antioquía de Pisidia. Una vez que Pablo y Bernabé llegaron a Antioquía de Pisidia, Pablo y Bernabé comenzaron a alentar a los creyentes. Pablo y Bernabé explicaron que los creyentes entrarán en el reino de Dios, pero pasarán por persecución en esta vida. Entonces Pablo, Bernabé y los creyentes en Antioquía de Pisidia eligieron ancianos para ayudar a liderar la iglesia en Antioquía de Pisidia. Eligieron a los líderes con oración y ayuno, lo que podría haberse hecho antes o después, o posiblemente antes y después de que eligieron a los ancianos.</w:t>
      </w:r>
    </w:p>
    <w:p>
      <w:pPr/>
      <w:r>
        <w:rPr>
          <w:lang w:val="es_ES" w:bidi="es_ES"/>
        </w:rPr>
      </w:r>
      <w:r>
        <w:rPr>
          <w:b/>
          <w:lang w:val="es_ES" w:bidi="es_ES"/>
        </w:rPr>
        <w:t>Quinta escena:</w:t>
      </w:r>
      <w:r>
        <w:rPr>
          <w:lang w:val="es_ES" w:bidi="es_ES"/>
        </w:rPr>
        <w:t xml:space="preserve"> Desde Antioquía de Pisidia, Pablo y Bernabé viajaron al sur 190 kilómetros por las regiones de Pisidia y Panfilia para llegar a Perga. Pablo y Bernabé predicaron las buenas nuevas de Jesucristo en Perga. De Perga, Pablo y Bernabé fueron los 16 kilómetros hasta Atalia en la costa. Entonces Pablo y Bernabé navegaron de regreso a Antioquía en Siria.</w:t>
      </w:r>
    </w:p>
    <w:p>
      <w:pPr/>
      <w:r>
        <w:rPr>
          <w:lang w:val="es_ES" w:bidi="es_ES"/>
        </w:rPr>
      </w:r>
      <w:r>
        <w:rPr>
          <w:b/>
          <w:lang w:val="es_ES" w:bidi="es_ES"/>
        </w:rPr>
        <w:t>Sexta escena:</w:t>
      </w:r>
      <w:r>
        <w:rPr>
          <w:lang w:val="es_ES" w:bidi="es_ES"/>
        </w:rPr>
        <w:t xml:space="preserve"> Cuando Pablo y Bernabé llegaron a Antioquía de Siria, Pablo y Bernabé reunieron a los miembros de la iglesia de Antioquía. Pablo y Bernabé explicaron todo lo que Dios había hecho, y cómo Dios abrió un camino para que los gentiles, los no judíos, oyeran hablar de Jesucristo, creyeran en él y lo siguieran. Pablo y Bernabé se quedaron con los discípulos en Antioquía en Siria durante mucho tiempo, posiblemente varios meses, pero nadie sabe la cantidad exacta de tiempo.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6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Creyentes en Derbe</w:t>
      </w:r>
    </w:p>
    <w:p>
      <w:pPr>
        <w:pStyle w:val="ListBullet"/>
        <w:spacing w:line="240" w:lineRule="auto"/>
        <w:ind w:left="720"/>
      </w:pPr>
      <w:r>
        <w:rPr>
          <w:lang w:val="es_ES" w:bidi="es_ES"/>
        </w:rPr>
      </w:r>
      <w:r>
        <w:rPr>
          <w:lang w:val="es_ES" w:bidi="es_ES"/>
        </w:rPr>
        <w:t>Creyentes en Iconio</w:t>
      </w:r>
    </w:p>
    <w:p>
      <w:pPr>
        <w:pStyle w:val="ListBullet"/>
        <w:spacing w:line="240" w:lineRule="auto"/>
        <w:ind w:left="720"/>
      </w:pPr>
      <w:r>
        <w:rPr>
          <w:lang w:val="es_ES" w:bidi="es_ES"/>
        </w:rPr>
      </w:r>
      <w:r>
        <w:rPr>
          <w:lang w:val="es_ES" w:bidi="es_ES"/>
        </w:rPr>
        <w:t>Creyentes en Antioquía de Pisidia</w:t>
      </w:r>
    </w:p>
    <w:p>
      <w:pPr>
        <w:pStyle w:val="ListBullet"/>
        <w:spacing w:line="240" w:lineRule="auto"/>
        <w:ind w:left="720"/>
      </w:pPr>
      <w:r>
        <w:rPr>
          <w:lang w:val="es_ES" w:bidi="es_ES"/>
        </w:rPr>
      </w:r>
      <w:r>
        <w:rPr>
          <w:lang w:val="es_ES" w:bidi="es_ES"/>
        </w:rPr>
        <w:t>Miembros de la iglesia de Antioquía (Siria)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Pablo y Bernabé están en Derbe predicando el evangelio. Muchas personas se convierten en discípulos, o creyentes, debido a la predicación de Pablo y Bernabé.</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creyentes en Derbe, "¿Cómo se sienten?" Es posible que escuchen cosas como "Estamos nerviosos porque todo es nuevo", "Emocionados por lo que Dios está haciendo" y "Curiosos por lo que sucederá a continuación".</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y Bernabé viajan de regreso a Listra. Mientras están en Listra, Pablo y Bernabé se reúnen con los discípulos. Pablo y Bernabé alientan a los discípulos a continuar en la fe. Pablo y Bernabé explican que para ser parte del reino de Dios, la iglesia debe pasar por problemas, o persecuciones. Pablo, Bernabé y los nuevos creyentes oran y ayunan; nombran ancianos. Entonces Pablo y Bernabé confiaron la iglesia al cuidado del Señor.</w:t>
      </w:r>
    </w:p>
    <w:p>
      <w:pPr/>
      <w:r>
        <w:rPr>
          <w:lang w:val="es_ES" w:bidi="es_ES"/>
        </w:rPr>
      </w:r>
      <w:r>
        <w:rPr>
          <w:lang w:val="es_ES" w:bidi="es_ES"/>
        </w:rPr>
        <w:t>Después, Pablo y Bernabé viajan a Iconio. Mientras estaban en Iconio, Pablo y Bernabé se reunieron con los discípulos, o creyentes. Pablo y Bernabé alientan a los discípulos a continuar en la fe. Pablo y Bernabé explican que para ser parte del reino de Dios, la iglesia debe pasar por problemas, o persecuciones. Pablo, Bernabé y los nuevos creyentes oran y ayunan; nombran ancianos. Entonces Pablo y Bernabé confiaron la iglesia al cuidado del Señor.</w:t>
      </w:r>
    </w:p>
    <w:p>
      <w:pPr/>
      <w:r>
        <w:rPr>
          <w:lang w:val="es_ES" w:bidi="es_ES"/>
        </w:rPr>
      </w:r>
      <w:r>
        <w:rPr>
          <w:lang w:val="es_ES" w:bidi="es_ES"/>
        </w:rPr>
        <w:t>Entonces Pablo y Bernabé viajan a Antioquía en Pisidia. Mientras estaban en Antioquía, Pablo y Bernabé se reunieron con los discípulos. Pablo y Bernabé alientan a los discípulos a continuar en la fe. Pablo y Bernabé explican que para ser parte del reino de Dios, la iglesia debe pasar por problemas, o persecuciones. Pablo, Bernabé y los nuevos creyentes oran y ayunan; nombran ancianos. Entonces Pablo y Bernabé confiaron la iglesia al cuidado del Señor.</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creyentes en Listra, Iconio y Antioquía, "¿Cómo se sienten?" Es posible que escuchen cosas como "Tenemos miedo de la persecución", "Felices de ver a Pablo y a Bernabé nuevamente" y "Humillados por la oración y el ayuno".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Entonces, Pablo y Bernabé viajan por las regiones de Pisidia y Panfilia y vienen a la ciudad de Perga. Pablo y Bernabé predicaron en Perga y luego fueron a Atalia. De Atalia, Pablo y Bernabé navegan a Antioquía (Siria).</w:t>
      </w:r>
    </w:p>
    <w:p>
      <w:pPr/>
      <w:r>
        <w:rPr>
          <w:lang w:val="es_ES" w:bidi="es_ES"/>
        </w:rPr>
      </w:r>
      <w:r>
        <w:rPr>
          <w:lang w:val="es_ES" w:bidi="es_ES"/>
        </w:rPr>
        <w:t>Pablo y Bernabé llegan a Antioquía (Siria). Pablo y Bernabé reúnen a la iglesia y describen lo que Dios ha estado haciendo con Pablo y Bernabé. Pablo y Bernabé explican que Dios abrió un camino para que los gentiles (no judíos) se convirtieran en creyentes. Pablo y Bernabé entonces se quedan con la iglesia durante mucho tiempo.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la iglesia en Antioquía "¿Cómo se sienten?" Es posible que escuchen cosas como "Preguntándose qué significa tener creyentes gentiles", o "Felices de ver a Pablo y a Bernabé nuevamente", o "Contentos de que Pablo y Bernabé se queden por un tiempo".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Mientras estaban en Derbe, Pablo y Bernabé predicaron el evangelio, y muchas personas se convirtieron en </w:t>
      </w:r>
      <w:r>
        <w:rPr>
          <w:b/>
          <w:lang w:val="es_ES" w:bidi="es_ES"/>
        </w:rPr>
        <w:t>discípulos</w:t>
      </w:r>
      <w:r>
        <w:rPr>
          <w:lang w:val="es_ES" w:bidi="es_ES"/>
        </w:rPr>
        <w:t>.</w:t>
      </w:r>
    </w:p>
    <w:p>
      <w:pPr/>
      <w:r>
        <w:rPr>
          <w:lang w:val="es_ES" w:bidi="es_ES"/>
        </w:rPr>
      </w:r>
      <w:r>
        <w:rPr>
          <w:lang w:val="es_ES" w:bidi="es_ES"/>
        </w:rPr>
        <w:t xml:space="preserve">Entonces Pablo y Bernabé regresaron a Listra, Iconio y Antioquía de Pisidia. En cada </w:t>
      </w:r>
      <w:r>
        <w:rPr>
          <w:b/>
          <w:lang w:val="es_ES" w:bidi="es_ES"/>
        </w:rPr>
        <w:t>iglesia</w:t>
      </w:r>
      <w:r>
        <w:rPr>
          <w:lang w:val="es_ES" w:bidi="es_ES"/>
        </w:rPr>
        <w:t xml:space="preserve">, Pablo y Bernabé alentaron a las personas a ser fuertes en la </w:t>
      </w:r>
      <w:r>
        <w:rPr>
          <w:b/>
          <w:lang w:val="es_ES" w:bidi="es_ES"/>
        </w:rPr>
        <w:t>fe</w:t>
      </w:r>
      <w:r>
        <w:rPr>
          <w:lang w:val="es_ES" w:bidi="es_ES"/>
        </w:rPr>
        <w:t xml:space="preserve">. Pablo y Bernabé explicaron que los creyentes tendrán problemas en esta vida para entrar en el </w:t>
      </w:r>
      <w:r>
        <w:rPr>
          <w:b/>
          <w:lang w:val="es_ES" w:bidi="es_ES"/>
        </w:rPr>
        <w:t>reino de Dios</w:t>
      </w:r>
      <w:r>
        <w:rPr>
          <w:lang w:val="es_ES" w:bidi="es_ES"/>
        </w:rPr>
        <w:t>.</w:t>
      </w:r>
    </w:p>
    <w:p>
      <w:pPr/>
      <w:r>
        <w:rPr>
          <w:lang w:val="es_ES" w:bidi="es_ES"/>
        </w:rPr>
      </w:r>
      <w:r>
        <w:rPr>
          <w:lang w:val="es_ES" w:bidi="es_ES"/>
        </w:rPr>
        <w:t xml:space="preserve">Usen el mismo término para </w:t>
      </w:r>
      <w:r>
        <w:rPr>
          <w:b/>
          <w:lang w:val="es_ES" w:bidi="es_ES"/>
        </w:rPr>
        <w:t>discípulos</w:t>
      </w:r>
      <w:r>
        <w:rPr>
          <w:lang w:val="es_ES" w:bidi="es_ES"/>
        </w:rPr>
        <w:t xml:space="preserve"> que han estado usando a lo largo de las historias. Un discípulo es una persona que sigue y aprende de un maestro religioso específico. Aquí es un seguidor de Jesucristo y no un apóstol. </w:t>
      </w:r>
      <w:r>
        <w:rPr>
          <w:lang w:val="es_ES" w:bidi="es_ES"/>
        </w:rPr>
        <w:t>Discípulo</w:t>
      </w:r>
      <w:r>
        <w:rPr>
          <w:lang w:val="es_ES" w:bidi="es_ES"/>
        </w:rPr>
        <w:t xml:space="preserve"> se encuentra en el Glosario Principal.</w:t>
      </w:r>
    </w:p>
    <w:p>
      <w:pPr/>
      <w:r>
        <w:rPr>
          <w:lang w:val="es_ES" w:bidi="es_ES"/>
        </w:rPr>
      </w:r>
      <w:r>
        <w:rPr>
          <w:lang w:val="es_ES" w:bidi="es_ES"/>
        </w:rPr>
        <w:t xml:space="preserve">Usen el mismo término para </w:t>
      </w:r>
      <w:r>
        <w:rPr>
          <w:b/>
          <w:lang w:val="es_ES" w:bidi="es_ES"/>
        </w:rPr>
        <w:t>iglesia</w:t>
      </w:r>
      <w:r>
        <w:rPr>
          <w:lang w:val="es_ES" w:bidi="es_ES"/>
        </w:rPr>
        <w:t xml:space="preserve"> que han estado usando a lo largo de las historias. Una iglesia es un grupo de creyentes en Jesús que es parte de la misma comunidad. </w:t>
      </w:r>
      <w:r>
        <w:rPr>
          <w:lang w:val="es_ES" w:bidi="es_ES"/>
        </w:rPr>
        <w:t>Iglesia</w:t>
      </w:r>
      <w:r>
        <w:rPr>
          <w:lang w:val="es_ES" w:bidi="es_ES"/>
        </w:rPr>
        <w:t xml:space="preserve"> está en el Glosario Principal.</w:t>
      </w:r>
    </w:p>
    <w:p>
      <w:pPr/>
      <w:r>
        <w:rPr>
          <w:lang w:val="es_ES" w:bidi="es_ES"/>
        </w:rPr>
      </w:r>
      <w:r>
        <w:rPr>
          <w:lang w:val="es_ES" w:bidi="es_ES"/>
        </w:rPr>
        <w:t xml:space="preserve">Usen el mismo término para </w:t>
      </w:r>
      <w:r>
        <w:rPr>
          <w:b/>
          <w:lang w:val="es_ES" w:bidi="es_ES"/>
        </w:rPr>
        <w:t>fe</w:t>
      </w:r>
      <w:r>
        <w:rPr>
          <w:lang w:val="es_ES" w:bidi="es_ES"/>
        </w:rPr>
        <w:t xml:space="preserve"> que han estado usando a lo largo de las historias. La fe es confianza o seguridad. En este caso, la fe es confianza en Jesucristo. La </w:t>
      </w:r>
      <w:r>
        <w:rPr>
          <w:lang w:val="es_ES" w:bidi="es_ES"/>
        </w:rPr>
        <w:t>fe</w:t>
      </w:r>
      <w:r>
        <w:rPr>
          <w:lang w:val="es_ES" w:bidi="es_ES"/>
        </w:rPr>
        <w:t xml:space="preserve"> se encuentra en el glosario principal.</w:t>
      </w:r>
    </w:p>
    <w:p>
      <w:pPr/>
      <w:r>
        <w:rPr>
          <w:lang w:val="es_ES" w:bidi="es_ES"/>
        </w:rPr>
      </w:r>
      <w:r>
        <w:rPr>
          <w:lang w:val="es_ES" w:bidi="es_ES"/>
        </w:rPr>
        <w:t xml:space="preserve">Usen el mismo término para </w:t>
      </w:r>
      <w:r>
        <w:rPr>
          <w:b/>
          <w:lang w:val="es_ES" w:bidi="es_ES"/>
        </w:rPr>
        <w:t>reino de Dios</w:t>
      </w:r>
      <w:r>
        <w:rPr>
          <w:lang w:val="es_ES" w:bidi="es_ES"/>
        </w:rPr>
        <w:t xml:space="preserve"> que han estado usando a lo largo de las historias. El reino de Dios consiste en Dios gobernando en los corazones de su pueblo en lugar de un espacio físico. Ahora el Reino de Dios está en su pueblo, la Iglesia. El Reino de Dios se trata de las personas que siguen a Jesús como su rey en sus corazones. </w:t>
      </w:r>
      <w:r>
        <w:rPr>
          <w:lang w:val="es_ES" w:bidi="es_ES"/>
        </w:rPr>
        <w:t>Reino de Dios</w:t>
      </w:r>
      <w:r>
        <w:rPr>
          <w:lang w:val="es_ES" w:bidi="es_ES"/>
        </w:rPr>
        <w:t xml:space="preserve"> se encuentra en el Glosario Principal.</w:t>
      </w:r>
    </w:p>
    <w:p>
      <w:pPr/>
      <w:r>
        <w:rPr>
          <w:lang w:val="es_ES" w:bidi="es_ES"/>
        </w:rPr>
      </w:r>
      <w:r>
        <w:rPr>
          <w:lang w:val="es_ES" w:bidi="es_ES"/>
        </w:rPr>
        <w:t xml:space="preserve">Pablo, Bernabé y los miembros de las iglesias </w:t>
      </w:r>
      <w:r>
        <w:rPr>
          <w:b/>
          <w:lang w:val="es_ES" w:bidi="es_ES"/>
        </w:rPr>
        <w:t>oraron</w:t>
      </w:r>
      <w:r>
        <w:rPr>
          <w:lang w:val="es_ES" w:bidi="es_ES"/>
        </w:rPr>
        <w:t xml:space="preserve">, </w:t>
      </w:r>
      <w:r>
        <w:rPr>
          <w:b/>
          <w:lang w:val="es_ES" w:bidi="es_ES"/>
        </w:rPr>
        <w:t>ayunaron</w:t>
      </w:r>
      <w:r>
        <w:rPr>
          <w:lang w:val="es_ES" w:bidi="es_ES"/>
        </w:rPr>
        <w:t xml:space="preserve"> y </w:t>
      </w:r>
      <w:r>
        <w:rPr>
          <w:b/>
          <w:lang w:val="es_ES" w:bidi="es_ES"/>
        </w:rPr>
        <w:t>nombraron</w:t>
      </w:r>
      <w:r>
        <w:rPr>
          <w:lang w:val="es_ES" w:bidi="es_ES"/>
        </w:rPr>
        <w:t xml:space="preserve"> </w:t>
      </w:r>
      <w:r>
        <w:rPr>
          <w:b/>
          <w:lang w:val="es_ES" w:bidi="es_ES"/>
        </w:rPr>
        <w:t>ancianos</w:t>
      </w:r>
      <w:r>
        <w:rPr>
          <w:lang w:val="es_ES" w:bidi="es_ES"/>
        </w:rPr>
        <w:t xml:space="preserve"> para las iglesias.</w:t>
      </w:r>
    </w:p>
    <w:p>
      <w:pPr/>
      <w:r>
        <w:rPr>
          <w:lang w:val="es_ES" w:bidi="es_ES"/>
        </w:rPr>
      </w:r>
      <w:r>
        <w:rPr>
          <w:lang w:val="es_ES" w:bidi="es_ES"/>
        </w:rPr>
        <w:t xml:space="preserve">Usen el mismo término para </w:t>
      </w:r>
      <w:r>
        <w:rPr>
          <w:b/>
          <w:lang w:val="es_ES" w:bidi="es_ES"/>
        </w:rPr>
        <w:t>orar</w:t>
      </w:r>
      <w:r>
        <w:rPr>
          <w:lang w:val="es_ES" w:bidi="es_ES"/>
        </w:rPr>
        <w:t xml:space="preserve"> que han estado usando a lo largo de las historias. Orar significa comunicarse con Dios. </w:t>
      </w:r>
      <w:r>
        <w:rPr>
          <w:lang w:val="es_ES" w:bidi="es_ES"/>
        </w:rPr>
        <w:t>Orar</w:t>
      </w:r>
      <w:r>
        <w:rPr>
          <w:lang w:val="es_ES" w:bidi="es_ES"/>
        </w:rPr>
        <w:t xml:space="preserve"> se encuentra en el Glosario Principal.</w:t>
      </w:r>
    </w:p>
    <w:p>
      <w:pPr/>
      <w:r>
        <w:rPr>
          <w:lang w:val="es_ES" w:bidi="es_ES"/>
        </w:rPr>
      </w:r>
      <w:r>
        <w:rPr>
          <w:lang w:val="es_ES" w:bidi="es_ES"/>
        </w:rPr>
        <w:t xml:space="preserve">Usen el mismo término para </w:t>
      </w:r>
      <w:r>
        <w:rPr>
          <w:b/>
          <w:lang w:val="es_ES" w:bidi="es_ES"/>
        </w:rPr>
        <w:t>ayunar</w:t>
      </w:r>
      <w:r>
        <w:rPr>
          <w:lang w:val="es_ES" w:bidi="es_ES"/>
        </w:rPr>
        <w:t xml:space="preserve"> que han estado usando a lo largo de las historias. Ayunar es estar sin comer para pedir ayuda y guía a Dios. </w:t>
      </w:r>
      <w:r>
        <w:rPr>
          <w:lang w:val="es_ES" w:bidi="es_ES"/>
        </w:rPr>
        <w:t>Ayuno</w:t>
      </w:r>
      <w:r>
        <w:rPr>
          <w:lang w:val="es_ES" w:bidi="es_ES"/>
        </w:rPr>
        <w:t xml:space="preserve"> se encuentra en el Glosario Principal. </w:t>
      </w:r>
    </w:p>
    <w:p>
      <w:pPr/>
      <w:r>
        <w:rPr>
          <w:lang w:val="es_ES" w:bidi="es_ES"/>
        </w:rPr>
      </w:r>
      <w:r>
        <w:rPr>
          <w:b/>
          <w:lang w:val="es_ES" w:bidi="es_ES"/>
        </w:rPr>
        <w:t>Nombrado</w:t>
      </w:r>
      <w:r>
        <w:rPr>
          <w:lang w:val="es_ES" w:bidi="es_ES"/>
        </w:rPr>
        <w:t xml:space="preserve"> significa "escogido" o "nombrado" a mano alzada. En este caso no hay certeza sobre el método que Pablo y Bernabé usaron para nombrar a los ancianos. También es posible que Pablo y Bernabé eligieran a los ancianos, porque la iglesia era tan nueva.</w:t>
      </w:r>
    </w:p>
    <w:p>
      <w:pPr/>
      <w:r>
        <w:rPr>
          <w:lang w:val="es_ES" w:bidi="es_ES"/>
        </w:rPr>
      </w:r>
      <w:r>
        <w:rPr>
          <w:lang w:val="es_ES" w:bidi="es_ES"/>
        </w:rPr>
        <w:t xml:space="preserve">Usen el mismo término para </w:t>
      </w:r>
      <w:r>
        <w:rPr>
          <w:b/>
          <w:lang w:val="es_ES" w:bidi="es_ES"/>
        </w:rPr>
        <w:t>ancianos</w:t>
      </w:r>
      <w:r>
        <w:rPr>
          <w:lang w:val="es_ES" w:bidi="es_ES"/>
        </w:rPr>
        <w:t xml:space="preserve"> que han estado usando a lo largo de las historias. Un anciano es un líder en la comunidad, en este caso la iglesia. </w:t>
      </w:r>
      <w:r>
        <w:rPr>
          <w:lang w:val="es_ES" w:bidi="es_ES"/>
        </w:rPr>
        <w:t>Anciano</w:t>
      </w:r>
      <w:r>
        <w:rPr>
          <w:lang w:val="es_ES" w:bidi="es_ES"/>
        </w:rPr>
        <w:t xml:space="preserve"> está en el Glosario Principal.</w:t>
      </w:r>
    </w:p>
    <w:p>
      <w:pPr/>
      <w:r>
        <w:rPr>
          <w:lang w:val="es_ES" w:bidi="es_ES"/>
        </w:rPr>
      </w:r>
      <w:r>
        <w:rPr>
          <w:lang w:val="es_ES" w:bidi="es_ES"/>
        </w:rPr>
        <w:t xml:space="preserve">Después, Pablo y Bernabé viajaron por las regiones de Pisidia y Panfilia y vinieron a la ciudad de Perga. Mientras estaban en Perga, Pablo y Bernabé anunciaron la </w:t>
      </w:r>
      <w:r>
        <w:rPr>
          <w:b/>
          <w:lang w:val="es_ES" w:bidi="es_ES"/>
        </w:rPr>
        <w:t>palabra</w:t>
      </w:r>
      <w:r>
        <w:rPr>
          <w:lang w:val="es_ES" w:bidi="es_ES"/>
        </w:rPr>
        <w:t>. Entonces Pablo y Bernabé fueron a la ciudad de Atalia, y de allí Pablo y Bernabé navegaron de regreso a Antioquía, Siria.</w:t>
      </w:r>
    </w:p>
    <w:p>
      <w:pPr/>
      <w:r>
        <w:rPr>
          <w:lang w:val="es_ES" w:bidi="es_ES"/>
        </w:rPr>
      </w:r>
      <w:r>
        <w:rPr>
          <w:lang w:val="es_ES" w:bidi="es_ES"/>
        </w:rPr>
        <w:t xml:space="preserve">Usen el mismo término para </w:t>
      </w:r>
      <w:r>
        <w:rPr>
          <w:b/>
          <w:lang w:val="es_ES" w:bidi="es_ES"/>
        </w:rPr>
        <w:t>palabra</w:t>
      </w:r>
      <w:r>
        <w:rPr>
          <w:lang w:val="es_ES" w:bidi="es_ES"/>
        </w:rPr>
        <w:t xml:space="preserve"> que han estado usando a lo largo de las historias. La palabra se refiere a las buenas nuevas de Jesucristo. </w:t>
      </w:r>
      <w:r>
        <w:rPr>
          <w:lang w:val="es_ES" w:bidi="es_ES"/>
        </w:rPr>
        <w:t>Palabra</w:t>
      </w:r>
      <w:r>
        <w:rPr>
          <w:lang w:val="es_ES" w:bidi="es_ES"/>
        </w:rPr>
        <w:t xml:space="preserve"> está en el Glosario Principal.</w:t>
      </w:r>
    </w:p>
    <w:p>
      <w:pPr/>
      <w:r>
        <w:rPr>
          <w:lang w:val="es_ES" w:bidi="es_ES"/>
        </w:rPr>
      </w:r>
      <w:r>
        <w:rPr>
          <w:lang w:val="es_ES" w:bidi="es_ES"/>
        </w:rPr>
        <w:t xml:space="preserve">Cuando Pablo y Bernabé llegaron a Antioquía, Siria, donde Pablo y Bernabé fueron entregados al cuidado de la </w:t>
      </w:r>
      <w:r>
        <w:rPr>
          <w:b/>
          <w:lang w:val="es_ES" w:bidi="es_ES"/>
        </w:rPr>
        <w:t>gracia</w:t>
      </w:r>
      <w:r>
        <w:rPr>
          <w:lang w:val="es_ES" w:bidi="es_ES"/>
        </w:rPr>
        <w:t xml:space="preserve"> de Dios, Pablo y Bernabé reunieron a los miembros de la iglesia.</w:t>
      </w:r>
    </w:p>
    <w:p>
      <w:pPr/>
      <w:r>
        <w:rPr>
          <w:lang w:val="es_ES" w:bidi="es_ES"/>
        </w:rPr>
      </w:r>
      <w:r>
        <w:rPr>
          <w:lang w:val="es_ES" w:bidi="es_ES"/>
        </w:rPr>
        <w:t xml:space="preserve">Usen el mismo término para </w:t>
      </w:r>
      <w:r>
        <w:rPr>
          <w:b/>
          <w:lang w:val="es_ES" w:bidi="es_ES"/>
        </w:rPr>
        <w:t>gracia</w:t>
      </w:r>
      <w:r>
        <w:rPr>
          <w:lang w:val="es_ES" w:bidi="es_ES"/>
        </w:rPr>
        <w:t xml:space="preserve"> que han estado usando a lo largo de las historias. La gracia se refiere al favor de Dios a las personas que no lo merecen. </w:t>
      </w:r>
      <w:r>
        <w:rPr>
          <w:lang w:val="es_ES" w:bidi="es_ES"/>
        </w:rPr>
        <w:t>Gracia</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15:1–21</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15:1–21 y guárdenlo en sus corazones.</w:t>
      </w:r>
    </w:p>
    <w:p>
      <w:pPr/>
      <w:r>
        <w:rPr>
          <w:lang w:val="es_ES" w:bidi="es_ES"/>
        </w:rPr>
      </w:r>
      <w:r>
        <w:rPr>
          <w:lang w:val="es_ES" w:bidi="es_ES"/>
        </w:rPr>
        <w:t>Escuchen una versión en audio de Hechos 15:1–21 tres veces, en tres traducciones diferentes, de ser posible.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15:1–21 en la traducción que sea más fácil de entender.</w:t>
      </w:r>
    </w:p>
    <w:p>
      <w:pPr/>
      <w:r>
        <w:rPr>
          <w:lang w:val="es_ES" w:bidi="es_ES"/>
        </w:rPr>
      </w:r>
      <w:r>
        <w:rPr>
          <w:lang w:val="es_ES" w:bidi="es_ES"/>
        </w:rPr>
        <w:t>Anteriormente, Pablo y Bernabé estaban en Asia Menor, donde los gentiles, no judíos, se estaban acercando a Dios a través de la fe en Jesucristo. Entonces Pablo y Bernabé regresaron a Antioquía, una ciudad de Siria, donde Pablo y Bernabé comenzaron su viaje para predicar y enseñar sobre Jesús. Pablo y Bernabé permanecieron mucho tiempo en Antioquía.</w:t>
      </w:r>
    </w:p>
    <w:p>
      <w:pPr/>
      <w:r>
        <w:rPr>
          <w:lang w:val="es_ES" w:bidi="es_ES"/>
        </w:rPr>
      </w:r>
      <w:r>
        <w:rPr>
          <w:lang w:val="es_ES" w:bidi="es_ES"/>
        </w:rPr>
        <w:t>Mientras Pablo y Bernabé estaban en Antioquía, algunos hombres bajaron de Judea. Nadie sabe si los hombres de Judea eran verdaderamente creyentes o posiblemente los falsos hermanos, como Pablo mencionó en la carta a los Gálatas. Judea es la provincia donde se encuentra Jerusalén. Como Judea está a una mayor elevación que Antioquía, los hombres bajaron, aunque Antioquía está a unos 550 kilómetros al norte de Jerusalén.</w:t>
      </w:r>
    </w:p>
    <w:p>
      <w:pPr/>
      <w:r>
        <w:rPr>
          <w:lang w:val="es_ES" w:bidi="es_ES"/>
        </w:rPr>
      </w:r>
      <w:r>
        <w:rPr>
          <w:lang w:val="es_ES" w:bidi="es_ES"/>
        </w:rPr>
        <w:t>Los hombres de Judea comenzaron a enseñar a los hermanos, o creyentes, que para ser salvos, los hombres deben ser circuncidados, como dice la ley de Moisés. En este momento de la historia, la mayor parte de la iglesia estaba formada por judíos que se habían convertido al cristianismo. Por lo tanto, muchos de los cristianos creían que la circuncisión también era parte de la vida cristiana. Pablo y Bernabé tuvieron una discusión feroz con los hombres de Judea, y Pablo y Bernabé debatieron con los hombres de Judea. La iglesia de Antioquía envió a Pablo, a Bernabé y a algunos de los demás, posiblemente algunos de los hombres de Judea, a Jerusalén para hablar con los apóstoles sobre este tema. Jesús había nombrado a los apóstoles para predicar las buenas nuevas, para ser fundadores de la iglesia, para tener autoridad espiritual en la iglesia y para ser testigos del hecho de que Jesús había resucitado de entre los muertos.</w:t>
      </w:r>
    </w:p>
    <w:p>
      <w:pPr/>
      <w:r>
        <w:rPr>
          <w:lang w:val="es_ES" w:bidi="es_ES"/>
        </w:rPr>
      </w:r>
      <w:r>
        <w:rPr>
          <w:lang w:val="es_ES" w:bidi="es_ES"/>
        </w:rPr>
        <w:t>Pablo, Bernabé y los otros fueron por Fenicia y Samaria en su camino a Jerusalén. Pablo y Bernabé trajeron alegría a la familia de creyentes de Fenicia y Samaria cuando Pablo y Bernabé explicaron cómo los gentiles, no judíos, se estaban volviendo a Dios.</w:t>
      </w:r>
    </w:p>
    <w:p>
      <w:pPr/>
      <w:r>
        <w:rPr>
          <w:lang w:val="es_ES" w:bidi="es_ES"/>
        </w:rPr>
      </w:r>
      <w:r>
        <w:rPr>
          <w:lang w:val="es_ES" w:bidi="es_ES"/>
        </w:rPr>
        <w:t xml:space="preserve">Deténganse aquí y tracen en grupo la ruta en un mapa que </w:t>
      </w:r>
      <w:r>
        <w:rPr>
          <w:lang w:val="es_ES" w:bidi="es_ES"/>
        </w:rPr>
        <w:t>Pablo, Bernabé y los demás recorrieron desde Antioquía de Siria, a través de Fenicia y luego por Samaria, camino a Jerusalén</w:t>
      </w:r>
      <w:r>
        <w:rPr>
          <w:lang w:val="es_ES" w:bidi="es_ES"/>
        </w:rPr>
        <w:t>. Pausen este audio aquí.</w:t>
      </w:r>
    </w:p>
    <w:p>
      <w:pPr/>
      <w:r>
        <w:rPr>
          <w:lang w:val="es_ES" w:bidi="es_ES"/>
        </w:rPr>
      </w:r>
      <w:r>
        <w:rPr>
          <w:lang w:val="es_ES" w:bidi="es_ES"/>
        </w:rPr>
        <w:t>Los apóstoles, los ancianos y las personas en la iglesia de Jerusalén recibieron a Pablo, a Bernabé y a los demás como invitados una vez que vinieron a Jerusalén. Pablo y Bernabé declararon todo lo que Dios había hecho a través de Pablo y Bernabé. Entonces algunos de los creyentes que pertenecían a un grupo de fariseos, líderes religiosos judíos, se pusieron de pie y dijeron que es necesario circuncidar a cualquier creyente en Jesús y obedecer la ley de Moisés. Hasta este momento, la mayoría de los cristianos eran judíos convertidos. Los integrantes del grupo de fariseos eran muy probablemente creyentes en Jesucristo, que se identificaban a sí mismos como creyentes judíos en la resurrección. Dios formó un pacto con el pueblo judío en el que el Señor Dios sería el único dios de los judíos y los judíos obedecerían a Dios a través de la ley de Moisés que Dios proporcionó. Una parte de la ley requería la circuncisión de los hombres como una señal externa de acuerdo con los términos del pacto. Por lo tanto, los fariseos y muchos judíos creían que Dios requería la circuncisión de todos los creyentes en Jesucristo.</w:t>
      </w:r>
    </w:p>
    <w:p>
      <w:pPr/>
      <w:r>
        <w:rPr>
          <w:lang w:val="es_ES" w:bidi="es_ES"/>
        </w:rPr>
      </w:r>
      <w:r>
        <w:rPr>
          <w:lang w:val="es_ES" w:bidi="es_ES"/>
        </w:rPr>
        <w:t>Deténganse aquí y conversen en grupo sobre la manera en que las personas dan la bienvenida a los invitados en su cultura, o qué tipo de rituales o ceremonias tienen cuando una persona se integra a un nuevo grupo de personas, como un nuevo grupo de creyentes o el grupo de un maestro. Pausen este audio aquí.</w:t>
      </w:r>
    </w:p>
    <w:p>
      <w:pPr/>
      <w:r>
        <w:rPr>
          <w:lang w:val="es_ES" w:bidi="es_ES"/>
        </w:rPr>
      </w:r>
      <w:r>
        <w:rPr>
          <w:lang w:val="es_ES" w:bidi="es_ES"/>
        </w:rPr>
        <w:t>Después, los apóstoles y los ancianos tuvieron una reunión para considerar este tema. Después de una larga conversación, Pedro se puso de pie y declaró que Dios eligió que a través de él los gentiles escucharían las buenas nuevas de que Dios ha abierto una manera de salvar a las personas a través de la muerte y la resurrección de Jesús si confían en Jesús.</w:t>
      </w:r>
    </w:p>
    <w:p>
      <w:pPr/>
      <w:r>
        <w:rPr>
          <w:lang w:val="es_ES" w:bidi="es_ES"/>
        </w:rPr>
      </w:r>
      <w:r>
        <w:rPr>
          <w:lang w:val="es_ES" w:bidi="es_ES"/>
        </w:rPr>
        <w:t>Pedro se refirió a cuando Dios lo envió a la casa de Cornelio para compartir el evangelio. Cornelio era un gentil y cuando todos en la casa creyeron, el Espíritu Santo llenó a los gentiles y después Pedro bautizó a los gentiles. Pedro explicó que Dios hizo lo mismo por los judíos. Dios mostró que no había diferencia entre gentiles y judíos, ya que los gentiles también creían en Jesús y, por lo tanto, Dios había salvado a los gentiles y los había hecho limpios, o justos ante Dios. Dios no requería que los creyentes gentiles llevaran la carga de seguir completamente la ley de Moisés. Los judíos no habían podido obedecer constantemente la ley de Moisés a lo largo de su historia, aunque los judíos eran el pueblo elegido de Dios. Por lo tanto, no deben provocar a Dios, ni poner a prueba a Dios, exigiendo más de los demás de lo que Dios exigió de los gentiles. Tanto judíos como gentiles son salvos a través de la gracia, o el favor inmerecido, del Señor Jesús.</w:t>
      </w:r>
    </w:p>
    <w:p>
      <w:pPr/>
      <w:r>
        <w:rPr>
          <w:lang w:val="es_ES" w:bidi="es_ES"/>
        </w:rPr>
      </w:r>
      <w:r>
        <w:rPr>
          <w:lang w:val="es_ES" w:bidi="es_ES"/>
        </w:rPr>
        <w:t>Los apóstoles y los ancianos guardaron silencio mientras escuchaban a Bernabé y a Pablo, mientras Bernabé y Pablo contaban sobre las señales de Dios y los milagros que Dios había hecho a través de ellos donde había gentiles. Cuando Pablo y Bernabé terminaron de hablar, Santiago, el medio hermano de Jesús y posiblemente el líder de los ancianos, respondió a Simeón, que también era llamado Pedro. Santiago relató cómo Dios visitó a los gentiles para que fueran llamados por su nombre, y con esto concuerdan las palabras de los profetas. Entonces Santiago citó al profeta Amós para mostrar que Dios planeó hace mucho tiempo incluir a los gentiles, o no judíos, en su reino. Anteriormente en Hechos hemos escuchado que Dios ha restaurado el reino del rey David. El rey David era un rey famoso de Israel, pero más tarde el reino de David había sido destruido porque el pueblo de Dios desobedeció a Dios. Pero Dios prometió a David que uno de sus descendientes siempre gobernaría sobre el pueblo de Dios. Jesús era un descendiente del rey David. A través de Jesús, Dios ha reconstruido y restaurado el reino que había sido arruinado. Dios también dijo que todas las personas que llevan su nombre, lo que significa cualquiera que lo siga, podrán buscarlo y encontrarlo. Dios ha estado planeando esto durante muchos años.</w:t>
      </w:r>
    </w:p>
    <w:p>
      <w:pPr/>
      <w:r>
        <w:rPr>
          <w:lang w:val="es_ES" w:bidi="es_ES"/>
        </w:rPr>
      </w:r>
      <w:r>
        <w:rPr>
          <w:lang w:val="es_ES" w:bidi="es_ES"/>
        </w:rPr>
        <w:t>Deténganse aquí y conversen sobre esta pregunta en grupo: Cuando su iglesia tiene un debate sobre las Escrituras, ¿cómo resuelven el problema? ¿Quién ayudó a resolver el problema, personas de dentro de la iglesia, personas de fuera de la iglesia? ¿Quién tomó la decisión final y por qué? Pausen este audio aquí.</w:t>
      </w:r>
    </w:p>
    <w:p>
      <w:pPr/>
      <w:r>
        <w:rPr>
          <w:lang w:val="es_ES" w:bidi="es_ES"/>
        </w:rPr>
      </w:r>
      <w:r>
        <w:rPr>
          <w:lang w:val="es_ES" w:bidi="es_ES"/>
        </w:rPr>
        <w:t>Los escritos del profeta no respondían a la pregunta específica sobre la circuncisión; sin embargo, sí explicaban que Dios acepta tanto judíos como no judíos. Por lo tanto, Santiago afirmó que es la opinión de Santiago que los apóstoles y los ancianos no deben añadir más requisitos de los que Dios exigió de los gentiles que vienen a Dios. Santiago dijo que escribirán a los creyentes y les dirán que no coman comida que se ha ofrecido a los ídolos, que se mantengan alejados de la inmoralidad sexual, que no coman carne de animales estrangulados, ni coman sangre. Durante muchas generaciones, la ley de Moisés se proclamó en las ciudades y se leía todos los sábados en las sinagogas, o lugares de adoración judíos. Santiago está explicando que el pueblo judío ha tenido estas instrucciones de Dios durante mucho tiempo. Se sabía que los gentiles adoraban ídolos y cometían pecados sexuales. Estas acciones los mantenían alejados de Dios porque eran pecado, y el pecado impide que las personas puedan adorar a Dios. Las instrucciones en contra de comer lo que fue estrangulado o de sangre estaban en vigor incluso antes de la ley de Moisés. Por lo tanto, para que los creyentes judíos pudieran estar en comunidad con creyentes no judíos, necesitaban seguir estas reglas.</w:t>
      </w:r>
    </w:p>
    <w:p>
      <w:pPr/>
      <w:r>
        <w:rPr>
          <w:lang w:val="es_ES" w:bidi="es_ES"/>
        </w:rPr>
      </w:r>
      <w:r>
        <w:rPr>
          <w:lang w:val="es_ES" w:bidi="es_ES"/>
        </w:rPr>
        <w:t>Esta reunión entre Pablo, Bernabé, los apóstoles y los ancianos fue una reunión muy importante en el desarrollo de la iglesia. En esta reunión, la iglesia decidió cómo incluir a personas de otros grupos fuera del pueblo judío. A medida que nuevos grupos comenzaban a creer en Jesús, la iglesia tendría que decidir exactamente qué debían exigir a los nuevos creyentes, y cómo los creyentes judíos y no judíos debían adorar y vivir en comunidad dentro de la iglesia.</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15:1–21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6 escenas.</w:t>
      </w:r>
    </w:p>
    <w:p>
      <w:pPr/>
      <w:r>
        <w:rPr>
          <w:lang w:val="es_ES" w:bidi="es_ES"/>
        </w:rPr>
      </w:r>
      <w:r>
        <w:rPr>
          <w:b/>
          <w:lang w:val="es_ES" w:bidi="es_ES"/>
        </w:rPr>
        <w:t>En la primera escena:</w:t>
      </w:r>
      <w:r>
        <w:rPr>
          <w:lang w:val="es_ES" w:bidi="es_ES"/>
        </w:rPr>
        <w:t xml:space="preserve"> Hombres de Judea están en Antioquía enseñando que los hombres deben ser circuncidados para ser salvos. Pablo y Bernabé debaten el tema con los hombres de Judea. La iglesia de Antioquía envía a Pablo, a Bernabé y a otros a Jerusalén.</w:t>
      </w:r>
    </w:p>
    <w:p>
      <w:pPr/>
      <w:r>
        <w:rPr>
          <w:lang w:val="es_ES" w:bidi="es_ES"/>
        </w:rPr>
      </w:r>
      <w:r>
        <w:rPr>
          <w:b/>
          <w:lang w:val="es_ES" w:bidi="es_ES"/>
        </w:rPr>
        <w:t>En la segunda escena:</w:t>
      </w:r>
      <w:r>
        <w:rPr>
          <w:lang w:val="es_ES" w:bidi="es_ES"/>
        </w:rPr>
        <w:t xml:space="preserve"> Pablo, Bernabé y otros están en Fenicia. Pablo y Bernabé hablan con los creyentes en Fenicia.</w:t>
      </w:r>
    </w:p>
    <w:p>
      <w:pPr/>
      <w:r>
        <w:rPr>
          <w:lang w:val="es_ES" w:bidi="es_ES"/>
        </w:rPr>
      </w:r>
      <w:r>
        <w:rPr>
          <w:b/>
          <w:lang w:val="es_ES" w:bidi="es_ES"/>
        </w:rPr>
        <w:t>En la tercera escena:</w:t>
      </w:r>
      <w:r>
        <w:rPr>
          <w:lang w:val="es_ES" w:bidi="es_ES"/>
        </w:rPr>
        <w:t xml:space="preserve"> Pablo, Bernabé y otros están en Samaria. Pablo y Bernabé hablan con los creyentes en Samaria.</w:t>
      </w:r>
    </w:p>
    <w:p>
      <w:pPr/>
      <w:r>
        <w:rPr>
          <w:lang w:val="es_ES" w:bidi="es_ES"/>
        </w:rPr>
      </w:r>
      <w:r>
        <w:rPr>
          <w:b/>
          <w:lang w:val="es_ES" w:bidi="es_ES"/>
        </w:rPr>
        <w:t>En la cuarta escena:</w:t>
      </w:r>
      <w:r>
        <w:rPr>
          <w:lang w:val="es_ES" w:bidi="es_ES"/>
        </w:rPr>
        <w:t xml:space="preserve"> Pablo, Bernabé y los demás están en Jerusalén y se encuentran con los apóstoles, los ancianos y la iglesia de Jerusalén. Un grupo de fariseos confronta a Pablo y a Bernabé.</w:t>
      </w:r>
    </w:p>
    <w:p>
      <w:pPr/>
      <w:r>
        <w:rPr>
          <w:lang w:val="es_ES" w:bidi="es_ES"/>
        </w:rPr>
      </w:r>
      <w:r>
        <w:rPr>
          <w:b/>
          <w:lang w:val="es_ES" w:bidi="es_ES"/>
        </w:rPr>
        <w:t>En la quinta escena:</w:t>
      </w:r>
      <w:r>
        <w:rPr>
          <w:lang w:val="es_ES" w:bidi="es_ES"/>
        </w:rPr>
        <w:t xml:space="preserve"> Los apóstoles y los ancianos debaten el tema. Pedro habla al grupo en apoyo de Pablo y Bernabé.</w:t>
      </w:r>
    </w:p>
    <w:p>
      <w:pPr/>
      <w:r>
        <w:rPr>
          <w:lang w:val="es_ES" w:bidi="es_ES"/>
        </w:rPr>
      </w:r>
      <w:r>
        <w:rPr>
          <w:b/>
          <w:lang w:val="es_ES" w:bidi="es_ES"/>
        </w:rPr>
        <w:t>En la sexta escena:</w:t>
      </w:r>
      <w:r>
        <w:rPr>
          <w:lang w:val="es_ES" w:bidi="es_ES"/>
        </w:rPr>
        <w:t xml:space="preserve"> Pablo y Bernabé les dijeron a los apóstoles y a los ancianos lo que Dios había hecho a través de los gentiles, es decir, los no judíos. Santiago se pone de pie y da su opinión sobre el asunto. Los apóstoles, los ancianos y la iglesia de Jerusalén están de acuerdo con Santiago.</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Hombres de Judea</w:t>
      </w:r>
    </w:p>
    <w:p>
      <w:pPr>
        <w:pStyle w:val="ListBullet"/>
        <w:spacing w:line="240" w:lineRule="auto"/>
        <w:ind w:left="720"/>
      </w:pPr>
      <w:r>
        <w:rPr>
          <w:lang w:val="es_ES" w:bidi="es_ES"/>
        </w:rPr>
      </w:r>
      <w:r>
        <w:rPr>
          <w:lang w:val="es_ES" w:bidi="es_ES"/>
        </w:rPr>
        <w:t>Iglesia de Antioquía</w:t>
      </w:r>
    </w:p>
    <w:p>
      <w:pPr>
        <w:pStyle w:val="ListBullet"/>
        <w:spacing w:line="240" w:lineRule="auto"/>
        <w:ind w:left="720"/>
      </w:pPr>
      <w:r>
        <w:rPr>
          <w:lang w:val="es_ES" w:bidi="es_ES"/>
        </w:rPr>
      </w:r>
      <w:r>
        <w:rPr>
          <w:lang w:val="es_ES" w:bidi="es_ES"/>
        </w:rPr>
        <w:t>Otros que fueron con Pablo y Bernabé a Jerusalén, posiblemente podrían ser hombres de Judea</w:t>
      </w:r>
    </w:p>
    <w:p>
      <w:pPr>
        <w:pStyle w:val="ListBullet"/>
        <w:spacing w:line="240" w:lineRule="auto"/>
        <w:ind w:left="720"/>
      </w:pPr>
      <w:r>
        <w:rPr>
          <w:lang w:val="es_ES" w:bidi="es_ES"/>
        </w:rPr>
      </w:r>
      <w:r>
        <w:rPr>
          <w:lang w:val="es_ES" w:bidi="es_ES"/>
        </w:rPr>
        <w:t>Creyentes en Fenicia</w:t>
      </w:r>
    </w:p>
    <w:p>
      <w:pPr>
        <w:pStyle w:val="ListBullet"/>
        <w:spacing w:line="240" w:lineRule="auto"/>
        <w:ind w:left="720"/>
      </w:pPr>
      <w:r>
        <w:rPr>
          <w:lang w:val="es_ES" w:bidi="es_ES"/>
        </w:rPr>
      </w:r>
      <w:r>
        <w:rPr>
          <w:lang w:val="es_ES" w:bidi="es_ES"/>
        </w:rPr>
        <w:t>Creyentes en Samaria</w:t>
      </w:r>
    </w:p>
    <w:p>
      <w:pPr>
        <w:pStyle w:val="ListBullet"/>
        <w:spacing w:line="240" w:lineRule="auto"/>
        <w:ind w:left="720"/>
      </w:pPr>
      <w:r>
        <w:rPr>
          <w:lang w:val="es_ES" w:bidi="es_ES"/>
        </w:rPr>
      </w:r>
      <w:r>
        <w:rPr>
          <w:lang w:val="es_ES" w:bidi="es_ES"/>
        </w:rPr>
        <w:t>Grupo de fariseos en la iglesia en Jerusalén</w:t>
      </w:r>
    </w:p>
    <w:p>
      <w:pPr>
        <w:pStyle w:val="ListBullet"/>
        <w:spacing w:line="240" w:lineRule="auto"/>
        <w:ind w:left="720"/>
      </w:pPr>
      <w:r>
        <w:rPr>
          <w:lang w:val="es_ES" w:bidi="es_ES"/>
        </w:rPr>
      </w:r>
      <w:r>
        <w:rPr>
          <w:lang w:val="es_ES" w:bidi="es_ES"/>
        </w:rPr>
        <w:t>Apóstoles y ancianos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Santiago</w:t>
      </w:r>
    </w:p>
    <w:p>
      <w:pPr>
        <w:pStyle w:val="ListBullet"/>
        <w:spacing w:line="240" w:lineRule="auto"/>
        <w:ind w:left="720"/>
      </w:pPr>
      <w:r>
        <w:rPr>
          <w:lang w:val="es_ES" w:bidi="es_ES"/>
        </w:rPr>
      </w:r>
      <w:r>
        <w:rPr>
          <w:lang w:val="es_ES" w:bidi="es_ES"/>
        </w:rPr>
        <w:t>Las personas de la iglesia de Jerusalén</w:t>
      </w:r>
    </w:p>
    <w:p>
      <w:pPr/>
      <w:r>
        <w:rPr>
          <w:lang w:val="es_ES" w:bidi="es_ES"/>
        </w:rPr>
      </w:r>
      <w:r>
        <w:rPr>
          <w:lang w:val="es_ES" w:bidi="es_ES"/>
        </w:rPr>
        <w:t>Como grupo, pongan atención a estas partes de la ambientación del pasaje:</w:t>
      </w:r>
    </w:p>
    <w:p>
      <w:pPr/>
      <w:r>
        <w:rPr>
          <w:lang w:val="es_ES" w:bidi="es_ES"/>
        </w:rPr>
      </w:r>
      <w:r>
        <w:rPr>
          <w:lang w:val="es_ES" w:bidi="es_ES"/>
        </w:rPr>
        <w:t>En la primera escena, los hombres bajaron de Judea a Antioquía para enseñar a los creyentes en Antioquía que deben ser circuncidados para ser salvos. Pablo y Bernabé tuvieron una discusión feroz con los hombres de Judea. Por lo tanto, la iglesia de Antioquía envió a Pablo y a Bernabé con otros a Jerusalén para preguntarles a los apóstoles y a los ancianos sobre el tema. Los otros podrían haber sido los hombres que vinieron de Judea, nadie lo sabe con certeza.</w:t>
      </w:r>
    </w:p>
    <w:p>
      <w:pPr/>
      <w:r>
        <w:rPr>
          <w:lang w:val="es_ES" w:bidi="es_ES"/>
        </w:rPr>
      </w:r>
      <w:r>
        <w:rPr>
          <w:lang w:val="es_ES" w:bidi="es_ES"/>
        </w:rPr>
        <w:t>Conversen en su propio idioma sobre cómo hablan con otros cuando hay un desacuerdo serio entre sí. ¿Cómo llegan a un acuerdo? Pausen este audio aquí.</w:t>
      </w:r>
    </w:p>
    <w:p>
      <w:pPr/>
      <w:r>
        <w:rPr>
          <w:lang w:val="es_ES" w:bidi="es_ES"/>
        </w:rPr>
      </w:r>
      <w:r>
        <w:rPr>
          <w:lang w:val="es_ES" w:bidi="es_ES"/>
        </w:rPr>
        <w:t>En la segunda escena, Pablo, Bernabé y los demás están en camino a Jerusalén y se detienen en Fenicia. Pablo y Bernabé explican a los creyentes en Fenicia cómo los gentiles, o no judíos, se han convertido y han venido a Dios a través de la creencia en Jesucristo. Esto trajo alegría a los creyentes en Fenicia.</w:t>
      </w:r>
    </w:p>
    <w:p>
      <w:pPr/>
      <w:r>
        <w:rPr>
          <w:lang w:val="es_ES" w:bidi="es_ES"/>
        </w:rPr>
      </w:r>
      <w:r>
        <w:rPr>
          <w:lang w:val="es_ES" w:bidi="es_ES"/>
        </w:rPr>
        <w:t>En la tercera escena, Pablo, Bernabé y los demás están en camino a Jerusalén, y se detienen en Samaria. Pablo y Bernabé explican a los creyentes en Samaria cómo los gentiles, o no judíos, se han convertido y han venido a Dios a través de la creencia en Jesucristo. Esto trajo alegría a los creyentes en Samaria.</w:t>
      </w:r>
    </w:p>
    <w:p>
      <w:pPr/>
      <w:r>
        <w:rPr>
          <w:lang w:val="es_ES" w:bidi="es_ES"/>
        </w:rPr>
      </w:r>
      <w:r>
        <w:rPr>
          <w:lang w:val="es_ES" w:bidi="es_ES"/>
        </w:rPr>
        <w:t>En la cuarta escena, Pablo, Bernabé y los demás llegan a Jerusalén. Pablo, Bernabé y los demás son recibidos por los apóstoles, los ancianos y los creyentes de la iglesia de Jerusalén. Pablo, Bernabé y los demás les dicen a los apóstoles, los ancianos y los creyentes de la iglesia de Jerusalén lo que Dios había hecho. Entonces, un grupo de fariseos que eran creyentes se pusieron de pie y dijeron que era necesario que los hombres fueran circuncidados y siguieran toda la ley que vino a través de Moisés.</w:t>
      </w:r>
    </w:p>
    <w:p>
      <w:pPr/>
      <w:r>
        <w:rPr>
          <w:lang w:val="es_ES" w:bidi="es_ES"/>
        </w:rPr>
      </w:r>
      <w:r>
        <w:rPr>
          <w:lang w:val="es_ES" w:bidi="es_ES"/>
        </w:rPr>
        <w:t>En la quinta escena, los apóstoles y los ancianos debatieron el asunto de la circuncisión. No sabemos cuánto tiempo después sucedió esto, pero esta era probablemente una reunión abierta a la que cualquier creyente en la iglesia podía asistir. Debatieron durante mucho tiempo y todavía no habían tomado una decisión. Finalmente, Pedro se puso de pie y habló a los apóstoles y los ancianos. Pedro dijo que también les había dicho a los gentiles la palabra del evangelio, o las buenas nuevas de que Dios ha abierto una manera de salvar a las personas a través de la muerte y la resurrección de Jesús, y los gentiles creyeron. Dios mostró su aprobación de los gentiles dándoles el Espíritu Santo. Los corazones de los gentiles fueron limpiados, o justos ante Dios, porque creían en Jesús. Por lo tanto, no provoquen a Dios dándoles a los gentiles una carga innecesaria que los judíos no pudieron llevar. Esto significa que nadie podía cumplir completamente la ley de Moisés. Entonces, ¿por qué hacer que los gentiles guarden la ley cuando los judíos no pudieron? Los gentiles serán salvos a través de la gracia, o el favor que no merecían, que el Señor Jesús dio.</w:t>
      </w:r>
    </w:p>
    <w:p>
      <w:pPr/>
      <w:r>
        <w:rPr>
          <w:lang w:val="es_ES" w:bidi="es_ES"/>
        </w:rPr>
      </w:r>
      <w:r>
        <w:rPr>
          <w:lang w:val="es_ES" w:bidi="es_ES"/>
        </w:rPr>
        <w:t>Después, en la sexta escena, los apóstoles y los ancianos guardaron silencio, y escucharon a Pablo y a Bernabé hablar sobre lo que Dios había hecho entre los gentiles, o no judíos, a través de ellos. Cuando Pablo y Bernabé terminaron de hablar, Santiago se pone de pie y da su opinión sobre el asunto. Santiago era probablemente el líder reconocido de la iglesia en Jerusalén. Santiago llama a Pedro "Simón", otro nombre para Pedro. Santiago dice que Simón les ha explicado cómo Dios salvó a los gentiles, o no judíos, para hacer personas para sí mismo incluso de los no judíos. Entonces Santiago dice que los profetas judíos están de acuerdo con lo que sucedió y profetizaron lo que sucedió.</w:t>
      </w:r>
    </w:p>
    <w:p>
      <w:pPr/>
      <w:r>
        <w:rPr>
          <w:lang w:val="es_ES" w:bidi="es_ES"/>
        </w:rPr>
      </w:r>
      <w:r>
        <w:rPr>
          <w:lang w:val="es_ES" w:bidi="es_ES"/>
        </w:rPr>
        <w:t>Deténganse aquí y conversen en su propio idioma: ¿Cómo introducirían las Escrituras en una conversación? Pausen este audio aquí.</w:t>
      </w:r>
    </w:p>
    <w:p>
      <w:pPr/>
      <w:r>
        <w:rPr>
          <w:lang w:val="es_ES" w:bidi="es_ES"/>
        </w:rPr>
      </w:r>
      <w:r>
        <w:rPr>
          <w:lang w:val="es_ES" w:bidi="es_ES"/>
        </w:rPr>
        <w:t>Dios mostró su cuidado por los gentiles para que también pudieran pertenecer a Jesús, como decían las palabras de las Escrituras. Por lo tanto, la decisión de Santiago fue escribirles con las siguientes instrucciones: no comer comida ni bebida ofrecida a los ídolos, no participar en pecados sexuales, y no comer carne de animales que hayan sido estrangulados ni consumir sangre.</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15:1–21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6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Hombres de Judea</w:t>
      </w:r>
    </w:p>
    <w:p>
      <w:pPr>
        <w:pStyle w:val="ListBullet"/>
        <w:spacing w:line="240" w:lineRule="auto"/>
        <w:ind w:left="720"/>
      </w:pPr>
      <w:r>
        <w:rPr>
          <w:lang w:val="es_ES" w:bidi="es_ES"/>
        </w:rPr>
      </w:r>
      <w:r>
        <w:rPr>
          <w:lang w:val="es_ES" w:bidi="es_ES"/>
        </w:rPr>
        <w:t>Iglesia de Antioquía</w:t>
      </w:r>
    </w:p>
    <w:p>
      <w:pPr>
        <w:pStyle w:val="ListBullet"/>
        <w:spacing w:line="240" w:lineRule="auto"/>
        <w:ind w:left="720"/>
      </w:pPr>
      <w:r>
        <w:rPr>
          <w:lang w:val="es_ES" w:bidi="es_ES"/>
        </w:rPr>
      </w:r>
      <w:r>
        <w:rPr>
          <w:lang w:val="es_ES" w:bidi="es_ES"/>
        </w:rPr>
        <w:t>Otros que fueron con Pablo y Bernabé a Jerusalén, posiblemente podrían ser hombres de Judea</w:t>
      </w:r>
    </w:p>
    <w:p>
      <w:pPr>
        <w:pStyle w:val="ListBullet"/>
        <w:spacing w:line="240" w:lineRule="auto"/>
        <w:ind w:left="720"/>
      </w:pPr>
      <w:r>
        <w:rPr>
          <w:lang w:val="es_ES" w:bidi="es_ES"/>
        </w:rPr>
      </w:r>
      <w:r>
        <w:rPr>
          <w:lang w:val="es_ES" w:bidi="es_ES"/>
        </w:rPr>
        <w:t>Creyentes en Fenicia</w:t>
      </w:r>
    </w:p>
    <w:p>
      <w:pPr>
        <w:pStyle w:val="ListBullet"/>
        <w:spacing w:line="240" w:lineRule="auto"/>
        <w:ind w:left="720"/>
      </w:pPr>
      <w:r>
        <w:rPr>
          <w:lang w:val="es_ES" w:bidi="es_ES"/>
        </w:rPr>
      </w:r>
      <w:r>
        <w:rPr>
          <w:lang w:val="es_ES" w:bidi="es_ES"/>
        </w:rPr>
        <w:t>Creyentes en Samaria</w:t>
      </w:r>
    </w:p>
    <w:p>
      <w:pPr>
        <w:pStyle w:val="ListBullet"/>
        <w:spacing w:line="240" w:lineRule="auto"/>
        <w:ind w:left="720"/>
      </w:pPr>
      <w:r>
        <w:rPr>
          <w:lang w:val="es_ES" w:bidi="es_ES"/>
        </w:rPr>
      </w:r>
      <w:r>
        <w:rPr>
          <w:lang w:val="es_ES" w:bidi="es_ES"/>
        </w:rPr>
        <w:t>Grupo de fariseos</w:t>
      </w:r>
    </w:p>
    <w:p>
      <w:pPr>
        <w:pStyle w:val="ListBullet"/>
        <w:spacing w:line="240" w:lineRule="auto"/>
        <w:ind w:left="720"/>
      </w:pPr>
      <w:r>
        <w:rPr>
          <w:lang w:val="es_ES" w:bidi="es_ES"/>
        </w:rPr>
      </w:r>
      <w:r>
        <w:rPr>
          <w:lang w:val="es_ES" w:bidi="es_ES"/>
        </w:rPr>
        <w:t>Apóstoles y ancianos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Santiago</w:t>
      </w:r>
    </w:p>
    <w:p>
      <w:pPr>
        <w:pStyle w:val="ListBullet"/>
        <w:spacing w:line="240" w:lineRule="auto"/>
        <w:ind w:left="720"/>
      </w:pPr>
      <w:r>
        <w:rPr>
          <w:lang w:val="es_ES" w:bidi="es_ES"/>
        </w:rPr>
      </w:r>
      <w:r>
        <w:rPr>
          <w:lang w:val="es_ES" w:bidi="es_ES"/>
        </w:rPr>
        <w:t>Las personas de la iglesia de Jerusalén</w:t>
      </w:r>
    </w:p>
    <w:p>
      <w:pPr/>
      <w:r>
        <w:rPr>
          <w:lang w:val="es_ES" w:bidi="es_ES"/>
        </w:rPr>
      </w:r>
      <w:r>
        <w:rPr>
          <w:lang w:val="es_ES" w:bidi="es_ES"/>
        </w:rPr>
        <w:t>En grupo, actúen el texto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actuar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Unos hombres de Judea viajaron a Antioquía para enseñar a los creyentes de allí que, para ser salvos, debían ser circuncidados de acuerdo con la ley de Moisés. Después, Pablo y Bernabé discuten con los hombres de Judea sobre el tema de la circuncisión. La Iglesia de Antioquía entonces envía a Pablo y a Bernabé con otros, que posiblemente podrían ser los hombres de Judea, a Jerusalén para resolver el asunto con la decisión de los apóstoles y los ancianos.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actores que interpretan a los Hombres de Judea: "¿Cómo se sienten?" Es posible que escuchen cosas como: "Listos para ir y demostrar que tenemos razón", "Creemos que estamos guardando la fe" y "Molestos porque Pablo y Bernabé hayan discutido con nosotros sobre nuestra enseñanza".</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Mientras viajaban a Jerusalén, Pablo, Bernabé y los demás se detienen en Fenicia. Pablo y Bernabé explican a los creyentes en Fenicia que los gentiles han venido a Dios a través de la creencia en Jesucristo. Los creyentes en Fenicia estaban felices por la noticia. Continuando en el camino a Jerusalén, Pablo, Bernabé y los demás se detienen en Samaria. Pablo y Bernabé explican a los creyentes en Samaria que los gentiles han venido a Dios a través de la fe en Jesucristo. Los creyentes en Samaria también estaban felices por la noticia.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actores que interpretan a los creyentes en Fenicia y Samaria: "¿Por qué están felices por la noticia?" Es posible que escuchen cosas como: "Dios está haciendo algo que nunca esperábamos", "La iglesia está creciendo" y "El amor de Dios es más grande de lo que creíamos".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Cuando Pablo, Bernabé y los demás llegan a Jerusalén, son bienvenidos por los apóstoles, los ancianos y la iglesia de Jerusalén. Pablo, Bernabé y los demás les dicen a los apóstoles, los ancianos y a la iglesia de Jerusalén las cosas que Dios ha hecho. Entonces un grupo de fariseos se puso de pie y dijo: "Es necesario que los hombres sean circuncidados y sigan la ley que vino a través de Moisés".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actores que interpretan a los hombres de Judea: "¿Cómo se sienten?" Es posible que escuchen cosas como: "No somos los únicos que creen esto", "Esto demuestra nuestro punto" y "Estamos orgullosos de nuestra fe".</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Después de que los apóstoles y los ancianos debatieron el tema de la circuncisión durante mucho tiempo, Pedro se pone de pie y dice que también les había dicho a los gentiles la palabra del evangelio y los gentiles creyeron. Se demostró que Dios había aprobado a los gentiles, porque Dios les dio a los gentiles el Espíritu Santo. Dios limpió a los gentiles a través de la fe en Jesús. Por lo tanto, no enojes a Dios dándoles a los gentiles tareas innecesarias que los judíos no siempre podían realizar. En cambio, los gentiles serán salvos a través de la gracia del Señor Jesús. Cuando Pedro terminó de hablar, los apóstoles y los ancianos guardaron silencio. Entonces Pablo y Bernabé explicaron que Dios había hecho señales y milagros para los gentiles usando a Pablo y a Bernabé. Después de que Pablo y Bernabé terminan de hablar, Santiago se pone de pie y dice: Dios mostró que le importa que los gentiles pertenezcan a Dios. Esto se explica donde dice en los profetas: Reconstruiré la casa caída de David y restauraré las ruinas. Entonces todos los pueblos pueden buscar al Señor y a los gentiles a los que llamé para que fueran míos. Esto es lo que el Señor ha dicho. Por lo tanto, la decisión de Santiago fue escribirles una carta diciéndoles que no debían comer ni beber cosas ofrecidas a los ídolos, no cometer pecado sexual, no comer carne de animales que habían sido ahogados ni comer sangre.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los actores que interpretan a Pablo y a Bernabé, "¿Cómo se sienten?" Es posible que escuchen cosas como: "Emocionados de ver lo que sucede a continuación", "Debemos decirles a todos lo que Dios está haciendo" y "Complacidos de que los apóstoles, los ancianos y la iglesia de Jerusalén estuvieran de acuerdo con nosotros".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15:1–21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Los hombres de Judea enseñan a los creyentes en Antioquía que para ser salvos, deben ser </w:t>
      </w:r>
      <w:r>
        <w:rPr>
          <w:b/>
          <w:lang w:val="es_ES" w:bidi="es_ES"/>
        </w:rPr>
        <w:t>circuncidados</w:t>
      </w:r>
      <w:r>
        <w:rPr>
          <w:lang w:val="es_ES" w:bidi="es_ES"/>
        </w:rPr>
        <w:t xml:space="preserve"> de acuerdo con la </w:t>
      </w:r>
      <w:r>
        <w:rPr>
          <w:b/>
          <w:lang w:val="es_ES" w:bidi="es_ES"/>
        </w:rPr>
        <w:t>ley de Moisés</w:t>
      </w:r>
      <w:r>
        <w:rPr>
          <w:lang w:val="es_ES" w:bidi="es_ES"/>
        </w:rPr>
        <w:t xml:space="preserve">. Después, Pablo y Bernabé discuten con los hombres de Judea sobre el tema de la circuncisión. La circuncisión es cortar la piel suelta del extremo del pene de un niño. La circuncisión era una señal de que el niño era parte del pueblo elegido de Dios, Israel, y que las promesas de Dios se aplicaban a él. La circuncisión era un requisito para que los hombres no judíos se convirtieran al judaísmo. Busquen </w:t>
      </w:r>
      <w:r>
        <w:rPr>
          <w:lang w:val="es_ES" w:bidi="es_ES"/>
        </w:rPr>
        <w:t>circuncisión</w:t>
      </w:r>
      <w:r>
        <w:rPr>
          <w:lang w:val="es_ES" w:bidi="es_ES"/>
        </w:rPr>
        <w:t xml:space="preserve"> y </w:t>
      </w:r>
      <w:r>
        <w:rPr>
          <w:lang w:val="es_ES" w:bidi="es_ES"/>
        </w:rPr>
        <w:t>ley</w:t>
      </w:r>
      <w:r>
        <w:rPr>
          <w:lang w:val="es_ES" w:bidi="es_ES"/>
        </w:rPr>
        <w:t xml:space="preserve"> en el Glosario Principal para obtener más información. Traduzcan estos términos de la misma manera que lo han hecho en los pasajes anteriores.</w:t>
      </w:r>
    </w:p>
    <w:p>
      <w:pPr/>
      <w:r>
        <w:rPr>
          <w:lang w:val="es_ES" w:bidi="es_ES"/>
        </w:rPr>
      </w:r>
      <w:r>
        <w:rPr>
          <w:lang w:val="es_ES" w:bidi="es_ES"/>
        </w:rPr>
        <w:t xml:space="preserve">Mientras viajaban a Jerusalén, Pablo, Bernabé y los demás se detienen en Fenicia y Samaria. Pablo y Bernabé explican a los creyentes en Fenicia que los </w:t>
      </w:r>
      <w:r>
        <w:rPr>
          <w:b/>
          <w:lang w:val="es_ES" w:bidi="es_ES"/>
        </w:rPr>
        <w:t>gentiles</w:t>
      </w:r>
      <w:r>
        <w:rPr>
          <w:lang w:val="es_ES" w:bidi="es_ES"/>
        </w:rPr>
        <w:t xml:space="preserve"> han venido a Dios a través de la creencia en Jesucristo. Los creyentes en Fenicia estaban felices por la noticia.</w:t>
      </w:r>
    </w:p>
    <w:p>
      <w:pPr/>
      <w:r>
        <w:rPr>
          <w:lang w:val="es_ES" w:bidi="es_ES"/>
        </w:rPr>
      </w:r>
      <w:r>
        <w:rPr>
          <w:lang w:val="es_ES" w:bidi="es_ES"/>
        </w:rPr>
        <w:t xml:space="preserve">Consulten </w:t>
      </w:r>
      <w:r>
        <w:rPr>
          <w:lang w:val="es_ES" w:bidi="es_ES"/>
        </w:rPr>
        <w:t>Gentiles</w:t>
      </w:r>
      <w:r>
        <w:rPr>
          <w:lang w:val="es_ES" w:bidi="es_ES"/>
        </w:rPr>
        <w:t xml:space="preserve"> en el Glosario Principal para obtener más información. Traduzcan gentiles de la misma manera que lo han hecho en los pasajes anteriores.</w:t>
      </w:r>
    </w:p>
    <w:p>
      <w:pPr/>
      <w:r>
        <w:rPr>
          <w:lang w:val="es_ES" w:bidi="es_ES"/>
        </w:rPr>
      </w:r>
      <w:r>
        <w:rPr>
          <w:lang w:val="es_ES" w:bidi="es_ES"/>
        </w:rPr>
        <w:t xml:space="preserve">Cuando Pablo, Bernabé y los demás llegan a Jerusalén, son bienvenidos por los </w:t>
      </w:r>
      <w:r>
        <w:rPr>
          <w:b/>
          <w:lang w:val="es_ES" w:bidi="es_ES"/>
        </w:rPr>
        <w:t>apóstoles</w:t>
      </w:r>
      <w:r>
        <w:rPr>
          <w:lang w:val="es_ES" w:bidi="es_ES"/>
        </w:rPr>
        <w:t xml:space="preserve">, los </w:t>
      </w:r>
      <w:r>
        <w:rPr>
          <w:b/>
          <w:lang w:val="es_ES" w:bidi="es_ES"/>
        </w:rPr>
        <w:t>ancianos</w:t>
      </w:r>
      <w:r>
        <w:rPr>
          <w:lang w:val="es_ES" w:bidi="es_ES"/>
        </w:rPr>
        <w:t xml:space="preserve"> y la </w:t>
      </w:r>
      <w:r>
        <w:rPr>
          <w:b/>
          <w:lang w:val="es_ES" w:bidi="es_ES"/>
        </w:rPr>
        <w:t>iglesia</w:t>
      </w:r>
      <w:r>
        <w:rPr>
          <w:lang w:val="es_ES" w:bidi="es_ES"/>
        </w:rPr>
        <w:t xml:space="preserve"> de Jerusalén. Pablo, Bernabé y los demás les dicen a los apóstoles, los ancianos y a la iglesia de Jerusalén las cosas que Dios ha hecho. </w:t>
      </w:r>
      <w:r>
        <w:rPr>
          <w:b/>
          <w:lang w:val="es_ES" w:bidi="es_ES"/>
        </w:rPr>
        <w:t>Los fariseos</w:t>
      </w:r>
      <w:r>
        <w:rPr>
          <w:lang w:val="es_ES" w:bidi="es_ES"/>
        </w:rPr>
        <w:t xml:space="preserve"> se ponen de pie y dicen que los gentiles necesitan ser circuncidados como creyentes. Busquen </w:t>
      </w:r>
      <w:r>
        <w:rPr>
          <w:lang w:val="es_ES" w:bidi="es_ES"/>
        </w:rPr>
        <w:t>apóstoles</w:t>
      </w:r>
      <w:r>
        <w:rPr>
          <w:lang w:val="es_ES" w:bidi="es_ES"/>
        </w:rPr>
        <w:t xml:space="preserve">, </w:t>
      </w:r>
      <w:r>
        <w:rPr>
          <w:lang w:val="es_ES" w:bidi="es_ES"/>
        </w:rPr>
        <w:t>ancianos</w:t>
      </w:r>
      <w:r>
        <w:rPr>
          <w:lang w:val="es_ES" w:bidi="es_ES"/>
        </w:rPr>
        <w:t xml:space="preserve">, </w:t>
      </w:r>
      <w:r>
        <w:rPr>
          <w:lang w:val="es_ES" w:bidi="es_ES"/>
        </w:rPr>
        <w:t>iglesia</w:t>
      </w:r>
      <w:r>
        <w:rPr>
          <w:lang w:val="es_ES" w:bidi="es_ES"/>
        </w:rPr>
        <w:t xml:space="preserve"> y </w:t>
      </w:r>
      <w:r>
        <w:rPr>
          <w:lang w:val="es_ES" w:bidi="es_ES"/>
        </w:rPr>
        <w:t>fariseos</w:t>
      </w:r>
      <w:r>
        <w:rPr>
          <w:lang w:val="es_ES" w:bidi="es_ES"/>
        </w:rPr>
        <w:t xml:space="preserve"> en el Glosario Principal para obtener más información. Traduzcan estos términos de la misma manera que lo han hecho en los pasajes anteriores.</w:t>
      </w:r>
    </w:p>
    <w:p>
      <w:pPr/>
      <w:r>
        <w:rPr>
          <w:lang w:val="es_ES" w:bidi="es_ES"/>
        </w:rPr>
      </w:r>
      <w:r>
        <w:rPr>
          <w:lang w:val="es_ES" w:bidi="es_ES"/>
        </w:rPr>
        <w:t xml:space="preserve">Después de que los apóstoles y los ancianos debatieron el tema de la circuncisión, Pedro se pone de pie y dice que también les había dicho a los gentiles la palabra del </w:t>
      </w:r>
      <w:r>
        <w:rPr>
          <w:b/>
          <w:lang w:val="es_ES" w:bidi="es_ES"/>
        </w:rPr>
        <w:t>evangelio</w:t>
      </w:r>
      <w:r>
        <w:rPr>
          <w:lang w:val="es_ES" w:bidi="es_ES"/>
        </w:rPr>
        <w:t xml:space="preserve"> y los gentiles creyeron. Se demostró que Dios había aprobado a los gentiles, porque Dios les dio a los gentiles el </w:t>
      </w:r>
      <w:r>
        <w:rPr>
          <w:b/>
          <w:lang w:val="es_ES" w:bidi="es_ES"/>
        </w:rPr>
        <w:t>Espíritu Santo</w:t>
      </w:r>
      <w:r>
        <w:rPr>
          <w:lang w:val="es_ES" w:bidi="es_ES"/>
        </w:rPr>
        <w:t xml:space="preserve">. Los gentiles fueron </w:t>
      </w:r>
      <w:r>
        <w:rPr>
          <w:b/>
          <w:lang w:val="es_ES" w:bidi="es_ES"/>
        </w:rPr>
        <w:t>limpiados</w:t>
      </w:r>
      <w:r>
        <w:rPr>
          <w:lang w:val="es_ES" w:bidi="es_ES"/>
        </w:rPr>
        <w:t xml:space="preserve"> a través de la </w:t>
      </w:r>
      <w:r>
        <w:rPr>
          <w:b/>
          <w:lang w:val="es_ES" w:bidi="es_ES"/>
        </w:rPr>
        <w:t>fe</w:t>
      </w:r>
      <w:r>
        <w:rPr>
          <w:lang w:val="es_ES" w:bidi="es_ES"/>
        </w:rPr>
        <w:t xml:space="preserve"> en Jesús. Por lo tanto, no enojes a Dios dándoles a los gentiles una carga innecesaria que los judíos no siempre podían realizar. Bernabé y Pablo explican qué </w:t>
      </w:r>
      <w:r>
        <w:rPr>
          <w:b/>
          <w:lang w:val="es_ES" w:bidi="es_ES"/>
        </w:rPr>
        <w:t>señales</w:t>
      </w:r>
      <w:r>
        <w:rPr>
          <w:lang w:val="es_ES" w:bidi="es_ES"/>
        </w:rPr>
        <w:t xml:space="preserve"> y </w:t>
      </w:r>
      <w:r>
        <w:rPr>
          <w:b/>
          <w:lang w:val="es_ES" w:bidi="es_ES"/>
        </w:rPr>
        <w:t>maravillas</w:t>
      </w:r>
      <w:r>
        <w:rPr>
          <w:lang w:val="es_ES" w:bidi="es_ES"/>
        </w:rPr>
        <w:t xml:space="preserve"> hizo Dios a través de ellos por los gentiles. Busquen </w:t>
      </w:r>
      <w:r>
        <w:rPr>
          <w:lang w:val="es_ES" w:bidi="es_ES"/>
        </w:rPr>
        <w:t>evangelio</w:t>
      </w:r>
      <w:r>
        <w:rPr>
          <w:lang w:val="es_ES" w:bidi="es_ES"/>
        </w:rPr>
        <w:t xml:space="preserve">, </w:t>
      </w:r>
      <w:r>
        <w:rPr>
          <w:lang w:val="es_ES" w:bidi="es_ES"/>
        </w:rPr>
        <w:t>Espíritu Santo</w:t>
      </w:r>
      <w:r>
        <w:rPr>
          <w:lang w:val="es_ES" w:bidi="es_ES"/>
        </w:rPr>
        <w:t xml:space="preserve">, </w:t>
      </w:r>
      <w:r>
        <w:rPr>
          <w:lang w:val="es_ES" w:bidi="es_ES"/>
        </w:rPr>
        <w:t>limpio</w:t>
      </w:r>
      <w:r>
        <w:rPr>
          <w:lang w:val="es_ES" w:bidi="es_ES"/>
        </w:rPr>
        <w:t xml:space="preserve">, </w:t>
      </w:r>
      <w:r>
        <w:rPr>
          <w:lang w:val="es_ES" w:bidi="es_ES"/>
        </w:rPr>
        <w:t>fe</w:t>
      </w:r>
      <w:r>
        <w:rPr>
          <w:lang w:val="es_ES" w:bidi="es_ES"/>
        </w:rPr>
        <w:t xml:space="preserve"> y </w:t>
      </w:r>
      <w:r>
        <w:rPr>
          <w:lang w:val="es_ES" w:bidi="es_ES"/>
        </w:rPr>
        <w:t>milagros, señales y maravillas</w:t>
      </w:r>
      <w:r>
        <w:rPr>
          <w:lang w:val="es_ES" w:bidi="es_ES"/>
        </w:rPr>
        <w:t xml:space="preserve"> en el Glosario Principal para obtener más información. Traduzcan estas palabras de la misma manera que lo han hecho en los pasajes anteriores.</w:t>
      </w:r>
    </w:p>
    <w:p>
      <w:pPr/>
      <w:r>
        <w:rPr>
          <w:lang w:val="es_ES" w:bidi="es_ES"/>
        </w:rPr>
      </w:r>
      <w:r>
        <w:rPr>
          <w:lang w:val="es_ES" w:bidi="es_ES"/>
        </w:rPr>
        <w:t xml:space="preserve">Santiago se pone de pie y dice: Dios mostró que le importa que los gentiles pertenezcan a Dios. Esto se explica donde dice: Reconstruiré la casa caída de David y restauraré las ruinas. Entonces todos los pueblos pueden buscar al </w:t>
      </w:r>
      <w:r>
        <w:rPr>
          <w:b/>
          <w:lang w:val="es_ES" w:bidi="es_ES"/>
        </w:rPr>
        <w:t>Señor</w:t>
      </w:r>
      <w:r>
        <w:rPr>
          <w:lang w:val="es_ES" w:bidi="es_ES"/>
        </w:rPr>
        <w:t xml:space="preserve"> y a los gentiles a los que llamé para que fueran míos. Esto es lo que el Señor ha dicho. Por lo tanto, la decisión de Santiago fue escribirles una carta diciéndoles que no debían comer ni beber cosas ofrecidas a </w:t>
      </w:r>
      <w:r>
        <w:rPr>
          <w:b/>
          <w:lang w:val="es_ES" w:bidi="es_ES"/>
        </w:rPr>
        <w:t>los ídolos</w:t>
      </w:r>
      <w:r>
        <w:rPr>
          <w:lang w:val="es_ES" w:bidi="es_ES"/>
        </w:rPr>
        <w:t xml:space="preserve">, no cometer pecado sexual, y no comer carne de animales que habían sido estrangulados ni comer sangre. Los ídolos son imágenes hechas por manos humanas, como una estatua u otra representación física de un dios que es adorado como un dios en lugar del único verdadero Dios Creador. Busquen </w:t>
      </w:r>
      <w:r>
        <w:rPr>
          <w:lang w:val="es_ES" w:bidi="es_ES"/>
        </w:rPr>
        <w:t>ídolo</w:t>
      </w:r>
      <w:r>
        <w:rPr>
          <w:lang w:val="es_ES" w:bidi="es_ES"/>
        </w:rPr>
        <w:t xml:space="preserve"> y </w:t>
      </w:r>
      <w:r>
        <w:rPr>
          <w:lang w:val="es_ES" w:bidi="es_ES"/>
        </w:rPr>
        <w:t>Señor</w:t>
      </w:r>
      <w:r>
        <w:rPr>
          <w:lang w:val="es_ES" w:bidi="es_ES"/>
        </w:rPr>
        <w:t xml:space="preserve"> en el Glosario Principal para obtener más información. Traduzcan ídolo y Señor de la misma manera que lo han hecho en los pasajes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15:22–35</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15:22–35 y guárdenlo en sus corazones.</w:t>
      </w:r>
    </w:p>
    <w:p>
      <w:pPr/>
      <w:r>
        <w:rPr>
          <w:lang w:val="es_ES" w:bidi="es_ES"/>
        </w:rPr>
      </w:r>
      <w:r>
        <w:rPr>
          <w:lang w:val="es_ES" w:bidi="es_ES"/>
        </w:rPr>
        <w:t>Escuchen una versión en audio de Hechos 15:22–35 tres veces, en tres traducciones diferentes, de ser posible.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15:22–35 en la traducción que sea más fácil de entender.</w:t>
      </w:r>
    </w:p>
    <w:p>
      <w:pPr/>
      <w:r>
        <w:rPr>
          <w:lang w:val="es_ES" w:bidi="es_ES"/>
        </w:rPr>
      </w:r>
      <w:r>
        <w:rPr>
          <w:lang w:val="es_ES" w:bidi="es_ES"/>
        </w:rPr>
        <w:t>En el último pasaje, Pablo, Bernabé, los apóstoles y los ancianos se reunieron en Jerusalén para discutir los términos para que la iglesia judía aceptara a creyentes no judíos. Durante esta importante reunión, escribieron una carta para creyentes no judíos sobre lo que se podía comer y sobre la pureza sexual. Ahora, la iglesia de Jerusalén envía hombres con Pablo y Bernabé para entregar la carta a la iglesia no judía en Antioquía.</w:t>
      </w:r>
    </w:p>
    <w:p>
      <w:pPr/>
      <w:r>
        <w:rPr>
          <w:lang w:val="es_ES" w:bidi="es_ES"/>
        </w:rPr>
      </w:r>
      <w:r>
        <w:rPr>
          <w:lang w:val="es_ES" w:bidi="es_ES"/>
        </w:rPr>
        <w:t xml:space="preserve">Deténganse aquí y miren en grupo un mapa que muestre dónde se encuentra </w:t>
      </w:r>
      <w:r>
        <w:rPr>
          <w:lang w:val="es_ES" w:bidi="es_ES"/>
        </w:rPr>
        <w:t>Antioquía en la provincia de Siria en relación con Jerusalén</w:t>
      </w:r>
      <w:r>
        <w:rPr>
          <w:lang w:val="es_ES" w:bidi="es_ES"/>
        </w:rPr>
        <w:t>. Pausen este audio aquí.</w:t>
      </w:r>
    </w:p>
    <w:p>
      <w:pPr/>
      <w:r>
        <w:rPr>
          <w:lang w:val="es_ES" w:bidi="es_ES"/>
        </w:rPr>
      </w:r>
      <w:r>
        <w:rPr>
          <w:lang w:val="es_ES" w:bidi="es_ES"/>
        </w:rPr>
        <w:t>Los apóstoles y los ancianos se han estado reuniendo con Pablo y Bernabé en Jerusalén. Están tratando de encontrar una manera para que los creyentes judíos y gentiles, o no judíos, tengan comunión entre sí. Después de acordar los términos y escribirlos en una carta, el grupo decide enviar a dos hombres de la iglesia de Jerusalén con Pablo y Bernabé a Antioquía. Lucas describe a los dos hombres, Judas Barsabás y Silas, como líderes entre los hermanos, o la iglesia. Aunque se sabe poco de Judas, Pablo menciona a Silas varias veces, ya que Silas acompañará a Pablo en futuros viajes misioneros. La iglesia de Jerusalén envía a los dos hombres como representantes que pueden dar su testimonio personal de la carta a la iglesia en Antioquía y responder a cualquiera de sus preguntas. Era una costumbre normal enviar representantes con una carta oficial durante ese tiempo.</w:t>
      </w:r>
    </w:p>
    <w:p>
      <w:pPr/>
      <w:r>
        <w:rPr>
          <w:lang w:val="es_ES" w:bidi="es_ES"/>
        </w:rPr>
      </w:r>
      <w:r>
        <w:rPr>
          <w:lang w:val="es_ES" w:bidi="es_ES"/>
        </w:rPr>
        <w:t>Deténganse aquí y conversen sobre esta pregunta en grupo: Cuando reciben un mensaje de otra persona, ¿cómo saben si pueden confiar en que el mensaje es en realidad del remitente? Pausen este audio aquí.</w:t>
      </w:r>
    </w:p>
    <w:p>
      <w:pPr/>
      <w:r>
        <w:rPr>
          <w:lang w:val="es_ES" w:bidi="es_ES"/>
        </w:rPr>
      </w:r>
      <w:r>
        <w:rPr>
          <w:lang w:val="es_ES" w:bidi="es_ES"/>
        </w:rPr>
        <w:t>Lucas entonces comparte el contenido de la carta. La carta es formal y primero introduce a los remitentes, los apóstoles y ancianos, y a las personas a quienes se envía la carta, los creyentes de Antioquía. "Saludos" era una manera normal de comenzar una carta y significa "regocijarse". Los creyentes de Jerusalén escriben la carta de una manera que sus hermanos de habla griega puedan entender claramente. Está dirigida a los creyentes en Antioquía, Siria y Cilicia. Como Antioquía era una ciudad en la provincia de Siria, Siria, Cilicia y Antioquía se refieren a la misma área general. La carta menciona específicamente Antioquía porque allí es donde comenzó originalmente el debate sobre qué leyes judías los creyentes gentiles necesitaban cumplir.</w:t>
      </w:r>
    </w:p>
    <w:p>
      <w:pPr/>
      <w:r>
        <w:rPr>
          <w:lang w:val="es_ES" w:bidi="es_ES"/>
        </w:rPr>
      </w:r>
      <w:r>
        <w:rPr>
          <w:lang w:val="es_ES" w:bidi="es_ES"/>
        </w:rPr>
        <w:t>Deténganse aquí y conversen sobre esta pregunta en grupo: Cuando envían un mensaje importante, ¿qué idioma o frases usan para comenzar y terminar el mensaje en su cultura? Pausen este audio aquí.</w:t>
      </w:r>
    </w:p>
    <w:p>
      <w:pPr/>
      <w:r>
        <w:rPr>
          <w:lang w:val="es_ES" w:bidi="es_ES"/>
        </w:rPr>
      </w:r>
      <w:r>
        <w:rPr>
          <w:lang w:val="es_ES" w:bidi="es_ES"/>
        </w:rPr>
        <w:t>En la carta, la iglesia de Jerusalén les dice a los creyentes de Antioquía que se enteraron de lo que los judíos de su área, Judea, les dijeron. Sin embargo, aseguran a los creyentes de Antioquía que esos hombres no eran representantes de la iglesia de Jerusalén. De hecho, dicen que estos hombres "inquietaron sus mentes", queriendo decir que los hombres estaban tratando de derribar a los creyentes no judíos o desanimarlos. La iglesia de Jerusalén llama a Pablo y a Bernabé queridos amigos y los describe como hombres que arriesgaron sus vidas muchas veces debido a su devoción sincera al Señor Jesucristo. Aquí, el término Señor significa que Jesús es Dios, mientras que Cristo muestra que es el Salvador Prometido enviado por Dios.</w:t>
      </w:r>
    </w:p>
    <w:p>
      <w:pPr/>
      <w:r>
        <w:rPr>
          <w:lang w:val="es_ES" w:bidi="es_ES"/>
        </w:rPr>
      </w:r>
      <w:r>
        <w:rPr>
          <w:lang w:val="es_ES" w:bidi="es_ES"/>
        </w:rPr>
        <w:t>La iglesia de Jerusalén dice que no impondrá una carga a los creyentes gentiles con la circuncisión o la ley judía. Sin embargo, sí dan cuatro decretos, o reglas, que deben seguir para poder tener comunión con creyentes judíos. La iglesia de Jerusalén les recuerda a los creyentes de Antioquía que el Espíritu Santo, o el Espíritu de Dios, los llevó a esta decisión.</w:t>
      </w:r>
    </w:p>
    <w:p>
      <w:pPr/>
      <w:r>
        <w:rPr>
          <w:lang w:val="es_ES" w:bidi="es_ES"/>
        </w:rPr>
      </w:r>
      <w:r>
        <w:rPr>
          <w:lang w:val="es_ES" w:bidi="es_ES"/>
        </w:rPr>
        <w:t>Las cuatro reglas son las mismas reglas sugeridas anteriormente por Santiago. Los creyentes gentiles no deben comer comida sacrificada a los ídolos. Esto se refiere a los animales que los sacerdotes sacrificaban a los falsos dioses y luego compartían con los adoradores. Los creyentes gentiles no podían beber sangre ni comer comida hecha con sangre. No podían comer animales estrangulados cocinados sin drenar su sangre. Y, finalmente, necesitaban mantenerse alejados de la inmoralidad sexual, o de cualquier actividad sexual fuera del matrimonio. Siguiendo estas cuatro reglas, los creyentes gentiles podrían tener comunión con los creyentes judíos. Las cuatro reglas no eran un requisito para la salvación. Los líderes de la iglesia judía en Jerusalén requerían estas cuatro reglas porque se sabía que los gentiles adoraban ídolos y cometían pecados sexuales. Estas acciones evitaban que los judíos pudieran adorar a Dios, por lo que al hacerlas requisitos para los creyentes gentiles, tanto los creyentes judíos como los gentiles podrían adorar a Dios juntos. La iglesia de Jerusalén les dice a los creyentes de Antioquía que si hacen estas cosas, prosperarán. La iglesia termina la carta con un "adiós", que significa "sean fuertes", y era una manera normal de terminar las cartas en ese tiempo.</w:t>
      </w:r>
    </w:p>
    <w:p>
      <w:pPr/>
      <w:r>
        <w:rPr>
          <w:lang w:val="es_ES" w:bidi="es_ES"/>
        </w:rPr>
      </w:r>
      <w:r>
        <w:rPr>
          <w:lang w:val="es_ES" w:bidi="es_ES"/>
        </w:rPr>
        <w:t>Judas y Silas, junto con Pablo y Bernabé, llevan la carta de Jerusalén a Antioquía, donde los creyentes se reunieron. Los creyentes gentiles están contentos de escuchar las noticias. Como recordarán, el mensaje de los primeros judíos que los visitaron era que necesitaban ser circuncidados, tal como dice la Ley de Moisés para ser salvos. Ahora, los creyentes no judíos se sienten aliviados de saber que ya no están bajo la carga de las leyes judías, incluida la circuncisión. Judas y Silas se quedan un tiempo y los alientan. Lucas los describe como profetas, o los que enseñan el mensaje de Dios a las personas. Los creyentes de Antioquía envían a Judas y Silas de regreso a Jerusalén diciendo "que la paz sea con ustedes". Esta era una despedida común. Mientras Judas y Silas informan la noticia de los creyentes de Antioquía que reciben la carta con alegría, Pablo y Bernabé se quedan en Antioquía. Ellos y otros creyentes continúan enseñando a los creyentes la palabra del Señor, o el mensaje de que Jesús es el Salvador Prometido.</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15:22–35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Los apóstoles y los ancianos están reunidos con toda la iglesia en Jerusalén. Los líderes eligen a Judas y Silas para ir con Pablo y Bernabé a Antioquía para entregar su carta.</w:t>
      </w:r>
    </w:p>
    <w:p>
      <w:pPr/>
      <w:r>
        <w:rPr>
          <w:lang w:val="es_ES" w:bidi="es_ES"/>
        </w:rPr>
      </w:r>
      <w:r>
        <w:rPr>
          <w:b/>
          <w:lang w:val="es_ES" w:bidi="es_ES"/>
        </w:rPr>
        <w:t>En la segunda escena:</w:t>
      </w:r>
      <w:r>
        <w:rPr>
          <w:lang w:val="es_ES" w:bidi="es_ES"/>
        </w:rPr>
        <w:t xml:space="preserve"> La carta dice: Nosotros, los apóstoles y los ancianos, hemos enviado a Judas y Silas con Pablo y Bernabé como nuestros representantes. Hablarán con ustedes. Escuchamos lo que los judíos le dijeron, y no estamos de acuerdo. Acordamos que no deben comer lo sacrificado a los ídolos, que no deben comer sangre ni lo que haya sido estrangulado, y que deben evitar la inmoralidad sexual. Si se hace esto, todo irá bien.</w:t>
      </w:r>
    </w:p>
    <w:p>
      <w:pPr/>
      <w:r>
        <w:rPr>
          <w:lang w:val="es_ES" w:bidi="es_ES"/>
        </w:rPr>
      </w:r>
      <w:r>
        <w:rPr>
          <w:b/>
          <w:lang w:val="es_ES" w:bidi="es_ES"/>
        </w:rPr>
        <w:t>En la tercera escena:</w:t>
      </w:r>
      <w:r>
        <w:rPr>
          <w:lang w:val="es_ES" w:bidi="es_ES"/>
        </w:rPr>
        <w:t xml:space="preserve"> Judas y Silas entregan la carta a Antioquía, donde está reunida la iglesia gentil. Los creyentes gentiles se regocijan por las noticias alentadoras. Judas y Silas se quedan para enseñar y alentar a los creyentes gentiles.</w:t>
      </w:r>
    </w:p>
    <w:p>
      <w:pPr/>
      <w:r>
        <w:rPr>
          <w:lang w:val="es_ES" w:bidi="es_ES"/>
        </w:rPr>
      </w:r>
      <w:r>
        <w:rPr>
          <w:b/>
          <w:lang w:val="es_ES" w:bidi="es_ES"/>
        </w:rPr>
        <w:t>En la cuarta escena:</w:t>
      </w:r>
      <w:r>
        <w:rPr>
          <w:lang w:val="es_ES" w:bidi="es_ES"/>
        </w:rPr>
        <w:t xml:space="preserve"> Judas y Silas son enviados para regresar a Jerusalén. Pablo y Bernabé se quedan en Antioquía para enseñar la palabra de Dios.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Ancianos</w:t>
      </w:r>
    </w:p>
    <w:p>
      <w:pPr>
        <w:pStyle w:val="ListBullet"/>
        <w:spacing w:line="240" w:lineRule="auto"/>
        <w:ind w:left="720"/>
      </w:pPr>
      <w:r>
        <w:rPr>
          <w:lang w:val="es_ES" w:bidi="es_ES"/>
        </w:rPr>
      </w:r>
      <w:r>
        <w:rPr>
          <w:lang w:val="es_ES" w:bidi="es_ES"/>
        </w:rPr>
        <w:t>Iglesia en Jerusalén</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Judas</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Creyentes gentiles en Antioquía</w:t>
      </w:r>
    </w:p>
    <w:p>
      <w:pPr>
        <w:pStyle w:val="ListBullet"/>
        <w:spacing w:line="240" w:lineRule="auto"/>
        <w:ind w:left="720"/>
      </w:pPr>
      <w:r>
        <w:rPr>
          <w:lang w:val="es_ES" w:bidi="es_ES"/>
        </w:rPr>
      </w:r>
      <w:r>
        <w:rPr>
          <w:lang w:val="es_ES" w:bidi="es_ES"/>
        </w:rPr>
        <w:t>Judíos que confundieron a los creyentes gentiles</w:t>
      </w:r>
    </w:p>
    <w:p>
      <w:pPr/>
      <w:r>
        <w:rPr>
          <w:lang w:val="es_ES" w:bidi="es_ES"/>
        </w:rPr>
      </w:r>
      <w:r>
        <w:rPr>
          <w:lang w:val="es_ES" w:bidi="es_ES"/>
        </w:rPr>
        <w:t>Como grupo, pongan atención a estas partes de la ambientación del pasaje:</w:t>
      </w:r>
    </w:p>
    <w:p>
      <w:pPr/>
      <w:r>
        <w:rPr>
          <w:lang w:val="es_ES" w:bidi="es_ES"/>
        </w:rPr>
      </w:r>
      <w:r>
        <w:rPr>
          <w:lang w:val="es_ES" w:bidi="es_ES"/>
        </w:rPr>
        <w:t>Es importante recordar que los creyentes judíos de Judea vinieron a enseñar a los creyentes gentiles en Antioquía algún tiempo antes. Les dijeron a los creyentes gentiles que tenían que ser circuncidados para que Jesús los salvara. Esto no era lo que Pablo había enseñado a los creyentes, por lo que estaban preocupados.</w:t>
      </w:r>
    </w:p>
    <w:p>
      <w:pPr/>
      <w:r>
        <w:rPr>
          <w:lang w:val="es_ES" w:bidi="es_ES"/>
        </w:rPr>
      </w:r>
      <w:r>
        <w:rPr>
          <w:lang w:val="es_ES" w:bidi="es_ES"/>
        </w:rPr>
        <w:t>En Jerusalén, los apóstoles y los líderes acordaron no recargar a los creyentes gentiles con los requisitos adicionales de las leyes judías. Esto significa que no estarían obligados a seguir las leyes que Dios le dio a Moisés.</w:t>
      </w:r>
    </w:p>
    <w:p>
      <w:pPr/>
      <w:r>
        <w:rPr>
          <w:lang w:val="es_ES" w:bidi="es_ES"/>
        </w:rPr>
      </w:r>
      <w:r>
        <w:rPr>
          <w:lang w:val="es_ES" w:bidi="es_ES"/>
        </w:rPr>
        <w:t>Al comenzar este pasaje, Santiago acaba de explicar lo que los creyentes judíos requerirían de los creyentes no judíos. Lucas usa una palabra que nos muestra que la acción de enviar la carta fue resultado del acuerdo al que llegaron los ancianos y toda la iglesia: no requerirían que los creyentes gentiles siguieran las leyes judías. La iglesia de Jerusalén decidió enviar la carta con Judas y Silas. Regresarían con Pablo y Bernabé como representantes de la iglesia de Jerusalén a Antioquía.</w:t>
      </w:r>
    </w:p>
    <w:p>
      <w:pPr/>
      <w:r>
        <w:rPr>
          <w:lang w:val="es_ES" w:bidi="es_ES"/>
        </w:rPr>
      </w:r>
      <w:r>
        <w:rPr>
          <w:lang w:val="es_ES" w:bidi="es_ES"/>
        </w:rPr>
        <w:t>Deténganse aquí y conversen sobre esta pregunta en grupo: Describan un momento en que las personas con autoridad tomaron una decisión importante en el lugar donde viven. ¿Cómo mostraron lo que iban a hacer a continuación para llevar a cabo esa decisión? Pausen este audio aquí.</w:t>
      </w:r>
    </w:p>
    <w:p>
      <w:pPr/>
      <w:r>
        <w:rPr>
          <w:lang w:val="es_ES" w:bidi="es_ES"/>
        </w:rPr>
      </w:r>
      <w:r>
        <w:rPr>
          <w:lang w:val="es_ES" w:bidi="es_ES"/>
        </w:rPr>
        <w:t>La carta comienza con la palabra "saludos". Entonces introduce a los remitentes de la carta y a las personas que recibirán la carta. Al mencionar a los que llevaron la carta, la iglesia de Jerusalén les está dando autoridad a Judas y Silas y los está validando.</w:t>
      </w:r>
    </w:p>
    <w:p>
      <w:pPr/>
      <w:r>
        <w:rPr>
          <w:lang w:val="es_ES" w:bidi="es_ES"/>
        </w:rPr>
      </w:r>
      <w:r>
        <w:rPr>
          <w:lang w:val="es_ES" w:bidi="es_ES"/>
        </w:rPr>
        <w:t>Al principio, la iglesia de Jerusalén explica la causa de escribir la carta. Los apóstoles se enteraron de que algunos falsos maestros habían confundido a la iglesia de Antioquía. Usan la frase "preocupó sus mentes". Esta expresión muestra la frustración de la iglesia de Jerusalén con los hombres que intentaron obligar a los creyentes gentiles a seguir las leyes judías.</w:t>
      </w:r>
    </w:p>
    <w:p>
      <w:pPr/>
      <w:r>
        <w:rPr>
          <w:lang w:val="es_ES" w:bidi="es_ES"/>
        </w:rPr>
      </w:r>
      <w:r>
        <w:rPr>
          <w:lang w:val="es_ES" w:bidi="es_ES"/>
        </w:rPr>
        <w:t>Debido a esta confusión, decidieron seleccionar a dos hombres para regresar con Pablo y Bernabé. La iglesia de Jerusalén le dio a Judas y Silas autoridad enviándolos para leer la carta en voz alta a los creyentes de Antioquía y explicar el acuerdo.</w:t>
      </w:r>
    </w:p>
    <w:p>
      <w:pPr/>
      <w:r>
        <w:rPr>
          <w:lang w:val="es_ES" w:bidi="es_ES"/>
        </w:rPr>
      </w:r>
      <w:r>
        <w:rPr>
          <w:lang w:val="es_ES" w:bidi="es_ES"/>
        </w:rPr>
        <w:t>Entonces la carta da cuatro decretos o reglas y explica lo que los creyentes gentiles no deben hacer si quieren tener comunión con creyentes judíos. La carta termina con la palabra "Adiós".</w:t>
      </w:r>
    </w:p>
    <w:p>
      <w:pPr/>
      <w:r>
        <w:rPr>
          <w:lang w:val="es_ES" w:bidi="es_ES"/>
        </w:rPr>
      </w:r>
      <w:r>
        <w:rPr>
          <w:lang w:val="es_ES" w:bidi="es_ES"/>
        </w:rPr>
        <w:t>Entonces la iglesia de Jerusalén envía a Judas y Silas a Antioquía. Viajan con Pablo y Bernabé. El grupo viaja "abajo de Jerusalén" a Antioquía, ya que Jerusalén era considerada la ciudad más importante y porque tenía una altitud más alta que otras ciudades.</w:t>
      </w:r>
    </w:p>
    <w:p>
      <w:pPr/>
      <w:r>
        <w:rPr>
          <w:lang w:val="es_ES" w:bidi="es_ES"/>
        </w:rPr>
      </w:r>
      <w:r>
        <w:rPr>
          <w:lang w:val="es_ES" w:bidi="es_ES"/>
        </w:rPr>
        <w:t>Cuando Judas y Silas llegan, los creyentes están reunidos. Judas y Silas entregan la carta. Esto significa que leyeron o recitaron la carta en voz alta a los creyentes de Antioquía como representantes oficiales de la iglesia de Jerusalén. Los creyentes gentiles se regocijaron porque la carta era de aliento.</w:t>
      </w:r>
    </w:p>
    <w:p>
      <w:pPr/>
      <w:r>
        <w:rPr>
          <w:lang w:val="es_ES" w:bidi="es_ES"/>
        </w:rPr>
      </w:r>
      <w:r>
        <w:rPr>
          <w:lang w:val="es_ES" w:bidi="es_ES"/>
        </w:rPr>
        <w:t>Judas y Silas se quedaron algunos días en Antioquía alentando y enseñando a las personas, luego regresaron a Jerusalén. Los creyentes envían a Judas y Silas en paz. "Ve en paz" era una manera normal en que los creyentes se despedían.</w:t>
      </w:r>
    </w:p>
    <w:p>
      <w:pPr/>
      <w:r>
        <w:rPr>
          <w:lang w:val="es_ES" w:bidi="es_ES"/>
        </w:rPr>
      </w:r>
      <w:r>
        <w:rPr>
          <w:lang w:val="es_ES" w:bidi="es_ES"/>
        </w:rPr>
        <w:t>Pablo, Bernabé y otros se quedan en Antioquía para continuar enseñando a los creyentes sobre Jesús.</w:t>
      </w:r>
    </w:p>
    <w:p>
      <w:pPr/>
      <w:r>
        <w:rPr>
          <w:lang w:val="es_ES" w:bidi="es_ES"/>
        </w:rPr>
      </w:r>
      <w:r>
        <w:rPr>
          <w:lang w:val="es_ES" w:bidi="es_ES"/>
        </w:rPr>
        <w:t>Ahora, el grupo debe crear un guion gráfico, dibujar o usar objetos para visualizar el pasaje y la acción en él.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15:22–35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Apóstoles</w:t>
      </w:r>
    </w:p>
    <w:p>
      <w:pPr>
        <w:pStyle w:val="ListBullet"/>
        <w:spacing w:line="240" w:lineRule="auto"/>
        <w:ind w:left="720"/>
      </w:pPr>
      <w:r>
        <w:rPr>
          <w:lang w:val="es_ES" w:bidi="es_ES"/>
        </w:rPr>
      </w:r>
      <w:r>
        <w:rPr>
          <w:lang w:val="es_ES" w:bidi="es_ES"/>
        </w:rPr>
        <w:t>Ancianos</w:t>
      </w:r>
    </w:p>
    <w:p>
      <w:pPr>
        <w:pStyle w:val="ListBullet"/>
        <w:spacing w:line="240" w:lineRule="auto"/>
        <w:ind w:left="720"/>
      </w:pPr>
      <w:r>
        <w:rPr>
          <w:lang w:val="es_ES" w:bidi="es_ES"/>
        </w:rPr>
      </w:r>
      <w:r>
        <w:rPr>
          <w:lang w:val="es_ES" w:bidi="es_ES"/>
        </w:rPr>
        <w:t>Iglesia en Jerusalén</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Judas</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Creyentes gentiles en Antioquía</w:t>
      </w:r>
    </w:p>
    <w:p>
      <w:pPr>
        <w:pStyle w:val="ListBullet"/>
        <w:spacing w:line="240" w:lineRule="auto"/>
        <w:ind w:left="720"/>
      </w:pPr>
      <w:r>
        <w:rPr>
          <w:lang w:val="es_ES" w:bidi="es_ES"/>
        </w:rPr>
      </w:r>
      <w:r>
        <w:rPr>
          <w:lang w:val="es_ES" w:bidi="es_ES"/>
        </w:rPr>
        <w:t>Judíos que confundieron a los creyentes gentiles</w:t>
      </w:r>
    </w:p>
    <w:p>
      <w:pPr/>
      <w:r>
        <w:rPr>
          <w:lang w:val="es_ES" w:bidi="es_ES"/>
        </w:rPr>
      </w:r>
      <w:r>
        <w:rPr>
          <w:lang w:val="es_ES" w:bidi="es_ES"/>
        </w:rPr>
        <w:t>En grupo, actúen el texto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actuar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como los apóstoles, los ancianos y toda la iglesia en Jerusalén acordando enviar a Judas y Silas con Pablo y Bernabé a Antioquía. Quieren que Judas y Silas lleven la carta a los creyentes gentiles que viven allí.</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Pregúntale a la persona que interpreta a Silas: "¿Qué está sintiendo o pensando?" La persona podría responder cosas como "Me siento honrado de que me hayan elegido para ser su representante" o "Determinado. Quiero que nuestros hermanos gentiles sepan que los amamos y que no vivan bajo el peso de la ley", o "Disfruto viajando con Pablo." Es inspirador".</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alguien escribiendo la carta en voz alta mientras, en segundo plano, otras personas actúan lo que dice la carta. Actúen como los apóstoles y los ancianos que escuchan cómo alguien estaba enseñando y confundiendo a los creyentes gentiles. Los apóstoles y los ancianos envían a Judas y Silas para explicar su decisión a los creyentes gentiles: que deben abstenerse de comer sacrificios dados a los ídolos, de comer sangre, de comer animales estrangulados y de actos de inmoralidad sexual.</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Pregúntale a la persona que interpreta a un apóstol: "¿Qué está sintiendo o pensando?" La persona podría responder cosas como "Me alegra que el Espíritu Santo nos haya ayudado a tomar una decisión", o "Me preocupa que haya judíos difundiendo mentiras y haciendo que nuestros hermanos duden", o "Estoy agradecido por la manera en que Dios le dio a Pablo el regalo de ser un gran maestro".</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Judas y Silas viajando a Antioquía con Pablo y Bernabé. Judas y Silas reúnen a los creyentes y les leen en voz alta la carta. Los creyentes escuchan la lectura y se animan. Judas y Silas también los alentaron enseñándoles.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Pregúntale a la persona que interpreta a un creyente gentil: "¿Qué está sintiendo o pensando?" La persona podría responder cosas como "Aliviada". Estaba preocupado de tener que ser circuncidado", o "Libre. Estoy muy agradecido de que Jesús nos haya liberado del pecado y de la ley", o "¡Ahora tiene sentido! Estoy dispuesto a cambiar cómo estaba viviendo para estar en comunidad con mis hermanos judíos".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la iglesia de Antioquía enviando a Judas y Silas de regreso a Jerusalén en paz. Pablo y Bernabé se quedan y predican la palabra de Dios.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15:22–35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Los </w:t>
      </w:r>
      <w:r>
        <w:rPr>
          <w:b/>
          <w:lang w:val="es_ES" w:bidi="es_ES"/>
        </w:rPr>
        <w:t>apóstoles</w:t>
      </w:r>
      <w:r>
        <w:rPr>
          <w:lang w:val="es_ES" w:bidi="es_ES"/>
        </w:rPr>
        <w:t xml:space="preserve"> y los </w:t>
      </w:r>
      <w:r>
        <w:rPr>
          <w:b/>
          <w:lang w:val="es_ES" w:bidi="es_ES"/>
        </w:rPr>
        <w:t>ancianos</w:t>
      </w:r>
      <w:r>
        <w:rPr>
          <w:lang w:val="es_ES" w:bidi="es_ES"/>
        </w:rPr>
        <w:t xml:space="preserve"> están reunidos en Jerusalén con toda la iglesia. Los apóstoles son nombrados por Jesús mismo como sus representantes. Predican las buenas nuevas, fueron fundadores de la iglesia, tenían autoridad espiritual en la iglesia y fueron testigos del hecho de que Dios resucitó a Jesús de entre los muertos. Ancianos se refiere a los líderes en la iglesia que ayudan a la comunidad de la iglesia a convivir bien. Usen la misma palabra o frase para apóstoles y ancianos que usaron en los pasajes anteriores. Para obtener más información sobre </w:t>
      </w:r>
      <w:r>
        <w:rPr>
          <w:lang w:val="es_ES" w:bidi="es_ES"/>
        </w:rPr>
        <w:t>apóstoles</w:t>
      </w:r>
      <w:r>
        <w:rPr>
          <w:lang w:val="es_ES" w:bidi="es_ES"/>
        </w:rPr>
        <w:t xml:space="preserve"> o </w:t>
      </w:r>
      <w:r>
        <w:rPr>
          <w:lang w:val="es_ES" w:bidi="es_ES"/>
        </w:rPr>
        <w:t>ancianos</w:t>
      </w:r>
      <w:r>
        <w:rPr>
          <w:lang w:val="es_ES" w:bidi="es_ES"/>
        </w:rPr>
        <w:t>, consulten el Glosario Principal.</w:t>
      </w:r>
    </w:p>
    <w:p>
      <w:pPr/>
      <w:r>
        <w:rPr>
          <w:lang w:val="es_ES" w:bidi="es_ES"/>
        </w:rPr>
      </w:r>
      <w:r>
        <w:rPr>
          <w:lang w:val="es_ES" w:bidi="es_ES"/>
        </w:rPr>
        <w:t xml:space="preserve">La expresión "toda la </w:t>
      </w:r>
      <w:r>
        <w:rPr>
          <w:b/>
          <w:lang w:val="es_ES" w:bidi="es_ES"/>
        </w:rPr>
        <w:t>iglesia</w:t>
      </w:r>
      <w:r>
        <w:rPr>
          <w:lang w:val="es_ES" w:bidi="es_ES"/>
        </w:rPr>
        <w:t xml:space="preserve">" no se refiere a un edificio, sino a un grupo de creyentes que viven en un lugar. En este caso, toda la iglesia se refiere a los creyentes en Jerusalén. Usen la misma palabra o frase para iglesia que usaron en los pasajes anteriores. Para obtener más información sobre la </w:t>
      </w:r>
      <w:r>
        <w:rPr>
          <w:lang w:val="es_ES" w:bidi="es_ES"/>
        </w:rPr>
        <w:t>iglesia</w:t>
      </w:r>
      <w:r>
        <w:rPr>
          <w:lang w:val="es_ES" w:bidi="es_ES"/>
        </w:rPr>
        <w:t>, consulten el Glosario Principal.</w:t>
      </w:r>
    </w:p>
    <w:p>
      <w:pPr/>
      <w:r>
        <w:rPr>
          <w:lang w:val="es_ES" w:bidi="es_ES"/>
        </w:rPr>
      </w:r>
      <w:r>
        <w:rPr>
          <w:lang w:val="es_ES" w:bidi="es_ES"/>
        </w:rPr>
        <w:t xml:space="preserve">La iglesia de Jerusalén elige a Judas y Silas de los hermanos, o los creyentes que vivían en esa área, para llevar su carta a los </w:t>
      </w:r>
      <w:r>
        <w:rPr>
          <w:b/>
          <w:lang w:val="es_ES" w:bidi="es_ES"/>
        </w:rPr>
        <w:t>creyentes gentiles</w:t>
      </w:r>
      <w:r>
        <w:rPr>
          <w:lang w:val="es_ES" w:bidi="es_ES"/>
        </w:rPr>
        <w:t xml:space="preserve"> en Antioquía. Gentil se refiere a cualquier persona no judía. Después de Pentecostés, un creyente era una manera común de referirse a una persona que confiaba en Jesús y lo seguía. La palabra griega usada en realidad significa "hermano", que se refiere a los creyentes en Jesús, pero pueden usar creyente en su traducción. Usen la misma palabra o frase para gentil y creyente que usaron en los pasajes anteriores. Para obtener más información sobre </w:t>
      </w:r>
      <w:r>
        <w:rPr>
          <w:lang w:val="es_ES" w:bidi="es_ES"/>
        </w:rPr>
        <w:t>gentiles</w:t>
      </w:r>
      <w:r>
        <w:rPr>
          <w:lang w:val="es_ES" w:bidi="es_ES"/>
        </w:rPr>
        <w:t xml:space="preserve"> o </w:t>
      </w:r>
      <w:r>
        <w:rPr>
          <w:lang w:val="es_ES" w:bidi="es_ES"/>
        </w:rPr>
        <w:t>creyentes</w:t>
      </w:r>
      <w:r>
        <w:rPr>
          <w:lang w:val="es_ES" w:bidi="es_ES"/>
        </w:rPr>
        <w:t>, consulten el Glosario Principal.</w:t>
      </w:r>
    </w:p>
    <w:p>
      <w:pPr/>
      <w:r>
        <w:rPr>
          <w:lang w:val="es_ES" w:bidi="es_ES"/>
        </w:rPr>
      </w:r>
      <w:r>
        <w:rPr>
          <w:lang w:val="es_ES" w:bidi="es_ES"/>
        </w:rPr>
        <w:t xml:space="preserve">La iglesia de Jerusalén ama a Pablo y a Bernabé y los describe como hombres que han arriesgado sus vidas por el nombre del </w:t>
      </w:r>
      <w:r>
        <w:rPr>
          <w:b/>
          <w:lang w:val="es_ES" w:bidi="es_ES"/>
        </w:rPr>
        <w:t>Señor</w:t>
      </w:r>
      <w:r>
        <w:rPr>
          <w:lang w:val="es_ES" w:bidi="es_ES"/>
        </w:rPr>
        <w:t xml:space="preserve"> </w:t>
      </w:r>
      <w:r>
        <w:rPr>
          <w:b/>
          <w:lang w:val="es_ES" w:bidi="es_ES"/>
        </w:rPr>
        <w:t>Jesucristo</w:t>
      </w:r>
      <w:r>
        <w:rPr>
          <w:lang w:val="es_ES" w:bidi="es_ES"/>
        </w:rPr>
        <w:t xml:space="preserve">. "Señor" significa que creen que Jesús es Dios, mientras que "Cristo" es un título para la persona que Dios eligió para enviar como rey y salvador. Usen la misma palabra o frase para Señor y Cristo que usaron en los pasajes anteriores. Para obtener más información sobre el </w:t>
      </w:r>
      <w:r>
        <w:rPr>
          <w:lang w:val="es_ES" w:bidi="es_ES"/>
        </w:rPr>
        <w:t>Señor</w:t>
      </w:r>
      <w:r>
        <w:rPr>
          <w:lang w:val="es_ES" w:bidi="es_ES"/>
        </w:rPr>
        <w:t xml:space="preserve"> o </w:t>
      </w:r>
      <w:r>
        <w:rPr>
          <w:lang w:val="es_ES" w:bidi="es_ES"/>
        </w:rPr>
        <w:t>Cristo</w:t>
      </w:r>
      <w:r>
        <w:rPr>
          <w:lang w:val="es_ES" w:bidi="es_ES"/>
        </w:rPr>
        <w:t>, consulten el Glosario Principal.</w:t>
      </w:r>
    </w:p>
    <w:p>
      <w:pPr/>
      <w:r>
        <w:rPr>
          <w:lang w:val="es_ES" w:bidi="es_ES"/>
        </w:rPr>
      </w:r>
      <w:r>
        <w:rPr>
          <w:lang w:val="es_ES" w:bidi="es_ES"/>
        </w:rPr>
        <w:t xml:space="preserve">La iglesia de Jerusalén dice que la decisión que han tomado le pareció buena al </w:t>
      </w:r>
      <w:r>
        <w:rPr>
          <w:b/>
          <w:lang w:val="es_ES" w:bidi="es_ES"/>
        </w:rPr>
        <w:t>Espíritu Santo</w:t>
      </w:r>
      <w:r>
        <w:rPr>
          <w:lang w:val="es_ES" w:bidi="es_ES"/>
        </w:rPr>
        <w:t xml:space="preserve">. El Espíritu Santo se refiere al Espíritu de Dios. En el Nuevo Testamento, Dios da el Espíritu Santo para que viva en todos cuando creen en Jesús como su Salvador. El Espíritu Santo renueva a una persona y la ayuda a vivir una vida agradable a Dios. Usen la misma palabra o frase para el Espíritu Santo que usaron en los pasajes anteriores. Para obtener más información sobre el </w:t>
      </w:r>
      <w:r>
        <w:rPr>
          <w:lang w:val="es_ES" w:bidi="es_ES"/>
        </w:rPr>
        <w:t>Espíritu Santo</w:t>
      </w:r>
      <w:r>
        <w:rPr>
          <w:lang w:val="es_ES" w:bidi="es_ES"/>
        </w:rPr>
        <w:t>, consulten el Glosario Principal.</w:t>
      </w:r>
    </w:p>
    <w:p>
      <w:pPr/>
      <w:r>
        <w:rPr>
          <w:lang w:val="es_ES" w:bidi="es_ES"/>
        </w:rPr>
      </w:r>
      <w:r>
        <w:rPr>
          <w:lang w:val="es_ES" w:bidi="es_ES"/>
        </w:rPr>
        <w:t xml:space="preserve">Uno de los cuatro términos para que los creyentes gentiles tengan comunión con los creyentes judíos es que no comerán sacrificios a </w:t>
      </w:r>
      <w:r>
        <w:rPr>
          <w:b/>
          <w:lang w:val="es_ES" w:bidi="es_ES"/>
        </w:rPr>
        <w:t>los ídolos</w:t>
      </w:r>
      <w:r>
        <w:rPr>
          <w:lang w:val="es_ES" w:bidi="es_ES"/>
        </w:rPr>
        <w:t xml:space="preserve">. Un ídolo es una imagen hecha por manos humanas, como una estatua u otra representación física de un dios que es adorado en lugar del único verdadero Dios Creador. Usen la misma palabra o frase para ídolos que usaron en los pasajes anteriores. Para obtener más información sobre el </w:t>
      </w:r>
      <w:r>
        <w:rPr>
          <w:lang w:val="es_ES" w:bidi="es_ES"/>
        </w:rPr>
        <w:t>ídolo</w:t>
      </w:r>
      <w:r>
        <w:rPr>
          <w:lang w:val="es_ES" w:bidi="es_ES"/>
        </w:rPr>
        <w:t>, consulten el Glosario Principal.</w:t>
      </w:r>
    </w:p>
    <w:p>
      <w:pPr/>
      <w:r>
        <w:rPr>
          <w:lang w:val="es_ES" w:bidi="es_ES"/>
        </w:rPr>
      </w:r>
      <w:r>
        <w:rPr>
          <w:lang w:val="es_ES" w:bidi="es_ES"/>
        </w:rPr>
        <w:t xml:space="preserve">Otro requisito para los creyentes gentiles era que deberían evitar la inmoralidad sexual. </w:t>
      </w:r>
      <w:r>
        <w:rPr>
          <w:b/>
          <w:lang w:val="es_ES" w:bidi="es_ES"/>
        </w:rPr>
        <w:t>La inmoralidad sexual</w:t>
      </w:r>
      <w:r>
        <w:rPr>
          <w:lang w:val="es_ES" w:bidi="es_ES"/>
        </w:rPr>
        <w:t xml:space="preserve"> se refiere a cualquier actividad sexual fuera del matrimonio. Este comportamiento pecaminoso evitaría que los creyentes gentiles pudieran adorar a Dios con los creyentes judíos.</w:t>
      </w:r>
    </w:p>
    <w:p>
      <w:pPr/>
      <w:r>
        <w:rPr>
          <w:lang w:val="es_ES" w:bidi="es_ES"/>
        </w:rPr>
      </w:r>
      <w:r>
        <w:rPr>
          <w:lang w:val="es_ES" w:bidi="es_ES"/>
        </w:rPr>
        <w:t>Deténganse aquí y conversen sobre esta pregunta en grupo: ¿Qué comportamientos solo son apropiados en el matrimonio en su cultura? ¿Cómo describen esto cuando hablan de estos temas en un entorno público? Entonces, conversen en grupo sobre la palabra o frase que usarán para inmoralidad sexual. Si ya han traducido esta palabra en otro libro de la Biblia, usen la misma palabra que han usado allí. Pausen este audio aquí.</w:t>
      </w:r>
    </w:p>
    <w:p>
      <w:pPr/>
      <w:r>
        <w:rPr>
          <w:lang w:val="es_ES" w:bidi="es_ES"/>
        </w:rPr>
      </w:r>
      <w:r>
        <w:rPr>
          <w:lang w:val="es_ES" w:bidi="es_ES"/>
        </w:rPr>
        <w:t xml:space="preserve">Lucas describe a Judas y Silas como </w:t>
      </w:r>
      <w:r>
        <w:rPr>
          <w:b/>
          <w:lang w:val="es_ES" w:bidi="es_ES"/>
        </w:rPr>
        <w:t>profetas</w:t>
      </w:r>
      <w:r>
        <w:rPr>
          <w:lang w:val="es_ES" w:bidi="es_ES"/>
        </w:rPr>
        <w:t xml:space="preserve">, o mensajeros de Dios. Dios habló a sus profetas a través de visiones o sueños y los profetas dieron el mensaje de Dios a las personas en nombre de Dios. Usen la misma palabra o frase para profeta que usaron en los pasajes anteriores. Para obtener más información sobre </w:t>
      </w:r>
      <w:r>
        <w:rPr>
          <w:lang w:val="es_ES" w:bidi="es_ES"/>
        </w:rPr>
        <w:t>profeta</w:t>
      </w:r>
      <w:r>
        <w:rPr>
          <w:lang w:val="es_ES" w:bidi="es_ES"/>
        </w:rPr>
        <w:t>, consulten el Glosario Principal.</w:t>
      </w:r>
    </w:p>
    <w:p>
      <w:pPr/>
      <w:r>
        <w:rPr>
          <w:lang w:val="es_ES" w:bidi="es_ES"/>
        </w:rPr>
      </w:r>
      <w:r>
        <w:rPr>
          <w:lang w:val="es_ES" w:bidi="es_ES"/>
        </w:rPr>
        <w:t xml:space="preserve">Pablo y Bernabé se quedaron en Antioquía y continuaron predicando la </w:t>
      </w:r>
      <w:r>
        <w:rPr>
          <w:b/>
          <w:lang w:val="es_ES" w:bidi="es_ES"/>
        </w:rPr>
        <w:t>palabra del Señor</w:t>
      </w:r>
      <w:r>
        <w:rPr>
          <w:lang w:val="es_ES" w:bidi="es_ES"/>
        </w:rPr>
        <w:t xml:space="preserve">. Esto se refiere al evangelio, o las buenas nuevas de que Jesús es el Salvador prometido de Dios. Usen la misma palabra o frase para la palabra del Señor que usaron en los pasajes anteriores. Para obtener más información sobre la </w:t>
      </w:r>
      <w:r>
        <w:rPr>
          <w:lang w:val="es_ES" w:bidi="es_ES"/>
        </w:rPr>
        <w:t>Palabra</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15:36–41</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15:36–41 y guárdenlo en sus corazones.</w:t>
      </w:r>
    </w:p>
    <w:p>
      <w:pPr/>
      <w:r>
        <w:rPr>
          <w:lang w:val="es_ES" w:bidi="es_ES"/>
        </w:rPr>
      </w:r>
      <w:r>
        <w:rPr>
          <w:lang w:val="es_ES" w:bidi="es_ES"/>
        </w:rPr>
        <w:t>Escuchen una versión en audio de Hechos 15:36–41 tres veces, en tres traducciones diferentes, de ser posible. Luego, de forma grupal,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es lo que este pasaje nos dice acerca de las personas?</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15:36–41 en la traducción que sea más fácil de entender.</w:t>
      </w:r>
    </w:p>
    <w:p>
      <w:pPr/>
      <w:r>
        <w:rPr>
          <w:lang w:val="es_ES" w:bidi="es_ES"/>
        </w:rPr>
      </w:r>
      <w:r>
        <w:rPr>
          <w:lang w:val="es_ES" w:bidi="es_ES"/>
        </w:rPr>
        <w:t>Anteriormente, Pablo y Bernabé se quedaron en Antioquía para alentar a los creyentes no judíos allí después de que recibieron la carta de la iglesia de Jerusalén. Los creyentes estaban alegres de escuchar que no tenían que ser circuncidados y que no tenían que vivir de acuerdo con la ley judía. Ahora, Pablo quiere viajar con Bernabé para verificar otras áreas donde han predicado anteriormente. Debido a un desacuerdo, Pablo y Bernabé viajan por caminos separados.</w:t>
      </w:r>
    </w:p>
    <w:p>
      <w:pPr/>
      <w:r>
        <w:rPr>
          <w:lang w:val="es_ES" w:bidi="es_ES"/>
        </w:rPr>
      </w:r>
      <w:r>
        <w:rPr>
          <w:lang w:val="es_ES" w:bidi="es_ES"/>
        </w:rPr>
        <w:t>Como sabemos, Pablo y Bernabé están en Antioquía. Se quedaron en Antioquía para alentar a los creyentes no judíos allí y para enseñarles más sobre Jesús. Después de varios días, Pablo le sugiere a Bernabé que viajen a los lugares donde habían predicado anteriormente la palabra del Señor, o compartido sobre Jesús. Pablo quiere ver cómo les está yendo a los nuevos creyentes, o averiguar lo bien que están siguiendo a Jesús. Una vez que Pablo visitó a los creyentes para ver cómo estaban, podía alentarlos, enseñarles o corregirlos según fuera necesario.</w:t>
      </w:r>
    </w:p>
    <w:p>
      <w:pPr/>
      <w:r>
        <w:rPr>
          <w:lang w:val="es_ES" w:bidi="es_ES"/>
        </w:rPr>
      </w:r>
      <w:r>
        <w:rPr>
          <w:lang w:val="es_ES" w:bidi="es_ES"/>
        </w:rPr>
        <w:t>Deténganse aquí y conversen sobre esta pregunta en grupo: ¿Cómo se asegura un maestro o anciano de que los estudiantes o discípulos estén haciendo lo que se les ha enseñado? Describan cómo los creyentes se ayudan entre sí a hacer lo que acordaron hacer en su cultura. Pausen este audio aquí.</w:t>
      </w:r>
    </w:p>
    <w:p>
      <w:pPr/>
      <w:r>
        <w:rPr>
          <w:lang w:val="es_ES" w:bidi="es_ES"/>
        </w:rPr>
      </w:r>
      <w:r>
        <w:rPr>
          <w:lang w:val="es_ES" w:bidi="es_ES"/>
        </w:rPr>
        <w:t>Bernabé está de acuerdo con Pablo, pero quiere llevar a Juan Marcos con ellos en sus viajes. Juan Marcos es el primo de Bernabé; Juan era su nombre judío y Marcos era su nombre romano. Pablo está fuertemente en contra de la idea. Pablo le recuerda a Bernabé que Juan Marcos los dejó en medio de su viaje anterior. Recordarán que en Pamfilia, Juan Marcos dejó su trabajo y regresó a su hogar en Jerusalén.</w:t>
      </w:r>
    </w:p>
    <w:p>
      <w:pPr/>
      <w:r>
        <w:rPr>
          <w:lang w:val="es_ES" w:bidi="es_ES"/>
        </w:rPr>
      </w:r>
      <w:r>
        <w:rPr>
          <w:lang w:val="es_ES" w:bidi="es_ES"/>
        </w:rPr>
        <w:t xml:space="preserve">Deténganse aquí y busquen un mapa del </w:t>
      </w:r>
      <w:r>
        <w:rPr>
          <w:lang w:val="es_ES" w:bidi="es_ES"/>
        </w:rPr>
        <w:t>primer viaje de Pablo</w:t>
      </w:r>
      <w:r>
        <w:rPr>
          <w:lang w:val="es_ES" w:bidi="es_ES"/>
        </w:rPr>
        <w:t xml:space="preserve"> que resalte dónde se encuentra Pamfilia. Pausen este audio aquí.</w:t>
      </w:r>
    </w:p>
    <w:p>
      <w:pPr/>
      <w:r>
        <w:rPr>
          <w:lang w:val="es_ES" w:bidi="es_ES"/>
        </w:rPr>
      </w:r>
      <w:r>
        <w:rPr>
          <w:lang w:val="es_ES" w:bidi="es_ES"/>
        </w:rPr>
        <w:t>El trabajo se refiere a ir de ciudad en ciudad predicando que Jesús era el Salvador Prometido. Debido a la partida de Juan Marcos, Pablo no piensa que sea digno de ir con ellos en este viaje.</w:t>
      </w:r>
    </w:p>
    <w:p>
      <w:pPr/>
      <w:r>
        <w:rPr>
          <w:lang w:val="es_ES" w:bidi="es_ES"/>
        </w:rPr>
      </w:r>
      <w:r>
        <w:rPr>
          <w:lang w:val="es_ES" w:bidi="es_ES"/>
        </w:rPr>
        <w:t>Deténganse aquí y conversen sobre esta pregunta en grupo: ¿Cómo envía la comunidad a alguien para hacer un trabajo específico donde viven? Cuando Dios lleva a los creyentes a ir a otras ciudades o países para compartir sobre Jesús, ¿cómo los apoyan las iglesias donde vives? Pausen este audio aquí.</w:t>
      </w:r>
    </w:p>
    <w:p>
      <w:pPr/>
      <w:r>
        <w:rPr>
          <w:lang w:val="es_ES" w:bidi="es_ES"/>
        </w:rPr>
      </w:r>
      <w:r>
        <w:rPr>
          <w:lang w:val="es_ES" w:bidi="es_ES"/>
        </w:rPr>
        <w:t>Pablo y Bernabé estuvieron tan en desacuerdo que terminaron viajando por separado a diferentes lugares. No sabemos si estaban enojados o no. Pero sí sabemos que Pablo y Juan Marcos finalmente superaron sus diferencias, ya que Pablo más tarde hablaría bien de él como compañero de trabajo en sus cartas a las iglesias. Bernabé viajó con Juan Marcos en un barco a Chipre. Chipre se refiere a una isla grande en el mar Mediterráneo al oeste de Siria y era el lugar de origen de Bernabé.</w:t>
      </w:r>
    </w:p>
    <w:p>
      <w:pPr/>
      <w:r>
        <w:rPr>
          <w:lang w:val="es_ES" w:bidi="es_ES"/>
        </w:rPr>
      </w:r>
      <w:r>
        <w:rPr>
          <w:lang w:val="es_ES" w:bidi="es_ES"/>
        </w:rPr>
        <w:t xml:space="preserve">Deténganse aquí y miren un mapa de </w:t>
      </w:r>
      <w:r>
        <w:rPr>
          <w:lang w:val="es_ES" w:bidi="es_ES"/>
        </w:rPr>
        <w:t>Chipre en relación con Antioquía</w:t>
      </w:r>
      <w:r>
        <w:rPr>
          <w:lang w:val="es_ES" w:bidi="es_ES"/>
        </w:rPr>
        <w:t xml:space="preserve"> como grupo. Pausen este audio aquí.</w:t>
      </w:r>
    </w:p>
    <w:p>
      <w:pPr/>
      <w:r>
        <w:rPr>
          <w:lang w:val="es_ES" w:bidi="es_ES"/>
        </w:rPr>
      </w:r>
      <w:r>
        <w:rPr>
          <w:lang w:val="es_ES" w:bidi="es_ES"/>
        </w:rPr>
        <w:t>Mientras tanto, Pablo eligió a Silas para viajar con él. Como recordarán, Silas era uno de los dos hombres que los creyentes de Jerusalén eligieron como representante para entregar su carta a la iglesia de Antioquía. Los creyentes en Antioquía entregaron a Pablo y a Silas a la gracia del Señor. Esto significa que oraron por Pablo y Silas para que Dios los guiara y protegiera mientras viajaban.</w:t>
      </w:r>
    </w:p>
    <w:p>
      <w:pPr/>
      <w:r>
        <w:rPr>
          <w:lang w:val="es_ES" w:bidi="es_ES"/>
        </w:rPr>
      </w:r>
      <w:r>
        <w:rPr>
          <w:lang w:val="es_ES" w:bidi="es_ES"/>
        </w:rPr>
        <w:t>Pablo y Silas entonces viajaron hacia el norte a pie por Siria y Cilicia alentando a las iglesias, o grupos de creyentes, en cada ciudad a la que llegaron.</w:t>
      </w:r>
    </w:p>
    <w:p>
      <w:pPr/>
      <w:r>
        <w:rPr>
          <w:lang w:val="es_ES" w:bidi="es_ES"/>
        </w:rPr>
      </w:r>
      <w:r>
        <w:rPr>
          <w:lang w:val="es_ES" w:bidi="es_ES"/>
        </w:rPr>
        <w:t xml:space="preserve">Deténganse aquí y miren un mapa que muestre </w:t>
      </w:r>
      <w:r>
        <w:rPr>
          <w:lang w:val="es_ES" w:bidi="es_ES"/>
        </w:rPr>
        <w:t>Jerusalén y Antioquía</w:t>
      </w:r>
      <w:r>
        <w:rPr>
          <w:lang w:val="es_ES" w:bidi="es_ES"/>
        </w:rPr>
        <w:t xml:space="preserve"> en la provincia de Siria en conjunto.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15:36–41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Pablo y Bernabé están en Antioquía. Pablo le sugiere a Bernabé que deben viajar para visitar todas las iglesias donde han compartido anteriormente sobre Jesús. Bernabé está de acuerdo, pero quiere que Juan Marcos viaje con ellos. Pablo está fuertemente en desacuerdo.</w:t>
      </w:r>
    </w:p>
    <w:p>
      <w:pPr/>
      <w:r>
        <w:rPr>
          <w:lang w:val="es_ES" w:bidi="es_ES"/>
        </w:rPr>
      </w:r>
      <w:r>
        <w:rPr>
          <w:b/>
          <w:lang w:val="es_ES" w:bidi="es_ES"/>
        </w:rPr>
        <w:t>En la segunda escena:</w:t>
      </w:r>
      <w:r>
        <w:rPr>
          <w:lang w:val="es_ES" w:bidi="es_ES"/>
        </w:rPr>
        <w:t xml:space="preserve"> Pablo le recuerda a Bernabé lo que sucedió la última vez que viajaron con Juan Marcos. Juan Marcos ayuda a Pablo y a Bernabé mientras están viajando, luego cambia de opinión y se va a casa.</w:t>
      </w:r>
    </w:p>
    <w:p>
      <w:pPr/>
      <w:r>
        <w:rPr>
          <w:lang w:val="es_ES" w:bidi="es_ES"/>
        </w:rPr>
      </w:r>
      <w:r>
        <w:rPr>
          <w:b/>
          <w:lang w:val="es_ES" w:bidi="es_ES"/>
        </w:rPr>
        <w:t>En la tercera escena:</w:t>
      </w:r>
      <w:r>
        <w:rPr>
          <w:lang w:val="es_ES" w:bidi="es_ES"/>
        </w:rPr>
        <w:t xml:space="preserve"> Bernabé se separa de Pablo y viaja con Juan Marcos en barco a Chipre para visitar a los creyentes. Pablo elige a Silas para viajar con él. La iglesia de Antioquía ora por ellos antes de que se vayan en su viaje.</w:t>
      </w:r>
    </w:p>
    <w:p>
      <w:pPr/>
      <w:r>
        <w:rPr>
          <w:lang w:val="es_ES" w:bidi="es_ES"/>
        </w:rPr>
      </w:r>
      <w:r>
        <w:rPr>
          <w:b/>
          <w:lang w:val="es_ES" w:bidi="es_ES"/>
        </w:rPr>
        <w:t>En la cuarta escena:</w:t>
      </w:r>
      <w:r>
        <w:rPr>
          <w:lang w:val="es_ES" w:bidi="es_ES"/>
        </w:rPr>
        <w:t xml:space="preserve"> Pablo y Silas viajan a pie, caminando de ciudad en ciudad visitando a los creyentes en Siria y Cilicia.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Creyentes de Antioquía</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Juan Marcos</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Creyentes en Chipre</w:t>
      </w:r>
    </w:p>
    <w:p>
      <w:pPr>
        <w:pStyle w:val="ListBullet"/>
        <w:spacing w:line="240" w:lineRule="auto"/>
        <w:ind w:left="720"/>
      </w:pPr>
      <w:r>
        <w:rPr>
          <w:lang w:val="es_ES" w:bidi="es_ES"/>
        </w:rPr>
      </w:r>
      <w:r>
        <w:rPr>
          <w:lang w:val="es_ES" w:bidi="es_ES"/>
        </w:rPr>
        <w:t>Creyentes en Siria y Cilicia</w:t>
      </w:r>
    </w:p>
    <w:p>
      <w:pPr/>
      <w:r>
        <w:rPr>
          <w:lang w:val="es_ES" w:bidi="es_ES"/>
        </w:rPr>
      </w:r>
      <w:r>
        <w:rPr>
          <w:lang w:val="es_ES" w:bidi="es_ES"/>
        </w:rPr>
        <w:t>Como grupo, pongan atención a estas partes de la ambientación del pasaje:</w:t>
      </w:r>
    </w:p>
    <w:p>
      <w:pPr/>
      <w:r>
        <w:rPr>
          <w:lang w:val="es_ES" w:bidi="es_ES"/>
        </w:rPr>
      </w:r>
      <w:r>
        <w:rPr>
          <w:lang w:val="es_ES" w:bidi="es_ES"/>
        </w:rPr>
        <w:t>Es importante recordar que Pablo y Bernabé están en Antioquía con la iglesia de creyentes no judíos. La iglesia de Antioquía acaba de recibir la alegre noticia de Jerusalén de que no tendrán que vivir de acuerdo con las leyes judías. Pablo y Bernabé se quedaron con los creyentes para continuar enseñando sobre Jesús.</w:t>
      </w:r>
    </w:p>
    <w:p>
      <w:pPr/>
      <w:r>
        <w:rPr>
          <w:lang w:val="es_ES" w:bidi="es_ES"/>
        </w:rPr>
      </w:r>
      <w:r>
        <w:rPr>
          <w:lang w:val="es_ES" w:bidi="es_ES"/>
        </w:rPr>
        <w:t>Judas y Silas regresaron a Jerusalén. Es posible que Silas se haya quedado en Antioquía o tal vez haya regresado a Jerusalén y luego regresado a Antioquía para viajar con Pablo.</w:t>
      </w:r>
    </w:p>
    <w:p>
      <w:pPr/>
      <w:r>
        <w:rPr>
          <w:lang w:val="es_ES" w:bidi="es_ES"/>
        </w:rPr>
      </w:r>
      <w:r>
        <w:rPr>
          <w:lang w:val="es_ES" w:bidi="es_ES"/>
        </w:rPr>
        <w:t>"Después de algún tiempo" probablemente significa después de varios días, pero podría significar más tiempo. Fue entonces cuando Pablo le sugirió a Bernabé que debían viajar para visitar áreas donde habían predicado anteriormente sobre Jesús.</w:t>
      </w:r>
    </w:p>
    <w:p>
      <w:pPr/>
      <w:r>
        <w:rPr>
          <w:lang w:val="es_ES" w:bidi="es_ES"/>
        </w:rPr>
      </w:r>
      <w:r>
        <w:rPr>
          <w:lang w:val="es_ES" w:bidi="es_ES"/>
        </w:rPr>
        <w:t>Bernabé estuvo de acuerdo con la sugerencia de Pablo, pero quería traer a Juan Marcos con ellos. Pablo estuvo totalmente o rotundamente en desacuerdo con Bernabé. Pablo no quería que Juan Marcos viajara con ellos.</w:t>
      </w:r>
    </w:p>
    <w:p>
      <w:pPr/>
      <w:r>
        <w:rPr>
          <w:lang w:val="es_ES" w:bidi="es_ES"/>
        </w:rPr>
      </w:r>
      <w:r>
        <w:rPr>
          <w:lang w:val="es_ES" w:bidi="es_ES"/>
        </w:rPr>
        <w:t>Es importante recordar que la última vez que Lucas mencionó a Juan Marcos, estaba ayudando a Pablo y a Bernabé a compartir sobre Jesús en diferentes ciudades, pero los dejó en Pamfilia para ir a su hogar en Jerusalén. No está claro por qué Juan Marcos los dejó.</w:t>
      </w:r>
    </w:p>
    <w:p>
      <w:pPr/>
      <w:r>
        <w:rPr>
          <w:lang w:val="es_ES" w:bidi="es_ES"/>
        </w:rPr>
      </w:r>
      <w:r>
        <w:rPr>
          <w:lang w:val="es_ES" w:bidi="es_ES"/>
        </w:rPr>
        <w:t xml:space="preserve">Deténganse aquí y busquen un mapa del </w:t>
      </w:r>
      <w:r>
        <w:rPr>
          <w:lang w:val="es_ES" w:bidi="es_ES"/>
        </w:rPr>
        <w:t>primer viaje de Pablo</w:t>
      </w:r>
      <w:r>
        <w:rPr>
          <w:lang w:val="es_ES" w:bidi="es_ES"/>
        </w:rPr>
        <w:t xml:space="preserve"> que resalte dónde se encuentra Pamfilia. Pausen este audio aquí.</w:t>
      </w:r>
    </w:p>
    <w:p>
      <w:pPr/>
      <w:r>
        <w:rPr>
          <w:lang w:val="es_ES" w:bidi="es_ES"/>
        </w:rPr>
      </w:r>
      <w:r>
        <w:rPr>
          <w:lang w:val="es_ES" w:bidi="es_ES"/>
        </w:rPr>
        <w:t>Lucas da esta explicación de lo que sucedió en el pasado como la razón por la que Pablo no quería que Juan Marcos viajara con ellos nuevamente.</w:t>
      </w:r>
    </w:p>
    <w:p>
      <w:pPr/>
      <w:r>
        <w:rPr>
          <w:lang w:val="es_ES" w:bidi="es_ES"/>
        </w:rPr>
      </w:r>
      <w:r>
        <w:rPr>
          <w:lang w:val="es_ES" w:bidi="es_ES"/>
        </w:rPr>
        <w:t>Cuando Lucas dice "trabajo", está hablando del trabajo que el Espíritu Santo llamó a Pablo y a Bernabé para que hicieran mientras estaban en Antioquía. Este trabajo era para decirles a las personas que Jesús era el Salvador Prometido.</w:t>
      </w:r>
    </w:p>
    <w:p>
      <w:pPr/>
      <w:r>
        <w:rPr>
          <w:lang w:val="es_ES" w:bidi="es_ES"/>
        </w:rPr>
      </w:r>
      <w:r>
        <w:rPr>
          <w:lang w:val="es_ES" w:bidi="es_ES"/>
        </w:rPr>
        <w:t>El desacuerdo entre Pablo y Bernabé era tan fuerte que se separaron entre sí y viajaron a diferentes lugares. Es importante recordar que Pablo y Bernabé habían pasado por muchas dificultades y pruebas durante su viaje anterior. Esto significa que su desacuerdo tenía que ser muy fuerte; la palabra original usada para "desacuerdo fuerte" significa "irritación".</w:t>
      </w:r>
    </w:p>
    <w:p>
      <w:pPr/>
      <w:r>
        <w:rPr>
          <w:lang w:val="es_ES" w:bidi="es_ES"/>
        </w:rPr>
      </w:r>
      <w:r>
        <w:rPr>
          <w:lang w:val="es_ES" w:bidi="es_ES"/>
        </w:rPr>
        <w:t>Deténganse aquí y conversen sobre esta pregunta en grupo: ¿Cuál es la manera más fuerte de expresar un desacuerdo en su cultura? ¿Cómo describirían un desacuerdo muy fuerte entre amigos que hace que vayan por diferentes caminos? Pausen este audio aquí.</w:t>
      </w:r>
    </w:p>
    <w:p>
      <w:pPr/>
      <w:r>
        <w:rPr>
          <w:lang w:val="es_ES" w:bidi="es_ES"/>
        </w:rPr>
      </w:r>
      <w:r>
        <w:rPr>
          <w:lang w:val="es_ES" w:bidi="es_ES"/>
        </w:rPr>
        <w:t>Bernabé y Juan Marcos navegan, o viajan juntos en barco, a la isla de Chipre. En esos tiempos, la mayoría de los barcos se movían con la ayuda de una vela.</w:t>
      </w:r>
    </w:p>
    <w:p>
      <w:pPr/>
      <w:r>
        <w:rPr>
          <w:lang w:val="es_ES" w:bidi="es_ES"/>
        </w:rPr>
      </w:r>
      <w:r>
        <w:rPr>
          <w:lang w:val="es_ES" w:bidi="es_ES"/>
        </w:rPr>
        <w:t xml:space="preserve">Deténganse aquí y miren una imagen de un </w:t>
      </w:r>
      <w:r>
        <w:rPr>
          <w:lang w:val="es_ES" w:bidi="es_ES"/>
        </w:rPr>
        <w:t>barco grande con una vela</w:t>
      </w:r>
      <w:r>
        <w:rPr>
          <w:lang w:val="es_ES" w:bidi="es_ES"/>
        </w:rPr>
        <w:t xml:space="preserve"> y un mapa de dónde </w:t>
      </w:r>
      <w:r>
        <w:rPr>
          <w:lang w:val="es_ES" w:bidi="es_ES"/>
        </w:rPr>
        <w:t>se encuentra Chipre en relación con Antioquía</w:t>
      </w:r>
      <w:r>
        <w:rPr>
          <w:lang w:val="es_ES" w:bidi="es_ES"/>
        </w:rPr>
        <w:t>. Pausen este audio aquí.</w:t>
      </w:r>
    </w:p>
    <w:p>
      <w:pPr/>
      <w:r>
        <w:rPr>
          <w:lang w:val="es_ES" w:bidi="es_ES"/>
        </w:rPr>
      </w:r>
      <w:r>
        <w:rPr>
          <w:lang w:val="es_ES" w:bidi="es_ES"/>
        </w:rPr>
        <w:t>No está claro si Silas regresó a Jerusalén y luego volvió a Antioquía o si permaneció en Antioquía todo el tiempo.</w:t>
      </w:r>
    </w:p>
    <w:p>
      <w:pPr/>
      <w:r>
        <w:rPr>
          <w:lang w:val="es_ES" w:bidi="es_ES"/>
        </w:rPr>
      </w:r>
      <w:r>
        <w:rPr>
          <w:lang w:val="es_ES" w:bidi="es_ES"/>
        </w:rPr>
        <w:t>Los hermanos, o creyentes, en Antioquía confiaron, o recomendaron, a Pablo y a Silas a la gracia de Dios. Esta es una manera de decir que los creyentes en Antioquía oraron por Pablo y Silas y los pusieron al cuidado de Dios.</w:t>
      </w:r>
    </w:p>
    <w:p>
      <w:pPr/>
      <w:r>
        <w:rPr>
          <w:lang w:val="es_ES" w:bidi="es_ES"/>
        </w:rPr>
      </w:r>
      <w:r>
        <w:rPr>
          <w:lang w:val="es_ES" w:bidi="es_ES"/>
        </w:rPr>
        <w:t>Pablo viaja caminando por Siria y Cilicia, alentando y fortaleciendo a las iglesias.</w:t>
      </w:r>
    </w:p>
    <w:p>
      <w:pPr/>
      <w:r>
        <w:rPr>
          <w:lang w:val="es_ES" w:bidi="es_ES"/>
        </w:rPr>
      </w:r>
      <w:r>
        <w:rPr>
          <w:lang w:val="es_ES" w:bidi="es_ES"/>
        </w:rPr>
        <w:t xml:space="preserve">Deténganse aquí y miren un mapa del </w:t>
      </w:r>
      <w:r>
        <w:rPr>
          <w:b/>
          <w:lang w:val="es_ES" w:bidi="es_ES"/>
        </w:rPr>
        <w:t>viaje de Pablo desde Antioquía a través de Siria y Cilicia</w:t>
      </w:r>
      <w:r>
        <w:rPr>
          <w:lang w:val="es_ES" w:bidi="es_ES"/>
        </w:rPr>
        <w:t>. Pausen este audio aquí.</w:t>
      </w:r>
    </w:p>
    <w:p>
      <w:pPr/>
      <w:r>
        <w:rPr>
          <w:lang w:val="es_ES" w:bidi="es_ES"/>
        </w:rPr>
      </w:r>
      <w:r>
        <w:rPr>
          <w:lang w:val="es_ES" w:bidi="es_ES"/>
        </w:rPr>
        <w:t>Es importante recordar que Pablo y Silas se fueron juntos, aunque Lucas dice "fue él", es decir, Pablo. Esto no significa que Pablo fuera solo, sino que Pablo estaba liderando el viaje.</w:t>
      </w:r>
    </w:p>
    <w:p>
      <w:pPr/>
      <w:r>
        <w:rPr>
          <w:lang w:val="es_ES" w:bidi="es_ES"/>
        </w:rPr>
      </w:r>
      <w:r>
        <w:rPr>
          <w:lang w:val="es_ES" w:bidi="es_ES"/>
        </w:rPr>
        <w:t>Deténganse aquí y conversen sobre cómo traducirán la frase "él fue" para que se refiera tanto a Pablo como a Silas. Pausen este audio aquí.</w:t>
      </w:r>
    </w:p>
    <w:p>
      <w:pPr/>
      <w:r>
        <w:rPr>
          <w:lang w:val="es_ES" w:bidi="es_ES"/>
        </w:rPr>
      </w:r>
      <w:r>
        <w:rPr>
          <w:lang w:val="es_ES" w:bidi="es_ES"/>
        </w:rPr>
        <w:t>Ahora, el grupo debe crear un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15:36–41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Creyentes de Antioquía</w:t>
      </w:r>
    </w:p>
    <w:p>
      <w:pPr>
        <w:pStyle w:val="ListBullet"/>
        <w:spacing w:line="240" w:lineRule="auto"/>
        <w:ind w:left="720"/>
      </w:pPr>
      <w:r>
        <w:rPr>
          <w:lang w:val="es_ES" w:bidi="es_ES"/>
        </w:rPr>
      </w:r>
      <w:r>
        <w:rPr>
          <w:lang w:val="es_ES" w:bidi="es_ES"/>
        </w:rPr>
        <w:t>Bernabé</w:t>
      </w:r>
    </w:p>
    <w:p>
      <w:pPr>
        <w:pStyle w:val="ListBullet"/>
        <w:spacing w:line="240" w:lineRule="auto"/>
        <w:ind w:left="720"/>
      </w:pPr>
      <w:r>
        <w:rPr>
          <w:lang w:val="es_ES" w:bidi="es_ES"/>
        </w:rPr>
      </w:r>
      <w:r>
        <w:rPr>
          <w:lang w:val="es_ES" w:bidi="es_ES"/>
        </w:rPr>
        <w:t>Juan Marcos</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Creyentes en Chipre</w:t>
      </w:r>
    </w:p>
    <w:p>
      <w:pPr>
        <w:pStyle w:val="ListBullet"/>
        <w:spacing w:line="240" w:lineRule="auto"/>
        <w:ind w:left="720"/>
      </w:pPr>
      <w:r>
        <w:rPr>
          <w:lang w:val="es_ES" w:bidi="es_ES"/>
        </w:rPr>
      </w:r>
      <w:r>
        <w:rPr>
          <w:lang w:val="es_ES" w:bidi="es_ES"/>
        </w:rPr>
        <w:t>Creyentes en Siria y Cilicia</w:t>
      </w:r>
    </w:p>
    <w:p>
      <w:pPr/>
      <w:r>
        <w:rPr>
          <w:lang w:val="es_ES" w:bidi="es_ES"/>
        </w:rPr>
      </w:r>
      <w:r>
        <w:rPr>
          <w:lang w:val="es_ES" w:bidi="es_ES"/>
        </w:rPr>
        <w:t>En grupo, actúen el texto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interpretar las partes difíciles o importantes del pasaje. Ayúdense unos a otros a recordar cada parte del pasaje.</w:t>
      </w:r>
    </w:p>
    <w:p>
      <w:pPr/>
      <w:r>
        <w:rPr>
          <w:lang w:val="es_ES" w:bidi="es_ES"/>
        </w:rPr>
      </w:r>
      <w:r>
        <w:rPr>
          <w:lang w:val="es_ES" w:bidi="es_ES"/>
        </w:rPr>
        <w:t>Detengan este audio aquí y dramaticen el pasaje.</w:t>
      </w:r>
    </w:p>
    <w:p>
      <w:pPr/>
      <w:r>
        <w:rPr>
          <w:lang w:val="es_ES" w:bidi="es_ES"/>
        </w:rPr>
      </w:r>
      <w:r>
        <w:rPr>
          <w:lang w:val="es_ES" w:bidi="es_ES"/>
        </w:rPr>
        <w:t>El grupo debe actuar este pasaje por segunda vez. En algunos puntos de la obra, detengan la obra y pregunten a la persona que está interpretando el personaje, "¿Qué está sintiendo o pensando?" La persona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Representen a Pablo y a Bernabé enseñando a los creyentes gentiles en Antioquía. Después de varios días, Pablo sugiere a Bernabé que deben viajar para visitar todas las iglesias donde han compartido anteriormente sobre Jesús. Bernabé está de acuerdo, pero quiere que Juan Marcos viaje con ellos.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Pregúntale a la persona que interpreta a Bernabé: "¿Qué está sintiendo o pensando?" La persona podría responder cosas como: "Emocionado. Estoy ansioso por ver lo que Dios hará en este siguiente viaje", o "Agradecido. Dios me está dando la oportunidad de traer a mi familiar conmigo. Quiero que Juan Marcos venga y vea cómo el Espíritu Santo está trabajando fuera de Jerusalén", o "Alegre". Estoy contento de ver a la iglesia, tanto judía como gentil, unida en el nombre de Jesús".</w:t>
      </w:r>
    </w:p>
    <w:p>
      <w:pPr/>
      <w:r>
        <w:rPr>
          <w:lang w:val="es_ES" w:bidi="es_ES"/>
        </w:rPr>
      </w:r>
      <w:r>
        <w:rPr>
          <w:lang w:val="es_ES" w:bidi="es_ES"/>
        </w:rPr>
        <w:t>Representen el evento que sucedió en Panfilia. Una manera posible de hacer esto es pausando la actuación y actuando en silencio en segundo plano lo que sucedió como un recuerdo y no como un evento actual. Representen a Juan Marcos ayudando a Pablo y a Bernabé a compartir sobre Jesús en diferentes ciudades antes de que los deje y se vaya a su hogar en Jerusalén. Pablo y Bernabé continuaron adelante con el viaje y les hablaron a las personas sobre Jesús.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Pablo: "¿Qué estás sintiendo o pensando?" La persona podría responder cosas como: "Molesto. ¿Por qué quieres que Juan Marcos venga? Claramente no estaba dedicado al trabajo la última vez", o "Decepcionado". Pensé que Bernabé estaría de acuerdo conmigo", o "Frustrado". Aún no he comenzado el viaje y ya estoy enfrentando problemas".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Representen a Pablo firmemente en desacuerdo con Bernabé. Están tan en desacuerdo que Pablo y Bernabé van por caminos separados. Bernabé viaja con Juan Marcos en barca a la isla de Chipre. Pablo elige a Silas para viajar con él. Los creyentes en Antioquía ponen a Pablo y Silas al cuidado de Dios para su próximo viaje. Entonces Pablo lleva a Silas con él y viajan caminando por Siria y Cilicia, alentando a las iglesias de allí.</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Pregúntale a la persona que interpreta a Bernabé: "¿Qué está sintiendo o pensando?" La persona podría responder cosas como: "Desanimado. Realmente quería que Juan Marcos fuera parte del viaje de Pablo", o "Con esperanza, sé que Dios tiene mejores planes para que tomemos diferentes rutas", o "Sé que Silas será una gran ayuda para Pablo".</w:t>
      </w:r>
    </w:p>
    <w:p>
      <w:pPr>
        <w:pStyle w:val="ListBullet"/>
        <w:spacing w:line="240" w:lineRule="auto"/>
        <w:ind w:left="720"/>
      </w:pPr>
      <w:r>
        <w:rPr>
          <w:lang w:val="es_ES" w:bidi="es_ES"/>
        </w:rPr>
      </w:r>
      <w:r>
        <w:rPr>
          <w:lang w:val="es_ES" w:bidi="es_ES"/>
        </w:rPr>
        <w:t>Pregúntale a la persona que interpreta a Silas: "¿Qué está sintiendo o pensando?" La persona podría responder cosas como: "Emocionado. Vamos a visitar a compañeros creyentes", o "Estoy agradecido de que Dios me haya permitido venir a Antioquía", o "Me siento honrado de que Pablo me haya elegido para viajar con él".</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15:36–41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Pablo sugiere a Bernabé que deben visitar todos los lugares donde han predicado anteriormente para ver cómo les estaba yendo a los </w:t>
      </w:r>
      <w:r>
        <w:rPr>
          <w:b/>
          <w:lang w:val="es_ES" w:bidi="es_ES"/>
        </w:rPr>
        <w:t>hermanos</w:t>
      </w:r>
      <w:r>
        <w:rPr>
          <w:lang w:val="es_ES" w:bidi="es_ES"/>
        </w:rPr>
        <w:t>. Hermanos puede traducirse como creyentes. Se refiere a cualquiera, hombre o mujer, que haya confiado en Jesús y lo haya seguido como el Salvador Prometido.</w:t>
      </w:r>
    </w:p>
    <w:p>
      <w:pPr/>
      <w:r>
        <w:rPr>
          <w:lang w:val="es_ES" w:bidi="es_ES"/>
        </w:rPr>
      </w:r>
      <w:r>
        <w:rPr>
          <w:lang w:val="es_ES" w:bidi="es_ES"/>
        </w:rPr>
        <w:t xml:space="preserve">Pablo quiere visitar los lugares donde han predicado anteriormente la </w:t>
      </w:r>
      <w:r>
        <w:rPr>
          <w:b/>
          <w:lang w:val="es_ES" w:bidi="es_ES"/>
        </w:rPr>
        <w:t>Palabra del Señor</w:t>
      </w:r>
      <w:r>
        <w:rPr>
          <w:lang w:val="es_ES" w:bidi="es_ES"/>
        </w:rPr>
        <w:t xml:space="preserve">. La Palabra del Señor, o la Palabra de Dios, se refiere a las buenas nuevas de que Jesús murió por nuestros pecados, fue enterrado y resucitó. Muchas personas creyeron estas buenas nuevas en los lugares donde Pablo y Bernabé predicaron. Usen la misma palabra o frase para Palabra del Señor que usaron en los pasajes anteriores. Para obtener más información sobre </w:t>
      </w:r>
      <w:r>
        <w:rPr>
          <w:lang w:val="es_ES" w:bidi="es_ES"/>
        </w:rPr>
        <w:t>la Palabra</w:t>
      </w:r>
      <w:r>
        <w:rPr>
          <w:lang w:val="es_ES" w:bidi="es_ES"/>
        </w:rPr>
        <w:t>, consulten el Glosario Principal.</w:t>
      </w:r>
    </w:p>
    <w:p>
      <w:pPr/>
      <w:r>
        <w:rPr>
          <w:lang w:val="es_ES" w:bidi="es_ES"/>
        </w:rPr>
      </w:r>
      <w:r>
        <w:rPr>
          <w:lang w:val="es_ES" w:bidi="es_ES"/>
        </w:rPr>
        <w:t xml:space="preserve">Pablo quiere alentar a estos nuevos </w:t>
      </w:r>
      <w:r>
        <w:rPr>
          <w:b/>
          <w:lang w:val="es_ES" w:bidi="es_ES"/>
        </w:rPr>
        <w:t>creyentes</w:t>
      </w:r>
      <w:r>
        <w:rPr>
          <w:lang w:val="es_ES" w:bidi="es_ES"/>
        </w:rPr>
        <w:t xml:space="preserve">, o hermanos, y ver si están siguiendo bien a Jesús. Creyente se refiere a una persona que ha elegido confiar en Jesús como el Salvador Prometido y seguirlo. Usen la misma palabra o frase para creyente que usaron en los pasajes anteriores. Para obtener más información sobre los </w:t>
      </w:r>
      <w:r>
        <w:rPr>
          <w:lang w:val="es_ES" w:bidi="es_ES"/>
        </w:rPr>
        <w:t>creyentes</w:t>
      </w:r>
      <w:r>
        <w:rPr>
          <w:lang w:val="es_ES" w:bidi="es_ES"/>
        </w:rPr>
        <w:t>, consulten el Glosario Principal.</w:t>
      </w:r>
    </w:p>
    <w:p>
      <w:pPr/>
      <w:r>
        <w:rPr>
          <w:lang w:val="es_ES" w:bidi="es_ES"/>
        </w:rPr>
      </w:r>
      <w:r>
        <w:rPr>
          <w:lang w:val="es_ES" w:bidi="es_ES"/>
        </w:rPr>
        <w:t xml:space="preserve">Bernabé y Pablo toman caminos diferentes, ya que Pablo no quiere viajar con Juan Marcos. Bernabé y Juan Marcos </w:t>
      </w:r>
      <w:r>
        <w:rPr>
          <w:b/>
          <w:lang w:val="es_ES" w:bidi="es_ES"/>
        </w:rPr>
        <w:t>navegan rumbo a</w:t>
      </w:r>
      <w:r>
        <w:rPr>
          <w:lang w:val="es_ES" w:bidi="es_ES"/>
        </w:rPr>
        <w:t xml:space="preserve"> Chipre. Navegar significa viajar usando una barca que tenga una vela para ayudar a moverla.</w:t>
      </w:r>
    </w:p>
    <w:p>
      <w:pPr/>
      <w:r>
        <w:rPr>
          <w:lang w:val="es_ES" w:bidi="es_ES"/>
        </w:rPr>
      </w:r>
      <w:r>
        <w:rPr>
          <w:lang w:val="es_ES" w:bidi="es_ES"/>
        </w:rPr>
        <w:t xml:space="preserve">Deténganse aquí y busquen una imagen de un </w:t>
      </w:r>
      <w:r>
        <w:rPr>
          <w:lang w:val="es_ES" w:bidi="es_ES"/>
        </w:rPr>
        <w:t>barco grande con una vela</w:t>
      </w:r>
      <w:r>
        <w:rPr>
          <w:lang w:val="es_ES" w:bidi="es_ES"/>
        </w:rPr>
        <w:t>. Pausen este audio aquí.</w:t>
      </w:r>
    </w:p>
    <w:p>
      <w:pPr/>
      <w:r>
        <w:rPr>
          <w:lang w:val="es_ES" w:bidi="es_ES"/>
        </w:rPr>
      </w:r>
      <w:r>
        <w:rPr>
          <w:lang w:val="es_ES" w:bidi="es_ES"/>
        </w:rPr>
        <w:t xml:space="preserve">Pablo elige a Silas como su nuevo compañero de viaje. La iglesia de Antioquía ora por los hombres y los confía a la </w:t>
      </w:r>
      <w:r>
        <w:rPr>
          <w:b/>
          <w:lang w:val="es_ES" w:bidi="es_ES"/>
        </w:rPr>
        <w:t>gracia</w:t>
      </w:r>
      <w:r>
        <w:rPr>
          <w:lang w:val="es_ES" w:bidi="es_ES"/>
        </w:rPr>
        <w:t xml:space="preserve"> del </w:t>
      </w:r>
      <w:r>
        <w:rPr>
          <w:b/>
          <w:lang w:val="es_ES" w:bidi="es_ES"/>
        </w:rPr>
        <w:t>Señor</w:t>
      </w:r>
      <w:r>
        <w:rPr>
          <w:lang w:val="es_ES" w:bidi="es_ES"/>
        </w:rPr>
        <w:t xml:space="preserve">. Aquí, el Señor se refiere a Dios. En este contexto, el hecho de que Dios muestre gracia a Pablo y a Silas significaría que muestra su favor protegiéndolos y guiándolos en su viaje. Usen la misma palabra o frase para gracia y Señor que usaron en los pasajes anteriores. Para obtener más información sobre la </w:t>
      </w:r>
      <w:r>
        <w:rPr>
          <w:lang w:val="es_ES" w:bidi="es_ES"/>
        </w:rPr>
        <w:t>gracia</w:t>
      </w:r>
      <w:r>
        <w:rPr>
          <w:lang w:val="es_ES" w:bidi="es_ES"/>
        </w:rPr>
        <w:t xml:space="preserve"> o el </w:t>
      </w:r>
      <w:r>
        <w:rPr>
          <w:lang w:val="es_ES" w:bidi="es_ES"/>
        </w:rPr>
        <w:t>Señor</w:t>
      </w:r>
      <w:r>
        <w:rPr>
          <w:lang w:val="es_ES" w:bidi="es_ES"/>
        </w:rPr>
        <w:t>, consulten el Glosario Principal.</w:t>
      </w:r>
    </w:p>
    <w:p>
      <w:pPr/>
      <w:r>
        <w:rPr>
          <w:lang w:val="es_ES" w:bidi="es_ES"/>
        </w:rPr>
      </w:r>
      <w:r>
        <w:rPr>
          <w:lang w:val="es_ES" w:bidi="es_ES"/>
        </w:rPr>
        <w:t xml:space="preserve">Pablo y Silas viajan a Siria y Cilicia para alentar a las iglesias allí. </w:t>
      </w:r>
      <w:r>
        <w:rPr>
          <w:b/>
          <w:lang w:val="es_ES" w:bidi="es_ES"/>
        </w:rPr>
        <w:t>Iglesia</w:t>
      </w:r>
      <w:r>
        <w:rPr>
          <w:lang w:val="es_ES" w:bidi="es_ES"/>
        </w:rPr>
        <w:t xml:space="preserve"> se refiere a un grupo de creyentes que viven en un lugar. Usen la misma palabra o frase para iglesia que usaron en los pasajes anteriores. Para obtener más información sobre la </w:t>
      </w:r>
      <w:r>
        <w:rPr>
          <w:lang w:val="es_ES" w:bidi="es_ES"/>
        </w:rPr>
        <w:t>iglesia</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16:1–5</w:t>
      </w:r>
      <w:r>
        <w:rPr>
          <w:lang w:val="es_ES" w:bidi="es_ES"/>
        </w:rPr>
      </w:r>
    </w:p>
    <w:p>
      <w:pPr>
        <w:pStyle w:val="Heading3"/>
      </w:pPr>
      <w:r>
        <w:rPr>
          <w:lang w:val="es_ES" w:bidi="es_ES"/>
        </w:rPr>
        <w:t>Escuchar con el corazón</w:t>
      </w:r>
    </w:p>
    <w:p>
      <w:pPr/>
      <w:r>
        <w:rPr>
          <w:lang w:val="es_ES" w:bidi="es_ES"/>
        </w:rPr>
      </w:r>
      <w:r>
        <w:rPr>
          <w:lang w:val="es_ES" w:bidi="es_ES"/>
        </w:rPr>
        <w:t>Escuchen Hechos 16:1–5 y guárdenlo en sus corazones. Escucha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En el pasaje anterior, Pablo y Bernabé querían visitar a los creyentes en las ciudades donde habían compartido las buenas nuevas de Jesús. Sin embargo, no estaban de acuerdo sobre quién debía unirse a ellos en el viaje, por lo que se separaron. Pablo y Silas viajaron por Antioquía en las áreas de Siria y Cilicia, alentando a las iglesias allí. Ahora viajan a las áreas cercanas de Derbe y Listra. Pablo visitó estas ciudades en su primer viaje, dos o tres años antes de esta visita. Estas eran regiones gentiles, o regiones no judías. Entre ellos también había personas judías, así como creyentes de origen judío. Había una iglesia en Listra, y estaba conectada con las iglesias en Derbe y en Iconio.</w:t>
      </w:r>
    </w:p>
    <w:p>
      <w:pPr/>
      <w:r>
        <w:rPr>
          <w:lang w:val="es_ES" w:bidi="es_ES"/>
        </w:rPr>
      </w:r>
      <w:r>
        <w:rPr>
          <w:lang w:val="es_ES" w:bidi="es_ES"/>
        </w:rPr>
        <w:t xml:space="preserve">Deténganse ahora y miren el mapa del </w:t>
      </w:r>
      <w:r>
        <w:rPr>
          <w:b/>
          <w:lang w:val="es_ES" w:bidi="es_ES"/>
        </w:rPr>
        <w:t>segundo viaje de Pablo</w:t>
      </w:r>
      <w:r>
        <w:rPr>
          <w:lang w:val="es_ES" w:bidi="es_ES"/>
        </w:rPr>
        <w:t xml:space="preserve"> con su equipo. Señalen las áreas de Siria, Cilicia y Antioquía. Ahora vean las ciudades de Derbe, Listra e Iconio.</w:t>
      </w:r>
    </w:p>
    <w:p>
      <w:pPr/>
      <w:r>
        <w:rPr>
          <w:lang w:val="es_ES" w:bidi="es_ES"/>
        </w:rPr>
      </w:r>
      <w:r>
        <w:rPr>
          <w:lang w:val="es_ES" w:bidi="es_ES"/>
        </w:rPr>
        <w:t>Pregúntale a tu equipo: ¿Cómo se animan entre sí los creyentes que viven en diferentes comunidades? ¿Sus comunidades están separadas geográficamente o de alguna otra manera? ¿Cómo normalmente se comparte una nueva enseñanza entre diferentes comunidades?</w:t>
      </w:r>
    </w:p>
    <w:p>
      <w:pPr/>
      <w:r>
        <w:rPr>
          <w:lang w:val="es_ES" w:bidi="es_ES"/>
        </w:rPr>
      </w:r>
      <w:r>
        <w:rPr>
          <w:lang w:val="es_ES" w:bidi="es_ES"/>
        </w:rPr>
        <w:t>En la iglesia en Listra había un hombre llamado Timoteo. Era un hombre joven, bien conocido en las iglesias. Timoteo es descrito en el texto como un "discípulo" y un "creyente". Timoteo no era uno de los doce discípulos como se menciona en los Evangelios con Jesús. En cambio, era un "aprendiz" devoto que estaba creciendo en su fe y era un verdadero creyente en Jesús. Los hermanos, u otros creyentes en Jesús, en esta área lo querían y dijeron cosas alentadoras sobre él. Timoteo era conocido y bien respetado por los creyentes en Jesús en Listra e Iconio porque estas ciudades estaban cerca una de la otra.</w:t>
      </w:r>
    </w:p>
    <w:p>
      <w:pPr/>
      <w:r>
        <w:rPr>
          <w:lang w:val="es_ES" w:bidi="es_ES"/>
        </w:rPr>
      </w:r>
      <w:r>
        <w:rPr>
          <w:lang w:val="es_ES" w:bidi="es_ES"/>
        </w:rPr>
        <w:t xml:space="preserve">Deténganse y pidan a su equipo que vean nuevamente el mapa del </w:t>
      </w:r>
      <w:r>
        <w:rPr>
          <w:b/>
          <w:lang w:val="es_ES" w:bidi="es_ES"/>
        </w:rPr>
        <w:t>segundo viaje de Pablo</w:t>
      </w:r>
      <w:r>
        <w:rPr>
          <w:lang w:val="es_ES" w:bidi="es_ES"/>
        </w:rPr>
        <w:t>. Describan un momento en que un líder cristiano de otra ciudad o área visitó su región. ¿Qué tipo de ministerio suele tener un ministro itinerante? ¿Enseñan, predican, lideran la adoración, entrenan a otros, etc.?</w:t>
      </w:r>
    </w:p>
    <w:p>
      <w:pPr/>
      <w:r>
        <w:rPr>
          <w:lang w:val="es_ES" w:bidi="es_ES"/>
        </w:rPr>
      </w:r>
      <w:r>
        <w:rPr>
          <w:lang w:val="es_ES" w:bidi="es_ES"/>
        </w:rPr>
        <w:t>Pablo estaba impresionado con el hombre y quería que Timoteo se uniera a ellos en su trabajo. La madre de Timoteo era judía, pero su padre era griego. La mayoría de las personas allí parecían saber esto sobre Timoteo. De acuerdo con la ley judía, Timoteo era considerado judío porque su madre era judía. Pero Timoteo probablemente no era un judío practicante, porque no había sido circuncidado. La circuncisión es la costumbre judía de cortar la piel suelta del extremo del pene de un niño. La circuncisión era una señal de que el niño era parte del pueblo elegido de Dios Israel y que las promesas de Dios se aplicaban a él.</w:t>
      </w:r>
    </w:p>
    <w:p>
      <w:pPr/>
      <w:r>
        <w:rPr>
          <w:lang w:val="es_ES" w:bidi="es_ES"/>
        </w:rPr>
      </w:r>
      <w:r>
        <w:rPr>
          <w:lang w:val="es_ES" w:bidi="es_ES"/>
        </w:rPr>
        <w:t>Como Pablo a menudo comenzaba su ministerio entre el pueblo judío, era importante que Timoteo honrara su herencia judía y fuera circuncidado. Pablo hizo circuncidar a Timoteo y luego Timoteo se unió a Pablo y Silas en su viaje.</w:t>
      </w:r>
    </w:p>
    <w:p>
      <w:pPr/>
      <w:r>
        <w:rPr>
          <w:lang w:val="es_ES" w:bidi="es_ES"/>
        </w:rPr>
      </w:r>
      <w:r>
        <w:rPr>
          <w:lang w:val="es_ES" w:bidi="es_ES"/>
        </w:rPr>
        <w:t>Mientras Pablo, Silas y Timoteo viajaban a las ciudades, estaban compartiendo la instrucción que el consejo en Jerusalén había dado. Recordarán que el consejo en Jerusalén estaba formado por los apóstoles y ancianos de la iglesia en Jerusalén. Ellos escribieron una carta a las iglesias gentiles. Pablo y sus compañeros estaban compartiendo esa información con las iglesias. También estaban alentando y fortaleciendo a las iglesias con las que se reunieron.</w:t>
      </w:r>
    </w:p>
    <w:p>
      <w:pPr/>
      <w:r>
        <w:rPr>
          <w:lang w:val="es_ES" w:bidi="es_ES"/>
        </w:rPr>
      </w:r>
      <w:r>
        <w:rPr>
          <w:lang w:val="es_ES" w:bidi="es_ES"/>
        </w:rPr>
        <w:t>Lucas usa la palabra "así" para comenzar un resumen varias veces en el libro de Hechos. Es su manera común de hacer una transición de una parte de la historia a la parte siguiente. Lucas termina este pasaje de la misma manera que termina varios otros pasajes en Hechos. Lucas da un informe resumido de todo lo que se logró durante esta parte del viaje.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Pablo y Silas están viajando por la región cerca de Antioquía. Ellos llegan a Derbe y luego a Listra. En Listra, conocen a Timoteo. Timoteo tenía una buena reputación con la iglesia.</w:t>
      </w:r>
    </w:p>
    <w:p>
      <w:pPr/>
      <w:r>
        <w:rPr>
          <w:lang w:val="es_ES" w:bidi="es_ES"/>
        </w:rPr>
      </w:r>
      <w:r>
        <w:rPr>
          <w:b/>
          <w:lang w:val="es_ES" w:bidi="es_ES"/>
        </w:rPr>
        <w:t>Segunda escena:</w:t>
      </w:r>
      <w:r>
        <w:rPr>
          <w:lang w:val="es_ES" w:bidi="es_ES"/>
        </w:rPr>
        <w:t xml:space="preserve"> Pablo expresó su deseo de que Timoteo se uniera a ellos en el viaje. Pero Timoteo no era un judío practicante, aunque su madre era judía.</w:t>
      </w:r>
    </w:p>
    <w:p>
      <w:pPr/>
      <w:r>
        <w:rPr>
          <w:lang w:val="es_ES" w:bidi="es_ES"/>
        </w:rPr>
      </w:r>
      <w:r>
        <w:rPr>
          <w:b/>
          <w:lang w:val="es_ES" w:bidi="es_ES"/>
        </w:rPr>
        <w:t>Tercera escena:</w:t>
      </w:r>
      <w:r>
        <w:rPr>
          <w:lang w:val="es_ES" w:bidi="es_ES"/>
        </w:rPr>
        <w:t xml:space="preserve"> Timoteo se une a Pablo y Silas en sus viajes. Compartieron los informes de los líderes de la iglesia en Jerusalén. Las iglesias se sentían alentadas y crecían.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 y Silas</w:t>
      </w:r>
    </w:p>
    <w:p>
      <w:pPr>
        <w:pStyle w:val="ListBullet"/>
        <w:spacing w:line="240" w:lineRule="auto"/>
        <w:ind w:left="720"/>
      </w:pPr>
      <w:r>
        <w:rPr>
          <w:lang w:val="es_ES" w:bidi="es_ES"/>
        </w:rPr>
      </w:r>
      <w:r>
        <w:rPr>
          <w:lang w:val="es_ES" w:bidi="es_ES"/>
        </w:rPr>
        <w:t>Timoteo</w:t>
      </w:r>
    </w:p>
    <w:p>
      <w:pPr>
        <w:pStyle w:val="ListBullet"/>
        <w:spacing w:line="240" w:lineRule="auto"/>
        <w:ind w:left="720"/>
      </w:pPr>
      <w:r>
        <w:rPr>
          <w:lang w:val="es_ES" w:bidi="es_ES"/>
        </w:rPr>
      </w:r>
      <w:r>
        <w:rPr>
          <w:lang w:val="es_ES" w:bidi="es_ES"/>
        </w:rPr>
        <w:t>La madre de Timoteo</w:t>
      </w:r>
    </w:p>
    <w:p>
      <w:pPr>
        <w:pStyle w:val="ListBullet"/>
        <w:spacing w:line="240" w:lineRule="auto"/>
        <w:ind w:left="720"/>
      </w:pPr>
      <w:r>
        <w:rPr>
          <w:lang w:val="es_ES" w:bidi="es_ES"/>
        </w:rPr>
      </w:r>
      <w:r>
        <w:rPr>
          <w:lang w:val="es_ES" w:bidi="es_ES"/>
        </w:rPr>
        <w:t>El padre de Timoteo</w:t>
      </w:r>
    </w:p>
    <w:p>
      <w:pPr>
        <w:pStyle w:val="ListBullet"/>
        <w:spacing w:line="240" w:lineRule="auto"/>
        <w:ind w:left="720"/>
      </w:pPr>
      <w:r>
        <w:rPr>
          <w:lang w:val="es_ES" w:bidi="es_ES"/>
        </w:rPr>
      </w:r>
      <w:r>
        <w:rPr>
          <w:lang w:val="es_ES" w:bidi="es_ES"/>
        </w:rPr>
        <w:t>Los creyentes en Listra e Iconio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 Su equipo incluso podría copiar el mapa proporcionado para ver a dónde viajaron Pablo y sus compañeros.</w:t>
      </w:r>
    </w:p>
    <w:p>
      <w:pPr/>
      <w:r>
        <w:rPr>
          <w:lang w:val="es_ES" w:bidi="es_ES"/>
        </w:rPr>
      </w:r>
      <w:r>
        <w:rPr>
          <w:lang w:val="es_ES" w:bidi="es_ES"/>
        </w:rPr>
        <w:t>Asegúrense de recordar que Silas es un miembro del equipo. Él fue mencionado en el último pasaje, y será mencionado nuevamente en las próximas partes de este viaje.</w:t>
      </w:r>
    </w:p>
    <w:p>
      <w:pPr/>
      <w:r>
        <w:rPr>
          <w:lang w:val="es_ES" w:bidi="es_ES"/>
        </w:rPr>
      </w:r>
      <w:r>
        <w:rPr>
          <w:lang w:val="es_ES" w:bidi="es_ES"/>
        </w:rPr>
        <w:t>Timoteo probablemente era un hombre joven y un siervo fiel de la iglesia en Listra e Iconio. Él era un seguidor sincero de Jesús y las personas en su área decían cosas buenas sobre él.</w:t>
      </w:r>
    </w:p>
    <w:p>
      <w:pPr/>
      <w:r>
        <w:rPr>
          <w:lang w:val="es_ES" w:bidi="es_ES"/>
        </w:rPr>
      </w:r>
      <w:r>
        <w:rPr>
          <w:lang w:val="es_ES" w:bidi="es_ES"/>
        </w:rPr>
        <w:t>Aunque Timoteo era considerado judío, no practicaba su fe judía porque no estaba circuncidado. Algunos judíos pensaban que los judíos incircuncidados eran judíos inferiores porque la circuncisión era una marca de su pacto con Dios. Pablo no quería que los judíos pensaran en Timoteo de esa manera. Si Timoteo estuviera circuncidado, los judíos lo aceptarían. Esto sería particularmente útil para hablar con los judíos que no creían en Jesús.</w:t>
      </w:r>
    </w:p>
    <w:p>
      <w:pPr/>
      <w:r>
        <w:rPr>
          <w:lang w:val="es_ES" w:bidi="es_ES"/>
        </w:rPr>
      </w:r>
      <w:r>
        <w:rPr>
          <w:lang w:val="es_ES" w:bidi="es_ES"/>
        </w:rPr>
        <w:t>Aunque muchas traducciones de este pasaje dicen que "Pablo lo circuncidó", una mejor traducción sería "Pablo lo hizo circuncidar", por medio de alguien en su comunidad.</w:t>
      </w:r>
    </w:p>
    <w:p>
      <w:pPr/>
      <w:r>
        <w:rPr>
          <w:lang w:val="es_ES" w:bidi="es_ES"/>
        </w:rPr>
      </w:r>
      <w:r>
        <w:rPr>
          <w:lang w:val="es_ES" w:bidi="es_ES"/>
        </w:rPr>
        <w:t>Parte del trabajo en este viaje era compartir el mensaje de los líderes de la iglesia en Jerusalén relacionado con los creyentes gentiles. Esto era importante para los creyentes judíos y los creyentes gentiles. Como Timoteo tenía familia entre judíos y gentiles, era una parte importante del grupo a partir de este momento.</w:t>
      </w:r>
    </w:p>
    <w:p>
      <w:pPr/>
      <w:r>
        <w:rPr>
          <w:lang w:val="es_ES" w:bidi="es_ES"/>
        </w:rPr>
      </w:r>
      <w:r>
        <w:rPr>
          <w:lang w:val="es_ES" w:bidi="es_ES"/>
        </w:rPr>
        <w:t>La última parte de este pasaje es importante, ya que es la manera en que Lucas resume una sección en sus escritos. Él comienza con "así" y luego da el resumen de que "las iglesias se estaban fortaleciendo en la fe y estaban aumentando en número a diario". Cuando vuelvan a contar o actuar la historia, asegúrense de dejar claro este resumen.</w:t>
      </w:r>
    </w:p>
    <w:p>
      <w:pPr/>
      <w:r>
        <w:rPr>
          <w:lang w:val="es_ES" w:bidi="es_ES"/>
        </w:rPr>
      </w:r>
      <w:r>
        <w:rPr>
          <w:lang w:val="es_ES" w:bidi="es_ES"/>
        </w:rPr>
        <w:t>Deténganse y conversen con su equipo sobre las maneras en que las personas hacen las transiciones en su idioma. ¿Usan palabras como "así", "entonces" o "por lo tanto"?</w:t>
      </w:r>
    </w:p>
    <w:p>
      <w:pPr/>
      <w:r>
        <w:rPr>
          <w:lang w:val="es_ES" w:bidi="es_ES"/>
        </w:rPr>
      </w:r>
      <w:r>
        <w:rPr>
          <w:lang w:val="es_ES" w:bidi="es_ES"/>
        </w:rPr>
        <w:t>Practicen usando algunas de esas palabras ahora en equipo si tienen algunas palabras o frases similares.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 y Silas</w:t>
      </w:r>
    </w:p>
    <w:p>
      <w:pPr>
        <w:pStyle w:val="ListBullet"/>
        <w:spacing w:line="240" w:lineRule="auto"/>
        <w:ind w:left="720"/>
      </w:pPr>
      <w:r>
        <w:rPr>
          <w:lang w:val="es_ES" w:bidi="es_ES"/>
        </w:rPr>
      </w:r>
      <w:r>
        <w:rPr>
          <w:lang w:val="es_ES" w:bidi="es_ES"/>
        </w:rPr>
        <w:t>Timoteo</w:t>
      </w:r>
    </w:p>
    <w:p>
      <w:pPr>
        <w:pStyle w:val="ListBullet"/>
        <w:spacing w:line="240" w:lineRule="auto"/>
        <w:ind w:left="720"/>
      </w:pPr>
      <w:r>
        <w:rPr>
          <w:lang w:val="es_ES" w:bidi="es_ES"/>
        </w:rPr>
      </w:r>
      <w:r>
        <w:rPr>
          <w:lang w:val="es_ES" w:bidi="es_ES"/>
        </w:rPr>
        <w:t>La madre de Timoteo</w:t>
      </w:r>
    </w:p>
    <w:p>
      <w:pPr>
        <w:pStyle w:val="ListBullet"/>
        <w:spacing w:line="240" w:lineRule="auto"/>
        <w:ind w:left="720"/>
      </w:pPr>
      <w:r>
        <w:rPr>
          <w:lang w:val="es_ES" w:bidi="es_ES"/>
        </w:rPr>
      </w:r>
      <w:r>
        <w:rPr>
          <w:lang w:val="es_ES" w:bidi="es_ES"/>
        </w:rPr>
        <w:t>El padre de Timoteo</w:t>
      </w:r>
    </w:p>
    <w:p>
      <w:pPr>
        <w:pStyle w:val="ListBullet"/>
        <w:spacing w:line="240" w:lineRule="auto"/>
        <w:ind w:left="720"/>
      </w:pPr>
      <w:r>
        <w:rPr>
          <w:lang w:val="es_ES" w:bidi="es_ES"/>
        </w:rPr>
      </w:r>
      <w:r>
        <w:rPr>
          <w:lang w:val="es_ES" w:bidi="es_ES"/>
        </w:rPr>
        <w:t>Los creyentes en Listra e Iconio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Hagan que el equipo actúe la parte de la historia en la que Pablo y Silas llegan a Derbe y Listra. Escuchan buenos informes sobre Timoteo y se encuentran con él.</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Timoteo, "¿Cómo te sientes?" Es posible que escuchen cosas como "Animado", "Honrado" y "Emocionado".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Hagan que el equipo actúe la parte de la historia en la que Pablo decide que le gustaría que Timoteo se uniera a ellos en el viaje. Entonces Pablo dice que Timoteo no es un judío practicante, y que no ha sido circuncidado.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Pablo, "¿Cómo te sientes?" Es posible que escuchen cosas como "Feliz", "Triste", "Preocupado", "Conmovido".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la parte de la historia en la que Timoteo es enviado para ser circuncidado. Su equipo puede actuar esto de una manera apropiada para la situación.</w:t>
      </w:r>
    </w:p>
    <w:p>
      <w:pPr/>
      <w:r>
        <w:rPr>
          <w:lang w:val="es_ES" w:bidi="es_ES"/>
        </w:rPr>
      </w:r>
      <w:r>
        <w:rPr>
          <w:lang w:val="es_ES" w:bidi="es_ES"/>
        </w:rPr>
        <w:t>Después de que Timoteo esté circuncidado, actúen la parte de la historia cuando Timoteo se une a Pablo y Silas.</w:t>
      </w:r>
    </w:p>
    <w:p>
      <w:pPr/>
      <w:r>
        <w:rPr>
          <w:lang w:val="es_ES" w:bidi="es_ES"/>
        </w:rPr>
      </w:r>
      <w:r>
        <w:rPr>
          <w:lang w:val="es_ES" w:bidi="es_ES"/>
        </w:rPr>
        <w:t>Viajan a otras iglesias en otras ciudades y comparten el informe de los líderes de la iglesia en Jerusalén.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Timoteo, "¿Cómo te sientes?" Es posible que escuchen cosas como "Importante", "Cansado", "Útil" o "Con nostalgia de casa".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Hagan que el equipo complete la actuación mostrando cómo las iglesias se fortalecen y crecen en número día a día.</w:t>
      </w:r>
      <w:r>
        <w:rPr>
          <w:lang w:val="es_ES" w:bidi="es_ES"/>
        </w:rPr>
      </w:r>
    </w:p>
    <w:p>
      <w:pPr>
        <w:pStyle w:val="Heading3"/>
      </w:pPr>
      <w:r>
        <w:rPr>
          <w:lang w:val="es_ES" w:bidi="es_ES"/>
        </w:rPr>
        <w:t>Cerremos las brechas</w:t>
      </w:r>
    </w:p>
    <w:p>
      <w:pPr/>
      <w:r>
        <w:rPr>
          <w:lang w:val="es_ES" w:bidi="es_ES"/>
        </w:rPr>
      </w:r>
      <w:r>
        <w:rPr>
          <w:lang w:val="es_ES" w:bidi="es_ES"/>
        </w:rPr>
        <w:t>Escucha el texto una vez en la versión que le sea más fácil de entender.</w:t>
      </w:r>
    </w:p>
    <w:p>
      <w:pPr/>
      <w:r>
        <w:rPr>
          <w:lang w:val="es_ES" w:bidi="es_ES"/>
        </w:rPr>
      </w:r>
      <w:r>
        <w:rPr>
          <w:lang w:val="es_ES" w:bidi="es_ES"/>
        </w:rPr>
        <w:t>Pablo estaba viajando con Silas y llegaron a Derbe, luego a Listra.</w:t>
      </w:r>
    </w:p>
    <w:p>
      <w:pPr/>
      <w:r>
        <w:rPr>
          <w:lang w:val="es_ES" w:bidi="es_ES"/>
        </w:rPr>
      </w:r>
      <w:r>
        <w:rPr>
          <w:lang w:val="es_ES" w:bidi="es_ES"/>
        </w:rPr>
        <w:t xml:space="preserve">Cuando Pablo y Silas llegaron a Listra, se encontraron con Timoteo. A él se le llama </w:t>
      </w:r>
      <w:r>
        <w:rPr>
          <w:b/>
          <w:lang w:val="es_ES" w:bidi="es_ES"/>
        </w:rPr>
        <w:t>discípulo</w:t>
      </w:r>
      <w:r>
        <w:rPr>
          <w:lang w:val="es_ES" w:bidi="es_ES"/>
        </w:rPr>
        <w:t>, que significa "aprendiz", pero no era uno de los 12 discípulos originales, también llamados "apóstoles". Él era un discípulo fuerte de Jesús, y era conocido por los hermanos, o los creyentes en Jesús. "Hermanos" en este caso no significa miembros reales de la familia, sino miembros de la familia de Dios. Usen la misma palabra para hermanos en este pasaje que han usado en otros pasajes.</w:t>
      </w:r>
    </w:p>
    <w:p>
      <w:pPr/>
      <w:r>
        <w:rPr>
          <w:lang w:val="es_ES" w:bidi="es_ES"/>
        </w:rPr>
      </w:r>
      <w:r>
        <w:rPr>
          <w:lang w:val="es_ES" w:bidi="es_ES"/>
        </w:rPr>
        <w:t xml:space="preserve">Consulten la palabra </w:t>
      </w:r>
      <w:r>
        <w:rPr>
          <w:lang w:val="es_ES" w:bidi="es_ES"/>
        </w:rPr>
        <w:t>discípulo</w:t>
      </w:r>
      <w:r>
        <w:rPr>
          <w:lang w:val="es_ES" w:bidi="es_ES"/>
        </w:rPr>
        <w:t xml:space="preserve"> en el Glosario Principal para obtener más información. Asegúrense de usar la misma palabra para discípulo que han usado en los pasajes anteriores.</w:t>
      </w:r>
    </w:p>
    <w:p>
      <w:pPr/>
      <w:r>
        <w:rPr>
          <w:lang w:val="es_ES" w:bidi="es_ES"/>
        </w:rPr>
      </w:r>
      <w:r>
        <w:rPr>
          <w:lang w:val="es_ES" w:bidi="es_ES"/>
        </w:rPr>
        <w:t xml:space="preserve">Podemos ver que la madre de Timoteo era una </w:t>
      </w:r>
      <w:r>
        <w:rPr>
          <w:b/>
          <w:lang w:val="es_ES" w:bidi="es_ES"/>
        </w:rPr>
        <w:t>creyente</w:t>
      </w:r>
      <w:r>
        <w:rPr>
          <w:lang w:val="es_ES" w:bidi="es_ES"/>
        </w:rPr>
        <w:t xml:space="preserve"> judía, seguidora de Jesús. Su padre era </w:t>
      </w:r>
      <w:r>
        <w:rPr>
          <w:b/>
          <w:lang w:val="es_ES" w:bidi="es_ES"/>
        </w:rPr>
        <w:t>griego</w:t>
      </w:r>
      <w:r>
        <w:rPr>
          <w:lang w:val="es_ES" w:bidi="es_ES"/>
        </w:rPr>
        <w:t xml:space="preserve"> o no judío. No sabemos si su padre era creyente o no. Timoteo era </w:t>
      </w:r>
      <w:r>
        <w:rPr>
          <w:b/>
          <w:lang w:val="es_ES" w:bidi="es_ES"/>
        </w:rPr>
        <w:t>judío</w:t>
      </w:r>
      <w:r>
        <w:rPr>
          <w:lang w:val="es_ES" w:bidi="es_ES"/>
        </w:rPr>
        <w:t xml:space="preserve"> porque la ascendencia judía había sido transmitida por su madre.</w:t>
      </w:r>
    </w:p>
    <w:p>
      <w:pPr/>
      <w:r>
        <w:rPr>
          <w:lang w:val="es_ES" w:bidi="es_ES"/>
        </w:rPr>
      </w:r>
      <w:r>
        <w:rPr>
          <w:lang w:val="es_ES" w:bidi="es_ES"/>
        </w:rPr>
        <w:t xml:space="preserve">Consulten las palabras </w:t>
      </w:r>
      <w:r>
        <w:rPr>
          <w:lang w:val="es_ES" w:bidi="es_ES"/>
        </w:rPr>
        <w:t>creyente</w:t>
      </w:r>
      <w:r>
        <w:rPr>
          <w:lang w:val="es_ES" w:bidi="es_ES"/>
        </w:rPr>
        <w:t xml:space="preserve">, </w:t>
      </w:r>
      <w:r>
        <w:rPr>
          <w:lang w:val="es_ES" w:bidi="es_ES"/>
        </w:rPr>
        <w:t>judío</w:t>
      </w:r>
      <w:r>
        <w:rPr>
          <w:lang w:val="es_ES" w:bidi="es_ES"/>
        </w:rPr>
        <w:t xml:space="preserve"> y </w:t>
      </w:r>
      <w:r>
        <w:rPr>
          <w:lang w:val="es_ES" w:bidi="es_ES"/>
        </w:rPr>
        <w:t>griego</w:t>
      </w:r>
      <w:r>
        <w:rPr>
          <w:lang w:val="es_ES" w:bidi="es_ES"/>
        </w:rPr>
        <w:t xml:space="preserve"> en el Glosario Principal para obtener más información. Usen la misma palabra para creyente, judío y griego que han usado en los pasajes anteriores.</w:t>
      </w:r>
    </w:p>
    <w:p>
      <w:pPr/>
      <w:r>
        <w:rPr>
          <w:lang w:val="es_ES" w:bidi="es_ES"/>
        </w:rPr>
      </w:r>
      <w:r>
        <w:rPr>
          <w:lang w:val="es_ES" w:bidi="es_ES"/>
        </w:rPr>
        <w:t>Pablo quería que Timoteo los acompañara en el viaje, por lo que Pablo llevó a Timoteo para ser circuncidado. Timoteo no era un judío practicante. Sabemos esto porque no estaba circuncidado.</w:t>
      </w:r>
    </w:p>
    <w:p>
      <w:pPr/>
      <w:r>
        <w:rPr>
          <w:lang w:val="es_ES" w:bidi="es_ES"/>
        </w:rPr>
      </w:r>
      <w:r>
        <w:rPr>
          <w:lang w:val="es_ES" w:bidi="es_ES"/>
        </w:rPr>
        <w:t xml:space="preserve">La </w:t>
      </w:r>
      <w:r>
        <w:rPr>
          <w:b/>
          <w:lang w:val="es_ES" w:bidi="es_ES"/>
        </w:rPr>
        <w:t>circuncisión</w:t>
      </w:r>
      <w:r>
        <w:rPr>
          <w:lang w:val="es_ES" w:bidi="es_ES"/>
        </w:rPr>
        <w:t xml:space="preserve"> era un ritual realizado en la fe judía desde el tiempo de Abraham. Era un símbolo del pacto que Dios hizo con Abraham. Se requería que todos los hombres judíos fueran circuncidados. Si Timoteo estuviera circuncidado, los judíos lo aceptarían. Esto sería útil para poder hablar con los judíos que no creían en Jesús.</w:t>
      </w:r>
    </w:p>
    <w:p>
      <w:pPr/>
      <w:r>
        <w:rPr>
          <w:lang w:val="es_ES" w:bidi="es_ES"/>
        </w:rPr>
      </w:r>
      <w:r>
        <w:rPr>
          <w:lang w:val="es_ES" w:bidi="es_ES"/>
        </w:rPr>
        <w:t xml:space="preserve">Consulten </w:t>
      </w:r>
      <w:r>
        <w:rPr>
          <w:lang w:val="es_ES" w:bidi="es_ES"/>
        </w:rPr>
        <w:t>circuncisión</w:t>
      </w:r>
      <w:r>
        <w:rPr>
          <w:lang w:val="es_ES" w:bidi="es_ES"/>
        </w:rPr>
        <w:t xml:space="preserve"> en el Glosario Principal para obtener más información sobre este término. Usen la misma palabra para circuncisión que han usado en los pasajes anteriores.</w:t>
      </w:r>
    </w:p>
    <w:p>
      <w:pPr/>
      <w:r>
        <w:rPr>
          <w:lang w:val="es_ES" w:bidi="es_ES"/>
        </w:rPr>
      </w:r>
      <w:r>
        <w:rPr>
          <w:lang w:val="es_ES" w:bidi="es_ES"/>
        </w:rPr>
        <w:t xml:space="preserve">Mientras Pablo, Silas y Timoteo viajaban a las otras ciudades en su viaje, compartieron la decisión del Consejo en Jerusalén y alentaron a las iglesias. Esta parte podría traducirse: "Les dijeron a los creyentes lo que los </w:t>
      </w:r>
      <w:r>
        <w:rPr>
          <w:b/>
          <w:lang w:val="es_ES" w:bidi="es_ES"/>
        </w:rPr>
        <w:t>apóstoles</w:t>
      </w:r>
      <w:r>
        <w:rPr>
          <w:lang w:val="es_ES" w:bidi="es_ES"/>
        </w:rPr>
        <w:t xml:space="preserve"> y los </w:t>
      </w:r>
      <w:r>
        <w:rPr>
          <w:b/>
          <w:lang w:val="es_ES" w:bidi="es_ES"/>
        </w:rPr>
        <w:t>ancianos</w:t>
      </w:r>
      <w:r>
        <w:rPr>
          <w:lang w:val="es_ES" w:bidi="es_ES"/>
        </w:rPr>
        <w:t xml:space="preserve"> en Jerusalén habían decidido sobre cómo debían comportarse los creyentes".</w:t>
      </w:r>
    </w:p>
    <w:p>
      <w:pPr/>
      <w:r>
        <w:rPr>
          <w:lang w:val="es_ES" w:bidi="es_ES"/>
        </w:rPr>
      </w:r>
      <w:r>
        <w:rPr>
          <w:lang w:val="es_ES" w:bidi="es_ES"/>
        </w:rPr>
        <w:t xml:space="preserve">Consulten el Glosario Principal para obtener más información sobre </w:t>
      </w:r>
      <w:r>
        <w:rPr>
          <w:lang w:val="es_ES" w:bidi="es_ES"/>
        </w:rPr>
        <w:t>apóstoles</w:t>
      </w:r>
      <w:r>
        <w:rPr>
          <w:lang w:val="es_ES" w:bidi="es_ES"/>
        </w:rPr>
        <w:t xml:space="preserve"> y </w:t>
      </w:r>
      <w:r>
        <w:rPr>
          <w:lang w:val="es_ES" w:bidi="es_ES"/>
        </w:rPr>
        <w:t>ancianos</w:t>
      </w:r>
      <w:r>
        <w:rPr>
          <w:lang w:val="es_ES" w:bidi="es_ES"/>
        </w:rPr>
        <w:t>. Usen las mismas palabras para apóstoles y para ancianos que han usado en los pasajes anteriores.</w:t>
      </w:r>
    </w:p>
    <w:p>
      <w:pPr/>
      <w:r>
        <w:rPr>
          <w:lang w:val="es_ES" w:bidi="es_ES"/>
        </w:rPr>
      </w:r>
      <w:r>
        <w:rPr>
          <w:lang w:val="es_ES" w:bidi="es_ES"/>
        </w:rPr>
        <w:t xml:space="preserve">Vemos del relato de Lucas que las </w:t>
      </w:r>
      <w:r>
        <w:rPr>
          <w:b/>
          <w:lang w:val="es_ES" w:bidi="es_ES"/>
        </w:rPr>
        <w:t>iglesias</w:t>
      </w:r>
      <w:r>
        <w:rPr>
          <w:lang w:val="es_ES" w:bidi="es_ES"/>
        </w:rPr>
        <w:t xml:space="preserve"> se fortalecieron en la </w:t>
      </w:r>
      <w:r>
        <w:rPr>
          <w:b/>
          <w:lang w:val="es_ES" w:bidi="es_ES"/>
        </w:rPr>
        <w:t>fe</w:t>
      </w:r>
      <w:r>
        <w:rPr>
          <w:lang w:val="es_ES" w:bidi="es_ES"/>
        </w:rPr>
        <w:t>. Este fortalecimiento en la fe llevó a un número creciente de personas en las iglesias.</w:t>
      </w:r>
    </w:p>
    <w:p>
      <w:pPr/>
      <w:r>
        <w:rPr>
          <w:lang w:val="es_ES" w:bidi="es_ES"/>
        </w:rPr>
      </w:r>
      <w:r>
        <w:rPr>
          <w:lang w:val="es_ES" w:bidi="es_ES"/>
        </w:rPr>
        <w:t xml:space="preserve">Consulten el Glosario Principal para obtener más información sobre las palabras </w:t>
      </w:r>
      <w:r>
        <w:rPr>
          <w:lang w:val="es_ES" w:bidi="es_ES"/>
        </w:rPr>
        <w:t>fe</w:t>
      </w:r>
      <w:r>
        <w:rPr>
          <w:lang w:val="es_ES" w:bidi="es_ES"/>
        </w:rPr>
        <w:t xml:space="preserve"> e </w:t>
      </w:r>
      <w:r>
        <w:rPr>
          <w:lang w:val="es_ES" w:bidi="es_ES"/>
        </w:rPr>
        <w:t>iglesia</w:t>
      </w:r>
      <w:r>
        <w:rPr>
          <w:lang w:val="es_ES" w:bidi="es_ES"/>
        </w:rPr>
        <w:t>. Usen las mismas palabras para fe e iglesia en este pasaje que han usado en los pasajes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16:6–15</w:t>
      </w:r>
      <w:r>
        <w:rPr>
          <w:lang w:val="es_ES" w:bidi="es_ES"/>
        </w:rPr>
      </w:r>
    </w:p>
    <w:p>
      <w:pPr>
        <w:pStyle w:val="Heading3"/>
      </w:pPr>
      <w:r>
        <w:rPr>
          <w:lang w:val="es_ES" w:bidi="es_ES"/>
        </w:rPr>
        <w:t>Escuchar con el corazón</w:t>
      </w:r>
    </w:p>
    <w:p>
      <w:pPr/>
      <w:r>
        <w:rPr>
          <w:lang w:val="es_ES" w:bidi="es_ES"/>
        </w:rPr>
      </w:r>
      <w:r>
        <w:rPr>
          <w:lang w:val="es_ES" w:bidi="es_ES"/>
        </w:rPr>
        <w:t>Escuchen Hechos 16:6–15 y guárdenlo en sus corazones. Escucha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En el pasaje anterior, Pablo y Silas visitan Derbe y Listra. Pablo decide que Timoteo debe unirse a ellos en su viaje, por lo que Pablo hace circuncidar a Timoteo. Ellos esperaban compartir las buenas nuevas en otras ciudades de esa región. Pero el Espíritu Santo les dijo que no compartieran el evangelio en la provincia llamada Asia en ese momento. Por este motivo, viajaron por Frigia y Galacia. Llegaron a la región de Misia, y planearon ir tierra adentro a Bitinia. Pero el Espíritu de Jesús no les permitió ir allí. Estas áreas están en la Turquía actual. En cambio, fueron a la ciudad de Troas, en la costa del mar Mediterráneo. ¡De Listra a Troas, Pablo y su equipo habrían caminado al menos diez días!</w:t>
      </w:r>
    </w:p>
    <w:p>
      <w:pPr/>
      <w:r>
        <w:rPr>
          <w:lang w:val="es_ES" w:bidi="es_ES"/>
        </w:rPr>
      </w:r>
      <w:r>
        <w:rPr>
          <w:lang w:val="es_ES" w:bidi="es_ES"/>
        </w:rPr>
        <w:t>Dos frases fueron utilizadas con un significado de que Dios no les permitió predicar el evangelio en estas áreas. La primera es, "el Espíritu de Dios", y la segunda es, "el Espíritu de Jesús". Estas son ambas referencias al Espíritu Santo, pero se usan diferentes nombres. Es importante traducirlos con precisión.</w:t>
      </w:r>
    </w:p>
    <w:p>
      <w:pPr/>
      <w:r>
        <w:rPr>
          <w:lang w:val="es_ES" w:bidi="es_ES"/>
        </w:rPr>
      </w:r>
      <w:r>
        <w:rPr>
          <w:lang w:val="es_ES" w:bidi="es_ES"/>
        </w:rPr>
        <w:t xml:space="preserve">Deténganse ahora y miren el mapa del </w:t>
      </w:r>
      <w:r>
        <w:rPr>
          <w:lang w:val="es_ES" w:bidi="es_ES"/>
        </w:rPr>
        <w:t>viaje de Pablo</w:t>
      </w:r>
      <w:r>
        <w:rPr>
          <w:lang w:val="es_ES" w:bidi="es_ES"/>
        </w:rPr>
        <w:t xml:space="preserve"> con su equipo. Señalen a Listra y luego las regiones de Frigia y Galacia. Muestren a su equipo también Misia y Bitinia.</w:t>
      </w:r>
    </w:p>
    <w:p>
      <w:pPr/>
      <w:r>
        <w:rPr>
          <w:lang w:val="es_ES" w:bidi="es_ES"/>
        </w:rPr>
      </w:r>
      <w:r>
        <w:rPr>
          <w:lang w:val="es_ES" w:bidi="es_ES"/>
        </w:rPr>
        <w:t>¿Hasta dónde han caminado en un viaje? ¿Cómo pasan el tiempo cuando están caminando? ¿Qué tipo de desafíos enfrentan cuando caminan una gran distancia?</w:t>
      </w:r>
    </w:p>
    <w:p>
      <w:pPr/>
      <w:r>
        <w:rPr>
          <w:lang w:val="es_ES" w:bidi="es_ES"/>
        </w:rPr>
      </w:r>
      <w:r>
        <w:rPr>
          <w:lang w:val="es_ES" w:bidi="es_ES"/>
        </w:rPr>
        <w:t xml:space="preserve">Mientras estaban en Troas, Pablo tuvo una </w:t>
      </w:r>
      <w:r>
        <w:rPr>
          <w:b/>
          <w:lang w:val="es_ES" w:bidi="es_ES"/>
        </w:rPr>
        <w:t>visión</w:t>
      </w:r>
      <w:r>
        <w:rPr>
          <w:lang w:val="es_ES" w:bidi="es_ES"/>
        </w:rPr>
        <w:t xml:space="preserve"> durante la noche. Una visión es cuando una persona tiene una revelación divina mientras está despierta. En este caso, sucedió de noche. En esta visión, Pablo vio a un hombre que él sabía que era de Macedonia.</w:t>
      </w:r>
    </w:p>
    <w:p>
      <w:pPr/>
      <w:r>
        <w:rPr>
          <w:lang w:val="es_ES" w:bidi="es_ES"/>
        </w:rPr>
      </w:r>
      <w:r>
        <w:rPr>
          <w:lang w:val="es_ES" w:bidi="es_ES"/>
        </w:rPr>
        <w:t>Vio al hombre que lo llamaba: "Ven a Macedonia y ayúdanos". El hombre en la visión estaba llamando urgentemente a Pablo. Algunas traducciones en español usan las palabras "suplicando" o "rogando" para este tipo de llamado. Pablo les contó a sus amigos sobre esto, y ellos supieron que Dios les estaba hablando. Por lo que comenzaron a hacer planes para ir a Macedonia.</w:t>
      </w:r>
    </w:p>
    <w:p>
      <w:pPr/>
      <w:r>
        <w:rPr>
          <w:lang w:val="es_ES" w:bidi="es_ES"/>
        </w:rPr>
      </w:r>
      <w:r>
        <w:rPr>
          <w:lang w:val="es_ES" w:bidi="es_ES"/>
        </w:rPr>
        <w:t>Deténganse ahora y conversen con su equipo sobre estas preguntas: Compartan entre sí sobre un sueño que piensan que era de Dios. Si tuvieran un sueño como el de Pablo, ¿cómo se sentirían al actuar en consecuencia?</w:t>
      </w:r>
    </w:p>
    <w:p>
      <w:pPr/>
      <w:r>
        <w:rPr>
          <w:lang w:val="es_ES" w:bidi="es_ES"/>
        </w:rPr>
      </w:r>
      <w:r>
        <w:rPr>
          <w:lang w:val="es_ES" w:bidi="es_ES"/>
        </w:rPr>
        <w:t>Es importante notar que el escritor de Hechos cambió de decir "ellos" a "nosotros" en este momento de la historia. Lucas, que escribió Hechos, probablemente se unió a Pablo y su grupo en Troas.</w:t>
      </w:r>
    </w:p>
    <w:p>
      <w:pPr/>
      <w:r>
        <w:rPr>
          <w:lang w:val="es_ES" w:bidi="es_ES"/>
        </w:rPr>
      </w:r>
      <w:r>
        <w:rPr>
          <w:lang w:val="es_ES" w:bidi="es_ES"/>
        </w:rPr>
        <w:t>Macedonia estaba al otro lado del mar de Troas, por lo que se subieron a un barco y viajaron por esta pequeña parte del mar. Fueron a Samotracia, a mitad de camino al otro lado, y luego a Neápolis. Después de que desembarcaron en Neápolis, fueron por tierra a Filipos, un viaje de aproximadamente 16 kilómetros. Filipos era una ciudad en Macedonia y una colonia romana. Pablo y su grupo se quedaron allí durante varios días.</w:t>
      </w:r>
    </w:p>
    <w:p>
      <w:pPr/>
      <w:r>
        <w:rPr>
          <w:lang w:val="es_ES" w:bidi="es_ES"/>
        </w:rPr>
      </w:r>
      <w:r>
        <w:rPr>
          <w:lang w:val="es_ES" w:bidi="es_ES"/>
        </w:rPr>
        <w:t xml:space="preserve">Deténganse y conversen con su equipo: Miren el mapa del segundo </w:t>
      </w:r>
      <w:r>
        <w:rPr>
          <w:lang w:val="es_ES" w:bidi="es_ES"/>
        </w:rPr>
        <w:t>viaje de Pablo</w:t>
      </w:r>
      <w:r>
        <w:rPr>
          <w:lang w:val="es_ES" w:bidi="es_ES"/>
        </w:rPr>
        <w:t xml:space="preserve"> juntos nuevamente. Señalen Troas, Samotracia, Neápolis y Filipos. Miren la imagen del </w:t>
      </w:r>
      <w:r>
        <w:rPr>
          <w:lang w:val="es_ES" w:bidi="es_ES"/>
        </w:rPr>
        <w:t>barco</w:t>
      </w:r>
      <w:r>
        <w:rPr>
          <w:lang w:val="es_ES" w:bidi="es_ES"/>
        </w:rPr>
        <w:t xml:space="preserve"> con su equipo. ¿Pídales a su equipo que describan cómo piensan que sería un viaje en un barco como este?</w:t>
      </w:r>
    </w:p>
    <w:p>
      <w:pPr/>
      <w:r>
        <w:rPr>
          <w:lang w:val="es_ES" w:bidi="es_ES"/>
        </w:rPr>
      </w:r>
      <w:r>
        <w:rPr>
          <w:lang w:val="es_ES" w:bidi="es_ES"/>
        </w:rPr>
        <w:t>Este grupo ahora ha viajado a pie, por caminos, a través de las montañas y en barco. Han dejado sus lugares de origen y han ido a lugares distantes.</w:t>
      </w:r>
    </w:p>
    <w:p>
      <w:pPr/>
      <w:r>
        <w:rPr>
          <w:lang w:val="es_ES" w:bidi="es_ES"/>
        </w:rPr>
      </w:r>
      <w:r>
        <w:rPr>
          <w:lang w:val="es_ES" w:bidi="es_ES"/>
        </w:rPr>
        <w:t>¿Cuál es el viaje más lejano en el que han viajado? ¿Cómo se ajustaron a los diferentes lugares, personas y culturas cuando viajaron?</w:t>
      </w:r>
    </w:p>
    <w:p>
      <w:pPr/>
      <w:r>
        <w:rPr>
          <w:lang w:val="es_ES" w:bidi="es_ES"/>
        </w:rPr>
      </w:r>
      <w:r>
        <w:rPr>
          <w:lang w:val="es_ES" w:bidi="es_ES"/>
        </w:rPr>
        <w:t>El sábado, el día judío de descanso y adoración, Pablo, Silas, Timoteo y Lucas salieron de la ciudad a la orilla del río. Este era un lugar común para la adoración, y Pablo esperaba encontraran a las personas orando. Pablo y su grupo estaban buscando adoradores judíos, o otros que adoraban a Dios. No había sinagoga en Filipos. Esto es probable porque no había suficientes hombres judíos allí para formar una sinagoga. Se necesitaban diez hombres judíos para formar una sinagoga. Ellos se encontraron con algunas mujeres que estaban allí juntas para la adoración.</w:t>
      </w:r>
    </w:p>
    <w:p>
      <w:pPr/>
      <w:r>
        <w:rPr>
          <w:lang w:val="es_ES" w:bidi="es_ES"/>
        </w:rPr>
      </w:r>
      <w:r>
        <w:rPr>
          <w:lang w:val="es_ES" w:bidi="es_ES"/>
        </w:rPr>
        <w:t>Deténganse y conversen con su equipo: ¿Cuáles son los lugares de adoración más comunes en donde viven? (colinas, riberas de ríos, árboles grandes, etc.) Si no hubieran iglesias en su región, ¿dónde encontrarían a las personas que adoran u oran? ¿Cómo sabrían cuándo encontrar a las personas adorando? ¿Por qué piensan que Pablo y su grupo fueron a este lugar a orar en el sábado o día de reposo?</w:t>
      </w:r>
    </w:p>
    <w:p>
      <w:pPr/>
      <w:r>
        <w:rPr>
          <w:lang w:val="es_ES" w:bidi="es_ES"/>
        </w:rPr>
      </w:r>
      <w:r>
        <w:rPr>
          <w:lang w:val="es_ES" w:bidi="es_ES"/>
        </w:rPr>
        <w:t>Una de las mujeres allí era Lidia, una mujer de negocios que vendía tela púrpura. Esta tela era de alta calidad y se fabricaba comúnmente en su región natal, Tiatira. Ella no era judía, pero adoraba a Dios. Dios le habló mientras Pablo predicaba y ella abrió su corazón para responder su mensaje. La frase "abrió su corazón" significa que escuchó y creyó en lo que Pablo estaba diciendo sobre Jesús. Ella y su hogar fueron bautizados. El "hogar" de Lidia incluiría a su familia y los siervos que vivían con ella. Fueron bautizados, que es hacer una inmersión en agua para simbolizar una nueva manera de vivir siguiendo a Jesús. Ella entonces incentivó a Pablo y al grupo a quedarse en su casa si consideraban que ella era una creyente sincera. Pablo y su grupo fueron a quedarse con ella. Este fue un acto muy bondadoso de hospitalidad por parte de Lidia. Como era una mujer de negocios y la líder de su hogar, ella pudo hacer esta invitación. En su cultura era completamente normal que ella hiciera esto. Lidia estaba dejando clara su nueva fe al ofrecer esta hospitalidad. No había implicaciones inmorales en esta invitación.</w:t>
      </w:r>
    </w:p>
    <w:p>
      <w:pPr/>
      <w:r>
        <w:rPr>
          <w:lang w:val="es_ES" w:bidi="es_ES"/>
        </w:rPr>
      </w:r>
      <w:r>
        <w:rPr>
          <w:lang w:val="es_ES" w:bidi="es_ES"/>
        </w:rPr>
        <w:t>Deténganse y conversen con su equipo: En la cultura de Lidia, una mujer de negocios podía liderar su propia casa y tomar decisiones importantes. ¿Cuál sería la hospitalidad normal que una mujer podría ofrecer en su cultura? ¿Cómo podría haberse visto diferente si esto sucediera en su cultura? ¿Cómo se muestra la hospitalidad en su cultura? ¿Cuán rápido le ofrecerían a un viajero extranjero comida o un lugar donde quedarse?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Pablo, Silas y Timoteo pasan por Asia y llegan a Troas.</w:t>
      </w:r>
    </w:p>
    <w:p>
      <w:pPr/>
      <w:r>
        <w:rPr>
          <w:lang w:val="es_ES" w:bidi="es_ES"/>
        </w:rPr>
      </w:r>
      <w:r>
        <w:rPr>
          <w:b/>
          <w:lang w:val="es_ES" w:bidi="es_ES"/>
        </w:rPr>
        <w:t>Segunda escena:</w:t>
      </w:r>
      <w:r>
        <w:rPr>
          <w:lang w:val="es_ES" w:bidi="es_ES"/>
        </w:rPr>
        <w:t xml:space="preserve"> Pablo tiene una visión de un hombre de Macedonia. Lucas se une a ellos.</w:t>
      </w:r>
    </w:p>
    <w:p>
      <w:pPr/>
      <w:r>
        <w:rPr>
          <w:lang w:val="es_ES" w:bidi="es_ES"/>
        </w:rPr>
      </w:r>
      <w:r>
        <w:rPr>
          <w:b/>
          <w:lang w:val="es_ES" w:bidi="es_ES"/>
        </w:rPr>
        <w:t>Tercera escena:</w:t>
      </w:r>
      <w:r>
        <w:rPr>
          <w:lang w:val="es_ES" w:bidi="es_ES"/>
        </w:rPr>
        <w:t xml:space="preserve"> Pablo, Silas, Timoteo y Lucas viajan a Filipos.</w:t>
      </w:r>
    </w:p>
    <w:p>
      <w:pPr/>
      <w:r>
        <w:rPr>
          <w:lang w:val="es_ES" w:bidi="es_ES"/>
        </w:rPr>
      </w:r>
      <w:r>
        <w:rPr>
          <w:b/>
          <w:lang w:val="es_ES" w:bidi="es_ES"/>
        </w:rPr>
        <w:t>Cuarta escena:</w:t>
      </w:r>
      <w:r>
        <w:rPr>
          <w:lang w:val="es_ES" w:bidi="es_ES"/>
        </w:rPr>
        <w:t xml:space="preserve"> Pablo y el grupo van a la orilla del río y se encuentran con Lidia.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Timoteo</w:t>
      </w:r>
    </w:p>
    <w:p>
      <w:pPr>
        <w:pStyle w:val="ListBullet"/>
        <w:spacing w:line="240" w:lineRule="auto"/>
        <w:ind w:left="720"/>
      </w:pPr>
      <w:r>
        <w:rPr>
          <w:lang w:val="es_ES" w:bidi="es_ES"/>
        </w:rPr>
      </w:r>
      <w:r>
        <w:rPr>
          <w:lang w:val="es_ES" w:bidi="es_ES"/>
        </w:rPr>
        <w:t>El hombre de Macedonia</w:t>
      </w:r>
    </w:p>
    <w:p>
      <w:pPr>
        <w:pStyle w:val="ListBullet"/>
        <w:spacing w:line="240" w:lineRule="auto"/>
        <w:ind w:left="720"/>
      </w:pPr>
      <w:r>
        <w:rPr>
          <w:lang w:val="es_ES" w:bidi="es_ES"/>
        </w:rPr>
      </w:r>
      <w:r>
        <w:rPr>
          <w:lang w:val="es_ES" w:bidi="es_ES"/>
        </w:rPr>
        <w:t>Lucas</w:t>
      </w:r>
    </w:p>
    <w:p>
      <w:pPr>
        <w:pStyle w:val="ListBullet"/>
        <w:spacing w:line="240" w:lineRule="auto"/>
        <w:ind w:left="720"/>
      </w:pPr>
      <w:r>
        <w:rPr>
          <w:lang w:val="es_ES" w:bidi="es_ES"/>
        </w:rPr>
      </w:r>
      <w:r>
        <w:rPr>
          <w:lang w:val="es_ES" w:bidi="es_ES"/>
        </w:rPr>
        <w:t>Lidia</w:t>
      </w:r>
    </w:p>
    <w:p>
      <w:pPr>
        <w:pStyle w:val="ListBullet"/>
        <w:spacing w:line="240" w:lineRule="auto"/>
        <w:ind w:left="720"/>
      </w:pPr>
      <w:r>
        <w:rPr>
          <w:lang w:val="es_ES" w:bidi="es_ES"/>
        </w:rPr>
      </w:r>
      <w:r>
        <w:rPr>
          <w:lang w:val="es_ES" w:bidi="es_ES"/>
        </w:rPr>
        <w:t>El hogar de Lidia</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Dios habló a este grupo de hombres y les dijo que no predicaran en Asia. Por esta razón, Pablo, Silas y Timoteo viajaron por Frigia y Galacia. En realidad intentaron ir hacia el norte en Asia, a Bitinia, pero Dios no se los permitió. En cambio, fueron al sur, a Troas, junto al mar.</w:t>
      </w:r>
    </w:p>
    <w:p>
      <w:pPr/>
      <w:r>
        <w:rPr>
          <w:lang w:val="es_ES" w:bidi="es_ES"/>
        </w:rPr>
      </w:r>
      <w:r>
        <w:rPr>
          <w:lang w:val="es_ES" w:bidi="es_ES"/>
        </w:rPr>
        <w:t>Mientras estaban en Troas, sucedieron dos cosas importantes. La primera es que Lucas, el autor de Hechos, se unió a ellos. Sabemos esto porque dejó de decir "ellos", cuando se refería al grupo y comenzó a decir: "nosotros". La segunda es que Pablo tuvo una visión en la noche. En esta visión vio a un hombre que él sabía que era de Macedonia. El hombre lo llamó: "Ven a Macedonia y ayúdanos". Pablo compartió esta visión con su grupo de inmediato y sabían que era un mensaje de Dios. Hicieron preparativos para ir a Macedonia lo antes posible. Su obediencia fue muy rápida.</w:t>
      </w:r>
    </w:p>
    <w:p>
      <w:pPr/>
      <w:r>
        <w:rPr>
          <w:lang w:val="es_ES" w:bidi="es_ES"/>
        </w:rPr>
      </w:r>
      <w:r>
        <w:rPr>
          <w:lang w:val="es_ES" w:bidi="es_ES"/>
        </w:rPr>
        <w:t>Viajaron en barco de Troas a Samotracia, donde pasaron la noche. Entonces continuaron a Neápolis en barco. De allí viajaron por el camino a Filipos. Este era un viaje de aproximadamente 16 kilómetros por el camino. Probablemente caminaron durante esta parte del viaje. Les habría tomado unas horas caminar hasta Filipos. Se quedaron allí durante varios días.</w:t>
      </w:r>
    </w:p>
    <w:p>
      <w:pPr/>
      <w:r>
        <w:rPr>
          <w:lang w:val="es_ES" w:bidi="es_ES"/>
        </w:rPr>
      </w:r>
      <w:r>
        <w:rPr>
          <w:lang w:val="es_ES" w:bidi="es_ES"/>
        </w:rPr>
        <w:t>En el día de reposo, probablemente el primer sábado de su visita, fueron a las afueras de la ciudad a la orilla del río. Como no había sinagoga en Filipos, esperaban encontrar a gentiles o judíos temerosos de Dios adorando en este lugar en el día de descanso y adoración para los judíos. Se encontraron con un grupo de mujeres que estaban allí para adorar. Pablo compartió el mensaje de las buenas nuevas, de la vida, la muerte y la resurrección de Jesús.</w:t>
      </w:r>
    </w:p>
    <w:p>
      <w:pPr/>
      <w:r>
        <w:rPr>
          <w:lang w:val="es_ES" w:bidi="es_ES"/>
        </w:rPr>
      </w:r>
      <w:r>
        <w:rPr>
          <w:lang w:val="es_ES" w:bidi="es_ES"/>
        </w:rPr>
        <w:t>Lidia, que era una mujer de negocios y una no judía temerosa de Dios, respondió al mensaje de Pablo. Ella "abrió su corazón" al mensaje de Pablo. Esto significa que ella creyó en el mensaje de Pablo sobre Jesús. Ella y todo su hogar fueron bautizados. Es importante recordar que hogar se refiere a cualquiera que viva en la casa, los miembros de la familia y cualquier siervo que vivía con ella.</w:t>
      </w:r>
    </w:p>
    <w:p>
      <w:pPr/>
      <w:r>
        <w:rPr>
          <w:lang w:val="es_ES" w:bidi="es_ES"/>
        </w:rPr>
      </w:r>
      <w:r>
        <w:rPr>
          <w:lang w:val="es_ES" w:bidi="es_ES"/>
        </w:rPr>
        <w:t>Después de esto, Lidia le pidió a Pablo y al grupo que se quedaran en su casa mientras estaban en Filipos. Aceptaron y fueron a quedarse en su casa. Este fue un acto muy bondadoso de hospitalidad por parte de Lidia. En su cultura era completamente normal que ella hiciera esto. Lidia estaba dejando clara su nueva fe al ofrecer esta hospitalidad. No había implicaciones inmorales en esta invitación.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Timoteo</w:t>
      </w:r>
    </w:p>
    <w:p>
      <w:pPr>
        <w:pStyle w:val="ListBullet"/>
        <w:spacing w:line="240" w:lineRule="auto"/>
        <w:ind w:left="720"/>
      </w:pPr>
      <w:r>
        <w:rPr>
          <w:lang w:val="es_ES" w:bidi="es_ES"/>
        </w:rPr>
      </w:r>
      <w:r>
        <w:rPr>
          <w:lang w:val="es_ES" w:bidi="es_ES"/>
        </w:rPr>
        <w:t>El hombre de Macedonia</w:t>
      </w:r>
    </w:p>
    <w:p>
      <w:pPr>
        <w:pStyle w:val="ListBullet"/>
        <w:spacing w:line="240" w:lineRule="auto"/>
        <w:ind w:left="720"/>
      </w:pPr>
      <w:r>
        <w:rPr>
          <w:lang w:val="es_ES" w:bidi="es_ES"/>
        </w:rPr>
      </w:r>
      <w:r>
        <w:rPr>
          <w:lang w:val="es_ES" w:bidi="es_ES"/>
        </w:rPr>
        <w:t>Lucas</w:t>
      </w:r>
    </w:p>
    <w:p>
      <w:pPr>
        <w:pStyle w:val="ListBullet"/>
        <w:spacing w:line="240" w:lineRule="auto"/>
        <w:ind w:left="720"/>
      </w:pPr>
      <w:r>
        <w:rPr>
          <w:lang w:val="es_ES" w:bidi="es_ES"/>
        </w:rPr>
      </w:r>
      <w:r>
        <w:rPr>
          <w:lang w:val="es_ES" w:bidi="es_ES"/>
        </w:rPr>
        <w:t>Lidia</w:t>
      </w:r>
    </w:p>
    <w:p>
      <w:pPr>
        <w:pStyle w:val="ListBullet"/>
        <w:spacing w:line="240" w:lineRule="auto"/>
        <w:ind w:left="720"/>
      </w:pPr>
      <w:r>
        <w:rPr>
          <w:lang w:val="es_ES" w:bidi="es_ES"/>
        </w:rPr>
      </w:r>
      <w:r>
        <w:rPr>
          <w:lang w:val="es_ES" w:bidi="es_ES"/>
        </w:rPr>
        <w:t>El hogar de Lidia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estas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Hagan que su equipo actúe la parte de la historia en la que Pablo y sus compañeros viajan por Asia, pero el Espíritu Santo les impide compartir el evangelio.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Pablo, "¿Cómo te sientes?" Es posible que escuchen cosas como: "Frustrado", porque quería compartir el evangelio en estas áreas, o "Confundido", porque estaba tratando de conocer la voluntad de Dios, o "Ansioso", porque el equipo estaba esperando su liderazgo.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la parte de la historia en la que Pablo y su equipo se encuentran con Lucas en Troas, y Pablo tiene la visión del hombre de Macedonia.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Lucas: "¿Cómo te sientes?" Es posible que escuchen cosas como: "Emocionado", porque puede unirse al equipo, o "Feliz" de que ya no esté atrapado en Troas, o "Esperanzado" de que verá a Dios obrando.</w:t>
      </w:r>
    </w:p>
    <w:p>
      <w:pPr>
        <w:pStyle w:val="ListBullet"/>
        <w:spacing w:line="240" w:lineRule="auto"/>
        <w:ind w:left="720"/>
      </w:pPr>
      <w:r>
        <w:rPr>
          <w:lang w:val="es_ES" w:bidi="es_ES"/>
        </w:rPr>
      </w:r>
      <w:r>
        <w:rPr>
          <w:lang w:val="es_ES" w:bidi="es_ES"/>
        </w:rPr>
        <w:t>Pregúntenle al actor que interpreta al hombre de Macedonia: "¿Cómo se siente?" Es posible que escuchen cosas como: "Preocupado, tal vez no vengan", o "Esperanzado de que las buenas nuevas estén llegando".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la parte de la historia en la que el grupo viaja de Troas a Filipos.</w:t>
      </w:r>
    </w:p>
    <w:p>
      <w:pPr/>
      <w:r>
        <w:rPr>
          <w:lang w:val="es_ES" w:bidi="es_ES"/>
        </w:rPr>
      </w:r>
      <w:r>
        <w:rPr>
          <w:lang w:val="es_ES" w:bidi="es_ES"/>
        </w:rPr>
        <w:t>Actúen la parte de la historia en la que se encuentran con Lidia y las mujeres en la orilla del río. Entonces actúen la parte en que ella y su hogar creyeron y fueron bautizados.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la actriz que interpreta a Lidia: "¿Cómo te sientes?" Es posible que escuchen cosas como: "Perdonada", porque sus pecados fueron perdonados, o "En paz", ahora que ella tiene una relación personal con Jesús, o "Emocionada".</w:t>
      </w:r>
    </w:p>
    <w:p>
      <w:pPr>
        <w:pStyle w:val="ListBullet"/>
        <w:spacing w:line="240" w:lineRule="auto"/>
        <w:ind w:left="720"/>
      </w:pPr>
      <w:r>
        <w:rPr>
          <w:lang w:val="es_ES" w:bidi="es_ES"/>
        </w:rPr>
      </w:r>
      <w:r>
        <w:rPr>
          <w:lang w:val="es_ES" w:bidi="es_ES"/>
        </w:rPr>
        <w:t>Pregúntale al actor que interpreta a Timoteo, "¿Cómo te sientes?" Es posible que escuchen cosas como: "Alegre", porque Dios está trabajando, o "Sorprendido" por los nuevos creyentes, o "Realizado".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la parte de la historia en la que Lidia le pide a Pablo y a su grupo que se queden en su casa y estuvieron de acuerdo.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Pablo, "¿Cómo te sientes?" Es posible que escuchen cosas como: "Preocupado", "Sorprendido" y "Esperanzado".</w:t>
      </w:r>
    </w:p>
    <w:p>
      <w:pPr>
        <w:pStyle w:val="ListBullet"/>
        <w:spacing w:line="240" w:lineRule="auto"/>
        <w:ind w:left="720"/>
      </w:pPr>
      <w:r>
        <w:rPr>
          <w:lang w:val="es_ES" w:bidi="es_ES"/>
        </w:rPr>
      </w:r>
      <w:r>
        <w:rPr>
          <w:lang w:val="es_ES" w:bidi="es_ES"/>
        </w:rPr>
        <w:t>Pregúntenle a la actriz que interpreta a Lidia: "¿Cómo te sientes?" Es posible que escuchen cosas como: "Agradecida", porque tiene espacio en su hogar para recibir al grupo de viajantes, o "Feliz", porque puede permitirse compartir sus recursos.</w:t>
      </w:r>
      <w:r>
        <w:rPr>
          <w:lang w:val="es_ES" w:bidi="es_ES"/>
        </w:rPr>
      </w:r>
    </w:p>
    <w:p>
      <w:pPr>
        <w:pStyle w:val="Heading3"/>
      </w:pPr>
      <w:r>
        <w:rPr>
          <w:lang w:val="es_ES" w:bidi="es_ES"/>
        </w:rPr>
        <w:t>Cerremos las brechas</w:t>
      </w:r>
    </w:p>
    <w:p>
      <w:pPr/>
      <w:r>
        <w:rPr>
          <w:lang w:val="es_ES" w:bidi="es_ES"/>
        </w:rPr>
      </w:r>
      <w:r>
        <w:rPr>
          <w:lang w:val="es_ES" w:bidi="es_ES"/>
        </w:rPr>
        <w:t>Escucha el texto una vez en la versión que le sea más fácil de entender.</w:t>
      </w:r>
    </w:p>
    <w:p>
      <w:pPr/>
      <w:r>
        <w:rPr>
          <w:lang w:val="es_ES" w:bidi="es_ES"/>
        </w:rPr>
      </w:r>
      <w:r>
        <w:rPr>
          <w:lang w:val="es_ES" w:bidi="es_ES"/>
        </w:rPr>
        <w:t xml:space="preserve">En este pasaje, Pablo, Silas y Timoteo viajaban por Asia. Al comienzo de este pasaje, se usan dos frases con el significado de que Dios no les permitió predicar el evangelio en estas áreas. La primera es, "el Espíritu de Dios", y la segunda es, "el Espíritu de Jesús". Estas son ambas referencias al </w:t>
      </w:r>
      <w:r>
        <w:rPr>
          <w:b/>
          <w:lang w:val="es_ES" w:bidi="es_ES"/>
        </w:rPr>
        <w:t>Espíritu Santo</w:t>
      </w:r>
      <w:r>
        <w:rPr>
          <w:lang w:val="es_ES" w:bidi="es_ES"/>
        </w:rPr>
        <w:t>, pero se usan diferentes nombres. Es importante traducirlos con precisión.</w:t>
      </w:r>
    </w:p>
    <w:p>
      <w:pPr/>
      <w:r>
        <w:rPr>
          <w:lang w:val="es_ES" w:bidi="es_ES"/>
        </w:rPr>
      </w:r>
      <w:r>
        <w:rPr>
          <w:lang w:val="es_ES" w:bidi="es_ES"/>
        </w:rPr>
        <w:t xml:space="preserve">Consulten la palabra </w:t>
      </w:r>
      <w:r>
        <w:rPr>
          <w:lang w:val="es_ES" w:bidi="es_ES"/>
        </w:rPr>
        <w:t>Espíritu Santo</w:t>
      </w:r>
      <w:r>
        <w:rPr>
          <w:lang w:val="es_ES" w:bidi="es_ES"/>
        </w:rPr>
        <w:t xml:space="preserve"> en el Glosario Principal para obtener más información. Asegúrense de usar la misma palabra para espíritu que han usado en pasajes anteriores.</w:t>
      </w:r>
    </w:p>
    <w:p>
      <w:pPr/>
      <w:r>
        <w:rPr>
          <w:lang w:val="es_ES" w:bidi="es_ES"/>
        </w:rPr>
      </w:r>
      <w:r>
        <w:rPr>
          <w:lang w:val="es_ES" w:bidi="es_ES"/>
        </w:rPr>
        <w:t xml:space="preserve">En lugar de viajar a Bitnia, fueron al sur a Troas junto al mar. Mientras estaban en Troas, Pablo tuvo una visión en la noche. Una </w:t>
      </w:r>
      <w:r>
        <w:rPr>
          <w:b/>
          <w:lang w:val="es_ES" w:bidi="es_ES"/>
        </w:rPr>
        <w:t>visión</w:t>
      </w:r>
      <w:r>
        <w:rPr>
          <w:lang w:val="es_ES" w:bidi="es_ES"/>
        </w:rPr>
        <w:t xml:space="preserve"> es cuando una persona tiene una revelación divina mientras está despierta. En este caso, sucedió de noche.</w:t>
      </w:r>
    </w:p>
    <w:p>
      <w:pPr/>
      <w:r>
        <w:rPr>
          <w:lang w:val="es_ES" w:bidi="es_ES"/>
        </w:rPr>
      </w:r>
      <w:r>
        <w:rPr>
          <w:lang w:val="es_ES" w:bidi="es_ES"/>
        </w:rPr>
        <w:t xml:space="preserve">Consulten la palabra </w:t>
      </w:r>
      <w:r>
        <w:rPr>
          <w:lang w:val="es_ES" w:bidi="es_ES"/>
        </w:rPr>
        <w:t>visión</w:t>
      </w:r>
      <w:r>
        <w:rPr>
          <w:lang w:val="es_ES" w:bidi="es_ES"/>
        </w:rPr>
        <w:t xml:space="preserve"> en el Glosario Principal para obtener más información. Asegúrense de usar la misma palabra para visión que han usado en pasajes anteriores.</w:t>
      </w:r>
    </w:p>
    <w:p>
      <w:pPr/>
      <w:r>
        <w:rPr>
          <w:lang w:val="es_ES" w:bidi="es_ES"/>
        </w:rPr>
      </w:r>
      <w:r>
        <w:rPr>
          <w:lang w:val="es_ES" w:bidi="es_ES"/>
        </w:rPr>
        <w:t xml:space="preserve">Ellos viajaron a Filipos. En el </w:t>
      </w:r>
      <w:r>
        <w:rPr>
          <w:b/>
          <w:lang w:val="es_ES" w:bidi="es_ES"/>
        </w:rPr>
        <w:t>día de reposo</w:t>
      </w:r>
      <w:r>
        <w:rPr>
          <w:lang w:val="es_ES" w:bidi="es_ES"/>
        </w:rPr>
        <w:t>, probablemente el primer sábado de su visita, fueron a las afueras de la ciudad a la orilla del río. Pablo y sus compañeros pueden haber esperado encontrar a algunas personas que adoraban a Dios allí. Se encontraron con un grupo de mujeres que estaban allí para orar. Pablo compartió sobre Jesús y el mensaje del evangelio.</w:t>
      </w:r>
    </w:p>
    <w:p>
      <w:pPr/>
      <w:r>
        <w:rPr>
          <w:lang w:val="es_ES" w:bidi="es_ES"/>
        </w:rPr>
      </w:r>
      <w:r>
        <w:rPr>
          <w:lang w:val="es_ES" w:bidi="es_ES"/>
        </w:rPr>
        <w:t xml:space="preserve">Consulten la frase </w:t>
      </w:r>
      <w:r>
        <w:rPr>
          <w:lang w:val="es_ES" w:bidi="es_ES"/>
        </w:rPr>
        <w:t>Día de reposo</w:t>
      </w:r>
      <w:r>
        <w:rPr>
          <w:lang w:val="es_ES" w:bidi="es_ES"/>
        </w:rPr>
        <w:t xml:space="preserve"> en el Glosario Principal para obtener más información. Asegúrense de usar la misma palabra para día de reposo aquí que han usado en los pasajes anteriores.</w:t>
      </w:r>
    </w:p>
    <w:p>
      <w:pPr/>
      <w:r>
        <w:rPr>
          <w:lang w:val="es_ES" w:bidi="es_ES"/>
        </w:rPr>
      </w:r>
      <w:r>
        <w:rPr>
          <w:lang w:val="es_ES" w:bidi="es_ES"/>
        </w:rPr>
        <w:t xml:space="preserve">Lidia, una mujer gentil de Tiatira, era </w:t>
      </w:r>
      <w:r>
        <w:rPr>
          <w:b/>
          <w:lang w:val="es_ES" w:bidi="es_ES"/>
        </w:rPr>
        <w:t>temerosa de Dios</w:t>
      </w:r>
      <w:r>
        <w:rPr>
          <w:lang w:val="es_ES" w:bidi="es_ES"/>
        </w:rPr>
        <w:t xml:space="preserve"> y estaba entre los que se reunieron para la oración. Su nombre, Lidia, no es solo un nombre personal, sino que indica la región de la que procedía. Lidia, la región alrededor de Tiatira, era conocida por su tela púrpura y esta mujer la estaba vendiendo en Filipos. Ella pudo haber sido llamada de Lidiana, no solo Lidia. Ella creyó en Jesús y ella y todo su </w:t>
      </w:r>
      <w:r>
        <w:rPr>
          <w:b/>
          <w:lang w:val="es_ES" w:bidi="es_ES"/>
        </w:rPr>
        <w:t>hogar</w:t>
      </w:r>
      <w:r>
        <w:rPr>
          <w:lang w:val="es_ES" w:bidi="es_ES"/>
        </w:rPr>
        <w:t xml:space="preserve"> fueron </w:t>
      </w:r>
      <w:r>
        <w:rPr>
          <w:b/>
          <w:lang w:val="es_ES" w:bidi="es_ES"/>
        </w:rPr>
        <w:t>bautizados</w:t>
      </w:r>
      <w:r>
        <w:rPr>
          <w:lang w:val="es_ES" w:bidi="es_ES"/>
        </w:rPr>
        <w:t>.</w:t>
      </w:r>
    </w:p>
    <w:p>
      <w:pPr/>
      <w:r>
        <w:rPr>
          <w:lang w:val="es_ES" w:bidi="es_ES"/>
        </w:rPr>
      </w:r>
      <w:r>
        <w:rPr>
          <w:b/>
          <w:lang w:val="es_ES" w:bidi="es_ES"/>
        </w:rPr>
        <w:t>Hogar</w:t>
      </w:r>
      <w:r>
        <w:rPr>
          <w:lang w:val="es_ES" w:bidi="es_ES"/>
        </w:rPr>
        <w:t xml:space="preserve"> podría incluir a todos los que vivían en el hogar de Lidia, incluidos los siervos. Es posible que ella no haya tenido una familia, ya que era identificada como la cabeza de su hogar.</w:t>
      </w:r>
    </w:p>
    <w:p>
      <w:pPr/>
      <w:r>
        <w:rPr>
          <w:lang w:val="es_ES" w:bidi="es_ES"/>
        </w:rPr>
      </w:r>
      <w:r>
        <w:rPr>
          <w:lang w:val="es_ES" w:bidi="es_ES"/>
        </w:rPr>
        <w:t xml:space="preserve">Consulten la frase </w:t>
      </w:r>
      <w:r>
        <w:rPr>
          <w:lang w:val="es_ES" w:bidi="es_ES"/>
        </w:rPr>
        <w:t>temor de Dios</w:t>
      </w:r>
      <w:r>
        <w:rPr>
          <w:lang w:val="es_ES" w:bidi="es_ES"/>
        </w:rPr>
        <w:t xml:space="preserve"> en el Glosario Principal para obtener más información.</w:t>
      </w:r>
    </w:p>
    <w:p>
      <w:pPr/>
      <w:r>
        <w:rPr>
          <w:lang w:val="es_ES" w:bidi="es_ES"/>
        </w:rPr>
      </w:r>
      <w:r>
        <w:rPr>
          <w:lang w:val="es_ES" w:bidi="es_ES"/>
        </w:rPr>
        <w:t xml:space="preserve">Consulten la palabra </w:t>
      </w:r>
      <w:r>
        <w:rPr>
          <w:lang w:val="es_ES" w:bidi="es_ES"/>
        </w:rPr>
        <w:t>hogar</w:t>
      </w:r>
      <w:r>
        <w:rPr>
          <w:lang w:val="es_ES" w:bidi="es_ES"/>
        </w:rPr>
        <w:t xml:space="preserve"> en el Glosario Principal para obtener más información.</w:t>
      </w:r>
    </w:p>
    <w:p>
      <w:pPr/>
      <w:r>
        <w:rPr>
          <w:lang w:val="es_ES" w:bidi="es_ES"/>
        </w:rPr>
      </w:r>
      <w:r>
        <w:rPr>
          <w:lang w:val="es_ES" w:bidi="es_ES"/>
        </w:rPr>
        <w:t xml:space="preserve">Consulten la palabra </w:t>
      </w:r>
      <w:r>
        <w:rPr>
          <w:lang w:val="es_ES" w:bidi="es_ES"/>
        </w:rPr>
        <w:t>bautismo</w:t>
      </w:r>
      <w:r>
        <w:rPr>
          <w:lang w:val="es_ES" w:bidi="es_ES"/>
        </w:rPr>
        <w:t xml:space="preserve"> en el Glosario Principal para obtener más información.</w:t>
      </w:r>
    </w:p>
    <w:p>
      <w:pPr/>
      <w:r>
        <w:rPr>
          <w:lang w:val="es_ES" w:bidi="es_ES"/>
        </w:rPr>
      </w:r>
      <w:r>
        <w:rPr>
          <w:lang w:val="es_ES" w:bidi="es_ES"/>
        </w:rPr>
        <w:t>Asegúrense de usar las mismas palabras para temor de Dios, temeroso de Dios, hogar y bautismo que han usado en los pasajes anteriores.</w:t>
      </w:r>
    </w:p>
    <w:p>
      <w:pPr/>
      <w:r>
        <w:rPr>
          <w:lang w:val="es_ES" w:bidi="es_ES"/>
        </w:rPr>
      </w:r>
      <w:r>
        <w:rPr>
          <w:lang w:val="es_ES" w:bidi="es_ES"/>
        </w:rPr>
        <w:t>Después de esto, Lidia le dice a Pablo que si él y sus compañeros la consideraban fiel al Señor, ellos se quedarían en su casa. Pablo y el grupo se quedaron en su casa mientras estaban en Filipos.</w:t>
      </w:r>
    </w:p>
    <w:p>
      <w:pPr/>
      <w:r>
        <w:rPr>
          <w:lang w:val="es_ES" w:bidi="es_ES"/>
        </w:rPr>
      </w:r>
      <w:r>
        <w:rPr>
          <w:lang w:val="es_ES" w:bidi="es_ES"/>
        </w:rPr>
        <w:t xml:space="preserve">Consulten la palabra </w:t>
      </w:r>
      <w:r>
        <w:rPr>
          <w:lang w:val="es_ES" w:bidi="es_ES"/>
        </w:rPr>
        <w:t>fe</w:t>
      </w:r>
      <w:r>
        <w:rPr>
          <w:lang w:val="es_ES" w:bidi="es_ES"/>
        </w:rPr>
        <w:t xml:space="preserve"> en el Glosario Principal para obtener más información. Asegúrense de usar la misma palabra para fe o fiel que han usado en pasajes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16:16–24</w:t>
      </w:r>
      <w:r>
        <w:rPr>
          <w:lang w:val="es_ES" w:bidi="es_ES"/>
        </w:rPr>
      </w:r>
    </w:p>
    <w:p>
      <w:pPr>
        <w:pStyle w:val="Heading3"/>
      </w:pPr>
      <w:r>
        <w:rPr>
          <w:lang w:val="es_ES" w:bidi="es_ES"/>
        </w:rPr>
        <w:t>Escuchar con el corazón</w:t>
      </w:r>
    </w:p>
    <w:p>
      <w:pPr/>
      <w:r>
        <w:rPr>
          <w:lang w:val="es_ES" w:bidi="es_ES"/>
        </w:rPr>
      </w:r>
      <w:r>
        <w:rPr>
          <w:lang w:val="es_ES" w:bidi="es_ES"/>
        </w:rPr>
        <w:t>Escuchen Hechos 16:16–24 y guárdenlo en sus corazones. Escucha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En el último pasaje, mientras Pablo, Silas, Timoteo y Lucas estaban compartiendo las buenas nuevas en Filipos, Lidia y su hogar creyeron en Jesús. El grupo de viajeros se quedó en su hogar mientras estaban en esta ciudad.</w:t>
      </w:r>
    </w:p>
    <w:p>
      <w:pPr/>
      <w:r>
        <w:rPr>
          <w:lang w:val="es_ES" w:bidi="es_ES"/>
        </w:rPr>
      </w:r>
      <w:r>
        <w:rPr>
          <w:lang w:val="es_ES" w:bidi="es_ES"/>
        </w:rPr>
        <w:t>Mientras Pablo, Silas y el grupo iban al lugar de oración donde se encontraron anteriormente con Lidia, una niña poseída por un demonio los siguió. Esta niña predecía la suerte o hacía adivinaciones, y se le pagaba dinero por ellas. Había hombres que eran sus dueños y usaban su habilidad como una manera de ganar dinero. Ella era una esclava, no tenía libertad. La niña estaba gritando a todos: "Estos hombres son siervos del Dios Altísimo. ¡Les proclaman el camino de la salvación!" Este título "Dios Altísimo" sería entendido por los judíos y los no judíos. Muchas personas estaban buscando la salvación y al Dios Altísimo. Ella hizo esto durante muchos días.</w:t>
      </w:r>
    </w:p>
    <w:p>
      <w:pPr/>
      <w:r>
        <w:rPr>
          <w:lang w:val="es_ES" w:bidi="es_ES"/>
        </w:rPr>
      </w:r>
      <w:r>
        <w:rPr>
          <w:lang w:val="es_ES" w:bidi="es_ES"/>
        </w:rPr>
        <w:t>Deténganse y discutan sobre lo siguiente con su equipo: Describan un momento en que hayan escuchado hablar de personas en su comunidad que predicen el futuro o aconsejan a otros por algún método espiritual. Pregunten: "¿De dónde dicen estas personas que viene su sabiduría?" Pregunten: "¿Cómo ganan estas personas dinero con sus consejos?"</w:t>
      </w:r>
    </w:p>
    <w:p>
      <w:pPr/>
      <w:r>
        <w:rPr>
          <w:lang w:val="es_ES" w:bidi="es_ES"/>
        </w:rPr>
      </w:r>
      <w:r>
        <w:rPr>
          <w:lang w:val="es_ES" w:bidi="es_ES"/>
        </w:rPr>
        <w:t>Pablo se molestó mucho con las acciones de esta niña. Por lo que un día se detuvo, se volvió a la niña y habló al espíritu que había en ella, diciendo: "¡En Nombre de Jesucristo te ordeno que salgas de ella!" El espíritu dejó a la niña de inmediato. Pablo estaba molesto de que esta niña los siguiera porque era una distracción. Ella no estaba proclamando el evangelio de Jesús, y no los estaba ayudando.</w:t>
      </w:r>
    </w:p>
    <w:p>
      <w:pPr/>
      <w:r>
        <w:rPr>
          <w:lang w:val="es_ES" w:bidi="es_ES"/>
        </w:rPr>
      </w:r>
      <w:r>
        <w:rPr>
          <w:lang w:val="es_ES" w:bidi="es_ES"/>
        </w:rPr>
        <w:t>Cuando el espíritu se apartó de la niña, Pablo y Silas tuvieron problemas con los dueños de la niña porque vieron que ya no podían ganar dinero con ella. Agarraron a Pablo y a Silas y los obligaron a ir con ellos a la plaza. La plaza era el área central de la ciudad; era un lugar para comprar, vender y reunirse. Este también era el lugar en el que los líderes del gobierno estarían disponibles para reunirse con las personas y decidir casos judiciales. Estos gobernantes pueden ser llamados jueces o magistrados. Los dueños de la niña gritaron a los gobernantes de la ciudad: "¡Toda la ciudad está alborotada debido a estos hombres!" "Están enseñando a las personas a hacer cosas que están en contra de nuestras costumbres", continuaron. Estos hombres no mencionaron a la esclava que tenía el espíritu en ella. Tampoco mencionaron que Pablo le hubiera dicho al espíritu que la dejara en el Nombre de Jesucristo.</w:t>
      </w:r>
    </w:p>
    <w:p>
      <w:pPr/>
      <w:r>
        <w:rPr>
          <w:lang w:val="es_ES" w:bidi="es_ES"/>
        </w:rPr>
      </w:r>
      <w:r>
        <w:rPr>
          <w:lang w:val="es_ES" w:bidi="es_ES"/>
        </w:rPr>
        <w:t>Se formó una multitud y se opusieron a Pablo y Silas. Los jueces ordenaron que Pablo y Silas fueran desnudados y azotados. Esto fue realizado por oficiales que servían a los jueces. Estos oficiales estaban normalmente allí para castigar a los infractores de la ley. Eran castigadores profesionales. Ellos golpeaban a las personas con varas, palos pesados o bastones. Pablo y Silas fueron desnudados y golpeados severamente. Los oficiales no dejaron de golpearlos hasta que el juez les dijo que pararan. Entonces Pablo y Silas fueron arrojados a la cárcel. Esto significa que los oficiales que los golpearon los obligaron a entrar en la prisión. No significa que el oficial los haya llevado y arrojado a la prisión. El juez le dijo al carcelero que se asegurara de que no escaparan. Por lo tanto, el carcelero los obligó a entrar al calabozo interior y les puso los pies en un cepo. Los cepos son tablas de madera que se unen con dos agujeros para poner las piernas de un prisionero. Los agujeros son demasiado pequeños para que puedan sacar sus pies, por lo que el prisionero queda atrapado en ese lugar. No pueden ponerse de pie ni caminar.</w:t>
      </w:r>
    </w:p>
    <w:p>
      <w:pPr/>
      <w:r>
        <w:rPr>
          <w:lang w:val="es_ES" w:bidi="es_ES"/>
        </w:rPr>
      </w:r>
      <w:r>
        <w:rPr>
          <w:lang w:val="es_ES" w:bidi="es_ES"/>
        </w:rPr>
        <w:t xml:space="preserve">Deténganse y miren la ilustración de un </w:t>
      </w:r>
      <w:r>
        <w:rPr>
          <w:lang w:val="es_ES" w:bidi="es_ES"/>
        </w:rPr>
        <w:t>cepo</w:t>
      </w:r>
      <w:r>
        <w:rPr>
          <w:lang w:val="es_ES" w:bidi="es_ES"/>
        </w:rPr>
        <w:t>. ¿Cómo se sentirían al estar aprisionados por uno de estos cepos?</w:t>
      </w:r>
    </w:p>
    <w:p>
      <w:pPr/>
      <w:r>
        <w:rPr>
          <w:lang w:val="es_ES" w:bidi="es_ES"/>
        </w:rPr>
      </w:r>
      <w:r>
        <w:rPr>
          <w:lang w:val="es_ES" w:bidi="es_ES"/>
        </w:rPr>
        <w:t>En estos versículos, pueden encontrar a varias personas mencionadas por su título de trabajo. Las autoridades son el grupo gobernante romano. Los magistrados principales son los gobernantes romanos de mayor rango en la ciudad. El oficial habría sido el que golpeó a Pablo y a Silas, pero no se lo menciona directamente en el texto. El carcelero es la persona a cargo de la cárcel donde los mantuvieron presos.</w:t>
      </w:r>
    </w:p>
    <w:p>
      <w:pPr/>
      <w:r>
        <w:rPr>
          <w:lang w:val="es_ES" w:bidi="es_ES"/>
        </w:rPr>
      </w:r>
      <w:r>
        <w:rPr>
          <w:lang w:val="es_ES" w:bidi="es_ES"/>
        </w:rPr>
        <w:t>El carcelero en esta prisión romana sería responsable de la seguridad de los prisioneros bajo su guardia. Si escapaban o hacían algo malo, él sería considerado responsable. Él incluso podría ser sentenciado al mismo castigo al que fueron sentenciados los prisioneros. El carcelero incluso pudo haber sido él mismo un prisionero. Algunos prisioneros ganaban el derecho a ser líderes, o carceleros, en las prisiones.</w:t>
      </w:r>
    </w:p>
    <w:p>
      <w:pPr/>
      <w:r>
        <w:rPr>
          <w:lang w:val="es_ES" w:bidi="es_ES"/>
        </w:rPr>
      </w:r>
      <w:r>
        <w:rPr>
          <w:lang w:val="es_ES" w:bidi="es_ES"/>
        </w:rPr>
        <w:t>Deténganse y discutan con su equipo sobre lo siguiente: Pablo y Silas probablemente recibieron muchas heridas por los azotes. ¿Qué riesgos tenían para su salud solo por haber sido azotados?</w:t>
      </w:r>
    </w:p>
    <w:p>
      <w:pPr/>
      <w:r>
        <w:rPr>
          <w:lang w:val="es_ES" w:bidi="es_ES"/>
        </w:rPr>
      </w:r>
      <w:r>
        <w:rPr>
          <w:lang w:val="es_ES" w:bidi="es_ES"/>
        </w:rPr>
        <w:t>Las prisiones en las colonias romanas eran muy sencillas y generalmente estaban hechas de piedra. Habían celdas para los prisioneros a lo largo de las paredes, a veces con ventanas. Pero el calabozo interior de la prisión era una habitación sin ventanas. Tenía un agujero en el suelo para una cloaca y una puerta. Esta era considerada la parte más segura de la prisión y generalmente se reservaba para los criminales más peligrosos.</w:t>
      </w:r>
    </w:p>
    <w:p>
      <w:pPr/>
      <w:r>
        <w:rPr>
          <w:lang w:val="es_ES" w:bidi="es_ES"/>
        </w:rPr>
      </w:r>
      <w:r>
        <w:rPr>
          <w:lang w:val="es_ES" w:bidi="es_ES"/>
        </w:rPr>
        <w:t>Deténganse y discutan sobre lo siguiente con su equipo: Describan las cárceles y prisiones en su cultura. Pregunten: "¿Cómo serían tratados los maestros religiosos extranjeros en las prisiones de su comunidad?"</w:t>
      </w:r>
    </w:p>
    <w:p>
      <w:pPr/>
      <w:r>
        <w:rPr>
          <w:lang w:val="es_ES" w:bidi="es_ES"/>
        </w:rPr>
      </w:r>
      <w:r>
        <w:rPr>
          <w:lang w:val="es_ES" w:bidi="es_ES"/>
        </w:rPr>
        <w:t xml:space="preserve">Miren la ilustración de una </w:t>
      </w:r>
      <w:r>
        <w:rPr>
          <w:lang w:val="es_ES" w:bidi="es_ES"/>
        </w:rPr>
        <w:t>antigua prisión romana</w:t>
      </w:r>
      <w:r>
        <w:rPr>
          <w:lang w:val="es_ES" w:bidi="es_ES"/>
        </w:rPr>
        <w:t>. ¿Cuántas áreas seguras diferentes hay? ¿Qué partes se usan para criminales peligrosos?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Pablo y sus compañeros van al lugar de oración. La niña poseída por un demonio los está siguiendo y exclamando: "Estos hombres son siervos del Dios Altísimo".</w:t>
      </w:r>
    </w:p>
    <w:p>
      <w:pPr/>
      <w:r>
        <w:rPr>
          <w:lang w:val="es_ES" w:bidi="es_ES"/>
        </w:rPr>
      </w:r>
      <w:r>
        <w:rPr>
          <w:b/>
          <w:lang w:val="es_ES" w:bidi="es_ES"/>
        </w:rPr>
        <w:t>Segunda escena:</w:t>
      </w:r>
      <w:r>
        <w:rPr>
          <w:lang w:val="es_ES" w:bidi="es_ES"/>
        </w:rPr>
        <w:t xml:space="preserve"> Pablo está muy molesto por la niña, y le dice al demonio que salga de ella en el Nombre de Jesucristo. Los dueños de la niña vieron lo que sucedió y descubrieron que ya no podían ganar dinero con ella.</w:t>
      </w:r>
    </w:p>
    <w:p>
      <w:pPr/>
      <w:r>
        <w:rPr>
          <w:lang w:val="es_ES" w:bidi="es_ES"/>
        </w:rPr>
      </w:r>
      <w:r>
        <w:rPr>
          <w:b/>
          <w:lang w:val="es_ES" w:bidi="es_ES"/>
        </w:rPr>
        <w:t>Tercera escena:</w:t>
      </w:r>
      <w:r>
        <w:rPr>
          <w:lang w:val="es_ES" w:bidi="es_ES"/>
        </w:rPr>
        <w:t xml:space="preserve"> Se forma una multitud, azotan a Pablo y a Silas. Entonces los funcionarios de la ciudad ordenan que Pablo y Silas sean encarcelados y puestos bajo custodia. El carcelero los puso en el calabozo interior y les puso los pies en el cepo.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La esclava y el demonio dentro de ella</w:t>
      </w:r>
    </w:p>
    <w:p>
      <w:pPr>
        <w:pStyle w:val="ListBullet"/>
        <w:spacing w:line="240" w:lineRule="auto"/>
        <w:ind w:left="720"/>
      </w:pPr>
      <w:r>
        <w:rPr>
          <w:lang w:val="es_ES" w:bidi="es_ES"/>
        </w:rPr>
      </w:r>
      <w:r>
        <w:rPr>
          <w:lang w:val="es_ES" w:bidi="es_ES"/>
        </w:rPr>
        <w:t>Dueños de la esclava</w:t>
      </w:r>
    </w:p>
    <w:p>
      <w:pPr>
        <w:pStyle w:val="ListBullet"/>
        <w:spacing w:line="240" w:lineRule="auto"/>
        <w:ind w:left="720"/>
      </w:pPr>
      <w:r>
        <w:rPr>
          <w:lang w:val="es_ES" w:bidi="es_ES"/>
        </w:rPr>
      </w:r>
      <w:r>
        <w:rPr>
          <w:lang w:val="es_ES" w:bidi="es_ES"/>
        </w:rPr>
        <w:t>Funcionarios de la ciudad</w:t>
      </w:r>
    </w:p>
    <w:p>
      <w:pPr>
        <w:pStyle w:val="ListBullet"/>
        <w:spacing w:line="240" w:lineRule="auto"/>
        <w:ind w:left="720"/>
      </w:pPr>
      <w:r>
        <w:rPr>
          <w:lang w:val="es_ES" w:bidi="es_ES"/>
        </w:rPr>
      </w:r>
      <w:r>
        <w:rPr>
          <w:lang w:val="es_ES" w:bidi="es_ES"/>
        </w:rPr>
        <w:t>Una multitud o turba</w:t>
      </w:r>
    </w:p>
    <w:p>
      <w:pPr>
        <w:pStyle w:val="ListBullet"/>
        <w:spacing w:line="240" w:lineRule="auto"/>
        <w:ind w:left="720"/>
      </w:pPr>
      <w:r>
        <w:rPr>
          <w:lang w:val="es_ES" w:bidi="es_ES"/>
        </w:rPr>
      </w:r>
      <w:r>
        <w:rPr>
          <w:lang w:val="es_ES" w:bidi="es_ES"/>
        </w:rPr>
        <w:t>Carcelero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Mientras Pablo, Silas, Timoteo y Lucas compartían las buenas nuevas en Filipos, Lidia y su hogar creyeron en Jesús. El grupo de viajeros se quedó en el hogar de Lidia mientras estaban en esta ciudad.</w:t>
      </w:r>
    </w:p>
    <w:p>
      <w:pPr/>
      <w:r>
        <w:rPr>
          <w:lang w:val="es_ES" w:bidi="es_ES"/>
        </w:rPr>
      </w:r>
      <w:r>
        <w:rPr>
          <w:lang w:val="es_ES" w:bidi="es_ES"/>
        </w:rPr>
        <w:t>Pablo y Silas (y posiblemente Timoteo y Lucas) iban al lugar de oración donde anteriormente se encontraron con Lidia. En el camino, una niña poseída por un demonio los estaba siguiendo. Esta niña predecía la suerte o hacía adivinaciones, y se le pagaba dinero por ellas. Había hombres que eran sus dueños y usaban su habilidad como una manera de ganar dinero. La niña estaba gritando a todos: "Estos hombres son siervos del Dios Altísimo. ¡Les proclaman el camino de la salvación!" Ella hizo esto durante muchos días.</w:t>
      </w:r>
    </w:p>
    <w:p>
      <w:pPr/>
      <w:r>
        <w:rPr>
          <w:lang w:val="es_ES" w:bidi="es_ES"/>
        </w:rPr>
      </w:r>
      <w:r>
        <w:rPr>
          <w:lang w:val="es_ES" w:bidi="es_ES"/>
        </w:rPr>
        <w:t>Un día, Pablo estaba molesto de que esta niña los siguiera y gritara en voz alta todo el tiempo. Pablo expulsó al demonio de la niña en el Nombre de Jesús. Sus dueños vieron que ella ya no podía predecir el futuro, y se enojaron con Pablo y Silas. Agarraron a Pablo y a Silas y los llevaron delante de las autoridades en la plaza. La plaza era el área central de la ciudad, era un lugar para comprar, vender y reunirse. Este también era el lugar en el que los líderes del gobierno estarían disponibles para reunirse con las personas y decidir casos judiciales. Los hombres acusaron a Pablo y a Silas de ser judíos y enseñar cosas que eran contrarias a su propia cultura. "¡Toda la ciudad está alborotada debido a estos hombres!" ellos gritaron a los funcionarios de la ciudad.</w:t>
      </w:r>
    </w:p>
    <w:p>
      <w:pPr/>
      <w:r>
        <w:rPr>
          <w:lang w:val="es_ES" w:bidi="es_ES"/>
        </w:rPr>
      </w:r>
      <w:r>
        <w:rPr>
          <w:lang w:val="es_ES" w:bidi="es_ES"/>
        </w:rPr>
        <w:t>Mientras los hombres hacían su queja, la multitud crecía y estaban contra Pablo y Silas. Los funcionarios de la ciudad arrancaron las túnicas de Pablo y Silas y ordenaron que fueran azotados. Los oficiales los azotaron, luego fueron arrojados a la prisión. El magistrado ordenó al carcelero que se asegurara de que no escaparan. Por lo tanto, el carcelero los puso en el calabozo interior y les puso los pies en un cepo.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La esclava y el demonio dentro de ella</w:t>
      </w:r>
    </w:p>
    <w:p>
      <w:pPr>
        <w:pStyle w:val="ListBullet"/>
        <w:spacing w:line="240" w:lineRule="auto"/>
        <w:ind w:left="720"/>
      </w:pPr>
      <w:r>
        <w:rPr>
          <w:lang w:val="es_ES" w:bidi="es_ES"/>
        </w:rPr>
      </w:r>
      <w:r>
        <w:rPr>
          <w:lang w:val="es_ES" w:bidi="es_ES"/>
        </w:rPr>
        <w:t>Dueños de la esclava</w:t>
      </w:r>
    </w:p>
    <w:p>
      <w:pPr>
        <w:pStyle w:val="ListBullet"/>
        <w:spacing w:line="240" w:lineRule="auto"/>
        <w:ind w:left="720"/>
      </w:pPr>
      <w:r>
        <w:rPr>
          <w:lang w:val="es_ES" w:bidi="es_ES"/>
        </w:rPr>
      </w:r>
      <w:r>
        <w:rPr>
          <w:lang w:val="es_ES" w:bidi="es_ES"/>
        </w:rPr>
        <w:t>Funcionarios de la ciudad</w:t>
      </w:r>
    </w:p>
    <w:p>
      <w:pPr>
        <w:pStyle w:val="ListBullet"/>
        <w:spacing w:line="240" w:lineRule="auto"/>
        <w:ind w:left="720"/>
      </w:pPr>
      <w:r>
        <w:rPr>
          <w:lang w:val="es_ES" w:bidi="es_ES"/>
        </w:rPr>
      </w:r>
      <w:r>
        <w:rPr>
          <w:lang w:val="es_ES" w:bidi="es_ES"/>
        </w:rPr>
        <w:t>Una multitud o turba</w:t>
      </w:r>
    </w:p>
    <w:p>
      <w:pPr>
        <w:pStyle w:val="ListBullet"/>
        <w:spacing w:line="240" w:lineRule="auto"/>
        <w:ind w:left="720"/>
      </w:pPr>
      <w:r>
        <w:rPr>
          <w:lang w:val="es_ES" w:bidi="es_ES"/>
        </w:rPr>
      </w:r>
      <w:r>
        <w:rPr>
          <w:lang w:val="es_ES" w:bidi="es_ES"/>
        </w:rPr>
        <w:t>Carcelero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Actúen la parte de la historia en la que Pablo y su grupo van al lugar de oración. La esclava sigue a Pablo y a Silas por todos lados gritando: "Estos hombres son siervos del Dios Altísimo, que les proclaman el camino de la salvación". Actúen cuando Pablo se molesta, se vuelve a la niña y le habla al espíritu. Él dice: "¡En el Nombre de Jesucristo te ordeno que salgas de ella!"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 la actriz que interpreta a la sirvienta: "¿Cómo te sientes?" Es posible que escuchen cosas como: "Poderosa, porque puedo predecir el futuro", o "Asustada, porque Pablo está hablando al espíritu que hay en mí", o "Fuera de control".</w:t>
      </w:r>
    </w:p>
    <w:p>
      <w:pPr>
        <w:pStyle w:val="ListBullet"/>
        <w:spacing w:line="240" w:lineRule="auto"/>
        <w:ind w:left="720"/>
      </w:pPr>
      <w:r>
        <w:rPr>
          <w:lang w:val="es_ES" w:bidi="es_ES"/>
        </w:rPr>
      </w:r>
      <w:r>
        <w:rPr>
          <w:lang w:val="es_ES" w:bidi="es_ES"/>
        </w:rPr>
        <w:t>Pregúntale al actor que interpreta a Pablo, "¿Cómo te sientes?" Es posible que escuchen cosas como: "Preocupado de que esta niña y el espíritu ahuyenten a las personas que quieren saber de Jesús", o "Molesto porque me está volviendo loco", o "Enojado porque el maligno está tratando de evitar que prediquemos sobre Jesús".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la parte de la historia cuando el espíritu deja a la niña. Entonces los dueños de la esclava descubren que ya no pueden ganar dinero con ella. Luego ellos arrastran a Pedro y a Silas a la plaza frente a los gobernantes. Les dicen a los magistrados principales: "Estos hombres están causando confusión en nuestra ciudad. Ellos están enseñando costumbres judías que son contrarias a la ley para nosotros los romanos".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dueños de la esclava: "¿Cómo se sienten?" Es posible que escuchen cosas como: "Enojados, porque estos hombres dañaron nuestro negocio", "Despojados de ganancias futuras" o "Celosos porque Pablo tiene más poder que el espíritu que estaba en la niña".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la parte de la historia en la que la multitud se opone a Pablo y a Silas. Los magistrados principales les arrancaron las túnicas a Pablo y Silas. Entonces ordenaron que Pablo y Silas fueran azotados con varas. Después de los azotes, los oficiales los pusieron en la prisión. El carcelero puso a Pablo y a Silas en el calabozo interior de la prisión y les puso los pies en el cepo porque le dijeron que los vigilara muy bien.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Pablo y a Silas: "¿Cómo se sienten?" Es posible que escuchen cosas como: "Cansados de todo lo que hemos pasado", "Hambrientos y sedientos", "Tristes porque no hemos hecho nada malo", "Preocupados por lo que sucederá a continuación".</w:t>
      </w:r>
    </w:p>
    <w:p>
      <w:pPr>
        <w:pStyle w:val="ListBullet"/>
        <w:spacing w:line="240" w:lineRule="auto"/>
        <w:ind w:left="720"/>
      </w:pPr>
      <w:r>
        <w:rPr>
          <w:lang w:val="es_ES" w:bidi="es_ES"/>
        </w:rPr>
      </w:r>
      <w:r>
        <w:rPr>
          <w:lang w:val="es_ES" w:bidi="es_ES"/>
        </w:rPr>
        <w:t>Pregúntenle al actor que interpreta al carcelero: "¿Cómo te sientes?" Es posible que escuchen cosas como: "Asustado por estos nuevos prisioneros que deben ser muy peligrosos", "Enojado, porque tengo que vigilar más a estos prisioneros", o "Ansioso de que intenten escapar".</w:t>
      </w:r>
      <w:r>
        <w:rPr>
          <w:lang w:val="es_ES" w:bidi="es_ES"/>
        </w:rPr>
      </w:r>
    </w:p>
    <w:p>
      <w:pPr>
        <w:pStyle w:val="Heading3"/>
      </w:pPr>
      <w:r>
        <w:rPr>
          <w:lang w:val="es_ES" w:bidi="es_ES"/>
        </w:rPr>
        <w:t>Cerremos las brechas</w:t>
      </w:r>
    </w:p>
    <w:p>
      <w:pPr/>
      <w:r>
        <w:rPr>
          <w:lang w:val="es_ES" w:bidi="es_ES"/>
        </w:rPr>
      </w:r>
      <w:r>
        <w:rPr>
          <w:lang w:val="es_ES" w:bidi="es_ES"/>
        </w:rPr>
        <w:t>Escucha el texto una vez en la versión que le sea más fácil de entender.</w:t>
      </w:r>
    </w:p>
    <w:p>
      <w:pPr/>
      <w:r>
        <w:rPr>
          <w:lang w:val="es_ES" w:bidi="es_ES"/>
        </w:rPr>
      </w:r>
      <w:r>
        <w:rPr>
          <w:lang w:val="es_ES" w:bidi="es_ES"/>
        </w:rPr>
        <w:t xml:space="preserve">Un día, Pablo y Silas, y posiblemente Timoteo y Lucas, iban al </w:t>
      </w:r>
      <w:r>
        <w:rPr>
          <w:b/>
          <w:lang w:val="es_ES" w:bidi="es_ES"/>
        </w:rPr>
        <w:t>lugar de oración</w:t>
      </w:r>
      <w:r>
        <w:rPr>
          <w:lang w:val="es_ES" w:bidi="es_ES"/>
        </w:rPr>
        <w:t xml:space="preserve"> donde anteriormente se encontraron con Lidia. Este lugar de oración estaba cerca del río, justo fuera de la puerta de la ciudad. Asegúrense de traducir el lugar de oración de la misma manera que lo tradujeron en pasajes anteriores.</w:t>
      </w:r>
    </w:p>
    <w:p>
      <w:pPr/>
      <w:r>
        <w:rPr>
          <w:lang w:val="es_ES" w:bidi="es_ES"/>
        </w:rPr>
      </w:r>
      <w:r>
        <w:rPr>
          <w:lang w:val="es_ES" w:bidi="es_ES"/>
        </w:rPr>
        <w:t xml:space="preserve">En el camino, una niña </w:t>
      </w:r>
      <w:r>
        <w:rPr>
          <w:b/>
          <w:lang w:val="es_ES" w:bidi="es_ES"/>
        </w:rPr>
        <w:t>poseída por un demonio</w:t>
      </w:r>
      <w:r>
        <w:rPr>
          <w:lang w:val="es_ES" w:bidi="es_ES"/>
        </w:rPr>
        <w:t xml:space="preserve"> los estaba siguiendo. En la Biblia en Español, esto se traduce como un espíritu de </w:t>
      </w:r>
      <w:r>
        <w:rPr>
          <w:b/>
          <w:lang w:val="es_ES" w:bidi="es_ES"/>
        </w:rPr>
        <w:t>adivinación</w:t>
      </w:r>
      <w:r>
        <w:rPr>
          <w:lang w:val="es_ES" w:bidi="es_ES"/>
        </w:rPr>
        <w:t xml:space="preserve">, o predicción. Las personas que practican la adivinación les dicen a otras personas cosas que no se pueden saber normalmente. Puede suceder por magia, o por algún otro medio. En este caso, se llama "espíritu de adivinación", y eso significa que un </w:t>
      </w:r>
      <w:r>
        <w:rPr>
          <w:b/>
          <w:lang w:val="es_ES" w:bidi="es_ES"/>
        </w:rPr>
        <w:t>espíritu</w:t>
      </w:r>
      <w:r>
        <w:rPr>
          <w:lang w:val="es_ES" w:bidi="es_ES"/>
        </w:rPr>
        <w:t xml:space="preserve"> estaba dentro de la niña, diciéndole qué decir. El espíritu controlaba sus pensamientos y acciones. Este no era el Espíritu de Dios. Era un espíritu maligno, o un </w:t>
      </w:r>
      <w:r>
        <w:rPr>
          <w:b/>
          <w:lang w:val="es_ES" w:bidi="es_ES"/>
        </w:rPr>
        <w:t>demonio</w:t>
      </w:r>
      <w:r>
        <w:rPr>
          <w:lang w:val="es_ES" w:bidi="es_ES"/>
        </w:rPr>
        <w:t xml:space="preserve">. </w:t>
      </w:r>
      <w:r>
        <w:rPr>
          <w:b/>
          <w:lang w:val="es_ES" w:bidi="es_ES"/>
        </w:rPr>
        <w:t>Poseído</w:t>
      </w:r>
      <w:r>
        <w:rPr>
          <w:lang w:val="es_ES" w:bidi="es_ES"/>
        </w:rPr>
        <w:t xml:space="preserve"> se refiere a estar totalmente controlado por algo. Al referirse a los espíritus malignos, pueden decir simplemente que el espíritu maligno estaba "en" la persona.</w:t>
      </w:r>
    </w:p>
    <w:p>
      <w:pPr/>
      <w:r>
        <w:rPr>
          <w:lang w:val="es_ES" w:bidi="es_ES"/>
        </w:rPr>
      </w:r>
      <w:r>
        <w:rPr>
          <w:lang w:val="es_ES" w:bidi="es_ES"/>
        </w:rPr>
        <w:t xml:space="preserve">Consulten las palabras </w:t>
      </w:r>
      <w:r>
        <w:rPr>
          <w:lang w:val="es_ES" w:bidi="es_ES"/>
        </w:rPr>
        <w:t>poseído</w:t>
      </w:r>
      <w:r>
        <w:rPr>
          <w:lang w:val="es_ES" w:bidi="es_ES"/>
        </w:rPr>
        <w:t xml:space="preserve">, </w:t>
      </w:r>
      <w:r>
        <w:rPr>
          <w:lang w:val="es_ES" w:bidi="es_ES"/>
        </w:rPr>
        <w:t>adivinación</w:t>
      </w:r>
      <w:r>
        <w:rPr>
          <w:lang w:val="es_ES" w:bidi="es_ES"/>
        </w:rPr>
        <w:t xml:space="preserve">, </w:t>
      </w:r>
      <w:r>
        <w:rPr>
          <w:lang w:val="es_ES" w:bidi="es_ES"/>
        </w:rPr>
        <w:t>espíritu</w:t>
      </w:r>
      <w:r>
        <w:rPr>
          <w:lang w:val="es_ES" w:bidi="es_ES"/>
        </w:rPr>
        <w:t xml:space="preserve"> y </w:t>
      </w:r>
      <w:r>
        <w:rPr>
          <w:lang w:val="es_ES" w:bidi="es_ES"/>
        </w:rPr>
        <w:t>demonio</w:t>
      </w:r>
      <w:r>
        <w:rPr>
          <w:lang w:val="es_ES" w:bidi="es_ES"/>
        </w:rPr>
        <w:t xml:space="preserve"> en el Glosario Principal para obtener más información. Asegúrense de usar las mismas palabras para poseído, adivinación, espíritu y demonio que han usado en pasajes anteriores.</w:t>
      </w:r>
    </w:p>
    <w:p>
      <w:pPr/>
      <w:r>
        <w:rPr>
          <w:lang w:val="es_ES" w:bidi="es_ES"/>
        </w:rPr>
      </w:r>
      <w:r>
        <w:rPr>
          <w:lang w:val="es_ES" w:bidi="es_ES"/>
        </w:rPr>
        <w:t xml:space="preserve">La niña estaba gritando a todos: "Estos hombres son siervos del </w:t>
      </w:r>
      <w:r>
        <w:rPr>
          <w:b/>
          <w:lang w:val="es_ES" w:bidi="es_ES"/>
        </w:rPr>
        <w:t>Dios Altísimo</w:t>
      </w:r>
      <w:r>
        <w:rPr>
          <w:lang w:val="es_ES" w:bidi="es_ES"/>
        </w:rPr>
        <w:t xml:space="preserve">. ¡Les proclaman el camino de la </w:t>
      </w:r>
      <w:r>
        <w:rPr>
          <w:b/>
          <w:lang w:val="es_ES" w:bidi="es_ES"/>
        </w:rPr>
        <w:t>salvación</w:t>
      </w:r>
      <w:r>
        <w:rPr>
          <w:lang w:val="es_ES" w:bidi="es_ES"/>
        </w:rPr>
        <w:t>!"</w:t>
      </w:r>
    </w:p>
    <w:p>
      <w:pPr/>
      <w:r>
        <w:rPr>
          <w:lang w:val="es_ES" w:bidi="es_ES"/>
        </w:rPr>
      </w:r>
      <w:r>
        <w:rPr>
          <w:lang w:val="es_ES" w:bidi="es_ES"/>
        </w:rPr>
        <w:t xml:space="preserve">El título </w:t>
      </w:r>
      <w:r>
        <w:rPr>
          <w:b/>
          <w:lang w:val="es_ES" w:bidi="es_ES"/>
        </w:rPr>
        <w:t>Dios Altísimo</w:t>
      </w:r>
      <w:r>
        <w:rPr>
          <w:lang w:val="es_ES" w:bidi="es_ES"/>
        </w:rPr>
        <w:t xml:space="preserve"> se refiere a la posición de Dios, es decir, "el Dios altísimo", que es, "el Dios más alto", indirectamente una referencia al "Dios en el cielo" o "el Dios que es más alto que todos los demás dioses", es decir, "el Dios más importante". Aquí la referencia ciertamente parecería ser a "Dios, que es más grande que todos los demás".</w:t>
      </w:r>
    </w:p>
    <w:p>
      <w:pPr/>
      <w:r>
        <w:rPr>
          <w:lang w:val="es_ES" w:bidi="es_ES"/>
        </w:rPr>
      </w:r>
      <w:r>
        <w:rPr>
          <w:lang w:val="es_ES" w:bidi="es_ES"/>
        </w:rPr>
        <w:t xml:space="preserve">Consulten el Glosario Principal para obtener más información sobre el término </w:t>
      </w:r>
      <w:r>
        <w:rPr>
          <w:lang w:val="es_ES" w:bidi="es_ES"/>
        </w:rPr>
        <w:t>salvación</w:t>
      </w:r>
      <w:r>
        <w:rPr>
          <w:lang w:val="es_ES" w:bidi="es_ES"/>
        </w:rPr>
        <w:t>. Asegúrense de usar los mismos términos para Dios Altísimo y salvación que han usado en pasajes anteriores.</w:t>
      </w:r>
    </w:p>
    <w:p>
      <w:pPr/>
      <w:r>
        <w:rPr>
          <w:lang w:val="es_ES" w:bidi="es_ES"/>
        </w:rPr>
      </w:r>
      <w:r>
        <w:rPr>
          <w:lang w:val="es_ES" w:bidi="es_ES"/>
        </w:rPr>
        <w:t xml:space="preserve">Pablo estaba molesto de que esta niña los siguiera y gritara en voz alta todo el tiempo. Pablo ordenó al demonio que dejara a la esclava </w:t>
      </w:r>
      <w:r>
        <w:rPr>
          <w:b/>
          <w:lang w:val="es_ES" w:bidi="es_ES"/>
        </w:rPr>
        <w:t>en el Nombre de Jesucristo</w:t>
      </w:r>
      <w:r>
        <w:rPr>
          <w:lang w:val="es_ES" w:bidi="es_ES"/>
        </w:rPr>
        <w:t>.</w:t>
      </w:r>
    </w:p>
    <w:p>
      <w:pPr/>
      <w:r>
        <w:rPr>
          <w:lang w:val="es_ES" w:bidi="es_ES"/>
        </w:rPr>
      </w:r>
      <w:r>
        <w:rPr>
          <w:lang w:val="es_ES" w:bidi="es_ES"/>
        </w:rPr>
        <w:t>"En el nombre de Jesuscristo", traducido literalmente, puede que no tenga el significado completo. Es posible que elijan decir algo como</w:t>
      </w:r>
    </w:p>
    <w:p>
      <w:pPr>
        <w:pStyle w:val="ListBullet"/>
        <w:spacing w:line="240" w:lineRule="auto"/>
        <w:ind w:left="720"/>
      </w:pPr>
      <w:r>
        <w:rPr>
          <w:lang w:val="es_ES" w:bidi="es_ES"/>
        </w:rPr>
      </w:r>
      <w:r>
        <w:rPr>
          <w:lang w:val="es_ES" w:bidi="es_ES"/>
        </w:rPr>
        <w:t>por el nombre/autoridad de Jesús</w:t>
      </w:r>
    </w:p>
    <w:p>
      <w:pPr>
        <w:pStyle w:val="ListBullet"/>
        <w:spacing w:line="240" w:lineRule="auto"/>
        <w:ind w:left="720"/>
      </w:pPr>
      <w:r>
        <w:rPr>
          <w:lang w:val="es_ES" w:bidi="es_ES"/>
        </w:rPr>
      </w:r>
      <w:r>
        <w:rPr>
          <w:lang w:val="es_ES" w:bidi="es_ES"/>
        </w:rPr>
        <w:t>por la autoridad que Jesús me ha dado</w:t>
      </w:r>
    </w:p>
    <w:p>
      <w:pPr>
        <w:pStyle w:val="ListBullet"/>
        <w:spacing w:line="240" w:lineRule="auto"/>
        <w:ind w:left="720"/>
      </w:pPr>
      <w:r>
        <w:rPr>
          <w:lang w:val="es_ES" w:bidi="es_ES"/>
        </w:rPr>
      </w:r>
      <w:r>
        <w:rPr>
          <w:lang w:val="es_ES" w:bidi="es_ES"/>
        </w:rPr>
        <w:t>por el poder que está en el nombre de Jesús</w:t>
      </w:r>
    </w:p>
    <w:p>
      <w:pPr/>
      <w:r>
        <w:rPr>
          <w:lang w:val="es_ES" w:bidi="es_ES"/>
        </w:rPr>
      </w:r>
      <w:r>
        <w:rPr>
          <w:lang w:val="es_ES" w:bidi="es_ES"/>
        </w:rPr>
        <w:t>Asegúrense de usar las mismas palabras para "en el nombre de Jesuscristo" aquí que han usado en pasajes anteriores.</w:t>
      </w:r>
    </w:p>
    <w:p>
      <w:pPr/>
      <w:r>
        <w:rPr>
          <w:lang w:val="es_ES" w:bidi="es_ES"/>
        </w:rPr>
      </w:r>
      <w:r>
        <w:rPr>
          <w:lang w:val="es_ES" w:bidi="es_ES"/>
        </w:rPr>
        <w:t xml:space="preserve">Esto metió a Pablo y a Silas en problemas con los dueños de la niña porque vieron que ya no podían ganar dinero con ella. Agarraron a Pablo y a Silas y los llevaron delante de las autoridades en la plaza. Estos funcionarios de la ciudad se llaman magistrados principales o superiores en la traducción al español. Los </w:t>
      </w:r>
      <w:r>
        <w:rPr>
          <w:b/>
          <w:lang w:val="es_ES" w:bidi="es_ES"/>
        </w:rPr>
        <w:t>magistrados principales</w:t>
      </w:r>
      <w:r>
        <w:rPr>
          <w:lang w:val="es_ES" w:bidi="es_ES"/>
        </w:rPr>
        <w:t xml:space="preserve"> eran los funcionarios políticos más importantes de la ciudad.</w:t>
      </w:r>
    </w:p>
    <w:p>
      <w:pPr/>
      <w:r>
        <w:rPr>
          <w:lang w:val="es_ES" w:bidi="es_ES"/>
        </w:rPr>
      </w:r>
      <w:r>
        <w:rPr>
          <w:lang w:val="es_ES" w:bidi="es_ES"/>
        </w:rPr>
        <w:t>Mientras los hombres hacían su queja, la multitud crecía y estaban contra Pablo y Silas. Los oficiales de la ciudad les arrancaron las túnicas a Pablo y a Silas y ordenaron que fueran azotados. Pablo y Silas fueron severamente azotados, y luego fueron arrojados a la prisión.</w:t>
      </w:r>
    </w:p>
    <w:p>
      <w:pPr/>
      <w:r>
        <w:rPr>
          <w:lang w:val="es_ES" w:bidi="es_ES"/>
        </w:rPr>
      </w:r>
      <w:r>
        <w:rPr>
          <w:lang w:val="es_ES" w:bidi="es_ES"/>
        </w:rPr>
        <w:t xml:space="preserve">Se ordenó al carcelero que se asegurara de que no escaparan. Por lo tanto, el carcelero los puso en el calabozo interior y les puso los pies en un cepo. Un </w:t>
      </w:r>
      <w:r>
        <w:rPr>
          <w:b/>
          <w:lang w:val="es_ES" w:bidi="es_ES"/>
        </w:rPr>
        <w:t>Cepo</w:t>
      </w:r>
      <w:r>
        <w:rPr>
          <w:lang w:val="es_ES" w:bidi="es_ES"/>
        </w:rPr>
        <w:t xml:space="preserve"> era unas tablas de madera con agujeros para los pies de una persona. Cuando cerradas, sujetaban firmemente los pies de un prisionero en un lugar. El prisionero no podía mover los pies si estaban en un cepo.</w:t>
      </w:r>
    </w:p>
    <w:p>
      <w:pPr/>
      <w:r>
        <w:rPr>
          <w:lang w:val="es_ES" w:bidi="es_ES"/>
        </w:rPr>
      </w:r>
      <w:r>
        <w:rPr>
          <w:lang w:val="es_ES" w:bidi="es_ES"/>
        </w:rPr>
        <w:t xml:space="preserve">Deténganse y miren la ilustración de un </w:t>
      </w:r>
      <w:r>
        <w:rPr>
          <w:lang w:val="es_ES" w:bidi="es_ES"/>
        </w:rPr>
        <w:t>cepo</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16:25–40</w:t>
      </w:r>
      <w:r>
        <w:rPr>
          <w:lang w:val="es_ES" w:bidi="es_ES"/>
        </w:rPr>
      </w:r>
    </w:p>
    <w:p>
      <w:pPr>
        <w:pStyle w:val="Heading3"/>
      </w:pPr>
      <w:r>
        <w:rPr>
          <w:lang w:val="es_ES" w:bidi="es_ES"/>
        </w:rPr>
        <w:t>Escuchar con el corazón</w:t>
      </w:r>
    </w:p>
    <w:p>
      <w:pPr/>
      <w:r>
        <w:rPr>
          <w:lang w:val="es_ES" w:bidi="es_ES"/>
        </w:rPr>
      </w:r>
      <w:r>
        <w:rPr>
          <w:lang w:val="es_ES" w:bidi="es_ES"/>
        </w:rPr>
        <w:t>Escuchen Hechos 16:25–40 y guárdenlo en sus corazones. Escucha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En el último pasaje, Pablo y Silas fueron puestos en prisión en Filipos. Los pusieron en la parte más segura de la prisión, con los pies en cepos de madera.</w:t>
      </w:r>
    </w:p>
    <w:p>
      <w:pPr/>
      <w:r>
        <w:rPr>
          <w:lang w:val="es_ES" w:bidi="es_ES"/>
        </w:rPr>
      </w:r>
      <w:r>
        <w:rPr>
          <w:lang w:val="es_ES" w:bidi="es_ES"/>
        </w:rPr>
        <w:t xml:space="preserve">Alrededor de la medianoche, Pablo y Silas estaban orando y cantando himnos, o canciones de alabanza, a Dios. Los otros prisioneros estaban escuchando. De repente, hubo un terremoto masivo, y la prisión fue sacudida hasta sus cimientos. Un </w:t>
      </w:r>
      <w:r>
        <w:rPr>
          <w:b/>
          <w:lang w:val="es_ES" w:bidi="es_ES"/>
        </w:rPr>
        <w:t>terremoto</w:t>
      </w:r>
      <w:r>
        <w:rPr>
          <w:lang w:val="es_ES" w:bidi="es_ES"/>
        </w:rPr>
        <w:t xml:space="preserve"> es un movimiento de sacudida violento de la tierra. A menudo es muy destructivo. ¡Todas las puertas se abrieron de inmediato, y las cadenas de todos los prisioneros se soltaron!</w:t>
      </w:r>
    </w:p>
    <w:p>
      <w:pPr/>
      <w:r>
        <w:rPr>
          <w:lang w:val="es_ES" w:bidi="es_ES"/>
        </w:rPr>
      </w:r>
      <w:r>
        <w:rPr>
          <w:lang w:val="es_ES" w:bidi="es_ES"/>
        </w:rPr>
        <w:t>El carcelero se despertó y vio las puertas de la prisión totalmente abiertas. Pensaba que los prisioneros habían escapado, por lo que sacó su espada para matarse. La espada es un arma usada por los soldados. Tiene una hoja de acero larga y es afilada en un lado o ambos lados. Se guardaba en una vaina, o cubierta, usada en el cinturón. El carcelero se iba a matar porque se avergonzaba de que los prisioneros hubieran escapado, o pensaba que los funcionarios de la ciudad lo humillarían. El carcelero habría sido bien entrenado, y no quería que los funcionarios pensaran que había fallado en su deber. Pero Pablo le gritó: "¡Detente! ¡No te mates! ¡Estamos todos aquí!"</w:t>
      </w:r>
    </w:p>
    <w:p>
      <w:pPr/>
      <w:r>
        <w:rPr>
          <w:lang w:val="es_ES" w:bidi="es_ES"/>
        </w:rPr>
      </w:r>
      <w:r>
        <w:rPr>
          <w:lang w:val="es_ES" w:bidi="es_ES"/>
        </w:rPr>
        <w:t xml:space="preserve">Miren con su equipo la ilustración de una </w:t>
      </w:r>
      <w:r>
        <w:rPr>
          <w:lang w:val="es_ES" w:bidi="es_ES"/>
        </w:rPr>
        <w:t>prisión romana</w:t>
      </w:r>
      <w:r>
        <w:rPr>
          <w:lang w:val="es_ES" w:bidi="es_ES"/>
        </w:rPr>
        <w:t xml:space="preserve"> y la imagen de una </w:t>
      </w:r>
      <w:r>
        <w:rPr>
          <w:lang w:val="es_ES" w:bidi="es_ES"/>
        </w:rPr>
        <w:t>espada y una vaina</w:t>
      </w:r>
      <w:r>
        <w:rPr>
          <w:lang w:val="es_ES" w:bidi="es_ES"/>
        </w:rPr>
        <w:t>.</w:t>
      </w:r>
    </w:p>
    <w:p>
      <w:pPr/>
      <w:r>
        <w:rPr>
          <w:lang w:val="es_ES" w:bidi="es_ES"/>
        </w:rPr>
      </w:r>
      <w:r>
        <w:rPr>
          <w:lang w:val="es_ES" w:bidi="es_ES"/>
        </w:rPr>
        <w:t>Deténganse y hagan las siguientes preguntas a su equipo: ¿Qué tipo de cosas estaría pensando el carcelero en este momento? Cuenten una historia de un momento en que fueron criticados por hacer algo mal en su trabajo. ¿Cómo se sintió eso?</w:t>
      </w:r>
    </w:p>
    <w:p>
      <w:pPr/>
      <w:r>
        <w:rPr>
          <w:lang w:val="es_ES" w:bidi="es_ES"/>
        </w:rPr>
      </w:r>
      <w:r>
        <w:rPr>
          <w:lang w:val="es_ES" w:bidi="es_ES"/>
        </w:rPr>
        <w:t>El carcelero les pidió a sus siervos u otros guardias que trajeran luces. Estas serían pequeñas lámparas de arcilla con una mecha en un extremo y aceite como combustible. Se necesitaban varios porque solo daban una pequeña cantidad de luz.</w:t>
      </w:r>
    </w:p>
    <w:p>
      <w:pPr/>
      <w:r>
        <w:rPr>
          <w:lang w:val="es_ES" w:bidi="es_ES"/>
        </w:rPr>
      </w:r>
      <w:r>
        <w:rPr>
          <w:lang w:val="es_ES" w:bidi="es_ES"/>
        </w:rPr>
        <w:t xml:space="preserve">Deténganse y miren con su equipo la imagen de la </w:t>
      </w:r>
      <w:r>
        <w:rPr>
          <w:lang w:val="es_ES" w:bidi="es_ES"/>
        </w:rPr>
        <w:t>lámpara de arcilla</w:t>
      </w:r>
      <w:r>
        <w:rPr>
          <w:lang w:val="es_ES" w:bidi="es_ES"/>
        </w:rPr>
        <w:t>, como las que se usan aquí. Pregúntenle a su equipo: ¿Qué tan efectivo sería este tipo de lámpara en una prisión oscura? ¿Pueden recordar un momento en que solo tenían una pequeña luz para un lugar muy oscuro? ¿Cómo funcionó para ustedes en ese momento?</w:t>
      </w:r>
    </w:p>
    <w:p>
      <w:pPr/>
      <w:r>
        <w:rPr>
          <w:lang w:val="es_ES" w:bidi="es_ES"/>
        </w:rPr>
      </w:r>
      <w:r>
        <w:rPr>
          <w:lang w:val="es_ES" w:bidi="es_ES"/>
        </w:rPr>
        <w:t>El carcelero corrió al calabozo interior y se postró, o se inclinó frente a Pablo y Silas. Él estaba temblando, lo que mostró su miedo, humildad y respeto. Entonces los sacó y preguntó: "Señores, ¿qué debo hacer para ser salvo?" La palabra para "señores" también es una señal de respeto y humildad, también se puede traducir como "amos". Cuando el carcelero preguntó cómo "ser salvo" aquí, estaba hablando de ser salvo de algo malo, como el terremoto, o los dioses de los que Pablo y Silas hablaron.</w:t>
      </w:r>
    </w:p>
    <w:p>
      <w:pPr/>
      <w:r>
        <w:rPr>
          <w:lang w:val="es_ES" w:bidi="es_ES"/>
        </w:rPr>
      </w:r>
      <w:r>
        <w:rPr>
          <w:lang w:val="es_ES" w:bidi="es_ES"/>
        </w:rPr>
        <w:t>Respondieron: "Cree en el Señor Jesús y tú serás salvo, junto con todos en tu hogar". El hogar del carcelero incluía a su familia y a los siervos que vivían con él. Pablo y Silas compartieron la Palabra del Señor y las buenas nuevas sobre Jesús con él y con todos los que vivían en su hogar. El carcelero tomó a Pablo y a Silas y lavó sus heridas. Entonces Pablo y Silas los bautizaron. El carcelero los alimentó en su casa y se regocijaron porque todos creían en Dios. El carcelero generalmente vivía al lado de la prisión. También podía vivir en un cuarto al lado de la prisión.</w:t>
      </w:r>
    </w:p>
    <w:p>
      <w:pPr/>
      <w:r>
        <w:rPr>
          <w:lang w:val="es_ES" w:bidi="es_ES"/>
        </w:rPr>
      </w:r>
      <w:r>
        <w:rPr>
          <w:lang w:val="es_ES" w:bidi="es_ES"/>
        </w:rPr>
        <w:t>Deténganse y hagan las siguientes preguntas a su equipo: En su cultura, ¿es común que una persona lidere a su familia al tomar una decisión en grupo? ¿Cómo determina una familia a quién se le permite liderar y tomar las decisiones?</w:t>
      </w:r>
    </w:p>
    <w:p>
      <w:pPr/>
      <w:r>
        <w:rPr>
          <w:lang w:val="es_ES" w:bidi="es_ES"/>
        </w:rPr>
      </w:r>
      <w:r>
        <w:rPr>
          <w:lang w:val="es_ES" w:bidi="es_ES"/>
        </w:rPr>
        <w:t>A la mañana siguiente, los funcionarios de la ciudad enviaron un mensaje para que Pablo y Silas fueran liberados. Pablo exigió que los mismos funcionarios que los pusieron en prisión los liberaran. Hizo esto porque tenían derechos legales como ciudadanos romanos para ser juzgados antes de ser castigados. Pero fueron azotados sin un juicio y luego puestos en prisión. Si dejaban la ciudad en silencio, podía parecer que estaban huyendo y que eran culpables de un crimen. Pero Pablo quería que los funcionarios de la ciudad dejaran claro a todos que no eran culpables y que habían sido liberados oficialmente. Esto también podría haber ayudado a la nueva iglesia en Filipos a evitar las críticas en el futuro. Estos funcionarios vinieron y le rogaron a Pablo y a Silas que dejaran la ciudad, y los liberaron de la prisión.</w:t>
      </w:r>
    </w:p>
    <w:p>
      <w:pPr/>
      <w:r>
        <w:rPr>
          <w:lang w:val="es_ES" w:bidi="es_ES"/>
        </w:rPr>
      </w:r>
      <w:r>
        <w:rPr>
          <w:lang w:val="es_ES" w:bidi="es_ES"/>
        </w:rPr>
        <w:t>Deténganse y hagan las siguientes preguntas a su equipo: Si estuvieran en la situación de Pablo, ¿retrasarían su liberación de la prisión como él lo hizo? ¿Por qué sí o por qué no? Cuando Pablo y Silas dejaron la prisión, regresaron al hogar de Lidia. Allí se reunieron con los creyentes y los alentaron una vez más. Entonces se marcharon para ir a otro pueblo.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Pablo y Silas están cantando himnos y orando a Dios en la prisión. Sucede un gran terremoto, y todas las cadenas de los prisioneros se sueltan, y las puertas se abren. El carcelero se despertó, pensó que los prisioneros habían escapado y sacó su espada para matarse.</w:t>
      </w:r>
    </w:p>
    <w:p>
      <w:pPr/>
      <w:r>
        <w:rPr>
          <w:lang w:val="es_ES" w:bidi="es_ES"/>
        </w:rPr>
      </w:r>
      <w:r>
        <w:rPr>
          <w:b/>
          <w:lang w:val="es_ES" w:bidi="es_ES"/>
        </w:rPr>
        <w:t>Segunda escena:</w:t>
      </w:r>
      <w:r>
        <w:rPr>
          <w:lang w:val="es_ES" w:bidi="es_ES"/>
        </w:rPr>
        <w:t xml:space="preserve"> Pablo grita: "¡No te hagas ningún daño, estamos todos aquí!" El carcelero vino y se postró a los pies de Pablo y Silas y les preguntó: "Señores, ¿qué debo hacer para ser salvo?"</w:t>
      </w:r>
    </w:p>
    <w:p>
      <w:pPr/>
      <w:r>
        <w:rPr>
          <w:lang w:val="es_ES" w:bidi="es_ES"/>
        </w:rPr>
      </w:r>
      <w:r>
        <w:rPr>
          <w:b/>
          <w:lang w:val="es_ES" w:bidi="es_ES"/>
        </w:rPr>
        <w:t>Tercera escena:</w:t>
      </w:r>
      <w:r>
        <w:rPr>
          <w:lang w:val="es_ES" w:bidi="es_ES"/>
        </w:rPr>
        <w:t xml:space="preserve"> A la mañana siguiente, los funcionarios de la ciudad liberaron a Pablo y a Silas de la cárcel y les pidieron que dejaran la ciudad. Pablo y Silas visitaron el hogar de Lidia, alentaron a los creyentes y se marcharon a otra ciudad.</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Funcionarios de la ciudad</w:t>
      </w:r>
    </w:p>
    <w:p>
      <w:pPr>
        <w:pStyle w:val="ListBullet"/>
        <w:spacing w:line="240" w:lineRule="auto"/>
        <w:ind w:left="720"/>
      </w:pPr>
      <w:r>
        <w:rPr>
          <w:lang w:val="es_ES" w:bidi="es_ES"/>
        </w:rPr>
      </w:r>
      <w:r>
        <w:rPr>
          <w:lang w:val="es_ES" w:bidi="es_ES"/>
        </w:rPr>
        <w:t>Una multitud o turba</w:t>
      </w:r>
    </w:p>
    <w:p>
      <w:pPr>
        <w:pStyle w:val="ListBullet"/>
        <w:spacing w:line="240" w:lineRule="auto"/>
        <w:ind w:left="720"/>
      </w:pPr>
      <w:r>
        <w:rPr>
          <w:lang w:val="es_ES" w:bidi="es_ES"/>
        </w:rPr>
      </w:r>
      <w:r>
        <w:rPr>
          <w:lang w:val="es_ES" w:bidi="es_ES"/>
        </w:rPr>
        <w:t>Carcelero</w:t>
      </w:r>
    </w:p>
    <w:p>
      <w:pPr>
        <w:pStyle w:val="ListBullet"/>
        <w:spacing w:line="240" w:lineRule="auto"/>
        <w:ind w:left="720"/>
      </w:pPr>
      <w:r>
        <w:rPr>
          <w:lang w:val="es_ES" w:bidi="es_ES"/>
        </w:rPr>
      </w:r>
      <w:r>
        <w:rPr>
          <w:lang w:val="es_ES" w:bidi="es_ES"/>
        </w:rPr>
        <w:t>El hogar del carcelero</w:t>
      </w:r>
    </w:p>
    <w:p>
      <w:pPr>
        <w:pStyle w:val="ListBullet"/>
        <w:spacing w:line="240" w:lineRule="auto"/>
        <w:ind w:left="720"/>
      </w:pPr>
      <w:r>
        <w:rPr>
          <w:lang w:val="es_ES" w:bidi="es_ES"/>
        </w:rPr>
      </w:r>
      <w:r>
        <w:rPr>
          <w:lang w:val="es_ES" w:bidi="es_ES"/>
        </w:rPr>
        <w:t>Otros prisioneros</w:t>
      </w:r>
    </w:p>
    <w:p>
      <w:pPr>
        <w:pStyle w:val="ListBullet"/>
        <w:spacing w:line="240" w:lineRule="auto"/>
        <w:ind w:left="720"/>
      </w:pPr>
      <w:r>
        <w:rPr>
          <w:lang w:val="es_ES" w:bidi="es_ES"/>
        </w:rPr>
      </w:r>
      <w:r>
        <w:rPr>
          <w:lang w:val="es_ES" w:bidi="es_ES"/>
        </w:rPr>
        <w:t>Lidia y su hogar</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En el último pasaje, Pablo y Silas fueron puestos en prisión en Filipos. Los pusieron en la parte más segura de la prisión, con los pies en un cepo.</w:t>
      </w:r>
    </w:p>
    <w:p>
      <w:pPr/>
      <w:r>
        <w:rPr>
          <w:lang w:val="es_ES" w:bidi="es_ES"/>
        </w:rPr>
      </w:r>
      <w:r>
        <w:rPr>
          <w:lang w:val="es_ES" w:bidi="es_ES"/>
        </w:rPr>
        <w:t>Alrededor de la medianoche, Pablo y Silas estaban en la prisión orando y cantando himnos, o canciones de alabanza, a Dios, y los otros prisioneros estaban escuchando. De repente, hubo un terremoto masivo, y la prisión fue sacudida hasta sus cimientos. ¡Todas las puertas se abrieron de inmediato, y las cadenas de todos los prisioneros se soltaron!</w:t>
      </w:r>
    </w:p>
    <w:p>
      <w:pPr/>
      <w:r>
        <w:rPr>
          <w:lang w:val="es_ES" w:bidi="es_ES"/>
        </w:rPr>
      </w:r>
      <w:r>
        <w:rPr>
          <w:lang w:val="es_ES" w:bidi="es_ES"/>
        </w:rPr>
        <w:t>El carcelero se despertó y vio las puertas de la prisión totalmente abiertas. Pensaba que los prisioneros habían escapado, por lo que sacó su espada para matarse. Pero Pablo le gritó: "¡Detente! ¡No te mates! ¡Estamos todos aquí!"</w:t>
      </w:r>
    </w:p>
    <w:p>
      <w:pPr/>
      <w:r>
        <w:rPr>
          <w:lang w:val="es_ES" w:bidi="es_ES"/>
        </w:rPr>
      </w:r>
      <w:r>
        <w:rPr>
          <w:lang w:val="es_ES" w:bidi="es_ES"/>
        </w:rPr>
        <w:t>Estaría muy oscuro en la prisión, especialmente en el calabozo interior y a la medianoche. El carcelero les pidió a sus siervos u otros guardias que trajeran luces. El carcelero corrió al calabozo y se postró, o se inclinó, temblando de miedo frente a Pablo y Silas. Entonces los sacó y preguntó: "Señores, ¿qué debo hacer para ser salvo?"</w:t>
      </w:r>
    </w:p>
    <w:p>
      <w:pPr/>
      <w:r>
        <w:rPr>
          <w:lang w:val="es_ES" w:bidi="es_ES"/>
        </w:rPr>
      </w:r>
      <w:r>
        <w:rPr>
          <w:lang w:val="es_ES" w:bidi="es_ES"/>
        </w:rPr>
        <w:t>Sabía que algo era muy diferente en estos hombres. Podían haber escapado fácilmente. También podía haberlos escuchado cantar y orar antes del terremoto. Por esta razón, sabía que su Dios era más poderoso que una prisión romana, y su Dios envió un terremoto.</w:t>
      </w:r>
    </w:p>
    <w:p>
      <w:pPr/>
      <w:r>
        <w:rPr>
          <w:lang w:val="es_ES" w:bidi="es_ES"/>
        </w:rPr>
      </w:r>
      <w:r>
        <w:rPr>
          <w:lang w:val="es_ES" w:bidi="es_ES"/>
        </w:rPr>
        <w:t>Pablo y Silas le dijeron: "Cree en Jesús y serás salvo, junto con todos en tu hogar". El carcelero entonces llevó a Pablo y a Silas a su casa. Pablo y Silas compartieron la Palabra de Dios y las buenas nuevas sobre Jesús con él y con todos los que vivían en su hogar. El carcelero tomó a Pablo y a Silas y lavó sus heridas. Entonces él y todos en su hogar fueron bautizados de inmediato. El carcelero los alimentó en su casa y se regocijaron porque todos creían en Dios. Después de esto, el carcelero llevó a Pablo y a Silas de regreso a la prisión.</w:t>
      </w:r>
    </w:p>
    <w:p>
      <w:pPr/>
      <w:r>
        <w:rPr>
          <w:lang w:val="es_ES" w:bidi="es_ES"/>
        </w:rPr>
      </w:r>
      <w:r>
        <w:rPr>
          <w:lang w:val="es_ES" w:bidi="es_ES"/>
        </w:rPr>
        <w:t>A la mañana siguiente, los funcionarios de la ciudad enviaron un mensaje para que Pablo y Silas fueran liberados. Pablo exigió que los mismos funcionarios que los pusieron en prisión los liberaran.</w:t>
      </w:r>
    </w:p>
    <w:p>
      <w:pPr/>
      <w:r>
        <w:rPr>
          <w:lang w:val="es_ES" w:bidi="es_ES"/>
        </w:rPr>
      </w:r>
      <w:r>
        <w:rPr>
          <w:lang w:val="es_ES" w:bidi="es_ES"/>
        </w:rPr>
        <w:t>Asegúrense de notar la pregunta de Pablo: "¿Y ahora quieren soltarnos en secreto?" Esta es una pregunta retórica. Pablo no esperaba una respuesta de nadie. Cuando hizo esta pregunta, que quería decir: "No esconderán lo que nos hicieron". Pablo dejó claro a todos que él y Silas no cometieron un crimen. También quería que los funcionarios limpiaran sus nombres. Los funcionarios vinieron y liberaron a Pablo y a Silas.</w:t>
      </w:r>
    </w:p>
    <w:p>
      <w:pPr/>
      <w:r>
        <w:rPr>
          <w:lang w:val="es_ES" w:bidi="es_ES"/>
        </w:rPr>
      </w:r>
      <w:r>
        <w:rPr>
          <w:lang w:val="es_ES" w:bidi="es_ES"/>
        </w:rPr>
        <w:t>Cuando Pablo y Silas dejaron la prisión, regresaron al hogar de Lidia. La casa de Lidia se había convertido en la primera iglesia en Filipos. Allí se reunieron con los creyentes y los alentaron una vez más. Entonces se marcharon para ir a otro pueblo.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Funcionarios de la ciudad</w:t>
      </w:r>
    </w:p>
    <w:p>
      <w:pPr>
        <w:pStyle w:val="ListBullet"/>
        <w:spacing w:line="240" w:lineRule="auto"/>
        <w:ind w:left="720"/>
      </w:pPr>
      <w:r>
        <w:rPr>
          <w:lang w:val="es_ES" w:bidi="es_ES"/>
        </w:rPr>
      </w:r>
      <w:r>
        <w:rPr>
          <w:lang w:val="es_ES" w:bidi="es_ES"/>
        </w:rPr>
        <w:t>Carcelero</w:t>
      </w:r>
    </w:p>
    <w:p>
      <w:pPr>
        <w:pStyle w:val="ListBullet"/>
        <w:spacing w:line="240" w:lineRule="auto"/>
        <w:ind w:left="720"/>
      </w:pPr>
      <w:r>
        <w:rPr>
          <w:lang w:val="es_ES" w:bidi="es_ES"/>
        </w:rPr>
      </w:r>
      <w:r>
        <w:rPr>
          <w:lang w:val="es_ES" w:bidi="es_ES"/>
        </w:rPr>
        <w:t>El hogar del carcelero</w:t>
      </w:r>
    </w:p>
    <w:p>
      <w:pPr>
        <w:pStyle w:val="ListBullet"/>
        <w:spacing w:line="240" w:lineRule="auto"/>
        <w:ind w:left="720"/>
      </w:pPr>
      <w:r>
        <w:rPr>
          <w:lang w:val="es_ES" w:bidi="es_ES"/>
        </w:rPr>
      </w:r>
      <w:r>
        <w:rPr>
          <w:lang w:val="es_ES" w:bidi="es_ES"/>
        </w:rPr>
        <w:t>Otros prisioneros</w:t>
      </w:r>
    </w:p>
    <w:p>
      <w:pPr>
        <w:pStyle w:val="ListBullet"/>
        <w:spacing w:line="240" w:lineRule="auto"/>
        <w:ind w:left="720"/>
      </w:pPr>
      <w:r>
        <w:rPr>
          <w:lang w:val="es_ES" w:bidi="es_ES"/>
        </w:rPr>
      </w:r>
      <w:r>
        <w:rPr>
          <w:lang w:val="es_ES" w:bidi="es_ES"/>
        </w:rPr>
        <w:t>Lidia y los creyentes en su casa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Actúen la parte de la historia cuando Pablo y Silas están cantando y orando en la prisión, y sucede el terremoto.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al carcelero: "¿Cómo te sientes?" Es posible que escuchen cosas como "Con mucho miedo", "Listo para correr", "Avergonzado de mi fracaso".</w:t>
      </w:r>
    </w:p>
    <w:p>
      <w:pPr>
        <w:pStyle w:val="ListBullet"/>
        <w:spacing w:line="240" w:lineRule="auto"/>
        <w:ind w:left="720"/>
      </w:pPr>
      <w:r>
        <w:rPr>
          <w:lang w:val="es_ES" w:bidi="es_ES"/>
        </w:rPr>
      </w:r>
      <w:r>
        <w:rPr>
          <w:lang w:val="es_ES" w:bidi="es_ES"/>
        </w:rPr>
        <w:t>Pregúntenles a los actores que interpretan a Pablo y a Silas: "¿Cómo se sienten?" Es posible que escuchen: "Temeroso", "Pidiendo la ayuda de Dios", o "Confiado".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la parte de la historia cuando el carcelero y su hogar creen en Jesús y son bautizados.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Pablo: "¿Cómo te sientes?" Es posible que escuchen cosas como "Alegre", "Feliz de ver a Dios trabajando durante nuestro encarcelamiento", o "Sorprendido de cómo esto terminó".</w:t>
      </w:r>
    </w:p>
    <w:p>
      <w:pPr>
        <w:pStyle w:val="ListBullet"/>
        <w:spacing w:line="240" w:lineRule="auto"/>
        <w:ind w:left="720"/>
      </w:pPr>
      <w:r>
        <w:rPr>
          <w:lang w:val="es_ES" w:bidi="es_ES"/>
        </w:rPr>
      </w:r>
      <w:r>
        <w:rPr>
          <w:lang w:val="es_ES" w:bidi="es_ES"/>
        </w:rPr>
        <w:t>Pregúntenle al actor que interpreta al carcelero: "¿Cómo te sientes?" Es posible que escuchen cosas como "Libre del pecado", o "Perdonado".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la última parte de la historia, cuando los funcionarios de la ciudad liberan a Pablo y a Silas y ellos visitan el hogar de Lidia antes de dejar la ciudad.</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funcionarios de la ciudad: "¿Cómo se sienten?" Es posible que escuchen cosas como "Apenados por lo que hicimos", "Preocupados de que nuestros superiores se enteren de esto".</w:t>
      </w:r>
    </w:p>
    <w:p>
      <w:pPr>
        <w:pStyle w:val="ListBullet"/>
        <w:spacing w:line="240" w:lineRule="auto"/>
        <w:ind w:left="720"/>
      </w:pPr>
      <w:r>
        <w:rPr>
          <w:lang w:val="es_ES" w:bidi="es_ES"/>
        </w:rPr>
      </w:r>
      <w:r>
        <w:rPr>
          <w:lang w:val="es_ES" w:bidi="es_ES"/>
        </w:rPr>
        <w:t>Pregúntenles a los actores que interpretan a Lidia y a los creyentes: "¿Cómo se sienten?" Es posible que escuchen cosas como "Agradecidos por la libertad de Pablo y Silas", o "Tristes de verlos partir", o "Protegidos por Dios".</w:t>
      </w:r>
    </w:p>
    <w:p>
      <w:pPr/>
      <w:r>
        <w:rPr>
          <w:lang w:val="es_ES" w:bidi="es_ES"/>
        </w:rPr>
      </w:r>
      <w:r>
        <w:rPr>
          <w:lang w:val="es_ES" w:bidi="es_ES"/>
        </w:rPr>
        <w:t>Fin de la historia.</w:t>
      </w:r>
      <w:r>
        <w:rPr>
          <w:lang w:val="es_ES" w:bidi="es_ES"/>
        </w:rPr>
      </w:r>
    </w:p>
    <w:p>
      <w:pPr>
        <w:pStyle w:val="Heading3"/>
      </w:pPr>
      <w:r>
        <w:rPr>
          <w:lang w:val="es_ES" w:bidi="es_ES"/>
        </w:rPr>
        <w:t>Cerremos las brechas</w:t>
      </w:r>
    </w:p>
    <w:p>
      <w:pPr/>
      <w:r>
        <w:rPr>
          <w:lang w:val="es_ES" w:bidi="es_ES"/>
        </w:rPr>
      </w:r>
      <w:r>
        <w:rPr>
          <w:lang w:val="es_ES" w:bidi="es_ES"/>
        </w:rPr>
        <w:t>Escucha el texto una vez en la versión que le sea más fácil de entender.</w:t>
      </w:r>
    </w:p>
    <w:p>
      <w:pPr/>
      <w:r>
        <w:rPr>
          <w:lang w:val="es_ES" w:bidi="es_ES"/>
        </w:rPr>
      </w:r>
      <w:r>
        <w:rPr>
          <w:lang w:val="es_ES" w:bidi="es_ES"/>
        </w:rPr>
        <w:t xml:space="preserve">Alrededor de la medianoche, Pablo y Silas estaban orando y cantando himnos, o canciones de alabanza, a Dios, y los otros prisioneros estaban escuchando. De repente, hubo un terremoto masivo, y la prisión fue sacudida hasta sus cimientos. Un </w:t>
      </w:r>
      <w:r>
        <w:rPr>
          <w:b/>
          <w:lang w:val="es_ES" w:bidi="es_ES"/>
        </w:rPr>
        <w:t>terremoto</w:t>
      </w:r>
      <w:r>
        <w:rPr>
          <w:lang w:val="es_ES" w:bidi="es_ES"/>
        </w:rPr>
        <w:t xml:space="preserve"> es un movimiento violento y tembloroso de la tierra. Con frecuencia es muy destructivo.</w:t>
      </w:r>
    </w:p>
    <w:p>
      <w:pPr/>
      <w:r>
        <w:rPr>
          <w:lang w:val="es_ES" w:bidi="es_ES"/>
        </w:rPr>
      </w:r>
      <w:r>
        <w:rPr>
          <w:lang w:val="es_ES" w:bidi="es_ES"/>
        </w:rPr>
        <w:t xml:space="preserve">El carcelero estaba a punto de matarse, cuando Pablo le dijo que todos los prisioneros estaban allí y a salvo. Entonces los sacó y preguntó: "Señores, ¿qué debo hacer para ser salvo?" </w:t>
      </w:r>
      <w:r>
        <w:rPr>
          <w:b/>
          <w:lang w:val="es_ES" w:bidi="es_ES"/>
        </w:rPr>
        <w:t>Señores</w:t>
      </w:r>
      <w:r>
        <w:rPr>
          <w:lang w:val="es_ES" w:bidi="es_ES"/>
        </w:rPr>
        <w:t xml:space="preserve"> es un término educado para dirigirse a un grupo de hombres. Usen el término que sea más apropiado en su idioma.</w:t>
      </w:r>
    </w:p>
    <w:p>
      <w:pPr/>
      <w:r>
        <w:rPr>
          <w:lang w:val="es_ES" w:bidi="es_ES"/>
        </w:rPr>
      </w:r>
      <w:r>
        <w:rPr>
          <w:lang w:val="es_ES" w:bidi="es_ES"/>
        </w:rPr>
        <w:t xml:space="preserve">Pablo y Silas le dijeron: </w:t>
      </w:r>
      <w:r>
        <w:rPr>
          <w:b/>
          <w:lang w:val="es_ES" w:bidi="es_ES"/>
        </w:rPr>
        <w:t>"Cree</w:t>
      </w:r>
      <w:r>
        <w:rPr>
          <w:lang w:val="es_ES" w:bidi="es_ES"/>
        </w:rPr>
        <w:t xml:space="preserve"> en Jesús y serás </w:t>
      </w:r>
      <w:r>
        <w:rPr>
          <w:b/>
          <w:lang w:val="es_ES" w:bidi="es_ES"/>
        </w:rPr>
        <w:t>salvo</w:t>
      </w:r>
      <w:r>
        <w:rPr>
          <w:lang w:val="es_ES" w:bidi="es_ES"/>
        </w:rPr>
        <w:t xml:space="preserve">, junto a todos en tu </w:t>
      </w:r>
      <w:r>
        <w:rPr>
          <w:b/>
          <w:lang w:val="es_ES" w:bidi="es_ES"/>
        </w:rPr>
        <w:t>hogar</w:t>
      </w:r>
      <w:r>
        <w:rPr>
          <w:lang w:val="es_ES" w:bidi="es_ES"/>
        </w:rPr>
        <w:t xml:space="preserve">". Y compartieron las buenas nuevas sobre Jesús con él y con todos los que vivían en su hogar. El carcelero tomó a Pablo y a Silas y lavó sus heridas. Entonces él y todos en su hogar fueron </w:t>
      </w:r>
      <w:r>
        <w:rPr>
          <w:b/>
          <w:lang w:val="es_ES" w:bidi="es_ES"/>
        </w:rPr>
        <w:t>bautizados</w:t>
      </w:r>
      <w:r>
        <w:rPr>
          <w:lang w:val="es_ES" w:bidi="es_ES"/>
        </w:rPr>
        <w:t xml:space="preserve"> de inmediato. El carcelero los alimentó en su casa y se regocijaron porque todos creían en Dios.</w:t>
      </w:r>
    </w:p>
    <w:p>
      <w:pPr/>
      <w:r>
        <w:rPr>
          <w:lang w:val="es_ES" w:bidi="es_ES"/>
        </w:rPr>
      </w:r>
      <w:r>
        <w:rPr>
          <w:b/>
          <w:lang w:val="es_ES" w:bidi="es_ES"/>
        </w:rPr>
        <w:t>Creer en Jesús</w:t>
      </w:r>
      <w:r>
        <w:rPr>
          <w:lang w:val="es_ES" w:bidi="es_ES"/>
        </w:rPr>
        <w:t>: Es posible que quieran hacer que esta frase sea más clara usando una declaración como "cree que Jesús te salvará de que Dios te castigue por tus pecados".</w:t>
      </w:r>
    </w:p>
    <w:p>
      <w:pPr/>
      <w:r>
        <w:rPr>
          <w:lang w:val="es_ES" w:bidi="es_ES"/>
        </w:rPr>
      </w:r>
      <w:r>
        <w:rPr>
          <w:lang w:val="es_ES" w:bidi="es_ES"/>
        </w:rPr>
        <w:t xml:space="preserve">El </w:t>
      </w:r>
      <w:r>
        <w:rPr>
          <w:b/>
          <w:lang w:val="es_ES" w:bidi="es_ES"/>
        </w:rPr>
        <w:t>hogar</w:t>
      </w:r>
      <w:r>
        <w:rPr>
          <w:lang w:val="es_ES" w:bidi="es_ES"/>
        </w:rPr>
        <w:t xml:space="preserve"> probablemente se refiere a la familia del carcelero.</w:t>
      </w:r>
    </w:p>
    <w:p>
      <w:pPr/>
      <w:r>
        <w:rPr>
          <w:lang w:val="es_ES" w:bidi="es_ES"/>
        </w:rPr>
      </w:r>
      <w:r>
        <w:rPr>
          <w:lang w:val="es_ES" w:bidi="es_ES"/>
        </w:rPr>
        <w:t xml:space="preserve">Consulten las palabras </w:t>
      </w:r>
      <w:r>
        <w:rPr>
          <w:lang w:val="es_ES" w:bidi="es_ES"/>
        </w:rPr>
        <w:t>creer</w:t>
      </w:r>
      <w:r>
        <w:rPr>
          <w:lang w:val="es_ES" w:bidi="es_ES"/>
        </w:rPr>
        <w:t xml:space="preserve">, </w:t>
      </w:r>
      <w:r>
        <w:rPr>
          <w:lang w:val="es_ES" w:bidi="es_ES"/>
        </w:rPr>
        <w:t>hogar</w:t>
      </w:r>
      <w:r>
        <w:rPr>
          <w:lang w:val="es_ES" w:bidi="es_ES"/>
        </w:rPr>
        <w:t xml:space="preserve">, </w:t>
      </w:r>
      <w:r>
        <w:rPr>
          <w:lang w:val="es_ES" w:bidi="es_ES"/>
        </w:rPr>
        <w:t>salvos</w:t>
      </w:r>
      <w:r>
        <w:rPr>
          <w:lang w:val="es_ES" w:bidi="es_ES"/>
        </w:rPr>
        <w:t xml:space="preserve"> y </w:t>
      </w:r>
      <w:r>
        <w:rPr>
          <w:lang w:val="es_ES" w:bidi="es_ES"/>
        </w:rPr>
        <w:t>bautismo</w:t>
      </w:r>
      <w:r>
        <w:rPr>
          <w:lang w:val="es_ES" w:bidi="es_ES"/>
        </w:rPr>
        <w:t xml:space="preserve"> en el Glosario Principal para obtener más información. Asegúrense de usar las mismas palabras para creer, hogar, salvo y bautizado que han usado en pasajes anteriores.</w:t>
      </w:r>
    </w:p>
    <w:p>
      <w:pPr/>
      <w:r>
        <w:rPr>
          <w:lang w:val="es_ES" w:bidi="es_ES"/>
        </w:rPr>
      </w:r>
      <w:r>
        <w:rPr>
          <w:lang w:val="es_ES" w:bidi="es_ES"/>
        </w:rPr>
        <w:t xml:space="preserve">Cuando Pablo y Silas dejaron la prisión, regresaron al hogar de Lidia. La casa de Lidia se había convertido en la primera iglesia en Filipos. Allí se reunieron con los </w:t>
      </w:r>
      <w:r>
        <w:rPr>
          <w:b/>
          <w:lang w:val="es_ES" w:bidi="es_ES"/>
        </w:rPr>
        <w:t>hermanos</w:t>
      </w:r>
      <w:r>
        <w:rPr>
          <w:lang w:val="es_ES" w:bidi="es_ES"/>
        </w:rPr>
        <w:t xml:space="preserve">, o los </w:t>
      </w:r>
      <w:r>
        <w:rPr>
          <w:b/>
          <w:lang w:val="es_ES" w:bidi="es_ES"/>
        </w:rPr>
        <w:t>creyentes en Jesús</w:t>
      </w:r>
      <w:r>
        <w:rPr>
          <w:lang w:val="es_ES" w:bidi="es_ES"/>
        </w:rPr>
        <w:t>, y los alentaron una vez más. Entonces se marcharon para ir a otro pueblo.</w:t>
      </w:r>
    </w:p>
    <w:p>
      <w:pPr/>
      <w:r>
        <w:rPr>
          <w:lang w:val="es_ES" w:bidi="es_ES"/>
        </w:rPr>
      </w:r>
      <w:r>
        <w:rPr>
          <w:lang w:val="es_ES" w:bidi="es_ES"/>
        </w:rPr>
        <w:t xml:space="preserve">Consulten la palabra </w:t>
      </w:r>
      <w:r>
        <w:rPr>
          <w:lang w:val="es_ES" w:bidi="es_ES"/>
        </w:rPr>
        <w:t>creyentes</w:t>
      </w:r>
      <w:r>
        <w:rPr>
          <w:lang w:val="es_ES" w:bidi="es_ES"/>
        </w:rPr>
        <w:t xml:space="preserve"> en el Glosario Principal para obtener más información. Asegúrense de usar la misma palabra para hermanos, o creyentes en Jesús, que han usado en pasajes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17:1–9</w:t>
      </w:r>
      <w:r>
        <w:rPr>
          <w:lang w:val="es_ES" w:bidi="es_ES"/>
        </w:rPr>
      </w:r>
    </w:p>
    <w:p>
      <w:pPr>
        <w:pStyle w:val="Heading3"/>
      </w:pPr>
      <w:r>
        <w:rPr>
          <w:lang w:val="es_ES" w:bidi="es_ES"/>
        </w:rPr>
        <w:t>Escuchar con el corazón</w:t>
      </w:r>
    </w:p>
    <w:p>
      <w:pPr/>
      <w:r>
        <w:rPr>
          <w:lang w:val="es_ES" w:bidi="es_ES"/>
        </w:rPr>
      </w:r>
      <w:r>
        <w:rPr>
          <w:lang w:val="es_ES" w:bidi="es_ES"/>
        </w:rPr>
        <w:t>Escuchen Hechos 17:1–9 y guárdenlo en su corazón. Escucha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Esta historia registra los eventos históricos que tuvieron lugar durante el segundo viaje misionero de Pablo alrededor del año 50 después del nacimiento de Jesús. Pablo, Silas y Timoteo están viajando hacia el oeste por Macedonia, que es una provincia del Imperio romano en el sur de Europa. Ellos están fortaleciendo a las iglesias en su creencia en Dios. También están enseñando a las personas las buenas nuevas sobre Jesús, especialmente en las ciudades donde no han estado antes.</w:t>
      </w:r>
    </w:p>
    <w:p>
      <w:pPr/>
      <w:r>
        <w:rPr>
          <w:lang w:val="es_ES" w:bidi="es_ES"/>
        </w:rPr>
      </w:r>
      <w:r>
        <w:rPr>
          <w:lang w:val="es_ES" w:bidi="es_ES"/>
        </w:rPr>
        <w:t>En la historia anterior, Pablo y Silas fueron encarcelados en Filipos. Aunque Timoteo estaba con Pablo y Silas en Filipos, no se lo menciona en esta historia.</w:t>
      </w:r>
    </w:p>
    <w:p>
      <w:pPr/>
      <w:r>
        <w:rPr>
          <w:lang w:val="es_ES" w:bidi="es_ES"/>
        </w:rPr>
      </w:r>
      <w:r>
        <w:rPr>
          <w:lang w:val="es_ES" w:bidi="es_ES"/>
        </w:rPr>
        <w:t>Después de dejar Filipos, Pablo y Silas viajaron por las ciudades de Anfípolis y Apolonia, donde lo más probable es que solo se hayan detenido por la noche. Anfípolis estaba a unos 65 kilómetros al suroeste de Filipos. Apolonia estaba a 50 kilómetros al suroeste de Anfípolis y a 55 kilómetros al este de Tesalónica. Probablemente les tomó uno o dos días viajar de ciudad en ciudad a pie, es decir, unos seis días en total.</w:t>
      </w:r>
    </w:p>
    <w:p>
      <w:pPr/>
      <w:r>
        <w:rPr>
          <w:lang w:val="es_ES" w:bidi="es_ES"/>
        </w:rPr>
      </w:r>
      <w:r>
        <w:rPr>
          <w:lang w:val="es_ES" w:bidi="es_ES"/>
        </w:rPr>
        <w:t xml:space="preserve">Deténganse aquí y muestren al equipo de traducción un mapa del </w:t>
      </w:r>
      <w:r>
        <w:rPr>
          <w:b/>
          <w:lang w:val="es_ES" w:bidi="es_ES"/>
        </w:rPr>
        <w:t>viaje de Pablo y Silas desde Filipos a Tesalónica pasando por Anfípolis y Apolonia</w:t>
      </w:r>
      <w:r>
        <w:rPr>
          <w:lang w:val="es_ES" w:bidi="es_ES"/>
        </w:rPr>
        <w:t>.</w:t>
      </w:r>
    </w:p>
    <w:p>
      <w:pPr/>
      <w:r>
        <w:rPr>
          <w:lang w:val="es_ES" w:bidi="es_ES"/>
        </w:rPr>
      </w:r>
      <w:r>
        <w:rPr>
          <w:lang w:val="es_ES" w:bidi="es_ES"/>
        </w:rPr>
        <w:t>Esta historia tiene lugar en Tesalónica, que era una de las ciudades más importantes del Imperio romano y la ciudad capital de Macedonia, que era parte del Imperio romano. Tesalónica tenía un gran puerto en el mar Egeo y estaba en una ruta comercial importante.</w:t>
      </w:r>
    </w:p>
    <w:p>
      <w:pPr/>
      <w:r>
        <w:rPr>
          <w:lang w:val="es_ES" w:bidi="es_ES"/>
        </w:rPr>
      </w:r>
      <w:r>
        <w:rPr>
          <w:lang w:val="es_ES" w:bidi="es_ES"/>
        </w:rPr>
        <w:t>En Tesalónica había una sinagoga de los judíos. Una sinagoga era un edificio donde los judíos se reunían para orar, leer las Escrituras, enseñar y adorar a Dios. Cuando llegaron a la ciudad, Pablo fue primero a la sinagoga, de acuerdo con su costumbre habitual. Siendo judío, era su costumbre ir a la sinagoga el sábado, el día judío de adoración y descanso. Además, quería hablarle primero al pueblo judío sobre Jesús. Entonces les hablaría a los no judíos sobre Jesús. Pablo habló con los judíos en la sinagoga durante tres sábados seguidos. El sábado era considerado el séptimo día de la semana. Esto significa que Pablo y Silas se quedaron en Tesalónica durante al menos tres semanas.</w:t>
      </w:r>
    </w:p>
    <w:p>
      <w:pPr/>
      <w:r>
        <w:rPr>
          <w:lang w:val="es_ES" w:bidi="es_ES"/>
        </w:rPr>
      </w:r>
      <w:r>
        <w:rPr>
          <w:lang w:val="es_ES" w:bidi="es_ES"/>
        </w:rPr>
        <w:t xml:space="preserve">Deténganse aquí y muestren al equipo de traducción una imagen del </w:t>
      </w:r>
      <w:r>
        <w:rPr>
          <w:lang w:val="es_ES" w:bidi="es_ES"/>
        </w:rPr>
        <w:t>interior de una sinagoga judía del tiempo de Jesús</w:t>
      </w:r>
      <w:r>
        <w:rPr>
          <w:lang w:val="es_ES" w:bidi="es_ES"/>
        </w:rPr>
        <w:t>.</w:t>
      </w:r>
    </w:p>
    <w:p>
      <w:pPr/>
      <w:r>
        <w:rPr>
          <w:lang w:val="es_ES" w:bidi="es_ES"/>
        </w:rPr>
      </w:r>
      <w:r>
        <w:rPr>
          <w:lang w:val="es_ES" w:bidi="es_ES"/>
        </w:rPr>
        <w:t>Pablo conversó sobre el significado de las Escrituras con los judíos. Las Escrituras judías, o escritos santos, incluían la ley que Dios le dio a Moisés para su pueblo y los escritos de los profetas. Los profetas hablaron de Cristo, o el Salvador Prometido, que vendría. Pablo explicó el significado de ciertas profecías en las Escrituras y les mostró a los judíos que era necesario que Cristo sufriera, muriera, y que volviera a la vida. La palabra Cristo es un título. Significa "el ungido". Los judíos lo usaron para referirse a la persona especial que Dios había prometido enviar para salvarlos de sus enemigos. Pablo concluyó su discurso diciendo: "Este Jesús, a quien les proclamo, es el Cristo". Pablo estaba tratando de convencer a los judíos de que Jesús era el Cristo.</w:t>
      </w:r>
    </w:p>
    <w:p>
      <w:pPr/>
      <w:r>
        <w:rPr>
          <w:lang w:val="es_ES" w:bidi="es_ES"/>
        </w:rPr>
      </w:r>
      <w:r>
        <w:rPr>
          <w:lang w:val="es_ES" w:bidi="es_ES"/>
        </w:rPr>
        <w:t>Algunos de los judíos creían que lo que Pablo había dicho era verdad y ahora estaban en la familia de creyentes en Jesús, como Pablo y Silas. Un gran número de griegos, o no judíos, que adoraban a Dios, y muchas de las mujeres distinguidas también creyeron en el mensaje de Pablo. Las mujeres distinguidas muy probablemente estaban casadas con ciudadanos prominentes de Tesalónica.</w:t>
      </w:r>
    </w:p>
    <w:p>
      <w:pPr/>
      <w:r>
        <w:rPr>
          <w:lang w:val="es_ES" w:bidi="es_ES"/>
        </w:rPr>
      </w:r>
      <w:r>
        <w:rPr>
          <w:lang w:val="es_ES" w:bidi="es_ES"/>
        </w:rPr>
        <w:t>Los judíos que no creían en Jesús sentían resentimiento hacia Pablo y Silas porque las personas ahora se estaban asociando con Pablo y Silas en lugar de con ellos. Los judíos llevaron a algunos alborotadores de la ciudad, formaron una turba e hicieron que las personas se amotinaran en la ciudad. Fueron a la casa de Jasón y se abrieron paso por la fuerza. Jasón era uno de los creyentes y los judíos pensaban que Pablo y Silas estaban allí. Querían llevar a Pablo y a Silas ante las autoridades de la ciudad.</w:t>
      </w:r>
    </w:p>
    <w:p>
      <w:pPr/>
      <w:r>
        <w:rPr>
          <w:lang w:val="es_ES" w:bidi="es_ES"/>
        </w:rPr>
      </w:r>
      <w:r>
        <w:rPr>
          <w:lang w:val="es_ES" w:bidi="es_ES"/>
        </w:rPr>
        <w:t>Deténganse aquí y conversen con el equipo de traducción sobre cómo en su cultura las personas reaccionan a la enseñanza sobre Jesús. ¿Cómo se comportan aquellos a los que no les gusta la enseñanza frente a los que traen el mensaje de Jesús?</w:t>
      </w:r>
    </w:p>
    <w:p>
      <w:pPr/>
      <w:r>
        <w:rPr>
          <w:lang w:val="es_ES" w:bidi="es_ES"/>
        </w:rPr>
      </w:r>
      <w:r>
        <w:rPr>
          <w:lang w:val="es_ES" w:bidi="es_ES"/>
        </w:rPr>
        <w:t>Cuando no pudieron encontrar a Pablo y a Silas allí, obligaron a Jasón y a algunos de los creyentes, que estaban en su casa, a ir ante los líderes de la ciudad. Cuando la turba alborotadora llegó frente a los funcionarios de la ciudad, los líderes de la multitud gritaron cosas exageradas y engañosas sobre Pablo y Silas. Los líderes de la turba gritaron: "Estos hombres que han puesto el mundo patas arriba también han venido aquí, y Jasón los ha recibido, y todos están actuando en contra de los decretos de César, diciendo que hay otro rey, Jesús".</w:t>
      </w:r>
    </w:p>
    <w:p>
      <w:pPr/>
      <w:r>
        <w:rPr>
          <w:lang w:val="es_ES" w:bidi="es_ES"/>
        </w:rPr>
      </w:r>
      <w:r>
        <w:rPr>
          <w:lang w:val="es_ES" w:bidi="es_ES"/>
        </w:rPr>
        <w:t>La palabra "mundo" probablemente se refiere al Imperio romano. Pablo y Silas habían estado en algunas de las ciudades en una parte del Imperio romano. Pero las personas exageraron al gritar que Pablo y Silas habían estado en todas partes. Los judíos acusaron a Jasón de tener a Pablo y a Silas en su casa, como si Pablo y Silas fueran criminales. Los judíos también acusaron a todos los creyentes en Jesús de actuar en contra de los decretos de César al afirmar que los cristianos decían que hay otro rey, Jesús. César era el líder de los romanos y de todos los grupos de personas que los romanos habían conquistado. Los judíos insinuaban que los creyentes se estaban rebelando contra el gobierno romano al afirmar que alguien llamado Jesús es rey.</w:t>
      </w:r>
    </w:p>
    <w:p>
      <w:pPr/>
      <w:r>
        <w:rPr>
          <w:lang w:val="es_ES" w:bidi="es_ES"/>
        </w:rPr>
      </w:r>
      <w:r>
        <w:rPr>
          <w:lang w:val="es_ES" w:bidi="es_ES"/>
        </w:rPr>
        <w:t>Los funcionarios de la ciudad eran responsables de la justicia en la ciudad. En esta historia, ellos probablemente estaban en el área pública llamada mercado. Este era el lugar habitual donde trabajaban los funcionarios de la ciudad. El área pública tenía el mercado y otros tipos de actividades públicas. En esta área pública había muchas personas. La multitud que estaba presente y los funcionarios de la ciudad escucharon lo que los líderes de la turba dijeron, y estaban angustiados y preocupados. Los líderes de la turba dijeron esas cosas a propósito para que los líderes de la ciudad se angustiaran por los creyentes en Jesús.</w:t>
      </w:r>
    </w:p>
    <w:p>
      <w:pPr/>
      <w:r>
        <w:rPr>
          <w:lang w:val="es_ES" w:bidi="es_ES"/>
        </w:rPr>
      </w:r>
      <w:r>
        <w:rPr>
          <w:lang w:val="es_ES" w:bidi="es_ES"/>
        </w:rPr>
        <w:t>Los funcionarios de la ciudad hicieron que Jasón y los demás pagaran una suma de dinero como fianza. Los funcionarios hicieron que Jasón y los demás prometieran algo. Recuperarían su dinero cuando hicieran lo que prometieron. Los funcionarios de la ciudad probablemente les hicieron prometer que harían que Pablo y Silas dejaran la ciudad. También es posible que les hayan hecho prometer que no causarían más problemas durante un cierto período de tiempo. Una vez que pagaron el dinero, los funcionarios de la ciudad los dejaron ir.</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siete escenas.</w:t>
      </w:r>
    </w:p>
    <w:p>
      <w:pPr/>
      <w:r>
        <w:rPr>
          <w:lang w:val="es_ES" w:bidi="es_ES"/>
        </w:rPr>
      </w:r>
      <w:r>
        <w:rPr>
          <w:b/>
          <w:lang w:val="es_ES" w:bidi="es_ES"/>
        </w:rPr>
        <w:t>Primera escena:</w:t>
      </w:r>
      <w:r>
        <w:rPr>
          <w:lang w:val="es_ES" w:bidi="es_ES"/>
        </w:rPr>
        <w:t xml:space="preserve"> Pablo y Silas están viajando a Tesalónica, deteniéndose brevemente en Anfípolis y Apolonia.</w:t>
      </w:r>
    </w:p>
    <w:p>
      <w:pPr/>
      <w:r>
        <w:rPr>
          <w:lang w:val="es_ES" w:bidi="es_ES"/>
        </w:rPr>
      </w:r>
      <w:r>
        <w:rPr>
          <w:b/>
          <w:lang w:val="es_ES" w:bidi="es_ES"/>
        </w:rPr>
        <w:t>Segunda escena:</w:t>
      </w:r>
      <w:r>
        <w:rPr>
          <w:lang w:val="es_ES" w:bidi="es_ES"/>
        </w:rPr>
        <w:t xml:space="preserve"> A su llegada a Tesalónica, Pablo entra en la sinagoga de los judíos en tres sábados consecutivos y debate con ellos a partir de las Escrituras.</w:t>
      </w:r>
    </w:p>
    <w:p>
      <w:pPr/>
      <w:r>
        <w:rPr>
          <w:lang w:val="es_ES" w:bidi="es_ES"/>
        </w:rPr>
      </w:r>
      <w:r>
        <w:rPr>
          <w:b/>
          <w:lang w:val="es_ES" w:bidi="es_ES"/>
        </w:rPr>
        <w:t>Tercera escena:</w:t>
      </w:r>
      <w:r>
        <w:rPr>
          <w:lang w:val="es_ES" w:bidi="es_ES"/>
        </w:rPr>
        <w:t xml:space="preserve"> Algunos judíos y muchos griegos creyentes y mujeres distinguidas creen en la enseñanza de Pablo.</w:t>
      </w:r>
    </w:p>
    <w:p>
      <w:pPr/>
      <w:r>
        <w:rPr>
          <w:lang w:val="es_ES" w:bidi="es_ES"/>
        </w:rPr>
      </w:r>
      <w:r>
        <w:rPr>
          <w:b/>
          <w:lang w:val="es_ES" w:bidi="es_ES"/>
        </w:rPr>
        <w:t>Cuarta escena:</w:t>
      </w:r>
      <w:r>
        <w:rPr>
          <w:lang w:val="es_ES" w:bidi="es_ES"/>
        </w:rPr>
        <w:t xml:space="preserve"> Los judíos que no creían en Pablo se pusieron celosos. Reúnen a una multitud de alborotadores en el mercado y hacen que las personas en la ciudad se amotinen.</w:t>
      </w:r>
    </w:p>
    <w:p>
      <w:pPr/>
      <w:r>
        <w:rPr>
          <w:lang w:val="es_ES" w:bidi="es_ES"/>
        </w:rPr>
      </w:r>
      <w:r>
        <w:rPr>
          <w:b/>
          <w:lang w:val="es_ES" w:bidi="es_ES"/>
        </w:rPr>
        <w:t>Quinta escena:</w:t>
      </w:r>
      <w:r>
        <w:rPr>
          <w:lang w:val="es_ES" w:bidi="es_ES"/>
        </w:rPr>
        <w:t xml:space="preserve"> Los judíos enojados y la multitud van en busca de Pablo y de Silas en la casa de Jasón. Entran a la fuerza en su casa, pero no pueden encontrar a Pablo y a Silas. Arrastran a Jasón y a algunos de los creyentes que están en su casa y los llevan ante los líderes de la ciudad.</w:t>
      </w:r>
    </w:p>
    <w:p>
      <w:pPr/>
      <w:r>
        <w:rPr>
          <w:lang w:val="es_ES" w:bidi="es_ES"/>
        </w:rPr>
      </w:r>
      <w:r>
        <w:rPr>
          <w:b/>
          <w:lang w:val="es_ES" w:bidi="es_ES"/>
        </w:rPr>
        <w:t>Sexta escena:</w:t>
      </w:r>
      <w:r>
        <w:rPr>
          <w:lang w:val="es_ES" w:bidi="es_ES"/>
        </w:rPr>
        <w:t xml:space="preserve"> La multitud, los judíos, Jasón y los creyentes están frente a los funcionarios de la ciudad. Los judíos gritan cosas exageradas y engañosas sobre Pablo y Silas, acusándolos de "poner el mundo patas arriba y actuar en contra de los decretos del César".</w:t>
      </w:r>
    </w:p>
    <w:p>
      <w:pPr/>
      <w:r>
        <w:rPr>
          <w:lang w:val="es_ES" w:bidi="es_ES"/>
        </w:rPr>
      </w:r>
      <w:r>
        <w:rPr>
          <w:b/>
          <w:lang w:val="es_ES" w:bidi="es_ES"/>
        </w:rPr>
        <w:t>Séptima escena:</w:t>
      </w:r>
      <w:r>
        <w:rPr>
          <w:lang w:val="es_ES" w:bidi="es_ES"/>
        </w:rPr>
        <w:t xml:space="preserve"> Los líderes de la ciudad y las personas presentes están angustiados por las afirmaciones hechas por los judíos. Los líderes de la ciudad hacen que Jasón y los demás les paguen dinero como fianza y los dejan ir.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Judíos en la sinagoga</w:t>
      </w:r>
    </w:p>
    <w:p>
      <w:pPr>
        <w:pStyle w:val="ListBullet"/>
        <w:spacing w:line="240" w:lineRule="auto"/>
        <w:ind w:left="720"/>
      </w:pPr>
      <w:r>
        <w:rPr>
          <w:lang w:val="es_ES" w:bidi="es_ES"/>
        </w:rPr>
      </w:r>
      <w:r>
        <w:rPr>
          <w:lang w:val="es_ES" w:bidi="es_ES"/>
        </w:rPr>
        <w:t>Judíos que creyeron en el mensaje de Pablo</w:t>
      </w:r>
    </w:p>
    <w:p>
      <w:pPr>
        <w:pStyle w:val="ListBullet"/>
        <w:spacing w:line="240" w:lineRule="auto"/>
        <w:ind w:left="720"/>
      </w:pPr>
      <w:r>
        <w:rPr>
          <w:lang w:val="es_ES" w:bidi="es_ES"/>
        </w:rPr>
      </w:r>
      <w:r>
        <w:rPr>
          <w:lang w:val="es_ES" w:bidi="es_ES"/>
        </w:rPr>
        <w:t>Griegos temerosos de Dios que creían en el mensaje de Pablo</w:t>
      </w:r>
    </w:p>
    <w:p>
      <w:pPr>
        <w:pStyle w:val="ListBullet"/>
        <w:spacing w:line="240" w:lineRule="auto"/>
        <w:ind w:left="720"/>
      </w:pPr>
      <w:r>
        <w:rPr>
          <w:lang w:val="es_ES" w:bidi="es_ES"/>
        </w:rPr>
      </w:r>
      <w:r>
        <w:rPr>
          <w:lang w:val="es_ES" w:bidi="es_ES"/>
        </w:rPr>
        <w:t>Mujeres distinguidas que creían en el mensaje de Pablo</w:t>
      </w:r>
    </w:p>
    <w:p>
      <w:pPr>
        <w:pStyle w:val="ListBullet"/>
        <w:spacing w:line="240" w:lineRule="auto"/>
        <w:ind w:left="720"/>
      </w:pPr>
      <w:r>
        <w:rPr>
          <w:lang w:val="es_ES" w:bidi="es_ES"/>
        </w:rPr>
      </w:r>
      <w:r>
        <w:rPr>
          <w:lang w:val="es_ES" w:bidi="es_ES"/>
        </w:rPr>
        <w:t>Judíos que no creían en el mensaje de Pablo y estaban celosos</w:t>
      </w:r>
    </w:p>
    <w:p>
      <w:pPr>
        <w:pStyle w:val="ListBullet"/>
        <w:spacing w:line="240" w:lineRule="auto"/>
        <w:ind w:left="720"/>
      </w:pPr>
      <w:r>
        <w:rPr>
          <w:lang w:val="es_ES" w:bidi="es_ES"/>
        </w:rPr>
      </w:r>
      <w:r>
        <w:rPr>
          <w:lang w:val="es_ES" w:bidi="es_ES"/>
        </w:rPr>
        <w:t>Hombres malvados de la chusma que se convirtieron en una turba</w:t>
      </w:r>
    </w:p>
    <w:p>
      <w:pPr>
        <w:pStyle w:val="ListBullet"/>
        <w:spacing w:line="240" w:lineRule="auto"/>
        <w:ind w:left="720"/>
      </w:pPr>
      <w:r>
        <w:rPr>
          <w:lang w:val="es_ES" w:bidi="es_ES"/>
        </w:rPr>
      </w:r>
      <w:r>
        <w:rPr>
          <w:lang w:val="es_ES" w:bidi="es_ES"/>
        </w:rPr>
        <w:t>Jasón</w:t>
      </w:r>
    </w:p>
    <w:p>
      <w:pPr>
        <w:pStyle w:val="ListBullet"/>
        <w:spacing w:line="240" w:lineRule="auto"/>
        <w:ind w:left="720"/>
      </w:pPr>
      <w:r>
        <w:rPr>
          <w:lang w:val="es_ES" w:bidi="es_ES"/>
        </w:rPr>
      </w:r>
      <w:r>
        <w:rPr>
          <w:lang w:val="es_ES" w:bidi="es_ES"/>
        </w:rPr>
        <w:t>Creyentes en la casa de Jasón</w:t>
      </w:r>
    </w:p>
    <w:p>
      <w:pPr>
        <w:pStyle w:val="ListBullet"/>
        <w:spacing w:line="240" w:lineRule="auto"/>
        <w:ind w:left="720"/>
      </w:pPr>
      <w:r>
        <w:rPr>
          <w:lang w:val="es_ES" w:bidi="es_ES"/>
        </w:rPr>
      </w:r>
      <w:r>
        <w:rPr>
          <w:lang w:val="es_ES" w:bidi="es_ES"/>
        </w:rPr>
        <w:t>Autoridades de la ciudad</w:t>
      </w:r>
    </w:p>
    <w:p>
      <w:pPr>
        <w:pStyle w:val="ListBullet"/>
        <w:spacing w:line="240" w:lineRule="auto"/>
        <w:ind w:left="720"/>
      </w:pPr>
      <w:r>
        <w:rPr>
          <w:lang w:val="es_ES" w:bidi="es_ES"/>
        </w:rPr>
      </w:r>
      <w:r>
        <w:rPr>
          <w:lang w:val="es_ES" w:bidi="es_ES"/>
        </w:rPr>
        <w:t>Personas presentes con las autoridades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Pablo y Silas viajaron de Filipos a Tesalónica, pasando por las ciudades de Anfípolis y Apolonia. Lo más probable es que solo se hayan detenido brevemente en esas ciudades, posiblemente solo por la noche. Las ciudades estaban a una distancia de entre 50 y 65 kilómetros entre sí. Probablemente les tomó uno o dos días viajar de ciudad en ciudad a pie, es decir, unos seis días en total.</w:t>
      </w:r>
    </w:p>
    <w:p>
      <w:pPr/>
      <w:r>
        <w:rPr>
          <w:lang w:val="es_ES" w:bidi="es_ES"/>
        </w:rPr>
      </w:r>
      <w:r>
        <w:rPr>
          <w:lang w:val="es_ES" w:bidi="es_ES"/>
        </w:rPr>
        <w:t xml:space="preserve">Deténganse aquí y muestren al equipo de traducción un mapa del </w:t>
      </w:r>
      <w:r>
        <w:rPr>
          <w:b/>
          <w:lang w:val="es_ES" w:bidi="es_ES"/>
        </w:rPr>
        <w:t>viaje de Pablo y Silas desde Filipos a Tesalónica pasando por Anfípolis y Apolonia</w:t>
      </w:r>
      <w:r>
        <w:rPr>
          <w:lang w:val="es_ES" w:bidi="es_ES"/>
        </w:rPr>
        <w:t>.</w:t>
      </w:r>
    </w:p>
    <w:p>
      <w:pPr/>
      <w:r>
        <w:rPr>
          <w:lang w:val="es_ES" w:bidi="es_ES"/>
        </w:rPr>
      </w:r>
      <w:r>
        <w:rPr>
          <w:lang w:val="es_ES" w:bidi="es_ES"/>
        </w:rPr>
        <w:t>Cuando llegaron a Tesalónica, Pablo fue primero a la sinagoga. Conversó sobre el significado de las Escrituras con los judíos. Lo más probable es que estuviera de pie en medio de la sinagoga sosteniendo los rollos de las Escrituras. Los judíos probablemente estaban sentados en los bancos de piedra construidos en las paredes de la sinagoga. Es importante tener en cuenta la manera en que Pablo explica las Escrituras y razona con los judíos. Él primero demostró a partir de las Escrituras que era necesario que Cristo sufriera, muriera y volviera a la vida. Habría señalado las Escrituras proféticas que predijeron la muerte y la resurrección de Cristo. Entonces les proclamó que Jesús era el Cristo. Pablo fue a la sinagoga en tres sábados consecutivos, lo que significa que él y Silas se quedaron en Tesalónica durante al menos tres semanas.</w:t>
      </w:r>
    </w:p>
    <w:p>
      <w:pPr/>
      <w:r>
        <w:rPr>
          <w:lang w:val="es_ES" w:bidi="es_ES"/>
        </w:rPr>
      </w:r>
      <w:r>
        <w:rPr>
          <w:lang w:val="es_ES" w:bidi="es_ES"/>
        </w:rPr>
        <w:t xml:space="preserve">Deténganse aquí y muestren al equipo de traducción una imagen del </w:t>
      </w:r>
      <w:r>
        <w:rPr>
          <w:lang w:val="es_ES" w:bidi="es_ES"/>
        </w:rPr>
        <w:t>interior de una sinagoga del tiempo de Jesús</w:t>
      </w:r>
      <w:r>
        <w:rPr>
          <w:lang w:val="es_ES" w:bidi="es_ES"/>
        </w:rPr>
        <w:t>.</w:t>
      </w:r>
    </w:p>
    <w:p>
      <w:pPr/>
      <w:r>
        <w:rPr>
          <w:lang w:val="es_ES" w:bidi="es_ES"/>
        </w:rPr>
      </w:r>
      <w:r>
        <w:rPr>
          <w:lang w:val="es_ES" w:bidi="es_ES"/>
        </w:rPr>
        <w:t>Al escuchar el mensaje de Pablo, solo algunos judíos le creyeron. Esto contrastaba con un gran número de griegos, o no judíos que adoraban a Dios, y con muchas mujeres distinguidas, que pusieron su fe en Jesús y se unieron a Pablo y a Silas. Los griegos y las mujeres importantes también asistieron a la sinagoga y escucharon a Pablo cuando estaba enseñando.</w:t>
      </w:r>
    </w:p>
    <w:p>
      <w:pPr/>
      <w:r>
        <w:rPr>
          <w:lang w:val="es_ES" w:bidi="es_ES"/>
        </w:rPr>
      </w:r>
      <w:r>
        <w:rPr>
          <w:lang w:val="es_ES" w:bidi="es_ES"/>
        </w:rPr>
        <w:t>Después de que Pablo enseñó en su sinagoga durante tres sábados, los judíos que no creían en Pablo se pusieron celosos y reaccionaron con gran ira y violencia. Los judíos reunieron a una turba formada por hombres alborotadores del mercado e incitaron a la ciudad a la revuelta.</w:t>
      </w:r>
    </w:p>
    <w:p>
      <w:pPr/>
      <w:r>
        <w:rPr>
          <w:lang w:val="es_ES" w:bidi="es_ES"/>
        </w:rPr>
      </w:r>
      <w:r>
        <w:rPr>
          <w:lang w:val="es_ES" w:bidi="es_ES"/>
        </w:rPr>
        <w:t>Entonces fueron a la casa de Jasón, uno de los creyentes, buscando a Pablo y a Silas. Cuando no los encontraron, arrastraron a Jasón y a algunos creyentes que estaban en su casa para presentarlos ante los funcionarios de la ciudad, probablemente en el mercado, donde había mucha gente.</w:t>
      </w:r>
    </w:p>
    <w:p>
      <w:pPr/>
      <w:r>
        <w:rPr>
          <w:lang w:val="es_ES" w:bidi="es_ES"/>
        </w:rPr>
      </w:r>
      <w:r>
        <w:rPr>
          <w:lang w:val="es_ES" w:bidi="es_ES"/>
        </w:rPr>
        <w:t>Cuando estaban frente a las autoridades de la ciudad, los líderes de la turba continuaron comportándose violentamente y gritaron cosas exageradas y engañosas sobre Pablo y Silas, y acusaron a Jasón de tenerlos en su casa. Es importante tener en cuenta que Pablo y Silas no estaban allí. Es importante tener en cuenta que ni Pablo ni Silas, ni tampoco Jasón, hicieron nada malo. La incredulidad de los judíos los llenó de celos de Pablo y Silas. Sus celos causaron su comportamiento violento y las falsas acusaciones contra Pablo, Silas y Jasón ante los líderes de la ciudad. Los judíos querían desacreditar a los creyentes frente a las autoridades de la ciudad y deshacerse de ellos. Querían detener la propagación de la enseñanza de Pablo sobre que Jesús era el Cristo.</w:t>
      </w:r>
    </w:p>
    <w:p>
      <w:pPr/>
      <w:r>
        <w:rPr>
          <w:lang w:val="es_ES" w:bidi="es_ES"/>
        </w:rPr>
      </w:r>
      <w:r>
        <w:rPr>
          <w:lang w:val="es_ES" w:bidi="es_ES"/>
        </w:rPr>
        <w:t>Los líderes de la ciudad les creyeron a los judíos y se angustiaron. Hicieron que Jasón pagara una suma de dinero como fianza y luego lo dejaron ir a él y a los otros creyentes.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siete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Judíos en la sinagoga</w:t>
      </w:r>
    </w:p>
    <w:p>
      <w:pPr>
        <w:pStyle w:val="ListBullet"/>
        <w:spacing w:line="240" w:lineRule="auto"/>
        <w:ind w:left="720"/>
      </w:pPr>
      <w:r>
        <w:rPr>
          <w:lang w:val="es_ES" w:bidi="es_ES"/>
        </w:rPr>
      </w:r>
      <w:r>
        <w:rPr>
          <w:lang w:val="es_ES" w:bidi="es_ES"/>
        </w:rPr>
        <w:t>Judíos que creyeron en el mensaje de Pablo</w:t>
      </w:r>
    </w:p>
    <w:p>
      <w:pPr>
        <w:pStyle w:val="ListBullet"/>
        <w:spacing w:line="240" w:lineRule="auto"/>
        <w:ind w:left="720"/>
      </w:pPr>
      <w:r>
        <w:rPr>
          <w:lang w:val="es_ES" w:bidi="es_ES"/>
        </w:rPr>
      </w:r>
      <w:r>
        <w:rPr>
          <w:lang w:val="es_ES" w:bidi="es_ES"/>
        </w:rPr>
        <w:t>Griegos temerosos de Dios que creían en el mensaje de Pablo</w:t>
      </w:r>
    </w:p>
    <w:p>
      <w:pPr>
        <w:pStyle w:val="ListBullet"/>
        <w:spacing w:line="240" w:lineRule="auto"/>
        <w:ind w:left="720"/>
      </w:pPr>
      <w:r>
        <w:rPr>
          <w:lang w:val="es_ES" w:bidi="es_ES"/>
        </w:rPr>
      </w:r>
      <w:r>
        <w:rPr>
          <w:lang w:val="es_ES" w:bidi="es_ES"/>
        </w:rPr>
        <w:t>Mujeres distinguidas que creían en el mensaje de Pablo</w:t>
      </w:r>
    </w:p>
    <w:p>
      <w:pPr>
        <w:pStyle w:val="ListBullet"/>
        <w:spacing w:line="240" w:lineRule="auto"/>
        <w:ind w:left="720"/>
      </w:pPr>
      <w:r>
        <w:rPr>
          <w:lang w:val="es_ES" w:bidi="es_ES"/>
        </w:rPr>
      </w:r>
      <w:r>
        <w:rPr>
          <w:lang w:val="es_ES" w:bidi="es_ES"/>
        </w:rPr>
        <w:t>Judíos que no creían en el mensaje de Pablo y estaban celosos</w:t>
      </w:r>
    </w:p>
    <w:p>
      <w:pPr>
        <w:pStyle w:val="ListBullet"/>
        <w:spacing w:line="240" w:lineRule="auto"/>
        <w:ind w:left="720"/>
      </w:pPr>
      <w:r>
        <w:rPr>
          <w:lang w:val="es_ES" w:bidi="es_ES"/>
        </w:rPr>
      </w:r>
      <w:r>
        <w:rPr>
          <w:lang w:val="es_ES" w:bidi="es_ES"/>
        </w:rPr>
        <w:t>Hombres malvados de la chusma que se convirtieron en una turba</w:t>
      </w:r>
    </w:p>
    <w:p>
      <w:pPr>
        <w:pStyle w:val="ListBullet"/>
        <w:spacing w:line="240" w:lineRule="auto"/>
        <w:ind w:left="720"/>
      </w:pPr>
      <w:r>
        <w:rPr>
          <w:lang w:val="es_ES" w:bidi="es_ES"/>
        </w:rPr>
      </w:r>
      <w:r>
        <w:rPr>
          <w:lang w:val="es_ES" w:bidi="es_ES"/>
        </w:rPr>
        <w:t>Jasón</w:t>
      </w:r>
    </w:p>
    <w:p>
      <w:pPr>
        <w:pStyle w:val="ListBullet"/>
        <w:spacing w:line="240" w:lineRule="auto"/>
        <w:ind w:left="720"/>
      </w:pPr>
      <w:r>
        <w:rPr>
          <w:lang w:val="es_ES" w:bidi="es_ES"/>
        </w:rPr>
      </w:r>
      <w:r>
        <w:rPr>
          <w:lang w:val="es_ES" w:bidi="es_ES"/>
        </w:rPr>
        <w:t>Creyentes en la casa de Jasón</w:t>
      </w:r>
    </w:p>
    <w:p>
      <w:pPr>
        <w:pStyle w:val="ListBullet"/>
        <w:spacing w:line="240" w:lineRule="auto"/>
        <w:ind w:left="720"/>
      </w:pPr>
      <w:r>
        <w:rPr>
          <w:lang w:val="es_ES" w:bidi="es_ES"/>
        </w:rPr>
      </w:r>
      <w:r>
        <w:rPr>
          <w:lang w:val="es_ES" w:bidi="es_ES"/>
        </w:rPr>
        <w:t>Autoridades de la ciudad</w:t>
      </w:r>
    </w:p>
    <w:p>
      <w:pPr>
        <w:pStyle w:val="ListBullet"/>
        <w:spacing w:line="240" w:lineRule="auto"/>
        <w:ind w:left="720"/>
      </w:pPr>
      <w:r>
        <w:rPr>
          <w:lang w:val="es_ES" w:bidi="es_ES"/>
        </w:rPr>
      </w:r>
      <w:r>
        <w:rPr>
          <w:lang w:val="es_ES" w:bidi="es_ES"/>
        </w:rPr>
        <w:t>Personas presentes con las autoridades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Pablo y Silas viajaron desde la ciudad de Filipos a la ciudad de Tesalónica, deteniéndose brevemente en las ciudades de Anfípolis y Apolonia.</w:t>
      </w:r>
    </w:p>
    <w:p>
      <w:pPr/>
      <w:r>
        <w:rPr>
          <w:lang w:val="es_ES" w:bidi="es_ES"/>
        </w:rPr>
      </w:r>
      <w:r>
        <w:rPr>
          <w:lang w:val="es_ES" w:bidi="es_ES"/>
        </w:rPr>
        <w:t>Cuando llegaron a Tesalónica, Pablo fue primero a la sinagoga judía, como era su costumbre. Él habló a los judíos a partir de las Escrituras y explicó las profecías sobre el Cristo. Demostró que Cristo debía morir y volver a la vida. Entonces proclamó: "Este Jesús del que les hablo es el Cristo". Algunos de los judíos creyeron en su mensaje, al igual que un gran número de griegos que creían en Dios y muchas mujeres distinguidas.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Pablo: "¿Cómo te sientes?" Es posible que escuchen cosas como:</w:t>
      </w:r>
    </w:p>
    <w:p>
      <w:pPr>
        <w:pStyle w:val="ListBullet"/>
        <w:spacing w:line="240" w:lineRule="auto"/>
        <w:ind w:left="720"/>
      </w:pPr>
      <w:r>
        <w:rPr>
          <w:lang w:val="es_ES" w:bidi="es_ES"/>
        </w:rPr>
      </w:r>
      <w:r>
        <w:rPr>
          <w:lang w:val="es_ES" w:bidi="es_ES"/>
        </w:rPr>
        <w:t>Pregúntenles a los actores que interpretan a los nuevos creyentes en Jesús: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Pero los judíos que no creyeron en el mensaje de Pablo sintieron envidia de que los que los seguían ahora estuvieran siguiendo a Pablo y a Silas. Por lo tanto, reunieron a algunos alborotadores del mercado para formar una turba y provocaron un disturbio en la ciudad.</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judíos envidiosos: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judíos fueron a la casa de Jasón, que era un creyente, buscando a Pablo y a Silas. Entraron con fuerza, pero no encontraron allí a Pablo y a Silas. Hicieron que Jasón y algunos otros creyentes que estaban en la casa vinieran con ellos para presentarse ante el consejo de la ciudad.</w:t>
      </w:r>
    </w:p>
    <w:p>
      <w:pPr/>
      <w:r>
        <w:rPr>
          <w:lang w:val="es_ES" w:bidi="es_ES"/>
        </w:rPr>
      </w:r>
      <w:r>
        <w:rPr>
          <w:lang w:val="es_ES" w:bidi="es_ES"/>
        </w:rPr>
        <w:t>Cuando todos llegaron frente a los líderes de la ciudad, los judíos gritaban falsas acusaciones contra Pablo, Silas y Jasón: "Estos hombres que han puesto el mundo patas arriba también han venido aquí, y Jasón los ha recibido, y todos están actuando en contra de los decretos del César, diciendo que hay otro rey, 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Jasón y a los otros creyentes: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funcionarios de la ciudad y las personas presentes con ellos se alarmaron por las acusaciones. Hicieron que Jasón les pagara dinero como fianza y lo dejaron ir a él y a los demás.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las autoridades de la ciudad: "¿Cómo se sienten?"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Escucha el texto una vez en la versión que le sea más fácil de entender.</w:t>
      </w:r>
    </w:p>
    <w:p>
      <w:pPr/>
      <w:r>
        <w:rPr>
          <w:lang w:val="es_ES" w:bidi="es_ES"/>
        </w:rPr>
      </w:r>
      <w:r>
        <w:rPr>
          <w:lang w:val="es_ES" w:bidi="es_ES"/>
        </w:rPr>
        <w:t xml:space="preserve">Pablo y Silas viajaron por las ciudades de Anfípolis y Apolonia y llegaron a la ciudad de Tesalónica. </w:t>
      </w:r>
      <w:r>
        <w:rPr>
          <w:b/>
          <w:lang w:val="es_ES" w:bidi="es_ES"/>
        </w:rPr>
        <w:t>Anfípolis</w:t>
      </w:r>
      <w:r>
        <w:rPr>
          <w:lang w:val="es_ES" w:bidi="es_ES"/>
        </w:rPr>
        <w:t xml:space="preserve"> y </w:t>
      </w:r>
      <w:r>
        <w:rPr>
          <w:b/>
          <w:lang w:val="es_ES" w:bidi="es_ES"/>
        </w:rPr>
        <w:t>Apolonia</w:t>
      </w:r>
      <w:r>
        <w:rPr>
          <w:lang w:val="es_ES" w:bidi="es_ES"/>
        </w:rPr>
        <w:t xml:space="preserve"> son ciudades en Macedonia cerca de la costa del mar Egeo. Apolonia estaba a 50 kilómetros al suroeste de Anfípolis y a 55 kilómetros al este de Tesalónica. </w:t>
      </w:r>
      <w:r>
        <w:rPr>
          <w:b/>
          <w:lang w:val="es_ES" w:bidi="es_ES"/>
        </w:rPr>
        <w:t>Tesalónica</w:t>
      </w:r>
      <w:r>
        <w:rPr>
          <w:lang w:val="es_ES" w:bidi="es_ES"/>
        </w:rPr>
        <w:t xml:space="preserve"> era una de las ciudades más importantes del Imperio romano y la ciudad capital de Macedonia, que era parte del Imperio romano. Tesalónica tenía un gran puerto en el mar Egeo y estaba en una ruta comercial importante. Tenía entre 20.000 y 100.000 habitantes.</w:t>
      </w:r>
    </w:p>
    <w:p>
      <w:pPr/>
      <w:r>
        <w:rPr>
          <w:lang w:val="es_ES" w:bidi="es_ES"/>
        </w:rPr>
      </w:r>
      <w:r>
        <w:rPr>
          <w:lang w:val="es_ES" w:bidi="es_ES"/>
        </w:rPr>
        <w:t xml:space="preserve">Deténganse aquí y muestren al equipo de traducción un mapa del </w:t>
      </w:r>
      <w:r>
        <w:rPr>
          <w:b/>
          <w:lang w:val="es_ES" w:bidi="es_ES"/>
        </w:rPr>
        <w:t>viaje de Pablo y Silas desde Filipos a Tesalónica pasando por Anfípolis y Apolonia</w:t>
      </w:r>
      <w:r>
        <w:rPr>
          <w:lang w:val="es_ES" w:bidi="es_ES"/>
        </w:rPr>
        <w:t>.</w:t>
      </w:r>
    </w:p>
    <w:p>
      <w:pPr/>
      <w:r>
        <w:rPr>
          <w:lang w:val="es_ES" w:bidi="es_ES"/>
        </w:rPr>
      </w:r>
      <w:r>
        <w:rPr>
          <w:lang w:val="es_ES" w:bidi="es_ES"/>
        </w:rPr>
        <w:t xml:space="preserve">Cuando Pablo y Silas llegaron a Tesalónica, Pablo fue primero a la </w:t>
      </w:r>
      <w:r>
        <w:rPr>
          <w:lang w:val="es_ES" w:bidi="es_ES"/>
        </w:rPr>
        <w:t>sinagoga</w:t>
      </w:r>
      <w:r>
        <w:rPr>
          <w:lang w:val="es_ES" w:bidi="es_ES"/>
        </w:rPr>
        <w:t xml:space="preserve"> de los </w:t>
      </w:r>
      <w:r>
        <w:rPr>
          <w:lang w:val="es_ES" w:bidi="es_ES"/>
        </w:rPr>
        <w:t>judíos</w:t>
      </w:r>
      <w:r>
        <w:rPr>
          <w:lang w:val="es_ES" w:bidi="es_ES"/>
        </w:rPr>
        <w:t xml:space="preserve">. Recuerden usar las mismas palabras que han usado anteriormente para </w:t>
      </w:r>
      <w:r>
        <w:rPr>
          <w:b/>
          <w:lang w:val="es_ES" w:bidi="es_ES"/>
        </w:rPr>
        <w:t>sinagoga</w:t>
      </w:r>
      <w:r>
        <w:rPr>
          <w:lang w:val="es_ES" w:bidi="es_ES"/>
        </w:rPr>
        <w:t xml:space="preserve"> y para los </w:t>
      </w:r>
      <w:r>
        <w:rPr>
          <w:b/>
          <w:lang w:val="es_ES" w:bidi="es_ES"/>
        </w:rPr>
        <w:t>judíos</w:t>
      </w:r>
      <w:r>
        <w:rPr>
          <w:lang w:val="es_ES" w:bidi="es_ES"/>
        </w:rPr>
        <w:t>. Se pueden encontrar las definiciones completas de estas palabras en el Glosario Principal.</w:t>
      </w:r>
    </w:p>
    <w:p>
      <w:pPr/>
      <w:r>
        <w:rPr>
          <w:lang w:val="es_ES" w:bidi="es_ES"/>
        </w:rPr>
      </w:r>
      <w:r>
        <w:rPr>
          <w:lang w:val="es_ES" w:bidi="es_ES"/>
        </w:rPr>
        <w:t xml:space="preserve">Deténganse aquí y muestren al equipo de traducción una imagen del </w:t>
      </w:r>
      <w:r>
        <w:rPr>
          <w:lang w:val="es_ES" w:bidi="es_ES"/>
        </w:rPr>
        <w:t>interior de una sinagoga judía del tiempo de Jesús</w:t>
      </w:r>
      <w:r>
        <w:rPr>
          <w:lang w:val="es_ES" w:bidi="es_ES"/>
        </w:rPr>
        <w:t>.</w:t>
      </w:r>
    </w:p>
    <w:p>
      <w:pPr/>
      <w:r>
        <w:rPr>
          <w:lang w:val="es_ES" w:bidi="es_ES"/>
        </w:rPr>
      </w:r>
      <w:r>
        <w:rPr>
          <w:lang w:val="es_ES" w:bidi="es_ES"/>
        </w:rPr>
        <w:t xml:space="preserve">Pablo fue a la sinagoga durante tres días de </w:t>
      </w:r>
      <w:r>
        <w:rPr>
          <w:b/>
          <w:lang w:val="es_ES" w:bidi="es_ES"/>
        </w:rPr>
        <w:t>sábado</w:t>
      </w:r>
      <w:r>
        <w:rPr>
          <w:lang w:val="es_ES" w:bidi="es_ES"/>
        </w:rPr>
        <w:t xml:space="preserve">. Recuerden usar las mismas palabras que han usado anteriormente para el día de sábado. Se puede encontrar una definición completa de </w:t>
      </w:r>
      <w:r>
        <w:rPr>
          <w:lang w:val="es_ES" w:bidi="es_ES"/>
        </w:rPr>
        <w:t>sábado</w:t>
      </w:r>
      <w:r>
        <w:rPr>
          <w:lang w:val="es_ES" w:bidi="es_ES"/>
        </w:rPr>
        <w:t xml:space="preserve"> en el Glosario Principal.</w:t>
      </w:r>
    </w:p>
    <w:p>
      <w:pPr/>
      <w:r>
        <w:rPr>
          <w:lang w:val="es_ES" w:bidi="es_ES"/>
        </w:rPr>
      </w:r>
      <w:r>
        <w:rPr>
          <w:lang w:val="es_ES" w:bidi="es_ES"/>
        </w:rPr>
        <w:t xml:space="preserve">Cuando Pablo estaba en la sinagoga, conversó sobre el significado de las </w:t>
      </w:r>
      <w:r>
        <w:rPr>
          <w:b/>
          <w:lang w:val="es_ES" w:bidi="es_ES"/>
        </w:rPr>
        <w:t>Escrituras</w:t>
      </w:r>
      <w:r>
        <w:rPr>
          <w:lang w:val="es_ES" w:bidi="es_ES"/>
        </w:rPr>
        <w:t xml:space="preserve"> con los judíos. Recuerden usar las mismas palabras que han usado anteriormente para las Escrituras. Se puede encontrar una definición completa de </w:t>
      </w:r>
      <w:r>
        <w:rPr>
          <w:lang w:val="es_ES" w:bidi="es_ES"/>
        </w:rPr>
        <w:t>Escrituras</w:t>
      </w:r>
      <w:r>
        <w:rPr>
          <w:lang w:val="es_ES" w:bidi="es_ES"/>
        </w:rPr>
        <w:t xml:space="preserve"> en el Glosario Principal.</w:t>
      </w:r>
    </w:p>
    <w:p>
      <w:pPr/>
      <w:r>
        <w:rPr>
          <w:lang w:val="es_ES" w:bidi="es_ES"/>
        </w:rPr>
      </w:r>
      <w:r>
        <w:rPr>
          <w:lang w:val="es_ES" w:bidi="es_ES"/>
        </w:rPr>
        <w:t xml:space="preserve">Pablo dijo a los judíos: "Este Jesús, a quien les proclamo, es el Cristo". </w:t>
      </w:r>
      <w:r>
        <w:rPr>
          <w:b/>
          <w:lang w:val="es_ES" w:bidi="es_ES"/>
        </w:rPr>
        <w:t>Cristo</w:t>
      </w:r>
      <w:r>
        <w:rPr>
          <w:lang w:val="es_ES" w:bidi="es_ES"/>
        </w:rPr>
        <w:t xml:space="preserve"> es la palabra griega para la palabra hebrea "Mesías". Significa alguien a quien Dios ha ungido, o nombrado para una tarea especial. En el Antiguo Testamento, los profetas, los sacerdotes y los reyes fueron ungidos para tareas especiales. Jesús es todas esas cosas. Recuerden usar las mismas palabras que han usado anteriormente para Cristo. Se puede encontrar una definición completa de </w:t>
      </w:r>
      <w:r>
        <w:rPr>
          <w:lang w:val="es_ES" w:bidi="es_ES"/>
        </w:rPr>
        <w:t>Cristo</w:t>
      </w:r>
      <w:r>
        <w:rPr>
          <w:lang w:val="es_ES" w:bidi="es_ES"/>
        </w:rPr>
        <w:t xml:space="preserve"> en el Glosario Principal.</w:t>
      </w:r>
    </w:p>
    <w:p>
      <w:pPr/>
      <w:r>
        <w:rPr>
          <w:lang w:val="es_ES" w:bidi="es_ES"/>
        </w:rPr>
      </w:r>
      <w:r>
        <w:rPr>
          <w:lang w:val="es_ES" w:bidi="es_ES"/>
        </w:rPr>
        <w:t xml:space="preserve">Algunos judíos, un gran número de griegos temerosos de Dios y mujeres distinguidas creyeron en el mensaje de Pablo. </w:t>
      </w:r>
      <w:r>
        <w:rPr>
          <w:b/>
          <w:lang w:val="es_ES" w:bidi="es_ES"/>
        </w:rPr>
        <w:t>Griegos</w:t>
      </w:r>
      <w:r>
        <w:rPr>
          <w:lang w:val="es_ES" w:bidi="es_ES"/>
        </w:rPr>
        <w:t xml:space="preserve"> se refiere aquí a las personas que no eran judías. Se puede encontrar una definición completa de </w:t>
      </w:r>
      <w:r>
        <w:rPr>
          <w:lang w:val="es_ES" w:bidi="es_ES"/>
        </w:rPr>
        <w:t>griegos</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17:10–15</w:t>
      </w:r>
      <w:r>
        <w:rPr>
          <w:lang w:val="es_ES" w:bidi="es_ES"/>
        </w:rPr>
      </w:r>
    </w:p>
    <w:p>
      <w:pPr>
        <w:pStyle w:val="Heading3"/>
      </w:pPr>
      <w:r>
        <w:rPr>
          <w:lang w:val="es_ES" w:bidi="es_ES"/>
        </w:rPr>
        <w:t>Escuchar con el corazón</w:t>
      </w:r>
    </w:p>
    <w:p>
      <w:pPr/>
      <w:r>
        <w:rPr>
          <w:lang w:val="es_ES" w:bidi="es_ES"/>
        </w:rPr>
      </w:r>
      <w:r>
        <w:rPr>
          <w:lang w:val="es_ES" w:bidi="es_ES"/>
        </w:rPr>
        <w:t>Escuchen Hechos 17:10–15 y guárdenlo en su corazón. Escucha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Esta historia registra los eventos históricos que tuvieron lugar durante el segundo viaje misionero de Pablo alrededor del año 50 después del nacimiento de Jesús. En la historia anterior, Pablo, Silas y Timoteo fueron a Tesalónica, aunque a Timoteo no se lo mencionó. En Tesalónica, Pablo enseñó las Escrituras a los judíos en la sinagoga. Algunos de los judíos creyeron lo que Pablo había dicho sobre que Jesús era el Cristo, al igual que un gran número de griegos, no judíos que adoraban a Dios y muchas mujeres influyentes no judías creyentes. Sin embargo, los judíos que no creyeron en Pablo se pusieron celosos y provocaron disturbios en la ciudad.</w:t>
      </w:r>
    </w:p>
    <w:p>
      <w:pPr/>
      <w:r>
        <w:rPr>
          <w:lang w:val="es_ES" w:bidi="es_ES"/>
        </w:rPr>
      </w:r>
      <w:r>
        <w:rPr>
          <w:lang w:val="es_ES" w:bidi="es_ES"/>
        </w:rPr>
        <w:t>Esta historia tiene lugar en Berea, una pequeña ciudad macedonia sin importancia particular a unos 70 kilómetros al oeste de Tesalónica, probablemente a uno o dos días de viaje a pie. Después del disturbio en Tesalónica, tan pronto como oscureció, los creyentes enviaron a Pablo, Silas y Timoteo a Berea. Pablo no había planeado originalmente ir a Berea para predicar el evangelio, pero tuvo que ir allí para mantenerse a salvo de los judíos. Como Berea estaba fuera del camino principal, sería más difícil para los judíos encontrarlos.</w:t>
      </w:r>
    </w:p>
    <w:p>
      <w:pPr/>
      <w:r>
        <w:rPr>
          <w:lang w:val="es_ES" w:bidi="es_ES"/>
        </w:rPr>
      </w:r>
      <w:r>
        <w:rPr>
          <w:lang w:val="es_ES" w:bidi="es_ES"/>
        </w:rPr>
        <w:t xml:space="preserve">Deténganse aquí y muestren al equipo de traducción un mapa del </w:t>
      </w:r>
      <w:r>
        <w:rPr>
          <w:lang w:val="es_ES" w:bidi="es_ES"/>
        </w:rPr>
        <w:t>viaje de Pablo y Silas de Tesalónica a Berea</w:t>
      </w:r>
      <w:r>
        <w:rPr>
          <w:lang w:val="es_ES" w:bidi="es_ES"/>
        </w:rPr>
        <w:t>.</w:t>
      </w:r>
    </w:p>
    <w:p>
      <w:pPr/>
      <w:r>
        <w:rPr>
          <w:lang w:val="es_ES" w:bidi="es_ES"/>
        </w:rPr>
      </w:r>
      <w:r>
        <w:rPr>
          <w:lang w:val="es_ES" w:bidi="es_ES"/>
        </w:rPr>
        <w:t>Tan pronto como llegaron a Berea, Pablo y Silas comenzaron a entrar en una sinagoga, el lugar judío de oración, como era la costumbre de Pablo. Quería hablarle primero al pueblo judío sobre Jesús. Entonces les hablaría a los no judíos sobre Jesús.</w:t>
      </w:r>
    </w:p>
    <w:p>
      <w:pPr/>
      <w:r>
        <w:rPr>
          <w:lang w:val="es_ES" w:bidi="es_ES"/>
        </w:rPr>
      </w:r>
      <w:r>
        <w:rPr>
          <w:lang w:val="es_ES" w:bidi="es_ES"/>
        </w:rPr>
        <w:t>Los judíos en Berea estaban más dispuestos a escuchar y tenían mejores corazones que los judíos en Tesalónica. Estaban felices de escuchar la palabra de Dios, o el mensaje de las buenas nuevas sobre Jesús. Leyeron cuidadosamente y probablemente conversaron sobre el significado de esas Escrituras a diario para ver si estas coincidían con lo que Pablo dijo que significaban.</w:t>
      </w:r>
    </w:p>
    <w:p>
      <w:pPr/>
      <w:r>
        <w:rPr>
          <w:lang w:val="es_ES" w:bidi="es_ES"/>
        </w:rPr>
      </w:r>
      <w:r>
        <w:rPr>
          <w:lang w:val="es_ES" w:bidi="es_ES"/>
        </w:rPr>
        <w:t>Deténganse aquí y conversen con el equipo de traducción sobre las maneras que usan las personas en su cultura para verificar si una nueva enseñanza sobre un tema importante o una noticia es verdadera.</w:t>
      </w:r>
    </w:p>
    <w:p>
      <w:pPr/>
      <w:r>
        <w:rPr>
          <w:lang w:val="es_ES" w:bidi="es_ES"/>
        </w:rPr>
      </w:r>
      <w:r>
        <w:rPr>
          <w:lang w:val="es_ES" w:bidi="es_ES"/>
        </w:rPr>
        <w:t>Como resultado de escuchar el mensaje de las Escrituras enseñado por Pablo y de haber verificado ellos mismos las Escrituras, muchos de los judíos creyeron que Jesús era el Cristo, el salvador prometido. También había "no pocos", lo que significa muchas mujeres griegas de alto estatus social y muchos hombres griegos, que creían que Jesús era el Cristo. "Griego" aquí se refiere a los no judíos que adoraban a Dios.</w:t>
      </w:r>
    </w:p>
    <w:p>
      <w:pPr/>
      <w:r>
        <w:rPr>
          <w:lang w:val="es_ES" w:bidi="es_ES"/>
        </w:rPr>
      </w:r>
      <w:r>
        <w:rPr>
          <w:lang w:val="es_ES" w:bidi="es_ES"/>
        </w:rPr>
        <w:t>Cuando los judíos que se opusieron a Pablo en Tesalónica escucharon que Pablo anunciaba las buenas nuevas de que Jesús era el Cristo a las personas en Berea, viajaron a Berea con malas intenciones. Agitaron a las personas en la ciudad para que se enojaran con Pablo y los creyentes.</w:t>
      </w:r>
    </w:p>
    <w:p>
      <w:pPr/>
      <w:r>
        <w:rPr>
          <w:lang w:val="es_ES" w:bidi="es_ES"/>
        </w:rPr>
      </w:r>
      <w:r>
        <w:rPr>
          <w:lang w:val="es_ES" w:bidi="es_ES"/>
        </w:rPr>
        <w:t>Cuando esto sucedió, los creyentes en Berea se llevaron de inmediato a Pablo hasta la costa del mar Egeo. Habrían ido a una ciudad en la costa que estaba a unos 50 kilómetros de Berea. Les habría tomado alrededor de un día, más o menos, caminando. Silas y Timoteo no lo acompañaron y se quedaron en Berea. Los creyentes probablemente querían que Pablo se fuera lo antes posible por su seguridad. Aunque la historia no dice que Timoteo había llegado con Pablo y Silas a Berea, sabemos que también estaba con ellos, ya que la historia lo menciona aquí.</w:t>
      </w:r>
    </w:p>
    <w:p>
      <w:pPr/>
      <w:r>
        <w:rPr>
          <w:lang w:val="es_ES" w:bidi="es_ES"/>
        </w:rPr>
      </w:r>
      <w:r>
        <w:rPr>
          <w:lang w:val="es_ES" w:bidi="es_ES"/>
        </w:rPr>
        <w:t>Los hombres de Berea que estaban acompañando a Pablo fueron con él hasta Atenas, una ciudad costera en el mar Egeo. Era una ciudad famosa en ese momento y una ciudad importante para el arte y la ciencia griegos. Pablo y sus compañeros podrían haber ido a Atenas en barco o por carretera. Fue un viaje de unos 500 kilómetros por el mar. Esto tomaría de tres a seis días con buen clima. El viaje por carretera a Atenas era de unos 450 kilómetros. Esto tomaría de siete a doce días caminando.</w:t>
      </w:r>
    </w:p>
    <w:p>
      <w:pPr/>
      <w:r>
        <w:rPr>
          <w:lang w:val="es_ES" w:bidi="es_ES"/>
        </w:rPr>
      </w:r>
      <w:r>
        <w:rPr>
          <w:lang w:val="es_ES" w:bidi="es_ES"/>
        </w:rPr>
        <w:t xml:space="preserve">Deténganse aquí y muestren al equipo de traducción un mapa del </w:t>
      </w:r>
      <w:r>
        <w:rPr>
          <w:lang w:val="es_ES" w:bidi="es_ES"/>
        </w:rPr>
        <w:t>viaje de Pablo de Berea a Atenas por mar</w:t>
      </w:r>
      <w:r>
        <w:rPr>
          <w:lang w:val="es_ES" w:bidi="es_ES"/>
        </w:rPr>
        <w:t>.</w:t>
      </w:r>
    </w:p>
    <w:p>
      <w:pPr/>
      <w:r>
        <w:rPr>
          <w:lang w:val="es_ES" w:bidi="es_ES"/>
        </w:rPr>
      </w:r>
      <w:r>
        <w:rPr>
          <w:lang w:val="es_ES" w:bidi="es_ES"/>
        </w:rPr>
        <w:t>Al llegar a Atenas, Pablo instruyó a los creyentes de Berea que ordenaran a Silas y a Timoteo que se unieran a él lo antes posible, y los hombres partieron de regreso a Berea. Pablo no había planeado originalmente ir a Atenas para compartir las buenas nuevas sobre Jesús, pero tuvo que viajar allí para mantenerse a salvo de los judíos de Tesalónica. Quería que Silas y Timoteo se unieran a él lo antes posible, para que pudieran continuar su viaje para compartir el mensaje de Jesús.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siete escenas.</w:t>
      </w:r>
    </w:p>
    <w:p>
      <w:pPr/>
      <w:r>
        <w:rPr>
          <w:lang w:val="es_ES" w:bidi="es_ES"/>
        </w:rPr>
      </w:r>
      <w:r>
        <w:rPr>
          <w:b/>
          <w:lang w:val="es_ES" w:bidi="es_ES"/>
        </w:rPr>
        <w:t>Primera escena:</w:t>
      </w:r>
      <w:r>
        <w:rPr>
          <w:lang w:val="es_ES" w:bidi="es_ES"/>
        </w:rPr>
        <w:t xml:space="preserve"> Los creyentes envían urgentemente a Pablo, Silas y Timoteo por la noche de Tesalónica a Berea.</w:t>
      </w:r>
    </w:p>
    <w:p>
      <w:pPr/>
      <w:r>
        <w:rPr>
          <w:lang w:val="es_ES" w:bidi="es_ES"/>
        </w:rPr>
      </w:r>
      <w:r>
        <w:rPr>
          <w:b/>
          <w:lang w:val="es_ES" w:bidi="es_ES"/>
        </w:rPr>
        <w:t>Segunda escena:</w:t>
      </w:r>
      <w:r>
        <w:rPr>
          <w:lang w:val="es_ES" w:bidi="es_ES"/>
        </w:rPr>
        <w:t xml:space="preserve"> Pablo y Silas comienzan a asistir a la sinagoga de los judíos en Berea.</w:t>
      </w:r>
    </w:p>
    <w:p>
      <w:pPr/>
      <w:r>
        <w:rPr>
          <w:lang w:val="es_ES" w:bidi="es_ES"/>
        </w:rPr>
      </w:r>
      <w:r>
        <w:rPr>
          <w:b/>
          <w:lang w:val="es_ES" w:bidi="es_ES"/>
        </w:rPr>
        <w:t>Tercera escena:</w:t>
      </w:r>
      <w:r>
        <w:rPr>
          <w:lang w:val="es_ES" w:bidi="es_ES"/>
        </w:rPr>
        <w:t xml:space="preserve"> Los judíos en Berea reciben con mucho entusiasmo la enseñanza de Pablo de las Escrituras de que Jesús es el Cristo y estudian cuidadosamente las Escrituras a diario para verificar que lo que Pablo enseñó era verdadero.</w:t>
      </w:r>
    </w:p>
    <w:p>
      <w:pPr/>
      <w:r>
        <w:rPr>
          <w:lang w:val="es_ES" w:bidi="es_ES"/>
        </w:rPr>
      </w:r>
      <w:r>
        <w:rPr>
          <w:b/>
          <w:lang w:val="es_ES" w:bidi="es_ES"/>
        </w:rPr>
        <w:t>Cuarta escena:</w:t>
      </w:r>
      <w:r>
        <w:rPr>
          <w:lang w:val="es_ES" w:bidi="es_ES"/>
        </w:rPr>
        <w:t xml:space="preserve"> Muchos de los judíos, así como muchas mujeres no judías de alto estatus y hombres no judíos, creen en la enseñanza de que Jesús es el Cristo.</w:t>
      </w:r>
    </w:p>
    <w:p>
      <w:pPr/>
      <w:r>
        <w:rPr>
          <w:lang w:val="es_ES" w:bidi="es_ES"/>
        </w:rPr>
      </w:r>
      <w:r>
        <w:rPr>
          <w:b/>
          <w:lang w:val="es_ES" w:bidi="es_ES"/>
        </w:rPr>
        <w:t>Quinta escena:</w:t>
      </w:r>
      <w:r>
        <w:rPr>
          <w:lang w:val="es_ES" w:bidi="es_ES"/>
        </w:rPr>
        <w:t xml:space="preserve"> Los judíos de Tesalónica que no creyeron en la enseñanza de Pablo sobre Jesús descubren que Pablo está enseñando el mismo mensaje a las personas en Berea. Llegan a Berea y agitan a la multitud contra Pablo y los creyentes.</w:t>
      </w:r>
    </w:p>
    <w:p>
      <w:pPr/>
      <w:r>
        <w:rPr>
          <w:lang w:val="es_ES" w:bidi="es_ES"/>
        </w:rPr>
      </w:r>
      <w:r>
        <w:rPr>
          <w:b/>
          <w:lang w:val="es_ES" w:bidi="es_ES"/>
        </w:rPr>
        <w:t>Sexta escena:</w:t>
      </w:r>
      <w:r>
        <w:rPr>
          <w:lang w:val="es_ES" w:bidi="es_ES"/>
        </w:rPr>
        <w:t xml:space="preserve"> Los creyentes de Berea envían de inmediato a Pablo a la costa del mar Egeo, mientras que Silas y Timoteo permanecen en Berea.</w:t>
      </w:r>
    </w:p>
    <w:p>
      <w:pPr/>
      <w:r>
        <w:rPr>
          <w:lang w:val="es_ES" w:bidi="es_ES"/>
        </w:rPr>
      </w:r>
      <w:r>
        <w:rPr>
          <w:b/>
          <w:lang w:val="es_ES" w:bidi="es_ES"/>
        </w:rPr>
        <w:t>Séptima escena:</w:t>
      </w:r>
      <w:r>
        <w:rPr>
          <w:lang w:val="es_ES" w:bidi="es_ES"/>
        </w:rPr>
        <w:t xml:space="preserve"> Pablo y algunos creyentes de Berea que lo acompañaron llegan a Atenas. Pablo pide que les ordenen a Silas y a Timoteo que se unan a él lo antes posible y los creyentes parten hacia Berea.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Hombres creyentes en Tesalónica ("los hermanos")</w:t>
      </w:r>
    </w:p>
    <w:p>
      <w:pPr>
        <w:pStyle w:val="ListBullet"/>
        <w:spacing w:line="240" w:lineRule="auto"/>
        <w:ind w:left="720"/>
      </w:pPr>
      <w:r>
        <w:rPr>
          <w:lang w:val="es_ES" w:bidi="es_ES"/>
        </w:rPr>
      </w:r>
      <w:r>
        <w:rPr>
          <w:lang w:val="es_ES" w:bidi="es_ES"/>
        </w:rPr>
        <w:t>Pablo y Silas</w:t>
      </w:r>
    </w:p>
    <w:p>
      <w:pPr>
        <w:pStyle w:val="ListBullet"/>
        <w:spacing w:line="240" w:lineRule="auto"/>
        <w:ind w:left="720"/>
      </w:pPr>
      <w:r>
        <w:rPr>
          <w:lang w:val="es_ES" w:bidi="es_ES"/>
        </w:rPr>
      </w:r>
      <w:r>
        <w:rPr>
          <w:lang w:val="es_ES" w:bidi="es_ES"/>
        </w:rPr>
        <w:t>Judíos que asisten a la sinagoga en Berea</w:t>
      </w:r>
    </w:p>
    <w:p>
      <w:pPr>
        <w:pStyle w:val="ListBullet"/>
        <w:spacing w:line="240" w:lineRule="auto"/>
        <w:ind w:left="720"/>
      </w:pPr>
      <w:r>
        <w:rPr>
          <w:lang w:val="es_ES" w:bidi="es_ES"/>
        </w:rPr>
      </w:r>
      <w:r>
        <w:rPr>
          <w:lang w:val="es_ES" w:bidi="es_ES"/>
        </w:rPr>
        <w:t>Mujeres creyentes no judías de alta posición social de Berea</w:t>
      </w:r>
    </w:p>
    <w:p>
      <w:pPr>
        <w:pStyle w:val="ListBullet"/>
        <w:spacing w:line="240" w:lineRule="auto"/>
        <w:ind w:left="720"/>
      </w:pPr>
      <w:r>
        <w:rPr>
          <w:lang w:val="es_ES" w:bidi="es_ES"/>
        </w:rPr>
      </w:r>
      <w:r>
        <w:rPr>
          <w:lang w:val="es_ES" w:bidi="es_ES"/>
        </w:rPr>
        <w:t>Hombres creyentes no judíos de Berea</w:t>
      </w:r>
    </w:p>
    <w:p>
      <w:pPr>
        <w:pStyle w:val="ListBullet"/>
        <w:spacing w:line="240" w:lineRule="auto"/>
        <w:ind w:left="720"/>
      </w:pPr>
      <w:r>
        <w:rPr>
          <w:lang w:val="es_ES" w:bidi="es_ES"/>
        </w:rPr>
      </w:r>
      <w:r>
        <w:rPr>
          <w:lang w:val="es_ES" w:bidi="es_ES"/>
        </w:rPr>
        <w:t>Judíos de Tesalónica que no creyeron en el mensaje de Pablo sobre Jesús</w:t>
      </w:r>
    </w:p>
    <w:p>
      <w:pPr>
        <w:pStyle w:val="ListBullet"/>
        <w:spacing w:line="240" w:lineRule="auto"/>
        <w:ind w:left="720"/>
      </w:pPr>
      <w:r>
        <w:rPr>
          <w:lang w:val="es_ES" w:bidi="es_ES"/>
        </w:rPr>
      </w:r>
      <w:r>
        <w:rPr>
          <w:lang w:val="es_ES" w:bidi="es_ES"/>
        </w:rPr>
        <w:t>Multitudes de Berea que los judíos de Tesalónica alborotaron</w:t>
      </w:r>
    </w:p>
    <w:p>
      <w:pPr>
        <w:pStyle w:val="ListBullet"/>
        <w:spacing w:line="240" w:lineRule="auto"/>
        <w:ind w:left="720"/>
      </w:pPr>
      <w:r>
        <w:rPr>
          <w:lang w:val="es_ES" w:bidi="es_ES"/>
        </w:rPr>
      </w:r>
      <w:r>
        <w:rPr>
          <w:lang w:val="es_ES" w:bidi="es_ES"/>
        </w:rPr>
        <w:t>Creyentes de Berea acompañando a Pablo a Atenas</w:t>
      </w:r>
    </w:p>
    <w:p>
      <w:pPr>
        <w:pStyle w:val="ListBullet"/>
        <w:spacing w:line="240" w:lineRule="auto"/>
        <w:ind w:left="720"/>
      </w:pPr>
      <w:r>
        <w:rPr>
          <w:lang w:val="es_ES" w:bidi="es_ES"/>
        </w:rPr>
      </w:r>
      <w:r>
        <w:rPr>
          <w:lang w:val="es_ES" w:bidi="es_ES"/>
        </w:rPr>
        <w:t>Timoteo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Después de los disturbios en Tesalónica, los creyentes enviaron de inmediato a Pablo y a Silas a la cercana ciudad de Berea. Berea era una ciudad macedonia a unos 70 kilómetros al oeste de Tesalónica. Es importante tener en cuenta la urgencia con la que los creyentes actuaron. No perdieron tiempo, ya que percibieron el peligro que Pablo y Silas enfrentaban por parte de los judíos enojados. Pablo y Silas fueron enviados por la noche, muy probablemente para que nadie pudiera verlos en la oscuridad. El viaje probablemente duró uno o dos días caminando.</w:t>
      </w:r>
    </w:p>
    <w:p>
      <w:pPr/>
      <w:r>
        <w:rPr>
          <w:lang w:val="es_ES" w:bidi="es_ES"/>
        </w:rPr>
      </w:r>
      <w:r>
        <w:rPr>
          <w:lang w:val="es_ES" w:bidi="es_ES"/>
        </w:rPr>
        <w:t xml:space="preserve">Deténganse aquí y muestren al equipo de traducción un mapa del </w:t>
      </w:r>
      <w:r>
        <w:rPr>
          <w:lang w:val="es_ES" w:bidi="es_ES"/>
        </w:rPr>
        <w:t>viaje de Pablo y Silas de Tesalónica a Berea</w:t>
      </w:r>
      <w:r>
        <w:rPr>
          <w:lang w:val="es_ES" w:bidi="es_ES"/>
        </w:rPr>
        <w:t>.</w:t>
      </w:r>
    </w:p>
    <w:p>
      <w:pPr/>
      <w:r>
        <w:rPr>
          <w:lang w:val="es_ES" w:bidi="es_ES"/>
        </w:rPr>
      </w:r>
      <w:r>
        <w:rPr>
          <w:lang w:val="es_ES" w:bidi="es_ES"/>
        </w:rPr>
        <w:t>Tan pronto como Pablo y Silas llegaron a Berea, comenzaron a entrar en una sinagoga, como era la costumbre de Pablo. Probablemente fueron el primer sábado después de su llegada a la ciudad y continuaron yendo cada sábado, que era un día judío de oración y adoración. Cuando enseñaba en la sinagoga, Pablo estaba muy probablemente de pie en medio de la sala principal sosteniendo los rollos de las Escrituras judías, o escritos religiosos sobre sus profecías y leyes. Los judíos probablemente estaban sentados en los bancos de piedra construidos en las paredes de la sinagoga. Pablo habría explicado el significado de ciertas profecías en las Escrituras y mostrado a los judíos que era necesario que el Cristo, el salvador prometido que Dios envió, sufriera, muriera y volviera a la vida. Pablo habría tratado de convencer a los judíos de que Jesús era el Cristo.</w:t>
      </w:r>
    </w:p>
    <w:p>
      <w:pPr/>
      <w:r>
        <w:rPr>
          <w:lang w:val="es_ES" w:bidi="es_ES"/>
        </w:rPr>
      </w:r>
      <w:r>
        <w:rPr>
          <w:lang w:val="es_ES" w:bidi="es_ES"/>
        </w:rPr>
        <w:t>Los judíos en Berea eran más honorables que los de Tesalónica y estaban ansiosos por escuchar la enseñanza de Pablo de las Escrituras. Es importante tener en cuenta que no solo escuchaban a Pablo, sino que también estudiaban diligentemente las Escrituras todos los días por sí mismos. Estaban examinando las Escrituras para ver si realmente apuntaban a la muerte y la resurrección del Cristo, como Pablo afirmaba. Pablo podría haber estado con ellos, enseñándoles incluso en días que no fueran el sábado.</w:t>
      </w:r>
    </w:p>
    <w:p>
      <w:pPr/>
      <w:r>
        <w:rPr>
          <w:lang w:val="es_ES" w:bidi="es_ES"/>
        </w:rPr>
      </w:r>
      <w:r>
        <w:rPr>
          <w:lang w:val="es_ES" w:bidi="es_ES"/>
        </w:rPr>
        <w:t>Muchos judíos creían en que Jesús era el Cristo. Es importante tener en cuenta que su creencia era resultado de escuchar a Pablo enseñando las Escrituras y de su propio estudio diligente de las Escrituras para verificar si lo que Pablo estaba enseñando era la verdad. Además, numerosas mujeres no judías de alto estatus, que adoraban a Dios, creían en Jesús como su salvador. También lo hacían muchos hombres creyentes no judíos.</w:t>
      </w:r>
    </w:p>
    <w:p>
      <w:pPr/>
      <w:r>
        <w:rPr>
          <w:lang w:val="es_ES" w:bidi="es_ES"/>
        </w:rPr>
      </w:r>
      <w:r>
        <w:rPr>
          <w:lang w:val="es_ES" w:bidi="es_ES"/>
        </w:rPr>
        <w:t>Pero cuando los judíos de Tesalónica que no creían en la enseñanza de Pablo escucharon que Pablo estaba enseñando las buenas nuevas de que Jesús era el Cristo a las personas de Berea, bajaron a Berea. Lo más probable es que fueran los mismos judíos que hacían que las personas se rebelaran contra los creyentes en Tesalónica. Estaban celosos de Pablo y Silas, por lo que agitaron a la multitud para que se sintieran enojados con los creyentes.</w:t>
      </w:r>
    </w:p>
    <w:p>
      <w:pPr/>
      <w:r>
        <w:rPr>
          <w:lang w:val="es_ES" w:bidi="es_ES"/>
        </w:rPr>
      </w:r>
      <w:r>
        <w:rPr>
          <w:lang w:val="es_ES" w:bidi="es_ES"/>
        </w:rPr>
        <w:t>Cuando esto sucedió, los creyentes en Berea enviaron de inmediato a Pablo hasta la costa del mar Egeo. Es importante tener en cuenta la urgencia con la que los creyentes retiraron a Pablo de esta situación peligrosa. Silas y Timoteo se quedaron en Berea. Los creyentes que fueron con Pablo hicieron más planes una vez que llegaron a una ciudad en la costa.</w:t>
      </w:r>
    </w:p>
    <w:p>
      <w:pPr/>
      <w:r>
        <w:rPr>
          <w:lang w:val="es_ES" w:bidi="es_ES"/>
        </w:rPr>
      </w:r>
      <w:r>
        <w:rPr>
          <w:lang w:val="es_ES" w:bidi="es_ES"/>
        </w:rPr>
        <w:t>Los creyentes llevaron a Pablo a la ciudad de Atenas, que estaba a unos 500 kilómetros en barco. Esto tomaría de tres a seis días con buen clima. El viaje por carretera a Atenas era de unos 450 kilómetros. Esto tomaría de siete a doce días caminando.</w:t>
      </w:r>
    </w:p>
    <w:p>
      <w:pPr/>
      <w:r>
        <w:rPr>
          <w:lang w:val="es_ES" w:bidi="es_ES"/>
        </w:rPr>
      </w:r>
      <w:r>
        <w:rPr>
          <w:lang w:val="es_ES" w:bidi="es_ES"/>
        </w:rPr>
        <w:t xml:space="preserve">Deténganse aquí y muestren al equipo de traducción un mapa del </w:t>
      </w:r>
      <w:r>
        <w:rPr>
          <w:lang w:val="es_ES" w:bidi="es_ES"/>
        </w:rPr>
        <w:t>viaje de Pablo de Berea a Atenas por mar</w:t>
      </w:r>
      <w:r>
        <w:rPr>
          <w:lang w:val="es_ES" w:bidi="es_ES"/>
        </w:rPr>
        <w:t>.</w:t>
      </w:r>
    </w:p>
    <w:p>
      <w:pPr/>
      <w:r>
        <w:rPr>
          <w:lang w:val="es_ES" w:bidi="es_ES"/>
        </w:rPr>
      </w:r>
      <w:r>
        <w:rPr>
          <w:lang w:val="es_ES" w:bidi="es_ES"/>
        </w:rPr>
        <w:t>Cuando llegaron a Atenas, Pablo les dio a los creyentes de Berea una orden urgente para que Silas y Timoteo se unieran a él lo antes posible y los creyentes emprendieron su viaje de regreso a Berea.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siete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Hombres creyentes en Tesalónica ("los hermanos")</w:t>
      </w:r>
    </w:p>
    <w:p>
      <w:pPr>
        <w:pStyle w:val="ListBullet"/>
        <w:spacing w:line="240" w:lineRule="auto"/>
        <w:ind w:left="720"/>
      </w:pPr>
      <w:r>
        <w:rPr>
          <w:lang w:val="es_ES" w:bidi="es_ES"/>
        </w:rPr>
      </w:r>
      <w:r>
        <w:rPr>
          <w:lang w:val="es_ES" w:bidi="es_ES"/>
        </w:rPr>
        <w:t>Pablo y Silas</w:t>
      </w:r>
    </w:p>
    <w:p>
      <w:pPr>
        <w:pStyle w:val="ListBullet"/>
        <w:spacing w:line="240" w:lineRule="auto"/>
        <w:ind w:left="720"/>
      </w:pPr>
      <w:r>
        <w:rPr>
          <w:lang w:val="es_ES" w:bidi="es_ES"/>
        </w:rPr>
      </w:r>
      <w:r>
        <w:rPr>
          <w:lang w:val="es_ES" w:bidi="es_ES"/>
        </w:rPr>
        <w:t>Judíos que asisten a la sinagoga en Berea</w:t>
      </w:r>
    </w:p>
    <w:p>
      <w:pPr>
        <w:pStyle w:val="ListBullet"/>
        <w:spacing w:line="240" w:lineRule="auto"/>
        <w:ind w:left="720"/>
      </w:pPr>
      <w:r>
        <w:rPr>
          <w:lang w:val="es_ES" w:bidi="es_ES"/>
        </w:rPr>
      </w:r>
      <w:r>
        <w:rPr>
          <w:lang w:val="es_ES" w:bidi="es_ES"/>
        </w:rPr>
        <w:t>Mujeres creyentes no judías de alta posición social de Berea</w:t>
      </w:r>
    </w:p>
    <w:p>
      <w:pPr>
        <w:pStyle w:val="ListBullet"/>
        <w:spacing w:line="240" w:lineRule="auto"/>
        <w:ind w:left="720"/>
      </w:pPr>
      <w:r>
        <w:rPr>
          <w:lang w:val="es_ES" w:bidi="es_ES"/>
        </w:rPr>
      </w:r>
      <w:r>
        <w:rPr>
          <w:lang w:val="es_ES" w:bidi="es_ES"/>
        </w:rPr>
        <w:t>Hombres creyentes no judíos de Berea</w:t>
      </w:r>
    </w:p>
    <w:p>
      <w:pPr>
        <w:pStyle w:val="ListBullet"/>
        <w:spacing w:line="240" w:lineRule="auto"/>
        <w:ind w:left="720"/>
      </w:pPr>
      <w:r>
        <w:rPr>
          <w:lang w:val="es_ES" w:bidi="es_ES"/>
        </w:rPr>
      </w:r>
      <w:r>
        <w:rPr>
          <w:lang w:val="es_ES" w:bidi="es_ES"/>
        </w:rPr>
        <w:t>Judíos de Tesalónica que no creyeron en el mensaje de Pablo sobre Jesús</w:t>
      </w:r>
    </w:p>
    <w:p>
      <w:pPr>
        <w:pStyle w:val="ListBullet"/>
        <w:spacing w:line="240" w:lineRule="auto"/>
        <w:ind w:left="720"/>
      </w:pPr>
      <w:r>
        <w:rPr>
          <w:lang w:val="es_ES" w:bidi="es_ES"/>
        </w:rPr>
      </w:r>
      <w:r>
        <w:rPr>
          <w:lang w:val="es_ES" w:bidi="es_ES"/>
        </w:rPr>
        <w:t>Multitudes de Berea que los judíos de Tesalónica alborotaron</w:t>
      </w:r>
    </w:p>
    <w:p>
      <w:pPr>
        <w:pStyle w:val="ListBullet"/>
        <w:spacing w:line="240" w:lineRule="auto"/>
        <w:ind w:left="720"/>
      </w:pPr>
      <w:r>
        <w:rPr>
          <w:lang w:val="es_ES" w:bidi="es_ES"/>
        </w:rPr>
      </w:r>
      <w:r>
        <w:rPr>
          <w:lang w:val="es_ES" w:bidi="es_ES"/>
        </w:rPr>
        <w:t>Creyentes de Berea acompañando a Pablo a Atenas</w:t>
      </w:r>
    </w:p>
    <w:p>
      <w:pPr>
        <w:pStyle w:val="ListBullet"/>
        <w:spacing w:line="240" w:lineRule="auto"/>
        <w:ind w:left="720"/>
      </w:pPr>
      <w:r>
        <w:rPr>
          <w:lang w:val="es_ES" w:bidi="es_ES"/>
        </w:rPr>
      </w:r>
      <w:r>
        <w:rPr>
          <w:lang w:val="es_ES" w:bidi="es_ES"/>
        </w:rPr>
        <w:t>Timoteo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Después de los disturbios en Tesalónica, los creyentes de inmediato enviaron a Pablo y a Silas a la ciudad de Berea. Tan pronto como Pablo y Silas llegaron a Berea, comenzaron a ir a una sinagoga. Pablo estaba enseñando a los judíos a partir de las Escrituras y les demostraba que Jesús era el Cristo.</w:t>
      </w:r>
    </w:p>
    <w:p>
      <w:pPr/>
      <w:r>
        <w:rPr>
          <w:lang w:val="es_ES" w:bidi="es_ES"/>
        </w:rPr>
      </w:r>
      <w:r>
        <w:rPr>
          <w:lang w:val="es_ES" w:bidi="es_ES"/>
        </w:rPr>
        <w:t>Los judíos en Berea eran más honorables que los de Tesalónica y estaban ansiosos por escuchar la enseñanza de Pablo de las Escrituras. Estudiaban las Escrituras todos los días, verificando que lo que enseñaba Pablo era verdadero.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judíos: "¿Cómo se sienten?" Es posible que escuchen cosas como "Asombrados por la enseñanza de Pablo de las Escrituras", "Curiosos por saber si lo que Pablo está enseñando es realmente la verdad", y "Desesperados por verificar las Escrituras nosotros mismos".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Como resultado de escuchar la enseñanza de Pablo en la sinagoga y su propio estudio, muchos judíos creyeron que Jesús era el Cristo. Numerosas mujeres no judías de alto estatus y hombres no judíos, que creían en Dios, también creyeron en 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nuevos creyentes en Jesús: "¿Cómo se sienten?" Es posible que escuchen cosas como "¡Muy emocionados, porque ahora sabemos que Jesús es el Cristo!" "Tan felices de que nuestros pecados hayan sido perdonados", "Tan agradecidos a Jesús por lo que hizo por nosotros", "Agradecidos de que Dios nos haya incluido en su plan de salvación, aunque no somos judíos" y "Ligeros y libres de nuestras cargas".</w:t>
      </w:r>
    </w:p>
    <w:p>
      <w:pPr>
        <w:pStyle w:val="ListBullet"/>
        <w:spacing w:line="240" w:lineRule="auto"/>
        <w:ind w:left="720"/>
      </w:pPr>
      <w:r>
        <w:rPr>
          <w:lang w:val="es_ES" w:bidi="es_ES"/>
        </w:rPr>
      </w:r>
      <w:r>
        <w:rPr>
          <w:lang w:val="es_ES" w:bidi="es_ES"/>
        </w:rPr>
        <w:t>Pregúntenle al actor que interpreta a Pablo: "¿Cómo te sientes?" Es posible que escuchen cosas como: "¡Alabado sea el Señor por abrir los corazones de esas personas a la verdad de las Escrituras!" "Estoy tan complacido de que estén verificando las Escrituras por sí mismos", y "¡Estoy tan feliz!"</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Pero cuando los judíos de Tesalónica que no creían en la enseñanza de Pablo escucharon que Pablo estaba enseñando las buenas nuevas sobre Jesús a las personas de Berea, ellos bajaron a Berea. Agitaron a la multitud para que se sintieran enojados con los creyentes.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judíos de Tesalónica: "¿Cómo se sienten?" Es posible que escuchen cosas como: "Muy enojados porque Pablo y Silas propagaron su enseñanza venenosa en Berea", "¡Debemos detenerlos!" y "Haremos que las personas odien a Pablo y a Silas y a los otros creyentes".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Cuando comenzaron los disturbios, los creyentes en Berea enviaron de inmediato a Pablo a la costa del mar Egeo, mientras que Silas y Timoteo se quedaron en Berea.</w:t>
      </w:r>
    </w:p>
    <w:p>
      <w:pPr/>
      <w:r>
        <w:rPr>
          <w:lang w:val="es_ES" w:bidi="es_ES"/>
        </w:rPr>
      </w:r>
      <w:r>
        <w:rPr>
          <w:lang w:val="es_ES" w:bidi="es_ES"/>
        </w:rPr>
        <w:t>Los creyentes de Berea que acompañaron a Pablo viajaron con Pablo hasta Atenas. Cuando llegaron a Atenas, Pablo les pidió a los creyentes que les dieran a Silas y a Timoteo una orden para que se unieran a él lo antes posible. Entonces los creyentes de Berea regresaron a su ciudad.</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Pablo: "¿Cómo te sientes?" Es posible que escuchen cosas como: "Molesto por haber tenido que irme inesperadamente una vez más debido a los judíos celosos", "Dios tiene el control" y "Siento la urgencia de continuar con el trabajo de Dios".</w:t>
      </w:r>
      <w:r>
        <w:rPr>
          <w:lang w:val="es_ES" w:bidi="es_ES"/>
        </w:rPr>
      </w:r>
    </w:p>
    <w:p>
      <w:pPr>
        <w:pStyle w:val="Heading3"/>
      </w:pPr>
      <w:r>
        <w:rPr>
          <w:lang w:val="es_ES" w:bidi="es_ES"/>
        </w:rPr>
        <w:t>Cerremos las brechas</w:t>
      </w:r>
    </w:p>
    <w:p>
      <w:pPr/>
      <w:r>
        <w:rPr>
          <w:lang w:val="es_ES" w:bidi="es_ES"/>
        </w:rPr>
      </w:r>
      <w:r>
        <w:rPr>
          <w:lang w:val="es_ES" w:bidi="es_ES"/>
        </w:rPr>
        <w:t>Escucha el texto una vez en la versión que le sea más fácil de entender.</w:t>
      </w:r>
    </w:p>
    <w:p>
      <w:pPr/>
      <w:r>
        <w:rPr>
          <w:lang w:val="es_ES" w:bidi="es_ES"/>
        </w:rPr>
      </w:r>
      <w:r>
        <w:rPr>
          <w:lang w:val="es_ES" w:bidi="es_ES"/>
        </w:rPr>
        <w:t xml:space="preserve">Después de que estallaron los disturbios en Tesalónica, los creyentes enviaron de inmediato a Pablo y a Silas a Berea. </w:t>
      </w:r>
      <w:r>
        <w:rPr>
          <w:b/>
          <w:lang w:val="es_ES" w:bidi="es_ES"/>
        </w:rPr>
        <w:t>Berea</w:t>
      </w:r>
      <w:r>
        <w:rPr>
          <w:lang w:val="es_ES" w:bidi="es_ES"/>
        </w:rPr>
        <w:t xml:space="preserve"> era una pequeña ciudad sin importancia política, militar o económica particular, ubicada a unos 70 kilómetros al oeste de Tesalónica.</w:t>
      </w:r>
    </w:p>
    <w:p>
      <w:pPr/>
      <w:r>
        <w:rPr>
          <w:lang w:val="es_ES" w:bidi="es_ES"/>
        </w:rPr>
      </w:r>
      <w:r>
        <w:rPr>
          <w:lang w:val="es_ES" w:bidi="es_ES"/>
        </w:rPr>
        <w:t xml:space="preserve">Deténganse aquí y muestren al equipo de traducción un mapa del </w:t>
      </w:r>
      <w:r>
        <w:rPr>
          <w:lang w:val="es_ES" w:bidi="es_ES"/>
        </w:rPr>
        <w:t>viaje de Pablo y Silas de Tesalónica a Berea</w:t>
      </w:r>
      <w:r>
        <w:rPr>
          <w:lang w:val="es_ES" w:bidi="es_ES"/>
        </w:rPr>
        <w:t>.</w:t>
      </w:r>
    </w:p>
    <w:p>
      <w:pPr/>
      <w:r>
        <w:rPr>
          <w:lang w:val="es_ES" w:bidi="es_ES"/>
        </w:rPr>
      </w:r>
      <w:r>
        <w:rPr>
          <w:lang w:val="es_ES" w:bidi="es_ES"/>
        </w:rPr>
        <w:t xml:space="preserve">Al llegar a Berea, Pablo y Silas comenzaron a asistir a la </w:t>
      </w:r>
      <w:r>
        <w:rPr>
          <w:b/>
          <w:lang w:val="es_ES" w:bidi="es_ES"/>
        </w:rPr>
        <w:t>sinagoga</w:t>
      </w:r>
      <w:r>
        <w:rPr>
          <w:lang w:val="es_ES" w:bidi="es_ES"/>
        </w:rPr>
        <w:t xml:space="preserve"> de los </w:t>
      </w:r>
      <w:r>
        <w:rPr>
          <w:b/>
          <w:lang w:val="es_ES" w:bidi="es_ES"/>
        </w:rPr>
        <w:t>judíos</w:t>
      </w:r>
      <w:r>
        <w:rPr>
          <w:lang w:val="es_ES" w:bidi="es_ES"/>
        </w:rPr>
        <w:t xml:space="preserve">. Recuerden usar las mismas palabras que han usado anteriormente para sinagoga y judíos. Se puede encontrar una definición completa de </w:t>
      </w:r>
      <w:r>
        <w:rPr>
          <w:lang w:val="es_ES" w:bidi="es_ES"/>
        </w:rPr>
        <w:t>sinagoga</w:t>
      </w:r>
      <w:r>
        <w:rPr>
          <w:lang w:val="es_ES" w:bidi="es_ES"/>
        </w:rPr>
        <w:t xml:space="preserve"> y </w:t>
      </w:r>
      <w:r>
        <w:rPr>
          <w:lang w:val="es_ES" w:bidi="es_ES"/>
        </w:rPr>
        <w:t>judíos</w:t>
      </w:r>
      <w:r>
        <w:rPr>
          <w:lang w:val="es_ES" w:bidi="es_ES"/>
        </w:rPr>
        <w:t xml:space="preserve"> en el Glosario Principal.</w:t>
      </w:r>
    </w:p>
    <w:p>
      <w:pPr/>
      <w:r>
        <w:rPr>
          <w:lang w:val="es_ES" w:bidi="es_ES"/>
        </w:rPr>
      </w:r>
      <w:r>
        <w:rPr>
          <w:lang w:val="es_ES" w:bidi="es_ES"/>
        </w:rPr>
        <w:t xml:space="preserve">Los judíos de Berea eran más honorables que los judíos de Tesalónica, porque recibieron la enseñanza de Pablo con gran entusiasmo y leían las </w:t>
      </w:r>
      <w:r>
        <w:rPr>
          <w:b/>
          <w:lang w:val="es_ES" w:bidi="es_ES"/>
        </w:rPr>
        <w:t>Escrituras</w:t>
      </w:r>
      <w:r>
        <w:rPr>
          <w:lang w:val="es_ES" w:bidi="es_ES"/>
        </w:rPr>
        <w:t xml:space="preserve"> a diario para verificar si lo que Pablo dijo era verdadero. </w:t>
      </w:r>
      <w:r>
        <w:rPr>
          <w:b/>
          <w:lang w:val="es_ES" w:bidi="es_ES"/>
        </w:rPr>
        <w:t>Tesalónica</w:t>
      </w:r>
      <w:r>
        <w:rPr>
          <w:lang w:val="es_ES" w:bidi="es_ES"/>
        </w:rPr>
        <w:t xml:space="preserve"> era una de las ciudades más importantes del Imperio romano y la ciudad capital de Macedonia, que era parte del Imperio romano. Tesalónica tenía un gran puerto en el mar Egeo y estaba en una ruta comercial importante. Tenía entre 20.000 y 100.000 habitantes.</w:t>
      </w:r>
    </w:p>
    <w:p>
      <w:pPr/>
      <w:r>
        <w:rPr>
          <w:lang w:val="es_ES" w:bidi="es_ES"/>
        </w:rPr>
      </w:r>
      <w:r>
        <w:rPr>
          <w:lang w:val="es_ES" w:bidi="es_ES"/>
        </w:rPr>
        <w:t xml:space="preserve">Recuerden usar la misma palabra que han usado anteriormente para las </w:t>
      </w:r>
      <w:r>
        <w:rPr>
          <w:b/>
          <w:lang w:val="es_ES" w:bidi="es_ES"/>
        </w:rPr>
        <w:t>Escrituras</w:t>
      </w:r>
      <w:r>
        <w:rPr>
          <w:lang w:val="es_ES" w:bidi="es_ES"/>
        </w:rPr>
        <w:t xml:space="preserve">. Se puede encontrar una definición completa de </w:t>
      </w:r>
      <w:r>
        <w:rPr>
          <w:lang w:val="es_ES" w:bidi="es_ES"/>
        </w:rPr>
        <w:t>Escrituras</w:t>
      </w:r>
      <w:r>
        <w:rPr>
          <w:lang w:val="es_ES" w:bidi="es_ES"/>
        </w:rPr>
        <w:t xml:space="preserve"> en el Glosario Principal.</w:t>
      </w:r>
    </w:p>
    <w:p>
      <w:pPr/>
      <w:r>
        <w:rPr>
          <w:lang w:val="es_ES" w:bidi="es_ES"/>
        </w:rPr>
      </w:r>
      <w:r>
        <w:rPr>
          <w:lang w:val="es_ES" w:bidi="es_ES"/>
        </w:rPr>
        <w:t xml:space="preserve">Muchos judíos, así como muchas mujeres y hombres griegos prominentes, creían que Jesús era el Cristo. </w:t>
      </w:r>
      <w:r>
        <w:rPr>
          <w:b/>
          <w:lang w:val="es_ES" w:bidi="es_ES"/>
        </w:rPr>
        <w:t>Griego</w:t>
      </w:r>
      <w:r>
        <w:rPr>
          <w:lang w:val="es_ES" w:bidi="es_ES"/>
        </w:rPr>
        <w:t xml:space="preserve"> aquí se refiere a las personas que no eran judías. Recuerden usar la misma palabra que han usado anteriormente para griegos al referirse a los no judíos. Se puede encontrar una definición completa de </w:t>
      </w:r>
      <w:r>
        <w:rPr>
          <w:lang w:val="es_ES" w:bidi="es_ES"/>
        </w:rPr>
        <w:t>griegos</w:t>
      </w:r>
      <w:r>
        <w:rPr>
          <w:lang w:val="es_ES" w:bidi="es_ES"/>
        </w:rPr>
        <w:t xml:space="preserve"> en el Glosario Principal.</w:t>
      </w:r>
    </w:p>
    <w:p>
      <w:pPr/>
      <w:r>
        <w:rPr>
          <w:lang w:val="es_ES" w:bidi="es_ES"/>
        </w:rPr>
      </w:r>
      <w:r>
        <w:rPr>
          <w:lang w:val="es_ES" w:bidi="es_ES"/>
        </w:rPr>
        <w:t xml:space="preserve">Cuando los judíos de Tesalónica vinieron a Berea y agitaron a la multitud contra Pablo y Silas, los creyentes de Berea enviaron a Pablo de inmediato a la costa del mar Egeo y luego algunos de ellos lo acompañaron a Atenas, una ciudad costera en el mar Egeo. </w:t>
      </w:r>
      <w:r>
        <w:rPr>
          <w:b/>
          <w:lang w:val="es_ES" w:bidi="es_ES"/>
        </w:rPr>
        <w:t>Atenas</w:t>
      </w:r>
      <w:r>
        <w:rPr>
          <w:lang w:val="es_ES" w:bidi="es_ES"/>
        </w:rPr>
        <w:t xml:space="preserve"> era una ciudad famosa en ese momento y una ciudad importante para el arte y la ciencia griegos. Sin embargo, ya no era próspera, como en los siglos anteriores. Pablo y sus compañeros podrían haber ido a Atenas en barco o por carretera. Era un viaje de unos 500 kilómetros en barco. Esto tomaría de tres a seis días con buen clima. El viaje por carretera a Atenas era de unos 450 kilómetros. Esto tomaría de siete a doce días caminando.</w:t>
      </w:r>
    </w:p>
    <w:p>
      <w:pPr/>
      <w:r>
        <w:rPr>
          <w:lang w:val="es_ES" w:bidi="es_ES"/>
        </w:rPr>
      </w:r>
      <w:r>
        <w:rPr>
          <w:lang w:val="es_ES" w:bidi="es_ES"/>
        </w:rPr>
        <w:t xml:space="preserve">Deténganse aquí y muestren al equipo de traducción un mapa del </w:t>
      </w:r>
      <w:r>
        <w:rPr>
          <w:lang w:val="es_ES" w:bidi="es_ES"/>
        </w:rPr>
        <w:t>viaje de Pablo de Berea a Atenas por mar</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17:16–21</w:t>
      </w:r>
      <w:r>
        <w:rPr>
          <w:lang w:val="es_ES" w:bidi="es_ES"/>
        </w:rPr>
      </w:r>
    </w:p>
    <w:p>
      <w:pPr>
        <w:pStyle w:val="Heading3"/>
      </w:pPr>
      <w:r>
        <w:rPr>
          <w:lang w:val="es_ES" w:bidi="es_ES"/>
        </w:rPr>
        <w:t>Escuchar con el corazón</w:t>
      </w:r>
    </w:p>
    <w:p>
      <w:pPr/>
      <w:r>
        <w:rPr>
          <w:lang w:val="es_ES" w:bidi="es_ES"/>
        </w:rPr>
      </w:r>
      <w:r>
        <w:rPr>
          <w:lang w:val="es_ES" w:bidi="es_ES"/>
        </w:rPr>
        <w:t>Escuchen Hechos 17:16–21 y guárdenlo en sus corazones. Escucha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Esta historia registra eventos históricos que tuvieron lugar durante el segundo viaje misionero de Pablo, alrededor del año 51 después del nacimiento de Jesús. En la última historia, Pablo, Silas y Timoteo estaban en Berea, donde Pablo enseñó las buenas nuevas sobre Jesús. Muchos judíos y no judíos creían. Entonces judíos de Tesalónica que no creían en la enseñanza de Pablo vinieron a Berea. Incitaron a la gente de la ciudad contra él. Los creyentes de Berea escoltaron de inmediato a Pablo a Atenas. Atenas es una ciudad en el mar Egeo, en la región de Ática, a unos 400 kilómetros al sureste de Berea. Silas y Timoteo se quedaron en Berea, pero Pablo les ordenó que se unieran a él en Atenas lo antes posible.</w:t>
      </w:r>
    </w:p>
    <w:p>
      <w:pPr/>
      <w:r>
        <w:rPr>
          <w:lang w:val="es_ES" w:bidi="es_ES"/>
        </w:rPr>
      </w:r>
      <w:r>
        <w:rPr>
          <w:lang w:val="es_ES" w:bidi="es_ES"/>
        </w:rPr>
        <w:t>Esta historia tiene lugar en Atenas. Atenas solía ser política y económicamente importante. Ahora no lo era. Sin embargo, todavía era un gran centro de cultura, arte y literatura. Las personas en Atenas hablaban de cómo funciona el mundo, lo que significa la vida y lo que hace que la vida valga la pena. Sus ideas influyeron mucho en el Imperio romano. Las personas en Atenas adoraban ídolos y había muchas estatuas y templos allí dedicados a esos falsos dioses.</w:t>
      </w:r>
    </w:p>
    <w:p>
      <w:pPr/>
      <w:r>
        <w:rPr>
          <w:lang w:val="es_ES" w:bidi="es_ES"/>
        </w:rPr>
      </w:r>
      <w:r>
        <w:rPr>
          <w:lang w:val="es_ES" w:bidi="es_ES"/>
        </w:rPr>
        <w:t xml:space="preserve">Deténganse aquí y muestren al equipo de traducción un mapa </w:t>
      </w:r>
      <w:r>
        <w:rPr>
          <w:lang w:val="es_ES" w:bidi="es_ES"/>
        </w:rPr>
        <w:t>que muestre dónde estaba Atenas en relación con Tesalónica y Berea</w:t>
      </w:r>
      <w:r>
        <w:rPr>
          <w:lang w:val="es_ES" w:bidi="es_ES"/>
        </w:rPr>
        <w:t>.</w:t>
      </w:r>
    </w:p>
    <w:p>
      <w:pPr/>
      <w:r>
        <w:rPr>
          <w:lang w:val="es_ES" w:bidi="es_ES"/>
        </w:rPr>
      </w:r>
      <w:r>
        <w:rPr>
          <w:lang w:val="es_ES" w:bidi="es_ES"/>
        </w:rPr>
        <w:t>Mientras Pablo esperaba a que Silas y Timoteo se unieran a él, notó que los ídolos estaban en todas partes en la ciudad y se molestó y se llenó de dolor. Un ídolo es una imagen hecha por manos humanas, como una estatua que es adorada como un dios en lugar del único verdadero Dios Creador. Los atenienses adoraban a muchos dioses, pero no al verdadero Dios.</w:t>
      </w:r>
    </w:p>
    <w:p>
      <w:pPr/>
      <w:r>
        <w:rPr>
          <w:lang w:val="es_ES" w:bidi="es_ES"/>
        </w:rPr>
      </w:r>
      <w:r>
        <w:rPr>
          <w:lang w:val="es_ES" w:bidi="es_ES"/>
        </w:rPr>
        <w:t xml:space="preserve">Deténganse aquí y muestren al equipo de traducción una fotografía del </w:t>
      </w:r>
      <w:r>
        <w:rPr>
          <w:lang w:val="es_ES" w:bidi="es_ES"/>
        </w:rPr>
        <w:t>Partenón</w:t>
      </w:r>
      <w:r>
        <w:rPr>
          <w:lang w:val="es_ES" w:bidi="es_ES"/>
        </w:rPr>
        <w:t>, un antiguo templo dedicado a la diosa Atenea que todavía se encuentra en la colina ateniense de la Acrópolis.</w:t>
      </w:r>
    </w:p>
    <w:p>
      <w:pPr/>
      <w:r>
        <w:rPr>
          <w:lang w:val="es_ES" w:bidi="es_ES"/>
        </w:rPr>
      </w:r>
      <w:r>
        <w:rPr>
          <w:lang w:val="es_ES" w:bidi="es_ES"/>
        </w:rPr>
        <w:t>Deténganse aquí y conversen con el equipo de traducción sobre qué dioses adora su pueblo y cómo los adora.</w:t>
      </w:r>
    </w:p>
    <w:p>
      <w:pPr/>
      <w:r>
        <w:rPr>
          <w:lang w:val="es_ES" w:bidi="es_ES"/>
        </w:rPr>
      </w:r>
      <w:r>
        <w:rPr>
          <w:lang w:val="es_ES" w:bidi="es_ES"/>
        </w:rPr>
        <w:t>Al ver esto, Pablo fue a la sinagoga, el lugar judío de oración. Allí habló a los judíos y a los no judíos que creían en Dios. Les explicaba de manera lógica, a partir de sus Escrituras, que el Cristo, el Salvador prometido, tenía que sufrir y morir, y resucitar. Él entonces intentaría demostrarles que Jesús era el Cristo. Pablo también iba al mercado todos los días y hablaba con las personas que pasaban por allí y lo escuchaban.</w:t>
      </w:r>
    </w:p>
    <w:p>
      <w:pPr/>
      <w:r>
        <w:rPr>
          <w:lang w:val="es_ES" w:bidi="es_ES"/>
        </w:rPr>
      </w:r>
      <w:r>
        <w:rPr>
          <w:lang w:val="es_ES" w:bidi="es_ES"/>
        </w:rPr>
        <w:t>Ciertos filósofos epicúreos y estoicos, o maestros conocidos como epicúreos y estoicos, también hablaron con Pablo. Los filósofos son personas que piensan en cómo funciona el mundo, qué significa la vida y qué hace que la vida valga la pena. Sugieren maneras en que las personas deben vivir. Por lo general, valoran sus enseñanzas más que la religión. Los epicúreos creían que los placeres, especialmente el placer de la mente, eran el objetivo de la vida. Los estoicos creían que la vida debía ser sin sentimientos de alegría ni dolor. Algunos de ellos se burlaban de Pablo preguntando: "¿Qué querrá decir este charlatán?" Charlatán quiere decir un fanfarrón ignorante. Implicaban que Pablo era una persona que repetía dichos sabios, pero no los entendía. Otros comentaron que Pablo estaba hablando de dioses extranjeros. Decían esto porque Pablo estaba predicando las buenas nuevas sobre Jesús y sobre su resurrección de entre los muertos.</w:t>
      </w:r>
    </w:p>
    <w:p>
      <w:pPr/>
      <w:r>
        <w:rPr>
          <w:lang w:val="es_ES" w:bidi="es_ES"/>
        </w:rPr>
      </w:r>
      <w:r>
        <w:rPr>
          <w:lang w:val="es_ES" w:bidi="es_ES"/>
        </w:rPr>
        <w:t>Todas las personas de Atenas y los extranjeros que vivían allí pasaban su tiempo tontamente sin hacer nada, más que hablar y escuchar las últimas ideas. Esta información no es parte de la historia. Es información adicional que el autor nos da para ayudarnos a entender mejor la historia.</w:t>
      </w:r>
    </w:p>
    <w:p>
      <w:pPr/>
      <w:r>
        <w:rPr>
          <w:lang w:val="es_ES" w:bidi="es_ES"/>
        </w:rPr>
      </w:r>
      <w:r>
        <w:rPr>
          <w:lang w:val="es_ES" w:bidi="es_ES"/>
        </w:rPr>
        <w:t>Entonces los filósofos llevaron a Pablo ante el Areópago, el consejo de la ciudad. Le pidieron a Pablo que les dijera cuál era la nueva enseñanza que él estaba proclamando. Decían que "él estaba trayendo cosas nuevas a sus oídos", lo que significa que les estaba diciendo algunas cosas bastante extrañas. Nunca habían escuchado nada como las buenas nuevas sobre Jesús antes. Aunque ya habían escuchado a Pablo antes, querían que Pablo comenzara desde el principio y explicara toda su enseñanza nuevamente. Esto los ayudaría a entenderlo. Esto también permitiría que el consejo de la ciudad escuchara toda la enseñanza. Entonces el consejo podía decidir si la enseñanza era peligrosa o no.</w:t>
      </w:r>
    </w:p>
    <w:p>
      <w:pPr/>
      <w:r>
        <w:rPr>
          <w:lang w:val="es_ES" w:bidi="es_ES"/>
        </w:rPr>
      </w:r>
      <w:r>
        <w:rPr>
          <w:lang w:val="es_ES" w:bidi="es_ES"/>
        </w:rPr>
        <w:t>Deténganse aquí y conversen con el equipo de traducción sobre cómo las personas discuten las ideas en su cultura. ¿Qué tipo de ideas discuten las personas? ¿Dónde discuten estas ideas? ¿Quién habla de ellas? ¿Cuándo hablan de ellos?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Pablo está esperando en Atenas la llegada de Silas y Timoteo y, mientras camina por la ciudad, se angustia al ver ídolos en todas partes.</w:t>
      </w:r>
    </w:p>
    <w:p>
      <w:pPr/>
      <w:r>
        <w:rPr>
          <w:lang w:val="es_ES" w:bidi="es_ES"/>
        </w:rPr>
      </w:r>
      <w:r>
        <w:rPr>
          <w:b/>
          <w:lang w:val="es_ES" w:bidi="es_ES"/>
        </w:rPr>
        <w:t>Segunda escena:</w:t>
      </w:r>
      <w:r>
        <w:rPr>
          <w:lang w:val="es_ES" w:bidi="es_ES"/>
        </w:rPr>
        <w:t xml:space="preserve"> Pablo razona a partir de las Escrituras con los judíos y los no judíos devotos en la Sinagoga y con personas en el mercado.</w:t>
      </w:r>
    </w:p>
    <w:p>
      <w:pPr/>
      <w:r>
        <w:rPr>
          <w:lang w:val="es_ES" w:bidi="es_ES"/>
        </w:rPr>
      </w:r>
      <w:r>
        <w:rPr>
          <w:b/>
          <w:lang w:val="es_ES" w:bidi="es_ES"/>
        </w:rPr>
        <w:t>Tercera escena:</w:t>
      </w:r>
      <w:r>
        <w:rPr>
          <w:lang w:val="es_ES" w:bidi="es_ES"/>
        </w:rPr>
        <w:t xml:space="preserve"> Pablo habla con los filósofos epicúreos y estoicos y les dice las buenas nuevas sobre Jesús.</w:t>
      </w:r>
    </w:p>
    <w:p>
      <w:pPr/>
      <w:r>
        <w:rPr>
          <w:lang w:val="es_ES" w:bidi="es_ES"/>
        </w:rPr>
      </w:r>
      <w:r>
        <w:rPr>
          <w:b/>
          <w:lang w:val="es_ES" w:bidi="es_ES"/>
        </w:rPr>
        <w:t>Cuarta escena:</w:t>
      </w:r>
      <w:r>
        <w:rPr>
          <w:lang w:val="es_ES" w:bidi="es_ES"/>
        </w:rPr>
        <w:t xml:space="preserve"> Los filósofos llevan a Pablo para presentar su enseñanza sobre Jesús y su resurrección al consejo de la ciudad, el Areópago.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Ídolos en la ciudad</w:t>
      </w:r>
    </w:p>
    <w:p>
      <w:pPr>
        <w:pStyle w:val="ListBullet"/>
        <w:spacing w:line="240" w:lineRule="auto"/>
        <w:ind w:left="720"/>
      </w:pPr>
      <w:r>
        <w:rPr>
          <w:lang w:val="es_ES" w:bidi="es_ES"/>
        </w:rPr>
      </w:r>
      <w:r>
        <w:rPr>
          <w:lang w:val="es_ES" w:bidi="es_ES"/>
        </w:rPr>
        <w:t>Judíos y no judíos creyentes en la sinagoga</w:t>
      </w:r>
    </w:p>
    <w:p>
      <w:pPr>
        <w:pStyle w:val="ListBullet"/>
        <w:spacing w:line="240" w:lineRule="auto"/>
        <w:ind w:left="720"/>
      </w:pPr>
      <w:r>
        <w:rPr>
          <w:lang w:val="es_ES" w:bidi="es_ES"/>
        </w:rPr>
      </w:r>
      <w:r>
        <w:rPr>
          <w:lang w:val="es_ES" w:bidi="es_ES"/>
        </w:rPr>
        <w:t>Personas con las que Pablo habló en el mercado</w:t>
      </w:r>
    </w:p>
    <w:p>
      <w:pPr>
        <w:pStyle w:val="ListBullet"/>
        <w:spacing w:line="240" w:lineRule="auto"/>
        <w:ind w:left="720"/>
      </w:pPr>
      <w:r>
        <w:rPr>
          <w:lang w:val="es_ES" w:bidi="es_ES"/>
        </w:rPr>
      </w:r>
      <w:r>
        <w:rPr>
          <w:lang w:val="es_ES" w:bidi="es_ES"/>
        </w:rPr>
        <w:t>Filósofos epicúreos y estoicos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Cuando Pablo estaba esperando a Silas y Timoteo en Atenas, vio que había muchos ídolos en todas partes. Lo perturbó mucho ver que los atenienses no conocían al verdadero Dios Creador y en su lugar adoraban a falsos dioses. Es importante notar que Pablo estaba realmente triste por esto, pero no se enojó. En cambio, habló a las personas en la ciudad sobre Jesús. Él comenzó a ir a la sinagoga, donde razonaba con los judíos y creyentes no judíos, y les estaba mostrando a partir de sus Escrituras que Jesús era el Cristo. Mientras hablaba, Pablo se habría puesto en medio de la sinagoga sosteniendo el rollo y las personas estarían sentadas en bancos de piedra construidos en las cuatro paredes de la sinagoga.</w:t>
      </w:r>
    </w:p>
    <w:p>
      <w:pPr/>
      <w:r>
        <w:rPr>
          <w:lang w:val="es_ES" w:bidi="es_ES"/>
        </w:rPr>
      </w:r>
      <w:r>
        <w:rPr>
          <w:lang w:val="es_ES" w:bidi="es_ES"/>
        </w:rPr>
        <w:t xml:space="preserve">Deténganse aquí y muestren al equipo de traducción un mapa que muestre dónde estaba </w:t>
      </w:r>
      <w:r>
        <w:rPr>
          <w:lang w:val="es_ES" w:bidi="es_ES"/>
        </w:rPr>
        <w:t>Atenas en relación con Tesalónica y Berea</w:t>
      </w:r>
      <w:r>
        <w:rPr>
          <w:lang w:val="es_ES" w:bidi="es_ES"/>
        </w:rPr>
        <w:t>.</w:t>
      </w:r>
    </w:p>
    <w:p>
      <w:pPr/>
      <w:r>
        <w:rPr>
          <w:lang w:val="es_ES" w:bidi="es_ES"/>
        </w:rPr>
      </w:r>
      <w:r>
        <w:rPr>
          <w:lang w:val="es_ES" w:bidi="es_ES"/>
        </w:rPr>
        <w:t xml:space="preserve">Deténganse aquí y muestren al equipo de traducción una fotografía del </w:t>
      </w:r>
      <w:r>
        <w:rPr>
          <w:lang w:val="es_ES" w:bidi="es_ES"/>
        </w:rPr>
        <w:t>Partenón</w:t>
      </w:r>
      <w:r>
        <w:rPr>
          <w:lang w:val="es_ES" w:bidi="es_ES"/>
        </w:rPr>
        <w:t>, un antiguo templo dedicado a la diosa Atenea que todavía se encuentra en la colina ateniense de la Acrópolis.</w:t>
      </w:r>
    </w:p>
    <w:p>
      <w:pPr/>
      <w:r>
        <w:rPr>
          <w:lang w:val="es_ES" w:bidi="es_ES"/>
        </w:rPr>
      </w:r>
      <w:r>
        <w:rPr>
          <w:lang w:val="es_ES" w:bidi="es_ES"/>
        </w:rPr>
        <w:t>Pablo también fue al mercado, un lugar público donde las personas se reunían para muchas actividades. Él iba allí todos los días para hablar con las personas que pasaban por allí y estuvieran dispuestas a escucharlo. Él les habló de las buenas nuevas sobre Jesús y su resurrección. Ciertos filósofos epicúreos y estoicos, o maestros conocidos como epicúreos y estoicos, también hablaron con Pablo. Sin embargo, algunos de ellos se burlaron de él llamándolo "palabrero" y algunos otros dijeron que estaba predicando a dioses extranjeros. A las personas de Atenas les gustaba escuchar hablar de dioses extranjeros e incluso comenzaron a adorar a algunos de ellos. Pero rechazaron a los dioses extranjeros que podían arruinar lo que ellos consideraban una buena moral. Criticaban y se oponían a cualquiera que proclamara a estos dioses.</w:t>
      </w:r>
    </w:p>
    <w:p>
      <w:pPr/>
      <w:r>
        <w:rPr>
          <w:lang w:val="es_ES" w:bidi="es_ES"/>
        </w:rPr>
      </w:r>
      <w:r>
        <w:rPr>
          <w:lang w:val="es_ES" w:bidi="es_ES"/>
        </w:rPr>
        <w:t>Todos los atenienses y extranjeros que vivían allí pasaban todo su tiempo libre sin hacer nada más que hablar y escuchar nuevas ideas. Esta información no es parte de la historia. Es información adicional que el autor nos da para ayudarnos a entender mejor la historia.</w:t>
      </w:r>
    </w:p>
    <w:p>
      <w:pPr/>
      <w:r>
        <w:rPr>
          <w:lang w:val="es_ES" w:bidi="es_ES"/>
        </w:rPr>
      </w:r>
      <w:r>
        <w:rPr>
          <w:lang w:val="es_ES" w:bidi="es_ES"/>
        </w:rPr>
        <w:t>Deténganse aquí y conversen. En su cultura, ¿cómo dan información de fondo adicional en sus historias?</w:t>
      </w:r>
    </w:p>
    <w:p>
      <w:pPr/>
      <w:r>
        <w:rPr>
          <w:lang w:val="es_ES" w:bidi="es_ES"/>
        </w:rPr>
      </w:r>
      <w:r>
        <w:rPr>
          <w:lang w:val="es_ES" w:bidi="es_ES"/>
        </w:rPr>
        <w:t>Los filósofos llevaron a Pablo ante el consejo de la ciudad llamado Areópago. El nombre del consejo proviene de la colina en la que originalmente se reunía el consejo. Sin embargo, en el momento en que Pablo estaba en Atenas, el consejo se reunió en uno de los edificios en el mercado. Pablo probablemente estaba con los filósofos en la plaza, luego caminó al lugar donde las personas hablaban al consejo y se puso ante todo el consejo del Areópago, los líderes de la ciudad. Después de escucharlo, el consejo podía decidir si la enseñanza era peligrosa o no. Además, los filósofos tendrían otra oportunidad de escuchar la enseñanza de Pablo, que consideraban como extraña. Es muy probable que hubiera un buen número de ciudadanos comunes de Atenas, incluidas mujeres presentes ante el consejo de la ciudad, que también querían escuchar hablar a Pablo.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Ídolos en la ciudad</w:t>
      </w:r>
    </w:p>
    <w:p>
      <w:pPr>
        <w:pStyle w:val="ListBullet"/>
        <w:spacing w:line="240" w:lineRule="auto"/>
        <w:ind w:left="720"/>
      </w:pPr>
      <w:r>
        <w:rPr>
          <w:lang w:val="es_ES" w:bidi="es_ES"/>
        </w:rPr>
      </w:r>
      <w:r>
        <w:rPr>
          <w:lang w:val="es_ES" w:bidi="es_ES"/>
        </w:rPr>
        <w:t>Judíos y no judíos creyentes en la sinagoga</w:t>
      </w:r>
    </w:p>
    <w:p>
      <w:pPr>
        <w:pStyle w:val="ListBullet"/>
        <w:spacing w:line="240" w:lineRule="auto"/>
        <w:ind w:left="720"/>
      </w:pPr>
      <w:r>
        <w:rPr>
          <w:lang w:val="es_ES" w:bidi="es_ES"/>
        </w:rPr>
      </w:r>
      <w:r>
        <w:rPr>
          <w:lang w:val="es_ES" w:bidi="es_ES"/>
        </w:rPr>
        <w:t>Personas con las que Pablo habló en el mercado</w:t>
      </w:r>
    </w:p>
    <w:p>
      <w:pPr>
        <w:pStyle w:val="ListBullet"/>
        <w:spacing w:line="240" w:lineRule="auto"/>
        <w:ind w:left="720"/>
      </w:pPr>
      <w:r>
        <w:rPr>
          <w:lang w:val="es_ES" w:bidi="es_ES"/>
        </w:rPr>
      </w:r>
      <w:r>
        <w:rPr>
          <w:lang w:val="es_ES" w:bidi="es_ES"/>
        </w:rPr>
        <w:t>Filósofos epicúreos y estoicos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Mientras Pablo estaba esperando a Silas y a Timoteo en Atenas, se afligió mucho porque cuando miró a su alrededor por la ciudad, vio que había ídolos en todas partes.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Pablo: "¿Cómo te sientes?" Es posible que escuchen cosas como: "Mi corazón se siente abrumado de dolor", "Los atenienses no conocen al verdadero Dios y adoran ídolos sin valor", y "Debo enseñarles sobre Jesús".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Por lo tanto, Pablo fue a la sinagoga y comenzó a razonar a partir de las Escrituras tanto con judíos como con no judíos creyentes. Él también iba a diario al mercado y estaba hablando de Jesús con cualquiera que estuviera allí. Él también estaba conversando con ciertos filósofos epicúreos y estoicos. Algunos de ellos se burlaron de él diciendo: "¿Qué desea decir este palabrero?" Otros pensaban que él era un predicador de dioses extranjeros, porque les proclamaba a Jesús y su resurrección.</w:t>
      </w:r>
    </w:p>
    <w:p>
      <w:pPr/>
      <w:r>
        <w:rPr>
          <w:lang w:val="es_ES" w:bidi="es_ES"/>
        </w:rPr>
      </w:r>
      <w:r>
        <w:rPr>
          <w:lang w:val="es_ES" w:bidi="es_ES"/>
        </w:rPr>
        <w:t>Por lo tanto, los filósofos llevaron a Pablo ante el consejo de la ciudad, el Areópago. Le pidieron que les dijera cuál era su enseñanza, y agregaron: "Pues traes a nuestros oídos ciertas cosas extrañas. Queremos, pues, saber qué significan estas cosas".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filósofos: "¿Cómo se sienten?" Es posible que escuchen cosas como: "Realmente confundidos por la enseñanza de Pablo", "Preocupados, ya que nunca escuchamos que personas fueran devueltas a la vida", y "Queremos saber qué hará el consejo de la ciudad con esta extraña enseñanza".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Todos los atenienses y extranjeros que vivían allí pasaban todo su tiempo libre hablando y escuchando nuevas ideas.</w:t>
      </w:r>
      <w:r>
        <w:rPr>
          <w:lang w:val="es_ES" w:bidi="es_ES"/>
        </w:rPr>
      </w:r>
    </w:p>
    <w:p>
      <w:pPr>
        <w:pStyle w:val="Heading3"/>
      </w:pPr>
      <w:r>
        <w:rPr>
          <w:lang w:val="es_ES" w:bidi="es_ES"/>
        </w:rPr>
        <w:t>Cerremos las brechas</w:t>
      </w:r>
    </w:p>
    <w:p>
      <w:pPr/>
      <w:r>
        <w:rPr>
          <w:lang w:val="es_ES" w:bidi="es_ES"/>
        </w:rPr>
      </w:r>
      <w:r>
        <w:rPr>
          <w:lang w:val="es_ES" w:bidi="es_ES"/>
        </w:rPr>
        <w:t>Escucha el texto una vez en la versión que le sea más fácil de entender.</w:t>
      </w:r>
    </w:p>
    <w:p>
      <w:pPr/>
      <w:r>
        <w:rPr>
          <w:lang w:val="es_ES" w:bidi="es_ES"/>
        </w:rPr>
      </w:r>
      <w:r>
        <w:rPr>
          <w:lang w:val="es_ES" w:bidi="es_ES"/>
        </w:rPr>
        <w:t xml:space="preserve">Pablo estaba esperando a Silas y a Timoteo en Atenas. </w:t>
      </w:r>
      <w:r>
        <w:rPr>
          <w:b/>
          <w:lang w:val="es_ES" w:bidi="es_ES"/>
        </w:rPr>
        <w:t>Atenas</w:t>
      </w:r>
      <w:r>
        <w:rPr>
          <w:lang w:val="es_ES" w:bidi="es_ES"/>
        </w:rPr>
        <w:t xml:space="preserve"> es una ciudad en el mar Egeo, en la región de Ática, a unos 400 kilómetros al sureste de Berea. Este es el único lugar donde se menciona Atenas en la Biblia.</w:t>
      </w:r>
    </w:p>
    <w:p>
      <w:pPr/>
      <w:r>
        <w:rPr>
          <w:lang w:val="es_ES" w:bidi="es_ES"/>
        </w:rPr>
      </w:r>
      <w:r>
        <w:rPr>
          <w:lang w:val="es_ES" w:bidi="es_ES"/>
        </w:rPr>
        <w:t xml:space="preserve">Deténganse aquí y muestren al equipo de traducción un mapa que muestre dónde estaba </w:t>
      </w:r>
      <w:r>
        <w:rPr>
          <w:lang w:val="es_ES" w:bidi="es_ES"/>
        </w:rPr>
        <w:t>Atenas en relación con Tesalónica y Berea</w:t>
      </w:r>
      <w:r>
        <w:rPr>
          <w:lang w:val="es_ES" w:bidi="es_ES"/>
        </w:rPr>
        <w:t>.</w:t>
      </w:r>
    </w:p>
    <w:p>
      <w:pPr/>
      <w:r>
        <w:rPr>
          <w:lang w:val="es_ES" w:bidi="es_ES"/>
        </w:rPr>
      </w:r>
      <w:r>
        <w:rPr>
          <w:lang w:val="es_ES" w:bidi="es_ES"/>
        </w:rPr>
        <w:t xml:space="preserve">Pablo se angustió mucho cuando vio los muchos ídolos en Atenas. Un </w:t>
      </w:r>
      <w:r>
        <w:rPr>
          <w:b/>
          <w:lang w:val="es_ES" w:bidi="es_ES"/>
        </w:rPr>
        <w:t>ídolo</w:t>
      </w:r>
      <w:r>
        <w:rPr>
          <w:lang w:val="es_ES" w:bidi="es_ES"/>
        </w:rPr>
        <w:t xml:space="preserve"> es una imagen hecha por manos humanas, como una estatua u otra representación física de un dios, que es adorado como un dios en lugar de como el único verdadero Dios Creador. Las personas se inclinan frente al ídolo para adorar a ese dios. Recuerden usar la misma palabra que han usado anteriormente para ídolo. Se puede encontrar una definición completa de </w:t>
      </w:r>
      <w:r>
        <w:rPr>
          <w:lang w:val="es_ES" w:bidi="es_ES"/>
        </w:rPr>
        <w:t>ídolo</w:t>
      </w:r>
      <w:r>
        <w:rPr>
          <w:lang w:val="es_ES" w:bidi="es_ES"/>
        </w:rPr>
        <w:t xml:space="preserve"> en el Glosario Principal.</w:t>
      </w:r>
    </w:p>
    <w:p>
      <w:pPr/>
      <w:r>
        <w:rPr>
          <w:lang w:val="es_ES" w:bidi="es_ES"/>
        </w:rPr>
      </w:r>
      <w:r>
        <w:rPr>
          <w:lang w:val="es_ES" w:bidi="es_ES"/>
        </w:rPr>
        <w:t xml:space="preserve">Deténganse aquí y muestren al equipo de traducción una fotografía del </w:t>
      </w:r>
      <w:r>
        <w:rPr>
          <w:lang w:val="es_ES" w:bidi="es_ES"/>
        </w:rPr>
        <w:t>Partenón</w:t>
      </w:r>
      <w:r>
        <w:rPr>
          <w:lang w:val="es_ES" w:bidi="es_ES"/>
        </w:rPr>
        <w:t>, un antiguo templo dedicado a la diosa Atenea que todavía se encuentra en la colina ateniense de la Acrópolis.</w:t>
      </w:r>
    </w:p>
    <w:p>
      <w:pPr/>
      <w:r>
        <w:rPr>
          <w:lang w:val="es_ES" w:bidi="es_ES"/>
        </w:rPr>
      </w:r>
      <w:r>
        <w:rPr>
          <w:lang w:val="es_ES" w:bidi="es_ES"/>
        </w:rPr>
        <w:t xml:space="preserve">Por lo tanto, Pablo fue a la </w:t>
      </w:r>
      <w:r>
        <w:rPr>
          <w:b/>
          <w:lang w:val="es_ES" w:bidi="es_ES"/>
        </w:rPr>
        <w:t>sinagoga</w:t>
      </w:r>
      <w:r>
        <w:rPr>
          <w:lang w:val="es_ES" w:bidi="es_ES"/>
        </w:rPr>
        <w:t xml:space="preserve"> y comenzó a razonar a partir de las Escrituras con los </w:t>
      </w:r>
      <w:r>
        <w:rPr>
          <w:b/>
          <w:lang w:val="es_ES" w:bidi="es_ES"/>
        </w:rPr>
        <w:t>judíos</w:t>
      </w:r>
      <w:r>
        <w:rPr>
          <w:lang w:val="es_ES" w:bidi="es_ES"/>
        </w:rPr>
        <w:t xml:space="preserve"> y con los no judíos creyentes. Recuerden usar las mismas palabras que han usado anteriormente para sinagoga y judíos. Se puede encontrar una definición completa de </w:t>
      </w:r>
      <w:r>
        <w:rPr>
          <w:lang w:val="es_ES" w:bidi="es_ES"/>
        </w:rPr>
        <w:t>sinagoga</w:t>
      </w:r>
      <w:r>
        <w:rPr>
          <w:lang w:val="es_ES" w:bidi="es_ES"/>
        </w:rPr>
        <w:t xml:space="preserve"> y </w:t>
      </w:r>
      <w:r>
        <w:rPr>
          <w:lang w:val="es_ES" w:bidi="es_ES"/>
        </w:rPr>
        <w:t>judíos</w:t>
      </w:r>
      <w:r>
        <w:rPr>
          <w:lang w:val="es_ES" w:bidi="es_ES"/>
        </w:rPr>
        <w:t xml:space="preserve"> en el Glosario Principal.</w:t>
      </w:r>
    </w:p>
    <w:p>
      <w:pPr/>
      <w:r>
        <w:rPr>
          <w:lang w:val="es_ES" w:bidi="es_ES"/>
        </w:rPr>
      </w:r>
      <w:r>
        <w:rPr>
          <w:lang w:val="es_ES" w:bidi="es_ES"/>
        </w:rPr>
        <w:t xml:space="preserve">Pablo también hablaba a diario a las personas en el mercado. Algunos de los filósofos epicúreos y estoicos también conversaron con él. Los </w:t>
      </w:r>
      <w:r>
        <w:rPr>
          <w:b/>
          <w:lang w:val="es_ES" w:bidi="es_ES"/>
        </w:rPr>
        <w:t>filósofos</w:t>
      </w:r>
      <w:r>
        <w:rPr>
          <w:lang w:val="es_ES" w:bidi="es_ES"/>
        </w:rPr>
        <w:t xml:space="preserve"> son personas que piensan en cómo funciona el mundo, qué significa la vida y qué hace que la vida valga la pena. Sugieren maneras en que las personas deben vivir. Por lo general, valoran sus enseñanzas más que la religión. Los </w:t>
      </w:r>
      <w:r>
        <w:rPr>
          <w:b/>
          <w:lang w:val="es_ES" w:bidi="es_ES"/>
        </w:rPr>
        <w:t>epicúreos</w:t>
      </w:r>
      <w:r>
        <w:rPr>
          <w:lang w:val="es_ES" w:bidi="es_ES"/>
        </w:rPr>
        <w:t xml:space="preserve"> creían que los placeres, especialmente el placer de la mente, eran el objetivo de la vida. Los </w:t>
      </w:r>
      <w:r>
        <w:rPr>
          <w:b/>
          <w:lang w:val="es_ES" w:bidi="es_ES"/>
        </w:rPr>
        <w:t>estoicos</w:t>
      </w:r>
      <w:r>
        <w:rPr>
          <w:lang w:val="es_ES" w:bidi="es_ES"/>
        </w:rPr>
        <w:t xml:space="preserve"> creían que la vida debía ser sin sentimientos de alegría ni dolor.</w:t>
      </w:r>
    </w:p>
    <w:p>
      <w:pPr/>
      <w:r>
        <w:rPr>
          <w:lang w:val="es_ES" w:bidi="es_ES"/>
        </w:rPr>
      </w:r>
      <w:r>
        <w:rPr>
          <w:lang w:val="es_ES" w:bidi="es_ES"/>
        </w:rPr>
        <w:t xml:space="preserve">Los filósofos llevaron a Pablo al </w:t>
      </w:r>
      <w:r>
        <w:rPr>
          <w:b/>
          <w:lang w:val="es_ES" w:bidi="es_ES"/>
        </w:rPr>
        <w:t>Areópago</w:t>
      </w:r>
      <w:r>
        <w:rPr>
          <w:lang w:val="es_ES" w:bidi="es_ES"/>
        </w:rPr>
        <w:t>, que era el consejo de la ciudad. Tomó su nombre de una colina en Atenas llamada Areópago, donde se reunió originalmente el consejo de la ciudad. Sin embargo, cuando Pablo estaba en Atenas, el Areópago, o el consejo de la ciudad, se reunió en uno de los edificios en el mercado. El consejo era responsable de la administración, la educación y la religión en la ciudad. Después de escuchar a Pablo, el consejo podía decidir si la enseñanza sobre Jesús era peligrosa o no.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17:22–34</w:t>
      </w:r>
      <w:r>
        <w:rPr>
          <w:lang w:val="es_ES" w:bidi="es_ES"/>
        </w:rPr>
      </w:r>
    </w:p>
    <w:p>
      <w:pPr>
        <w:pStyle w:val="Heading3"/>
      </w:pPr>
      <w:r>
        <w:rPr>
          <w:lang w:val="es_ES" w:bidi="es_ES"/>
        </w:rPr>
        <w:t>Escuchar con el corazón</w:t>
      </w:r>
    </w:p>
    <w:p>
      <w:pPr/>
      <w:r>
        <w:rPr>
          <w:lang w:val="es_ES" w:bidi="es_ES"/>
        </w:rPr>
      </w:r>
      <w:r>
        <w:rPr>
          <w:lang w:val="es_ES" w:bidi="es_ES"/>
        </w:rPr>
        <w:t>Escuchen Hechos 17:22–34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Esta historia registra eventos históricos que tuvieron lugar durante el segundo viaje misionero de Pablo alrededor del año 51 después del nacimiento de Jesús. En la última historia, Pablo estaba en Atenas, donde estaba esperando que Silas y Timoteo se unieran a él desde Berea. Le molestó mucho al observar que había muchos ídolos en todas partes de la ciudad y que los atenienses no conocían al verdadero Dios Creador. Pablo razonaba con los judíos y creyentes no judíos en la sinagoga, diciéndoles las buenas nuevas sobre Jesús, así como con cualquiera que quisiera escucharlo en la plaza. Pablo también habló de Jesús y su resurrección ante algunos filósofos estoicos y epicúreos que pensaban que su enseñanza era extraña y lo llevaron a presentarla ante el consejo de la ciudad, el Areópago.</w:t>
      </w:r>
    </w:p>
    <w:p>
      <w:pPr/>
      <w:r>
        <w:rPr>
          <w:lang w:val="es_ES" w:bidi="es_ES"/>
        </w:rPr>
      </w:r>
      <w:r>
        <w:rPr>
          <w:lang w:val="es_ES" w:bidi="es_ES"/>
        </w:rPr>
        <w:t>Esta historia comienza cuando Pablo se puso ante todo el consejo del Areópago, los líderes de la ciudad, e hizo este discurso.</w:t>
      </w:r>
    </w:p>
    <w:p>
      <w:pPr/>
      <w:r>
        <w:rPr>
          <w:lang w:val="es_ES" w:bidi="es_ES"/>
        </w:rPr>
      </w:r>
      <w:r>
        <w:rPr>
          <w:lang w:val="es_ES" w:bidi="es_ES"/>
        </w:rPr>
        <w:t>Se dirigió al consejo diciendo "Hombres de Atenas". Esta era la manera respetuosa habitual de comenzar un discurso en Atenas, sin embargo, las mujeres del público también podían haber estado escuchando. Observó que los atenienses eran muy religiosos en todos los sentidos. Esto significa que honraban a sus dioses usando todos los métodos que conocían, incluyendo orarles, adorarlos y ofrecerles sacrificios. Mientras Pablo estaba visitando varias partes de la ciudad, observó sus objetos de adoración. E incluso notó un altar dedicado a un dios desconocido. Este era un dios en particular, pero los atenienses no sabían su nombre ni nada sobre él. Por lo tanto, Pablo anunció que estaba allí para proclamarles quién era ese dios.</w:t>
      </w:r>
    </w:p>
    <w:p>
      <w:pPr/>
      <w:r>
        <w:rPr>
          <w:lang w:val="es_ES" w:bidi="es_ES"/>
        </w:rPr>
      </w:r>
      <w:r>
        <w:rPr>
          <w:lang w:val="es_ES" w:bidi="es_ES"/>
        </w:rPr>
        <w:t xml:space="preserve">Deténganse aquí y busquen para el equipo de traducción una fotografía de un </w:t>
      </w:r>
      <w:r>
        <w:rPr>
          <w:lang w:val="es_ES" w:bidi="es_ES"/>
        </w:rPr>
        <w:t>altar a un dios desconocido</w:t>
      </w:r>
      <w:r>
        <w:rPr>
          <w:lang w:val="es_ES" w:bidi="es_ES"/>
        </w:rPr>
        <w:t>.</w:t>
      </w:r>
    </w:p>
    <w:p>
      <w:pPr/>
      <w:r>
        <w:rPr>
          <w:lang w:val="es_ES" w:bidi="es_ES"/>
        </w:rPr>
      </w:r>
      <w:r>
        <w:rPr>
          <w:lang w:val="es_ES" w:bidi="es_ES"/>
        </w:rPr>
        <w:t xml:space="preserve">Deténganse aquí y muestren al equipo de traducción una fotografía de un </w:t>
      </w:r>
      <w:r>
        <w:rPr>
          <w:lang w:val="es_ES" w:bidi="es_ES"/>
        </w:rPr>
        <w:t>templo de Atenas con un dios en él</w:t>
      </w:r>
      <w:r>
        <w:rPr>
          <w:lang w:val="es_ES" w:bidi="es_ES"/>
        </w:rPr>
        <w:t>.</w:t>
      </w:r>
    </w:p>
    <w:p>
      <w:pPr/>
      <w:r>
        <w:rPr>
          <w:lang w:val="es_ES" w:bidi="es_ES"/>
        </w:rPr>
      </w:r>
      <w:r>
        <w:rPr>
          <w:lang w:val="es_ES" w:bidi="es_ES"/>
        </w:rPr>
        <w:t>Pablo reconoce que su audiencia no es judía. En las sinagogas, usa las Escrituras judías para enseñarles acerca de Jesús. Sin embargo, en el consejo del Areópago, usa ideas que los atenienses entenderían.</w:t>
      </w:r>
    </w:p>
    <w:p>
      <w:pPr/>
      <w:r>
        <w:rPr>
          <w:lang w:val="es_ES" w:bidi="es_ES"/>
        </w:rPr>
      </w:r>
      <w:r>
        <w:rPr>
          <w:lang w:val="es_ES" w:bidi="es_ES"/>
        </w:rPr>
        <w:t>Pablo primero presenta al consejo al Dios creador, el Maestro, o Señor, del cielo y de la tierra. Este Dios no vive en templos que las personas construyen porque no necesita que las personas lo cuiden. El propio Dios creador es el que da vida, aliento y todo lo que las personas necesitan para sobrevivir. Dios creó primero a un hombre y de ese hombre vinieron todos los grupos de personas. Dios hizo que fueran a diferentes lugares de toda la tierra para vivir allí. Antes de que Dios creara a las personas, decidió cuándo y dónde vivirían. Entonces Dios explica que él no está tan lejos como pensamos, porque él es el que nos creó. Él es el que hace posible que vivamos, nos movamos y seamos personas. Cuando Dios creó a las personas, las creó para que quisieran buscarlo y encontrarlo.</w:t>
      </w:r>
    </w:p>
    <w:p>
      <w:pPr/>
      <w:r>
        <w:rPr>
          <w:lang w:val="es_ES" w:bidi="es_ES"/>
        </w:rPr>
      </w:r>
      <w:r>
        <w:rPr>
          <w:lang w:val="es_ES" w:bidi="es_ES"/>
        </w:rPr>
        <w:t>Ahora Pablo conecta su discurso con cosas que las personas conocen muy bien. Él usa algo de su propia cultura para explicarles a Dios. Él había visto algo escrito en una de sus estatuas. Los atenienses tenían poetas, o personas que hablaban o escribían dichos que eran significativos, sabios y bien expresados. Algunos poetas atenienses dijeron: "todos nosotros somos hijos de Dios". ¡Eso significa que Dios no puede ser solo una imagen hecha de oro, plata o piedra!</w:t>
      </w:r>
    </w:p>
    <w:p>
      <w:pPr/>
      <w:r>
        <w:rPr>
          <w:lang w:val="es_ES" w:bidi="es_ES"/>
        </w:rPr>
      </w:r>
      <w:r>
        <w:rPr>
          <w:lang w:val="es_ES" w:bidi="es_ES"/>
        </w:rPr>
        <w:t>Deténganse aquí y conversen con el equipo de traducción sobre si tienen poetas en su cultura y cómo los llaman. Si existen poetas en su cultura, ¿pueden recordar alguna frase que hayan escrito o dicho?</w:t>
      </w:r>
    </w:p>
    <w:p>
      <w:pPr/>
      <w:r>
        <w:rPr>
          <w:lang w:val="es_ES" w:bidi="es_ES"/>
        </w:rPr>
      </w:r>
      <w:r>
        <w:rPr>
          <w:lang w:val="es_ES" w:bidi="es_ES"/>
        </w:rPr>
        <w:t>Cuando las personas no saben sobre Dios, Dios tolera más su pecado. Pero ahora que las personas saben quién es el Dios creador, Dios les ordena que se arrepientan, o se alejen, de sus pecados y comiencen a obedecer a Dios.</w:t>
      </w:r>
    </w:p>
    <w:p>
      <w:pPr/>
      <w:r>
        <w:rPr>
          <w:lang w:val="es_ES" w:bidi="es_ES"/>
        </w:rPr>
      </w:r>
      <w:r>
        <w:rPr>
          <w:lang w:val="es_ES" w:bidi="es_ES"/>
        </w:rPr>
        <w:t>Deténganse aquí y conversen con el equipo de traducción sobre cómo entienden el arrepentimiento. Cuenten una historia sobre una ocasión en la que se arrepintieron de un pecado.</w:t>
      </w:r>
    </w:p>
    <w:p>
      <w:pPr/>
      <w:r>
        <w:rPr>
          <w:lang w:val="es_ES" w:bidi="es_ES"/>
        </w:rPr>
      </w:r>
      <w:r>
        <w:rPr>
          <w:lang w:val="es_ES" w:bidi="es_ES"/>
        </w:rPr>
        <w:t>Dios ha determinado un día en particular en que juzgará con justicia a todos en el mundo. Él ha nombrado a un hombre para que lleve a cabo el juicio y ha demostrado públicamente que este es su juez trayéndolo de vuelta a la vida.</w:t>
      </w:r>
    </w:p>
    <w:p>
      <w:pPr/>
      <w:r>
        <w:rPr>
          <w:lang w:val="es_ES" w:bidi="es_ES"/>
        </w:rPr>
      </w:r>
      <w:r>
        <w:rPr>
          <w:lang w:val="es_ES" w:bidi="es_ES"/>
        </w:rPr>
        <w:t>Las personas de Atenas no creían que las personas pudieran volver a la vida, por lo que esta declaración les parecía una locura. Algunos de ellos se burlaron de Pablo y otros querían escuchar más.</w:t>
      </w:r>
    </w:p>
    <w:p>
      <w:pPr/>
      <w:r>
        <w:rPr>
          <w:lang w:val="es_ES" w:bidi="es_ES"/>
        </w:rPr>
      </w:r>
      <w:r>
        <w:rPr>
          <w:lang w:val="es_ES" w:bidi="es_ES"/>
        </w:rPr>
        <w:t>En este momento, Pablo dejó el consejo de la ciudad y ese lugar.</w:t>
      </w:r>
    </w:p>
    <w:p>
      <w:pPr/>
      <w:r>
        <w:rPr>
          <w:lang w:val="es_ES" w:bidi="es_ES"/>
        </w:rPr>
      </w:r>
      <w:r>
        <w:rPr>
          <w:lang w:val="es_ES" w:bidi="es_ES"/>
        </w:rPr>
        <w:t>Algunas personas que escucharon a Pablo se dedicaron a él y a lo que él enseñaba, y creyeron en Jesús. Uno de ellos era Dionisio, uno de los hombres que participaron en el consejo de la ciudad, el Areópago. También había una mujer llamada Damaris y algunas otras personas que creían en Jesús.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Pablo hace un discurso al consejo de la ciudad proclamándoles al verdadero Dios, el Creador del universo.</w:t>
      </w:r>
    </w:p>
    <w:p>
      <w:pPr/>
      <w:r>
        <w:rPr>
          <w:lang w:val="es_ES" w:bidi="es_ES"/>
        </w:rPr>
      </w:r>
      <w:r>
        <w:rPr>
          <w:b/>
          <w:lang w:val="es_ES" w:bidi="es_ES"/>
        </w:rPr>
        <w:t>Segunda escena:</w:t>
      </w:r>
      <w:r>
        <w:rPr>
          <w:lang w:val="es_ES" w:bidi="es_ES"/>
        </w:rPr>
        <w:t xml:space="preserve"> Al escuchar sobre la resurrección de los muertos, algunos hombres se burlan de Pablo y otros dicen que quieren escucharlo nuevamente.</w:t>
      </w:r>
    </w:p>
    <w:p>
      <w:pPr/>
      <w:r>
        <w:rPr>
          <w:lang w:val="es_ES" w:bidi="es_ES"/>
        </w:rPr>
      </w:r>
      <w:r>
        <w:rPr>
          <w:b/>
          <w:lang w:val="es_ES" w:bidi="es_ES"/>
        </w:rPr>
        <w:t>Tercera escena:</w:t>
      </w:r>
      <w:r>
        <w:rPr>
          <w:lang w:val="es_ES" w:bidi="es_ES"/>
        </w:rPr>
        <w:t xml:space="preserve"> Pablo deja el consejo de la ciudad.</w:t>
      </w:r>
    </w:p>
    <w:p>
      <w:pPr/>
      <w:r>
        <w:rPr>
          <w:lang w:val="es_ES" w:bidi="es_ES"/>
        </w:rPr>
      </w:r>
      <w:r>
        <w:rPr>
          <w:b/>
          <w:lang w:val="es_ES" w:bidi="es_ES"/>
        </w:rPr>
        <w:t>Cuarta escena:</w:t>
      </w:r>
      <w:r>
        <w:rPr>
          <w:lang w:val="es_ES" w:bidi="es_ES"/>
        </w:rPr>
        <w:t xml:space="preserve"> Algunos hombres y mujeres se unen a Pablo y creen en Jesús.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Miembros del consejo de la ciudad, el Areópago</w:t>
      </w:r>
    </w:p>
    <w:p>
      <w:pPr>
        <w:pStyle w:val="ListBullet"/>
        <w:spacing w:line="240" w:lineRule="auto"/>
        <w:ind w:left="720"/>
      </w:pPr>
      <w:r>
        <w:rPr>
          <w:lang w:val="es_ES" w:bidi="es_ES"/>
        </w:rPr>
      </w:r>
      <w:r>
        <w:rPr>
          <w:lang w:val="es_ES" w:bidi="es_ES"/>
        </w:rPr>
        <w:t>Atenienses y extranjeros que vivían en Atenas</w:t>
      </w:r>
    </w:p>
    <w:p>
      <w:pPr>
        <w:pStyle w:val="ListBullet"/>
        <w:spacing w:line="240" w:lineRule="auto"/>
        <w:ind w:left="720"/>
      </w:pPr>
      <w:r>
        <w:rPr>
          <w:lang w:val="es_ES" w:bidi="es_ES"/>
        </w:rPr>
      </w:r>
      <w:r>
        <w:rPr>
          <w:lang w:val="es_ES" w:bidi="es_ES"/>
        </w:rPr>
        <w:t>Hombres y mujeres que se unieron a Pablo y creyeron en Jesús, incluidos Dionisio, el Areopagita y Damaris.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Esta historia comienza con Pablo de pie frente a un gran grupo de personas, el consejo de atenienses. Él está en su lugar de reunión especial, y lo han invitado a que les explique lo que ha estado enseñando.</w:t>
      </w:r>
    </w:p>
    <w:p>
      <w:pPr/>
      <w:r>
        <w:rPr>
          <w:lang w:val="es_ES" w:bidi="es_ES"/>
        </w:rPr>
      </w:r>
      <w:r>
        <w:rPr>
          <w:lang w:val="es_ES" w:bidi="es_ES"/>
        </w:rPr>
        <w:t>Pablo se dirigió al consejo como "Hombres de Atenas", de una manera respetuosa. Es importante recordar que Pablo usó las propias prácticas religiosas de los atenienses como punto de partida cuando les habló.</w:t>
      </w:r>
    </w:p>
    <w:p>
      <w:pPr/>
      <w:r>
        <w:rPr>
          <w:lang w:val="es_ES" w:bidi="es_ES"/>
        </w:rPr>
      </w:r>
      <w:r>
        <w:rPr>
          <w:lang w:val="es_ES" w:bidi="es_ES"/>
        </w:rPr>
        <w:t>Es importante recordar que Dios no vive en los templos que las personas hacen porque él es el Maestro, o Señor, sobre la tierra. Dios no necesita nada, porque él es quien da vida a todas las cosas.</w:t>
      </w:r>
    </w:p>
    <w:p>
      <w:pPr/>
      <w:r>
        <w:rPr>
          <w:lang w:val="es_ES" w:bidi="es_ES"/>
        </w:rPr>
      </w:r>
      <w:r>
        <w:rPr>
          <w:lang w:val="es_ES" w:bidi="es_ES"/>
        </w:rPr>
        <w:t>Es importante recordar que Dios hizo todos los grupos de personas en el mundo, y decidió cuándo vivirían y dónde vivirían.</w:t>
      </w:r>
    </w:p>
    <w:p>
      <w:pPr/>
      <w:r>
        <w:rPr>
          <w:lang w:val="es_ES" w:bidi="es_ES"/>
        </w:rPr>
      </w:r>
      <w:r>
        <w:rPr>
          <w:lang w:val="es_ES" w:bidi="es_ES"/>
        </w:rPr>
        <w:t>También es importante recordar que Dios hizo grupos de personas de cierta manera. Él los hizo con el propósito de buscar a Dios y encontrarlo. ¡Pablo asegura a sus oyentes que Dios no está lejos de nadie!</w:t>
      </w:r>
    </w:p>
    <w:p>
      <w:pPr/>
      <w:r>
        <w:rPr>
          <w:lang w:val="es_ES" w:bidi="es_ES"/>
        </w:rPr>
      </w:r>
      <w:r>
        <w:rPr>
          <w:lang w:val="es_ES" w:bidi="es_ES"/>
        </w:rPr>
        <w:t>Es importante recordar que Pablo cita a poetas atenienses. Los poetas dicen: "Somos su descendencia", o "Somos sus hijos". ¡Esto significa que Dios no puede ser una imagen hecha de oro, plata o piedra!</w:t>
      </w:r>
    </w:p>
    <w:p>
      <w:pPr/>
      <w:r>
        <w:rPr>
          <w:lang w:val="es_ES" w:bidi="es_ES"/>
        </w:rPr>
      </w:r>
      <w:r>
        <w:rPr>
          <w:lang w:val="es_ES" w:bidi="es_ES"/>
        </w:rPr>
        <w:t>Dios toleró las cosas malas que las personas estaban haciendo porque no lo conocían, pero ahora ordena a todas las personas en todo el mundo que dejen de pecar y lo obedezcan. Dios juzgará a las personas en la tierra un día de manera justa. ¡Dios ha nombrado a un hombre para juzgar, y Dios demostró que este hombre tiene autoridad para juzgar resucitándolo de entre los muertos!</w:t>
      </w:r>
    </w:p>
    <w:p>
      <w:pPr/>
      <w:r>
        <w:rPr>
          <w:lang w:val="es_ES" w:bidi="es_ES"/>
        </w:rPr>
      </w:r>
      <w:r>
        <w:rPr>
          <w:lang w:val="es_ES" w:bidi="es_ES"/>
        </w:rPr>
        <w:t xml:space="preserve">Deténganse aquí y busquen para el equipo de traducción una fotografía de un </w:t>
      </w:r>
      <w:r>
        <w:rPr>
          <w:lang w:val="es_ES" w:bidi="es_ES"/>
        </w:rPr>
        <w:t>altar a un dios desconocido</w:t>
      </w:r>
      <w:r>
        <w:rPr>
          <w:lang w:val="es_ES" w:bidi="es_ES"/>
        </w:rPr>
        <w:t>.</w:t>
      </w:r>
    </w:p>
    <w:p>
      <w:pPr/>
      <w:r>
        <w:rPr>
          <w:lang w:val="es_ES" w:bidi="es_ES"/>
        </w:rPr>
      </w:r>
      <w:r>
        <w:rPr>
          <w:lang w:val="es_ES" w:bidi="es_ES"/>
        </w:rPr>
        <w:t xml:space="preserve">Deténganse aquí y muestren al equipo de traducción una fotografía de un </w:t>
      </w:r>
      <w:r>
        <w:rPr>
          <w:lang w:val="es_ES" w:bidi="es_ES"/>
        </w:rPr>
        <w:t>templo de Atenas con un dios en él</w:t>
      </w:r>
      <w:r>
        <w:rPr>
          <w:lang w:val="es_ES" w:bidi="es_ES"/>
        </w:rPr>
        <w:t>.</w:t>
      </w:r>
    </w:p>
    <w:p>
      <w:pPr/>
      <w:r>
        <w:rPr>
          <w:lang w:val="es_ES" w:bidi="es_ES"/>
        </w:rPr>
      </w:r>
      <w:r>
        <w:rPr>
          <w:lang w:val="es_ES" w:bidi="es_ES"/>
        </w:rPr>
        <w:t>Inmediatamente, hubo dos reacciones al mensaje de Pablo. Tan pronto como escucharon que Dios había resucitado al juez de entre los muertos, algunos se burlaron de Pablo. Pero algunos decían que querían escuchar más. Entonces Pablo dejó el consejo de la ciudad y ese lugar. Y luego algunas personas que escucharon a Pablo se dedicaron a él y a lo que él enseñaba, y creyeron en Jesús. Uno de ellos era Dionisio, uno de los hombres que participaron en el consejo de la ciudad, el Areópago. También había una mujer llamada Damaris y algunas otras personas que creían en Jesús.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Miembros del consejo de la ciudad, el Areópago</w:t>
      </w:r>
    </w:p>
    <w:p>
      <w:pPr>
        <w:pStyle w:val="ListBullet"/>
        <w:spacing w:line="240" w:lineRule="auto"/>
        <w:ind w:left="720"/>
      </w:pPr>
      <w:r>
        <w:rPr>
          <w:lang w:val="es_ES" w:bidi="es_ES"/>
        </w:rPr>
      </w:r>
      <w:r>
        <w:rPr>
          <w:lang w:val="es_ES" w:bidi="es_ES"/>
        </w:rPr>
        <w:t>Atenienses y extranjeros que vivían en Atenas</w:t>
      </w:r>
    </w:p>
    <w:p>
      <w:pPr>
        <w:pStyle w:val="ListBullet"/>
        <w:spacing w:line="240" w:lineRule="auto"/>
        <w:ind w:left="720"/>
      </w:pPr>
      <w:r>
        <w:rPr>
          <w:lang w:val="es_ES" w:bidi="es_ES"/>
        </w:rPr>
      </w:r>
      <w:r>
        <w:rPr>
          <w:lang w:val="es_ES" w:bidi="es_ES"/>
        </w:rPr>
        <w:t>Hombres y mujeres que se unieron a Pablo y creyeron en Jesús, incluidos Dionisio, el Areopagita y Damaris.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Pablo se dirigió al consejo y comenzó su discurso. Notó que los atenienses eran religiosos en todos los sentidos y que observó sus muchos objetos de adoración, incluido un altar a un dios desconocido. Él les proclamó que el dios a quien adoraban, pero que aún no conocían, es "el Dios que hizo el mundo y todo lo que hay en él". Y él es el Señor del cielo y de la tierra. Él no vive en templos hechos por hombres y no necesita ninguna ayuda de las personas, ya que él mismo les da vida a las personas, la sostiene y les da todo lo que necesitan para vivir.</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al consejo de la ciudad: "¿Cómo se sienten?" Es posible que escuchen cosas como, "¡Guau! ¡Eso es emocionante! ¡Nunca he oído hablar de un dios como este!" o "¡De ninguna manera! Pablo está cambiando todo. Esto es abrumador".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Y de un solo hombre hizo todas las naciones y determinó dónde todos debían vivir.</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al consejo: "¿Cómo se sienten? Es posible que escuchen cosas como, "¡Oh no! ¡Tenemos éxito gracias a nosotros mismos!" "Pablo no tiene derecho a decir que es Dios quien decide cuándo nuestro pueblo gobierna o no. ¡Depende de nosotros!"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Hizo a las personas para que lo buscaran y lo encontraran, aunque él no está lejos de nosotros. Vivimos, nos movemos y existimos gracias a él, y como dijeron algunos de los poetas atenienses, somos sus hijos. Por lo tanto, como hijos de Dios, no debemos pensar que Dios es como algo que las personas imaginan o hacen de oro, plata o roca. Dios toleró las cosas malas que las personas estaban haciendo porque no lo conocían, pero ahora ordena a todas las personas en todo el mundo que dejen de pecar y lo obedezcan. Porque él ha designado un día en que juzgará a todas las personas en el mundo con justicia. Él ha nombrado a un hombre para que juzgue por él y lo ha demostrado públicamente trayéndolo de vuelta a la vida.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al consejo de la ciudad: "¿Cómo se sienten?" Es posible que escuchen cosas como, "¡Guau! ¿Realmente puedo ser el hijo de Dios? ¡Estoy tanto feliz como esperanzado, y la verdad es que no me lo puedo creer!" y "¡Oh no! ¡Él está loco! ¡Estoy tan enojado de que alguien diga que se puede resucitar a una persona! ¡Cómo se atreve a difundir mentiras como esta!"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Pero cuando los hombres escucharon a Pablo hablar de que una persona resucitaba de entre los muertos, algunos se burlaron de él y otros dijeron que querían escuchar más de lo que él tenía que decir sobre este tema.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hombres en el consejo de la ciudad: "¿Cómo se sienten?" Es posible que escuchen cosas como: "¡Nunca antes habíamos escuchado nada como eso!" "¿Qué está diciendo este palabrero?" y "Tal vez deberíamos pedirle que nos hable nuevamente".</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En este momento, Pablo dejó el consejo de la ciudad y ese lugar.</w:t>
      </w:r>
    </w:p>
    <w:p>
      <w:pPr/>
      <w:r>
        <w:rPr>
          <w:lang w:val="es_ES" w:bidi="es_ES"/>
        </w:rPr>
      </w:r>
      <w:r>
        <w:rPr>
          <w:lang w:val="es_ES" w:bidi="es_ES"/>
        </w:rPr>
        <w:t>Algunas personas que escucharon a Pablo se dedicaron a él y a lo que él enseñaba, y creyeron en Jesús. Uno de ellos era Dionisio, uno de los hombres que participaron en el consejo de la ciudad, el Areópago. También había una mujer llamada Damaris y algunas otras personas que creían en 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nuevos creyentes: "¿Cómo se sienten?" Es posible que escuchen cosas como "¡Podemos ver por nosotros mismos que Pablo está enseñando la verdad!" "¡Gracias, Dios, por mostrarnos quién eres!" y "¡Alabado sea Dios por una nueva vida a través de Jesús!"</w:t>
      </w:r>
      <w:r>
        <w:rPr>
          <w:lang w:val="es_ES" w:bidi="es_ES"/>
        </w:rPr>
      </w:r>
    </w:p>
    <w:p>
      <w:pPr>
        <w:pStyle w:val="Heading3"/>
      </w:pPr>
      <w:r>
        <w:rPr>
          <w:lang w:val="es_ES" w:bidi="es_ES"/>
        </w:rPr>
        <w:t>Cerremos las brechas</w:t>
      </w:r>
    </w:p>
    <w:p>
      <w:pPr/>
      <w:r>
        <w:rPr>
          <w:lang w:val="es_ES" w:bidi="es_ES"/>
        </w:rPr>
      </w:r>
      <w:r>
        <w:rPr>
          <w:lang w:val="es_ES" w:bidi="es_ES"/>
        </w:rPr>
        <w:t>Escucha el texto una vez en la versión que le sea más fácil de entender.</w:t>
      </w:r>
    </w:p>
    <w:p>
      <w:pPr/>
      <w:r>
        <w:rPr>
          <w:lang w:val="es_ES" w:bidi="es_ES"/>
        </w:rPr>
      </w:r>
      <w:r>
        <w:rPr>
          <w:lang w:val="es_ES" w:bidi="es_ES"/>
        </w:rPr>
        <w:t xml:space="preserve">Pablo, de pie ante el </w:t>
      </w:r>
      <w:r>
        <w:rPr>
          <w:b/>
          <w:lang w:val="es_ES" w:bidi="es_ES"/>
        </w:rPr>
        <w:t>Areópago</w:t>
      </w:r>
      <w:r>
        <w:rPr>
          <w:lang w:val="es_ES" w:bidi="es_ES"/>
        </w:rPr>
        <w:t>, el consejo de la ciudad, se dirigió a los hombres de allí. El consejo de la ciudad tomó su nombre de una colina en Atenas llamada "Areópago", donde se reunió originalmente el consejo de la ciudad. Sin embargo, cuando Pablo estaba en Atenas, el Areópago, o el consejo de la ciudad, se reunió en uno de los edificios en el mercado. El consejo era responsable de la administración, la educación y la religión en la ciudad. Después de escuchar a Pablo, el consejo podía decidir si la enseñanza sobre Jesús era peligrosa o no. Traduzcan Areópago, o consejo de la ciudad, de la misma manera que lo hicieron en el pasaje anterior.</w:t>
      </w:r>
    </w:p>
    <w:p>
      <w:pPr/>
      <w:r>
        <w:rPr>
          <w:lang w:val="es_ES" w:bidi="es_ES"/>
        </w:rPr>
      </w:r>
      <w:r>
        <w:rPr>
          <w:lang w:val="es_ES" w:bidi="es_ES"/>
        </w:rPr>
        <w:t xml:space="preserve">Pablo habló ante el consejo de la ciudad y notó que las personas de Atenas eran muy religiosas. Alguien que es </w:t>
      </w:r>
      <w:r>
        <w:rPr>
          <w:b/>
          <w:lang w:val="es_ES" w:bidi="es_ES"/>
        </w:rPr>
        <w:t>religioso</w:t>
      </w:r>
      <w:r>
        <w:rPr>
          <w:lang w:val="es_ES" w:bidi="es_ES"/>
        </w:rPr>
        <w:t xml:space="preserve"> honra a sus dioses usando todos los métodos que conoce, incluyendo orarles, adorarlos y ofrecerles sacrificios.</w:t>
      </w:r>
    </w:p>
    <w:p>
      <w:pPr/>
      <w:r>
        <w:rPr>
          <w:lang w:val="es_ES" w:bidi="es_ES"/>
        </w:rPr>
      </w:r>
      <w:r>
        <w:rPr>
          <w:lang w:val="es_ES" w:bidi="es_ES"/>
        </w:rPr>
        <w:t xml:space="preserve">Cuando Pablo estaba caminando por Atenas, observó que incluso había un altar a un dios desconocido. Un </w:t>
      </w:r>
      <w:r>
        <w:rPr>
          <w:b/>
          <w:lang w:val="es_ES" w:bidi="es_ES"/>
        </w:rPr>
        <w:t>altar</w:t>
      </w:r>
      <w:r>
        <w:rPr>
          <w:lang w:val="es_ES" w:bidi="es_ES"/>
        </w:rPr>
        <w:t xml:space="preserve"> puede referirse a un lugar donde los animales se matan y se queman como una ofrenda a Dios, o un lugar donde se quema incienso. A menudo se construye de piedras, tal vez como una mesa o una plataforma pequeña. Recuerden usar las mismas palabras que han usado anteriormente para altar. Se puede encontrar una definición completa de </w:t>
      </w:r>
      <w:r>
        <w:rPr>
          <w:lang w:val="es_ES" w:bidi="es_ES"/>
        </w:rPr>
        <w:t>altar</w:t>
      </w:r>
      <w:r>
        <w:rPr>
          <w:lang w:val="es_ES" w:bidi="es_ES"/>
        </w:rPr>
        <w:t xml:space="preserve"> en el Glosario Principal.</w:t>
      </w:r>
    </w:p>
    <w:p>
      <w:pPr/>
      <w:r>
        <w:rPr>
          <w:lang w:val="es_ES" w:bidi="es_ES"/>
        </w:rPr>
      </w:r>
      <w:r>
        <w:rPr>
          <w:lang w:val="es_ES" w:bidi="es_ES"/>
        </w:rPr>
        <w:t xml:space="preserve">Deténganse aquí y busquen para el equipo de traducción una fotografía de un </w:t>
      </w:r>
      <w:r>
        <w:rPr>
          <w:lang w:val="es_ES" w:bidi="es_ES"/>
        </w:rPr>
        <w:t>altar a un dios desconocido</w:t>
      </w:r>
      <w:r>
        <w:rPr>
          <w:lang w:val="es_ES" w:bidi="es_ES"/>
        </w:rPr>
        <w:t>.</w:t>
      </w:r>
    </w:p>
    <w:p>
      <w:pPr/>
      <w:r>
        <w:rPr>
          <w:lang w:val="es_ES" w:bidi="es_ES"/>
        </w:rPr>
      </w:r>
      <w:r>
        <w:rPr>
          <w:lang w:val="es_ES" w:bidi="es_ES"/>
        </w:rPr>
        <w:t xml:space="preserve">Pablo le dijo al Areópago que el Dios que hizo al mundo y todo lo que hay en él es el Señor del cielo y de la tierra y no vive en templos hechos por el hombre. Un </w:t>
      </w:r>
      <w:r>
        <w:rPr>
          <w:b/>
          <w:lang w:val="es_ES" w:bidi="es_ES"/>
        </w:rPr>
        <w:t>templo</w:t>
      </w:r>
      <w:r>
        <w:rPr>
          <w:lang w:val="es_ES" w:bidi="es_ES"/>
        </w:rPr>
        <w:t xml:space="preserve"> es un lugar de adoración donde se hacen sacrificios para honrar al dios del templo. Pablo estaba diciendo que Dios, el creador del universo, no es como los ídolos, y él no vive en un templo. Recuerden usar la misma palabra que han usado anteriormente para el templo. Se puede encontrar una definición completa de </w:t>
      </w:r>
      <w:r>
        <w:rPr>
          <w:lang w:val="es_ES" w:bidi="es_ES"/>
        </w:rPr>
        <w:t>templo</w:t>
      </w:r>
      <w:r>
        <w:rPr>
          <w:lang w:val="es_ES" w:bidi="es_ES"/>
        </w:rPr>
        <w:t xml:space="preserve"> en el Glosario Principal.</w:t>
      </w:r>
    </w:p>
    <w:p>
      <w:pPr/>
      <w:r>
        <w:rPr>
          <w:lang w:val="es_ES" w:bidi="es_ES"/>
        </w:rPr>
      </w:r>
      <w:r>
        <w:rPr>
          <w:lang w:val="es_ES" w:bidi="es_ES"/>
        </w:rPr>
        <w:t xml:space="preserve">Deténganse aquí y muestren al equipo de traducción una fotografía de un </w:t>
      </w:r>
      <w:r>
        <w:rPr>
          <w:lang w:val="es_ES" w:bidi="es_ES"/>
        </w:rPr>
        <w:t>templo de Atenas con un dios en él</w:t>
      </w:r>
      <w:r>
        <w:rPr>
          <w:lang w:val="es_ES" w:bidi="es_ES"/>
        </w:rPr>
        <w:t>.</w:t>
      </w:r>
    </w:p>
    <w:p>
      <w:pPr/>
      <w:r>
        <w:rPr>
          <w:lang w:val="es_ES" w:bidi="es_ES"/>
        </w:rPr>
      </w:r>
      <w:r>
        <w:rPr>
          <w:lang w:val="es_ES" w:bidi="es_ES"/>
        </w:rPr>
        <w:t xml:space="preserve">Y de un solo hombre hizo todas las </w:t>
      </w:r>
      <w:r>
        <w:rPr>
          <w:b/>
          <w:lang w:val="es_ES" w:bidi="es_ES"/>
        </w:rPr>
        <w:t>naciones</w:t>
      </w:r>
      <w:r>
        <w:rPr>
          <w:lang w:val="es_ES" w:bidi="es_ES"/>
        </w:rPr>
        <w:t xml:space="preserve">, o grupos de personas, de la humanidad para que habitaran sobre toda la faz de la tierra. Recuerden usar la misma palabra que han usado anteriormente para nación. Se puede encontrar una definición completa de </w:t>
      </w:r>
      <w:r>
        <w:rPr>
          <w:lang w:val="es_ES" w:bidi="es_ES"/>
        </w:rPr>
        <w:t>nación</w:t>
      </w:r>
      <w:r>
        <w:rPr>
          <w:lang w:val="es_ES" w:bidi="es_ES"/>
        </w:rPr>
        <w:t xml:space="preserve"> en el Glosario Principal.</w:t>
      </w:r>
    </w:p>
    <w:p>
      <w:pPr/>
      <w:r>
        <w:rPr>
          <w:lang w:val="es_ES" w:bidi="es_ES"/>
        </w:rPr>
      </w:r>
      <w:r>
        <w:rPr>
          <w:lang w:val="es_ES" w:bidi="es_ES"/>
        </w:rPr>
        <w:t xml:space="preserve">Algunos poetas atenienses dijeron: "todos nosotros somos hijos de Dios". </w:t>
      </w:r>
      <w:r>
        <w:rPr>
          <w:b/>
          <w:lang w:val="es_ES" w:bidi="es_ES"/>
        </w:rPr>
        <w:t>Los poetas</w:t>
      </w:r>
      <w:r>
        <w:rPr>
          <w:lang w:val="es_ES" w:bidi="es_ES"/>
        </w:rPr>
        <w:t xml:space="preserve"> son personas que hablan o escriben dichos que son significativos, sabios y bien expresados.</w:t>
      </w:r>
    </w:p>
    <w:p>
      <w:pPr/>
      <w:r>
        <w:rPr>
          <w:lang w:val="es_ES" w:bidi="es_ES"/>
        </w:rPr>
      </w:r>
      <w:r>
        <w:rPr>
          <w:lang w:val="es_ES" w:bidi="es_ES"/>
        </w:rPr>
        <w:t>Deténganse aquí y conversen con el equipo de traducción si tienen personas como esa en su cultura y cómo las llaman. Si existen poetas en su cultura, ¿pueden recordar alguna frase que hayan escrito o dicho?</w:t>
      </w:r>
    </w:p>
    <w:p>
      <w:pPr/>
      <w:r>
        <w:rPr>
          <w:lang w:val="es_ES" w:bidi="es_ES"/>
        </w:rPr>
      </w:r>
      <w:r>
        <w:rPr>
          <w:lang w:val="es_ES" w:bidi="es_ES"/>
        </w:rPr>
        <w:t xml:space="preserve">Como somos hijos de Dios, eso significa que Dios no puede ser solo una imagen hecha de oro, plata o piedra, como lo son los </w:t>
      </w:r>
      <w:r>
        <w:rPr>
          <w:b/>
          <w:lang w:val="es_ES" w:bidi="es_ES"/>
        </w:rPr>
        <w:t>ídolos</w:t>
      </w:r>
      <w:r>
        <w:rPr>
          <w:lang w:val="es_ES" w:bidi="es_ES"/>
        </w:rPr>
        <w:t xml:space="preserve">. Pueden usar la misma palabra que usaron para ídolo aquí. Se puede encontrar una definición completa de </w:t>
      </w:r>
      <w:r>
        <w:rPr>
          <w:lang w:val="es_ES" w:bidi="es_ES"/>
        </w:rPr>
        <w:t>ídolo</w:t>
      </w:r>
      <w:r>
        <w:rPr>
          <w:lang w:val="es_ES" w:bidi="es_ES"/>
        </w:rPr>
        <w:t xml:space="preserve"> en el Glosario Principal.</w:t>
      </w:r>
    </w:p>
    <w:p>
      <w:pPr/>
      <w:r>
        <w:rPr>
          <w:lang w:val="es_ES" w:bidi="es_ES"/>
        </w:rPr>
      </w:r>
      <w:r>
        <w:rPr>
          <w:lang w:val="es_ES" w:bidi="es_ES"/>
        </w:rPr>
        <w:t xml:space="preserve">Dios toleraba las cosas malas que las personas estaban haciendo porque no lo conocían. Pero ahora él ordena a todos los hombres en todos los lugares que se arrepientan. </w:t>
      </w:r>
      <w:r>
        <w:rPr>
          <w:b/>
          <w:lang w:val="es_ES" w:bidi="es_ES"/>
        </w:rPr>
        <w:t>Arrepentirse</w:t>
      </w:r>
      <w:r>
        <w:rPr>
          <w:lang w:val="es_ES" w:bidi="es_ES"/>
        </w:rPr>
        <w:t xml:space="preserve"> significa alejarse de los pecados y volverse a Dios, y comenzar a vivir una nueva vida siguiendo los caminos de Dios. Recuerden usar las mismas palabras que han usado anteriormente para arrepentimiento. Se puede encontrar una definición completa de </w:t>
      </w:r>
      <w:r>
        <w:rPr>
          <w:lang w:val="es_ES" w:bidi="es_ES"/>
        </w:rPr>
        <w:t>arrepentimiento</w:t>
      </w:r>
      <w:r>
        <w:rPr>
          <w:lang w:val="es_ES" w:bidi="es_ES"/>
        </w:rPr>
        <w:t xml:space="preserve"> en el Glosario Principal.</w:t>
      </w:r>
    </w:p>
    <w:p>
      <w:pPr/>
      <w:r>
        <w:rPr>
          <w:lang w:val="es_ES" w:bidi="es_ES"/>
        </w:rPr>
      </w:r>
      <w:r>
        <w:rPr>
          <w:lang w:val="es_ES" w:bidi="es_ES"/>
        </w:rPr>
        <w:t xml:space="preserve">Cuando las personas del consejo de la ciudad y los filósofos escucharon sobre la resurrección de los muertos, algunos se burlaron. </w:t>
      </w:r>
      <w:r>
        <w:rPr>
          <w:b/>
          <w:lang w:val="es_ES" w:bidi="es_ES"/>
        </w:rPr>
        <w:t>Resurrección</w:t>
      </w:r>
      <w:r>
        <w:rPr>
          <w:lang w:val="es_ES" w:bidi="es_ES"/>
        </w:rPr>
        <w:t xml:space="preserve"> significa resucitar de entre los muertos como la misma persona. Dios elegirá el tiempo en que todos los que han muerto resucitarán de entre los muertos. Recuerden usar las mismas palabras que han usado anteriormente para resurrección. Se puede encontrar una definición completa de </w:t>
      </w:r>
      <w:r>
        <w:rPr>
          <w:lang w:val="es_ES" w:bidi="es_ES"/>
        </w:rPr>
        <w:t>resurrección</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18:1–17</w:t>
      </w:r>
      <w:r>
        <w:rPr>
          <w:lang w:val="es_ES" w:bidi="es_ES"/>
        </w:rPr>
      </w:r>
    </w:p>
    <w:p>
      <w:pPr>
        <w:pStyle w:val="Heading3"/>
      </w:pPr>
      <w:r>
        <w:rPr>
          <w:lang w:val="es_ES" w:bidi="es_ES"/>
        </w:rPr>
        <w:t>Escuchar con el corazón</w:t>
      </w:r>
    </w:p>
    <w:p>
      <w:pPr/>
      <w:r>
        <w:rPr>
          <w:lang w:val="es_ES" w:bidi="es_ES"/>
        </w:rPr>
      </w:r>
      <w:r>
        <w:rPr>
          <w:lang w:val="es_ES" w:bidi="es_ES"/>
        </w:rPr>
        <w:t>Escuchen Hechos 18:1–17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Esta historia registra eventos históricos que tuvieron lugar durante el segundo viaje misionero de Pablo, alrededor del año 51 después del nacimiento de Jesús. En la historia anterior, Pablo estaba en Atenas, y los filósofos atenienses lo llevaron a presentar su enseñanza ante el consejo de la ciudad, el Areópago. Cuando algunos hombres del consejo se burlaron de él, Pablo se fue de ese lugar. Algunas personas que escucharon a Pablo creyeron en Jesús.</w:t>
      </w:r>
    </w:p>
    <w:p>
      <w:pPr/>
      <w:r>
        <w:rPr>
          <w:lang w:val="es_ES" w:bidi="es_ES"/>
        </w:rPr>
      </w:r>
      <w:r>
        <w:rPr>
          <w:lang w:val="es_ES" w:bidi="es_ES"/>
        </w:rPr>
        <w:t>Es probable que Pablo haya pasado unos días después de su discurso en el Areópago enseñando a los nuevos creyentes en Atenas. Después de unos días, se fue a Corinto. Corinto era una ciudad importante ubicada a unos 80 kilómetros al oeste de Atenas. Era la capital de la provincia romana de Acaya, que hoy se conoce como Grecia. Tenía dos puertos importantes y era un gran centro comercial. Las personas sabían que los ciudadanos de Corinto llevaban una vida inmoral. Practicaban la inmoralidad sexual, la homosexualidad y la prostitución. Pablo pudo haber ido por barco o por tierra. Era un viaje de un día por mar con buen clima, o tomaría dos días caminando, o un día en carro o caballo.</w:t>
      </w:r>
    </w:p>
    <w:p>
      <w:pPr/>
      <w:r>
        <w:rPr>
          <w:lang w:val="es_ES" w:bidi="es_ES"/>
        </w:rPr>
      </w:r>
      <w:r>
        <w:rPr>
          <w:lang w:val="es_ES" w:bidi="es_ES"/>
        </w:rPr>
        <w:t xml:space="preserve">Deténganse aquí y busquen para el equipo de traducción un mapa que muestre </w:t>
      </w:r>
      <w:r>
        <w:rPr>
          <w:lang w:val="es_ES" w:bidi="es_ES"/>
        </w:rPr>
        <w:t>el viaje de Pablo de Atenas a Corinto tanto por tierra como por mar</w:t>
      </w:r>
      <w:r>
        <w:rPr>
          <w:lang w:val="es_ES" w:bidi="es_ES"/>
        </w:rPr>
        <w:t>.</w:t>
      </w:r>
    </w:p>
    <w:p>
      <w:pPr/>
      <w:r>
        <w:rPr>
          <w:lang w:val="es_ES" w:bidi="es_ES"/>
        </w:rPr>
      </w:r>
      <w:r>
        <w:rPr>
          <w:lang w:val="es_ES" w:bidi="es_ES"/>
        </w:rPr>
        <w:t>En Corinto, Pablo conoció a un judío llamado Aquila, que había nacido en Ponto. Los antepasados de Aquila eran de Israel. Él probablemente también siguió la religión judía al crecer. Recientemente había llegado de Italia con su esposa Priscila. El gobernante del Imperio romano, Claudio, obligó a Aquila y a Priscila a salir de Roma, en Italia, donde vivían. Ordenó que todos los judíos debían salir de Roma. Roma era la capital del Imperio romano. Era la ciudad más grande y más influyente del mundo conocido en la época del nacimiento de Jesús. No sabemos por qué el emperador Claudio ordenó que los judíos se fueran. No está claro si Aquila y su esposa eran cristianos en ese momento.</w:t>
      </w:r>
    </w:p>
    <w:p>
      <w:pPr/>
      <w:r>
        <w:rPr>
          <w:lang w:val="es_ES" w:bidi="es_ES"/>
        </w:rPr>
      </w:r>
      <w:r>
        <w:rPr>
          <w:lang w:val="es_ES" w:bidi="es_ES"/>
        </w:rPr>
        <w:t xml:space="preserve">Deténganse aquí y busquen para el equipo de traducción un mapa que muestre el </w:t>
      </w:r>
      <w:r>
        <w:rPr>
          <w:lang w:val="es_ES" w:bidi="es_ES"/>
        </w:rPr>
        <w:t>Ponto y Italia, incluyendo Roma</w:t>
      </w:r>
      <w:r>
        <w:rPr>
          <w:lang w:val="es_ES" w:bidi="es_ES"/>
        </w:rPr>
        <w:t>.</w:t>
      </w:r>
    </w:p>
    <w:p>
      <w:pPr/>
      <w:r>
        <w:rPr>
          <w:lang w:val="es_ES" w:bidi="es_ES"/>
        </w:rPr>
      </w:r>
      <w:r>
        <w:rPr>
          <w:lang w:val="es_ES" w:bidi="es_ES"/>
        </w:rPr>
        <w:t>Pablo se acercó a ellos y probablemente les preguntó si podía quedarse en su casa. Como él era fabricante de tiendas, igual que ellos, vivió con Aquila y Priscila y se ganó la vida haciendo tiendas, tal como ellos. Los padres judíos enseñaban a sus hijos un oficio, y a menudo muchas generaciones de la misma familia practicaban el mismo oficio. Pablo aprendió a ser un fabricante de tiendas. Como fabricante de tiendas, cosía piezas de tela y les colocaba cuerdas y presillas.</w:t>
      </w:r>
    </w:p>
    <w:p>
      <w:pPr/>
      <w:r>
        <w:rPr>
          <w:lang w:val="es_ES" w:bidi="es_ES"/>
        </w:rPr>
      </w:r>
      <w:r>
        <w:rPr>
          <w:lang w:val="es_ES" w:bidi="es_ES"/>
        </w:rPr>
        <w:t>Cada sábado, el día judío de adoración y descanso, Pablo iba a la sinagoga, el lugar de oración de los judíos. Les explicaba de manera lógica, a partir de sus Escrituras, que el Cristo, el Salvador prometido, tenía que sufrir y morir, y resucitar. Luego intentaba demostrarles que Jesús era el Cristo.</w:t>
      </w:r>
    </w:p>
    <w:p>
      <w:pPr/>
      <w:r>
        <w:rPr>
          <w:lang w:val="es_ES" w:bidi="es_ES"/>
        </w:rPr>
      </w:r>
      <w:r>
        <w:rPr>
          <w:lang w:val="es_ES" w:bidi="es_ES"/>
        </w:rPr>
        <w:t>Cuando Silas y Timoteo llegaron de Macedonia, Pablo dedicó todo su tiempo a predicar. Silas y Timoteo trajeron una ofrenda de dinero de los creyentes en Filipos para que Pablo no tuviera que trabajar.</w:t>
      </w:r>
    </w:p>
    <w:p>
      <w:pPr/>
      <w:r>
        <w:rPr>
          <w:lang w:val="es_ES" w:bidi="es_ES"/>
        </w:rPr>
      </w:r>
      <w:r>
        <w:rPr>
          <w:lang w:val="es_ES" w:bidi="es_ES"/>
        </w:rPr>
        <w:t>Cuando los judíos se volvieron contra Pablo y comenzaron a insultarlo, él sacudió su ropa en señal de protesta. Es un acto simbólico que indica la ruptura de una relación. Los judíos de Corinto rechazaron a Pablo y su mensaje sobre Jesús, así que él, a su vez, indicó aquí que había terminado con ellos en su intento de convencerlos acerca de Jesús.</w:t>
      </w:r>
    </w:p>
    <w:p>
      <w:pPr/>
      <w:r>
        <w:rPr>
          <w:lang w:val="es_ES" w:bidi="es_ES"/>
        </w:rPr>
      </w:r>
      <w:r>
        <w:rPr>
          <w:lang w:val="es_ES" w:bidi="es_ES"/>
        </w:rPr>
        <w:t>Pablo les dijo: "¡Que la sangre de ustedes caiga sobre sus propias cabezas!" Esta frase es un símbolo y se refiere a ser culpable de la muerte de otra persona. Aquí, el juicio que los judíos recibirán de Dios será consecuencia de sus propias acciones y no de las de Pablo, porque rechazaron su enseñanza. Pablo también dijo que él era inocente, con lo cual declaró que Dios no lo consideraría culpable por causar el juicio que ellos recibirían. Pablo también les dijo que, de ahora en adelante, iría a los gentiles, es decir, a los no judíos. Esto significaba que, durante el resto de su tiempo en Corinto, Pablo predicaría a los no judíos.</w:t>
      </w:r>
    </w:p>
    <w:p>
      <w:pPr/>
      <w:r>
        <w:rPr>
          <w:lang w:val="es_ES" w:bidi="es_ES"/>
        </w:rPr>
      </w:r>
      <w:r>
        <w:rPr>
          <w:lang w:val="es_ES" w:bidi="es_ES"/>
        </w:rPr>
        <w:t>Entonces Pablo salió de la sinagoga y comenzó a reunirse en la casa de un hombre llamado Ticio Justo. Era un adorador de Dios, lo que significa que no era judío, pero adoraba al Dios verdadero. Probablemente también era creyente en Jesús. Su casa estaba al lado de la sinagoga.</w:t>
      </w:r>
    </w:p>
    <w:p>
      <w:pPr/>
      <w:r>
        <w:rPr>
          <w:lang w:val="es_ES" w:bidi="es_ES"/>
        </w:rPr>
      </w:r>
      <w:r>
        <w:rPr>
          <w:lang w:val="es_ES" w:bidi="es_ES"/>
        </w:rPr>
        <w:t>Crispo, que era el líder de la sinagoga, creyó que Jesús es el Señor y el Salvador. Y también lo hizo todo su hogar, lo cual incluiría a la esposa y los hijos de Crispo, otros miembros de su familia que vivían en su casa y sus sirvientes. También incluiría a cualquier otra persona que viviera en su casa.</w:t>
      </w:r>
    </w:p>
    <w:p>
      <w:pPr/>
      <w:r>
        <w:rPr>
          <w:lang w:val="es_ES" w:bidi="es_ES"/>
        </w:rPr>
      </w:r>
      <w:r>
        <w:rPr>
          <w:lang w:val="es_ES" w:bidi="es_ES"/>
        </w:rPr>
        <w:t>Durante los siguientes días y semanas, muchos de los corintios que oyeron a Pablo enseñar que Jesús es el Cristo creyeron en Jesús, y los creyentes los bautizaron en agua para mostrar que se habían convertido en seguidores de Jesús.</w:t>
      </w:r>
    </w:p>
    <w:p>
      <w:pPr/>
      <w:r>
        <w:rPr>
          <w:lang w:val="es_ES" w:bidi="es_ES"/>
        </w:rPr>
      </w:r>
      <w:r>
        <w:rPr>
          <w:lang w:val="es_ES" w:bidi="es_ES"/>
        </w:rPr>
        <w:t>Más tarde, una noche, el Señor Jesús le habló a Pablo en una visión. Una visión se refiere a una experiencia sobrenatural en la que una persona recibe una revelación divina mientras está despierta. El Señor Jesús le dijo a Pablo: "No tengas miedo, sigue hablando y no calles, porque yo estoy contigo, y nadie te atacará para hacerte daño, porque yo tengo mucho pueblo en esta ciudad". Sabemos por otras cartas que Pablo escribió que tenía miedo en Corinto debido a toda la persecución que había experimentado en otras ciudades. Jesús tranquilizó a Pablo, diciéndole que no tuviera miedo y le ordenó que siguiera proclamando el mensaje acerca de él, porque Jesús lo apoyaba, lo fortalecía, lo guiaba y lo ayudaba. Y aunque alguien lo atacara, Pablo no sería herido. Jesús también animó a Pablo a predicar porque muchas personas llegarían a ser creyentes.</w:t>
      </w:r>
    </w:p>
    <w:p>
      <w:pPr/>
      <w:r>
        <w:rPr>
          <w:lang w:val="es_ES" w:bidi="es_ES"/>
        </w:rPr>
      </w:r>
      <w:r>
        <w:rPr>
          <w:lang w:val="es_ES" w:bidi="es_ES"/>
        </w:rPr>
        <w:t>Deténganse aquí y conversen con el equipo de traducción sobre cómo, en su cultura, los dioses se comunican con las personas. ¿Cómo, si es que lo hacen, se aparecen a las personas? ¿Qué tipo de cosas les dicen a las personas si se les aparecen o les hablan?</w:t>
      </w:r>
    </w:p>
    <w:p>
      <w:pPr/>
      <w:r>
        <w:rPr>
          <w:lang w:val="es_ES" w:bidi="es_ES"/>
        </w:rPr>
      </w:r>
      <w:r>
        <w:rPr>
          <w:lang w:val="es_ES" w:bidi="es_ES"/>
        </w:rPr>
        <w:t>Cuando Galión era procónsul, es decir, gobernador de la provincia de Acaya, donde estaba Corinto, algunos de los judíos que no creían en Jesús se unieron contra Pablo. Los judíos acusaron a Pablo ante Galión. Decían que “este hombre” estaba persuadiendo a las personas para que fueran en contra de nuestras leyes. Los judíos llamaban a Pablo “este hombre” en lugar de usar su nombre para mostrar que no lo respetaban. Querían mostrar que Pablo tenía malas intenciones y querían que Galión pudiera declararlo culpable fácilmente. Por eso simplemente dijeron que Pablo estaba en contra de la “ley”. No dijeron si se referían a la ley judía o a la ley romana.</w:t>
      </w:r>
    </w:p>
    <w:p>
      <w:pPr/>
      <w:r>
        <w:rPr>
          <w:lang w:val="es_ES" w:bidi="es_ES"/>
        </w:rPr>
      </w:r>
      <w:r>
        <w:rPr>
          <w:lang w:val="es_ES" w:bidi="es_ES"/>
        </w:rPr>
        <w:t>Pero cuando Pablo estaba a punto de defenderse, Galión habló a los judíos. Como se trataba de cuestiones de religión que generaban discusiones sobre palabras, nombres y la ley judía, él quiso que los judíos se ocuparan del asunto ellos mismos y se negó a juzgar este caso. Así que Galión los echó del tribunal.</w:t>
      </w:r>
    </w:p>
    <w:p>
      <w:pPr/>
      <w:r>
        <w:rPr>
          <w:lang w:val="es_ES" w:bidi="es_ES"/>
        </w:rPr>
      </w:r>
      <w:r>
        <w:rPr>
          <w:lang w:val="es_ES" w:bidi="es_ES"/>
        </w:rPr>
        <w:t>Deténganse aquí y hablen con el equipo de traducción sobre si, y de qué manera, las autoridades de su área intervienen para juzgar delitos cometidos a causa de diferencias religiosas.</w:t>
      </w:r>
    </w:p>
    <w:p>
      <w:pPr/>
      <w:r>
        <w:rPr>
          <w:lang w:val="es_ES" w:bidi="es_ES"/>
        </w:rPr>
      </w:r>
      <w:r>
        <w:rPr>
          <w:lang w:val="es_ES" w:bidi="es_ES"/>
        </w:rPr>
        <w:t>Mientras los judíos salían del tribunal, la multitud agarró a Sóstenes, el nuevo líder de la sinagoga, y lo golpeó en el tribunal, mientras Galión observaba. No está claro si fueron los judíos quienes golpearon a Sóstenes o si fueron los gentiles, pero la mayoría de las personas cree que fueron los gentiles, porque no les agradaban los judíos y aprovecharon la oportunidad para hacerles daño como pudieron. Pero a Galión no le preocupaba ninguna de estas cosas.</w:t>
      </w:r>
    </w:p>
    <w:p>
      <w:pPr/>
      <w:r>
        <w:rPr>
          <w:lang w:val="es_ES" w:bidi="es_ES"/>
        </w:rPr>
      </w:r>
      <w:r>
        <w:rPr>
          <w:lang w:val="es_ES" w:bidi="es_ES"/>
        </w:rPr>
        <w:t>Pablo permaneció en Corinto un total de un año y seis meses, enseñando el mensaje de Dios entre la gente. Pablo no solo enseñaba a los que ya eran creyentes, sino que también predicaba acerca de Jesús a multitudes de no creyentes.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diez escenas.</w:t>
      </w:r>
    </w:p>
    <w:p>
      <w:pPr/>
      <w:r>
        <w:rPr>
          <w:lang w:val="es_ES" w:bidi="es_ES"/>
        </w:rPr>
      </w:r>
      <w:r>
        <w:rPr>
          <w:b/>
          <w:lang w:val="es_ES" w:bidi="es_ES"/>
        </w:rPr>
        <w:t>Primera escena:</w:t>
      </w:r>
      <w:r>
        <w:rPr>
          <w:lang w:val="es_ES" w:bidi="es_ES"/>
        </w:rPr>
        <w:t xml:space="preserve"> Pablo deja Atenas y llega a Corinto.</w:t>
      </w:r>
    </w:p>
    <w:p>
      <w:pPr/>
      <w:r>
        <w:rPr>
          <w:lang w:val="es_ES" w:bidi="es_ES"/>
        </w:rPr>
      </w:r>
      <w:r>
        <w:rPr>
          <w:b/>
          <w:lang w:val="es_ES" w:bidi="es_ES"/>
        </w:rPr>
        <w:t>Segunda escena:</w:t>
      </w:r>
      <w:r>
        <w:rPr>
          <w:lang w:val="es_ES" w:bidi="es_ES"/>
        </w:rPr>
        <w:t xml:space="preserve"> Pablo se acerca a un judío llamado Aquila y a su esposa Priscila, quienes eran fabricantes de tiendas y habían llegado recientemente a Corinto desde Roma. Se muda a su casa y trabaja con ellos como fabricante de tiendas.</w:t>
      </w:r>
    </w:p>
    <w:p>
      <w:pPr/>
      <w:r>
        <w:rPr>
          <w:lang w:val="es_ES" w:bidi="es_ES"/>
        </w:rPr>
      </w:r>
      <w:r>
        <w:rPr>
          <w:b/>
          <w:lang w:val="es_ES" w:bidi="es_ES"/>
        </w:rPr>
        <w:t>Tercera escena:</w:t>
      </w:r>
      <w:r>
        <w:rPr>
          <w:lang w:val="es_ES" w:bidi="es_ES"/>
        </w:rPr>
        <w:t xml:space="preserve"> Pablo comienza a ir a la sinagoga judía cada sábado y les explica a los judíos y a los no judíos que creían en el Dios de los judíos las buenas noticias acerca de Jesús.</w:t>
      </w:r>
    </w:p>
    <w:p>
      <w:pPr/>
      <w:r>
        <w:rPr>
          <w:lang w:val="es_ES" w:bidi="es_ES"/>
        </w:rPr>
      </w:r>
      <w:r>
        <w:rPr>
          <w:b/>
          <w:lang w:val="es_ES" w:bidi="es_ES"/>
        </w:rPr>
        <w:t>Cuarta escena:</w:t>
      </w:r>
      <w:r>
        <w:rPr>
          <w:lang w:val="es_ES" w:bidi="es_ES"/>
        </w:rPr>
        <w:t xml:space="preserve"> Silas y Timoteo llegan a Corinto. En ese momento, Pablo ya no trabaja como fabricante de tiendas, sino que dedica todo su tiempo a demostrarles a los judíos, por medio de las Escrituras, que Jesús es el Cristo.</w:t>
      </w:r>
    </w:p>
    <w:p>
      <w:pPr/>
      <w:r>
        <w:rPr>
          <w:lang w:val="es_ES" w:bidi="es_ES"/>
        </w:rPr>
      </w:r>
      <w:r>
        <w:rPr>
          <w:b/>
          <w:lang w:val="es_ES" w:bidi="es_ES"/>
        </w:rPr>
        <w:t>Quinta escena:</w:t>
      </w:r>
      <w:r>
        <w:rPr>
          <w:lang w:val="es_ES" w:bidi="es_ES"/>
        </w:rPr>
        <w:t xml:space="preserve"> Los judíos se vuelven contra Pablo y lo insultan. Pablo rompe su relación con ellos mediante el acto simbólico de sacudirse la ropa y deja de ir a la sinagoga, donde intentaba convencerlos de que Jesús es el Cristo. A partir de ese momento, mientras permanezca en Corinto, predicará las buenas noticias acerca de Jesús a los no judíos.</w:t>
      </w:r>
    </w:p>
    <w:p>
      <w:pPr/>
      <w:r>
        <w:rPr>
          <w:lang w:val="es_ES" w:bidi="es_ES"/>
        </w:rPr>
      </w:r>
      <w:r>
        <w:rPr>
          <w:b/>
          <w:lang w:val="es_ES" w:bidi="es_ES"/>
        </w:rPr>
        <w:t>Sexta escena:</w:t>
      </w:r>
      <w:r>
        <w:rPr>
          <w:lang w:val="es_ES" w:bidi="es_ES"/>
        </w:rPr>
        <w:t xml:space="preserve"> Pablo comienza a reunirse en la casa de Ticio Justo, un creyente no judío en Dios que vivía al lado de la sinagoga.</w:t>
      </w:r>
    </w:p>
    <w:p>
      <w:pPr/>
      <w:r>
        <w:rPr>
          <w:lang w:val="es_ES" w:bidi="es_ES"/>
        </w:rPr>
      </w:r>
      <w:r>
        <w:rPr>
          <w:b/>
          <w:lang w:val="es_ES" w:bidi="es_ES"/>
        </w:rPr>
        <w:t>Séptima escena:</w:t>
      </w:r>
      <w:r>
        <w:rPr>
          <w:lang w:val="es_ES" w:bidi="es_ES"/>
        </w:rPr>
        <w:t xml:space="preserve"> Crispo, el líder de la sinagoga, y toda su casa creen en Jesús. Muchos otros corintios que escuchan la enseñanza de Pablo a partir de las Escrituras también creen en Jesús, y los creyentes los bautizan.</w:t>
      </w:r>
    </w:p>
    <w:p>
      <w:pPr/>
      <w:r>
        <w:rPr>
          <w:lang w:val="es_ES" w:bidi="es_ES"/>
        </w:rPr>
      </w:r>
      <w:r>
        <w:rPr>
          <w:b/>
          <w:lang w:val="es_ES" w:bidi="es_ES"/>
        </w:rPr>
        <w:t>Octava escena:</w:t>
      </w:r>
      <w:r>
        <w:rPr>
          <w:lang w:val="es_ES" w:bidi="es_ES"/>
        </w:rPr>
        <w:t xml:space="preserve"> El Señor Jesús se aparece a Pablo en una visión durante la noche y lo anima a no tener miedo de la gente. Le ordena a Pablo que siga hablando de él y que no se quede en silencio. Jesús le asegura a Pablo que nadie le hará daño, aunque sea atacado, y que muchas personas llegarán a creer.</w:t>
      </w:r>
    </w:p>
    <w:p>
      <w:pPr/>
      <w:r>
        <w:rPr>
          <w:lang w:val="es_ES" w:bidi="es_ES"/>
        </w:rPr>
      </w:r>
      <w:r>
        <w:rPr>
          <w:b/>
          <w:lang w:val="es_ES" w:bidi="es_ES"/>
        </w:rPr>
        <w:t>Novena escena:</w:t>
      </w:r>
      <w:r>
        <w:rPr>
          <w:lang w:val="es_ES" w:bidi="es_ES"/>
        </w:rPr>
        <w:t xml:space="preserve"> Los judíos que no creen en Jesús arrastran a Pablo ante Galión, el gobernador romano de la provincia de Acaya. Quieren que Galión lo juzgue por “persuadir a la gente a adorar a Dios en contra de la ley judía”. Galión se niega a juzgar a Pablo y expulsa a los judíos del tribunal.</w:t>
      </w:r>
    </w:p>
    <w:p>
      <w:pPr/>
      <w:r>
        <w:rPr>
          <w:lang w:val="es_ES" w:bidi="es_ES"/>
        </w:rPr>
      </w:r>
      <w:r>
        <w:rPr>
          <w:b/>
          <w:lang w:val="es_ES" w:bidi="es_ES"/>
        </w:rPr>
        <w:t>Décima escena:</w:t>
      </w:r>
      <w:r>
        <w:rPr>
          <w:lang w:val="es_ES" w:bidi="es_ES"/>
        </w:rPr>
        <w:t xml:space="preserve"> La multitud presente en el tribunal agarra a Sóstenes, el líder de la sinagoga judía, y lo golpea frente a Galión, pero a Galión no le preocupa.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Un judío llamado Aquila y su esposa Priscila</w:t>
      </w:r>
    </w:p>
    <w:p>
      <w:pPr>
        <w:pStyle w:val="ListBullet"/>
        <w:spacing w:line="240" w:lineRule="auto"/>
        <w:ind w:left="720"/>
      </w:pPr>
      <w:r>
        <w:rPr>
          <w:lang w:val="es_ES" w:bidi="es_ES"/>
        </w:rPr>
      </w:r>
      <w:r>
        <w:rPr>
          <w:lang w:val="es_ES" w:bidi="es_ES"/>
        </w:rPr>
        <w:t>Judíos y no judíos que creían en Dios y acudían a la sinagoga judía.</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Timoteo</w:t>
      </w:r>
    </w:p>
    <w:p>
      <w:pPr>
        <w:pStyle w:val="ListBullet"/>
        <w:spacing w:line="240" w:lineRule="auto"/>
        <w:ind w:left="720"/>
      </w:pPr>
      <w:r>
        <w:rPr>
          <w:lang w:val="es_ES" w:bidi="es_ES"/>
        </w:rPr>
      </w:r>
      <w:r>
        <w:rPr>
          <w:lang w:val="es_ES" w:bidi="es_ES"/>
        </w:rPr>
        <w:t>Ticio Justo, un no judío que creía en Dios</w:t>
      </w:r>
    </w:p>
    <w:p>
      <w:pPr>
        <w:pStyle w:val="ListBullet"/>
        <w:spacing w:line="240" w:lineRule="auto"/>
        <w:ind w:left="720"/>
      </w:pPr>
      <w:r>
        <w:rPr>
          <w:lang w:val="es_ES" w:bidi="es_ES"/>
        </w:rPr>
      </w:r>
      <w:r>
        <w:rPr>
          <w:lang w:val="es_ES" w:bidi="es_ES"/>
        </w:rPr>
        <w:t>Crispo, el líder de la sinagoga</w:t>
      </w:r>
    </w:p>
    <w:p>
      <w:pPr>
        <w:pStyle w:val="ListBullet"/>
        <w:spacing w:line="240" w:lineRule="auto"/>
        <w:ind w:left="720"/>
      </w:pPr>
      <w:r>
        <w:rPr>
          <w:lang w:val="es_ES" w:bidi="es_ES"/>
        </w:rPr>
      </w:r>
      <w:r>
        <w:rPr>
          <w:lang w:val="es_ES" w:bidi="es_ES"/>
        </w:rPr>
        <w:t>Todas las personas que vivían en la casa de Crispo</w:t>
      </w:r>
    </w:p>
    <w:p>
      <w:pPr>
        <w:pStyle w:val="ListBullet"/>
        <w:spacing w:line="240" w:lineRule="auto"/>
        <w:ind w:left="720"/>
      </w:pPr>
      <w:r>
        <w:rPr>
          <w:lang w:val="es_ES" w:bidi="es_ES"/>
        </w:rPr>
      </w:r>
      <w:r>
        <w:rPr>
          <w:lang w:val="es_ES" w:bidi="es_ES"/>
        </w:rPr>
        <w:t>Otros corintios que escucharon la enseñanza de Pablo y creyeron en Jesús.</w:t>
      </w:r>
    </w:p>
    <w:p>
      <w:pPr>
        <w:pStyle w:val="ListBullet"/>
        <w:spacing w:line="240" w:lineRule="auto"/>
        <w:ind w:left="720"/>
      </w:pPr>
      <w:r>
        <w:rPr>
          <w:lang w:val="es_ES" w:bidi="es_ES"/>
        </w:rPr>
      </w:r>
      <w:r>
        <w:rPr>
          <w:lang w:val="es_ES" w:bidi="es_ES"/>
        </w:rPr>
        <w:t>El Señor Jesús que se le aparece a Pablo en una visión.</w:t>
      </w:r>
    </w:p>
    <w:p>
      <w:pPr>
        <w:pStyle w:val="ListBullet"/>
        <w:spacing w:line="240" w:lineRule="auto"/>
        <w:ind w:left="720"/>
      </w:pPr>
      <w:r>
        <w:rPr>
          <w:lang w:val="es_ES" w:bidi="es_ES"/>
        </w:rPr>
      </w:r>
      <w:r>
        <w:rPr>
          <w:lang w:val="es_ES" w:bidi="es_ES"/>
        </w:rPr>
        <w:t>Galión, el gobernador romano de la provincia de Acaya</w:t>
      </w:r>
    </w:p>
    <w:p>
      <w:pPr>
        <w:pStyle w:val="ListBullet"/>
        <w:spacing w:line="240" w:lineRule="auto"/>
        <w:ind w:left="720"/>
      </w:pPr>
      <w:r>
        <w:rPr>
          <w:lang w:val="es_ES" w:bidi="es_ES"/>
        </w:rPr>
      </w:r>
      <w:r>
        <w:rPr>
          <w:lang w:val="es_ES" w:bidi="es_ES"/>
        </w:rPr>
        <w:t>Los judíos que no creían en Jesús y arrastraron a Pablo para que fuera juzgado por Galión.</w:t>
      </w:r>
    </w:p>
    <w:p>
      <w:pPr>
        <w:pStyle w:val="ListBullet"/>
        <w:spacing w:line="240" w:lineRule="auto"/>
        <w:ind w:left="720"/>
      </w:pPr>
      <w:r>
        <w:rPr>
          <w:lang w:val="es_ES" w:bidi="es_ES"/>
        </w:rPr>
      </w:r>
      <w:r>
        <w:rPr>
          <w:lang w:val="es_ES" w:bidi="es_ES"/>
        </w:rPr>
        <w:t>Sóstenes, el líder de la sinagoga.</w:t>
      </w:r>
    </w:p>
    <w:p>
      <w:pPr>
        <w:pStyle w:val="ListBullet"/>
        <w:spacing w:line="240" w:lineRule="auto"/>
        <w:ind w:left="720"/>
      </w:pPr>
      <w:r>
        <w:rPr>
          <w:lang w:val="es_ES" w:bidi="es_ES"/>
        </w:rPr>
      </w:r>
      <w:r>
        <w:rPr>
          <w:lang w:val="es_ES" w:bidi="es_ES"/>
        </w:rPr>
        <w:t>La multitud en el tribunal que golpeó a Sóstenes.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Poco después de su discurso en el Areópago, Pablo salió de Atenas y fue a Corinto. Pablo no habría salido de Atenas de inmediato, sino que probablemente pasó al menos unos días enseñando a los nuevos creyentes en Atenas. Corinto era una ciudad importante ubicada a unos 80 kilómetros al oeste de Atenas. Pablo pudo haber ido por barco o por tierra. Era un viaje de un día por mar con buen clima, o tomaría dos días caminando, o un día en carro o caballo.</w:t>
      </w:r>
    </w:p>
    <w:p>
      <w:pPr/>
      <w:r>
        <w:rPr>
          <w:lang w:val="es_ES" w:bidi="es_ES"/>
        </w:rPr>
      </w:r>
      <w:r>
        <w:rPr>
          <w:lang w:val="es_ES" w:bidi="es_ES"/>
        </w:rPr>
        <w:t xml:space="preserve">Deténganse aquí y busquen para el equipo de traducción un mapa que muestre </w:t>
      </w:r>
      <w:r>
        <w:rPr>
          <w:lang w:val="es_ES" w:bidi="es_ES"/>
        </w:rPr>
        <w:t>el viaje de Pablo de Atenas a Corinto tanto por tierra como por mar</w:t>
      </w:r>
      <w:r>
        <w:rPr>
          <w:lang w:val="es_ES" w:bidi="es_ES"/>
        </w:rPr>
        <w:t>.</w:t>
      </w:r>
    </w:p>
    <w:p>
      <w:pPr/>
      <w:r>
        <w:rPr>
          <w:lang w:val="es_ES" w:bidi="es_ES"/>
        </w:rPr>
      </w:r>
      <w:r>
        <w:rPr>
          <w:lang w:val="es_ES" w:bidi="es_ES"/>
        </w:rPr>
        <w:t>En Corinto, Pablo conoció a un judío llamado Aquila y a su esposa Priscila, quienes habían llegado recientemente desde Roma. Eran fabricantes de tiendas y Pablo fue a verlos a su casa y comenzó a vivir con ellos. No está claro si Aquila y su esposa Priscila eran cristianos en ese momento. Como Pablo también era fabricante de tiendas, podían trabajar juntos en ese oficio. En esa época, las tiendas se fabricaban con cuero o con tela de pelo de cabra. Para hacer una tienda, un fabricante de tiendas compraba el cuero o la tela, los cortaba, cosía las piezas, añadía cuerdas, compraba los postes y otros elementos. Entonces vendía sus tiendas. Pablo dividía su tiempo entre trabajar como fabricante de tiendas y enseñar las buenas noticias acerca de Jesús.</w:t>
      </w:r>
    </w:p>
    <w:p>
      <w:pPr/>
      <w:r>
        <w:rPr>
          <w:lang w:val="es_ES" w:bidi="es_ES"/>
        </w:rPr>
      </w:r>
      <w:r>
        <w:rPr>
          <w:lang w:val="es_ES" w:bidi="es_ES"/>
        </w:rPr>
        <w:t>Cada sábado, el día judío de adoración y descanso, Pablo iba a la sinagoga. Pablo enseñaba mientras estaba de pie en medio de la sinagoga, sosteniendo el rollo de las Escrituras. Las personas, tanto hombres como mujeres, estaban sentadas en bancos de piedra construidos a lo largo de las cuatro paredes de la sinagoga.</w:t>
      </w:r>
    </w:p>
    <w:p>
      <w:pPr/>
      <w:r>
        <w:rPr>
          <w:lang w:val="es_ES" w:bidi="es_ES"/>
        </w:rPr>
      </w:r>
      <w:r>
        <w:rPr>
          <w:lang w:val="es_ES" w:bidi="es_ES"/>
        </w:rPr>
        <w:t>Mientras Pablo todavía trabajaba como fabricante de tiendas con Priscila y Aquila, llegaron Silas y Timoteo. Pablo dejó de trabajar y se dedicó por completo a predicar a los judíos.</w:t>
      </w:r>
    </w:p>
    <w:p>
      <w:pPr/>
      <w:r>
        <w:rPr>
          <w:lang w:val="es_ES" w:bidi="es_ES"/>
        </w:rPr>
      </w:r>
      <w:r>
        <w:rPr>
          <w:lang w:val="es_ES" w:bidi="es_ES"/>
        </w:rPr>
        <w:t>Después de un tiempo, los judíos se volvieron contra Pablo y lo insultaron. No sabemos durante cuántas semanas o meses Pablo les había estado enseñando en la sinagoga antes de que esto sucediera. Es importante recordar que Pablo mostró que había roto su relación sacudiéndose la ropa en señal de protesta. Pablo rompió la relación con los judíos y, a partir de entonces, durante el resto de su tiempo en Corinto, solo predicó a los no judíos. Es importante notar que Pablo dejó de intentar convencer a los judíos de que Jesús era el Cristo en cuanto se dio cuenta de que sus corazones estaban endurecidos.</w:t>
      </w:r>
    </w:p>
    <w:p>
      <w:pPr/>
      <w:r>
        <w:rPr>
          <w:lang w:val="es_ES" w:bidi="es_ES"/>
        </w:rPr>
      </w:r>
      <w:r>
        <w:rPr>
          <w:lang w:val="es_ES" w:bidi="es_ES"/>
        </w:rPr>
        <w:t>Pablo salió de la sinagoga y comenzó a reunirse en la casa de un hombre llamado Ticio Justo, un no judío creyente. Probablemente también era creyente en Jesús. Su casa estaba al lado de la sinagoga. Por lo tanto, todas las personas que antes iban a escuchar a Pablo en la sinagoga ahora podían ir fácilmente a la casa de Ticio Justo en su lugar.</w:t>
      </w:r>
    </w:p>
    <w:p>
      <w:pPr/>
      <w:r>
        <w:rPr>
          <w:lang w:val="es_ES" w:bidi="es_ES"/>
        </w:rPr>
      </w:r>
      <w:r>
        <w:rPr>
          <w:lang w:val="es_ES" w:bidi="es_ES"/>
        </w:rPr>
        <w:t>En ese tiempo, Crispo, que era el líder de la sinagoga, creyó que Jesús era su Señor y Salvador. Y también lo hizo todo su hogar, lo cual incluiría a la esposa y los hijos de Crispo, otros miembros de su familia que vivían en su casa y sus sirvientes. También incluiría a cualquier otra persona que viviera en su casa. Probablemente, en las semanas siguientes, muchos corintios que escucharon a Pablo enseñar que Jesús era el Cristo también creyeron en Jesús, y los creyentes los bautizaron.</w:t>
      </w:r>
    </w:p>
    <w:p>
      <w:pPr/>
      <w:r>
        <w:rPr>
          <w:lang w:val="es_ES" w:bidi="es_ES"/>
        </w:rPr>
      </w:r>
      <w:r>
        <w:rPr>
          <w:lang w:val="es_ES" w:bidi="es_ES"/>
        </w:rPr>
        <w:t>Una noche, el Señor Jesús le habló a Pablo en una visión. Fue una experiencia sobrenatural que tuvo lugar mientras Pablo estaba despierto. Jesús le dijo a Pablo que no tuviera miedo. Es importante notar que Jesús quería que Pablo predicara las buenas noticias acerca de él, porque ya había preparado el corazón de muchas personas en Corinto para creer que él era su Salvador.</w:t>
      </w:r>
    </w:p>
    <w:p>
      <w:pPr/>
      <w:r>
        <w:rPr>
          <w:lang w:val="es_ES" w:bidi="es_ES"/>
        </w:rPr>
      </w:r>
      <w:r>
        <w:rPr>
          <w:lang w:val="es_ES" w:bidi="es_ES"/>
        </w:rPr>
        <w:t>En ese tiempo, Galión era el gobernador romano de Acaya. Algunos de los judíos que no creían en Jesús se unieron contra Pablo. Lo llevaron ante Galión con la esperanza de que lo declarara culpable y lo acusara. Probablemente obligaron a Pablo a ir con ellos al tribunal, que era una plataforma elevada en la plaza del mercado. Lo acusaron. Las palabras que usaron hicieron que Pablo pareciera malvado y mostraron falta de respeto hacia él. Pero cuando Pablo estaba a punto de defenderse, Galión habló a los judíos diciendo que no escucharía su caso, ya que se trataba de cuestiones de la religión judía, las cuales ellos mismos debían juzgar. Y Galión los echó del tribunal.</w:t>
      </w:r>
    </w:p>
    <w:p>
      <w:pPr/>
      <w:r>
        <w:rPr>
          <w:lang w:val="es_ES" w:bidi="es_ES"/>
        </w:rPr>
      </w:r>
      <w:r>
        <w:rPr>
          <w:lang w:val="es_ES" w:bidi="es_ES"/>
        </w:rPr>
        <w:t>Mientras los judíos salían del tribunal, la multitud, que la mayoría cree que eran gentiles, agarró a Sóstenes, el líder de la sinagoga judía, y lo golpeó en el área del tribunal mientras Galión observaba. Pero a Galión no le preocupaba ninguna de estas cosas.</w:t>
      </w:r>
    </w:p>
    <w:p>
      <w:pPr/>
      <w:r>
        <w:rPr>
          <w:lang w:val="es_ES" w:bidi="es_ES"/>
        </w:rPr>
      </w:r>
      <w:r>
        <w:rPr>
          <w:lang w:val="es_ES" w:bidi="es_ES"/>
        </w:rPr>
        <w:t>Pablo permaneció en Corinto un total de un año y seis meses, enseñando el mensaje de Dios entre la gente. Pablo no solo enseñaba a los que ya eran creyentes, sino que también predicaba acerca de Jesús a multitudes de no creyentes.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diez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Un judío llamado Aquila y su esposa Priscila</w:t>
      </w:r>
    </w:p>
    <w:p>
      <w:pPr>
        <w:pStyle w:val="ListBullet"/>
        <w:spacing w:line="240" w:lineRule="auto"/>
        <w:ind w:left="720"/>
      </w:pPr>
      <w:r>
        <w:rPr>
          <w:lang w:val="es_ES" w:bidi="es_ES"/>
        </w:rPr>
      </w:r>
      <w:r>
        <w:rPr>
          <w:lang w:val="es_ES" w:bidi="es_ES"/>
        </w:rPr>
        <w:t>Judíos y no judíos que creían en Dios y acudían a la sinagoga judía.</w:t>
      </w:r>
    </w:p>
    <w:p>
      <w:pPr>
        <w:pStyle w:val="ListBullet"/>
        <w:spacing w:line="240" w:lineRule="auto"/>
        <w:ind w:left="720"/>
      </w:pPr>
      <w:r>
        <w:rPr>
          <w:lang w:val="es_ES" w:bidi="es_ES"/>
        </w:rPr>
      </w:r>
      <w:r>
        <w:rPr>
          <w:lang w:val="es_ES" w:bidi="es_ES"/>
        </w:rPr>
        <w:t>Silas</w:t>
      </w:r>
    </w:p>
    <w:p>
      <w:pPr>
        <w:pStyle w:val="ListBullet"/>
        <w:spacing w:line="240" w:lineRule="auto"/>
        <w:ind w:left="720"/>
      </w:pPr>
      <w:r>
        <w:rPr>
          <w:lang w:val="es_ES" w:bidi="es_ES"/>
        </w:rPr>
      </w:r>
      <w:r>
        <w:rPr>
          <w:lang w:val="es_ES" w:bidi="es_ES"/>
        </w:rPr>
        <w:t>Timoteo</w:t>
      </w:r>
    </w:p>
    <w:p>
      <w:pPr>
        <w:pStyle w:val="ListBullet"/>
        <w:spacing w:line="240" w:lineRule="auto"/>
        <w:ind w:left="720"/>
      </w:pPr>
      <w:r>
        <w:rPr>
          <w:lang w:val="es_ES" w:bidi="es_ES"/>
        </w:rPr>
      </w:r>
      <w:r>
        <w:rPr>
          <w:lang w:val="es_ES" w:bidi="es_ES"/>
        </w:rPr>
        <w:t>Ticio Justo, un no judío que creía en Dios</w:t>
      </w:r>
    </w:p>
    <w:p>
      <w:pPr>
        <w:pStyle w:val="ListBullet"/>
        <w:spacing w:line="240" w:lineRule="auto"/>
        <w:ind w:left="720"/>
      </w:pPr>
      <w:r>
        <w:rPr>
          <w:lang w:val="es_ES" w:bidi="es_ES"/>
        </w:rPr>
      </w:r>
      <w:r>
        <w:rPr>
          <w:lang w:val="es_ES" w:bidi="es_ES"/>
        </w:rPr>
        <w:t>Crispo, el líder de la sinagoga</w:t>
      </w:r>
    </w:p>
    <w:p>
      <w:pPr>
        <w:pStyle w:val="ListBullet"/>
        <w:spacing w:line="240" w:lineRule="auto"/>
        <w:ind w:left="720"/>
      </w:pPr>
      <w:r>
        <w:rPr>
          <w:lang w:val="es_ES" w:bidi="es_ES"/>
        </w:rPr>
      </w:r>
      <w:r>
        <w:rPr>
          <w:lang w:val="es_ES" w:bidi="es_ES"/>
        </w:rPr>
        <w:t>Todas las personas que vivían en la casa de Crispo</w:t>
      </w:r>
    </w:p>
    <w:p>
      <w:pPr>
        <w:pStyle w:val="ListBullet"/>
        <w:spacing w:line="240" w:lineRule="auto"/>
        <w:ind w:left="720"/>
      </w:pPr>
      <w:r>
        <w:rPr>
          <w:lang w:val="es_ES" w:bidi="es_ES"/>
        </w:rPr>
      </w:r>
      <w:r>
        <w:rPr>
          <w:lang w:val="es_ES" w:bidi="es_ES"/>
        </w:rPr>
        <w:t>Otros corintios que escucharon la enseñanza de Pablo y creyeron en Jesús.</w:t>
      </w:r>
    </w:p>
    <w:p>
      <w:pPr>
        <w:pStyle w:val="ListBullet"/>
        <w:spacing w:line="240" w:lineRule="auto"/>
        <w:ind w:left="720"/>
      </w:pPr>
      <w:r>
        <w:rPr>
          <w:lang w:val="es_ES" w:bidi="es_ES"/>
        </w:rPr>
      </w:r>
      <w:r>
        <w:rPr>
          <w:lang w:val="es_ES" w:bidi="es_ES"/>
        </w:rPr>
        <w:t>El Señor Jesús que se le aparece a Pablo en una visión.</w:t>
      </w:r>
    </w:p>
    <w:p>
      <w:pPr>
        <w:pStyle w:val="ListBullet"/>
        <w:spacing w:line="240" w:lineRule="auto"/>
        <w:ind w:left="720"/>
      </w:pPr>
      <w:r>
        <w:rPr>
          <w:lang w:val="es_ES" w:bidi="es_ES"/>
        </w:rPr>
      </w:r>
      <w:r>
        <w:rPr>
          <w:lang w:val="es_ES" w:bidi="es_ES"/>
        </w:rPr>
        <w:t>Galión, el gobernador romano de la provincia de Acaya</w:t>
      </w:r>
    </w:p>
    <w:p>
      <w:pPr>
        <w:pStyle w:val="ListBullet"/>
        <w:spacing w:line="240" w:lineRule="auto"/>
        <w:ind w:left="720"/>
      </w:pPr>
      <w:r>
        <w:rPr>
          <w:lang w:val="es_ES" w:bidi="es_ES"/>
        </w:rPr>
      </w:r>
      <w:r>
        <w:rPr>
          <w:lang w:val="es_ES" w:bidi="es_ES"/>
        </w:rPr>
        <w:t>Los judíos que no creían en Jesús y arrastraron a Pablo para que fuera juzgado por Galión.</w:t>
      </w:r>
    </w:p>
    <w:p>
      <w:pPr>
        <w:pStyle w:val="ListBullet"/>
        <w:spacing w:line="240" w:lineRule="auto"/>
        <w:ind w:left="720"/>
      </w:pPr>
      <w:r>
        <w:rPr>
          <w:lang w:val="es_ES" w:bidi="es_ES"/>
        </w:rPr>
      </w:r>
      <w:r>
        <w:rPr>
          <w:lang w:val="es_ES" w:bidi="es_ES"/>
        </w:rPr>
        <w:t>Sóstenes, el líder de la sinagoga.</w:t>
      </w:r>
    </w:p>
    <w:p>
      <w:pPr>
        <w:pStyle w:val="ListBullet"/>
        <w:spacing w:line="240" w:lineRule="auto"/>
        <w:ind w:left="720"/>
      </w:pPr>
      <w:r>
        <w:rPr>
          <w:lang w:val="es_ES" w:bidi="es_ES"/>
        </w:rPr>
      </w:r>
      <w:r>
        <w:rPr>
          <w:lang w:val="es_ES" w:bidi="es_ES"/>
        </w:rPr>
        <w:t>La multitud en el tribunal que golpeó a Sóstenes.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Después de que Pablo habló ante el consejo de la ciudad de Atenas, el Areópago, dejó Atenas y viajó a Corinto. Conoció a un judío llamado Aquila y a su esposa Priscila, quienes habían llegado recientemente a Corinto desde Roma. Aquila y Priscila se vieron obligados a salir de Roma porque el emperador romano ordenó que todos los judíos abandonaran esa ciudad. Pablo fue a visitarlos a su casa y decidió hospedarse con ellos. Eran fabricantes de tiendas, al igual que él, por lo que de esta manera podían trabajar juntos.</w:t>
      </w:r>
    </w:p>
    <w:p>
      <w:pPr/>
      <w:r>
        <w:rPr>
          <w:lang w:val="es_ES" w:bidi="es_ES"/>
        </w:rPr>
      </w:r>
      <w:r>
        <w:rPr>
          <w:lang w:val="es_ES" w:bidi="es_ES"/>
        </w:rPr>
        <w:t>Todos los sábados iba a la sinagoga judía y explicaba de manera lógica las Escrituras a los judíos y a los no judíos que creían en Dios. Trataba de convencerlos de que su manera de entender la palabra de Dios era correcta.</w:t>
      </w:r>
    </w:p>
    <w:p>
      <w:pPr/>
      <w:r>
        <w:rPr>
          <w:lang w:val="es_ES" w:bidi="es_ES"/>
        </w:rPr>
      </w:r>
      <w:r>
        <w:rPr>
          <w:lang w:val="es_ES" w:bidi="es_ES"/>
        </w:rPr>
        <w:t>Cuando Silas y Timoteo llegaron de Macedonia, Pablo dejó de trabajar como fabricante de tiendas y dedicó todo su tiempo a enseñar la palabra de Dios y a convencer a los judíos de que Jesús era el Cristo.</w:t>
      </w:r>
    </w:p>
    <w:p>
      <w:pPr/>
      <w:r>
        <w:rPr>
          <w:lang w:val="es_ES" w:bidi="es_ES"/>
        </w:rPr>
      </w:r>
      <w:r>
        <w:rPr>
          <w:lang w:val="es_ES" w:bidi="es_ES"/>
        </w:rPr>
        <w:t>Y cuando los judíos se opusieron a Pablo y lo insultaron, él sacudió sus ropas como señal de que estaba rompiendo su relación con ellos. Les dijo, "¡Que su sangre recaiga sobre sus propias cabezas! Soy inocente. ¡De ahora en adelante iré a los gentiles!"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Pablo, "¿Cómo te sientes?" Es posible que escuchen cosas como, "Me escandaliza que los judíos no quieran conocer la verdad sobre Jesús", "Es muy triste que los judíos sean juzgados por Dios por no creer en Jesús" y "¡Ya basta! He hablado con ellos el tiempo suficiente. Ahora es el momento de predicar a los gentiles".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Él salió de la sinagoga y comenzó a reunirse en la casa de un hombre llamado Ticio Justo, un creyente en Dios que no era judío y cuya casa estaba junto a la sinagoga.</w:t>
      </w:r>
    </w:p>
    <w:p>
      <w:pPr/>
      <w:r>
        <w:rPr>
          <w:lang w:val="es_ES" w:bidi="es_ES"/>
        </w:rPr>
      </w:r>
      <w:r>
        <w:rPr>
          <w:lang w:val="es_ES" w:bidi="es_ES"/>
        </w:rPr>
        <w:t>Después de esto, Crispo, el líder de la sinagoga, y toda su familia creyeron en Jesús. Además, muchos corintios que escucharon hablar a Pablo creyeron en Jesús, y los creyentes los bautizaron.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Crispo, "¿Cómo te sientes?" Es posible que escuchen cosas como, "¡Alabado sea Dios por mostrarnos la verdad de que Jesús es nuestro Salvador!" "Lleno de alegría", y "¡No puedo esperar para hablar con los demás sobre Jesús!"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Una noche, el Señor Jesús le dijo a Pablo en una visión, "No tengas miedo, sino sigue hablando y no guardes silencio, porque yo estoy contigo, y nadie te atacará para hacerte daño, porque tengo en esta ciudad muchos que son mi pueblo".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Pablo, "¿Cómo te sientes?" Es posible que escuchen cosas como: "¡Asombrado!" "Increíblemente feliz", "En paz", "Animado", "Con mayor valentía" y "¡Emocionado!"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Cuando Galión era gobernador de la provincia de Acaya, algunos judíos se unieron contra Pablo, lo llevaron ante el tribunal y presentaron acusaciones contra él. Le dijeron a Galión que él estaba persuadiendo a la gente a adorar a Dios en contra de la ley. Sin embargo, cuando Pablo estaba a punto de defenderse, Galión habló y se negó a juzgar el caso porque se trataba de asuntos de la ley judía. Dijo que los propios judíos debían juzgar el asunto y los expulsó del tribunal. En ese momento, la multitud se abalanzó sobre Sóstenes, quien era el nuevo líder de la sinagoga, y lo golpearon, pero eso no le importó en absoluto a Galión.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judíos, "¿Cómo se sienten?" Es posible que escuchen cosas como, "Muy enojados con Galión", "Debemos impedir que Pablo siga enseñando sobre Jesús", "Vámonos rápido antes de que nos golpeen como a Sóstenes", y "¿Qué haremos ahora con Pablo?"</w:t>
      </w:r>
    </w:p>
    <w:p>
      <w:pPr>
        <w:pStyle w:val="ListBullet"/>
        <w:spacing w:line="240" w:lineRule="auto"/>
        <w:ind w:left="720"/>
      </w:pPr>
      <w:r>
        <w:rPr>
          <w:lang w:val="es_ES" w:bidi="es_ES"/>
        </w:rPr>
      </w:r>
      <w:r>
        <w:rPr>
          <w:lang w:val="es_ES" w:bidi="es_ES"/>
        </w:rPr>
        <w:t>Reinicien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Todos los </w:t>
      </w:r>
      <w:r>
        <w:rPr>
          <w:b/>
          <w:lang w:val="es_ES" w:bidi="es_ES"/>
        </w:rPr>
        <w:t>sábados</w:t>
      </w:r>
      <w:r>
        <w:rPr>
          <w:lang w:val="es_ES" w:bidi="es_ES"/>
        </w:rPr>
        <w:t xml:space="preserve">, Pablo iba a la </w:t>
      </w:r>
      <w:r>
        <w:rPr>
          <w:b/>
          <w:lang w:val="es_ES" w:bidi="es_ES"/>
        </w:rPr>
        <w:t>sinagoga</w:t>
      </w:r>
      <w:r>
        <w:rPr>
          <w:lang w:val="es_ES" w:bidi="es_ES"/>
        </w:rPr>
        <w:t xml:space="preserve"> y razonaba con los </w:t>
      </w:r>
      <w:r>
        <w:rPr>
          <w:b/>
          <w:lang w:val="es_ES" w:bidi="es_ES"/>
        </w:rPr>
        <w:t>judíos</w:t>
      </w:r>
      <w:r>
        <w:rPr>
          <w:lang w:val="es_ES" w:bidi="es_ES"/>
        </w:rPr>
        <w:t xml:space="preserve"> y con los no judíos que creían en Dios. Recuerden usar las mismas palabras que han usado anteriormente para sábado, sinagoga y judíos. Se puede encontrar una definición completa de </w:t>
      </w:r>
      <w:r>
        <w:rPr>
          <w:lang w:val="es_ES" w:bidi="es_ES"/>
        </w:rPr>
        <w:t>sábado</w:t>
      </w:r>
      <w:r>
        <w:rPr>
          <w:lang w:val="es_ES" w:bidi="es_ES"/>
        </w:rPr>
        <w:t xml:space="preserve">, </w:t>
      </w:r>
      <w:r>
        <w:rPr>
          <w:lang w:val="es_ES" w:bidi="es_ES"/>
        </w:rPr>
        <w:t>sinagoga</w:t>
      </w:r>
      <w:r>
        <w:rPr>
          <w:lang w:val="es_ES" w:bidi="es_ES"/>
        </w:rPr>
        <w:t xml:space="preserve"> y </w:t>
      </w:r>
      <w:r>
        <w:rPr>
          <w:lang w:val="es_ES" w:bidi="es_ES"/>
        </w:rPr>
        <w:t>judíos</w:t>
      </w:r>
      <w:r>
        <w:rPr>
          <w:lang w:val="es_ES" w:bidi="es_ES"/>
        </w:rPr>
        <w:t xml:space="preserve"> en el Glosario Principal.</w:t>
      </w:r>
    </w:p>
    <w:p>
      <w:pPr/>
      <w:r>
        <w:rPr>
          <w:lang w:val="es_ES" w:bidi="es_ES"/>
        </w:rPr>
      </w:r>
      <w:r>
        <w:rPr>
          <w:lang w:val="es_ES" w:bidi="es_ES"/>
        </w:rPr>
        <w:t xml:space="preserve">Cuando Silas y Timoteo llegaron de Macedonia, Pablo dedicó todo su tiempo a predicar las buenas noticias y a testificar a los judíos que el </w:t>
      </w:r>
      <w:r>
        <w:rPr>
          <w:b/>
          <w:lang w:val="es_ES" w:bidi="es_ES"/>
        </w:rPr>
        <w:t>Cristo</w:t>
      </w:r>
      <w:r>
        <w:rPr>
          <w:lang w:val="es_ES" w:bidi="es_ES"/>
        </w:rPr>
        <w:t xml:space="preserve"> era Jesús. Recuerden usar las mismas palabras que han usado anteriormente para Cristo. Se puede encontrar una definición completa de </w:t>
      </w:r>
      <w:r>
        <w:rPr>
          <w:lang w:val="es_ES" w:bidi="es_ES"/>
        </w:rPr>
        <w:t>Cristo</w:t>
      </w:r>
      <w:r>
        <w:rPr>
          <w:lang w:val="es_ES" w:bidi="es_ES"/>
        </w:rPr>
        <w:t xml:space="preserve"> en el Glosario Principal.</w:t>
      </w:r>
    </w:p>
    <w:p>
      <w:pPr/>
      <w:r>
        <w:rPr>
          <w:lang w:val="es_ES" w:bidi="es_ES"/>
        </w:rPr>
      </w:r>
      <w:r>
        <w:rPr>
          <w:lang w:val="es_ES" w:bidi="es_ES"/>
        </w:rPr>
        <w:t xml:space="preserve">Los judíos de la sinagoga rechazaron el mensaje de Pablo, así que Pablo salió de la sinagoga y comenzó a predicar a los </w:t>
      </w:r>
      <w:r>
        <w:rPr>
          <w:b/>
          <w:lang w:val="es_ES" w:bidi="es_ES"/>
        </w:rPr>
        <w:t>gentiles</w:t>
      </w:r>
      <w:r>
        <w:rPr>
          <w:lang w:val="es_ES" w:bidi="es_ES"/>
        </w:rPr>
        <w:t xml:space="preserve">, es decir, a los no judíos. Asegúrense de usar la misma palabra que han usado en los pasajes anteriores, y recuerden que </w:t>
      </w:r>
      <w:r>
        <w:rPr>
          <w:lang w:val="es_ES" w:bidi="es_ES"/>
        </w:rPr>
        <w:t>Gentiles</w:t>
      </w:r>
      <w:r>
        <w:rPr>
          <w:lang w:val="es_ES" w:bidi="es_ES"/>
        </w:rPr>
        <w:t xml:space="preserve"> está en el Glosario Principal.</w:t>
      </w:r>
    </w:p>
    <w:p>
      <w:pPr/>
      <w:r>
        <w:rPr>
          <w:lang w:val="es_ES" w:bidi="es_ES"/>
        </w:rPr>
      </w:r>
      <w:r>
        <w:rPr>
          <w:lang w:val="es_ES" w:bidi="es_ES"/>
        </w:rPr>
        <w:t xml:space="preserve">Muchos corintios, al escuchar a Pablo, creyeron en Jesús, y los creyentes los </w:t>
      </w:r>
      <w:r>
        <w:rPr>
          <w:b/>
          <w:lang w:val="es_ES" w:bidi="es_ES"/>
        </w:rPr>
        <w:t>bautizaron</w:t>
      </w:r>
      <w:r>
        <w:rPr>
          <w:lang w:val="es_ES" w:bidi="es_ES"/>
        </w:rPr>
        <w:t xml:space="preserve">. El </w:t>
      </w:r>
      <w:r>
        <w:rPr>
          <w:b/>
          <w:lang w:val="es_ES" w:bidi="es_ES"/>
        </w:rPr>
        <w:t>bautismo</w:t>
      </w:r>
      <w:r>
        <w:rPr>
          <w:lang w:val="es_ES" w:bidi="es_ES"/>
        </w:rPr>
        <w:t xml:space="preserve"> es una ceremonia que se realiza una sola vez, en la que el nuevo creyente hace una demostración pública de su compromiso con Jesús y de su unión con él. El bautismo, que es una inmersión completa en agua, es un símbolo del entierro y la resurrección de Jesús, así como de nuestra muerte a la vida antigua y nuestra resurrección a una nueva vida con Jesús. Recuerden usar la misma palabra que han usado anteriormente para bautizado. Se puede encontrar una definición completa de </w:t>
      </w:r>
      <w:r>
        <w:rPr>
          <w:lang w:val="es_ES" w:bidi="es_ES"/>
        </w:rPr>
        <w:t>bautizado</w:t>
      </w:r>
      <w:r>
        <w:rPr>
          <w:lang w:val="es_ES" w:bidi="es_ES"/>
        </w:rPr>
        <w:t xml:space="preserve"> en el Glosario Principal.</w:t>
      </w:r>
    </w:p>
    <w:p>
      <w:pPr/>
      <w:r>
        <w:rPr>
          <w:lang w:val="es_ES" w:bidi="es_ES"/>
        </w:rPr>
      </w:r>
      <w:r>
        <w:rPr>
          <w:lang w:val="es_ES" w:bidi="es_ES"/>
        </w:rPr>
        <w:t xml:space="preserve">Una noche, el Señor Jesús le habló a Pablo en una </w:t>
      </w:r>
      <w:r>
        <w:rPr>
          <w:b/>
          <w:lang w:val="es_ES" w:bidi="es_ES"/>
        </w:rPr>
        <w:t>visión</w:t>
      </w:r>
      <w:r>
        <w:rPr>
          <w:lang w:val="es_ES" w:bidi="es_ES"/>
        </w:rPr>
        <w:t xml:space="preserve">. Recuerden usar la misma palabra que han usado anteriormente para visión. Se puede encontrar una definición completa de </w:t>
      </w:r>
      <w:r>
        <w:rPr>
          <w:lang w:val="es_ES" w:bidi="es_ES"/>
        </w:rPr>
        <w:t>visión</w:t>
      </w:r>
      <w:r>
        <w:rPr>
          <w:lang w:val="es_ES" w:bidi="es_ES"/>
        </w:rPr>
        <w:t xml:space="preserve"> en el Glosario Principal.</w:t>
      </w:r>
    </w:p>
    <w:p>
      <w:pPr/>
      <w:r>
        <w:rPr>
          <w:lang w:val="es_ES" w:bidi="es_ES"/>
        </w:rPr>
      </w:r>
      <w:r>
        <w:rPr>
          <w:lang w:val="es_ES" w:bidi="es_ES"/>
        </w:rPr>
        <w:t xml:space="preserve">Mientras Galión era procónsul de Acaya, algunos judíos se unieron contra Pablo y lo llevaron ante el tribunal. </w:t>
      </w:r>
      <w:r>
        <w:rPr>
          <w:b/>
          <w:lang w:val="es_ES" w:bidi="es_ES"/>
        </w:rPr>
        <w:t>Acaya</w:t>
      </w:r>
      <w:r>
        <w:rPr>
          <w:lang w:val="es_ES" w:bidi="es_ES"/>
        </w:rPr>
        <w:t xml:space="preserve"> era una provincia del Imperio Romano en el sur de Europa, que hoy corresponde al país de Grecia. Un </w:t>
      </w:r>
      <w:r>
        <w:rPr>
          <w:b/>
          <w:lang w:val="es_ES" w:bidi="es_ES"/>
        </w:rPr>
        <w:t>procónsul</w:t>
      </w:r>
      <w:r>
        <w:rPr>
          <w:lang w:val="es_ES" w:bidi="es_ES"/>
        </w:rPr>
        <w:t xml:space="preserve"> era el gobernador de una provincia romana. </w:t>
      </w:r>
      <w:r>
        <w:rPr>
          <w:b/>
          <w:lang w:val="es_ES" w:bidi="es_ES"/>
        </w:rPr>
        <w:t>Galión</w:t>
      </w:r>
      <w:r>
        <w:rPr>
          <w:lang w:val="es_ES" w:bidi="es_ES"/>
        </w:rPr>
        <w:t xml:space="preserve"> fue el procónsul de Acaya durante los años 51 y 52 después del nacimiento de Jesús. El </w:t>
      </w:r>
      <w:r>
        <w:rPr>
          <w:b/>
          <w:lang w:val="es_ES" w:bidi="es_ES"/>
        </w:rPr>
        <w:t>tribunal</w:t>
      </w:r>
      <w:r>
        <w:rPr>
          <w:lang w:val="es_ES" w:bidi="es_ES"/>
        </w:rPr>
        <w:t xml:space="preserve"> es un juzgado.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18:18–23</w:t>
      </w:r>
      <w:r>
        <w:rPr>
          <w:lang w:val="es_ES" w:bidi="es_ES"/>
        </w:rPr>
      </w:r>
    </w:p>
    <w:p>
      <w:pPr>
        <w:pStyle w:val="Heading3"/>
      </w:pPr>
      <w:r>
        <w:rPr>
          <w:lang w:val="es_ES" w:bidi="es_ES"/>
        </w:rPr>
        <w:t>Escuchar con el corazón</w:t>
      </w:r>
    </w:p>
    <w:p>
      <w:pPr/>
      <w:r>
        <w:rPr>
          <w:lang w:val="es_ES" w:bidi="es_ES"/>
        </w:rPr>
      </w:r>
      <w:r>
        <w:rPr>
          <w:lang w:val="es_ES" w:bidi="es_ES"/>
        </w:rPr>
        <w:t>Escuchen Hechos 18:18–23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Esta historia registra eventos históricos que tuvieron lugar durante el segundo viaje misionero de Pablo, alrededor del año 52 después del nacimiento de Jesús. En la historia anterior, Pablo ya había pasado muchos meses en Corinto, donde vivió con Priscila y Aquila y trabajó con ellos como fabricante de tiendas. Él predicó las buenas nuevas de Jesús a judíos y no judíos. La mayoría de los judíos no querían saber de Jesús, pero muchos no judíos creyeron. Jesús animó a Pablo en una visión y le dijo que no tuviera miedo y que siguiera hablando acerca de él. Los judíos que no creían en Jesús querían deshacerse de Pablo y lo llevaron para que fuera juzgado por el gobernador romano Galión. Sin embargo, Galión se negó a escucharlos.</w:t>
      </w:r>
    </w:p>
    <w:p>
      <w:pPr/>
      <w:r>
        <w:rPr>
          <w:lang w:val="es_ES" w:bidi="es_ES"/>
        </w:rPr>
      </w:r>
      <w:r>
        <w:rPr>
          <w:lang w:val="es_ES" w:bidi="es_ES"/>
        </w:rPr>
        <w:t>Esta historia comienza después de que Galión expulsó a los judíos del tribunal, es decir, del lugar de juicio. Pablo permaneció en Corinto durante bastante tiempo. Entonces se despidió de los hermanos, es decir, de los creyentes, y comenzó su viaje hacia Siria, una provincia romana en Asia occidental que limita con el mar Mediterráneo. Priscila y Aquila también lo acompañaron. Caminaron hasta la cercana ciudad portuaria de Cencrea, que estaba a 10 kilómetros al oeste de Corinto.</w:t>
      </w:r>
    </w:p>
    <w:p>
      <w:pPr/>
      <w:r>
        <w:rPr>
          <w:lang w:val="es_ES" w:bidi="es_ES"/>
        </w:rPr>
      </w:r>
      <w:r>
        <w:rPr>
          <w:lang w:val="es_ES" w:bidi="es_ES"/>
        </w:rPr>
        <w:t>Pablo se había dejado crecer el cabello durante el tiempo de un voto que había hecho a Dios. Un voto es una promesa solemne hecha a Dios, generalmente a cambio del favor de Dios. No sabemos por qué Pablo le pidió algo a Dios, pero es posible que le haya pedido que lo protegiera cuando estaba en Corinto. A cambio, probablemente le prometió a Dios que no se cortaría el cabello hasta que terminara el voto. En Cencrea se cortó el cabello, porque el voto había terminado. Luego Pablo y sus compañeros abordaron un barco y comenzaron su viaje hacia Siria por mar.</w:t>
      </w:r>
    </w:p>
    <w:p>
      <w:pPr/>
      <w:r>
        <w:rPr>
          <w:lang w:val="es_ES" w:bidi="es_ES"/>
        </w:rPr>
      </w:r>
      <w:r>
        <w:rPr>
          <w:lang w:val="es_ES" w:bidi="es_ES"/>
        </w:rPr>
        <w:t>Deténganse aquí y conversen con el equipo de traducción sobre cómo las personas hacen votos en su cultura. ¿A quién le hacen votos las personas? ¿Qué tipo de votos hacen las personas? ¿Qué pasa si rompen un voto antes de que termine? Cuenten una historia sobre cómo hicieron un voto o una promesa solemne en sus vidas.</w:t>
      </w:r>
    </w:p>
    <w:p>
      <w:pPr/>
      <w:r>
        <w:rPr>
          <w:lang w:val="es_ES" w:bidi="es_ES"/>
        </w:rPr>
      </w:r>
      <w:r>
        <w:rPr>
          <w:lang w:val="es_ES" w:bidi="es_ES"/>
        </w:rPr>
        <w:t>Cuando llegaron a Éfeso, Pablo y sus compañeros bajaron del barco. Éfeso era una ciudad importante de Asia Menor, que hoy corresponde al oeste de Turquía, a orillas del mar Egeo. Estaba a unos 550 kilómetros de Cencrea por mar, y el viaje habría durado entre 3 y 6 días.</w:t>
      </w:r>
    </w:p>
    <w:p>
      <w:pPr/>
      <w:r>
        <w:rPr>
          <w:lang w:val="es_ES" w:bidi="es_ES"/>
        </w:rPr>
      </w:r>
      <w:r>
        <w:rPr>
          <w:lang w:val="es_ES" w:bidi="es_ES"/>
        </w:rPr>
        <w:t>Pablo dejó a Priscila y Aquila y fue a la sinagoga, el lugar de oración de los judíos. Les explicó a los judíos, a partir de sus Escrituras, que el Cristo tenía que sufrir, morir y resucitar. Luego trató de demostrarles que Jesús era el Cristo, el Salvador prometido. Cuando le preguntaron, "¿Podrías pasar más tiempo con nosotros?", él dijo "Lo siento, no puedo". Se despidió de ellos y dijo, "Si Dios lo permite, volveré". Luego abordó un barco y salió de Éfeso.</w:t>
      </w:r>
    </w:p>
    <w:p>
      <w:pPr/>
      <w:r>
        <w:rPr>
          <w:lang w:val="es_ES" w:bidi="es_ES"/>
        </w:rPr>
      </w:r>
      <w:r>
        <w:rPr>
          <w:lang w:val="es_ES" w:bidi="es_ES"/>
        </w:rPr>
        <w:t>Pablo bajó del barco cuando llegó a Cesarea. Cesarea era una ciudad portuaria de la provincia romana de Judea, que hoy es Israel. Estaba a orillas del mar Mediterráneo, a unos 1 750 kilómetros de Éfeso. El viaje habría durado entre 9 y 18 días en barco.</w:t>
      </w:r>
    </w:p>
    <w:p>
      <w:pPr/>
      <w:r>
        <w:rPr>
          <w:lang w:val="es_ES" w:bidi="es_ES"/>
        </w:rPr>
      </w:r>
      <w:r>
        <w:rPr>
          <w:lang w:val="es_ES" w:bidi="es_ES"/>
        </w:rPr>
        <w:t xml:space="preserve">Deténganse aquí y busquen para el equipo de traducción un mapa que muestre </w:t>
      </w:r>
      <w:r>
        <w:rPr>
          <w:lang w:val="es_ES" w:bidi="es_ES"/>
        </w:rPr>
        <w:t>el viaje de Pablo desde Corinto, pasando por Cencrea y Éfeso, hasta Cesarea</w:t>
      </w:r>
      <w:r>
        <w:rPr>
          <w:lang w:val="es_ES" w:bidi="es_ES"/>
        </w:rPr>
        <w:t>.</w:t>
      </w:r>
    </w:p>
    <w:p>
      <w:pPr/>
      <w:r>
        <w:rPr>
          <w:lang w:val="es_ES" w:bidi="es_ES"/>
        </w:rPr>
      </w:r>
      <w:r>
        <w:rPr>
          <w:lang w:val="es_ES" w:bidi="es_ES"/>
        </w:rPr>
        <w:t>De inmediato fue a ver a la iglesia, es decir, a los creyentes en Jerusalén. Aunque el texto original no menciona Jerusalén, la mayoría de las personas cree que la iglesia que Pablo fue a visitar estaba en Jerusalén. Jerusalén estaba a unos 120 kilómetros de Cesarea, aproximadamente un viaje de cuatro días a pie. Saludó a los creyentes y habló con ellos, pero no se quedó mucho tiempo.</w:t>
      </w:r>
    </w:p>
    <w:p>
      <w:pPr/>
      <w:r>
        <w:rPr>
          <w:lang w:val="es_ES" w:bidi="es_ES"/>
        </w:rPr>
      </w:r>
      <w:r>
        <w:rPr>
          <w:lang w:val="es_ES" w:bidi="es_ES"/>
        </w:rPr>
        <w:t>Entonces viajó por tierra a Antioquía, en la provincia romana de Siria. Estaba a unos 650 kilómetros al norte de Jerusalén, lo que le habría tomado a Pablo unos 21 días a pie. Después de pasar algún tiempo en Antioquía, salió y viajó por las regiones de Galacia y Frigia. Pablo visitó a los creyentes que habían creído en Jesús cuando él había ido a esas ciudades a predicar. Fortaleció a todos los discípulos, es decir, a los seguidores de Jesús, y los ayudó a amar y obedecer mejor a Jesús. Era el comienzo del tercer viaje misionero de Pablo.</w:t>
      </w:r>
    </w:p>
    <w:p>
      <w:pPr/>
      <w:r>
        <w:rPr>
          <w:lang w:val="es_ES" w:bidi="es_ES"/>
        </w:rPr>
      </w:r>
      <w:r>
        <w:rPr>
          <w:lang w:val="es_ES" w:bidi="es_ES"/>
        </w:rPr>
        <w:t xml:space="preserve">Deténganse aquí y busquen para el equipo de traducción un mapa que muestre </w:t>
      </w:r>
      <w:r>
        <w:rPr>
          <w:lang w:val="es_ES" w:bidi="es_ES"/>
        </w:rPr>
        <w:t>el viaje de Pablo caminando de Cesarea a Jerusalén, de Jerusalén a Antioquía y a través de las ciudades de Galacia y Frigia</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diez escenas.</w:t>
      </w:r>
    </w:p>
    <w:p>
      <w:pPr/>
      <w:r>
        <w:rPr>
          <w:lang w:val="es_ES" w:bidi="es_ES"/>
        </w:rPr>
      </w:r>
      <w:r>
        <w:rPr>
          <w:b/>
          <w:lang w:val="es_ES" w:bidi="es_ES"/>
        </w:rPr>
        <w:t>Primera escena:</w:t>
      </w:r>
      <w:r>
        <w:rPr>
          <w:lang w:val="es_ES" w:bidi="es_ES"/>
        </w:rPr>
        <w:t xml:space="preserve"> Después de salir del lugar de juicio, Pablo permanece en Corinto durante muchos días. En algún momento en Corinto, Pablo hace un voto a Dios y se deja crecer el cabello.</w:t>
      </w:r>
    </w:p>
    <w:p>
      <w:pPr/>
      <w:r>
        <w:rPr>
          <w:lang w:val="es_ES" w:bidi="es_ES"/>
        </w:rPr>
      </w:r>
      <w:r>
        <w:rPr>
          <w:b/>
          <w:lang w:val="es_ES" w:bidi="es_ES"/>
        </w:rPr>
        <w:t>Segunda escena:</w:t>
      </w:r>
      <w:r>
        <w:rPr>
          <w:lang w:val="es_ES" w:bidi="es_ES"/>
        </w:rPr>
        <w:t xml:space="preserve"> Pablo, Priscila y Aquila salen de Corinto porque quieren ir a Siria.</w:t>
      </w:r>
    </w:p>
    <w:p>
      <w:pPr/>
      <w:r>
        <w:rPr>
          <w:lang w:val="es_ES" w:bidi="es_ES"/>
        </w:rPr>
      </w:r>
      <w:r>
        <w:rPr>
          <w:b/>
          <w:lang w:val="es_ES" w:bidi="es_ES"/>
        </w:rPr>
        <w:t>Tercera escena:</w:t>
      </w:r>
      <w:r>
        <w:rPr>
          <w:lang w:val="es_ES" w:bidi="es_ES"/>
        </w:rPr>
        <w:t xml:space="preserve"> Llegan a Cencrea. El voto de Pablo termina y él se corta el cabello en Cencrea.</w:t>
      </w:r>
    </w:p>
    <w:p>
      <w:pPr/>
      <w:r>
        <w:rPr>
          <w:lang w:val="es_ES" w:bidi="es_ES"/>
        </w:rPr>
      </w:r>
      <w:r>
        <w:rPr>
          <w:b/>
          <w:lang w:val="es_ES" w:bidi="es_ES"/>
        </w:rPr>
        <w:t>Cuarta escena:</w:t>
      </w:r>
      <w:r>
        <w:rPr>
          <w:lang w:val="es_ES" w:bidi="es_ES"/>
        </w:rPr>
        <w:t xml:space="preserve"> Pablo, Priscila y Aquila abordan un barco con destino a Siria.</w:t>
      </w:r>
    </w:p>
    <w:p>
      <w:pPr/>
      <w:r>
        <w:rPr>
          <w:lang w:val="es_ES" w:bidi="es_ES"/>
        </w:rPr>
      </w:r>
      <w:r>
        <w:rPr>
          <w:b/>
          <w:lang w:val="es_ES" w:bidi="es_ES"/>
        </w:rPr>
        <w:t>Quinta escena:</w:t>
      </w:r>
      <w:r>
        <w:rPr>
          <w:lang w:val="es_ES" w:bidi="es_ES"/>
        </w:rPr>
        <w:t xml:space="preserve"> Pablo, Priscila y Aquila desembarcan en Éfeso. Pablo se despide de Priscila y de Aquila.</w:t>
      </w:r>
    </w:p>
    <w:p>
      <w:pPr/>
      <w:r>
        <w:rPr>
          <w:lang w:val="es_ES" w:bidi="es_ES"/>
        </w:rPr>
      </w:r>
      <w:r>
        <w:rPr>
          <w:b/>
          <w:lang w:val="es_ES" w:bidi="es_ES"/>
        </w:rPr>
        <w:t>Sexta escena:</w:t>
      </w:r>
      <w:r>
        <w:rPr>
          <w:lang w:val="es_ES" w:bidi="es_ES"/>
        </w:rPr>
        <w:t xml:space="preserve"> Pablo va a la sinagoga de Éfeso y les explica a los judíos, a partir de sus Escrituras, que Jesús es el Cristo. Los judíos le piden a Pablo que se quede más tiempo, pero él dice que no puede. Pero si Dios quiere, él regresará.</w:t>
      </w:r>
    </w:p>
    <w:p>
      <w:pPr/>
      <w:r>
        <w:rPr>
          <w:lang w:val="es_ES" w:bidi="es_ES"/>
        </w:rPr>
      </w:r>
      <w:r>
        <w:rPr>
          <w:b/>
          <w:lang w:val="es_ES" w:bidi="es_ES"/>
        </w:rPr>
        <w:t>Séptima escena:</w:t>
      </w:r>
      <w:r>
        <w:rPr>
          <w:lang w:val="es_ES" w:bidi="es_ES"/>
        </w:rPr>
        <w:t xml:space="preserve"> Pablo aborda un barco en Éfeso y navega hacia Cesarea.</w:t>
      </w:r>
    </w:p>
    <w:p>
      <w:pPr/>
      <w:r>
        <w:rPr>
          <w:lang w:val="es_ES" w:bidi="es_ES"/>
        </w:rPr>
      </w:r>
      <w:r>
        <w:rPr>
          <w:b/>
          <w:lang w:val="es_ES" w:bidi="es_ES"/>
        </w:rPr>
        <w:t>Octava escena:</w:t>
      </w:r>
      <w:r>
        <w:rPr>
          <w:lang w:val="es_ES" w:bidi="es_ES"/>
        </w:rPr>
        <w:t xml:space="preserve"> Pablo va a saludar y a hablar brevemente con los creyentes en Jerusalén.</w:t>
      </w:r>
    </w:p>
    <w:p>
      <w:pPr/>
      <w:r>
        <w:rPr>
          <w:lang w:val="es_ES" w:bidi="es_ES"/>
        </w:rPr>
      </w:r>
      <w:r>
        <w:rPr>
          <w:b/>
          <w:lang w:val="es_ES" w:bidi="es_ES"/>
        </w:rPr>
        <w:t>Novena escena:</w:t>
      </w:r>
      <w:r>
        <w:rPr>
          <w:lang w:val="es_ES" w:bidi="es_ES"/>
        </w:rPr>
        <w:t xml:space="preserve"> Pablo viaja de Jerusalén a Antioquía en Siria y permanece allí algún tiempo.</w:t>
      </w:r>
    </w:p>
    <w:p>
      <w:pPr/>
      <w:r>
        <w:rPr>
          <w:lang w:val="es_ES" w:bidi="es_ES"/>
        </w:rPr>
      </w:r>
      <w:r>
        <w:rPr>
          <w:b/>
          <w:lang w:val="es_ES" w:bidi="es_ES"/>
        </w:rPr>
        <w:t>Décima escena:</w:t>
      </w:r>
      <w:r>
        <w:rPr>
          <w:lang w:val="es_ES" w:bidi="es_ES"/>
        </w:rPr>
        <w:t xml:space="preserve"> Pablo sale de Antioquía y viaja de ciudad en ciudad por Galacia y Frigia, fortaleciendo a los discípulos, es decir, a los seguidores de Jesús.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Creyentes en Corinto</w:t>
      </w:r>
    </w:p>
    <w:p>
      <w:pPr>
        <w:pStyle w:val="ListBullet"/>
        <w:spacing w:line="240" w:lineRule="auto"/>
        <w:ind w:left="720"/>
      </w:pPr>
      <w:r>
        <w:rPr>
          <w:lang w:val="es_ES" w:bidi="es_ES"/>
        </w:rPr>
      </w:r>
      <w:r>
        <w:rPr>
          <w:lang w:val="es_ES" w:bidi="es_ES"/>
        </w:rPr>
        <w:t>Priscila y Aquila</w:t>
      </w:r>
    </w:p>
    <w:p>
      <w:pPr>
        <w:pStyle w:val="ListBullet"/>
        <w:spacing w:line="240" w:lineRule="auto"/>
        <w:ind w:left="720"/>
      </w:pPr>
      <w:r>
        <w:rPr>
          <w:lang w:val="es_ES" w:bidi="es_ES"/>
        </w:rPr>
      </w:r>
      <w:r>
        <w:rPr>
          <w:lang w:val="es_ES" w:bidi="es_ES"/>
        </w:rPr>
        <w:t>Judíos en la sinagoga en Éfeso</w:t>
      </w:r>
    </w:p>
    <w:p>
      <w:pPr>
        <w:pStyle w:val="ListBullet"/>
        <w:spacing w:line="240" w:lineRule="auto"/>
        <w:ind w:left="720"/>
      </w:pPr>
      <w:r>
        <w:rPr>
          <w:lang w:val="es_ES" w:bidi="es_ES"/>
        </w:rPr>
      </w:r>
      <w:r>
        <w:rPr>
          <w:lang w:val="es_ES" w:bidi="es_ES"/>
        </w:rPr>
        <w:t>La iglesia, es decir, los creyentes que Pablo visitó al llegar a Cesarea, muy probablemente la iglesia de Jerusalén</w:t>
      </w:r>
    </w:p>
    <w:p>
      <w:pPr>
        <w:pStyle w:val="ListBullet"/>
        <w:spacing w:line="240" w:lineRule="auto"/>
        <w:ind w:left="720"/>
      </w:pPr>
      <w:r>
        <w:rPr>
          <w:lang w:val="es_ES" w:bidi="es_ES"/>
        </w:rPr>
      </w:r>
      <w:r>
        <w:rPr>
          <w:lang w:val="es_ES" w:bidi="es_ES"/>
        </w:rPr>
        <w:t>Creyentes en Antioquía</w:t>
      </w:r>
    </w:p>
    <w:p>
      <w:pPr>
        <w:pStyle w:val="ListBullet"/>
        <w:spacing w:line="240" w:lineRule="auto"/>
        <w:ind w:left="720"/>
      </w:pPr>
      <w:r>
        <w:rPr>
          <w:lang w:val="es_ES" w:bidi="es_ES"/>
        </w:rPr>
      </w:r>
      <w:r>
        <w:rPr>
          <w:lang w:val="es_ES" w:bidi="es_ES"/>
        </w:rPr>
        <w:t>Discípulos, es decir, creyentes en las ciudades de las regiones de Galacia y Frigia visitadas por Pablo.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Después de comparecer ante el procónsul Galión, Pablo permaneció en Corinto probablemente varias semanas o meses más. Probablemente dedicó mucho tiempo a fortalecer a los creyentes y a enseñarles cómo amar más a Jesús. Sabemos que permaneció en Corinto durante un año y seis meses en total. En algún momento Pablo hizo un voto a Dios y se dejó crecer el cabello hasta que el voto terminó.</w:t>
      </w:r>
    </w:p>
    <w:p>
      <w:pPr/>
      <w:r>
        <w:rPr>
          <w:lang w:val="es_ES" w:bidi="es_ES"/>
        </w:rPr>
      </w:r>
      <w:r>
        <w:rPr>
          <w:lang w:val="es_ES" w:bidi="es_ES"/>
        </w:rPr>
        <w:t>Entonces Pablo se despidió de los creyentes y comenzó su viaje hacia Siria. Priscila y Aquila se unieron a él, y posiblemente también algunos otros creyentes. Caminaron hasta la ciudad portuaria de Cencrea, que estaba a 10 kilómetros de distancia. En Cencrea terminó un voto, o promesa especial que Pablo había hecho a Dios, y se cortó el cabello. Entonces Pablo, Priscila y Aquila abordaron un barco que muy probablemente era un barco de carga. Probablemente tenía uno o dos mástiles con grandes velas cuadradas y una vela triangular en la parte delantera del barco. También había remeros a bordo que usaban remos para impulsar el barco cuando no había viento o había poco viento. Pablo, Priscila y Aquila zarparon hacia Siria. Aunque la historia no lo dice, puede que hubiera otros creyentes con Pablo, Priscila y Aquila.</w:t>
      </w:r>
    </w:p>
    <w:p>
      <w:pPr/>
      <w:r>
        <w:rPr>
          <w:lang w:val="es_ES" w:bidi="es_ES"/>
        </w:rPr>
      </w:r>
      <w:r>
        <w:rPr>
          <w:lang w:val="es_ES" w:bidi="es_ES"/>
        </w:rPr>
        <w:t>Pablo y sus compañeros bajaron del barco cuando se detuvo en Éfeso. Pablo se despidió de Priscila y Aquila y fue a la sinagoga. Les estaba contando a los judíos las buenas noticias de que Jesús era el Cristo. Los judíos querían que se quedara más tiempo, pero él dijo que no podía, aunque estaba dispuesto a regresar si Dios lo quería. Pablo pasó un corto tiempo en Éfeso. Es importante señalar que Pablo utilizó su breve tiempo en Éfeso para compartir las buenas noticias sobre Jesús con los judíos. Es importante señalar que Pablo siguió la guía de Dios en cuanto al tiempo que debía permanecer en Éfeso.</w:t>
      </w:r>
    </w:p>
    <w:p>
      <w:pPr/>
      <w:r>
        <w:rPr>
          <w:lang w:val="es_ES" w:bidi="es_ES"/>
        </w:rPr>
      </w:r>
      <w:r>
        <w:rPr>
          <w:lang w:val="es_ES" w:bidi="es_ES"/>
        </w:rPr>
        <w:t>Priscila y Aquila se quedaron en Éfeso y no acompañaron a Pablo en su siguiente viaje. Pablo abordó un barco que lo llevó a Cesarea en Judea, a unos 1 750 kilómetros de distancia. El viaje habría durado entre 9 y 18 días en barco.</w:t>
      </w:r>
    </w:p>
    <w:p>
      <w:pPr/>
      <w:r>
        <w:rPr>
          <w:lang w:val="es_ES" w:bidi="es_ES"/>
        </w:rPr>
      </w:r>
      <w:r>
        <w:rPr>
          <w:lang w:val="es_ES" w:bidi="es_ES"/>
        </w:rPr>
        <w:t xml:space="preserve">Deténganse aquí y busquen para el equipo de traducción un mapa que muestre </w:t>
      </w:r>
      <w:r>
        <w:rPr>
          <w:lang w:val="es_ES" w:bidi="es_ES"/>
        </w:rPr>
        <w:t>el viaje de Pablo desde Corinto, pasando por Cencrea y Éfeso, hasta Cesarea</w:t>
      </w:r>
      <w:r>
        <w:rPr>
          <w:lang w:val="es_ES" w:bidi="es_ES"/>
        </w:rPr>
        <w:t>.</w:t>
      </w:r>
    </w:p>
    <w:p>
      <w:pPr/>
      <w:r>
        <w:rPr>
          <w:lang w:val="es_ES" w:bidi="es_ES"/>
        </w:rPr>
      </w:r>
      <w:r>
        <w:rPr>
          <w:lang w:val="es_ES" w:bidi="es_ES"/>
        </w:rPr>
        <w:t>Cuando llegó a Cesarea, de inmediato fue a ver a los creyentes. La historia no menciona el nombre de la ciudad a la que fue, pero la mayoría de las personas cree que los creyentes estaban en Jerusalén. Probablemente caminó 120 kilómetros, lo que le habría tomado unos 4 días. Habría hablado con los creyentes y les habría contado lo que Dios hizo en las ciudades que había visitado. Habría animado a los creyentes y habría hablado con los líderes de la iglesia. No pasó mucho tiempo allí antes de partir hacia Antioquía en Siria. Antioquía estaba a unos 650 kilómetros de distancia, a pie o por mar. Le habría tomado unos 21 días llegar a Antioquía.</w:t>
      </w:r>
    </w:p>
    <w:p>
      <w:pPr/>
      <w:r>
        <w:rPr>
          <w:lang w:val="es_ES" w:bidi="es_ES"/>
        </w:rPr>
      </w:r>
      <w:r>
        <w:rPr>
          <w:lang w:val="es_ES" w:bidi="es_ES"/>
        </w:rPr>
        <w:t>Pablo pasó algún tiempo en Antioquía, pero no sabemos cuánto. Pablo había vivido en Antioquía un año completo antes y era uno de los líderes de la iglesia, es decir, del grupo de creyentes en Antioquía. Es importante saber que Pablo probablemente conocía a muchos creyentes en Antioquía. Habría pasado tiempo con ellos, animándolos y fortaleciéndolos. Pablo probablemente les habría contado lo que Dios hizo y cómo muchos no judíos también estaban confiando en Jesús como su Salvador. Probablemente también descansó y se preparó para su siguiente viaje.</w:t>
      </w:r>
    </w:p>
    <w:p>
      <w:pPr/>
      <w:r>
        <w:rPr>
          <w:lang w:val="es_ES" w:bidi="es_ES"/>
        </w:rPr>
      </w:r>
      <w:r>
        <w:rPr>
          <w:lang w:val="es_ES" w:bidi="es_ES"/>
        </w:rPr>
        <w:t>Entonces Pablo dejó Antioquía y comenzó a visitar nuevamente las ciudades en las que ya había estado. Visitó ciudades una tras otra en las regiones de Galacia y Frigia. Sabemos por otras historias y por las cartas de Pablo que visitó las ciudades de Derbe, Listra, Iconio y Antioquía de Pisidia. Pasó todo su tiempo con los creyentes, animándolos y enseñándoles cómo amar y obedecer mejor a Jesús.</w:t>
      </w:r>
    </w:p>
    <w:p>
      <w:pPr/>
      <w:r>
        <w:rPr>
          <w:lang w:val="es_ES" w:bidi="es_ES"/>
        </w:rPr>
      </w:r>
      <w:r>
        <w:rPr>
          <w:lang w:val="es_ES" w:bidi="es_ES"/>
        </w:rPr>
        <w:t xml:space="preserve">Deténganse aquí y busquen para el equipo de traducción un mapa que muestre </w:t>
      </w:r>
      <w:r>
        <w:rPr>
          <w:lang w:val="es_ES" w:bidi="es_ES"/>
        </w:rPr>
        <w:t>el viaje de Pablo caminando de Cesarea a Jerusalén, de Jerusalén a Antioquía y a través de las ciudades de Galacia y Frigia</w:t>
      </w:r>
      <w:r>
        <w:rPr>
          <w:lang w:val="es_ES" w:bidi="es_ES"/>
        </w:rPr>
        <w:t>.</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diez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Creyentes en Corinto</w:t>
      </w:r>
    </w:p>
    <w:p>
      <w:pPr>
        <w:pStyle w:val="ListBullet"/>
        <w:spacing w:line="240" w:lineRule="auto"/>
        <w:ind w:left="720"/>
      </w:pPr>
      <w:r>
        <w:rPr>
          <w:lang w:val="es_ES" w:bidi="es_ES"/>
        </w:rPr>
      </w:r>
      <w:r>
        <w:rPr>
          <w:lang w:val="es_ES" w:bidi="es_ES"/>
        </w:rPr>
        <w:t>Priscila y Aquila</w:t>
      </w:r>
    </w:p>
    <w:p>
      <w:pPr>
        <w:pStyle w:val="ListBullet"/>
        <w:spacing w:line="240" w:lineRule="auto"/>
        <w:ind w:left="720"/>
      </w:pPr>
      <w:r>
        <w:rPr>
          <w:lang w:val="es_ES" w:bidi="es_ES"/>
        </w:rPr>
      </w:r>
      <w:r>
        <w:rPr>
          <w:lang w:val="es_ES" w:bidi="es_ES"/>
        </w:rPr>
        <w:t>Judíos en la sinagoga en Éfeso</w:t>
      </w:r>
    </w:p>
    <w:p>
      <w:pPr>
        <w:pStyle w:val="ListBullet"/>
        <w:spacing w:line="240" w:lineRule="auto"/>
        <w:ind w:left="720"/>
      </w:pPr>
      <w:r>
        <w:rPr>
          <w:lang w:val="es_ES" w:bidi="es_ES"/>
        </w:rPr>
      </w:r>
      <w:r>
        <w:rPr>
          <w:lang w:val="es_ES" w:bidi="es_ES"/>
        </w:rPr>
        <w:t>La iglesia, es decir, los creyentes que Pablo visitó al llegar a Cesarea, muy probablemente la iglesia de Jerusalén</w:t>
      </w:r>
    </w:p>
    <w:p>
      <w:pPr>
        <w:pStyle w:val="ListBullet"/>
        <w:spacing w:line="240" w:lineRule="auto"/>
        <w:ind w:left="720"/>
      </w:pPr>
      <w:r>
        <w:rPr>
          <w:lang w:val="es_ES" w:bidi="es_ES"/>
        </w:rPr>
      </w:r>
      <w:r>
        <w:rPr>
          <w:lang w:val="es_ES" w:bidi="es_ES"/>
        </w:rPr>
        <w:t>Creyentes en Antioquía</w:t>
      </w:r>
    </w:p>
    <w:p>
      <w:pPr>
        <w:pStyle w:val="ListBullet"/>
        <w:spacing w:line="240" w:lineRule="auto"/>
        <w:ind w:left="720"/>
      </w:pPr>
      <w:r>
        <w:rPr>
          <w:lang w:val="es_ES" w:bidi="es_ES"/>
        </w:rPr>
      </w:r>
      <w:r>
        <w:rPr>
          <w:lang w:val="es_ES" w:bidi="es_ES"/>
        </w:rPr>
        <w:t>Creyentes en las ciudades de Galacia y Frigia que Pablo visitó</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Pablo permaneció en Corinto durante bastante tiempo; luego se despidió de los creyentes y emprendió su viaje hacia Siria. Priscila y Aquila también se unieron a él. Cuando llegaron a Cencrea, Pablo se cortó el cabello, porque su voto había terminado.</w:t>
      </w:r>
    </w:p>
    <w:p>
      <w:pPr/>
      <w:r>
        <w:rPr>
          <w:lang w:val="es_ES" w:bidi="es_ES"/>
        </w:rPr>
      </w:r>
      <w:r>
        <w:rPr>
          <w:lang w:val="es_ES" w:bidi="es_ES"/>
        </w:rPr>
        <w:t>Pablo, Priscila y Aquila abordaron un barco y zarparon hacia Siria. Cuando llegaron a Éfeso, Pablo se despidió de Priscila y Aquila. Entonces fue a la sinagoga, donde enseñó a los judíos, basándose en las Escrituras, que Jesús era el Cristo. Los judíos querían que se quedara con ellos más tiempo, pero Pablo dijo que no podía hacerlo; sin embargo, regresaría a ellos si Dios se lo indicaba.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judíos, "¿Cómo se sienten?" Es posible que escuchen cosas como, "Lo que Pablo está diciendo es muy interesante", "¿Es Jesús realmente el Cristo?" y "¡Queremos escuchar más de tu enseñanza! Por favor, podrías quedarte más tiempo".</w:t>
      </w:r>
    </w:p>
    <w:p>
      <w:pPr>
        <w:pStyle w:val="ListBullet"/>
        <w:spacing w:line="240" w:lineRule="auto"/>
        <w:ind w:left="720"/>
      </w:pPr>
      <w:r>
        <w:rPr>
          <w:lang w:val="es_ES" w:bidi="es_ES"/>
        </w:rPr>
      </w:r>
      <w:r>
        <w:rPr>
          <w:lang w:val="es_ES" w:bidi="es_ES"/>
        </w:rPr>
        <w:t>Reinicien la acción.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Pablo, "¿Cómo te sientes?" Quizás escuchen cosas como, "Me encanta hablar con esos judíos. Realmente quieren conocer la verdad", "Me gustaría quedarme más tiempo, pero Dios quiere que me vaya ahora" y "Regresaré si Dios quiere que lo haga".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abordó un barco y navegó hacia Cesarea, y cuando llegó, fue a visitar brevemente a los creyentes en Jerusalén.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Pablo, "¿Cómo te sientes?" Es posible que escuchen cosas como, "¡Es maravilloso volver a ver a mis queridos hermanos y hermanas en Jesús!" "Espero que hayan seguido siendo obedientes a Jesús", "¡Tengo tanto que contarles sobre lo que Dios ha hecho!" y "Quiero que ellos estén tan animados como yo".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Entonces viajó a Antioquía y pasó algún tiempo allí. Al salir de Antioquía, fue de ciudad en ciudad por las regiones de Galacia y Frigia, y alentó y fortaleció a los creyentes.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creyentes, "¿Cómo se sienten?" Es posible que escuchen cosas como, "¡Qué bueno es volver a ver al hermano Pablo! ¡Lo hemos extrañado!" "Nos encanta escuchar sus historias de lo que Dios ha estado haciendo", "Nos encanta que nos recuerden cuánto nos ama Jesús. Queremos amarlo más", y "Estamos tan animados. ¡Ahora podemos enfrentar todas las dificultades, porque Pablo nos recordó que Jesús nos ayudará!"</w:t>
      </w:r>
    </w:p>
    <w:p>
      <w:pPr>
        <w:pStyle w:val="ListBullet"/>
        <w:spacing w:line="240" w:lineRule="auto"/>
        <w:ind w:left="720"/>
      </w:pPr>
      <w:r>
        <w:rPr>
          <w:lang w:val="es_ES" w:bidi="es_ES"/>
        </w:rPr>
      </w:r>
      <w:r>
        <w:rPr>
          <w:lang w:val="es_ES" w:bidi="es_ES"/>
        </w:rPr>
        <w:t>Reinicien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En Cencrea, Pablo se había cortado el cabello, porque estaba bajo un </w:t>
      </w:r>
      <w:r>
        <w:rPr>
          <w:b/>
          <w:lang w:val="es_ES" w:bidi="es_ES"/>
        </w:rPr>
        <w:t>voto</w:t>
      </w:r>
      <w:r>
        <w:rPr>
          <w:lang w:val="es_ES" w:bidi="es_ES"/>
        </w:rPr>
        <w:t xml:space="preserve">. Recuerden usar la misma palabra que han usado anteriormente para voto. Se puede encontrar una definición completa de </w:t>
      </w:r>
      <w:r>
        <w:rPr>
          <w:lang w:val="es_ES" w:bidi="es_ES"/>
        </w:rPr>
        <w:t>voto</w:t>
      </w:r>
      <w:r>
        <w:rPr>
          <w:lang w:val="es_ES" w:bidi="es_ES"/>
        </w:rPr>
        <w:t xml:space="preserve"> en el Glosario Principal.</w:t>
      </w:r>
    </w:p>
    <w:p>
      <w:pPr/>
      <w:r>
        <w:rPr>
          <w:lang w:val="es_ES" w:bidi="es_ES"/>
        </w:rPr>
      </w:r>
      <w:r>
        <w:rPr>
          <w:lang w:val="es_ES" w:bidi="es_ES"/>
        </w:rPr>
        <w:t xml:space="preserve">Cuando Pablo llegó a Éfeso, fue a la </w:t>
      </w:r>
      <w:r>
        <w:rPr>
          <w:b/>
          <w:lang w:val="es_ES" w:bidi="es_ES"/>
        </w:rPr>
        <w:t>sinagoga</w:t>
      </w:r>
      <w:r>
        <w:rPr>
          <w:lang w:val="es_ES" w:bidi="es_ES"/>
        </w:rPr>
        <w:t xml:space="preserve">. Recuerden usar la misma palabra que han usado anteriormente para sinagoga. Se puede encontrar una definición completa de </w:t>
      </w:r>
      <w:r>
        <w:rPr>
          <w:lang w:val="es_ES" w:bidi="es_ES"/>
        </w:rPr>
        <w:t>sinagoga</w:t>
      </w:r>
      <w:r>
        <w:rPr>
          <w:lang w:val="es_ES" w:bidi="es_ES"/>
        </w:rPr>
        <w:t xml:space="preserve"> en el Glosario Principal.</w:t>
      </w:r>
    </w:p>
    <w:p>
      <w:pPr/>
      <w:r>
        <w:rPr>
          <w:lang w:val="es_ES" w:bidi="es_ES"/>
        </w:rPr>
      </w:r>
      <w:r>
        <w:rPr>
          <w:lang w:val="es_ES" w:bidi="es_ES"/>
        </w:rPr>
        <w:t xml:space="preserve">Cuando llegó a Cesarea, Pablo subió y saludó a la </w:t>
      </w:r>
      <w:r>
        <w:rPr>
          <w:b/>
          <w:lang w:val="es_ES" w:bidi="es_ES"/>
        </w:rPr>
        <w:t>iglesia</w:t>
      </w:r>
      <w:r>
        <w:rPr>
          <w:lang w:val="es_ES" w:bidi="es_ES"/>
        </w:rPr>
        <w:t xml:space="preserve">, y luego bajó a Antioquía. Recuerden usar la misma palabra que han usado anteriormente para iglesia. Se puede encontrar una definición completa de </w:t>
      </w:r>
      <w:r>
        <w:rPr>
          <w:lang w:val="es_ES" w:bidi="es_ES"/>
        </w:rPr>
        <w:t>iglesia</w:t>
      </w:r>
      <w:r>
        <w:rPr>
          <w:lang w:val="es_ES" w:bidi="es_ES"/>
        </w:rPr>
        <w:t xml:space="preserve"> en el Glosario Principal.</w:t>
      </w:r>
    </w:p>
    <w:p>
      <w:pPr/>
      <w:r>
        <w:rPr>
          <w:lang w:val="es_ES" w:bidi="es_ES"/>
        </w:rPr>
      </w:r>
      <w:r>
        <w:rPr>
          <w:lang w:val="es_ES" w:bidi="es_ES"/>
        </w:rPr>
        <w:t xml:space="preserve">Después de pasar algún tiempo en Antioquía, Pablo partió y fue de un lugar a otro por las regiones de Galacia y Frigia, fortaleciendo a todos los </w:t>
      </w:r>
      <w:r>
        <w:rPr>
          <w:b/>
          <w:lang w:val="es_ES" w:bidi="es_ES"/>
        </w:rPr>
        <w:t>discípulos</w:t>
      </w:r>
      <w:r>
        <w:rPr>
          <w:lang w:val="es_ES" w:bidi="es_ES"/>
        </w:rPr>
        <w:t xml:space="preserve">. Recuerden usar la misma palabra que han usado anteriormente para discípulos. Se puede encontrar una definición completa de </w:t>
      </w:r>
      <w:r>
        <w:rPr>
          <w:lang w:val="es_ES" w:bidi="es_ES"/>
        </w:rPr>
        <w:t>discípulos</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18:24–28</w:t>
      </w:r>
      <w:r>
        <w:rPr>
          <w:lang w:val="es_ES" w:bidi="es_ES"/>
        </w:rPr>
      </w:r>
    </w:p>
    <w:p>
      <w:pPr>
        <w:pStyle w:val="Heading3"/>
      </w:pPr>
      <w:r>
        <w:rPr>
          <w:lang w:val="es_ES" w:bidi="es_ES"/>
        </w:rPr>
        <w:t>Escuchar con el corazón</w:t>
      </w:r>
    </w:p>
    <w:p>
      <w:pPr/>
      <w:r>
        <w:rPr>
          <w:lang w:val="es_ES" w:bidi="es_ES"/>
        </w:rPr>
      </w:r>
      <w:r>
        <w:rPr>
          <w:lang w:val="es_ES" w:bidi="es_ES"/>
        </w:rPr>
        <w:t>Escuchen Hechos 18:24–28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En la historia anterior, Pablo pasó un año y seis meses en Corinto. Entonces se fue y viajó a Éfeso con Priscila y Aquila. Después de un corto período allí, viajó por mar a Cesarea él solo, mientras Priscila y Aquila permanecieron en Éfeso. Él visitó la iglesia en Jerusalén y luego fue a ver la iglesia en Antioquía en Siria. Después de pasar algún tiempo en Antioquía, partió en su tercer viaje misionero. Él fue de ciudad en ciudad en las regiones de Galacia y Frigia y se dedicó a fortalecer a los creyentes.</w:t>
      </w:r>
    </w:p>
    <w:p>
      <w:pPr/>
      <w:r>
        <w:rPr>
          <w:lang w:val="es_ES" w:bidi="es_ES"/>
        </w:rPr>
      </w:r>
      <w:r>
        <w:rPr>
          <w:lang w:val="es_ES" w:bidi="es_ES"/>
        </w:rPr>
        <w:t>Esta historia ocurre al mismo tiempo que Pablo viaja por Galacia y Frigia. Un judío llamado Apolos, que creció en Alejandría, llegó a Éfeso. Alejandría era una gran ciudad de Egipto y una de las principales ciudades del mundo antiguo. Era especialmente importante como centro de cultura y aprendizaje. Éfeso era un importante centro comercial y una de las ciudades más grandes del Imperio romano. Estaba ubicada en Asia Menor, hoy en el oeste de Turquía, en la costa del mar Egeo.</w:t>
      </w:r>
    </w:p>
    <w:p>
      <w:pPr/>
      <w:r>
        <w:rPr>
          <w:lang w:val="es_ES" w:bidi="es_ES"/>
        </w:rPr>
      </w:r>
      <w:r>
        <w:rPr>
          <w:lang w:val="es_ES" w:bidi="es_ES"/>
        </w:rPr>
        <w:t xml:space="preserve">Deténganse aquí y muéstrenle al equipo de traducción un mapa que muestre </w:t>
      </w:r>
      <w:r>
        <w:rPr>
          <w:b/>
          <w:lang w:val="es_ES" w:bidi="es_ES"/>
        </w:rPr>
        <w:t>Éfeso y Alejandría</w:t>
      </w:r>
      <w:r>
        <w:rPr>
          <w:lang w:val="es_ES" w:bidi="es_ES"/>
        </w:rPr>
        <w:t>.</w:t>
      </w:r>
    </w:p>
    <w:p>
      <w:pPr/>
      <w:r>
        <w:rPr>
          <w:lang w:val="es_ES" w:bidi="es_ES"/>
        </w:rPr>
      </w:r>
      <w:r>
        <w:rPr>
          <w:lang w:val="es_ES" w:bidi="es_ES"/>
        </w:rPr>
        <w:t>Apolos era un gran orador y tenía un conocimiento profundo de las Escrituras judías. Él era un creyente en Jesús. Alguien le había enseñado a Apolos con precisión "el camino del Señor", o las buenas nuevas sobre Jesús y las maneras en que un creyente debe vivir. Apolos era entusiasta en espíritu, o muy fervoroso, y hablaba y enseñaba a los judíos sobre Jesús correctamente, de acuerdo con lo que Jesús hizo y dijo. Lo que Apolos decía no contenía ninguna falsa enseñanza. Sin embargo, solo conocía el bautismo de Juan, también conocido como Juan el Bautista. Juan bautizaba a la gente, o la lavaba en agua, para mostrar que una persona quería dejar de pecar y obedecer a Dios. Juan llamaba a la gente a arrepentirse de sus pecados y a ser bautizados para prepararse para escuchar verdaderamente a Jesús. Después de que Jesús murió, resucitó de entre los muertos y ascendió a los cielos, el bautismo ha sido una demostración pública del compromiso de alguien de seguir a Jesús como su Señor. Es un símbolo de la sepultura y la resurrección de Jesús. Muestra que, cuando comenzamos a seguir a Jesús, morimos a nuestra antigua vida, es decir, dejamos de hacer las cosas malas que hacíamos antes. Entonces vivimos una vida nueva, ¡comenzamos a hacer las cosas que Jesús quiere que hagamos! Los creyentes en Éfeso bautizaron a nuevos creyentes en Jesús, pero Apolos solo había bautizado a la gente que quería alejarse de sus pecados, como Juan el Bautista lo había hecho.</w:t>
      </w:r>
    </w:p>
    <w:p>
      <w:pPr/>
      <w:r>
        <w:rPr>
          <w:lang w:val="es_ES" w:bidi="es_ES"/>
        </w:rPr>
      </w:r>
      <w:r>
        <w:rPr>
          <w:lang w:val="es_ES" w:bidi="es_ES"/>
        </w:rPr>
        <w:t>Apolos comenzó a asistir a la sinagoga, un lugar judío de oración. Él habló con valentía a la gente sobre las buenas nuevas de que Jesús es el Cristo, el Salvador prometido. Priscila y Aquila también asistieron a la sinagoga en Éfeso. Escucharon a Apolos hablar y después de que terminó, lo llevaron a un lado, posiblemente a su hogar, donde podían hablar en privado. Se habían dado cuenta de que Apolos no tenía información importante sobre Jesús y le comunicaron esta información.</w:t>
      </w:r>
    </w:p>
    <w:p>
      <w:pPr/>
      <w:r>
        <w:rPr>
          <w:lang w:val="es_ES" w:bidi="es_ES"/>
        </w:rPr>
      </w:r>
      <w:r>
        <w:rPr>
          <w:lang w:val="es_ES" w:bidi="es_ES"/>
        </w:rPr>
        <w:t>Cuando Apolos quería cruzar el mar Egeo hacia Acaya, actualmente Grecia, los hermanos, o creyentes, en Éfeso lo instaron a ir. La mayoría de los traductores dirán "hermanos y hermanas" cuando se refieren a otros creyentes. Él quería ayudar a los creyentes en Corinto. Los creyentes de Éfeso escribieron una carta a los discípulos, o creyentes en Corinto, y les instaron: "Por favor, den la bienvenida a Apolos cuando llegue a ustedes". Los creyentes en Éfeso necesitaban enviar a Apolos con una carta de presentación que mostraría a los creyentes en Acaya que él era digno de confianza. Era una práctica común en la iglesia primitiva.</w:t>
      </w:r>
    </w:p>
    <w:p>
      <w:pPr/>
      <w:r>
        <w:rPr>
          <w:lang w:val="es_ES" w:bidi="es_ES"/>
        </w:rPr>
      </w:r>
      <w:r>
        <w:rPr>
          <w:lang w:val="es_ES" w:bidi="es_ES"/>
        </w:rPr>
        <w:t>Deténganse aquí y conversen con el equipo de traducción sobre las diferentes maneras en que la gente en su cultura presenta a una nueva persona o maestro a otro grupo. Cuenten una historia sobre cómo presentaron a alguien nuevo a la gente que conocían.</w:t>
      </w:r>
    </w:p>
    <w:p>
      <w:pPr/>
      <w:r>
        <w:rPr>
          <w:lang w:val="es_ES" w:bidi="es_ES"/>
        </w:rPr>
      </w:r>
      <w:r>
        <w:rPr>
          <w:lang w:val="es_ES" w:bidi="es_ES"/>
        </w:rPr>
        <w:t>Cuando Apolos fue a Acaya, habría viajado en barco, muy probablemente hasta la ciudad portuaria de Cencreas, que estaba a 550 kilómetros de Éfeso. Le habría tomado de 3 a 6 días. Entonces habría caminado 10 kilómetros desde Cencreas a Corinto, donde estaba la iglesia.</w:t>
      </w:r>
    </w:p>
    <w:p>
      <w:pPr/>
      <w:r>
        <w:rPr>
          <w:lang w:val="es_ES" w:bidi="es_ES"/>
        </w:rPr>
      </w:r>
      <w:r>
        <w:rPr>
          <w:lang w:val="es_ES" w:bidi="es_ES"/>
        </w:rPr>
        <w:t xml:space="preserve">Deténganse aquí y busquen al equipo de traducción un mapa que muestre el viaje de </w:t>
      </w:r>
      <w:r>
        <w:rPr>
          <w:lang w:val="es_ES" w:bidi="es_ES"/>
        </w:rPr>
        <w:t>Apolos desde Éfeso hasta Corinto, en Acaya</w:t>
      </w:r>
      <w:r>
        <w:rPr>
          <w:lang w:val="es_ES" w:bidi="es_ES"/>
        </w:rPr>
        <w:t>.</w:t>
      </w:r>
    </w:p>
    <w:p>
      <w:pPr/>
      <w:r>
        <w:rPr>
          <w:lang w:val="es_ES" w:bidi="es_ES"/>
        </w:rPr>
      </w:r>
      <w:r>
        <w:rPr>
          <w:lang w:val="es_ES" w:bidi="es_ES"/>
        </w:rPr>
        <w:t>Cuando llegó a Corinto, Apolos ayudó mucho a los discípulos, o a los creyentes que habían llegado a conocer a Jesús por la bondad de Dios. Apolos derrotó a los judíos en debates públicos y citó las Escrituras judías para demostrar que Jesús era el Cristo, el Salvador prometido. Él explicó el significado de ciertas profecías en las Escrituras y mostró a los judíos que era necesario que el Cristo sufriera, muriera y que resucitara.</w:t>
      </w:r>
    </w:p>
    <w:p>
      <w:pPr/>
      <w:r>
        <w:rPr>
          <w:lang w:val="es_ES" w:bidi="es_ES"/>
        </w:rPr>
      </w:r>
      <w:r>
        <w:rPr>
          <w:lang w:val="es_ES" w:bidi="es_ES"/>
        </w:rPr>
        <w:t>Apolos probablemente también ayudó a los creyentes enseñándoles y alentándoles a vivir como deben vivir los creyentes. Él los habría ayudado a amar más a Jesús, a estar mejor preparados para hablarles a otros sobre Jesús y a responder bien a la gente que los criticaba.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Un judío y creyente en Jesús llamado Apolos, que creció en Alejandría, llega a Éfeso.</w:t>
      </w:r>
    </w:p>
    <w:p>
      <w:pPr/>
      <w:r>
        <w:rPr>
          <w:lang w:val="es_ES" w:bidi="es_ES"/>
        </w:rPr>
      </w:r>
      <w:r>
        <w:rPr>
          <w:b/>
          <w:lang w:val="es_ES" w:bidi="es_ES"/>
        </w:rPr>
        <w:t>Segunda escena:</w:t>
      </w:r>
      <w:r>
        <w:rPr>
          <w:lang w:val="es_ES" w:bidi="es_ES"/>
        </w:rPr>
        <w:t xml:space="preserve"> Apolos conoce bien las Escrituras judías y está muy entusiasta. Él habla y enseña con precisión que Jesús es el Cristo. Apolos asiste a la sinagoga y enseña con valentía a los judíos las buenas nuevas acerca de Jesús.</w:t>
      </w:r>
    </w:p>
    <w:p>
      <w:pPr/>
      <w:r>
        <w:rPr>
          <w:lang w:val="es_ES" w:bidi="es_ES"/>
        </w:rPr>
      </w:r>
      <w:r>
        <w:rPr>
          <w:b/>
          <w:lang w:val="es_ES" w:bidi="es_ES"/>
        </w:rPr>
        <w:t>Tercera escena:</w:t>
      </w:r>
      <w:r>
        <w:rPr>
          <w:lang w:val="es_ES" w:bidi="es_ES"/>
        </w:rPr>
        <w:t xml:space="preserve"> Priscila y Aquila escuchan a Apolos hablar en la sinagoga. Se dan cuenta de que él no sabe algunas cosas sobre Jesús. Lo llevan a un lado y le dan toda la información.</w:t>
      </w:r>
    </w:p>
    <w:p>
      <w:pPr/>
      <w:r>
        <w:rPr>
          <w:lang w:val="es_ES" w:bidi="es_ES"/>
        </w:rPr>
      </w:r>
      <w:r>
        <w:rPr>
          <w:b/>
          <w:lang w:val="es_ES" w:bidi="es_ES"/>
        </w:rPr>
        <w:t>Cuarta escena:</w:t>
      </w:r>
      <w:r>
        <w:rPr>
          <w:lang w:val="es_ES" w:bidi="es_ES"/>
        </w:rPr>
        <w:t xml:space="preserve"> Apolos les dice a los creyentes que quiere ir a Acaya para ayudar a los creyentes de allí. Los hermanos lo alientan y escriben una carta a los creyentes de Acaya pidiéndoles que den la bienvenida a Apolos.</w:t>
      </w:r>
    </w:p>
    <w:p>
      <w:pPr/>
      <w:r>
        <w:rPr>
          <w:lang w:val="es_ES" w:bidi="es_ES"/>
        </w:rPr>
      </w:r>
      <w:r>
        <w:rPr>
          <w:b/>
          <w:lang w:val="es_ES" w:bidi="es_ES"/>
        </w:rPr>
        <w:t>Quinta escena:</w:t>
      </w:r>
      <w:r>
        <w:rPr>
          <w:lang w:val="es_ES" w:bidi="es_ES"/>
        </w:rPr>
        <w:t xml:space="preserve"> Apolos llega a Corinto, en Acaya, y es de gran ayuda para los creyentes. Derrota a los judíos en debates públicos, demostrándoles a partir de sus Escrituras que Jesús es el Cristo.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Un judío y creyente llamado Apolos</w:t>
      </w:r>
    </w:p>
    <w:p>
      <w:pPr>
        <w:pStyle w:val="ListBullet"/>
        <w:spacing w:line="240" w:lineRule="auto"/>
        <w:ind w:left="720"/>
      </w:pPr>
      <w:r>
        <w:rPr>
          <w:lang w:val="es_ES" w:bidi="es_ES"/>
        </w:rPr>
      </w:r>
      <w:r>
        <w:rPr>
          <w:lang w:val="es_ES" w:bidi="es_ES"/>
        </w:rPr>
        <w:t>Priscila y Aquila</w:t>
      </w:r>
    </w:p>
    <w:p>
      <w:pPr>
        <w:pStyle w:val="ListBullet"/>
        <w:spacing w:line="240" w:lineRule="auto"/>
        <w:ind w:left="720"/>
      </w:pPr>
      <w:r>
        <w:rPr>
          <w:lang w:val="es_ES" w:bidi="es_ES"/>
        </w:rPr>
      </w:r>
      <w:r>
        <w:rPr>
          <w:lang w:val="es_ES" w:bidi="es_ES"/>
        </w:rPr>
        <w:t>Creyentes de la iglesia en Éfeso</w:t>
      </w:r>
    </w:p>
    <w:p>
      <w:pPr>
        <w:pStyle w:val="ListBullet"/>
        <w:spacing w:line="240" w:lineRule="auto"/>
        <w:ind w:left="720"/>
      </w:pPr>
      <w:r>
        <w:rPr>
          <w:lang w:val="es_ES" w:bidi="es_ES"/>
        </w:rPr>
      </w:r>
      <w:r>
        <w:rPr>
          <w:lang w:val="es_ES" w:bidi="es_ES"/>
        </w:rPr>
        <w:t>Creyentes de la iglesia de Corinto, Acaya</w:t>
      </w:r>
    </w:p>
    <w:p>
      <w:pPr>
        <w:pStyle w:val="ListBullet"/>
        <w:spacing w:line="240" w:lineRule="auto"/>
        <w:ind w:left="720"/>
      </w:pPr>
      <w:r>
        <w:rPr>
          <w:lang w:val="es_ES" w:bidi="es_ES"/>
        </w:rPr>
      </w:r>
      <w:r>
        <w:rPr>
          <w:lang w:val="es_ES" w:bidi="es_ES"/>
        </w:rPr>
        <w:t>Judíos en Corinto, Acaya</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Esta historia sucede al mismo tiempo que Pablo viaja por Galacia y Frigia. Un judío y creyente en Jesús llamado Apolos llegó a Éfeso. Creció en Alejandría, en Egipto, una ciudad particularmente famosa por su cultura y su saber.</w:t>
      </w:r>
    </w:p>
    <w:p>
      <w:pPr/>
      <w:r>
        <w:rPr>
          <w:lang w:val="es_ES" w:bidi="es_ES"/>
        </w:rPr>
      </w:r>
      <w:r>
        <w:rPr>
          <w:lang w:val="es_ES" w:bidi="es_ES"/>
        </w:rPr>
        <w:t xml:space="preserve">Deténganse aquí y busquen al equipo de traducción un mapa que muestre </w:t>
      </w:r>
      <w:r>
        <w:rPr>
          <w:b/>
          <w:lang w:val="es_ES" w:bidi="es_ES"/>
        </w:rPr>
        <w:t>Éfeso y Alejandría</w:t>
      </w:r>
      <w:r>
        <w:rPr>
          <w:lang w:val="es_ES" w:bidi="es_ES"/>
        </w:rPr>
        <w:t>.</w:t>
      </w:r>
    </w:p>
    <w:p>
      <w:pPr/>
      <w:r>
        <w:rPr>
          <w:lang w:val="es_ES" w:bidi="es_ES"/>
        </w:rPr>
      </w:r>
      <w:r>
        <w:rPr>
          <w:lang w:val="es_ES" w:bidi="es_ES"/>
        </w:rPr>
        <w:t>Es importante señalar que Apolos tenía muchas cualidades valiosas. Podía hablar muy bien y conocía a fondo las Escrituras judías. Además, alguien le había enseñado sobre Jesús y sobre el camino de vida de los creyentes. Apolos también era muy entusiasta y deseoso de que otros conocieran a Jesús. Por lo tanto, cuando llegó a Éfeso, enseñó a los judíos con precisión las buenas nuevas de que Jesús era el Cristo. Sin embargo, solo sabía del bautismo de Juan el Bautista. Aún nadie le había explicado el bautismo de los creyentes.</w:t>
      </w:r>
    </w:p>
    <w:p>
      <w:pPr/>
      <w:r>
        <w:rPr>
          <w:lang w:val="es_ES" w:bidi="es_ES"/>
        </w:rPr>
      </w:r>
      <w:r>
        <w:rPr>
          <w:lang w:val="es_ES" w:bidi="es_ES"/>
        </w:rPr>
        <w:t>Apolos comenzó a asistir a la sinagoga. Él habría ido allí varias veces, pero no sabemos cuánto tiempo pasó en Éfeso. Podrían haber sido unas pocas semanas o unos pocos meses. Es importante tener en cuenta que, cuando hablaba a los judíos, Apolos se expresaba con firmeza en lo que decía. Él hablaba como alguien que sabía que lo que decía era muy importante. Él se habría puesto de pie en medio de la sinagoga, sosteniendo el rollo de las Escrituras. Los judíos se habrían sentado en bancos de piedra construidos a lo largo de las cuatro paredes de la sinagoga.</w:t>
      </w:r>
    </w:p>
    <w:p>
      <w:pPr/>
      <w:r>
        <w:rPr>
          <w:lang w:val="es_ES" w:bidi="es_ES"/>
        </w:rPr>
      </w:r>
      <w:r>
        <w:rPr>
          <w:lang w:val="es_ES" w:bidi="es_ES"/>
        </w:rPr>
        <w:t>Priscila y Aquila también asistieron a la sinagoga y cuando escucharon a Apolos hablar, se dieron cuenta de que él no sabía algunas cosas importantes sobre Jesús. Es importante tener en cuenta que no lo corrigieron en público, ya que esto lo habría avergonzado y debilitado su autoridad. Lo llevaron aparte a un área privada y le dieron información sobre Jesús. Es importante tener en cuenta que tanto Aquila como Priscila enseñaron a Apolos.</w:t>
      </w:r>
    </w:p>
    <w:p>
      <w:pPr/>
      <w:r>
        <w:rPr>
          <w:lang w:val="es_ES" w:bidi="es_ES"/>
        </w:rPr>
      </w:r>
      <w:r>
        <w:rPr>
          <w:lang w:val="es_ES" w:bidi="es_ES"/>
        </w:rPr>
        <w:t>Cuando Apolos decidió que quería viajar a Corinto, en Acaya, los creyentes lo apoyaron y lo alentaron. Es importante tener en cuenta que algunos de ellos probablemente conocían a los creyentes de Corinto, porque les escribieron una carta pidiéndoles que lo recibieran.</w:t>
      </w:r>
    </w:p>
    <w:p>
      <w:pPr/>
      <w:r>
        <w:rPr>
          <w:lang w:val="es_ES" w:bidi="es_ES"/>
        </w:rPr>
      </w:r>
      <w:r>
        <w:rPr>
          <w:lang w:val="es_ES" w:bidi="es_ES"/>
        </w:rPr>
        <w:t>Cuando Apolos fue a Acaya, habría viajado en barco, muy probablemente hasta la ciudad portuaria de Cencrea, que estaba a 550 kilómetros de Éfeso. Le habría tomado de 3 a 6 días. Entonces habría caminado 10 kilómetros desde Cencrea a Corinto, donde estaba la iglesia.</w:t>
      </w:r>
    </w:p>
    <w:p>
      <w:pPr/>
      <w:r>
        <w:rPr>
          <w:lang w:val="es_ES" w:bidi="es_ES"/>
        </w:rPr>
      </w:r>
      <w:r>
        <w:rPr>
          <w:lang w:val="es_ES" w:bidi="es_ES"/>
        </w:rPr>
        <w:t xml:space="preserve">Deténganse aquí y busquen al equipo de traducción un mapa que muestre el viaje de </w:t>
      </w:r>
      <w:r>
        <w:rPr>
          <w:lang w:val="es_ES" w:bidi="es_ES"/>
        </w:rPr>
        <w:t>Apolos desde Éfeso hasta Corinto, en Acaya</w:t>
      </w:r>
      <w:r>
        <w:rPr>
          <w:lang w:val="es_ES" w:bidi="es_ES"/>
        </w:rPr>
        <w:t>.</w:t>
      </w:r>
    </w:p>
    <w:p>
      <w:pPr/>
      <w:r>
        <w:rPr>
          <w:lang w:val="es_ES" w:bidi="es_ES"/>
        </w:rPr>
      </w:r>
      <w:r>
        <w:rPr>
          <w:lang w:val="es_ES" w:bidi="es_ES"/>
        </w:rPr>
        <w:t>Cuando Apolos llegó a Corinto, ayudó mucho a los creyentes. Demostró que los argumentos de los judíos contra Jesús no eran verdaderos. Apolos y los judíos habrían hablado juntos en un lugar donde muchos otros judíos podrían haber observado. Esto probablemente sucedió varias veces. Él les habría mostrado profecías de las Escrituras, las cuales demostraban que el Cristo tenía que sufrir, morir y resucitar de entre los muertos. Entonces les habría contado cómo la vida de Jesús les demostraba que él era el Cristo.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Un judío y creyente llamado Apolos</w:t>
      </w:r>
    </w:p>
    <w:p>
      <w:pPr>
        <w:pStyle w:val="ListBullet"/>
        <w:spacing w:line="240" w:lineRule="auto"/>
        <w:ind w:left="720"/>
      </w:pPr>
      <w:r>
        <w:rPr>
          <w:lang w:val="es_ES" w:bidi="es_ES"/>
        </w:rPr>
      </w:r>
      <w:r>
        <w:rPr>
          <w:lang w:val="es_ES" w:bidi="es_ES"/>
        </w:rPr>
        <w:t>Priscila y Aquila</w:t>
      </w:r>
    </w:p>
    <w:p>
      <w:pPr>
        <w:pStyle w:val="ListBullet"/>
        <w:spacing w:line="240" w:lineRule="auto"/>
        <w:ind w:left="720"/>
      </w:pPr>
      <w:r>
        <w:rPr>
          <w:lang w:val="es_ES" w:bidi="es_ES"/>
        </w:rPr>
      </w:r>
      <w:r>
        <w:rPr>
          <w:lang w:val="es_ES" w:bidi="es_ES"/>
        </w:rPr>
        <w:t>Creyentes de la iglesia en Éfeso</w:t>
      </w:r>
    </w:p>
    <w:p>
      <w:pPr>
        <w:pStyle w:val="ListBullet"/>
        <w:spacing w:line="240" w:lineRule="auto"/>
        <w:ind w:left="720"/>
      </w:pPr>
      <w:r>
        <w:rPr>
          <w:lang w:val="es_ES" w:bidi="es_ES"/>
        </w:rPr>
      </w:r>
      <w:r>
        <w:rPr>
          <w:lang w:val="es_ES" w:bidi="es_ES"/>
        </w:rPr>
        <w:t>Creyentes de la iglesia de Corinto, Acaya</w:t>
      </w:r>
    </w:p>
    <w:p>
      <w:pPr>
        <w:pStyle w:val="ListBullet"/>
        <w:spacing w:line="240" w:lineRule="auto"/>
        <w:ind w:left="720"/>
      </w:pPr>
      <w:r>
        <w:rPr>
          <w:lang w:val="es_ES" w:bidi="es_ES"/>
        </w:rPr>
      </w:r>
      <w:r>
        <w:rPr>
          <w:lang w:val="es_ES" w:bidi="es_ES"/>
        </w:rPr>
        <w:t>Judíos en Corinto, Acaya.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actuar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Un judío y creyente en Jesús llamado Apolos llegó a Éfeso. Él creció en Alejandría, en Egipto. Podía hablar muy bien y conocía a fondo las Escrituras judías. Además, alguien le enseñó sobre Jesús y sobre el modo de vida de los creyentes. Apolos también era muy entusiasta y deseoso de que otros conocieran a Jesús. Por lo tanto, enseñó a los judíos con precisión las buenas nuevas de que Jesús era el Cristo. Sin embargo, solo sabía del bautismo de Juan el Bautista.</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Apolos, "¿Cómo te sientes?" Es posible que escuchen cosas como, "¡Dios es tan bueno! ¡Alabado sea Él por salvarme de mi pecado!" "¡Alabado sea Dios por enviar a Jesús! ¡Él es el Cristo prometido!" "Estoy muy feliz de haber recibido la enseñanza en las Escrituras cuando era joven y de que los creyentes me hayan enseñado sobre Jesús. ¡Estoy muy emocionado de compartir las buenas nuevas sobre Jesús con otros judíos!" y "¡Les demostraré a los judíos a partir de las Escrituras que Jesús es el Cristo!"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Apolos comenzó a hablar con valentía en la sinagoga. Priscila y Aquila también asistieron a la sinagoga y cuando escucharon a Apolos hablar, se dieron cuenta de que él no sabía algunas cosas importantes sobre Jesús. Lo llevaron a un lado y le explicaron esas cosas con más precisión.</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Priscila y a Aquila, "¿Cómo se sienten?" Es posible que escuchen cosas como, "¡Apolos habla con gran valentía!" "Él realmente ama a Jesús y habla muy bien", "Apolos no parece saber algunas cosas sobre Jesús. Debemos enseñarle para que pueda conocer bien a Jesús y tener la misma alegría que nosotros”, y “Esperemos a que termine y lo llevemos a un lado, para no avergonzarlo”.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Cuando Apolos decidió que quería viajar a Corinto, en Acaya, los creyentes lo apoyaron y lo alentaron. Los creyentes de Éfeso escribieron una carta a los creyentes en Corinto pidiéndoles que le dieran la bienvenida.</w:t>
      </w:r>
    </w:p>
    <w:p>
      <w:pPr/>
      <w:r>
        <w:rPr>
          <w:lang w:val="es_ES" w:bidi="es_ES"/>
        </w:rPr>
      </w:r>
      <w:r>
        <w:rPr>
          <w:lang w:val="es_ES" w:bidi="es_ES"/>
        </w:rPr>
        <w:t>Cuando Apolos llegó a Corinto, ayudó mucho a los creyentes. Algún tiempo antes, estos creyentes habían aprendido sobre Jesús porque Dios había sido bondadoso con ellos.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creyentes, "¿Cómo se sienten?" Es posible que escuchen cosas como, "¡Estamos muy felices! ¡Dios fue tan bondadoso con nosotros al hablarnos de Jesús!" "¡Ahora nosotros también hemos sido salvados de nuestro pecado!" y "¡Ahora hablemos a otros de Jesús!"</w:t>
      </w:r>
    </w:p>
    <w:p>
      <w:pPr>
        <w:pStyle w:val="ListBullet"/>
        <w:spacing w:line="240" w:lineRule="auto"/>
        <w:ind w:left="720"/>
      </w:pPr>
      <w:r>
        <w:rPr>
          <w:lang w:val="es_ES" w:bidi="es_ES"/>
        </w:rPr>
      </w:r>
      <w:r>
        <w:rPr>
          <w:lang w:val="es_ES" w:bidi="es_ES"/>
        </w:rPr>
        <w:t>Reinicien la actuación.</w:t>
      </w:r>
    </w:p>
    <w:p>
      <w:pPr/>
      <w:r>
        <w:rPr>
          <w:lang w:val="es_ES" w:bidi="es_ES"/>
        </w:rPr>
      </w:r>
      <w:r>
        <w:rPr>
          <w:lang w:val="es_ES" w:bidi="es_ES"/>
        </w:rPr>
        <w:t>Él debatía con los judíos en lugares públicos usando las Escrituras y los derrotaba, demostrándoles que Jesús era el Cristo.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judíos, "¿Cómo se sienten?" Puede que escuchen cosas como, "¡Apolos tiene razón! ¡Las Escrituras están señalando que Jesús es el Cristo!" "¡Alabado sea Dios por abrir nuestros ojos! ¡Alabado sea Dios por su Escritura! ¡Ahora no tenemos ninguna duda!" "¡Debemos decirles a otros! ¡La salvación viene a través de Jesús!" y "¡Esto no puede estar bien! ¡No creemos a Apolos! ¡Él está causando problemas como los otros cristianos!"</w:t>
      </w:r>
    </w:p>
    <w:p>
      <w:pPr>
        <w:pStyle w:val="ListBullet"/>
        <w:spacing w:line="240" w:lineRule="auto"/>
        <w:ind w:left="720"/>
      </w:pPr>
      <w:r>
        <w:rPr>
          <w:lang w:val="es_ES" w:bidi="es_ES"/>
        </w:rPr>
      </w:r>
      <w:r>
        <w:rPr>
          <w:lang w:val="es_ES" w:bidi="es_ES"/>
        </w:rPr>
        <w:t>Pregúntenles a los actores que interpretan a los creyentes en Corinto, "¿Cómo se sienten?" Es posible que escuchen cosas como: "Es tan alentador tener a Apolos con nosotros", "¿Lo escucharon convencer a los judíos?" ¡Él verdaderamente conoce bien la Escritura!" y "¡Quiero aprender a debatir como él y contarles a otros las buenas nuevas de que Jesús es el Cristo!"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Ahora un </w:t>
      </w:r>
      <w:r>
        <w:rPr>
          <w:b/>
          <w:lang w:val="es_ES" w:bidi="es_ES"/>
        </w:rPr>
        <w:t>judío</w:t>
      </w:r>
      <w:r>
        <w:rPr>
          <w:lang w:val="es_ES" w:bidi="es_ES"/>
        </w:rPr>
        <w:t xml:space="preserve"> llamado Apolos, nativo de Alejandría, llegó a Éfeso. Recuerden usar la misma palabra que han usado anteriormente para judío. Se puede encontrar una definición completa de </w:t>
      </w:r>
      <w:r>
        <w:rPr>
          <w:lang w:val="es_ES" w:bidi="es_ES"/>
        </w:rPr>
        <w:t>judío</w:t>
      </w:r>
      <w:r>
        <w:rPr>
          <w:lang w:val="es_ES" w:bidi="es_ES"/>
        </w:rPr>
        <w:t xml:space="preserve"> en el Glosario Principal.</w:t>
      </w:r>
    </w:p>
    <w:p>
      <w:pPr/>
      <w:r>
        <w:rPr>
          <w:lang w:val="es_ES" w:bidi="es_ES"/>
        </w:rPr>
      </w:r>
      <w:r>
        <w:rPr>
          <w:lang w:val="es_ES" w:bidi="es_ES"/>
        </w:rPr>
        <w:t xml:space="preserve">Apolos era competente en las </w:t>
      </w:r>
      <w:r>
        <w:rPr>
          <w:b/>
          <w:lang w:val="es_ES" w:bidi="es_ES"/>
        </w:rPr>
        <w:t>Escrituras</w:t>
      </w:r>
      <w:r>
        <w:rPr>
          <w:lang w:val="es_ES" w:bidi="es_ES"/>
        </w:rPr>
        <w:t xml:space="preserve">. Recuerden usar la misma palabra que han usado anteriormente para las Escrituras. Se puede encontrar una definición completa de </w:t>
      </w:r>
      <w:r>
        <w:rPr>
          <w:lang w:val="es_ES" w:bidi="es_ES"/>
        </w:rPr>
        <w:t>Escrituras</w:t>
      </w:r>
      <w:r>
        <w:rPr>
          <w:lang w:val="es_ES" w:bidi="es_ES"/>
        </w:rPr>
        <w:t xml:space="preserve"> en el Glosario Principal.</w:t>
      </w:r>
    </w:p>
    <w:p>
      <w:pPr/>
      <w:r>
        <w:rPr>
          <w:lang w:val="es_ES" w:bidi="es_ES"/>
        </w:rPr>
      </w:r>
      <w:r>
        <w:rPr>
          <w:lang w:val="es_ES" w:bidi="es_ES"/>
        </w:rPr>
        <w:t xml:space="preserve">Él había sido instruido en el camino del Señor. Aquí </w:t>
      </w:r>
      <w:r>
        <w:rPr>
          <w:b/>
          <w:lang w:val="es_ES" w:bidi="es_ES"/>
        </w:rPr>
        <w:t>Señor</w:t>
      </w:r>
      <w:r>
        <w:rPr>
          <w:lang w:val="es_ES" w:bidi="es_ES"/>
        </w:rPr>
        <w:t xml:space="preserve"> se refiere a Jesús. Recuerden usar la misma palabra que han usado anteriormente para Señor. Se puede encontrar una definición completa de </w:t>
      </w:r>
      <w:r>
        <w:rPr>
          <w:lang w:val="es_ES" w:bidi="es_ES"/>
        </w:rPr>
        <w:t>Señor</w:t>
      </w:r>
      <w:r>
        <w:rPr>
          <w:lang w:val="es_ES" w:bidi="es_ES"/>
        </w:rPr>
        <w:t xml:space="preserve"> en el Glosario Principal.</w:t>
      </w:r>
    </w:p>
    <w:p>
      <w:pPr/>
      <w:r>
        <w:rPr>
          <w:lang w:val="es_ES" w:bidi="es_ES"/>
        </w:rPr>
      </w:r>
      <w:r>
        <w:rPr>
          <w:lang w:val="es_ES" w:bidi="es_ES"/>
        </w:rPr>
        <w:t xml:space="preserve">Apolos solo conocía el </w:t>
      </w:r>
      <w:r>
        <w:rPr>
          <w:b/>
          <w:lang w:val="es_ES" w:bidi="es_ES"/>
        </w:rPr>
        <w:t>bautismo</w:t>
      </w:r>
      <w:r>
        <w:rPr>
          <w:lang w:val="es_ES" w:bidi="es_ES"/>
        </w:rPr>
        <w:t xml:space="preserve"> de </w:t>
      </w:r>
      <w:r>
        <w:rPr>
          <w:b/>
          <w:lang w:val="es_ES" w:bidi="es_ES"/>
        </w:rPr>
        <w:t>Juan</w:t>
      </w:r>
      <w:r>
        <w:rPr>
          <w:lang w:val="es_ES" w:bidi="es_ES"/>
        </w:rPr>
        <w:t xml:space="preserve">, que era un bautismo para mostrar que la gente se había arrepentido de sus pecados. Recuerden usar la misma palabra que han usado anteriormente para bautismo. Se puede encontrar una definición completa de </w:t>
      </w:r>
      <w:r>
        <w:rPr>
          <w:lang w:val="es_ES" w:bidi="es_ES"/>
        </w:rPr>
        <w:t>bautismo</w:t>
      </w:r>
      <w:r>
        <w:rPr>
          <w:lang w:val="es_ES" w:bidi="es_ES"/>
        </w:rPr>
        <w:t xml:space="preserve"> y </w:t>
      </w:r>
      <w:r>
        <w:rPr>
          <w:lang w:val="es_ES" w:bidi="es_ES"/>
        </w:rPr>
        <w:t>Juan el Bautista</w:t>
      </w:r>
      <w:r>
        <w:rPr>
          <w:lang w:val="es_ES" w:bidi="es_ES"/>
        </w:rPr>
        <w:t xml:space="preserve"> en el Glosario Principal.</w:t>
      </w:r>
    </w:p>
    <w:p>
      <w:pPr/>
      <w:r>
        <w:rPr>
          <w:lang w:val="es_ES" w:bidi="es_ES"/>
        </w:rPr>
      </w:r>
      <w:r>
        <w:rPr>
          <w:lang w:val="es_ES" w:bidi="es_ES"/>
        </w:rPr>
        <w:t xml:space="preserve">Él comenzó a hablar con valentía en la </w:t>
      </w:r>
      <w:r>
        <w:rPr>
          <w:b/>
          <w:lang w:val="es_ES" w:bidi="es_ES"/>
        </w:rPr>
        <w:t>sinagoga</w:t>
      </w:r>
      <w:r>
        <w:rPr>
          <w:lang w:val="es_ES" w:bidi="es_ES"/>
        </w:rPr>
        <w:t xml:space="preserve">. Recuerden usar la misma palabra que han usado anteriormente para sinagoga. Se puede encontrar una definición completa de </w:t>
      </w:r>
      <w:r>
        <w:rPr>
          <w:lang w:val="es_ES" w:bidi="es_ES"/>
        </w:rPr>
        <w:t>sinagoga</w:t>
      </w:r>
      <w:r>
        <w:rPr>
          <w:lang w:val="es_ES" w:bidi="es_ES"/>
        </w:rPr>
        <w:t xml:space="preserve"> en el Glosario Principal.</w:t>
      </w:r>
    </w:p>
    <w:p>
      <w:pPr/>
      <w:r>
        <w:rPr>
          <w:lang w:val="es_ES" w:bidi="es_ES"/>
        </w:rPr>
      </w:r>
      <w:r>
        <w:rPr>
          <w:lang w:val="es_ES" w:bidi="es_ES"/>
        </w:rPr>
        <w:t xml:space="preserve">Y cuando deseó cruzar a Acaya, los hermanos lo alentaron y escribieron a los </w:t>
      </w:r>
      <w:r>
        <w:rPr>
          <w:b/>
          <w:lang w:val="es_ES" w:bidi="es_ES"/>
        </w:rPr>
        <w:t>discípulos</w:t>
      </w:r>
      <w:r>
        <w:rPr>
          <w:lang w:val="es_ES" w:bidi="es_ES"/>
        </w:rPr>
        <w:t xml:space="preserve"> para que lo recibieran. Recuerden usar la misma palabra que han usado anteriormente para discípulos. Se puede encontrar una definición completa de </w:t>
      </w:r>
      <w:r>
        <w:rPr>
          <w:lang w:val="es_ES" w:bidi="es_ES"/>
        </w:rPr>
        <w:t>discípulos</w:t>
      </w:r>
      <w:r>
        <w:rPr>
          <w:lang w:val="es_ES" w:bidi="es_ES"/>
        </w:rPr>
        <w:t xml:space="preserve"> en el Glosario Principal.</w:t>
      </w:r>
    </w:p>
    <w:p>
      <w:pPr/>
      <w:r>
        <w:rPr>
          <w:lang w:val="es_ES" w:bidi="es_ES"/>
        </w:rPr>
      </w:r>
      <w:r>
        <w:rPr>
          <w:lang w:val="es_ES" w:bidi="es_ES"/>
        </w:rPr>
        <w:t xml:space="preserve">...porque refutó poderosamente a los judíos en público, mostrando por las Escrituras que el </w:t>
      </w:r>
      <w:r>
        <w:rPr>
          <w:b/>
          <w:lang w:val="es_ES" w:bidi="es_ES"/>
        </w:rPr>
        <w:t>Cristo</w:t>
      </w:r>
      <w:r>
        <w:rPr>
          <w:lang w:val="es_ES" w:bidi="es_ES"/>
        </w:rPr>
        <w:t xml:space="preserve"> era Jesús. Recuerden usar la misma palabra que han usado anteriormente para Cristo. Se puede encontrar una definición completa de </w:t>
      </w:r>
      <w:r>
        <w:rPr>
          <w:lang w:val="es_ES" w:bidi="es_ES"/>
        </w:rPr>
        <w:t>Cristo</w:t>
      </w:r>
      <w:r>
        <w:rPr>
          <w:lang w:val="es_ES" w:bidi="es_ES"/>
        </w:rPr>
        <w:t xml:space="preserve">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19:1–7</w:t>
      </w:r>
      <w:r>
        <w:rPr>
          <w:lang w:val="es_ES" w:bidi="es_ES"/>
        </w:rPr>
      </w:r>
    </w:p>
    <w:p>
      <w:pPr>
        <w:pStyle w:val="Heading3"/>
      </w:pPr>
      <w:r>
        <w:rPr>
          <w:lang w:val="es_ES" w:bidi="es_ES"/>
        </w:rPr>
        <w:t>Escuchar con el corazón</w:t>
      </w:r>
    </w:p>
    <w:p>
      <w:pPr/>
      <w:r>
        <w:rPr>
          <w:lang w:val="es_ES" w:bidi="es_ES"/>
        </w:rPr>
      </w:r>
      <w:r>
        <w:rPr>
          <w:lang w:val="es_ES" w:bidi="es_ES"/>
        </w:rPr>
        <w:t>Escuchen Hechos 19:1–7 y guárdenlo en sus corazones. Escucha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PREPARANDO EL ESCENARIO</w:t>
      </w:r>
    </w:p>
    <w:p>
      <w:pPr/>
      <w:r>
        <w:rPr>
          <w:lang w:val="es_ES" w:bidi="es_ES"/>
        </w:rPr>
      </w:r>
      <w:r>
        <w:rPr>
          <w:lang w:val="es_ES" w:bidi="es_ES"/>
        </w:rPr>
        <w:t>Hechos 19:1–7</w:t>
      </w:r>
    </w:p>
    <w:p>
      <w:pPr/>
      <w:r>
        <w:rPr>
          <w:lang w:val="es_ES" w:bidi="es_ES"/>
        </w:rPr>
      </w:r>
      <w:r>
        <w:rPr>
          <w:lang w:val="es_ES" w:bidi="es_ES"/>
        </w:rPr>
        <w:t>Escucha el texto una vez en la versión que le sea más fácil de entender.</w:t>
      </w:r>
    </w:p>
    <w:p>
      <w:pPr/>
      <w:r>
        <w:rPr>
          <w:lang w:val="es_ES" w:bidi="es_ES"/>
        </w:rPr>
      </w:r>
      <w:r>
        <w:rPr>
          <w:lang w:val="es_ES" w:bidi="es_ES"/>
        </w:rPr>
        <w:t>En esta narrativa escuchamos cómo Pablo regresa a Éfeso. ¿Recuerdan la historia anterior de Priscila y Aquila (los fabricantes de tiendas con los que Pablo se quedó y trabajó) y Apolo, que era un hombre culto? Pablo había viajado con Priscila y Aquila de Corinto a Éfeso. Entonces Pablo había dejado a Priscila y a Aquila en Éfeso para ir a otras ciudades. Pablo viajó a las ciudades de Cesarea, Jerusalén y Antioquía. Entonces Pablo viajó por las regiones de Galacia y Frigia, que son las partes interiores del país. Pablo se detuvo en varios lugares en Galacia y Frigia para visitar a otros creyentes. Mientras Pablo viajaba, Apolo llegó a Éfeso, y luego viajó a Corinto. Después de que Apolos fue a Corinto, Pablo viajó por Galacia y Frigia para llegar a Éfeso.</w:t>
      </w:r>
    </w:p>
    <w:p>
      <w:pPr/>
      <w:r>
        <w:rPr>
          <w:lang w:val="es_ES" w:bidi="es_ES"/>
        </w:rPr>
      </w:r>
      <w:r>
        <w:rPr>
          <w:lang w:val="es_ES" w:bidi="es_ES"/>
        </w:rPr>
        <w:t>Deténganse aquí y miren el mapa con la ruta que Apolo tomó de Éfeso a Corinto y la ruta que Pablo tomó de Corinto a Éfeso. Entonces encuentren la ruta que Pablo tomó de Éfeso a Cesarea, a Jerusalén, a Antioquía, luego a través de las regiones de Galacia y Frigia, y luego de regreso a Éfeso.</w:t>
      </w:r>
    </w:p>
    <w:p>
      <w:pPr/>
      <w:r>
        <w:rPr>
          <w:lang w:val="es_ES" w:bidi="es_ES"/>
        </w:rPr>
      </w:r>
      <w:r>
        <w:rPr>
          <w:lang w:val="es_ES" w:bidi="es_ES"/>
        </w:rPr>
        <w:t>Cuando Pablo llega a Éfeso, ve a algunos creyentes en Jesús allí. El hecho de que Pablo reconozca a estos hombres como discípulos muestra que deben haber sido conocidos por él o que algo sobre ellos los hizo destacarse como creyentes. Pablo ve que siguen a Jesús y que creen en Jesús, pero no tienen el Espíritu Santo. Pablo les pregunta: "¿Recibieron el Espíritu Santo cuando creyeron?" Los discípulos respondieron diciendo "No, ni siquiera hemos escuchado que hay un Espíritu Santo". Los discípulos no tienen idea de quién o qué es el Espíritu Santo. No han escuchado el resto de la historia sobre Jesús y sobre cómo Dios envió su Espíritu Santo como había prometido.</w:t>
      </w:r>
    </w:p>
    <w:p>
      <w:pPr/>
      <w:r>
        <w:rPr>
          <w:lang w:val="es_ES" w:bidi="es_ES"/>
        </w:rPr>
      </w:r>
      <w:r>
        <w:rPr>
          <w:lang w:val="es_ES" w:bidi="es_ES"/>
        </w:rPr>
        <w:t>Pablo continúa preguntando qué bautismo recibieron o qué significaba su bautismo. En ese tiempo, todos los creyentes en Jesús habrían sido bautizados. Pablo asumió que estos creyentes también habían sido bautizados, la única pregunta era ¿qué tipo de bautismo? Los discípulos respondieron "El bautismo de Juan". Esto no se refería al momento en que el propio Juan fue bautizado. Antes de que Jesús comenzara su ministerio. Juan el Bautista bautizaba a personas que se arrepentían o dejaban de desobedecer a Dios y se volvían a él. Estos creyentes habían recibido este tipo de bautismo. Por lo tanto, Pablo les dijo que su bautismo era un bautismo que mostraba que se habían arrepentido, o que se habían alejado de sus pecados.</w:t>
      </w:r>
    </w:p>
    <w:p>
      <w:pPr/>
      <w:r>
        <w:rPr>
          <w:lang w:val="es_ES" w:bidi="es_ES"/>
        </w:rPr>
      </w:r>
      <w:r>
        <w:rPr>
          <w:lang w:val="es_ES" w:bidi="es_ES"/>
        </w:rPr>
        <w:t>Deténganse aquí y conversen en equipo de traducción: ¿Cómo se vería en su cultura alejarse de algo o dejar de hacer algo? ¿Qué tienen que hacer para mostrar que se han alejado de hacer esa cosa? ¿Qué necesitarías hacer para asegurar a otros que ya no eres parte de eso y que quieres vivir de manera diferente?</w:t>
      </w:r>
    </w:p>
    <w:p>
      <w:pPr/>
      <w:r>
        <w:rPr>
          <w:lang w:val="es_ES" w:bidi="es_ES"/>
        </w:rPr>
      </w:r>
      <w:r>
        <w:rPr>
          <w:lang w:val="es_ES" w:bidi="es_ES"/>
        </w:rPr>
        <w:t>¿Recuerdan la historia de antes, cuando Pablo les recuerda lo que Juan el Bautista dijo mientras completaba su trabajo (de predicar): "¿Quién suponen que soy? No soy el que están buscando. Pero hay uno que viene tras mí y cuyas sandalias no soy digno de desatar". Pablo dice que los discípulos deben creer en el que viene después de Juan, y que ese es Jesús. Pablo está diciendo que necesitan creer en Jesús, Juan solo los estaba señalando en la dirección correcta para encontrarse con Jesús.</w:t>
      </w:r>
    </w:p>
    <w:p>
      <w:pPr/>
      <w:r>
        <w:rPr>
          <w:lang w:val="es_ES" w:bidi="es_ES"/>
        </w:rPr>
      </w:r>
      <w:r>
        <w:rPr>
          <w:lang w:val="es_ES" w:bidi="es_ES"/>
        </w:rPr>
        <w:t>Deténganse aquí y conversen en equipo de traducción: Cuando le piden a alguien indicaciones y les señala el camino, ¿qué hacen?</w:t>
      </w:r>
    </w:p>
    <w:p>
      <w:pPr/>
      <w:r>
        <w:rPr>
          <w:lang w:val="es_ES" w:bidi="es_ES"/>
        </w:rPr>
      </w:r>
      <w:r>
        <w:rPr>
          <w:lang w:val="es_ES" w:bidi="es_ES"/>
        </w:rPr>
        <w:t xml:space="preserve">Pablo dice que Juan le dijo a 'la gente' que creyeran en aquel (Jesús) que vendría después de él. Estas personas son el pueblo de </w:t>
      </w:r>
      <w:r>
        <w:rPr>
          <w:b/>
          <w:lang w:val="es_ES" w:bidi="es_ES"/>
        </w:rPr>
        <w:t>Israel</w:t>
      </w:r>
      <w:r>
        <w:rPr>
          <w:lang w:val="es_ES" w:bidi="es_ES"/>
        </w:rPr>
        <w:t>. En este contexto, se refiere al pueblo judío, o personas que descendían de Abraham, y eran el pueblo elegido de Dios.</w:t>
      </w:r>
    </w:p>
    <w:p>
      <w:pPr/>
      <w:r>
        <w:rPr>
          <w:lang w:val="es_ES" w:bidi="es_ES"/>
        </w:rPr>
      </w:r>
      <w:r>
        <w:rPr>
          <w:lang w:val="es_ES" w:bidi="es_ES"/>
        </w:rPr>
        <w:t>Mientras los discípulos escuchaban, se dieron cuenta de que lo que Juan les había estado señalando era Jesús. Los discípulos entendieron lo que Pablo estaba diciendo y creyeron y aceptaron que Jesús era su Señor, o amo, y querían ser bautizados.</w:t>
      </w:r>
    </w:p>
    <w:p>
      <w:pPr/>
      <w:r>
        <w:rPr>
          <w:lang w:val="es_ES" w:bidi="es_ES"/>
        </w:rPr>
      </w:r>
      <w:r>
        <w:rPr>
          <w:lang w:val="es_ES" w:bidi="es_ES"/>
        </w:rPr>
        <w:t>Lo más probable es que fuera Pablo quien los bautizó en el nombre del Señor Jesús para demostrar que creían en Jesús.</w:t>
      </w:r>
    </w:p>
    <w:p>
      <w:pPr/>
      <w:r>
        <w:rPr>
          <w:lang w:val="es_ES" w:bidi="es_ES"/>
        </w:rPr>
      </w:r>
      <w:r>
        <w:rPr>
          <w:lang w:val="es_ES" w:bidi="es_ES"/>
        </w:rPr>
        <w:t>Deténganse aquí y conversen en equipo de traducción: ¿Qué tipo de acto físico harían en su cultura para demostrar que pertenecen a un grupo particular de personas o a una religión?</w:t>
      </w:r>
    </w:p>
    <w:p>
      <w:pPr/>
      <w:r>
        <w:rPr>
          <w:lang w:val="es_ES" w:bidi="es_ES"/>
        </w:rPr>
      </w:r>
      <w:r>
        <w:rPr>
          <w:lang w:val="es_ES" w:bidi="es_ES"/>
        </w:rPr>
        <w:t>Pablo pone las manos sobre los discípulos. No está claro exactamente dónde Pablo pone sus manos, pero pueden haber estado en los hombros de los discípulos o muy probablemente en sus cabezas. Entonces, mientras Pablo pone las manos sobre ellos, el Espíritu Santo entra en ellos y quedan llenos del espíritu de Dios y "comenzaron a hablar en otros idiomas". Estos son otros idiomas humanos que nadie a su alrededor entiende, o un idioma inspirado por el Espíritu Santo. Lo importante que hay que recordar es que estos son idiomas desconocidos de algún tipo y que muestran a las personas a su alrededor que el Espíritu Santo ha venido a vivir en ellos y darles poder. También profetizan, o hablan palabras o mensajes de Dios.</w:t>
      </w:r>
    </w:p>
    <w:p>
      <w:pPr/>
      <w:r>
        <w:rPr>
          <w:lang w:val="es_ES" w:bidi="es_ES"/>
        </w:rPr>
      </w:r>
      <w:r>
        <w:rPr>
          <w:lang w:val="es_ES" w:bidi="es_ES"/>
        </w:rPr>
        <w:t>La narrativa termina revelando que había alrededor de 12 hombres en total.</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El viaje de Pablo de regreso a Éfeso. Muestren nuevamente los mapas de qué tan lejos ha viajado. El viaje fue por tierra, pero no está claro si caminó o no, pero lo más probable es que haya estado caminando y viajando a la luz del día, ya que es más fácil encontrar el camino.</w:t>
      </w:r>
    </w:p>
    <w:p>
      <w:pPr/>
      <w:r>
        <w:rPr>
          <w:lang w:val="es_ES" w:bidi="es_ES"/>
        </w:rPr>
      </w:r>
      <w:r>
        <w:rPr>
          <w:b/>
          <w:lang w:val="es_ES" w:bidi="es_ES"/>
        </w:rPr>
        <w:t>Segunda escena:</w:t>
      </w:r>
      <w:r>
        <w:rPr>
          <w:lang w:val="es_ES" w:bidi="es_ES"/>
        </w:rPr>
        <w:t xml:space="preserve"> Pablo se encuentra con algunos creyentes y descubre que solo han recibido el bautismo de Juan el Bautista. No saben sobre el Espíritu Santo.</w:t>
      </w:r>
    </w:p>
    <w:p>
      <w:pPr/>
      <w:r>
        <w:rPr>
          <w:lang w:val="es_ES" w:bidi="es_ES"/>
        </w:rPr>
      </w:r>
      <w:r>
        <w:rPr>
          <w:b/>
          <w:lang w:val="es_ES" w:bidi="es_ES"/>
        </w:rPr>
        <w:t>Tercera escena:</w:t>
      </w:r>
      <w:r>
        <w:rPr>
          <w:lang w:val="es_ES" w:bidi="es_ES"/>
        </w:rPr>
        <w:t xml:space="preserve"> Los discípulos escuchan y entienden lo que Pablo está diciendo. Los discípulos son bautizados. Hablan en idiomas desconocidos y profetizan, o hablan el mensaje de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Apolos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12 discípulos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En esta narrativa no hay indicación de la hora del día o de cómo era el clima. Mientras Pablo estaba viajando por los caminos interiores hacia Éfeso, podría haber sido más fácil caminar por esos caminos. Como es más fácil viajar de día para tener una idea de dónde estás, probablemente podemos asumir que es durante el día o posiblemente al atardecer. Tampoco está claro respecto a dónde se están reuniendo: ¿es en la calle o están dentro de una casa?</w:t>
      </w:r>
    </w:p>
    <w:p>
      <w:pPr/>
      <w:r>
        <w:rPr>
          <w:lang w:val="es_ES" w:bidi="es_ES"/>
        </w:rPr>
      </w:r>
      <w:r>
        <w:rPr>
          <w:lang w:val="es_ES" w:bidi="es_ES"/>
        </w:rPr>
        <w:t>Apolos está en Corinto en este momento y mientras está allí, Pablo llega de regreso a Éfeso. Pablo entonces ve a algunos discípulos allí. Pablo probablemente caminó por el área para llegar a Éfeso, que está en la costa del mar Mediterráneo.</w:t>
      </w:r>
    </w:p>
    <w:p>
      <w:pPr/>
      <w:r>
        <w:rPr>
          <w:lang w:val="es_ES" w:bidi="es_ES"/>
        </w:rPr>
      </w:r>
      <w:r>
        <w:rPr>
          <w:lang w:val="es_ES" w:bidi="es_ES"/>
        </w:rPr>
        <w:t xml:space="preserve">Muestren la </w:t>
      </w:r>
      <w:r>
        <w:rPr>
          <w:lang w:val="es_ES" w:bidi="es_ES"/>
        </w:rPr>
        <w:t>imagen del mapa</w:t>
      </w:r>
      <w:r>
        <w:rPr>
          <w:lang w:val="es_ES" w:bidi="es_ES"/>
        </w:rPr>
        <w:t xml:space="preserve"> nuevamente.</w:t>
      </w:r>
    </w:p>
    <w:p>
      <w:pPr/>
      <w:r>
        <w:rPr>
          <w:lang w:val="es_ES" w:bidi="es_ES"/>
        </w:rPr>
      </w:r>
      <w:r>
        <w:rPr>
          <w:lang w:val="es_ES" w:bidi="es_ES"/>
        </w:rPr>
        <w:t>Pablo preguntó: "¿Recibiste el Espíritu Santo cuando creíste?" Los discípulos respondieron "No, ni siquiera hemos escuchado que hay un Espíritu Santo". Pablo entonces pregunta: "¿Cómo, entonces, fuiste bautizado?" Pablo les está preguntando cuál era el significado de su bautismo para ellos. Él no está preguntando "cómo" fueron bautizados. Los discípulos responden diciendo "El bautismo de Juan". Esto no significaba el momento en que el propio Juan fue bautizado. El bautismo de Juan se refiere al mensaje que Juan les estaba diciendo a todos cuando predicó. El mensaje de Juan incluía lo que implicaba el bautismo de las personas. La predicación de Juan les pedía a las personas que se arrepintieran, o que se alejaran del pecado y fueran perdonadas por Dios.</w:t>
      </w:r>
    </w:p>
    <w:p>
      <w:pPr/>
      <w:r>
        <w:rPr>
          <w:lang w:val="es_ES" w:bidi="es_ES"/>
        </w:rPr>
      </w:r>
      <w:r>
        <w:rPr>
          <w:lang w:val="es_ES" w:bidi="es_ES"/>
        </w:rPr>
        <w:t>Pablo entonces dice que aunque el bautismo de los discípulos significaba que se estaban alejando de sus pecados, lo importante ahora es que están siguiendo a aquel del que Juan el Bautista les habló. Esa persona es Jesús. Pablo está diciendo que necesitan creer en Jesús, Juan estaba simplemente apuntándoles en la dirección correcta para encontrarse con Jesús.</w:t>
      </w:r>
    </w:p>
    <w:p>
      <w:pPr/>
      <w:r>
        <w:rPr>
          <w:lang w:val="es_ES" w:bidi="es_ES"/>
        </w:rPr>
      </w:r>
      <w:r>
        <w:rPr>
          <w:lang w:val="es_ES" w:bidi="es_ES"/>
        </w:rPr>
        <w:t>Los discípulos entonces aceptan lo que Pablo les ha dicho y están dispuestos y listos para ser bautizados en el nombre del Señor Jesús. Después, Pablo probablemente puso las manos sobre sus cabezas o sus hombros, y el Espíritu Santo vino sobre ellos. Entonces fueron llenos del espíritu de Dios y pudieron hablar en idiomas desconocidos, o hablar palabras de Dios, y profetizar, o escuchar palabras de Dios.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Apolos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12 Discípulos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La narrativa aquí consiste en enfocarse en lo que está sucediendo en las vidas de estos hombres y en la transformación (que el Espíritu Santo venga sobre ellos) que están a punto de experimentar.</w:t>
      </w:r>
    </w:p>
    <w:p>
      <w:pPr/>
      <w:r>
        <w:rPr>
          <w:lang w:val="es_ES" w:bidi="es_ES"/>
        </w:rPr>
      </w:r>
      <w:r>
        <w:rPr>
          <w:b/>
          <w:lang w:val="es_ES" w:bidi="es_ES"/>
        </w:rPr>
        <w:t>Primera escena:</w:t>
      </w:r>
      <w:r>
        <w:rPr>
          <w:lang w:val="es_ES" w:bidi="es_ES"/>
        </w:rPr>
        <w:t xml:space="preserve"> El viaje de Pablo de regreso a Éfeso. El viaje fue por tierra, pero no está claro si caminó o no; sin embargo, para facilitar esta narrativa, caminar sería más fácil de actuar.</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Pregúntale al actor que interpreta a Pablo: "¿Cómo te sientes?" Es posible que escuchen cosas como: "Cansado de su viaje", o "Emocionado de estar de regreso en Éfeso", y "Esperando verme con amigos".</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Segunda escena:</w:t>
      </w:r>
      <w:r>
        <w:rPr>
          <w:lang w:val="es_ES" w:bidi="es_ES"/>
        </w:rPr>
        <w:t xml:space="preserve"> Cuando Pablo llega a Éfeso, ve a algunos discípulos, o creyentes.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discípulos, "¿Cómo se sienten?" Es posible que escuchen cosas como: "Emocionado de ver a Pablo", o "Esperando escuchar lo que ha estado haciendo en sus viajes", o "No estamos seguros de por qué Pablo está aquí, pero estamos intrigados".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entonces les pregunta a los discípulos: "¿Recibieron el Espíritu Santo cuando creyeron?" Los discípulos respondieron "No, ni siquiera hemos escuchado que hay un Espíritu Santo". Pablo entonces les pregunta a los discípulos: "¿Entonces, qué bautismo recibieron?" Los discípulos respondieron: "El bautismo de Juan".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discípulos, "¿Cómo se sienten?" Es posible que escuchen cosas como: "Confundido en cuanto a lo que Pablo les está pidiendo", o "¿Quién o qué es el Espíritu Santo?" y "¿Es esta una prueba, ¿Pablo los está poniendo a prueba?"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actor que interpreta a Pablo continúa. Él dice que aunque los discípulos han sido bautizados por Juan, deben creer en el que viene después de Juan, y que ese es Jesús. Pablo está diciendo que necesitan creer en Jesús, Juan estaba simplemente apuntándoles en la dirección correcta para encontrarse con Jesús.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discípulos, "¿Cómo se sienten?" Es posible que escuchen cosas como: "Están asombrados por lo que acaban de escuchar", o "Es como si de repente se dieran cuenta de que esto es lo que los discípulos verdaderamente creen".</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Tercera escena:</w:t>
      </w:r>
      <w:r>
        <w:rPr>
          <w:lang w:val="es_ES" w:bidi="es_ES"/>
        </w:rPr>
        <w:t xml:space="preserve"> Los discípulos escuchan y entienden lo que Pablo está diciendo. Los discípulos aceptaron que Jesús es aquel que había de venir y estaban dispuestos a ser bautizados para mostrar su lealtad o compromiso al dar este paso. Pablo puso las manos sobre sus cabezas o sus hombros y el Espíritu Santo vino sobre los discípulos. Los discípulos entonces podían hablar en lenguas y profetizar, o decir palabras que venían de Dios. Son sonidos que no tendrán mucho sentido para ti, ya que es un idioma que no habrás escuchado antes, pero son palabras de Dios para ti.</w:t>
      </w:r>
    </w:p>
    <w:p>
      <w:pPr/>
      <w:r>
        <w:rPr>
          <w:lang w:val="es_ES" w:bidi="es_ES"/>
        </w:rPr>
      </w:r>
      <w:r>
        <w:rPr>
          <w:lang w:val="es_ES" w:bidi="es_ES"/>
        </w:rPr>
        <w:t>Pregúntenles a los actores que interpretan a los discípulos, "¿Cómo se sienten?" Es posible que escuchen cosas como: "Están en shock por poder hablar un idioma desconocido", o "Nos sentimos transformados y asombrados al escuchar palabras de Dios".</w:t>
      </w:r>
      <w:r>
        <w:rPr>
          <w:lang w:val="es_ES" w:bidi="es_ES"/>
        </w:rPr>
      </w:r>
    </w:p>
    <w:p>
      <w:pPr>
        <w:pStyle w:val="Heading3"/>
      </w:pPr>
      <w:r>
        <w:rPr>
          <w:lang w:val="es_ES" w:bidi="es_ES"/>
        </w:rPr>
        <w:t>Cerremos las brechas</w:t>
      </w:r>
    </w:p>
    <w:p>
      <w:pPr/>
      <w:r>
        <w:rPr>
          <w:lang w:val="es_ES" w:bidi="es_ES"/>
        </w:rPr>
      </w:r>
      <w:r>
        <w:rPr>
          <w:lang w:val="es_ES" w:bidi="es_ES"/>
        </w:rPr>
        <w:t>LLENANDO LOS VACÍOS</w:t>
      </w:r>
    </w:p>
    <w:p>
      <w:pPr/>
      <w:r>
        <w:rPr>
          <w:lang w:val="es_ES" w:bidi="es_ES"/>
        </w:rPr>
      </w:r>
      <w:r>
        <w:rPr>
          <w:lang w:val="es_ES" w:bidi="es_ES"/>
        </w:rPr>
        <w:t>Hechos 19:1–7</w:t>
      </w:r>
    </w:p>
    <w:p>
      <w:pPr/>
      <w:r>
        <w:rPr>
          <w:lang w:val="es_ES" w:bidi="es_ES"/>
        </w:rPr>
      </w:r>
      <w:r>
        <w:rPr>
          <w:lang w:val="es_ES" w:bidi="es_ES"/>
        </w:rPr>
        <w:t>Escucha el texto una vez en la versión que le sea más fácil de entender.</w:t>
      </w:r>
    </w:p>
    <w:p>
      <w:pPr/>
      <w:r>
        <w:rPr>
          <w:lang w:val="es_ES" w:bidi="es_ES"/>
        </w:rPr>
      </w:r>
      <w:r>
        <w:rPr>
          <w:lang w:val="es_ES" w:bidi="es_ES"/>
        </w:rPr>
        <w:t>Pablo había viajado con Priscila y Aquila de Corinto a Éfeso. Entonces Pablo había dejado a Priscila y a Aquila en Éfeso para viajar a otras ciudades. Pablo viajó a las ciudades de Cesarea, Jerusalén y Antioquía. Entonces Pablo viajó por las regiones de Galacia y Frigia, que son las partes interiores del país. Pablo se detuvo en varios lugares en Galacia y Frigia para visitar a otros creyentes. Mientras Pablo viajaba, Apolos llegó a Éfeso, y luego viajó a Corinto. Después de que Apolos fue a Corinto, Pablo viajó por Galacia y Frigia para llegar a Éfeso.</w:t>
      </w:r>
    </w:p>
    <w:p>
      <w:pPr/>
      <w:r>
        <w:rPr>
          <w:lang w:val="es_ES" w:bidi="es_ES"/>
        </w:rPr>
      </w:r>
      <w:r>
        <w:rPr>
          <w:lang w:val="es_ES" w:bidi="es_ES"/>
        </w:rPr>
        <w:t>Deténganse aquí y miren el mapa con la ruta que Apolo tomó de Éfeso a Corinto y la ruta que Pablo tomó de Corinto a Éfeso. Entonces encuentren la ruta que Pablo tomó de Éfeso a Cesarea, a Jerusalén, a Antioquía, luego a través de las regiones de Galacia y Frigia, y luego de regreso a Éfeso.</w:t>
      </w:r>
    </w:p>
    <w:p>
      <w:pPr/>
      <w:r>
        <w:rPr>
          <w:lang w:val="es_ES" w:bidi="es_ES"/>
        </w:rPr>
      </w:r>
      <w:r>
        <w:rPr>
          <w:lang w:val="es_ES" w:bidi="es_ES"/>
        </w:rPr>
        <w:t xml:space="preserve">Cuando Pablo llega a Éfeso, ve a algunos </w:t>
      </w:r>
      <w:r>
        <w:rPr>
          <w:b/>
          <w:lang w:val="es_ES" w:bidi="es_ES"/>
        </w:rPr>
        <w:t>discípulos</w:t>
      </w:r>
      <w:r>
        <w:rPr>
          <w:lang w:val="es_ES" w:bidi="es_ES"/>
        </w:rPr>
        <w:t xml:space="preserve">, o seguidores de Jesús, allí. Traduzcan </w:t>
      </w:r>
      <w:r>
        <w:rPr>
          <w:b/>
          <w:lang w:val="es_ES" w:bidi="es_ES"/>
        </w:rPr>
        <w:t>discípulo</w:t>
      </w:r>
      <w:r>
        <w:rPr>
          <w:lang w:val="es_ES" w:bidi="es_ES"/>
        </w:rPr>
        <w:t xml:space="preserve"> de la misma manera que lo han hecho en los pasajes anteriores. </w:t>
      </w:r>
      <w:r>
        <w:rPr>
          <w:b/>
          <w:lang w:val="es_ES" w:bidi="es_ES"/>
        </w:rPr>
        <w:t>Discípulo</w:t>
      </w:r>
      <w:r>
        <w:rPr>
          <w:lang w:val="es_ES" w:bidi="es_ES"/>
        </w:rPr>
        <w:t xml:space="preserve"> está en el glosario principal.</w:t>
      </w:r>
    </w:p>
    <w:p>
      <w:pPr/>
      <w:r>
        <w:rPr>
          <w:lang w:val="es_ES" w:bidi="es_ES"/>
        </w:rPr>
      </w:r>
      <w:r>
        <w:rPr>
          <w:lang w:val="es_ES" w:bidi="es_ES"/>
        </w:rPr>
        <w:t xml:space="preserve">Pablo les pregunta: "¿Recibieron el </w:t>
      </w:r>
      <w:r>
        <w:rPr>
          <w:b/>
          <w:lang w:val="es_ES" w:bidi="es_ES"/>
        </w:rPr>
        <w:t>Espíritu Santo</w:t>
      </w:r>
      <w:r>
        <w:rPr>
          <w:lang w:val="es_ES" w:bidi="es_ES"/>
        </w:rPr>
        <w:t xml:space="preserve"> cuando </w:t>
      </w:r>
      <w:r>
        <w:rPr>
          <w:b/>
          <w:lang w:val="es_ES" w:bidi="es_ES"/>
        </w:rPr>
        <w:t>creyeron</w:t>
      </w:r>
      <w:r>
        <w:rPr>
          <w:lang w:val="es_ES" w:bidi="es_ES"/>
        </w:rPr>
        <w:t>?", es decir, el momento en que aceptaron la fe y se convirtieron en '</w:t>
      </w:r>
      <w:r>
        <w:rPr>
          <w:b/>
          <w:lang w:val="es_ES" w:bidi="es_ES"/>
        </w:rPr>
        <w:t>creyentes</w:t>
      </w:r>
      <w:r>
        <w:rPr>
          <w:lang w:val="es_ES" w:bidi="es_ES"/>
        </w:rPr>
        <w:t xml:space="preserve">'. En el Nuevo Testamento, el concepto de </w:t>
      </w:r>
      <w:r>
        <w:rPr>
          <w:b/>
          <w:lang w:val="es_ES" w:bidi="es_ES"/>
        </w:rPr>
        <w:t>santo</w:t>
      </w:r>
      <w:r>
        <w:rPr>
          <w:lang w:val="es_ES" w:bidi="es_ES"/>
        </w:rPr>
        <w:t xml:space="preserve"> se refiere a las personas o las cosas que pertenecen a Dios, o son como él. Traduzcan </w:t>
      </w:r>
      <w:r>
        <w:rPr>
          <w:b/>
          <w:lang w:val="es_ES" w:bidi="es_ES"/>
        </w:rPr>
        <w:t>Espíritu Santo</w:t>
      </w:r>
      <w:r>
        <w:rPr>
          <w:lang w:val="es_ES" w:bidi="es_ES"/>
        </w:rPr>
        <w:t xml:space="preserve"> de la misma manera que lo han hecho en los pasajes anteriores. </w:t>
      </w:r>
      <w:r>
        <w:rPr>
          <w:b/>
          <w:lang w:val="es_ES" w:bidi="es_ES"/>
        </w:rPr>
        <w:t>Espíritu Santo</w:t>
      </w:r>
      <w:r>
        <w:rPr>
          <w:lang w:val="es_ES" w:bidi="es_ES"/>
        </w:rPr>
        <w:t xml:space="preserve"> está en el glosario principal. Después de que los primeros discípulos recibieron el Espíritu Santo, las personas que seguían a Jesús también eran llamadas </w:t>
      </w:r>
      <w:r>
        <w:rPr>
          <w:b/>
          <w:lang w:val="es_ES" w:bidi="es_ES"/>
        </w:rPr>
        <w:t>creyentes</w:t>
      </w:r>
      <w:r>
        <w:rPr>
          <w:lang w:val="es_ES" w:bidi="es_ES"/>
        </w:rPr>
        <w:t xml:space="preserve">. </w:t>
      </w:r>
      <w:r>
        <w:rPr>
          <w:b/>
          <w:lang w:val="es_ES" w:bidi="es_ES"/>
        </w:rPr>
        <w:t>Creyente</w:t>
      </w:r>
      <w:r>
        <w:rPr>
          <w:lang w:val="es_ES" w:bidi="es_ES"/>
        </w:rPr>
        <w:t xml:space="preserve"> significa una persona que ha elegido creer en Jesús y seguirlo exclusivamente. [Estos creyentes o discípulos eran muy probablemente discípulos de Jesús porque así es como Lucas usa este término a lo largo del libro de Hechos.] {.mark}</w:t>
      </w:r>
    </w:p>
    <w:p>
      <w:pPr/>
      <w:r>
        <w:rPr>
          <w:lang w:val="es_ES" w:bidi="es_ES"/>
        </w:rPr>
      </w:r>
      <w:r>
        <w:rPr>
          <w:lang w:val="es_ES" w:bidi="es_ES"/>
        </w:rPr>
        <w:t xml:space="preserve">Pablo continúa preguntando qué </w:t>
      </w:r>
      <w:r>
        <w:rPr>
          <w:b/>
          <w:lang w:val="es_ES" w:bidi="es_ES"/>
        </w:rPr>
        <w:t>bautismo</w:t>
      </w:r>
      <w:r>
        <w:rPr>
          <w:lang w:val="es_ES" w:bidi="es_ES"/>
        </w:rPr>
        <w:t xml:space="preserve"> recibieron. Traduzcan el </w:t>
      </w:r>
      <w:r>
        <w:rPr>
          <w:b/>
          <w:lang w:val="es_ES" w:bidi="es_ES"/>
        </w:rPr>
        <w:t>bautismo</w:t>
      </w:r>
      <w:r>
        <w:rPr>
          <w:lang w:val="es_ES" w:bidi="es_ES"/>
        </w:rPr>
        <w:t xml:space="preserve"> de la misma manera que lo han hecho en los pasajes anteriores. </w:t>
      </w:r>
      <w:r>
        <w:rPr>
          <w:b/>
          <w:lang w:val="es_ES" w:bidi="es_ES"/>
        </w:rPr>
        <w:t>Bautismo</w:t>
      </w:r>
      <w:r>
        <w:rPr>
          <w:lang w:val="es_ES" w:bidi="es_ES"/>
        </w:rPr>
        <w:t xml:space="preserve"> está en el glosario principal. Los discípulos respondieron </w:t>
      </w:r>
      <w:r>
        <w:rPr>
          <w:b/>
          <w:lang w:val="es_ES" w:bidi="es_ES"/>
        </w:rPr>
        <w:t>'El bautismo de Juan'</w:t>
      </w:r>
    </w:p>
    <w:p>
      <w:pPr/>
      <w:r>
        <w:rPr>
          <w:lang w:val="es_ES" w:bidi="es_ES"/>
        </w:rPr>
      </w:r>
      <w:r>
        <w:rPr>
          <w:lang w:val="es_ES" w:bidi="es_ES"/>
        </w:rPr>
        <w:t xml:space="preserve">Pablo entonces les dice a los discípulos que el bautismo de Juan era un bautismo de </w:t>
      </w:r>
      <w:r>
        <w:rPr>
          <w:b/>
          <w:lang w:val="es_ES" w:bidi="es_ES"/>
        </w:rPr>
        <w:t>arrepentimiento</w:t>
      </w:r>
      <w:r>
        <w:rPr>
          <w:lang w:val="es_ES" w:bidi="es_ES"/>
        </w:rPr>
        <w:t xml:space="preserve">, un alejamiento del </w:t>
      </w:r>
      <w:r>
        <w:rPr>
          <w:b/>
          <w:lang w:val="es_ES" w:bidi="es_ES"/>
        </w:rPr>
        <w:t>pecado</w:t>
      </w:r>
      <w:r>
        <w:rPr>
          <w:lang w:val="es_ES" w:bidi="es_ES"/>
        </w:rPr>
        <w:t xml:space="preserve">. Traduzcan </w:t>
      </w:r>
      <w:r>
        <w:rPr>
          <w:b/>
          <w:lang w:val="es_ES" w:bidi="es_ES"/>
        </w:rPr>
        <w:t>arrepentimiento</w:t>
      </w:r>
      <w:r>
        <w:rPr>
          <w:lang w:val="es_ES" w:bidi="es_ES"/>
        </w:rPr>
        <w:t xml:space="preserve"> de la misma manera que lo han hecho en los pasajes anteriores. </w:t>
      </w:r>
      <w:r>
        <w:rPr>
          <w:b/>
          <w:lang w:val="es_ES" w:bidi="es_ES"/>
        </w:rPr>
        <w:t>Arrepentimiento/Arrepentirse</w:t>
      </w:r>
      <w:r>
        <w:rPr>
          <w:lang w:val="es_ES" w:bidi="es_ES"/>
        </w:rPr>
        <w:t xml:space="preserve"> está en el glosario principal. </w:t>
      </w:r>
      <w:r>
        <w:rPr>
          <w:b/>
          <w:lang w:val="es_ES" w:bidi="es_ES"/>
        </w:rPr>
        <w:t>Pecado</w:t>
      </w:r>
      <w:r>
        <w:rPr>
          <w:lang w:val="es_ES" w:bidi="es_ES"/>
        </w:rPr>
        <w:t xml:space="preserve"> se refiere a un acto de desobediencia a Dios. Traduzcan </w:t>
      </w:r>
      <w:r>
        <w:rPr>
          <w:b/>
          <w:lang w:val="es_ES" w:bidi="es_ES"/>
        </w:rPr>
        <w:t>Pecado</w:t>
      </w:r>
      <w:r>
        <w:rPr>
          <w:lang w:val="es_ES" w:bidi="es_ES"/>
        </w:rPr>
        <w:t xml:space="preserve"> de la misma manera que lo han hecho en los pasajes anteriores. </w:t>
      </w:r>
      <w:r>
        <w:rPr>
          <w:b/>
          <w:lang w:val="es_ES" w:bidi="es_ES"/>
        </w:rPr>
        <w:t>Pecado</w:t>
      </w:r>
      <w:r>
        <w:rPr>
          <w:lang w:val="es_ES" w:bidi="es_ES"/>
        </w:rPr>
        <w:t xml:space="preserve"> está en el glosario principal. Pablo se refiere a Juan diciendo que le dijo al 'pueblo' que creyeran en el que había de venir. Estas personas son </w:t>
      </w:r>
      <w:r>
        <w:rPr>
          <w:b/>
          <w:lang w:val="es_ES" w:bidi="es_ES"/>
        </w:rPr>
        <w:t>de Israel,</w:t>
      </w:r>
      <w:r>
        <w:rPr>
          <w:lang w:val="es_ES" w:bidi="es_ES"/>
        </w:rPr>
        <w:t xml:space="preserve"> o el pueblo elegido de Dios.</w:t>
      </w:r>
    </w:p>
    <w:p>
      <w:pPr/>
      <w:r>
        <w:rPr>
          <w:lang w:val="es_ES" w:bidi="es_ES"/>
        </w:rPr>
      </w:r>
      <w:r>
        <w:rPr>
          <w:lang w:val="es_ES" w:bidi="es_ES"/>
        </w:rPr>
        <w:t xml:space="preserve">Mientras los discípulos escuchaban, se dieron cuenta de que lo que Juan les había estado señalando era Jesús. Los discípulos entendieron lo que Pablo estaba diciendo y creyeron y aceptaron que Jesús era su </w:t>
      </w:r>
      <w:r>
        <w:rPr>
          <w:b/>
          <w:lang w:val="es_ES" w:bidi="es_ES"/>
        </w:rPr>
        <w:t>Señor o amo.</w:t>
      </w:r>
      <w:r>
        <w:rPr>
          <w:lang w:val="es_ES" w:bidi="es_ES"/>
        </w:rPr>
        <w:t xml:space="preserve"> Traduzcan </w:t>
      </w:r>
      <w:r>
        <w:rPr>
          <w:b/>
          <w:lang w:val="es_ES" w:bidi="es_ES"/>
        </w:rPr>
        <w:t>Señor</w:t>
      </w:r>
      <w:r>
        <w:rPr>
          <w:lang w:val="es_ES" w:bidi="es_ES"/>
        </w:rPr>
        <w:t xml:space="preserve"> de la misma manera que lo han hecho en los pasajes anteriores. </w:t>
      </w:r>
      <w:r>
        <w:rPr>
          <w:b/>
          <w:lang w:val="es_ES" w:bidi="es_ES"/>
        </w:rPr>
        <w:t>Señor</w:t>
      </w:r>
      <w:r>
        <w:rPr>
          <w:lang w:val="es_ES" w:bidi="es_ES"/>
        </w:rPr>
        <w:t xml:space="preserve"> está en el glosario principal.</w:t>
      </w:r>
    </w:p>
    <w:p>
      <w:pPr/>
      <w:r>
        <w:rPr>
          <w:lang w:val="es_ES" w:bidi="es_ES"/>
        </w:rPr>
      </w:r>
      <w:r>
        <w:rPr>
          <w:lang w:val="es_ES" w:bidi="es_ES"/>
        </w:rPr>
        <w:t xml:space="preserve">Entonces, mientras Pablo pone las manos sobre ellos, el Espíritu Santo viene sobre ellos y "comenzaron a hablar en idiomas extraños". Significa "hablar de una manera extraña" usando sonidos desconocidos o no reconocidos. Traduzcan </w:t>
      </w:r>
      <w:r>
        <w:rPr>
          <w:b/>
          <w:lang w:val="es_ES" w:bidi="es_ES"/>
        </w:rPr>
        <w:t>Lenguas</w:t>
      </w:r>
      <w:r>
        <w:rPr>
          <w:lang w:val="es_ES" w:bidi="es_ES"/>
        </w:rPr>
        <w:t xml:space="preserve"> de la misma manera que lo han hecho en los pasajes anteriores. </w:t>
      </w:r>
      <w:r>
        <w:rPr>
          <w:b/>
          <w:lang w:val="es_ES" w:bidi="es_ES"/>
        </w:rPr>
        <w:t>Lenguas</w:t>
      </w:r>
      <w:r>
        <w:rPr>
          <w:lang w:val="es_ES" w:bidi="es_ES"/>
        </w:rPr>
        <w:t xml:space="preserve"> está en el glosario principal.</w:t>
      </w:r>
    </w:p>
    <w:p>
      <w:pPr/>
      <w:r>
        <w:rPr>
          <w:lang w:val="es_ES" w:bidi="es_ES"/>
        </w:rPr>
      </w:r>
      <w:r>
        <w:rPr>
          <w:lang w:val="es_ES" w:bidi="es_ES"/>
        </w:rPr>
        <w:t xml:space="preserve">Los discípulos también </w:t>
      </w:r>
      <w:r>
        <w:rPr>
          <w:b/>
          <w:lang w:val="es_ES" w:bidi="es_ES"/>
        </w:rPr>
        <w:t>profetizaron</w:t>
      </w:r>
      <w:r>
        <w:rPr>
          <w:lang w:val="es_ES" w:bidi="es_ES"/>
        </w:rPr>
        <w:t xml:space="preserve">. </w:t>
      </w:r>
      <w:r>
        <w:rPr>
          <w:b/>
          <w:lang w:val="es_ES" w:bidi="es_ES"/>
        </w:rPr>
        <w:t>Profecía</w:t>
      </w:r>
      <w:r>
        <w:rPr>
          <w:lang w:val="es_ES" w:bidi="es_ES"/>
        </w:rPr>
        <w:t xml:space="preserve"> generalmente significaría un mensaje inspirado, escrito u oral, de la voluntad de Dios para el pueblo de Dios, pero en el presente contexto, los discípulos solo están recibiendo palabras de Dios directamente para ellos mismos.</w:t>
      </w:r>
    </w:p>
    <w:p>
      <w:pPr/>
      <w:r>
        <w:rPr>
          <w:lang w:val="es_ES" w:bidi="es_ES"/>
        </w:rPr>
      </w:r>
      <w:r>
        <w:rPr>
          <w:lang w:val="es_ES" w:bidi="es_ES"/>
        </w:rPr>
        <w:t>La narrativa termina revelando que había alrededor de 12 hombres en total.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19:8–10</w:t>
      </w:r>
      <w:r>
        <w:rPr>
          <w:lang w:val="es_ES" w:bidi="es_ES"/>
        </w:rPr>
      </w:r>
    </w:p>
    <w:p>
      <w:pPr>
        <w:pStyle w:val="Heading3"/>
      </w:pPr>
      <w:r>
        <w:rPr>
          <w:lang w:val="es_ES" w:bidi="es_ES"/>
        </w:rPr>
        <w:t>Escuchar con el corazón</w:t>
      </w:r>
    </w:p>
    <w:p>
      <w:pPr/>
      <w:r>
        <w:rPr>
          <w:lang w:val="es_ES" w:bidi="es_ES"/>
        </w:rPr>
      </w:r>
      <w:r>
        <w:rPr>
          <w:lang w:val="es_ES" w:bidi="es_ES"/>
        </w:rPr>
        <w:t>Escuchen Hechos 19:8–10 y guárdenlo en sus corazones. Escucha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En esta narrativa, Pablo continúa su misión en Éfeso.</w:t>
      </w:r>
    </w:p>
    <w:p>
      <w:pPr/>
      <w:r>
        <w:rPr>
          <w:lang w:val="es_ES" w:bidi="es_ES"/>
        </w:rPr>
      </w:r>
      <w:r>
        <w:rPr>
          <w:lang w:val="es_ES" w:bidi="es_ES"/>
        </w:rPr>
        <w:t xml:space="preserve">Deténganse aquí y muestren un mapa para recordar a todos dónde está </w:t>
      </w:r>
      <w:r>
        <w:rPr>
          <w:lang w:val="es_ES" w:bidi="es_ES"/>
        </w:rPr>
        <w:t>Éfeso</w:t>
      </w:r>
      <w:r>
        <w:rPr>
          <w:lang w:val="es_ES" w:bidi="es_ES"/>
        </w:rPr>
        <w:t>.</w:t>
      </w:r>
    </w:p>
    <w:p>
      <w:pPr/>
      <w:r>
        <w:rPr>
          <w:lang w:val="es_ES" w:bidi="es_ES"/>
        </w:rPr>
      </w:r>
      <w:r>
        <w:rPr>
          <w:lang w:val="es_ES" w:bidi="es_ES"/>
        </w:rPr>
        <w:t>Pablo llega a una sinagoga. ¿Recuerdan que anteriormente en Hechos Apolos habló audazmente en una sinagoga? Los judíos en la sinagoga en Éfeso, cuando Pablo estaba allí antes, le habían pedido a Pablo que regresara y les enseñara más. Ahora Pablo ha cumplido su promesa y ha regresado a ellos. Como habrán escuchado anteriormente, las sinagogas no son solo un lugar de adoración para los judíos, sino un centro para la educación, las reuniones sociales y la administración de asuntos de la comunidad.</w:t>
      </w:r>
    </w:p>
    <w:p>
      <w:pPr/>
      <w:r>
        <w:rPr>
          <w:lang w:val="es_ES" w:bidi="es_ES"/>
        </w:rPr>
      </w:r>
      <w:r>
        <w:rPr>
          <w:lang w:val="es_ES" w:bidi="es_ES"/>
        </w:rPr>
        <w:t xml:space="preserve">Deténganse aquí y muestren una imagen de una </w:t>
      </w:r>
      <w:r>
        <w:rPr>
          <w:lang w:val="es_ES" w:bidi="es_ES"/>
        </w:rPr>
        <w:t>sinagoga</w:t>
      </w:r>
      <w:r>
        <w:rPr>
          <w:lang w:val="es_ES" w:bidi="es_ES"/>
        </w:rPr>
        <w:t xml:space="preserve"> judía.</w:t>
      </w:r>
    </w:p>
    <w:p>
      <w:pPr/>
      <w:r>
        <w:rPr>
          <w:lang w:val="es_ES" w:bidi="es_ES"/>
        </w:rPr>
      </w:r>
      <w:r>
        <w:rPr>
          <w:lang w:val="es_ES" w:bidi="es_ES"/>
        </w:rPr>
        <w:t>Era el lugar ideal para llegar a mucha gente. Era un lugar de predicación. Durante un período de tres meses, Pablo predicó con valentía. Pablo argumentó de manera persuasiva, lo que significa que habló de una manera que alienta a las personas a creer que lo que están escuchando sobre el reino de Dios es verdad. Si recuerdan, como se mencionó al comienzo de Hechos, el reino de Dios en el Nuevo Testamento se trata de que Dios reine en los corazones de su pueblo en vez de en un espacio físico.</w:t>
      </w:r>
    </w:p>
    <w:p>
      <w:pPr/>
      <w:r>
        <w:rPr>
          <w:lang w:val="es_ES" w:bidi="es_ES"/>
        </w:rPr>
      </w:r>
      <w:r>
        <w:rPr>
          <w:lang w:val="es_ES" w:bidi="es_ES"/>
        </w:rPr>
        <w:t>Pero después de un tiempo, algunas de las personas que escuchaban se pusieron testarudas, lo que significa que no escuchaban con su mente. Se negaron a entender lo que Pablo estaba diciendo. Se negaron a creer. No querían ablandar sus corazones ni creer en el mensaje que Pablo les estaba transmitiendo. El mensaje trataba sobre el reino de Dios y Pablo intentó convencer a las personas de ello. Ellos estaban rechazando activamente lo que Pablo estaba diciendo.</w:t>
      </w:r>
    </w:p>
    <w:p>
      <w:pPr/>
      <w:r>
        <w:rPr>
          <w:lang w:val="es_ES" w:bidi="es_ES"/>
        </w:rPr>
      </w:r>
      <w:r>
        <w:rPr>
          <w:lang w:val="es_ES" w:bidi="es_ES"/>
        </w:rPr>
        <w:t>Deténganse aquí y conversen en equipo de traducción: Si alguien les estuviera diciendo algo que no quisieran escuchar, ¿cómo responderían?</w:t>
      </w:r>
    </w:p>
    <w:p>
      <w:pPr/>
      <w:r>
        <w:rPr>
          <w:lang w:val="es_ES" w:bidi="es_ES"/>
        </w:rPr>
      </w:r>
      <w:r>
        <w:rPr>
          <w:lang w:val="es_ES" w:bidi="es_ES"/>
        </w:rPr>
        <w:t>Comenzaron a "hablar públicamente en contra del Camino". El Señor Jesús, o el Maestro, nos muestra que el Camino es vivir nuestras vidas de acuerdo con sus propósitos para nosotros. Si fueras un creyente o un discípulo de Jesús, vivirías tu vida siguiendo el Camino, y este era un nombre para el movimiento de los seguidores de Jesús en ese momento.</w:t>
      </w:r>
    </w:p>
    <w:p>
      <w:pPr/>
      <w:r>
        <w:rPr>
          <w:lang w:val="es_ES" w:bidi="es_ES"/>
        </w:rPr>
      </w:r>
      <w:r>
        <w:rPr>
          <w:lang w:val="es_ES" w:bidi="es_ES"/>
        </w:rPr>
        <w:t>Por lo tanto, estas personas no solo se niegan a escuchar, sino que están hablando en contra del mensaje de Jesús y rechazando el mensaje.</w:t>
      </w:r>
    </w:p>
    <w:p>
      <w:pPr/>
      <w:r>
        <w:rPr>
          <w:lang w:val="es_ES" w:bidi="es_ES"/>
        </w:rPr>
      </w:r>
      <w:r>
        <w:rPr>
          <w:lang w:val="es_ES" w:bidi="es_ES"/>
        </w:rPr>
        <w:t>Deténganse aquí y conversen en equipo de traducción: ¿Qué harían en su cultura si estuvieran tratando de decirles a las personas un mensaje que no quieren recibir?</w:t>
      </w:r>
    </w:p>
    <w:p>
      <w:pPr/>
      <w:r>
        <w:rPr>
          <w:lang w:val="es_ES" w:bidi="es_ES"/>
        </w:rPr>
      </w:r>
      <w:r>
        <w:rPr>
          <w:lang w:val="es_ES" w:bidi="es_ES"/>
        </w:rPr>
        <w:t>Pablo entonces se retira de ellos, llevándose con él a los que sí creyeron, mientras se va. Los creyentes que Pablo lleva con él podrían haber sido los mismos creyentes que él había bautizado anteriormente. No está del todo claro que lo sean, pero lo importante a tener en cuenta aquí es que había otros creyentes en la sinagoga y que ellos se fueron con Pablo.</w:t>
      </w:r>
    </w:p>
    <w:p>
      <w:pPr/>
      <w:r>
        <w:rPr>
          <w:lang w:val="es_ES" w:bidi="es_ES"/>
        </w:rPr>
      </w:r>
      <w:r>
        <w:rPr>
          <w:lang w:val="es_ES" w:bidi="es_ES"/>
        </w:rPr>
        <w:t>Pablo permanece en Éfeso, pero va a la sala de conferencias de Tirano. No sabemos mucho sobre el hombre llamado Tirano, pero él debe haber sido bastante importante porque era dueño de la sala de conferencias. Esta habría sido una habitación grande donde el propio Tirano habría pronunciado discursos. Era un gran lugar para hablar con muchas personas, y allí se llevaban a cabo muchos tipos de reuniones.</w:t>
      </w:r>
    </w:p>
    <w:p>
      <w:pPr/>
      <w:r>
        <w:rPr>
          <w:lang w:val="es_ES" w:bidi="es_ES"/>
        </w:rPr>
      </w:r>
      <w:r>
        <w:rPr>
          <w:lang w:val="es_ES" w:bidi="es_ES"/>
        </w:rPr>
        <w:t xml:space="preserve">Deténganse aquí para mostrar una imagen de una </w:t>
      </w:r>
      <w:r>
        <w:rPr>
          <w:lang w:val="es_ES" w:bidi="es_ES"/>
        </w:rPr>
        <w:t>sala de conferencias</w:t>
      </w:r>
      <w:r>
        <w:rPr>
          <w:lang w:val="es_ES" w:bidi="es_ES"/>
        </w:rPr>
        <w:t>.</w:t>
      </w:r>
    </w:p>
    <w:p>
      <w:pPr/>
      <w:r>
        <w:rPr>
          <w:lang w:val="es_ES" w:bidi="es_ES"/>
        </w:rPr>
      </w:r>
      <w:r>
        <w:rPr>
          <w:lang w:val="es_ES" w:bidi="es_ES"/>
        </w:rPr>
        <w:t>Pablo habló a los que se reunían allí todos los días durante dos años. Pablo hizo esto para que todos los judíos y griegos, o no judíos, que vivían en la provincia, o área, de Asia tuvieran la oportunidad de escuchar el mensaje sobre Jesús, el Señor, o amo.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Pablo entra en la sinagoga en Éfeso y comienza a predicar allí, hablando con valentía. Pablo está persuadiendo a los que escuchan que Jesús es el Camino.</w:t>
      </w:r>
    </w:p>
    <w:p>
      <w:pPr/>
      <w:r>
        <w:rPr>
          <w:lang w:val="es_ES" w:bidi="es_ES"/>
        </w:rPr>
      </w:r>
      <w:r>
        <w:rPr>
          <w:b/>
          <w:lang w:val="es_ES" w:bidi="es_ES"/>
        </w:rPr>
        <w:t>Segunda escena:</w:t>
      </w:r>
      <w:r>
        <w:rPr>
          <w:lang w:val="es_ES" w:bidi="es_ES"/>
        </w:rPr>
        <w:t xml:space="preserve"> Después de un tiempo, algunas de las personas que escuchan endurecen sus corazones y se niegan a escuchar el mensaje de Pablo sobre el reino de Dios. No solo lo rechazan, sino que insultan públicamente lo que significa vivir el Camino de Jesús, el Señor o Maestro.</w:t>
      </w:r>
    </w:p>
    <w:p>
      <w:pPr/>
      <w:r>
        <w:rPr>
          <w:lang w:val="es_ES" w:bidi="es_ES"/>
        </w:rPr>
      </w:r>
      <w:r>
        <w:rPr>
          <w:b/>
          <w:lang w:val="es_ES" w:bidi="es_ES"/>
        </w:rPr>
        <w:t>Tercera escena:</w:t>
      </w:r>
      <w:r>
        <w:rPr>
          <w:lang w:val="es_ES" w:bidi="es_ES"/>
        </w:rPr>
        <w:t xml:space="preserve"> Pablo deja la sinagoga y se lleva a los creyentes con él. Él se retira de ese lugar y de las personas que están rechazando el mensaje.</w:t>
      </w:r>
    </w:p>
    <w:p>
      <w:pPr/>
      <w:r>
        <w:rPr>
          <w:lang w:val="es_ES" w:bidi="es_ES"/>
        </w:rPr>
      </w:r>
      <w:r>
        <w:rPr>
          <w:b/>
          <w:lang w:val="es_ES" w:bidi="es_ES"/>
        </w:rPr>
        <w:t>Cuarta escena:</w:t>
      </w:r>
      <w:r>
        <w:rPr>
          <w:lang w:val="es_ES" w:bidi="es_ES"/>
        </w:rPr>
        <w:t xml:space="preserve"> Pablo y los creyentes entonces van a la sala de conferencias de Tirano. Pablo predica todos los días durante 2 años y todos en la provincia de Asia están escuchando el mensaje.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Un grupo de incrédulos que se niegan a escuchar</w:t>
      </w:r>
    </w:p>
    <w:p>
      <w:pPr>
        <w:pStyle w:val="ListBullet"/>
        <w:spacing w:line="240" w:lineRule="auto"/>
        <w:ind w:left="720"/>
      </w:pPr>
      <w:r>
        <w:rPr>
          <w:lang w:val="es_ES" w:bidi="es_ES"/>
        </w:rPr>
      </w:r>
      <w:r>
        <w:rPr>
          <w:lang w:val="es_ES" w:bidi="es_ES"/>
        </w:rPr>
        <w:t>Un grupo de creyentes</w:t>
      </w:r>
    </w:p>
    <w:p>
      <w:pPr>
        <w:pStyle w:val="ListBullet"/>
        <w:spacing w:line="240" w:lineRule="auto"/>
        <w:ind w:left="720"/>
      </w:pPr>
      <w:r>
        <w:rPr>
          <w:lang w:val="es_ES" w:bidi="es_ES"/>
        </w:rPr>
      </w:r>
      <w:r>
        <w:rPr>
          <w:lang w:val="es_ES" w:bidi="es_ES"/>
        </w:rPr>
        <w:t>Un grupo de judíos y griegos en toda Asia que están escuchando el mensaje predicado por Pablo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Pablo llega a una sinagoga en Éfeso. Él es apasionado y habla con valentía a la gente de allí. Pablo habla de Jesús y de cómo seguir a Jesús es el Camino para que todos ellos vivan sus vidas.</w:t>
      </w:r>
    </w:p>
    <w:p>
      <w:pPr/>
      <w:r>
        <w:rPr>
          <w:lang w:val="es_ES" w:bidi="es_ES"/>
        </w:rPr>
      </w:r>
      <w:r>
        <w:rPr>
          <w:lang w:val="es_ES" w:bidi="es_ES"/>
        </w:rPr>
        <w:t>En esta narrativa, Pablo continúa su misión en Éfeso.</w:t>
      </w:r>
    </w:p>
    <w:p>
      <w:pPr/>
      <w:r>
        <w:rPr>
          <w:lang w:val="es_ES" w:bidi="es_ES"/>
        </w:rPr>
      </w:r>
      <w:r>
        <w:rPr>
          <w:lang w:val="es_ES" w:bidi="es_ES"/>
        </w:rPr>
        <w:t xml:space="preserve">Deténganse aquí y muestren un mapa aquí para recordar a todos dónde está </w:t>
      </w:r>
      <w:r>
        <w:rPr>
          <w:lang w:val="es_ES" w:bidi="es_ES"/>
        </w:rPr>
        <w:t>Éfeso</w:t>
      </w:r>
      <w:r>
        <w:rPr>
          <w:lang w:val="es_ES" w:bidi="es_ES"/>
        </w:rPr>
        <w:t>.</w:t>
      </w:r>
    </w:p>
    <w:p>
      <w:pPr/>
      <w:r>
        <w:rPr>
          <w:lang w:val="es_ES" w:bidi="es_ES"/>
        </w:rPr>
      </w:r>
      <w:r>
        <w:rPr>
          <w:lang w:val="es_ES" w:bidi="es_ES"/>
        </w:rPr>
        <w:t>Pablo llega a una sinagoga. ¿Recuerdan que anteriormente en Hechos, Apolos habló audazmente en una sinagoga?</w:t>
      </w:r>
    </w:p>
    <w:p>
      <w:pPr/>
      <w:r>
        <w:rPr>
          <w:lang w:val="es_ES" w:bidi="es_ES"/>
        </w:rPr>
      </w:r>
      <w:r>
        <w:rPr>
          <w:lang w:val="es_ES" w:bidi="es_ES"/>
        </w:rPr>
        <w:t xml:space="preserve">Deténganse aquí y muestren una imagen de una </w:t>
      </w:r>
      <w:r>
        <w:rPr>
          <w:lang w:val="es_ES" w:bidi="es_ES"/>
        </w:rPr>
        <w:t>sinagoga</w:t>
      </w:r>
      <w:r>
        <w:rPr>
          <w:lang w:val="es_ES" w:bidi="es_ES"/>
        </w:rPr>
        <w:t>.</w:t>
      </w:r>
    </w:p>
    <w:p>
      <w:pPr/>
      <w:r>
        <w:rPr>
          <w:lang w:val="es_ES" w:bidi="es_ES"/>
        </w:rPr>
      </w:r>
      <w:r>
        <w:rPr>
          <w:lang w:val="es_ES" w:bidi="es_ES"/>
        </w:rPr>
        <w:t>Era el lugar ideal para llegar a mucha gente. Era un lugar de predicación y durante un período de tres meses, Pablo predicó con valentía. Pablo argumentó de manera persuasiva, es decir, hablando de una manera que alienta a las personas a creer que lo que están escuchando es verdad sobre el reino de Dios. La sinagoga también habría sido un buen lugar al que ir para escapar del calor del día. Esto fue útil porque Pablo tenía más personas presentes para escuchar lo que Pablo tenía que decir. Pablo hablaba regularmente en la sinagoga. Pablo estaba muy probablemente de pie en medio de la sala principal sosteniendo los rollos de las Escrituras. Los judíos probablemente estaban sentados en los bancos de piedra construidos en las paredes de la sinagoga.</w:t>
      </w:r>
    </w:p>
    <w:p>
      <w:pPr/>
      <w:r>
        <w:rPr>
          <w:lang w:val="es_ES" w:bidi="es_ES"/>
        </w:rPr>
      </w:r>
      <w:r>
        <w:rPr>
          <w:lang w:val="es_ES" w:bidi="es_ES"/>
        </w:rPr>
        <w:t>Pablo va a la sinagoga regularmente durante tres meses, y luego algunas de las personas que escuchaban en la sinagoga se pusieron testarudas, lo que significa que no escuchaban con su mente ni aceptaban el mensaje que Pablo estaba predicando. Se taparon los oídos y se cubrieron los corazones. "Se negaron a creer". No querían ablandar sus corazones ni creer en el mensaje que Pablo les estaba transmitiendo. Ellos estaban rechazando activamente lo que Pablo estaba diciendo.</w:t>
      </w:r>
    </w:p>
    <w:p>
      <w:pPr/>
      <w:r>
        <w:rPr>
          <w:lang w:val="es_ES" w:bidi="es_ES"/>
        </w:rPr>
      </w:r>
      <w:r>
        <w:rPr>
          <w:lang w:val="es_ES" w:bidi="es_ES"/>
        </w:rPr>
        <w:t>Comenzaron a "hablar públicamente en contra del Camino". El "Camino" es la manera de vivir tu vida mostrada por el Señor Jesús, o el Maestro. Si fueras un creyente o un discípulo de Jesús, vivirías tu vida siguiendo el Camino.</w:t>
      </w:r>
    </w:p>
    <w:p>
      <w:pPr/>
      <w:r>
        <w:rPr>
          <w:lang w:val="es_ES" w:bidi="es_ES"/>
        </w:rPr>
      </w:r>
      <w:r>
        <w:rPr>
          <w:lang w:val="es_ES" w:bidi="es_ES"/>
        </w:rPr>
        <w:t>Por lo tanto, estas personas no solo se niegan a escuchar, sino que están hablando en contra de él y rechazando el mensaje.</w:t>
      </w:r>
    </w:p>
    <w:p>
      <w:pPr/>
      <w:r>
        <w:rPr>
          <w:lang w:val="es_ES" w:bidi="es_ES"/>
        </w:rPr>
      </w:r>
      <w:r>
        <w:rPr>
          <w:lang w:val="es_ES" w:bidi="es_ES"/>
        </w:rPr>
        <w:t>Deténganse aquí y conversen en equipo de traducción: ¿Qué harían en su cultura si estuvieran tratando de decirles a las personas un mensaje que no quieren recibir?</w:t>
      </w:r>
    </w:p>
    <w:p>
      <w:pPr/>
      <w:r>
        <w:rPr>
          <w:lang w:val="es_ES" w:bidi="es_ES"/>
        </w:rPr>
      </w:r>
      <w:r>
        <w:rPr>
          <w:lang w:val="es_ES" w:bidi="es_ES"/>
        </w:rPr>
        <w:t>Pablo entonces se retira de ellos, llevándose con él a los que sí creyeron, y se va.</w:t>
      </w:r>
    </w:p>
    <w:p>
      <w:pPr/>
      <w:r>
        <w:rPr>
          <w:lang w:val="es_ES" w:bidi="es_ES"/>
        </w:rPr>
      </w:r>
      <w:r>
        <w:rPr>
          <w:lang w:val="es_ES" w:bidi="es_ES"/>
        </w:rPr>
        <w:t>Pablo permanece en Éfeso, pero va a la sala de conferencias de Tirano. Esta habría sido una sala grande donde las personas venían a escuchar a los oradores, y donde tenían lugar muchas otras reuniones.</w:t>
      </w:r>
    </w:p>
    <w:p>
      <w:pPr/>
      <w:r>
        <w:rPr>
          <w:lang w:val="es_ES" w:bidi="es_ES"/>
        </w:rPr>
      </w:r>
      <w:r>
        <w:rPr>
          <w:lang w:val="es_ES" w:bidi="es_ES"/>
        </w:rPr>
        <w:t xml:space="preserve">Deténganse aquí para mostrar una imagen de una </w:t>
      </w:r>
      <w:r>
        <w:rPr>
          <w:lang w:val="es_ES" w:bidi="es_ES"/>
        </w:rPr>
        <w:t>sala de conferencias</w:t>
      </w:r>
      <w:r>
        <w:rPr>
          <w:lang w:val="es_ES" w:bidi="es_ES"/>
        </w:rPr>
        <w:t>.</w:t>
      </w:r>
    </w:p>
    <w:p>
      <w:pPr/>
      <w:r>
        <w:rPr>
          <w:lang w:val="es_ES" w:bidi="es_ES"/>
        </w:rPr>
      </w:r>
      <w:r>
        <w:rPr>
          <w:lang w:val="es_ES" w:bidi="es_ES"/>
        </w:rPr>
        <w:t>Pablo habló a los que se reunieron allí todos los días durante dos años. Pablo hizo esto para que todos los que lo escucharon hablar en persona pudieran compartirlo con sus amigos y familias. Esto significaba que todos los judíos y griegos que vivían en la provincia, o área, de Asia tuvieran la oportunidad de escuchar el mensaje sobre el Señor Jesús.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Un grupo de incrédulos que se niegan a escuchar</w:t>
      </w:r>
    </w:p>
    <w:p>
      <w:pPr>
        <w:pStyle w:val="ListBullet"/>
        <w:spacing w:line="240" w:lineRule="auto"/>
        <w:ind w:left="720"/>
      </w:pPr>
      <w:r>
        <w:rPr>
          <w:lang w:val="es_ES" w:bidi="es_ES"/>
        </w:rPr>
      </w:r>
      <w:r>
        <w:rPr>
          <w:lang w:val="es_ES" w:bidi="es_ES"/>
        </w:rPr>
        <w:t>Un grupo de creyentes</w:t>
      </w:r>
    </w:p>
    <w:p>
      <w:pPr>
        <w:pStyle w:val="ListBullet"/>
        <w:spacing w:line="240" w:lineRule="auto"/>
        <w:ind w:left="720"/>
      </w:pPr>
      <w:r>
        <w:rPr>
          <w:lang w:val="es_ES" w:bidi="es_ES"/>
        </w:rPr>
      </w:r>
      <w:r>
        <w:rPr>
          <w:lang w:val="es_ES" w:bidi="es_ES"/>
        </w:rPr>
        <w:t>Un grupo de judíos y griegos en toda Asia que están escuchando el mensaje predicado por Pablo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En esta narrativa, Pablo continúa su misión en Éfeso. No está claro qué hora del día es, pero si Pablo acababa de terminar su día de trabajo, puede haber sido al comienzo de la tarde.</w:t>
      </w:r>
    </w:p>
    <w:p>
      <w:pPr/>
      <w:r>
        <w:rPr>
          <w:lang w:val="es_ES" w:bidi="es_ES"/>
        </w:rPr>
      </w:r>
      <w:r>
        <w:rPr>
          <w:b/>
          <w:lang w:val="es_ES" w:bidi="es_ES"/>
        </w:rPr>
        <w:t>Primera escena:</w:t>
      </w:r>
      <w:r>
        <w:rPr>
          <w:lang w:val="es_ES" w:bidi="es_ES"/>
        </w:rPr>
        <w:t xml:space="preserve"> Pablo entra en la sinagoga en Éfeso y comienza a predicar allí, hablando con valentía. Pablo está persuadiendo a los que escuchan acerca del reino de Dios, y de que Jesús es el Camino por el cual deben vivir sus vidas.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Pablo, "¿Cómo te sientes?" Es posible que escuchen cosas como: "Siento pasión por hablar con valentía", o "Me emociona poder hablar con personas que pueden estar escuchando el mensaje por primera vez".</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Segunda escena:</w:t>
      </w:r>
      <w:r>
        <w:rPr>
          <w:lang w:val="es_ES" w:bidi="es_ES"/>
        </w:rPr>
        <w:t xml:space="preserve"> Después de un tiempo, algunas de las personas que escuchan endurecen sus corazones y se niegan a escuchar el mensaje de Pablo. No solo lo rechazan, sino que insultan públicamente lo que significa vivir el Camino del Señor o Maestro.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incrédulos, "¿Cómo se sienten?" Puede que escuchen cosas como: "Estamos hartos de que este hombre no pare de hablar", o "No creemos en su mensaje", y "Queremos que se vaya y deje de molestarnos".</w:t>
      </w:r>
    </w:p>
    <w:p>
      <w:pPr>
        <w:pStyle w:val="ListBullet"/>
        <w:spacing w:line="240" w:lineRule="auto"/>
        <w:ind w:left="720"/>
      </w:pPr>
      <w:r>
        <w:rPr>
          <w:lang w:val="es_ES" w:bidi="es_ES"/>
        </w:rPr>
      </w:r>
      <w:r>
        <w:rPr>
          <w:lang w:val="es_ES" w:bidi="es_ES"/>
        </w:rPr>
        <w:t>Pregúntenle al actor que interpreta a Pablo, "¿Cómo te sientes?" Es posible que escuchen cosas como: "Triste de que los incrédulos estén respondiendo de esta manera", o "Si tan solo abrieran sus corazones para aceptar la verdad de su mensaje", y "¿Debe quedarse y continuar, o debe seguir adelante?"</w:t>
      </w:r>
    </w:p>
    <w:p>
      <w:pPr>
        <w:pStyle w:val="ListBullet"/>
        <w:spacing w:line="240" w:lineRule="auto"/>
        <w:ind w:left="720"/>
      </w:pPr>
      <w:r>
        <w:rPr>
          <w:lang w:val="es_ES" w:bidi="es_ES"/>
        </w:rPr>
      </w:r>
      <w:r>
        <w:rPr>
          <w:lang w:val="es_ES" w:bidi="es_ES"/>
        </w:rPr>
        <w:t>Pregúntenles a los actores que interpretan a los creyentes: "¿Cómo se sienten?" Puede que escuchen cosas como: "No podemos creer que se nieguen a aceptar la verdad", o "¿Cómo pueden tratar a Pablo de esta manera?" y "Hemos sido transformados por Dios, ellos también podrían serlo".</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Tercera escena:</w:t>
      </w:r>
      <w:r>
        <w:rPr>
          <w:lang w:val="es_ES" w:bidi="es_ES"/>
        </w:rPr>
        <w:t xml:space="preserve"> Pablo deja la sinagoga y se lleva a los creyentes con él. Él se retira de ese lugar y de las personas que están rechazando el mensaje.</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Pablo, "¿Cómo te sientes?" Es posible que escuchen cosas como: "Me doy cuenta de que no puede llegar a ellos, por lo que es hora de seguir adelante", o "Usaré mi energía para servir al Señor en otro lugar", y "Me llevaré a estos creyentes conmigo para mostrarles cómo difundir el mensaje que traigo".</w:t>
      </w:r>
    </w:p>
    <w:p>
      <w:pPr>
        <w:pStyle w:val="ListBullet"/>
        <w:spacing w:line="240" w:lineRule="auto"/>
        <w:ind w:left="720"/>
      </w:pPr>
      <w:r>
        <w:rPr>
          <w:lang w:val="es_ES" w:bidi="es_ES"/>
        </w:rPr>
      </w:r>
      <w:r>
        <w:rPr>
          <w:lang w:val="es_ES" w:bidi="es_ES"/>
        </w:rPr>
        <w:t>Pregúntenles a los actores que interpretan a los creyentes: "¿Cómo se sienten?" Es posible que escuchen cosas como: "Pablo ha trabajado tan duro, pero está decidido a continuar compartiendo el mensaje", o "No estoy seguro de a dónde irá Pablo a continuación, pero estamos emocionados de ir con él".</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Cuarta escena:</w:t>
      </w:r>
      <w:r>
        <w:rPr>
          <w:lang w:val="es_ES" w:bidi="es_ES"/>
        </w:rPr>
        <w:t xml:space="preserve"> Pablo y los creyentes permanecen en Éfeso, pero luego van a la sala de conferencias de Tirano, una habitación grande donde muchas personas se habrían reunido. Pablo predicó todos los días durante 2 años. Pablo hizo esto para que todos los judíos y griegos que vivían en la provincia, o área, de Asia tuvieran la oportunidad de escuchar el mensaje sobre el Señor, o amo.</w:t>
      </w:r>
    </w:p>
    <w:p>
      <w:pPr>
        <w:pStyle w:val="ListBullet"/>
        <w:spacing w:line="240" w:lineRule="auto"/>
        <w:ind w:left="720"/>
      </w:pPr>
      <w:r>
        <w:rPr>
          <w:lang w:val="es_ES" w:bidi="es_ES"/>
        </w:rPr>
      </w:r>
      <w:r>
        <w:rPr>
          <w:lang w:val="es_ES" w:bidi="es_ES"/>
        </w:rPr>
        <w:t>Pregúntenle al actor que interpreta a Pablo, "¿Cómo te sientes?" Es posible que escuchen cosas como: "Estoy emocionado de estar hablando a un número tan grande de personas", o "Mi objetivo es dar a todos los judíos y griegos la oportunidad de escuchar la palabra del Señor", y "Dedicaré los próximos años de mi vida sirviendo a estas personas de esta manera".</w:t>
      </w:r>
    </w:p>
    <w:p>
      <w:pPr>
        <w:pStyle w:val="ListBullet"/>
        <w:spacing w:line="240" w:lineRule="auto"/>
        <w:ind w:left="720"/>
      </w:pPr>
      <w:r>
        <w:rPr>
          <w:lang w:val="es_ES" w:bidi="es_ES"/>
        </w:rPr>
      </w:r>
      <w:r>
        <w:rPr>
          <w:lang w:val="es_ES" w:bidi="es_ES"/>
        </w:rPr>
        <w:t>Pregúntenles a los actores que interpretan a los creyentes: "¿Cómo se sienten?" Es posible que escuchen cosas como: "Emocionado de estar en este viaje misionero con Pablo", o "Están aprendiendo mucho de él".</w:t>
      </w:r>
      <w:r>
        <w:rPr>
          <w:lang w:val="es_ES" w:bidi="es_ES"/>
        </w:rPr>
      </w:r>
    </w:p>
    <w:p>
      <w:pPr>
        <w:pStyle w:val="Heading3"/>
      </w:pPr>
      <w:r>
        <w:rPr>
          <w:lang w:val="es_ES" w:bidi="es_ES"/>
        </w:rPr>
        <w:t>Cerremos las brechas</w:t>
      </w:r>
    </w:p>
    <w:p>
      <w:pPr/>
      <w:r>
        <w:rPr>
          <w:lang w:val="es_ES" w:bidi="es_ES"/>
        </w:rPr>
      </w:r>
      <w:r>
        <w:rPr>
          <w:lang w:val="es_ES" w:bidi="es_ES"/>
        </w:rPr>
        <w:t>Escucha el texto una vez en la versión que le sea más fácil de entender.</w:t>
      </w:r>
    </w:p>
    <w:p>
      <w:pPr/>
      <w:r>
        <w:rPr>
          <w:lang w:val="es_ES" w:bidi="es_ES"/>
        </w:rPr>
      </w:r>
      <w:r>
        <w:rPr>
          <w:lang w:val="es_ES" w:bidi="es_ES"/>
        </w:rPr>
        <w:t xml:space="preserve">Pablo entra en la </w:t>
      </w:r>
      <w:r>
        <w:rPr>
          <w:b/>
          <w:lang w:val="es_ES" w:bidi="es_ES"/>
        </w:rPr>
        <w:t>sinagoga</w:t>
      </w:r>
      <w:r>
        <w:rPr>
          <w:lang w:val="es_ES" w:bidi="es_ES"/>
        </w:rPr>
        <w:t xml:space="preserve"> en Éfeso. Traduzcan sinagoga de la misma manera que lo han hecho en los pasajes anteriores. </w:t>
      </w:r>
      <w:r>
        <w:rPr>
          <w:lang w:val="es_ES" w:bidi="es_ES"/>
        </w:rPr>
        <w:t>Sinagoga</w:t>
      </w:r>
      <w:r>
        <w:rPr>
          <w:lang w:val="es_ES" w:bidi="es_ES"/>
        </w:rPr>
        <w:t xml:space="preserve"> se encuentra en el Glosario Principal.</w:t>
      </w:r>
    </w:p>
    <w:p>
      <w:pPr/>
      <w:r>
        <w:rPr>
          <w:lang w:val="es_ES" w:bidi="es_ES"/>
        </w:rPr>
      </w:r>
      <w:r>
        <w:rPr>
          <w:lang w:val="es_ES" w:bidi="es_ES"/>
        </w:rPr>
        <w:t xml:space="preserve">Pablo comienza a predicar allí, hablando con valentía. Pablo está persuadiendo a los que escuchan sobre el Reino de Dios. El </w:t>
      </w:r>
      <w:r>
        <w:rPr>
          <w:b/>
          <w:lang w:val="es_ES" w:bidi="es_ES"/>
        </w:rPr>
        <w:t>Reino de Dios</w:t>
      </w:r>
      <w:r>
        <w:rPr>
          <w:lang w:val="es_ES" w:bidi="es_ES"/>
        </w:rPr>
        <w:t xml:space="preserve"> en el Nuevo Testamento también se trata de que Dios reine en el corazón de su pueblo, más que en un lugar físico. Traduzcan Reino de Dios de la misma manera que lo han hecho en los pasajes anteriores. </w:t>
      </w:r>
      <w:r>
        <w:rPr>
          <w:lang w:val="es_ES" w:bidi="es_ES"/>
        </w:rPr>
        <w:t>Reino de Dios</w:t>
      </w:r>
      <w:r>
        <w:rPr>
          <w:lang w:val="es_ES" w:bidi="es_ES"/>
        </w:rPr>
        <w:t xml:space="preserve"> se encuentra en el Glosario Principal.</w:t>
      </w:r>
    </w:p>
    <w:p>
      <w:pPr/>
      <w:r>
        <w:rPr>
          <w:lang w:val="es_ES" w:bidi="es_ES"/>
        </w:rPr>
      </w:r>
      <w:r>
        <w:rPr>
          <w:lang w:val="es_ES" w:bidi="es_ES"/>
        </w:rPr>
        <w:t xml:space="preserve">Después de un tiempo, algunas de las personas que escuchaban comenzaron a endurecer sus corazones y se negaron a escuchar el mensaje de Pablo. No solo lo rechazan, sino que insultan públicamente lo que significa vivir siguiendo el </w:t>
      </w:r>
      <w:r>
        <w:rPr>
          <w:b/>
          <w:lang w:val="es_ES" w:bidi="es_ES"/>
        </w:rPr>
        <w:t>Camino</w:t>
      </w:r>
      <w:r>
        <w:rPr>
          <w:lang w:val="es_ES" w:bidi="es_ES"/>
        </w:rPr>
        <w:t>. Traduzcan "Camino" de la misma manera que lo han hecho en los pasajes anteriores.</w:t>
      </w:r>
    </w:p>
    <w:p>
      <w:pPr/>
      <w:r>
        <w:rPr>
          <w:lang w:val="es_ES" w:bidi="es_ES"/>
        </w:rPr>
      </w:r>
      <w:r>
        <w:rPr>
          <w:lang w:val="es_ES" w:bidi="es_ES"/>
        </w:rPr>
        <w:t xml:space="preserve">Pablo deja la sinagoga y se lleva a los </w:t>
      </w:r>
      <w:r>
        <w:rPr>
          <w:b/>
          <w:lang w:val="es_ES" w:bidi="es_ES"/>
        </w:rPr>
        <w:t>discípulos</w:t>
      </w:r>
      <w:r>
        <w:rPr>
          <w:lang w:val="es_ES" w:bidi="es_ES"/>
        </w:rPr>
        <w:t xml:space="preserve">, o creyentes, con él. Cuando Pablo llega a Éfeso, ve a algunos discípulos, o seguidores de Jesús, allí. Traduzcan discípulo de la misma manera que lo han hecho en los pasajes anteriores. </w:t>
      </w:r>
      <w:r>
        <w:rPr>
          <w:lang w:val="es_ES" w:bidi="es_ES"/>
        </w:rPr>
        <w:t>Discípulo</w:t>
      </w:r>
      <w:r>
        <w:rPr>
          <w:lang w:val="es_ES" w:bidi="es_ES"/>
        </w:rPr>
        <w:t xml:space="preserve"> se encuentra en el Glosario Principal.</w:t>
      </w:r>
    </w:p>
    <w:p>
      <w:pPr/>
      <w:r>
        <w:rPr>
          <w:lang w:val="es_ES" w:bidi="es_ES"/>
        </w:rPr>
      </w:r>
      <w:r>
        <w:rPr>
          <w:lang w:val="es_ES" w:bidi="es_ES"/>
        </w:rPr>
        <w:t xml:space="preserve">Pablo y los creyentes permanecen en Éfeso, pero luego van a la </w:t>
      </w:r>
      <w:r>
        <w:rPr>
          <w:b/>
          <w:lang w:val="es_ES" w:bidi="es_ES"/>
        </w:rPr>
        <w:t>sala de conferencias de Tirano</w:t>
      </w:r>
      <w:r>
        <w:rPr>
          <w:lang w:val="es_ES" w:bidi="es_ES"/>
        </w:rPr>
        <w:t xml:space="preserve">, que es una habitación grande donde muchas personas se habrían reunido. Poco se sabe sobre Tirano, pero se cree que era dueño de la sala de conferencias y que ésta llevaba su nombre. Lo más probable es que Tirano también habló allí. Pablo predicó allí todos los días durante dos años. Pablo hizo esto para que todos los </w:t>
      </w:r>
      <w:r>
        <w:rPr>
          <w:b/>
          <w:lang w:val="es_ES" w:bidi="es_ES"/>
        </w:rPr>
        <w:t>judíos</w:t>
      </w:r>
      <w:r>
        <w:rPr>
          <w:lang w:val="es_ES" w:bidi="es_ES"/>
        </w:rPr>
        <w:t xml:space="preserve"> y </w:t>
      </w:r>
      <w:r>
        <w:rPr>
          <w:b/>
          <w:lang w:val="es_ES" w:bidi="es_ES"/>
        </w:rPr>
        <w:t>griegos</w:t>
      </w:r>
      <w:r>
        <w:rPr>
          <w:lang w:val="es_ES" w:bidi="es_ES"/>
        </w:rPr>
        <w:t xml:space="preserve"> que vivían en la provincia de Asia pudieran escuchar el mensaje sobre el Señor Jesús. Traduzcan judíos de la misma manera que lo han hecho en los pasajes anteriores. </w:t>
      </w:r>
      <w:r>
        <w:rPr>
          <w:lang w:val="es_ES" w:bidi="es_ES"/>
        </w:rPr>
        <w:t>Judíos</w:t>
      </w:r>
      <w:r>
        <w:rPr>
          <w:lang w:val="es_ES" w:bidi="es_ES"/>
        </w:rPr>
        <w:t xml:space="preserve"> está en el Glosario Principal. Traduzcan griegos de la misma manera que lo han hecho en los pasajes anteriores. </w:t>
      </w:r>
      <w:r>
        <w:rPr>
          <w:lang w:val="es_ES" w:bidi="es_ES"/>
        </w:rPr>
        <w:t>Griegos</w:t>
      </w:r>
      <w:r>
        <w:rPr>
          <w:lang w:val="es_ES" w:bidi="es_ES"/>
        </w:rPr>
        <w:t xml:space="preserve"> está en el Glosario Principal. </w:t>
      </w:r>
      <w:r>
        <w:rPr>
          <w:b/>
          <w:lang w:val="es_ES" w:bidi="es_ES"/>
        </w:rPr>
        <w:t>Provincia</w:t>
      </w:r>
      <w:r>
        <w:rPr>
          <w:lang w:val="es_ES" w:bidi="es_ES"/>
        </w:rPr>
        <w:t xml:space="preserve"> significa un área dentro de un país, en este caso el país es Asia. Pablo quería que un gran número de personas tuvieran la oportunidad de escuchar la Palabra, o el mensaje sobre el </w:t>
      </w:r>
      <w:r>
        <w:rPr>
          <w:b/>
          <w:lang w:val="es_ES" w:bidi="es_ES"/>
        </w:rPr>
        <w:t>Señor</w:t>
      </w:r>
      <w:r>
        <w:rPr>
          <w:lang w:val="es_ES" w:bidi="es_ES"/>
        </w:rPr>
        <w:t xml:space="preserve">, o Maestro. Traduzcan Señor de la misma manera que lo han hecho anteriormente, y recuerden que </w:t>
      </w:r>
      <w:r>
        <w:rPr>
          <w:lang w:val="es_ES" w:bidi="es_ES"/>
        </w:rPr>
        <w:t>Señor</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19:11–20</w:t>
      </w:r>
      <w:r>
        <w:rPr>
          <w:lang w:val="es_ES" w:bidi="es_ES"/>
        </w:rPr>
      </w:r>
    </w:p>
    <w:p>
      <w:pPr>
        <w:pStyle w:val="Heading3"/>
      </w:pPr>
      <w:r>
        <w:rPr>
          <w:lang w:val="es_ES" w:bidi="es_ES"/>
        </w:rPr>
        <w:t>Escuchar con el corazón</w:t>
      </w:r>
    </w:p>
    <w:p>
      <w:pPr/>
      <w:r>
        <w:rPr>
          <w:lang w:val="es_ES" w:bidi="es_ES"/>
        </w:rPr>
      </w:r>
      <w:r>
        <w:rPr>
          <w:lang w:val="es_ES" w:bidi="es_ES"/>
        </w:rPr>
        <w:t>Escuchen Hechos 19:11–20 y guárdenlo en sus corazones. Escucha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Escucha el texto una vez en la versión que le sea más fácil de entender.</w:t>
      </w:r>
    </w:p>
    <w:p>
      <w:pPr/>
      <w:r>
        <w:rPr>
          <w:lang w:val="es_ES" w:bidi="es_ES"/>
        </w:rPr>
      </w:r>
      <w:r>
        <w:rPr>
          <w:lang w:val="es_ES" w:bidi="es_ES"/>
        </w:rPr>
        <w:t>En esta narrativa, vemos la autoridad y el poder de Jesús actuando a través de Pablo. Pablo sabe que Jesús tiene poder para sanar a las personas, e "invoca el nombre de Jesús" para traer sanidad a las personas y para liberarlas de espíritus malignos. ¿Recuerdan a Simón el hechicero, mencionado anteriormente en este libro de Hechos? Aunque él estaba realizando milagros, ellos no eran de Dios y él quería poder comprar este regalo de Dios. Simón no entendió que era el poder de Dios en acción. Sin embargo, los milagros que Pablo está realizando son de Dios, y Dios está usando a Pablo para llevarlos a cabo. Pablo está realizando milagros en nombre de Dios para que las personas conozcan y vean a Dios obrando.</w:t>
      </w:r>
    </w:p>
    <w:p>
      <w:pPr/>
      <w:r>
        <w:rPr>
          <w:lang w:val="es_ES" w:bidi="es_ES"/>
        </w:rPr>
      </w:r>
      <w:r>
        <w:rPr>
          <w:lang w:val="es_ES" w:bidi="es_ES"/>
        </w:rPr>
        <w:t>Lo más probable es que Pablo usara pañuelos y delantales en su trabajo. El pañuelo habría sido un "trapo de sudor" que se usaba en la cabeza, y el delantal habría sido un delantal que usaba mientras trabajaba. Habría sido una tela que habría entrado en contacto con la piel de Pablo. Mientras Dios realizaba estos milagros a través de Pablo, cuando Pablo sudaba y el sudor se transfería de su piel al delantal y al pañuelo que había estado usando, estos artículos portaban el mismo poder de Dios. Cuando Pablo se quitaba su delantal y su pañuelo, alguien tomaba estos artículos y los llevaba a los enfermos y a los que tenían espíritus malignos o estaban poseídos por demonios.</w:t>
      </w:r>
    </w:p>
    <w:p>
      <w:pPr/>
      <w:r>
        <w:rPr>
          <w:lang w:val="es_ES" w:bidi="es_ES"/>
        </w:rPr>
      </w:r>
      <w:r>
        <w:rPr>
          <w:lang w:val="es_ES" w:bidi="es_ES"/>
        </w:rPr>
        <w:t xml:space="preserve">Deténganse aquí y muestren al equipo de traducción una imagen de un </w:t>
      </w:r>
      <w:r>
        <w:rPr>
          <w:b/>
          <w:lang w:val="es_ES" w:bidi="es_ES"/>
        </w:rPr>
        <w:t>paño para el sudor</w:t>
      </w:r>
      <w:r>
        <w:rPr>
          <w:lang w:val="es_ES" w:bidi="es_ES"/>
        </w:rPr>
        <w:t xml:space="preserve"> y un </w:t>
      </w:r>
      <w:r>
        <w:rPr>
          <w:lang w:val="es_ES" w:bidi="es_ES"/>
        </w:rPr>
        <w:t>delantal de trabajo</w:t>
      </w:r>
      <w:r>
        <w:rPr>
          <w:lang w:val="es_ES" w:bidi="es_ES"/>
        </w:rPr>
        <w:t>.</w:t>
      </w:r>
    </w:p>
    <w:p>
      <w:pPr/>
      <w:r>
        <w:rPr>
          <w:lang w:val="es_ES" w:bidi="es_ES"/>
        </w:rPr>
      </w:r>
      <w:r>
        <w:rPr>
          <w:lang w:val="es_ES" w:bidi="es_ES"/>
        </w:rPr>
        <w:t>Cuando el pañuelo o el delantal tocaban a la persona que estaba enferma, esta era curada. Y si el pañuelo o el delantal tocaban a una persona que tenía espíritus malignos dentro de ella, los espíritus malignos salían de esa persona.</w:t>
      </w:r>
    </w:p>
    <w:p>
      <w:pPr/>
      <w:r>
        <w:rPr>
          <w:lang w:val="es_ES" w:bidi="es_ES"/>
        </w:rPr>
      </w:r>
      <w:r>
        <w:rPr>
          <w:lang w:val="es_ES" w:bidi="es_ES"/>
        </w:rPr>
        <w:t>Lucas ahora habla de ciertos judíos que estaban actuando como exorcistas, o personas que eliminan los espíritus malignos de las personas. Ellos "iban por todas partes expulsando a los espíritus malignos, invocando el nombre del Señor Jesús sobre los que estaban poseídos por demonios". "Expulsar" significa eliminar estos espíritus malignos de la persona que los tiene. Estos judíos pensaban que el nombre de Jesús era algún tipo de fórmula mágica mediante la cual podían expulsar a los espíritus malignos, potencialmente como una manera de ganar dinero para sí mismos. En el mundo antiguo, los judíos creían en la magia y la practicaban. Aprendían sus artes mágicas de libros o rollos que contenían hechizos y conjuros.</w:t>
      </w:r>
    </w:p>
    <w:p>
      <w:pPr/>
      <w:r>
        <w:rPr>
          <w:lang w:val="es_ES" w:bidi="es_ES"/>
        </w:rPr>
      </w:r>
      <w:r>
        <w:rPr>
          <w:lang w:val="es_ES" w:bidi="es_ES"/>
        </w:rPr>
        <w:t xml:space="preserve">Deténganse aquí y muestren al equipo de traducción una imagen de un </w:t>
      </w:r>
      <w:r>
        <w:rPr>
          <w:lang w:val="es_ES" w:bidi="es_ES"/>
        </w:rPr>
        <w:t>antiguo libro de hechizos</w:t>
      </w:r>
      <w:r>
        <w:rPr>
          <w:lang w:val="es_ES" w:bidi="es_ES"/>
        </w:rPr>
        <w:t xml:space="preserve"> o </w:t>
      </w:r>
      <w:r>
        <w:rPr>
          <w:lang w:val="es_ES" w:bidi="es_ES"/>
        </w:rPr>
        <w:t>pergaminos enrollados</w:t>
      </w:r>
      <w:r>
        <w:rPr>
          <w:lang w:val="es_ES" w:bidi="es_ES"/>
        </w:rPr>
        <w:t>.</w:t>
      </w:r>
    </w:p>
    <w:p>
      <w:pPr/>
      <w:r>
        <w:rPr>
          <w:lang w:val="es_ES" w:bidi="es_ES"/>
        </w:rPr>
      </w:r>
      <w:r>
        <w:rPr>
          <w:lang w:val="es_ES" w:bidi="es_ES"/>
        </w:rPr>
        <w:t>Esto enfatizaría el uso del nombre del Señor Jesús meramente como una herramienta mágica, como si estuvieran tratando de lanzar un hechizo para intentar que los espíritus malignos salgan de las personas. Decían: "En el nombre del Jesús a quien Pablo predica, te ordeno que salgas", es decir, salgas de la persona en la que está el espíritu maligno.</w:t>
      </w:r>
    </w:p>
    <w:p>
      <w:pPr/>
      <w:r>
        <w:rPr>
          <w:lang w:val="es_ES" w:bidi="es_ES"/>
        </w:rPr>
      </w:r>
      <w:r>
        <w:rPr>
          <w:lang w:val="es_ES" w:bidi="es_ES"/>
        </w:rPr>
        <w:t>Deténganse aquí y conversen en equipo de traducción: ¿Cómo tratan las personas a los que tienen espíritus malignos en su cultura? ¿Cómo saben que alguien está siendo controlado por un espíritu maligno?</w:t>
      </w:r>
    </w:p>
    <w:p>
      <w:pPr/>
      <w:r>
        <w:rPr>
          <w:lang w:val="es_ES" w:bidi="es_ES"/>
        </w:rPr>
      </w:r>
      <w:r>
        <w:rPr>
          <w:lang w:val="es_ES" w:bidi="es_ES"/>
        </w:rPr>
        <w:t>Los "Siete Hijos de Esceva" estaban haciendo exactamente esto: estaban ordenando a los espíritus malignos que salieran de las personas. Esceva es el nombre de una figura parecida a un padre de un grupo de siete personas que practicaban la magia. Esceva habría sido el líder del grupo.</w:t>
      </w:r>
    </w:p>
    <w:p>
      <w:pPr/>
      <w:r>
        <w:rPr>
          <w:lang w:val="es_ES" w:bidi="es_ES"/>
        </w:rPr>
      </w:r>
      <w:r>
        <w:rPr>
          <w:lang w:val="es_ES" w:bidi="es_ES"/>
        </w:rPr>
        <w:t>A Esceva también se lo describe como un "sumo sacerdote judío", aunque podría ser simplemente un miembro de las principales familias sacerdotales. "Esceva" es probablemente un título que puede haberse dado a sí mismo para elevar o aumentar su estatus. La frase "Hijos del Sumo Sacerdote Esceva" suena impresionante y las personas pueden haberlos respetado más.</w:t>
      </w:r>
    </w:p>
    <w:p>
      <w:pPr/>
      <w:r>
        <w:rPr>
          <w:lang w:val="es_ES" w:bidi="es_ES"/>
        </w:rPr>
      </w:r>
      <w:r>
        <w:rPr>
          <w:lang w:val="es_ES" w:bidi="es_ES"/>
        </w:rPr>
        <w:t>Un día, Esceva y sus hombres estaban ordenando a los espíritus malignos que salieran de un hombre poseído por un demonio. No esperaban una respuesta, pero el hombre poseído por el demonio dijo: "Conozco a Jesús, y de Pablo he oído hablar. ¿Pero quién es usted?" El hombre poseído por un demonio, mientras vivía en Éfeso, habría escuchado sobre Pablo y su predicación sobre Jesús, por lo que habría sabido quiénes eran. Entonces el hombre poseído por un demonio "saltó sobre ellos y los venció a todos", golpeándolos tan gravemente y arrancándoles la ropa "que salieron de la casa desnudos y sangrando".</w:t>
      </w:r>
    </w:p>
    <w:p>
      <w:pPr/>
      <w:r>
        <w:rPr>
          <w:lang w:val="es_ES" w:bidi="es_ES"/>
        </w:rPr>
      </w:r>
      <w:r>
        <w:rPr>
          <w:lang w:val="es_ES" w:bidi="es_ES"/>
        </w:rPr>
        <w:t xml:space="preserve">Cuando los judíos y los griegos, o no judíos, que vivían en Éfeso escucharon sobre cómo los hijos de Esceva habían sido derrotados, tuvieron miedo y las personas honraron aún más el nombre del Señor Jesús. Las personas alabaron a Jesús y lo llamaron su Señor, o Maestro. </w:t>
      </w:r>
    </w:p>
    <w:p>
      <w:pPr/>
      <w:r>
        <w:rPr>
          <w:lang w:val="es_ES" w:bidi="es_ES"/>
        </w:rPr>
      </w:r>
      <w:r>
        <w:rPr>
          <w:lang w:val="es_ES" w:bidi="es_ES"/>
        </w:rPr>
        <w:t>"Muchos de los que creían en Jesús ahora venían y confesaban abiertamente lo que habían hecho". Públicamente, es decir, frente a todos, confesaron sus pecados, malas obras y hechizos mágicos que habían llevado a cabo. "Muchos de los que habían practicado la hechicería, o magia, juntaron sus rollos y los quemaron públicamente". Estos libros de magia y rollos que contenían hechizos, conjuros y cómo realizarlos, se reunieron todos en una pila y se quemaron frente a todos. Cuando calcularon el valor de los rollos, el total llegó a cincuenta mil dracmas. Una dracma era una moneda de plata muy valiosa, y cada una valía aproximadamente el salario de un día en ese momento. Hoy eso valdría varios millones de dólares estadounidenses. Esa es una gran cantidad de dinero, por lo que deben haber quemado una gran cantidad de rollos y libros.</w:t>
      </w:r>
    </w:p>
    <w:p>
      <w:pPr/>
      <w:r>
        <w:rPr>
          <w:lang w:val="es_ES" w:bidi="es_ES"/>
        </w:rPr>
      </w:r>
      <w:r>
        <w:rPr>
          <w:lang w:val="es_ES" w:bidi="es_ES"/>
        </w:rPr>
        <w:t xml:space="preserve">Deténganse aquí y muestren al equipo de traducción una imagen de un </w:t>
      </w:r>
      <w:r>
        <w:rPr>
          <w:lang w:val="es_ES" w:bidi="es_ES"/>
        </w:rPr>
        <w:t>dracma griego</w:t>
      </w:r>
      <w:r>
        <w:rPr>
          <w:lang w:val="es_ES" w:bidi="es_ES"/>
        </w:rPr>
        <w:t>.</w:t>
      </w:r>
    </w:p>
    <w:p>
      <w:pPr/>
      <w:r>
        <w:rPr>
          <w:lang w:val="es_ES" w:bidi="es_ES"/>
        </w:rPr>
      </w:r>
      <w:r>
        <w:rPr>
          <w:lang w:val="es_ES" w:bidi="es_ES"/>
        </w:rPr>
        <w:t>No sabemos exactamente qué tan grandes habrían sido las monedas, pero habrían sido valiosas.</w:t>
      </w:r>
    </w:p>
    <w:p>
      <w:pPr/>
      <w:r>
        <w:rPr>
          <w:lang w:val="es_ES" w:bidi="es_ES"/>
        </w:rPr>
      </w:r>
      <w:r>
        <w:rPr>
          <w:lang w:val="es_ES" w:bidi="es_ES"/>
        </w:rPr>
        <w:t>Debido a esto, muchas personas escucharon el mensaje sobre Jesús y fue muy poderoso para ellas.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5 escenas.</w:t>
      </w:r>
    </w:p>
    <w:p>
      <w:pPr/>
      <w:r>
        <w:rPr>
          <w:lang w:val="es_ES" w:bidi="es_ES"/>
        </w:rPr>
      </w:r>
      <w:r>
        <w:rPr>
          <w:b/>
          <w:lang w:val="es_ES" w:bidi="es_ES"/>
        </w:rPr>
        <w:t>Primera escena:</w:t>
      </w:r>
      <w:r>
        <w:rPr>
          <w:lang w:val="es_ES" w:bidi="es_ES"/>
        </w:rPr>
        <w:t xml:space="preserve"> Pablo está sanando a las personas, con el poder de Dios. Las personas incluso son sanadas cuando algunas de las prendas de Pablo tocan la piel de los que están enfermos o tienen espíritus malignos en ellos.</w:t>
      </w:r>
    </w:p>
    <w:p>
      <w:pPr/>
      <w:r>
        <w:rPr>
          <w:lang w:val="es_ES" w:bidi="es_ES"/>
        </w:rPr>
      </w:r>
      <w:r>
        <w:rPr>
          <w:b/>
          <w:lang w:val="es_ES" w:bidi="es_ES"/>
        </w:rPr>
        <w:t>Segunda escena:</w:t>
      </w:r>
      <w:r>
        <w:rPr>
          <w:lang w:val="es_ES" w:bidi="es_ES"/>
        </w:rPr>
        <w:t xml:space="preserve"> Algunos judíos andaban por ahí ordenando a los espíritus malignos que dejaran a las personas invocando el nombre del Señor Jesús sobre ellas.</w:t>
      </w:r>
    </w:p>
    <w:p>
      <w:pPr/>
      <w:r>
        <w:rPr>
          <w:lang w:val="es_ES" w:bidi="es_ES"/>
        </w:rPr>
      </w:r>
      <w:r>
        <w:rPr>
          <w:b/>
          <w:lang w:val="es_ES" w:bidi="es_ES"/>
        </w:rPr>
        <w:t>Tercera escena:</w:t>
      </w:r>
      <w:r>
        <w:rPr>
          <w:lang w:val="es_ES" w:bidi="es_ES"/>
        </w:rPr>
        <w:t xml:space="preserve"> Los siete hijos de Esceva eran algunos de los judíos que andaban por ahí ordenando a los espíritus malignos que salieran de las personas. "Un día, el espíritu maligno les respondió: 'Conozco a Jesús, y sé quién es Pablo, pero ¿quiénes son ustedes?' Entonces el hombre que tenía el espíritu maligno saltó sobre ellos y los venció a todos, golpeándolos de tal manera que huyeron de la casa desnudos y heridos."</w:t>
      </w:r>
    </w:p>
    <w:p>
      <w:pPr/>
      <w:r>
        <w:rPr>
          <w:lang w:val="es_ES" w:bidi="es_ES"/>
        </w:rPr>
      </w:r>
      <w:r>
        <w:rPr>
          <w:b/>
          <w:lang w:val="es_ES" w:bidi="es_ES"/>
        </w:rPr>
        <w:t>Cuarta escena:</w:t>
      </w:r>
      <w:r>
        <w:rPr>
          <w:lang w:val="es_ES" w:bidi="es_ES"/>
        </w:rPr>
        <w:t xml:space="preserve"> Cuando los judíos y los griegos descubrieron lo que les sucedió a Esceva y a los 7 hombres, todos tuvieron mucho miedo y la gente honró el nombre del Señor Jesús aún más.</w:t>
      </w:r>
    </w:p>
    <w:p>
      <w:pPr/>
      <w:r>
        <w:rPr>
          <w:lang w:val="es_ES" w:bidi="es_ES"/>
        </w:rPr>
      </w:r>
      <w:r>
        <w:rPr>
          <w:b/>
          <w:lang w:val="es_ES" w:bidi="es_ES"/>
        </w:rPr>
        <w:t>Quinta escena:</w:t>
      </w:r>
      <w:r>
        <w:rPr>
          <w:lang w:val="es_ES" w:bidi="es_ES"/>
        </w:rPr>
        <w:t xml:space="preserve"> Muchos de los que creyeron ahora vinieron a confesar sus pecados, sus malas obras y su práctica de la magia. Muchos de los que habían practicado la hechicería incluso trajeron sus rollos, libros de hechizos y libros de magia y los pusieron en una pila para ser quemados frente a todos. El valor de lo que se quemó fue de cincuenta mil monedas valiosas. Debido a estos eventos poderosos, cada vez más personas seguían escuchando el mensaje acerca del Señor.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 con un pañuelo para el sudor en la cabeza y un delantal o tela</w:t>
      </w:r>
    </w:p>
    <w:p>
      <w:pPr>
        <w:pStyle w:val="ListBullet"/>
        <w:spacing w:line="240" w:lineRule="auto"/>
        <w:ind w:left="720"/>
      </w:pPr>
      <w:r>
        <w:rPr>
          <w:lang w:val="es_ES" w:bidi="es_ES"/>
        </w:rPr>
      </w:r>
      <w:r>
        <w:rPr>
          <w:lang w:val="es_ES" w:bidi="es_ES"/>
        </w:rPr>
        <w:t>Una persona que recogerá el pañuelo cuando el actor que interpreta a Pablo lo quite</w:t>
      </w:r>
    </w:p>
    <w:p>
      <w:pPr>
        <w:pStyle w:val="ListBullet"/>
        <w:spacing w:line="240" w:lineRule="auto"/>
        <w:ind w:left="720"/>
      </w:pPr>
      <w:r>
        <w:rPr>
          <w:lang w:val="es_ES" w:bidi="es_ES"/>
        </w:rPr>
      </w:r>
      <w:r>
        <w:rPr>
          <w:lang w:val="es_ES" w:bidi="es_ES"/>
        </w:rPr>
        <w:t>Una persona que recogerá el delantal cuando el actor que interpreta a Pablo se lo quite</w:t>
      </w:r>
    </w:p>
    <w:p>
      <w:pPr>
        <w:pStyle w:val="ListBullet"/>
        <w:spacing w:line="240" w:lineRule="auto"/>
        <w:ind w:left="720"/>
      </w:pPr>
      <w:r>
        <w:rPr>
          <w:lang w:val="es_ES" w:bidi="es_ES"/>
        </w:rPr>
      </w:r>
      <w:r>
        <w:rPr>
          <w:lang w:val="es_ES" w:bidi="es_ES"/>
        </w:rPr>
        <w:t>Al menos 2 personas enfermas, que más tarde son sanadas</w:t>
      </w:r>
    </w:p>
    <w:p>
      <w:pPr>
        <w:pStyle w:val="ListBullet"/>
        <w:spacing w:line="240" w:lineRule="auto"/>
        <w:ind w:left="720"/>
      </w:pPr>
      <w:r>
        <w:rPr>
          <w:lang w:val="es_ES" w:bidi="es_ES"/>
        </w:rPr>
      </w:r>
      <w:r>
        <w:rPr>
          <w:lang w:val="es_ES" w:bidi="es_ES"/>
        </w:rPr>
        <w:t>Al menos 2 personas que tienen espíritus malignos en ellas, que más tarde son sanadas</w:t>
      </w:r>
    </w:p>
    <w:p>
      <w:pPr>
        <w:pStyle w:val="ListBullet"/>
        <w:spacing w:line="240" w:lineRule="auto"/>
        <w:ind w:left="720"/>
      </w:pPr>
      <w:r>
        <w:rPr>
          <w:lang w:val="es_ES" w:bidi="es_ES"/>
        </w:rPr>
      </w:r>
      <w:r>
        <w:rPr>
          <w:lang w:val="es_ES" w:bidi="es_ES"/>
        </w:rPr>
        <w:t>Esceva el sacerdote</w:t>
      </w:r>
    </w:p>
    <w:p>
      <w:pPr>
        <w:pStyle w:val="ListBullet"/>
        <w:spacing w:line="240" w:lineRule="auto"/>
        <w:ind w:left="720"/>
      </w:pPr>
      <w:r>
        <w:rPr>
          <w:lang w:val="es_ES" w:bidi="es_ES"/>
        </w:rPr>
      </w:r>
      <w:r>
        <w:rPr>
          <w:lang w:val="es_ES" w:bidi="es_ES"/>
        </w:rPr>
        <w:t xml:space="preserve">El grupo de 7 personas con Esceva </w:t>
      </w:r>
    </w:p>
    <w:p>
      <w:pPr>
        <w:pStyle w:val="ListBullet"/>
        <w:spacing w:line="240" w:lineRule="auto"/>
        <w:ind w:left="720"/>
      </w:pPr>
      <w:r>
        <w:rPr>
          <w:lang w:val="es_ES" w:bidi="es_ES"/>
        </w:rPr>
      </w:r>
      <w:r>
        <w:rPr>
          <w:lang w:val="es_ES" w:bidi="es_ES"/>
        </w:rPr>
        <w:t>Un hombre poseído por un demonio</w:t>
      </w:r>
    </w:p>
    <w:p>
      <w:pPr>
        <w:pStyle w:val="ListBullet"/>
        <w:spacing w:line="240" w:lineRule="auto"/>
        <w:ind w:left="720"/>
      </w:pPr>
      <w:r>
        <w:rPr>
          <w:lang w:val="es_ES" w:bidi="es_ES"/>
        </w:rPr>
      </w:r>
      <w:r>
        <w:rPr>
          <w:lang w:val="es_ES" w:bidi="es_ES"/>
        </w:rPr>
        <w:t>Un grupo de personas para representar a los judíos y los griegos que tenían miedo</w:t>
      </w:r>
    </w:p>
    <w:p>
      <w:pPr>
        <w:pStyle w:val="ListBullet"/>
        <w:spacing w:line="240" w:lineRule="auto"/>
        <w:ind w:left="720"/>
      </w:pPr>
      <w:r>
        <w:rPr>
          <w:lang w:val="es_ES" w:bidi="es_ES"/>
        </w:rPr>
      </w:r>
      <w:r>
        <w:rPr>
          <w:lang w:val="es_ES" w:bidi="es_ES"/>
        </w:rPr>
        <w:t>Un grupo de creyentes acercándose para confesar lo que habían hecho</w:t>
      </w:r>
    </w:p>
    <w:p>
      <w:pPr>
        <w:pStyle w:val="ListBullet"/>
        <w:spacing w:line="240" w:lineRule="auto"/>
        <w:ind w:left="720"/>
      </w:pPr>
      <w:r>
        <w:rPr>
          <w:lang w:val="es_ES" w:bidi="es_ES"/>
        </w:rPr>
      </w:r>
      <w:r>
        <w:rPr>
          <w:lang w:val="es_ES" w:bidi="es_ES"/>
        </w:rPr>
        <w:t>Un grupo de personas poniendo rollos y libros en una pila para ser quemados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Para ayudarlos a representar la historia, sería útil tener los siguientes artículos.</w:t>
      </w:r>
    </w:p>
    <w:p>
      <w:pPr>
        <w:pStyle w:val="ListBullet"/>
        <w:spacing w:line="240" w:lineRule="auto"/>
        <w:ind w:left="720"/>
      </w:pPr>
      <w:r>
        <w:rPr>
          <w:lang w:val="es_ES" w:bidi="es_ES"/>
        </w:rPr>
      </w:r>
      <w:r>
        <w:rPr>
          <w:lang w:val="es_ES" w:bidi="es_ES"/>
        </w:rPr>
        <w:t>Un pedazo de tela representa el pañuelo</w:t>
      </w:r>
    </w:p>
    <w:p>
      <w:pPr>
        <w:pStyle w:val="ListBullet"/>
        <w:spacing w:line="240" w:lineRule="auto"/>
        <w:ind w:left="720"/>
      </w:pPr>
      <w:r>
        <w:rPr>
          <w:lang w:val="es_ES" w:bidi="es_ES"/>
        </w:rPr>
      </w:r>
      <w:r>
        <w:rPr>
          <w:lang w:val="es_ES" w:bidi="es_ES"/>
        </w:rPr>
        <w:t>Alguna tela o una chaqueta para representar un delantal</w:t>
      </w:r>
    </w:p>
    <w:p>
      <w:pPr>
        <w:pStyle w:val="ListBullet"/>
        <w:spacing w:line="240" w:lineRule="auto"/>
        <w:ind w:left="720"/>
      </w:pPr>
      <w:r>
        <w:rPr>
          <w:lang w:val="es_ES" w:bidi="es_ES"/>
        </w:rPr>
      </w:r>
      <w:r>
        <w:rPr>
          <w:lang w:val="es_ES" w:bidi="es_ES"/>
        </w:rPr>
        <w:t>Un chal o una manta, para representar a los espíritus malignos</w:t>
      </w:r>
    </w:p>
    <w:p>
      <w:pPr>
        <w:pStyle w:val="ListBullet"/>
        <w:spacing w:line="240" w:lineRule="auto"/>
        <w:ind w:left="720"/>
      </w:pPr>
      <w:r>
        <w:rPr>
          <w:lang w:val="es_ES" w:bidi="es_ES"/>
        </w:rPr>
      </w:r>
      <w:r>
        <w:rPr>
          <w:lang w:val="es_ES" w:bidi="es_ES"/>
        </w:rPr>
        <w:t>Hojas de papel o tela enrolladas, para representar los rollos, y los libros</w:t>
      </w:r>
    </w:p>
    <w:p>
      <w:pPr/>
      <w:r>
        <w:rPr>
          <w:lang w:val="es_ES" w:bidi="es_ES"/>
        </w:rPr>
      </w:r>
      <w:r>
        <w:rPr>
          <w:lang w:val="es_ES" w:bidi="es_ES"/>
        </w:rPr>
        <w:t>Dependiendo de cuántas personas tengan en su grupo, pueden repartir partes a personas individuales o algunas personas podrían interpretar múltiples partes.</w:t>
      </w:r>
    </w:p>
    <w:p>
      <w:pPr/>
      <w:r>
        <w:rPr>
          <w:lang w:val="es_ES" w:bidi="es_ES"/>
        </w:rPr>
      </w:r>
      <w:r>
        <w:rPr>
          <w:lang w:val="es_ES" w:bidi="es_ES"/>
        </w:rPr>
        <w:t>En esta narrativa, Pablo todavía está en Éfeso. No hay una indicación de la hora del día, pero lo más probable es que los eventos hayan sucedido durante el día, ya que habría sido más fácil caminar y ver a las personas que necesitaban sanidad. Vemos la autoridad y el poder de Jesús trabajando a través de Pablo.</w:t>
      </w:r>
    </w:p>
    <w:p>
      <w:pPr/>
      <w:r>
        <w:rPr>
          <w:lang w:val="es_ES" w:bidi="es_ES"/>
        </w:rPr>
      </w:r>
      <w:r>
        <w:rPr>
          <w:lang w:val="es_ES" w:bidi="es_ES"/>
        </w:rPr>
        <w:t>Esta historia comienza durante esos 2 años en que Pablo estaba en la sala de conferencias en Éfeso. Pablo también estaba trabajando como fabricante de tiendas durante ese tiempo, y usaba delantales y pañuelos. La gente los tomaba y los ponía sobre los enfermos y sobre los que estaban poseídos por demonios, y eran sanados.</w:t>
      </w:r>
    </w:p>
    <w:p>
      <w:pPr/>
      <w:r>
        <w:rPr>
          <w:lang w:val="es_ES" w:bidi="es_ES"/>
        </w:rPr>
      </w:r>
      <w:r>
        <w:rPr>
          <w:lang w:val="es_ES" w:bidi="es_ES"/>
        </w:rPr>
        <w:t>Durante este período de tiempo, los grupos judíos también se dedicaban a expulsar espíritus malignos. Mientras escuchaban sobre Jesús y cómo Pablo estaba usando el nombre de Jesús, o el poder, para sanar a las personas, también lo intentaron.</w:t>
      </w:r>
    </w:p>
    <w:p>
      <w:pPr/>
      <w:r>
        <w:rPr>
          <w:lang w:val="es_ES" w:bidi="es_ES"/>
        </w:rPr>
      </w:r>
      <w:r>
        <w:rPr>
          <w:lang w:val="es_ES" w:bidi="es_ES"/>
        </w:rPr>
        <w:t>Uno de estos grupos en Éfeso intentó usar el nombre de Jesús, pero no funcionó. Es importante recordar lo poderosos que eran los espíritus malignos cuando saltaron sobre los siete hijos de Esceva. Los hijos huyeron porque estaban desnudos y muy heridos.</w:t>
      </w:r>
    </w:p>
    <w:p>
      <w:pPr/>
      <w:r>
        <w:rPr>
          <w:lang w:val="es_ES" w:bidi="es_ES"/>
        </w:rPr>
      </w:r>
      <w:r>
        <w:rPr>
          <w:lang w:val="es_ES" w:bidi="es_ES"/>
        </w:rPr>
        <w:t>Personas en todas partes se enteraron de esto, tanto judíos como no judíos. Algunos ya eran creyentes en Jesús, y algunos se convirtieron en creyentes cuando escucharon lo poderoso que era Jesús.</w:t>
      </w:r>
    </w:p>
    <w:p>
      <w:pPr/>
      <w:r>
        <w:rPr>
          <w:lang w:val="es_ES" w:bidi="es_ES"/>
        </w:rPr>
      </w:r>
      <w:r>
        <w:rPr>
          <w:lang w:val="es_ES" w:bidi="es_ES"/>
        </w:rPr>
        <w:t>Muchas de estas personas habían estado practicando magia. Después de que esto sucedió, reunieron todos sus libros en un lugar público y los quemaron.</w:t>
      </w:r>
    </w:p>
    <w:p>
      <w:pPr/>
      <w:r>
        <w:rPr>
          <w:lang w:val="es_ES" w:bidi="es_ES"/>
        </w:rPr>
      </w:r>
      <w:r>
        <w:rPr>
          <w:lang w:val="es_ES" w:bidi="es_ES"/>
        </w:rPr>
        <w:t>Entonces, aún más personas escuchaban sobre lo poderoso que era Jesús.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5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 con un pañuelo para el sudor en la cabeza y un delantal o tela</w:t>
      </w:r>
    </w:p>
    <w:p>
      <w:pPr>
        <w:pStyle w:val="ListBullet"/>
        <w:spacing w:line="240" w:lineRule="auto"/>
        <w:ind w:left="720"/>
      </w:pPr>
      <w:r>
        <w:rPr>
          <w:lang w:val="es_ES" w:bidi="es_ES"/>
        </w:rPr>
      </w:r>
      <w:r>
        <w:rPr>
          <w:lang w:val="es_ES" w:bidi="es_ES"/>
        </w:rPr>
        <w:t>Una persona que recogerá el pañuelo cuando el actor que interpreta a Pablo lo quite</w:t>
      </w:r>
    </w:p>
    <w:p>
      <w:pPr>
        <w:pStyle w:val="ListBullet"/>
        <w:spacing w:line="240" w:lineRule="auto"/>
        <w:ind w:left="720"/>
      </w:pPr>
      <w:r>
        <w:rPr>
          <w:lang w:val="es_ES" w:bidi="es_ES"/>
        </w:rPr>
      </w:r>
      <w:r>
        <w:rPr>
          <w:lang w:val="es_ES" w:bidi="es_ES"/>
        </w:rPr>
        <w:t>Una persona que recogerá el delantal cuando el actor que interpreta a Pablo se lo quite</w:t>
      </w:r>
    </w:p>
    <w:p>
      <w:pPr>
        <w:pStyle w:val="ListBullet"/>
        <w:spacing w:line="240" w:lineRule="auto"/>
        <w:ind w:left="720"/>
      </w:pPr>
      <w:r>
        <w:rPr>
          <w:lang w:val="es_ES" w:bidi="es_ES"/>
        </w:rPr>
      </w:r>
      <w:r>
        <w:rPr>
          <w:lang w:val="es_ES" w:bidi="es_ES"/>
        </w:rPr>
        <w:t>Al menos 2 personas enfermas, que más tarde son sanadas</w:t>
      </w:r>
    </w:p>
    <w:p>
      <w:pPr>
        <w:pStyle w:val="ListBullet"/>
        <w:spacing w:line="240" w:lineRule="auto"/>
        <w:ind w:left="720"/>
      </w:pPr>
      <w:r>
        <w:rPr>
          <w:lang w:val="es_ES" w:bidi="es_ES"/>
        </w:rPr>
      </w:r>
      <w:r>
        <w:rPr>
          <w:lang w:val="es_ES" w:bidi="es_ES"/>
        </w:rPr>
        <w:t>Al menos 2 personas que tienen espíritus malignos en ellas, que más tarde son sanadas</w:t>
      </w:r>
    </w:p>
    <w:p>
      <w:pPr>
        <w:pStyle w:val="ListBullet"/>
        <w:spacing w:line="240" w:lineRule="auto"/>
        <w:ind w:left="720"/>
      </w:pPr>
      <w:r>
        <w:rPr>
          <w:lang w:val="es_ES" w:bidi="es_ES"/>
        </w:rPr>
      </w:r>
      <w:r>
        <w:rPr>
          <w:lang w:val="es_ES" w:bidi="es_ES"/>
        </w:rPr>
        <w:t>Esceva el sacerdote</w:t>
      </w:r>
    </w:p>
    <w:p>
      <w:pPr>
        <w:pStyle w:val="ListBullet"/>
        <w:spacing w:line="240" w:lineRule="auto"/>
        <w:ind w:left="720"/>
      </w:pPr>
      <w:r>
        <w:rPr>
          <w:lang w:val="es_ES" w:bidi="es_ES"/>
        </w:rPr>
      </w:r>
      <w:r>
        <w:rPr>
          <w:lang w:val="es_ES" w:bidi="es_ES"/>
        </w:rPr>
        <w:t xml:space="preserve">El grupo de 7 personas con Esceva </w:t>
      </w:r>
    </w:p>
    <w:p>
      <w:pPr>
        <w:pStyle w:val="ListBullet"/>
        <w:spacing w:line="240" w:lineRule="auto"/>
        <w:ind w:left="720"/>
      </w:pPr>
      <w:r>
        <w:rPr>
          <w:lang w:val="es_ES" w:bidi="es_ES"/>
        </w:rPr>
      </w:r>
      <w:r>
        <w:rPr>
          <w:lang w:val="es_ES" w:bidi="es_ES"/>
        </w:rPr>
        <w:t>Un hombre poseído por un demonio</w:t>
      </w:r>
    </w:p>
    <w:p>
      <w:pPr>
        <w:pStyle w:val="ListBullet"/>
        <w:spacing w:line="240" w:lineRule="auto"/>
        <w:ind w:left="720"/>
      </w:pPr>
      <w:r>
        <w:rPr>
          <w:lang w:val="es_ES" w:bidi="es_ES"/>
        </w:rPr>
      </w:r>
      <w:r>
        <w:rPr>
          <w:lang w:val="es_ES" w:bidi="es_ES"/>
        </w:rPr>
        <w:t>Un grupo de personas para representar a los judíos y los griegos que tenían miedo</w:t>
      </w:r>
    </w:p>
    <w:p>
      <w:pPr>
        <w:pStyle w:val="ListBullet"/>
        <w:spacing w:line="240" w:lineRule="auto"/>
        <w:ind w:left="720"/>
      </w:pPr>
      <w:r>
        <w:rPr>
          <w:lang w:val="es_ES" w:bidi="es_ES"/>
        </w:rPr>
      </w:r>
      <w:r>
        <w:rPr>
          <w:lang w:val="es_ES" w:bidi="es_ES"/>
        </w:rPr>
        <w:t>Un grupo de nuevos creyentes que se adelantó para confesar lo que habían hecho</w:t>
      </w:r>
    </w:p>
    <w:p>
      <w:pPr>
        <w:pStyle w:val="ListBullet"/>
        <w:spacing w:line="240" w:lineRule="auto"/>
        <w:ind w:left="720"/>
      </w:pPr>
      <w:r>
        <w:rPr>
          <w:lang w:val="es_ES" w:bidi="es_ES"/>
        </w:rPr>
      </w:r>
      <w:r>
        <w:rPr>
          <w:lang w:val="es_ES" w:bidi="es_ES"/>
        </w:rPr>
        <w:t>Un grupo de personas poniendo rollos y libros en una pila para ser quemados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b/>
          <w:lang w:val="es_ES" w:bidi="es_ES"/>
        </w:rPr>
        <w:t>Primera escena:</w:t>
      </w:r>
      <w:r>
        <w:rPr>
          <w:lang w:val="es_ES" w:bidi="es_ES"/>
        </w:rPr>
        <w:t xml:space="preserve"> Pablo está sanando a las personas, con el poder de Dios. Pablo está invocando el nombre de Jesús para traer sanidad a las personas y para liberarlas de los espíritus malignos. Las personas incluso son curadas, o sanadas, o de ellas salen espíritus malignos cuando son tocadas por algunas de las prendas de Pablo que han estado en contacto con la piel de él.</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"Me siento honrado de que Dios lo esté usando de esta manera", o "Me emociona poder ayudar a las personas a través del poder de Dios", y "Me emociona demostrar la autoridad del poder de Dios".</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Segunda escena:</w:t>
      </w:r>
      <w:r>
        <w:rPr>
          <w:lang w:val="es_ES" w:bidi="es_ES"/>
        </w:rPr>
        <w:t xml:space="preserve"> Algunos judíos andaban por ahí ordenando a los espíritus malignos que dejaran a las personas invocando o llamando al nombre del Señor Jesús. Algunos judíos estaban actuando como exorcistas, o personas que eliminan los espíritus malignos de las personas. Ellos "iban por todas partes expulsando a los Espíritus malignos, invocando el nombre del Señor Jesús sobre los que estaban poseídos por demonios". Ellos decían: "En el nombre del Jesús a quien Pablo predica, te ordeno que salgas".</w:t>
      </w:r>
    </w:p>
    <w:p>
      <w:pPr/>
      <w:r>
        <w:rPr>
          <w:lang w:val="es_ES" w:bidi="es_ES"/>
        </w:rPr>
      </w:r>
      <w:r>
        <w:rPr>
          <w:b/>
          <w:lang w:val="es_ES" w:bidi="es_ES"/>
        </w:rPr>
        <w:t>Tercera escena:</w:t>
      </w:r>
      <w:r>
        <w:rPr>
          <w:lang w:val="es_ES" w:bidi="es_ES"/>
        </w:rPr>
        <w:t xml:space="preserve"> Los "Siete Hijos de Esceva" estaban haciendo exactamente esto: estaban ordenando a los espíritus malignos que salieran de las personas. Esceva es el líder del grupo. Un día, Esceva y sus hombres estaban ordenando a los espíritus malignos que salieran de un hombre poseído por un demonio.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al hombre poseído por un demonio: "¿Cómo te sientes?" Es posible que escuchen cosas como: "Me siento torturado por este espíritu maligno", o "Soy un marginado", y "No tengo control sobre mis acciones".</w:t>
      </w:r>
    </w:p>
    <w:p>
      <w:pPr>
        <w:pStyle w:val="ListBullet"/>
        <w:spacing w:line="240" w:lineRule="auto"/>
        <w:ind w:left="720"/>
      </w:pPr>
      <w:r>
        <w:rPr>
          <w:lang w:val="es_ES" w:bidi="es_ES"/>
        </w:rPr>
      </w:r>
      <w:r>
        <w:rPr>
          <w:lang w:val="es_ES" w:bidi="es_ES"/>
        </w:rPr>
        <w:t>Pregúntenle al actor que interpreta a Esceva: "¿Cómo te sientes?" Es posible que escuchen cosas como: "Sintiéndose seguro de que podría expulsar a este demonio de este hombre", o "Es solo otro día normal, alardeando frente a sus hombres", y "Esperando con ansias que otros se enteren de que ha sanado a otra persona más".</w:t>
      </w:r>
    </w:p>
    <w:p>
      <w:pPr>
        <w:pStyle w:val="ListBullet"/>
        <w:spacing w:line="240" w:lineRule="auto"/>
        <w:ind w:left="720"/>
      </w:pPr>
      <w:r>
        <w:rPr>
          <w:lang w:val="es_ES" w:bidi="es_ES"/>
        </w:rPr>
      </w:r>
      <w:r>
        <w:rPr>
          <w:lang w:val="es_ES" w:bidi="es_ES"/>
        </w:rPr>
        <w:t>Pregúntenles a los actores que interpretan a los hombres de Esceva: "¿Cómo se sienten?" Es posible que escuchen cosas como: "Emocionado de ser parte del grupo", o "Tienen buenas opiniones de Esceva", y "Ellos también saborean la gloria de que otros aprendan sobre las sanidades".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No esperaban una respuesta, pero el hombre poseído por el demonio dijo: "Conozco a Jesús, y de Pablo he oído hablar. Pero ¿quién es usted?"</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al hombre poseído por un demonio: "¿Cómo te sientes?" Es posible que escuchen cosas como: "Estoy fuera de control", o "Estoy lleno de ira", y "Soy muy poderoso".</w:t>
      </w:r>
    </w:p>
    <w:p>
      <w:pPr>
        <w:pStyle w:val="ListBullet"/>
        <w:spacing w:line="240" w:lineRule="auto"/>
        <w:ind w:left="720"/>
      </w:pPr>
      <w:r>
        <w:rPr>
          <w:lang w:val="es_ES" w:bidi="es_ES"/>
        </w:rPr>
      </w:r>
      <w:r>
        <w:rPr>
          <w:lang w:val="es_ES" w:bidi="es_ES"/>
        </w:rPr>
        <w:t>Pregúntenle al actor que interpreta a Esceva: "¿Cómo te sientes?" Es posible que escuchen cosas como: "Aterrorizado de que la persona poseída por un demonio haya respondido", o "Me pregunto cómo saben quiénes son Jesús y Pablo", y "Me siento impotente y no sé qué hacer a continuación".</w:t>
      </w:r>
    </w:p>
    <w:p>
      <w:pPr>
        <w:pStyle w:val="ListBullet"/>
        <w:spacing w:line="240" w:lineRule="auto"/>
        <w:ind w:left="720"/>
      </w:pPr>
      <w:r>
        <w:rPr>
          <w:lang w:val="es_ES" w:bidi="es_ES"/>
        </w:rPr>
      </w:r>
      <w:r>
        <w:rPr>
          <w:lang w:val="es_ES" w:bidi="es_ES"/>
        </w:rPr>
        <w:t>Pregúntenles a los actores que interpretan a los hombres de Esceva: "¿Cómo se sienten?" Es posible que escuchen cosas como: "Igualmente aterrorizados de que la persona poseída por un demonio haya respondido", o "Preguntándose cómo responderá Esceva a esto", y "Sentimientos encontrados sobre si huyen o se quedan con su líder".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Entonces el hombre poseído por un demonio "saltó sobre ellos y los venció a todos", golpeándolos gravemente y rasgándoles la ropa, "de modo que salieron de la casa desnudos y sangrando".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Esceva: "¿Cómo te sientes?" Es posible que escuchen cosas como: "Sorprendido por la fuerza que tenía el hombre poseído por un demonio para vencerlos a todos", o "Dándose cuenta de que tratar de usar el nombre de Jesús como un hechizo mágico no funciona", y "Sintiéndose avergonzado de que una vez que las personas escuchan de esto, su reputación se arruina".</w:t>
      </w:r>
    </w:p>
    <w:p>
      <w:pPr>
        <w:pStyle w:val="ListBullet"/>
        <w:spacing w:line="240" w:lineRule="auto"/>
        <w:ind w:left="720"/>
      </w:pPr>
      <w:r>
        <w:rPr>
          <w:lang w:val="es_ES" w:bidi="es_ES"/>
        </w:rPr>
      </w:r>
      <w:r>
        <w:rPr>
          <w:lang w:val="es_ES" w:bidi="es_ES"/>
        </w:rPr>
        <w:t>Pregúntenles a los actores que interpretan a los hombres de Esceva: "¿Cómo se sienten?" Es posible que escuchen cosas como: "Igualmente sorprendidos por la fuerza que tenía el hombre poseído por un demonio para vencerlos a todos", o "Que hay poderes del mal más fuertes actuando aquí", y "Nuestro líder tal vez no sea tan poderoso como pensábamos y darnos cuenta de que Jesús es el más poderoso".</w:t>
      </w:r>
    </w:p>
    <w:p>
      <w:pPr>
        <w:pStyle w:val="ListBullet"/>
        <w:spacing w:line="240" w:lineRule="auto"/>
        <w:ind w:left="720"/>
      </w:pPr>
      <w:r>
        <w:rPr>
          <w:lang w:val="es_ES" w:bidi="es_ES"/>
        </w:rPr>
      </w:r>
      <w:r>
        <w:rPr>
          <w:lang w:val="es_ES" w:bidi="es_ES"/>
        </w:rPr>
        <w:t>Pregúntenle al actor que interpreta al hombre poseído por un demonio, "¿Cómo se siente?" Es posible que escuchen cosas como: "Una sensación de vergüenza por haber atacado a estos hombres", o "Me pregunto si hay alguien lo suficientemente poderoso como para eliminar estos demonios de él", y "Estoy aislado y solo nuevamente".</w:t>
      </w:r>
    </w:p>
    <w:p>
      <w:pPr/>
      <w:r>
        <w:rPr>
          <w:lang w:val="es_ES" w:bidi="es_ES"/>
        </w:rPr>
      </w:r>
      <w:r>
        <w:rPr>
          <w:b/>
          <w:lang w:val="es_ES" w:bidi="es_ES"/>
        </w:rPr>
        <w:t>Cuarta escena:</w:t>
      </w:r>
      <w:r>
        <w:rPr>
          <w:lang w:val="es_ES" w:bidi="es_ES"/>
        </w:rPr>
        <w:t xml:space="preserve"> Cuando los judíos y los griegos se enteran de lo que le sucedió a Esceva y a los 7 hombres, todos se llenan de miedo.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judíos y a los griegos: "¿Cómo se sienten?" Es posible que escuchen cosas como: "Sorprendido por la fuerza que el hombre poseído por un demonio tuvo para golpear a todos estos hombres", o "Que los espíritus malignos en esta persona eran más fuertes que la magia que Esceva intentó usar", y "Esceva no puede ser tan poderoso como pensaba".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Y las personas honraban el nombre del Señor Jesús aún más.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judíos y a los griegos: "¿Cómo se sienten?" Es posible que escuchen cosas como: "Asombro de que el poder de Dios tenga toda la autoridad y solo aquellos a través de quienes él actúa puedan eliminar espíritus malignos o traer sanidad", o "Este Dios debe ser tenido en alta estima y ser respetado", y "Estamos emocionados de ver qué más tiene Dios para mostrarnos y de aprender más sobre él".</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Quinta escena:</w:t>
      </w:r>
      <w:r>
        <w:rPr>
          <w:lang w:val="es_ES" w:bidi="es_ES"/>
        </w:rPr>
        <w:t xml:space="preserve"> "Muchos de los que ya habían creído venían ahora y confesaban abiertamente lo que habían hecho". Confesaron, frente a todos, sus pecados, malas obras y hechizos mágicos que habían llevado a cabo. "Muchos de los que habían practicado la hechicería, o magia, juntaron sus rollos y los quemaron públicamente". Estos libros de magia y rollos que contenían hechizos, encantamientos y cómo realizarlos, se reunieron todos en una pila para ser quemados frente a todos.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las personas que están poniendo los rollos y los libros en una pila para ser quemados: "¿Cómo se sienten?" Es posible que escuchen cosas como: "Sentirse libres de la práctica de esta magia oscura", o "Sentir que se les ha quitado un peso de encima", y "Es posible que hayan estado pensando en el dinero que perdieron al quemarlo todo, pero se dan cuenta de que creer en Jesús vale mucho más".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valor de todos estos rollos y libros era de cincuenta mil valiosas monedas de plata. "De esta manera, la palabra del Señor se extendió ampliamente y creció en poder". Debido a estos eventos poderosos, cada vez más personas seguían escuchando el mensaje acerca del Señor.</w:t>
      </w:r>
      <w:r>
        <w:rPr>
          <w:lang w:val="es_ES" w:bidi="es_ES"/>
        </w:rPr>
      </w:r>
    </w:p>
    <w:p>
      <w:pPr>
        <w:pStyle w:val="Heading3"/>
      </w:pPr>
      <w:r>
        <w:rPr>
          <w:lang w:val="es_ES" w:bidi="es_ES"/>
        </w:rPr>
        <w:t>Cerremos las brechas</w:t>
      </w:r>
    </w:p>
    <w:p>
      <w:pPr/>
      <w:r>
        <w:rPr>
          <w:lang w:val="es_ES" w:bidi="es_ES"/>
        </w:rPr>
      </w:r>
      <w:r>
        <w:rPr>
          <w:lang w:val="es_ES" w:bidi="es_ES"/>
        </w:rPr>
        <w:t>Escucha el texto una vez en la versión que le sea más fácil de entender.</w:t>
      </w:r>
    </w:p>
    <w:p>
      <w:pPr/>
      <w:r>
        <w:rPr>
          <w:lang w:val="es_ES" w:bidi="es_ES"/>
        </w:rPr>
      </w:r>
      <w:r>
        <w:rPr>
          <w:lang w:val="es_ES" w:bidi="es_ES"/>
        </w:rPr>
        <w:t xml:space="preserve">"Dios hizo </w:t>
      </w:r>
      <w:r>
        <w:rPr>
          <w:b/>
          <w:lang w:val="es_ES" w:bidi="es_ES"/>
        </w:rPr>
        <w:t>milagros</w:t>
      </w:r>
      <w:r>
        <w:rPr>
          <w:lang w:val="es_ES" w:bidi="es_ES"/>
        </w:rPr>
        <w:t xml:space="preserve"> extraordinarios a través de Pablo". Traduzcan milagros de la misma manera que lo han hecho en los pasajes anteriores. </w:t>
      </w:r>
      <w:r>
        <w:rPr>
          <w:lang w:val="es_ES" w:bidi="es_ES"/>
        </w:rPr>
        <w:t>Milagros</w:t>
      </w:r>
      <w:r>
        <w:rPr>
          <w:lang w:val="es_ES" w:bidi="es_ES"/>
        </w:rPr>
        <w:t xml:space="preserve"> se encuentra en el Glosario Principal.</w:t>
      </w:r>
    </w:p>
    <w:p>
      <w:pPr/>
      <w:r>
        <w:rPr>
          <w:lang w:val="es_ES" w:bidi="es_ES"/>
        </w:rPr>
      </w:r>
      <w:r>
        <w:rPr>
          <w:lang w:val="es_ES" w:bidi="es_ES"/>
        </w:rPr>
        <w:t xml:space="preserve">"De tal manera que incluso se llevaban pañuelos y delantales a los que estaban enfermos, y sus enfermedades se curaban y los espíritus malignos salían de ellos". Un </w:t>
      </w:r>
      <w:r>
        <w:rPr>
          <w:b/>
          <w:lang w:val="es_ES" w:bidi="es_ES"/>
        </w:rPr>
        <w:t>pañuelo</w:t>
      </w:r>
      <w:r>
        <w:rPr>
          <w:lang w:val="es_ES" w:bidi="es_ES"/>
        </w:rPr>
        <w:t xml:space="preserve"> habría sido un trapo que se usaba en la cabeza para absorber el sudor. Un </w:t>
      </w:r>
      <w:r>
        <w:rPr>
          <w:b/>
          <w:lang w:val="es_ES" w:bidi="es_ES"/>
        </w:rPr>
        <w:t>delantal</w:t>
      </w:r>
      <w:r>
        <w:rPr>
          <w:lang w:val="es_ES" w:bidi="es_ES"/>
        </w:rPr>
        <w:t xml:space="preserve"> se usaría para proteger tu ropa contra el polvo y la suciedad mientras trabajabas. </w:t>
      </w:r>
      <w:r>
        <w:rPr>
          <w:b/>
          <w:lang w:val="es_ES" w:bidi="es_ES"/>
        </w:rPr>
        <w:t>Curado</w:t>
      </w:r>
      <w:r>
        <w:rPr>
          <w:lang w:val="es_ES" w:bidi="es_ES"/>
        </w:rPr>
        <w:t xml:space="preserve"> significa ser sanado de una enfermedad o que se eliminen los espíritus malignos de uno. Los </w:t>
      </w:r>
      <w:r>
        <w:rPr>
          <w:b/>
          <w:lang w:val="es_ES" w:bidi="es_ES"/>
        </w:rPr>
        <w:t>espíritus malignos</w:t>
      </w:r>
      <w:r>
        <w:rPr>
          <w:lang w:val="es_ES" w:bidi="es_ES"/>
        </w:rPr>
        <w:t xml:space="preserve"> o los que tienen un </w:t>
      </w:r>
      <w:r>
        <w:rPr>
          <w:b/>
          <w:lang w:val="es_ES" w:bidi="es_ES"/>
        </w:rPr>
        <w:t>espíritu impuro</w:t>
      </w:r>
      <w:r>
        <w:rPr>
          <w:lang w:val="es_ES" w:bidi="es_ES"/>
        </w:rPr>
        <w:t xml:space="preserve"> no son aptos para el servicio a Dios. Traduzcan espíritu maligno de la misma manera que lo han hecho en los pasajes anteriores. </w:t>
      </w:r>
      <w:r>
        <w:rPr>
          <w:lang w:val="es_ES" w:bidi="es_ES"/>
        </w:rPr>
        <w:t>Espíritu maligno</w:t>
      </w:r>
      <w:r>
        <w:rPr>
          <w:lang w:val="es_ES" w:bidi="es_ES"/>
        </w:rPr>
        <w:t xml:space="preserve"> está en el Glosario principal.</w:t>
      </w:r>
    </w:p>
    <w:p>
      <w:pPr/>
      <w:r>
        <w:rPr>
          <w:lang w:val="es_ES" w:bidi="es_ES"/>
        </w:rPr>
      </w:r>
      <w:r>
        <w:rPr>
          <w:lang w:val="es_ES" w:bidi="es_ES"/>
        </w:rPr>
        <w:t xml:space="preserve">"Algunos </w:t>
      </w:r>
      <w:r>
        <w:rPr>
          <w:b/>
          <w:lang w:val="es_ES" w:bidi="es_ES"/>
        </w:rPr>
        <w:t>judíos</w:t>
      </w:r>
      <w:r>
        <w:rPr>
          <w:lang w:val="es_ES" w:bidi="es_ES"/>
        </w:rPr>
        <w:t xml:space="preserve">..." Traduzcan judíos de la misma manera que lo han hecho en los pasajes anteriores. </w:t>
      </w:r>
      <w:r>
        <w:rPr>
          <w:lang w:val="es_ES" w:bidi="es_ES"/>
        </w:rPr>
        <w:t>Judíos</w:t>
      </w:r>
      <w:r>
        <w:rPr>
          <w:lang w:val="es_ES" w:bidi="es_ES"/>
        </w:rPr>
        <w:t xml:space="preserve"> está en el Glosario Principal. Estos judíos estaban actuando como </w:t>
      </w:r>
      <w:r>
        <w:rPr>
          <w:b/>
          <w:lang w:val="es_ES" w:bidi="es_ES"/>
        </w:rPr>
        <w:t>exorcistas</w:t>
      </w:r>
      <w:r>
        <w:rPr>
          <w:lang w:val="es_ES" w:bidi="es_ES"/>
        </w:rPr>
        <w:t>, lo que significa expulsar o eliminar un espíritu maligno de una persona o lugar. Estos judíos "andaban expulsando", lo que significa que eliminaban los espíritus malignos.</w:t>
      </w:r>
    </w:p>
    <w:p>
      <w:pPr/>
      <w:r>
        <w:rPr>
          <w:lang w:val="es_ES" w:bidi="es_ES"/>
        </w:rPr>
      </w:r>
      <w:r>
        <w:rPr>
          <w:lang w:val="es_ES" w:bidi="es_ES"/>
        </w:rPr>
        <w:t xml:space="preserve">"Y tratando de invocar el nombre del Señor Jesús sobre los que estaban poseídos por demonios". </w:t>
      </w:r>
      <w:r>
        <w:rPr>
          <w:b/>
          <w:lang w:val="es_ES" w:bidi="es_ES"/>
        </w:rPr>
        <w:t>Invocar</w:t>
      </w:r>
      <w:r>
        <w:rPr>
          <w:lang w:val="es_ES" w:bidi="es_ES"/>
        </w:rPr>
        <w:t xml:space="preserve"> significa llamar a un Dios o un espíritu. Traduzcan </w:t>
      </w:r>
      <w:r>
        <w:rPr>
          <w:b/>
          <w:lang w:val="es_ES" w:bidi="es_ES"/>
        </w:rPr>
        <w:t>Señor</w:t>
      </w:r>
      <w:r>
        <w:rPr>
          <w:lang w:val="es_ES" w:bidi="es_ES"/>
        </w:rPr>
        <w:t xml:space="preserve"> de la misma manera que lo han hecho en los pasajes anteriores. </w:t>
      </w:r>
      <w:r>
        <w:rPr>
          <w:lang w:val="es_ES" w:bidi="es_ES"/>
        </w:rPr>
        <w:t>Señor</w:t>
      </w:r>
      <w:r>
        <w:rPr>
          <w:lang w:val="es_ES" w:bidi="es_ES"/>
        </w:rPr>
        <w:t xml:space="preserve"> se encuentra en el Glosario Principal. Las personas que están </w:t>
      </w:r>
      <w:r>
        <w:rPr>
          <w:b/>
          <w:lang w:val="es_ES" w:bidi="es_ES"/>
        </w:rPr>
        <w:t>poseídas por un demonio</w:t>
      </w:r>
      <w:r>
        <w:rPr>
          <w:lang w:val="es_ES" w:bidi="es_ES"/>
        </w:rPr>
        <w:t xml:space="preserve"> son controladas por un espíritu maligno.</w:t>
      </w:r>
    </w:p>
    <w:p>
      <w:pPr/>
      <w:r>
        <w:rPr>
          <w:lang w:val="es_ES" w:bidi="es_ES"/>
        </w:rPr>
      </w:r>
      <w:r>
        <w:rPr>
          <w:lang w:val="es_ES" w:bidi="es_ES"/>
        </w:rPr>
        <w:t xml:space="preserve">"Cuando los judíos y los griegos que vivían en Éfeso se enteraron de lo que había sucedido". Cuando se menciona a los </w:t>
      </w:r>
      <w:r>
        <w:rPr>
          <w:b/>
          <w:lang w:val="es_ES" w:bidi="es_ES"/>
        </w:rPr>
        <w:t>griegos</w:t>
      </w:r>
      <w:r>
        <w:rPr>
          <w:lang w:val="es_ES" w:bidi="es_ES"/>
        </w:rPr>
        <w:t xml:space="preserve">, se refiere a cualquier persona en Éfeso que no fuera judía. También sucedió que la mayoría de estas personas hablaban griego como su primer idioma. Traduzcan tanto judío como griego como lo han hecho en los pasajes anteriores. </w:t>
      </w:r>
      <w:r>
        <w:rPr>
          <w:lang w:val="es_ES" w:bidi="es_ES"/>
        </w:rPr>
        <w:t>Judío</w:t>
      </w:r>
      <w:r>
        <w:rPr>
          <w:lang w:val="es_ES" w:bidi="es_ES"/>
        </w:rPr>
        <w:t xml:space="preserve"> y </w:t>
      </w:r>
      <w:r>
        <w:rPr>
          <w:lang w:val="es_ES" w:bidi="es_ES"/>
        </w:rPr>
        <w:t>griego</w:t>
      </w:r>
      <w:r>
        <w:rPr>
          <w:lang w:val="es_ES" w:bidi="es_ES"/>
        </w:rPr>
        <w:t xml:space="preserve"> están en el Glosario Principal.</w:t>
      </w:r>
    </w:p>
    <w:p>
      <w:pPr/>
      <w:r>
        <w:rPr>
          <w:lang w:val="es_ES" w:bidi="es_ES"/>
        </w:rPr>
      </w:r>
      <w:r>
        <w:rPr>
          <w:lang w:val="es_ES" w:bidi="es_ES"/>
        </w:rPr>
        <w:t xml:space="preserve">Estos judíos y griegos se llenaron de miedo cuando escucharon lo que sucedió y las personas honraron aún más el nombre del Señor Jesús. </w:t>
      </w:r>
      <w:r>
        <w:rPr>
          <w:b/>
          <w:lang w:val="es_ES" w:bidi="es_ES"/>
        </w:rPr>
        <w:t>Honrar</w:t>
      </w:r>
      <w:r>
        <w:rPr>
          <w:lang w:val="es_ES" w:bidi="es_ES"/>
        </w:rPr>
        <w:t xml:space="preserve"> también significa "dar alabanza a", o "hablar muy alto", o "considerar muy grande".</w:t>
      </w:r>
    </w:p>
    <w:p>
      <w:pPr/>
      <w:r>
        <w:rPr>
          <w:lang w:val="es_ES" w:bidi="es_ES"/>
        </w:rPr>
      </w:r>
      <w:r>
        <w:rPr>
          <w:lang w:val="es_ES" w:bidi="es_ES"/>
        </w:rPr>
        <w:t xml:space="preserve">"Muchos de los que creían ahora venían y confesaban abiertamente lo que habían hecho". </w:t>
      </w:r>
      <w:r>
        <w:rPr>
          <w:b/>
          <w:lang w:val="es_ES" w:bidi="es_ES"/>
        </w:rPr>
        <w:t>Confesar</w:t>
      </w:r>
      <w:r>
        <w:rPr>
          <w:lang w:val="es_ES" w:bidi="es_ES"/>
        </w:rPr>
        <w:t xml:space="preserve"> significa admitir haber hecho algo que estaba mal. Confesaban </w:t>
      </w:r>
      <w:r>
        <w:rPr>
          <w:b/>
          <w:lang w:val="es_ES" w:bidi="es_ES"/>
        </w:rPr>
        <w:t>públicamente</w:t>
      </w:r>
      <w:r>
        <w:rPr>
          <w:lang w:val="es_ES" w:bidi="es_ES"/>
        </w:rPr>
        <w:t>, es decir, frente a todos, para que pudieran tener testigos de sus confesiones.</w:t>
      </w:r>
    </w:p>
    <w:p>
      <w:pPr/>
      <w:r>
        <w:rPr>
          <w:lang w:val="es_ES" w:bidi="es_ES"/>
        </w:rPr>
      </w:r>
      <w:r>
        <w:rPr>
          <w:lang w:val="es_ES" w:bidi="es_ES"/>
        </w:rPr>
        <w:t xml:space="preserve">"Muchos de los que habían practicado la hechicería, reunieron sus rollos y los quemaron públicamente". Estos libros y rollos, que contenían una colección de hechizos o encantamientos y cómo realizarlos, estaban todos reunidos en una pila para ser quemados frente a todos. </w:t>
      </w:r>
      <w:r>
        <w:rPr>
          <w:b/>
          <w:lang w:val="es_ES" w:bidi="es_ES"/>
        </w:rPr>
        <w:t>Hechicería</w:t>
      </w:r>
      <w:r>
        <w:rPr>
          <w:lang w:val="es_ES" w:bidi="es_ES"/>
        </w:rPr>
        <w:t xml:space="preserve">, que significa el uso de la magia, en particular magia que se usa para propósitos malignos. Los </w:t>
      </w:r>
      <w:r>
        <w:rPr>
          <w:b/>
          <w:lang w:val="es_ES" w:bidi="es_ES"/>
        </w:rPr>
        <w:t>rollos</w:t>
      </w:r>
      <w:r>
        <w:rPr>
          <w:lang w:val="es_ES" w:bidi="es_ES"/>
        </w:rPr>
        <w:t xml:space="preserve"> eran hojas de pergamino enrolladas y los </w:t>
      </w:r>
      <w:r>
        <w:rPr>
          <w:b/>
          <w:lang w:val="es_ES" w:bidi="es_ES"/>
        </w:rPr>
        <w:t>libros</w:t>
      </w:r>
      <w:r>
        <w:rPr>
          <w:lang w:val="es_ES" w:bidi="es_ES"/>
        </w:rPr>
        <w:t xml:space="preserve"> eran hojas de papel pergamino encuadernadas. Los </w:t>
      </w:r>
      <w:r>
        <w:rPr>
          <w:b/>
          <w:lang w:val="es_ES" w:bidi="es_ES"/>
        </w:rPr>
        <w:t>encantamientos</w:t>
      </w:r>
      <w:r>
        <w:rPr>
          <w:lang w:val="es_ES" w:bidi="es_ES"/>
        </w:rPr>
        <w:t xml:space="preserve"> se usaban como fórmulas mágicas, como lanzar un </w:t>
      </w:r>
      <w:r>
        <w:rPr>
          <w:b/>
          <w:lang w:val="es_ES" w:bidi="es_ES"/>
        </w:rPr>
        <w:t>hechizo</w:t>
      </w:r>
      <w:r>
        <w:rPr>
          <w:lang w:val="es_ES" w:bidi="es_ES"/>
        </w:rPr>
        <w:t xml:space="preserve">, para tener un efecto </w:t>
      </w:r>
      <w:r>
        <w:rPr>
          <w:b/>
          <w:lang w:val="es_ES" w:bidi="es_ES"/>
        </w:rPr>
        <w:t>mágico</w:t>
      </w:r>
      <w:r>
        <w:rPr>
          <w:lang w:val="es_ES" w:bidi="es_ES"/>
        </w:rPr>
        <w:t xml:space="preserve"> o de otro mundo en una persona u objeto.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19:21–41</w:t>
      </w:r>
      <w:r>
        <w:rPr>
          <w:lang w:val="es_ES" w:bidi="es_ES"/>
        </w:rPr>
      </w:r>
    </w:p>
    <w:p>
      <w:pPr>
        <w:pStyle w:val="Heading3"/>
      </w:pPr>
      <w:r>
        <w:rPr>
          <w:lang w:val="es_ES" w:bidi="es_ES"/>
        </w:rPr>
        <w:t>Escuchar con el corazón</w:t>
      </w:r>
    </w:p>
    <w:p>
      <w:pPr/>
      <w:r>
        <w:rPr>
          <w:lang w:val="es_ES" w:bidi="es_ES"/>
        </w:rPr>
      </w:r>
      <w:r>
        <w:rPr>
          <w:lang w:val="es_ES" w:bidi="es_ES"/>
        </w:rPr>
        <w:t>Escuchen Hechos 19:21–41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este pasaje comenzamos con Pablo haciendo planes para visitar otros lugares. El pasaje comienza con "pasadas estas cosas". ¿Recuerdan los eventos que aprendimos anteriormente en Hechos sobre el hombre poseído por demonios y aquellos que practicaban la hechicería quemando todos sus rollos y libros? Estos eventos que acaban de suceder. Pablo se siente impulsado por el Espíritu de Dios a ir a Jerusalén, pasando por Macedonia y Acaya y luego a Roma para continuar difundiendo el mensaje sobre el Señor Jesús, o maestro. Pablo envía a dos de sus ayudantes, o asistentes para ir a Macedonia. Sus nombres eran Timoteo y Erasto. En este momento, Pablo permaneció en Éfeso un poco más de tiempo.</w:t>
      </w:r>
    </w:p>
    <w:p>
      <w:pPr/>
      <w:r>
        <w:rPr>
          <w:lang w:val="es_ES" w:bidi="es_ES"/>
        </w:rPr>
      </w:r>
      <w:r>
        <w:rPr>
          <w:lang w:val="es_ES" w:bidi="es_ES"/>
        </w:rPr>
        <w:t xml:space="preserve">Deténganse aquí y muestren una imagen de un mapa que indique la </w:t>
      </w:r>
      <w:r>
        <w:rPr>
          <w:lang w:val="es_ES" w:bidi="es_ES"/>
        </w:rPr>
        <w:t>ruta que Pablo tenía la intención de hacer a Jerusalén, pasando por Macedonia y Acaya y luego a Roma, y otra imagen que indique la ruta que Timoteo y Erasto van a tomar de Éfeso a Macedonia</w:t>
      </w:r>
      <w:r>
        <w:rPr>
          <w:lang w:val="es_ES" w:bidi="es_ES"/>
        </w:rPr>
        <w:t>.</w:t>
      </w:r>
    </w:p>
    <w:p>
      <w:pPr/>
      <w:r>
        <w:rPr>
          <w:lang w:val="es_ES" w:bidi="es_ES"/>
        </w:rPr>
      </w:r>
      <w:r>
        <w:rPr>
          <w:lang w:val="es_ES" w:bidi="es_ES"/>
        </w:rPr>
        <w:t>"En aquel momento se produjo un gran alboroto por motivo del Camino". ¿Recuerdan anteriormente en Hechos cuando los no creyentes comenzaron a "hablar públicamente en contra del Camino"? El Señor Jesús nos muestra que el Camino es vivir nuestras vidas de acuerdo con su propósito para nosotros. Hay no creyentes que están descontentos de que el mensaje de Pablo sobre el Señor Jesús, o maestro, se esté difundiendo. Un hombre llamado Demetrio está particularmente enojado ya que su medio de vida, o riqueza, está en riesgo. Demetrio es un platero, lo que significa que hace cosas de plata. Se requiere de mucha habilidad y de plata que es costosa, por lo que fabricar cosas y venderlas le habrían dado a él y a sus funcionarios mucho dinero. Una de sus especialidades era hacer santuarios de plata del templo de Artemisa. Artemisa era una diosa de la fertilidad. El gran templo que se construyó para honrarla era una hermosa estructura y era conocida por muchas personas. Demetrio tallaba pequeños templos de plata, que se parecían al templo real de Artemisa, y luego los vendía.</w:t>
      </w:r>
    </w:p>
    <w:p>
      <w:pPr/>
      <w:r>
        <w:rPr>
          <w:lang w:val="es_ES" w:bidi="es_ES"/>
        </w:rPr>
      </w:r>
      <w:r>
        <w:rPr>
          <w:lang w:val="es_ES" w:bidi="es_ES"/>
        </w:rPr>
        <w:t xml:space="preserve">Deténganse aquí y muestren una imagen de la </w:t>
      </w:r>
      <w:r>
        <w:rPr>
          <w:lang w:val="es_ES" w:bidi="es_ES"/>
        </w:rPr>
        <w:t>escala completa del templo de Artemisa</w:t>
      </w:r>
      <w:r>
        <w:rPr>
          <w:lang w:val="es_ES" w:bidi="es_ES"/>
        </w:rPr>
        <w:t>.</w:t>
      </w:r>
    </w:p>
    <w:p>
      <w:pPr/>
      <w:r>
        <w:rPr>
          <w:lang w:val="es_ES" w:bidi="es_ES"/>
        </w:rPr>
      </w:r>
      <w:r>
        <w:rPr>
          <w:lang w:val="es_ES" w:bidi="es_ES"/>
        </w:rPr>
        <w:t xml:space="preserve">Deténganse aquí y muestren una imagen de la </w:t>
      </w:r>
      <w:r>
        <w:rPr>
          <w:lang w:val="es_ES" w:bidi="es_ES"/>
        </w:rPr>
        <w:t>versión del modelo a escala reducida del templo de Artemisa</w:t>
      </w:r>
      <w:r>
        <w:rPr>
          <w:lang w:val="es_ES" w:bidi="es_ES"/>
        </w:rPr>
        <w:t>, probablemente hecha en plata.</w:t>
      </w:r>
    </w:p>
    <w:p>
      <w:pPr/>
      <w:r>
        <w:rPr>
          <w:lang w:val="es_ES" w:bidi="es_ES"/>
        </w:rPr>
      </w:r>
      <w:r>
        <w:rPr>
          <w:lang w:val="es_ES" w:bidi="es_ES"/>
        </w:rPr>
        <w:t>Demetrio llamó a las personas que empleaba y también a otros artesanos, que también fabricaban pequeños templos de plata de Artemisa. Demetrio les dice: "Saben, amigos míos, que recibimos un buen ingreso de este negocio", es decir, por la fabricación de pequeños templos de plata. Entonces continúa diciendo "ven y oyen" porque estos hombres habían visto y escuchado por sí mismos lo que Pablo había estado diciendo durante los 2 años que estuvo allí. Demetrio se refiere a Pablo como "este tipo", que es una manera maleducada de referirse a un hombre. Continúa diciendo que Pablo ha tenido éxito en extraviar a las personas, es decir, llevar a las personas en la dirección incorrecta. Demetrio dice que ha afectado a un gran número de personas, no solo en Éfeso, sino en toda la provincia de Asia. Continúa recordándoles lo que Pablo ha estado diciendo, que las estatuas de dioses que los hombres hacen no tienen poder como los dioses.</w:t>
      </w:r>
    </w:p>
    <w:p>
      <w:pPr/>
      <w:r>
        <w:rPr>
          <w:lang w:val="es_ES" w:bidi="es_ES"/>
        </w:rPr>
      </w:r>
      <w:r>
        <w:rPr>
          <w:lang w:val="es_ES" w:bidi="es_ES"/>
        </w:rPr>
        <w:t>Debido a lo que Pablo dice, Demetrio teme que su comercio como plateros esté en riesgo y que las personas hablen en contra de su negocio de fabricar pequeños templos de plata. Entonces continúa diciendo que no solo su sustento está en riesgo "sino que el templo de la gran diosa Artemisa también será desacreditado". A Demetrio le preocupa que las personas que adoran a Artemisa pierdan el respeto por ella y que ya no piensen que ella es una diosa verdadera y majestuosa. Demetrio parece estar tan preocupado por cómo la predicación de Pablo afectará a la adoración de Artemisa al igual que por cómo afectará a su propia riqueza.</w:t>
      </w:r>
    </w:p>
    <w:p>
      <w:pPr/>
      <w:r>
        <w:rPr>
          <w:lang w:val="es_ES" w:bidi="es_ES"/>
        </w:rPr>
      </w:r>
      <w:r>
        <w:rPr>
          <w:lang w:val="es_ES" w:bidi="es_ES"/>
        </w:rPr>
        <w:t>Cuando estos hombres escucharon lo que Demetrio dijo, comenzaron a gritar: "¡Grande es Artemisa de los efesios!" Se llenaron de ira y rápidamente salieron a difundir lo que Demetrio había dicho, reuniendo a otros para que se les unieran en la causa. Pronto, toda la ciudad estaba en alboroto, o caos. En seguida comenzó un disturbio; probablemente se reunieron miles de personas. Dos hombres macedonios que eran conocidos compañeros de viaje de Pablo estaban pasando. Esta muchedumbre de hombres enojados tomaron a Gayo y Aristarco, y contra su voluntad los arrastraron al teatro.</w:t>
      </w:r>
    </w:p>
    <w:p>
      <w:pPr/>
      <w:r>
        <w:rPr>
          <w:lang w:val="es_ES" w:bidi="es_ES"/>
        </w:rPr>
      </w:r>
      <w:r>
        <w:rPr>
          <w:lang w:val="es_ES" w:bidi="es_ES"/>
        </w:rPr>
        <w:t xml:space="preserve">Deténganse aquí y muestren una imagen de un </w:t>
      </w:r>
      <w:r>
        <w:rPr>
          <w:lang w:val="es_ES" w:bidi="es_ES"/>
        </w:rPr>
        <w:t>anfiteatro griego</w:t>
      </w:r>
      <w:r>
        <w:rPr>
          <w:lang w:val="es_ES" w:bidi="es_ES"/>
        </w:rPr>
        <w:t>.</w:t>
      </w:r>
    </w:p>
    <w:p>
      <w:pPr/>
      <w:r>
        <w:rPr>
          <w:lang w:val="es_ES" w:bidi="es_ES"/>
        </w:rPr>
      </w:r>
      <w:r>
        <w:rPr>
          <w:lang w:val="es_ES" w:bidi="es_ES"/>
        </w:rPr>
        <w:t>El teatro en Éfeso era grande; tenía capacidad para unas 26.000 personas. En la antigüedad, los teatros se construyeron principalmente para la presentación de eventos públicos, incluida la actuación, pero también se usaban para reuniones de la ciudad. Habría sido el lugar principal al que las personas se dirigían para una reunión.</w:t>
      </w:r>
    </w:p>
    <w:p>
      <w:pPr/>
      <w:r>
        <w:rPr>
          <w:lang w:val="es_ES" w:bidi="es_ES"/>
        </w:rPr>
      </w:r>
      <w:r>
        <w:rPr>
          <w:lang w:val="es_ES" w:bidi="es_ES"/>
        </w:rPr>
        <w:t>Deténganse aquí y conversen como equipo de traducción: Si su ciudad o pueblo necesitara comunicar un mensaje a muchas personas, ¿dónde se reunirían?</w:t>
      </w:r>
    </w:p>
    <w:p>
      <w:pPr/>
      <w:r>
        <w:rPr>
          <w:lang w:val="es_ES" w:bidi="es_ES"/>
        </w:rPr>
      </w:r>
      <w:r>
        <w:rPr>
          <w:lang w:val="es_ES" w:bidi="es_ES"/>
        </w:rPr>
        <w:t>Las noticias de la revuelta habían llegado a Pablo, que en ese momento todavía estaba en Éfeso. Él quiere desesperadamente ir al teatro, presentarse ante la multitud y hablar con ellos. Los discípulos, o seguidores de Jesús que estaban con Pablo, no lo dejan. Estaban preocupados por la seguridad de Pablo si el fuera. Incluso algunos de los funcionarios de la provincia, que eran amigos de Pablo, le enviaron un mensaje rogándole que no fuera al teatro, ya que temían por su seguridad. Estos funcionarios tenían una alta posición en la comunidad y sabían el riesgo al que estaba expuesto Pablo y que no podrían protegerlo.</w:t>
      </w:r>
    </w:p>
    <w:p>
      <w:pPr/>
      <w:r>
        <w:rPr>
          <w:lang w:val="es_ES" w:bidi="es_ES"/>
        </w:rPr>
      </w:r>
      <w:r>
        <w:rPr>
          <w:lang w:val="es_ES" w:bidi="es_ES"/>
        </w:rPr>
        <w:t>La multitud que se había reunido estaba confundida: "Algunos gritaban una cosa, otros otra. La mayoría de las personas ni siquiera sabían por qué estaban allí". A veces, las personas pueden ser llevadas por la emoción de un disturbio y terminar uniéndose, incluso si no saben cuál es el motivo.</w:t>
      </w:r>
    </w:p>
    <w:p>
      <w:pPr/>
      <w:r>
        <w:rPr>
          <w:lang w:val="es_ES" w:bidi="es_ES"/>
        </w:rPr>
      </w:r>
      <w:r>
        <w:rPr>
          <w:lang w:val="es_ES" w:bidi="es_ES"/>
        </w:rPr>
        <w:t>Deténganse aquí y conversen como equipo de traducción: Cuenten una historia sobre alguna ocasión en su ciudad o pueblo en la que hayan participado en una reunión o una protesta. ¿Por qué ustedes u otros se unieron a la protesta? ¿Fue porque creían en la causa o porque se sentía bien ser parte de algo y querían saber más?</w:t>
      </w:r>
    </w:p>
    <w:p>
      <w:pPr/>
      <w:r>
        <w:rPr>
          <w:lang w:val="es_ES" w:bidi="es_ES"/>
        </w:rPr>
      </w:r>
      <w:r>
        <w:rPr>
          <w:lang w:val="es_ES" w:bidi="es_ES"/>
        </w:rPr>
        <w:t>Los judíos en la multitud empujaron a Alejandro al frente, y le gritaron instrucciones. No está claro aquí quién es Alejandro, y sabemos muy poco sobre él. Puede ser que pareciera como si tuviera algo que decir, por lo que los judíos lo habían presentado para hablar en su nombre. "Hizo una señal de silencio", lo que significa que habría hecho un gesto con la mano para que la multitud callara y así pudieran escucharlo hablar. Los judíos están en contra de la idolatría, por lo que puede ser que un disturbio que apoya a Artemisa parezca ser un ataque indirecto contra los judíos. Alejandro quería "hacer una defensa para las personas", lo que decir que no son culpables de por qué el disturbio está sucediendo.</w:t>
      </w:r>
    </w:p>
    <w:p>
      <w:pPr/>
      <w:r>
        <w:rPr>
          <w:lang w:val="es_ES" w:bidi="es_ES"/>
        </w:rPr>
      </w:r>
      <w:r>
        <w:rPr>
          <w:lang w:val="es_ES" w:bidi="es_ES"/>
        </w:rPr>
        <w:t>Tampoco está claro cómo la multitud no judía reconoce que Alejandro es judío, podría ser por su apariencia o puede ser que cuando comenzó a hablar a la multitud, reconocieron su acento. Parecería que a los ciudadanos de Éfeso no les gustaban los judíos. "Todos gritaron al mismo tiempo", lo que significa que todos gritaron lo mismo: "Grande es Artemisa de los efesios" al mismo tiempo, una y otra vez durante unas dos horas.</w:t>
      </w:r>
    </w:p>
    <w:p>
      <w:pPr/>
      <w:r>
        <w:rPr>
          <w:lang w:val="es_ES" w:bidi="es_ES"/>
        </w:rPr>
      </w:r>
      <w:r>
        <w:rPr>
          <w:lang w:val="es_ES" w:bidi="es_ES"/>
        </w:rPr>
        <w:t>El secretario de la ciudad es como un gobernante de la ciudad o alguien responsable de emitir los acuerdos realizados por todas las personas de la ciudad. Logró callar a la multitud y les habló. Les recuerda a las personas que la ciudad de Éfeso "es la guardiana del templo de la gran Artemisa", lo que significa vigilar y cuidar el templo. "Y su imagen que cayó del cielo", esto puede referirse a una piedra o roca, tal vez un fragmento de un meteorito, o roca espacial, que cayó al suelo. Habrían creído que había caído del cielo y lo considerarían sagrado y, por lo tanto, algo para adorar. El secretario de la ciudad está recordando a las personas que Artemisa es una diosa importante y nada impediría que las personas la respetaran.</w:t>
      </w:r>
    </w:p>
    <w:p>
      <w:pPr/>
      <w:r>
        <w:rPr>
          <w:lang w:val="es_ES" w:bidi="es_ES"/>
        </w:rPr>
      </w:r>
      <w:r>
        <w:rPr>
          <w:lang w:val="es_ES" w:bidi="es_ES"/>
        </w:rPr>
        <w:t>Deténganse aquí y conversen como equipo de traducción: En su cultura, ¿qué objetos se consideran sagrados o especiales? ¿Cuál es su significado?</w:t>
      </w:r>
    </w:p>
    <w:p>
      <w:pPr/>
      <w:r>
        <w:rPr>
          <w:lang w:val="es_ES" w:bidi="es_ES"/>
        </w:rPr>
      </w:r>
      <w:r>
        <w:rPr>
          <w:lang w:val="es_ES" w:bidi="es_ES"/>
        </w:rPr>
        <w:t>El secretario de la ciudad entonces le pide a la multitud que se calme y no actúe imprudentemente, que quire decir que no hagan algo sin pensarlo. El secretario de la ciudad dice que los hombres que las personas han traído, Gayo y Aristarco, no han robado objetos del templo ni han dicho cosas malas contra la diosa Artemisa. Continúa diciendo que si Demetrio y sus hombres tienen un problema en contra de alguien, hay días especiales en que los tribunales están abiertos y los procónsules, o autoridades legales, pueden juzgar las disputas. El secretario de la ciudad entonces deja claro que si alguien tiene algo que añadir al tema, debe haber la reunión legal adecuada. Como esta no es una reunión legal adecuada, los romanos podrían acusar a las personas de Éfeso de hacer una revuelta por lo que ha sucedido. Nadie entonces podría afirmar la razón del disturbio, ya que legalmente no hay razón para el mismo. Después de esto, el secretario municipal disuelve el grupo de presonas o despide a las personas.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Pablo hace planes de viajar a Jerusalén y pasar por Macedonia y Acaya. Después irá a Roma. Entonces envía a dos de sus asistentes, Timoteo y Erasto, a Macedonia.</w:t>
      </w:r>
    </w:p>
    <w:p>
      <w:pPr/>
      <w:r>
        <w:rPr>
          <w:lang w:val="es_ES" w:bidi="es_ES"/>
        </w:rPr>
      </w:r>
      <w:r>
        <w:rPr>
          <w:b/>
          <w:lang w:val="es_ES" w:bidi="es_ES"/>
        </w:rPr>
        <w:t>Segunda escena:</w:t>
      </w:r>
      <w:r>
        <w:rPr>
          <w:lang w:val="es_ES" w:bidi="es_ES"/>
        </w:rPr>
        <w:t xml:space="preserve"> Demetrio, preocupado por perder su riqueza debido a que menos personas adoran a Artemisa y a que ella ya no es honrada, reúne a un grupo de trabajadores para elaborar un plan.</w:t>
      </w:r>
    </w:p>
    <w:p>
      <w:pPr/>
      <w:r>
        <w:rPr>
          <w:lang w:val="es_ES" w:bidi="es_ES"/>
        </w:rPr>
      </w:r>
      <w:r>
        <w:rPr>
          <w:b/>
          <w:lang w:val="es_ES" w:bidi="es_ES"/>
        </w:rPr>
        <w:t>Tercera escena:</w:t>
      </w:r>
      <w:r>
        <w:rPr>
          <w:lang w:val="es_ES" w:bidi="es_ES"/>
        </w:rPr>
        <w:t xml:space="preserve"> La ciudad está alborotada a medida que se propagan las noticias de la amenaza a Artemisa. Pablo quiere ir, pero los discípulos, o seguidores de Jesús, lo detienen para protegerlo. Incluso los funcionarios locales le envían un mensaje aconsejándole que se mantenga alejado por su propia seguridad.</w:t>
      </w:r>
    </w:p>
    <w:p>
      <w:pPr/>
      <w:r>
        <w:rPr>
          <w:lang w:val="es_ES" w:bidi="es_ES"/>
        </w:rPr>
      </w:r>
      <w:r>
        <w:rPr>
          <w:b/>
          <w:lang w:val="es_ES" w:bidi="es_ES"/>
        </w:rPr>
        <w:t>Cuarta escena:</w:t>
      </w:r>
      <w:r>
        <w:rPr>
          <w:lang w:val="es_ES" w:bidi="es_ES"/>
        </w:rPr>
        <w:t xml:space="preserve"> Un grupo de personas confundidas comienza a gritar, una mentalidad de turba, sin saber ni siquiera por qué están allí. Los judíos obligan a Alejandro, que también es judío, a hablar, pero esto solo hace que la multitud no judía se enoje y grite más cuando se dan cuenta de que él es judío. El secretario finalmente consigue tranquilizar a la multitud y luego les habla.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Timoteo, ayudante de Pablo</w:t>
      </w:r>
    </w:p>
    <w:p>
      <w:pPr>
        <w:pStyle w:val="ListBullet"/>
        <w:spacing w:line="240" w:lineRule="auto"/>
        <w:ind w:left="720"/>
      </w:pPr>
      <w:r>
        <w:rPr>
          <w:lang w:val="es_ES" w:bidi="es_ES"/>
        </w:rPr>
      </w:r>
      <w:r>
        <w:rPr>
          <w:lang w:val="es_ES" w:bidi="es_ES"/>
        </w:rPr>
        <w:t>Erasto, otro ayudante de Pablo</w:t>
      </w:r>
    </w:p>
    <w:p>
      <w:pPr>
        <w:pStyle w:val="ListBullet"/>
        <w:spacing w:line="240" w:lineRule="auto"/>
        <w:ind w:left="720"/>
      </w:pPr>
      <w:r>
        <w:rPr>
          <w:lang w:val="es_ES" w:bidi="es_ES"/>
        </w:rPr>
      </w:r>
      <w:r>
        <w:rPr>
          <w:lang w:val="es_ES" w:bidi="es_ES"/>
        </w:rPr>
        <w:t>Demetrio el platero</w:t>
      </w:r>
    </w:p>
    <w:p>
      <w:pPr>
        <w:pStyle w:val="ListBullet"/>
        <w:spacing w:line="240" w:lineRule="auto"/>
        <w:ind w:left="720"/>
      </w:pPr>
      <w:r>
        <w:rPr>
          <w:lang w:val="es_ES" w:bidi="es_ES"/>
        </w:rPr>
      </w:r>
      <w:r>
        <w:rPr>
          <w:lang w:val="es_ES" w:bidi="es_ES"/>
        </w:rPr>
        <w:t>Un grupo de artesanos empleados por Demetrio</w:t>
      </w:r>
    </w:p>
    <w:p>
      <w:pPr>
        <w:pStyle w:val="ListBullet"/>
        <w:spacing w:line="240" w:lineRule="auto"/>
        <w:ind w:left="720"/>
      </w:pPr>
      <w:r>
        <w:rPr>
          <w:lang w:val="es_ES" w:bidi="es_ES"/>
        </w:rPr>
      </w:r>
      <w:r>
        <w:rPr>
          <w:lang w:val="es_ES" w:bidi="es_ES"/>
        </w:rPr>
        <w:t>Un grupo de trabajadores</w:t>
      </w:r>
    </w:p>
    <w:p>
      <w:pPr>
        <w:pStyle w:val="ListBullet"/>
        <w:spacing w:line="240" w:lineRule="auto"/>
        <w:ind w:left="720"/>
      </w:pPr>
      <w:r>
        <w:rPr>
          <w:lang w:val="es_ES" w:bidi="es_ES"/>
        </w:rPr>
      </w:r>
      <w:r>
        <w:rPr>
          <w:lang w:val="es_ES" w:bidi="es_ES"/>
        </w:rPr>
        <w:t>Gayo, el compañero de viaje de Pablo</w:t>
      </w:r>
    </w:p>
    <w:p>
      <w:pPr>
        <w:pStyle w:val="ListBullet"/>
        <w:spacing w:line="240" w:lineRule="auto"/>
        <w:ind w:left="720"/>
      </w:pPr>
      <w:r>
        <w:rPr>
          <w:lang w:val="es_ES" w:bidi="es_ES"/>
        </w:rPr>
      </w:r>
      <w:r>
        <w:rPr>
          <w:lang w:val="es_ES" w:bidi="es_ES"/>
        </w:rPr>
        <w:t>Aristarco, otro de los compañeros de viaje de Pablo</w:t>
      </w:r>
    </w:p>
    <w:p>
      <w:pPr>
        <w:pStyle w:val="ListBullet"/>
        <w:spacing w:line="240" w:lineRule="auto"/>
        <w:ind w:left="720"/>
      </w:pPr>
      <w:r>
        <w:rPr>
          <w:lang w:val="es_ES" w:bidi="es_ES"/>
        </w:rPr>
      </w:r>
      <w:r>
        <w:rPr>
          <w:lang w:val="es_ES" w:bidi="es_ES"/>
        </w:rPr>
        <w:t>Algunas personas enojadas que capturan a Gayo y Aristarco</w:t>
      </w:r>
    </w:p>
    <w:p>
      <w:pPr>
        <w:pStyle w:val="ListBullet"/>
        <w:spacing w:line="240" w:lineRule="auto"/>
        <w:ind w:left="720"/>
      </w:pPr>
      <w:r>
        <w:rPr>
          <w:lang w:val="es_ES" w:bidi="es_ES"/>
        </w:rPr>
      </w:r>
      <w:r>
        <w:rPr>
          <w:lang w:val="es_ES" w:bidi="es_ES"/>
        </w:rPr>
        <w:t>Un grupo de discípulos con Pablo</w:t>
      </w:r>
    </w:p>
    <w:p>
      <w:pPr>
        <w:pStyle w:val="ListBullet"/>
        <w:spacing w:line="240" w:lineRule="auto"/>
        <w:ind w:left="720"/>
      </w:pPr>
      <w:r>
        <w:rPr>
          <w:lang w:val="es_ES" w:bidi="es_ES"/>
        </w:rPr>
      </w:r>
      <w:r>
        <w:rPr>
          <w:lang w:val="es_ES" w:bidi="es_ES"/>
        </w:rPr>
        <w:t>Algunos funcionarios de la provincia</w:t>
      </w:r>
    </w:p>
    <w:p>
      <w:pPr>
        <w:pStyle w:val="ListBullet"/>
        <w:spacing w:line="240" w:lineRule="auto"/>
        <w:ind w:left="720"/>
      </w:pPr>
      <w:r>
        <w:rPr>
          <w:lang w:val="es_ES" w:bidi="es_ES"/>
        </w:rPr>
      </w:r>
      <w:r>
        <w:rPr>
          <w:lang w:val="es_ES" w:bidi="es_ES"/>
        </w:rPr>
        <w:t>Un grupo de judíos</w:t>
      </w:r>
    </w:p>
    <w:p>
      <w:pPr>
        <w:pStyle w:val="ListBullet"/>
        <w:spacing w:line="240" w:lineRule="auto"/>
        <w:ind w:left="720"/>
      </w:pPr>
      <w:r>
        <w:rPr>
          <w:lang w:val="es_ES" w:bidi="es_ES"/>
        </w:rPr>
      </w:r>
      <w:r>
        <w:rPr>
          <w:lang w:val="es_ES" w:bidi="es_ES"/>
        </w:rPr>
        <w:t>Alejandro el judío</w:t>
      </w:r>
    </w:p>
    <w:p>
      <w:pPr>
        <w:pStyle w:val="ListBullet"/>
        <w:spacing w:line="240" w:lineRule="auto"/>
        <w:ind w:left="720"/>
      </w:pPr>
      <w:r>
        <w:rPr>
          <w:lang w:val="es_ES" w:bidi="es_ES"/>
        </w:rPr>
      </w:r>
      <w:r>
        <w:rPr>
          <w:lang w:val="es_ES" w:bidi="es_ES"/>
        </w:rPr>
        <w:t>Un grupo de personas para ser la multitud, gritando, clamando y aparentemente enojados</w:t>
      </w:r>
    </w:p>
    <w:p>
      <w:pPr>
        <w:pStyle w:val="ListBullet"/>
        <w:spacing w:line="240" w:lineRule="auto"/>
        <w:ind w:left="720"/>
      </w:pPr>
      <w:r>
        <w:rPr>
          <w:lang w:val="es_ES" w:bidi="es_ES"/>
        </w:rPr>
      </w:r>
      <w:r>
        <w:rPr>
          <w:lang w:val="es_ES" w:bidi="es_ES"/>
        </w:rPr>
        <w:t>El secretario de la ciudad</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este pasaje no está clara la hora del día, pero lo más probable es que sea después de que los artesanos hubieran terminado su trabajo. Pablo todavía está en Éfeso cuando ocurre todo esto, pero no participa en la revuelta en absoluto. No está claro si el propio Demetrio es parte del disturbio, o si solo deja que sus hombres causen el disturbio y él se mantiene al margen. De cualquier manera, el secretario de la ciudad dice más tarde "Si, entonces, Demetrio y sus compañeros artesanos tienen alguna queja..." Podría ser que esté diciendo esto en general, aunque estén o no presentes. Si el teatro estuviera lleno, sería difícil que el secretario municipal pudiera ver los rostros claramente.</w:t>
      </w:r>
    </w:p>
    <w:p>
      <w:pPr/>
      <w:r>
        <w:rPr>
          <w:lang w:val="es_ES" w:bidi="es_ES"/>
        </w:rPr>
      </w:r>
      <w:r>
        <w:rPr>
          <w:lang w:val="es_ES" w:bidi="es_ES"/>
        </w:rPr>
        <w:t>No sabemos mucho sobre Gayo y Aristarco, aparte de que viajaron con Pablo. Tampoco sabemos nada sobre Alejandro o por qué fue obligado a ir al escenario para hablar.</w:t>
      </w:r>
    </w:p>
    <w:p>
      <w:pPr/>
      <w:r>
        <w:rPr>
          <w:lang w:val="es_ES" w:bidi="es_ES"/>
        </w:rPr>
      </w:r>
      <w:r>
        <w:rPr>
          <w:lang w:val="es_ES" w:bidi="es_ES"/>
        </w:rPr>
        <w:t>Comenzamos con Pablo haciendo planes para ir a Jerusalén, pasando por Macedonia y Acaya, y después de eso seguir hacia Roma. Pablo envía a Timoteo y a Erasto a Macedonia, pero permanece en Éfeso.</w:t>
      </w:r>
    </w:p>
    <w:p>
      <w:pPr/>
      <w:r>
        <w:rPr>
          <w:lang w:val="es_ES" w:bidi="es_ES"/>
        </w:rPr>
      </w:r>
      <w:r>
        <w:rPr>
          <w:lang w:val="es_ES" w:bidi="es_ES"/>
        </w:rPr>
        <w:t xml:space="preserve">Deténganse aquí y muestren nuevamente una imagen de un mapa que muestre la </w:t>
      </w:r>
      <w:r>
        <w:rPr>
          <w:lang w:val="es_ES" w:bidi="es_ES"/>
        </w:rPr>
        <w:t>ruta que Pablo pretende hacer a Jerusalén, pasando por Macedonia y Acaya y luego a Roma, y otra imagen que muestre la ruta que Timoteo y Erasto van a tomar de Éfeso a Macedonia</w:t>
      </w:r>
      <w:r>
        <w:rPr>
          <w:lang w:val="es_ES" w:bidi="es_ES"/>
        </w:rPr>
        <w:t>.</w:t>
      </w:r>
    </w:p>
    <w:p>
      <w:pPr/>
      <w:r>
        <w:rPr>
          <w:lang w:val="es_ES" w:bidi="es_ES"/>
        </w:rPr>
      </w:r>
      <w:r>
        <w:rPr>
          <w:lang w:val="es_ES" w:bidi="es_ES"/>
        </w:rPr>
        <w:t>Hay no creyentes que están descontentos de que el mensaje de Pablo sobre el Señor Jesús, o maestro, se esté extendiendo. Demetrio, el platero, está preocupado por su propia riqueza, por lo que toma el asunto en sus propias manos. Demetrio llama a las personas que sabe que van a escuchar lo que tiene que decir. Presenta un mensaje conmovedor y termina su discurso diciendo que el "templo de la gran diosa Artemisa será desacreditado".</w:t>
      </w:r>
    </w:p>
    <w:p>
      <w:pPr/>
      <w:r>
        <w:rPr>
          <w:lang w:val="es_ES" w:bidi="es_ES"/>
        </w:rPr>
      </w:r>
      <w:r>
        <w:rPr>
          <w:lang w:val="es_ES" w:bidi="es_ES"/>
        </w:rPr>
        <w:t>Esto realmente enoja a los hombres que lo escuchan y comienzan a gritar "¡Grande es Artemisa de los efesios!" Se llenan de ira y rápidamente corren para decirles a otros y pronto comienza un disturbio. Esta muchedumbre de hombres enojados tomó a Gayo y a Aristarco, y contra su voluntad los arrastraron al teatro.</w:t>
      </w:r>
    </w:p>
    <w:p>
      <w:pPr/>
      <w:r>
        <w:rPr>
          <w:lang w:val="es_ES" w:bidi="es_ES"/>
        </w:rPr>
      </w:r>
      <w:r>
        <w:rPr>
          <w:lang w:val="es_ES" w:bidi="es_ES"/>
        </w:rPr>
        <w:t xml:space="preserve">Deténganse aquí y muestren una imagen de un </w:t>
      </w:r>
      <w:r>
        <w:rPr>
          <w:lang w:val="es_ES" w:bidi="es_ES"/>
        </w:rPr>
        <w:t>anfiteatro griego</w:t>
      </w:r>
      <w:r>
        <w:rPr>
          <w:lang w:val="es_ES" w:bidi="es_ES"/>
        </w:rPr>
        <w:t xml:space="preserve"> nuevamente.</w:t>
      </w:r>
    </w:p>
    <w:p>
      <w:pPr/>
      <w:r>
        <w:rPr>
          <w:lang w:val="es_ES" w:bidi="es_ES"/>
        </w:rPr>
      </w:r>
      <w:r>
        <w:rPr>
          <w:lang w:val="es_ES" w:bidi="es_ES"/>
        </w:rPr>
        <w:t xml:space="preserve">Es importante tener en cuenta que, aunque era un teatro, esta reunión no era una actuación. Los hombres que habían capturado a Gayo y Aristarco estaban camino al teatro porque allí es donde tenían lugar las reuniones importantes. Querían que todos supieran lo descontentos que estaban. </w:t>
      </w:r>
      <w:r>
        <w:rPr>
          <w:b/>
          <w:lang w:val="es_ES" w:bidi="es_ES"/>
        </w:rPr>
        <w:t>Anfiteatro</w:t>
      </w:r>
      <w:r>
        <w:rPr>
          <w:lang w:val="es_ES" w:bidi="es_ES"/>
        </w:rPr>
        <w:t xml:space="preserve"> significa "en ambos lados", ya que la acción se puede ver desde ambos lados debido a la forma de arco de los asientos alrededor del escenario. Los asientos habrían sido escalonados, lo que significaba que la vista no estaba bloqueada por la persona sentada en frente, ya que estarían en un nivel más bajo. El Anfiteatro de Éfeso era grande; tenía capacidad para unas 26.000 personas sentadas y espacio de pie para otras 1.000 personas. El gran teatro de Éfeso todavía existe y es un edificio muy impresionante. Tiene un ancho de 145 metros, y los asientos alguna vez alcanzaron una altura de hasta 30 metros. El escenario en sí tiene 40 metros de ancho por 25 metros de profundidad. En la antigüedad, los teatros se construyeron principalmente para la presentación de eventos públicos, incluida la actuación, pero también se usaban para reuniones de la ciudad. Habría sido el lugar principal al que las personas se dirigirían para una reunión. El Anfiteatro tiene un escenario, y quien está hablando se pone de pie en el escenario para hablar a la multitud. La multitud generalmente se sentaba, pero como todos estaban tan enojados y emocionados, lo más probable es que habrían estado de pie.</w:t>
      </w:r>
    </w:p>
    <w:p>
      <w:pPr/>
      <w:r>
        <w:rPr>
          <w:lang w:val="es_ES" w:bidi="es_ES"/>
        </w:rPr>
      </w:r>
      <w:r>
        <w:rPr>
          <w:lang w:val="es_ES" w:bidi="es_ES"/>
        </w:rPr>
        <w:t>Las noticias de la revuelta habian llegado a Pablo, que en este momento todavía está en Éfeso. Quiere ir desesperadamente al teatro, pero los discípulos no lo dejan. Ellos están preocupados por su seguridad. Incluso algunos de los funcionarios de la provincia le envían un mensaje rogándole que no vaya al teatro, ya que temen por su seguridad.</w:t>
      </w:r>
    </w:p>
    <w:p>
      <w:pPr/>
      <w:r>
        <w:rPr>
          <w:lang w:val="es_ES" w:bidi="es_ES"/>
        </w:rPr>
      </w:r>
      <w:r>
        <w:rPr>
          <w:lang w:val="es_ES" w:bidi="es_ES"/>
        </w:rPr>
        <w:t>La multitud que se había reunido estaba confundida, gritando diferentes cosas y sin saber por qué estaban allí. Los judíos en la multitud empujaron a Alejandro al escenario, y le gritaron instrucciones. Él hace un movimiento para pedir silencio para poder hacer una defensa para decirles que nada de esto es culpa de los judíos.</w:t>
      </w:r>
    </w:p>
    <w:p>
      <w:pPr/>
      <w:r>
        <w:rPr>
          <w:lang w:val="es_ES" w:bidi="es_ES"/>
        </w:rPr>
      </w:r>
      <w:r>
        <w:rPr>
          <w:lang w:val="es_ES" w:bidi="es_ES"/>
        </w:rPr>
        <w:t>La multitud pronto se da cuenta de que Alejandro es un judío. Están enojados con esto y comienzan a cantar "Grande es Artemisa de los Éfesios" durante unas 2 horas.</w:t>
      </w:r>
    </w:p>
    <w:p>
      <w:pPr/>
      <w:r>
        <w:rPr>
          <w:lang w:val="es_ES" w:bidi="es_ES"/>
        </w:rPr>
      </w:r>
      <w:r>
        <w:rPr>
          <w:lang w:val="es_ES" w:bidi="es_ES"/>
        </w:rPr>
        <w:t>El secretario de la ciudad camina al escenario y logra calmar a la multitud y les habla. Él es un hombre muy respetado y la multitud que se reunió allí habría querido escuchar lo que tenía que decir. Les recuerda a las personas que la ciudad de Éfeso "es la guardiana del templo de la gran Artemisa" y le pide a la multitud que se calme y no actúe precipitadamente. Les recuerda que Gayo y Aristarco no han hecho nada malo. Dice que si Demetrio y sus hombres tienen alguna queja contra alguien, hay un procedimiento para esto y se debe organizar una asamblea legal. Como este disturbio no tiene razón de ser, corren el riesgo de ser acusados o denunciados por los romanos de participar en los disturbios. Después de esto, el secretario de la ciudad disuelve la asamblea.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Timoteo, ayudante de Pablo</w:t>
      </w:r>
    </w:p>
    <w:p>
      <w:pPr>
        <w:pStyle w:val="ListBullet"/>
        <w:spacing w:line="240" w:lineRule="auto"/>
        <w:ind w:left="720"/>
      </w:pPr>
      <w:r>
        <w:rPr>
          <w:lang w:val="es_ES" w:bidi="es_ES"/>
        </w:rPr>
      </w:r>
      <w:r>
        <w:rPr>
          <w:lang w:val="es_ES" w:bidi="es_ES"/>
        </w:rPr>
        <w:t>Erasto, otro ayudante de Pablo</w:t>
      </w:r>
    </w:p>
    <w:p>
      <w:pPr>
        <w:pStyle w:val="ListBullet"/>
        <w:spacing w:line="240" w:lineRule="auto"/>
        <w:ind w:left="720"/>
      </w:pPr>
      <w:r>
        <w:rPr>
          <w:lang w:val="es_ES" w:bidi="es_ES"/>
        </w:rPr>
      </w:r>
      <w:r>
        <w:rPr>
          <w:lang w:val="es_ES" w:bidi="es_ES"/>
        </w:rPr>
        <w:t>Demetrio el platero</w:t>
      </w:r>
    </w:p>
    <w:p>
      <w:pPr>
        <w:pStyle w:val="ListBullet"/>
        <w:spacing w:line="240" w:lineRule="auto"/>
        <w:ind w:left="720"/>
      </w:pPr>
      <w:r>
        <w:rPr>
          <w:lang w:val="es_ES" w:bidi="es_ES"/>
        </w:rPr>
      </w:r>
      <w:r>
        <w:rPr>
          <w:lang w:val="es_ES" w:bidi="es_ES"/>
        </w:rPr>
        <w:t>Un grupo de artesanos empleados por Demetrio</w:t>
      </w:r>
    </w:p>
    <w:p>
      <w:pPr>
        <w:pStyle w:val="ListBullet"/>
        <w:spacing w:line="240" w:lineRule="auto"/>
        <w:ind w:left="720"/>
      </w:pPr>
      <w:r>
        <w:rPr>
          <w:lang w:val="es_ES" w:bidi="es_ES"/>
        </w:rPr>
      </w:r>
      <w:r>
        <w:rPr>
          <w:lang w:val="es_ES" w:bidi="es_ES"/>
        </w:rPr>
        <w:t>Un grupo de trabajadores</w:t>
      </w:r>
    </w:p>
    <w:p>
      <w:pPr>
        <w:pStyle w:val="ListBullet"/>
        <w:spacing w:line="240" w:lineRule="auto"/>
        <w:ind w:left="720"/>
      </w:pPr>
      <w:r>
        <w:rPr>
          <w:lang w:val="es_ES" w:bidi="es_ES"/>
        </w:rPr>
      </w:r>
      <w:r>
        <w:rPr>
          <w:lang w:val="es_ES" w:bidi="es_ES"/>
        </w:rPr>
        <w:t>Gayo, el compañero de viaje de Pablo</w:t>
      </w:r>
    </w:p>
    <w:p>
      <w:pPr>
        <w:pStyle w:val="ListBullet"/>
        <w:spacing w:line="240" w:lineRule="auto"/>
        <w:ind w:left="720"/>
      </w:pPr>
      <w:r>
        <w:rPr>
          <w:lang w:val="es_ES" w:bidi="es_ES"/>
        </w:rPr>
      </w:r>
      <w:r>
        <w:rPr>
          <w:lang w:val="es_ES" w:bidi="es_ES"/>
        </w:rPr>
        <w:t>Aristarco, otro de los compañeros de viaje de Pablo</w:t>
      </w:r>
    </w:p>
    <w:p>
      <w:pPr>
        <w:pStyle w:val="ListBullet"/>
        <w:spacing w:line="240" w:lineRule="auto"/>
        <w:ind w:left="720"/>
      </w:pPr>
      <w:r>
        <w:rPr>
          <w:lang w:val="es_ES" w:bidi="es_ES"/>
        </w:rPr>
      </w:r>
      <w:r>
        <w:rPr>
          <w:lang w:val="es_ES" w:bidi="es_ES"/>
        </w:rPr>
        <w:t>Algunas personas enojadas que capturan a Gayo y Aristarco</w:t>
      </w:r>
    </w:p>
    <w:p>
      <w:pPr>
        <w:pStyle w:val="ListBullet"/>
        <w:spacing w:line="240" w:lineRule="auto"/>
        <w:ind w:left="720"/>
      </w:pPr>
      <w:r>
        <w:rPr>
          <w:lang w:val="es_ES" w:bidi="es_ES"/>
        </w:rPr>
      </w:r>
      <w:r>
        <w:rPr>
          <w:lang w:val="es_ES" w:bidi="es_ES"/>
        </w:rPr>
        <w:t>Un grupo de discípulos con Pablo</w:t>
      </w:r>
    </w:p>
    <w:p>
      <w:pPr>
        <w:pStyle w:val="ListBullet"/>
        <w:spacing w:line="240" w:lineRule="auto"/>
        <w:ind w:left="720"/>
      </w:pPr>
      <w:r>
        <w:rPr>
          <w:lang w:val="es_ES" w:bidi="es_ES"/>
        </w:rPr>
      </w:r>
      <w:r>
        <w:rPr>
          <w:lang w:val="es_ES" w:bidi="es_ES"/>
        </w:rPr>
        <w:t>Algunos funcionarios de la provincia</w:t>
      </w:r>
    </w:p>
    <w:p>
      <w:pPr>
        <w:pStyle w:val="ListBullet"/>
        <w:spacing w:line="240" w:lineRule="auto"/>
        <w:ind w:left="720"/>
      </w:pPr>
      <w:r>
        <w:rPr>
          <w:lang w:val="es_ES" w:bidi="es_ES"/>
        </w:rPr>
      </w:r>
      <w:r>
        <w:rPr>
          <w:lang w:val="es_ES" w:bidi="es_ES"/>
        </w:rPr>
        <w:t>Un grupo de judíos</w:t>
      </w:r>
    </w:p>
    <w:p>
      <w:pPr>
        <w:pStyle w:val="ListBullet"/>
        <w:spacing w:line="240" w:lineRule="auto"/>
        <w:ind w:left="720"/>
      </w:pPr>
      <w:r>
        <w:rPr>
          <w:lang w:val="es_ES" w:bidi="es_ES"/>
        </w:rPr>
      </w:r>
      <w:r>
        <w:rPr>
          <w:lang w:val="es_ES" w:bidi="es_ES"/>
        </w:rPr>
        <w:t>Alejandro el judío</w:t>
      </w:r>
    </w:p>
    <w:p>
      <w:pPr>
        <w:pStyle w:val="ListBullet"/>
        <w:spacing w:line="240" w:lineRule="auto"/>
        <w:ind w:left="720"/>
      </w:pPr>
      <w:r>
        <w:rPr>
          <w:lang w:val="es_ES" w:bidi="es_ES"/>
        </w:rPr>
      </w:r>
      <w:r>
        <w:rPr>
          <w:lang w:val="es_ES" w:bidi="es_ES"/>
        </w:rPr>
        <w:t>Un grupo de personas para ser la multitud, gritando, clamando y aparentemente enojados</w:t>
      </w:r>
    </w:p>
    <w:p>
      <w:pPr>
        <w:pStyle w:val="ListBullet"/>
        <w:spacing w:line="240" w:lineRule="auto"/>
        <w:ind w:left="720"/>
      </w:pPr>
      <w:r>
        <w:rPr>
          <w:lang w:val="es_ES" w:bidi="es_ES"/>
        </w:rPr>
      </w:r>
      <w:r>
        <w:rPr>
          <w:lang w:val="es_ES" w:bidi="es_ES"/>
        </w:rPr>
        <w:t>El secretario de la ciudad</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b/>
          <w:lang w:val="es_ES" w:bidi="es_ES"/>
        </w:rPr>
        <w:t>Primera escena:</w:t>
      </w:r>
      <w:r>
        <w:rPr>
          <w:lang w:val="es_ES" w:bidi="es_ES"/>
        </w:rPr>
        <w:t xml:space="preserve"> Pablo se siente impulsado por el Espíritu de Dios a ir a Jerusalén, pasando por Macedonia y Acaya. Después de eso, viajarán a Roma para continuar difundiendo el mensaje sobre el Señor Jesús, o maestro. Pablo envía a dos de sus ayudantes (o asistentes) para ir a Macedonia. Sus nombres eran Timoteo y Erasto. En este momento, Pablo permaneció en Éfeso un poco más de tiempo.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"Emocionado de estar haciendo planes para seguir viajando", o "Emocionado de enviar a Timoteo y a Erasto y escuchar sus actualizaciones", y "Animado por cómo Dios me está usando, y a Timoteo y a Erasto por difundir la Palabra de Dios", y "Me siento triste por dejarlos ya que Pablo había estado allí durante más de dos años".</w:t>
      </w:r>
    </w:p>
    <w:p>
      <w:pPr>
        <w:pStyle w:val="ListBullet"/>
        <w:spacing w:line="240" w:lineRule="auto"/>
        <w:ind w:left="720"/>
      </w:pPr>
      <w:r>
        <w:rPr>
          <w:lang w:val="es_ES" w:bidi="es_ES"/>
        </w:rPr>
      </w:r>
      <w:r>
        <w:rPr>
          <w:lang w:val="es_ES" w:bidi="es_ES"/>
        </w:rPr>
        <w:t>Pregúntenles a los actores que interpretan a Timoteo y a Erasto: "¿Cómo se sienten?" Es posible que escuchen cosas como: "Tristes por dejar a Pablo", o "Emocionados por dirigirnos a Macedonia", y "Esperando ver a Pablo nuevamente en algún momento".</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Segunda escena:</w:t>
      </w:r>
      <w:r>
        <w:rPr>
          <w:lang w:val="es_ES" w:bidi="es_ES"/>
        </w:rPr>
        <w:t xml:space="preserve"> "En aquel momento se produjo un gran alboroto por motivo del Camino". Un hombre llamado Demetrio está particularmente enojado ya que su sustento (o riqueza) está en riesgo. Demetrio, el platero, llama a las personas que emplea y también a otros artesanos. Demetrio les dice: "Saben, amigos míos, que recibimos un buen ingreso de este negocio". Dice que ellos ya han visto y escuchado por sí mismos lo que Pablo ha estado diciendo y ha logrado llevar a las personas en la dirección incorrecta. Ha afectado a un gran número de personas, no solo en Éfeso, sino en toda la provincia de Asia. Continúa recordándoles lo que Pablo ha estado diciendo, que las estatuas de dioses que los hombres hacen no tienen poder como los dioses.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Demetrio: "¿Cómo se siente?" Es posible que escuchen cosas como: "Con miedo de perder mi riqueza", o "Enojado con Pablo por alejar a las personas de la adoración a Artemisa", y "Me sorprende de que Pablo diga que las estatuas de dioses hechas por los hombres no tienen poder como dioses".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Entonces continúa diciendo que no solo su sustento está en riesgo "sino también que el templo de la gran diosa Artemisa será desacreditado", que las personas que actualmente la adoran ya no pensarán que es importante "y la propia diosa, que es adorada en toda la provincia de Asia y el mundo, será despojada de su divina majestad".</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artesanos: "¿Cómo se sienten?" Es posible que escuchen cosas como: "Tenemos miedo de que nuestro sustento esté en riesgo", o "Enojados por pensar que las personas no adoran a Artemisa", y "Sintiéndonos cada vez más enojados".</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Tercera escena:</w:t>
      </w:r>
      <w:r>
        <w:rPr>
          <w:lang w:val="es_ES" w:bidi="es_ES"/>
        </w:rPr>
        <w:t xml:space="preserve"> Cuando estos hombres escucharon esto, comenzaron a gritar "¡Grande es Artemisa de los efesios!" Se llenaron de ira, salieron corriendo rápidamente y difundieron lo que Demetrio había dicho, reuniendo a otros para que se unieran a sus gritos.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Demetrio: "¿Cómo te sientes?" Es posible que escuchen cosas como: "Satisfecho de haber conseguido la reacción que quería de los artesanos", o "Contento de que los artesanos difundan la noticia", y "Esperando ver lo que sucede".</w:t>
      </w:r>
    </w:p>
    <w:p>
      <w:pPr>
        <w:pStyle w:val="ListBullet"/>
        <w:spacing w:line="240" w:lineRule="auto"/>
        <w:ind w:left="720"/>
      </w:pPr>
      <w:r>
        <w:rPr>
          <w:lang w:val="es_ES" w:bidi="es_ES"/>
        </w:rPr>
      </w:r>
      <w:r>
        <w:rPr>
          <w:lang w:val="es_ES" w:bidi="es_ES"/>
        </w:rPr>
        <w:t>Pregúntenles a los actores que interpretan a los artesanos: "¿Cómo se sienten?" Es posible que escuchen cosas como: "Nos sentimos enojados y queremos que otras personas sepan lo que está sucediendo", o "No podemos creer que las personas dejarán de adorar a Artemisa", y "Queremos incitar la ira dentro de otras personas para que se unan a la acción".</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Pronto comienza un disturbio. Dos hombres macedonios que eran conocidos como compañeros de viaje de Pablo fueron vistos por esta multitud de hombres enojados que los capturaron (o agarraron). En contra de su voluntad, Gayo y Aristarco son llevados al teatro.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Gayo y Aristarco: "¿Cómo se sienten?" Es posible que escuchen cosas como: "Sorprendidos por ser capturados", o "No tenemos idea de lo que está sucediendo", y "No hemos hecho nada malo".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Las noticias de la revuelta habian llegado a Pablo, que en ese momento todavía está en Éfeso. Él quiere ir desesperadamente al teatro, pero los discípulos no lo dejan. Ellos están preocupados por su seguridad. Incluso algunos de los funcionarios de la provincia le envían un mensaje rogándole que no vaya al teatro, ya que temen por su seguridad.</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"Desesperado por ir y hablar en el Anfiteatro", o "Decepcionado de que no pueda ayudar", y "Respetando el consejo de sus discípulos y funcionarios que están tratando de protegerlo".</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 "Preocupado por el peligro en el que Pablo estaría si fuera al Anfiteatro", o "Viendo la decepción de Pablo, pero sabiendo que mantenerse alejado es lo correcto", y "Esperando que el asunto se resuelva rápidamente".</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Cuarta escena:</w:t>
      </w:r>
      <w:r>
        <w:rPr>
          <w:lang w:val="es_ES" w:bidi="es_ES"/>
        </w:rPr>
        <w:t xml:space="preserve"> La multitud que se había reunido estaba confundida: "Unos gritaban una cosa, otros otra. La mayoría de las personas ni siquiera sabían por qué estaban aquí".</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 los actores que interpretan a la multitud: "¿Cómo se sienten?" Es posible que escuchen cosas como: "No tenemos idea de lo que está sucediendo, pero fuimos arrastrados junto con la multitud", o "Queríamos ver lo que estaba sucediendo, por lo que todos seguíamos a los demás", y "Nadie parece realmente saber de qué se trata esto".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judíos en la multitud empujan a Alejandro al frente y le gritan instrucciones. Hace gestos con la mano para que guarden silencio y pueda hablar en su defensa, posiblemente para decir que ellos, los judíos, no tienen culpa del disturbio que está sucediendo.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la multitud de no judíos: "¿Cómo se sienten?" Es posible que escuchen cosas como: "No estamos realmente seguros de lo que está sucediendo", o "Queremos que alguien nos diga lo que está sucediendo".</w:t>
      </w:r>
    </w:p>
    <w:p>
      <w:pPr>
        <w:pStyle w:val="ListBullet"/>
        <w:spacing w:line="240" w:lineRule="auto"/>
        <w:ind w:left="720"/>
      </w:pPr>
      <w:r>
        <w:rPr>
          <w:lang w:val="es_ES" w:bidi="es_ES"/>
        </w:rPr>
      </w:r>
      <w:r>
        <w:rPr>
          <w:lang w:val="es_ES" w:bidi="es_ES"/>
        </w:rPr>
        <w:t>Pregúntenles a los actores que interpretan a la multitud de judíos "¿Cómo se sienten?" Es posible que escuchen cosas como: "No estamos realmente seguros de lo que está sucediendo", o "¿Qué tal si hacemos que este tipo Alejandro diga algo?" y "Podemos decirle que les diga a todos que los judíos no tienen nada que ver con esto".</w:t>
      </w:r>
    </w:p>
    <w:p>
      <w:pPr>
        <w:pStyle w:val="ListBullet"/>
        <w:spacing w:line="240" w:lineRule="auto"/>
        <w:ind w:left="720"/>
      </w:pPr>
      <w:r>
        <w:rPr>
          <w:lang w:val="es_ES" w:bidi="es_ES"/>
        </w:rPr>
      </w:r>
      <w:r>
        <w:rPr>
          <w:lang w:val="es_ES" w:bidi="es_ES"/>
        </w:rPr>
        <w:t>Pregúntenle al actor que interpreta a Alejandro: "¿Cómo te sientes?" Es posible que escuchen cosas como: "No estoy del todo seguro de por qué me están empujando al frente", o "Supongo que podría hacerles saber que este disturbio no tiene nada que ver con los judíos", y "Estoy un poco ansioso por esto".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Pero cuando se dieron cuenta de que era judío, todos gritaron al mismo tiempo: "¡Grande es Artemisa de los efesios!", una y otra vez por casi dos horas.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Alejandro: "¿Cómo te sientes?" Es posible que escuchen cosas como: "Triste de que los no judíos me gritan porque soy un judío", o "No entiendo por qué esto importa, ya que no está claro de qué se trata este disturbio".</w:t>
      </w:r>
    </w:p>
    <w:p>
      <w:pPr>
        <w:pStyle w:val="ListBullet"/>
        <w:spacing w:line="240" w:lineRule="auto"/>
        <w:ind w:left="720"/>
      </w:pPr>
      <w:r>
        <w:rPr>
          <w:lang w:val="es_ES" w:bidi="es_ES"/>
        </w:rPr>
      </w:r>
      <w:r>
        <w:rPr>
          <w:lang w:val="es_ES" w:bidi="es_ES"/>
        </w:rPr>
        <w:t>Pregúntenles a los actores que interpretan a la multitud de no judíos: "¿Cómo se sienten?" Es posible que escuchen cosas como: "Queremos saber lo que está sucediendo, pero que no sea contado por un judío", o "Comencemos a cantar y ahoguemos lo que está tratando de decir".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secretario de la ciudad camina al escenario y logra calmar a la multitud y les habla. Les recuerda a las personas que la ciudad de Éfeso "es la guardiana del templo de la gran Artemisa" y pide a la multitud que se calme y no actúe precipitadamente. Les recuerda que Gayo y Aristarco no han hecho nada malo. Dice que si Demetrio y sus hombres tienen alguna queja contra alguien, hay un procedimiento para esto y se debe organizar una asamblea legal. Como este disturbio no tiene razón de ser, corren el riesgo de ser acusados o denunciados por los romanos de participar en los disturbios. Después de esto, el secretario municipal disuelve el gurpo de presonas o despide a las personas.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Gayo y Aristarco: "¿Cómo se sienten?" Es posible que escuchen cosas como: "Aliviados de que seamos libres de irnos", o "Deberíamos ir y contárselo a Pablo".</w:t>
      </w:r>
    </w:p>
    <w:p>
      <w:pPr>
        <w:pStyle w:val="ListBullet"/>
        <w:spacing w:line="240" w:lineRule="auto"/>
        <w:ind w:left="720"/>
      </w:pPr>
      <w:r>
        <w:rPr>
          <w:lang w:val="es_ES" w:bidi="es_ES"/>
        </w:rPr>
      </w:r>
      <w:r>
        <w:rPr>
          <w:lang w:val="es_ES" w:bidi="es_ES"/>
        </w:rPr>
        <w:t>Pregúntenles a los actores que interpretan a la multitud de judíos: "¿Cómo se sienten?" Es posible que escuchen cosas como: "Aliviados de que no hayan sido culpados por esto", o "Preguntándonos por qué Demetrio y sus hombres comenzaron el disturbio", y "Dándonos cuenta del poder e influencia que Artemisa tenía sobre algunas personas".</w:t>
      </w:r>
    </w:p>
    <w:p>
      <w:pPr>
        <w:pStyle w:val="ListBullet"/>
        <w:spacing w:line="240" w:lineRule="auto"/>
        <w:ind w:left="720"/>
      </w:pPr>
      <w:r>
        <w:rPr>
          <w:lang w:val="es_ES" w:bidi="es_ES"/>
        </w:rPr>
      </w:r>
      <w:r>
        <w:rPr>
          <w:lang w:val="es_ES" w:bidi="es_ES"/>
        </w:rPr>
        <w:t>Pregúntenles a los actores que interpretan a la multitud de no judíos: "¿Cómo se sienten?" Es posible que escuchen cosas como: "Insatisfechos de que, en frente nuestro, no se haya hecho justicia", o "Con miedo de que los romanos puedan acusarnos", y "Abatidos de que nuestro sustento todavía esté comprometido".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Pablo se siente obligado por el Espíritu de Dios a viajar a varios lugares. Pablo envía a dos asistentes, Timoteo y Erasto, para ir a Macedonia. Pablo permanece en Éfeso un poco más de tiempo.</w:t>
      </w:r>
    </w:p>
    <w:p>
      <w:pPr/>
      <w:r>
        <w:rPr>
          <w:lang w:val="es_ES" w:bidi="es_ES"/>
        </w:rPr>
      </w:r>
      <w:r>
        <w:rPr>
          <w:lang w:val="es_ES" w:bidi="es_ES"/>
        </w:rPr>
        <w:t xml:space="preserve">"En aquel momento se produjo un gran alboroto por motivo del </w:t>
      </w:r>
      <w:r>
        <w:rPr>
          <w:b/>
          <w:lang w:val="es_ES" w:bidi="es_ES"/>
        </w:rPr>
        <w:t>Camino</w:t>
      </w:r>
      <w:r>
        <w:rPr>
          <w:lang w:val="es_ES" w:bidi="es_ES"/>
        </w:rPr>
        <w:t>". ¿Recuerdan anteriormente en Hechos cuando los no creyentes comenzaron a "hablar públicamente en contra del Camino"? El Señor Jesús, o el Maestro, nos muestra que el Camino es vivir nuestras vidas de acuerdo a sus propósitos para con nosotros. Si fueras un creyente o un discípulo de Jesús, vivirías tu vida siguiendo el Camino, y este era un nombre para el movimiento de los seguidores de Jesús en ese momento.</w:t>
      </w:r>
    </w:p>
    <w:p>
      <w:pPr/>
      <w:r>
        <w:rPr>
          <w:lang w:val="es_ES" w:bidi="es_ES"/>
        </w:rPr>
      </w:r>
      <w:r>
        <w:rPr>
          <w:lang w:val="es_ES" w:bidi="es_ES"/>
        </w:rPr>
        <w:t xml:space="preserve">Demetrio es un </w:t>
      </w:r>
      <w:r>
        <w:rPr>
          <w:b/>
          <w:lang w:val="es_ES" w:bidi="es_ES"/>
        </w:rPr>
        <w:t>platero</w:t>
      </w:r>
      <w:r>
        <w:rPr>
          <w:lang w:val="es_ES" w:bidi="es_ES"/>
        </w:rPr>
        <w:t>, significa que hace cosas de plata.</w:t>
      </w:r>
    </w:p>
    <w:p>
      <w:pPr/>
      <w:r>
        <w:rPr>
          <w:lang w:val="es_ES" w:bidi="es_ES"/>
        </w:rPr>
      </w:r>
      <w:r>
        <w:rPr>
          <w:lang w:val="es_ES" w:bidi="es_ES"/>
        </w:rPr>
        <w:t xml:space="preserve">Demetrio llamó a las personas que empleaba y también a otros </w:t>
      </w:r>
      <w:r>
        <w:rPr>
          <w:b/>
          <w:lang w:val="es_ES" w:bidi="es_ES"/>
        </w:rPr>
        <w:t>artesanos</w:t>
      </w:r>
      <w:r>
        <w:rPr>
          <w:lang w:val="es_ES" w:bidi="es_ES"/>
        </w:rPr>
        <w:t xml:space="preserve">, es decir, hombres que también trabajaban en el comercio y fabricaban artículos que eran para honrar a Artemisa. Demetrio les dice: "Saben, amigos míos, que recibimos un buen ingreso de este </w:t>
      </w:r>
      <w:r>
        <w:rPr>
          <w:b/>
          <w:lang w:val="es_ES" w:bidi="es_ES"/>
        </w:rPr>
        <w:t>negocio</w:t>
      </w:r>
      <w:r>
        <w:rPr>
          <w:lang w:val="es_ES" w:bidi="es_ES"/>
        </w:rPr>
        <w:t>", es decir, un lugar para la venta y compra de mercancías.</w:t>
      </w:r>
    </w:p>
    <w:p>
      <w:pPr/>
      <w:r>
        <w:rPr>
          <w:lang w:val="es_ES" w:bidi="es_ES"/>
        </w:rPr>
      </w:r>
      <w:r>
        <w:rPr>
          <w:lang w:val="es_ES" w:bidi="es_ES"/>
        </w:rPr>
        <w:t xml:space="preserve">Continúa diciendo que Pablo ha tenido éxito en </w:t>
      </w:r>
      <w:r>
        <w:rPr>
          <w:b/>
          <w:lang w:val="es_ES" w:bidi="es_ES"/>
        </w:rPr>
        <w:t>extraviar</w:t>
      </w:r>
      <w:r>
        <w:rPr>
          <w:lang w:val="es_ES" w:bidi="es_ES"/>
        </w:rPr>
        <w:t xml:space="preserve"> a las personas, es decir, llevar a las personas en la dirección incorrecta. Esto sugiere que Demetrio está diciendo que Pablo no solo está alejando a las personas </w:t>
      </w:r>
      <w:r>
        <w:rPr>
          <w:b/>
          <w:lang w:val="es_ES" w:bidi="es_ES"/>
        </w:rPr>
        <w:t>de</w:t>
      </w:r>
      <w:r>
        <w:rPr>
          <w:lang w:val="es_ES" w:bidi="es_ES"/>
        </w:rPr>
        <w:t xml:space="preserve"> la adoración a Artemisa, sino que </w:t>
      </w:r>
      <w:r>
        <w:rPr>
          <w:b/>
          <w:lang w:val="es_ES" w:bidi="es_ES"/>
        </w:rPr>
        <w:t>seguir</w:t>
      </w:r>
      <w:r>
        <w:rPr>
          <w:lang w:val="es_ES" w:bidi="es_ES"/>
        </w:rPr>
        <w:t xml:space="preserve"> a Jesús, el Señor, o el amo, es el camino incorrecto.</w:t>
      </w:r>
    </w:p>
    <w:p>
      <w:pPr/>
      <w:r>
        <w:rPr>
          <w:lang w:val="es_ES" w:bidi="es_ES"/>
        </w:rPr>
      </w:r>
      <w:r>
        <w:rPr>
          <w:lang w:val="es_ES" w:bidi="es_ES"/>
        </w:rPr>
        <w:t xml:space="preserve">Entonces continúa diciendo también "que el templo de la gran diosa Artemisa será </w:t>
      </w:r>
      <w:r>
        <w:rPr>
          <w:b/>
          <w:lang w:val="es_ES" w:bidi="es_ES"/>
        </w:rPr>
        <w:t>desacreditado</w:t>
      </w:r>
      <w:r>
        <w:rPr>
          <w:lang w:val="es_ES" w:bidi="es_ES"/>
        </w:rPr>
        <w:t xml:space="preserve">", lo que significa que perderá el respeto de las personas, "y la propia diosa, que es adorada en toda la provincia de Asia y el mundo, será despojada de su majestad divina". El </w:t>
      </w:r>
      <w:r>
        <w:rPr>
          <w:b/>
          <w:lang w:val="es_ES" w:bidi="es_ES"/>
        </w:rPr>
        <w:t>mundo</w:t>
      </w:r>
      <w:r>
        <w:rPr>
          <w:lang w:val="es_ES" w:bidi="es_ES"/>
        </w:rPr>
        <w:t xml:space="preserve"> mencionado aquí habría sido el mundo "conocido" en ese momento. Ser </w:t>
      </w:r>
      <w:r>
        <w:rPr>
          <w:b/>
          <w:lang w:val="es_ES" w:bidi="es_ES"/>
        </w:rPr>
        <w:t>divino</w:t>
      </w:r>
      <w:r>
        <w:rPr>
          <w:lang w:val="es_ES" w:bidi="es_ES"/>
        </w:rPr>
        <w:t xml:space="preserve"> significa ser como un Dios. </w:t>
      </w:r>
      <w:r>
        <w:rPr>
          <w:b/>
          <w:lang w:val="es_ES" w:bidi="es_ES"/>
        </w:rPr>
        <w:t>Majestad</w:t>
      </w:r>
      <w:r>
        <w:rPr>
          <w:lang w:val="es_ES" w:bidi="es_ES"/>
        </w:rPr>
        <w:t xml:space="preserve"> significa una grandeza que inspira asombro.</w:t>
      </w:r>
    </w:p>
    <w:p>
      <w:pPr/>
      <w:r>
        <w:rPr>
          <w:lang w:val="es_ES" w:bidi="es_ES"/>
        </w:rPr>
      </w:r>
      <w:r>
        <w:rPr>
          <w:lang w:val="es_ES" w:bidi="es_ES"/>
        </w:rPr>
        <w:t xml:space="preserve">Pronto, toda la ciudad estaba </w:t>
      </w:r>
      <w:r>
        <w:rPr>
          <w:b/>
          <w:lang w:val="es_ES" w:bidi="es_ES"/>
        </w:rPr>
        <w:t>alborotada</w:t>
      </w:r>
      <w:r>
        <w:rPr>
          <w:lang w:val="es_ES" w:bidi="es_ES"/>
        </w:rPr>
        <w:t>, lo que significa con fuertes ruidos o perturbada, llena de pasión.</w:t>
      </w:r>
    </w:p>
    <w:p>
      <w:pPr/>
      <w:r>
        <w:rPr>
          <w:lang w:val="es_ES" w:bidi="es_ES"/>
        </w:rPr>
      </w:r>
      <w:r>
        <w:rPr>
          <w:lang w:val="es_ES" w:bidi="es_ES"/>
        </w:rPr>
        <w:t xml:space="preserve">Comenzó un </w:t>
      </w:r>
      <w:r>
        <w:rPr>
          <w:b/>
          <w:lang w:val="es_ES" w:bidi="es_ES"/>
        </w:rPr>
        <w:t>disturbio</w:t>
      </w:r>
      <w:r>
        <w:rPr>
          <w:lang w:val="es_ES" w:bidi="es_ES"/>
        </w:rPr>
        <w:t>, que quiere decir una reunión desordenada. Aunque el grupo puede comenzar siendo pequeño, generalmente reúnen a más personas a lo largo del camino y la multitud se hace más grande.</w:t>
      </w:r>
    </w:p>
    <w:p>
      <w:pPr/>
      <w:r>
        <w:rPr>
          <w:lang w:val="es_ES" w:bidi="es_ES"/>
        </w:rPr>
      </w:r>
      <w:r>
        <w:rPr>
          <w:lang w:val="es_ES" w:bidi="es_ES"/>
        </w:rPr>
        <w:t xml:space="preserve">Los </w:t>
      </w:r>
      <w:r>
        <w:rPr>
          <w:b/>
          <w:lang w:val="es_ES" w:bidi="es_ES"/>
        </w:rPr>
        <w:t>funcionarios</w:t>
      </w:r>
      <w:r>
        <w:rPr>
          <w:lang w:val="es_ES" w:bidi="es_ES"/>
        </w:rPr>
        <w:t xml:space="preserve"> eran hombres muy respetados; tenían una alta posición en la comunidad y habrían sido seleccionados para el papel por las familias más ricas e influyentes de la provincia.</w:t>
      </w:r>
    </w:p>
    <w:p>
      <w:pPr/>
      <w:r>
        <w:rPr>
          <w:lang w:val="es_ES" w:bidi="es_ES"/>
        </w:rPr>
      </w:r>
      <w:r>
        <w:rPr>
          <w:lang w:val="es_ES" w:bidi="es_ES"/>
        </w:rPr>
        <w:t xml:space="preserve">Todos gritaron al </w:t>
      </w:r>
      <w:r>
        <w:rPr>
          <w:b/>
          <w:lang w:val="es_ES" w:bidi="es_ES"/>
        </w:rPr>
        <w:t>mismo tiempo</w:t>
      </w:r>
      <w:r>
        <w:rPr>
          <w:lang w:val="es_ES" w:bidi="es_ES"/>
        </w:rPr>
        <w:t>, lo que significa que todos gritaron lo mismo: "Grande es Artemisa de los efesios" al mismo tiempo, una y otra vez durante unas dos horas.</w:t>
      </w:r>
    </w:p>
    <w:p>
      <w:pPr/>
      <w:r>
        <w:rPr>
          <w:lang w:val="es_ES" w:bidi="es_ES"/>
        </w:rPr>
      </w:r>
      <w:r>
        <w:rPr>
          <w:lang w:val="es_ES" w:bidi="es_ES"/>
        </w:rPr>
        <w:t xml:space="preserve">El </w:t>
      </w:r>
      <w:r>
        <w:rPr>
          <w:b/>
          <w:lang w:val="es_ES" w:bidi="es_ES"/>
        </w:rPr>
        <w:t>secretario de la ciudad</w:t>
      </w:r>
      <w:r>
        <w:rPr>
          <w:lang w:val="es_ES" w:bidi="es_ES"/>
        </w:rPr>
        <w:t xml:space="preserve"> es como un alcalde de la ciudad o alguien responsable de emitir los acuerdos realizados por las personas de la ciudad. Logró callar a la multitud y les habló. Habla de "su imagen o </w:t>
      </w:r>
      <w:r>
        <w:rPr>
          <w:b/>
          <w:lang w:val="es_ES" w:bidi="es_ES"/>
        </w:rPr>
        <w:t>piedra sagrada</w:t>
      </w:r>
      <w:r>
        <w:rPr>
          <w:lang w:val="es_ES" w:bidi="es_ES"/>
        </w:rPr>
        <w:t xml:space="preserve"> que cayó del </w:t>
      </w:r>
      <w:r>
        <w:rPr>
          <w:b/>
          <w:lang w:val="es_ES" w:bidi="es_ES"/>
        </w:rPr>
        <w:t>cielo</w:t>
      </w:r>
      <w:r>
        <w:rPr>
          <w:lang w:val="es_ES" w:bidi="es_ES"/>
        </w:rPr>
        <w:t xml:space="preserve">". El uso del </w:t>
      </w:r>
      <w:r>
        <w:rPr>
          <w:lang w:val="es_ES" w:bidi="es_ES"/>
        </w:rPr>
        <w:t>cielo</w:t>
      </w:r>
      <w:r>
        <w:rPr>
          <w:lang w:val="es_ES" w:bidi="es_ES"/>
        </w:rPr>
        <w:t xml:space="preserve"> aquí no es el cielo en el que Dios y sus ángeles viven, como se define en el Glosario Principal. El significado de cielo aquí es el "firmamento" real y que esta "piedra sagrada" cayó del cielo y, por lo tanto, vino de los cielos, como en el "cielo sobre la tierra". Los efesios todavía lo ven como sagrado, o santo, ya que se ve como algo que no es de la tierra.</w:t>
      </w:r>
    </w:p>
    <w:p>
      <w:pPr/>
      <w:r>
        <w:rPr>
          <w:lang w:val="es_ES" w:bidi="es_ES"/>
        </w:rPr>
      </w:r>
      <w:r>
        <w:rPr>
          <w:lang w:val="es_ES" w:bidi="es_ES"/>
        </w:rPr>
        <w:t>El secretario de la ciudad dice que los hombres no han "</w:t>
      </w:r>
      <w:r>
        <w:rPr>
          <w:b/>
          <w:lang w:val="es_ES" w:bidi="es_ES"/>
        </w:rPr>
        <w:t>blasfemado</w:t>
      </w:r>
      <w:r>
        <w:rPr>
          <w:lang w:val="es_ES" w:bidi="es_ES"/>
        </w:rPr>
        <w:t xml:space="preserve"> a nuestra diosa", es decir, jurar contra alguien que es considerado sagrado. </w:t>
      </w:r>
      <w:r>
        <w:rPr>
          <w:lang w:val="es_ES" w:bidi="es_ES"/>
        </w:rPr>
        <w:t>Blasfemado</w:t>
      </w:r>
      <w:r>
        <w:rPr>
          <w:lang w:val="es_ES" w:bidi="es_ES"/>
        </w:rPr>
        <w:t xml:space="preserve"> está en el Glosario Principal, pero el significado aquí es ligeramente diferente, ya que no se refieren a una blasfemia contra Dios. Continúa diciendo que si Demetrio y sus hombres tienen un </w:t>
      </w:r>
      <w:r>
        <w:rPr>
          <w:b/>
          <w:lang w:val="es_ES" w:bidi="es_ES"/>
        </w:rPr>
        <w:t>problema en contra de alguien</w:t>
      </w:r>
      <w:r>
        <w:rPr>
          <w:lang w:val="es_ES" w:bidi="es_ES"/>
        </w:rPr>
        <w:t xml:space="preserve">, lo que significa que quieran hacer una queja o afirmación sobre lo que la otra persona les ha hecho algo, las </w:t>
      </w:r>
      <w:r>
        <w:rPr>
          <w:b/>
          <w:lang w:val="es_ES" w:bidi="es_ES"/>
        </w:rPr>
        <w:t>cortes</w:t>
      </w:r>
      <w:r>
        <w:rPr>
          <w:lang w:val="es_ES" w:bidi="es_ES"/>
        </w:rPr>
        <w:t xml:space="preserve"> están abiertas y hay </w:t>
      </w:r>
      <w:r>
        <w:rPr>
          <w:b/>
          <w:lang w:val="es_ES" w:bidi="es_ES"/>
        </w:rPr>
        <w:t>procónsules</w:t>
      </w:r>
      <w:r>
        <w:rPr>
          <w:lang w:val="es_ES" w:bidi="es_ES"/>
        </w:rPr>
        <w:t xml:space="preserve">. Lo que significa que hay ciertos días en que pueden tener lugar asuntos legales. En esos días, las personas pueden </w:t>
      </w:r>
      <w:r>
        <w:rPr>
          <w:b/>
          <w:lang w:val="es_ES" w:bidi="es_ES"/>
        </w:rPr>
        <w:t>presentar cargos</w:t>
      </w:r>
      <w:r>
        <w:rPr>
          <w:lang w:val="es_ES" w:bidi="es_ES"/>
        </w:rPr>
        <w:t>, lo que significa que una persona puede acusar a otra. Esto quiere decir que significa que en esos días en particular, las autoridades se sientan en la corte para juzgar los casos de las personas. Podrían escuchar el caso que Demetrio podría presentar cargos contra Pablo, lo que significa que Demetrio entonces podría acusar legalmente a Pablo.</w:t>
      </w:r>
    </w:p>
    <w:p>
      <w:pPr/>
      <w:r>
        <w:rPr>
          <w:lang w:val="es_ES" w:bidi="es_ES"/>
        </w:rPr>
      </w:r>
      <w:r>
        <w:rPr>
          <w:lang w:val="es_ES" w:bidi="es_ES"/>
        </w:rPr>
        <w:t xml:space="preserve">El secretario de la ciudad entonces deja claro que, si alguien tiene algo que añadir, debe hacerlo en una </w:t>
      </w:r>
      <w:r>
        <w:rPr>
          <w:b/>
          <w:lang w:val="es_ES" w:bidi="es_ES"/>
        </w:rPr>
        <w:t>asamblea legal</w:t>
      </w:r>
      <w:r>
        <w:rPr>
          <w:lang w:val="es_ES" w:bidi="es_ES"/>
        </w:rPr>
        <w:t>, lo que significa una reunión legal oficial. Como esta no es una asamblea legal, las personas de Éfeso podrían ser acusadas por los romanos de hacer una revuelta por lo que ha sucedido.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20:1–6</w:t>
      </w:r>
      <w:r>
        <w:rPr>
          <w:lang w:val="es_ES" w:bidi="es_ES"/>
        </w:rPr>
      </w:r>
    </w:p>
    <w:p>
      <w:pPr>
        <w:pStyle w:val="Heading3"/>
      </w:pPr>
      <w:r>
        <w:rPr>
          <w:lang w:val="es_ES" w:bidi="es_ES"/>
        </w:rPr>
        <w:t>Escuchar con el corazón</w:t>
      </w:r>
    </w:p>
    <w:p>
      <w:pPr/>
      <w:r>
        <w:rPr>
          <w:lang w:val="es_ES" w:bidi="es_ES"/>
        </w:rPr>
      </w:r>
      <w:r>
        <w:rPr>
          <w:lang w:val="es_ES" w:bidi="es_ES"/>
        </w:rPr>
        <w:t>Escuchen Hechos 20:1–6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este pasaje, aprendemos sobre los siguientes viajes de Pablo mientras continúa difundiendo el mensaje sobre el Señor Jesús, o maestro.</w:t>
      </w:r>
    </w:p>
    <w:p>
      <w:pPr/>
      <w:r>
        <w:rPr>
          <w:lang w:val="es_ES" w:bidi="es_ES"/>
        </w:rPr>
      </w:r>
      <w:r>
        <w:rPr>
          <w:lang w:val="es_ES" w:bidi="es_ES"/>
        </w:rPr>
        <w:t>"Cuando el disturbio había terminado". No sabemos cuánto tiempo ha pasado desde el final del disturbio en Éfeso del que aprendimos en el pasaje anterior. Probablemente fueron al menos unos días, por lo que el estado de ánimo estaba un poco más tranquilo.</w:t>
      </w:r>
    </w:p>
    <w:p>
      <w:pPr/>
      <w:r>
        <w:rPr>
          <w:lang w:val="es_ES" w:bidi="es_ES"/>
        </w:rPr>
      </w:r>
      <w:r>
        <w:rPr>
          <w:lang w:val="es_ES" w:bidi="es_ES"/>
        </w:rPr>
        <w:t>Es importante tener en cuenta aquí que Pablo no se está yendo como resultado del disturbio. No está huyendo por miedo. ¿Recuerdan que discutió sus planes de viaje en el pasaje anterior antes de que comenzara el disturbio? Pablo probablemente se quedó más un poco para asegurarse de que las cosas se hubieran estabilizado y de que sus discípulos, o creyentes en Jesús, estuvieran a salvo antes de dejarlos.</w:t>
      </w:r>
    </w:p>
    <w:p>
      <w:pPr/>
      <w:r>
        <w:rPr>
          <w:lang w:val="es_ES" w:bidi="es_ES"/>
        </w:rPr>
      </w:r>
      <w:r>
        <w:rPr>
          <w:lang w:val="es_ES" w:bidi="es_ES"/>
        </w:rPr>
        <w:t>Pablo entonces envió a llamar a sus discípulos, o creyentes, y los alentó. Lo más probable es que haya sido un discurso muy inspirador, alentando a estos hombres en su misión de servir a Dios y de hablarles a otros sobre Jesús. Pablo también puede haber mencionado cómo ha disfrutado de su tiempo con ellos y que los extrañará. Dice adiós, lo que significa que los está dejando.</w:t>
      </w:r>
    </w:p>
    <w:p>
      <w:pPr/>
      <w:r>
        <w:rPr>
          <w:lang w:val="es_ES" w:bidi="es_ES"/>
        </w:rPr>
      </w:r>
      <w:r>
        <w:rPr>
          <w:lang w:val="es_ES" w:bidi="es_ES"/>
        </w:rPr>
        <w:t>Deténganse y conversen aquí: ¿Cuál es su experiencia al despedirse de alguien, como un familiar o un miembro reconocido de la comunidad? ¿Cómo se sienten? ¿Qué palabras usarían en lugar de "adiós"?</w:t>
      </w:r>
    </w:p>
    <w:p>
      <w:pPr/>
      <w:r>
        <w:rPr>
          <w:lang w:val="es_ES" w:bidi="es_ES"/>
        </w:rPr>
      </w:r>
      <w:r>
        <w:rPr>
          <w:lang w:val="es_ES" w:bidi="es_ES"/>
        </w:rPr>
        <w:t>Pablo entonces recorre la siguiente ruta:</w:t>
      </w:r>
    </w:p>
    <w:p>
      <w:pPr/>
      <w:r>
        <w:rPr>
          <w:lang w:val="es_ES" w:bidi="es_ES"/>
        </w:rPr>
      </w:r>
      <w:r>
        <w:rPr>
          <w:lang w:val="es_ES" w:bidi="es_ES"/>
        </w:rPr>
        <w:t>Viaja de Éfeso a Macedonia, terminando en Corinto, Grecia, a través de una ruta terrestre. Se queda allí durante tres meses y luego regresa a través de Macedonia a Filipos. Viaja por varias ciudades de Macedonia, terminando en Filipos, y luego zarpa de Filipos a Troas.</w:t>
      </w:r>
    </w:p>
    <w:p>
      <w:pPr/>
      <w:r>
        <w:rPr>
          <w:lang w:val="es_ES" w:bidi="es_ES"/>
        </w:rPr>
      </w:r>
      <w:r>
        <w:rPr>
          <w:lang w:val="es_ES" w:bidi="es_ES"/>
        </w:rPr>
        <w:t>No estamos seguros del tamaño exacto del barco, pero lo más probable es que fuera un barco de cabotaje que habría tenido remos para ayudar a dirigirlo y velas para que el viento pudiera impulsarlo.</w:t>
      </w:r>
    </w:p>
    <w:p>
      <w:pPr/>
      <w:r>
        <w:rPr>
          <w:lang w:val="es_ES" w:bidi="es_ES"/>
        </w:rPr>
      </w:r>
      <w:r>
        <w:rPr>
          <w:lang w:val="es_ES" w:bidi="es_ES"/>
        </w:rPr>
        <w:t xml:space="preserve">Deténganse aquí y muestren una imagen de un </w:t>
      </w:r>
      <w:r>
        <w:rPr>
          <w:lang w:val="es_ES" w:bidi="es_ES"/>
        </w:rPr>
        <w:t>barco a vela del año 54 d.C</w:t>
      </w:r>
      <w:r>
        <w:rPr>
          <w:lang w:val="es_ES" w:bidi="es_ES"/>
        </w:rPr>
        <w:t>.</w:t>
      </w:r>
    </w:p>
    <w:p>
      <w:pPr/>
      <w:r>
        <w:rPr>
          <w:lang w:val="es_ES" w:bidi="es_ES"/>
        </w:rPr>
      </w:r>
      <w:r>
        <w:rPr>
          <w:lang w:val="es_ES" w:bidi="es_ES"/>
        </w:rPr>
        <w:t xml:space="preserve">Deténganse aquí y muestren una imagen de un mapa que muestre </w:t>
      </w:r>
      <w:r>
        <w:rPr>
          <w:lang w:val="es_ES" w:bidi="es_ES"/>
        </w:rPr>
        <w:t>el viaje de Pablo de Éfeso a Macedonia</w:t>
      </w:r>
      <w:r>
        <w:rPr>
          <w:lang w:val="es_ES" w:bidi="es_ES"/>
        </w:rPr>
        <w:t>.</w:t>
      </w:r>
    </w:p>
    <w:p>
      <w:pPr/>
      <w:r>
        <w:rPr>
          <w:lang w:val="es_ES" w:bidi="es_ES"/>
        </w:rPr>
      </w:r>
      <w:r>
        <w:rPr>
          <w:lang w:val="es_ES" w:bidi="es_ES"/>
        </w:rPr>
        <w:t>"Viajó por esa área, hablando muchas palabras de aliento a las personas y finalmente llegó a Grecia". Pablo estaba recorriendo Macedonia, lo que muy probablemente incluía volver a visitar las áreas de Filipos, Tesalónica y Berea. Lo más probable es que las personas con las que estaba hablando eran creyentes de esas áreas. ¿Recuerdan anteriormente cuando Pablo había dado mensajes de aliento a otros creyentes? Estaba haciendo esto ahora mientras viajaba de camino a Grecia, muy probablemente al área comúnmente conocida como Corinto.</w:t>
      </w:r>
    </w:p>
    <w:p>
      <w:pPr/>
      <w:r>
        <w:rPr>
          <w:lang w:val="es_ES" w:bidi="es_ES"/>
        </w:rPr>
      </w:r>
      <w:r>
        <w:rPr>
          <w:lang w:val="es_ES" w:bidi="es_ES"/>
        </w:rPr>
        <w:t>Pablo entonces llega a Grecia, a la ciudad de Corinto.</w:t>
      </w:r>
    </w:p>
    <w:p>
      <w:pPr/>
      <w:r>
        <w:rPr>
          <w:lang w:val="es_ES" w:bidi="es_ES"/>
        </w:rPr>
      </w:r>
      <w:r>
        <w:rPr>
          <w:lang w:val="es_ES" w:bidi="es_ES"/>
        </w:rPr>
        <w:t xml:space="preserve">Deténganse aquí y muestren una imagen de un mapa que muestre </w:t>
      </w:r>
      <w:r>
        <w:rPr>
          <w:lang w:val="es_ES" w:bidi="es_ES"/>
        </w:rPr>
        <w:t>el viaje de Pablo desde Macedonia a Grecia, o Corinto</w:t>
      </w:r>
      <w:r>
        <w:rPr>
          <w:lang w:val="es_ES" w:bidi="es_ES"/>
        </w:rPr>
        <w:t>. Señalen las áreas marcadas de Filipos, Tesalónica y Berea.</w:t>
      </w:r>
    </w:p>
    <w:p>
      <w:pPr/>
      <w:r>
        <w:rPr>
          <w:lang w:val="es_ES" w:bidi="es_ES"/>
        </w:rPr>
      </w:r>
      <w:r>
        <w:rPr>
          <w:lang w:val="es_ES" w:bidi="es_ES"/>
        </w:rPr>
        <w:t>Mientras estaba allí, también alentó a otros creyentes compartiendo palabras y mensajes de aliento. Pablo se queda durante 3 meses. Esto fue probablemente durante los meses de invierno, cuando viajar por mar habría sido difícil debido al mal tiempo.</w:t>
      </w:r>
    </w:p>
    <w:p>
      <w:pPr/>
      <w:r>
        <w:rPr>
          <w:lang w:val="es_ES" w:bidi="es_ES"/>
        </w:rPr>
      </w:r>
      <w:r>
        <w:rPr>
          <w:lang w:val="es_ES" w:bidi="es_ES"/>
        </w:rPr>
        <w:t>El plan original de Pablo era navegar en un barco desde Grecia, o Corinto, a Siria, cerca de donde estaba Jerusalén.</w:t>
      </w:r>
    </w:p>
    <w:p>
      <w:pPr/>
      <w:r>
        <w:rPr>
          <w:lang w:val="es_ES" w:bidi="es_ES"/>
        </w:rPr>
      </w:r>
      <w:r>
        <w:rPr>
          <w:lang w:val="es_ES" w:bidi="es_ES"/>
        </w:rPr>
        <w:t>A medida que el clima mejoraba con el cambio de estación, probablemente la intención de Pablo era navegar en barco en ese punto. Era costumbre que muchos judíos viajaran de regreso a Jerusalén cada año para celebrar la Pascua, y con este propósito había muchos barcos que los llevaban desde las ciudades de esta región a Jerusalén. Probablemente la intención de Pablo era viajar en uno de estos barcos. Hablaremos más sobre la Pascua y el Festival de los Panes sin Levadura más tarde en este pasaje.</w:t>
      </w:r>
    </w:p>
    <w:p>
      <w:pPr/>
      <w:r>
        <w:rPr>
          <w:lang w:val="es_ES" w:bidi="es_ES"/>
        </w:rPr>
      </w:r>
      <w:r>
        <w:rPr>
          <w:lang w:val="es_ES" w:bidi="es_ES"/>
        </w:rPr>
        <w:t xml:space="preserve">Deténganse aquí y muestren una imagen de un </w:t>
      </w:r>
      <w:r>
        <w:rPr>
          <w:lang w:val="es_ES" w:bidi="es_ES"/>
        </w:rPr>
        <w:t>barco a vela de pasajeros del año 54 d.C</w:t>
      </w:r>
      <w:r>
        <w:rPr>
          <w:lang w:val="es_ES" w:bidi="es_ES"/>
        </w:rPr>
        <w:t>.</w:t>
      </w:r>
    </w:p>
    <w:p>
      <w:pPr/>
      <w:r>
        <w:rPr>
          <w:lang w:val="es_ES" w:bidi="es_ES"/>
        </w:rPr>
      </w:r>
      <w:r>
        <w:rPr>
          <w:lang w:val="es_ES" w:bidi="es_ES"/>
        </w:rPr>
        <w:t>El plan original de Pablo habría sido ir directamente desde Grecia, Corinto, a Jerusalén, sin pasar por la costa oeste de Asia, pero antes de partir, Pablo se entera de que algunos de los judíos que estarán a bordo del barco quieren incitar a otros contra él y matarlo. Las cartas anteriores de Pablo nos dicen que se sabía que Pablo llevaba una colecta de dinero donado, que él llevaba de las iglesias gentiles, o no judías, para ayudar a la iglesia en Jerusalén con el cuidado de los pobres. Por lo tanto, los judíos podrían haber estado planeando robar ese dinero. Por miedo a la conspiración de los judíos contra él, decide evitarlos regresando por el camino por el que había venido a través de Macedonia y por la costa de Asia vía Troas. Los judíos de Corinto, que habían intentado presentar cargos contra Pablo en los pasajes anteriores, pueden haber estado involucrados en esta última trama. Es posible que se estén preguntando: ¿por qué Pablo no se subió a otro barco? Lo más probable es que el barco que iba a tomar navegara con el propósito específico de llevar a las personas de un lado a otro desde estas ciudades a Jerusalén para celebrar la Pascua. Por lo tanto, era muy probable que los judíos que conspiraban contra él estuvieran en ese mismo barco.</w:t>
      </w:r>
    </w:p>
    <w:p>
      <w:pPr/>
      <w:r>
        <w:rPr>
          <w:lang w:val="es_ES" w:bidi="es_ES"/>
        </w:rPr>
      </w:r>
      <w:r>
        <w:rPr>
          <w:lang w:val="es_ES" w:bidi="es_ES"/>
        </w:rPr>
        <w:t>Pablo decide que sería más seguro regresar a través de Macedonia.</w:t>
      </w:r>
    </w:p>
    <w:p>
      <w:pPr/>
      <w:r>
        <w:rPr>
          <w:lang w:val="es_ES" w:bidi="es_ES"/>
        </w:rPr>
      </w:r>
      <w:r>
        <w:rPr>
          <w:lang w:val="es_ES" w:bidi="es_ES"/>
        </w:rPr>
        <w:t xml:space="preserve">Deténganse aquí y muestren </w:t>
      </w:r>
      <w:r>
        <w:rPr>
          <w:lang w:val="es_ES" w:bidi="es_ES"/>
        </w:rPr>
        <w:t>el viaje planeado de Pablo para navegar de Corinto a Siria en barco</w:t>
      </w:r>
      <w:r>
        <w:rPr>
          <w:lang w:val="es_ES" w:bidi="es_ES"/>
        </w:rPr>
        <w:t>, que ahora ha sido interrumpido por una conspiración de algunos judíos y ha hecho que ahora tenga que desandar el camino.</w:t>
      </w:r>
    </w:p>
    <w:p>
      <w:pPr/>
      <w:r>
        <w:rPr>
          <w:lang w:val="es_ES" w:bidi="es_ES"/>
        </w:rPr>
      </w:r>
      <w:r>
        <w:rPr>
          <w:lang w:val="es_ES" w:bidi="es_ES"/>
        </w:rPr>
        <w:t xml:space="preserve">Deténganse aquí y muestren una imagen de un mapa que muestre el nuevo viaje </w:t>
      </w:r>
      <w:r>
        <w:rPr>
          <w:b/>
          <w:lang w:val="es_ES" w:bidi="es_ES"/>
        </w:rPr>
        <w:t>de Pablo desde Grecia, Corinto de regreso a Macedonia</w:t>
      </w:r>
      <w:r>
        <w:rPr>
          <w:lang w:val="es_ES" w:bidi="es_ES"/>
        </w:rPr>
        <w:t>.</w:t>
      </w:r>
    </w:p>
    <w:p>
      <w:pPr/>
      <w:r>
        <w:rPr>
          <w:lang w:val="es_ES" w:bidi="es_ES"/>
        </w:rPr>
      </w:r>
      <w:r>
        <w:rPr>
          <w:lang w:val="es_ES" w:bidi="es_ES"/>
        </w:rPr>
        <w:t>Pablo estaba acompañado por Sópater hijo de Pirro, que vino de Berea, que está en Macedonia. Sópater es alguien de quien no sabemos mucho. Sin embargo, podemos asumir que, como está viajando con Pablo, es un creyente y quiere ayudar a Pablo en su misión de dar a conocer el mensaje sobre el Señor Jesús, o maestro. Aristarco y Secundo vinieron de Tesalónica, que también está en Macedonia. Entonces está Gayo que era de Derbe. Recordarán a Gayo y Aristarco del pasaje anterior como los compañeros de viaje de Pablo. Fueron capturados por los hombres de Demetrio y arrastrados al teatro, aunque no habían hecho nada malo.</w:t>
      </w:r>
    </w:p>
    <w:p>
      <w:pPr/>
      <w:r>
        <w:rPr>
          <w:lang w:val="es_ES" w:bidi="es_ES"/>
        </w:rPr>
      </w:r>
      <w:r>
        <w:rPr>
          <w:lang w:val="es_ES" w:bidi="es_ES"/>
        </w:rPr>
        <w:t>Timoteo también estaba con ellos y vino de Listra. ¿Recuerdan anteriormente cuando supimos cómo Pablo se había hecho amigo de Timoteo y había trabajado en estrecha colaboración con él y que Pablo lo llamó "hermano amado"? Parecen tener una muy buena amistad.</w:t>
      </w:r>
    </w:p>
    <w:p>
      <w:pPr/>
      <w:r>
        <w:rPr>
          <w:lang w:val="es_ES" w:bidi="es_ES"/>
        </w:rPr>
      </w:r>
      <w:r>
        <w:rPr>
          <w:lang w:val="es_ES" w:bidi="es_ES"/>
        </w:rPr>
        <w:t>Tíquico y Trófimo, que ambos eran de la provincia de Asia, estaban con Pablo.</w:t>
      </w:r>
    </w:p>
    <w:p>
      <w:pPr/>
      <w:r>
        <w:rPr>
          <w:lang w:val="es_ES" w:bidi="es_ES"/>
        </w:rPr>
      </w:r>
      <w:r>
        <w:rPr>
          <w:lang w:val="es_ES" w:bidi="es_ES"/>
        </w:rPr>
        <w:t>"Estos hombres se adelantaron y nos esperaron en Troas." No está claro quién está diciendo Pablo que se adelantó a Troas, si fue la mayoría de estos hombres o solo algunos de ellos. Más tarde, Pablo dice "Pero navegamos desde Filipos", lo que sugiere que Pablo no está solo, por lo que puede ser que algunos de estos hombres también fueron con él o también podría ser que sea Lucas, el autor de Hechos, el que está con Pablo.</w:t>
      </w:r>
    </w:p>
    <w:p>
      <w:pPr/>
      <w:r>
        <w:rPr>
          <w:lang w:val="es_ES" w:bidi="es_ES"/>
        </w:rPr>
      </w:r>
      <w:r>
        <w:rPr>
          <w:lang w:val="es_ES" w:bidi="es_ES"/>
        </w:rPr>
        <w:t>Como Tíquico y Trófimo eran de la provincia de Asia, pueden haber sido los que fueron primero a Troas, que está en Asia. Tal vez todos los demás se quedaron con Pablo en Macedonia. Es posible que Tíquico y Trófimo hayan querido seguir adelante para comenzar sus preparativos para la Pascua. Parece que Pablo puede haber elegido celebrar la Pascua en Filipos con sus compañeros restantes antes de que todos partan juntos de Filipos y se dirijan a Troas.</w:t>
      </w:r>
    </w:p>
    <w:p>
      <w:pPr/>
      <w:r>
        <w:rPr>
          <w:lang w:val="es_ES" w:bidi="es_ES"/>
        </w:rPr>
      </w:r>
      <w:r>
        <w:rPr>
          <w:lang w:val="es_ES" w:bidi="es_ES"/>
        </w:rPr>
        <w:t>Independientemente de cómo elijamos tratar de entender quién viajaba y cuándo, lo más probable es que podamos asumir que Pablo tuvo compañeros con él a lo largo de todos estos viajes.</w:t>
      </w:r>
    </w:p>
    <w:p>
      <w:pPr/>
      <w:r>
        <w:rPr>
          <w:lang w:val="es_ES" w:bidi="es_ES"/>
        </w:rPr>
      </w:r>
      <w:r>
        <w:rPr>
          <w:lang w:val="es_ES" w:bidi="es_ES"/>
        </w:rPr>
        <w:t>Deténganse aquí y muestren una imagen de un mapa que muestre todas las ciudades que Pablo probablemente estaba visitando en Macedonia en su camino a Filipos.</w:t>
      </w:r>
    </w:p>
    <w:p>
      <w:pPr/>
      <w:r>
        <w:rPr>
          <w:lang w:val="es_ES" w:bidi="es_ES"/>
        </w:rPr>
      </w:r>
      <w:r>
        <w:rPr>
          <w:lang w:val="es_ES" w:bidi="es_ES"/>
        </w:rPr>
        <w:t>Anteriormente en este libro, ¿recuerdan cuando se mencionaban el ayuno y la oración? "Mientras adoraban al Señor y ayunaban", que es lo que estarían haciendo durante la Pascua y la Fiesta o Festival de los panes sin levadura. La Pascua era una fiesta religiosa judía. En el tiempo de Jesús, la celebración era una combinación de la Pascua y la Fiesta de los Panes Sin Levadura, de siete días. La Pascua celebraba el tiempo en que Dios rescató a los antepasados judíos de la esclavitud en Egipto. Los judíos celebran el festival cada año mientras se reunían para comer pan sin levadura. La Pascua es como una celebración de independencia para los judíos. ¿Recuerdan la Pascua y el Festival de los Panes sin Levadura del libro de Marcos?</w:t>
      </w:r>
    </w:p>
    <w:p>
      <w:pPr/>
      <w:r>
        <w:rPr>
          <w:lang w:val="es_ES" w:bidi="es_ES"/>
        </w:rPr>
      </w:r>
      <w:r>
        <w:rPr>
          <w:lang w:val="es_ES" w:bidi="es_ES"/>
        </w:rPr>
        <w:t>Es posible que Pablo haya celebrado este festival con sus amigos en Filipos.</w:t>
      </w:r>
    </w:p>
    <w:p>
      <w:pPr/>
      <w:r>
        <w:rPr>
          <w:lang w:val="es_ES" w:bidi="es_ES"/>
        </w:rPr>
      </w:r>
      <w:r>
        <w:rPr>
          <w:lang w:val="es_ES" w:bidi="es_ES"/>
        </w:rPr>
        <w:t>Cinco días después, Pablo y sus compañeros se unieron al resto de los hombres en Troas, en Asia. Allí se quedaron durante 7 días.</w:t>
      </w:r>
    </w:p>
    <w:p>
      <w:pPr/>
      <w:r>
        <w:rPr>
          <w:lang w:val="es_ES" w:bidi="es_ES"/>
        </w:rPr>
      </w:r>
      <w:r>
        <w:rPr>
          <w:lang w:val="es_ES" w:bidi="es_ES"/>
        </w:rPr>
        <w:t>Deténganse aquí y muestren una imagen de un barco a vela del año 54 d.C.</w:t>
      </w:r>
    </w:p>
    <w:p>
      <w:pPr/>
      <w:r>
        <w:rPr>
          <w:lang w:val="es_ES" w:bidi="es_ES"/>
        </w:rPr>
      </w:r>
      <w:r>
        <w:rPr>
          <w:lang w:val="es_ES" w:bidi="es_ES"/>
        </w:rPr>
        <w:t>Deténganse aquí y muestren una ruta de navegación por mar que Pablo y sus compañeros siguieron desde Filipos hasta Troas.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Pablo envía a buscar a sus discípulos y los alienta con un mensaje. Entonces se despide de sus discípulos (o creyentes) y se dirige a Macedonia. Viaja por el área y pronuncia mensajes de aliento antes de llegar a Grecia, a la ciudad de Corinto, donde se queda durante tres meses.</w:t>
      </w:r>
    </w:p>
    <w:p>
      <w:pPr/>
      <w:r>
        <w:rPr>
          <w:lang w:val="es_ES" w:bidi="es_ES"/>
        </w:rPr>
      </w:r>
      <w:r>
        <w:rPr>
          <w:b/>
          <w:lang w:val="es_ES" w:bidi="es_ES"/>
        </w:rPr>
        <w:t>Segunda escena:</w:t>
      </w:r>
      <w:r>
        <w:rPr>
          <w:lang w:val="es_ES" w:bidi="es_ES"/>
        </w:rPr>
        <w:t xml:space="preserve"> Mientras está en Grecia, Pablo se entera de un complot que algunos judíos tramaban contra él y evita los barcos que llevan gente desde Grecia hacia Jerusalén, y regresa a través de Macedonia. Él está acompañado por un grupo de hombres.</w:t>
      </w:r>
    </w:p>
    <w:p>
      <w:pPr/>
      <w:r>
        <w:rPr>
          <w:lang w:val="es_ES" w:bidi="es_ES"/>
        </w:rPr>
      </w:r>
      <w:r>
        <w:rPr>
          <w:b/>
          <w:lang w:val="es_ES" w:bidi="es_ES"/>
        </w:rPr>
        <w:t>Tercera escena:</w:t>
      </w:r>
      <w:r>
        <w:rPr>
          <w:lang w:val="es_ES" w:bidi="es_ES"/>
        </w:rPr>
        <w:t xml:space="preserve"> Algunos de los hombres que viajan con Pablo luego continúan a Troas, pero Pablo y algunos otros se quedan atrás. Luego navegan a Troas desde Filipos unos días después y se unen al resto de los hombres.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Algunos discípulos</w:t>
      </w:r>
    </w:p>
    <w:p>
      <w:pPr>
        <w:pStyle w:val="ListBullet"/>
        <w:spacing w:line="240" w:lineRule="auto"/>
        <w:ind w:left="720"/>
      </w:pPr>
      <w:r>
        <w:rPr>
          <w:lang w:val="es_ES" w:bidi="es_ES"/>
        </w:rPr>
      </w:r>
      <w:r>
        <w:rPr>
          <w:lang w:val="es_ES" w:bidi="es_ES"/>
        </w:rPr>
        <w:t>Grupo de macedonios</w:t>
      </w:r>
    </w:p>
    <w:p>
      <w:pPr>
        <w:pStyle w:val="ListBullet"/>
        <w:spacing w:line="240" w:lineRule="auto"/>
        <w:ind w:left="720"/>
      </w:pPr>
      <w:r>
        <w:rPr>
          <w:lang w:val="es_ES" w:bidi="es_ES"/>
        </w:rPr>
      </w:r>
      <w:r>
        <w:rPr>
          <w:lang w:val="es_ES" w:bidi="es_ES"/>
        </w:rPr>
        <w:t>Grupo de griegos</w:t>
      </w:r>
    </w:p>
    <w:p>
      <w:pPr>
        <w:pStyle w:val="ListBullet"/>
        <w:spacing w:line="240" w:lineRule="auto"/>
        <w:ind w:left="720"/>
      </w:pPr>
      <w:r>
        <w:rPr>
          <w:lang w:val="es_ES" w:bidi="es_ES"/>
        </w:rPr>
      </w:r>
      <w:r>
        <w:rPr>
          <w:lang w:val="es_ES" w:bidi="es_ES"/>
        </w:rPr>
        <w:t>Grupo de judíos</w:t>
      </w:r>
    </w:p>
    <w:p>
      <w:pPr>
        <w:pStyle w:val="ListBullet"/>
        <w:spacing w:line="240" w:lineRule="auto"/>
        <w:ind w:left="720"/>
      </w:pPr>
      <w:r>
        <w:rPr>
          <w:lang w:val="es_ES" w:bidi="es_ES"/>
        </w:rPr>
      </w:r>
      <w:r>
        <w:rPr>
          <w:lang w:val="es_ES" w:bidi="es_ES"/>
        </w:rPr>
        <w:t>Sópatro, hijo de Pirro de Berea</w:t>
      </w:r>
    </w:p>
    <w:p>
      <w:pPr>
        <w:pStyle w:val="ListBullet"/>
        <w:spacing w:line="240" w:lineRule="auto"/>
        <w:ind w:left="720"/>
      </w:pPr>
      <w:r>
        <w:rPr>
          <w:lang w:val="es_ES" w:bidi="es_ES"/>
        </w:rPr>
      </w:r>
      <w:r>
        <w:rPr>
          <w:lang w:val="es_ES" w:bidi="es_ES"/>
        </w:rPr>
        <w:t>Aristarco, de Tesalónica</w:t>
      </w:r>
    </w:p>
    <w:p>
      <w:pPr>
        <w:pStyle w:val="ListBullet"/>
        <w:spacing w:line="240" w:lineRule="auto"/>
        <w:ind w:left="720"/>
      </w:pPr>
      <w:r>
        <w:rPr>
          <w:lang w:val="es_ES" w:bidi="es_ES"/>
        </w:rPr>
      </w:r>
      <w:r>
        <w:rPr>
          <w:lang w:val="es_ES" w:bidi="es_ES"/>
        </w:rPr>
        <w:t>Segundo, también de Tesalónica</w:t>
      </w:r>
    </w:p>
    <w:p>
      <w:pPr>
        <w:pStyle w:val="ListBullet"/>
        <w:spacing w:line="240" w:lineRule="auto"/>
        <w:ind w:left="720"/>
      </w:pPr>
      <w:r>
        <w:rPr>
          <w:lang w:val="es_ES" w:bidi="es_ES"/>
        </w:rPr>
      </w:r>
      <w:r>
        <w:rPr>
          <w:lang w:val="es_ES" w:bidi="es_ES"/>
        </w:rPr>
        <w:t>Gayo de Derbe</w:t>
      </w:r>
    </w:p>
    <w:p>
      <w:pPr>
        <w:pStyle w:val="ListBullet"/>
        <w:spacing w:line="240" w:lineRule="auto"/>
        <w:ind w:left="720"/>
      </w:pPr>
      <w:r>
        <w:rPr>
          <w:lang w:val="es_ES" w:bidi="es_ES"/>
        </w:rPr>
      </w:r>
      <w:r>
        <w:rPr>
          <w:lang w:val="es_ES" w:bidi="es_ES"/>
        </w:rPr>
        <w:t>Timoteo de Listra</w:t>
      </w:r>
    </w:p>
    <w:p>
      <w:pPr>
        <w:pStyle w:val="ListBullet"/>
        <w:spacing w:line="240" w:lineRule="auto"/>
        <w:ind w:left="720"/>
      </w:pPr>
      <w:r>
        <w:rPr>
          <w:lang w:val="es_ES" w:bidi="es_ES"/>
        </w:rPr>
      </w:r>
      <w:r>
        <w:rPr>
          <w:lang w:val="es_ES" w:bidi="es_ES"/>
        </w:rPr>
        <w:t>Tíquico, de la provincia de Asia</w:t>
      </w:r>
    </w:p>
    <w:p>
      <w:pPr>
        <w:pStyle w:val="ListBullet"/>
        <w:spacing w:line="240" w:lineRule="auto"/>
        <w:ind w:left="720"/>
      </w:pPr>
      <w:r>
        <w:rPr>
          <w:lang w:val="es_ES" w:bidi="es_ES"/>
        </w:rPr>
      </w:r>
      <w:r>
        <w:rPr>
          <w:lang w:val="es_ES" w:bidi="es_ES"/>
        </w:rPr>
        <w:t>Trófimo, también de la provincia de Asia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este pasaje, aprendemos sobre los viajes de Pablo haría mientras continúa difundiendo el mensaje sobre el Señor Jesús, o maestro.</w:t>
      </w:r>
    </w:p>
    <w:p>
      <w:pPr/>
      <w:r>
        <w:rPr>
          <w:lang w:val="es_ES" w:bidi="es_ES"/>
        </w:rPr>
      </w:r>
      <w:r>
        <w:rPr>
          <w:lang w:val="es_ES" w:bidi="es_ES"/>
        </w:rPr>
        <w:t>Si pueden, intenten dibujar un mapa en el suelo y luego caminar sobre él para tener una idea de los viajes de Pablo.</w:t>
      </w:r>
    </w:p>
    <w:p>
      <w:pPr/>
      <w:r>
        <w:rPr>
          <w:lang w:val="es_ES" w:bidi="es_ES"/>
        </w:rPr>
      </w:r>
      <w:r>
        <w:rPr>
          <w:lang w:val="es_ES" w:bidi="es_ES"/>
        </w:rPr>
        <w:t>"Cuando el alboroto había terminado..." No sabemos cuánto tiempo ha pasado desde el final de los disturbios que sabemos del pasaje anterior. Probablemente fueron al menos unos días, por lo que el estado de ánimo estaba un poco más tranquilo.</w:t>
      </w:r>
    </w:p>
    <w:p>
      <w:pPr/>
      <w:r>
        <w:rPr>
          <w:lang w:val="es_ES" w:bidi="es_ES"/>
        </w:rPr>
      </w:r>
      <w:r>
        <w:rPr>
          <w:lang w:val="es_ES" w:bidi="es_ES"/>
        </w:rPr>
        <w:t>Es importante recordar nuevamente aquí que Pablo no se está yendo como resultado de los disturbios. No está huyendo por miedo.</w:t>
      </w:r>
    </w:p>
    <w:p>
      <w:pPr/>
      <w:r>
        <w:rPr>
          <w:lang w:val="es_ES" w:bidi="es_ES"/>
        </w:rPr>
      </w:r>
      <w:r>
        <w:rPr>
          <w:lang w:val="es_ES" w:bidi="es_ES"/>
        </w:rPr>
        <w:t>Pablo entonces llama a sus discípulos, o creyentes, y los alienta. No está claro dónde tuvo lugar todo esto, puede haber sido dentro de una casa, o mientras estaban sentados afuera. Se despide de los discípulos.</w:t>
      </w:r>
    </w:p>
    <w:p>
      <w:pPr/>
      <w:r>
        <w:rPr>
          <w:lang w:val="es_ES" w:bidi="es_ES"/>
        </w:rPr>
      </w:r>
      <w:r>
        <w:rPr>
          <w:lang w:val="es_ES" w:bidi="es_ES"/>
        </w:rPr>
        <w:t>Pablo entonces viaja de Éfeso a Macedonia. Esto habría sido por tierra desde Éfeso a Troas y luego en barco de Troas a Macedonia.</w:t>
      </w:r>
    </w:p>
    <w:p>
      <w:pPr/>
      <w:r>
        <w:rPr>
          <w:lang w:val="es_ES" w:bidi="es_ES"/>
        </w:rPr>
      </w:r>
      <w:r>
        <w:rPr>
          <w:lang w:val="es_ES" w:bidi="es_ES"/>
        </w:rPr>
        <w:t xml:space="preserve">Deténganse aquí y muestren una imagen de un </w:t>
      </w:r>
      <w:r>
        <w:rPr>
          <w:lang w:val="es_ES" w:bidi="es_ES"/>
        </w:rPr>
        <w:t>barco a vela</w:t>
      </w:r>
      <w:r>
        <w:rPr>
          <w:lang w:val="es_ES" w:bidi="es_ES"/>
        </w:rPr>
        <w:t>.</w:t>
      </w:r>
    </w:p>
    <w:p>
      <w:pPr/>
      <w:r>
        <w:rPr>
          <w:lang w:val="es_ES" w:bidi="es_ES"/>
        </w:rPr>
      </w:r>
      <w:r>
        <w:rPr>
          <w:lang w:val="es_ES" w:bidi="es_ES"/>
        </w:rPr>
        <w:t>"Viajó por esa área, dando muchas palabras de aliento a las personas y finalmente llegó a Grecia". Pablo estaba recorriendo Macedonia, lo cual muy probablemente incluía volver a visitar las áreas de Filipos, Tesalónica y Berea. Pablo entonces llega a Grecia, a la ciudad de Corinto.</w:t>
      </w:r>
    </w:p>
    <w:p>
      <w:pPr/>
      <w:r>
        <w:rPr>
          <w:lang w:val="es_ES" w:bidi="es_ES"/>
        </w:rPr>
      </w:r>
      <w:r>
        <w:rPr>
          <w:lang w:val="es_ES" w:bidi="es_ES"/>
        </w:rPr>
        <w:t>Mientras estaba allí, también alentó a otros creyentes compartiendo palabras y mensajes de aliento. Pablo se queda durante tres meses.</w:t>
      </w:r>
    </w:p>
    <w:p>
      <w:pPr/>
      <w:r>
        <w:rPr>
          <w:lang w:val="es_ES" w:bidi="es_ES"/>
        </w:rPr>
      </w:r>
      <w:r>
        <w:rPr>
          <w:lang w:val="es_ES" w:bidi="es_ES"/>
        </w:rPr>
        <w:t>El plan original de Pablo habría sido ir directamente de Corinto, Grecia, a Siria, pero se entera de que algunos de los judíos que estarán a bordo del barco quieren incitar a otros contra él y hacer que lo maten. Pablo decide que sería más seguro regresar a través de Macedonia, nuevamente viajando por tierra.</w:t>
      </w:r>
    </w:p>
    <w:p>
      <w:pPr/>
      <w:r>
        <w:rPr>
          <w:lang w:val="es_ES" w:bidi="es_ES"/>
        </w:rPr>
      </w:r>
      <w:r>
        <w:rPr>
          <w:lang w:val="es_ES" w:bidi="es_ES"/>
        </w:rPr>
        <w:t>Pablo también tiene algunos compañeros de viaje con él.</w:t>
      </w:r>
    </w:p>
    <w:p>
      <w:pPr/>
      <w:r>
        <w:rPr>
          <w:lang w:val="es_ES" w:bidi="es_ES"/>
        </w:rPr>
      </w:r>
      <w:r>
        <w:rPr>
          <w:lang w:val="es_ES" w:bidi="es_ES"/>
        </w:rPr>
        <w:t>Pablo estaba acompañado por Sópater, hijo de Pirro, que vino de Berea, que está en Macedonia. Aristarco y Secundo vinieron de Tesalónica, que también está en Macedonia. También está Gayo, que era de Derbe.</w:t>
      </w:r>
    </w:p>
    <w:p>
      <w:pPr/>
      <w:r>
        <w:rPr>
          <w:lang w:val="es_ES" w:bidi="es_ES"/>
        </w:rPr>
      </w:r>
      <w:r>
        <w:rPr>
          <w:lang w:val="es_ES" w:bidi="es_ES"/>
        </w:rPr>
        <w:t>Timoteo también estaba con ellos y vino de Listra. Timoteo es un buen amigo de Pablo.</w:t>
      </w:r>
    </w:p>
    <w:p>
      <w:pPr/>
      <w:r>
        <w:rPr>
          <w:lang w:val="es_ES" w:bidi="es_ES"/>
        </w:rPr>
      </w:r>
      <w:r>
        <w:rPr>
          <w:lang w:val="es_ES" w:bidi="es_ES"/>
        </w:rPr>
        <w:t>Tíquico y Trófimo, ambos de la provincia de Asia.</w:t>
      </w:r>
    </w:p>
    <w:p>
      <w:pPr/>
      <w:r>
        <w:rPr>
          <w:lang w:val="es_ES" w:bidi="es_ES"/>
        </w:rPr>
      </w:r>
      <w:r>
        <w:rPr>
          <w:lang w:val="es_ES" w:bidi="es_ES"/>
        </w:rPr>
        <w:t>"Estos hombres continuaron adelante y nos esperaron en Troas". No está claro a quiénes se refiere Pablo al decir que se adelantaron a Troas. Pablo también dice más tarde, "Pero navegamos desde Filipos", lo que sugiere que no está solo, por lo que podría ser que Lucas, el autor de Hechos, esté con él.</w:t>
      </w:r>
    </w:p>
    <w:p>
      <w:pPr/>
      <w:r>
        <w:rPr>
          <w:lang w:val="es_ES" w:bidi="es_ES"/>
        </w:rPr>
      </w:r>
      <w:r>
        <w:rPr>
          <w:lang w:val="es_ES" w:bidi="es_ES"/>
        </w:rPr>
        <w:t>Sin embargo, elegimos tratar de entender quién estaba viajando cuándo, lo más probable es que podamos asumir que Pablo tenía compañeros con él a lo largo de todos los viajes anteriores.</w:t>
      </w:r>
    </w:p>
    <w:p>
      <w:pPr/>
      <w:r>
        <w:rPr>
          <w:lang w:val="es_ES" w:bidi="es_ES"/>
        </w:rPr>
      </w:r>
      <w:r>
        <w:rPr>
          <w:lang w:val="es_ES" w:bidi="es_ES"/>
        </w:rPr>
        <w:t>Cinco días después, Pablo se unió a los demás en Troas, donde se quedaron durante siete días. No está claro cuánto tiempo esperaron para viajar, pero parece que en algún momento después del Festival de los Panes sin Levadura, partieron de Filipos y zarparon hacia Troas, lo que sugiere que el viaje duró cinco días y luego llegaron a Troas en Asia.</w:t>
      </w:r>
    </w:p>
    <w:p>
      <w:pPr/>
      <w:r>
        <w:rPr>
          <w:lang w:val="es_ES" w:bidi="es_ES"/>
        </w:rPr>
      </w:r>
      <w:r>
        <w:rPr>
          <w:lang w:val="es_ES" w:bidi="es_ES"/>
        </w:rPr>
        <w:t>Allí se quedaron siete días.</w:t>
      </w:r>
    </w:p>
    <w:p>
      <w:pPr/>
      <w:r>
        <w:rPr>
          <w:lang w:val="es_ES" w:bidi="es_ES"/>
        </w:rPr>
      </w:r>
      <w:r>
        <w:rPr>
          <w:lang w:val="es_ES" w:bidi="es_ES"/>
        </w:rPr>
        <w:t xml:space="preserve">Deténganse aquí y muestren una </w:t>
      </w:r>
      <w:r>
        <w:rPr>
          <w:b/>
          <w:lang w:val="es_ES" w:bidi="es_ES"/>
        </w:rPr>
        <w:t>ruta de navegación por el mar desde Filipos a Troas</w:t>
      </w:r>
      <w:r>
        <w:rPr>
          <w:lang w:val="es_ES" w:bidi="es_ES"/>
        </w:rPr>
        <w:t>.</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Algunos discípulos</w:t>
      </w:r>
    </w:p>
    <w:p>
      <w:pPr>
        <w:pStyle w:val="ListBullet"/>
        <w:spacing w:line="240" w:lineRule="auto"/>
        <w:ind w:left="720"/>
      </w:pPr>
      <w:r>
        <w:rPr>
          <w:lang w:val="es_ES" w:bidi="es_ES"/>
        </w:rPr>
      </w:r>
      <w:r>
        <w:rPr>
          <w:lang w:val="es_ES" w:bidi="es_ES"/>
        </w:rPr>
        <w:t>Grupo de macedonios</w:t>
      </w:r>
    </w:p>
    <w:p>
      <w:pPr>
        <w:pStyle w:val="ListBullet"/>
        <w:spacing w:line="240" w:lineRule="auto"/>
        <w:ind w:left="720"/>
      </w:pPr>
      <w:r>
        <w:rPr>
          <w:lang w:val="es_ES" w:bidi="es_ES"/>
        </w:rPr>
      </w:r>
      <w:r>
        <w:rPr>
          <w:lang w:val="es_ES" w:bidi="es_ES"/>
        </w:rPr>
        <w:t>Grupo de griegos</w:t>
      </w:r>
    </w:p>
    <w:p>
      <w:pPr>
        <w:pStyle w:val="ListBullet"/>
        <w:spacing w:line="240" w:lineRule="auto"/>
        <w:ind w:left="720"/>
      </w:pPr>
      <w:r>
        <w:rPr>
          <w:lang w:val="es_ES" w:bidi="es_ES"/>
        </w:rPr>
      </w:r>
      <w:r>
        <w:rPr>
          <w:lang w:val="es_ES" w:bidi="es_ES"/>
        </w:rPr>
        <w:t>Grupo de judíos</w:t>
      </w:r>
    </w:p>
    <w:p>
      <w:pPr>
        <w:pStyle w:val="ListBullet"/>
        <w:spacing w:line="240" w:lineRule="auto"/>
        <w:ind w:left="720"/>
      </w:pPr>
      <w:r>
        <w:rPr>
          <w:lang w:val="es_ES" w:bidi="es_ES"/>
        </w:rPr>
      </w:r>
      <w:r>
        <w:rPr>
          <w:lang w:val="es_ES" w:bidi="es_ES"/>
        </w:rPr>
        <w:t>Sópatro, hijo de Pirro de Berea</w:t>
      </w:r>
    </w:p>
    <w:p>
      <w:pPr>
        <w:pStyle w:val="ListBullet"/>
        <w:spacing w:line="240" w:lineRule="auto"/>
        <w:ind w:left="720"/>
      </w:pPr>
      <w:r>
        <w:rPr>
          <w:lang w:val="es_ES" w:bidi="es_ES"/>
        </w:rPr>
      </w:r>
      <w:r>
        <w:rPr>
          <w:lang w:val="es_ES" w:bidi="es_ES"/>
        </w:rPr>
        <w:t>Aristarco, de Tesalónica</w:t>
      </w:r>
    </w:p>
    <w:p>
      <w:pPr>
        <w:pStyle w:val="ListBullet"/>
        <w:spacing w:line="240" w:lineRule="auto"/>
        <w:ind w:left="720"/>
      </w:pPr>
      <w:r>
        <w:rPr>
          <w:lang w:val="es_ES" w:bidi="es_ES"/>
        </w:rPr>
      </w:r>
      <w:r>
        <w:rPr>
          <w:lang w:val="es_ES" w:bidi="es_ES"/>
        </w:rPr>
        <w:t>Segundo, también de Tesalónica</w:t>
      </w:r>
    </w:p>
    <w:p>
      <w:pPr>
        <w:pStyle w:val="ListBullet"/>
        <w:spacing w:line="240" w:lineRule="auto"/>
        <w:ind w:left="720"/>
      </w:pPr>
      <w:r>
        <w:rPr>
          <w:lang w:val="es_ES" w:bidi="es_ES"/>
        </w:rPr>
      </w:r>
      <w:r>
        <w:rPr>
          <w:lang w:val="es_ES" w:bidi="es_ES"/>
        </w:rPr>
        <w:t>Gayo de Derbe</w:t>
      </w:r>
    </w:p>
    <w:p>
      <w:pPr>
        <w:pStyle w:val="ListBullet"/>
        <w:spacing w:line="240" w:lineRule="auto"/>
        <w:ind w:left="720"/>
      </w:pPr>
      <w:r>
        <w:rPr>
          <w:lang w:val="es_ES" w:bidi="es_ES"/>
        </w:rPr>
      </w:r>
      <w:r>
        <w:rPr>
          <w:lang w:val="es_ES" w:bidi="es_ES"/>
        </w:rPr>
        <w:t>Timoteo de Listra</w:t>
      </w:r>
    </w:p>
    <w:p>
      <w:pPr>
        <w:pStyle w:val="ListBullet"/>
        <w:spacing w:line="240" w:lineRule="auto"/>
        <w:ind w:left="720"/>
      </w:pPr>
      <w:r>
        <w:rPr>
          <w:lang w:val="es_ES" w:bidi="es_ES"/>
        </w:rPr>
      </w:r>
      <w:r>
        <w:rPr>
          <w:lang w:val="es_ES" w:bidi="es_ES"/>
        </w:rPr>
        <w:t>Tíquico, de la provincia de Asia</w:t>
      </w:r>
    </w:p>
    <w:p>
      <w:pPr>
        <w:pStyle w:val="ListBullet"/>
        <w:spacing w:line="240" w:lineRule="auto"/>
        <w:ind w:left="720"/>
      </w:pPr>
      <w:r>
        <w:rPr>
          <w:lang w:val="es_ES" w:bidi="es_ES"/>
        </w:rPr>
      </w:r>
      <w:r>
        <w:rPr>
          <w:lang w:val="es_ES" w:bidi="es_ES"/>
        </w:rPr>
        <w:t>Trófimo, también de la provincia de Asia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En este pasaje, aprendemos sobre los próximos viajes de Pablo mientras continúa difundiendo el mensaje sobre el Señor, o maestro.</w:t>
      </w:r>
    </w:p>
    <w:p>
      <w:pPr/>
      <w:r>
        <w:rPr>
          <w:lang w:val="es_ES" w:bidi="es_ES"/>
        </w:rPr>
      </w:r>
      <w:r>
        <w:rPr>
          <w:b/>
          <w:lang w:val="es_ES" w:bidi="es_ES"/>
        </w:rPr>
        <w:t>Primera escena:</w:t>
      </w:r>
      <w:r>
        <w:rPr>
          <w:lang w:val="es_ES" w:bidi="es_ES"/>
        </w:rPr>
        <w:t xml:space="preserve"> "Cuando terminó el alboroto, Pablo manda llamar a sus discípulos".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 "Contento de que Pablo esté bien después de escuchar sobre el disturbio que había sucedido recientemente", o "Preguntándonos qué tiene Pablo que decirnos", y "¿A dónde irá Pablo a continuación?"</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Después de alentarlos con un mensaje, se despide de sus discípulos, o creyentes.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"Contento de que las cosas se hayan calmado después del disturbio", o "Esperando verme con los discípulos y alentarlos", y "Triste de despedirme de ellos".</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 "Sintiéndome realmente animado por las palabras de Pablo", o "Emocionado de escuchar sobre su siguiente viaje", y "Estamos tristes de que se esté yendo".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entonces parte de Éfeso y se dirige a Macedonia. "Viajó por esa área, dando muchas palabras de aliento a las personas y finalmente llegó a Grecia, donde se quedó durante tres meses".</w:t>
      </w:r>
    </w:p>
    <w:p>
      <w:pPr/>
      <w:r>
        <w:rPr>
          <w:lang w:val="es_ES" w:bidi="es_ES"/>
        </w:rPr>
      </w:r>
      <w:r>
        <w:rPr>
          <w:b/>
          <w:lang w:val="es_ES" w:bidi="es_ES"/>
        </w:rPr>
        <w:t>Segunda escena:</w:t>
      </w:r>
      <w:r>
        <w:rPr>
          <w:lang w:val="es_ES" w:bidi="es_ES"/>
        </w:rPr>
        <w:t xml:space="preserve"> El plan original de Pablo era navegar en un barco desde Corinto, Grecia, a Siria, donde estaba Jerusalén. Sin embargo, mientras estaba en Grecia, Pablo se entera de una conspiración que algunos judíos traman en su contra y regresa a través de Macedonia.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"Temeroso por lo que los judíos pueden hacerme", o "Frustrado de que mis planes tengan que cambiar", y "Aunque ahora tomará más tiempo, todavía estaré difundiendo el mensaje sobre el Señor o el maestro mientras viajo".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estaba acompañado por Sópater, hijo de Pirro, de Berea, Aristarco y Secundo de Tesalónica, Gayo de Derbe, también Timoteo, y Tíquico y Trófimo, de la provincia de Asia".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"Emocionado de viajar con estos hombres", o "Contento de poder pasar algún tiempo con Timoteo", y "Al menos juntos podemos alentarnos entre sí".</w:t>
      </w:r>
    </w:p>
    <w:p>
      <w:pPr>
        <w:pStyle w:val="ListBullet"/>
        <w:spacing w:line="240" w:lineRule="auto"/>
        <w:ind w:left="720"/>
      </w:pPr>
      <w:r>
        <w:rPr>
          <w:lang w:val="es_ES" w:bidi="es_ES"/>
        </w:rPr>
      </w:r>
      <w:r>
        <w:rPr>
          <w:lang w:val="es_ES" w:bidi="es_ES"/>
        </w:rPr>
        <w:t>Pregúntenles a los actores que interpretan a los compañeros de viaje de Pablo: "¿Cómo se sienten?" Es posible que escuchen cosas como: "Contentos de pasar un tiempo con Pablo", o "Contentos de que podamos ser parte de este viaje", y "Esperando con ansias el lugar a donde iremos a continuación".</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Tercera escena:</w:t>
      </w:r>
      <w:r>
        <w:rPr>
          <w:lang w:val="es_ES" w:bidi="es_ES"/>
        </w:rPr>
        <w:t xml:space="preserve"> Algunos de los hombres que viajan con Pablo continúan adelante a Troas, pero Pablo y algunos otros se quedan en Macedonia. Después de la Fiesta de los Panes sin Levadura, Pablo y los demás navegaron de Filipos a Troas, y cinco días después se reunieron con los hombres en Troas, donde se quedaron siete días.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"Cuando el </w:t>
      </w:r>
      <w:r>
        <w:rPr>
          <w:b/>
          <w:lang w:val="es_ES" w:bidi="es_ES"/>
        </w:rPr>
        <w:t>alboroto</w:t>
      </w:r>
      <w:r>
        <w:rPr>
          <w:lang w:val="es_ES" w:bidi="es_ES"/>
        </w:rPr>
        <w:t xml:space="preserve"> terminó", es decir, un fuerte ruido o perturbación cargada de exaltación, esto se refiere al disturbio que sucedió en el pasaje anterior.</w:t>
      </w:r>
    </w:p>
    <w:p>
      <w:pPr/>
      <w:r>
        <w:rPr>
          <w:lang w:val="es_ES" w:bidi="es_ES"/>
        </w:rPr>
      </w:r>
      <w:r>
        <w:rPr>
          <w:lang w:val="es_ES" w:bidi="es_ES"/>
        </w:rPr>
        <w:t xml:space="preserve">Pablo entonces envió a llamar a sus </w:t>
      </w:r>
      <w:r>
        <w:rPr>
          <w:b/>
          <w:lang w:val="es_ES" w:bidi="es_ES"/>
        </w:rPr>
        <w:t>discípulos</w:t>
      </w:r>
      <w:r>
        <w:rPr>
          <w:lang w:val="es_ES" w:bidi="es_ES"/>
        </w:rPr>
        <w:t xml:space="preserve">, o creyentes, y los alentó. Traduzcan discípulo de la misma manera que lo han hecho en los pasajes anteriores. </w:t>
      </w:r>
      <w:r>
        <w:rPr>
          <w:lang w:val="es_ES" w:bidi="es_ES"/>
        </w:rPr>
        <w:t>Discípulo</w:t>
      </w:r>
      <w:r>
        <w:rPr>
          <w:lang w:val="es_ES" w:bidi="es_ES"/>
        </w:rPr>
        <w:t xml:space="preserve"> se encuentra en el Glosario Principal.</w:t>
      </w:r>
    </w:p>
    <w:p>
      <w:pPr/>
      <w:r>
        <w:rPr>
          <w:lang w:val="es_ES" w:bidi="es_ES"/>
        </w:rPr>
      </w:r>
      <w:r>
        <w:rPr>
          <w:lang w:val="es_ES" w:bidi="es_ES"/>
        </w:rPr>
        <w:t xml:space="preserve">"Viajó por esa área, dando muchas palabras de aliento a las </w:t>
      </w:r>
      <w:r>
        <w:rPr>
          <w:b/>
          <w:lang w:val="es_ES" w:bidi="es_ES"/>
        </w:rPr>
        <w:t>personas</w:t>
      </w:r>
      <w:r>
        <w:rPr>
          <w:lang w:val="es_ES" w:bidi="es_ES"/>
        </w:rPr>
        <w:t xml:space="preserve"> y finalmente llegó a Grecia". Las "personas" aquí se refiere a las personas en las áreas que habría visitado en Filipos, Tesalónica y Berea. Lo más probable es que estas personas con las que Pablo estaba hablando fueran creyentes de esas áreas. Pablo entonces llega a Corinto, donde se queda durante tres meses. </w:t>
      </w:r>
      <w:r>
        <w:rPr>
          <w:b/>
          <w:lang w:val="es_ES" w:bidi="es_ES"/>
        </w:rPr>
        <w:t>Corinto</w:t>
      </w:r>
      <w:r>
        <w:rPr>
          <w:lang w:val="es_ES" w:bidi="es_ES"/>
        </w:rPr>
        <w:t xml:space="preserve"> era una ciudad en Grecia.</w:t>
      </w:r>
    </w:p>
    <w:p>
      <w:pPr/>
      <w:r>
        <w:rPr>
          <w:lang w:val="es_ES" w:bidi="es_ES"/>
        </w:rPr>
      </w:r>
      <w:r>
        <w:rPr>
          <w:lang w:val="es_ES" w:bidi="es_ES"/>
        </w:rPr>
        <w:t xml:space="preserve">"Porque algunos </w:t>
      </w:r>
      <w:r>
        <w:rPr>
          <w:b/>
          <w:lang w:val="es_ES" w:bidi="es_ES"/>
        </w:rPr>
        <w:t>judíos</w:t>
      </w:r>
      <w:r>
        <w:rPr>
          <w:lang w:val="es_ES" w:bidi="es_ES"/>
        </w:rPr>
        <w:t xml:space="preserve"> habían </w:t>
      </w:r>
      <w:r>
        <w:rPr>
          <w:b/>
          <w:lang w:val="es_ES" w:bidi="es_ES"/>
        </w:rPr>
        <w:t>conspirado</w:t>
      </w:r>
      <w:r>
        <w:rPr>
          <w:lang w:val="es_ES" w:bidi="es_ES"/>
        </w:rPr>
        <w:t xml:space="preserve"> contra él..." Traduzcan judío de la misma manera que lo han hecho en los pasajes anteriores. </w:t>
      </w:r>
      <w:r>
        <w:rPr>
          <w:lang w:val="es_ES" w:bidi="es_ES"/>
        </w:rPr>
        <w:t>Judío</w:t>
      </w:r>
      <w:r>
        <w:rPr>
          <w:lang w:val="es_ES" w:bidi="es_ES"/>
        </w:rPr>
        <w:t xml:space="preserve"> está en el Glosario Principal.</w:t>
      </w:r>
    </w:p>
    <w:p>
      <w:pPr/>
      <w:r>
        <w:rPr>
          <w:lang w:val="es_ES" w:bidi="es_ES"/>
        </w:rPr>
      </w:r>
      <w:r>
        <w:rPr>
          <w:lang w:val="es_ES" w:bidi="es_ES"/>
        </w:rPr>
        <w:t xml:space="preserve">Pablo escucha esto justo cuando estaba a punto de </w:t>
      </w:r>
      <w:r>
        <w:rPr>
          <w:b/>
          <w:lang w:val="es_ES" w:bidi="es_ES"/>
        </w:rPr>
        <w:t>navegar</w:t>
      </w:r>
      <w:r>
        <w:rPr>
          <w:lang w:val="es_ES" w:bidi="es_ES"/>
        </w:rPr>
        <w:t xml:space="preserve"> hacia </w:t>
      </w:r>
      <w:r>
        <w:rPr>
          <w:b/>
          <w:lang w:val="es_ES" w:bidi="es_ES"/>
        </w:rPr>
        <w:t>Siria</w:t>
      </w:r>
      <w:r>
        <w:rPr>
          <w:lang w:val="es_ES" w:bidi="es_ES"/>
        </w:rPr>
        <w:t>. Navegar significa ir de donde uno está hacia otro lugar por mar, viajando en un bote o barco.</w:t>
      </w:r>
    </w:p>
    <w:p>
      <w:pPr/>
      <w:r>
        <w:rPr>
          <w:lang w:val="es_ES" w:bidi="es_ES"/>
        </w:rPr>
      </w:r>
      <w:r>
        <w:rPr>
          <w:lang w:val="es_ES" w:bidi="es_ES"/>
        </w:rPr>
        <w:t xml:space="preserve">"Después de la </w:t>
      </w:r>
      <w:r>
        <w:rPr>
          <w:b/>
          <w:lang w:val="es_ES" w:bidi="es_ES"/>
        </w:rPr>
        <w:t>Fiesta de los Panes sin Levadura</w:t>
      </w:r>
      <w:r>
        <w:rPr>
          <w:lang w:val="es_ES" w:bidi="es_ES"/>
        </w:rPr>
        <w:t xml:space="preserve">..." Traduzcan Fiesta de los Panes sin Levadura y Pascua de la misma manera que lo han hecho en los pasajes anteriores, y recuerden que </w:t>
      </w:r>
      <w:r>
        <w:rPr>
          <w:lang w:val="es_ES" w:bidi="es_ES"/>
        </w:rPr>
        <w:t>Fiesta de los Panes sin Levadura</w:t>
      </w:r>
      <w:r>
        <w:rPr>
          <w:lang w:val="es_ES" w:bidi="es_ES"/>
        </w:rPr>
        <w:t xml:space="preserve"> y </w:t>
      </w:r>
      <w:r>
        <w:rPr>
          <w:lang w:val="es_ES" w:bidi="es_ES"/>
        </w:rPr>
        <w:t>Pascua</w:t>
      </w:r>
      <w:r>
        <w:rPr>
          <w:lang w:val="es_ES" w:bidi="es_ES"/>
        </w:rPr>
        <w:t xml:space="preserve"> están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20:7–12</w:t>
      </w:r>
      <w:r>
        <w:rPr>
          <w:lang w:val="es_ES" w:bidi="es_ES"/>
        </w:rPr>
      </w:r>
    </w:p>
    <w:p>
      <w:pPr>
        <w:pStyle w:val="Heading3"/>
      </w:pPr>
      <w:r>
        <w:rPr>
          <w:lang w:val="es_ES" w:bidi="es_ES"/>
        </w:rPr>
        <w:t>Escuchar con el corazón</w:t>
      </w:r>
    </w:p>
    <w:p>
      <w:pPr/>
      <w:r>
        <w:rPr>
          <w:lang w:val="es_ES" w:bidi="es_ES"/>
        </w:rPr>
      </w:r>
      <w:r>
        <w:rPr>
          <w:lang w:val="es_ES" w:bidi="es_ES"/>
        </w:rPr>
        <w:t>Escuchen Hechos 20:7–12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esta narrativa, Pablo, Lucas y los otros hombres están en Troas durante siete días. ¿Recuerdan en el pasaje anterior al grupo de hombres que viajaban con Pablo? Eran Sópatro, hijo de Pirro de Berea; Aristarco y Secundo, de Tesalónica; Gayo de Derbe; Timoteo de Listra; Tíquico y Trófimo, de la provincia de Asia.</w:t>
      </w:r>
    </w:p>
    <w:p>
      <w:pPr/>
      <w:r>
        <w:rPr>
          <w:lang w:val="es_ES" w:bidi="es_ES"/>
        </w:rPr>
      </w:r>
      <w:r>
        <w:rPr>
          <w:lang w:val="es_ES" w:bidi="es_ES"/>
        </w:rPr>
        <w:t>Todos ellos fueron delante de él a Troas, y ahora se están reuniendo con Pablo y Lucas mientras ambos llegan a Troas. ¿Recuerdan en un pasaje anterior cuando Pablo y sus compañeros fueron a Troas? Fue allí donde Dios le dio una visión del hombre macedonio que le rogó que viniera y enseñara sobre Jesús al pueblo macedonio. Por lo tanto, Pablo ahora ha regresado a Troas para hablar de Jesús.</w:t>
      </w:r>
    </w:p>
    <w:p>
      <w:pPr/>
      <w:r>
        <w:rPr>
          <w:lang w:val="es_ES" w:bidi="es_ES"/>
        </w:rPr>
      </w:r>
      <w:r>
        <w:rPr>
          <w:lang w:val="es_ES" w:bidi="es_ES"/>
        </w:rPr>
        <w:t>Los creyentes en Jesús están reunidos en una habitación grande en una casa para comer juntos y después Pablo les habla por mucho tiempo. Pablo está aquí solo por 7 días, por lo que tiene mucho que hacer durante su tiempo en Troas. El joven se quedó dormido, se cae por la ventana y muere. Dios permite que Pablo haga que Eutico viva nuevamente. Los creyentes están muy felices después de esto.</w:t>
      </w:r>
    </w:p>
    <w:p>
      <w:pPr/>
      <w:r>
        <w:rPr>
          <w:lang w:val="es_ES" w:bidi="es_ES"/>
        </w:rPr>
      </w:r>
      <w:r>
        <w:rPr>
          <w:lang w:val="es_ES" w:bidi="es_ES"/>
        </w:rPr>
        <w:t xml:space="preserve">Deténganse aquí y muestren una imagen de una </w:t>
      </w:r>
      <w:r>
        <w:rPr>
          <w:lang w:val="es_ES" w:bidi="es_ES"/>
        </w:rPr>
        <w:t>casa que tiene 3 niveles</w:t>
      </w:r>
      <w:r>
        <w:rPr>
          <w:lang w:val="es_ES" w:bidi="es_ES"/>
        </w:rPr>
        <w:t>.</w:t>
      </w:r>
    </w:p>
    <w:p>
      <w:pPr/>
      <w:r>
        <w:rPr>
          <w:lang w:val="es_ES" w:bidi="es_ES"/>
        </w:rPr>
      </w:r>
      <w:r>
        <w:rPr>
          <w:lang w:val="es_ES" w:bidi="es_ES"/>
        </w:rPr>
        <w:t>Recuerden que Lucas, el autor de Hechos, está con Pablo, por lo que habla de esta historia usando la palabra "nosotros".</w:t>
      </w:r>
    </w:p>
    <w:p>
      <w:pPr/>
      <w:r>
        <w:rPr>
          <w:lang w:val="es_ES" w:bidi="es_ES"/>
        </w:rPr>
      </w:r>
      <w:r>
        <w:rPr>
          <w:lang w:val="es_ES" w:bidi="es_ES"/>
        </w:rPr>
        <w:t>Pablo y un grupo de personas se reúnen "el primer día de la semana". No sabemos exactamente qué día de la semana fue aquel, ya que desconocemos si se basa en los calendarios griego, romano o judío. Cada calendario tiene un primer día de la semana diferente.</w:t>
      </w:r>
    </w:p>
    <w:p>
      <w:pPr/>
      <w:r>
        <w:rPr>
          <w:lang w:val="es_ES" w:bidi="es_ES"/>
        </w:rPr>
      </w:r>
      <w:r>
        <w:rPr>
          <w:lang w:val="es_ES" w:bidi="es_ES"/>
        </w:rPr>
        <w:t>Los griegos, o no judíos, creen que el día comienza al amanecer, los romanos creen que el día comienza a partir de la medianoche, o las 12 en punto, y los judíos creen que cada día comienza al atardecer. Lo que podemos deducir es que lo más probable es que fuera un sábado o un domingo.</w:t>
      </w:r>
    </w:p>
    <w:p>
      <w:pPr/>
      <w:r>
        <w:rPr>
          <w:lang w:val="es_ES" w:bidi="es_ES"/>
        </w:rPr>
      </w:r>
      <w:r>
        <w:rPr>
          <w:lang w:val="es_ES" w:bidi="es_ES"/>
        </w:rPr>
        <w:t>Deténganse y conversen aquí: ¿Cómo marcan el comienzo y el fin de sus días?</w:t>
      </w:r>
    </w:p>
    <w:p>
      <w:pPr/>
      <w:r>
        <w:rPr>
          <w:lang w:val="es_ES" w:bidi="es_ES"/>
        </w:rPr>
      </w:r>
      <w:r>
        <w:rPr>
          <w:lang w:val="es_ES" w:bidi="es_ES"/>
        </w:rPr>
        <w:t>Pablo y sus amigos "se reunieron para partir el pan". Probablemente compartieron una comida juntos y luego terminaron celebrando la Cena del Señor. Jesús les dijo a sus seguidores que comieran esta comida especial para recordarlo y honrarlo. ¿Recuerdan en los pasajes anteriores cuando Pedro había hablado a la multitud que luego se convirtio en creyente en Jesús? Los nuevos creyentes se dedicaron a la enseñanza de Pedro y a la "comunión, al partimiento del pan y a la oración". Esto es lo que Pablo y estos otros creyentes en Jesús están haciendo aquí en Troas. Probablemente están compartiendo la cena del Señor juntos.</w:t>
      </w:r>
    </w:p>
    <w:p>
      <w:pPr/>
      <w:r>
        <w:rPr>
          <w:lang w:val="es_ES" w:bidi="es_ES"/>
        </w:rPr>
      </w:r>
      <w:r>
        <w:rPr>
          <w:lang w:val="es_ES" w:bidi="es_ES"/>
        </w:rPr>
        <w:t>Pablo estaba muy emocionado de estar hablando a estos creyentes en Jesús y tenía mucho que decirles. Él también estaba planeando irse al día siguiente, por lo que Pablo necesitaba seguir hablando hasta muy tarde en la noche.</w:t>
      </w:r>
    </w:p>
    <w:p>
      <w:pPr/>
      <w:r>
        <w:rPr>
          <w:lang w:val="es_ES" w:bidi="es_ES"/>
        </w:rPr>
      </w:r>
      <w:r>
        <w:rPr>
          <w:lang w:val="es_ES" w:bidi="es_ES"/>
        </w:rPr>
        <w:t>"Había muchas lámparas en la habitación, ya que estaba oscuro afuera". En ese momento, una lámpara era un pequeño recipiente de arcilla con forma de una mecha en un lado. Había dos tipos de cuencos que las personas usaban. Las personas ponen aceite en los tazones. El aceite se quemaba y daba luz. La habitación habría estado cálida, y esto podría haber hecho que Eutico sintiera sueño. Como había muchas de estas lámparas en esta habitación, la habrían vuelto calurosa y sofocante, y habría sido difícil permanecer despierto.</w:t>
      </w:r>
    </w:p>
    <w:p>
      <w:pPr/>
      <w:r>
        <w:rPr>
          <w:lang w:val="es_ES" w:bidi="es_ES"/>
        </w:rPr>
      </w:r>
      <w:r>
        <w:rPr>
          <w:lang w:val="es_ES" w:bidi="es_ES"/>
        </w:rPr>
        <w:t xml:space="preserve">Deténganse aquí y muestren las imágenes de ambos tipos de </w:t>
      </w:r>
      <w:r>
        <w:rPr>
          <w:lang w:val="es_ES" w:bidi="es_ES"/>
        </w:rPr>
        <w:t>lámparas de aceite</w:t>
      </w:r>
      <w:r>
        <w:rPr>
          <w:lang w:val="es_ES" w:bidi="es_ES"/>
        </w:rPr>
        <w:t>.</w:t>
      </w:r>
    </w:p>
    <w:p>
      <w:pPr/>
      <w:r>
        <w:rPr>
          <w:lang w:val="es_ES" w:bidi="es_ES"/>
        </w:rPr>
      </w:r>
      <w:r>
        <w:rPr>
          <w:lang w:val="es_ES" w:bidi="es_ES"/>
        </w:rPr>
        <w:t>Deténganse y conversen aquí: En su cultura, ¿cómo iluminan sus hogares?</w:t>
      </w:r>
    </w:p>
    <w:p>
      <w:pPr/>
      <w:r>
        <w:rPr>
          <w:lang w:val="es_ES" w:bidi="es_ES"/>
        </w:rPr>
      </w:r>
      <w:r>
        <w:rPr>
          <w:lang w:val="es_ES" w:bidi="es_ES"/>
        </w:rPr>
        <w:t>La habitación en la que están está arriba; habría sido una habitación grande construida sobre la parte principal de una casa.</w:t>
      </w:r>
    </w:p>
    <w:p>
      <w:pPr/>
      <w:r>
        <w:rPr>
          <w:lang w:val="es_ES" w:bidi="es_ES"/>
        </w:rPr>
      </w:r>
      <w:r>
        <w:rPr>
          <w:lang w:val="es_ES" w:bidi="es_ES"/>
        </w:rPr>
        <w:t>"Sentado en una ventana estaba un joven llamado Eutico, que se estaba hundiendo en un sueño profundo mientras Pablo hablaba y hablaba". No sabemos mucho sobre Eutico, aparte de que es un hombre joven, probablemente entre 13 y 19 años. Él está claramente queriendo escuchar lo que Pablo tiene que decir, pero como la habitación está tan caliente y abarrotada y Pablo había estado hablando durante mucho tiempo, Eutico comenzó a tener sueño.</w:t>
      </w:r>
    </w:p>
    <w:p>
      <w:pPr/>
      <w:r>
        <w:rPr>
          <w:lang w:val="es_ES" w:bidi="es_ES"/>
        </w:rPr>
      </w:r>
      <w:r>
        <w:rPr>
          <w:lang w:val="es_ES" w:bidi="es_ES"/>
        </w:rPr>
        <w:t>"Cuando estaba profundamente dormido, cayó al suelo del tercer piso". Dormido profundamente significa que él estaba completamente dormido. La planta baja se habría incluido en la medición de la altura de la casa, por lo que lo más probable es que haya sido el tercer nivel de la casa en la que estaba la habitación. Por lo tanto, Eutico cayó del tercer piso de la casa hasta el suelo. ¡Sin embargo, eso todavía es una altura de la que se cae! En esos días, no tenían vidrio en sus ventanas. Es posible que hayan tenido persianas, pero estas habrían estado abiertas, de modo que solo habría sido un agujero en la pared. Eutico había estado sentado en la gruesa cornisa de la ventana antes de caer. Los creyentes bajaron de prisa para ayudar a Eutico, pero cuando lo recogieron, estaba muerto.</w:t>
      </w:r>
    </w:p>
    <w:p>
      <w:pPr/>
      <w:r>
        <w:rPr>
          <w:lang w:val="es_ES" w:bidi="es_ES"/>
        </w:rPr>
      </w:r>
      <w:r>
        <w:rPr>
          <w:lang w:val="es_ES" w:bidi="es_ES"/>
        </w:rPr>
        <w:t>Pablo ve que esto sucede e inmediatamente corre hacia Eutico, se arroja sobre él y lo rodea con sus brazos. Pablo se extiende sobre Eutico y lo cubre. ¿Recuerden en los pasajes anteriores cuando incluso una prenda que había sido tocada por Pablo se usaba para sanar a las personas? Aquí Pablo está usando todo su cuerpo para mostrar el poder de Dios que da vida y que actúa a través de Pablo para devolver a la vida a Eutico.</w:t>
      </w:r>
    </w:p>
    <w:p>
      <w:pPr/>
      <w:r>
        <w:rPr>
          <w:lang w:val="es_ES" w:bidi="es_ES"/>
        </w:rPr>
      </w:r>
      <w:r>
        <w:rPr>
          <w:lang w:val="es_ES" w:bidi="es_ES"/>
        </w:rPr>
        <w:t>"No se alarmen", Pablo les asegura a todos, ya que los que se han reunido están tristes y ya habían comenzado a llorar.</w:t>
      </w:r>
    </w:p>
    <w:p>
      <w:pPr/>
      <w:r>
        <w:rPr>
          <w:lang w:val="es_ES" w:bidi="es_ES"/>
        </w:rPr>
      </w:r>
      <w:r>
        <w:rPr>
          <w:lang w:val="es_ES" w:bidi="es_ES"/>
        </w:rPr>
        <w:t>Deténganse aquí y conversen: En su cultura, ¿qué hacen cuando alguien muere? ¿Cómo lloran por ellos?</w:t>
      </w:r>
    </w:p>
    <w:p>
      <w:pPr/>
      <w:r>
        <w:rPr>
          <w:lang w:val="es_ES" w:bidi="es_ES"/>
        </w:rPr>
      </w:r>
      <w:r>
        <w:rPr>
          <w:lang w:val="es_ES" w:bidi="es_ES"/>
        </w:rPr>
        <w:t>Pablo entonces les dice a todos a su alrededor que Eutico ha vuelto a la vida después de estar muerto. Estos deben haber sido unos minutos tan impactantes para los que fueron testigos del evento. Primero, ven a un hombre joven caer por la ventana y morir en la calle. Ellos ven que él está muerto y van a recogerlo para llevárselo. De repente, Pablo aparece y le devuelve la vida a Eutico.</w:t>
      </w:r>
    </w:p>
    <w:p>
      <w:pPr/>
      <w:r>
        <w:rPr>
          <w:lang w:val="es_ES" w:bidi="es_ES"/>
        </w:rPr>
      </w:r>
      <w:r>
        <w:rPr>
          <w:lang w:val="es_ES" w:bidi="es_ES"/>
        </w:rPr>
        <w:t>Deténganse aquí y conversen: Hablen de un momento en que algo sucedió justo frente a ustedes y no podían creer. ¿Cómo reaccionaron? ¿Cómo reaccionaron las otras personas a tu alrededor?</w:t>
      </w:r>
    </w:p>
    <w:p>
      <w:pPr/>
      <w:r>
        <w:rPr>
          <w:lang w:val="es_ES" w:bidi="es_ES"/>
        </w:rPr>
      </w:r>
      <w:r>
        <w:rPr>
          <w:lang w:val="es_ES" w:bidi="es_ES"/>
        </w:rPr>
        <w:t>Pablo, junto con los creyentes, suben nuevamente y regresan a la habitación en la que estaban, donde Pablo partió el pan y lo comió.</w:t>
      </w:r>
    </w:p>
    <w:p>
      <w:pPr/>
      <w:r>
        <w:rPr>
          <w:lang w:val="es_ES" w:bidi="es_ES"/>
        </w:rPr>
      </w:r>
      <w:r>
        <w:rPr>
          <w:lang w:val="es_ES" w:bidi="es_ES"/>
        </w:rPr>
        <w:t xml:space="preserve">Deténganse aquí y muestren una imagen de un </w:t>
      </w:r>
      <w:r>
        <w:rPr>
          <w:lang w:val="es_ES" w:bidi="es_ES"/>
        </w:rPr>
        <w:t>pan sin levadura</w:t>
      </w:r>
      <w:r>
        <w:rPr>
          <w:lang w:val="es_ES" w:bidi="es_ES"/>
        </w:rPr>
        <w:t>.</w:t>
      </w:r>
    </w:p>
    <w:p>
      <w:pPr/>
      <w:r>
        <w:rPr>
          <w:lang w:val="es_ES" w:bidi="es_ES"/>
        </w:rPr>
      </w:r>
      <w:r>
        <w:rPr>
          <w:lang w:val="es_ES" w:bidi="es_ES"/>
        </w:rPr>
        <w:t>Pablo probablemente comió junto con todos en ese momento, y puede que haya sido entonces cuando celebraron la Cena del Señor.</w:t>
      </w:r>
    </w:p>
    <w:p>
      <w:pPr/>
      <w:r>
        <w:rPr>
          <w:lang w:val="es_ES" w:bidi="es_ES"/>
        </w:rPr>
      </w:r>
      <w:r>
        <w:rPr>
          <w:lang w:val="es_ES" w:bidi="es_ES"/>
        </w:rPr>
        <w:t>Pablo entonces comienza a enseñar nuevamente y continúa hasta la luz del día, y luego deja a los creyentes y se marcha de la casa. ¡Él debe haber estado agotado!</w:t>
      </w:r>
    </w:p>
    <w:p>
      <w:pPr/>
      <w:r>
        <w:rPr>
          <w:lang w:val="es_ES" w:bidi="es_ES"/>
        </w:rPr>
      </w:r>
      <w:r>
        <w:rPr>
          <w:lang w:val="es_ES" w:bidi="es_ES"/>
        </w:rPr>
        <w:t>Deténganse aquí y conversen: Háblenos de un momento en que necesitaban mantenerse despiertos toda la noche. Tal vez estaban cuidando de alguien o trabajando un turno de noche. ¿Qué hacen para mantenerse despiertos?</w:t>
      </w:r>
    </w:p>
    <w:p>
      <w:pPr/>
      <w:r>
        <w:rPr>
          <w:lang w:val="es_ES" w:bidi="es_ES"/>
        </w:rPr>
      </w:r>
      <w:r>
        <w:rPr>
          <w:lang w:val="es_ES" w:bidi="es_ES"/>
        </w:rPr>
        <w:t>Las personas entonces llevan al joven que ahora vive a casa y están muy felices. No está claro quiénes son "las personas" aquí, pero podrían ser los otros creyentes que vieron lo que sucedió o podrían haber sido parientes de Eutico, que se apresuraron a su lado para ayudar tan pronto como él cayó. Le hacen compañía camino a casa.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Pablo ha llegado a Troas, y está hablando en una casa a otros creyentes en Jesús. Un joven llamado Eutico, que está en la habitación escuchando, comienza a tener sueño, se queda dormido, se cae por la ventana y muere en la calle.</w:t>
      </w:r>
    </w:p>
    <w:p>
      <w:pPr/>
      <w:r>
        <w:rPr>
          <w:lang w:val="es_ES" w:bidi="es_ES"/>
        </w:rPr>
      </w:r>
      <w:r>
        <w:rPr>
          <w:b/>
          <w:lang w:val="es_ES" w:bidi="es_ES"/>
        </w:rPr>
        <w:t>Segunda escena:</w:t>
      </w:r>
      <w:r>
        <w:rPr>
          <w:lang w:val="es_ES" w:bidi="es_ES"/>
        </w:rPr>
        <w:t xml:space="preserve"> Pablo y los creyentes bajan precipitadamente, y Pablo cubre a Eutico y con el poder de Dios lo devuelve a la vida.</w:t>
      </w:r>
    </w:p>
    <w:p>
      <w:pPr/>
      <w:r>
        <w:rPr>
          <w:lang w:val="es_ES" w:bidi="es_ES"/>
        </w:rPr>
      </w:r>
      <w:r>
        <w:rPr>
          <w:b/>
          <w:lang w:val="es_ES" w:bidi="es_ES"/>
        </w:rPr>
        <w:t>Tercera escena:</w:t>
      </w:r>
      <w:r>
        <w:rPr>
          <w:lang w:val="es_ES" w:bidi="es_ES"/>
        </w:rPr>
        <w:t xml:space="preserve"> Pablo y los creyentes regresan a la habitación de arriba para partir el pan y comer. Pablo continúa hablando hasta el amanecer y luego deja a los creyentes y se marcha de la casa. Eutico es llevado a casa vivo.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Lucas</w:t>
      </w:r>
    </w:p>
    <w:p>
      <w:pPr>
        <w:pStyle w:val="ListBullet"/>
        <w:spacing w:line="240" w:lineRule="auto"/>
        <w:ind w:left="720"/>
      </w:pPr>
      <w:r>
        <w:rPr>
          <w:lang w:val="es_ES" w:bidi="es_ES"/>
        </w:rPr>
      </w:r>
      <w:r>
        <w:rPr>
          <w:lang w:val="es_ES" w:bidi="es_ES"/>
        </w:rPr>
        <w:t>Sópatro, hijo de Pirro de Berea</w:t>
      </w:r>
    </w:p>
    <w:p>
      <w:pPr>
        <w:pStyle w:val="ListBullet"/>
        <w:spacing w:line="240" w:lineRule="auto"/>
        <w:ind w:left="720"/>
      </w:pPr>
      <w:r>
        <w:rPr>
          <w:lang w:val="es_ES" w:bidi="es_ES"/>
        </w:rPr>
      </w:r>
      <w:r>
        <w:rPr>
          <w:lang w:val="es_ES" w:bidi="es_ES"/>
        </w:rPr>
        <w:t>Aristarco, de Tesalónica</w:t>
      </w:r>
    </w:p>
    <w:p>
      <w:pPr>
        <w:pStyle w:val="ListBullet"/>
        <w:spacing w:line="240" w:lineRule="auto"/>
        <w:ind w:left="720"/>
      </w:pPr>
      <w:r>
        <w:rPr>
          <w:lang w:val="es_ES" w:bidi="es_ES"/>
        </w:rPr>
      </w:r>
      <w:r>
        <w:rPr>
          <w:lang w:val="es_ES" w:bidi="es_ES"/>
        </w:rPr>
        <w:t>Segundo, también de Tesalónica</w:t>
      </w:r>
    </w:p>
    <w:p>
      <w:pPr>
        <w:pStyle w:val="ListBullet"/>
        <w:spacing w:line="240" w:lineRule="auto"/>
        <w:ind w:left="720"/>
      </w:pPr>
      <w:r>
        <w:rPr>
          <w:lang w:val="es_ES" w:bidi="es_ES"/>
        </w:rPr>
      </w:r>
      <w:r>
        <w:rPr>
          <w:lang w:val="es_ES" w:bidi="es_ES"/>
        </w:rPr>
        <w:t>Gayo de Derbe</w:t>
      </w:r>
    </w:p>
    <w:p>
      <w:pPr>
        <w:pStyle w:val="ListBullet"/>
        <w:spacing w:line="240" w:lineRule="auto"/>
        <w:ind w:left="720"/>
      </w:pPr>
      <w:r>
        <w:rPr>
          <w:lang w:val="es_ES" w:bidi="es_ES"/>
        </w:rPr>
      </w:r>
      <w:r>
        <w:rPr>
          <w:lang w:val="es_ES" w:bidi="es_ES"/>
        </w:rPr>
        <w:t>Timoteo de Listra</w:t>
      </w:r>
    </w:p>
    <w:p>
      <w:pPr>
        <w:pStyle w:val="ListBullet"/>
        <w:spacing w:line="240" w:lineRule="auto"/>
        <w:ind w:left="720"/>
      </w:pPr>
      <w:r>
        <w:rPr>
          <w:lang w:val="es_ES" w:bidi="es_ES"/>
        </w:rPr>
      </w:r>
      <w:r>
        <w:rPr>
          <w:lang w:val="es_ES" w:bidi="es_ES"/>
        </w:rPr>
        <w:t>Tíquico, de la provincia de Asia</w:t>
      </w:r>
    </w:p>
    <w:p>
      <w:pPr>
        <w:pStyle w:val="ListBullet"/>
        <w:spacing w:line="240" w:lineRule="auto"/>
        <w:ind w:left="720"/>
      </w:pPr>
      <w:r>
        <w:rPr>
          <w:lang w:val="es_ES" w:bidi="es_ES"/>
        </w:rPr>
      </w:r>
      <w:r>
        <w:rPr>
          <w:lang w:val="es_ES" w:bidi="es_ES"/>
        </w:rPr>
        <w:t>Trófimo, también de la provincia de Asia</w:t>
      </w:r>
    </w:p>
    <w:p>
      <w:pPr>
        <w:pStyle w:val="ListBullet"/>
        <w:spacing w:line="240" w:lineRule="auto"/>
        <w:ind w:left="720"/>
      </w:pPr>
      <w:r>
        <w:rPr>
          <w:lang w:val="es_ES" w:bidi="es_ES"/>
        </w:rPr>
      </w:r>
      <w:r>
        <w:rPr>
          <w:lang w:val="es_ES" w:bidi="es_ES"/>
        </w:rPr>
        <w:t>Eutico</w:t>
      </w:r>
    </w:p>
    <w:p>
      <w:pPr>
        <w:pStyle w:val="ListBullet"/>
        <w:spacing w:line="240" w:lineRule="auto"/>
        <w:ind w:left="720"/>
      </w:pPr>
      <w:r>
        <w:rPr>
          <w:lang w:val="es_ES" w:bidi="es_ES"/>
        </w:rPr>
      </w:r>
      <w:r>
        <w:rPr>
          <w:lang w:val="es_ES" w:bidi="es_ES"/>
        </w:rPr>
        <w:t>Parientes o amigos de Eutico</w:t>
      </w:r>
    </w:p>
    <w:p>
      <w:pPr>
        <w:pStyle w:val="ListBullet"/>
        <w:spacing w:line="240" w:lineRule="auto"/>
        <w:ind w:left="720"/>
      </w:pPr>
      <w:r>
        <w:rPr>
          <w:lang w:val="es_ES" w:bidi="es_ES"/>
        </w:rPr>
      </w:r>
      <w:r>
        <w:rPr>
          <w:lang w:val="es_ES" w:bidi="es_ES"/>
        </w:rPr>
        <w:t>Grupo de creyentes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Puede ser útil aquí dibujar una casa que tenga una planta baja, es decir, el piso que está al nivel del suelo. Luego, dibujen 2 niveles por encima de eso. El tercer nivel es de donde cayó Eutico.</w:t>
      </w:r>
    </w:p>
    <w:p>
      <w:pPr/>
      <w:r>
        <w:rPr>
          <w:lang w:val="es_ES" w:bidi="es_ES"/>
        </w:rPr>
      </w:r>
      <w:r>
        <w:rPr>
          <w:lang w:val="es_ES" w:bidi="es_ES"/>
        </w:rPr>
        <w:t>En esta narrativa, Pablo, Lucas y los otros hombres están en Troas. Es importante recordar que Pablo acaba de reunirse con el grupo de hombres que los dejaron en Filipos. Allí estaban Sópatro, hijo de Pirro de Berea; Aristarco y Secundo, de Tesalónica; Gayo de Derbe; Timoteo de Listra; Tíquico y Trófimo, de la provincia de Asia.</w:t>
      </w:r>
    </w:p>
    <w:p>
      <w:pPr/>
      <w:r>
        <w:rPr>
          <w:lang w:val="es_ES" w:bidi="es_ES"/>
        </w:rPr>
      </w:r>
      <w:r>
        <w:rPr>
          <w:lang w:val="es_ES" w:bidi="es_ES"/>
        </w:rPr>
        <w:t>También es importante recordar que, como Lucas, el autor, estaba allí, dice "nosotros" a lo largo de la historia.</w:t>
      </w:r>
    </w:p>
    <w:p>
      <w:pPr/>
      <w:r>
        <w:rPr>
          <w:lang w:val="es_ES" w:bidi="es_ES"/>
        </w:rPr>
      </w:r>
      <w:r>
        <w:rPr>
          <w:lang w:val="es_ES" w:bidi="es_ES"/>
        </w:rPr>
        <w:t>"El primer día de la semana" era muy probablemente un sábado o un domingo. "Nos reunimos para partir el pan" probablemente se refiere a que compartieron una comida juntos que probablemente terminó con la celebración de la Cena del Señor. Jesús les dijo a sus seguidores que comieran esta comida especial para recordarlo y honrarlo. No está claro si comieron la comida antes de que Pablo comenzara a hablar, después de que Eutico volvió a la vida, o ambas veces.</w:t>
      </w:r>
    </w:p>
    <w:p>
      <w:pPr/>
      <w:r>
        <w:rPr>
          <w:lang w:val="es_ES" w:bidi="es_ES"/>
        </w:rPr>
      </w:r>
      <w:r>
        <w:rPr>
          <w:lang w:val="es_ES" w:bidi="es_ES"/>
        </w:rPr>
        <w:t>"Pablo le habló a la gente y, como tenía la intención de irse al día siguiente, siguió hablando hasta la medianoche". Aquí Pablo está hablando a otros creyentes en Jesús, alentándolos e instruyéndolos sobre cómo seguir a Jesús. Él tenía mucho que decir, por lo que siguió hablando hasta muy tarde en la noche.</w:t>
      </w:r>
    </w:p>
    <w:p>
      <w:pPr/>
      <w:r>
        <w:rPr>
          <w:lang w:val="es_ES" w:bidi="es_ES"/>
        </w:rPr>
      </w:r>
      <w:r>
        <w:rPr>
          <w:lang w:val="es_ES" w:bidi="es_ES"/>
        </w:rPr>
        <w:t>"Había muchas lámparas en la habitación de arriba donde nos estábamos reuniendo". En ese momento, una lámpara era un pequeño recipiente de arcilla con forma de una mecha en un lado. La gente le ponía aceite. El aceite se quemaba y daba luz.</w:t>
      </w:r>
    </w:p>
    <w:p>
      <w:pPr/>
      <w:r>
        <w:rPr>
          <w:lang w:val="es_ES" w:bidi="es_ES"/>
        </w:rPr>
      </w:r>
      <w:r>
        <w:rPr>
          <w:lang w:val="es_ES" w:bidi="es_ES"/>
        </w:rPr>
        <w:t xml:space="preserve">Deténganse aquí y muestren nuevamente las imágenes de las </w:t>
      </w:r>
      <w:r>
        <w:rPr>
          <w:lang w:val="es_ES" w:bidi="es_ES"/>
        </w:rPr>
        <w:t>lámparas de aceite</w:t>
      </w:r>
      <w:r>
        <w:rPr>
          <w:lang w:val="es_ES" w:bidi="es_ES"/>
        </w:rPr>
        <w:t>.</w:t>
      </w:r>
    </w:p>
    <w:p>
      <w:pPr/>
      <w:r>
        <w:rPr>
          <w:lang w:val="es_ES" w:bidi="es_ES"/>
        </w:rPr>
      </w:r>
      <w:r>
        <w:rPr>
          <w:lang w:val="es_ES" w:bidi="es_ES"/>
        </w:rPr>
        <w:t>La habitación en la que se encuentran está arriba, lo que habría sido una habitación grande construida sobre la parte principal de una casa.</w:t>
      </w:r>
    </w:p>
    <w:p>
      <w:pPr/>
      <w:r>
        <w:rPr>
          <w:lang w:val="es_ES" w:bidi="es_ES"/>
        </w:rPr>
      </w:r>
      <w:r>
        <w:rPr>
          <w:lang w:val="es_ES" w:bidi="es_ES"/>
        </w:rPr>
        <w:t xml:space="preserve">Deténganse aquí y muestren nuevamente la </w:t>
      </w:r>
      <w:r>
        <w:rPr>
          <w:lang w:val="es_ES" w:bidi="es_ES"/>
        </w:rPr>
        <w:t>imagen de la casa</w:t>
      </w:r>
      <w:r>
        <w:rPr>
          <w:lang w:val="es_ES" w:bidi="es_ES"/>
        </w:rPr>
        <w:t>.</w:t>
      </w:r>
    </w:p>
    <w:p>
      <w:pPr/>
      <w:r>
        <w:rPr>
          <w:lang w:val="es_ES" w:bidi="es_ES"/>
        </w:rPr>
      </w:r>
      <w:r>
        <w:rPr>
          <w:lang w:val="es_ES" w:bidi="es_ES"/>
        </w:rPr>
        <w:t>Una de las personas en la habitación era Eutico, un hombre joven de entre 13 y 19 años. Él estaba sentado en el alféizar ancho de una ventana. Mientras Pablo hablaba y la habitación estaba calurosa y sofocante, Eutico comenzó a quedarse dormido. Entonces se quedó profundamente dormido y se cayó por la ventana.</w:t>
      </w:r>
    </w:p>
    <w:p>
      <w:pPr/>
      <w:r>
        <w:rPr>
          <w:lang w:val="es_ES" w:bidi="es_ES"/>
        </w:rPr>
      </w:r>
      <w:r>
        <w:rPr>
          <w:lang w:val="es_ES" w:bidi="es_ES"/>
        </w:rPr>
        <w:t>Los creyentes bajan corriendo para ayudar a Eutico, pero cuando lo recogen, está muerto.</w:t>
      </w:r>
    </w:p>
    <w:p>
      <w:pPr/>
      <w:r>
        <w:rPr>
          <w:lang w:val="es_ES" w:bidi="es_ES"/>
        </w:rPr>
      </w:r>
      <w:r>
        <w:rPr>
          <w:lang w:val="es_ES" w:bidi="es_ES"/>
        </w:rPr>
        <w:t>Deténganse aquí y conversen: En su cultura, ¿qué sucede si alguien muere en la calle o en un accidente? ¿Cómo reaccionan las personas?</w:t>
      </w:r>
    </w:p>
    <w:p>
      <w:pPr/>
      <w:r>
        <w:rPr>
          <w:lang w:val="es_ES" w:bidi="es_ES"/>
        </w:rPr>
      </w:r>
      <w:r>
        <w:rPr>
          <w:lang w:val="es_ES" w:bidi="es_ES"/>
        </w:rPr>
        <w:t>Pablo ve que esto sucede e inmediatamente corre hacia Eutico, se arroja sobre él y lo rodea con sus brazos. Pablo se extiende sobre Eutico y lo cubre.</w:t>
      </w:r>
    </w:p>
    <w:p>
      <w:pPr/>
      <w:r>
        <w:rPr>
          <w:lang w:val="es_ES" w:bidi="es_ES"/>
        </w:rPr>
      </w:r>
      <w:r>
        <w:rPr>
          <w:lang w:val="es_ES" w:bidi="es_ES"/>
        </w:rPr>
        <w:t>"No se alarmen", Pablo les asegura a todos, ya que los que se han reunido están tristes y ya habían comenzado a llorar. Pablo entonces les dice a todos a su alrededor que Eutico ha vuelto a la vida después de estar muerto.</w:t>
      </w:r>
    </w:p>
    <w:p>
      <w:pPr/>
      <w:r>
        <w:rPr>
          <w:lang w:val="es_ES" w:bidi="es_ES"/>
        </w:rPr>
      </w:r>
      <w:r>
        <w:rPr>
          <w:lang w:val="es_ES" w:bidi="es_ES"/>
        </w:rPr>
        <w:t>Entonces Pablo, junto con los creyentes, y probablemente Eutico, suben las escaleras nuevamente y regresan a la habitación en la que estaban. Allí partieron el pan y comieron juntos como lo hacían anteriormente.</w:t>
      </w:r>
    </w:p>
    <w:p>
      <w:pPr/>
      <w:r>
        <w:rPr>
          <w:lang w:val="es_ES" w:bidi="es_ES"/>
        </w:rPr>
      </w:r>
      <w:r>
        <w:rPr>
          <w:lang w:val="es_ES" w:bidi="es_ES"/>
        </w:rPr>
        <w:t>Pablo entonces comienza a enseñar nuevamente y continúa hasta la luz del día, y luego deja a los otros creyentes y se marcha de la casa.</w:t>
      </w:r>
    </w:p>
    <w:p>
      <w:pPr/>
      <w:r>
        <w:rPr>
          <w:lang w:val="es_ES" w:bidi="es_ES"/>
        </w:rPr>
      </w:r>
      <w:r>
        <w:rPr>
          <w:lang w:val="es_ES" w:bidi="es_ES"/>
        </w:rPr>
        <w:t>Las personas entonces llevan al joven que ha vuelto a la vida a casa y están muy felices.</w:t>
      </w:r>
    </w:p>
    <w:p>
      <w:pPr/>
      <w:r>
        <w:rPr>
          <w:lang w:val="es_ES" w:bidi="es_ES"/>
        </w:rPr>
      </w:r>
      <w:r>
        <w:rPr>
          <w:lang w:val="es_ES" w:bidi="es_ES"/>
        </w:rPr>
        <w:t>Es importante tener en cuenta que el orden del texto escrito puede ser confuso aquí. Dado que Pablo vuelve a subir a la casa, esto podría implicar que Eutico también volvió a subir y siguió escuchando a Pablo, para luego irse a su casa una vez que Pablo hubo terminado de hablar.</w:t>
      </w:r>
    </w:p>
    <w:p>
      <w:pPr/>
      <w:r>
        <w:rPr>
          <w:lang w:val="es_ES" w:bidi="es_ES"/>
        </w:rPr>
      </w:r>
      <w:r>
        <w:rPr>
          <w:lang w:val="es_ES" w:bidi="es_ES"/>
        </w:rPr>
        <w:t>O puede haber sido que, cuando Pablo regresó a la habitación de arriba, Eutico fue llevado a su casa.</w:t>
      </w:r>
    </w:p>
    <w:p>
      <w:pPr/>
      <w:r>
        <w:rPr>
          <w:lang w:val="es_ES" w:bidi="es_ES"/>
        </w:rPr>
      </w:r>
      <w:r>
        <w:rPr>
          <w:lang w:val="es_ES" w:bidi="es_ES"/>
        </w:rPr>
        <w:t>Aunque no está claro en qué momento Eutico se va a casa, lo importante que hay que recordar es que Eutico ha sido devuelto a la vida, está bien y puede caminar solo. Las personas que van con él solo van a hacerle compañía, no porque necesite ninguna asistencia.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Lucas</w:t>
      </w:r>
    </w:p>
    <w:p>
      <w:pPr>
        <w:pStyle w:val="ListBullet"/>
        <w:spacing w:line="240" w:lineRule="auto"/>
        <w:ind w:left="720"/>
      </w:pPr>
      <w:r>
        <w:rPr>
          <w:lang w:val="es_ES" w:bidi="es_ES"/>
        </w:rPr>
      </w:r>
      <w:r>
        <w:rPr>
          <w:lang w:val="es_ES" w:bidi="es_ES"/>
        </w:rPr>
        <w:t>Sópatro, hijo de Pirro de Berea</w:t>
      </w:r>
    </w:p>
    <w:p>
      <w:pPr>
        <w:pStyle w:val="ListBullet"/>
        <w:spacing w:line="240" w:lineRule="auto"/>
        <w:ind w:left="720"/>
      </w:pPr>
      <w:r>
        <w:rPr>
          <w:lang w:val="es_ES" w:bidi="es_ES"/>
        </w:rPr>
      </w:r>
      <w:r>
        <w:rPr>
          <w:lang w:val="es_ES" w:bidi="es_ES"/>
        </w:rPr>
        <w:t>Aristarco, de Tesalónica</w:t>
      </w:r>
    </w:p>
    <w:p>
      <w:pPr>
        <w:pStyle w:val="ListBullet"/>
        <w:spacing w:line="240" w:lineRule="auto"/>
        <w:ind w:left="720"/>
      </w:pPr>
      <w:r>
        <w:rPr>
          <w:lang w:val="es_ES" w:bidi="es_ES"/>
        </w:rPr>
      </w:r>
      <w:r>
        <w:rPr>
          <w:lang w:val="es_ES" w:bidi="es_ES"/>
        </w:rPr>
        <w:t>Segundo, también de Tesalónica</w:t>
      </w:r>
    </w:p>
    <w:p>
      <w:pPr>
        <w:pStyle w:val="ListBullet"/>
        <w:spacing w:line="240" w:lineRule="auto"/>
        <w:ind w:left="720"/>
      </w:pPr>
      <w:r>
        <w:rPr>
          <w:lang w:val="es_ES" w:bidi="es_ES"/>
        </w:rPr>
      </w:r>
      <w:r>
        <w:rPr>
          <w:lang w:val="es_ES" w:bidi="es_ES"/>
        </w:rPr>
        <w:t>Gayo de Derbe</w:t>
      </w:r>
    </w:p>
    <w:p>
      <w:pPr>
        <w:pStyle w:val="ListBullet"/>
        <w:spacing w:line="240" w:lineRule="auto"/>
        <w:ind w:left="720"/>
      </w:pPr>
      <w:r>
        <w:rPr>
          <w:lang w:val="es_ES" w:bidi="es_ES"/>
        </w:rPr>
      </w:r>
      <w:r>
        <w:rPr>
          <w:lang w:val="es_ES" w:bidi="es_ES"/>
        </w:rPr>
        <w:t>Timoteo de Listra</w:t>
      </w:r>
    </w:p>
    <w:p>
      <w:pPr>
        <w:pStyle w:val="ListBullet"/>
        <w:spacing w:line="240" w:lineRule="auto"/>
        <w:ind w:left="720"/>
      </w:pPr>
      <w:r>
        <w:rPr>
          <w:lang w:val="es_ES" w:bidi="es_ES"/>
        </w:rPr>
      </w:r>
      <w:r>
        <w:rPr>
          <w:lang w:val="es_ES" w:bidi="es_ES"/>
        </w:rPr>
        <w:t>Tíquico, de la provincia de Asia</w:t>
      </w:r>
    </w:p>
    <w:p>
      <w:pPr>
        <w:pStyle w:val="ListBullet"/>
        <w:spacing w:line="240" w:lineRule="auto"/>
        <w:ind w:left="720"/>
      </w:pPr>
      <w:r>
        <w:rPr>
          <w:lang w:val="es_ES" w:bidi="es_ES"/>
        </w:rPr>
      </w:r>
      <w:r>
        <w:rPr>
          <w:lang w:val="es_ES" w:bidi="es_ES"/>
        </w:rPr>
        <w:t>Trófimo también de la provincia de Asia</w:t>
      </w:r>
    </w:p>
    <w:p>
      <w:pPr>
        <w:pStyle w:val="ListBullet"/>
        <w:spacing w:line="240" w:lineRule="auto"/>
        <w:ind w:left="720"/>
      </w:pPr>
      <w:r>
        <w:rPr>
          <w:lang w:val="es_ES" w:bidi="es_ES"/>
        </w:rPr>
      </w:r>
      <w:r>
        <w:rPr>
          <w:lang w:val="es_ES" w:bidi="es_ES"/>
        </w:rPr>
        <w:t>Eutico</w:t>
      </w:r>
    </w:p>
    <w:p>
      <w:pPr>
        <w:pStyle w:val="ListBullet"/>
        <w:spacing w:line="240" w:lineRule="auto"/>
        <w:ind w:left="720"/>
      </w:pPr>
      <w:r>
        <w:rPr>
          <w:lang w:val="es_ES" w:bidi="es_ES"/>
        </w:rPr>
      </w:r>
      <w:r>
        <w:rPr>
          <w:lang w:val="es_ES" w:bidi="es_ES"/>
        </w:rPr>
        <w:t>Parientes o amigos de Eutico</w:t>
      </w:r>
    </w:p>
    <w:p>
      <w:pPr>
        <w:pStyle w:val="ListBullet"/>
        <w:spacing w:line="240" w:lineRule="auto"/>
        <w:ind w:left="720"/>
      </w:pPr>
      <w:r>
        <w:rPr>
          <w:lang w:val="es_ES" w:bidi="es_ES"/>
        </w:rPr>
      </w:r>
      <w:r>
        <w:rPr>
          <w:lang w:val="es_ES" w:bidi="es_ES"/>
        </w:rPr>
        <w:t>Grupo de creyentes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b/>
          <w:lang w:val="es_ES" w:bidi="es_ES"/>
        </w:rPr>
        <w:t>Primera escena:</w:t>
      </w:r>
      <w:r>
        <w:rPr>
          <w:lang w:val="es_ES" w:bidi="es_ES"/>
        </w:rPr>
        <w:t xml:space="preserve"> Pablo ha llegado a Troas, se reúne con los hombres que anteriormente habían ido delante de ellos a Troas, y está partiendo el pan con ellos y hablando en una casa a otros creyentes. </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"Realmente emocionado de estar de regreso en Troas", o "Es consciente de que no tiene muchos días aquí, por lo que quiere asegurarse de enseñar y alentar tanto como pueda mientras esté aquí", y "Espera con ansias partir el pan, honrar al Señor Jesús y pasar tiempo con otros creyentes".</w:t>
      </w:r>
    </w:p>
    <w:p>
      <w:pPr>
        <w:pStyle w:val="ListBullet"/>
        <w:spacing w:line="240" w:lineRule="auto"/>
        <w:ind w:left="720"/>
      </w:pPr>
      <w:r>
        <w:rPr>
          <w:lang w:val="es_ES" w:bidi="es_ES"/>
        </w:rPr>
      </w:r>
      <w:r>
        <w:rPr>
          <w:lang w:val="es_ES" w:bidi="es_ES"/>
        </w:rPr>
        <w:t>Pregúntenles a los actores que interpretan a los hombres que viajan con Pablo y los otros creyentes: "¿Cómo se sienten?" Es posible que escuchen cosas como: "Feliz de ver a Pablo nuevamente", o "Esperando con ansias escucharlo hablar nuevamente", y "Emocionado de ver a dónde irá Pablo a continuación".</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le habló a la gente y, como tenía la intención de irse al día siguiente, siguió hablando hasta la medianoche". Aquí Pablo está hablando a otros creyentes en Jesús, alentándolos e instruyéndolos sobre cómo seguir a Jesús. Él tenía mucho que decir, por lo que siguió hablando hasta muy tarde en la noche.</w:t>
      </w:r>
    </w:p>
    <w:p>
      <w:pPr/>
      <w:r>
        <w:rPr>
          <w:lang w:val="es_ES" w:bidi="es_ES"/>
        </w:rPr>
      </w:r>
      <w:r>
        <w:rPr>
          <w:lang w:val="es_ES" w:bidi="es_ES"/>
        </w:rPr>
        <w:t>La habitación en la que están está arriba, lo que habría sido una habitación grande construida sobre la parte principal de una casa. "Había muchas lámparas en la habitación de arriba donde nos estábamos reuniendo".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"Cansado de mi viaje", o "Sintiéndome animado por estos creyentes", y "Necesitado de la fuerza de Dios para poder seguir hablando y decir todo lo que Dios quiere que comparta".</w:t>
      </w:r>
    </w:p>
    <w:p>
      <w:pPr>
        <w:pStyle w:val="ListBullet"/>
        <w:spacing w:line="240" w:lineRule="auto"/>
        <w:ind w:left="720"/>
      </w:pPr>
      <w:r>
        <w:rPr>
          <w:lang w:val="es_ES" w:bidi="es_ES"/>
        </w:rPr>
      </w:r>
      <w:r>
        <w:rPr>
          <w:lang w:val="es_ES" w:bidi="es_ES"/>
        </w:rPr>
        <w:t>Pregúntenles a los actores que interpretan al grupo de creyentes: "¿Cómo se sienten?" Es posible que escuchen cosas como: "Se está haciendo tarde y me estoy cansando un poco", o "Pero Pablo tiene cosas tan buenas que decir, por lo que vale la pena quedarme despierto", y "Estoy emocionado por el desafío de permanecer despierto para no perderme nada de lo que Pablo tiene que decir".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"Sentado en una ventana estaba un joven llamado Eutico, que se estaba hundiendo en un sueño profundo mientras Pablo hablaba y hablaba". Eutico es un hombre joven, probablemente de entre 13 y 19 años de edad. Eutico comienza a tener mucho sueño.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Eutico "¿Cómo te sientes?" Es posible que escuchen cosas como: "Es tan cálido y acogedor aquí con todas estas velas", o "Estoy tan cansado, ¿cuánto tiempo va a seguir hablando Pablo?" y "Me está dando un poco de sueño, Pablo sigue y sigue, así que tal vez me apoye en el alféizar de esta ventana y descanse la cabeza".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"Cuando estaba profundamente dormido, cayó al suelo desde el tercer nivel". Eutico había estado sentado en la gruesa cornisa de la ventana antes de caer.</w:t>
      </w:r>
    </w:p>
    <w:p>
      <w:pPr/>
      <w:r>
        <w:rPr>
          <w:lang w:val="es_ES" w:bidi="es_ES"/>
        </w:rPr>
      </w:r>
      <w:r>
        <w:rPr>
          <w:b/>
          <w:lang w:val="es_ES" w:bidi="es_ES"/>
        </w:rPr>
        <w:t>Segunda escena:</w:t>
      </w:r>
      <w:r>
        <w:rPr>
          <w:lang w:val="es_ES" w:bidi="es_ES"/>
        </w:rPr>
        <w:t xml:space="preserve"> Pablo y los creyentes bajan corriendo para ayudar, pero mientras otros intentan recoger a Eutico, ven que está muerto.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"Sorprendido, pero no desesperado", o "Actuando rápidamente con la ayuda de Dios para devolverle la vida a este joven", y "Confiado de que Dios usará a Pablo para restaurar a este joven".</w:t>
      </w:r>
    </w:p>
    <w:p>
      <w:pPr>
        <w:pStyle w:val="ListBullet"/>
        <w:spacing w:line="240" w:lineRule="auto"/>
        <w:ind w:left="720"/>
      </w:pPr>
      <w:r>
        <w:rPr>
          <w:lang w:val="es_ES" w:bidi="es_ES"/>
        </w:rPr>
      </w:r>
      <w:r>
        <w:rPr>
          <w:lang w:val="es_ES" w:bidi="es_ES"/>
        </w:rPr>
        <w:t>Pregúntenles a los actores que interpretan al grupo de creyentes: "¿Cómo se sienten?" Es posible que escuchen cosas como: "Sorprendido de que esto haya sucedido", o "Qué triste que alguien tan joven muera", y "Contento de que Pablo haya corrido a su lado, pero no estoy seguro de lo que sucederá después".</w:t>
      </w:r>
    </w:p>
    <w:p>
      <w:pPr>
        <w:pStyle w:val="ListBullet"/>
        <w:spacing w:line="240" w:lineRule="auto"/>
        <w:ind w:left="720"/>
      </w:pPr>
      <w:r>
        <w:rPr>
          <w:lang w:val="es_ES" w:bidi="es_ES"/>
        </w:rPr>
      </w:r>
      <w:r>
        <w:rPr>
          <w:lang w:val="es_ES" w:bidi="es_ES"/>
        </w:rPr>
        <w:t>Pregúntenles a los actores que interpretan a los amigos o parientes de Eutico: "¿Cómo se sienten?" Es posible que escuchen cosas como: "Qué conmoción esta muerte repentina", o "Necesitamos llevar su cuerpo a casa", y "Siento un dolor tan grande que ahora voy a guardar luto".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cubre a Eutico y lo rodea con los brazos y, con el poder de Dios, lo devuelve a la vida. "No se alarmen", Pablo les asegura a todos, ya que los que se han reunido están tristes y ya habían comenzado a llorar. Pablo entonces les dice a todos a su alrededor que Eutico ha vuelto a la vida después de estar muerto.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"Queriendo tranquilizar a todos que Eutico ahora está vivo", o "Tratando de calmar a los que lo rodean que todavía están sorprendidos y llorando", y "Agradecido a Dios por haberle permitido sanar a este joven".</w:t>
      </w:r>
    </w:p>
    <w:p>
      <w:pPr>
        <w:pStyle w:val="ListBullet"/>
        <w:spacing w:line="240" w:lineRule="auto"/>
        <w:ind w:left="720"/>
      </w:pPr>
      <w:r>
        <w:rPr>
          <w:lang w:val="es_ES" w:bidi="es_ES"/>
        </w:rPr>
      </w:r>
      <w:r>
        <w:rPr>
          <w:lang w:val="es_ES" w:bidi="es_ES"/>
        </w:rPr>
        <w:t>Pregúntenle al actor que interpreta a Eutico: "¿Cómo se siente?" Puede que escuchen cosas como: "¿Por qué están todos tan complacidos de que esté vivo?" o "Recuerdo haberme dormido arriba, pero luego me desperté aquí abajo en el suelo, ¿qué sucedió?" y "Agradecidos a Dios por haber permitido que Pablo lo sanara".</w:t>
      </w:r>
    </w:p>
    <w:p>
      <w:pPr>
        <w:pStyle w:val="ListBullet"/>
        <w:spacing w:line="240" w:lineRule="auto"/>
        <w:ind w:left="720"/>
      </w:pPr>
      <w:r>
        <w:rPr>
          <w:lang w:val="es_ES" w:bidi="es_ES"/>
        </w:rPr>
      </w:r>
      <w:r>
        <w:rPr>
          <w:lang w:val="es_ES" w:bidi="es_ES"/>
        </w:rPr>
        <w:t>Pregúntenles a los actores que interpretan a los amigos o parientes de Eutico: "¿Cómo se sienten?" Es posible que escuchen cosas como: "No pueden creer lo que están viendo", o "Están tan emocionados cuando se dan cuenta de que Eutico está vivo", y "Esperando llevarlo a casa".</w:t>
      </w:r>
    </w:p>
    <w:p>
      <w:pPr>
        <w:pStyle w:val="ListBullet"/>
        <w:spacing w:line="240" w:lineRule="auto"/>
        <w:ind w:left="720"/>
      </w:pPr>
      <w:r>
        <w:rPr>
          <w:lang w:val="es_ES" w:bidi="es_ES"/>
        </w:rPr>
      </w:r>
      <w:r>
        <w:rPr>
          <w:lang w:val="es_ES" w:bidi="es_ES"/>
        </w:rPr>
        <w:t>Pregúntenles a los actores que interpretan al grupo de creyentes "¿Cómo se sienten?" Es posible que escuchen cosas como: "Asombrados por las acciones de Pablo", o "Sorprendidos por lo rápido que Eutico ha sido sanado", y "Contentos por la familia y los amigos de Eutico".</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Tercera escena:</w:t>
      </w:r>
      <w:r>
        <w:rPr>
          <w:lang w:val="es_ES" w:bidi="es_ES"/>
        </w:rPr>
        <w:t xml:space="preserve"> Entonces Pablo, junto con los otros creyentes, suben nuevamente y regresan a la habitación en la que estaban, donde Pablo parte el pan y come. Pablo entonces comienza a enseñar nuevamente y continúa hasta el amanecer, y luego deja a los otros creyentes y se marcha de la casa. Las personas llevan a casa al joven Eutico, que ahora vive, y están muy felices.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"Con energía después de comer y reunirse nuevamente con los otros creyentes", o "Agradecido de que Dios lo haya fortalecido para continuar su enseñanza", y "Triste de que más tarde se vaya de allí".</w:t>
      </w:r>
    </w:p>
    <w:p>
      <w:pPr>
        <w:pStyle w:val="ListBullet"/>
        <w:spacing w:line="240" w:lineRule="auto"/>
        <w:ind w:left="720"/>
      </w:pPr>
      <w:r>
        <w:rPr>
          <w:lang w:val="es_ES" w:bidi="es_ES"/>
        </w:rPr>
      </w:r>
      <w:r>
        <w:rPr>
          <w:lang w:val="es_ES" w:bidi="es_ES"/>
        </w:rPr>
        <w:t>Pregúntenles a los actores que interpretan al grupo de creyentes: "¿Cómo se sienten?" Es posible que escuchen cosas como: "Asombrados por lo que acaban de ver", o "Tristes de ver a Pablo irse porque ellos han disfrutado escuchando sus enseñanzas", y "Esperando compartir este evento con otros".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esta narrativa, Pablo, Lucas y los compañeros de viaje de Pablo están todos en Troas. Pablo está enseñando en una habitación de arriba de una casa.</w:t>
      </w:r>
    </w:p>
    <w:p>
      <w:pPr/>
      <w:r>
        <w:rPr>
          <w:lang w:val="es_ES" w:bidi="es_ES"/>
        </w:rPr>
      </w:r>
      <w:r>
        <w:rPr>
          <w:lang w:val="es_ES" w:bidi="es_ES"/>
        </w:rPr>
        <w:t xml:space="preserve">El primer día de la semana, probablemente el sábado o el domingo, Pablo y los creyentes se reunieron para partir el </w:t>
      </w:r>
      <w:r>
        <w:rPr>
          <w:b/>
          <w:lang w:val="es_ES" w:bidi="es_ES"/>
        </w:rPr>
        <w:t>pan</w:t>
      </w:r>
      <w:r>
        <w:rPr>
          <w:lang w:val="es_ES" w:bidi="es_ES"/>
        </w:rPr>
        <w:t xml:space="preserve">. Partir el pan era una manera de referirse a compartir una comida juntos, y posiblemente a celebrar la Cena del Señor juntos. Para obtener más información sobre la </w:t>
      </w:r>
      <w:r>
        <w:rPr>
          <w:b/>
          <w:lang w:val="es_ES" w:bidi="es_ES"/>
        </w:rPr>
        <w:t>Cena del Señor</w:t>
      </w:r>
      <w:r>
        <w:rPr>
          <w:lang w:val="es_ES" w:bidi="es_ES"/>
        </w:rPr>
        <w:t>, consulte el Glosario Principal.</w:t>
      </w:r>
    </w:p>
    <w:p>
      <w:pPr/>
      <w:r>
        <w:rPr>
          <w:lang w:val="es_ES" w:bidi="es_ES"/>
        </w:rPr>
      </w:r>
      <w:r>
        <w:rPr>
          <w:lang w:val="es_ES" w:bidi="es_ES"/>
        </w:rPr>
        <w:t xml:space="preserve">Pablo les habló a las personas y, como tenía la intención de irse al día siguiente, siguió hablando hasta la </w:t>
      </w:r>
      <w:r>
        <w:rPr>
          <w:b/>
          <w:lang w:val="es_ES" w:bidi="es_ES"/>
        </w:rPr>
        <w:t>medianoche</w:t>
      </w:r>
      <w:r>
        <w:rPr>
          <w:lang w:val="es_ES" w:bidi="es_ES"/>
        </w:rPr>
        <w:t>, es decir, las 12 de la noche.</w:t>
      </w:r>
    </w:p>
    <w:p>
      <w:pPr/>
      <w:r>
        <w:rPr>
          <w:lang w:val="es_ES" w:bidi="es_ES"/>
        </w:rPr>
      </w:r>
      <w:r>
        <w:rPr>
          <w:lang w:val="es_ES" w:bidi="es_ES"/>
        </w:rPr>
        <w:t xml:space="preserve">"Había muchas </w:t>
      </w:r>
      <w:r>
        <w:rPr>
          <w:b/>
          <w:lang w:val="es_ES" w:bidi="es_ES"/>
        </w:rPr>
        <w:t>lámparas</w:t>
      </w:r>
      <w:r>
        <w:rPr>
          <w:lang w:val="es_ES" w:bidi="es_ES"/>
        </w:rPr>
        <w:t xml:space="preserve"> de aceite en la </w:t>
      </w:r>
      <w:r>
        <w:rPr>
          <w:b/>
          <w:lang w:val="es_ES" w:bidi="es_ES"/>
        </w:rPr>
        <w:t>habitación de arriba</w:t>
      </w:r>
      <w:r>
        <w:rPr>
          <w:lang w:val="es_ES" w:bidi="es_ES"/>
        </w:rPr>
        <w:t xml:space="preserve"> donde nos estábamos reuniendo". No sabemos con certeza la lámpara exacta que se habría usado, pero estos dos ejemplos nos dan una idea de lo que pueden haber usado. En ese momento, las lámparas que se usaban en las casas eran o bien un pequeño recipiente de arcilla al que se le habría pellizcado una sección. La parte que había sido pellizcada habría sostenido un pedazo de lino retorcido, un material de tipo cuerda o cuerda delgada que se llama mecha. Entonces, las personas ponen aceite en el cuenco.</w:t>
      </w:r>
    </w:p>
    <w:p>
      <w:pPr/>
      <w:r>
        <w:rPr>
          <w:lang w:val="es_ES" w:bidi="es_ES"/>
        </w:rPr>
      </w:r>
      <w:r>
        <w:rPr>
          <w:lang w:val="es_ES" w:bidi="es_ES"/>
        </w:rPr>
        <w:t>Pero bajo la influencia del diseño griego y romano, las lámparas habían adquirido una forma redonda en un extremo y una forma puntiaguda en el otro, y se asemejaban más a un jarrón que a un cuenco. Una pequeña abertura redonda en la parte superior de la lámpara permitía que se volviera a llenar de aceite, y un pico cerrado, o agujero, reemplazó el borde pellizcado como una manera de mantener la mecha en su lugar. La típica lámpara doméstica se construyó para contener suficiente aceite para arder durante toda la noche. Un cordón retorcido de lino se usaba como una mecha que absorbía el aceite y lo llevaba a la parte superior de la mecha, donde ocurría la ignición del aceite.</w:t>
      </w:r>
    </w:p>
    <w:p>
      <w:pPr/>
      <w:r>
        <w:rPr>
          <w:lang w:val="es_ES" w:bidi="es_ES"/>
        </w:rPr>
      </w:r>
      <w:r>
        <w:rPr>
          <w:lang w:val="es_ES" w:bidi="es_ES"/>
        </w:rPr>
        <w:t xml:space="preserve">Deténganse aquí y muestren nuevamente las imágenes de ambos tipos de </w:t>
      </w:r>
      <w:r>
        <w:rPr>
          <w:lang w:val="es_ES" w:bidi="es_ES"/>
        </w:rPr>
        <w:t>lámparas de aceite</w:t>
      </w:r>
      <w:r>
        <w:rPr>
          <w:lang w:val="es_ES" w:bidi="es_ES"/>
        </w:rPr>
        <w:t>.</w:t>
      </w:r>
    </w:p>
    <w:p>
      <w:pPr/>
      <w:r>
        <w:rPr>
          <w:lang w:val="es_ES" w:bidi="es_ES"/>
        </w:rPr>
      </w:r>
      <w:r>
        <w:rPr>
          <w:lang w:val="es_ES" w:bidi="es_ES"/>
        </w:rPr>
        <w:t xml:space="preserve">"Sentado en una </w:t>
      </w:r>
      <w:r>
        <w:rPr>
          <w:b/>
          <w:lang w:val="es_ES" w:bidi="es_ES"/>
        </w:rPr>
        <w:t>ventana</w:t>
      </w:r>
      <w:r>
        <w:rPr>
          <w:lang w:val="es_ES" w:bidi="es_ES"/>
        </w:rPr>
        <w:t xml:space="preserve"> estaba un joven llamado Eutico, que se estaba quedando dormido profundamente mientras Pablo hablaba y hablaba". En esos días, las ventanas no tenían vidrio. Es posible que hayan tenido persianas, pero estas habrían estado abiertas, por lo que solo habría sido un agujero en la pared. El borde cerca de la ventana habría sido grueso, por lo que había suficiente espacio para que Eutico se sentara en él.</w:t>
      </w:r>
    </w:p>
    <w:p>
      <w:pPr/>
      <w:r>
        <w:rPr>
          <w:lang w:val="es_ES" w:bidi="es_ES"/>
        </w:rPr>
      </w:r>
      <w:r>
        <w:rPr>
          <w:lang w:val="es_ES" w:bidi="es_ES"/>
        </w:rPr>
        <w:t xml:space="preserve">Las personas llevaron al joven a casa vivo y se </w:t>
      </w:r>
      <w:r>
        <w:rPr>
          <w:b/>
          <w:lang w:val="es_ES" w:bidi="es_ES"/>
        </w:rPr>
        <w:t>sintieron muy consoladas</w:t>
      </w:r>
      <w:r>
        <w:rPr>
          <w:lang w:val="es_ES" w:bidi="es_ES"/>
        </w:rPr>
        <w:t>, lo que significa que se sentían aliviadas y felices de que Eutico estuviera vivo nuevamente.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20:13–17</w:t>
      </w:r>
      <w:r>
        <w:rPr>
          <w:lang w:val="es_ES" w:bidi="es_ES"/>
        </w:rPr>
      </w:r>
    </w:p>
    <w:p>
      <w:pPr>
        <w:pStyle w:val="Heading3"/>
      </w:pPr>
      <w:r>
        <w:rPr>
          <w:lang w:val="es_ES" w:bidi="es_ES"/>
        </w:rPr>
        <w:t>Escuchar con el corazón</w:t>
      </w:r>
    </w:p>
    <w:p>
      <w:pPr/>
      <w:r>
        <w:rPr>
          <w:lang w:val="es_ES" w:bidi="es_ES"/>
        </w:rPr>
      </w:r>
      <w:r>
        <w:rPr>
          <w:lang w:val="es_ES" w:bidi="es_ES"/>
        </w:rPr>
        <w:t>Escuchen Hechos 20:13–17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¿Recuerdan en el pasaje anterior cómo Pablo resucitó a Eutico en Troas? Ahora, Pablo envía a sus compañeros adelante en un barco, mientras que Pablo decide caminar. En esta narrativa, vemos a Pablo y sus compañeros viajando por varios lugares, partiendo de Troas y pasando por Asón, Mitilene, Quíos, Samos y Mileto de camino a Jerusalén. Cuando llega a Mileto, Pablo les pide a los ancianos de los creyentes en Éfeso que vengan a verlo en Mileto. Allí, Pablo les habla antes de planear zarpar nuevamente para dirigirse a Jerusalén. Una vez que llega a Mileto, Pablo envía un mensaje a los ancianos de Éfeso pidiéndoles que vengan a verlo en Mileto.</w:t>
      </w:r>
    </w:p>
    <w:p>
      <w:pPr/>
      <w:r>
        <w:rPr>
          <w:lang w:val="es_ES" w:bidi="es_ES"/>
        </w:rPr>
      </w:r>
      <w:r>
        <w:rPr>
          <w:lang w:val="es_ES" w:bidi="es_ES"/>
        </w:rPr>
        <w:t xml:space="preserve">Deténganse aquí y muestren una imagen de un mapa que resalte la ruta que </w:t>
      </w:r>
      <w:r>
        <w:rPr>
          <w:lang w:val="es_ES" w:bidi="es_ES"/>
        </w:rPr>
        <w:t>Pablo caminó de Troas a Asón</w:t>
      </w:r>
      <w:r>
        <w:rPr>
          <w:lang w:val="es_ES" w:bidi="es_ES"/>
        </w:rPr>
        <w:t>.</w:t>
      </w:r>
    </w:p>
    <w:p>
      <w:pPr/>
      <w:r>
        <w:rPr>
          <w:lang w:val="es_ES" w:bidi="es_ES"/>
        </w:rPr>
      </w:r>
      <w:r>
        <w:rPr>
          <w:lang w:val="es_ES" w:bidi="es_ES"/>
        </w:rPr>
        <w:t>Los barcos en los que navegaban en esta narrativa muy probablemente serían similares a los barcos mencionados anteriormente en Hechos. Habrían tenido remos para guiarlos y usado velas para atrapar el viento y hacerlos avanzar.</w:t>
      </w:r>
    </w:p>
    <w:p>
      <w:pPr/>
      <w:r>
        <w:rPr>
          <w:lang w:val="es_ES" w:bidi="es_ES"/>
        </w:rPr>
      </w:r>
      <w:r>
        <w:rPr>
          <w:lang w:val="es_ES" w:bidi="es_ES"/>
        </w:rPr>
        <w:t xml:space="preserve">Deténganse aquí y muestren una imagen de un </w:t>
      </w:r>
      <w:r>
        <w:rPr>
          <w:lang w:val="es_ES" w:bidi="es_ES"/>
        </w:rPr>
        <w:t>barco de vela con remos y navegando desde alrededor del año 54 d.C</w:t>
      </w:r>
      <w:r>
        <w:rPr>
          <w:lang w:val="es_ES" w:bidi="es_ES"/>
        </w:rPr>
        <w:t>.</w:t>
      </w:r>
    </w:p>
    <w:p>
      <w:pPr/>
      <w:r>
        <w:rPr>
          <w:lang w:val="es_ES" w:bidi="es_ES"/>
        </w:rPr>
      </w:r>
      <w:r>
        <w:rPr>
          <w:lang w:val="es_ES" w:bidi="es_ES"/>
        </w:rPr>
        <w:t xml:space="preserve">Deténganse aquí y muestren una imagen de un mapa que resalte una </w:t>
      </w:r>
      <w:r>
        <w:rPr>
          <w:lang w:val="es_ES" w:bidi="es_ES"/>
        </w:rPr>
        <w:t>ruta de navegación de Troas a Asón, luego a Mitilene, luego pasa la isla de Quíos, luego cruza a Samos y llega a Mileto</w:t>
      </w:r>
      <w:r>
        <w:rPr>
          <w:lang w:val="es_ES" w:bidi="es_ES"/>
        </w:rPr>
        <w:t>.</w:t>
      </w:r>
    </w:p>
    <w:p>
      <w:pPr/>
      <w:r>
        <w:rPr>
          <w:lang w:val="es_ES" w:bidi="es_ES"/>
        </w:rPr>
      </w:r>
      <w:r>
        <w:rPr>
          <w:lang w:val="es_ES" w:bidi="es_ES"/>
        </w:rPr>
        <w:t>Lucas comienza esta historia diciendo: "Seguimos adelante hasta el barco y navegamos hacia Asón, donde íbamos a llevar a Pablo a bordo". El "nosotros" aquí probablemente se refiere a Lucas y a los hombres que viajaban con él. ¿Recuerdan anteriormente en Hechos, cuando Pablo viajaba con los siguientes hombres: Sópatro, hijo de Pirro, de Berea, Aristarco, de Tesalónica, Secundo, también de Tesalónica, Gayo de Derbe, Timoteo, de Listra, Tíquico y Trófimo, de la provincia de Asia? Es muy probable que estos sean los hombres que viajan con Lucas y, como Lucas está escribiendo este libro, también se está incluyendo a sí mismo en esta narrativa. Lucas y los otros hombres dejan a Pablo en Troas y zarpan de Troas a Asón.</w:t>
      </w:r>
    </w:p>
    <w:p>
      <w:pPr/>
      <w:r>
        <w:rPr>
          <w:lang w:val="es_ES" w:bidi="es_ES"/>
        </w:rPr>
      </w:r>
      <w:r>
        <w:rPr>
          <w:lang w:val="es_ES" w:bidi="es_ES"/>
        </w:rPr>
        <w:t>En ese momento, la mayoría de los barcos usaban velas y el viento para avanzar y remos para dirigir el barco. Lo más probable es que esto haya sido similar a los barcos en los que Pablo viajó anteriormente en Hechos. ¿Recuerdan cuando Pablo navegó de Filipos a Troas después del Festival de los Panes sin Levadura? Lo más probable es que haya sido un barco muy similar.</w:t>
      </w:r>
    </w:p>
    <w:p>
      <w:pPr/>
      <w:r>
        <w:rPr>
          <w:lang w:val="es_ES" w:bidi="es_ES"/>
        </w:rPr>
      </w:r>
      <w:r>
        <w:rPr>
          <w:lang w:val="es_ES" w:bidi="es_ES"/>
        </w:rPr>
        <w:t>Pablo decide no unirse a los hombres, sino viajar solo de Troas a Asón. Lo más probable es que planeaba recorrer toda la distancia. Era una distancia de entre 20 y 30 millas, o entre 32 y 48 kilómetros, y habría tomado unos días. Es posible que el medio de viajar de Pablo haya sido a caballo, o incluso por algún tipo de carruaje, pero es más probable que caminara.</w:t>
      </w:r>
    </w:p>
    <w:p>
      <w:pPr/>
      <w:r>
        <w:rPr>
          <w:lang w:val="es_ES" w:bidi="es_ES"/>
        </w:rPr>
      </w:r>
      <w:r>
        <w:rPr>
          <w:lang w:val="es_ES" w:bidi="es_ES"/>
        </w:rPr>
        <w:t>Asón estaba en una colina a más de 650 pies, o 200 metros, sobre el nivel del mar. Su puerto estaba conectado con la ciudad por un camino. Asón era una ciudad en la costa de la provincia de Misia. Estaba a unas 20 millas, o 32 kilómetros, al sur de Troas.</w:t>
      </w:r>
    </w:p>
    <w:p>
      <w:pPr/>
      <w:r>
        <w:rPr>
          <w:lang w:val="es_ES" w:bidi="es_ES"/>
        </w:rPr>
      </w:r>
      <w:r>
        <w:rPr>
          <w:lang w:val="es_ES" w:bidi="es_ES"/>
        </w:rPr>
        <w:t>Pablo dijo que se encontraría con Lucas y con el resto de los hombres en Asón y se uniría a ellos en el barco.</w:t>
      </w:r>
    </w:p>
    <w:p>
      <w:pPr/>
      <w:r>
        <w:rPr>
          <w:lang w:val="es_ES" w:bidi="es_ES"/>
        </w:rPr>
      </w:r>
      <w:r>
        <w:rPr>
          <w:lang w:val="es_ES" w:bidi="es_ES"/>
        </w:rPr>
        <w:t>No está claro si Lucas y los hombres buscaron a Pablo después de atracar o si Pablo los buscó. Como el barco habría sido más fácil de encontrar, Pablo probablemente se encontró con Lucas y los demás en el puerto en lugar de en la ciudad.</w:t>
      </w:r>
    </w:p>
    <w:p>
      <w:pPr/>
      <w:r>
        <w:rPr>
          <w:lang w:val="es_ES" w:bidi="es_ES"/>
        </w:rPr>
      </w:r>
      <w:r>
        <w:rPr>
          <w:lang w:val="es_ES" w:bidi="es_ES"/>
        </w:rPr>
        <w:t>Cuando Pablo se unió a ellos en Asón y subió a bordo del barco, navegaron unas 44 millas, o 71 kilómetros, más al sur, hasta Mitilene, que era la ciudad capital, o ciudad principal, en la isla de Lesbos. Pablo y el resto de los hombres habrían pasado la noche en Mitilene. No está claro si habrían dormido en el barco o buscado un alojamiento o un lugar para dormir en la ciudad. De cualquier manera, el barco estaba atracado y no se movería a ninguna parte durante la noche.</w:t>
      </w:r>
    </w:p>
    <w:p>
      <w:pPr/>
      <w:r>
        <w:rPr>
          <w:lang w:val="es_ES" w:bidi="es_ES"/>
        </w:rPr>
      </w:r>
      <w:r>
        <w:rPr>
          <w:lang w:val="es_ES" w:bidi="es_ES"/>
        </w:rPr>
        <w:t>Al día siguiente, navegaron en barco desde Mitilene rumbo al sur hacia Quíos. Llegaron cerca de la costa de Quíos o al otro lado de ella. El barco estaba cerca del continente y las personas en el barco podían ver Quíos al otro lado del mar o del canal. Quíos es una de las islas más grandes frente a la costa de Asia. Quíos es una isla al sur de la isla de Lesbos.</w:t>
      </w:r>
    </w:p>
    <w:p>
      <w:pPr/>
      <w:r>
        <w:rPr>
          <w:lang w:val="es_ES" w:bidi="es_ES"/>
        </w:rPr>
      </w:r>
      <w:r>
        <w:rPr>
          <w:lang w:val="es_ES" w:bidi="es_ES"/>
        </w:rPr>
        <w:t xml:space="preserve">Deténganse aquí y muestren nuevamente la imagen del mapa, señalando la </w:t>
      </w:r>
      <w:r>
        <w:rPr>
          <w:lang w:val="es_ES" w:bidi="es_ES"/>
        </w:rPr>
        <w:t>ruta de navegación de Mitilene a Quíos</w:t>
      </w:r>
      <w:r>
        <w:rPr>
          <w:lang w:val="es_ES" w:bidi="es_ES"/>
        </w:rPr>
        <w:t>.</w:t>
      </w:r>
    </w:p>
    <w:p>
      <w:pPr/>
      <w:r>
        <w:rPr>
          <w:lang w:val="es_ES" w:bidi="es_ES"/>
        </w:rPr>
      </w:r>
      <w:r>
        <w:rPr>
          <w:lang w:val="es_ES" w:bidi="es_ES"/>
        </w:rPr>
        <w:t>Luego, al día siguiente, cruzaron a Samos, lo que significa que navegaron desde la orilla de Quíos a la orilla de Samos. Para este barco que venía del norte, navegar hacia Samos significaba cruzar entre 12 y 19 millas, o de 20 a 30 kilómetros, de mar abierto.</w:t>
      </w:r>
    </w:p>
    <w:p>
      <w:pPr/>
      <w:r>
        <w:rPr>
          <w:lang w:val="es_ES" w:bidi="es_ES"/>
        </w:rPr>
      </w:r>
      <w:r>
        <w:rPr>
          <w:lang w:val="es_ES" w:bidi="es_ES"/>
        </w:rPr>
        <w:t>El barco probablemente se detuvo en Samos por la noche. El nombre Samos se refiere tanto a una isla como a una ciudad en esa isla. Está al sureste de la isla de Quíos. La ciudad está en la parte noreste de la isla.</w:t>
      </w:r>
    </w:p>
    <w:p>
      <w:pPr/>
      <w:r>
        <w:rPr>
          <w:lang w:val="es_ES" w:bidi="es_ES"/>
        </w:rPr>
      </w:r>
      <w:r>
        <w:rPr>
          <w:lang w:val="es_ES" w:bidi="es_ES"/>
        </w:rPr>
        <w:t xml:space="preserve">Deténganse aquí y muestren nuevamente la imagen del mapa que muestra la </w:t>
      </w:r>
      <w:r>
        <w:rPr>
          <w:lang w:val="es_ES" w:bidi="es_ES"/>
        </w:rPr>
        <w:t>ruta de navegación de Quíos a Samos</w:t>
      </w:r>
      <w:r>
        <w:rPr>
          <w:lang w:val="es_ES" w:bidi="es_ES"/>
        </w:rPr>
        <w:t>.</w:t>
      </w:r>
    </w:p>
    <w:p>
      <w:pPr/>
      <w:r>
        <w:rPr>
          <w:lang w:val="es_ES" w:bidi="es_ES"/>
        </w:rPr>
      </w:r>
      <w:r>
        <w:rPr>
          <w:lang w:val="es_ES" w:bidi="es_ES"/>
        </w:rPr>
        <w:t>Al día siguiente, llegaron a Mileto. Mileto era una ciudad en la costa de la provincia de Asia. Mileto estaba a 30 millas, o 48 kilómetros, al sur de la ciudad de Éfeso.</w:t>
      </w:r>
    </w:p>
    <w:p>
      <w:pPr/>
      <w:r>
        <w:rPr>
          <w:lang w:val="es_ES" w:bidi="es_ES"/>
        </w:rPr>
      </w:r>
      <w:r>
        <w:rPr>
          <w:lang w:val="es_ES" w:bidi="es_ES"/>
        </w:rPr>
        <w:t>La ruta tomada por el barco era la más natural de seguir; haber pasado por Éfeso habría requerido tiempo de navegación y distancia adicionales. Se encontraba un poco al sur de Éfeso. Los marineros probablemente sentían que navegar en barco directamente de Quíos a Mileto era un viaje demasiado largo y, por lo tanto, el viaje se interrumpía con una parada en Samos. Lo más probable es que el viaje de Samos a Mileto también fuera demasiado largo para completar el viaje en un día, por lo que probablemente llegaron a Mileto al día siguiente.</w:t>
      </w:r>
    </w:p>
    <w:p>
      <w:pPr/>
      <w:r>
        <w:rPr>
          <w:lang w:val="es_ES" w:bidi="es_ES"/>
        </w:rPr>
      </w:r>
      <w:r>
        <w:rPr>
          <w:lang w:val="es_ES" w:bidi="es_ES"/>
        </w:rPr>
        <w:t>Pablo ya había decidido navegar más allá de Éfeso para evitar pasar tiempo en la provincia de Asia. Esto no era porque estuviera en peligro, o sintiera miedo de ir allí; era para ahorrar tiempo y no retrasarse en Éfeso. Si se hubiera detenido en Éfeso, otros creyentes habrían querido verlo y alcanzarlo. Pablo estaba ansioso por llegar a Jerusalén a tiempo para Pentecostés, por lo que necesitaba continuar su viaje lo más rápido posible. Para ahorrar tiempo, lo más probable es que Pablo habría elegido un barco que navegara directamente a Mileto sin detenerse en Éfeso.</w:t>
      </w:r>
    </w:p>
    <w:p>
      <w:pPr/>
      <w:r>
        <w:rPr>
          <w:lang w:val="es_ES" w:bidi="es_ES"/>
        </w:rPr>
      </w:r>
      <w:r>
        <w:rPr>
          <w:lang w:val="es_ES" w:bidi="es_ES"/>
        </w:rPr>
        <w:t xml:space="preserve">Deténganse aquí y muestren la imagen del mapa que resalta el </w:t>
      </w:r>
      <w:r>
        <w:rPr>
          <w:lang w:val="es_ES" w:bidi="es_ES"/>
        </w:rPr>
        <w:t>desvío y la distancia que habrían necesitado cubrir si hubieran ido a Éfeso</w:t>
      </w:r>
      <w:r>
        <w:rPr>
          <w:lang w:val="es_ES" w:bidi="es_ES"/>
        </w:rPr>
        <w:t>.</w:t>
      </w:r>
    </w:p>
    <w:p>
      <w:pPr/>
      <w:r>
        <w:rPr>
          <w:lang w:val="es_ES" w:bidi="es_ES"/>
        </w:rPr>
      </w:r>
      <w:r>
        <w:rPr>
          <w:lang w:val="es_ES" w:bidi="es_ES"/>
        </w:rPr>
        <w:t>Deténganse aquí y cuéntennos sobre un momento en que hayan necesitado llegar a algún lugar rápidamente, pero ven a alguien que conocen en el camino. ¿Qué hacen normalmente en esta situación? ¿Qué es lo más educado que se puede hacer en su cultura?</w:t>
      </w:r>
    </w:p>
    <w:p>
      <w:pPr/>
      <w:r>
        <w:rPr>
          <w:lang w:val="es_ES" w:bidi="es_ES"/>
        </w:rPr>
      </w:r>
      <w:r>
        <w:rPr>
          <w:lang w:val="es_ES" w:bidi="es_ES"/>
        </w:rPr>
        <w:t>Recordarán de un pasaje anterior de Hechos que fue durante la Fiesta de Pentecostés que Dios envió al Espíritu Santo para vivir en los seguidores de Jesús.</w:t>
      </w:r>
    </w:p>
    <w:p>
      <w:pPr/>
      <w:r>
        <w:rPr>
          <w:lang w:val="es_ES" w:bidi="es_ES"/>
        </w:rPr>
      </w:r>
      <w:r>
        <w:rPr>
          <w:lang w:val="es_ES" w:bidi="es_ES"/>
        </w:rPr>
        <w:t>La palabra Pentecostés se refiere a un día santo para los judíos. Significa "quincuagésimo". Es el nombre griego para la Fiesta de las Semanas, cincuenta días después de la Pascua.</w:t>
      </w:r>
    </w:p>
    <w:p>
      <w:pPr/>
      <w:r>
        <w:rPr>
          <w:lang w:val="es_ES" w:bidi="es_ES"/>
        </w:rPr>
      </w:r>
      <w:r>
        <w:rPr>
          <w:lang w:val="es_ES" w:bidi="es_ES"/>
        </w:rPr>
        <w:t>Pablo y los demás probablemente se quedaron unos días en Mileto.</w:t>
      </w:r>
    </w:p>
    <w:p>
      <w:pPr/>
      <w:r>
        <w:rPr>
          <w:lang w:val="es_ES" w:bidi="es_ES"/>
        </w:rPr>
      </w:r>
      <w:r>
        <w:rPr>
          <w:lang w:val="es_ES" w:bidi="es_ES"/>
        </w:rPr>
        <w:t>Cuando luego llega a Mileto, Pablo entonces envía un mensaje a los ancianos de la iglesia en Éfeso para que vengan a verlo. Pablo pasó varios años en Éfeso y conoce bien a estos ancianos. Probablemente les ha enseñado muchas cosas sobre Jesús y sobre el liderazgo de la iglesia. Ancianos es uno de los términos que se usan para describir a los líderes de la iglesia; es un término tomado del judaísmo, en el que los ancianos eran los líderes reconocidos de la comunidad religiosa judía. La palabra anciano puede significar alguien que tiene bastante avanzada la edad, pero no siempre significa eso; en este caso es para describir a los líderes de la iglesia o los líderes de los creyentes en un pueblo, pueblo o ciudad. Iglesia puede referirse a un grupo de creyentes que viven y adoran juntos en un lugar, o a la comunidad más amplia de toda la iglesia de Jesús.</w:t>
      </w:r>
    </w:p>
    <w:p>
      <w:pPr/>
      <w:r>
        <w:rPr>
          <w:lang w:val="es_ES" w:bidi="es_ES"/>
        </w:rPr>
      </w:r>
      <w:r>
        <w:rPr>
          <w:lang w:val="es_ES" w:bidi="es_ES"/>
        </w:rPr>
        <w:t>Deténganse aquí y conversen: En su cultura, ¿cómo llaman a una reunión de creyentes? ¿Cómo llaman al lugar o edificio en el que se reúnen para adorar? ¿Cómo llaman a los diferentes líderes de sus iglesias?</w:t>
      </w:r>
    </w:p>
    <w:p>
      <w:pPr/>
      <w:r>
        <w:rPr>
          <w:lang w:val="es_ES" w:bidi="es_ES"/>
        </w:rPr>
      </w:r>
      <w:r>
        <w:rPr>
          <w:lang w:val="es_ES" w:bidi="es_ES"/>
        </w:rPr>
        <w:t>Lo más probable es que Pablo le hubiera dado el mensaje a otra persona para que se lo transmitiera a los ancianos. Es posible que haya sido un mensaje escrito, pero lo más probable es que haya sido hablado. De cualquier manera, se transmitió a otra persona, que luego viajó a Éfeso para entregar el mensaje. No está claro lo que Pablo habría dicho en su mensaje para animarlos a venir, pero deben haber estado ansiosos por encontrarse con Pablo y ver lo que tenía que decirles. Como Pablo estaría en Mileto durante unos días, había tiempo suficiente para que el mensaje llegara a los ancianos en Éfeso y para que vinieran a verlo en Mileto antes de que Pablo continuara su viaje hacia Jerusalén.</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6 escenas.</w:t>
      </w:r>
    </w:p>
    <w:p>
      <w:pPr/>
      <w:r>
        <w:rPr>
          <w:lang w:val="es_ES" w:bidi="es_ES"/>
        </w:rPr>
      </w:r>
      <w:r>
        <w:rPr>
          <w:b/>
          <w:lang w:val="es_ES" w:bidi="es_ES"/>
        </w:rPr>
        <w:t>Primera escena:</w:t>
      </w:r>
      <w:r>
        <w:rPr>
          <w:lang w:val="es_ES" w:bidi="es_ES"/>
        </w:rPr>
        <w:t xml:space="preserve"> Lucas y el resto de los compañeros de viaje abordan un barco de Troas a Asón. Pablo, sin embargo, se queda en Troas.</w:t>
      </w:r>
    </w:p>
    <w:p>
      <w:pPr/>
      <w:r>
        <w:rPr>
          <w:lang w:val="es_ES" w:bidi="es_ES"/>
        </w:rPr>
      </w:r>
      <w:r>
        <w:rPr>
          <w:b/>
          <w:lang w:val="es_ES" w:bidi="es_ES"/>
        </w:rPr>
        <w:t>Segunda escena:</w:t>
      </w:r>
      <w:r>
        <w:rPr>
          <w:lang w:val="es_ES" w:bidi="es_ES"/>
        </w:rPr>
        <w:t xml:space="preserve"> Pablo decide evitar el viaje por mar y, en cambio, elige ir por tierra de Troas a Asón. Lo más probable es que habría caminado.</w:t>
      </w:r>
    </w:p>
    <w:p>
      <w:pPr/>
      <w:r>
        <w:rPr>
          <w:lang w:val="es_ES" w:bidi="es_ES"/>
        </w:rPr>
      </w:r>
      <w:r>
        <w:rPr>
          <w:b/>
          <w:lang w:val="es_ES" w:bidi="es_ES"/>
        </w:rPr>
        <w:t>Tercera escena:</w:t>
      </w:r>
      <w:r>
        <w:rPr>
          <w:lang w:val="es_ES" w:bidi="es_ES"/>
        </w:rPr>
        <w:t xml:space="preserve"> Lucas, los otros hombres y Pablo se reúnen en Asón, donde Pablo encuentra el barco de ellos y se une al grupo a bordo. Navegan directamente a Mitilene, donde lo más probable es que pasen la noche.</w:t>
      </w:r>
    </w:p>
    <w:p>
      <w:pPr/>
      <w:r>
        <w:rPr>
          <w:lang w:val="es_ES" w:bidi="es_ES"/>
        </w:rPr>
      </w:r>
      <w:r>
        <w:rPr>
          <w:b/>
          <w:lang w:val="es_ES" w:bidi="es_ES"/>
        </w:rPr>
        <w:t>Cuarta escena:</w:t>
      </w:r>
      <w:r>
        <w:rPr>
          <w:lang w:val="es_ES" w:bidi="es_ES"/>
        </w:rPr>
        <w:t xml:space="preserve"> Entonces zarpan desde Mitilene y viajan cerca de Quíos.</w:t>
      </w:r>
    </w:p>
    <w:p>
      <w:pPr/>
      <w:r>
        <w:rPr>
          <w:lang w:val="es_ES" w:bidi="es_ES"/>
        </w:rPr>
      </w:r>
      <w:r>
        <w:rPr>
          <w:b/>
          <w:lang w:val="es_ES" w:bidi="es_ES"/>
        </w:rPr>
        <w:t>Quinta escena:</w:t>
      </w:r>
      <w:r>
        <w:rPr>
          <w:lang w:val="es_ES" w:bidi="es_ES"/>
        </w:rPr>
        <w:t xml:space="preserve"> Al día siguiente, cruzan a Samos.</w:t>
      </w:r>
    </w:p>
    <w:p>
      <w:pPr/>
      <w:r>
        <w:rPr>
          <w:lang w:val="es_ES" w:bidi="es_ES"/>
        </w:rPr>
      </w:r>
      <w:r>
        <w:rPr>
          <w:b/>
          <w:lang w:val="es_ES" w:bidi="es_ES"/>
        </w:rPr>
        <w:t>Sexta escena:</w:t>
      </w:r>
      <w:r>
        <w:rPr>
          <w:lang w:val="es_ES" w:bidi="es_ES"/>
        </w:rPr>
        <w:t xml:space="preserve"> Al día siguiente llegan a Mileto; Pablo evita Éfeso, ya que intenta llegar a Jerusalén antes de Pentecostés. Desde Mileto, Pablo envía un mensaje, lo más probable es que le dé un mensaje a una persona que luego va a transmitirlo a los ancianos en Éfeso. Pablo los invita a venir y unirse a él en Mileto. Pablo y el resto de los hombres luego se quedan en Mileto durante unos días.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Un mensajero</w:t>
      </w:r>
    </w:p>
    <w:p>
      <w:pPr>
        <w:pStyle w:val="ListBullet"/>
        <w:spacing w:line="240" w:lineRule="auto"/>
        <w:ind w:left="720"/>
      </w:pPr>
      <w:r>
        <w:rPr>
          <w:lang w:val="es_ES" w:bidi="es_ES"/>
        </w:rPr>
      </w:r>
      <w:r>
        <w:rPr>
          <w:lang w:val="es_ES" w:bidi="es_ES"/>
        </w:rPr>
        <w:t>Los ancianos de la iglesia en Éfeso</w:t>
      </w:r>
    </w:p>
    <w:p>
      <w:pPr/>
      <w:r>
        <w:rPr>
          <w:lang w:val="es_ES" w:bidi="es_ES"/>
        </w:rPr>
      </w:r>
      <w:r>
        <w:rPr>
          <w:lang w:val="es_ES" w:bidi="es_ES"/>
        </w:rPr>
        <w:t>El siguiente grupo de personas no se menciona en la historia, pero sabemos que están viajando con Pablo desde partes anteriores de Hechos.</w:t>
      </w:r>
    </w:p>
    <w:p>
      <w:pPr>
        <w:pStyle w:val="ListBullet"/>
        <w:spacing w:line="240" w:lineRule="auto"/>
        <w:ind w:left="720"/>
      </w:pPr>
      <w:r>
        <w:rPr>
          <w:lang w:val="es_ES" w:bidi="es_ES"/>
        </w:rPr>
      </w:r>
      <w:r>
        <w:rPr>
          <w:lang w:val="es_ES" w:bidi="es_ES"/>
        </w:rPr>
        <w:t>Lucas</w:t>
      </w:r>
    </w:p>
    <w:p>
      <w:pPr>
        <w:pStyle w:val="ListBullet"/>
        <w:spacing w:line="240" w:lineRule="auto"/>
        <w:ind w:left="720"/>
      </w:pPr>
      <w:r>
        <w:rPr>
          <w:lang w:val="es_ES" w:bidi="es_ES"/>
        </w:rPr>
      </w:r>
      <w:r>
        <w:rPr>
          <w:lang w:val="es_ES" w:bidi="es_ES"/>
        </w:rPr>
        <w:t>Sópatro, hijo de Pirro de Berea</w:t>
      </w:r>
    </w:p>
    <w:p>
      <w:pPr>
        <w:pStyle w:val="ListBullet"/>
        <w:spacing w:line="240" w:lineRule="auto"/>
        <w:ind w:left="720"/>
      </w:pPr>
      <w:r>
        <w:rPr>
          <w:lang w:val="es_ES" w:bidi="es_ES"/>
        </w:rPr>
      </w:r>
      <w:r>
        <w:rPr>
          <w:lang w:val="es_ES" w:bidi="es_ES"/>
        </w:rPr>
        <w:t>Aristarco, de Tesalónica</w:t>
      </w:r>
    </w:p>
    <w:p>
      <w:pPr>
        <w:pStyle w:val="ListBullet"/>
        <w:spacing w:line="240" w:lineRule="auto"/>
        <w:ind w:left="720"/>
      </w:pPr>
      <w:r>
        <w:rPr>
          <w:lang w:val="es_ES" w:bidi="es_ES"/>
        </w:rPr>
      </w:r>
      <w:r>
        <w:rPr>
          <w:lang w:val="es_ES" w:bidi="es_ES"/>
        </w:rPr>
        <w:t>Segundo, también de Tesalónica</w:t>
      </w:r>
    </w:p>
    <w:p>
      <w:pPr>
        <w:pStyle w:val="ListBullet"/>
        <w:spacing w:line="240" w:lineRule="auto"/>
        <w:ind w:left="720"/>
      </w:pPr>
      <w:r>
        <w:rPr>
          <w:lang w:val="es_ES" w:bidi="es_ES"/>
        </w:rPr>
      </w:r>
      <w:r>
        <w:rPr>
          <w:lang w:val="es_ES" w:bidi="es_ES"/>
        </w:rPr>
        <w:t>Gayo de Derbe</w:t>
      </w:r>
    </w:p>
    <w:p>
      <w:pPr>
        <w:pStyle w:val="ListBullet"/>
        <w:spacing w:line="240" w:lineRule="auto"/>
        <w:ind w:left="720"/>
      </w:pPr>
      <w:r>
        <w:rPr>
          <w:lang w:val="es_ES" w:bidi="es_ES"/>
        </w:rPr>
      </w:r>
      <w:r>
        <w:rPr>
          <w:lang w:val="es_ES" w:bidi="es_ES"/>
        </w:rPr>
        <w:t>Timoteo de Listra</w:t>
      </w:r>
    </w:p>
    <w:p>
      <w:pPr>
        <w:pStyle w:val="ListBullet"/>
        <w:spacing w:line="240" w:lineRule="auto"/>
        <w:ind w:left="720"/>
      </w:pPr>
      <w:r>
        <w:rPr>
          <w:lang w:val="es_ES" w:bidi="es_ES"/>
        </w:rPr>
      </w:r>
      <w:r>
        <w:rPr>
          <w:lang w:val="es_ES" w:bidi="es_ES"/>
        </w:rPr>
        <w:t>Tíquico, de la provincia de Asia</w:t>
      </w:r>
    </w:p>
    <w:p>
      <w:pPr>
        <w:pStyle w:val="ListBullet"/>
        <w:spacing w:line="240" w:lineRule="auto"/>
        <w:ind w:left="720"/>
      </w:pPr>
      <w:r>
        <w:rPr>
          <w:lang w:val="es_ES" w:bidi="es_ES"/>
        </w:rPr>
      </w:r>
      <w:r>
        <w:rPr>
          <w:lang w:val="es_ES" w:bidi="es_ES"/>
        </w:rPr>
        <w:t>Trófimo, también de la provincia de Asia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Puede ser útil detenerse aquí y dibujar un mapa en el suelo y caminar sobre él para tener una idea de la cantidad de trayectos que se realizan.</w:t>
      </w:r>
    </w:p>
    <w:p>
      <w:pPr/>
      <w:r>
        <w:rPr>
          <w:lang w:val="es_ES" w:bidi="es_ES"/>
        </w:rPr>
      </w:r>
      <w:r>
        <w:rPr>
          <w:lang w:val="es_ES" w:bidi="es_ES"/>
        </w:rPr>
        <w:t>O podrían trabajar en una imagen mucho más pequeña del mapa, recortar pedazos de papel para que sean el barco y moverlos de un lugar a otro.</w:t>
      </w:r>
    </w:p>
    <w:p>
      <w:pPr/>
      <w:r>
        <w:rPr>
          <w:lang w:val="es_ES" w:bidi="es_ES"/>
        </w:rPr>
      </w:r>
      <w:r>
        <w:rPr>
          <w:lang w:val="es_ES" w:bidi="es_ES"/>
        </w:rPr>
        <w:t xml:space="preserve">Deténganse aquí y muestren una imagen de un mapa que resalte la ruta que </w:t>
      </w:r>
      <w:r>
        <w:rPr>
          <w:lang w:val="es_ES" w:bidi="es_ES"/>
        </w:rPr>
        <w:t>Pablo caminó de Troas a Asón</w:t>
      </w:r>
      <w:r>
        <w:rPr>
          <w:lang w:val="es_ES" w:bidi="es_ES"/>
        </w:rPr>
        <w:t>.</w:t>
      </w:r>
    </w:p>
    <w:p>
      <w:pPr/>
      <w:r>
        <w:rPr>
          <w:lang w:val="es_ES" w:bidi="es_ES"/>
        </w:rPr>
      </w:r>
      <w:r>
        <w:rPr>
          <w:lang w:val="es_ES" w:bidi="es_ES"/>
        </w:rPr>
        <w:t xml:space="preserve">Deténganse aquí y muestren una imagen de un </w:t>
      </w:r>
      <w:r>
        <w:rPr>
          <w:lang w:val="es_ES" w:bidi="es_ES"/>
        </w:rPr>
        <w:t>barco a vela del año 54 d.C.</w:t>
      </w:r>
      <w:r>
        <w:rPr>
          <w:lang w:val="es_ES" w:bidi="es_ES"/>
        </w:rPr>
        <w:t xml:space="preserve"> En ese momento, la mayoría de los barcos usaban velas y el viento para avanzar.</w:t>
      </w:r>
    </w:p>
    <w:p>
      <w:pPr/>
      <w:r>
        <w:rPr>
          <w:lang w:val="es_ES" w:bidi="es_ES"/>
        </w:rPr>
      </w:r>
      <w:r>
        <w:rPr>
          <w:lang w:val="es_ES" w:bidi="es_ES"/>
        </w:rPr>
        <w:t xml:space="preserve">Deténganse aquí y muestren una imagen de un mapa que resalte una </w:t>
      </w:r>
      <w:r>
        <w:rPr>
          <w:lang w:val="es_ES" w:bidi="es_ES"/>
        </w:rPr>
        <w:t>ruta de navegación de Troas a Asón, luego a Mitilene, luego a Quíos, luego a Samos y a llegar a Mileto</w:t>
      </w:r>
      <w:r>
        <w:rPr>
          <w:lang w:val="es_ES" w:bidi="es_ES"/>
        </w:rPr>
        <w:t>.</w:t>
      </w:r>
    </w:p>
    <w:p>
      <w:pPr/>
      <w:r>
        <w:rPr>
          <w:lang w:val="es_ES" w:bidi="es_ES"/>
        </w:rPr>
      </w:r>
      <w:r>
        <w:rPr>
          <w:lang w:val="es_ES" w:bidi="es_ES"/>
        </w:rPr>
        <w:t>Lucas y el resto de los compañeros de viaje abordan un barco de Troas a Asón. Recuerdan anteriormente en Hechos, cuando Pablo viajaba con los siguientes hombres: Sópatro, hijo de Pirro, de Berea, Aristarco, de Tesalónica, Secundo, también de Tesalónica, Gayo de Derbe, Timoteo de Listra, Tíquico y Trófimo de la provincia de Asia. Sabemos que Lucas está con el grupo porque Lucas escribe como si estuviera allí. Lucas dice que "subimos a bordo del barco".</w:t>
      </w:r>
    </w:p>
    <w:p>
      <w:pPr/>
      <w:r>
        <w:rPr>
          <w:lang w:val="es_ES" w:bidi="es_ES"/>
        </w:rPr>
      </w:r>
      <w:r>
        <w:rPr>
          <w:lang w:val="es_ES" w:bidi="es_ES"/>
        </w:rPr>
        <w:t>Pablo decide evitar el viaje por mar y, en cambio, elige ir por tierra de Troas a Asón solo y lo más probable es que haya caminado. Recuerden que esta era una distancia de entre 20 y 30 millas o entre 32 y 48 kilómetros y habría tomado unos días.</w:t>
      </w:r>
    </w:p>
    <w:p>
      <w:pPr/>
      <w:r>
        <w:rPr>
          <w:lang w:val="es_ES" w:bidi="es_ES"/>
        </w:rPr>
      </w:r>
      <w:r>
        <w:rPr>
          <w:lang w:val="es_ES" w:bidi="es_ES"/>
        </w:rPr>
        <w:t>Asón estaba en una colina a más de 650 pies (o 200 metros) sobre el nivel del mar. Su puerto estaba conectado con la ciudad por un camino. Asón era una ciudad en la costa de la provincia de Misia. Estaba a unas 20 millas o 32 kilómetros al sur de Troas.</w:t>
      </w:r>
    </w:p>
    <w:p>
      <w:pPr/>
      <w:r>
        <w:rPr>
          <w:lang w:val="es_ES" w:bidi="es_ES"/>
        </w:rPr>
      </w:r>
      <w:r>
        <w:rPr>
          <w:lang w:val="es_ES" w:bidi="es_ES"/>
        </w:rPr>
        <w:t>Lucas, los otros hombres y Pablo se reúnen en Asón, donde Pablo encuentra su barco y se une a ellos a bordo. Navegan directamente a Mitilene, donde lo más probable es que pasen la noche.</w:t>
      </w:r>
    </w:p>
    <w:p>
      <w:pPr/>
      <w:r>
        <w:rPr>
          <w:lang w:val="es_ES" w:bidi="es_ES"/>
        </w:rPr>
      </w:r>
      <w:r>
        <w:rPr>
          <w:lang w:val="es_ES" w:bidi="es_ES"/>
        </w:rPr>
        <w:t>Navegaron unas 44 millas (o 71 kilómetros) más al sur hasta Mitilene, que era la capital, o ciudad principal en la isla de Lesbos. Pablo y el resto de los hombres habrían pasado la noche en Mitilene. No está claro si habrían dormido en el barco o buscado alojamiento o algún lugar para dormir en la ciudad. De cualquier manera, el barco estuvo atracado durante la noche y no se movería de allí.</w:t>
      </w:r>
    </w:p>
    <w:p>
      <w:pPr/>
      <w:r>
        <w:rPr>
          <w:lang w:val="es_ES" w:bidi="es_ES"/>
        </w:rPr>
      </w:r>
      <w:r>
        <w:rPr>
          <w:lang w:val="es_ES" w:bidi="es_ES"/>
        </w:rPr>
        <w:t>Al día siguiente, navegaron en barco desde Mitilene rumbo al sur hacia Quíos. El barco estaba cerca del continente y las personas en el barco podían ver Quíos al otro lado del mar o del canal. La isla en sí mide unas 34 millas (o 54 kilómetros) de norte a sur. Es más estrecha de este a oeste. Está a solo cinco millas de la provincia continental de Asia.</w:t>
      </w:r>
    </w:p>
    <w:p>
      <w:pPr/>
      <w:r>
        <w:rPr>
          <w:lang w:val="es_ES" w:bidi="es_ES"/>
        </w:rPr>
      </w:r>
      <w:r>
        <w:rPr>
          <w:lang w:val="es_ES" w:bidi="es_ES"/>
        </w:rPr>
        <w:t xml:space="preserve">Deténganse aquí y muestren nuevamente la imagen del mapa que muestra la </w:t>
      </w:r>
      <w:r>
        <w:rPr>
          <w:lang w:val="es_ES" w:bidi="es_ES"/>
        </w:rPr>
        <w:t>ruta de navegación de Mitilene a Quíos</w:t>
      </w:r>
      <w:r>
        <w:rPr>
          <w:lang w:val="es_ES" w:bidi="es_ES"/>
        </w:rPr>
        <w:t>.</w:t>
      </w:r>
    </w:p>
    <w:p>
      <w:pPr/>
      <w:r>
        <w:rPr>
          <w:lang w:val="es_ES" w:bidi="es_ES"/>
        </w:rPr>
      </w:r>
      <w:r>
        <w:rPr>
          <w:lang w:val="es_ES" w:bidi="es_ES"/>
        </w:rPr>
        <w:t>Luego, al día siguiente, cruzaron a Samos. Lo que significa que navegaron desde la orilla de Quíos a la orilla de Samos. Para este barco que venía del norte, navegar hacia Samos significaba cruzar de 12 a 19 millas (o de 20 a 30 kilómetros) de mar abierto.</w:t>
      </w:r>
    </w:p>
    <w:p>
      <w:pPr/>
      <w:r>
        <w:rPr>
          <w:lang w:val="es_ES" w:bidi="es_ES"/>
        </w:rPr>
      </w:r>
      <w:r>
        <w:rPr>
          <w:lang w:val="es_ES" w:bidi="es_ES"/>
        </w:rPr>
        <w:t>El barco probablemente se detuvo en Samos por la noche. El nombre Samos se refiere tanto a una isla como a una ciudad en esa isla. Está al sureste de la isla de Quíos. La isla mide unas 28 millas (o 45 kilómetros) de este a oeste y 12 millas (o 20 kilómetros) de norte a sur. La ciudad está en la parte noreste de la isla. La parte sureste de la isla está a 0,9 millas (o 1,4 kilómetros) del continente.</w:t>
      </w:r>
    </w:p>
    <w:p>
      <w:pPr/>
      <w:r>
        <w:rPr>
          <w:lang w:val="es_ES" w:bidi="es_ES"/>
        </w:rPr>
      </w:r>
      <w:r>
        <w:rPr>
          <w:lang w:val="es_ES" w:bidi="es_ES"/>
        </w:rPr>
        <w:t xml:space="preserve">Deténganse aquí y muestren nuevamente la imagen del mapa que muestra la </w:t>
      </w:r>
      <w:r>
        <w:rPr>
          <w:lang w:val="es_ES" w:bidi="es_ES"/>
        </w:rPr>
        <w:t>ruta de navegación de Quíos a Samos</w:t>
      </w:r>
      <w:r>
        <w:rPr>
          <w:lang w:val="es_ES" w:bidi="es_ES"/>
        </w:rPr>
        <w:t>.</w:t>
      </w:r>
    </w:p>
    <w:p>
      <w:pPr/>
      <w:r>
        <w:rPr>
          <w:lang w:val="es_ES" w:bidi="es_ES"/>
        </w:rPr>
      </w:r>
      <w:r>
        <w:rPr>
          <w:lang w:val="es_ES" w:bidi="es_ES"/>
        </w:rPr>
        <w:t>Al día siguiente, llegan a Mileto. Mileto estaba a 30 millas (o 48 kilómetros) al sur de la ciudad de Éfeso. Desde Mileto, Pablo envía un mensaje, lo más probable es que le dé un mensaje a una persona que luego va a transmitirlo a los ancianos en Éfeso. Pablo los invita a venir y unirse a él en Mileto. Pablo y el resto de los hombres luego se quedan en Mileto durante unos días.</w:t>
      </w:r>
    </w:p>
    <w:p>
      <w:pPr/>
      <w:r>
        <w:rPr>
          <w:lang w:val="es_ES" w:bidi="es_ES"/>
        </w:rPr>
      </w:r>
      <w:r>
        <w:rPr>
          <w:lang w:val="es_ES" w:bidi="es_ES"/>
        </w:rPr>
        <w:t>Pablo ya había decidido navegar más allá de Éfeso para evitar pasar tiempo en la provincia de Asia. Recuerden que esto no era porque estuviera en peligro o sintiera miedo de ir allí; era para ahorrar tiempo y no retrasarse en Éfeso. Lo más probable es que Pablo habría elegido un barco que navegara directamente a Mileto sin detenerse en Éfeso.</w:t>
      </w:r>
    </w:p>
    <w:p>
      <w:pPr/>
      <w:r>
        <w:rPr>
          <w:lang w:val="es_ES" w:bidi="es_ES"/>
        </w:rPr>
      </w:r>
      <w:r>
        <w:rPr>
          <w:lang w:val="es_ES" w:bidi="es_ES"/>
        </w:rPr>
        <w:t xml:space="preserve">Deténganse aquí y muestren nuevamente la imagen del mapa que muestra el </w:t>
      </w:r>
      <w:r>
        <w:rPr>
          <w:lang w:val="es_ES" w:bidi="es_ES"/>
        </w:rPr>
        <w:t>desvío y la distancia que habrían necesitado cubrir si hubieran ido a Éfeso</w:t>
      </w:r>
      <w:r>
        <w:rPr>
          <w:lang w:val="es_ES" w:bidi="es_ES"/>
        </w:rPr>
        <w:t>.</w:t>
      </w:r>
    </w:p>
    <w:p>
      <w:pPr/>
      <w:r>
        <w:rPr>
          <w:lang w:val="es_ES" w:bidi="es_ES"/>
        </w:rPr>
      </w:r>
      <w:r>
        <w:rPr>
          <w:lang w:val="es_ES" w:bidi="es_ES"/>
        </w:rPr>
        <w:t>Recordarán de un pasaje anterior de Hechos que fue durante la Fiesta de Pentecostés que Dios envió al Espíritu Santo para vivir en los seguidores de Jesús.</w:t>
      </w:r>
    </w:p>
    <w:p>
      <w:pPr/>
      <w:r>
        <w:rPr>
          <w:lang w:val="es_ES" w:bidi="es_ES"/>
        </w:rPr>
      </w:r>
      <w:r>
        <w:rPr>
          <w:lang w:val="es_ES" w:bidi="es_ES"/>
        </w:rPr>
        <w:t xml:space="preserve">La palabra Pentecostés se refiere a un día santo para los judíos. Significa "quincuagésimo". Es el nombre griego para la Fiesta de las Semanas, cincuenta días después de la Pascua. </w:t>
      </w:r>
    </w:p>
    <w:p>
      <w:pPr/>
      <w:r>
        <w:rPr>
          <w:lang w:val="es_ES" w:bidi="es_ES"/>
        </w:rPr>
      </w:r>
      <w:r>
        <w:rPr>
          <w:lang w:val="es_ES" w:bidi="es_ES"/>
        </w:rPr>
        <w:t>Pablo y los demás probablemente se quedaron unos días en Mileto.</w:t>
      </w:r>
    </w:p>
    <w:p>
      <w:pPr/>
      <w:r>
        <w:rPr>
          <w:lang w:val="es_ES" w:bidi="es_ES"/>
        </w:rPr>
      </w:r>
      <w:r>
        <w:rPr>
          <w:lang w:val="es_ES" w:bidi="es_ES"/>
        </w:rPr>
        <w:t>Cuando luego llega a Mileto, Pablo entonces envía un mensaje a los ancianos de la iglesia en Éfeso para que vengan a verlo antes de que Pablo continúe su viaje a Jerusalén.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6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Un mensajero</w:t>
      </w:r>
    </w:p>
    <w:p>
      <w:pPr>
        <w:pStyle w:val="ListBullet"/>
        <w:spacing w:line="240" w:lineRule="auto"/>
        <w:ind w:left="720"/>
      </w:pPr>
      <w:r>
        <w:rPr>
          <w:lang w:val="es_ES" w:bidi="es_ES"/>
        </w:rPr>
      </w:r>
      <w:r>
        <w:rPr>
          <w:lang w:val="es_ES" w:bidi="es_ES"/>
        </w:rPr>
        <w:t>Los ancianos de la iglesia en Éfeso</w:t>
      </w:r>
    </w:p>
    <w:p>
      <w:pPr/>
      <w:r>
        <w:rPr>
          <w:lang w:val="es_ES" w:bidi="es_ES"/>
        </w:rPr>
      </w:r>
      <w:r>
        <w:rPr>
          <w:lang w:val="es_ES" w:bidi="es_ES"/>
        </w:rPr>
        <w:t>El siguiente grupo de personas no se menciona en la historia, pero sabemos que están viajando con Pablo desde partes anteriores de Hechos:</w:t>
      </w:r>
    </w:p>
    <w:p>
      <w:pPr>
        <w:pStyle w:val="ListBullet"/>
        <w:spacing w:line="240" w:lineRule="auto"/>
        <w:ind w:left="720"/>
      </w:pPr>
      <w:r>
        <w:rPr>
          <w:lang w:val="es_ES" w:bidi="es_ES"/>
        </w:rPr>
      </w:r>
      <w:r>
        <w:rPr>
          <w:lang w:val="es_ES" w:bidi="es_ES"/>
        </w:rPr>
        <w:t>Lucas</w:t>
      </w:r>
    </w:p>
    <w:p>
      <w:pPr>
        <w:pStyle w:val="ListBullet"/>
        <w:spacing w:line="240" w:lineRule="auto"/>
        <w:ind w:left="720"/>
      </w:pPr>
      <w:r>
        <w:rPr>
          <w:lang w:val="es_ES" w:bidi="es_ES"/>
        </w:rPr>
      </w:r>
      <w:r>
        <w:rPr>
          <w:lang w:val="es_ES" w:bidi="es_ES"/>
        </w:rPr>
        <w:t>Sópatro, hijo de Pirro de Berea</w:t>
      </w:r>
    </w:p>
    <w:p>
      <w:pPr>
        <w:pStyle w:val="ListBullet"/>
        <w:spacing w:line="240" w:lineRule="auto"/>
        <w:ind w:left="720"/>
      </w:pPr>
      <w:r>
        <w:rPr>
          <w:lang w:val="es_ES" w:bidi="es_ES"/>
        </w:rPr>
      </w:r>
      <w:r>
        <w:rPr>
          <w:lang w:val="es_ES" w:bidi="es_ES"/>
        </w:rPr>
        <w:t>Aristarco, de Tesalónica</w:t>
      </w:r>
    </w:p>
    <w:p>
      <w:pPr>
        <w:pStyle w:val="ListBullet"/>
        <w:spacing w:line="240" w:lineRule="auto"/>
        <w:ind w:left="720"/>
      </w:pPr>
      <w:r>
        <w:rPr>
          <w:lang w:val="es_ES" w:bidi="es_ES"/>
        </w:rPr>
      </w:r>
      <w:r>
        <w:rPr>
          <w:lang w:val="es_ES" w:bidi="es_ES"/>
        </w:rPr>
        <w:t>Segundo, también de Tesalónica</w:t>
      </w:r>
    </w:p>
    <w:p>
      <w:pPr>
        <w:pStyle w:val="ListBullet"/>
        <w:spacing w:line="240" w:lineRule="auto"/>
        <w:ind w:left="720"/>
      </w:pPr>
      <w:r>
        <w:rPr>
          <w:lang w:val="es_ES" w:bidi="es_ES"/>
        </w:rPr>
      </w:r>
      <w:r>
        <w:rPr>
          <w:lang w:val="es_ES" w:bidi="es_ES"/>
        </w:rPr>
        <w:t>Gayo de Derbe</w:t>
      </w:r>
    </w:p>
    <w:p>
      <w:pPr>
        <w:pStyle w:val="ListBullet"/>
        <w:spacing w:line="240" w:lineRule="auto"/>
        <w:ind w:left="720"/>
      </w:pPr>
      <w:r>
        <w:rPr>
          <w:lang w:val="es_ES" w:bidi="es_ES"/>
        </w:rPr>
      </w:r>
      <w:r>
        <w:rPr>
          <w:lang w:val="es_ES" w:bidi="es_ES"/>
        </w:rPr>
        <w:t>Timoteo de Listra</w:t>
      </w:r>
    </w:p>
    <w:p>
      <w:pPr>
        <w:pStyle w:val="ListBullet"/>
        <w:spacing w:line="240" w:lineRule="auto"/>
        <w:ind w:left="720"/>
      </w:pPr>
      <w:r>
        <w:rPr>
          <w:lang w:val="es_ES" w:bidi="es_ES"/>
        </w:rPr>
      </w:r>
      <w:r>
        <w:rPr>
          <w:lang w:val="es_ES" w:bidi="es_ES"/>
        </w:rPr>
        <w:t>Tíquico, de la provincia de Asia</w:t>
      </w:r>
    </w:p>
    <w:p>
      <w:pPr>
        <w:pStyle w:val="ListBullet"/>
        <w:spacing w:line="240" w:lineRule="auto"/>
        <w:ind w:left="720"/>
      </w:pPr>
      <w:r>
        <w:rPr>
          <w:lang w:val="es_ES" w:bidi="es_ES"/>
        </w:rPr>
      </w:r>
      <w:r>
        <w:rPr>
          <w:lang w:val="es_ES" w:bidi="es_ES"/>
        </w:rPr>
        <w:t>Trófimo, también de la provincia de Asia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En esta narrativa, vemos a Pablo y sus compañeros viajando por varios lugares, partiendo de Troas y pasando por Asón, Mitilene, Quíos, Samos y Mileto de camino a Jerusalén. Cuando llega a Mileto, Pablo les pide a los ancianos de los creyentes en Éfeso que vengan a verlo en Mileto. Allí, Pablo les habla antes de planear zarpar nuevamente para dirigirse a Jerusalén.</w:t>
      </w:r>
    </w:p>
    <w:p>
      <w:pPr/>
      <w:r>
        <w:rPr>
          <w:lang w:val="es_ES" w:bidi="es_ES"/>
        </w:rPr>
      </w:r>
      <w:r>
        <w:rPr>
          <w:b/>
          <w:lang w:val="es_ES" w:bidi="es_ES"/>
        </w:rPr>
        <w:t>Primera escena:</w:t>
      </w:r>
      <w:r>
        <w:rPr>
          <w:lang w:val="es_ES" w:bidi="es_ES"/>
        </w:rPr>
        <w:t xml:space="preserve"> "Seguimos adelante hacia el barco y navegamos hacia Asón, donde íbamos a llevar a Pablo a bordo". </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compañeros de viaje de Pablo: "¿Cómo se sienten?" Es posible que escuchen cosas como: "Emocionados de viajar juntos en este próximo viaje", o "No estoy seguro de por qué Pablo no quiso venir con nosotros en el primer viaje en barco, pero se respetaron sus instrucciones" y "Con ganas de volver a reunirnos con él en Asón".</w:t>
      </w:r>
    </w:p>
    <w:p>
      <w:pPr>
        <w:pStyle w:val="ListBullet"/>
        <w:spacing w:line="240" w:lineRule="auto"/>
        <w:ind w:left="720"/>
      </w:pPr>
      <w:r>
        <w:rPr>
          <w:lang w:val="es_ES" w:bidi="es_ES"/>
        </w:rPr>
      </w:r>
      <w:r>
        <w:rPr>
          <w:lang w:val="es_ES" w:bidi="es_ES"/>
        </w:rPr>
        <w:t>Pregúntenle al actor que interpreta a Pablo, "¿Cómo te sientes?" Es posible que escuchen cosas como: "Emocionado por la siguiente etapa de su viaje", o "Triste de que lo más probable es que esta haya sido su última visita a Troas" y "Reflexionando y tomándose un tiempo para sí mismo en su larga caminata a Asón".</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Segunda escena:</w:t>
      </w:r>
      <w:r>
        <w:rPr>
          <w:lang w:val="es_ES" w:bidi="es_ES"/>
        </w:rPr>
        <w:t xml:space="preserve"> Pablo decide evitar el viaje por mar y, en su lugar, elige ir por tierra desde Troas hasta Asón, y lo más probable es que haya ido caminando.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"Esperando con ansias pasar algún tiempo solo", o "Emocionado de tener algún tiempo para pasar con el Señor" y "Esperando con ansias sentirse renovado".</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Tercera escena:</w:t>
      </w:r>
      <w:r>
        <w:rPr>
          <w:lang w:val="es_ES" w:bidi="es_ES"/>
        </w:rPr>
        <w:t xml:space="preserve"> Pablo entonces se encontró con Lucas y el resto de los hombres en Asón y se unió a ellos en el barco.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"Físicamente cansado de mi caminata, pero mentalmente renovado y fortalecido por mi tiempo de reflexión con el Señor", o "Con ganas de ver al resto de los hombres en el barco en Asón" y "Con ganas de dormir en una cama".</w:t>
      </w:r>
    </w:p>
    <w:p>
      <w:pPr>
        <w:pStyle w:val="ListBullet"/>
        <w:spacing w:line="240" w:lineRule="auto"/>
        <w:ind w:left="720"/>
      </w:pPr>
      <w:r>
        <w:rPr>
          <w:lang w:val="es_ES" w:bidi="es_ES"/>
        </w:rPr>
      </w:r>
      <w:r>
        <w:rPr>
          <w:lang w:val="es_ES" w:bidi="es_ES"/>
        </w:rPr>
        <w:t>Pregúntenles a los actores que interpretan a los compañeros de viaje de Pablo: "¿Cómo se sienten?" Es posible que escuchen cosas como: "Contentos de ver a Pablo nuevamente", o "Al ver que está cansado, se aseguran de cuidarlo antes de continuar su viaje", y "Esperando con ansias continuar su viaje".</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y el resto de los hombres probablemente habrían pasado la noche en Mitilene. Un descanso muy necesario para todos, especialmente para Pablo después de su larga caminata. No está claro si habrían dormido en el barco o buscado un alojamiento o un lugar para dormir en la ciudad. De cualquier manera, el barco estaba atracado y no se movería a ninguna parte durante la noche.</w:t>
      </w:r>
    </w:p>
    <w:p>
      <w:pPr/>
      <w:r>
        <w:rPr>
          <w:lang w:val="es_ES" w:bidi="es_ES"/>
        </w:rPr>
      </w:r>
      <w:r>
        <w:rPr>
          <w:b/>
          <w:lang w:val="es_ES" w:bidi="es_ES"/>
        </w:rPr>
        <w:t>Cuarta escena:</w:t>
      </w:r>
      <w:r>
        <w:rPr>
          <w:lang w:val="es_ES" w:bidi="es_ES"/>
        </w:rPr>
        <w:t xml:space="preserve"> Al día siguiente, navegaron en barco desde Mitilene, rumbo al sur hacia Quíos.</w:t>
      </w:r>
    </w:p>
    <w:p>
      <w:pPr/>
      <w:r>
        <w:rPr>
          <w:lang w:val="es_ES" w:bidi="es_ES"/>
        </w:rPr>
      </w:r>
      <w:r>
        <w:rPr>
          <w:b/>
          <w:lang w:val="es_ES" w:bidi="es_ES"/>
        </w:rPr>
        <w:t>Quinta escena:</w:t>
      </w:r>
      <w:r>
        <w:rPr>
          <w:lang w:val="es_ES" w:bidi="es_ES"/>
        </w:rPr>
        <w:t xml:space="preserve"> Luego, al día siguiente, cruzaron a Samos.</w:t>
      </w:r>
    </w:p>
    <w:p>
      <w:pPr/>
      <w:r>
        <w:rPr>
          <w:lang w:val="es_ES" w:bidi="es_ES"/>
        </w:rPr>
      </w:r>
      <w:r>
        <w:rPr>
          <w:b/>
          <w:lang w:val="es_ES" w:bidi="es_ES"/>
        </w:rPr>
        <w:t>Sexta escena:</w:t>
      </w:r>
      <w:r>
        <w:rPr>
          <w:lang w:val="es_ES" w:bidi="es_ES"/>
        </w:rPr>
        <w:t xml:space="preserve"> Al día siguiente, llegaron a Mileto.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"Cansado de este viaje", o "Emocionado de finalmente estar en Mileto y detenerme durante unos días" y "Aprovechando la oportunidad para descansar del viaje por mar".</w:t>
      </w:r>
    </w:p>
    <w:p>
      <w:pPr>
        <w:pStyle w:val="ListBullet"/>
        <w:spacing w:line="240" w:lineRule="auto"/>
        <w:ind w:left="720"/>
      </w:pPr>
      <w:r>
        <w:rPr>
          <w:lang w:val="es_ES" w:bidi="es_ES"/>
        </w:rPr>
      </w:r>
      <w:r>
        <w:rPr>
          <w:lang w:val="es_ES" w:bidi="es_ES"/>
        </w:rPr>
        <w:t>Pregúntenles a los actores que interpretan a los compañeros de viaje de Pablo: "¿Cómo se sienten?" Es posible que escuchen cosas como: "Cansados de su viaje", o "Emocionados por ver lo que Pablo hará mientras están en Mileto durante unos días" y "con ganas de descansar un poco".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Cuando luego llega a Mileto, Pablo entonces envía un mensaje a los ancianos de la iglesia en Éfeso para que vengan a verlo.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"Queriendo continuar mi viaje, pero contento de pasar unos días en Mileto", o "Aprovechando la oportunidad para invitar a los ancianos de Éfeso a venir y verlo, ya que no tenía tiempo para detenerme en Éfeso" y "Esperando ponerme al día con los ancianos".</w:t>
      </w:r>
    </w:p>
    <w:p>
      <w:pPr>
        <w:pStyle w:val="ListBullet"/>
        <w:spacing w:line="240" w:lineRule="auto"/>
        <w:ind w:left="720"/>
      </w:pPr>
      <w:r>
        <w:rPr>
          <w:lang w:val="es_ES" w:bidi="es_ES"/>
        </w:rPr>
      </w:r>
      <w:r>
        <w:rPr>
          <w:lang w:val="es_ES" w:bidi="es_ES"/>
        </w:rPr>
        <w:t>Pregúntenles a los actores que interpretan a los compañeros de viaje de Pablo: "¿Cómo se sienten?" Es posible que escuchen cosas como: "Contento de haber llegado a Mileto por unos días", o "Cabe preguntarse por qué Pablo ha invitado a los ancianos a venir a verlo, ya que tal vez tenía más sentido detenerse en Éfeso". y "Esperando escuchar lo que Pablo tiene que decir a los ancianos".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Seguimos adelante hacia el barco y navegamos hacia Asón, donde íbamos a llevar a Pablo a bordo. </w:t>
      </w:r>
      <w:r>
        <w:rPr>
          <w:b/>
          <w:lang w:val="es_ES" w:bidi="es_ES"/>
        </w:rPr>
        <w:t>Navegaron</w:t>
      </w:r>
      <w:r>
        <w:rPr>
          <w:lang w:val="es_ES" w:bidi="es_ES"/>
        </w:rPr>
        <w:t xml:space="preserve"> significa que viajaron en bote o barco. Cuando Lucas y el resto de los hombres llevaron a Pablo a bordo del </w:t>
      </w:r>
      <w:r>
        <w:rPr>
          <w:b/>
          <w:lang w:val="es_ES" w:bidi="es_ES"/>
        </w:rPr>
        <w:t>barco</w:t>
      </w:r>
      <w:r>
        <w:rPr>
          <w:lang w:val="es_ES" w:bidi="es_ES"/>
        </w:rPr>
        <w:t>, significa que se unió a ellos en el barco o que Pablo subió al barco donde estaban ellos.</w:t>
      </w:r>
    </w:p>
    <w:p>
      <w:pPr/>
      <w:r>
        <w:rPr>
          <w:lang w:val="es_ES" w:bidi="es_ES"/>
        </w:rPr>
      </w:r>
      <w:r>
        <w:rPr>
          <w:lang w:val="es_ES" w:bidi="es_ES"/>
        </w:rPr>
        <w:t xml:space="preserve">Había hecho este "arreglo" porque iba allí a pie. </w:t>
      </w:r>
      <w:r>
        <w:rPr>
          <w:b/>
          <w:lang w:val="es_ES" w:bidi="es_ES"/>
        </w:rPr>
        <w:t>La disposición</w:t>
      </w:r>
      <w:r>
        <w:rPr>
          <w:lang w:val="es_ES" w:bidi="es_ES"/>
        </w:rPr>
        <w:t xml:space="preserve"> significa que Pablo había planeado con antelación caminar esta parte del viaje, y luego instruyó al resto de los hombres que viajaran en barco a Asón y luego se encontrarAsónon ellos en Asos.</w:t>
      </w:r>
    </w:p>
    <w:p>
      <w:pPr/>
      <w:r>
        <w:rPr>
          <w:lang w:val="es_ES" w:bidi="es_ES"/>
        </w:rPr>
      </w:r>
      <w:r>
        <w:rPr>
          <w:lang w:val="es_ES" w:bidi="es_ES"/>
        </w:rPr>
        <w:t xml:space="preserve">Al día siguiente, zarpamos desde allí y "llegamos" a Quíos. </w:t>
      </w:r>
      <w:r>
        <w:rPr>
          <w:b/>
          <w:lang w:val="es_ES" w:bidi="es_ES"/>
        </w:rPr>
        <w:t>Llegar</w:t>
      </w:r>
      <w:r>
        <w:rPr>
          <w:lang w:val="es_ES" w:bidi="es_ES"/>
        </w:rPr>
        <w:t xml:space="preserve"> a algún lugar significa navegar cerca de ese lugar.</w:t>
      </w:r>
    </w:p>
    <w:p>
      <w:pPr/>
      <w:r>
        <w:rPr>
          <w:lang w:val="es_ES" w:bidi="es_ES"/>
        </w:rPr>
      </w:r>
      <w:r>
        <w:rPr>
          <w:lang w:val="es_ES" w:bidi="es_ES"/>
        </w:rPr>
        <w:t xml:space="preserve">Al día siguiente, "cruzamos" a Samos. </w:t>
      </w:r>
      <w:r>
        <w:rPr>
          <w:b/>
          <w:lang w:val="es_ES" w:bidi="es_ES"/>
        </w:rPr>
        <w:t>Cruzado</w:t>
      </w:r>
      <w:r>
        <w:rPr>
          <w:lang w:val="es_ES" w:bidi="es_ES"/>
        </w:rPr>
        <w:t xml:space="preserve"> significa ir de una orilla a otra.</w:t>
      </w:r>
    </w:p>
    <w:p>
      <w:pPr/>
      <w:r>
        <w:rPr>
          <w:lang w:val="es_ES" w:bidi="es_ES"/>
        </w:rPr>
      </w:r>
      <w:r>
        <w:rPr>
          <w:lang w:val="es_ES" w:bidi="es_ES"/>
        </w:rPr>
        <w:t xml:space="preserve">Pablo había decidido "navegar más allá" Éfeso. </w:t>
      </w:r>
      <w:r>
        <w:rPr>
          <w:b/>
          <w:lang w:val="es_ES" w:bidi="es_ES"/>
        </w:rPr>
        <w:t>Pasar el barco</w:t>
      </w:r>
      <w:r>
        <w:rPr>
          <w:lang w:val="es_ES" w:bidi="es_ES"/>
        </w:rPr>
        <w:t xml:space="preserve"> significa no detenerse en ese lugar.</w:t>
      </w:r>
    </w:p>
    <w:p>
      <w:pPr/>
      <w:r>
        <w:rPr>
          <w:lang w:val="es_ES" w:bidi="es_ES"/>
        </w:rPr>
      </w:r>
      <w:r>
        <w:rPr>
          <w:lang w:val="es_ES" w:bidi="es_ES"/>
        </w:rPr>
        <w:t xml:space="preserve">Traduzcan </w:t>
      </w:r>
      <w:r>
        <w:rPr>
          <w:b/>
          <w:lang w:val="es_ES" w:bidi="es_ES"/>
        </w:rPr>
        <w:t>Pentecostés</w:t>
      </w:r>
      <w:r>
        <w:rPr>
          <w:lang w:val="es_ES" w:bidi="es_ES"/>
        </w:rPr>
        <w:t xml:space="preserve"> como lo han hecho en los pasajes anteriores. </w:t>
      </w:r>
      <w:r>
        <w:rPr>
          <w:lang w:val="es_ES" w:bidi="es_ES"/>
        </w:rPr>
        <w:t>Pentecostés</w:t>
      </w:r>
      <w:r>
        <w:rPr>
          <w:lang w:val="es_ES" w:bidi="es_ES"/>
        </w:rPr>
        <w:t xml:space="preserve"> está en el Glosario Principal.</w:t>
      </w:r>
    </w:p>
    <w:p>
      <w:pPr/>
      <w:r>
        <w:rPr>
          <w:lang w:val="es_ES" w:bidi="es_ES"/>
        </w:rPr>
      </w:r>
      <w:r>
        <w:rPr>
          <w:lang w:val="es_ES" w:bidi="es_ES"/>
        </w:rPr>
        <w:t xml:space="preserve">"Desde Mileto, Pablo envió a Éfeso en busca de los ancianos de la iglesia". Traduzcan </w:t>
      </w:r>
      <w:r>
        <w:rPr>
          <w:b/>
          <w:lang w:val="es_ES" w:bidi="es_ES"/>
        </w:rPr>
        <w:t>anciano</w:t>
      </w:r>
      <w:r>
        <w:rPr>
          <w:lang w:val="es_ES" w:bidi="es_ES"/>
        </w:rPr>
        <w:t xml:space="preserve"> de la misma manera que lo han hecho en los pasajes anteriores relacionados con los ancianos de la iglesia. </w:t>
      </w:r>
      <w:r>
        <w:rPr>
          <w:lang w:val="es_ES" w:bidi="es_ES"/>
        </w:rPr>
        <w:t>Anciano</w:t>
      </w:r>
      <w:r>
        <w:rPr>
          <w:lang w:val="es_ES" w:bidi="es_ES"/>
        </w:rPr>
        <w:t xml:space="preserve"> está en el Glosario Principal. Traduzcan </w:t>
      </w:r>
      <w:r>
        <w:rPr>
          <w:b/>
          <w:lang w:val="es_ES" w:bidi="es_ES"/>
        </w:rPr>
        <w:t>Iglesia</w:t>
      </w:r>
      <w:r>
        <w:rPr>
          <w:lang w:val="es_ES" w:bidi="es_ES"/>
        </w:rPr>
        <w:t xml:space="preserve"> de la misma manera que lo han hecho en los pasajes anteriores. </w:t>
      </w:r>
      <w:r>
        <w:rPr>
          <w:lang w:val="es_ES" w:bidi="es_ES"/>
        </w:rPr>
        <w:t>Iglesia</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20:18–38</w:t>
      </w:r>
      <w:r>
        <w:rPr>
          <w:lang w:val="es_ES" w:bidi="es_ES"/>
        </w:rPr>
      </w:r>
    </w:p>
    <w:p>
      <w:pPr>
        <w:pStyle w:val="Heading3"/>
      </w:pPr>
      <w:r>
        <w:rPr>
          <w:lang w:val="es_ES" w:bidi="es_ES"/>
        </w:rPr>
        <w:t>Escuchar con el corazón</w:t>
      </w:r>
    </w:p>
    <w:p>
      <w:pPr/>
      <w:r>
        <w:rPr>
          <w:lang w:val="es_ES" w:bidi="es_ES"/>
        </w:rPr>
      </w:r>
      <w:r>
        <w:rPr>
          <w:lang w:val="es_ES" w:bidi="es_ES"/>
        </w:rPr>
        <w:t>Escuchen Hechos 20:18–38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¿Recuerdan que en el pasaje anterior Pablo invitó a los ancianos de los creyentes en Éfeso a venir y unirse a él en Mileto? Los ancianos ahora han llegado a Mileto. Allí, Pablo les habla antes de planear zarpar nuevamente para dirigirse a Jerusalén. Pablo les cuenta lo bien que se ha comportado mientras estaba con ellos en la provincia de Asia.</w:t>
      </w:r>
    </w:p>
    <w:p>
      <w:pPr/>
      <w:r>
        <w:rPr>
          <w:lang w:val="es_ES" w:bidi="es_ES"/>
        </w:rPr>
      </w:r>
      <w:r>
        <w:rPr>
          <w:lang w:val="es_ES" w:bidi="es_ES"/>
        </w:rPr>
        <w:t>¿Recuerdan de un pasaje anterior que Mileto era una ciudad en la costa de la provincia de Asia? Mileto estaba a 30 millas, o 48 kilómetros, al sur de la ciudad de Éfeso.</w:t>
      </w:r>
    </w:p>
    <w:p>
      <w:pPr/>
      <w:r>
        <w:rPr>
          <w:lang w:val="es_ES" w:bidi="es_ES"/>
        </w:rPr>
      </w:r>
      <w:r>
        <w:rPr>
          <w:lang w:val="es_ES" w:bidi="es_ES"/>
        </w:rPr>
        <w:t>¿Recuerdan un pasaje anterior sobre los ancianos y la iglesia? Ancianos es uno de los términos que se usan para describir a los líderes de la iglesia; es un término tomado del judaísmo, en el que los ancianos eran los líderes reconocidos de la comunidad religiosa judía. La palabra anciano puede significar alguien que tiene una edad bastante avanzada, pero no siempre significa eso; en este caso, es para describir a los líderes de la iglesia o a los líderes de los creyentes en una aldea, pueblo o ciudad. Iglesia puede referirse a un grupo de creyentes que viven en un lugar, o a la comunidad más amplia de toda la iglesia de Jesús.</w:t>
      </w:r>
    </w:p>
    <w:p>
      <w:pPr/>
      <w:r>
        <w:rPr>
          <w:lang w:val="es_ES" w:bidi="es_ES"/>
        </w:rPr>
      </w:r>
      <w:r>
        <w:rPr>
          <w:lang w:val="es_ES" w:bidi="es_ES"/>
        </w:rPr>
        <w:t>En esta parte de la narrativa, Pablo habla del trabajo que ha hecho en los tres años que ha estado en la provincia de Asia. Pablo entonces habla de su situación actual y termina hablando del futuro. Esta narrativa entonces termina con Pablo, junto con los ancianos de Éfeso, todos orando a Dios juntos.</w:t>
      </w:r>
    </w:p>
    <w:p>
      <w:pPr/>
      <w:r>
        <w:rPr>
          <w:lang w:val="es_ES" w:bidi="es_ES"/>
        </w:rPr>
      </w:r>
      <w:r>
        <w:rPr>
          <w:lang w:val="es_ES" w:bidi="es_ES"/>
        </w:rPr>
        <w:t>Para comenzar, miraremos la historia de Pablo mientras recuerda el tiempo que pasó en la provincia de Asia.</w:t>
      </w:r>
    </w:p>
    <w:p>
      <w:pPr/>
      <w:r>
        <w:rPr>
          <w:lang w:val="es_ES" w:bidi="es_ES"/>
        </w:rPr>
      </w:r>
      <w:r>
        <w:rPr>
          <w:lang w:val="es_ES" w:bidi="es_ES"/>
        </w:rPr>
        <w:t>Cuando los ancianos de la iglesia en Éfeso llegaron, Pablo les dice que desde el primer día en que llegó a la provincia de Asia, ha estado haciendo el trabajo del Señor Jesús o del maestro. Pablo sabe que los ancianos conocen perfectamente lo que él ha hecho durante su tiempo en Éfeso. Pablo comienza su discurso diciendo "ustedes saben". Esto significa que los ancianos de la iglesia en Éfeso vieron personalmente cómo Pablo vivió y trabajó entre ellos todo el tiempo que estuvo allí.</w:t>
      </w:r>
    </w:p>
    <w:p>
      <w:pPr/>
      <w:r>
        <w:rPr>
          <w:lang w:val="es_ES" w:bidi="es_ES"/>
        </w:rPr>
      </w:r>
      <w:r>
        <w:rPr>
          <w:lang w:val="es_ES" w:bidi="es_ES"/>
        </w:rPr>
        <w:t>Pablo entonces dice que ha estado haciendo cosas que honran al Señor Jesús. Probablemente incluiría orar con personas, hablarles sobre Jesús a griegos, o no judíos, enseñar tanto a judíos como a griegos, o no judíos, y ayudar a otros.</w:t>
      </w:r>
    </w:p>
    <w:p>
      <w:pPr/>
      <w:r>
        <w:rPr>
          <w:lang w:val="es_ES" w:bidi="es_ES"/>
        </w:rPr>
      </w:r>
      <w:r>
        <w:rPr>
          <w:lang w:val="es_ES" w:bidi="es_ES"/>
        </w:rPr>
        <w:t>Pablo continúa diciendo que sirvió al Señor Jesús con toda humildad, con lágrimas y con pruebas. Pablo no actuó como si fuera mejor que otros. Pablo dice que ha derramado muchas lágrimas. Algunas de estas lágrimas probablemente habrían sido debido a su profundo deseo de ver que las personas llegaran a conocer al Señor Jesús, y le entristecía verlas cuando estaban débiles o pecando. También puede haber sido que estaba triste al ver sufrir a sus compañeros creyentes en Jesús.</w:t>
      </w:r>
    </w:p>
    <w:p>
      <w:pPr/>
      <w:r>
        <w:rPr>
          <w:lang w:val="es_ES" w:bidi="es_ES"/>
        </w:rPr>
      </w:r>
      <w:r>
        <w:rPr>
          <w:lang w:val="es_ES" w:bidi="es_ES"/>
        </w:rPr>
        <w:t>Pablo también habla de las veces que experimentó un profundo sufrimiento y problemas que surgieron de las conspiraciones de los judíos que se oponían a él y a su trabajo. Había algunos judíos que conspiraron para dañar a Pablo, pero él servía a Dios incluso en esos momentos difíciles.</w:t>
      </w:r>
    </w:p>
    <w:p>
      <w:pPr/>
      <w:r>
        <w:rPr>
          <w:lang w:val="es_ES" w:bidi="es_ES"/>
        </w:rPr>
      </w:r>
      <w:r>
        <w:rPr>
          <w:lang w:val="es_ES" w:bidi="es_ES"/>
        </w:rPr>
        <w:t>Pablo dijo todo lo que era útil para los creyentes en Éfeso. Él no retuvo nada útil. No tenía miedo de lo que alguien podría hacer para evitar que predicara y enseñara sobre el Señor Jesús. ¿Recuerdan en los pasajes anteriores cómo Pablo hablaba con valentía a grandes multitudes? ¿En el Anfiteatro, las sinagogas, los templos, la sala de conferencias de Tirano? Pablo también habló en reuniones más pequeñas, en los hogares de las personas.</w:t>
      </w:r>
    </w:p>
    <w:p>
      <w:pPr/>
      <w:r>
        <w:rPr>
          <w:lang w:val="es_ES" w:bidi="es_ES"/>
        </w:rPr>
      </w:r>
      <w:r>
        <w:rPr>
          <w:lang w:val="es_ES" w:bidi="es_ES"/>
        </w:rPr>
        <w:t>Deténganse aquí y cuéntenos en qué tipos de lugares se reúnen para hablar, adorar y orar.</w:t>
      </w:r>
    </w:p>
    <w:p>
      <w:pPr/>
      <w:r>
        <w:rPr>
          <w:lang w:val="es_ES" w:bidi="es_ES"/>
        </w:rPr>
      </w:r>
      <w:r>
        <w:rPr>
          <w:lang w:val="es_ES" w:bidi="es_ES"/>
        </w:rPr>
        <w:t>Deténganse aquí y cuéntenos sobre una vez en que hayan sentido miedo de algo. ¿Qué hicieron, o no hicieron?</w:t>
      </w:r>
    </w:p>
    <w:p>
      <w:pPr/>
      <w:r>
        <w:rPr>
          <w:lang w:val="es_ES" w:bidi="es_ES"/>
        </w:rPr>
      </w:r>
      <w:r>
        <w:rPr>
          <w:lang w:val="es_ES" w:bidi="es_ES"/>
        </w:rPr>
        <w:t>Pablo tenía un mensaje importante para compartir tanto con judíos como con griegos, o no judíos. Quería que todos aprendieran sobre el Señor Jesús y no excluyó a nadie. La enseñanza principal de Pablo era que las personas debían alejarse de sus pecados, o de la desobediencia a Dios, y volverse a Dios. Entonces deben creer en Jesús.</w:t>
      </w:r>
    </w:p>
    <w:p>
      <w:pPr/>
      <w:r>
        <w:rPr>
          <w:lang w:val="es_ES" w:bidi="es_ES"/>
        </w:rPr>
      </w:r>
      <w:r>
        <w:rPr>
          <w:lang w:val="es_ES" w:bidi="es_ES"/>
        </w:rPr>
        <w:t>En la siguiente parte del discurso de Pablo, habla de su situación actual. Esta es la razón por la que comienza la siguiente sección con "y ahora". Él está diciendo: "Esto es lo que necesito hacer a continuación".</w:t>
      </w:r>
    </w:p>
    <w:p>
      <w:pPr/>
      <w:r>
        <w:rPr>
          <w:lang w:val="es_ES" w:bidi="es_ES"/>
        </w:rPr>
      </w:r>
      <w:r>
        <w:rPr>
          <w:lang w:val="es_ES" w:bidi="es_ES"/>
        </w:rPr>
        <w:t>Pablo dice que "estoy obligado por el Espíritu a ir a Jerusalén". Esto muy probablemente significa que Pablo está escuchando y obedeciendo al Espíritu Santo, o al espíritu de Dios. Pablo continúa diciendo que no sabe lo que las personas le harán cuando llegue a Jerusalén. En varias ciudades a lo largo del camino, el Espíritu Santo le ha estado advirtiendo a Pablo, o dejándole claro, que sería puesto en prisión y experimentaría problemas y sufrimiento por parte de las personas allí.</w:t>
      </w:r>
    </w:p>
    <w:p>
      <w:pPr/>
      <w:r>
        <w:rPr>
          <w:lang w:val="es_ES" w:bidi="es_ES"/>
        </w:rPr>
      </w:r>
      <w:r>
        <w:rPr>
          <w:lang w:val="es_ES" w:bidi="es_ES"/>
        </w:rPr>
        <w:t>Deténganse aquí y conversen: En su cultura, ¿las personas tienen la libertad para predicar? Si a alguien no le gusta lo que esa persona tiene para decir, ¿qué le sucede? ¿Qué sucede si las personas consideran a alguien un criminal? ¿A dónde los llevan?</w:t>
      </w:r>
    </w:p>
    <w:p>
      <w:pPr/>
      <w:r>
        <w:rPr>
          <w:lang w:val="es_ES" w:bidi="es_ES"/>
        </w:rPr>
      </w:r>
      <w:r>
        <w:rPr>
          <w:lang w:val="es_ES" w:bidi="es_ES"/>
        </w:rPr>
        <w:t>Pablo entonces continúa diciendo: "Pero mi vida no vale nada para mí". Esto no significa que Pablo pensara que su vida carecía de importancia o no tenía valor. Pablo quiere decir que valora el trabajo que está haciendo por Jesús más que su propia vida. Pablo no piensa que es importante si vive o muere, siempre que esté haciendo el trabajo del Señor Jesús. Pablo todavía quiere "terminar la carrera", lo que significa que quiere completar todo el trabajo que el Señor Jesús ha planeado que haga. Este trabajo era para declarar "las buenas nuevas de la gracia de Dios". La gracia de Dios son buenas nuevas porque Dios es amable, misericordioso y bueno con las personas. Él envió a su hijo Jesús para ser nuestro salvador.</w:t>
      </w:r>
    </w:p>
    <w:p>
      <w:pPr/>
      <w:r>
        <w:rPr>
          <w:lang w:val="es_ES" w:bidi="es_ES"/>
        </w:rPr>
      </w:r>
      <w:r>
        <w:rPr>
          <w:lang w:val="es_ES" w:bidi="es_ES"/>
        </w:rPr>
        <w:t>Ahora Pablo habla de su futuro y el futuro de la iglesia de Éfeso. Pablo dice cómo fue por varios pueblos y ciudades hablándoles a las personas sobre el Reino, o la manera en que Dios cuida de su pueblo como rey.</w:t>
      </w:r>
    </w:p>
    <w:p>
      <w:pPr/>
      <w:r>
        <w:rPr>
          <w:lang w:val="es_ES" w:bidi="es_ES"/>
        </w:rPr>
      </w:r>
      <w:r>
        <w:rPr>
          <w:lang w:val="es_ES" w:bidi="es_ES"/>
        </w:rPr>
        <w:t>Pablo entonces les dice a los ancianos de Éfeso que una vez que se aparte de Mileto, nunca lo verán nuevamente.</w:t>
      </w:r>
    </w:p>
    <w:p>
      <w:pPr/>
      <w:r>
        <w:rPr>
          <w:lang w:val="es_ES" w:bidi="es_ES"/>
        </w:rPr>
      </w:r>
      <w:r>
        <w:rPr>
          <w:lang w:val="es_ES" w:bidi="es_ES"/>
        </w:rPr>
        <w:t>Pablo dice: "Les declaro hoy que soy inocente de la sangre de cualquiera de ustedes". En todas las oportunidades posibles, Pablo habló con valentía y les habló a las personas sobre Jesús. Pablo no es responsable de si las personas eligieron o no convertirse en creyentes en Jesús. Dios le dijo a Pablo que le hablara a las personas sobre Jesús y Pablo fue obediente a la voluntad de Dios. Pablo entonces es inocente, no ha descuidado decir todo lo que Dios le dijo que le dijera a las personas.</w:t>
      </w:r>
    </w:p>
    <w:p>
      <w:pPr/>
      <w:r>
        <w:rPr>
          <w:lang w:val="es_ES" w:bidi="es_ES"/>
        </w:rPr>
      </w:r>
      <w:r>
        <w:rPr>
          <w:lang w:val="es_ES" w:bidi="es_ES"/>
        </w:rPr>
        <w:t>Pablo entonces les advierte que estén atentos al peligro. Pablo les dice a los ancianos de Éfeso que protejan a la iglesia de Dios, de la que el Espíritu Santo los ha convertido en líderes. Dios compró este cuerpo de creyentes con la sangre, o la muerte, de su propio hijo, cuando Jesús murió en la cruz.</w:t>
      </w:r>
    </w:p>
    <w:p>
      <w:pPr/>
      <w:r>
        <w:rPr>
          <w:lang w:val="es_ES" w:bidi="es_ES"/>
        </w:rPr>
      </w:r>
      <w:r>
        <w:rPr>
          <w:lang w:val="es_ES" w:bidi="es_ES"/>
        </w:rPr>
        <w:t>Pablo está diciendo a los ancianos de Éfeso que deben ser como pastores. Y, como cualquier buen pastor, necesitan cuidar y proteger a su rebaño de ovejas. En este caso, el rebaño es la iglesia, o grupo de creyentes.</w:t>
      </w:r>
    </w:p>
    <w:p>
      <w:pPr/>
      <w:r>
        <w:rPr>
          <w:lang w:val="es_ES" w:bidi="es_ES"/>
        </w:rPr>
      </w:r>
      <w:r>
        <w:rPr>
          <w:lang w:val="es_ES" w:bidi="es_ES"/>
        </w:rPr>
        <w:t>Deténganse aquí y conversen: En su cultura, ¿cómo cuidan a sus animales? ¿Deambulan libremente o son cuidados? ¿Cómo llaman a alguien que cuida de ellos?</w:t>
      </w:r>
    </w:p>
    <w:p>
      <w:pPr/>
      <w:r>
        <w:rPr>
          <w:lang w:val="es_ES" w:bidi="es_ES"/>
        </w:rPr>
      </w:r>
      <w:r>
        <w:rPr>
          <w:lang w:val="es_ES" w:bidi="es_ES"/>
        </w:rPr>
        <w:t>Pablo está advirtiendo a los ancianos contra las personas que son falsos maestros, o maestros que no creen completamente en Jesús. Pablo compara a estos tipos de personas con lobos. Los lobos son animales salvajes similares a los perros grandes, pero más feroces. Pesan de 30 a 45 kilogramos, o de 65 a 100 libras, dependiendo del tipo de lobo. Atacan y comen otros animales, incluidas las ovejas. Si el grupo de creyentes es como un rebaño de ovejas, entonces los lobos querrán venir y dañarlos. Pablo les está diciendo a los ancianos que deben tener cuidado con las personas como esa y proteger al grupo de creyentes.</w:t>
      </w:r>
    </w:p>
    <w:p>
      <w:pPr/>
      <w:r>
        <w:rPr>
          <w:lang w:val="es_ES" w:bidi="es_ES"/>
        </w:rPr>
      </w:r>
      <w:r>
        <w:rPr>
          <w:lang w:val="es_ES" w:bidi="es_ES"/>
        </w:rPr>
        <w:t xml:space="preserve">Deténganse aquí y busquen una imagen de un </w:t>
      </w:r>
      <w:r>
        <w:rPr>
          <w:lang w:val="es_ES" w:bidi="es_ES"/>
        </w:rPr>
        <w:t>lobo y una oveja</w:t>
      </w:r>
      <w:r>
        <w:rPr>
          <w:lang w:val="es_ES" w:bidi="es_ES"/>
        </w:rPr>
        <w:t xml:space="preserve"> para tener una idea de su tamaño.</w:t>
      </w:r>
    </w:p>
    <w:p>
      <w:pPr/>
      <w:r>
        <w:rPr>
          <w:lang w:val="es_ES" w:bidi="es_ES"/>
        </w:rPr>
      </w:r>
      <w:r>
        <w:rPr>
          <w:lang w:val="es_ES" w:bidi="es_ES"/>
        </w:rPr>
        <w:t>Deténganse aquí y conversen: ¿Qué animales salvajes tienen en su cultura que se comportarían como un lobo?</w:t>
      </w:r>
    </w:p>
    <w:p>
      <w:pPr/>
      <w:r>
        <w:rPr>
          <w:lang w:val="es_ES" w:bidi="es_ES"/>
        </w:rPr>
      </w:r>
      <w:r>
        <w:rPr>
          <w:lang w:val="es_ES" w:bidi="es_ES"/>
        </w:rPr>
        <w:t>Pablo les advierte que incluso dentro de sus propios grupos de creyentes habrá algunos que decidirán que no quieren vivir completamente para Dios. Distorsionarán la verdad para que puedan vivir una vida que sigue en parte a Dios, pero que también les permite hacer lo que quieren, aunque los perjudicará. Intentarán que los verdaderos discípulos de Jesús se unan a ellos para no seguir verdaderamente a Jesús.</w:t>
      </w:r>
    </w:p>
    <w:p>
      <w:pPr/>
      <w:r>
        <w:rPr>
          <w:lang w:val="es_ES" w:bidi="es_ES"/>
        </w:rPr>
      </w:r>
      <w:r>
        <w:rPr>
          <w:lang w:val="es_ES" w:bidi="es_ES"/>
        </w:rPr>
        <w:t>Pablo les advierte enérgicamente, dice "¡Cuidado!" o "¡Estén alerta!" Pablo les recuerda a los ancianos que, cuando estuvo con ellos durante 3 años, les advirtió muy a menudo sobre los falsos maestros. Él "tenía lágrimas en los ojos" porque estaba triste. Sabía que los falsos maestros podían venir y hacerles daño.</w:t>
      </w:r>
    </w:p>
    <w:p>
      <w:pPr/>
      <w:r>
        <w:rPr>
          <w:lang w:val="es_ES" w:bidi="es_ES"/>
        </w:rPr>
      </w:r>
      <w:r>
        <w:rPr>
          <w:lang w:val="es_ES" w:bidi="es_ES"/>
        </w:rPr>
        <w:t>"Ahora" introduce la parte final del discurso de Pablo a los ancianos efesios. Como ya no podía estar con estos creyentes en Éfeso, los pone al cuidado de Dios. Pablo confía en que el mensaje de Dios, a través de las Escrituras, sobre su gracia y bondad hacia las personas, ayudará a la iglesia en Éfeso. Pablo confía en que Dios edificará a los creyentes haciéndolos espiritualmente fuertes y maduros.</w:t>
      </w:r>
    </w:p>
    <w:p>
      <w:pPr/>
      <w:r>
        <w:rPr>
          <w:lang w:val="es_ES" w:bidi="es_ES"/>
        </w:rPr>
      </w:r>
      <w:r>
        <w:rPr>
          <w:lang w:val="es_ES" w:bidi="es_ES"/>
        </w:rPr>
        <w:t>Pablo también confía en que Dios les dará a los creyentes una herencia. Por lo general, una persona deja una herencia a su familia cuando muere. Pero Dios no le dará a su familia de creyentes dinero ni tierras, sino bendiciones que durarán para siempre. Dios dará vida eterna a los creyentes porque los ha apartado para que lo sirvan y sean parte de su reino.</w:t>
      </w:r>
    </w:p>
    <w:p>
      <w:pPr/>
      <w:r>
        <w:rPr>
          <w:lang w:val="es_ES" w:bidi="es_ES"/>
        </w:rPr>
      </w:r>
      <w:r>
        <w:rPr>
          <w:lang w:val="es_ES" w:bidi="es_ES"/>
        </w:rPr>
        <w:t>Pablo dice que nunca ha deseado tener la plata u oro de nadie, o un tesoro valioso o ropa cara. Dice: "De hecho, ustedes mismos saben que he trabajado con estas manos mías para proporcionar todo lo que mis compañeros y yo hemos necesitado". Sus compañeros habrían sido los que viajaban con Pablo, sirviendo con él. Como sabemos, Pablo trabajaba como fabricante de tiendas y habría ganado dinero de esta manera. Con este dinero habría comprado ropa sencilla, comida y refugio donde quedarse. Pablo entonces dice: "En todo lo que hice, les mostré que por este tipo de trabajo debemos ayudar a los débiles". Pablo también podía ayudar a los que estaban enfermos o no podían trabajar y no podían sostenerse.</w:t>
      </w:r>
    </w:p>
    <w:p>
      <w:pPr/>
      <w:r>
        <w:rPr>
          <w:lang w:val="es_ES" w:bidi="es_ES"/>
        </w:rPr>
      </w:r>
      <w:r>
        <w:rPr>
          <w:lang w:val="es_ES" w:bidi="es_ES"/>
        </w:rPr>
        <w:t>Pablo les pide a los ancianos de Éfeso que "recuerden", lo que significa "continúen pensando en" las palabras del Señor Jesús: "Es más bendito dar que recibir". El que da algo a alguien es más bendecido por Dios que aquel que recibe algo de alguien. Pablo repite las palabras del Señor Jesús como un aliento. El Señor Jesús no quiere decir que los que reciben algo de alguien sean menos bendecidos. Quiere decir que es mejor que alguien que puede dar para ayudar a otros lo haga, en lugar de solo guardarlo todo para sí.</w:t>
      </w:r>
    </w:p>
    <w:p>
      <w:pPr/>
      <w:r>
        <w:rPr>
          <w:lang w:val="es_ES" w:bidi="es_ES"/>
        </w:rPr>
      </w:r>
      <w:r>
        <w:rPr>
          <w:lang w:val="es_ES" w:bidi="es_ES"/>
        </w:rPr>
        <w:t>Pablo entonces dejó de hablar y se arrodilló en el suelo. Los ancianos de Éfeso probablemente se arrodillaron con él y todos juntos oraron al Señor Jesús. Era costumbre en esa época ponerse de pie para orar, pero es probable que Pablo haya querido mostrar humildad ante el Señor Jesús y lo demostrara arrodillándose; también pudo haber sido porque estaba muy triste por dejar a estos hombres.</w:t>
      </w:r>
    </w:p>
    <w:p>
      <w:pPr/>
      <w:r>
        <w:rPr>
          <w:lang w:val="es_ES" w:bidi="es_ES"/>
        </w:rPr>
      </w:r>
      <w:r>
        <w:rPr>
          <w:lang w:val="es_ES" w:bidi="es_ES"/>
        </w:rPr>
        <w:t>Deténganse aquí y conversen: En su cultura, ¿cómo oran? ¿Cómo muestran que reverencian o respetan a Dios?</w:t>
      </w:r>
    </w:p>
    <w:p>
      <w:pPr/>
      <w:r>
        <w:rPr>
          <w:lang w:val="es_ES" w:bidi="es_ES"/>
        </w:rPr>
      </w:r>
      <w:r>
        <w:rPr>
          <w:lang w:val="es_ES" w:bidi="es_ES"/>
        </w:rPr>
        <w:t>Después de haber terminado de orar, todos lloraron mucho. Los ancianos de Éfeso abrazaron a Pablo y lo besaron en la mejilla como era costumbre en el momento en que se despedían. Este gesto mostró que respetaban y amaban a Pablo como a un hermano. Los ancianos de Éfeso estaban dolidos por las palabras que Pablo les había dicho sobre cómo nunca volverían a ver a Pablo. Los ancianos de Éfeso entonces llevaron a Pablo al barco para que pudiera continuar su viaje hacia Jerusalén.</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Los ancianos llegan de la iglesia de Éfeso. Pablo entonces habla del tiempo que pasó con ellos mientras estaba en la provincia de Asia y cómo ha servido al Señor Jesús, con humildad y con oraciones llenas de lágrimas.</w:t>
      </w:r>
    </w:p>
    <w:p>
      <w:pPr/>
      <w:r>
        <w:rPr>
          <w:lang w:val="es_ES" w:bidi="es_ES"/>
        </w:rPr>
      </w:r>
      <w:r>
        <w:rPr>
          <w:b/>
          <w:lang w:val="es_ES" w:bidi="es_ES"/>
        </w:rPr>
        <w:t>Segunda escena:</w:t>
      </w:r>
      <w:r>
        <w:rPr>
          <w:lang w:val="es_ES" w:bidi="es_ES"/>
        </w:rPr>
        <w:t xml:space="preserve"> En la siguiente parte del discurso de Pablo, habla de su situación actual. Pablo está escuchando y obedeciendo al Espíritu Santo. Pablo continúa diciendo que no sabe lo que las personas le harán cuando llegue a Jerusalén, pero que terminará en prisión. Pablo valora el trabajo que está haciendo por Jesús más que su propia vida.</w:t>
      </w:r>
    </w:p>
    <w:p>
      <w:pPr/>
      <w:r>
        <w:rPr>
          <w:lang w:val="es_ES" w:bidi="es_ES"/>
        </w:rPr>
      </w:r>
      <w:r>
        <w:rPr>
          <w:b/>
          <w:lang w:val="es_ES" w:bidi="es_ES"/>
        </w:rPr>
        <w:t>Tercera escena:</w:t>
      </w:r>
      <w:r>
        <w:rPr>
          <w:lang w:val="es_ES" w:bidi="es_ES"/>
        </w:rPr>
        <w:t xml:space="preserve"> Ahora Pablo habla de su futuro y el futuro de la iglesia de Éfeso. Dice que una vez que deje a los ancianos de Éfeso y se aleje de Mileto, nunca más lo volverán a ver. Pablo advierte a los ancianos de Éfeso contra los falsos maestros, que cuiden a los creyentes y que estén en guardia. Pablo les dice que los está poniendo bajo el cuidado de Dios.</w:t>
      </w:r>
    </w:p>
    <w:p>
      <w:pPr/>
      <w:r>
        <w:rPr>
          <w:lang w:val="es_ES" w:bidi="es_ES"/>
        </w:rPr>
      </w:r>
      <w:r>
        <w:rPr>
          <w:b/>
          <w:lang w:val="es_ES" w:bidi="es_ES"/>
        </w:rPr>
        <w:t>Cuarta escena:</w:t>
      </w:r>
      <w:r>
        <w:rPr>
          <w:lang w:val="es_ES" w:bidi="es_ES"/>
        </w:rPr>
        <w:t xml:space="preserve"> Después de que Pablo terminó de hablar, se arrodilló en el suelo para orar. Después de haber terminado de orar, todos lloraron mucho. Los ancianos de Éfeso entonces llevaron a Pablo al barco para que pudiera continuar su viaje hacia Jerusalén.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ancianos de la iglesia de Éfeso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Esta narrativa es más inusual, ya que Pablo es el único que habla. Lucas, el autor del libro de Hechos, añade al final de su relato el momento en que se reúnen y oran. No está claro qué hora del día es.</w:t>
      </w:r>
    </w:p>
    <w:p>
      <w:pPr/>
      <w:r>
        <w:rPr>
          <w:lang w:val="es_ES" w:bidi="es_ES"/>
        </w:rPr>
      </w:r>
      <w:r>
        <w:rPr>
          <w:lang w:val="es_ES" w:bidi="es_ES"/>
        </w:rPr>
        <w:t>Los ancianos ahora han llegado a Mileto. No está claro cuántos ancianos de Éfeso había y cómo viajaron a Mileto. Como dice "ancianos", sugeriría que hay al menos dos. Es posible que hayan viajado hasta allí en un barco similar a aquellos en los que Pablo y sus compañeros han estado navegando, o que hayan viajado por tierra. Allí, Pablo les habla antes de planear navegar de Mileto a Jerusalén. Pablo les cuenta lo bien que se ha comportado mientras estaba con ellos en la provincia de Asia.</w:t>
      </w:r>
    </w:p>
    <w:p>
      <w:pPr/>
      <w:r>
        <w:rPr>
          <w:lang w:val="es_ES" w:bidi="es_ES"/>
        </w:rPr>
      </w:r>
      <w:r>
        <w:rPr>
          <w:lang w:val="es_ES" w:bidi="es_ES"/>
        </w:rPr>
        <w:t>¿Recuerdan de un pasaje anterior que Mileto era una ciudad en la costa de la provincia de Asia? Mileto estaba a 30 millas (o 48 kilómetros) al sur de la ciudad de Éfeso.</w:t>
      </w:r>
    </w:p>
    <w:p>
      <w:pPr/>
      <w:r>
        <w:rPr>
          <w:lang w:val="es_ES" w:bidi="es_ES"/>
        </w:rPr>
      </w:r>
      <w:r>
        <w:rPr>
          <w:lang w:val="es_ES" w:bidi="es_ES"/>
        </w:rPr>
        <w:t xml:space="preserve">Deténganse aquí y muestren nuevamente una imagen de un mapa que resalte el </w:t>
      </w:r>
      <w:r>
        <w:rPr>
          <w:lang w:val="es_ES" w:bidi="es_ES"/>
        </w:rPr>
        <w:t>viaje que hicieron los ancianos desde Éfeso hasta Mileto si fueron en barco, y otra ruta si fueron por tierra</w:t>
      </w:r>
      <w:r>
        <w:rPr>
          <w:lang w:val="es_ES" w:bidi="es_ES"/>
        </w:rPr>
        <w:t>.</w:t>
      </w:r>
    </w:p>
    <w:p>
      <w:pPr/>
      <w:r>
        <w:rPr>
          <w:lang w:val="es_ES" w:bidi="es_ES"/>
        </w:rPr>
      </w:r>
      <w:r>
        <w:rPr>
          <w:lang w:val="es_ES" w:bidi="es_ES"/>
        </w:rPr>
        <w:t>No está claro a qué hora del día se están reuniendo ni dónde se están reuniendo. Hacia el final de esta sección, llevan a Pablo de regreso al barco, por lo que Pablo probablemente se estaba reuniendo con ellos en la ciudad de Mileto. Como Pablo solo quería hablar a los ancianos de Éfeso en este momento, no habrían necesitado un lugar grande para reunirse. Podrían haberse reunido en algún alojamiento o incluso haberse sentado afuera en un área tranquila para que no los interrumpieran. Los otros compañeros de viaje de Pablo no se mencionan aquí.</w:t>
      </w:r>
    </w:p>
    <w:p>
      <w:pPr/>
      <w:r>
        <w:rPr>
          <w:lang w:val="es_ES" w:bidi="es_ES"/>
        </w:rPr>
      </w:r>
      <w:r>
        <w:rPr>
          <w:lang w:val="es_ES" w:bidi="es_ES"/>
        </w:rPr>
        <w:t>Para comenzar, miramos la historia de Pablo mientras recuerda su tiempo en la provincia de Asia. Pablo les dice que desde el primer día en que llegó a la provincia de Asia, ha estado haciendo la obra del Señor Jesús o del maestro. Pablo está recordando a los ancianos de Éfeso que vieron personalmente cómo Pablo vivió y trabajó entre ellos todo el tiempo que estuvo en la provincia de Asia, cómo sirvió al Señor Jesús, orando por las personas, enseñando tanto a judíos como a griegos (o no judíos) y ayudando a otros.</w:t>
      </w:r>
    </w:p>
    <w:p>
      <w:pPr/>
      <w:r>
        <w:rPr>
          <w:lang w:val="es_ES" w:bidi="es_ES"/>
        </w:rPr>
      </w:r>
      <w:r>
        <w:rPr>
          <w:lang w:val="es_ES" w:bidi="es_ES"/>
        </w:rPr>
        <w:t>Pablo continúa diciendo que sirvió al Señor Jesús con humildad, sin elevarse por encima de los demás. Pablo lloró mucho mientras estaba en Éfeso, en parte debido a su profundo deseo de ver a las personas conocer al Señor Jesús, sintiéndose triste al verlas débiles o pecando, o al ver sufrir a sus compañeros creyentes en Jesús. Pablo también experimentó un profundo sufrimiento y problemas que surgieron de las conspiraciones de los judíos que se oponían a él y a su trabajo. Pero Pablo sirvió a Dios incluso en esos momentos difíciles.</w:t>
      </w:r>
    </w:p>
    <w:p>
      <w:pPr/>
      <w:r>
        <w:rPr>
          <w:lang w:val="es_ES" w:bidi="es_ES"/>
        </w:rPr>
      </w:r>
      <w:r>
        <w:rPr>
          <w:lang w:val="es_ES" w:bidi="es_ES"/>
        </w:rPr>
        <w:t>Pablo no ocultó nada que fuera útil. No tenía miedo de nadie. Pablo habló de Jesús en todas y cada una de las situaciones. Pablo dice que deseaba profundamente que judíos y griegos, o no judíos, se arrepintieran, o se alejaran de sus pecados y se volvieran a Dios, siendo obedientes y creyendo en el Señor Jesús.</w:t>
      </w:r>
    </w:p>
    <w:p>
      <w:pPr/>
      <w:r>
        <w:rPr>
          <w:lang w:val="es_ES" w:bidi="es_ES"/>
        </w:rPr>
      </w:r>
      <w:r>
        <w:rPr>
          <w:lang w:val="es_ES" w:bidi="es_ES"/>
        </w:rPr>
        <w:t>En la siguiente parte del discurso de Pablo, habla de su situación actual. Esta es la razón por la que comienza la siguiente sección con "y ahora". Está diciendo: "Esto es lo que necesito hacer a continuación".</w:t>
      </w:r>
    </w:p>
    <w:p>
      <w:pPr/>
      <w:r>
        <w:rPr>
          <w:lang w:val="es_ES" w:bidi="es_ES"/>
        </w:rPr>
      </w:r>
      <w:r>
        <w:rPr>
          <w:lang w:val="es_ES" w:bidi="es_ES"/>
        </w:rPr>
        <w:t>Pablo está escuchando y obedeciendo al Espíritu Santo, o al espíritu de Dios. No sabe lo que las personas le harán cuando llegue a Jerusalén. En varias ciudades a lo largo del camino, el Espíritu Santo le ha estado advirtiendo, o dejándole claro a Pablo, que sería encarcelado y experimentaría problemas y sufrimiento por parte de las personas allí.</w:t>
      </w:r>
    </w:p>
    <w:p>
      <w:pPr/>
      <w:r>
        <w:rPr>
          <w:lang w:val="es_ES" w:bidi="es_ES"/>
        </w:rPr>
      </w:r>
      <w:r>
        <w:rPr>
          <w:lang w:val="es_ES" w:bidi="es_ES"/>
        </w:rPr>
        <w:t>Pablo dice: "Pero mi vida no vale nada para mí". Pablo continuará haciendo el trabajo que el Señor Jesús ha planeado para él mientras esté vivo, incluso si le cuesta la vida. Pablo compara su vida con correr una carrera. Quiere terminar bien la carrera, lo que significa que quiere terminar bien su vida completando el trabajo que Dios le pidió que hiciera. Pablo no tiene miedo a la muerte. Pablo declara "las buenas nuevas de la gracia de Dios" sobre los ancianos. Quiere decir que Dios muestra su amabilidad, misericordia y bondad hacia las personas enviando a su hijo, el Señor Jesús, para que sea nuestro salvador.</w:t>
      </w:r>
    </w:p>
    <w:p>
      <w:pPr/>
      <w:r>
        <w:rPr>
          <w:lang w:val="es_ES" w:bidi="es_ES"/>
        </w:rPr>
      </w:r>
      <w:r>
        <w:rPr>
          <w:lang w:val="es_ES" w:bidi="es_ES"/>
        </w:rPr>
        <w:t>Pablo entonces dice "y ahora". Nuevamente, Pablo destaca que el discurso ha cambiado ligeramente y ahora pasa a considerar el futuro para sí mismo y para la iglesia de Éfeso. Pablo cuenta cómo fue por varios pueblos y ciudades anunciándole a la gente el reino de Dios. Dice que los ancianos nunca lo volverán a ver.</w:t>
      </w:r>
    </w:p>
    <w:p>
      <w:pPr/>
      <w:r>
        <w:rPr>
          <w:lang w:val="es_ES" w:bidi="es_ES"/>
        </w:rPr>
      </w:r>
      <w:r>
        <w:rPr>
          <w:lang w:val="es_ES" w:bidi="es_ES"/>
        </w:rPr>
        <w:t>En todas las oportunidades posibles, Pablo habló con valentía sobre Jesús. No es responsabilidad de Pablo si las personas entonces eligieron convertirse en creyentes en Jesús o no.</w:t>
      </w:r>
    </w:p>
    <w:p>
      <w:pPr/>
      <w:r>
        <w:rPr>
          <w:lang w:val="es_ES" w:bidi="es_ES"/>
        </w:rPr>
      </w:r>
      <w:r>
        <w:rPr>
          <w:lang w:val="es_ES" w:bidi="es_ES"/>
        </w:rPr>
        <w:t>Pablo entonces les advierte que estén en guardia, o alerta ante el peligro. Pablo les está diciendo a los ancianos de Éfeso que deben ser como pastores que cuidan de su rebaño, siendo el rebaño la iglesia o grupo de creyentes. Pablo les advierte contra los falsos maestros que vendrán de fuera e incluso de dentro de la iglesia, que son como lobos.</w:t>
      </w:r>
    </w:p>
    <w:p>
      <w:pPr/>
      <w:r>
        <w:rPr>
          <w:lang w:val="es_ES" w:bidi="es_ES"/>
        </w:rPr>
      </w:r>
      <w:r>
        <w:rPr>
          <w:lang w:val="es_ES" w:bidi="es_ES"/>
        </w:rPr>
        <w:t>Si el grupo de creyentes es como un rebaño de ovejas, entonces los lobos querrán venir y dañarlos. Pablo les está diciendo a los ancianos que deben tener cuidado con personas como esa y proteger al grupo de creyentes. Pablo llora mucho, ya que sabe que los falsos maestros vendrán y dañarán a los otros creyentes.</w:t>
      </w:r>
    </w:p>
    <w:p>
      <w:pPr/>
      <w:r>
        <w:rPr>
          <w:lang w:val="es_ES" w:bidi="es_ES"/>
        </w:rPr>
      </w:r>
      <w:r>
        <w:rPr>
          <w:lang w:val="es_ES" w:bidi="es_ES"/>
        </w:rPr>
        <w:t>Pablo compara a los ancianos de la iglesia con pastores de un rebaño de ovejas, y a los creyentes con el rebaño de ovejas. Compara a los falsos maestros con lobos que intentan venir y devorar a las ovejas.</w:t>
      </w:r>
    </w:p>
    <w:p>
      <w:pPr/>
      <w:r>
        <w:rPr>
          <w:lang w:val="es_ES" w:bidi="es_ES"/>
        </w:rPr>
      </w:r>
      <w:r>
        <w:rPr>
          <w:lang w:val="es_ES" w:bidi="es_ES"/>
        </w:rPr>
        <w:t>Deténganse aquí y conversen: Hablen de un momento en que compararon a una persona con un animal o con algo más para explicar lo que hacen. Presten atención a las palabras que usan para compararlos.</w:t>
      </w:r>
    </w:p>
    <w:p>
      <w:pPr/>
      <w:r>
        <w:rPr>
          <w:lang w:val="es_ES" w:bidi="es_ES"/>
        </w:rPr>
      </w:r>
      <w:r>
        <w:rPr>
          <w:lang w:val="es_ES" w:bidi="es_ES"/>
        </w:rPr>
        <w:t>"Ahora" introduce la parte final del discurso de Pablo a los ancianos de Éfeso, y los pone al cuidado de Dios. Pablo dice que los está encomendando a Dios para que cuide de ellos, y la palabra de la gracia de Dios guiará sus vidas. Dios puede edificarlos para que se vuelvan espiritualmente fuertes, estables y maduros.</w:t>
      </w:r>
    </w:p>
    <w:p>
      <w:pPr/>
      <w:r>
        <w:rPr>
          <w:lang w:val="es_ES" w:bidi="es_ES"/>
        </w:rPr>
      </w:r>
      <w:r>
        <w:rPr>
          <w:lang w:val="es_ES" w:bidi="es_ES"/>
        </w:rPr>
        <w:t>Pablo se refiere a las bendiciones eternas, que son lo que Dios ha preparado en el cielo para los creyentes en Jesús, a quienes Dios ha elegido y apartado para sus propósitos.</w:t>
      </w:r>
    </w:p>
    <w:p>
      <w:pPr/>
      <w:r>
        <w:rPr>
          <w:lang w:val="es_ES" w:bidi="es_ES"/>
        </w:rPr>
      </w:r>
      <w:r>
        <w:rPr>
          <w:lang w:val="es_ES" w:bidi="es_ES"/>
        </w:rPr>
        <w:t>Pablo dice que nunca ha deseado tener nada que perteneciera a alguien más. Trabajó duro con sus propias manos para comprar todo lo que él y sus compañeros necesitaban y también para ayudar a los enfermos y débiles. Pablo dice las palabras del Señor Jesús: "Es más bendito dar que recibir". El que da algo a alguien es más bendecido por Dios que los que reciben algo de alguien.</w:t>
      </w:r>
    </w:p>
    <w:p>
      <w:pPr/>
      <w:r>
        <w:rPr>
          <w:lang w:val="es_ES" w:bidi="es_ES"/>
        </w:rPr>
      </w:r>
      <w:r>
        <w:rPr>
          <w:lang w:val="es_ES" w:bidi="es_ES"/>
        </w:rPr>
        <w:t>Pablo entonces dejó de hablar y se arrodilló para orar con los ancianos de Éfeso. Después de haber terminado de orar, todos lloraron mucho, ya que los ancianos de Éfeso extrañarían profundamente a Pablo y él los extrañaría mucho a ellos. Los ancianos de Éfeso entonces llevaron a Pablo al barco para que pudiera continuar su viaje hacia Jerusalén.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ancianos de la iglesia de Éfeso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b/>
          <w:lang w:val="es_ES" w:bidi="es_ES"/>
        </w:rPr>
        <w:t>Primera escena:</w:t>
      </w:r>
      <w:r>
        <w:rPr>
          <w:lang w:val="es_ES" w:bidi="es_ES"/>
        </w:rPr>
        <w:t xml:space="preserve"> Los ancianos de la iglesia en Éfeso llegan y se reúnen con Pablo.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"Qué bueno ver a estos ancianos de Éfeso nuevamente", o "Con ganas de compartir su mensaje con ellos", y "Qué bueno pasar un poco de tiempo en tierra".</w:t>
      </w:r>
    </w:p>
    <w:p>
      <w:pPr>
        <w:pStyle w:val="ListBullet"/>
        <w:spacing w:line="240" w:lineRule="auto"/>
        <w:ind w:left="720"/>
      </w:pPr>
      <w:r>
        <w:rPr>
          <w:lang w:val="es_ES" w:bidi="es_ES"/>
        </w:rPr>
      </w:r>
      <w:r>
        <w:rPr>
          <w:lang w:val="es_ES" w:bidi="es_ES"/>
        </w:rPr>
        <w:t>Pregúntenles a los actores que interpretan a los ancianos de Éfeso: "¿Cómo se sienten?" Es posible que escuchen cosas como: "Qué emoción ver a Paul nuevamente", o "Me pregunto qué es lo que quiere decirles", y "Tengo ganas de ponerme al día con él".</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"Saben cómo he vivido todo el tiempo que estuve con ustedes". Los ancianos de Éfeso vieron personalmente cómo Pablo vivió y trabajó entre ellos todo el tiempo que estuvo allí.</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"Sé que los ancianos me conocen, pero quiero recordarles todo el trabajo que he hecho mientras estaba en Éfeso".</w:t>
      </w:r>
    </w:p>
    <w:p>
      <w:pPr>
        <w:pStyle w:val="ListBullet"/>
        <w:spacing w:line="240" w:lineRule="auto"/>
        <w:ind w:left="720"/>
      </w:pPr>
      <w:r>
        <w:rPr>
          <w:lang w:val="es_ES" w:bidi="es_ES"/>
        </w:rPr>
      </w:r>
      <w:r>
        <w:rPr>
          <w:lang w:val="es_ES" w:bidi="es_ES"/>
        </w:rPr>
        <w:t>Pregúntenles a los actores que interpretan a los ancianos de Éfeso: "¿Cómo se sienten?" Es posible que escuchen cosas como: "Podemos recordar todas las veces que Pablo estuvo trabajando para difundir el mensaje sobre el Señor Jesús", o "Les hace reflexionar sobre lo que Pablo ha logrado durante su tiempo con ellos" y "Tal vez en este momento anhelan experimentar más".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"Serví al Señor Jesús con humildad, sin elevarme por encima de los demás. Lloré mucho. En parte debido a mi profundo deseo de ver a las personas conocer al Señor Jesús, sintiéndome triste al verlas débiles o pecando, o ver sufrir a mis compañeros creyentes en Jesús. También experimenté un profundo sufrimiento y problemas que surgieron de las conspiraciones de los judíos que se oponen a mí y a mi trabajo. Pero serví a Dios incluso en esos momentos difíciles."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"Recordando los momentos dolorosos por los que pasé", o "Tener hambre y no conocer el resultado de la situación", y "Siento gratitud hacia Dios por rescatarme en todas esas situaciones".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ancianos de Éfeso: "¿Cómo se sienten?" Es posible que escuchen cosas como: "Recordamos los momentos difíciles por los que pasó Pablo", o "Nos asombra cómo Pablo, al confiar en Dios, pudo superar esos momentos difíciles" y "¡Qué fiel es Pablo!"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"No oculté nada que fuera útil. No tengo miedo de nadie y hablo de Jesús en todas y cada una de las situaciones. Deseo profundamente que judíos y griegos (o no judíos) se arrepientan o se alejen de sus pecados y se vuelvan a Dios, siendo obedientes y creyendo en el Señor Jesús."</w:t>
      </w:r>
    </w:p>
    <w:p>
      <w:pPr/>
      <w:r>
        <w:rPr>
          <w:lang w:val="es_ES" w:bidi="es_ES"/>
        </w:rPr>
      </w:r>
      <w:r>
        <w:rPr>
          <w:b/>
          <w:lang w:val="es_ES" w:bidi="es_ES"/>
        </w:rPr>
        <w:t>Segunda escena:</w:t>
      </w:r>
      <w:r>
        <w:rPr>
          <w:lang w:val="es_ES" w:bidi="es_ES"/>
        </w:rPr>
        <w:t xml:space="preserve"> "Estoy escuchando y obedeciendo al Espíritu Santo. No sé lo que la gente me hará cuando llegue a Jerusalén. En varias ciudades a lo largo del camino, el Espíritu Santo me ha estado advirtiendo, y dejándome claro que seré puesto en prisión y experimentaré problemas y sufrimiento por parte de las personas de allí."</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"No sé lo que me sucederá cuando llegue a Jerusalén", o "No tengo miedo a morir, pero me siento un poco inseguro sobre lo que me sucederá", y "Solo me alegra todavía poder hacer el trabajo que el Señor Jesús me ha llamado a hacer".</w:t>
      </w:r>
    </w:p>
    <w:p>
      <w:pPr>
        <w:pStyle w:val="ListBullet"/>
        <w:spacing w:line="240" w:lineRule="auto"/>
        <w:ind w:left="720"/>
      </w:pPr>
      <w:r>
        <w:rPr>
          <w:lang w:val="es_ES" w:bidi="es_ES"/>
        </w:rPr>
      </w:r>
      <w:r>
        <w:rPr>
          <w:lang w:val="es_ES" w:bidi="es_ES"/>
        </w:rPr>
        <w:t>Pregúntenles a los actores que interpretan a los ancianos de Éfeso: "¿Cómo se sienten?" Es posible que escuchen cosas como: "Preocupados por la seguridad de Pablo", o "Preguntándose qué le sucederá", y "Preguntándose qué sucederá en la siguiente parte de su viaje".</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"Pero mi vida no vale nada para mí". Continuaré haciendo el trabajo que el Señor Jesús ha planeado para mí mientras esté vivo, incluso si me cuesta la vida. No tengo miedo a la muerte, pero continúo declarando "las buenas nuevas de la gracia de Dios".</w:t>
      </w:r>
    </w:p>
    <w:p>
      <w:pPr/>
      <w:r>
        <w:rPr>
          <w:lang w:val="es_ES" w:bidi="es_ES"/>
        </w:rPr>
      </w:r>
      <w:r>
        <w:rPr>
          <w:b/>
          <w:lang w:val="es_ES" w:bidi="es_ES"/>
        </w:rPr>
        <w:t>Tercera escena:</w:t>
      </w:r>
      <w:r>
        <w:rPr>
          <w:lang w:val="es_ES" w:bidi="es_ES"/>
        </w:rPr>
        <w:t xml:space="preserve"> "Ahora sé que ninguno de ustedes, con los que he ido predicando, me volverá a ver nunca".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"Triste por dejar a los ancianos de Éfeso, ya que se han convertido en amigos", o "Como sabe que le esperan problemas en Jerusalén, se está despidiendo ahora", y "Aunque es difícil, estoy decidido a continuar con este trabajo".</w:t>
      </w:r>
    </w:p>
    <w:p>
      <w:pPr>
        <w:pStyle w:val="ListBullet"/>
        <w:spacing w:line="240" w:lineRule="auto"/>
        <w:ind w:left="720"/>
      </w:pPr>
      <w:r>
        <w:rPr>
          <w:lang w:val="es_ES" w:bidi="es_ES"/>
        </w:rPr>
      </w:r>
      <w:r>
        <w:rPr>
          <w:lang w:val="es_ES" w:bidi="es_ES"/>
        </w:rPr>
        <w:t>Pregúntenles a los actores que interpretan a los ancianos de Éfeso: "¿Cómo se sienten?" Es posible que escuchen cosas como: "Tristes al escuchar que Pablo se está yendo y nunca regresará", o "Respetan mucho a Pablo y lo extrañarán", y "Aunque es difícil, saben que desea continuar este trabajo y lo admiran por ello".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"En todas las oportunidades posibles, hablé con valentía sobre Jesús. No soy responsable de si las personas eligieron o no convertirse en creyentes en Jesús.</w:t>
      </w:r>
    </w:p>
    <w:p>
      <w:pPr/>
      <w:r>
        <w:rPr>
          <w:lang w:val="es_ES" w:bidi="es_ES"/>
        </w:rPr>
      </w:r>
      <w:r>
        <w:rPr>
          <w:lang w:val="es_ES" w:bidi="es_ES"/>
        </w:rPr>
        <w:t>Estén atentos al peligro. Deben ser como pastores que cuidan de su rebaño, siendo el rebaño la iglesia o grupo de creyentes. Tengan cuidado con los falsos maestros que vendrán de fuera e incluso de dentro de la iglesia, que son como lobos.</w:t>
      </w:r>
    </w:p>
    <w:p>
      <w:pPr/>
      <w:r>
        <w:rPr>
          <w:lang w:val="es_ES" w:bidi="es_ES"/>
        </w:rPr>
      </w:r>
      <w:r>
        <w:rPr>
          <w:lang w:val="es_ES" w:bidi="es_ES"/>
        </w:rPr>
        <w:t>Si el grupo de creyentes es como un rebaño de ovejas, entonces los lobos querrán venir y dañarlos. Deben tener cuidado con las personas como esas y proteger al grupo de creyentes. Lloro mucho, ya que sé que los falsos maestros vendrán y dañarán a los otros creyentes."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"Sigo diciendo esto una y otra vez, ya que sucederá", o "Desearía poder quedarme y ayudar a proteger al grupo de creyentes", y "Necesito confiar en Dios en que él cuidará de estos ancianos y del grupo de creyentes".</w:t>
      </w:r>
    </w:p>
    <w:p>
      <w:pPr>
        <w:pStyle w:val="ListBullet"/>
        <w:spacing w:line="240" w:lineRule="auto"/>
        <w:ind w:left="720"/>
      </w:pPr>
      <w:r>
        <w:rPr>
          <w:lang w:val="es_ES" w:bidi="es_ES"/>
        </w:rPr>
      </w:r>
      <w:r>
        <w:rPr>
          <w:lang w:val="es_ES" w:bidi="es_ES"/>
        </w:rPr>
        <w:t>Pregúntenles a los actores que interpretan a los ancianos de Éfeso: "¿Cómo se sienten?" Es posible que escuchen cosas como: "Sintiéndose inquietos y temerosos ante la advertencia de Pablo sobre los falsos maestros", o "Les resulta difícil creer que cualquiera del grupo de creyentes que conocen distorsionaría la verdad de esa manera", y "Orando a Dios pidiendo protección mientras cuidan al grupo de creyentes".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"Ahora los pongo al cuidado de Dios, dado que ya no puedo estar con ustedes. La palabra de la gracia de Dios guiará sus vidas y Dios puede edificarlos para que se vuelvan espiritualmente fuertes, estables y maduros.</w:t>
      </w:r>
    </w:p>
    <w:p>
      <w:pPr/>
      <w:r>
        <w:rPr>
          <w:lang w:val="es_ES" w:bidi="es_ES"/>
        </w:rPr>
      </w:r>
      <w:r>
        <w:rPr>
          <w:lang w:val="es_ES" w:bidi="es_ES"/>
        </w:rPr>
        <w:t>Recibirán bendiciones eternas, lo que Dios ha preparado en el cielo para los creyentes en Jesús, a quienes Dios ha elegido y apartado para sus propósitos."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ancianos de Éfeso: "¿Cómo se sienten?" Es posible que escuchen cosas como: "Entusiasmados por escuchar sobre las bendiciones eternas", o "Honrados de ser incluidos entre los que han sido apartados para los propósitos de Dios", y "Expectantes por saber cómo será el cielo".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"Nunca he deseado tener nada que perteneciera a alguien más, trabajé duro con mis propias manos para obtener todo lo que mis compañeros y yo necesitábamos y también para ayudar a los enfermos y débiles. Como dice el Señor Jesús: 'Es más bendito dar que recibir'. El que da algo a alguien es más bendecido por Dios que los que reciben algo de alguien."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ancianos de Éfeso: "¿Cómo se sienten?" Es posible que escuchen cosas como: "Tal vez deberíamos pensar más en los débiles y enfermos dentro y fuera de nuestra iglesia", o "Si reunimos lo que tenemos, podríamos darlo a los que lo necesitan más", y "Piensen en los que nos rodean en nuestra comunidad que tienen necesidades".</w:t>
      </w:r>
    </w:p>
    <w:p>
      <w:pPr>
        <w:pStyle w:val="ListBullet"/>
        <w:spacing w:line="240" w:lineRule="auto"/>
        <w:ind w:left="720"/>
      </w:pPr>
      <w:r>
        <w:rPr>
          <w:lang w:val="es_ES" w:bidi="es_ES"/>
        </w:rPr>
      </w:r>
      <w:r>
        <w:rPr>
          <w:lang w:val="es_ES" w:bidi="es_ES"/>
        </w:rPr>
        <w:t>Reinicien la acción.</w:t>
      </w:r>
    </w:p>
    <w:p>
      <w:pPr/>
      <w:r>
        <w:rPr>
          <w:lang w:val="es_ES" w:bidi="es_ES"/>
        </w:rPr>
      </w:r>
      <w:r>
        <w:rPr>
          <w:b/>
          <w:lang w:val="es_ES" w:bidi="es_ES"/>
        </w:rPr>
        <w:t>Cuarta escena:</w:t>
      </w:r>
      <w:r>
        <w:rPr>
          <w:lang w:val="es_ES" w:bidi="es_ES"/>
        </w:rPr>
        <w:t xml:space="preserve"> Pablo entonces dejó de hablar y se arrodilló para orar con los ancianos de Éfeso. Después de haber terminado de orar, todos lloraron mucho, ya que los ancianos de Éfeso extrañarían profundamente a Pablo y él los extrañaría mucho a ellos. Los ancianos de Éfeso entonces llevaron a Pablo al barco para que pudiera continuar su viaje hacia Jerusalén.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"Siento una gran tristeza por tener que dejar a estos hombres", o "Se han convertido en tan buenos amigos y me han ayudado tanto", y "Siento gratitud por haber tenido este tiempo con ellos antes de continuar mi viaje".</w:t>
      </w:r>
    </w:p>
    <w:p>
      <w:pPr>
        <w:pStyle w:val="ListBullet"/>
        <w:spacing w:line="240" w:lineRule="auto"/>
        <w:ind w:left="720"/>
      </w:pPr>
      <w:r>
        <w:rPr>
          <w:lang w:val="es_ES" w:bidi="es_ES"/>
        </w:rPr>
      </w:r>
      <w:r>
        <w:rPr>
          <w:lang w:val="es_ES" w:bidi="es_ES"/>
        </w:rPr>
        <w:t>Pregúntenles a los actores que interpretan a los ancianos de Éfeso: "¿Cómo se sienten?" Es posible que escuchen cosas como: "No podemos creer que haya llegado el momento de decir adiós", o "Nos estamos sintiendo llenos de tristeza por no volver a ver a Pablo, a quien hemos amado como a un hermano", y "Continuaremos orando por él mientras continúa su viaje".</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Cuando llegaron los </w:t>
      </w:r>
      <w:r>
        <w:rPr>
          <w:b/>
          <w:lang w:val="es_ES" w:bidi="es_ES"/>
        </w:rPr>
        <w:t>ancianos</w:t>
      </w:r>
      <w:r>
        <w:rPr>
          <w:lang w:val="es_ES" w:bidi="es_ES"/>
        </w:rPr>
        <w:t xml:space="preserve"> de la </w:t>
      </w:r>
      <w:r>
        <w:rPr>
          <w:b/>
          <w:lang w:val="es_ES" w:bidi="es_ES"/>
        </w:rPr>
        <w:t>iglesia</w:t>
      </w:r>
      <w:r>
        <w:rPr>
          <w:lang w:val="es_ES" w:bidi="es_ES"/>
        </w:rPr>
        <w:t xml:space="preserve"> en Éfeso. Traduzcan anciano de la misma manera que lo han hecho en los pasajes anteriores relacionados con los ancianos de la iglesia. </w:t>
      </w:r>
      <w:r>
        <w:rPr>
          <w:lang w:val="es_ES" w:bidi="es_ES"/>
        </w:rPr>
        <w:t>Anciano</w:t>
      </w:r>
      <w:r>
        <w:rPr>
          <w:lang w:val="es_ES" w:bidi="es_ES"/>
        </w:rPr>
        <w:t xml:space="preserve"> está en el Glosario Principal. Traduzcan iglesia de la misma manera que lo han hecho en los pasajes anteriores. </w:t>
      </w:r>
      <w:r>
        <w:rPr>
          <w:lang w:val="es_ES" w:bidi="es_ES"/>
        </w:rPr>
        <w:t>Iglesia</w:t>
      </w:r>
      <w:r>
        <w:rPr>
          <w:lang w:val="es_ES" w:bidi="es_ES"/>
        </w:rPr>
        <w:t xml:space="preserve"> está en el Glosario Principal.</w:t>
      </w:r>
    </w:p>
    <w:p>
      <w:pPr/>
      <w:r>
        <w:rPr>
          <w:lang w:val="es_ES" w:bidi="es_ES"/>
        </w:rPr>
      </w:r>
      <w:r>
        <w:rPr>
          <w:lang w:val="es_ES" w:bidi="es_ES"/>
        </w:rPr>
        <w:t xml:space="preserve">Pablo les dice a los ancianos de Éfeso que estuvo con ellos desde el primer día que llegó a la </w:t>
      </w:r>
      <w:r>
        <w:rPr>
          <w:b/>
          <w:lang w:val="es_ES" w:bidi="es_ES"/>
        </w:rPr>
        <w:t>provincia de Asia</w:t>
      </w:r>
      <w:r>
        <w:rPr>
          <w:lang w:val="es_ES" w:bidi="es_ES"/>
        </w:rPr>
        <w:t>. Aunque sí pasó tiempo con los ancianos en Éfeso, Pablo está incluyendo todo su trabajo en la provincia de Asia, no solo en Éfeso.</w:t>
      </w:r>
    </w:p>
    <w:p>
      <w:pPr/>
      <w:r>
        <w:rPr>
          <w:lang w:val="es_ES" w:bidi="es_ES"/>
        </w:rPr>
      </w:r>
      <w:r>
        <w:rPr>
          <w:lang w:val="es_ES" w:bidi="es_ES"/>
        </w:rPr>
        <w:t xml:space="preserve">Pablo continúa diciendo que sirvió al Señor Jesús con toda humildad. </w:t>
      </w:r>
      <w:r>
        <w:rPr>
          <w:b/>
          <w:lang w:val="es_ES" w:bidi="es_ES"/>
        </w:rPr>
        <w:t>Humildad</w:t>
      </w:r>
      <w:r>
        <w:rPr>
          <w:lang w:val="es_ES" w:bidi="es_ES"/>
        </w:rPr>
        <w:t xml:space="preserve"> significa no elevarse por encima de los demás ni pensar que se es mejor que alguien más.</w:t>
      </w:r>
    </w:p>
    <w:p>
      <w:pPr/>
      <w:r>
        <w:rPr>
          <w:lang w:val="es_ES" w:bidi="es_ES"/>
        </w:rPr>
      </w:r>
      <w:r>
        <w:rPr>
          <w:lang w:val="es_ES" w:bidi="es_ES"/>
        </w:rPr>
        <w:t xml:space="preserve">Pablo animó a las personas a conocer al Señor Jesús, a </w:t>
      </w:r>
      <w:r>
        <w:rPr>
          <w:b/>
          <w:lang w:val="es_ES" w:bidi="es_ES"/>
        </w:rPr>
        <w:t>arrepentirse</w:t>
      </w:r>
      <w:r>
        <w:rPr>
          <w:lang w:val="es_ES" w:bidi="es_ES"/>
        </w:rPr>
        <w:t xml:space="preserve"> o a alejarse de sus pecados y volverse a Dios, siendo obedientes y creyendo en el Señor Jesús. Traduzcan arrepentirse como lo han hecho en los pasajes anteriores. </w:t>
      </w:r>
      <w:r>
        <w:rPr>
          <w:lang w:val="es_ES" w:bidi="es_ES"/>
        </w:rPr>
        <w:t>Arrepentimiento</w:t>
      </w:r>
      <w:r>
        <w:rPr>
          <w:lang w:val="es_ES" w:bidi="es_ES"/>
        </w:rPr>
        <w:t xml:space="preserve"> se encuentra en el Glosario Principal.</w:t>
      </w:r>
    </w:p>
    <w:p>
      <w:pPr/>
      <w:r>
        <w:rPr>
          <w:lang w:val="es_ES" w:bidi="es_ES"/>
        </w:rPr>
      </w:r>
      <w:r>
        <w:rPr>
          <w:lang w:val="es_ES" w:bidi="es_ES"/>
        </w:rPr>
        <w:t xml:space="preserve">Pablo dice que "Estoy </w:t>
      </w:r>
      <w:r>
        <w:rPr>
          <w:b/>
          <w:lang w:val="es_ES" w:bidi="es_ES"/>
        </w:rPr>
        <w:t>obligado por el Espíritu</w:t>
      </w:r>
      <w:r>
        <w:rPr>
          <w:lang w:val="es_ES" w:bidi="es_ES"/>
        </w:rPr>
        <w:t xml:space="preserve"> a ir a Jerusalén". Lo más probable es que esto signifique que Pablo está escuchando y obedeciendo al Espíritu Santo. Traduzcan </w:t>
      </w:r>
      <w:r>
        <w:rPr>
          <w:b/>
          <w:lang w:val="es_ES" w:bidi="es_ES"/>
        </w:rPr>
        <w:t>Espíritu Santo</w:t>
      </w:r>
      <w:r>
        <w:rPr>
          <w:lang w:val="es_ES" w:bidi="es_ES"/>
        </w:rPr>
        <w:t xml:space="preserve"> de la misma manera que lo han hecho en los pasajes anteriores. </w:t>
      </w:r>
      <w:r>
        <w:rPr>
          <w:lang w:val="es_ES" w:bidi="es_ES"/>
        </w:rPr>
        <w:t>Espíritu Santo</w:t>
      </w:r>
      <w:r>
        <w:rPr>
          <w:lang w:val="es_ES" w:bidi="es_ES"/>
        </w:rPr>
        <w:t xml:space="preserve"> se encuentra en el Glosario Principal. </w:t>
      </w:r>
    </w:p>
    <w:p>
      <w:pPr/>
      <w:r>
        <w:rPr>
          <w:lang w:val="es_ES" w:bidi="es_ES"/>
        </w:rPr>
      </w:r>
      <w:r>
        <w:rPr>
          <w:lang w:val="es_ES" w:bidi="es_ES"/>
        </w:rPr>
        <w:t xml:space="preserve">El Espíritu Santo le ha estado advirtiendo, o dejando claro a Pablo que sería encarcelado y experimentaría problemas y sufrimiento por parte de las personas allí. </w:t>
      </w:r>
      <w:r>
        <w:rPr>
          <w:b/>
          <w:lang w:val="es_ES" w:bidi="es_ES"/>
        </w:rPr>
        <w:t>La prisión</w:t>
      </w:r>
      <w:r>
        <w:rPr>
          <w:lang w:val="es_ES" w:bidi="es_ES"/>
        </w:rPr>
        <w:t xml:space="preserve"> es un lugar al que van las personas cuando han sido acusadas de un crimen. </w:t>
      </w:r>
      <w:r>
        <w:rPr>
          <w:b/>
          <w:lang w:val="es_ES" w:bidi="es_ES"/>
        </w:rPr>
        <w:t>Los problemas</w:t>
      </w:r>
      <w:r>
        <w:rPr>
          <w:lang w:val="es_ES" w:bidi="es_ES"/>
        </w:rPr>
        <w:t xml:space="preserve"> y </w:t>
      </w:r>
      <w:r>
        <w:rPr>
          <w:b/>
          <w:lang w:val="es_ES" w:bidi="es_ES"/>
        </w:rPr>
        <w:t>el sufrimiento</w:t>
      </w:r>
      <w:r>
        <w:rPr>
          <w:lang w:val="es_ES" w:bidi="es_ES"/>
        </w:rPr>
        <w:t xml:space="preserve"> son los momentos difíciles que Pablo experimentará cuando llegue a Jerusalén.</w:t>
      </w:r>
    </w:p>
    <w:p>
      <w:pPr/>
      <w:r>
        <w:rPr>
          <w:lang w:val="es_ES" w:bidi="es_ES"/>
        </w:rPr>
      </w:r>
      <w:r>
        <w:rPr>
          <w:lang w:val="es_ES" w:bidi="es_ES"/>
        </w:rPr>
        <w:t xml:space="preserve">Pablo todavía quiere </w:t>
      </w:r>
      <w:r>
        <w:rPr>
          <w:b/>
          <w:lang w:val="es_ES" w:bidi="es_ES"/>
        </w:rPr>
        <w:t>terminar la carrera</w:t>
      </w:r>
      <w:r>
        <w:rPr>
          <w:lang w:val="es_ES" w:bidi="es_ES"/>
        </w:rPr>
        <w:t xml:space="preserve">, lo que significa que se siente como un corredor que está corriendo lo más rápido posible para terminar todo el trabajo que el Señor Jesús ha planeado que haga en el tiempo que le queda a Pablo. Esto significa el trabajo que se le dio para declarar las </w:t>
      </w:r>
      <w:r>
        <w:rPr>
          <w:b/>
          <w:lang w:val="es_ES" w:bidi="es_ES"/>
        </w:rPr>
        <w:t>buenas nuevas de la gracia de Dios</w:t>
      </w:r>
      <w:r>
        <w:rPr>
          <w:lang w:val="es_ES" w:bidi="es_ES"/>
        </w:rPr>
        <w:t xml:space="preserve">. Traduzcan la </w:t>
      </w:r>
      <w:r>
        <w:rPr>
          <w:b/>
          <w:lang w:val="es_ES" w:bidi="es_ES"/>
        </w:rPr>
        <w:t>gracia</w:t>
      </w:r>
      <w:r>
        <w:rPr>
          <w:lang w:val="es_ES" w:bidi="es_ES"/>
        </w:rPr>
        <w:t xml:space="preserve"> de la misma manera que lo han hecho en los pasajes anteriores. </w:t>
      </w:r>
      <w:r>
        <w:rPr>
          <w:lang w:val="es_ES" w:bidi="es_ES"/>
        </w:rPr>
        <w:t>Gracia</w:t>
      </w:r>
      <w:r>
        <w:rPr>
          <w:lang w:val="es_ES" w:bidi="es_ES"/>
        </w:rPr>
        <w:t xml:space="preserve"> está en el Glosario Principal.</w:t>
      </w:r>
    </w:p>
    <w:p>
      <w:pPr/>
      <w:r>
        <w:rPr>
          <w:lang w:val="es_ES" w:bidi="es_ES"/>
        </w:rPr>
      </w:r>
      <w:r>
        <w:rPr>
          <w:lang w:val="es_ES" w:bidi="es_ES"/>
        </w:rPr>
        <w:t xml:space="preserve">Pablo dice cómo fue por varios pueblos y ciudades contándole a la gente sobre el </w:t>
      </w:r>
      <w:r>
        <w:rPr>
          <w:b/>
          <w:lang w:val="es_ES" w:bidi="es_ES"/>
        </w:rPr>
        <w:t>reino de Dios</w:t>
      </w:r>
      <w:r>
        <w:rPr>
          <w:lang w:val="es_ES" w:bidi="es_ES"/>
        </w:rPr>
        <w:t xml:space="preserve">, o la manera en que Dios cuida de su pueblo como rey. Traduzcan Reino de Dios de la misma manera que lo han hecho en los pasajes anteriores. </w:t>
      </w:r>
      <w:r>
        <w:rPr>
          <w:lang w:val="es_ES" w:bidi="es_ES"/>
        </w:rPr>
        <w:t>Reino de Dios</w:t>
      </w:r>
      <w:r>
        <w:rPr>
          <w:lang w:val="es_ES" w:bidi="es_ES"/>
        </w:rPr>
        <w:t xml:space="preserve"> se encuentra en el Glosario Principal.</w:t>
      </w:r>
    </w:p>
    <w:p>
      <w:pPr/>
      <w:r>
        <w:rPr>
          <w:lang w:val="es_ES" w:bidi="es_ES"/>
        </w:rPr>
      </w:r>
      <w:r>
        <w:rPr>
          <w:lang w:val="es_ES" w:bidi="es_ES"/>
        </w:rPr>
        <w:t xml:space="preserve">Pablo les está diciendo a los ancianos de Éfeso que deben ser como </w:t>
      </w:r>
      <w:r>
        <w:rPr>
          <w:b/>
          <w:lang w:val="es_ES" w:bidi="es_ES"/>
        </w:rPr>
        <w:t>pastores</w:t>
      </w:r>
      <w:r>
        <w:rPr>
          <w:lang w:val="es_ES" w:bidi="es_ES"/>
        </w:rPr>
        <w:t xml:space="preserve"> y cuidar de su </w:t>
      </w:r>
      <w:r>
        <w:rPr>
          <w:b/>
          <w:lang w:val="es_ES" w:bidi="es_ES"/>
        </w:rPr>
        <w:t>rebaño</w:t>
      </w:r>
      <w:r>
        <w:rPr>
          <w:lang w:val="es_ES" w:bidi="es_ES"/>
        </w:rPr>
        <w:t xml:space="preserve">. Traduzcan pastor de la misma manera que lo han hecho en los pasajes anteriores. </w:t>
      </w:r>
      <w:r>
        <w:rPr>
          <w:lang w:val="es_ES" w:bidi="es_ES"/>
        </w:rPr>
        <w:t>Pastores</w:t>
      </w:r>
      <w:r>
        <w:rPr>
          <w:lang w:val="es_ES" w:bidi="es_ES"/>
        </w:rPr>
        <w:t xml:space="preserve"> está en el Glosario Principal. Como cualquier buen pastor, necesitan cuidar de su </w:t>
      </w:r>
      <w:r>
        <w:rPr>
          <w:b/>
          <w:lang w:val="es_ES" w:bidi="es_ES"/>
        </w:rPr>
        <w:t>rebaño</w:t>
      </w:r>
      <w:r>
        <w:rPr>
          <w:lang w:val="es_ES" w:bidi="es_ES"/>
        </w:rPr>
        <w:t xml:space="preserve">, que es un grupo de ovejas. Las </w:t>
      </w:r>
      <w:r>
        <w:rPr>
          <w:b/>
          <w:lang w:val="es_ES" w:bidi="es_ES"/>
        </w:rPr>
        <w:t>ovejas</w:t>
      </w:r>
      <w:r>
        <w:rPr>
          <w:lang w:val="es_ES" w:bidi="es_ES"/>
        </w:rPr>
        <w:t xml:space="preserve"> son pequeños animales de ganado que a menudo son cuidados por pastores, ya que son presas fáciles para los depredadores.</w:t>
      </w:r>
    </w:p>
    <w:p>
      <w:pPr/>
      <w:r>
        <w:rPr>
          <w:lang w:val="es_ES" w:bidi="es_ES"/>
        </w:rPr>
      </w:r>
      <w:r>
        <w:rPr>
          <w:lang w:val="es_ES" w:bidi="es_ES"/>
        </w:rPr>
        <w:t xml:space="preserve">Pablo les está diciendo a los ancianos de Éfeso que sean los pastores de la iglesia de Dios sobre la cual el Espíritu Santo los ha puesto como líderes, la cual Dios </w:t>
      </w:r>
      <w:r>
        <w:rPr>
          <w:b/>
          <w:lang w:val="es_ES" w:bidi="es_ES"/>
        </w:rPr>
        <w:t>compró con la sangre, o muerte, de su propio Hijo</w:t>
      </w:r>
      <w:r>
        <w:rPr>
          <w:lang w:val="es_ES" w:bidi="es_ES"/>
        </w:rPr>
        <w:t>, el Señor Jesús, cuando Jesús murió en la cruz. Esto significa que al enviar Dios a su propio hijo, el Señor Jesús, a morir en una cruz, Él compró la iglesia, o el grupo de creyentes en Jesús. Esto no significa que se vendió por dinero. Significa que Dios obtuvo a su pueblo por la sangre de su propio Hijo, el Señor Jesús, cuya sangre se derramó cuando el Señor Jesús murió en la cruz.</w:t>
      </w:r>
    </w:p>
    <w:p>
      <w:pPr/>
      <w:r>
        <w:rPr>
          <w:lang w:val="es_ES" w:bidi="es_ES"/>
        </w:rPr>
      </w:r>
      <w:r>
        <w:rPr>
          <w:lang w:val="es_ES" w:bidi="es_ES"/>
        </w:rPr>
        <w:t xml:space="preserve">Pablo también advierte a los ancianos sobre los falsos maestros. Compara a estos tipos de personas con lobos. </w:t>
      </w:r>
      <w:r>
        <w:rPr>
          <w:b/>
          <w:lang w:val="es_ES" w:bidi="es_ES"/>
        </w:rPr>
        <w:t>Los lobos</w:t>
      </w:r>
      <w:r>
        <w:rPr>
          <w:lang w:val="es_ES" w:bidi="es_ES"/>
        </w:rPr>
        <w:t xml:space="preserve"> son animales salvajes similares a los perros grandes, pero más feroces. Pesan de 30 a 45 kilogramos, o de 65 a 100 libras, dependiendo del tipo de lobo. Atacan y comen otros animales, incluidas las ovejas.</w:t>
      </w:r>
    </w:p>
    <w:p>
      <w:pPr/>
      <w:r>
        <w:rPr>
          <w:lang w:val="es_ES" w:bidi="es_ES"/>
        </w:rPr>
      </w:r>
      <w:r>
        <w:rPr>
          <w:lang w:val="es_ES" w:bidi="es_ES"/>
        </w:rPr>
        <w:t xml:space="preserve">Deténganse aquí y busquen de nuevo una imagen de un </w:t>
      </w:r>
      <w:r>
        <w:rPr>
          <w:lang w:val="es_ES" w:bidi="es_ES"/>
        </w:rPr>
        <w:t>lobo y una oveja</w:t>
      </w:r>
      <w:r>
        <w:rPr>
          <w:lang w:val="es_ES" w:bidi="es_ES"/>
        </w:rPr>
        <w:t xml:space="preserve"> para tener una idea de su tamaño.</w:t>
      </w:r>
    </w:p>
    <w:p>
      <w:pPr/>
      <w:r>
        <w:rPr>
          <w:lang w:val="es_ES" w:bidi="es_ES"/>
        </w:rPr>
      </w:r>
      <w:r>
        <w:rPr>
          <w:lang w:val="es_ES" w:bidi="es_ES"/>
        </w:rPr>
        <w:t xml:space="preserve">"Pido a Dios que cuide de ustedes a través de la palabra y la </w:t>
      </w:r>
      <w:r>
        <w:rPr>
          <w:b/>
          <w:lang w:val="es_ES" w:bidi="es_ES"/>
        </w:rPr>
        <w:t>palabra de la gracia de Dios</w:t>
      </w:r>
      <w:r>
        <w:rPr>
          <w:lang w:val="es_ES" w:bidi="es_ES"/>
        </w:rPr>
        <w:t>". Esto indica que Pablo esperaba que Dios usara la Palabra, o las Escrituras, para guiar y corregir a los creyentes en Éfeso. Pablo ya no estaría presente para guiarlos y corregirlos. Dios, por su gracia, hizo posible que las personas se reconciliaran, o recuperaran su relación con él, al creer en el Señor Jesús.</w:t>
      </w:r>
    </w:p>
    <w:p>
      <w:pPr/>
      <w:r>
        <w:rPr>
          <w:lang w:val="es_ES" w:bidi="es_ES"/>
        </w:rPr>
      </w:r>
      <w:r>
        <w:rPr>
          <w:lang w:val="es_ES" w:bidi="es_ES"/>
        </w:rPr>
        <w:t xml:space="preserve">Pablo entonces continúa diciendo "que puede edificarte y darte una </w:t>
      </w:r>
      <w:r>
        <w:rPr>
          <w:b/>
          <w:lang w:val="es_ES" w:bidi="es_ES"/>
        </w:rPr>
        <w:t>herencia</w:t>
      </w:r>
      <w:r>
        <w:rPr>
          <w:lang w:val="es_ES" w:bidi="es_ES"/>
        </w:rPr>
        <w:t xml:space="preserve"> entre todos los que están </w:t>
      </w:r>
      <w:r>
        <w:rPr>
          <w:b/>
          <w:lang w:val="es_ES" w:bidi="es_ES"/>
        </w:rPr>
        <w:t>santificados</w:t>
      </w:r>
      <w:r>
        <w:rPr>
          <w:lang w:val="es_ES" w:bidi="es_ES"/>
        </w:rPr>
        <w:t xml:space="preserve">". La </w:t>
      </w:r>
      <w:r>
        <w:rPr>
          <w:b/>
          <w:lang w:val="es_ES" w:bidi="es_ES"/>
        </w:rPr>
        <w:t>herencia</w:t>
      </w:r>
      <w:r>
        <w:rPr>
          <w:lang w:val="es_ES" w:bidi="es_ES"/>
        </w:rPr>
        <w:t xml:space="preserve"> generalmente se refiere a las posesiones, especialmente a la tierra, pero Pablo se está refiriendo a las bendiciones eternas. Lo que Dios ha preparado en el cielo para los creyentes en Jesús, a quienes Dios ha elegido y apartado para sus propósitos. Se refiere a todas las cosas buenas que Dios dará a los creyentes en la era venidera. Incluiría recibir cuerpos perfectos. </w:t>
      </w:r>
      <w:r>
        <w:rPr>
          <w:b/>
          <w:lang w:val="es_ES" w:bidi="es_ES"/>
        </w:rPr>
        <w:t>Santificado</w:t>
      </w:r>
      <w:r>
        <w:rPr>
          <w:lang w:val="es_ES" w:bidi="es_ES"/>
        </w:rPr>
        <w:t xml:space="preserve"> significa ser apartado como pueblo de Dios o ser declarado santo.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21:1–9</w:t>
      </w:r>
      <w:r>
        <w:rPr>
          <w:lang w:val="es_ES" w:bidi="es_ES"/>
        </w:rPr>
      </w:r>
    </w:p>
    <w:p>
      <w:pPr>
        <w:pStyle w:val="Heading3"/>
      </w:pPr>
      <w:r>
        <w:rPr>
          <w:lang w:val="es_ES" w:bidi="es_ES"/>
        </w:rPr>
        <w:t>Escuchar con el corazón</w:t>
      </w:r>
    </w:p>
    <w:p>
      <w:pPr/>
      <w:r>
        <w:rPr>
          <w:lang w:val="es_ES" w:bidi="es_ES"/>
        </w:rPr>
      </w:r>
      <w:r>
        <w:rPr>
          <w:lang w:val="es_ES" w:bidi="es_ES"/>
        </w:rPr>
        <w:t>Escuchen Hechos 21:1–9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podemos ver a Pablo moviéndose de un lugar a otro a menudo. Pablo visitó a los discípulos de Jesús en Macedonia, Grecia, Troas en Misia y Asia. Pablo estaba apurado por llegar a Jerusalén el Día de Pentecostés. Recordarán por lo mencionado anteriormente que fue durante la Fiesta de Pentecostés cuando la presencia del Espíritu Santo llenó a los creyentes de Jesús en Jerusalén. El deseo de Pablo de celebrar Pentecostés en Jerusalén es la razón por la que se trasladó de un barco a otro. Este pasaje es la historia del viaje de regreso de Pablo en su tercer viaje misionero. Pablo viaja a Cesarea por mar y a Jerusalén por tierra. Esta no era la primera vez que Pablo viajaba de esta región a Cesarea. Cesarea es una ciudad en la costa mediterránea de la provincia de Judea. En su segundo viaje misionero, Pablo recorrió esta región. Pablo había viajado por esta ruta antes, por lo que ya estaba familiarizado con cómo regresar a Jerusalén.</w:t>
      </w:r>
    </w:p>
    <w:p>
      <w:pPr/>
      <w:r>
        <w:rPr>
          <w:lang w:val="es_ES" w:bidi="es_ES"/>
        </w:rPr>
      </w:r>
      <w:r>
        <w:rPr>
          <w:lang w:val="es_ES" w:bidi="es_ES"/>
        </w:rPr>
        <w:t xml:space="preserve">Busquen un mapa del </w:t>
      </w:r>
      <w:r>
        <w:rPr>
          <w:lang w:val="es_ES" w:bidi="es_ES"/>
        </w:rPr>
        <w:t>tercer viaje misionero de Pablo</w:t>
      </w:r>
      <w:r>
        <w:rPr>
          <w:lang w:val="es_ES" w:bidi="es_ES"/>
        </w:rPr>
        <w:t xml:space="preserve">. Busquen una foto de un </w:t>
      </w:r>
      <w:r>
        <w:rPr>
          <w:lang w:val="es_ES" w:bidi="es_ES"/>
        </w:rPr>
        <w:t>barco que habría sido usado en el mar Mediterráneo</w:t>
      </w:r>
      <w:r>
        <w:rPr>
          <w:lang w:val="es_ES" w:bidi="es_ES"/>
        </w:rPr>
        <w:t>.</w:t>
      </w:r>
    </w:p>
    <w:p>
      <w:pPr/>
      <w:r>
        <w:rPr>
          <w:lang w:val="es_ES" w:bidi="es_ES"/>
        </w:rPr>
      </w:r>
      <w:r>
        <w:rPr>
          <w:lang w:val="es_ES" w:bidi="es_ES"/>
        </w:rPr>
        <w:t>Conversen sobre lo que sucede cuando alguien de su cultura emprende un viaje largo. ¿Qué hacen cuando llegan a un lugar donde han estado antes?</w:t>
      </w:r>
    </w:p>
    <w:p>
      <w:pPr/>
      <w:r>
        <w:rPr>
          <w:lang w:val="es_ES" w:bidi="es_ES"/>
        </w:rPr>
      </w:r>
      <w:r>
        <w:rPr>
          <w:lang w:val="es_ES" w:bidi="es_ES"/>
        </w:rPr>
        <w:t>Comenzando por Mileto, Pablo y sus compañeros viajaron por mar a las ciudades de Cos, Rodas y Patara. Patara tenía una antigua ruta comercial que llevaba grano desde Alejandría a Roma. El viaje de Patara a Tiro era de unos 644 kilómetros. Tiro es una de las ciudades más antiguas en el Antiguo Oriente Próximo, en la provincia de Fenicia. Tiro es una importante ruta comercial que cuenta con dos puertos. Mientras el barco estaba en Tiro, Pablo y sus compañeros visitaron a los discípulos, los seguidores de Jesús en Tiro. Pablo y sus compañeros se quedaron allí durante siete días. Pablo y los seguidores de Jesús oraron y tuvieron comunión con ellos.</w:t>
      </w:r>
    </w:p>
    <w:p>
      <w:pPr/>
      <w:r>
        <w:rPr>
          <w:lang w:val="es_ES" w:bidi="es_ES"/>
        </w:rPr>
      </w:r>
      <w:r>
        <w:rPr>
          <w:lang w:val="es_ES" w:bidi="es_ES"/>
        </w:rPr>
        <w:t>Más tarde, Pablo viajó de Tiro a Tolemaida, que estaba a unos 40 kilómetros de distancia. Pablo también visitó a los creyentes en Tolemaida durante un día.</w:t>
      </w:r>
    </w:p>
    <w:p>
      <w:pPr/>
      <w:r>
        <w:rPr>
          <w:lang w:val="es_ES" w:bidi="es_ES"/>
        </w:rPr>
      </w:r>
      <w:r>
        <w:rPr>
          <w:lang w:val="es_ES" w:bidi="es_ES"/>
        </w:rPr>
        <w:t>Hagan que el equipo mire el mapa nuevamente, si es necesario.</w:t>
      </w:r>
    </w:p>
    <w:p>
      <w:pPr/>
      <w:r>
        <w:rPr>
          <w:lang w:val="es_ES" w:bidi="es_ES"/>
        </w:rPr>
      </w:r>
      <w:r>
        <w:rPr>
          <w:lang w:val="es_ES" w:bidi="es_ES"/>
        </w:rPr>
        <w:t>Pablo viajó de Tolemaida a Cesarea, con una distancia de 64 kilómetros. Esta Cesarea es diferente de Cesarea de Filipo, a donde fueron Jesús y los discípulos. El rey Herodes nombró a la ciudad en honor al emperador romano Augusto. Cuando Pablo llegó a Cesarea, fue a la casa de Felipe. Felipe tenía cuatro hijas solteras, que podían profetizar, compartir un mensaje de Dios. Recordaremos de un pasaje anterior que Pedro fue a la casa de Cornelio en Cesarea.</w:t>
      </w:r>
    </w:p>
    <w:p>
      <w:pPr/>
      <w:r>
        <w:rPr>
          <w:lang w:val="es_ES" w:bidi="es_ES"/>
        </w:rPr>
      </w:r>
      <w:r>
        <w:rPr>
          <w:lang w:val="es_ES" w:bidi="es_ES"/>
        </w:rPr>
        <w:t>Mirando hacia atrás a las historias anteriores en Hechos, Felipe fue elegido como uno de los siete ayudantes de la iglesia. Felipe compartió las buenas nuevas de Jesús con el eunuco etíope. Esteban también estaba incluido entre los siete. Antes de la conversión de Pablo, Pablo participó en el asesinato de Esteban. Cuando Pablo llegó, vemos a Pablo reconciliado con Felipe. Tanto la persecución de Pablo como la llegada de Felipe a Cesarea están bajo el control de Dios. La gracia de Dios resultó en la amistad de antiguos enemigos.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La historia tiene tres escenas.</w:t>
      </w:r>
    </w:p>
    <w:p>
      <w:pPr/>
      <w:r>
        <w:rPr>
          <w:lang w:val="es_ES" w:bidi="es_ES"/>
        </w:rPr>
      </w:r>
      <w:r>
        <w:rPr>
          <w:b/>
          <w:lang w:val="es_ES" w:bidi="es_ES"/>
        </w:rPr>
        <w:t>Primera escena:</w:t>
      </w:r>
      <w:r>
        <w:rPr>
          <w:lang w:val="es_ES" w:bidi="es_ES"/>
        </w:rPr>
        <w:t xml:space="preserve"> Pablo se despidió de los ancianos de Éfeso en Mileto. Pablo y sus compañeros abordaron un barco de Mileto y el barco fue de puerto en puerto y, finalmente, llegaron a Tiro.</w:t>
      </w:r>
    </w:p>
    <w:p>
      <w:pPr/>
      <w:r>
        <w:rPr>
          <w:lang w:val="es_ES" w:bidi="es_ES"/>
        </w:rPr>
      </w:r>
      <w:r>
        <w:rPr>
          <w:b/>
          <w:lang w:val="es_ES" w:bidi="es_ES"/>
        </w:rPr>
        <w:t>Segunda escena:</w:t>
      </w:r>
      <w:r>
        <w:rPr>
          <w:lang w:val="es_ES" w:bidi="es_ES"/>
        </w:rPr>
        <w:t xml:space="preserve"> Pablo y sus compañeros llegaron a la costa de Tiro. Mientras el barco estaba descargando su carga, Pablo visitó a los discípulos (los seguidores de Jesús) en Tiro. Pablo y sus compañeros se quedaron con los discípulos durante siete días.</w:t>
      </w:r>
    </w:p>
    <w:p>
      <w:pPr/>
      <w:r>
        <w:rPr>
          <w:lang w:val="es_ES" w:bidi="es_ES"/>
        </w:rPr>
      </w:r>
      <w:r>
        <w:rPr>
          <w:b/>
          <w:lang w:val="es_ES" w:bidi="es_ES"/>
        </w:rPr>
        <w:t>Tercera escena:</w:t>
      </w:r>
      <w:r>
        <w:rPr>
          <w:lang w:val="es_ES" w:bidi="es_ES"/>
        </w:rPr>
        <w:t xml:space="preserve"> Esta escena describe el viaje de Pablo de Tiro a Cesarea. Desde Tiro, el barco llegó a Tolemaida. Pablo y sus compañeros también visitaron a los creyentes en Tolemaida. Al día siguiente, el barco llegó a Cesarea.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viaje de Pablo, incluido Lucas</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La tripulación del barco</w:t>
      </w:r>
    </w:p>
    <w:p>
      <w:pPr>
        <w:pStyle w:val="ListBullet"/>
        <w:spacing w:line="240" w:lineRule="auto"/>
        <w:ind w:left="720"/>
      </w:pPr>
      <w:r>
        <w:rPr>
          <w:lang w:val="es_ES" w:bidi="es_ES"/>
        </w:rPr>
      </w:r>
      <w:r>
        <w:rPr>
          <w:lang w:val="es_ES" w:bidi="es_ES"/>
        </w:rPr>
        <w:t>Discípulos en Tiro</w:t>
      </w:r>
    </w:p>
    <w:p>
      <w:pPr>
        <w:pStyle w:val="ListBullet"/>
        <w:spacing w:line="240" w:lineRule="auto"/>
        <w:ind w:left="720"/>
      </w:pPr>
      <w:r>
        <w:rPr>
          <w:lang w:val="es_ES" w:bidi="es_ES"/>
        </w:rPr>
      </w:r>
      <w:r>
        <w:rPr>
          <w:lang w:val="es_ES" w:bidi="es_ES"/>
        </w:rPr>
        <w:t>Creyentes en Tolemaida, incluidas sus esposas e hijos</w:t>
      </w:r>
    </w:p>
    <w:p>
      <w:pPr>
        <w:pStyle w:val="ListBullet"/>
        <w:spacing w:line="240" w:lineRule="auto"/>
        <w:ind w:left="720"/>
      </w:pPr>
      <w:r>
        <w:rPr>
          <w:lang w:val="es_ES" w:bidi="es_ES"/>
        </w:rPr>
      </w:r>
      <w:r>
        <w:rPr>
          <w:lang w:val="es_ES" w:bidi="es_ES"/>
        </w:rPr>
        <w:t>Felipe</w:t>
      </w:r>
    </w:p>
    <w:p>
      <w:pPr>
        <w:pStyle w:val="ListBullet"/>
        <w:spacing w:line="240" w:lineRule="auto"/>
        <w:ind w:left="720"/>
      </w:pPr>
      <w:r>
        <w:rPr>
          <w:lang w:val="es_ES" w:bidi="es_ES"/>
        </w:rPr>
      </w:r>
      <w:r>
        <w:rPr>
          <w:lang w:val="es_ES" w:bidi="es_ES"/>
        </w:rPr>
        <w:t>Las cuatro hijas solteras de Felipe que profetizan</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Es importante recordar que el relato sucede mientras Pablo y sus compañeros estaban a bordo del barco. El barco se mueve de un puerto a otro. Pablo había hecho este viaje antes durante su segundo viaje misionero.</w:t>
      </w:r>
    </w:p>
    <w:p>
      <w:pPr/>
      <w:r>
        <w:rPr>
          <w:lang w:val="es_ES" w:bidi="es_ES"/>
        </w:rPr>
      </w:r>
      <w:r>
        <w:rPr>
          <w:lang w:val="es_ES" w:bidi="es_ES"/>
        </w:rPr>
        <w:t>En el pasaje anterior, Pablo afirma que el Espíritu lo llevó a ir a Jerusalén. Los discípulos (los seguidores de Jesús) en Tiro, guiados por el Espíritu, le dijeron a Pablo que no fuera a Jerusalén. No hay contradicción con la obra del Espíritu entre Pablo y los discípulos en Tiro. Podemos decir que los discípulos fueron guiados por el Espíritu. Los discípulos profetizaron sobre el futuro sufrimiento de Pablo en Jerusalén. Por lo tanto, es comprensible por qué los discípulos en Tiro instaron a Pablo a no continuar hacia Jerusalén. Es importante recordar mencionar los lugares donde se detuvieron en este viaje.</w:t>
      </w:r>
    </w:p>
    <w:p>
      <w:pPr/>
      <w:r>
        <w:rPr>
          <w:lang w:val="es_ES" w:bidi="es_ES"/>
        </w:rPr>
      </w:r>
      <w:r>
        <w:rPr>
          <w:lang w:val="es_ES" w:bidi="es_ES"/>
        </w:rPr>
        <w:t>Es importante recordar que visitaron a Felipe y a sus hijas. Anteriormente en la historia, Felipe, quien fue a Cesarea, era uno de los siete, los primeros ayudantes de la iglesia. Cuando Pablo llegó a Cesarea, fue y se quedó en la casa de Felipe. Felipe tenía cuatro hijas solteras, que podían profetizar. Antes de que Pablo llegara a Jerusalén, tenía la costumbre de visitar a los creyentes de Jesús. Pablo visitó a los creyentes en Tiro, Tolemaida y en Cesarea. Esta práctica muestra tanto los dones misioneros como pastorales de Pablo. Su fe genuina también permitió que Pablo se reconciliara con Felipe. La gracia de Dios resultó en la amistad de antiguos enemigos.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viaje de Pablo, incluido Lucas</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La tripulación del barco</w:t>
      </w:r>
    </w:p>
    <w:p>
      <w:pPr>
        <w:pStyle w:val="ListBullet"/>
        <w:spacing w:line="240" w:lineRule="auto"/>
        <w:ind w:left="720"/>
      </w:pPr>
      <w:r>
        <w:rPr>
          <w:lang w:val="es_ES" w:bidi="es_ES"/>
        </w:rPr>
      </w:r>
      <w:r>
        <w:rPr>
          <w:lang w:val="es_ES" w:bidi="es_ES"/>
        </w:rPr>
        <w:t>Discípulos en Tiro</w:t>
      </w:r>
    </w:p>
    <w:p>
      <w:pPr>
        <w:pStyle w:val="ListBullet"/>
        <w:spacing w:line="240" w:lineRule="auto"/>
        <w:ind w:left="720"/>
      </w:pPr>
      <w:r>
        <w:rPr>
          <w:lang w:val="es_ES" w:bidi="es_ES"/>
        </w:rPr>
      </w:r>
      <w:r>
        <w:rPr>
          <w:lang w:val="es_ES" w:bidi="es_ES"/>
        </w:rPr>
        <w:t>Creyentes en Tolemaida, incluidas sus esposas e hijos</w:t>
      </w:r>
    </w:p>
    <w:p>
      <w:pPr>
        <w:pStyle w:val="ListBullet"/>
        <w:spacing w:line="240" w:lineRule="auto"/>
        <w:ind w:left="720"/>
      </w:pPr>
      <w:r>
        <w:rPr>
          <w:lang w:val="es_ES" w:bidi="es_ES"/>
        </w:rPr>
      </w:r>
      <w:r>
        <w:rPr>
          <w:lang w:val="es_ES" w:bidi="es_ES"/>
        </w:rPr>
        <w:t>Felipe</w:t>
      </w:r>
    </w:p>
    <w:p>
      <w:pPr>
        <w:pStyle w:val="ListBullet"/>
        <w:spacing w:line="240" w:lineRule="auto"/>
        <w:ind w:left="720"/>
      </w:pPr>
      <w:r>
        <w:rPr>
          <w:lang w:val="es_ES" w:bidi="es_ES"/>
        </w:rPr>
      </w:r>
      <w:r>
        <w:rPr>
          <w:lang w:val="es_ES" w:bidi="es_ES"/>
        </w:rPr>
        <w:t>Las cuatro hijas solteras de Felipe que profetizan</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Pablo y sus compañeros dejaron Mileto y fueron a los puertos de Cos, Rodas y Patara. También viajaron de Patara a Tiro en la provincia de Fenicia.</w:t>
      </w:r>
    </w:p>
    <w:p>
      <w:pPr/>
      <w:r>
        <w:rPr>
          <w:lang w:val="es_ES" w:bidi="es_ES"/>
        </w:rPr>
      </w:r>
      <w:r>
        <w:rPr>
          <w:lang w:val="es_ES" w:bidi="es_ES"/>
        </w:rPr>
        <w:t>Pablo se encontró con los creyentes en Tiro. Pablo y sus compañeros se quedaron en Tiro durante siete días. Los discípulos en Tiro instaron a Pablo a no ir a Jerusalén. Antes de que Pablo se fuera, se arrodillaron junto con los creyentes y oraron con ellos. Entonces se despidieron el uno del otro.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discípulos: "¿Cómo se sienten?" Es posible que escuchen cosas como: "Triste porque no quieres que Pablo se lastime" y "Dudoso, pero confiado en que Dios estará con Pablo".</w:t>
      </w:r>
    </w:p>
    <w:p>
      <w:pPr>
        <w:pStyle w:val="ListBullet"/>
        <w:spacing w:line="240" w:lineRule="auto"/>
        <w:ind w:left="720"/>
      </w:pPr>
      <w:r>
        <w:rPr>
          <w:lang w:val="es_ES" w:bidi="es_ES"/>
        </w:rPr>
      </w:r>
      <w:r>
        <w:rPr>
          <w:lang w:val="es_ES" w:bidi="es_ES"/>
        </w:rPr>
        <w:t>También pregúntenle al actor que interpreta a Pablo: "¿Cómo te sientes?" Es posible que escuchen cosas como: "Confiado porque sé que el Espíritu de Dios me está llevando a Jerusalén".</w:t>
      </w:r>
    </w:p>
    <w:p>
      <w:pPr/>
      <w:r>
        <w:rPr>
          <w:lang w:val="es_ES" w:bidi="es_ES"/>
        </w:rPr>
      </w:r>
      <w:r>
        <w:rPr>
          <w:lang w:val="es_ES" w:bidi="es_ES"/>
        </w:rPr>
        <w:t>Pablo llegó a la casa de Felipe. Cuando llegan, Felipe da la bienvenida a Pablo. Felipe también presentó a sus cuatro hijas a Pablo y a sus compañeros.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Felipe, "¿Cómo se siente?" Es posible que escuchen cosas como: "Feliz de ser visitado por un compañero de trabajo con Jesús" y "Agradecido por la gracia de Dios para con Pablo".</w:t>
      </w:r>
    </w:p>
    <w:p>
      <w:pPr>
        <w:pStyle w:val="ListBullet"/>
        <w:spacing w:line="240" w:lineRule="auto"/>
        <w:ind w:left="720"/>
      </w:pPr>
      <w:r>
        <w:rPr>
          <w:lang w:val="es_ES" w:bidi="es_ES"/>
        </w:rPr>
      </w:r>
      <w:r>
        <w:rPr>
          <w:lang w:val="es_ES" w:bidi="es_ES"/>
        </w:rPr>
        <w:t>Reinicien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Pablo y sus compañeros estaban viajando de Mileto a Cesarea para poder celebrar Pentecostés en Jerusalén. La narrativa describe a Pablo viajando de un puerto importante a otro. Cuando llegaron a Tiro, Pablo y sus compañeros visitaron a los </w:t>
      </w:r>
      <w:r>
        <w:rPr>
          <w:b/>
          <w:lang w:val="es_ES" w:bidi="es_ES"/>
        </w:rPr>
        <w:t>discípulos</w:t>
      </w:r>
      <w:r>
        <w:rPr>
          <w:lang w:val="es_ES" w:bidi="es_ES"/>
        </w:rPr>
        <w:t xml:space="preserve">. Usen la misma palabra que usaron anteriormente. Consulten el Glosario Principal para obtener más información sobre los </w:t>
      </w:r>
      <w:r>
        <w:rPr>
          <w:lang w:val="es_ES" w:bidi="es_ES"/>
        </w:rPr>
        <w:t>discípulos</w:t>
      </w:r>
      <w:r>
        <w:rPr>
          <w:lang w:val="es_ES" w:bidi="es_ES"/>
        </w:rPr>
        <w:t>.</w:t>
      </w:r>
    </w:p>
    <w:p>
      <w:pPr/>
      <w:r>
        <w:rPr>
          <w:lang w:val="es_ES" w:bidi="es_ES"/>
        </w:rPr>
      </w:r>
      <w:r>
        <w:rPr>
          <w:lang w:val="es_ES" w:bidi="es_ES"/>
        </w:rPr>
        <w:t xml:space="preserve">A través del </w:t>
      </w:r>
      <w:r>
        <w:rPr>
          <w:b/>
          <w:lang w:val="es_ES" w:bidi="es_ES"/>
        </w:rPr>
        <w:t>Espíritu</w:t>
      </w:r>
      <w:r>
        <w:rPr>
          <w:lang w:val="es_ES" w:bidi="es_ES"/>
        </w:rPr>
        <w:t xml:space="preserve">, los discípulos no quieren que Pablo vaya a Jerusalén. El Espíritu aquí es el </w:t>
      </w:r>
      <w:r>
        <w:rPr>
          <w:b/>
          <w:lang w:val="es_ES" w:bidi="es_ES"/>
        </w:rPr>
        <w:t>Espíritu Santo</w:t>
      </w:r>
      <w:r>
        <w:rPr>
          <w:lang w:val="es_ES" w:bidi="es_ES"/>
        </w:rPr>
        <w:t xml:space="preserve">, usen la misma palabra que usaron anteriormente. Consulten el Glosario Principal para obtener más información sobre el </w:t>
      </w:r>
      <w:r>
        <w:rPr>
          <w:lang w:val="es_ES" w:bidi="es_ES"/>
        </w:rPr>
        <w:t>Espíritu Santo</w:t>
      </w:r>
      <w:r>
        <w:rPr>
          <w:lang w:val="es_ES" w:bidi="es_ES"/>
        </w:rPr>
        <w:t>.</w:t>
      </w:r>
    </w:p>
    <w:p>
      <w:pPr/>
      <w:r>
        <w:rPr>
          <w:lang w:val="es_ES" w:bidi="es_ES"/>
        </w:rPr>
      </w:r>
      <w:r>
        <w:rPr>
          <w:lang w:val="es_ES" w:bidi="es_ES"/>
        </w:rPr>
        <w:t xml:space="preserve">Cuando Pablo y los discípulos en Tiro se reunieron, se arrodillaron en la playa y </w:t>
      </w:r>
      <w:r>
        <w:rPr>
          <w:b/>
          <w:lang w:val="es_ES" w:bidi="es_ES"/>
        </w:rPr>
        <w:t>oraron</w:t>
      </w:r>
      <w:r>
        <w:rPr>
          <w:lang w:val="es_ES" w:bidi="es_ES"/>
        </w:rPr>
        <w:t xml:space="preserve">. Usen la palabra como la usaron anteriormente. Consulten el Glosario Principal para obtener más información sobre </w:t>
      </w:r>
      <w:r>
        <w:rPr>
          <w:lang w:val="es_ES" w:bidi="es_ES"/>
        </w:rPr>
        <w:t>orar</w:t>
      </w:r>
      <w:r>
        <w:rPr>
          <w:lang w:val="es_ES" w:bidi="es_ES"/>
        </w:rPr>
        <w:t>.</w:t>
      </w:r>
    </w:p>
    <w:p>
      <w:pPr/>
      <w:r>
        <w:rPr>
          <w:lang w:val="es_ES" w:bidi="es_ES"/>
        </w:rPr>
      </w:r>
      <w:r>
        <w:rPr>
          <w:lang w:val="es_ES" w:bidi="es_ES"/>
        </w:rPr>
        <w:t>Cuando Pablo y sus compañeros llegaron a Tolemaida, saludaron a los hermanos y hermanas. Los seguidores de Jesús se tratan entre sí como familia. El uso de hermanos y hermanas aquí no es lo mismo que hermanos y hermanas de sangre. Usen las palabras como las usaron anteriormente.</w:t>
      </w:r>
    </w:p>
    <w:p>
      <w:pPr/>
      <w:r>
        <w:rPr>
          <w:lang w:val="es_ES" w:bidi="es_ES"/>
        </w:rPr>
      </w:r>
      <w:r>
        <w:rPr>
          <w:lang w:val="es_ES" w:bidi="es_ES"/>
        </w:rPr>
        <w:t xml:space="preserve">Felipe, uno de los siete, fue descrito como un </w:t>
      </w:r>
      <w:r>
        <w:rPr>
          <w:b/>
          <w:lang w:val="es_ES" w:bidi="es_ES"/>
        </w:rPr>
        <w:t>evangelista</w:t>
      </w:r>
      <w:r>
        <w:rPr>
          <w:lang w:val="es_ES" w:bidi="es_ES"/>
        </w:rPr>
        <w:t xml:space="preserve">. Un evangelista es alguien que cuenta las buenas nuevas sobre Jesús. El evangelio es la buena noticia de que Jesús estuvo en esta tierra, murió por nuestros pecados y resucitó de entre los muertos. Consulten el Glosario Principal para obtener más información sobre </w:t>
      </w:r>
      <w:r>
        <w:rPr>
          <w:lang w:val="es_ES" w:bidi="es_ES"/>
        </w:rPr>
        <w:t>evangelista</w:t>
      </w:r>
      <w:r>
        <w:rPr>
          <w:lang w:val="es_ES" w:bidi="es_ES"/>
        </w:rPr>
        <w:t>.</w:t>
      </w:r>
    </w:p>
    <w:p>
      <w:pPr/>
      <w:r>
        <w:rPr>
          <w:lang w:val="es_ES" w:bidi="es_ES"/>
        </w:rPr>
      </w:r>
      <w:r>
        <w:rPr>
          <w:lang w:val="es_ES" w:bidi="es_ES"/>
        </w:rPr>
        <w:t xml:space="preserve">Felipe tenía cuatro hijas solteras que eran </w:t>
      </w:r>
      <w:r>
        <w:rPr>
          <w:b/>
          <w:lang w:val="es_ES" w:bidi="es_ES"/>
        </w:rPr>
        <w:t>profetisas</w:t>
      </w:r>
      <w:r>
        <w:rPr>
          <w:lang w:val="es_ES" w:bidi="es_ES"/>
        </w:rPr>
        <w:t xml:space="preserve">. Profetizar describe la actividad de los profetas. Profetizar es llevar la Palabra o el mensaje de Dios a la gente. Usen la palabra profeta como la usaron anteriormente. Consulten el Glosario Principal para obtener más información sobre </w:t>
      </w:r>
      <w:r>
        <w:rPr>
          <w:lang w:val="es_ES" w:bidi="es_ES"/>
        </w:rPr>
        <w:t>profeta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21:10–14</w:t>
      </w:r>
      <w:r>
        <w:rPr>
          <w:lang w:val="es_ES" w:bidi="es_ES"/>
        </w:rPr>
      </w:r>
    </w:p>
    <w:p>
      <w:pPr>
        <w:pStyle w:val="Heading3"/>
      </w:pPr>
      <w:r>
        <w:rPr>
          <w:lang w:val="es_ES" w:bidi="es_ES"/>
        </w:rPr>
        <w:t>Escuchar con el corazón</w:t>
      </w:r>
    </w:p>
    <w:p>
      <w:pPr/>
      <w:r>
        <w:rPr>
          <w:lang w:val="es_ES" w:bidi="es_ES"/>
        </w:rPr>
      </w:r>
      <w:r>
        <w:rPr>
          <w:lang w:val="es_ES" w:bidi="es_ES"/>
        </w:rPr>
        <w:t>Esperamos que los traductores escuchen tres versiones diferentes de la Biblia, y no solo un audio de una única fuente.</w:t>
      </w:r>
    </w:p>
    <w:p>
      <w:pPr/>
      <w:r>
        <w:rPr>
          <w:lang w:val="es_ES" w:bidi="es_ES"/>
        </w:rPr>
      </w:r>
      <w:r>
        <w:rPr>
          <w:lang w:val="es_ES" w:bidi="es_ES"/>
        </w:rPr>
        <w:t>Escuchen Hechos 21:10–14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detalles en la historia no están claros?</w:t>
      </w:r>
    </w:p>
    <w:p>
      <w:pPr>
        <w:pStyle w:val="ListBullet"/>
        <w:spacing w:line="240" w:lineRule="auto"/>
        <w:ind w:left="720"/>
      </w:pPr>
      <w:r>
        <w:rPr>
          <w:lang w:val="es_ES" w:bidi="es_ES"/>
        </w:rPr>
      </w:r>
      <w:r>
        <w:rPr>
          <w:lang w:val="es_ES" w:bidi="es_ES"/>
        </w:rPr>
        <w:t>¿Qué nos dice la historia acerca del apóstol Pablo?</w:t>
      </w:r>
    </w:p>
    <w:p>
      <w:pPr>
        <w:pStyle w:val="ListBullet"/>
        <w:spacing w:line="240" w:lineRule="auto"/>
        <w:ind w:left="720"/>
      </w:pPr>
      <w:r>
        <w:rPr>
          <w:lang w:val="es_ES" w:bidi="es_ES"/>
        </w:rPr>
      </w:r>
      <w:r>
        <w:rPr>
          <w:lang w:val="es_ES" w:bidi="es_ES"/>
        </w:rPr>
        <w:t>¿Qué dice la historia sobre hacer misiones?</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podemos ver que Pablo viajó de Mileto a Cesarea. Recordarán que anteriormente, el Espíritu de Dios le dijo a Pablo que regresara a Jerusalén. Cuando Pablo estaba en Tiro, algunos seguidores de Jesús le advirtieron que no fuera a Jerusalén. Luego, Pablo y sus compañeros llegaron a Cesarea. Pablo se reunió con Felipe y sus cuatro hijas solteras, que profetizaban.</w:t>
      </w:r>
    </w:p>
    <w:p>
      <w:pPr/>
      <w:r>
        <w:rPr>
          <w:lang w:val="es_ES" w:bidi="es_ES"/>
        </w:rPr>
      </w:r>
      <w:r>
        <w:rPr>
          <w:lang w:val="es_ES" w:bidi="es_ES"/>
        </w:rPr>
        <w:t>Pablo y sus compañeros se quedaron en el hogar de Felipe por unos días. Después de que Pablo estuvo allí unos días, un profeta llamado Agabo llegó de Judea y fue a ver a Pablo. Recordarán que Agabo apareció anteriormente en la historia. Bernabé fue a Tarso para buscar a Pablo y llevó a Pablo a Antioquía. Mientras tanto, Agabo fue de Jerusalén a Antioquía para profetizar sobre una gran hambruna durante el reinado de Claudio. Debido a los acontecimientos anteriores de la historia, Pablo y Agabo probablemente se conocían como siervos de Jesús.</w:t>
      </w:r>
    </w:p>
    <w:p>
      <w:pPr/>
      <w:r>
        <w:rPr>
          <w:lang w:val="es_ES" w:bidi="es_ES"/>
        </w:rPr>
      </w:r>
      <w:r>
        <w:rPr>
          <w:lang w:val="es_ES" w:bidi="es_ES"/>
        </w:rPr>
        <w:t>Guiado por el Espíritu Santo, Agabo dijo lo que le sucedería a Pablo en los días venideros. Agabo tomó el cinturón de Pablo y se ató sus propias manos y pies. Agabo dijo: "Así dice el Espíritu Santo". En el Antiguo Testamento, los profetas decían: "Así dice el Señor". Agabo habló con la misma autoridad de Dios al ser guiado por el Espíritu Santo.</w:t>
      </w:r>
    </w:p>
    <w:p>
      <w:pPr/>
      <w:r>
        <w:rPr>
          <w:lang w:val="es_ES" w:bidi="es_ES"/>
        </w:rPr>
      </w:r>
      <w:r>
        <w:rPr>
          <w:lang w:val="es_ES" w:bidi="es_ES"/>
        </w:rPr>
        <w:t>Entonces Agabo dio una explicación: "Así es como los judíos en Jerusalén atarán al hombre que es dueño de este cinturón y lo entregarán en manos de los gentiles". Lo que Agabo hizo al atarse con el cinturón de Pablo se llama una "profecía actuada". En una profecía actuada, Agabo mostró lo que le sucederá a Pablo. Agabo le mostró a Pablo que los judíos lo perseguirán y lo pondrán en manos de los gentiles, es decir, de quienes no son judíos.</w:t>
      </w:r>
    </w:p>
    <w:p>
      <w:pPr/>
      <w:r>
        <w:rPr>
          <w:lang w:val="es_ES" w:bidi="es_ES"/>
        </w:rPr>
      </w:r>
      <w:r>
        <w:rPr>
          <w:lang w:val="es_ES" w:bidi="es_ES"/>
        </w:rPr>
        <w:t xml:space="preserve">Muestren una imagen de un </w:t>
      </w:r>
      <w:r>
        <w:rPr>
          <w:lang w:val="es_ES" w:bidi="es_ES"/>
        </w:rPr>
        <w:t>cinturón antiguo</w:t>
      </w:r>
      <w:r>
        <w:rPr>
          <w:lang w:val="es_ES" w:bidi="es_ES"/>
        </w:rPr>
        <w:t xml:space="preserve"> similar al que usaban los judíos. Muestren también una imagen de una </w:t>
      </w:r>
      <w:r>
        <w:rPr>
          <w:lang w:val="es_ES" w:bidi="es_ES"/>
        </w:rPr>
        <w:t>prisión antigua</w:t>
      </w:r>
      <w:r>
        <w:rPr>
          <w:lang w:val="es_ES" w:bidi="es_ES"/>
        </w:rPr>
        <w:t>. ¿Qué pensarían los compañeros al ver que Agabo ataba a Pablo con un cinturón?</w:t>
      </w:r>
    </w:p>
    <w:p>
      <w:pPr/>
      <w:r>
        <w:rPr>
          <w:lang w:val="es_ES" w:bidi="es_ES"/>
        </w:rPr>
      </w:r>
      <w:r>
        <w:rPr>
          <w:lang w:val="es_ES" w:bidi="es_ES"/>
        </w:rPr>
        <w:t>Conversen sobre las maneras en que la actuación o el teatro se usan en su cultura para comunicar mensajes.</w:t>
      </w:r>
    </w:p>
    <w:p>
      <w:pPr/>
      <w:r>
        <w:rPr>
          <w:lang w:val="es_ES" w:bidi="es_ES"/>
        </w:rPr>
      </w:r>
      <w:r>
        <w:rPr>
          <w:lang w:val="es_ES" w:bidi="es_ES"/>
        </w:rPr>
        <w:t>Después de que Lucas y sus compañeros escucharon la profecía de Agabo sobre Pablo, toda la gente allí instó a Pablo a no ir a Jerusalén. Recordamos que los creyentes de Tiro también instaron a Pablo a no ir. Ahora todos, incluidos Lucas y sus compañeros, no quieren que Pablo vaya. No quieren que Pablo sea capturado por los judíos cuando vaya a Jerusalén.</w:t>
      </w:r>
    </w:p>
    <w:p>
      <w:pPr/>
      <w:r>
        <w:rPr>
          <w:lang w:val="es_ES" w:bidi="es_ES"/>
        </w:rPr>
      </w:r>
      <w:r>
        <w:rPr>
          <w:lang w:val="es_ES" w:bidi="es_ES"/>
        </w:rPr>
        <w:t>Guiado por el Espíritu, Pablo ya estaba convencido y listo para ir a Jerusalén. Anteriormente, Pablo dijo a los ancianos de la iglesia en Éfeso que estaba listo para enfrentar la prisión o las dificultades en Jerusalén. Aquí, Pablo dijo a todos los que estaban allí: "¿Qué están haciendo, llorando y quebrantando mi corazón?" Pablo estaba decidido a ir a Jerusalén. Pablo les pedía que dejaran de intentar convencerlo de no ir. Pablo añadió: "Porque estoy listo no solo para ser encarcelado, sino incluso para morir en Jerusalén por el nombre del Señor Jesús". Pablo estaba dispuesto a ir porque el Espíritu lo guiaba. Pablo también sabía que tenía un propósito más alto porque Pablo iba a Jerusalén por causa de Jesús.</w:t>
      </w:r>
    </w:p>
    <w:p>
      <w:pPr/>
      <w:r>
        <w:rPr>
          <w:lang w:val="es_ES" w:bidi="es_ES"/>
        </w:rPr>
      </w:r>
      <w:r>
        <w:rPr>
          <w:lang w:val="es_ES" w:bidi="es_ES"/>
        </w:rPr>
        <w:t>Los compañeros que estaban allí no pudieron convencer a Pablo de que dejara de ir a Jerusalén. Por lo tanto, dijeron: "Que se haga la voluntad del Señor". Los creyentes aceptaron lo que le sucedería a Pablo como la voluntad de Dios.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La historia tiene dos escenas.</w:t>
      </w:r>
    </w:p>
    <w:p>
      <w:pPr/>
      <w:r>
        <w:rPr>
          <w:lang w:val="es_ES" w:bidi="es_ES"/>
        </w:rPr>
      </w:r>
      <w:r>
        <w:rPr>
          <w:b/>
          <w:lang w:val="es_ES" w:bidi="es_ES"/>
        </w:rPr>
        <w:t>Primera escena:</w:t>
      </w:r>
      <w:r>
        <w:rPr>
          <w:lang w:val="es_ES" w:bidi="es_ES"/>
        </w:rPr>
        <w:t xml:space="preserve"> En la primera escena, Agabo viene de Judea y va a Cesarea, donde estaban Pablo y sus compañeros. Agabo se ató sus propias manos y pies con el cinturón de Pablo. Entonces Agabo profetizó lo que le sucedería a Pablo en Jerusalén. Los creyentes que estaban presentes instaron a Pablo a no ir.</w:t>
      </w:r>
    </w:p>
    <w:p>
      <w:pPr/>
      <w:r>
        <w:rPr>
          <w:lang w:val="es_ES" w:bidi="es_ES"/>
        </w:rPr>
      </w:r>
      <w:r>
        <w:rPr>
          <w:b/>
          <w:lang w:val="es_ES" w:bidi="es_ES"/>
        </w:rPr>
        <w:t>Segunda escena:</w:t>
      </w:r>
      <w:r>
        <w:rPr>
          <w:lang w:val="es_ES" w:bidi="es_ES"/>
        </w:rPr>
        <w:t xml:space="preserve"> Pablo expresó su determinación de ir a la prisión o incluso enfrentar la muerte. Pablo estaba dispuesto a hacer incluso cosas difíciles por el nombre del Señor Jesús. Los creyentes no podían evitar que Pablo siguiera hacia Jerusalén. Aceptaron cuál era la voluntad de Dios para Pablo.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viaje de Pablo, incluido Lucas</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Agabo</w:t>
      </w:r>
    </w:p>
    <w:p>
      <w:pPr>
        <w:pStyle w:val="ListBullet"/>
        <w:spacing w:line="240" w:lineRule="auto"/>
        <w:ind w:left="720"/>
      </w:pPr>
      <w:r>
        <w:rPr>
          <w:lang w:val="es_ES" w:bidi="es_ES"/>
        </w:rPr>
      </w:r>
      <w:r>
        <w:rPr>
          <w:lang w:val="es_ES" w:bidi="es_ES"/>
        </w:rPr>
        <w:t>Felipe</w:t>
      </w:r>
    </w:p>
    <w:p>
      <w:pPr>
        <w:pStyle w:val="ListBullet"/>
        <w:spacing w:line="240" w:lineRule="auto"/>
        <w:ind w:left="720"/>
      </w:pPr>
      <w:r>
        <w:rPr>
          <w:lang w:val="es_ES" w:bidi="es_ES"/>
        </w:rPr>
      </w:r>
      <w:r>
        <w:rPr>
          <w:lang w:val="es_ES" w:bidi="es_ES"/>
        </w:rPr>
        <w:t>Los otros creyentes en Cesarea</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Recuerden que Pablo se estaba hospedando en la casa de Felipe en Cesarea. Es importante recordar que la narración sucede cuando Agabo vino y se ató con el cinturón de Pablo. Entonces Agabo pronunció una profecía. Los que escuchaban instaron a Pablo a no continuar su viaje. Recuerden que la gente ya había intentado convencer a Pablo de que no fuera a Jerusalén. También es importante recordar que Pablo se negó a detenerse y demostró su determinación de continuar hacia Jerusalén.</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La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viaje de Pablo, incluido Lucas</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Agabo</w:t>
      </w:r>
    </w:p>
    <w:p>
      <w:pPr>
        <w:pStyle w:val="ListBullet"/>
        <w:spacing w:line="240" w:lineRule="auto"/>
        <w:ind w:left="720"/>
      </w:pPr>
      <w:r>
        <w:rPr>
          <w:lang w:val="es_ES" w:bidi="es_ES"/>
        </w:rPr>
      </w:r>
      <w:r>
        <w:rPr>
          <w:lang w:val="es_ES" w:bidi="es_ES"/>
        </w:rPr>
        <w:t>Felipe</w:t>
      </w:r>
    </w:p>
    <w:p>
      <w:pPr>
        <w:pStyle w:val="ListBullet"/>
        <w:spacing w:line="240" w:lineRule="auto"/>
        <w:ind w:left="720"/>
      </w:pPr>
      <w:r>
        <w:rPr>
          <w:lang w:val="es_ES" w:bidi="es_ES"/>
        </w:rPr>
      </w:r>
      <w:r>
        <w:rPr>
          <w:lang w:val="es_ES" w:bidi="es_ES"/>
        </w:rPr>
        <w:t>Los creyentes en Cesarea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Agabo entró en la historia, luego se ató con el cinturón de Pablo. Entonces Agabo pronuncia una profecía.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Agabo: "¿Cómo se siente?" Es posible que escuchen cosas como: "Preocupado debido a lo que Agabo vio en la visión", y "Protector porque Agabo no quería que Pablo se lastimara".</w:t>
      </w:r>
    </w:p>
    <w:p>
      <w:pPr/>
      <w:r>
        <w:rPr>
          <w:lang w:val="es_ES" w:bidi="es_ES"/>
        </w:rPr>
      </w:r>
      <w:r>
        <w:rPr>
          <w:lang w:val="es_ES" w:bidi="es_ES"/>
        </w:rPr>
        <w:t>Los creyentes en Cesarea estaban preocupados por lo que le sucedería a Pablo. Los creyentes intentaron evitar que Pablo continuara su viaje a Jerusalén.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creyentes en Cesarea: "¿Cómo se sienten?" Puede que escuchen cosas como: "Con miedo y preocupados por lo que los judíos podrían hacerle a Pablo".</w:t>
      </w:r>
    </w:p>
    <w:p>
      <w:pPr>
        <w:pStyle w:val="ListBullet"/>
        <w:spacing w:line="240" w:lineRule="auto"/>
        <w:ind w:left="720"/>
      </w:pPr>
      <w:r>
        <w:rPr>
          <w:lang w:val="es_ES" w:bidi="es_ES"/>
        </w:rPr>
      </w:r>
      <w:r>
        <w:rPr>
          <w:lang w:val="es_ES" w:bidi="es_ES"/>
        </w:rPr>
        <w:t>También pregúntenle al actor que interpreta a Pablo: "¿Cómo te sientes?" Es posible que escuchen cosas como: "Valiente y decidido porque sé que voy a Jerusalén por causa de Jesús", y "Triste porque incluso los compañeros de Pablo no quieren que continúe su viaje".</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Agabo era un </w:t>
      </w:r>
      <w:r>
        <w:rPr>
          <w:b/>
          <w:lang w:val="es_ES" w:bidi="es_ES"/>
        </w:rPr>
        <w:t>profeta</w:t>
      </w:r>
      <w:r>
        <w:rPr>
          <w:lang w:val="es_ES" w:bidi="es_ES"/>
        </w:rPr>
        <w:t xml:space="preserve">. </w:t>
      </w:r>
      <w:r>
        <w:rPr>
          <w:b/>
          <w:lang w:val="es_ES" w:bidi="es_ES"/>
        </w:rPr>
        <w:t>Profetizar</w:t>
      </w:r>
      <w:r>
        <w:rPr>
          <w:lang w:val="es_ES" w:bidi="es_ES"/>
        </w:rPr>
        <w:t xml:space="preserve"> describe la actividad de los profetas. Profetizar es llevar la Palabra o el mensaje de Dios a la gente. Usen la palabra profeta como la usaron anteriormente. Consulten el Glosario Principal para obtener más información sobre </w:t>
      </w:r>
      <w:r>
        <w:rPr>
          <w:lang w:val="es_ES" w:bidi="es_ES"/>
        </w:rPr>
        <w:t>profeta</w:t>
      </w:r>
      <w:r>
        <w:rPr>
          <w:lang w:val="es_ES" w:bidi="es_ES"/>
        </w:rPr>
        <w:t>.</w:t>
      </w:r>
    </w:p>
    <w:p>
      <w:pPr/>
      <w:r>
        <w:rPr>
          <w:lang w:val="es_ES" w:bidi="es_ES"/>
        </w:rPr>
      </w:r>
      <w:r>
        <w:rPr>
          <w:lang w:val="es_ES" w:bidi="es_ES"/>
        </w:rPr>
        <w:t xml:space="preserve">Agabo vino de </w:t>
      </w:r>
      <w:r>
        <w:rPr>
          <w:b/>
          <w:lang w:val="es_ES" w:bidi="es_ES"/>
        </w:rPr>
        <w:t>Judea</w:t>
      </w:r>
      <w:r>
        <w:rPr>
          <w:lang w:val="es_ES" w:bidi="es_ES"/>
        </w:rPr>
        <w:t xml:space="preserve">, un distrito o provincia al sur de Israel. Usen la palabra Judea como usaron anteriormente. Consulten el Glosario Principal para obtener más información sobre </w:t>
      </w:r>
      <w:r>
        <w:rPr>
          <w:lang w:val="es_ES" w:bidi="es_ES"/>
        </w:rPr>
        <w:t>Judea</w:t>
      </w:r>
      <w:r>
        <w:rPr>
          <w:lang w:val="es_ES" w:bidi="es_ES"/>
        </w:rPr>
        <w:t>.</w:t>
      </w:r>
    </w:p>
    <w:p>
      <w:pPr/>
      <w:r>
        <w:rPr>
          <w:lang w:val="es_ES" w:bidi="es_ES"/>
        </w:rPr>
      </w:r>
      <w:r>
        <w:rPr>
          <w:lang w:val="es_ES" w:bidi="es_ES"/>
        </w:rPr>
        <w:t xml:space="preserve">Agabo habló en el poder del </w:t>
      </w:r>
      <w:r>
        <w:rPr>
          <w:b/>
          <w:lang w:val="es_ES" w:bidi="es_ES"/>
        </w:rPr>
        <w:t>Espíritu Santo</w:t>
      </w:r>
      <w:r>
        <w:rPr>
          <w:lang w:val="es_ES" w:bidi="es_ES"/>
        </w:rPr>
        <w:t xml:space="preserve">. Usen la misma palabra que usaron anteriormente. Consulten el Glosario Principal para obtener más información sobre el </w:t>
      </w:r>
      <w:r>
        <w:rPr>
          <w:lang w:val="es_ES" w:bidi="es_ES"/>
        </w:rPr>
        <w:t>Espíritu Santo</w:t>
      </w:r>
      <w:r>
        <w:rPr>
          <w:lang w:val="es_ES" w:bidi="es_ES"/>
        </w:rPr>
        <w:t>.</w:t>
      </w:r>
    </w:p>
    <w:p>
      <w:pPr/>
      <w:r>
        <w:rPr>
          <w:lang w:val="es_ES" w:bidi="es_ES"/>
        </w:rPr>
      </w:r>
      <w:r>
        <w:rPr>
          <w:lang w:val="es_ES" w:bidi="es_ES"/>
        </w:rPr>
        <w:t xml:space="preserve">Pablo será capturado por los </w:t>
      </w:r>
      <w:r>
        <w:rPr>
          <w:b/>
          <w:lang w:val="es_ES" w:bidi="es_ES"/>
        </w:rPr>
        <w:t>judíos</w:t>
      </w:r>
      <w:r>
        <w:rPr>
          <w:lang w:val="es_ES" w:bidi="es_ES"/>
        </w:rPr>
        <w:t xml:space="preserve"> cuando vaya a Jerusalén. El término "los judíos" se refiere a un grupo étnico y a un grupo de gente que practica la religión del judaísmo. Usen la palabra judíos como usaron anteriormente. Consulten el Glosario Principal para obtener más información sobre los </w:t>
      </w:r>
      <w:r>
        <w:rPr>
          <w:lang w:val="es_ES" w:bidi="es_ES"/>
        </w:rPr>
        <w:t>judíos</w:t>
      </w:r>
      <w:r>
        <w:rPr>
          <w:lang w:val="es_ES" w:bidi="es_ES"/>
        </w:rPr>
        <w:t>.</w:t>
      </w:r>
    </w:p>
    <w:p>
      <w:pPr/>
      <w:r>
        <w:rPr>
          <w:lang w:val="es_ES" w:bidi="es_ES"/>
        </w:rPr>
      </w:r>
      <w:r>
        <w:rPr>
          <w:lang w:val="es_ES" w:bidi="es_ES"/>
        </w:rPr>
        <w:t xml:space="preserve">Los judíos entregarán a Pablo a los </w:t>
      </w:r>
      <w:r>
        <w:rPr>
          <w:b/>
          <w:lang w:val="es_ES" w:bidi="es_ES"/>
        </w:rPr>
        <w:t>gentiles</w:t>
      </w:r>
      <w:r>
        <w:rPr>
          <w:lang w:val="es_ES" w:bidi="es_ES"/>
        </w:rPr>
        <w:t xml:space="preserve">. Gentiles se refieren a cualquier persona no judía. Usen la palabra gentiles como usaron anteriormente. Consulten el Glosario Principal para obtener más información sobre los </w:t>
      </w:r>
      <w:r>
        <w:rPr>
          <w:lang w:val="es_ES" w:bidi="es_ES"/>
        </w:rPr>
        <w:t>gentiles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21:15–26</w:t>
      </w:r>
      <w:r>
        <w:rPr>
          <w:lang w:val="es_ES" w:bidi="es_ES"/>
        </w:rPr>
      </w:r>
    </w:p>
    <w:p>
      <w:pPr>
        <w:pStyle w:val="Heading3"/>
      </w:pPr>
      <w:r>
        <w:rPr>
          <w:lang w:val="es_ES" w:bidi="es_ES"/>
        </w:rPr>
        <w:t>Escuchar con el corazón</w:t>
      </w:r>
    </w:p>
    <w:p>
      <w:pPr/>
      <w:r>
        <w:rPr>
          <w:lang w:val="es_ES" w:bidi="es_ES"/>
        </w:rPr>
      </w:r>
      <w:r>
        <w:rPr>
          <w:lang w:val="es_ES" w:bidi="es_ES"/>
        </w:rPr>
        <w:t>Esperamos que los traductores escuchen tres versiones diferentes de la Biblia, y no solo un audio de una única fuente.</w:t>
      </w:r>
    </w:p>
    <w:p>
      <w:pPr/>
      <w:r>
        <w:rPr>
          <w:lang w:val="es_ES" w:bidi="es_ES"/>
        </w:rPr>
      </w:r>
      <w:r>
        <w:rPr>
          <w:lang w:val="es_ES" w:bidi="es_ES"/>
        </w:rPr>
        <w:t>Escuchen Hechos 21:15–26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Pablo y sus compañeros estaban a punto de entrar en Jerusalén desde Cesarea. Ambas ciudades estaban ubicadas en la </w:t>
      </w:r>
      <w:r>
        <w:rPr>
          <w:b/>
          <w:lang w:val="es_ES" w:bidi="es_ES"/>
        </w:rPr>
        <w:t>provincia de Judea</w:t>
      </w:r>
      <w:r>
        <w:rPr>
          <w:lang w:val="es_ES" w:bidi="es_ES"/>
        </w:rPr>
        <w:t>. Algunos de los creyentes de Cesarea fueron con Pablo. Se quedaron en la casa de Mnasón de Chipre, un hermano en la fe. El nombre de Mnasón aparece solo una vez en la Biblia.</w:t>
      </w:r>
    </w:p>
    <w:p>
      <w:pPr/>
      <w:r>
        <w:rPr>
          <w:lang w:val="es_ES" w:bidi="es_ES"/>
        </w:rPr>
      </w:r>
      <w:r>
        <w:rPr>
          <w:lang w:val="es_ES" w:bidi="es_ES"/>
        </w:rPr>
        <w:t>Pablo y sus compañeros llegaron a Jerusalén, donde planeaban celebrar la Fiesta de Pentecostés. Fueron recibidos por sus compañeros creyentes en Jerusalén.</w:t>
      </w:r>
    </w:p>
    <w:p>
      <w:pPr/>
      <w:r>
        <w:rPr>
          <w:lang w:val="es_ES" w:bidi="es_ES"/>
        </w:rPr>
      </w:r>
      <w:r>
        <w:rPr>
          <w:lang w:val="es_ES" w:bidi="es_ES"/>
        </w:rPr>
        <w:t>Al día siguiente, Pablo fue a ver a Santiago y los demás ancianos, o líderes, de la iglesia en Jerusalén. Recordaremos que durante los viajes anteriores, Pablo y Bernabé también informaron sobre las señales y los milagros que estaban ocurriendo entre los gentiles, es decir, aquellos que no son judíos. Este Santiago en la historia es el hijo de José y María. Él es el hermano de Jesús por parte de la misma madre, María. Santiago también es el autor del libro de Santiago. El Santiago en esta historia es diferente del apóstol Santiago. Anteriormente en la historia, recordaremos que Herodes dio muerte al apóstol Santiago, hijo de Zebedeo.</w:t>
      </w:r>
    </w:p>
    <w:p>
      <w:pPr/>
      <w:r>
        <w:rPr>
          <w:lang w:val="es_ES" w:bidi="es_ES"/>
        </w:rPr>
      </w:r>
      <w:r>
        <w:rPr>
          <w:lang w:val="es_ES" w:bidi="es_ES"/>
        </w:rPr>
        <w:t xml:space="preserve">Muestren un mapa del </w:t>
      </w:r>
      <w:r>
        <w:rPr>
          <w:b/>
          <w:lang w:val="es_ES" w:bidi="es_ES"/>
        </w:rPr>
        <w:t>viaje de regreso de Pablo desde Mileto hasta Jerusalén</w:t>
      </w:r>
      <w:r>
        <w:rPr>
          <w:lang w:val="es_ES" w:bidi="es_ES"/>
        </w:rPr>
        <w:t>.</w:t>
      </w:r>
    </w:p>
    <w:p>
      <w:pPr/>
      <w:r>
        <w:rPr>
          <w:lang w:val="es_ES" w:bidi="es_ES"/>
        </w:rPr>
      </w:r>
      <w:r>
        <w:rPr>
          <w:lang w:val="es_ES" w:bidi="es_ES"/>
        </w:rPr>
        <w:t>Deténganse y conversen: ¿Cómo se sienten después de regresar de un largo viaje? ¿Qué hacen? ¿A quiénes visitan primero?</w:t>
      </w:r>
    </w:p>
    <w:p>
      <w:pPr/>
      <w:r>
        <w:rPr>
          <w:lang w:val="es_ES" w:bidi="es_ES"/>
        </w:rPr>
      </w:r>
      <w:r>
        <w:rPr>
          <w:lang w:val="es_ES" w:bidi="es_ES"/>
        </w:rPr>
        <w:t>Al igual que en los viajes anteriores, Pablo informó a Santiago y a los ancianos de Jerusalén sobre los eventos. Después de que saludó a Santiago y a los ancianos, Pablo informó sobre sus ministerios. El ministerio es el servicio que Pablo realizó para Dios entre los gentiles, como enseñar, predicar, orar y ayudar a los demás. Los compañeros de Pablo provenientes de las iglesias gentiles muestran que el ministerio de Pablo fue eficaz. Santiago y los ancianos de Jerusalén se alegraron al escuchar el informe de Pablo sobre su tercer viaje misionero. Alabaron al Señor por lo que estaba haciendo entre los gentiles a través del ministerio de Pablo.</w:t>
      </w:r>
    </w:p>
    <w:p>
      <w:pPr/>
      <w:r>
        <w:rPr>
          <w:lang w:val="es_ES" w:bidi="es_ES"/>
        </w:rPr>
      </w:r>
      <w:r>
        <w:rPr>
          <w:lang w:val="es_ES" w:bidi="es_ES"/>
        </w:rPr>
        <w:t>Los ancianos le informaron a Pablo sobre un asunto relacionado con los judíos creyentes. Los ancianos habían oído que los judíos estaban difundiendo rumores sobre las enseñanzas de Pablo. Estos rumores provenían de judíos que pensaban que era muy importante cumplir perfectamente la ley. Recordamos que en la reunión anterior con Pablo y Santiago, algunos judíos se quejaron de que Pablo estaba en contra de la circuncisión de los creyentes gentiles. Algunos judíos también difundieron rumores de que Pablo enseñaba a los creyentes judíos a no circuncidar a sus propios hijos. Los judíos también decían que Pablo les decía a los nuevos creyentes que no siguieran las costumbres judías.</w:t>
      </w:r>
    </w:p>
    <w:p>
      <w:pPr/>
      <w:r>
        <w:rPr>
          <w:lang w:val="es_ES" w:bidi="es_ES"/>
        </w:rPr>
      </w:r>
      <w:r>
        <w:rPr>
          <w:lang w:val="es_ES" w:bidi="es_ES"/>
        </w:rPr>
        <w:t>Santiago y los ancianos sabían que estas acusaciones contra Pablo eran falsas. Según los ancianos, los judíos que se oponían a Pablo seguramente se enterarían de que él estaba en Jerusalén. Cuando los judíos que se oponían a Pablo se enteraran de esto, seguramente pondrían en peligro la vida de Pablo.</w:t>
      </w:r>
    </w:p>
    <w:p>
      <w:pPr/>
      <w:r>
        <w:rPr>
          <w:lang w:val="es_ES" w:bidi="es_ES"/>
        </w:rPr>
      </w:r>
      <w:r>
        <w:rPr>
          <w:lang w:val="es_ES" w:bidi="es_ES"/>
        </w:rPr>
        <w:t>Los ancianos querían ayudar a Pablo para demostrar que él seguía las leyes judías. Le sugirieron a Pablo que llevara a cuatro hombres que estaban bajo un voto. Los cuatro hombres estaban bajo un voto nazareo. Durante un período de treinta días, estos hombres se abstendrían de beber vino y bebidas fuertes. También evitarían contaminarse, como al estar en contacto con una persona muerta. Al final del período de treinta días, los cuatro hombres presentarían sus ofrendas en el templo. Además de la ofrenda, los cuatro hombres también tendrían que cortarse el cabello y hacer que el cabello fuera quemado en el fuego del sacrificio.</w:t>
      </w:r>
    </w:p>
    <w:p>
      <w:pPr/>
      <w:r>
        <w:rPr>
          <w:lang w:val="es_ES" w:bidi="es_ES"/>
        </w:rPr>
      </w:r>
      <w:r>
        <w:rPr>
          <w:lang w:val="es_ES" w:bidi="es_ES"/>
        </w:rPr>
        <w:t>Los ancianos instaron a Pablo a unirse a los cuatro hombres en su ritual de purificación. Instaron a Pablo a pagar los gastos relacionados con el voto de esos cuatro hombres. Entonces los judíos verán el pago de Pablo como un acto de caridad. Como Pablo venía de las tierras de los gentiles, necesitaba purificarse. Para que Pablo estuviera limpio, necesitaba purificarse para asegurarse de estar ceremonialmente limpio. Cuando Pablo realizara el ritual de purificación, los judíos sabrían que Pablo observaba las leyes de Moisés. Este acto de Pablo también demostraría que los rumores contra Pablo eran falsos. Pablo no enseñó a los creyentes judíos a dejar de seguir la ley de Moisés.</w:t>
      </w:r>
    </w:p>
    <w:p>
      <w:pPr/>
      <w:r>
        <w:rPr>
          <w:lang w:val="es_ES" w:bidi="es_ES"/>
        </w:rPr>
      </w:r>
      <w:r>
        <w:rPr>
          <w:lang w:val="es_ES" w:bidi="es_ES"/>
        </w:rPr>
        <w:t>Deténganse y hagan que el equipo converse de los votos o rituales de purificación en su cultura. ¿Qué hace la gente en su cultura cuando realiza un voto? ¿Cuáles son las prácticas en su cultura que hacen que una persona sea impura? ¿Qué deben hacer para purificarse? Si no tienen estas prácticas en su cultura, ¿cómo las describirían en su idioma?</w:t>
      </w:r>
    </w:p>
    <w:p>
      <w:pPr/>
      <w:r>
        <w:rPr>
          <w:lang w:val="es_ES" w:bidi="es_ES"/>
        </w:rPr>
      </w:r>
      <w:r>
        <w:rPr>
          <w:lang w:val="es_ES" w:bidi="es_ES"/>
        </w:rPr>
        <w:t>Recordarán que en un pasaje anterior, los ancianos de la iglesia enviaron una carta a los creyentes gentiles. En la carta les dijeron que se abstuvieran de los alimentos sacrificados a los ídolos, de comer alimentos con sangre y de comer animales estrangulados. Los creyentes gentiles también deberían evitar las actividades sexuales inmorales. Recordaremos que Santiago y los ancianos también les habían indicado tales cosas a Pablo y Bernabé cuando estuvieron en Jerusalén durante su viaje anterior.</w:t>
      </w:r>
    </w:p>
    <w:p>
      <w:pPr/>
      <w:r>
        <w:rPr>
          <w:lang w:val="es_ES" w:bidi="es_ES"/>
        </w:rPr>
      </w:r>
      <w:r>
        <w:rPr>
          <w:lang w:val="es_ES" w:bidi="es_ES"/>
        </w:rPr>
        <w:t>Al día siguiente, Pablo fue con los cuatro hombres al templo, el lugar de adoración de los judíos. Pablo y los cuatro hombres realizaron el ritual de purificación y presentaron sus ofrendas en el templo. La realización del ritual demuestra que Pablo seguía, u obedecía, la ley de Moisés.</w:t>
      </w:r>
    </w:p>
    <w:p>
      <w:pPr/>
      <w:r>
        <w:rPr>
          <w:lang w:val="es_ES" w:bidi="es_ES"/>
        </w:rPr>
      </w:r>
      <w:r>
        <w:rPr>
          <w:lang w:val="es_ES" w:bidi="es_ES"/>
        </w:rPr>
        <w:t xml:space="preserve">Muestren una imagen del </w:t>
      </w:r>
      <w:r>
        <w:rPr>
          <w:b/>
          <w:lang w:val="es_ES" w:bidi="es_ES"/>
        </w:rPr>
        <w:t>templo de Herodes en Jerusalén</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La historia tiene cuatro escenas.</w:t>
      </w:r>
    </w:p>
    <w:p>
      <w:pPr/>
      <w:r>
        <w:rPr>
          <w:lang w:val="es_ES" w:bidi="es_ES"/>
        </w:rPr>
      </w:r>
      <w:r>
        <w:rPr>
          <w:b/>
          <w:lang w:val="es_ES" w:bidi="es_ES"/>
        </w:rPr>
        <w:t>Primera escena:</w:t>
      </w:r>
      <w:r>
        <w:rPr>
          <w:lang w:val="es_ES" w:bidi="es_ES"/>
        </w:rPr>
        <w:t xml:space="preserve"> Pablo y sus compañeros viajaron de Cesarea a Jerusalén. Se alojaron en la casa de Mnasón de Chipre, en Jerusalén. Los creyentes de Jerusalén dieron la bienvenida a Pablo y a sus compañeros.</w:t>
      </w:r>
    </w:p>
    <w:p>
      <w:pPr/>
      <w:r>
        <w:rPr>
          <w:lang w:val="es_ES" w:bidi="es_ES"/>
        </w:rPr>
      </w:r>
      <w:r>
        <w:rPr>
          <w:b/>
          <w:lang w:val="es_ES" w:bidi="es_ES"/>
        </w:rPr>
        <w:t>Segunda escena:</w:t>
      </w:r>
      <w:r>
        <w:rPr>
          <w:lang w:val="es_ES" w:bidi="es_ES"/>
        </w:rPr>
        <w:t xml:space="preserve"> Al día siguiente, Pablo fue a ver a Santiago y a los ancianos de la iglesia en Jerusalén. Pablo les informó sobre todos sus ministerios de enseñanza, predicación y ayuda en las iglesias de los gentiles.</w:t>
      </w:r>
    </w:p>
    <w:p>
      <w:pPr/>
      <w:r>
        <w:rPr>
          <w:lang w:val="es_ES" w:bidi="es_ES"/>
        </w:rPr>
      </w:r>
      <w:r>
        <w:rPr>
          <w:b/>
          <w:lang w:val="es_ES" w:bidi="es_ES"/>
        </w:rPr>
        <w:t>Tercera escena:</w:t>
      </w:r>
      <w:r>
        <w:rPr>
          <w:lang w:val="es_ES" w:bidi="es_ES"/>
        </w:rPr>
        <w:t xml:space="preserve"> Los ancianos de la iglesia estaban preocupados por los rumores. Le sugieren a Pablo que pague la ceremonia de purificación de los cuatro hombres.</w:t>
      </w:r>
    </w:p>
    <w:p>
      <w:pPr/>
      <w:r>
        <w:rPr>
          <w:lang w:val="es_ES" w:bidi="es_ES"/>
        </w:rPr>
      </w:r>
      <w:r>
        <w:rPr>
          <w:b/>
          <w:lang w:val="es_ES" w:bidi="es_ES"/>
        </w:rPr>
        <w:t>Cuarta escena:</w:t>
      </w:r>
      <w:r>
        <w:rPr>
          <w:lang w:val="es_ES" w:bidi="es_ES"/>
        </w:rPr>
        <w:t xml:space="preserve"> Pablo se fue con los cuatro hombres que estaban bajo un voto. Fueron al templo y realizaron el ritual de la purificación.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viaje de Pablo, incluido Lucas</w:t>
      </w:r>
    </w:p>
    <w:p>
      <w:pPr>
        <w:pStyle w:val="ListBullet"/>
        <w:spacing w:line="240" w:lineRule="auto"/>
        <w:ind w:left="720"/>
      </w:pPr>
      <w:r>
        <w:rPr>
          <w:lang w:val="es_ES" w:bidi="es_ES"/>
        </w:rPr>
      </w:r>
      <w:r>
        <w:rPr>
          <w:lang w:val="es_ES" w:bidi="es_ES"/>
        </w:rPr>
        <w:t>Los creyentes de Cesarea</w:t>
      </w:r>
    </w:p>
    <w:p>
      <w:pPr>
        <w:pStyle w:val="ListBullet"/>
        <w:spacing w:line="240" w:lineRule="auto"/>
        <w:ind w:left="720"/>
      </w:pPr>
      <w:r>
        <w:rPr>
          <w:lang w:val="es_ES" w:bidi="es_ES"/>
        </w:rPr>
      </w:r>
      <w:r>
        <w:rPr>
          <w:lang w:val="es_ES" w:bidi="es_ES"/>
        </w:rPr>
        <w:t>Los creyentes de Jerusalén</w:t>
      </w:r>
    </w:p>
    <w:p>
      <w:pPr>
        <w:pStyle w:val="ListBullet"/>
        <w:spacing w:line="240" w:lineRule="auto"/>
        <w:ind w:left="720"/>
      </w:pPr>
      <w:r>
        <w:rPr>
          <w:lang w:val="es_ES" w:bidi="es_ES"/>
        </w:rPr>
      </w:r>
      <w:r>
        <w:rPr>
          <w:lang w:val="es_ES" w:bidi="es_ES"/>
        </w:rPr>
        <w:t>Mnasón de Chipre</w:t>
      </w:r>
    </w:p>
    <w:p>
      <w:pPr>
        <w:pStyle w:val="ListBullet"/>
        <w:spacing w:line="240" w:lineRule="auto"/>
        <w:ind w:left="720"/>
      </w:pPr>
      <w:r>
        <w:rPr>
          <w:lang w:val="es_ES" w:bidi="es_ES"/>
        </w:rPr>
      </w:r>
      <w:r>
        <w:rPr>
          <w:lang w:val="es_ES" w:bidi="es_ES"/>
        </w:rPr>
        <w:t>Santiago</w:t>
      </w:r>
    </w:p>
    <w:p>
      <w:pPr>
        <w:pStyle w:val="ListBullet"/>
        <w:spacing w:line="240" w:lineRule="auto"/>
        <w:ind w:left="720"/>
      </w:pPr>
      <w:r>
        <w:rPr>
          <w:lang w:val="es_ES" w:bidi="es_ES"/>
        </w:rPr>
      </w:r>
      <w:r>
        <w:rPr>
          <w:lang w:val="es_ES" w:bidi="es_ES"/>
        </w:rPr>
        <w:t>Los ancianos de la iglesia de Jerusalén</w:t>
      </w:r>
    </w:p>
    <w:p>
      <w:pPr>
        <w:pStyle w:val="ListBullet"/>
        <w:spacing w:line="240" w:lineRule="auto"/>
        <w:ind w:left="720"/>
      </w:pPr>
      <w:r>
        <w:rPr>
          <w:lang w:val="es_ES" w:bidi="es_ES"/>
        </w:rPr>
      </w:r>
      <w:r>
        <w:rPr>
          <w:lang w:val="es_ES" w:bidi="es_ES"/>
        </w:rPr>
        <w:t>Los cuatro hombres bajo un voto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recordar que el Espíritu Santo guio a Pablo para regresar a Jerusalén. Recuerden que en el pasaje anterior, el profeta Agabo advirtió que Pablo sería arrestado en Jerusalén.</w:t>
      </w:r>
    </w:p>
    <w:p>
      <w:pPr/>
      <w:r>
        <w:rPr>
          <w:lang w:val="es_ES" w:bidi="es_ES"/>
        </w:rPr>
      </w:r>
      <w:r>
        <w:rPr>
          <w:lang w:val="es_ES" w:bidi="es_ES"/>
        </w:rPr>
        <w:t>Recuerden lo que Pablo y sus compañeros hicieron cuando llegaron a Jerusalén. Cuando llegó a Jerusalén, Pablo se alojó en la casa de Mnasón de Chipre. Al día siguiente, Pablo presentó un informe a los ancianos de la iglesia. Recuerden la respuesta de los ancianos al informe de Pablo. Los ancianos de la iglesia le hablaron a Pablo de los falsos rumores que se estaban diciendo sobre él. Expresaron su preocupación por cómo podrían reaccionar los judíos ante la presencia de Pablo en Jerusalén. Recuerden la sugerencia de los ancianos a Pablo para ayudar a detener los rumores.</w:t>
      </w:r>
    </w:p>
    <w:p>
      <w:pPr/>
      <w:r>
        <w:rPr>
          <w:lang w:val="es_ES" w:bidi="es_ES"/>
        </w:rPr>
      </w:r>
      <w:r>
        <w:rPr>
          <w:lang w:val="es_ES" w:bidi="es_ES"/>
        </w:rPr>
        <w:t>Es importante recordar que, antes de que ocurriera esta historia, los líderes de la iglesia judía enviaron una carta a los creyentes no judíos, o gentiles, en la que se indicaba qué leyes judías debían seguir. Los líderes de la iglesia le recuerdan a Pablo lo que decía esa carta, solamente tres reglas:</w:t>
      </w:r>
    </w:p>
    <w:p>
      <w:pPr>
        <w:pStyle w:val="ListBullet"/>
        <w:spacing w:line="240" w:lineRule="auto"/>
        <w:ind w:left="720"/>
      </w:pPr>
      <w:r>
        <w:rPr>
          <w:lang w:val="es_ES" w:bidi="es_ES"/>
        </w:rPr>
      </w:r>
      <w:r>
        <w:rPr>
          <w:lang w:val="es_ES" w:bidi="es_ES"/>
        </w:rPr>
        <w:t>No coman alimentos que hayan sido ofrecidos a los ídolos,</w:t>
      </w:r>
    </w:p>
    <w:p>
      <w:pPr>
        <w:pStyle w:val="ListBullet"/>
        <w:spacing w:line="240" w:lineRule="auto"/>
        <w:ind w:left="720"/>
      </w:pPr>
      <w:r>
        <w:rPr>
          <w:lang w:val="es_ES" w:bidi="es_ES"/>
        </w:rPr>
      </w:r>
      <w:r>
        <w:rPr>
          <w:lang w:val="es_ES" w:bidi="es_ES"/>
        </w:rPr>
        <w:t>No coman sangre ni carne de animales estrangulados, y</w:t>
      </w:r>
    </w:p>
    <w:p>
      <w:pPr>
        <w:pStyle w:val="ListBullet"/>
        <w:spacing w:line="240" w:lineRule="auto"/>
        <w:ind w:left="720"/>
      </w:pPr>
      <w:r>
        <w:rPr>
          <w:lang w:val="es_ES" w:bidi="es_ES"/>
        </w:rPr>
      </w:r>
      <w:r>
        <w:rPr>
          <w:lang w:val="es_ES" w:bidi="es_ES"/>
        </w:rPr>
        <w:t>No sean sexualmente inmorales.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La historia tiene 4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viaje de Pablo, incluido Lucas</w:t>
      </w:r>
    </w:p>
    <w:p>
      <w:pPr>
        <w:pStyle w:val="ListBullet"/>
        <w:spacing w:line="240" w:lineRule="auto"/>
        <w:ind w:left="720"/>
      </w:pPr>
      <w:r>
        <w:rPr>
          <w:lang w:val="es_ES" w:bidi="es_ES"/>
        </w:rPr>
      </w:r>
      <w:r>
        <w:rPr>
          <w:lang w:val="es_ES" w:bidi="es_ES"/>
        </w:rPr>
        <w:t>Los creyentes de Cesarea</w:t>
      </w:r>
    </w:p>
    <w:p>
      <w:pPr>
        <w:pStyle w:val="ListBullet"/>
        <w:spacing w:line="240" w:lineRule="auto"/>
        <w:ind w:left="720"/>
      </w:pPr>
      <w:r>
        <w:rPr>
          <w:lang w:val="es_ES" w:bidi="es_ES"/>
        </w:rPr>
      </w:r>
      <w:r>
        <w:rPr>
          <w:lang w:val="es_ES" w:bidi="es_ES"/>
        </w:rPr>
        <w:t>Los creyentes en Jerusalén</w:t>
      </w:r>
    </w:p>
    <w:p>
      <w:pPr>
        <w:pStyle w:val="ListBullet"/>
        <w:spacing w:line="240" w:lineRule="auto"/>
        <w:ind w:left="720"/>
      </w:pPr>
      <w:r>
        <w:rPr>
          <w:lang w:val="es_ES" w:bidi="es_ES"/>
        </w:rPr>
      </w:r>
      <w:r>
        <w:rPr>
          <w:lang w:val="es_ES" w:bidi="es_ES"/>
        </w:rPr>
        <w:t>Mnasón de Chipre</w:t>
      </w:r>
    </w:p>
    <w:p>
      <w:pPr>
        <w:pStyle w:val="ListBullet"/>
        <w:spacing w:line="240" w:lineRule="auto"/>
        <w:ind w:left="720"/>
      </w:pPr>
      <w:r>
        <w:rPr>
          <w:lang w:val="es_ES" w:bidi="es_ES"/>
        </w:rPr>
      </w:r>
      <w:r>
        <w:rPr>
          <w:lang w:val="es_ES" w:bidi="es_ES"/>
        </w:rPr>
        <w:t>Santiago</w:t>
      </w:r>
    </w:p>
    <w:p>
      <w:pPr>
        <w:pStyle w:val="ListBullet"/>
        <w:spacing w:line="240" w:lineRule="auto"/>
        <w:ind w:left="720"/>
      </w:pPr>
      <w:r>
        <w:rPr>
          <w:lang w:val="es_ES" w:bidi="es_ES"/>
        </w:rPr>
      </w:r>
      <w:r>
        <w:rPr>
          <w:lang w:val="es_ES" w:bidi="es_ES"/>
        </w:rPr>
        <w:t>Los ancianos de la iglesia en Jerusalén</w:t>
      </w:r>
    </w:p>
    <w:p>
      <w:pPr>
        <w:pStyle w:val="ListBullet"/>
        <w:spacing w:line="240" w:lineRule="auto"/>
        <w:ind w:left="720"/>
      </w:pPr>
      <w:r>
        <w:rPr>
          <w:lang w:val="es_ES" w:bidi="es_ES"/>
        </w:rPr>
      </w:r>
      <w:r>
        <w:rPr>
          <w:lang w:val="es_ES" w:bidi="es_ES"/>
        </w:rPr>
        <w:t>Los cuatro hombres bajo un voto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Actúen la salida de Pablo y sus compañeros de viaje de Cesarea y su viaje a Jerusalén. Los creyentes de Cesarea los llevaron a la casa de Mnasón en Jerusalén, donde Pablo se alojó.</w:t>
      </w:r>
    </w:p>
    <w:p>
      <w:pPr/>
      <w:r>
        <w:rPr>
          <w:lang w:val="es_ES" w:bidi="es_ES"/>
        </w:rPr>
      </w:r>
      <w:r>
        <w:rPr>
          <w:lang w:val="es_ES" w:bidi="es_ES"/>
        </w:rPr>
        <w:t>Actúen como Pablo yendo a ver a Santiago y a los ancianos de la iglesia de Jerusalén. Pablo les informa sobre lo que Dios estaba haciendo por medio de sus actividades entre los gentiles, es decir, los que no eran judíos. Los ancianos alaban a Dios.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representan a los ancianos: "¿Cómo se sienten?" Es posible que escuchen cosas como: "Felices porque los gentiles estaban viniendo a Cristo", e "Interesados en las cosas nuevas que Dios estaba haciendo en otros lugares".</w:t>
      </w:r>
    </w:p>
    <w:p>
      <w:pPr>
        <w:pStyle w:val="ListBullet"/>
        <w:spacing w:line="240" w:lineRule="auto"/>
        <w:ind w:left="720"/>
      </w:pPr>
      <w:r>
        <w:rPr>
          <w:lang w:val="es_ES" w:bidi="es_ES"/>
        </w:rPr>
      </w:r>
      <w:r>
        <w:rPr>
          <w:lang w:val="es_ES" w:bidi="es_ES"/>
        </w:rPr>
        <w:t>También pregúntenle al actor que interpreta a Pablo: "¿Cómo te sientes?" Es posible que escuchen cosas como: "Emocionado por compartir las maravillas y señales de Dios de las que fui testigo mientras estaba entre las iglesias de los gentiles".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Representen la escena en la que los ancianos advierten a Pablo sobre los rumores. Le sugieren a Pablo que se una a los cuatro hombres para realizar su rito de purificación en el templo.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"Dispuesto a unirme a los cuatro hombres".</w:t>
      </w:r>
    </w:p>
    <w:p>
      <w:pPr>
        <w:pStyle w:val="ListBullet"/>
        <w:spacing w:line="240" w:lineRule="auto"/>
        <w:ind w:left="720"/>
      </w:pPr>
      <w:r>
        <w:rPr>
          <w:lang w:val="es_ES" w:bidi="es_ES"/>
        </w:rPr>
      </w:r>
      <w:r>
        <w:rPr>
          <w:lang w:val="es_ES" w:bidi="es_ES"/>
        </w:rPr>
        <w:t>Pregúntenles a los actores que interpretan a los ancianos: "¿Cómo se sienten?" Es posible que escuchen cosas como: "Ansiosos porque los judíos estaban acusando falsamente a Pablo", y "Pensando en maneras de proteger a Pablo de esas acusaciones".</w:t>
      </w:r>
    </w:p>
    <w:p>
      <w:pPr/>
      <w:r>
        <w:rPr>
          <w:lang w:val="es_ES" w:bidi="es_ES"/>
        </w:rPr>
      </w:r>
      <w:r>
        <w:rPr>
          <w:lang w:val="es_ES" w:bidi="es_ES"/>
        </w:rPr>
        <w:t>Actúen la escena de Pablo y los cuatro hombres yendo al templo para avisar al sacerdote sobre su próxima ceremonia.</w:t>
      </w:r>
    </w:p>
    <w:p>
      <w:pPr>
        <w:pStyle w:val="ListBullet"/>
        <w:spacing w:line="240" w:lineRule="auto"/>
        <w:ind w:left="720"/>
      </w:pPr>
      <w:r>
        <w:rPr>
          <w:lang w:val="es_ES" w:bidi="es_ES"/>
        </w:rPr>
      </w:r>
      <w:r>
        <w:rPr>
          <w:lang w:val="es_ES" w:bidi="es_ES"/>
        </w:rPr>
        <w:t>Pregúntenle al actor que interpreta a Pablo, "¿Cómo te sientes?" Es posible que escuchen cosas como: "Agradecido por poder participar una vez más en las actividades del templo", y "Feliz de hacerme amigo de estos cuatro hombres".</w:t>
      </w:r>
    </w:p>
    <w:p>
      <w:pPr>
        <w:pStyle w:val="ListBullet"/>
        <w:spacing w:line="240" w:lineRule="auto"/>
        <w:ind w:left="720"/>
      </w:pPr>
      <w:r>
        <w:rPr>
          <w:lang w:val="es_ES" w:bidi="es_ES"/>
        </w:rPr>
      </w:r>
      <w:r>
        <w:rPr>
          <w:lang w:val="es_ES" w:bidi="es_ES"/>
        </w:rPr>
        <w:t>Pregúntenles a los actores que interpretan a los cuatro hombres: "¿Cómo se sienten?" Es posible que escuchen cosas como: "Privilegiados por estar con un poderoso hombre de Dios", y "Honrados por cumplir el voto ante Dios".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Pablo y sus compañeros llegaron a Jerusalén para poder celebrar allí la fiesta de Pentecostés. La narración describe que Pablo viajó por tierra desde Cesarea hasta Jerusalén. Los </w:t>
      </w:r>
      <w:r>
        <w:rPr>
          <w:b/>
          <w:lang w:val="es_ES" w:bidi="es_ES"/>
        </w:rPr>
        <w:t>discípulos</w:t>
      </w:r>
      <w:r>
        <w:rPr>
          <w:lang w:val="es_ES" w:bidi="es_ES"/>
        </w:rPr>
        <w:t xml:space="preserve"> de Jerusalén les dieron la bienvenida. Usen la misma palabra que usaron anteriormente. Consulten el Glosario Principal para obtener más información sobre los </w:t>
      </w:r>
      <w:r>
        <w:rPr>
          <w:lang w:val="es_ES" w:bidi="es_ES"/>
        </w:rPr>
        <w:t>discípulos</w:t>
      </w:r>
      <w:r>
        <w:rPr>
          <w:lang w:val="es_ES" w:bidi="es_ES"/>
        </w:rPr>
        <w:t>.</w:t>
      </w:r>
    </w:p>
    <w:p>
      <w:pPr/>
      <w:r>
        <w:rPr>
          <w:lang w:val="es_ES" w:bidi="es_ES"/>
        </w:rPr>
      </w:r>
      <w:r>
        <w:rPr>
          <w:lang w:val="es_ES" w:bidi="es_ES"/>
        </w:rPr>
        <w:t xml:space="preserve">Más tarde, Pablo fue a ver a Santiago y a los </w:t>
      </w:r>
      <w:r>
        <w:rPr>
          <w:b/>
          <w:lang w:val="es_ES" w:bidi="es_ES"/>
        </w:rPr>
        <w:t>ancianos</w:t>
      </w:r>
      <w:r>
        <w:rPr>
          <w:lang w:val="es_ES" w:bidi="es_ES"/>
        </w:rPr>
        <w:t xml:space="preserve"> de la </w:t>
      </w:r>
      <w:r>
        <w:rPr>
          <w:b/>
          <w:lang w:val="es_ES" w:bidi="es_ES"/>
        </w:rPr>
        <w:t>iglesia</w:t>
      </w:r>
      <w:r>
        <w:rPr>
          <w:lang w:val="es_ES" w:bidi="es_ES"/>
        </w:rPr>
        <w:t xml:space="preserve"> de Jerusalén. Usen la misma palabra que usaron anteriormente. Consulten el Glosario Principal para obtener más información sobre los </w:t>
      </w:r>
      <w:r>
        <w:rPr>
          <w:lang w:val="es_ES" w:bidi="es_ES"/>
        </w:rPr>
        <w:t>ancianos</w:t>
      </w:r>
      <w:r>
        <w:rPr>
          <w:lang w:val="es_ES" w:bidi="es_ES"/>
        </w:rPr>
        <w:t xml:space="preserve"> y la </w:t>
      </w:r>
      <w:r>
        <w:rPr>
          <w:lang w:val="es_ES" w:bidi="es_ES"/>
        </w:rPr>
        <w:t>iglesia</w:t>
      </w:r>
      <w:r>
        <w:rPr>
          <w:lang w:val="es_ES" w:bidi="es_ES"/>
        </w:rPr>
        <w:t>.</w:t>
      </w:r>
    </w:p>
    <w:p>
      <w:pPr/>
      <w:r>
        <w:rPr>
          <w:lang w:val="es_ES" w:bidi="es_ES"/>
        </w:rPr>
      </w:r>
      <w:r>
        <w:rPr>
          <w:lang w:val="es_ES" w:bidi="es_ES"/>
        </w:rPr>
        <w:t xml:space="preserve">Pablo les informó a Santiago y a los ancianos sobre lo que el Señor estaba haciendo entre los </w:t>
      </w:r>
      <w:r>
        <w:rPr>
          <w:b/>
          <w:lang w:val="es_ES" w:bidi="es_ES"/>
        </w:rPr>
        <w:t>gentiles</w:t>
      </w:r>
      <w:r>
        <w:rPr>
          <w:lang w:val="es_ES" w:bidi="es_ES"/>
        </w:rPr>
        <w:t xml:space="preserve">. Usen la misma palabra que usaron anteriormente. Consulten el Glosario Principal para obtener más información sobre los </w:t>
      </w:r>
      <w:r>
        <w:rPr>
          <w:lang w:val="es_ES" w:bidi="es_ES"/>
        </w:rPr>
        <w:t>gentiles</w:t>
      </w:r>
      <w:r>
        <w:rPr>
          <w:lang w:val="es_ES" w:bidi="es_ES"/>
        </w:rPr>
        <w:t>.</w:t>
      </w:r>
    </w:p>
    <w:p>
      <w:pPr/>
      <w:r>
        <w:rPr>
          <w:lang w:val="es_ES" w:bidi="es_ES"/>
        </w:rPr>
      </w:r>
      <w:r>
        <w:rPr>
          <w:lang w:val="es_ES" w:bidi="es_ES"/>
        </w:rPr>
        <w:t xml:space="preserve">Los ancianos de la iglesia le hablaron a Pablo de los </w:t>
      </w:r>
      <w:r>
        <w:rPr>
          <w:b/>
          <w:lang w:val="es_ES" w:bidi="es_ES"/>
        </w:rPr>
        <w:t>judíos</w:t>
      </w:r>
      <w:r>
        <w:rPr>
          <w:lang w:val="es_ES" w:bidi="es_ES"/>
        </w:rPr>
        <w:t xml:space="preserve"> que habían creído. Usen la misma palabra que usaron anteriormente. Consulten el Glosario Principal para obtener más información sobre los </w:t>
      </w:r>
      <w:r>
        <w:rPr>
          <w:lang w:val="es_ES" w:bidi="es_ES"/>
        </w:rPr>
        <w:t>judíos</w:t>
      </w:r>
      <w:r>
        <w:rPr>
          <w:lang w:val="es_ES" w:bidi="es_ES"/>
        </w:rPr>
        <w:t>.</w:t>
      </w:r>
    </w:p>
    <w:p>
      <w:pPr/>
      <w:r>
        <w:rPr>
          <w:lang w:val="es_ES" w:bidi="es_ES"/>
        </w:rPr>
      </w:r>
      <w:r>
        <w:rPr>
          <w:lang w:val="es_ES" w:bidi="es_ES"/>
        </w:rPr>
        <w:t xml:space="preserve">Había judíos que difundían rumores de que Pablo prohibía a los creyentes judíos </w:t>
      </w:r>
      <w:r>
        <w:rPr>
          <w:b/>
          <w:lang w:val="es_ES" w:bidi="es_ES"/>
        </w:rPr>
        <w:t>circuncidar</w:t>
      </w:r>
      <w:r>
        <w:rPr>
          <w:lang w:val="es_ES" w:bidi="es_ES"/>
        </w:rPr>
        <w:t xml:space="preserve"> a sus hijos. Usen la misma palabra que usaron anteriormente. Consulten el Glosario Principal para obtener más información sobre la palabra </w:t>
      </w:r>
      <w:r>
        <w:rPr>
          <w:lang w:val="es_ES" w:bidi="es_ES"/>
        </w:rPr>
        <w:t>circuncidar</w:t>
      </w:r>
      <w:r>
        <w:rPr>
          <w:lang w:val="es_ES" w:bidi="es_ES"/>
        </w:rPr>
        <w:t>.</w:t>
      </w:r>
    </w:p>
    <w:p>
      <w:pPr/>
      <w:r>
        <w:rPr>
          <w:lang w:val="es_ES" w:bidi="es_ES"/>
        </w:rPr>
      </w:r>
      <w:r>
        <w:rPr>
          <w:lang w:val="es_ES" w:bidi="es_ES"/>
        </w:rPr>
        <w:t xml:space="preserve">Los ancianos también instaron a Pablo a unirse a los cuatro hombres para que se </w:t>
      </w:r>
      <w:r>
        <w:rPr>
          <w:b/>
          <w:lang w:val="es_ES" w:bidi="es_ES"/>
        </w:rPr>
        <w:t>purificaran</w:t>
      </w:r>
      <w:r>
        <w:rPr>
          <w:lang w:val="es_ES" w:bidi="es_ES"/>
        </w:rPr>
        <w:t xml:space="preserve">. Pablo y los cuatro hombres fueron al templo para dar su </w:t>
      </w:r>
      <w:r>
        <w:rPr>
          <w:b/>
          <w:lang w:val="es_ES" w:bidi="es_ES"/>
        </w:rPr>
        <w:t>ofrenda de purificación</w:t>
      </w:r>
      <w:r>
        <w:rPr>
          <w:lang w:val="es_ES" w:bidi="es_ES"/>
        </w:rPr>
        <w:t xml:space="preserve">. Esta es una ofrenda que se daba en el templo después de completar un rito para quedar </w:t>
      </w:r>
      <w:r>
        <w:rPr>
          <w:b/>
          <w:lang w:val="es_ES" w:bidi="es_ES"/>
        </w:rPr>
        <w:t>limpio</w:t>
      </w:r>
      <w:r>
        <w:rPr>
          <w:lang w:val="es_ES" w:bidi="es_ES"/>
        </w:rPr>
        <w:t xml:space="preserve"> y apto para servir a Dios. Usen la misma palabra que usaron anteriormente en otros pasajes. Consulten el Glosario Principal para obtener más información sobre las palabras </w:t>
      </w:r>
      <w:r>
        <w:rPr>
          <w:lang w:val="es_ES" w:bidi="es_ES"/>
        </w:rPr>
        <w:t>ofrenda de purificación</w:t>
      </w:r>
      <w:r>
        <w:rPr>
          <w:lang w:val="es_ES" w:bidi="es_ES"/>
        </w:rPr>
        <w:t xml:space="preserve"> y </w:t>
      </w:r>
      <w:r>
        <w:rPr>
          <w:lang w:val="es_ES" w:bidi="es_ES"/>
        </w:rPr>
        <w:t>limpio</w:t>
      </w:r>
      <w:r>
        <w:rPr>
          <w:lang w:val="es_ES" w:bidi="es_ES"/>
        </w:rPr>
        <w:t>.</w:t>
      </w:r>
    </w:p>
    <w:p>
      <w:pPr/>
      <w:r>
        <w:rPr>
          <w:lang w:val="es_ES" w:bidi="es_ES"/>
        </w:rPr>
      </w:r>
      <w:r>
        <w:rPr>
          <w:lang w:val="es_ES" w:bidi="es_ES"/>
        </w:rPr>
        <w:t xml:space="preserve">Pablo y los cuatro hombres fueron al </w:t>
      </w:r>
      <w:r>
        <w:rPr>
          <w:b/>
          <w:lang w:val="es_ES" w:bidi="es_ES"/>
        </w:rPr>
        <w:t>templo</w:t>
      </w:r>
      <w:r>
        <w:rPr>
          <w:lang w:val="es_ES" w:bidi="es_ES"/>
        </w:rPr>
        <w:t xml:space="preserve">. Usen la misma palabra que usaron anteriormente. Consulten el Glosario Principal para obtener más información sobre la palabra </w:t>
      </w:r>
      <w:r>
        <w:rPr>
          <w:lang w:val="es_ES" w:bidi="es_ES"/>
        </w:rPr>
        <w:t>templo</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21:27–36</w:t>
      </w:r>
      <w:r>
        <w:rPr>
          <w:lang w:val="es_ES" w:bidi="es_ES"/>
        </w:rPr>
      </w:r>
    </w:p>
    <w:p>
      <w:pPr>
        <w:pStyle w:val="Heading3"/>
      </w:pPr>
      <w:r>
        <w:rPr>
          <w:lang w:val="es_ES" w:bidi="es_ES"/>
        </w:rPr>
        <w:t>Escuchar con el corazón</w:t>
      </w:r>
    </w:p>
    <w:p>
      <w:pPr/>
      <w:r>
        <w:rPr>
          <w:lang w:val="es_ES" w:bidi="es_ES"/>
        </w:rPr>
      </w:r>
      <w:r>
        <w:rPr>
          <w:lang w:val="es_ES" w:bidi="es_ES"/>
        </w:rPr>
        <w:t>Escuchen Hechos 21:27–36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y su hijo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Pablo y sus compañeros llegaron a Jerusalén. Pablo fue a ver a Santiago y a los ancianos cristianos y les habló sobre las actividades de enseñanza y predicación del evangelio, o las buenas nuevas en otras tierras. Los ancianos de la iglesia alentaron a Pablo a participar con los cuatro hombres en su ritual de purificación.</w:t>
      </w:r>
    </w:p>
    <w:p>
      <w:pPr/>
      <w:r>
        <w:rPr>
          <w:lang w:val="es_ES" w:bidi="es_ES"/>
        </w:rPr>
      </w:r>
      <w:r>
        <w:rPr>
          <w:lang w:val="es_ES" w:bidi="es_ES"/>
        </w:rPr>
        <w:t>En la tradición judía, Pablo necesita purificarse durante siete días antes de poder estar ritualmente limpio. Necesitaba hacer esto porque acababa de llegar de la zona de los gentiles. Antes de que Pablo completara los siete días de purificación, algunos judíos de Asia lo vieron en el templo, su lugar de adoración. Estos judíos de Asia le causaron algunos problemas a Pablo. Anteriormente, Santiago y los ancianos de la iglesia le advirtieron a Pablo sobre algunos judíos que estaban difundiendo rumores contra él.</w:t>
      </w:r>
    </w:p>
    <w:p>
      <w:pPr/>
      <w:r>
        <w:rPr>
          <w:lang w:val="es_ES" w:bidi="es_ES"/>
        </w:rPr>
      </w:r>
      <w:r>
        <w:rPr>
          <w:lang w:val="es_ES" w:bidi="es_ES"/>
        </w:rPr>
        <w:t>Es posible que Pablo haya conocido anteriormente a estos judíos de Asia durante sus viajes. Estos judíos acusaron a Pablo de enseñar falsamente contra el pueblo, la Ley de Moisés y el templo. Recordaremos que, en los Evangelios, los judíos también acusaron a Jesús de hablar en contra del templo, el lugar de adoración para los judíos. Ahora, estos judíos acusaron a Pablo debido a su testimonio sobre Jesús.</w:t>
      </w:r>
    </w:p>
    <w:p>
      <w:pPr/>
      <w:r>
        <w:rPr>
          <w:lang w:val="es_ES" w:bidi="es_ES"/>
        </w:rPr>
      </w:r>
      <w:r>
        <w:rPr>
          <w:lang w:val="es_ES" w:bidi="es_ES"/>
        </w:rPr>
        <w:t>Los judíos también acusaron a Pablo de traer a un hombre griego al templo. Los judíos creían que la presencia de no judíos en el templo, como los griegos, hacía que el templo fuera impuro, o no aceptable para Dios. Cuando los judíos vieron a Pablo con Trófimo el efesio en la ciudad, los judíos asumieron que Pablo también llevó a Trófimo a la zona del templo. Los judíos que estaban allí arrestaron a Pablo y lo arrastraron fuera del templo. Llaman a otros hombres judíos para que vengan a ayudarlos. Gritaron: "¡Hombres de Israel, ayuden!" Entonces cerraron las puertas del templo e intentaron matar a Pablo.</w:t>
      </w:r>
    </w:p>
    <w:p>
      <w:pPr/>
      <w:r>
        <w:rPr>
          <w:lang w:val="es_ES" w:bidi="es_ES"/>
        </w:rPr>
      </w:r>
      <w:r>
        <w:rPr>
          <w:lang w:val="es_ES" w:bidi="es_ES"/>
        </w:rPr>
        <w:t xml:space="preserve">Mostrá una imagen del </w:t>
      </w:r>
      <w:r>
        <w:rPr>
          <w:lang w:val="es_ES" w:bidi="es_ES"/>
        </w:rPr>
        <w:t>templo de Herodes</w:t>
      </w:r>
      <w:r>
        <w:rPr>
          <w:lang w:val="es_ES" w:bidi="es_ES"/>
        </w:rPr>
        <w:t>.</w:t>
      </w:r>
    </w:p>
    <w:p>
      <w:pPr/>
      <w:r>
        <w:rPr>
          <w:lang w:val="es_ES" w:bidi="es_ES"/>
        </w:rPr>
      </w:r>
      <w:r>
        <w:rPr>
          <w:lang w:val="es_ES" w:bidi="es_ES"/>
        </w:rPr>
        <w:t>Deténganse y conversen: ¿Cómo reaccionan las personas en su cultura cuando una persona es acusada de hacerle algo malo a alguien? En su cultura, ¿cuáles son algunos lugares que están prohibidos para ciertos grupos de personas? ¿Cuáles son las consecuencias si se encuentra allí alguien que no debe estar allí?</w:t>
      </w:r>
    </w:p>
    <w:p>
      <w:pPr/>
      <w:r>
        <w:rPr>
          <w:lang w:val="es_ES" w:bidi="es_ES"/>
        </w:rPr>
      </w:r>
      <w:r>
        <w:rPr>
          <w:lang w:val="es_ES" w:bidi="es_ES"/>
        </w:rPr>
        <w:t>Durante el tiempo de Pablo, el gobierno romano controlaba Jerusalén y el templo. Alguien informó al comandante del batallón romano estacionado en Jerusalén que había un problema en el templo. En la NVI, la palabra para comandante significa "líder de mil". Este tipo de oficial comandaba de seiscientos a mil soldados en el ejército romano. Este líder tendría de seis a diez centuriones bajo él, cada uno de los cuales lideraría a unos 100 soldados. La tarea del comandante es mantener el orden en la ciudad. El comandante fue al lugar donde Pablo estaba junto con algunos soldados y centuriones. Un centurión es un oficial romano que comanda a 100 soldados. Cuando la multitud de judíos enojados vio al comandante romano y a sus soldados, dejaron de golpear a Pablo.</w:t>
      </w:r>
    </w:p>
    <w:p>
      <w:pPr/>
      <w:r>
        <w:rPr>
          <w:lang w:val="es_ES" w:bidi="es_ES"/>
        </w:rPr>
      </w:r>
      <w:r>
        <w:rPr>
          <w:lang w:val="es_ES" w:bidi="es_ES"/>
        </w:rPr>
        <w:t xml:space="preserve">Muestra una imagen de </w:t>
      </w:r>
      <w:r>
        <w:rPr>
          <w:b/>
          <w:lang w:val="es_ES" w:bidi="es_ES"/>
        </w:rPr>
        <w:t>soldados romanos</w:t>
      </w:r>
      <w:r>
        <w:rPr>
          <w:lang w:val="es_ES" w:bidi="es_ES"/>
        </w:rPr>
        <w:t>.</w:t>
      </w:r>
    </w:p>
    <w:p>
      <w:pPr/>
      <w:r>
        <w:rPr>
          <w:lang w:val="es_ES" w:bidi="es_ES"/>
        </w:rPr>
      </w:r>
      <w:r>
        <w:rPr>
          <w:lang w:val="es_ES" w:bidi="es_ES"/>
        </w:rPr>
        <w:t>Deténganse y conversen: En su cultura, ¿qué sucede cuando se forma una multitud y comienza a tomar la ley en sus propias manos? ¿Quién tiene la autoridad en su comunidad para administrar justicia? ¿Qué harían las autoridades si una multitud intentara administrar justicia?</w:t>
      </w:r>
    </w:p>
    <w:p>
      <w:pPr/>
      <w:r>
        <w:rPr>
          <w:lang w:val="es_ES" w:bidi="es_ES"/>
        </w:rPr>
      </w:r>
      <w:r>
        <w:rPr>
          <w:lang w:val="es_ES" w:bidi="es_ES"/>
        </w:rPr>
        <w:t>El comandante arrestó a Pablo y los soldados se lo llevaron. Los soldados ataron a Pablo con dos cadenas como a un criminal. El comandante preguntó quién era Pablo y qué hacía. Pero la multitud de judíos enojados gritó ruidosamente. El comandante no podía conocer la verdad porque los judíos le estaban diciendo diferentes cosas sobre Pablo al comandante. Por lo tanto, el comandante llevó a Pablo a su cuartel, el lugar donde vivían los soldados. Este cuartel se llamaba Fortaleza Antonia. La Fortaleza de Antonia estaba ubicada al lado del templo. La multitud violenta hizo que los soldados llevaran a Pablo, lo llevaron para protegerlo. Las multitudes gritaron a los soldados: "¡Fuera con él!", o "¡Mátenlo!"</w:t>
      </w:r>
    </w:p>
    <w:p>
      <w:pPr/>
      <w:r>
        <w:rPr>
          <w:lang w:val="es_ES" w:bidi="es_ES"/>
        </w:rPr>
      </w:r>
      <w:r>
        <w:rPr>
          <w:lang w:val="es_ES" w:bidi="es_ES"/>
        </w:rPr>
        <w:t xml:space="preserve">Muestren una imagen del </w:t>
      </w:r>
      <w:r>
        <w:rPr>
          <w:lang w:val="es_ES" w:bidi="es_ES"/>
        </w:rPr>
        <w:t>templo de Jerusalén</w:t>
      </w:r>
      <w:r>
        <w:rPr>
          <w:lang w:val="es_ES" w:bidi="es_ES"/>
        </w:rPr>
        <w:t xml:space="preserve"> y la </w:t>
      </w:r>
      <w:r>
        <w:rPr>
          <w:lang w:val="es_ES" w:bidi="es_ES"/>
        </w:rPr>
        <w:t>Fortaleza Antonia</w:t>
      </w:r>
      <w:r>
        <w:rPr>
          <w:lang w:val="es_ES" w:bidi="es_ES"/>
        </w:rPr>
        <w:t>.</w:t>
      </w:r>
    </w:p>
    <w:p>
      <w:pPr/>
      <w:r>
        <w:rPr>
          <w:lang w:val="es_ES" w:bidi="es_ES"/>
        </w:rPr>
      </w:r>
      <w:r>
        <w:rPr>
          <w:lang w:val="es_ES" w:bidi="es_ES"/>
        </w:rPr>
        <w:t>Recordamos lo que Pablo les dijo a los ancianos de Éfeso antes de regresar a casa. El Espíritu Santo le dijo a Pablo que le aguardaban cadenas y tribulaciones cuando llegara a Jerusalén. Podemos ver el mensaje del Espíritu Santo manifestándose en este evento. Pablo también fue llevado a las gradas cerca del lugar donde Jesús fue juzgado.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La historia tiene tres escenas.</w:t>
      </w:r>
    </w:p>
    <w:p>
      <w:pPr/>
      <w:r>
        <w:rPr>
          <w:lang w:val="es_ES" w:bidi="es_ES"/>
        </w:rPr>
      </w:r>
      <w:r>
        <w:rPr>
          <w:b/>
          <w:lang w:val="es_ES" w:bidi="es_ES"/>
        </w:rPr>
        <w:t>Primera escena:</w:t>
      </w:r>
      <w:r>
        <w:rPr>
          <w:lang w:val="es_ES" w:bidi="es_ES"/>
        </w:rPr>
        <w:t xml:space="preserve"> Mientras Pablo estaba en el templo, los judíos de Asia acusaron a Pablo de enseñar falsamente contra su Ley y el templo, el lugar de adoración judío. Los judíos también acusaron a Pablo de traer a un gentil (un no judío) al área del templo, lo que estaba prohibido. Los judíos sacaron a Pablo del templo y lo golpearon.</w:t>
      </w:r>
    </w:p>
    <w:p>
      <w:pPr/>
      <w:r>
        <w:rPr>
          <w:lang w:val="es_ES" w:bidi="es_ES"/>
        </w:rPr>
      </w:r>
      <w:r>
        <w:rPr>
          <w:b/>
          <w:lang w:val="es_ES" w:bidi="es_ES"/>
        </w:rPr>
        <w:t>Segunda escena:</w:t>
      </w:r>
      <w:r>
        <w:rPr>
          <w:lang w:val="es_ES" w:bidi="es_ES"/>
        </w:rPr>
        <w:t xml:space="preserve"> El comandante romano escuchó que había problemas en Jerusalén, un posible disturbio. El comandante y sus soldados fueron al lugar donde Pablo estaba rodeado por los judíos.</w:t>
      </w:r>
    </w:p>
    <w:p>
      <w:pPr/>
      <w:r>
        <w:rPr>
          <w:lang w:val="es_ES" w:bidi="es_ES"/>
        </w:rPr>
      </w:r>
      <w:r>
        <w:rPr>
          <w:b/>
          <w:lang w:val="es_ES" w:bidi="es_ES"/>
        </w:rPr>
        <w:t>Tercera escena:</w:t>
      </w:r>
      <w:r>
        <w:rPr>
          <w:lang w:val="es_ES" w:bidi="es_ES"/>
        </w:rPr>
        <w:t xml:space="preserve"> Pablo fue arrestado y llevado por los soldados romanos lejos de las multitudes que intentaban matarlo. Llevaron a Pablo a su cuartel.</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Judíos de Asia</w:t>
      </w:r>
    </w:p>
    <w:p>
      <w:pPr>
        <w:pStyle w:val="ListBullet"/>
        <w:spacing w:line="240" w:lineRule="auto"/>
        <w:ind w:left="720"/>
      </w:pPr>
      <w:r>
        <w:rPr>
          <w:lang w:val="es_ES" w:bidi="es_ES"/>
        </w:rPr>
      </w:r>
      <w:r>
        <w:rPr>
          <w:lang w:val="es_ES" w:bidi="es_ES"/>
        </w:rPr>
        <w:t>La multitud de judíos</w:t>
      </w:r>
    </w:p>
    <w:p>
      <w:pPr>
        <w:pStyle w:val="ListBullet"/>
        <w:spacing w:line="240" w:lineRule="auto"/>
        <w:ind w:left="720"/>
      </w:pPr>
      <w:r>
        <w:rPr>
          <w:lang w:val="es_ES" w:bidi="es_ES"/>
        </w:rPr>
      </w:r>
      <w:r>
        <w:rPr>
          <w:lang w:val="es_ES" w:bidi="es_ES"/>
        </w:rPr>
        <w:t>El comandante romano</w:t>
      </w:r>
    </w:p>
    <w:p>
      <w:pPr>
        <w:pStyle w:val="ListBullet"/>
        <w:spacing w:line="240" w:lineRule="auto"/>
        <w:ind w:left="720"/>
      </w:pPr>
      <w:r>
        <w:rPr>
          <w:lang w:val="es_ES" w:bidi="es_ES"/>
        </w:rPr>
      </w:r>
      <w:r>
        <w:rPr>
          <w:lang w:val="es_ES" w:bidi="es_ES"/>
        </w:rPr>
        <w:t>Los centuriones y los soldados</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Es importante recordar que el Espíritu Santo guio a Pablo para regresar a Jerusalén. Pablo continuó su viaje incluso cuando los discípulos en Tiro, el profeta Agabo y sus propios compañeros instaron a Pablo a no ir.</w:t>
      </w:r>
    </w:p>
    <w:p>
      <w:pPr/>
      <w:r>
        <w:rPr>
          <w:lang w:val="es_ES" w:bidi="es_ES"/>
        </w:rPr>
      </w:r>
      <w:r>
        <w:rPr>
          <w:lang w:val="es_ES" w:bidi="es_ES"/>
        </w:rPr>
        <w:t>Es importante recordar que la historia sucede mientras Pablo estaba completando sus siete días de purificación. También es importante recordar que Pablo se encontró allí con judíos de Asia que se oponían a su predicación del evangelio.</w:t>
      </w:r>
    </w:p>
    <w:p>
      <w:pPr/>
      <w:r>
        <w:rPr>
          <w:lang w:val="es_ES" w:bidi="es_ES"/>
        </w:rPr>
      </w:r>
      <w:r>
        <w:rPr>
          <w:lang w:val="es_ES" w:bidi="es_ES"/>
        </w:rPr>
        <w:t>Es importante recordar que había judíos en diferentes lugares que conocían a Pablo. Estos judíos acusaron a Pablo de hablar en contra del pueblo, la Ley de Moisés y el templo. Es importante recordar que las personas vinieron corriendo de toda el área del templo. La gente arrastró a Pablo desde las partes interiores del templo hacia las exteriores y cerró las puertas de la zona interna para que las multitudes no pudieran provocar disturbios en los sectores sagrados del templo.</w:t>
      </w:r>
    </w:p>
    <w:p>
      <w:pPr/>
      <w:r>
        <w:rPr>
          <w:lang w:val="es_ES" w:bidi="es_ES"/>
        </w:rPr>
      </w:r>
      <w:r>
        <w:rPr>
          <w:lang w:val="es_ES" w:bidi="es_ES"/>
        </w:rPr>
        <w:t>Es importante recordar que el comandante romano y sus soldados escucharon lo que estaba sucediendo en el área del templo. El comandante romano fue al área del templo para detener a los judíos que estaban atacando a Pablo. Los soldados llevaron a Pablo para evitar que los judíos lo golpearan.</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Judíos de Asia</w:t>
      </w:r>
    </w:p>
    <w:p>
      <w:pPr>
        <w:pStyle w:val="ListBullet"/>
        <w:spacing w:line="240" w:lineRule="auto"/>
        <w:ind w:left="720"/>
      </w:pPr>
      <w:r>
        <w:rPr>
          <w:lang w:val="es_ES" w:bidi="es_ES"/>
        </w:rPr>
      </w:r>
      <w:r>
        <w:rPr>
          <w:lang w:val="es_ES" w:bidi="es_ES"/>
        </w:rPr>
        <w:t>La multitud de judíos</w:t>
      </w:r>
    </w:p>
    <w:p>
      <w:pPr>
        <w:pStyle w:val="ListBullet"/>
        <w:spacing w:line="240" w:lineRule="auto"/>
        <w:ind w:left="720"/>
      </w:pPr>
      <w:r>
        <w:rPr>
          <w:lang w:val="es_ES" w:bidi="es_ES"/>
        </w:rPr>
      </w:r>
      <w:r>
        <w:rPr>
          <w:lang w:val="es_ES" w:bidi="es_ES"/>
        </w:rPr>
        <w:t>El comandante romano</w:t>
      </w:r>
    </w:p>
    <w:p>
      <w:pPr>
        <w:pStyle w:val="ListBullet"/>
        <w:spacing w:line="240" w:lineRule="auto"/>
        <w:ind w:left="720"/>
      </w:pPr>
      <w:r>
        <w:rPr>
          <w:lang w:val="es_ES" w:bidi="es_ES"/>
        </w:rPr>
      </w:r>
      <w:r>
        <w:rPr>
          <w:lang w:val="es_ES" w:bidi="es_ES"/>
        </w:rPr>
        <w:t>Los centuriones y los soldados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Actúen como Pablo cuando todavía estaba completando sus siete días de purificación en el templo. Los judíos de Asia lo reconocen en el templo. Los judíos lo acusan de enseñar falsamente contra el pueblo, la Ley de Moisés y el templo. Los judíos llamaron a los "Hombres de Israel" para que los ayudaran. Dicen: "Este hombre enseña a todos contra nuestro pueblo, la Ley de Moisés y este lugar. También trae a no judíos al templo y lo hace impuro".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judíos de Asia: "¿Cómo se sienten?" Es posible que escuchen cosas como: "Muy enojado al ver a Pablo en el lugar santo", y "Llamaré la atención de todos los judíos de esa zona".</w:t>
      </w:r>
    </w:p>
    <w:p>
      <w:pPr>
        <w:pStyle w:val="ListBullet"/>
        <w:spacing w:line="240" w:lineRule="auto"/>
        <w:ind w:left="720"/>
      </w:pPr>
      <w:r>
        <w:rPr>
          <w:lang w:val="es_ES" w:bidi="es_ES"/>
        </w:rPr>
      </w:r>
      <w:r>
        <w:rPr>
          <w:lang w:val="es_ES" w:bidi="es_ES"/>
        </w:rPr>
        <w:t>Pregúntenle también al actor que interpreta a Pablo: "¿Cómo te sientes?" Es posible que escuchen cosas como: "Con miedo, pero no sorprendidos de ver a judíos que se oponen", y "Confiando en la protección del Señor Jesús".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los otros judíos que vienen a ayudar a los judíos de Asia. Arrestaron a Pablo y lo llevaron fuera de las puertas del templo. Entonces golpearon a Pablo e intentaron matarlo.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judíos, "¿Cómo se sienten?" Es posible que escuchen cosas como: "¡Este hombre debe morir!" o "Estamos haciendo esto por Dios".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 multitud de judíos se reunió alrededor de Pablo. Llevaron a Pablo fuera del templo y lo golpearon. Actúen como el comandante romano corriendo a donde estaba Pablo. El comandante lleva a los soldados con él para ver qué estaba sucediendo. Los soldados impiden que las multitudes golpeen a Pablo. El comandante intenta obtener respuestas, pero la multitud da diferentes respuestas. Pablo es arrestado.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al comandante romano: "¿Cómo se sienten?" Es posible que escuchen cosas como: "Estoy tratando de averiguar lo que está sucediendo", y "Necesito que mis soldados controlen la situación".</w:t>
      </w:r>
    </w:p>
    <w:p>
      <w:pPr>
        <w:pStyle w:val="ListBullet"/>
        <w:spacing w:line="240" w:lineRule="auto"/>
        <w:ind w:left="720"/>
      </w:pPr>
      <w:r>
        <w:rPr>
          <w:lang w:val="es_ES" w:bidi="es_ES"/>
        </w:rPr>
      </w:r>
      <w:r>
        <w:rPr>
          <w:lang w:val="es_ES" w:bidi="es_ES"/>
        </w:rPr>
        <w:t>Pregúntenle al actor que interpreta a Pablo: "¿Cómo se siente?" Es posible que escuchen cosas como: "Sufro de dolor, pero confío en Dios".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los soldados que llevaron a Pablo lejos de los judíos que estaban tratando de hacerle daño. Actúen como la multitud de judíos que gritaba: "¡Fuera con ese hombre!" Los soldados llevan a Pablo al cuartel.</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soldados: "¿Cómo se sienten?" Es posible que escuchen cosas como: "Es nuestra responsabilidad proteger a este extraño".</w:t>
      </w:r>
    </w:p>
    <w:p>
      <w:pPr>
        <w:pStyle w:val="ListBullet"/>
        <w:spacing w:line="240" w:lineRule="auto"/>
        <w:ind w:left="720"/>
      </w:pPr>
      <w:r>
        <w:rPr>
          <w:lang w:val="es_ES" w:bidi="es_ES"/>
        </w:rPr>
      </w:r>
      <w:r>
        <w:rPr>
          <w:lang w:val="es_ES" w:bidi="es_ES"/>
        </w:rPr>
        <w:t>Pregúntenles a los actores que interpretan a los judíos: "¿Cómo se sienten?" Es posible que escuchen cosas como: "Nos sentimos frustrados porque los soldados intentaron proteger a Pablo".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Pablo estaba en el </w:t>
      </w:r>
      <w:r>
        <w:rPr>
          <w:b/>
          <w:lang w:val="es_ES" w:bidi="es_ES"/>
        </w:rPr>
        <w:t>templo</w:t>
      </w:r>
      <w:r>
        <w:rPr>
          <w:lang w:val="es_ES" w:bidi="es_ES"/>
        </w:rPr>
        <w:t xml:space="preserve">, el lugar de adoración judío, cuando estaba completando sus siete días de purificación. Había </w:t>
      </w:r>
      <w:r>
        <w:rPr>
          <w:b/>
          <w:lang w:val="es_ES" w:bidi="es_ES"/>
        </w:rPr>
        <w:t>judíos</w:t>
      </w:r>
      <w:r>
        <w:rPr>
          <w:lang w:val="es_ES" w:bidi="es_ES"/>
        </w:rPr>
        <w:t xml:space="preserve"> de Asia que acusaban a Pablo de muchas cosas. Los israelitas o </w:t>
      </w:r>
      <w:r>
        <w:rPr>
          <w:b/>
          <w:lang w:val="es_ES" w:bidi="es_ES"/>
        </w:rPr>
        <w:t>Hombres de Israel</w:t>
      </w:r>
      <w:r>
        <w:rPr>
          <w:lang w:val="es_ES" w:bidi="es_ES"/>
        </w:rPr>
        <w:t xml:space="preserve"> se refieren al pueblo judío que vive en Israel. Usen las mismas palabras que usaron anteriormente. Consulten el Glosario Principal para obtener más información sobre los </w:t>
      </w:r>
      <w:r>
        <w:rPr>
          <w:lang w:val="es_ES" w:bidi="es_ES"/>
        </w:rPr>
        <w:t>judíos</w:t>
      </w:r>
      <w:r>
        <w:rPr>
          <w:lang w:val="es_ES" w:bidi="es_ES"/>
        </w:rPr>
        <w:t xml:space="preserve">, </w:t>
      </w:r>
      <w:r>
        <w:rPr>
          <w:lang w:val="es_ES" w:bidi="es_ES"/>
        </w:rPr>
        <w:t>Israel</w:t>
      </w:r>
      <w:r>
        <w:rPr>
          <w:lang w:val="es_ES" w:bidi="es_ES"/>
        </w:rPr>
        <w:t xml:space="preserve"> y el </w:t>
      </w:r>
      <w:r>
        <w:rPr>
          <w:lang w:val="es_ES" w:bidi="es_ES"/>
        </w:rPr>
        <w:t>templo</w:t>
      </w:r>
      <w:r>
        <w:rPr>
          <w:lang w:val="es_ES" w:bidi="es_ES"/>
        </w:rPr>
        <w:t>.</w:t>
      </w:r>
    </w:p>
    <w:p>
      <w:pPr/>
      <w:r>
        <w:rPr>
          <w:lang w:val="es_ES" w:bidi="es_ES"/>
        </w:rPr>
      </w:r>
      <w:r>
        <w:rPr>
          <w:lang w:val="es_ES" w:bidi="es_ES"/>
        </w:rPr>
        <w:t xml:space="preserve">Los judíos acusaron a Pablo de enseñar contra la </w:t>
      </w:r>
      <w:r>
        <w:rPr>
          <w:b/>
          <w:lang w:val="es_ES" w:bidi="es_ES"/>
        </w:rPr>
        <w:t>ley</w:t>
      </w:r>
      <w:r>
        <w:rPr>
          <w:lang w:val="es_ES" w:bidi="es_ES"/>
        </w:rPr>
        <w:t xml:space="preserve">, que era la Ley de Moisés. Usen la misma palabra que usaron anteriormente. Consulten el Glosario Principal para obtener más información sobre la </w:t>
      </w:r>
      <w:r>
        <w:rPr>
          <w:lang w:val="es_ES" w:bidi="es_ES"/>
        </w:rPr>
        <w:t>ley</w:t>
      </w:r>
      <w:r>
        <w:rPr>
          <w:lang w:val="es_ES" w:bidi="es_ES"/>
        </w:rPr>
        <w:t>.</w:t>
      </w:r>
    </w:p>
    <w:p>
      <w:pPr/>
      <w:r>
        <w:rPr>
          <w:lang w:val="es_ES" w:bidi="es_ES"/>
        </w:rPr>
      </w:r>
      <w:r>
        <w:rPr>
          <w:lang w:val="es_ES" w:bidi="es_ES"/>
        </w:rPr>
        <w:t xml:space="preserve">Los judíos también acusaron a Pablo de traer a un </w:t>
      </w:r>
      <w:r>
        <w:rPr>
          <w:b/>
          <w:lang w:val="es_ES" w:bidi="es_ES"/>
        </w:rPr>
        <w:t>gentil</w:t>
      </w:r>
      <w:r>
        <w:rPr>
          <w:lang w:val="es_ES" w:bidi="es_ES"/>
        </w:rPr>
        <w:t xml:space="preserve"> a los patios del templo. Usen la misma palabra que usaron anteriormente. Consulten el Glosario Principal para obtener más información sobre </w:t>
      </w:r>
      <w:r>
        <w:rPr>
          <w:lang w:val="es_ES" w:bidi="es_ES"/>
        </w:rPr>
        <w:t>Gentil</w:t>
      </w:r>
      <w:r>
        <w:rPr>
          <w:lang w:val="es_ES" w:bidi="es_ES"/>
        </w:rPr>
        <w:t>.</w:t>
      </w:r>
    </w:p>
    <w:p>
      <w:pPr/>
      <w:r>
        <w:rPr>
          <w:lang w:val="es_ES" w:bidi="es_ES"/>
        </w:rPr>
      </w:r>
      <w:r>
        <w:rPr>
          <w:lang w:val="es_ES" w:bidi="es_ES"/>
        </w:rPr>
        <w:t xml:space="preserve">Los judíos creían que cuando Pablo llevaba a un gentil al templo, el templo quedaba profanado, lo que hacía que el lugar fuera impuro o no fuera apto para el servicio a Dios. Los judíos consideraban el templo </w:t>
      </w:r>
      <w:r>
        <w:rPr>
          <w:b/>
          <w:lang w:val="es_ES" w:bidi="es_ES"/>
        </w:rPr>
        <w:t>santo</w:t>
      </w:r>
      <w:r>
        <w:rPr>
          <w:lang w:val="es_ES" w:bidi="es_ES"/>
        </w:rPr>
        <w:t xml:space="preserve">. Usen la misma palabra que usaron anteriormente. Consulten el Glosario Principal para obtener más información sobre </w:t>
      </w:r>
      <w:r>
        <w:rPr>
          <w:lang w:val="es_ES" w:bidi="es_ES"/>
        </w:rPr>
        <w:t>santo</w:t>
      </w:r>
      <w:r>
        <w:rPr>
          <w:lang w:val="es_ES" w:bidi="es_ES"/>
        </w:rPr>
        <w:t>.</w:t>
      </w:r>
    </w:p>
    <w:p>
      <w:pPr/>
      <w:r>
        <w:rPr>
          <w:lang w:val="es_ES" w:bidi="es_ES"/>
        </w:rPr>
      </w:r>
      <w:r>
        <w:rPr>
          <w:lang w:val="es_ES" w:bidi="es_ES"/>
        </w:rPr>
        <w:t xml:space="preserve">El </w:t>
      </w:r>
      <w:r>
        <w:rPr>
          <w:b/>
          <w:lang w:val="es_ES" w:bidi="es_ES"/>
        </w:rPr>
        <w:t>comandante</w:t>
      </w:r>
      <w:r>
        <w:rPr>
          <w:lang w:val="es_ES" w:bidi="es_ES"/>
        </w:rPr>
        <w:t xml:space="preserve">, o tribuno, era el oficial romano que lideraba todo el batallón de soldados estacionados en Jerusalén. Un comandante lideraba de seiscientos a mil soldados. Este oficial comandó de seis a diez centuriones. El comandante fue a ver a Pablo con sus </w:t>
      </w:r>
      <w:r>
        <w:rPr>
          <w:b/>
          <w:lang w:val="es_ES" w:bidi="es_ES"/>
        </w:rPr>
        <w:t>centuriones</w:t>
      </w:r>
      <w:r>
        <w:rPr>
          <w:lang w:val="es_ES" w:bidi="es_ES"/>
        </w:rPr>
        <w:t xml:space="preserve"> y soldados. Cada centurión comanda a cien soldados. Usen la misma palabra que usaron anteriormente. Consulten el Glosario Principal para obtener más información sobre el </w:t>
      </w:r>
      <w:r>
        <w:rPr>
          <w:lang w:val="es_ES" w:bidi="es_ES"/>
        </w:rPr>
        <w:t>comandante</w:t>
      </w:r>
      <w:r>
        <w:rPr>
          <w:lang w:val="es_ES" w:bidi="es_ES"/>
        </w:rPr>
        <w:t xml:space="preserve"> y el </w:t>
      </w:r>
      <w:r>
        <w:rPr>
          <w:lang w:val="es_ES" w:bidi="es_ES"/>
        </w:rPr>
        <w:t>centurión</w:t>
      </w:r>
      <w:r>
        <w:rPr>
          <w:lang w:val="es_ES" w:bidi="es_ES"/>
        </w:rPr>
        <w:t>.</w:t>
      </w:r>
    </w:p>
    <w:p>
      <w:pPr/>
      <w:r>
        <w:rPr>
          <w:lang w:val="es_ES" w:bidi="es_ES"/>
        </w:rPr>
      </w:r>
      <w:r>
        <w:rPr>
          <w:lang w:val="es_ES" w:bidi="es_ES"/>
        </w:rPr>
        <w:t xml:space="preserve">Cuando arrestaron a Pablo, los soldados lo llevaron a su </w:t>
      </w:r>
      <w:r>
        <w:rPr>
          <w:b/>
          <w:lang w:val="es_ES" w:bidi="es_ES"/>
        </w:rPr>
        <w:t>cuartel</w:t>
      </w:r>
      <w:r>
        <w:rPr>
          <w:lang w:val="es_ES" w:bidi="es_ES"/>
        </w:rPr>
        <w:t>. El cuartel puede referirse al cuartel general o fortaleza romana en Jerusalén, donde vivían los soldados.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21:37–22:21</w:t>
      </w:r>
      <w:r>
        <w:rPr>
          <w:lang w:val="es_ES" w:bidi="es_ES"/>
        </w:rPr>
      </w:r>
    </w:p>
    <w:p>
      <w:pPr>
        <w:pStyle w:val="Heading3"/>
      </w:pPr>
      <w:r>
        <w:rPr>
          <w:lang w:val="es_ES" w:bidi="es_ES"/>
        </w:rPr>
        <w:t>Escuchar con el corazón</w:t>
      </w:r>
    </w:p>
    <w:p>
      <w:pPr/>
      <w:r>
        <w:rPr>
          <w:lang w:val="es_ES" w:bidi="es_ES"/>
        </w:rPr>
      </w:r>
      <w:r>
        <w:rPr>
          <w:lang w:val="es_ES" w:bidi="es_ES"/>
        </w:rPr>
        <w:t>Escuchen Hechos 21:37–22:21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un gran grupo de judíos enojados atacó a Pablo e intentó matarlo. El comandante romano y sus soldados se apresuraron al lugar y llevaron a Pablo a sus cuarteles. Cuando estaban a punto de entrar en los cuarteles, Pablo le habló al comandante en griego. El comandante se sorprendió al escucharlo hablar en el idioma griego. El comandante le preguntó a Pablo: "¿No eres tú el egipcio que hace poco encabezó una rebelión y llevó al desierto a cuatro mil hombres de los asesinos?" Los asesinos se refiere a un grupo de rebeldes, un grupo terrorista que luchaba contra los romanos. El comandante no entendía por qué tantos judíos habían atacado a Pablo. El comandante pensaba que Pablo era el líder de un grupo terrorista.</w:t>
      </w:r>
    </w:p>
    <w:p>
      <w:pPr/>
      <w:r>
        <w:rPr>
          <w:lang w:val="es_ES" w:bidi="es_ES"/>
        </w:rPr>
      </w:r>
      <w:r>
        <w:rPr>
          <w:lang w:val="es_ES" w:bidi="es_ES"/>
        </w:rPr>
        <w:t>Pablo se presentó ante el comandante como un judío de Tarso. Tarso es una ciudad importante de la provincia de Cilicia. En otras palabras, Pablo le dijo al comandante que él no era el egipcio que el comandante pensaba que era. Pablo le pidió permiso al comandante para hablarles a los judíos. El comandante le permitió ponerse de pie en las gradas para que Pablo pudiera hablarle a la gente. Probablemente Pablo estaba de pie en la parte superior de las gradas que conducían a los cuarteles. Pablo hizo un gesto con las manos para indicar que les pedía a los judíos que permanecieran en silencio.</w:t>
      </w:r>
    </w:p>
    <w:p>
      <w:pPr/>
      <w:r>
        <w:rPr>
          <w:lang w:val="es_ES" w:bidi="es_ES"/>
        </w:rPr>
      </w:r>
      <w:r>
        <w:rPr>
          <w:lang w:val="es_ES" w:bidi="es_ES"/>
        </w:rPr>
        <w:t>Hagan que el equipo converse sobre cómo las personas de su cultura llaman la atención de una multitud para poder hablarles.</w:t>
      </w:r>
    </w:p>
    <w:p>
      <w:pPr/>
      <w:r>
        <w:rPr>
          <w:lang w:val="es_ES" w:bidi="es_ES"/>
        </w:rPr>
      </w:r>
      <w:r>
        <w:rPr>
          <w:lang w:val="es_ES" w:bidi="es_ES"/>
        </w:rPr>
        <w:t>En este pasaje, Pablo les cuenta a los judíos la historia de su vida y les explica su perspectiva al pueblo. Recuerden que los judíos de Asia difundieron rumores de que Pablo hablaba en contra de la ley judía, del pueblo y del templo, el lugar de adoración de los judíos. Pablo les habló a los judíos en hebreo. "En hebreo" es una expresión usada para describir la lengua materna del pueblo judío, que es un dialecto también llamado arameo. Pablo habló en arameo para mostrar que era un verdadero judío como el pueblo. Cuando los judíos escucharon a Pablo hablar en arameo, guardaron silencio.</w:t>
      </w:r>
    </w:p>
    <w:p>
      <w:pPr/>
      <w:r>
        <w:rPr>
          <w:lang w:val="es_ES" w:bidi="es_ES"/>
        </w:rPr>
      </w:r>
      <w:r>
        <w:rPr>
          <w:lang w:val="es_ES" w:bidi="es_ES"/>
        </w:rPr>
        <w:t>Pablo se dirige a la multitud llamándolos "hermanos y padres". Esta es una manera respetuosa de dirigirse a los hombres de la multitud, reconociendo que algunos de ellos eran más jóvenes y otros eran mayores.</w:t>
      </w:r>
    </w:p>
    <w:p>
      <w:pPr/>
      <w:r>
        <w:rPr>
          <w:lang w:val="es_ES" w:bidi="es_ES"/>
        </w:rPr>
      </w:r>
      <w:r>
        <w:rPr>
          <w:lang w:val="es_ES" w:bidi="es_ES"/>
        </w:rPr>
        <w:t>Hagan que el equipo converse sobre los términos de respeto que se usan en su idioma al dirigirse a grupos de personas.</w:t>
      </w:r>
    </w:p>
    <w:p>
      <w:pPr/>
      <w:r>
        <w:rPr>
          <w:lang w:val="es_ES" w:bidi="es_ES"/>
        </w:rPr>
      </w:r>
      <w:r>
        <w:rPr>
          <w:lang w:val="es_ES" w:bidi="es_ES"/>
        </w:rPr>
        <w:t>Luego Pablo cuenta su historia sobre sus antecedentes. Pablo era un judío de Tarso. Pablo fue educado a los pies de Gamaliel, lo que significa que Pablo estudió en Jerusalén bajo la instrucción de Gamaliel, un rabino o maestro religioso que era muy conocido entre los judíos de su época. Pueden recordar que anteriormente Lucas menciona a Gamaliel como un fariseo del concilio de los judíos, quien era maestro de la ley judía. En su relato, Pablo fue instruido estrictamente en la ley judía. Pablo era religioso, al igual que la mayoría de los judíos que lo estaban escuchando. Pablo se defiende de las acusaciones de algunos judíos que afirmaban que Pablo hablaba en contra del pueblo judío y del templo, el lugar de adoración.</w:t>
      </w:r>
    </w:p>
    <w:p>
      <w:pPr/>
      <w:r>
        <w:rPr>
          <w:lang w:val="es_ES" w:bidi="es_ES"/>
        </w:rPr>
      </w:r>
      <w:r>
        <w:rPr>
          <w:lang w:val="es_ES" w:bidi="es_ES"/>
        </w:rPr>
        <w:t>Hagan que el equipo converse sobre cómo las personas de su comunidad resuelven sus quejas y diferencias.</w:t>
      </w:r>
    </w:p>
    <w:p>
      <w:pPr/>
      <w:r>
        <w:rPr>
          <w:lang w:val="es_ES" w:bidi="es_ES"/>
        </w:rPr>
      </w:r>
      <w:r>
        <w:rPr>
          <w:lang w:val="es_ES" w:bidi="es_ES"/>
        </w:rPr>
        <w:t>Entonces Pablo habló sobre su participación en la persecución del Camino, los seguidores de Jesús. Antes de que Pablo se convirtiera en un creyente de Jesús, perseguía a los creyentes. Pablo encarceló a algunos de los creyentes y dio muerte a otros. Recordaremos que, en una historia anterior, Esteban, uno de los siete siervos, fue apedreado hasta la muerte por los judíos.</w:t>
      </w:r>
    </w:p>
    <w:p>
      <w:pPr/>
      <w:r>
        <w:rPr>
          <w:lang w:val="es_ES" w:bidi="es_ES"/>
        </w:rPr>
      </w:r>
      <w:r>
        <w:rPr>
          <w:lang w:val="es_ES" w:bidi="es_ES"/>
        </w:rPr>
        <w:t>Después de la muerte de Esteban, Pablo persiguió a otros creyentes en Jesús. Recordaremos que Pablo pidió cartas al sumo sacerdote y al concilio de los judíos. Pablo pidió cartas para poder tener autoridad para arrestar y encarcelar a los seguidores del Camino en Damasco. Damasco era una gran ciudad en el territorio de los gentiles, que estaba al norte de Galilea.</w:t>
      </w:r>
    </w:p>
    <w:p>
      <w:pPr/>
      <w:r>
        <w:rPr>
          <w:lang w:val="es_ES" w:bidi="es_ES"/>
        </w:rPr>
      </w:r>
      <w:r>
        <w:rPr>
          <w:lang w:val="es_ES" w:bidi="es_ES"/>
        </w:rPr>
        <w:t>Luego Pablo cuenta su encuentro con Jesús. También recordaremos que, anteriormente, Pablo vio una gran luz al mediodía cuando viajaba hacia Damasco. Pablo cayó al suelo a causa de la luz brillante. Pablo también escuchó una voz que le hablaba. La voz dijo: “Saulo, Saulo, ¿por qué me persigues?” Saulo es la versión hebrea del nombre griego Pablo. Pablo respondió: "¿Quién eres tú, Señor?" Entonces la voz dijo: “Yo soy Jesús de Nazaret, a quien tú persigues”. Nazaret era la ciudad natal de Jesús. Cuando Pablo perseguía a los creyentes, era como si estuviera persiguiendo al mismo Jesús.</w:t>
      </w:r>
    </w:p>
    <w:p>
      <w:pPr/>
      <w:r>
        <w:rPr>
          <w:lang w:val="es_ES" w:bidi="es_ES"/>
        </w:rPr>
      </w:r>
      <w:r>
        <w:rPr>
          <w:lang w:val="es_ES" w:bidi="es_ES"/>
        </w:rPr>
        <w:t>Los hombres que estaban con Pablo vieron la luz, pero no entendieron la voz. Pablo dijo: “¿Qué debo hacer, Señor?” Y el Señor respondió: “Levántate y ve a Damasco, y allí se te dirá todo lo que está designado que hagas”. Pablo no podía ver después de haber visto la luz brillante. Los hombres que estaban con Pablo lo llevaron de la mano hasta Damasco.</w:t>
      </w:r>
    </w:p>
    <w:p>
      <w:pPr/>
      <w:r>
        <w:rPr>
          <w:lang w:val="es_ES" w:bidi="es_ES"/>
        </w:rPr>
      </w:r>
      <w:r>
        <w:rPr>
          <w:lang w:val="es_ES" w:bidi="es_ES"/>
        </w:rPr>
        <w:t>Cuando Pablo llegó a Damasco, un hombre llamado Ananías, una persona dedicada a la ley judía, fue a ver a Pablo. Recordaremos que Ananías también fue mencionado en un pasaje anterior. Ananías dijo: “Hermano Pablo, recibe la vista”. Entonces Pablo pudo ver de nuevo.</w:t>
      </w:r>
    </w:p>
    <w:p>
      <w:pPr/>
      <w:r>
        <w:rPr>
          <w:lang w:val="es_ES" w:bidi="es_ES"/>
        </w:rPr>
      </w:r>
      <w:r>
        <w:rPr>
          <w:lang w:val="es_ES" w:bidi="es_ES"/>
        </w:rPr>
        <w:t>Ananías añadió: “El Dios de nuestros padres te escogió para que conocieras su voluntad, vieras al Justo y oyeras la voz de su boca”. El Dios de nuestros padres se refiere al mismo Dios adorado por los judíos en generaciones anteriores. Dios designó o escogió a Pablo para un propósito especial. El Justo es un título usado por los judíos para el Mesías o Salvador prometido. Ananías estaba diciendo que Jesús era el Mesías. Oír la voz de su boca puede referirse a que Pablo escuchó la voz cuando iba camino a Damasco.</w:t>
      </w:r>
    </w:p>
    <w:p>
      <w:pPr/>
      <w:r>
        <w:rPr>
          <w:lang w:val="es_ES" w:bidi="es_ES"/>
        </w:rPr>
      </w:r>
      <w:r>
        <w:rPr>
          <w:lang w:val="es_ES" w:bidi="es_ES"/>
        </w:rPr>
        <w:t>Ananías también le dijo a Pablo: “Les contarás a todos lo que has visto y oído acerca de las buenas nuevas de Jesús”. Pablo les contará las buenas nuevas a todos, tanto a los judíos como a los gentiles, es decir, a los que no son judíos.</w:t>
      </w:r>
    </w:p>
    <w:p>
      <w:pPr/>
      <w:r>
        <w:rPr>
          <w:lang w:val="es_ES" w:bidi="es_ES"/>
        </w:rPr>
      </w:r>
      <w:r>
        <w:rPr>
          <w:lang w:val="es_ES" w:bidi="es_ES"/>
        </w:rPr>
        <w:t>Ananías le dijo a Pablo: “¿Por qué esperas?” Lo que significa: “¡No esperes más!” “Bautízate, o lávate con agua para mostrar que tus pecados son perdonados. Invoca el nombre de Jesús para pedirle ayuda”.</w:t>
      </w:r>
    </w:p>
    <w:p>
      <w:pPr/>
      <w:r>
        <w:rPr>
          <w:lang w:val="es_ES" w:bidi="es_ES"/>
        </w:rPr>
      </w:r>
      <w:r>
        <w:rPr>
          <w:lang w:val="es_ES" w:bidi="es_ES"/>
        </w:rPr>
        <w:t>Pablo salió de Damasco y regresó a Jerusalén. Mientras Pablo oraba en el templo de Jerusalén, cayó en un trance, lo que significa que Dios hizo que viera cosas asombrosas. Dios le dijo a Pablo que saliera de Jerusalén. Dios dijo que las personas no aceptarían lo que Pablo diría acerca de Jesús.</w:t>
      </w:r>
    </w:p>
    <w:p>
      <w:pPr/>
      <w:r>
        <w:rPr>
          <w:lang w:val="es_ES" w:bidi="es_ES"/>
        </w:rPr>
      </w:r>
      <w:r>
        <w:rPr>
          <w:lang w:val="es_ES" w:bidi="es_ES"/>
        </w:rPr>
        <w:t>Pablo intentó decirle a Dios que las mismas personas que no lo aceptaban eran las mismas que sabían cómo él solía perseguir a los creyentes en Jesús. Pablo solía ir a diferentes sinagogas, o lugares de oración judíos, y encarcelaba a los creyentes. Entonces Pablo incluso aprobó la muerte de Esteban, uno de los seguidores de Jesús.</w:t>
      </w:r>
    </w:p>
    <w:p>
      <w:pPr/>
      <w:r>
        <w:rPr>
          <w:lang w:val="es_ES" w:bidi="es_ES"/>
        </w:rPr>
      </w:r>
      <w:r>
        <w:rPr>
          <w:lang w:val="es_ES" w:bidi="es_ES"/>
        </w:rPr>
        <w:t>Dios le respondió a Pablo y le dijo nuevamente que debía irse. La gente no lo aceptará. Tiene que irse muy lejos, a donde están los no judíos, o gentiles, y compartir allí las buenas nuevas sobre Jesús.</w:t>
      </w:r>
    </w:p>
    <w:p>
      <w:pPr/>
      <w:r>
        <w:rPr>
          <w:lang w:val="es_ES" w:bidi="es_ES"/>
        </w:rPr>
      </w:r>
      <w:r>
        <w:rPr>
          <w:lang w:val="es_ES" w:bidi="es_ES"/>
        </w:rPr>
        <w:t>Esta es la segunda vez que escuchamos esta historia de Pablo en Hechos. Sabemos por la historia anterior que, cuando Jesús le dice a Pablo que salga de Jerusalén, los creyentes judíos en Jesús envían primero a Pablo de regreso a su ciudad natal, Tarso.</w:t>
      </w:r>
    </w:p>
    <w:p>
      <w:pPr/>
      <w:r>
        <w:rPr>
          <w:lang w:val="es_ES" w:bidi="es_ES"/>
        </w:rPr>
      </w:r>
      <w:r>
        <w:rPr>
          <w:lang w:val="es_ES" w:bidi="es_ES"/>
        </w:rPr>
        <w:t>Hagan que el equipo converse sobre ¿qué tipo de cosas les suceden a las personas en su cultura que hacen que tengan que dejar su hogar o ciudad?</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Pablo pide permiso al comandante para poder explicarse ante la multitud. El comandante romano permitió que Pablo le hablara a la gente.</w:t>
      </w:r>
    </w:p>
    <w:p>
      <w:pPr/>
      <w:r>
        <w:rPr>
          <w:lang w:val="es_ES" w:bidi="es_ES"/>
        </w:rPr>
      </w:r>
      <w:r>
        <w:rPr>
          <w:b/>
          <w:lang w:val="es_ES" w:bidi="es_ES"/>
        </w:rPr>
        <w:t>Segunda escena:</w:t>
      </w:r>
      <w:r>
        <w:rPr>
          <w:lang w:val="es_ES" w:bidi="es_ES"/>
        </w:rPr>
        <w:t xml:space="preserve"> Pablo estaba de pie en los escalones, frente a la multitud de judíos. Pablo se presentó como un judío que seguía seriamente la Ley de Moisés. Pablo incluso trabajó en estrecha colaboración con el sumo sacerdote y el consejo de los judíos.</w:t>
      </w:r>
    </w:p>
    <w:p>
      <w:pPr/>
      <w:r>
        <w:rPr>
          <w:lang w:val="es_ES" w:bidi="es_ES"/>
        </w:rPr>
      </w:r>
      <w:r>
        <w:rPr>
          <w:b/>
          <w:lang w:val="es_ES" w:bidi="es_ES"/>
        </w:rPr>
        <w:t>Tercera escena:</w:t>
      </w:r>
      <w:r>
        <w:rPr>
          <w:lang w:val="es_ES" w:bidi="es_ES"/>
        </w:rPr>
        <w:t xml:space="preserve"> Pablo les cuenta a los judíos su experiencia mientras iba camino a Damasco. En el camino, Pablo fue alcanzado por una luz muy brillante del cielo, que lo dejó ciego. Pablo escuchó una voz que le hablaba. La voz dijo: “Yo soy Jesús de Nazaret, a quien tú persigues”. Entonces Jesús le dijo que fuera a Damasco para encontrarse allí con cierta persona.</w:t>
      </w:r>
    </w:p>
    <w:p>
      <w:pPr/>
      <w:r>
        <w:rPr>
          <w:lang w:val="es_ES" w:bidi="es_ES"/>
        </w:rPr>
      </w:r>
      <w:r>
        <w:rPr>
          <w:b/>
          <w:lang w:val="es_ES" w:bidi="es_ES"/>
        </w:rPr>
        <w:t>Cuarta escena:</w:t>
      </w:r>
      <w:r>
        <w:rPr>
          <w:lang w:val="es_ES" w:bidi="es_ES"/>
        </w:rPr>
        <w:t xml:space="preserve"> Como Pablo no podía ver, los judíos que estaban con él lo llevaron a Damasco. Recordaremos que Dios habló con Ananías anteriormente en la historia. Ananías fue a donde estaba Pablo y le dijo: "Hermano Saulo, recobra la vista". Ananías también le dijo a Pablo que Dios lo designó para ser su testigo.</w:t>
      </w:r>
    </w:p>
    <w:p>
      <w:pPr/>
      <w:r>
        <w:rPr>
          <w:lang w:val="es_ES" w:bidi="es_ES"/>
        </w:rPr>
      </w:r>
      <w:r>
        <w:rPr>
          <w:b/>
          <w:lang w:val="es_ES" w:bidi="es_ES"/>
        </w:rPr>
        <w:t>Quinta escena:</w:t>
      </w:r>
      <w:r>
        <w:rPr>
          <w:lang w:val="es_ES" w:bidi="es_ES"/>
        </w:rPr>
        <w:t xml:space="preserve"> Pablo regresó a Jerusalén. Mientras Pablo oraba en el templo, tuvo una visión del Señor, quien le dijo que saliera rápidamente de Jerusalén. Dios le dijo a Pablo que fuera a lugares lejanos para hablarles a los gentiles acerca de Jesús.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en el camino a Damasco</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 de judíos</w:t>
      </w:r>
    </w:p>
    <w:p>
      <w:pPr>
        <w:pStyle w:val="ListBullet"/>
        <w:spacing w:line="240" w:lineRule="auto"/>
        <w:ind w:left="720"/>
      </w:pPr>
      <w:r>
        <w:rPr>
          <w:lang w:val="es_ES" w:bidi="es_ES"/>
        </w:rPr>
      </w:r>
      <w:r>
        <w:rPr>
          <w:lang w:val="es_ES" w:bidi="es_ES"/>
        </w:rPr>
        <w:t>El comandante romano</w:t>
      </w:r>
    </w:p>
    <w:p>
      <w:pPr>
        <w:pStyle w:val="ListBullet"/>
        <w:spacing w:line="240" w:lineRule="auto"/>
        <w:ind w:left="720"/>
      </w:pPr>
      <w:r>
        <w:rPr>
          <w:lang w:val="es_ES" w:bidi="es_ES"/>
        </w:rPr>
      </w:r>
      <w:r>
        <w:rPr>
          <w:lang w:val="es_ES" w:bidi="es_ES"/>
        </w:rPr>
        <w:t>Los centuriones y los soldados</w:t>
      </w:r>
    </w:p>
    <w:p>
      <w:pPr>
        <w:pStyle w:val="ListBullet"/>
        <w:spacing w:line="240" w:lineRule="auto"/>
        <w:ind w:left="720"/>
      </w:pPr>
      <w:r>
        <w:rPr>
          <w:lang w:val="es_ES" w:bidi="es_ES"/>
        </w:rPr>
      </w:r>
      <w:r>
        <w:rPr>
          <w:lang w:val="es_ES" w:bidi="es_ES"/>
        </w:rPr>
        <w:t>El sumo sacerdote y el consejo de los judíos</w:t>
      </w:r>
    </w:p>
    <w:p>
      <w:pPr>
        <w:pStyle w:val="ListBullet"/>
        <w:spacing w:line="240" w:lineRule="auto"/>
        <w:ind w:left="720"/>
      </w:pPr>
      <w:r>
        <w:rPr>
          <w:lang w:val="es_ES" w:bidi="es_ES"/>
        </w:rPr>
      </w:r>
      <w:r>
        <w:rPr>
          <w:lang w:val="es_ES" w:bidi="es_ES"/>
        </w:rPr>
        <w:t>Los creyentes en Damasco</w:t>
      </w:r>
    </w:p>
    <w:p>
      <w:pPr>
        <w:pStyle w:val="ListBullet"/>
        <w:spacing w:line="240" w:lineRule="auto"/>
        <w:ind w:left="720"/>
      </w:pPr>
      <w:r>
        <w:rPr>
          <w:lang w:val="es_ES" w:bidi="es_ES"/>
        </w:rPr>
      </w:r>
      <w:r>
        <w:rPr>
          <w:lang w:val="es_ES" w:bidi="es_ES"/>
        </w:rPr>
        <w:t>Ananías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recordar que los judíos de Asia habían acusado a Pablo de hablar en contra de la Ley de Moisés, del pueblo y del templo.</w:t>
      </w:r>
    </w:p>
    <w:p>
      <w:pPr/>
      <w:r>
        <w:rPr>
          <w:lang w:val="es_ES" w:bidi="es_ES"/>
        </w:rPr>
      </w:r>
      <w:r>
        <w:rPr>
          <w:lang w:val="es_ES" w:bidi="es_ES"/>
        </w:rPr>
        <w:t>Es importante recordar que Pablo detuvo al comandante antes de que lo llevara al cuartel. Pablo le habló al comandante en griego. Él habló con un lenguaje cortés.</w:t>
      </w:r>
    </w:p>
    <w:p>
      <w:pPr/>
      <w:r>
        <w:rPr>
          <w:lang w:val="es_ES" w:bidi="es_ES"/>
        </w:rPr>
      </w:r>
      <w:r>
        <w:rPr>
          <w:lang w:val="es_ES" w:bidi="es_ES"/>
        </w:rPr>
        <w:t>Es importante recordar que el comandante pensaba que Pablo era un terrorista egipcio. Pablo corrigió al comandante y le dijo de dónde era.</w:t>
      </w:r>
    </w:p>
    <w:p>
      <w:pPr/>
      <w:r>
        <w:rPr>
          <w:lang w:val="es_ES" w:bidi="es_ES"/>
        </w:rPr>
      </w:r>
      <w:r>
        <w:rPr>
          <w:lang w:val="es_ES" w:bidi="es_ES"/>
        </w:rPr>
        <w:t>Es importante recordar que el comandante le dio permiso a Pablo. Entonces Pablo se puso de pie en los escalones. Entonces hizo una señal a la multitud. Se quedaron en silencio. Él comenzó a hablar en su idioma, un dialecto del hebreo llamado arameo.</w:t>
      </w:r>
    </w:p>
    <w:p>
      <w:pPr/>
      <w:r>
        <w:rPr>
          <w:lang w:val="es_ES" w:bidi="es_ES"/>
        </w:rPr>
      </w:r>
      <w:r>
        <w:rPr>
          <w:lang w:val="es_ES" w:bidi="es_ES"/>
        </w:rPr>
        <w:t>Pablo se presentó diciendo de dónde era y quién le enseñó la Ley de Moisés. Pablo les explicó a los judíos que, al igual que ellos, también era fiel a guardar la Ley de Moisés. Pero Pablo comenzó a hacer sufrir a los seguidores de Jesús. Pablo pidió cartas del sumo sacerdote para obtener permiso para arrestar a los seguidores de Jesús. Pablo comenzó a viajar a Damasco. Alrededor del mediodía, una luz brillante resplandeció sobre Pablo y él quedó ciego. Pablo continuó viajando a Damasco. Sus compañeros lo ayudaron a viajar porque estaba ciego.</w:t>
      </w:r>
    </w:p>
    <w:p>
      <w:pPr/>
      <w:r>
        <w:rPr>
          <w:lang w:val="es_ES" w:bidi="es_ES"/>
        </w:rPr>
      </w:r>
      <w:r>
        <w:rPr>
          <w:lang w:val="es_ES" w:bidi="es_ES"/>
        </w:rPr>
        <w:t>Cuando Pablo llegó a Damasco, un hombre llamado Ananías fue a verlo y lo sanó. Ananías le dijo a Pablo que Dios lo había designado para anunciar las buenas noticias acerca de Jesús a todas las personas, especialmente a los gentiles. Ananías hizo una pregunta: "¿Qué estás esperando?" Ananías no esperaba que Pablo respondiera esta pregunta. Ananías le estaba diciendo a Pablo que debía ser bautizado de inmediato.</w:t>
      </w:r>
    </w:p>
    <w:p>
      <w:pPr/>
      <w:r>
        <w:rPr>
          <w:lang w:val="es_ES" w:bidi="es_ES"/>
        </w:rPr>
      </w:r>
      <w:r>
        <w:rPr>
          <w:lang w:val="es_ES" w:bidi="es_ES"/>
        </w:rPr>
        <w:t>Entonces Pablo regresa a Jerusalén. Él continuó adorando en el templo judío. Dios puso a Pablo en un trance, y él vio a Jesús hablándole. Jesús le advierte a Pablo que salga de Jerusalén inmediatamente porque la gente no lo aceptará. Pablo está en peligro.</w:t>
      </w:r>
    </w:p>
    <w:p>
      <w:pPr/>
      <w:r>
        <w:rPr>
          <w:lang w:val="es_ES" w:bidi="es_ES"/>
        </w:rPr>
      </w:r>
      <w:r>
        <w:rPr>
          <w:lang w:val="es_ES" w:bidi="es_ES"/>
        </w:rPr>
        <w:t>Pablo le recuerda a Jesús que él solía perseguir a los seguidores de Jesús. Pero Jesús le dice que salga de Jerusalén de inmediato. Él lo enviará a los gentiles que están lejos.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La historia tiene 5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en el camino a Damasco</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 de judíos</w:t>
      </w:r>
    </w:p>
    <w:p>
      <w:pPr>
        <w:pStyle w:val="ListBullet"/>
        <w:spacing w:line="240" w:lineRule="auto"/>
        <w:ind w:left="720"/>
      </w:pPr>
      <w:r>
        <w:rPr>
          <w:lang w:val="es_ES" w:bidi="es_ES"/>
        </w:rPr>
      </w:r>
      <w:r>
        <w:rPr>
          <w:lang w:val="es_ES" w:bidi="es_ES"/>
        </w:rPr>
        <w:t>El comandante romano</w:t>
      </w:r>
    </w:p>
    <w:p>
      <w:pPr>
        <w:pStyle w:val="ListBullet"/>
        <w:spacing w:line="240" w:lineRule="auto"/>
        <w:ind w:left="720"/>
      </w:pPr>
      <w:r>
        <w:rPr>
          <w:lang w:val="es_ES" w:bidi="es_ES"/>
        </w:rPr>
      </w:r>
      <w:r>
        <w:rPr>
          <w:lang w:val="es_ES" w:bidi="es_ES"/>
        </w:rPr>
        <w:t>Los centuriones y los soldados</w:t>
      </w:r>
    </w:p>
    <w:p>
      <w:pPr>
        <w:pStyle w:val="ListBullet"/>
        <w:spacing w:line="240" w:lineRule="auto"/>
        <w:ind w:left="720"/>
      </w:pPr>
      <w:r>
        <w:rPr>
          <w:lang w:val="es_ES" w:bidi="es_ES"/>
        </w:rPr>
      </w:r>
      <w:r>
        <w:rPr>
          <w:lang w:val="es_ES" w:bidi="es_ES"/>
        </w:rPr>
        <w:t>El sumo sacerdote y el consejo de los judíos</w:t>
      </w:r>
    </w:p>
    <w:p>
      <w:pPr>
        <w:pStyle w:val="ListBullet"/>
        <w:spacing w:line="240" w:lineRule="auto"/>
        <w:ind w:left="720"/>
      </w:pPr>
      <w:r>
        <w:rPr>
          <w:lang w:val="es_ES" w:bidi="es_ES"/>
        </w:rPr>
      </w:r>
      <w:r>
        <w:rPr>
          <w:lang w:val="es_ES" w:bidi="es_ES"/>
        </w:rPr>
        <w:t>Los creyentes en Damasco</w:t>
      </w:r>
    </w:p>
    <w:p>
      <w:pPr>
        <w:pStyle w:val="ListBullet"/>
        <w:spacing w:line="240" w:lineRule="auto"/>
        <w:ind w:left="720"/>
      </w:pPr>
      <w:r>
        <w:rPr>
          <w:lang w:val="es_ES" w:bidi="es_ES"/>
        </w:rPr>
      </w:r>
      <w:r>
        <w:rPr>
          <w:lang w:val="es_ES" w:bidi="es_ES"/>
        </w:rPr>
        <w:t>Ananías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Actúen la escena de Pablo siendo llevado a la entrada del cuartel. El comandante romano quiere saber quién era Pablo. Pablo le dice al comandante que era un judío de Tarso.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comandante romano: "¿Cómo se siente?" Es posible que escuchen cosas como: "Tengo cuidado porque este hombre podría ser peligroso", o "Me pregunto cuál era el problema".</w:t>
      </w:r>
    </w:p>
    <w:p>
      <w:pPr>
        <w:pStyle w:val="ListBullet"/>
        <w:spacing w:line="240" w:lineRule="auto"/>
        <w:ind w:left="720"/>
      </w:pPr>
      <w:r>
        <w:rPr>
          <w:lang w:val="es_ES" w:bidi="es_ES"/>
        </w:rPr>
      </w:r>
      <w:r>
        <w:rPr>
          <w:lang w:val="es_ES" w:bidi="es_ES"/>
        </w:rPr>
        <w:t>Pregúntenle al actor que interpreta a Pablo: "¿Cómo se siente?" Puede que escuchen cosas como: "No estoy preocupado porque soy inocente", o "Necesito aclararle al comandante quién soy yo".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estaba de pie en los escalones, frente a los judíos. Pablo les habló a los judíos en arameo, la lengua de los judíos. Pablo se presentó como un judío de Tarso, pero que fue instruido en Jerusalén por Gamaliel, un rabino muy conocido de su época.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se siente?" Pueden escuchar cosas como: "Quiero demostrar que soy inocente de las acusaciones", o "Esta es mi oportunidad de hablarles acerca de Jesús".</w:t>
      </w:r>
    </w:p>
    <w:p>
      <w:pPr>
        <w:pStyle w:val="ListBullet"/>
        <w:spacing w:line="240" w:lineRule="auto"/>
        <w:ind w:left="720"/>
      </w:pPr>
      <w:r>
        <w:rPr>
          <w:lang w:val="es_ES" w:bidi="es_ES"/>
        </w:rPr>
      </w:r>
      <w:r>
        <w:rPr>
          <w:lang w:val="es_ES" w:bidi="es_ES"/>
        </w:rPr>
        <w:t>Pregúntenles a los actores que interpretan a los judíos que estaban escuchando: "¿Cómo se sienten?" Es posible que escuchen cosas como: "Sentimos lástima porque este hombre fue atacado, pero puede ser inocente", o "Enojados con Pablo porque enseña en contra de la Ley de Moisés y del templo".</w:t>
      </w:r>
    </w:p>
    <w:p>
      <w:pPr/>
      <w:r>
        <w:rPr>
          <w:lang w:val="es_ES" w:bidi="es_ES"/>
        </w:rPr>
      </w:r>
      <w:r>
        <w:rPr>
          <w:lang w:val="es_ES" w:bidi="es_ES"/>
        </w:rPr>
        <w:t>Pablo cuenta su historia sobre su camino a Damasco. Pablo cuenta su experiencia cuando vio una luz brillante y escuchó una voz. Recordarán que Pablo les estaba contando a los judíos acerca de su vida anterior, cuando perseguía a los creyentes del Camino. Debido a la luz, Pablo no podía ver. La voz le dijo a Pablo: “Saulo, Saulo, ¿por qué me persigues?” Pablo respondió: "¿Quién eres Señor?" La voz dijo: “Yo soy Jesús de Nazaret, a quien tú persigues”.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se siente?" Es posible que escuchen cosas como: "Asustado e indefenso".</w:t>
      </w:r>
    </w:p>
    <w:p>
      <w:pPr>
        <w:pStyle w:val="ListBullet"/>
        <w:spacing w:line="240" w:lineRule="auto"/>
        <w:ind w:left="720"/>
      </w:pPr>
      <w:r>
        <w:rPr>
          <w:lang w:val="es_ES" w:bidi="es_ES"/>
        </w:rPr>
      </w:r>
      <w:r>
        <w:rPr>
          <w:lang w:val="es_ES" w:bidi="es_ES"/>
        </w:rPr>
        <w:t>Pregúntenle al actor que interpreta a Jesús: "¿Cómo se siente?" Es posible que escuchen cosas como: "Enojado porque Pablo iba a perseguir a los creyentes".</w:t>
      </w:r>
    </w:p>
    <w:p>
      <w:pPr>
        <w:pStyle w:val="ListBullet"/>
        <w:spacing w:line="240" w:lineRule="auto"/>
        <w:ind w:left="720"/>
      </w:pPr>
      <w:r>
        <w:rPr>
          <w:lang w:val="es_ES" w:bidi="es_ES"/>
        </w:rPr>
      </w:r>
      <w:r>
        <w:rPr>
          <w:lang w:val="es_ES" w:bidi="es_ES"/>
        </w:rPr>
        <w:t>Pregúntenles a los actores que interpretan a los judíos que estaban con Pablo: "¿Cómo se sienten?" Puede que escuchen cosas como: "Asustados y sin saber qué estaba sucediendo".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fue llevado por sus compañeros a Damasco. Dios envió a Ananías a Pablo. Ananías le dijo a Pablo: "Hermano Saulo, recibe la vista". Pablo pudo ver de nuevo. Ananías también le dijo a Pablo: “El Dios de nuestros padres te escogió para que conocieras su voluntad, vieras al Justo y oyeras una voz de su boca”. Ananías también dijo: "Serás su testigo ante todos de lo que has visto y oído".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Ananías: "¿Cómo se siente?" Quizás escuchen cosas como: "Feliz de que este hombre ya no perseguirá a los creyentes de Jesús", y "Creyendo que Dios tiene un plan para Pablo".</w:t>
      </w:r>
    </w:p>
    <w:p>
      <w:pPr/>
      <w:r>
        <w:rPr>
          <w:lang w:val="es_ES" w:bidi="es_ES"/>
        </w:rPr>
      </w:r>
      <w:r>
        <w:rPr>
          <w:lang w:val="es_ES" w:bidi="es_ES"/>
        </w:rPr>
        <w:t>Pablo regresó a Jerusalén. Mientras oraba en el templo, el lugar de adoración de los judíos, Pablo cayó en un trance. Un trance es un estado mental en el que una persona puede ver una visión. Jesús le dijo a Pablo: "Date prisa y sal de Jerusalén rápidamente, porque los judíos no aceptarán tu testimonio acerca de mí". Pablo respondió: "Señor, ellos mismos saben que, en una sinagoga tras otra, yo encarcelaba y golpeaba a los que creían en ti". Jesús le dijo a Pablo: "Ve, porque te enviaré lejos, a los gentiles".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Jesús, "¿Cómo se siente?" Es posible que escuchen cosas como: "Necesitando enviar a Pablo a los gentiles".</w:t>
      </w:r>
    </w:p>
    <w:p>
      <w:pPr>
        <w:pStyle w:val="ListBullet"/>
        <w:spacing w:line="240" w:lineRule="auto"/>
        <w:ind w:left="720"/>
      </w:pPr>
      <w:r>
        <w:rPr>
          <w:lang w:val="es_ES" w:bidi="es_ES"/>
        </w:rPr>
      </w:r>
      <w:r>
        <w:rPr>
          <w:lang w:val="es_ES" w:bidi="es_ES"/>
        </w:rPr>
        <w:t>Pregúntenle al actor que interpreta a Pablo, "¿Cómo se siente?" Puede que escuchen cosas como: "Obediente al llamado de Jesús".</w:t>
      </w:r>
    </w:p>
    <w:p>
      <w:pPr>
        <w:pStyle w:val="ListBullet"/>
        <w:spacing w:line="240" w:lineRule="auto"/>
        <w:ind w:left="720"/>
      </w:pPr>
      <w:r>
        <w:rPr>
          <w:lang w:val="es_ES" w:bidi="es_ES"/>
        </w:rPr>
      </w:r>
      <w:r>
        <w:rPr>
          <w:lang w:val="es_ES" w:bidi="es_ES"/>
        </w:rPr>
        <w:t>Reinicien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Los soldados arrestaron a Pablo y lo llevaron al cuartel, el lugar donde se alojaba el ejército romano en Jerusalén. Pablo le preguntó al comandante romano si podía hablar con él. Usen la misma palabra para </w:t>
      </w:r>
      <w:r>
        <w:rPr>
          <w:b/>
          <w:lang w:val="es_ES" w:bidi="es_ES"/>
        </w:rPr>
        <w:t>comandante</w:t>
      </w:r>
      <w:r>
        <w:rPr>
          <w:lang w:val="es_ES" w:bidi="es_ES"/>
        </w:rPr>
        <w:t xml:space="preserve"> que usaron anteriormente. Consulten el Glosario Principal para obtener más información sobre </w:t>
      </w:r>
      <w:r>
        <w:rPr>
          <w:lang w:val="es_ES" w:bidi="es_ES"/>
        </w:rPr>
        <w:t>comandante</w:t>
      </w:r>
      <w:r>
        <w:rPr>
          <w:lang w:val="es_ES" w:bidi="es_ES"/>
        </w:rPr>
        <w:t>.</w:t>
      </w:r>
    </w:p>
    <w:p>
      <w:pPr/>
      <w:r>
        <w:rPr>
          <w:lang w:val="es_ES" w:bidi="es_ES"/>
        </w:rPr>
      </w:r>
      <w:r>
        <w:rPr>
          <w:lang w:val="es_ES" w:bidi="es_ES"/>
        </w:rPr>
        <w:t xml:space="preserve">El comandante le preguntó a Pablo si él era el egipcio que había llevado al </w:t>
      </w:r>
      <w:r>
        <w:rPr>
          <w:b/>
          <w:lang w:val="es_ES" w:bidi="es_ES"/>
        </w:rPr>
        <w:t>desierto</w:t>
      </w:r>
      <w:r>
        <w:rPr>
          <w:lang w:val="es_ES" w:bidi="es_ES"/>
        </w:rPr>
        <w:t xml:space="preserve"> a 4.000 terroristas, o rebeldes. Usen la misma palabra para desierto que hayan utilizado en los pasajes anteriores, y consulten el Glosario Principal para obtener más información sobre </w:t>
      </w:r>
      <w:r>
        <w:rPr>
          <w:lang w:val="es_ES" w:bidi="es_ES"/>
        </w:rPr>
        <w:t>desierto</w:t>
      </w:r>
      <w:r>
        <w:rPr>
          <w:lang w:val="es_ES" w:bidi="es_ES"/>
        </w:rPr>
        <w:t>.</w:t>
      </w:r>
    </w:p>
    <w:p>
      <w:pPr/>
      <w:r>
        <w:rPr>
          <w:lang w:val="es_ES" w:bidi="es_ES"/>
        </w:rPr>
      </w:r>
      <w:r>
        <w:rPr>
          <w:lang w:val="es_ES" w:bidi="es_ES"/>
        </w:rPr>
        <w:t xml:space="preserve">Pablo dijo que era un </w:t>
      </w:r>
      <w:r>
        <w:rPr>
          <w:b/>
          <w:lang w:val="es_ES" w:bidi="es_ES"/>
        </w:rPr>
        <w:t>judío</w:t>
      </w:r>
      <w:r>
        <w:rPr>
          <w:lang w:val="es_ES" w:bidi="es_ES"/>
        </w:rPr>
        <w:t xml:space="preserve"> que seguía la </w:t>
      </w:r>
      <w:r>
        <w:rPr>
          <w:b/>
          <w:lang w:val="es_ES" w:bidi="es_ES"/>
        </w:rPr>
        <w:t>ley</w:t>
      </w:r>
      <w:r>
        <w:rPr>
          <w:lang w:val="es_ES" w:bidi="es_ES"/>
        </w:rPr>
        <w:t xml:space="preserve">. Usen las mismas palabras para </w:t>
      </w:r>
      <w:r>
        <w:rPr>
          <w:lang w:val="es_ES" w:bidi="es_ES"/>
        </w:rPr>
        <w:t>judío</w:t>
      </w:r>
      <w:r>
        <w:rPr>
          <w:lang w:val="es_ES" w:bidi="es_ES"/>
        </w:rPr>
        <w:t xml:space="preserve"> y </w:t>
      </w:r>
      <w:r>
        <w:rPr>
          <w:lang w:val="es_ES" w:bidi="es_ES"/>
        </w:rPr>
        <w:t>ley</w:t>
      </w:r>
      <w:r>
        <w:rPr>
          <w:lang w:val="es_ES" w:bidi="es_ES"/>
        </w:rPr>
        <w:t xml:space="preserve"> que hayan utilizado en los pasajes anteriores, y consulten el Glosario Principal para obtener más información sobre estos términos.</w:t>
      </w:r>
    </w:p>
    <w:p>
      <w:pPr/>
      <w:r>
        <w:rPr>
          <w:lang w:val="es_ES" w:bidi="es_ES"/>
        </w:rPr>
      </w:r>
      <w:r>
        <w:rPr>
          <w:lang w:val="es_ES" w:bidi="es_ES"/>
        </w:rPr>
        <w:t xml:space="preserve">Pablo les habló a los judíos en </w:t>
      </w:r>
      <w:r>
        <w:rPr>
          <w:b/>
          <w:lang w:val="es_ES" w:bidi="es_ES"/>
        </w:rPr>
        <w:t>hebreo</w:t>
      </w:r>
      <w:r>
        <w:rPr>
          <w:lang w:val="es_ES" w:bidi="es_ES"/>
        </w:rPr>
        <w:t>, que era el arameo, su lengua materna.</w:t>
      </w:r>
    </w:p>
    <w:p>
      <w:pPr/>
      <w:r>
        <w:rPr>
          <w:lang w:val="es_ES" w:bidi="es_ES"/>
        </w:rPr>
      </w:r>
      <w:r>
        <w:rPr>
          <w:lang w:val="es_ES" w:bidi="es_ES"/>
        </w:rPr>
        <w:t xml:space="preserve">Pablo dijo que el </w:t>
      </w:r>
      <w:r>
        <w:rPr>
          <w:b/>
          <w:lang w:val="es_ES" w:bidi="es_ES"/>
        </w:rPr>
        <w:t>sumo sacerdote</w:t>
      </w:r>
      <w:r>
        <w:rPr>
          <w:lang w:val="es_ES" w:bidi="es_ES"/>
        </w:rPr>
        <w:t xml:space="preserve"> y el </w:t>
      </w:r>
      <w:r>
        <w:rPr>
          <w:b/>
          <w:lang w:val="es_ES" w:bidi="es_ES"/>
        </w:rPr>
        <w:t>Consejo judío</w:t>
      </w:r>
      <w:r>
        <w:rPr>
          <w:lang w:val="es_ES" w:bidi="es_ES"/>
        </w:rPr>
        <w:t xml:space="preserve">, o el </w:t>
      </w:r>
      <w:r>
        <w:rPr>
          <w:b/>
          <w:lang w:val="es_ES" w:bidi="es_ES"/>
        </w:rPr>
        <w:t>Sanedrín</w:t>
      </w:r>
      <w:r>
        <w:rPr>
          <w:lang w:val="es_ES" w:bidi="es_ES"/>
        </w:rPr>
        <w:t xml:space="preserve">, sabían que él </w:t>
      </w:r>
      <w:r>
        <w:rPr>
          <w:b/>
          <w:lang w:val="es_ES" w:bidi="es_ES"/>
        </w:rPr>
        <w:t>había perseguido</w:t>
      </w:r>
      <w:r>
        <w:rPr>
          <w:lang w:val="es_ES" w:bidi="es_ES"/>
        </w:rPr>
        <w:t xml:space="preserve"> a los creyentes en Jesús durante los primeros años de su vida. Usen las mismas palabras que hayan utilizado anteriormente para </w:t>
      </w:r>
      <w:r>
        <w:rPr>
          <w:lang w:val="es_ES" w:bidi="es_ES"/>
        </w:rPr>
        <w:t>perseguido</w:t>
      </w:r>
      <w:r>
        <w:rPr>
          <w:lang w:val="es_ES" w:bidi="es_ES"/>
        </w:rPr>
        <w:t xml:space="preserve">, </w:t>
      </w:r>
      <w:r>
        <w:rPr>
          <w:lang w:val="es_ES" w:bidi="es_ES"/>
        </w:rPr>
        <w:t>sumo sacerdote</w:t>
      </w:r>
      <w:r>
        <w:rPr>
          <w:lang w:val="es_ES" w:bidi="es_ES"/>
        </w:rPr>
        <w:t xml:space="preserve"> y </w:t>
      </w:r>
      <w:r>
        <w:rPr>
          <w:lang w:val="es_ES" w:bidi="es_ES"/>
        </w:rPr>
        <w:t>consejo judío</w:t>
      </w:r>
      <w:r>
        <w:rPr>
          <w:lang w:val="es_ES" w:bidi="es_ES"/>
        </w:rPr>
        <w:t>. Consulten el Glosario Principal para obtener más información sobre estas palabras.</w:t>
      </w:r>
    </w:p>
    <w:p>
      <w:pPr/>
      <w:r>
        <w:rPr>
          <w:lang w:val="es_ES" w:bidi="es_ES"/>
        </w:rPr>
      </w:r>
      <w:r>
        <w:rPr>
          <w:lang w:val="es_ES" w:bidi="es_ES"/>
        </w:rPr>
        <w:t xml:space="preserve">Pablo persiguió a los seguidores del Camino. </w:t>
      </w:r>
      <w:r>
        <w:rPr>
          <w:b/>
          <w:lang w:val="es_ES" w:bidi="es_ES"/>
        </w:rPr>
        <w:t>El Camino</w:t>
      </w:r>
      <w:r>
        <w:rPr>
          <w:lang w:val="es_ES" w:bidi="es_ES"/>
        </w:rPr>
        <w:t xml:space="preserve"> se refiere al nombre que los seguidores de Jesús usaban para sí mismos. Usen el mismo término para "El Camino" que hayan utilizado en los pasajes anteriores.</w:t>
      </w:r>
    </w:p>
    <w:p>
      <w:pPr/>
      <w:r>
        <w:rPr>
          <w:lang w:val="es_ES" w:bidi="es_ES"/>
        </w:rPr>
      </w:r>
      <w:r>
        <w:rPr>
          <w:lang w:val="es_ES" w:bidi="es_ES"/>
        </w:rPr>
        <w:t xml:space="preserve">Cuando Pablo viajaba a Damasco, una luz brilló desde el </w:t>
      </w:r>
      <w:r>
        <w:rPr>
          <w:b/>
          <w:lang w:val="es_ES" w:bidi="es_ES"/>
        </w:rPr>
        <w:t>cielo</w:t>
      </w:r>
      <w:r>
        <w:rPr>
          <w:lang w:val="es_ES" w:bidi="es_ES"/>
        </w:rPr>
        <w:t>, o el firmamento. Usen la misma palabra para cielo, o firmamento, que han usado anteriormente.</w:t>
      </w:r>
    </w:p>
    <w:p>
      <w:pPr/>
      <w:r>
        <w:rPr>
          <w:lang w:val="es_ES" w:bidi="es_ES"/>
        </w:rPr>
      </w:r>
      <w:r>
        <w:rPr>
          <w:lang w:val="es_ES" w:bidi="es_ES"/>
        </w:rPr>
        <w:t xml:space="preserve">Cuando Ananías vino a Pablo, Dios le dijo a Ananías que Pablo sería un </w:t>
      </w:r>
      <w:r>
        <w:rPr>
          <w:b/>
          <w:lang w:val="es_ES" w:bidi="es_ES"/>
        </w:rPr>
        <w:t>testigo</w:t>
      </w:r>
      <w:r>
        <w:rPr>
          <w:lang w:val="es_ES" w:bidi="es_ES"/>
        </w:rPr>
        <w:t xml:space="preserve"> de Jesús. Un testigo se refiere a una persona que informa lo que ha visto y escuchado.</w:t>
      </w:r>
    </w:p>
    <w:p>
      <w:pPr/>
      <w:r>
        <w:rPr>
          <w:lang w:val="es_ES" w:bidi="es_ES"/>
        </w:rPr>
      </w:r>
      <w:r>
        <w:rPr>
          <w:lang w:val="es_ES" w:bidi="es_ES"/>
        </w:rPr>
        <w:t xml:space="preserve">Ananías también le dijo a Pablo que se levantara, se </w:t>
      </w:r>
      <w:r>
        <w:rPr>
          <w:b/>
          <w:lang w:val="es_ES" w:bidi="es_ES"/>
        </w:rPr>
        <w:t>bautizara</w:t>
      </w:r>
      <w:r>
        <w:rPr>
          <w:lang w:val="es_ES" w:bidi="es_ES"/>
        </w:rPr>
        <w:t xml:space="preserve"> y lavara sus </w:t>
      </w:r>
      <w:r>
        <w:rPr>
          <w:b/>
          <w:lang w:val="es_ES" w:bidi="es_ES"/>
        </w:rPr>
        <w:t>pecados</w:t>
      </w:r>
      <w:r>
        <w:rPr>
          <w:lang w:val="es_ES" w:bidi="es_ES"/>
        </w:rPr>
        <w:t xml:space="preserve">. Usen las mismas palabras para bautizar y pecado que hayan utilizado anteriormente. Consulten el Glosario Principal para obtener más información sobre el </w:t>
      </w:r>
      <w:r>
        <w:rPr>
          <w:lang w:val="es_ES" w:bidi="es_ES"/>
        </w:rPr>
        <w:t>bautismo</w:t>
      </w:r>
      <w:r>
        <w:rPr>
          <w:lang w:val="es_ES" w:bidi="es_ES"/>
        </w:rPr>
        <w:t xml:space="preserve"> y el </w:t>
      </w:r>
      <w:r>
        <w:rPr>
          <w:lang w:val="es_ES" w:bidi="es_ES"/>
        </w:rPr>
        <w:t>pecado</w:t>
      </w:r>
      <w:r>
        <w:rPr>
          <w:lang w:val="es_ES" w:bidi="es_ES"/>
        </w:rPr>
        <w:t>.</w:t>
      </w:r>
    </w:p>
    <w:p>
      <w:pPr/>
      <w:r>
        <w:rPr>
          <w:lang w:val="es_ES" w:bidi="es_ES"/>
        </w:rPr>
      </w:r>
      <w:r>
        <w:rPr>
          <w:lang w:val="es_ES" w:bidi="es_ES"/>
        </w:rPr>
        <w:t xml:space="preserve">Pablo regresó al </w:t>
      </w:r>
      <w:r>
        <w:rPr>
          <w:b/>
          <w:lang w:val="es_ES" w:bidi="es_ES"/>
        </w:rPr>
        <w:t>templo</w:t>
      </w:r>
      <w:r>
        <w:rPr>
          <w:lang w:val="es_ES" w:bidi="es_ES"/>
        </w:rPr>
        <w:t xml:space="preserve">, el lugar de adoración de los judíos en Jerusalén. Usen la misma palabra para templo que hayan utilizado anteriormente. Consulten el Glosario Principal para obtener más información sobre el </w:t>
      </w:r>
      <w:r>
        <w:rPr>
          <w:lang w:val="es_ES" w:bidi="es_ES"/>
        </w:rPr>
        <w:t>templo</w:t>
      </w:r>
      <w:r>
        <w:rPr>
          <w:lang w:val="es_ES" w:bidi="es_ES"/>
        </w:rPr>
        <w:t>.</w:t>
      </w:r>
    </w:p>
    <w:p>
      <w:pPr/>
      <w:r>
        <w:rPr>
          <w:lang w:val="es_ES" w:bidi="es_ES"/>
        </w:rPr>
      </w:r>
      <w:r>
        <w:rPr>
          <w:lang w:val="es_ES" w:bidi="es_ES"/>
        </w:rPr>
        <w:t xml:space="preserve">Cuando Pablo estaba en el templo de Jerusalén, el lugar donde los judíos adoraban, Dios hizo que Pablo cayera en un </w:t>
      </w:r>
      <w:r>
        <w:rPr>
          <w:b/>
          <w:lang w:val="es_ES" w:bidi="es_ES"/>
        </w:rPr>
        <w:t>trance</w:t>
      </w:r>
      <w:r>
        <w:rPr>
          <w:lang w:val="es_ES" w:bidi="es_ES"/>
        </w:rPr>
        <w:t>. Un trance se usa para describir un estado mental en el que una persona ve algo increíble y queda asombrada, maravillada ante lo que ve.</w:t>
      </w:r>
    </w:p>
    <w:p>
      <w:pPr/>
      <w:r>
        <w:rPr>
          <w:lang w:val="es_ES" w:bidi="es_ES"/>
        </w:rPr>
      </w:r>
      <w:r>
        <w:rPr>
          <w:lang w:val="es_ES" w:bidi="es_ES"/>
        </w:rPr>
        <w:t xml:space="preserve">Pablo fue de una </w:t>
      </w:r>
      <w:r>
        <w:rPr>
          <w:b/>
          <w:lang w:val="es_ES" w:bidi="es_ES"/>
        </w:rPr>
        <w:t>sinagoga</w:t>
      </w:r>
      <w:r>
        <w:rPr>
          <w:lang w:val="es_ES" w:bidi="es_ES"/>
        </w:rPr>
        <w:t xml:space="preserve"> a otra buscando a los seguidores de Jesús. Usen la misma palabra para sinagoga que usaron anteriormente. Consulten el Glosario Principal para obtener más información sobre la </w:t>
      </w:r>
      <w:r>
        <w:rPr>
          <w:lang w:val="es_ES" w:bidi="es_ES"/>
        </w:rPr>
        <w:t>sinagoga</w:t>
      </w:r>
      <w:r>
        <w:rPr>
          <w:lang w:val="es_ES" w:bidi="es_ES"/>
        </w:rPr>
        <w:t>.</w:t>
      </w:r>
    </w:p>
    <w:p>
      <w:pPr/>
      <w:r>
        <w:rPr>
          <w:lang w:val="es_ES" w:bidi="es_ES"/>
        </w:rPr>
      </w:r>
      <w:r>
        <w:rPr>
          <w:lang w:val="es_ES" w:bidi="es_ES"/>
        </w:rPr>
        <w:t xml:space="preserve">Jesús le dijo a Pablo: "Ve, porque te enviaré lejos, a los </w:t>
      </w:r>
      <w:r>
        <w:rPr>
          <w:b/>
          <w:lang w:val="es_ES" w:bidi="es_ES"/>
        </w:rPr>
        <w:t>gentiles</w:t>
      </w:r>
      <w:r>
        <w:rPr>
          <w:lang w:val="es_ES" w:bidi="es_ES"/>
        </w:rPr>
        <w:t xml:space="preserve">". Usen la misma palabra para gentil que usaron anteriormente. Consulten el Glosario Principal para obtener más información sobre </w:t>
      </w:r>
      <w:r>
        <w:rPr>
          <w:lang w:val="es_ES" w:bidi="es_ES"/>
        </w:rPr>
        <w:t>Gentil</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22:22–29</w:t>
      </w:r>
      <w:r>
        <w:rPr>
          <w:lang w:val="es_ES" w:bidi="es_ES"/>
        </w:rPr>
      </w:r>
    </w:p>
    <w:p>
      <w:pPr>
        <w:pStyle w:val="Heading3"/>
      </w:pPr>
      <w:r>
        <w:rPr>
          <w:lang w:val="es_ES" w:bidi="es_ES"/>
        </w:rPr>
        <w:t>Escuchar con el corazón</w:t>
      </w:r>
    </w:p>
    <w:p>
      <w:pPr/>
      <w:r>
        <w:rPr>
          <w:lang w:val="es_ES" w:bidi="es_ES"/>
        </w:rPr>
      </w:r>
      <w:r>
        <w:rPr>
          <w:lang w:val="es_ES" w:bidi="es_ES"/>
        </w:rPr>
        <w:t>Escuchen Hechos 22:22–29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el comandante romano le dio permiso a Pablo para hablar ante los judíos. Pablo le dio una explicación. Los judíos lo escucharon hasta que Pablo mencionó a los gentiles. Era la mención de los gentiles la que molestaba a las multitudes. Los judíos gritaron: "¡Fuera ese hombre de la tierra! ¡No se le debe permitir vivir!" La frase también puede significar: "¡Mátenlo!" o "¡Acaba con su vida!"</w:t>
      </w:r>
    </w:p>
    <w:p>
      <w:pPr/>
      <w:r>
        <w:rPr>
          <w:lang w:val="es_ES" w:bidi="es_ES"/>
        </w:rPr>
      </w:r>
      <w:r>
        <w:rPr>
          <w:lang w:val="es_ES" w:bidi="es_ES"/>
        </w:rPr>
        <w:t>Los judíos no estaban contentos con el discurso de Pablo. Además de gritar, los judíos también se quitaron sus mantos, que eran sus prendas exteriores, y arrojaron polvo al aire. Estas acciones muestran que la multitud de judíos no aprueban el discurso de Pablo.</w:t>
      </w:r>
    </w:p>
    <w:p>
      <w:pPr/>
      <w:r>
        <w:rPr>
          <w:lang w:val="es_ES" w:bidi="es_ES"/>
        </w:rPr>
      </w:r>
      <w:r>
        <w:rPr>
          <w:lang w:val="es_ES" w:bidi="es_ES"/>
        </w:rPr>
        <w:t xml:space="preserve">Muestren una foto de una </w:t>
      </w:r>
      <w:r>
        <w:rPr>
          <w:lang w:val="es_ES" w:bidi="es_ES"/>
        </w:rPr>
        <w:t>capa</w:t>
      </w:r>
      <w:r>
        <w:rPr>
          <w:lang w:val="es_ES" w:bidi="es_ES"/>
        </w:rPr>
        <w:t>.</w:t>
      </w:r>
    </w:p>
    <w:p>
      <w:pPr/>
      <w:r>
        <w:rPr>
          <w:lang w:val="es_ES" w:bidi="es_ES"/>
        </w:rPr>
      </w:r>
      <w:r>
        <w:rPr>
          <w:lang w:val="es_ES" w:bidi="es_ES"/>
        </w:rPr>
        <w:t>Deténganse y conversen: ¿Cuáles son algunas maneras en que las personas muestran su ira en su comunidad? Si alguna vez han visto una multitud enojada, describan esa experiencia a su equipo.</w:t>
      </w:r>
    </w:p>
    <w:p>
      <w:pPr/>
      <w:r>
        <w:rPr>
          <w:lang w:val="es_ES" w:bidi="es_ES"/>
        </w:rPr>
      </w:r>
      <w:r>
        <w:rPr>
          <w:lang w:val="es_ES" w:bidi="es_ES"/>
        </w:rPr>
        <w:t>El comandante romano, el líder del ejército romano estacionado en Jerusalén, ordenó a los soldados que llevaran a Pablo al cuartel, el lugar donde vivía el ejército romano en Jerusalén. El comandante romano no podía entender por qué la multitud de judíos estaba enojada. Dijo que Pablo debía ser examinado azotando. Los romanos generalmente azotaban a la persona con látigos de cuero primero, luego lo llevaban ante el líder para que pudiera interrogar a la persona. El comandante romano quería saber de Pablo lo que realmente sucedió.</w:t>
      </w:r>
    </w:p>
    <w:p>
      <w:pPr/>
      <w:r>
        <w:rPr>
          <w:lang w:val="es_ES" w:bidi="es_ES"/>
        </w:rPr>
      </w:r>
      <w:r>
        <w:rPr>
          <w:lang w:val="es_ES" w:bidi="es_ES"/>
        </w:rPr>
        <w:t xml:space="preserve">Muestren una imagen de un </w:t>
      </w:r>
      <w:r>
        <w:rPr>
          <w:lang w:val="es_ES" w:bidi="es_ES"/>
        </w:rPr>
        <w:t>látigo usado por los soldados romanos</w:t>
      </w:r>
      <w:r>
        <w:rPr>
          <w:lang w:val="es_ES" w:bidi="es_ES"/>
        </w:rPr>
        <w:t>.</w:t>
      </w:r>
    </w:p>
    <w:p>
      <w:pPr/>
      <w:r>
        <w:rPr>
          <w:lang w:val="es_ES" w:bidi="es_ES"/>
        </w:rPr>
      </w:r>
      <w:r>
        <w:rPr>
          <w:lang w:val="es_ES" w:bidi="es_ES"/>
        </w:rPr>
        <w:t xml:space="preserve">Muestren también una imagen en la que los </w:t>
      </w:r>
      <w:r>
        <w:rPr>
          <w:lang w:val="es_ES" w:bidi="es_ES"/>
        </w:rPr>
        <w:t>soldados ataron a sus prisioneros a un puesto para azotarlos</w:t>
      </w:r>
      <w:r>
        <w:rPr>
          <w:lang w:val="es_ES" w:bidi="es_ES"/>
        </w:rPr>
        <w:t>.</w:t>
      </w:r>
    </w:p>
    <w:p>
      <w:pPr/>
      <w:r>
        <w:rPr>
          <w:lang w:val="es_ES" w:bidi="es_ES"/>
        </w:rPr>
      </w:r>
      <w:r>
        <w:rPr>
          <w:lang w:val="es_ES" w:bidi="es_ES"/>
        </w:rPr>
        <w:t>Conversen sobre cómo los delincuentes son castigados en su comunidad. ¿Cómo se determina el tipo de castigo? ¿Quién tiene la autoridad para llevar a cabo el castigo?</w:t>
      </w:r>
    </w:p>
    <w:p>
      <w:pPr/>
      <w:r>
        <w:rPr>
          <w:lang w:val="es_ES" w:bidi="es_ES"/>
        </w:rPr>
      </w:r>
      <w:r>
        <w:rPr>
          <w:lang w:val="es_ES" w:bidi="es_ES"/>
        </w:rPr>
        <w:t>Los soldados ataron a Pablo a un puesto con los brazos encadenados. Cuando los soldados estaban a punto de golpear a Pablo con un látigo, Pablo habló con el centurión, el oficial a cargo de cien soldados. Pablo dijo: "Si un hombre es un ciudadano romano y no se ha demostrado culpable en un juicio, ¿es lícito que lo azotees?" Este es un tipo de pregunta que no espera ser respondida porque el centurión sabía que no estaba permitido. Como ciudadano romano, Pablo poseía los derechos de un romano, pero el comandante romano no sabía que Pablo era un ciudadano romano.</w:t>
      </w:r>
    </w:p>
    <w:p>
      <w:pPr/>
      <w:r>
        <w:rPr>
          <w:lang w:val="es_ES" w:bidi="es_ES"/>
        </w:rPr>
      </w:r>
      <w:r>
        <w:rPr>
          <w:lang w:val="es_ES" w:bidi="es_ES"/>
        </w:rPr>
        <w:t>Durante el tiempo de Pablo, las autoridades romanas no podían azotar a un ciudadano romano a menos que lo hubieran encontrado culpable en un juicio. Recordaremos que anteriormente, Pablo se quejó ante el carcelero en Filipos de que las multitudes lo atacaban a él y a Silas, aunque eran ciudadanos romanos. En el cuartel, Pablo usó sus derechos como ciudadano romano para protegerse de un mayor daño físico.</w:t>
      </w:r>
    </w:p>
    <w:p>
      <w:pPr/>
      <w:r>
        <w:rPr>
          <w:lang w:val="es_ES" w:bidi="es_ES"/>
        </w:rPr>
      </w:r>
      <w:r>
        <w:rPr>
          <w:lang w:val="es_ES" w:bidi="es_ES"/>
        </w:rPr>
        <w:t>El centurión fue a ver al comandante romano. Esto significa que los soldados no le hicieron nada a Pablo. El centurión fue a informar al comandante lo que había aprendido. Habló al comandante respetuosamente y le preguntó: "¿Qué vas a hacer?" No esperaba que el comandante respondiera a la pregunta. Estaba informando al comandante de que Pablo era un ciudadano romano y diciendo que era ilegal azotarlo. Si el comandante desobedecía la ley, las autoridades romanas lo castigarían.</w:t>
      </w:r>
    </w:p>
    <w:p>
      <w:pPr/>
      <w:r>
        <w:rPr>
          <w:lang w:val="es_ES" w:bidi="es_ES"/>
        </w:rPr>
      </w:r>
      <w:r>
        <w:rPr>
          <w:lang w:val="es_ES" w:bidi="es_ES"/>
        </w:rPr>
        <w:t>El comandante romano fue a ver a Pablo y le preguntó: "Dime, ¿eres un ciudadano romano?" La frase, "Dime", es una orden. Es un lenguaje fuerte, pero no grosero. El comandante quería escuchar él mismo la respuesta de Pablo. Es posible que los ciudadanos romanos fueran raros en Jerusalén porque estaba muy lejos de Roma. Pablo respondió al comandante: "Sí".</w:t>
      </w:r>
    </w:p>
    <w:p>
      <w:pPr/>
      <w:r>
        <w:rPr>
          <w:lang w:val="es_ES" w:bidi="es_ES"/>
        </w:rPr>
      </w:r>
      <w:r>
        <w:rPr>
          <w:lang w:val="es_ES" w:bidi="es_ES"/>
        </w:rPr>
        <w:t>El comandante romano le dijo a Pablo: "Compré esta ciudadanía por una gran suma". No todos podían comprar una ciudadanía romana, las personas generalmente tenían que pagar un soborno para poner sus nombres en la lista de ciudadanos romanos.</w:t>
      </w:r>
    </w:p>
    <w:p>
      <w:pPr/>
      <w:r>
        <w:rPr>
          <w:lang w:val="es_ES" w:bidi="es_ES"/>
        </w:rPr>
      </w:r>
      <w:r>
        <w:rPr>
          <w:lang w:val="es_ES" w:bidi="es_ES"/>
        </w:rPr>
        <w:t>Pablo respondió al comandante: "Pero soy un ciudadano de nacimiento". Pablo se convirtió en ciudadano porque sus padres eran ciudadanos romanos, y su ciudadanía era mejor que la ciudadanía del comandante romano.</w:t>
      </w:r>
    </w:p>
    <w:p>
      <w:pPr/>
      <w:r>
        <w:rPr>
          <w:lang w:val="es_ES" w:bidi="es_ES"/>
        </w:rPr>
      </w:r>
      <w:r>
        <w:rPr>
          <w:lang w:val="es_ES" w:bidi="es_ES"/>
        </w:rPr>
        <w:t>Cuando escucharon esto, los soldados que estaban interrogando a Pablo se fueron porque no podían azotarlo. Pablo podía demostrar su ciudadanía romana. Los soldados probablemente tenían miedo, y el comandante también tenía miedo. A las personas no se les permitía poner cadenas a los ciudadanos romanos cuando eran arrestadas. Como era ilegal que el comandante encadenara a un ciudadano romano, probablemente eliminó las cadenas de Pablo en este momento.</w:t>
      </w:r>
    </w:p>
    <w:p>
      <w:pPr/>
      <w:r>
        <w:rPr>
          <w:lang w:val="es_ES" w:bidi="es_ES"/>
        </w:rPr>
      </w:r>
      <w:r>
        <w:rPr>
          <w:lang w:val="es_ES" w:bidi="es_ES"/>
        </w:rPr>
        <w:t>Deténganse y conversen: Cuando alguien es acusado de hacer algo mal en su cultura, ¿cómo protegen las personas con autoridad a las personas cuando aún no se ha demostrado que son culpables? En su cultura, ¿a qué temen más las personas con autoridad?</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La historia tiene tres escenas.</w:t>
      </w:r>
    </w:p>
    <w:p>
      <w:pPr/>
      <w:r>
        <w:rPr>
          <w:lang w:val="es_ES" w:bidi="es_ES"/>
        </w:rPr>
      </w:r>
      <w:r>
        <w:rPr>
          <w:b/>
          <w:lang w:val="es_ES" w:bidi="es_ES"/>
        </w:rPr>
        <w:t>Primera escena:</w:t>
      </w:r>
      <w:r>
        <w:rPr>
          <w:lang w:val="es_ES" w:bidi="es_ES"/>
        </w:rPr>
        <w:t xml:space="preserve"> Los judíos estaban enojados cuando Pablo habló de los gentiles. Para mostrar su ira, se quitaron las capas y arrojaron polvo al aire.</w:t>
      </w:r>
    </w:p>
    <w:p>
      <w:pPr/>
      <w:r>
        <w:rPr>
          <w:lang w:val="es_ES" w:bidi="es_ES"/>
        </w:rPr>
      </w:r>
      <w:r>
        <w:rPr>
          <w:b/>
          <w:lang w:val="es_ES" w:bidi="es_ES"/>
        </w:rPr>
        <w:t>Segunda escena:</w:t>
      </w:r>
      <w:r>
        <w:rPr>
          <w:lang w:val="es_ES" w:bidi="es_ES"/>
        </w:rPr>
        <w:t xml:space="preserve"> Los soldados llevaron a Pablo al cuartel. El comandante ordenó que los soldados azotaran a Pablo antes de que el comandante le hiciera preguntas. Cuando el soldado estaba a punto de azotarlo, Pablo le dijo al centurión que es un ciudadano romano. El centurión fue a ver al comandante y le dijo que Pablo era un ciudadano romano.</w:t>
      </w:r>
    </w:p>
    <w:p>
      <w:pPr/>
      <w:r>
        <w:rPr>
          <w:lang w:val="es_ES" w:bidi="es_ES"/>
        </w:rPr>
      </w:r>
      <w:r>
        <w:rPr>
          <w:b/>
          <w:lang w:val="es_ES" w:bidi="es_ES"/>
        </w:rPr>
        <w:t>Tercera escena:</w:t>
      </w:r>
      <w:r>
        <w:rPr>
          <w:lang w:val="es_ES" w:bidi="es_ES"/>
        </w:rPr>
        <w:t xml:space="preserve"> El comandante romano vino y preguntó si Pablo era verdaderamente un ciudadano romano. Pablo le demostró al comandante que nació ciudadano romano. Los soldados no azotaron a Pablo. El comandante tuvo miedo porque había encadenado a Pablo, aun cuando este era ciudadano romano.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La multitud de judíos</w:t>
      </w:r>
    </w:p>
    <w:p>
      <w:pPr>
        <w:pStyle w:val="ListBullet"/>
        <w:spacing w:line="240" w:lineRule="auto"/>
        <w:ind w:left="720"/>
      </w:pPr>
      <w:r>
        <w:rPr>
          <w:lang w:val="es_ES" w:bidi="es_ES"/>
        </w:rPr>
      </w:r>
      <w:r>
        <w:rPr>
          <w:lang w:val="es_ES" w:bidi="es_ES"/>
        </w:rPr>
        <w:t>El comandante romano</w:t>
      </w:r>
    </w:p>
    <w:p>
      <w:pPr>
        <w:pStyle w:val="ListBullet"/>
        <w:spacing w:line="240" w:lineRule="auto"/>
        <w:ind w:left="720"/>
      </w:pPr>
      <w:r>
        <w:rPr>
          <w:lang w:val="es_ES" w:bidi="es_ES"/>
        </w:rPr>
      </w:r>
      <w:r>
        <w:rPr>
          <w:lang w:val="es_ES" w:bidi="es_ES"/>
        </w:rPr>
        <w:t>El centurión</w:t>
      </w:r>
    </w:p>
    <w:p>
      <w:pPr>
        <w:pStyle w:val="ListBullet"/>
        <w:spacing w:line="240" w:lineRule="auto"/>
        <w:ind w:left="720"/>
      </w:pPr>
      <w:r>
        <w:rPr>
          <w:lang w:val="es_ES" w:bidi="es_ES"/>
        </w:rPr>
      </w:r>
      <w:r>
        <w:rPr>
          <w:lang w:val="es_ES" w:bidi="es_ES"/>
        </w:rPr>
        <w:t>Los soldados</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Recuerden que Pablo intentó explicarse ante el pueblo, pero la multitud de judíos se enojó cuando Pablo mencionó a los gentiles. Gritaron en voz alta y se quitaron las capas y arrojaron polvo al aire. La escena era ruidosa y caótica. El comandante les dijo a los soldados que llevaran a Pablo al cuartel.</w:t>
      </w:r>
    </w:p>
    <w:p>
      <w:pPr/>
      <w:r>
        <w:rPr>
          <w:lang w:val="es_ES" w:bidi="es_ES"/>
        </w:rPr>
      </w:r>
      <w:r>
        <w:rPr>
          <w:lang w:val="es_ES" w:bidi="es_ES"/>
        </w:rPr>
        <w:t>También es importante recordar que el comandante romano y sus soldados todavía no podían entender por qué los judíos estaban enojados. El comandante romano ordenó a sus soldados que azotaran a Pablo. Pensó que esto haría que Pablo le dijera la verdad sobre por qué le estaban gritando.</w:t>
      </w:r>
    </w:p>
    <w:p>
      <w:pPr/>
      <w:r>
        <w:rPr>
          <w:lang w:val="es_ES" w:bidi="es_ES"/>
        </w:rPr>
      </w:r>
      <w:r>
        <w:rPr>
          <w:lang w:val="es_ES" w:bidi="es_ES"/>
        </w:rPr>
        <w:t>Es importante recordar que los soldados estiraron las manos de Pablo frente a él y las ataron a un puesto sobre su cabeza. Había un centurión de pie al lado de ellos supervisando a los soldados. Mientras los soldados ataban las manos de Pablo al puesto, Pablo le preguntó al centurión que estaba allí si era legal azotar a un ciudadano romano. El centurión detuvo los azotes y fue a hablar con el comandante. Le dijo al comandante que estaba a punto de hacer algo ilegal azotando a Pablo.</w:t>
      </w:r>
    </w:p>
    <w:p>
      <w:pPr/>
      <w:r>
        <w:rPr>
          <w:lang w:val="es_ES" w:bidi="es_ES"/>
        </w:rPr>
      </w:r>
      <w:r>
        <w:rPr>
          <w:lang w:val="es_ES" w:bidi="es_ES"/>
        </w:rPr>
        <w:t>Entonces, el comandante fue a ver a Pablo y le habló. Ordenó a Pablo: "Dime, ¿eres un ciudadano romano?" Pablo dijo "Sí", y el comandante dijo: "Pagué mucho dinero por mi ciudadanía". Entonces Pablo dijo: "Pero nací ciudadano". Era esta declaración la que hizo que los soldados y el comandante tuvieran miedo. Reconocieron que la ciudadanía de Pablo era incluso mejor que la ciudadanía del comandante. El comandante también se dio cuenta de que estaba haciendo algo ilegal al atar a Pablo con cadenas.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La multitud de judíos</w:t>
      </w:r>
    </w:p>
    <w:p>
      <w:pPr>
        <w:pStyle w:val="ListBullet"/>
        <w:spacing w:line="240" w:lineRule="auto"/>
        <w:ind w:left="720"/>
      </w:pPr>
      <w:r>
        <w:rPr>
          <w:lang w:val="es_ES" w:bidi="es_ES"/>
        </w:rPr>
      </w:r>
      <w:r>
        <w:rPr>
          <w:lang w:val="es_ES" w:bidi="es_ES"/>
        </w:rPr>
        <w:t>El comandante romano</w:t>
      </w:r>
    </w:p>
    <w:p>
      <w:pPr>
        <w:pStyle w:val="ListBullet"/>
        <w:spacing w:line="240" w:lineRule="auto"/>
        <w:ind w:left="720"/>
      </w:pPr>
      <w:r>
        <w:rPr>
          <w:lang w:val="es_ES" w:bidi="es_ES"/>
        </w:rPr>
      </w:r>
      <w:r>
        <w:rPr>
          <w:lang w:val="es_ES" w:bidi="es_ES"/>
        </w:rPr>
        <w:t>El centurión</w:t>
      </w:r>
    </w:p>
    <w:p>
      <w:pPr>
        <w:pStyle w:val="ListBullet"/>
        <w:spacing w:line="240" w:lineRule="auto"/>
        <w:ind w:left="720"/>
      </w:pPr>
      <w:r>
        <w:rPr>
          <w:lang w:val="es_ES" w:bidi="es_ES"/>
        </w:rPr>
      </w:r>
      <w:r>
        <w:rPr>
          <w:lang w:val="es_ES" w:bidi="es_ES"/>
        </w:rPr>
        <w:t>Los soldados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Cuando los judíos escucharon el discurso de Pablo, se enfurecieron, así que gritaban y arrojaban sus capas y polvo al aire. También gritaron: "¡Desháganse de este hombre!"</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"Me siento triste de que los judíos no quisieran mi testimonio", y "Me siento honrado de testificar sobre Jesús a la multitud".</w:t>
      </w:r>
    </w:p>
    <w:p>
      <w:pPr>
        <w:pStyle w:val="ListBullet"/>
        <w:spacing w:line="240" w:lineRule="auto"/>
        <w:ind w:left="720"/>
      </w:pPr>
      <w:r>
        <w:rPr>
          <w:lang w:val="es_ES" w:bidi="es_ES"/>
        </w:rPr>
      </w:r>
      <w:r>
        <w:rPr>
          <w:lang w:val="es_ES" w:bidi="es_ES"/>
        </w:rPr>
        <w:t>Pregúntenles a los actores que interpretan a la multitud de judíos: "¿Cómo se sienten?" Se pueden escuchar cosas como: "Este Pablo ha violado la Ley Mosaica", y "Los soldados deben castigar a este hombre".</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comandante romano y sus soldados llevaron a Pablo al cuartel, el lugar donde los soldados vivían en Jerusalén. El comandante quería conocer la situación, por lo que ordenó a sus soldados que azotaran a Pablo. Pablo le preguntó al centurión que estaba de pie si estaba permitido azotar a ciudadanos romanos incluso cuando no se había demostrado que eran culpables. El centurión fue a ver al comandante y le dijo que Pablo era un ciudadano romano.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se siente?" Es posible que escuchen cosas como: "Soy un ciudadano romano y estoy protegido por las leyes romanas", y "Estos soldados no tienen el derecho de azotarme".</w:t>
      </w:r>
    </w:p>
    <w:p>
      <w:pPr>
        <w:pStyle w:val="ListBullet"/>
        <w:spacing w:line="240" w:lineRule="auto"/>
        <w:ind w:left="720"/>
      </w:pPr>
      <w:r>
        <w:rPr>
          <w:lang w:val="es_ES" w:bidi="es_ES"/>
        </w:rPr>
      </w:r>
      <w:r>
        <w:rPr>
          <w:lang w:val="es_ES" w:bidi="es_ES"/>
        </w:rPr>
        <w:t>Pregúntenle al actor que interpreta al centurión: "¿Cómo te sientes?" Es posible que escuchen cosas como: "¿Es este hombre verdaderamente un ciudadano romano?" "¡Tengo miedo porque estábamos a punto de hacer algo ilegal!" y "Necesito informar esto a mi comandante". El centurión le dice al comandante que no puede azotar a Pablo porque es un ciudadano.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el comandante romano que le pregunta a Pablo: "Dime, ¿eres un ciudadano romano?"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al comandante: "¿Cómo te sientes?" Es posible que escuchen cosas como: "Este judío es valiente al afirmar que es ciudadano romano", y "¿Qué pasa si este hombre es verdaderamente ciudadano romano?" Entonces el comandante dice: "Compré esta ciudadanía con una gran cantidad".</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Pablo diciéndole al comandante que es un ciudadano romano de nacimiento.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se siente?" Es posible que escuchen cosas como: "Solo le estoy diciendo la verdad al comandante", y "Este comandante debe ser consciente de las leyes que protegen a los ciudadanos romanos".</w:t>
      </w:r>
    </w:p>
    <w:p>
      <w:pPr>
        <w:pStyle w:val="ListBullet"/>
        <w:spacing w:line="240" w:lineRule="auto"/>
        <w:ind w:left="720"/>
      </w:pPr>
      <w:r>
        <w:rPr>
          <w:lang w:val="es_ES" w:bidi="es_ES"/>
        </w:rPr>
      </w:r>
      <w:r>
        <w:rPr>
          <w:lang w:val="es_ES" w:bidi="es_ES"/>
        </w:rPr>
        <w:t>Pregúntenles a los actores que interpretan al comandante y a los soldados: "¿Cómo se sienten?" Es posible que escuchen cosas como: "Este hombre es verdaderamente un ciudadano romano", "Tengo mucho miedo", y "Estaremos en problemas porque arrestamos a este hombre encadenado incluso cuando es un ciudadano". Los soldados no azotaron a Pablo.</w:t>
      </w:r>
    </w:p>
    <w:p>
      <w:pPr>
        <w:pStyle w:val="ListBullet"/>
        <w:spacing w:line="240" w:lineRule="auto"/>
        <w:ind w:left="720"/>
      </w:pPr>
      <w:r>
        <w:rPr>
          <w:lang w:val="es_ES" w:bidi="es_ES"/>
        </w:rPr>
      </w:r>
      <w:r>
        <w:rPr>
          <w:lang w:val="es_ES" w:bidi="es_ES"/>
        </w:rPr>
        <w:t>Reinicien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La multitud de personas escuchó a Pablo hasta que les contó cómo Jesús le dijo que debía ir a anunciarles las buenas nuevas a los gentiles. En ese momento, la multitud se enojó. Arrojaron sus </w:t>
      </w:r>
      <w:r>
        <w:rPr>
          <w:b/>
          <w:lang w:val="es_ES" w:bidi="es_ES"/>
        </w:rPr>
        <w:t>capas</w:t>
      </w:r>
      <w:r>
        <w:rPr>
          <w:lang w:val="es_ES" w:bidi="es_ES"/>
        </w:rPr>
        <w:t xml:space="preserve"> al aire. Usen la misma palabra para capas que han usado antes, y recuerden que </w:t>
      </w:r>
      <w:r>
        <w:rPr>
          <w:lang w:val="es_ES" w:bidi="es_ES"/>
        </w:rPr>
        <w:t>capa</w:t>
      </w:r>
      <w:r>
        <w:rPr>
          <w:lang w:val="es_ES" w:bidi="es_ES"/>
        </w:rPr>
        <w:t xml:space="preserve"> está en el Glosario Principal.</w:t>
      </w:r>
    </w:p>
    <w:p>
      <w:pPr/>
      <w:r>
        <w:rPr>
          <w:lang w:val="es_ES" w:bidi="es_ES"/>
        </w:rPr>
      </w:r>
      <w:r>
        <w:rPr>
          <w:lang w:val="es_ES" w:bidi="es_ES"/>
        </w:rPr>
        <w:t xml:space="preserve">El </w:t>
      </w:r>
      <w:r>
        <w:rPr>
          <w:b/>
          <w:lang w:val="es_ES" w:bidi="es_ES"/>
        </w:rPr>
        <w:t>comandante</w:t>
      </w:r>
      <w:r>
        <w:rPr>
          <w:lang w:val="es_ES" w:bidi="es_ES"/>
        </w:rPr>
        <w:t xml:space="preserve"> ordenó que los soldados llevaran a Pablo al </w:t>
      </w:r>
      <w:r>
        <w:rPr>
          <w:b/>
          <w:lang w:val="es_ES" w:bidi="es_ES"/>
        </w:rPr>
        <w:t>cuartel</w:t>
      </w:r>
      <w:r>
        <w:rPr>
          <w:lang w:val="es_ES" w:bidi="es_ES"/>
        </w:rPr>
        <w:t xml:space="preserve">, el lugar donde vivían los soldados. El comandante romano lideró de seiscientos a mil soldados. Usen las palabras comandante y cuartel como las usaron anteriormente. Consulten el Glosario Principal para obtener más información sobre </w:t>
      </w:r>
      <w:r>
        <w:rPr>
          <w:lang w:val="es_ES" w:bidi="es_ES"/>
        </w:rPr>
        <w:t>comandante</w:t>
      </w:r>
      <w:r>
        <w:rPr>
          <w:lang w:val="es_ES" w:bidi="es_ES"/>
        </w:rPr>
        <w:t>.</w:t>
      </w:r>
    </w:p>
    <w:p>
      <w:pPr/>
      <w:r>
        <w:rPr>
          <w:lang w:val="es_ES" w:bidi="es_ES"/>
        </w:rPr>
      </w:r>
      <w:r>
        <w:rPr>
          <w:lang w:val="es_ES" w:bidi="es_ES"/>
        </w:rPr>
        <w:t xml:space="preserve">El comandante ordenó a los soldados que azotaran a Pablo para interrogarlo. Pablo le preguntó al </w:t>
      </w:r>
      <w:r>
        <w:rPr>
          <w:b/>
          <w:lang w:val="es_ES" w:bidi="es_ES"/>
        </w:rPr>
        <w:t>centurión</w:t>
      </w:r>
      <w:r>
        <w:rPr>
          <w:lang w:val="es_ES" w:bidi="es_ES"/>
        </w:rPr>
        <w:t xml:space="preserve"> si la ley les permitía </w:t>
      </w:r>
      <w:r>
        <w:rPr>
          <w:b/>
          <w:lang w:val="es_ES" w:bidi="es_ES"/>
        </w:rPr>
        <w:t>azotar</w:t>
      </w:r>
      <w:r>
        <w:rPr>
          <w:lang w:val="es_ES" w:bidi="es_ES"/>
        </w:rPr>
        <w:t xml:space="preserve"> a </w:t>
      </w:r>
      <w:r>
        <w:rPr>
          <w:b/>
          <w:lang w:val="es_ES" w:bidi="es_ES"/>
        </w:rPr>
        <w:t>ciudadanos</w:t>
      </w:r>
      <w:r>
        <w:rPr>
          <w:lang w:val="es_ES" w:bidi="es_ES"/>
        </w:rPr>
        <w:t xml:space="preserve"> romanos.</w:t>
      </w:r>
    </w:p>
    <w:p>
      <w:pPr/>
      <w:r>
        <w:rPr>
          <w:lang w:val="es_ES" w:bidi="es_ES"/>
        </w:rPr>
      </w:r>
      <w:r>
        <w:rPr>
          <w:lang w:val="es_ES" w:bidi="es_ES"/>
        </w:rPr>
        <w:t xml:space="preserve">La palabra </w:t>
      </w:r>
      <w:r>
        <w:rPr>
          <w:b/>
          <w:lang w:val="es_ES" w:bidi="es_ES"/>
        </w:rPr>
        <w:t>azotar</w:t>
      </w:r>
      <w:r>
        <w:rPr>
          <w:lang w:val="es_ES" w:bidi="es_ES"/>
        </w:rPr>
        <w:t xml:space="preserve"> es golpear a alguien con un látigo de cuero para interrogarlo. La pregunta de Pablo no estaba destinada a ser respondida. El centurión ya sabía que azotar a ciudadanos romanos no estaba permitido. El centurión le dijo al comandante que Pablo era un ciudadano romano. Usen la palabra centurión como la usaron anteriormente. Consulten el Glosario Principal para obtener más información sobre el </w:t>
      </w:r>
      <w:r>
        <w:rPr>
          <w:lang w:val="es_ES" w:bidi="es_ES"/>
        </w:rPr>
        <w:t>centurión</w:t>
      </w:r>
      <w:r>
        <w:rPr>
          <w:lang w:val="es_ES" w:bidi="es_ES"/>
        </w:rPr>
        <w:t>.</w:t>
      </w:r>
    </w:p>
    <w:p>
      <w:pPr/>
      <w:r>
        <w:rPr>
          <w:lang w:val="es_ES" w:bidi="es_ES"/>
        </w:rPr>
      </w:r>
      <w:r>
        <w:rPr>
          <w:lang w:val="es_ES" w:bidi="es_ES"/>
        </w:rPr>
        <w:t xml:space="preserve">Pablo le dijo al centurión y al comandante que es un ciudadano romano. Un </w:t>
      </w:r>
      <w:r>
        <w:rPr>
          <w:b/>
          <w:lang w:val="es_ES" w:bidi="es_ES"/>
        </w:rPr>
        <w:t>ciudadano</w:t>
      </w:r>
      <w:r>
        <w:rPr>
          <w:lang w:val="es_ES" w:bidi="es_ES"/>
        </w:rPr>
        <w:t xml:space="preserve"> tenía los derechos y privilegios de ser llamado romano. Pablo nació ciudadano, lo que significa que su padre o sus padres eran ciudadanos romanos. Usen la palabra ciudadano como la usaron anteriormente.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22:30–23:11</w:t>
      </w:r>
      <w:r>
        <w:rPr>
          <w:lang w:val="es_ES" w:bidi="es_ES"/>
        </w:rPr>
      </w:r>
    </w:p>
    <w:p>
      <w:pPr>
        <w:pStyle w:val="Heading3"/>
      </w:pPr>
      <w:r>
        <w:rPr>
          <w:lang w:val="es_ES" w:bidi="es_ES"/>
        </w:rPr>
        <w:t>Escuchar con el corazón</w:t>
      </w:r>
    </w:p>
    <w:p>
      <w:pPr/>
      <w:r>
        <w:rPr>
          <w:lang w:val="es_ES" w:bidi="es_ES"/>
        </w:rPr>
      </w:r>
      <w:r>
        <w:rPr>
          <w:lang w:val="es_ES" w:bidi="es_ES"/>
        </w:rPr>
        <w:t>Escuchen Hechos 22:30–23:11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Pablo fue arrestado por los romanos cuando comenzó un disturbio en el templo. Entonces, Pablo escapó de ser azotado cuando le dijo al comandante romano que era un ciudadano romano.</w:t>
      </w:r>
    </w:p>
    <w:p>
      <w:pPr/>
      <w:r>
        <w:rPr>
          <w:lang w:val="es_ES" w:bidi="es_ES"/>
        </w:rPr>
      </w:r>
      <w:r>
        <w:rPr>
          <w:lang w:val="es_ES" w:bidi="es_ES"/>
        </w:rPr>
        <w:t>El comandante romano quería entender lo que Pablo hizo y por qué los judíos estaban enojados con Pablo. Al día siguiente, el comandante ordenó al Sanedrín, el consejo judío, que se reuniera con Pablo. Recordarán de los pasajes anteriores que el consejo estaba compuesto de dos grupos influyentes conocidos como los fariseos y los saduceos. El consejo de judíos quería usar el juicio para condenar a Pablo.</w:t>
      </w:r>
    </w:p>
    <w:p>
      <w:pPr/>
      <w:r>
        <w:rPr>
          <w:lang w:val="es_ES" w:bidi="es_ES"/>
        </w:rPr>
      </w:r>
      <w:r>
        <w:rPr>
          <w:lang w:val="es_ES" w:bidi="es_ES"/>
        </w:rPr>
        <w:t>Pablo estaba de pie frente al consejo. Pablo miró intensamente al consejo y los llamó hermanos. El uso de "hermanos" aquí significa compañeros judíos y que Pablo estaba en igualdad de condiciones con ellos. Pablo dijo: "He vivido ante Dios con toda buena conciencia hasta este día". La conciencia es la parte de una persona que le permite saber qué es correcto e incorrecto al pensar o al actuar. La conciencia de una persona lo hace sentirse avergonzado o culpable si ha actuado mal. Pablo quería decir que había hecho lo que pensaba que era correcto.</w:t>
      </w:r>
    </w:p>
    <w:p>
      <w:pPr/>
      <w:r>
        <w:rPr>
          <w:lang w:val="es_ES" w:bidi="es_ES"/>
        </w:rPr>
      </w:r>
      <w:r>
        <w:rPr>
          <w:lang w:val="es_ES" w:bidi="es_ES"/>
        </w:rPr>
        <w:t>El sumo sacerdote llamado Ananías ordenó a los judíos que estaban al lado de Pablo que golpearan con un puño o bofetearan la boca de Pablo. Este Ananías era diferente de los dos hombres con el mismo nombre de historias anteriores en Hechos.</w:t>
      </w:r>
    </w:p>
    <w:p>
      <w:pPr/>
      <w:r>
        <w:rPr>
          <w:lang w:val="es_ES" w:bidi="es_ES"/>
        </w:rPr>
      </w:r>
      <w:r>
        <w:rPr>
          <w:lang w:val="es_ES" w:bidi="es_ES"/>
        </w:rPr>
        <w:t>Pablo respondió al sumo sacerdote: "¡Dios te golpeará, pared blanqueada!" Un muro blanqueado es un muro de piedras pintado de blanco para ocultar su aspecto desagradable. Pablo usó el símbolo de una pared blanqueada para describir al sumo sacerdote como un hipócrita, una persona que parecía ser buena por fuera, pero mala por dentro.</w:t>
      </w:r>
    </w:p>
    <w:p>
      <w:pPr/>
      <w:r>
        <w:rPr>
          <w:lang w:val="es_ES" w:bidi="es_ES"/>
        </w:rPr>
      </w:r>
      <w:r>
        <w:rPr>
          <w:lang w:val="es_ES" w:bidi="es_ES"/>
        </w:rPr>
        <w:t>Pablo añadió: "¡Te sientas allí para juzgarme de acuerdo con la ley, pero violas la ley ordenando que sea golpeado!" El sumo sacerdote quería condenar a Pablo. Sin embargo, la ley judía establecía que una persona era inocente hasta que alguien demostrara que era culpable. Se suponía que el sumo sacerdote debía seguir la ley, pero en cambio quebrantó la ley porque trató a Pablo como si fuera culpable.</w:t>
      </w:r>
    </w:p>
    <w:p>
      <w:pPr/>
      <w:r>
        <w:rPr>
          <w:lang w:val="es_ES" w:bidi="es_ES"/>
        </w:rPr>
      </w:r>
      <w:r>
        <w:rPr>
          <w:lang w:val="es_ES" w:bidi="es_ES"/>
        </w:rPr>
        <w:t>Deténganse y conversen: ¿Quiénes son las personas en su comunidad a cargo de resolver las quejas? ¿Cómo se aseguran de que los juicios se lleven a cabo de manera justa?</w:t>
      </w:r>
    </w:p>
    <w:p>
      <w:pPr/>
      <w:r>
        <w:rPr>
          <w:lang w:val="es_ES" w:bidi="es_ES"/>
        </w:rPr>
      </w:r>
      <w:r>
        <w:rPr>
          <w:lang w:val="es_ES" w:bidi="es_ES"/>
        </w:rPr>
        <w:t>Los judíos que estaban cerca de Pablo preguntaron: "¿Te atreverías a insultar al sumo sacerdote de Dios?" Estos judíos creían que Dios nombró a Ananías para la posición de sumo sacerdote. Los judíos querían decir que si Pablo insultaba al sumo sacerdote, también estaba insultando a Dios, que le dio la posición a Ananías.</w:t>
      </w:r>
    </w:p>
    <w:p>
      <w:pPr/>
      <w:r>
        <w:rPr>
          <w:lang w:val="es_ES" w:bidi="es_ES"/>
        </w:rPr>
      </w:r>
      <w:r>
        <w:rPr>
          <w:lang w:val="es_ES" w:bidi="es_ES"/>
        </w:rPr>
        <w:t>Entonces Pablo dijo: "No me di cuenta de que era el sumo sacerdote". Lucas no explicó por qué Pablo no reconoció quién era el sumo sacerdote.</w:t>
      </w:r>
    </w:p>
    <w:p>
      <w:pPr/>
      <w:r>
        <w:rPr>
          <w:lang w:val="es_ES" w:bidi="es_ES"/>
        </w:rPr>
      </w:r>
      <w:r>
        <w:rPr>
          <w:lang w:val="es_ES" w:bidi="es_ES"/>
        </w:rPr>
        <w:t>Pablo usó el versículo de las Escrituras como apoyo: "Está escrito: no hables mal del gobernante de tu pueblo". La frase "está escrito" significa que Pablo citó del libro de Éxodo, parte de la Ley de Moisés.</w:t>
      </w:r>
    </w:p>
    <w:p>
      <w:pPr/>
      <w:r>
        <w:rPr>
          <w:lang w:val="es_ES" w:bidi="es_ES"/>
        </w:rPr>
      </w:r>
      <w:r>
        <w:rPr>
          <w:lang w:val="es_ES" w:bidi="es_ES"/>
        </w:rPr>
        <w:t>Pablo quería demostrar su inocencia. Pablo habló en voz alta para que todos pudieran escuchar. Cuando Pablo vio que había fariseos y saduceos en el consejo, dijo: "Hermanos, soy un fariseo, un hijo de fariseos". Hijo de fariseos significaba que su padre y su abuelo eran fariseos. Entonces Pablo dijo: "Estoy siendo juzgado debido a la esperanza de la resurrección de los muertos". Los fariseos y los saduceos no estaban de acuerdo en muchos temas religiosos. Los fariseos creían en la resurrección, en espíritus y en ángeles, mientras que los saduceos no. Los dos grupos en el consejo discutieron debido a la resurrección. Los dos grupos estaban divididos entre sí.</w:t>
      </w:r>
    </w:p>
    <w:p>
      <w:pPr/>
      <w:r>
        <w:rPr>
          <w:lang w:val="es_ES" w:bidi="es_ES"/>
        </w:rPr>
      </w:r>
      <w:r>
        <w:rPr>
          <w:lang w:val="es_ES" w:bidi="es_ES"/>
        </w:rPr>
        <w:t>Había un gran alboroto en el consejo o un ruido fuerte debido a que los judíos discutían entre sí. Algunos de los escribas o maestros de la Ley judía pertenecían a los fariseos. Dijeron: "¡No encontramos nada malo con este hombre! ¿Qué pasaría si un espíritu o un ángel le hablara?" Los maestros de la Ley apoyaron a Pablo porque también creían que Dios podía resucitar a los muertos.</w:t>
      </w:r>
    </w:p>
    <w:p>
      <w:pPr/>
      <w:r>
        <w:rPr>
          <w:lang w:val="es_ES" w:bidi="es_ES"/>
        </w:rPr>
      </w:r>
      <w:r>
        <w:rPr>
          <w:lang w:val="es_ES" w:bidi="es_ES"/>
        </w:rPr>
        <w:t>La disputa se volvió tan violenta. Esto significa que los dos grupos hablaron con más enojo y más fuerte que antes. El comandante romano temía que Pablo fuera desgarrado. Hacerse pedazos se refiere a tirar de algo tan fuerte que se rasga en dos piezas. Esto significa que el comandante tenía miedo de que Pablo resultara herido. El comandante ordenó a sus soldados que llevaran a Pablo de regreso al cuartel, el lugar donde vivían los soldados.</w:t>
      </w:r>
    </w:p>
    <w:p>
      <w:pPr/>
      <w:r>
        <w:rPr>
          <w:lang w:val="es_ES" w:bidi="es_ES"/>
        </w:rPr>
      </w:r>
      <w:r>
        <w:rPr>
          <w:lang w:val="es_ES" w:bidi="es_ES"/>
        </w:rPr>
        <w:t>A la noche siguiente, Jesús se puso al lado de Pablo. Jesús dijo: "¡Ten valor! Como has testificado sobre mí en Jerusalén, debes testificar sobre mí también en Roma". Testificar es que una persona les dice a otras lo que ha visto o escuchado. Jerusalén es la ciudad capital de Israel, mientras que Roma es la capital del Imperio romano. Jesús alienta a Pablo a que, aunque había judíos que estaban contra él, Jesús estaba del lado de Pablo.</w:t>
      </w:r>
    </w:p>
    <w:p>
      <w:pPr/>
      <w:r>
        <w:rPr>
          <w:lang w:val="es_ES" w:bidi="es_ES"/>
        </w:rPr>
      </w:r>
      <w:r>
        <w:rPr>
          <w:lang w:val="es_ES" w:bidi="es_ES"/>
        </w:rPr>
        <w:t>Deténganse y conversen: ¿Cómo alientan o vitorean las personas en su comunidad a alguien que está haciendo un buen trabajo?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La historia tiene cuatro escenas.</w:t>
      </w:r>
    </w:p>
    <w:p>
      <w:pPr/>
      <w:r>
        <w:rPr>
          <w:lang w:val="es_ES" w:bidi="es_ES"/>
        </w:rPr>
      </w:r>
      <w:r>
        <w:rPr>
          <w:b/>
          <w:lang w:val="es_ES" w:bidi="es_ES"/>
        </w:rPr>
        <w:t>Primera escena:</w:t>
      </w:r>
      <w:r>
        <w:rPr>
          <w:lang w:val="es_ES" w:bidi="es_ES"/>
        </w:rPr>
        <w:t xml:space="preserve"> Pablo fue juzgado ante el Sanedrín, el Consejo judío. Pablo comienza a hacer su defensa, pero el sumo sacerdote ordena a alguien que abofetee a Pablo.</w:t>
      </w:r>
    </w:p>
    <w:p>
      <w:pPr/>
      <w:r>
        <w:rPr>
          <w:lang w:val="es_ES" w:bidi="es_ES"/>
        </w:rPr>
      </w:r>
      <w:r>
        <w:rPr>
          <w:b/>
          <w:lang w:val="es_ES" w:bidi="es_ES"/>
        </w:rPr>
        <w:t>Segunda escena:</w:t>
      </w:r>
      <w:r>
        <w:rPr>
          <w:lang w:val="es_ES" w:bidi="es_ES"/>
        </w:rPr>
        <w:t xml:space="preserve"> Pablo continúa su defensa. Pablo dijo que era un fariseo y fue juzgado debido a su creencia en la resurrección. Surge una disputa violenta entre los fariseos y los saduceos.</w:t>
      </w:r>
    </w:p>
    <w:p>
      <w:pPr/>
      <w:r>
        <w:rPr>
          <w:lang w:val="es_ES" w:bidi="es_ES"/>
        </w:rPr>
      </w:r>
      <w:r>
        <w:rPr>
          <w:b/>
          <w:lang w:val="es_ES" w:bidi="es_ES"/>
        </w:rPr>
        <w:t>Tercera escena:</w:t>
      </w:r>
      <w:r>
        <w:rPr>
          <w:lang w:val="es_ES" w:bidi="es_ES"/>
        </w:rPr>
        <w:t xml:space="preserve"> El comandante romano ordenó a sus soldados que llevaran a Pablo al cuartel, el lugar donde los soldados se quedaban en Jerusalén.</w:t>
      </w:r>
    </w:p>
    <w:p>
      <w:pPr/>
      <w:r>
        <w:rPr>
          <w:lang w:val="es_ES" w:bidi="es_ES"/>
        </w:rPr>
      </w:r>
      <w:r>
        <w:rPr>
          <w:b/>
          <w:lang w:val="es_ES" w:bidi="es_ES"/>
        </w:rPr>
        <w:t>Cuarta escena:</w:t>
      </w:r>
      <w:r>
        <w:rPr>
          <w:lang w:val="es_ES" w:bidi="es_ES"/>
        </w:rPr>
        <w:t xml:space="preserve"> La noche siguiente, Jesús se puso al lado de Pablo y lo alentó. Jesús dijo que Pablo testificó sobre él en Jerusalén y testificará también en Roma.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El comandante romano</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Los saduceos</w:t>
      </w:r>
    </w:p>
    <w:p>
      <w:pPr>
        <w:pStyle w:val="ListBullet"/>
        <w:spacing w:line="240" w:lineRule="auto"/>
        <w:ind w:left="720"/>
      </w:pPr>
      <w:r>
        <w:rPr>
          <w:lang w:val="es_ES" w:bidi="es_ES"/>
        </w:rPr>
      </w:r>
      <w:r>
        <w:rPr>
          <w:lang w:val="es_ES" w:bidi="es_ES"/>
        </w:rPr>
        <w:t>Los fariseos, incluidos los maestros de la Ley judía</w:t>
      </w:r>
    </w:p>
    <w:p>
      <w:pPr>
        <w:pStyle w:val="ListBullet"/>
        <w:spacing w:line="240" w:lineRule="auto"/>
        <w:ind w:left="720"/>
      </w:pPr>
      <w:r>
        <w:rPr>
          <w:lang w:val="es_ES" w:bidi="es_ES"/>
        </w:rPr>
      </w:r>
      <w:r>
        <w:rPr>
          <w:lang w:val="es_ES" w:bidi="es_ES"/>
        </w:rPr>
        <w:t>Jesús</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Recuerden que el comandante romano quería saber por qué la multitud de judíos estaba enojada con Pablo. El comandante llevó a Pablo ante el consejo, integrado por los líderes de los judíos. Los miembros del consejo estaban sentados en una formación de semicírculo. Mientras Pablo estaba de pie, miró fijamente al Sanedrín. Pablo quería entender lo que pensaban de él.</w:t>
      </w:r>
    </w:p>
    <w:p>
      <w:pPr/>
      <w:r>
        <w:rPr>
          <w:lang w:val="es_ES" w:bidi="es_ES"/>
        </w:rPr>
      </w:r>
      <w:r>
        <w:rPr>
          <w:lang w:val="es_ES" w:bidi="es_ES"/>
        </w:rPr>
        <w:t>Es importante recordar que el consejo estaba compuesto de dos grupos religiosos, los fariseos y los saduceos. Los fariseos creían en la resurrección y en la existencia de ángeles y espíritus, mientras que los saduceos no. Pablo afirmó que tenía la conciencia tranquila y que era inocente de los cargos.</w:t>
      </w:r>
    </w:p>
    <w:p>
      <w:pPr/>
      <w:r>
        <w:rPr>
          <w:lang w:val="es_ES" w:bidi="es_ES"/>
        </w:rPr>
      </w:r>
      <w:r>
        <w:rPr>
          <w:lang w:val="es_ES" w:bidi="es_ES"/>
        </w:rPr>
        <w:t>El sumo sacerdote ordenó a los judíos cerca de Pablo que le golpearan la boca, pero Pablo reprendió al sacerdote.</w:t>
      </w:r>
    </w:p>
    <w:p>
      <w:pPr/>
      <w:r>
        <w:rPr>
          <w:lang w:val="es_ES" w:bidi="es_ES"/>
        </w:rPr>
      </w:r>
      <w:r>
        <w:rPr>
          <w:lang w:val="es_ES" w:bidi="es_ES"/>
        </w:rPr>
        <w:t>Pablo sabía que había fariseos en el consejo. Pablo dijo que era un fariseo y fue juzgado debido a su creencia en la resurrección. La declaración de Pablo causó un fuerte desacuerdo entre los fariseos y los saduceos.</w:t>
      </w:r>
    </w:p>
    <w:p>
      <w:pPr/>
      <w:r>
        <w:rPr>
          <w:lang w:val="es_ES" w:bidi="es_ES"/>
        </w:rPr>
      </w:r>
      <w:r>
        <w:rPr>
          <w:lang w:val="es_ES" w:bidi="es_ES"/>
        </w:rPr>
        <w:t>El comandante romano ordenó a sus soldados que sacaran a Pablo del consejo por la fuerza. Llevaron a Pablo a su cuartel, el lugar donde se quedaban los soldados.</w:t>
      </w:r>
    </w:p>
    <w:p>
      <w:pPr/>
      <w:r>
        <w:rPr>
          <w:lang w:val="es_ES" w:bidi="es_ES"/>
        </w:rPr>
      </w:r>
      <w:r>
        <w:rPr>
          <w:lang w:val="es_ES" w:bidi="es_ES"/>
        </w:rPr>
        <w:t>La noche siguiente, Jesús estaba de pie al lado de Pablo. Jesús alentó a Pablo y dijo que este testificaría sobre Jesús en Jerusalén y en Roma.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El comandante romano</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Los saduceos</w:t>
      </w:r>
    </w:p>
    <w:p>
      <w:pPr>
        <w:pStyle w:val="ListBullet"/>
        <w:spacing w:line="240" w:lineRule="auto"/>
        <w:ind w:left="720"/>
      </w:pPr>
      <w:r>
        <w:rPr>
          <w:lang w:val="es_ES" w:bidi="es_ES"/>
        </w:rPr>
      </w:r>
      <w:r>
        <w:rPr>
          <w:lang w:val="es_ES" w:bidi="es_ES"/>
        </w:rPr>
        <w:t>Los fariseos, incluidos los maestros de la Ley judía</w:t>
      </w:r>
    </w:p>
    <w:p>
      <w:pPr>
        <w:pStyle w:val="ListBullet"/>
        <w:spacing w:line="240" w:lineRule="auto"/>
        <w:ind w:left="720"/>
      </w:pPr>
      <w:r>
        <w:rPr>
          <w:lang w:val="es_ES" w:bidi="es_ES"/>
        </w:rPr>
      </w:r>
      <w:r>
        <w:rPr>
          <w:lang w:val="es_ES" w:bidi="es_ES"/>
        </w:rPr>
        <w:t>Jesús</w:t>
      </w:r>
    </w:p>
    <w:p>
      <w:pPr/>
      <w:r>
        <w:rPr>
          <w:lang w:val="es_ES" w:bidi="es_ES"/>
        </w:rPr>
      </w:r>
      <w:r>
        <w:rPr>
          <w:lang w:val="es_ES" w:bidi="es_ES"/>
        </w:rPr>
        <w:t>El equipo debe interpretar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El comandante romano quería conocer la verdad sobre Pablo. Llevó a Pablo ante el consejo, a los líderes de los judíos.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al comandante romano: "¿Cómo te sientes?" Es posible que escuchen cosas como: "Es difícil entender la religión de los judíos" y "Creo que el consejo de los judíos me ayudará a juzgar si Pablo es inocente o no".</w:t>
      </w:r>
    </w:p>
    <w:p>
      <w:pPr>
        <w:pStyle w:val="ListBullet"/>
        <w:spacing w:line="240" w:lineRule="auto"/>
        <w:ind w:left="720"/>
      </w:pPr>
      <w:r>
        <w:rPr>
          <w:lang w:val="es_ES" w:bidi="es_ES"/>
        </w:rPr>
      </w:r>
      <w:r>
        <w:rPr>
          <w:lang w:val="es_ES" w:bidi="es_ES"/>
        </w:rPr>
        <w:t>Pregúntenle al actor que representa a Pablo: "¿Cómo se siente?" Es posible que escuchen cosas como: "Soy inocente, por lo que no tengo nada que temer", y "Esta es mi oportunidad de hablarles a los líderes de los judíos sobre mis convicciones".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se puso de pie ante el consejo y dijo que se sentía como si no hubiera hecho nada malo contra Dios. El sumo sacerdote, el líder del consejo de judíos, ordenó a los que estaban cerca de Pablo que le golpearan la boca. Pablo reprendió al sumo sacerdote, llamándolo un muro blanqueado.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al sumo sacerdote: "¿Cómo te sientes?" Es posible que escuchen cosas como: "Este Pablo está orgulloso de afirmar que es inocente", y "El consejo debe condenar a este hombre".</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se dio cuenta de que en el consejo había dos grupos, compuestos por fariseos y saduceos. Pablo dijo: "Soy un fariseo, un hijo de fariseos. Me enfrento a juicio debido a la esperanza de la resurrección". Pablo dijo esto para que el consejo se dividiera y discutiera entre sí.</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representa a Pablo: "¿Cómo se siente?" Es posible que escuchen cosas como: "¡Veamos lo que esta declaración le hace al grupo!" y "Me pregunto si comenzarán a discutir sobre la resurrección".</w:t>
      </w:r>
    </w:p>
    <w:p>
      <w:pPr>
        <w:pStyle w:val="ListBullet"/>
        <w:spacing w:line="240" w:lineRule="auto"/>
        <w:ind w:left="720"/>
      </w:pPr>
      <w:r>
        <w:rPr>
          <w:lang w:val="es_ES" w:bidi="es_ES"/>
        </w:rPr>
      </w:r>
      <w:r>
        <w:rPr>
          <w:lang w:val="es_ES" w:bidi="es_ES"/>
        </w:rPr>
        <w:t>Pregúntenles a los actores que interpretan a los saduceos: "¿Cómo se sienten?" Es posible que escuchen cosas como: "No hay resurrección", y "No podemos permitir que este hombre sea libre".</w:t>
      </w:r>
    </w:p>
    <w:p>
      <w:pPr>
        <w:pStyle w:val="ListBullet"/>
        <w:spacing w:line="240" w:lineRule="auto"/>
        <w:ind w:left="720"/>
      </w:pPr>
      <w:r>
        <w:rPr>
          <w:lang w:val="es_ES" w:bidi="es_ES"/>
        </w:rPr>
      </w:r>
      <w:r>
        <w:rPr>
          <w:lang w:val="es_ES" w:bidi="es_ES"/>
        </w:rPr>
        <w:t>Pregúntenles a los actores que interpretan a los fariseos: "¿Cómo se sienten?" Es posible que escuchen cosas como: "Pablo está presentando un caso sobre la resurrección", y "Pablo debe ser liberado porque también es fariseo".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comandante romano vio que el consejo ya estaba dividido y Pablo estaba en peligro. El comandante ordenó a los soldados que llevaran a Pablo lejos del consejo para mantenerlo a salvo.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al comandante romano: "¿Cómo se siente?" Es posible que escuchen cosas como: "Todavía no entiendo por qué los judíos están discutiendo entre sí", y "Debo mantener a Pablo a salvo".</w:t>
      </w:r>
    </w:p>
    <w:p>
      <w:pPr>
        <w:pStyle w:val="ListBullet"/>
        <w:spacing w:line="240" w:lineRule="auto"/>
        <w:ind w:left="720"/>
      </w:pPr>
      <w:r>
        <w:rPr>
          <w:lang w:val="es_ES" w:bidi="es_ES"/>
        </w:rPr>
      </w:r>
      <w:r>
        <w:rPr>
          <w:lang w:val="es_ES" w:bidi="es_ES"/>
        </w:rPr>
        <w:t>Pregúntenle al actor que representa a Pablo: "¿Cómo se siente?" Es posible que escuchen cosas como: "He dado testimonio al consejo sobre mi fe", y "Casi me lastimo nuevamente".</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comandante romano les dijo a los soldados que llevaran a Pablo al cuartel, el lugar donde se quedaban los soldados. A la noche siguiente, Jesús estaba cerca de Pablo. Jesús alentó a Pablo a que testificara sobre Jesús en Roma como lo hizo en Jerusalén.</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Jesús: "¿Cómo se siente?" Es posible que escuchen cosas como: "Pablo debe continuar", y "Voy a decirle a Pablo lo que debe hacer".</w:t>
      </w:r>
    </w:p>
    <w:p>
      <w:pPr>
        <w:pStyle w:val="ListBullet"/>
        <w:spacing w:line="240" w:lineRule="auto"/>
        <w:ind w:left="720"/>
      </w:pPr>
      <w:r>
        <w:rPr>
          <w:lang w:val="es_ES" w:bidi="es_ES"/>
        </w:rPr>
      </w:r>
      <w:r>
        <w:rPr>
          <w:lang w:val="es_ES" w:bidi="es_ES"/>
        </w:rPr>
        <w:t>Pregúntenle al actor que representa a Pablo: "¿Cómo se siente?" Es posible que escuchen cosas como: "No tengo miedo, porque Jesús está conmigo", y "También testificaré sobre Jesús en Roma".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El </w:t>
      </w:r>
      <w:r>
        <w:rPr>
          <w:b/>
          <w:lang w:val="es_ES" w:bidi="es_ES"/>
        </w:rPr>
        <w:t>comandante</w:t>
      </w:r>
      <w:r>
        <w:rPr>
          <w:lang w:val="es_ES" w:bidi="es_ES"/>
        </w:rPr>
        <w:t xml:space="preserve"> romano quería saber qué había hecho Pablo. El comandante lideró de seiscientos a mil soldados que estaban estacionados en Jerusalén. Usen la misma palabra para comandante que usaron anteriormente. Consulten el glosario principal para obtener más información sobre el </w:t>
      </w:r>
      <w:r>
        <w:rPr>
          <w:b/>
          <w:lang w:val="es_ES" w:bidi="es_ES"/>
        </w:rPr>
        <w:t>comandante</w:t>
      </w:r>
      <w:r>
        <w:rPr>
          <w:lang w:val="es_ES" w:bidi="es_ES"/>
        </w:rPr>
        <w:t>.</w:t>
      </w:r>
    </w:p>
    <w:p>
      <w:pPr/>
      <w:r>
        <w:rPr>
          <w:lang w:val="es_ES" w:bidi="es_ES"/>
        </w:rPr>
      </w:r>
      <w:r>
        <w:rPr>
          <w:lang w:val="es_ES" w:bidi="es_ES"/>
        </w:rPr>
        <w:t xml:space="preserve">El comandante llevó a Pablo al consejo de los </w:t>
      </w:r>
      <w:r>
        <w:rPr>
          <w:b/>
          <w:lang w:val="es_ES" w:bidi="es_ES"/>
        </w:rPr>
        <w:t>judíos</w:t>
      </w:r>
      <w:r>
        <w:rPr>
          <w:lang w:val="es_ES" w:bidi="es_ES"/>
        </w:rPr>
        <w:t xml:space="preserve">. El </w:t>
      </w:r>
      <w:r>
        <w:rPr>
          <w:b/>
          <w:lang w:val="es_ES" w:bidi="es_ES"/>
        </w:rPr>
        <w:t>Sanedrín</w:t>
      </w:r>
      <w:r>
        <w:rPr>
          <w:lang w:val="es_ES" w:bidi="es_ES"/>
        </w:rPr>
        <w:t xml:space="preserve"> o el consejo de los judíos es gobernado por el </w:t>
      </w:r>
      <w:r>
        <w:rPr>
          <w:b/>
          <w:lang w:val="es_ES" w:bidi="es_ES"/>
        </w:rPr>
        <w:t>sumo sacerdote</w:t>
      </w:r>
      <w:r>
        <w:rPr>
          <w:lang w:val="es_ES" w:bidi="es_ES"/>
        </w:rPr>
        <w:t xml:space="preserve">. Usen las mismas palabras para Sanedrín, sumo sacerdote y judíos que usaron anteriormente. Consulten el glosario principal para obtener más información sobre los </w:t>
      </w:r>
      <w:r>
        <w:rPr>
          <w:b/>
          <w:lang w:val="es_ES" w:bidi="es_ES"/>
        </w:rPr>
        <w:t>judíos, el Sanedrín</w:t>
      </w:r>
      <w:r>
        <w:rPr>
          <w:lang w:val="es_ES" w:bidi="es_ES"/>
        </w:rPr>
        <w:t xml:space="preserve"> y el </w:t>
      </w:r>
      <w:r>
        <w:rPr>
          <w:b/>
          <w:lang w:val="es_ES" w:bidi="es_ES"/>
        </w:rPr>
        <w:t>sumo sacerdote</w:t>
      </w:r>
      <w:r>
        <w:rPr>
          <w:lang w:val="es_ES" w:bidi="es_ES"/>
        </w:rPr>
        <w:t>.</w:t>
      </w:r>
    </w:p>
    <w:p>
      <w:pPr/>
      <w:r>
        <w:rPr>
          <w:lang w:val="es_ES" w:bidi="es_ES"/>
        </w:rPr>
      </w:r>
      <w:r>
        <w:rPr>
          <w:lang w:val="es_ES" w:bidi="es_ES"/>
        </w:rPr>
        <w:t xml:space="preserve">Pablo le dijo al consejo que había vivido con buena </w:t>
      </w:r>
      <w:r>
        <w:rPr>
          <w:b/>
          <w:lang w:val="es_ES" w:bidi="es_ES"/>
        </w:rPr>
        <w:t>conciencia</w:t>
      </w:r>
      <w:r>
        <w:rPr>
          <w:lang w:val="es_ES" w:bidi="es_ES"/>
        </w:rPr>
        <w:t xml:space="preserve"> hasta ese día. La conciencia es la parte de una persona que la ayuda a pensar lo que es correcto e incorrecto.</w:t>
      </w:r>
    </w:p>
    <w:p>
      <w:pPr/>
      <w:r>
        <w:rPr>
          <w:lang w:val="es_ES" w:bidi="es_ES"/>
        </w:rPr>
      </w:r>
      <w:r>
        <w:rPr>
          <w:lang w:val="es_ES" w:bidi="es_ES"/>
        </w:rPr>
        <w:t xml:space="preserve">El consejo de los judíos estaba formado por dos grupos religiosos: los </w:t>
      </w:r>
      <w:r>
        <w:rPr>
          <w:b/>
          <w:lang w:val="es_ES" w:bidi="es_ES"/>
        </w:rPr>
        <w:t>fariseos</w:t>
      </w:r>
      <w:r>
        <w:rPr>
          <w:lang w:val="es_ES" w:bidi="es_ES"/>
        </w:rPr>
        <w:t xml:space="preserve"> y los </w:t>
      </w:r>
      <w:r>
        <w:rPr>
          <w:b/>
          <w:lang w:val="es_ES" w:bidi="es_ES"/>
        </w:rPr>
        <w:t>saduceos</w:t>
      </w:r>
      <w:r>
        <w:rPr>
          <w:lang w:val="es_ES" w:bidi="es_ES"/>
        </w:rPr>
        <w:t xml:space="preserve">. Los fariseos creían en la resurrección, los espíritus y los ángeles. Los fariseos aceptaron tanto la Ley escrita de Moisés como la tradición oral. Los saduceos solo aceptaban la ley escrita. Los saduceos no creen en la resurrección ni en los ángeles y los espíritus. Su Escritura es solo los Cinco Libros de Moisés. Usen las mismas palabras fariseos y saduceos que usaron anteriormente. Consulten el glosario principal para obtener más información sobre los </w:t>
      </w:r>
      <w:r>
        <w:rPr>
          <w:b/>
          <w:lang w:val="es_ES" w:bidi="es_ES"/>
        </w:rPr>
        <w:t>fariseos</w:t>
      </w:r>
      <w:r>
        <w:rPr>
          <w:lang w:val="es_ES" w:bidi="es_ES"/>
        </w:rPr>
        <w:t xml:space="preserve"> y los </w:t>
      </w:r>
      <w:r>
        <w:rPr>
          <w:b/>
          <w:lang w:val="es_ES" w:bidi="es_ES"/>
        </w:rPr>
        <w:t>saduceos</w:t>
      </w:r>
      <w:r>
        <w:rPr>
          <w:lang w:val="es_ES" w:bidi="es_ES"/>
        </w:rPr>
        <w:t>.</w:t>
      </w:r>
    </w:p>
    <w:p>
      <w:pPr/>
      <w:r>
        <w:rPr>
          <w:lang w:val="es_ES" w:bidi="es_ES"/>
        </w:rPr>
      </w:r>
      <w:r>
        <w:rPr>
          <w:lang w:val="es_ES" w:bidi="es_ES"/>
        </w:rPr>
        <w:t xml:space="preserve">Pablo y los fariseos creen en la </w:t>
      </w:r>
      <w:r>
        <w:rPr>
          <w:b/>
          <w:lang w:val="es_ES" w:bidi="es_ES"/>
        </w:rPr>
        <w:t>resurrección,</w:t>
      </w:r>
      <w:r>
        <w:rPr>
          <w:lang w:val="es_ES" w:bidi="es_ES"/>
        </w:rPr>
        <w:t xml:space="preserve"> la existencia de </w:t>
      </w:r>
      <w:r>
        <w:rPr>
          <w:b/>
          <w:lang w:val="es_ES" w:bidi="es_ES"/>
        </w:rPr>
        <w:t>ángeles</w:t>
      </w:r>
      <w:r>
        <w:rPr>
          <w:lang w:val="es_ES" w:bidi="es_ES"/>
        </w:rPr>
        <w:t xml:space="preserve"> y </w:t>
      </w:r>
      <w:r>
        <w:rPr>
          <w:b/>
          <w:lang w:val="es_ES" w:bidi="es_ES"/>
        </w:rPr>
        <w:t>espíritus</w:t>
      </w:r>
      <w:r>
        <w:rPr>
          <w:lang w:val="es_ES" w:bidi="es_ES"/>
        </w:rPr>
        <w:t xml:space="preserve">. </w:t>
      </w:r>
      <w:r>
        <w:rPr>
          <w:b/>
          <w:lang w:val="es_ES" w:bidi="es_ES"/>
        </w:rPr>
        <w:t>Espíritu</w:t>
      </w:r>
      <w:r>
        <w:rPr>
          <w:lang w:val="es_ES" w:bidi="es_ES"/>
        </w:rPr>
        <w:t xml:space="preserve"> se refiere generalmente a cualquier ser sin un cuerpo físico. Incluye ángeles, demonios y los espíritus de personas muertas. Usen la misma palabra para </w:t>
      </w:r>
      <w:r>
        <w:rPr>
          <w:b/>
          <w:lang w:val="es_ES" w:bidi="es_ES"/>
        </w:rPr>
        <w:t>resurrección</w:t>
      </w:r>
      <w:r>
        <w:rPr>
          <w:lang w:val="es_ES" w:bidi="es_ES"/>
        </w:rPr>
        <w:t xml:space="preserve"> y </w:t>
      </w:r>
      <w:r>
        <w:rPr>
          <w:b/>
          <w:lang w:val="es_ES" w:bidi="es_ES"/>
        </w:rPr>
        <w:t>ángeles</w:t>
      </w:r>
      <w:r>
        <w:rPr>
          <w:lang w:val="es_ES" w:bidi="es_ES"/>
        </w:rPr>
        <w:t xml:space="preserve"> que usaron anteriormente. Consulten el glosario principal para obtener más información sobre la </w:t>
      </w:r>
      <w:r>
        <w:rPr>
          <w:b/>
          <w:lang w:val="es_ES" w:bidi="es_ES"/>
        </w:rPr>
        <w:t>resurrección,</w:t>
      </w:r>
      <w:r>
        <w:rPr>
          <w:lang w:val="es_ES" w:bidi="es_ES"/>
        </w:rPr>
        <w:t xml:space="preserve"> el </w:t>
      </w:r>
      <w:r>
        <w:rPr>
          <w:b/>
          <w:lang w:val="es_ES" w:bidi="es_ES"/>
        </w:rPr>
        <w:t>ángel</w:t>
      </w:r>
      <w:r>
        <w:rPr>
          <w:lang w:val="es_ES" w:bidi="es_ES"/>
        </w:rPr>
        <w:t xml:space="preserve"> y el </w:t>
      </w:r>
      <w:r>
        <w:rPr>
          <w:b/>
          <w:lang w:val="es_ES" w:bidi="es_ES"/>
        </w:rPr>
        <w:t>espíritu</w:t>
      </w:r>
      <w:r>
        <w:rPr>
          <w:lang w:val="es_ES" w:bidi="es_ES"/>
        </w:rPr>
        <w:t>.</w:t>
      </w:r>
    </w:p>
    <w:p>
      <w:pPr/>
      <w:r>
        <w:rPr>
          <w:lang w:val="es_ES" w:bidi="es_ES"/>
        </w:rPr>
      </w:r>
      <w:r>
        <w:rPr>
          <w:lang w:val="es_ES" w:bidi="es_ES"/>
        </w:rPr>
        <w:t xml:space="preserve">Jesús le dijo a Pablo que testificaría sobre Jesús en </w:t>
      </w:r>
      <w:r>
        <w:rPr>
          <w:b/>
          <w:lang w:val="es_ES" w:bidi="es_ES"/>
        </w:rPr>
        <w:t>Roma</w:t>
      </w:r>
      <w:r>
        <w:rPr>
          <w:lang w:val="es_ES" w:bidi="es_ES"/>
        </w:rPr>
        <w:t xml:space="preserve"> como lo hizo en </w:t>
      </w:r>
      <w:r>
        <w:rPr>
          <w:b/>
          <w:lang w:val="es_ES" w:bidi="es_ES"/>
        </w:rPr>
        <w:t>Jerusalén.</w:t>
      </w:r>
      <w:r>
        <w:rPr>
          <w:lang w:val="es_ES" w:bidi="es_ES"/>
        </w:rPr>
        <w:t xml:space="preserve"> Jerusalén es la ciudad capital de Israel, mientras que Roma es la ciudad capital del Imperio romano.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23:12–35</w:t>
      </w:r>
      <w:r>
        <w:rPr>
          <w:lang w:val="es_ES" w:bidi="es_ES"/>
        </w:rPr>
      </w:r>
    </w:p>
    <w:p>
      <w:pPr>
        <w:pStyle w:val="Heading3"/>
      </w:pPr>
      <w:r>
        <w:rPr>
          <w:lang w:val="es_ES" w:bidi="es_ES"/>
        </w:rPr>
        <w:t>Escuchar con el corazón</w:t>
      </w:r>
    </w:p>
    <w:p>
      <w:pPr/>
      <w:r>
        <w:rPr>
          <w:lang w:val="es_ES" w:bidi="es_ES"/>
        </w:rPr>
      </w:r>
      <w:r>
        <w:rPr>
          <w:lang w:val="es_ES" w:bidi="es_ES"/>
        </w:rPr>
        <w:t>Escuchen Hechos 23:12–35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el comandante romano quería entender por qué los judíos estaban irritados con Pablo y qué crimen había cometido contra el pueblo. Pero el juicio resultó en un debate violento entre los fariseos y los saduceos. Para garantizar la seguridad de Pablo, el comandante romano lo llevó de regreso al cuartel.</w:t>
      </w:r>
    </w:p>
    <w:p>
      <w:pPr/>
      <w:r>
        <w:rPr>
          <w:lang w:val="es_ES" w:bidi="es_ES"/>
        </w:rPr>
      </w:r>
      <w:r>
        <w:rPr>
          <w:lang w:val="es_ES" w:bidi="es_ES"/>
        </w:rPr>
        <w:t>Al día siguiente, había un grupo de más de cuarenta judíos que elaboraron un plan para matar a Pablo. Los judíos urdieron una conspiración, u organizaron una reunión secreta para planificar o hacer algo malo o ilegal. Hicieron juramento de no comer ni beber hasta que dieran muerte a Pablo. Estos hombres hicieron un voto, lo que significa que se maldijeron a sí mismos si no lograban llevar a cabo su propósito de matar a Pablo.</w:t>
      </w:r>
    </w:p>
    <w:p>
      <w:pPr/>
      <w:r>
        <w:rPr>
          <w:lang w:val="es_ES" w:bidi="es_ES"/>
        </w:rPr>
      </w:r>
      <w:r>
        <w:rPr>
          <w:lang w:val="es_ES" w:bidi="es_ES"/>
        </w:rPr>
        <w:t>Hagan que el equipo converse sobre cómo las personas en su cultura hablan de votos o juramentos para lograr algo. ¿Qué ganarán si cumplen sus votos? ¿Qué sucederá si no cumplen su voto?</w:t>
      </w:r>
    </w:p>
    <w:p>
      <w:pPr/>
      <w:r>
        <w:rPr>
          <w:lang w:val="es_ES" w:bidi="es_ES"/>
        </w:rPr>
      </w:r>
      <w:r>
        <w:rPr>
          <w:lang w:val="es_ES" w:bidi="es_ES"/>
        </w:rPr>
        <w:t>Estos judíos fueron al sumo sacerdote y a los ancianos, los líderes del consejo del pueblo judío. Les dijeron a los líderes religiosos que habían jurado matar a Pablo. Les pidieron a los líderes religiosos que le pidieran al comandante romano que llevara a Pablo al Sanedrín, el alto consejo religioso. Entonces matarían a Pablo camino a la reunión con el consejo.</w:t>
      </w:r>
    </w:p>
    <w:p>
      <w:pPr/>
      <w:r>
        <w:rPr>
          <w:lang w:val="es_ES" w:bidi="es_ES"/>
        </w:rPr>
      </w:r>
      <w:r>
        <w:rPr>
          <w:lang w:val="es_ES" w:bidi="es_ES"/>
        </w:rPr>
        <w:t>El plan de los judíos era que el consejo le pidiera al comandante romano que le hiciera una petición a Pablo o le solicitara al comandante permitir que Pablo fuera escuchado una vez más. Cuando Pablo sale de camino al consejo, los judíos planeaban matar a Pablo antes de que llegara a su destino. Estos judíos solo le dijeron al sumo sacerdote y a los ancianos que estarían de acuerdo con su plan.</w:t>
      </w:r>
    </w:p>
    <w:p>
      <w:pPr/>
      <w:r>
        <w:rPr>
          <w:lang w:val="es_ES" w:bidi="es_ES"/>
        </w:rPr>
      </w:r>
      <w:r>
        <w:rPr>
          <w:lang w:val="es_ES" w:bidi="es_ES"/>
        </w:rPr>
        <w:t>El sobrino de Pablo, el hijo de su hermana, escuchó el plan para atacar a Pablo en secreto.</w:t>
      </w:r>
    </w:p>
    <w:p>
      <w:pPr/>
      <w:r>
        <w:rPr>
          <w:lang w:val="es_ES" w:bidi="es_ES"/>
        </w:rPr>
      </w:r>
      <w:r>
        <w:rPr>
          <w:lang w:val="es_ES" w:bidi="es_ES"/>
        </w:rPr>
        <w:t>El sobrino de Pablo fue al cuartel, el lugar donde vivía el ejército romano. Su sobrino le dijo a Pablo lo que había escuchado. Pablo llamó a un centurión, un oficial romano de un centenar de soldados. Pablo le dijo al centurión: "Lleva a este joven al comandante, porque tiene algo que decirle". Hombre joven significa que el sobrino de Pablo podría tener entre dieciséis y veintiocho años.</w:t>
      </w:r>
    </w:p>
    <w:p>
      <w:pPr/>
      <w:r>
        <w:rPr>
          <w:lang w:val="es_ES" w:bidi="es_ES"/>
        </w:rPr>
      </w:r>
      <w:r>
        <w:rPr>
          <w:lang w:val="es_ES" w:bidi="es_ES"/>
        </w:rPr>
        <w:t>El centurión aceptó la petición de Pablo y llevó al sobrino de Pablo al comandante. El comandante tomó de la mano al sobrino de Pablo, lo que significa que trató al joven con amabilidad. El comandante llevó aparte al sobrino de Pablo a un lugar donde podían hablar en privado.</w:t>
      </w:r>
    </w:p>
    <w:p>
      <w:pPr/>
      <w:r>
        <w:rPr>
          <w:lang w:val="es_ES" w:bidi="es_ES"/>
        </w:rPr>
      </w:r>
      <w:r>
        <w:rPr>
          <w:lang w:val="es_ES" w:bidi="es_ES"/>
        </w:rPr>
        <w:t>El joven, el sobrino de Pablo, le cuenta al comandante el plan de los judíos. El comandante le dice al sobrino de Pablo que no le cuente a nadie sobre su reunión.</w:t>
      </w:r>
    </w:p>
    <w:p>
      <w:pPr/>
      <w:r>
        <w:rPr>
          <w:lang w:val="es_ES" w:bidi="es_ES"/>
        </w:rPr>
      </w:r>
      <w:r>
        <w:rPr>
          <w:lang w:val="es_ES" w:bidi="es_ES"/>
        </w:rPr>
        <w:t>Sabiendo que la vida de Pablo estaba en peligro, el comandante llamó a dos de sus centuriones y les dijo que prepararan a doscientos soldados, setenta jinetes y doscientos lanceros que llevarían a Pablo de manera segura a Cesarea. Los jinetes son soldados que montan caballos. Los lanceros son soldados con lanzas. La tercera hora de la noche significa alrededor de las 9:00 de la noche. Recordaremos que, anteriormente, Pablo se quedó en Cesarea antes de venir a Jerusalén. Cesarea actuó como la capital romana en Israel, donde tenía su base el gobernador romano de esa área. El comandante romano necesitaba asegurarse de que Pablo se mantuviera a salvo. Parte de su trabajo era garantizar la seguridad de los ciudadanos romanos, y sabía que la amenaza a la vida de Pablo era muy peligrosa.</w:t>
      </w:r>
    </w:p>
    <w:p>
      <w:pPr/>
      <w:r>
        <w:rPr>
          <w:lang w:val="es_ES" w:bidi="es_ES"/>
        </w:rPr>
      </w:r>
      <w:r>
        <w:rPr>
          <w:lang w:val="es_ES" w:bidi="es_ES"/>
        </w:rPr>
        <w:t>El comandante también ordenó a sus dos centuriones que proporcionaran un caballo para que Pablo montara y lo llevaran de manera segura hasta Félix, el gobernador. El gobernador era el gobernante de la provincia de Judea.</w:t>
      </w:r>
    </w:p>
    <w:p>
      <w:pPr/>
      <w:r>
        <w:rPr>
          <w:lang w:val="es_ES" w:bidi="es_ES"/>
        </w:rPr>
      </w:r>
      <w:r>
        <w:rPr>
          <w:lang w:val="es_ES" w:bidi="es_ES"/>
        </w:rPr>
        <w:t>Hagan que el equipo converse sobre cómo están protegidas las personas importantes en su cultura. ¿Qué hacen las personas en su comunidad para garantizar que las vidas de los individuos estén a salvo del daño?</w:t>
      </w:r>
    </w:p>
    <w:p>
      <w:pPr/>
      <w:r>
        <w:rPr>
          <w:lang w:val="es_ES" w:bidi="es_ES"/>
        </w:rPr>
      </w:r>
      <w:r>
        <w:rPr>
          <w:lang w:val="es_ES" w:bidi="es_ES"/>
        </w:rPr>
        <w:t>El comandante romano escribió una carta para el gobernador. El nombre del comandante era Claudio Lisias. Él escribió a "su excelencia, el gobernador Félix". Su Excelencia se refiere al honor dado a una persona de alto estatus, como el gobernador. El comandante romano le informó al gobernador en la carta por qué le envió a Pablo. Se requería que los comandantes romanos escribieran cartas como esta cada vez que transferían a un prisionero. Se le requería al comandante romano que explicara lo que le había sucedido a Pablo. El comandante no estaba convencido de que Pablo mereciera la muerte, por lo que lo envió al gobernador.</w:t>
      </w:r>
    </w:p>
    <w:p>
      <w:pPr/>
      <w:r>
        <w:rPr>
          <w:lang w:val="es_ES" w:bidi="es_ES"/>
        </w:rPr>
      </w:r>
      <w:r>
        <w:rPr>
          <w:lang w:val="es_ES" w:bidi="es_ES"/>
        </w:rPr>
        <w:t>Hagan que el equipo converse sobre cómo se dirigen a las personas con autoridad en su cultura. Conversen también sobre cómo se usan los saludos al escribir cartas en su comunidad.</w:t>
      </w:r>
    </w:p>
    <w:p>
      <w:pPr/>
      <w:r>
        <w:rPr>
          <w:lang w:val="es_ES" w:bidi="es_ES"/>
        </w:rPr>
      </w:r>
      <w:r>
        <w:rPr>
          <w:lang w:val="es_ES" w:bidi="es_ES"/>
        </w:rPr>
        <w:t>Pablo y los soldados se fueron por la noche hasta que llegaron a la ciudad de Antipatris. Al día siguiente, la caballería, los soldados a caballo, escoltaron a Pablo a Cesarea, mientras el resto de los soldados regresaban al cuartel en Jerusalén. Cuando la caballería llegó a Cesarea, entregaron a Pablo al gobernador. El gobernador leyó la carta del comandante. El gobernador preguntó de dónde era Pablo, porque necesitaba decidir si Pablo era de las áreas donde tenía autoridad. Cilicia era una de las áreas donde el gobernador podía gobernar, por lo que retuvo a Pablo. El gobernador le dijo a Pablo que escucharía su caso una vez que sus acusadores llegaran a Cesarea. Pablo se quedó en el Pretorio bajo guardia. Este es un palacio que había sido construido por un ex gobernante judío de la zona. Ahora su palacio era la sede romana, o Pretorio.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La historia tiene seis escenas.</w:t>
      </w:r>
    </w:p>
    <w:p>
      <w:pPr/>
      <w:r>
        <w:rPr>
          <w:lang w:val="es_ES" w:bidi="es_ES"/>
        </w:rPr>
      </w:r>
      <w:r>
        <w:rPr>
          <w:b/>
          <w:lang w:val="es_ES" w:bidi="es_ES"/>
        </w:rPr>
        <w:t>Primera escena:</w:t>
      </w:r>
      <w:r>
        <w:rPr>
          <w:lang w:val="es_ES" w:bidi="es_ES"/>
        </w:rPr>
        <w:t xml:space="preserve"> Un día después del juicio de Pablo ante el Sanedrín (el consejo judío), un grupo de más de cuarenta judíos planeaba matar a Pablo. Ellos juraron no comer ni beber hasta que terminaran su plan para matar a Pablo.</w:t>
      </w:r>
    </w:p>
    <w:p>
      <w:pPr/>
      <w:r>
        <w:rPr>
          <w:lang w:val="es_ES" w:bidi="es_ES"/>
        </w:rPr>
      </w:r>
      <w:r>
        <w:rPr>
          <w:b/>
          <w:lang w:val="es_ES" w:bidi="es_ES"/>
        </w:rPr>
        <w:t>Segunda escena:</w:t>
      </w:r>
      <w:r>
        <w:rPr>
          <w:lang w:val="es_ES" w:bidi="es_ES"/>
        </w:rPr>
        <w:t xml:space="preserve"> Estos judíos fueron al sumo sacerdote y a los ancianos que eran los líderes de los judíos. Les contaron a los ancianos el plan. Pero el sobrino de Pablo escuchó sobre el plan de los judíos para matar a Pablo.</w:t>
      </w:r>
    </w:p>
    <w:p>
      <w:pPr/>
      <w:r>
        <w:rPr>
          <w:lang w:val="es_ES" w:bidi="es_ES"/>
        </w:rPr>
      </w:r>
      <w:r>
        <w:rPr>
          <w:b/>
          <w:lang w:val="es_ES" w:bidi="es_ES"/>
        </w:rPr>
        <w:t>Tercera escena:</w:t>
      </w:r>
      <w:r>
        <w:rPr>
          <w:lang w:val="es_ES" w:bidi="es_ES"/>
        </w:rPr>
        <w:t xml:space="preserve"> El sobrino de Pablo fue al cuartel, el lugar donde vivían los soldados romanos. El joven le dijo a Pablo que un grupo de judíos estaba planeando matarlo. Pablo le dijo a un centurión que llevara a su sobrino al comandante romano.</w:t>
      </w:r>
    </w:p>
    <w:p>
      <w:pPr/>
      <w:r>
        <w:rPr>
          <w:lang w:val="es_ES" w:bidi="es_ES"/>
        </w:rPr>
      </w:r>
      <w:r>
        <w:rPr>
          <w:b/>
          <w:lang w:val="es_ES" w:bidi="es_ES"/>
        </w:rPr>
        <w:t>Cuarta escena:</w:t>
      </w:r>
      <w:r>
        <w:rPr>
          <w:lang w:val="es_ES" w:bidi="es_ES"/>
        </w:rPr>
        <w:t xml:space="preserve"> El sobrino de Pablo informa al comandante sobre la conspiración.</w:t>
      </w:r>
    </w:p>
    <w:p>
      <w:pPr/>
      <w:r>
        <w:rPr>
          <w:lang w:val="es_ES" w:bidi="es_ES"/>
        </w:rPr>
      </w:r>
      <w:r>
        <w:rPr>
          <w:b/>
          <w:lang w:val="es_ES" w:bidi="es_ES"/>
        </w:rPr>
        <w:t>Quinta escena:</w:t>
      </w:r>
      <w:r>
        <w:rPr>
          <w:lang w:val="es_ES" w:bidi="es_ES"/>
        </w:rPr>
        <w:t xml:space="preserve"> El comandante romano llamó a dos de sus centuriones. El comandante ordenó a sus soldados que proporcionaran un caballo para Pablo. El comandante también escribió una carta al gobernador.</w:t>
      </w:r>
    </w:p>
    <w:p>
      <w:pPr/>
      <w:r>
        <w:rPr>
          <w:lang w:val="es_ES" w:bidi="es_ES"/>
        </w:rPr>
      </w:r>
      <w:r>
        <w:rPr>
          <w:b/>
          <w:lang w:val="es_ES" w:bidi="es_ES"/>
        </w:rPr>
        <w:t>Sexta escena:</w:t>
      </w:r>
      <w:r>
        <w:rPr>
          <w:lang w:val="es_ES" w:bidi="es_ES"/>
        </w:rPr>
        <w:t xml:space="preserve"> Los soldados se fueron con Pablo durante la noche hasta que llegaron a Cesarea al día siguiente. Le dieron la carta del comandante al gobernador. También entregaron a Pablo a la protección del gobernador. Pablo permaneció en el palacio de Herodes bajo custodia.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más de cuarenta judíos que conspiraron para matar a Pablo</w:t>
      </w:r>
    </w:p>
    <w:p>
      <w:pPr>
        <w:pStyle w:val="ListBullet"/>
        <w:spacing w:line="240" w:lineRule="auto"/>
        <w:ind w:left="720"/>
      </w:pPr>
      <w:r>
        <w:rPr>
          <w:lang w:val="es_ES" w:bidi="es_ES"/>
        </w:rPr>
      </w:r>
      <w:r>
        <w:rPr>
          <w:lang w:val="es_ES" w:bidi="es_ES"/>
        </w:rPr>
        <w:t>El sumo sacerdote y los ancianos</w:t>
      </w:r>
    </w:p>
    <w:p>
      <w:pPr>
        <w:pStyle w:val="ListBullet"/>
        <w:spacing w:line="240" w:lineRule="auto"/>
        <w:ind w:left="720"/>
      </w:pPr>
      <w:r>
        <w:rPr>
          <w:lang w:val="es_ES" w:bidi="es_ES"/>
        </w:rPr>
      </w:r>
      <w:r>
        <w:rPr>
          <w:lang w:val="es_ES" w:bidi="es_ES"/>
        </w:rPr>
        <w:t>El hijo de la hermana de Pablo</w:t>
      </w:r>
    </w:p>
    <w:p>
      <w:pPr>
        <w:pStyle w:val="ListBullet"/>
        <w:spacing w:line="240" w:lineRule="auto"/>
        <w:ind w:left="720"/>
      </w:pPr>
      <w:r>
        <w:rPr>
          <w:lang w:val="es_ES" w:bidi="es_ES"/>
        </w:rPr>
      </w:r>
      <w:r>
        <w:rPr>
          <w:lang w:val="es_ES" w:bidi="es_ES"/>
        </w:rPr>
        <w:t>El comandante romano</w:t>
      </w:r>
    </w:p>
    <w:p>
      <w:pPr>
        <w:pStyle w:val="ListBullet"/>
        <w:spacing w:line="240" w:lineRule="auto"/>
        <w:ind w:left="720"/>
      </w:pPr>
      <w:r>
        <w:rPr>
          <w:lang w:val="es_ES" w:bidi="es_ES"/>
        </w:rPr>
      </w:r>
      <w:r>
        <w:rPr>
          <w:lang w:val="es_ES" w:bidi="es_ES"/>
        </w:rPr>
        <w:t>Los 2 centuriones</w:t>
      </w:r>
    </w:p>
    <w:p>
      <w:pPr>
        <w:pStyle w:val="ListBullet"/>
        <w:spacing w:line="240" w:lineRule="auto"/>
        <w:ind w:left="720"/>
      </w:pPr>
      <w:r>
        <w:rPr>
          <w:lang w:val="es_ES" w:bidi="es_ES"/>
        </w:rPr>
      </w:r>
      <w:r>
        <w:rPr>
          <w:lang w:val="es_ES" w:bidi="es_ES"/>
        </w:rPr>
        <w:t>Los soldados romanos</w:t>
      </w:r>
    </w:p>
    <w:p>
      <w:pPr>
        <w:pStyle w:val="ListBullet"/>
        <w:spacing w:line="240" w:lineRule="auto"/>
        <w:ind w:left="720"/>
      </w:pPr>
      <w:r>
        <w:rPr>
          <w:lang w:val="es_ES" w:bidi="es_ES"/>
        </w:rPr>
      </w:r>
      <w:r>
        <w:rPr>
          <w:lang w:val="es_ES" w:bidi="es_ES"/>
        </w:rPr>
        <w:t>Félix, el gobernador de Judea</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Es importante recordar que Pablo fue atacado por una multitud de judíos en el templo judío. Ahora un grupo de unos cuarenta judíos quería que Pablo fuera asesinado. Estos judíos juraron no comer ni beber hasta que pudieran matar a Pablo. Se estaban maldiciendo a sí mismos si no podían cumplir su plan.</w:t>
      </w:r>
    </w:p>
    <w:p>
      <w:pPr/>
      <w:r>
        <w:rPr>
          <w:lang w:val="es_ES" w:bidi="es_ES"/>
        </w:rPr>
      </w:r>
      <w:r>
        <w:rPr>
          <w:lang w:val="es_ES" w:bidi="es_ES"/>
        </w:rPr>
        <w:t>Es importante recordar que el sumo sacerdote y algunos miembros del Sanedrín, el consejo de los judíos, quieren condenar a Pablo. Los judíos que planeaban matar a Pablo fueron al sumo sacerdote y a los ancianos. Le piden al Sanedrín que llame a Pablo al día siguiente. Mientras los romanos llevan a Pablo al Sanedrín, los judíos saldrán al encuentro para matar a Pablo en el camino.</w:t>
      </w:r>
    </w:p>
    <w:p>
      <w:pPr/>
      <w:r>
        <w:rPr>
          <w:lang w:val="es_ES" w:bidi="es_ES"/>
        </w:rPr>
      </w:r>
      <w:r>
        <w:rPr>
          <w:lang w:val="es_ES" w:bidi="es_ES"/>
        </w:rPr>
        <w:t>Es importante recordar que el comandante romano todavía tenía a Pablo como prisionero.</w:t>
      </w:r>
    </w:p>
    <w:p>
      <w:pPr/>
      <w:r>
        <w:rPr>
          <w:lang w:val="es_ES" w:bidi="es_ES"/>
        </w:rPr>
      </w:r>
      <w:r>
        <w:rPr>
          <w:lang w:val="es_ES" w:bidi="es_ES"/>
        </w:rPr>
        <w:t>Es importante recordar que el sobrino de Pablo, el hijo de su hermana, escuchó que algunos judíos estaban planeando matar a Pablo.</w:t>
      </w:r>
    </w:p>
    <w:p>
      <w:pPr/>
      <w:r>
        <w:rPr>
          <w:lang w:val="es_ES" w:bidi="es_ES"/>
        </w:rPr>
      </w:r>
      <w:r>
        <w:rPr>
          <w:lang w:val="es_ES" w:bidi="es_ES"/>
        </w:rPr>
        <w:t>El sobrino de Pablo fue al cuartel. Su sobrino le contó a su tío Pablo sobre la conspiración de algunos judíos para matarlo. Pablo le pidió al centurión que permitiera que su sobrino hablara con el comandante romano.</w:t>
      </w:r>
    </w:p>
    <w:p>
      <w:pPr/>
      <w:r>
        <w:rPr>
          <w:lang w:val="es_ES" w:bidi="es_ES"/>
        </w:rPr>
      </w:r>
      <w:r>
        <w:rPr>
          <w:lang w:val="es_ES" w:bidi="es_ES"/>
        </w:rPr>
        <w:t>Es importante recordar que el centurión llevó al sobrino de Pablo ante el comandante. El comandante saludó al sobrino de Pablo educadamente. Él tomó su mano. Él se alejó con el sobrino a un área privada para hablar.</w:t>
      </w:r>
    </w:p>
    <w:p>
      <w:pPr/>
      <w:r>
        <w:rPr>
          <w:lang w:val="es_ES" w:bidi="es_ES"/>
        </w:rPr>
      </w:r>
      <w:r>
        <w:rPr>
          <w:lang w:val="es_ES" w:bidi="es_ES"/>
        </w:rPr>
        <w:t>El comandante romano ordenó a sus dos centuriones que reunieran un ejército de doscientos soldados, setenta jinetes y doscientos lanceros. Se les ordenó escoltar a Pablo a Cesarea y llevarlo a Félix, el Gobernador de Judea.</w:t>
      </w:r>
    </w:p>
    <w:p>
      <w:pPr/>
      <w:r>
        <w:rPr>
          <w:lang w:val="es_ES" w:bidi="es_ES"/>
        </w:rPr>
      </w:r>
      <w:r>
        <w:rPr>
          <w:lang w:val="es_ES" w:bidi="es_ES"/>
        </w:rPr>
        <w:t>Es importante recordar que el comandante, cuyo nombre era Claudio Lisias, envió una carta a Félix, el gobernador. El comandante explicó en la carta por qué envió a Pablo al gobernador.</w:t>
      </w:r>
    </w:p>
    <w:p>
      <w:pPr/>
      <w:r>
        <w:rPr>
          <w:lang w:val="es_ES" w:bidi="es_ES"/>
        </w:rPr>
      </w:r>
      <w:r>
        <w:rPr>
          <w:lang w:val="es_ES" w:bidi="es_ES"/>
        </w:rPr>
        <w:t>Es importante recordar que los soldados y Pablo se detuvieron por la noche en la ciudad de Antipatris. A la mañana siguiente, Pablo y los jinetes continuaron hacia Cesarea. Los soldados y los lanceros regresaron a Jerusalén.</w:t>
      </w:r>
    </w:p>
    <w:p>
      <w:pPr/>
      <w:r>
        <w:rPr>
          <w:lang w:val="es_ES" w:bidi="es_ES"/>
        </w:rPr>
      </w:r>
      <w:r>
        <w:rPr>
          <w:lang w:val="es_ES" w:bidi="es_ES"/>
        </w:rPr>
        <w:t>Cuando los soldados llegaron a Cesarea, le dieron la carta al gobernador. El gobernador leyó la carta. El gobernador también sabía que Pablo era de la provincia de Cilicia. Pablo permaneció en el palacio de Herodes bajo custodia.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seis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más de cuarenta judíos que conspiraron para matar a Pablo</w:t>
      </w:r>
    </w:p>
    <w:p>
      <w:pPr>
        <w:pStyle w:val="ListBullet"/>
        <w:spacing w:line="240" w:lineRule="auto"/>
        <w:ind w:left="720"/>
      </w:pPr>
      <w:r>
        <w:rPr>
          <w:lang w:val="es_ES" w:bidi="es_ES"/>
        </w:rPr>
      </w:r>
      <w:r>
        <w:rPr>
          <w:lang w:val="es_ES" w:bidi="es_ES"/>
        </w:rPr>
        <w:t>El sumo sacerdote y los ancianos</w:t>
      </w:r>
    </w:p>
    <w:p>
      <w:pPr>
        <w:pStyle w:val="ListBullet"/>
        <w:spacing w:line="240" w:lineRule="auto"/>
        <w:ind w:left="720"/>
      </w:pPr>
      <w:r>
        <w:rPr>
          <w:lang w:val="es_ES" w:bidi="es_ES"/>
        </w:rPr>
      </w:r>
      <w:r>
        <w:rPr>
          <w:lang w:val="es_ES" w:bidi="es_ES"/>
        </w:rPr>
        <w:t>El hijo de la hermana de Pablo</w:t>
      </w:r>
    </w:p>
    <w:p>
      <w:pPr>
        <w:pStyle w:val="ListBullet"/>
        <w:spacing w:line="240" w:lineRule="auto"/>
        <w:ind w:left="720"/>
      </w:pPr>
      <w:r>
        <w:rPr>
          <w:lang w:val="es_ES" w:bidi="es_ES"/>
        </w:rPr>
      </w:r>
      <w:r>
        <w:rPr>
          <w:lang w:val="es_ES" w:bidi="es_ES"/>
        </w:rPr>
        <w:t>El comandante romano</w:t>
      </w:r>
    </w:p>
    <w:p>
      <w:pPr>
        <w:pStyle w:val="ListBullet"/>
        <w:spacing w:line="240" w:lineRule="auto"/>
        <w:ind w:left="720"/>
      </w:pPr>
      <w:r>
        <w:rPr>
          <w:lang w:val="es_ES" w:bidi="es_ES"/>
        </w:rPr>
      </w:r>
      <w:r>
        <w:rPr>
          <w:lang w:val="es_ES" w:bidi="es_ES"/>
        </w:rPr>
        <w:t>El centurión</w:t>
      </w:r>
    </w:p>
    <w:p>
      <w:pPr>
        <w:pStyle w:val="ListBullet"/>
        <w:spacing w:line="240" w:lineRule="auto"/>
        <w:ind w:left="720"/>
      </w:pPr>
      <w:r>
        <w:rPr>
          <w:lang w:val="es_ES" w:bidi="es_ES"/>
        </w:rPr>
      </w:r>
      <w:r>
        <w:rPr>
          <w:lang w:val="es_ES" w:bidi="es_ES"/>
        </w:rPr>
        <w:t>Los soldados romanos</w:t>
      </w:r>
    </w:p>
    <w:p>
      <w:pPr>
        <w:pStyle w:val="ListBullet"/>
        <w:spacing w:line="240" w:lineRule="auto"/>
        <w:ind w:left="720"/>
      </w:pPr>
      <w:r>
        <w:rPr>
          <w:lang w:val="es_ES" w:bidi="es_ES"/>
        </w:rPr>
      </w:r>
      <w:r>
        <w:rPr>
          <w:lang w:val="es_ES" w:bidi="es_ES"/>
        </w:rPr>
        <w:t>Félix, el gobernador de Judea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Representen a los judíos, unos cuarenta hombres, que planeaban matar a Pablo. Prometieron no comer ni beber hasta que pudieran matar a Pablo.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judíos: "¿Cómo se sienten?" Puede que escuchen cosas como: "Queremos asegurarnos de que Pablo esté muerto", o "El sumo sacerdote y los ancianos nos ayudarán".</w:t>
      </w:r>
    </w:p>
    <w:p>
      <w:pPr/>
      <w:r>
        <w:rPr>
          <w:lang w:val="es_ES" w:bidi="es_ES"/>
        </w:rPr>
      </w:r>
      <w:r>
        <w:rPr>
          <w:lang w:val="es_ES" w:bidi="es_ES"/>
        </w:rPr>
        <w:t>Los judíos que planeaban matar a Pablo fueron al sumo sacerdote y a los ancianos. Le cuentan al consejo su plan.</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al sumo sacerdote y a los ancianos: "¿Cómo se sienten?" Es posible que escuchen cosas como: "Este es un buen plan para que podamos deshacernos de Pablo", o "Vamos a crear esta audiencia para que el comandante saque a Pablo".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hijo de la hermana de Pablo escuchó sobre el plan de los judíos para matar a Pablo. El joven fue al cuartel y le dijo a Pablo lo que había escuchado. Entonces Pablo le pidió al centurión que enviara a su sobrino al comandante para que el joven pudiera contar su historia.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al sobrino de Pablo: "¿Cómo se siente?" Puede que escuchen cosas como: "Estoy preocupado por la seguridad de mi tío, Pablo" o "Tengo que darme prisa".</w:t>
      </w:r>
    </w:p>
    <w:p>
      <w:pPr>
        <w:pStyle w:val="ListBullet"/>
        <w:spacing w:line="240" w:lineRule="auto"/>
        <w:ind w:left="720"/>
      </w:pPr>
      <w:r>
        <w:rPr>
          <w:lang w:val="es_ES" w:bidi="es_ES"/>
        </w:rPr>
      </w:r>
      <w:r>
        <w:rPr>
          <w:lang w:val="es_ES" w:bidi="es_ES"/>
        </w:rPr>
        <w:t>Pregúntenle al actor que interpreta a Pablo: "¿Cómo se siente?" Es posible que escuchen cosas como: "Doy gracias a Dios porque permitió que mi sobrino escuchara sobre el plan", o "El comandante debe saber esto".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el centurión llevando al sobrino de Pablo ante el comandante. El sobrino de Pablo le cuenta al comandante sobre la conspiración contra Pablo.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al sobrino de Pablo: "¿Cómo se siente?" Puede que escuchen cosas como: "Le diré la verdad al comandante romano", y "El comandante puede proteger a Pablo".</w:t>
      </w:r>
    </w:p>
    <w:p>
      <w:pPr>
        <w:pStyle w:val="ListBullet"/>
        <w:spacing w:line="240" w:lineRule="auto"/>
        <w:ind w:left="720"/>
      </w:pPr>
      <w:r>
        <w:rPr>
          <w:lang w:val="es_ES" w:bidi="es_ES"/>
        </w:rPr>
      </w:r>
      <w:r>
        <w:rPr>
          <w:lang w:val="es_ES" w:bidi="es_ES"/>
        </w:rPr>
        <w:t>Pregúntenle al actor que interpreta al comandante: "¿Cómo te sientes?" Es posible que escuchen cosas como: "Esto va a ser un problema serio", y "El sumo sacerdote y los ancianos están involucrados en esto".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comandante romano llamó a dos de sus centuriones. Él les ordenó que reunieran un gran ejército de doscientos soldados, doscientos lanceros y setenta jinetes. Debían escoltar a Pablo de manera segura hasta que llegaran a Cesarea. Tienen que salir a la tercera hora de la noche, o a las nueve de la noche.</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al comandante: "¿Cómo te sientes?" Es posible que escuchen cosas como: "Soy responsable de mantener la seguridad de Pablo, un ciudadano romano", y "Estos judíos no tendrán la oportunidad de matar a Pablo".</w:t>
      </w:r>
    </w:p>
    <w:p>
      <w:pPr>
        <w:pStyle w:val="ListBullet"/>
        <w:spacing w:line="240" w:lineRule="auto"/>
        <w:ind w:left="720"/>
      </w:pPr>
      <w:r>
        <w:rPr>
          <w:lang w:val="es_ES" w:bidi="es_ES"/>
        </w:rPr>
      </w:r>
      <w:r>
        <w:rPr>
          <w:lang w:val="es_ES" w:bidi="es_ES"/>
        </w:rPr>
        <w:t>Pregúntenles a los actores que interpretan a los centuriones y a los soldados: "¿Cómo se sienten?" Es posible que escuchen cosas como: "La seguridad de Pablo es nuestra misión", y "Tenemos que movernos rápidamente".</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comandante romano envió una carta a Félix, el gobernador de Judea, que se encontraba en Cesarea.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al comandante: "¿Cómo te sientes?" Es posible que escuchen cosas como: "Por favor, velen por la seguridad de Pablo, un ciudadano romano", y "Pablo no había cometido ningún crimen que mereciera la muerte o el encarcelamiento".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soldados viajaron con Pablo hasta que llegaron a Antipatris. Pasaron la noche allí. Al día siguiente, la caballería (los soldados a caballo) escoltó a Pablo a Cesarea. La caballería le dio la carta al gobernador. También le entregaron a Pablo. El gobernador leyó la carta. El gobernador le preguntó a Pablo de dónde era para saber si Pablo era de su área de autoridad. El gobernador le dijo a Pablo que esperaría allí hasta que sus acusadores llegaran para acusarlo de algún delito. Pablo se quedó en el antiguo palacio de Herodes, que ahora era la sede romana.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Félix, el gobernador: "¿Cómo se siente?" Es posible que escuchen cosas como: "Puedo mantener a Pablo a salvo", y "Tendré que investigar quién es este Pablo".</w:t>
      </w:r>
      <w:r>
        <w:rPr>
          <w:lang w:val="es_ES" w:bidi="es_ES"/>
        </w:rPr>
      </w:r>
    </w:p>
    <w:p>
      <w:pPr>
        <w:pStyle w:val="Heading3"/>
      </w:pPr>
      <w:r>
        <w:rPr>
          <w:lang w:val="es_ES" w:bidi="es_ES"/>
        </w:rPr>
        <w:t>Cerremos las brechas</w:t>
      </w:r>
    </w:p>
    <w:p>
      <w:pPr/>
      <w:r>
        <w:rPr>
          <w:lang w:val="es_ES" w:bidi="es_ES"/>
        </w:rPr>
      </w:r>
      <w:r>
        <w:rPr>
          <w:lang w:val="es_ES" w:bidi="es_ES"/>
        </w:rPr>
        <w:t>LLENANDO LOS VACÍOS</w:t>
      </w:r>
    </w:p>
    <w:p>
      <w:pPr/>
      <w:r>
        <w:rPr>
          <w:lang w:val="es_ES" w:bidi="es_ES"/>
        </w:rPr>
      </w:r>
      <w:r>
        <w:rPr>
          <w:lang w:val="es_ES" w:bidi="es_ES"/>
        </w:rPr>
        <w:t>Hechos 23:12–35</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[Había un grupo de judíos que tramó una conspiración. Hicieron un juramento para matar a Pablo. Una conspiración es un plan secreto de un pequeño grupo para hacer algo perjudicial para alguien. Se le añade un juramento a una promesa para que la gente sepa que debe cumplir su acuerdo y que no se puede cambiar.]{.mark} Usen la misma palabra para </w:t>
      </w:r>
      <w:r>
        <w:rPr>
          <w:b/>
          <w:lang w:val="es_ES" w:bidi="es_ES"/>
        </w:rPr>
        <w:t>judíos</w:t>
      </w:r>
      <w:r>
        <w:rPr>
          <w:lang w:val="es_ES" w:bidi="es_ES"/>
        </w:rPr>
        <w:t xml:space="preserve"> que usaron anteriormente. Consulten el glosario principal para obtener más información sobre los </w:t>
      </w:r>
      <w:r>
        <w:rPr>
          <w:b/>
          <w:lang w:val="es_ES" w:bidi="es_ES"/>
        </w:rPr>
        <w:t>judíos</w:t>
      </w:r>
      <w:r>
        <w:rPr>
          <w:lang w:val="es_ES" w:bidi="es_ES"/>
        </w:rPr>
        <w:t xml:space="preserve"> y el </w:t>
      </w:r>
      <w:r>
        <w:rPr>
          <w:b/>
          <w:lang w:val="es_ES" w:bidi="es_ES"/>
        </w:rPr>
        <w:t>juramento</w:t>
      </w:r>
      <w:r>
        <w:rPr>
          <w:lang w:val="es_ES" w:bidi="es_ES"/>
        </w:rPr>
        <w:t>.</w:t>
      </w:r>
    </w:p>
    <w:p>
      <w:pPr/>
      <w:r>
        <w:rPr>
          <w:lang w:val="es_ES" w:bidi="es_ES"/>
        </w:rPr>
      </w:r>
      <w:r>
        <w:rPr>
          <w:lang w:val="es_ES" w:bidi="es_ES"/>
        </w:rPr>
        <w:t xml:space="preserve">Los judíos fueron al </w:t>
      </w:r>
      <w:r>
        <w:rPr>
          <w:b/>
          <w:lang w:val="es_ES" w:bidi="es_ES"/>
        </w:rPr>
        <w:t>sumo sacerdote</w:t>
      </w:r>
      <w:r>
        <w:rPr>
          <w:lang w:val="es_ES" w:bidi="es_ES"/>
        </w:rPr>
        <w:t xml:space="preserve"> y a los </w:t>
      </w:r>
      <w:r>
        <w:rPr>
          <w:b/>
          <w:lang w:val="es_ES" w:bidi="es_ES"/>
        </w:rPr>
        <w:t>ancianos</w:t>
      </w:r>
      <w:r>
        <w:rPr>
          <w:lang w:val="es_ES" w:bidi="es_ES"/>
        </w:rPr>
        <w:t xml:space="preserve"> del </w:t>
      </w:r>
      <w:r>
        <w:rPr>
          <w:b/>
          <w:lang w:val="es_ES" w:bidi="es_ES"/>
        </w:rPr>
        <w:t>consejo judío, o Sanedrín</w:t>
      </w:r>
      <w:r>
        <w:rPr>
          <w:lang w:val="es_ES" w:bidi="es_ES"/>
        </w:rPr>
        <w:t>. Usen las mismas palabras que usaron anteriormente para sumo sacerdote, los ancianos y el consejo judío. Consulten el glosario principal para obtener más información sobre el sumo sacerdote, el anciano y el Sanedrín.</w:t>
      </w:r>
    </w:p>
    <w:p>
      <w:pPr/>
      <w:r>
        <w:rPr>
          <w:lang w:val="es_ES" w:bidi="es_ES"/>
        </w:rPr>
      </w:r>
      <w:r>
        <w:rPr>
          <w:lang w:val="es_ES" w:bidi="es_ES"/>
        </w:rPr>
        <w:t xml:space="preserve">[El sobrino de Pablo escuchó sobre el plan de los judíos. Por lo tanto, fue al </w:t>
      </w:r>
      <w:r>
        <w:rPr>
          <w:b/>
          <w:lang w:val="es_ES" w:bidi="es_ES"/>
        </w:rPr>
        <w:t>cuartel</w:t>
      </w:r>
      <w:r>
        <w:rPr>
          <w:lang w:val="es_ES" w:bidi="es_ES"/>
        </w:rPr>
        <w:t xml:space="preserve">,]{.mark} el lugar donde se quedó el ejército romano en Jerusalén. El joven le habló a Pablo. Pablo le pidió al </w:t>
      </w:r>
      <w:r>
        <w:rPr>
          <w:b/>
          <w:lang w:val="es_ES" w:bidi="es_ES"/>
        </w:rPr>
        <w:t>centurión</w:t>
      </w:r>
      <w:r>
        <w:rPr>
          <w:lang w:val="es_ES" w:bidi="es_ES"/>
        </w:rPr>
        <w:t xml:space="preserve">, un líder de cien soldados, que enviara a su sobrino al </w:t>
      </w:r>
      <w:r>
        <w:rPr>
          <w:b/>
          <w:lang w:val="es_ES" w:bidi="es_ES"/>
        </w:rPr>
        <w:t>comandante romano</w:t>
      </w:r>
      <w:r>
        <w:rPr>
          <w:lang w:val="es_ES" w:bidi="es_ES"/>
        </w:rPr>
        <w:t xml:space="preserve">, [el líder del ejército apostado en Jerusalén.] {.mark} Usen la misma palabra para cuartel, centurión y comandante que usaron anteriormente. Consulten el glosario principal para obtener más información sobre </w:t>
      </w:r>
      <w:r>
        <w:rPr>
          <w:b/>
          <w:lang w:val="es_ES" w:bidi="es_ES"/>
        </w:rPr>
        <w:t>centurión</w:t>
      </w:r>
      <w:r>
        <w:rPr>
          <w:lang w:val="es_ES" w:bidi="es_ES"/>
        </w:rPr>
        <w:t xml:space="preserve"> y </w:t>
      </w:r>
      <w:r>
        <w:rPr>
          <w:b/>
          <w:lang w:val="es_ES" w:bidi="es_ES"/>
        </w:rPr>
        <w:t>comandante</w:t>
      </w:r>
      <w:r>
        <w:rPr>
          <w:lang w:val="es_ES" w:bidi="es_ES"/>
        </w:rPr>
        <w:t>.</w:t>
      </w:r>
    </w:p>
    <w:p>
      <w:pPr/>
      <w:r>
        <w:rPr>
          <w:lang w:val="es_ES" w:bidi="es_ES"/>
        </w:rPr>
      </w:r>
      <w:r>
        <w:rPr>
          <w:lang w:val="es_ES" w:bidi="es_ES"/>
        </w:rPr>
        <w:t xml:space="preserve">[El comandante romano ordenó a los dos centuriones que reunieran un ejército de doscientos soldados, setenta </w:t>
      </w:r>
      <w:r>
        <w:rPr>
          <w:b/>
          <w:lang w:val="es_ES" w:bidi="es_ES"/>
        </w:rPr>
        <w:t>jinetes</w:t>
      </w:r>
      <w:r>
        <w:rPr>
          <w:lang w:val="es_ES" w:bidi="es_ES"/>
        </w:rPr>
        <w:t xml:space="preserve"> y doscientos </w:t>
      </w:r>
      <w:r>
        <w:rPr>
          <w:b/>
          <w:lang w:val="es_ES" w:bidi="es_ES"/>
        </w:rPr>
        <w:t>lanceros</w:t>
      </w:r>
      <w:r>
        <w:rPr>
          <w:lang w:val="es_ES" w:bidi="es_ES"/>
        </w:rPr>
        <w:t>. Un grupo de jinetes a veces se llama caballería, mientras que los lanceros son soldados que usan lanzas como armas.]{.mark}</w:t>
      </w:r>
    </w:p>
    <w:p>
      <w:pPr/>
      <w:r>
        <w:rPr>
          <w:lang w:val="es_ES" w:bidi="es_ES"/>
        </w:rPr>
      </w:r>
      <w:r>
        <w:rPr>
          <w:lang w:val="es_ES" w:bidi="es_ES"/>
        </w:rPr>
        <w:t xml:space="preserve">El comandante romano envió a Pablo a Félix, el </w:t>
      </w:r>
      <w:r>
        <w:rPr>
          <w:b/>
          <w:lang w:val="es_ES" w:bidi="es_ES"/>
        </w:rPr>
        <w:t>gobernador</w:t>
      </w:r>
      <w:r>
        <w:rPr>
          <w:lang w:val="es_ES" w:bidi="es_ES"/>
        </w:rPr>
        <w:t xml:space="preserve"> romano. Usen la misma palabra que se usó anteriormente en otros pasajes.] {.mark}</w:t>
      </w:r>
    </w:p>
    <w:p>
      <w:pPr/>
      <w:r>
        <w:rPr>
          <w:lang w:val="es_ES" w:bidi="es_ES"/>
        </w:rPr>
      </w:r>
      <w:r>
        <w:rPr>
          <w:lang w:val="es_ES" w:bidi="es_ES"/>
        </w:rPr>
        <w:t xml:space="preserve">Como prisionero, Pablo se quedó en el </w:t>
      </w:r>
      <w:r>
        <w:rPr>
          <w:b/>
          <w:lang w:val="es_ES" w:bidi="es_ES"/>
        </w:rPr>
        <w:t>Pretorio</w:t>
      </w:r>
      <w:r>
        <w:rPr>
          <w:lang w:val="es_ES" w:bidi="es_ES"/>
        </w:rPr>
        <w:t xml:space="preserve"> en Cesarea. El Pretorio se refería al [palacio que había sido construido por un ex gobernante judío de la zona. Ahora su palacio era el cuartel general romano. {.mark}</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24:1–9</w:t>
      </w:r>
      <w:r>
        <w:rPr>
          <w:lang w:val="es_ES" w:bidi="es_ES"/>
        </w:rPr>
      </w:r>
    </w:p>
    <w:p>
      <w:pPr>
        <w:pStyle w:val="Heading3"/>
      </w:pPr>
      <w:r>
        <w:rPr>
          <w:lang w:val="es_ES" w:bidi="es_ES"/>
        </w:rPr>
        <w:t>Escuchar con el corazón</w:t>
      </w:r>
    </w:p>
    <w:p>
      <w:pPr/>
      <w:r>
        <w:rPr>
          <w:lang w:val="es_ES" w:bidi="es_ES"/>
        </w:rPr>
      </w:r>
      <w:r>
        <w:rPr>
          <w:lang w:val="es_ES" w:bidi="es_ES"/>
        </w:rPr>
        <w:t>Escuchen Hechos 24:1–9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el sobrino de Pablo, el hijo de su hermana, advirtió al comandante romano sobre el plan de un grupo de judíos para matar a Pablo. El comandante romano envió a Pablo a Cesarea con un gran grupo de soldados para protegerlo. Pablo fue llevado ante Félix, el gobernador de Judea. El comandante romano también le envió una carta a Félix explicándole al gobernador el caso de Pablo. En la carta, el comandante declaró que Félix realizará el juicio entre Pablo y sus acusadores.</w:t>
      </w:r>
    </w:p>
    <w:p>
      <w:pPr/>
      <w:r>
        <w:rPr>
          <w:lang w:val="es_ES" w:bidi="es_ES"/>
        </w:rPr>
      </w:r>
      <w:r>
        <w:rPr>
          <w:lang w:val="es_ES" w:bidi="es_ES"/>
        </w:rPr>
        <w:t>Cinco días después, el sumo sacerdote Ananías, algunos ancianos de los judíos, y Tértulo, un portavoz, fueron a Cesarea para presentar su caso al gobernador Félix. El sumo sacerdote era la cabeza de todos los sacerdotes judíos. Los ancianos eran los jefes de familias importantes de judíos. Los ancianos pertenecen al Sanedrín, el consejo de los judíos. Tértulo era un portavoz o un abogado que hablaba en nombre del sumo sacerdote y del consejo. Un portavoz era un hombre entrenado para hablar bien. Él estaba familiarizado con la ley romana y los tribunales. Su trabajo es convencer al juez de que tome la decisión. Tertulo presentará las acusaciones que el consejo tiene contra Pablo.</w:t>
      </w:r>
    </w:p>
    <w:p>
      <w:pPr/>
      <w:r>
        <w:rPr>
          <w:lang w:val="es_ES" w:bidi="es_ES"/>
        </w:rPr>
      </w:r>
      <w:r>
        <w:rPr>
          <w:lang w:val="es_ES" w:bidi="es_ES"/>
        </w:rPr>
        <w:t>Félix era el gobernador de Judea. Él era el gobernante que controlaba los asuntos de Roma en Judea. El gobernador también escucha casos como el que Pablo experimentó en Jerusalén. Recordaremos que el comandante romano puso a Pablo bajo la custodia de Félix. Entonces Félix convocó a Pablo para que entrara, lo que significa que el gobernador permitió que comenzara el juicio entre Pablo y sus acusadores.</w:t>
      </w:r>
    </w:p>
    <w:p>
      <w:pPr/>
      <w:r>
        <w:rPr>
          <w:lang w:val="es_ES" w:bidi="es_ES"/>
        </w:rPr>
      </w:r>
      <w:r>
        <w:rPr>
          <w:lang w:val="es_ES" w:bidi="es_ES"/>
        </w:rPr>
        <w:t>Tértulo presentó su caso ante Félix, lo que significa que Tértulo comenzó a acusar a Pablo. Tértulo abrió su declaración con elogios para el gobernador. Tértulo llama al gobernador el excelentísimo Félix. Tértulo sigue la costumbre de la época y halaga al gobernador Félix. Quiere mostrar respeto y obtener el favor del gobernador, por lo que dice que el gobernador ha traído paz y ayuda al área de Judea. Sabemos por los historiadores que el gobernador Félix era cruel con el pueblo judío. Sin embargo, Félix esperaría que Tértulo le dijera cosas bonitas, incluso si no eran verdaderas.</w:t>
      </w:r>
    </w:p>
    <w:p>
      <w:pPr/>
      <w:r>
        <w:rPr>
          <w:lang w:val="es_ES" w:bidi="es_ES"/>
        </w:rPr>
      </w:r>
      <w:r>
        <w:rPr>
          <w:lang w:val="es_ES" w:bidi="es_ES"/>
        </w:rPr>
        <w:t>Pidan que el equipo converse sobre cómo las personas en su cultura usan palabras para obtener el favor de personas poderosas e influyentes.</w:t>
      </w:r>
    </w:p>
    <w:p>
      <w:pPr/>
      <w:r>
        <w:rPr>
          <w:lang w:val="es_ES" w:bidi="es_ES"/>
        </w:rPr>
      </w:r>
      <w:r>
        <w:rPr>
          <w:lang w:val="es_ES" w:bidi="es_ES"/>
        </w:rPr>
        <w:t>Tértulo también dijo que Félix tiene previsión y que el gobernador trajo reformas a la nación de los judíos. Las reformas en el gobierno pueden incluir reducir la corrupción, construir caminos y hacer leyes para la paz y el orden. Como no estamos seguros de si Tértulo era un judío o un gentil, tengan cuidado de no traducir su frase como "nuestra nación". La frase "aceptamos esto con toda gratitud" significa que los judíos dan la bienvenida a las reformas que Félix estaba haciendo por su pueblo.</w:t>
      </w:r>
    </w:p>
    <w:p>
      <w:pPr/>
      <w:r>
        <w:rPr>
          <w:lang w:val="es_ES" w:bidi="es_ES"/>
        </w:rPr>
      </w:r>
      <w:r>
        <w:rPr>
          <w:lang w:val="es_ES" w:bidi="es_ES"/>
        </w:rPr>
        <w:t>Pidan que el equipo converse sobre cómo las personas en su cultura usan la palabra para un grupo de personas o tribu étnica. Algunas culturas no tienen una palabra para la nación.</w:t>
      </w:r>
    </w:p>
    <w:p>
      <w:pPr/>
      <w:r>
        <w:rPr>
          <w:lang w:val="es_ES" w:bidi="es_ES"/>
        </w:rPr>
      </w:r>
      <w:r>
        <w:rPr>
          <w:lang w:val="es_ES" w:bidi="es_ES"/>
        </w:rPr>
        <w:t>Tértulo dijo que Pablo era un alborotador al compararlo con una peste, o enfermedad que se propaga.</w:t>
      </w:r>
    </w:p>
    <w:p>
      <w:pPr/>
      <w:r>
        <w:rPr>
          <w:lang w:val="es_ES" w:bidi="es_ES"/>
        </w:rPr>
      </w:r>
      <w:r>
        <w:rPr>
          <w:lang w:val="es_ES" w:bidi="es_ES"/>
        </w:rPr>
        <w:t>Conversen sobre cómo las personas describirían a alguien que causa problemas en la comunidad. ¿Qué palabras usarían para describirlos? ¿Con qué los compararían?</w:t>
      </w:r>
    </w:p>
    <w:p>
      <w:pPr/>
      <w:r>
        <w:rPr>
          <w:lang w:val="es_ES" w:bidi="es_ES"/>
        </w:rPr>
      </w:r>
      <w:r>
        <w:rPr>
          <w:lang w:val="es_ES" w:bidi="es_ES"/>
        </w:rPr>
        <w:t>Tértulo también acusó a Pablo de provocar disturbios o rebeliones entre otras personas. En la ley romana, la pena de muerte es el castigo por la rebelión. Tértulo probablemente dijo estas cosas porque el consejo judío quería que Félix castigara a Pablo con la muerte.</w:t>
      </w:r>
    </w:p>
    <w:p>
      <w:pPr/>
      <w:r>
        <w:rPr>
          <w:lang w:val="es_ES" w:bidi="es_ES"/>
        </w:rPr>
      </w:r>
      <w:r>
        <w:rPr>
          <w:lang w:val="es_ES" w:bidi="es_ES"/>
        </w:rPr>
        <w:t>Tértulo llamó a Pablo un líder de la secta de los nazarenos. Jesús vivió en Nazaret. Los judíos llamaron a Jesús nazareno. En el tiempo de Pablo, los judíos llamaban nazarenos a los creyentes en Jesús. La palabra secta significa un grupo religioso con creencias diferentes del grupo principal. Tértulo quería decir que los cristianos creen en falsas doctrinas diferentes de las enseñanzas de los judíos.</w:t>
      </w:r>
    </w:p>
    <w:p>
      <w:pPr/>
      <w:r>
        <w:rPr>
          <w:lang w:val="es_ES" w:bidi="es_ES"/>
        </w:rPr>
      </w:r>
      <w:r>
        <w:rPr>
          <w:lang w:val="es_ES" w:bidi="es_ES"/>
        </w:rPr>
        <w:t>Tértulo también acusó a Pablo de tratar de profanar o hacer que el templo judío fuera impuro. Este era un crimen grave para los judíos. Recordaremos a los judíos de Asia que acusaron a Pablo de traer a un gentil a su templo. La multitud de judíos se apoderó de Pablo y lo llevó fuera del área del templo.</w:t>
      </w:r>
    </w:p>
    <w:p>
      <w:pPr/>
      <w:r>
        <w:rPr>
          <w:lang w:val="es_ES" w:bidi="es_ES"/>
        </w:rPr>
      </w:r>
      <w:r>
        <w:rPr>
          <w:lang w:val="es_ES" w:bidi="es_ES"/>
        </w:rPr>
        <w:t>Tértulo añade: "Si lo examinan ustedes mismos, podrán averiguar por él todo aquello de lo que lo acusamos". Tértulo estaba tratando de convencer al gobernador de que sus acusaciones eran verdaderas. "Los judíos también se unieron a la acusación", lo que significa que los judíos en la corte, como los ancianos, se unieron para decir que las acusaciones eran verdaderas.</w:t>
      </w:r>
    </w:p>
    <w:p>
      <w:pPr/>
      <w:r>
        <w:rPr>
          <w:lang w:val="es_ES" w:bidi="es_ES"/>
        </w:rPr>
      </w:r>
      <w:r>
        <w:rPr>
          <w:lang w:val="es_ES" w:bidi="es_ES"/>
        </w:rPr>
        <w:t>Cuenten un momento en que tuvieron que convencer a alguien con autoridad de que su versión de un evento era verdad. ¿Qué palabras o frases usaron? ¿Qué estrategias usaron para tratar de convencerlos de que tenían razón?</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La historia tiene dos escenas.</w:t>
      </w:r>
    </w:p>
    <w:p>
      <w:pPr/>
      <w:r>
        <w:rPr>
          <w:lang w:val="es_ES" w:bidi="es_ES"/>
        </w:rPr>
      </w:r>
      <w:r>
        <w:rPr>
          <w:b/>
          <w:lang w:val="es_ES" w:bidi="es_ES"/>
        </w:rPr>
        <w:t>Primera escena:</w:t>
      </w:r>
      <w:r>
        <w:rPr>
          <w:lang w:val="es_ES" w:bidi="es_ES"/>
        </w:rPr>
        <w:t xml:space="preserve"> Cinco días después de que el comandante envió a Pablo con un gran grupo de soldados al gobernador Félix, el sumo sacerdote, los ancianos judíos y el portavoz Tértulo llegaron a Cesarea.</w:t>
      </w:r>
    </w:p>
    <w:p>
      <w:pPr/>
      <w:r>
        <w:rPr>
          <w:lang w:val="es_ES" w:bidi="es_ES"/>
        </w:rPr>
      </w:r>
      <w:r>
        <w:rPr>
          <w:b/>
          <w:lang w:val="es_ES" w:bidi="es_ES"/>
        </w:rPr>
        <w:t>Segunda escena:</w:t>
      </w:r>
      <w:r>
        <w:rPr>
          <w:lang w:val="es_ES" w:bidi="es_ES"/>
        </w:rPr>
        <w:t xml:space="preserve"> Este evento tuvo lugar en la corte del gobernador Félix. El gobernador llamó a Pablo para que entrara. El portavoz Tértulo acusó a Pablo de presuntos crímenes cometidos contra la religión judía y la ley romana.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Félix, el gobernador de Judea</w:t>
      </w:r>
    </w:p>
    <w:p>
      <w:pPr>
        <w:pStyle w:val="ListBullet"/>
        <w:spacing w:line="240" w:lineRule="auto"/>
        <w:ind w:left="720"/>
      </w:pPr>
      <w:r>
        <w:rPr>
          <w:lang w:val="es_ES" w:bidi="es_ES"/>
        </w:rPr>
      </w:r>
      <w:r>
        <w:rPr>
          <w:lang w:val="es_ES" w:bidi="es_ES"/>
        </w:rPr>
        <w:t>Ananías, el sumo sacerdote</w:t>
      </w:r>
    </w:p>
    <w:p>
      <w:pPr>
        <w:pStyle w:val="ListBullet"/>
        <w:spacing w:line="240" w:lineRule="auto"/>
        <w:ind w:left="720"/>
      </w:pPr>
      <w:r>
        <w:rPr>
          <w:lang w:val="es_ES" w:bidi="es_ES"/>
        </w:rPr>
      </w:r>
      <w:r>
        <w:rPr>
          <w:lang w:val="es_ES" w:bidi="es_ES"/>
        </w:rPr>
        <w:t>Los ancianos de los judíos</w:t>
      </w:r>
    </w:p>
    <w:p>
      <w:pPr>
        <w:pStyle w:val="ListBullet"/>
        <w:spacing w:line="240" w:lineRule="auto"/>
        <w:ind w:left="720"/>
      </w:pPr>
      <w:r>
        <w:rPr>
          <w:lang w:val="es_ES" w:bidi="es_ES"/>
        </w:rPr>
      </w:r>
      <w:r>
        <w:rPr>
          <w:lang w:val="es_ES" w:bidi="es_ES"/>
        </w:rPr>
        <w:t>Tértulo, el portavoz</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Es importante recordar que, antes de que comience esta historia, Pablo compareció ante el sumo sacerdote Ananías y el consejo judío. El consejo quería condenar a Pablo, y un grupo de judíos intentó matarlo. El comandante romano envió a Pablo al gobernador Félix en Cesarea. Esta historia comienza cinco días después, cuando el sumo sacerdote Ananías, los ancianos judíos del consejo, y Tértulo, un portavoz que conoce las leyes romanas, llegan a Cesarea.</w:t>
      </w:r>
    </w:p>
    <w:p>
      <w:pPr/>
      <w:r>
        <w:rPr>
          <w:lang w:val="es_ES" w:bidi="es_ES"/>
        </w:rPr>
      </w:r>
      <w:r>
        <w:rPr>
          <w:lang w:val="es_ES" w:bidi="es_ES"/>
        </w:rPr>
        <w:t>El gobernador Félix convocó a Pablo para que compareciera en el juicio. Pablo llega a la habitación donde están Félix y los acusadores judíos. Tértulo es el portavoz del grupo porque conoce la ley romana y habla bien. Tértulo habla en nombre de los miembros del grupo. Tértulo saludó al gobernador con respeto y un breve discurso sobre lo bueno que es el gobernador. Entonces, Tértulo acusó a Pablo de causar disturbios entre otros judíos. El crimen de rebelión era castigado con la muerte en la ley romana. El portavoz acusó a Pablo de ser el líder de una secta nazarena. El término nazarenos se refería a los creyentes de Jesús durante el tiempo de Pablo. Tértulo también acusó a Pablo de hacer que el templo fuera impuro, lo que era un crimen grave contra los judíos en su religión. Los ancianos judíos que vinieron con Tértulo y Ananías también se unieron para acusar a Pablo.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Félix, el gobernador de Judea</w:t>
      </w:r>
    </w:p>
    <w:p>
      <w:pPr>
        <w:pStyle w:val="ListBullet"/>
        <w:spacing w:line="240" w:lineRule="auto"/>
        <w:ind w:left="720"/>
      </w:pPr>
      <w:r>
        <w:rPr>
          <w:lang w:val="es_ES" w:bidi="es_ES"/>
        </w:rPr>
      </w:r>
      <w:r>
        <w:rPr>
          <w:lang w:val="es_ES" w:bidi="es_ES"/>
        </w:rPr>
        <w:t>Ananías, el sumo sacerdote</w:t>
      </w:r>
    </w:p>
    <w:p>
      <w:pPr>
        <w:pStyle w:val="ListBullet"/>
        <w:spacing w:line="240" w:lineRule="auto"/>
        <w:ind w:left="720"/>
      </w:pPr>
      <w:r>
        <w:rPr>
          <w:lang w:val="es_ES" w:bidi="es_ES"/>
        </w:rPr>
      </w:r>
      <w:r>
        <w:rPr>
          <w:lang w:val="es_ES" w:bidi="es_ES"/>
        </w:rPr>
        <w:t>Los ancianos de los judíos</w:t>
      </w:r>
    </w:p>
    <w:p>
      <w:pPr>
        <w:pStyle w:val="ListBullet"/>
        <w:spacing w:line="240" w:lineRule="auto"/>
        <w:ind w:left="720"/>
      </w:pPr>
      <w:r>
        <w:rPr>
          <w:lang w:val="es_ES" w:bidi="es_ES"/>
        </w:rPr>
      </w:r>
      <w:r>
        <w:rPr>
          <w:lang w:val="es_ES" w:bidi="es_ES"/>
        </w:rPr>
        <w:t>Tértulo, el portavoz</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Interpreten al sumo sacerdote Ananías, a los ancianos de los judíos y a Tértulo, que vinieron a Cesarea. Persiguieron el caso contra Pablo en Cesarea.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al sumo sacerdote, a los ancianos y a Tértulo: "¿Cómo se sienten?" Es posible que escuchen cosas como: "Venimos aquí para asegurarnos de que el gobernador condene a Pablo" o "Tértulo es un buen orador que puede convencer al gobernador".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el gobernador Félix llamando a Pablo para que comparezca en la corte. Pablo está ante la corte para enfrentar las acusaciones de Tértulo, el portavoz. Actúen como Tértulo diciendo cosas para halagar o impresionar a Félix.</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Félix, el gobernador: "¿Cómo se sienten?" Es posible que escuchen cosas como: "¿Qué es esto que tienen contra Pablo?" o "El comandante romano me pidió que protegiera a Pablo de estas personas", y "Tértulo está diciendo cosas tan bonitas sobre mí". Seguro que sabe las cosas correctas que debe decir".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Tertulo, el portavoz, acusando a Pablo de hacer que otros judíos se rebelen. Tértulo también acusó a Pablo de ser el cabecilla de la secta nazarena.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Tértulo: "¿Cómo te sientes?" Es posible que escuchen cosas como: "Tengo que convencer al gobernador de que Pablo cometió crímenes contra la ley romana", o "Tengo que hacer que Félix crea que la secta nazarena que Pablo lidera es un grupo peligroso".</w:t>
      </w:r>
    </w:p>
    <w:p>
      <w:pPr>
        <w:pStyle w:val="ListBullet"/>
        <w:spacing w:line="240" w:lineRule="auto"/>
        <w:ind w:left="720"/>
      </w:pPr>
      <w:r>
        <w:rPr>
          <w:lang w:val="es_ES" w:bidi="es_ES"/>
        </w:rPr>
      </w:r>
      <w:r>
        <w:rPr>
          <w:lang w:val="es_ES" w:bidi="es_ES"/>
        </w:rPr>
        <w:t>Reinicien la acción.</w:t>
      </w:r>
    </w:p>
    <w:p>
      <w:pPr>
        <w:pStyle w:val="ListBullet"/>
        <w:spacing w:line="240" w:lineRule="auto"/>
        <w:ind w:left="720"/>
      </w:pPr>
      <w:r>
        <w:rPr>
          <w:lang w:val="es_ES" w:bidi="es_ES"/>
        </w:rPr>
      </w:r>
      <w:r>
        <w:rPr>
          <w:lang w:val="es_ES" w:bidi="es_ES"/>
        </w:rPr>
        <w:t>Pregúntenle al actor que interpreta a Pablo: "¿Cómo se siente?" Es posible que escuchen cosas como: "No tengo nada que temer porque estas acusaciones son mentiras", y "Confío en que el Señor me protegerá".</w:t>
      </w:r>
    </w:p>
    <w:p>
      <w:pPr>
        <w:pStyle w:val="ListBullet"/>
        <w:spacing w:line="240" w:lineRule="auto"/>
        <w:ind w:left="720"/>
      </w:pPr>
      <w:r>
        <w:rPr>
          <w:lang w:val="es_ES" w:bidi="es_ES"/>
        </w:rPr>
      </w:r>
      <w:r>
        <w:rPr>
          <w:lang w:val="es_ES" w:bidi="es_ES"/>
        </w:rPr>
        <w:t>Reinicien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Después de cinco días, el </w:t>
      </w:r>
      <w:r>
        <w:rPr>
          <w:b/>
          <w:lang w:val="es_ES" w:bidi="es_ES"/>
        </w:rPr>
        <w:t>sumo sacerdote</w:t>
      </w:r>
      <w:r>
        <w:rPr>
          <w:lang w:val="es_ES" w:bidi="es_ES"/>
        </w:rPr>
        <w:t xml:space="preserve"> Ananías, algunos </w:t>
      </w:r>
      <w:r>
        <w:rPr>
          <w:b/>
          <w:lang w:val="es_ES" w:bidi="es_ES"/>
        </w:rPr>
        <w:t>ancianos</w:t>
      </w:r>
      <w:r>
        <w:rPr>
          <w:lang w:val="es_ES" w:bidi="es_ES"/>
        </w:rPr>
        <w:t xml:space="preserve"> de los judíos y Tértulo, un </w:t>
      </w:r>
      <w:r>
        <w:rPr>
          <w:b/>
          <w:lang w:val="es_ES" w:bidi="es_ES"/>
        </w:rPr>
        <w:t>portavoz</w:t>
      </w:r>
      <w:r>
        <w:rPr>
          <w:lang w:val="es_ES" w:bidi="es_ES"/>
        </w:rPr>
        <w:t xml:space="preserve">, llegaron a ver al gobernador Félix en Cesarea. Usen las mismas palabras para </w:t>
      </w:r>
      <w:r>
        <w:rPr>
          <w:lang w:val="es_ES" w:bidi="es_ES"/>
        </w:rPr>
        <w:t>sumo sacerdote</w:t>
      </w:r>
      <w:r>
        <w:rPr>
          <w:lang w:val="es_ES" w:bidi="es_ES"/>
        </w:rPr>
        <w:t xml:space="preserve"> y </w:t>
      </w:r>
      <w:r>
        <w:rPr>
          <w:lang w:val="es_ES" w:bidi="es_ES"/>
        </w:rPr>
        <w:t>ancianos</w:t>
      </w:r>
      <w:r>
        <w:rPr>
          <w:lang w:val="es_ES" w:bidi="es_ES"/>
        </w:rPr>
        <w:t xml:space="preserve"> que han usado anteriormente. El portavoz era un abogado que hablaba bien y estaba familiarizado con la ley romana y los procedimientos en la corte.</w:t>
      </w:r>
    </w:p>
    <w:p>
      <w:pPr/>
      <w:r>
        <w:rPr>
          <w:lang w:val="es_ES" w:bidi="es_ES"/>
        </w:rPr>
      </w:r>
      <w:r>
        <w:rPr>
          <w:lang w:val="es_ES" w:bidi="es_ES"/>
        </w:rPr>
        <w:t xml:space="preserve">Félix es el </w:t>
      </w:r>
      <w:r>
        <w:rPr>
          <w:b/>
          <w:lang w:val="es_ES" w:bidi="es_ES"/>
        </w:rPr>
        <w:t>gobernador</w:t>
      </w:r>
      <w:r>
        <w:rPr>
          <w:lang w:val="es_ES" w:bidi="es_ES"/>
        </w:rPr>
        <w:t xml:space="preserve"> romano. El gobernador estaba a cargo de la provincia de Judea. Usen la misma palabra para gobernador que han usado anteriormente.</w:t>
      </w:r>
    </w:p>
    <w:p>
      <w:pPr/>
      <w:r>
        <w:rPr>
          <w:lang w:val="es_ES" w:bidi="es_ES"/>
        </w:rPr>
      </w:r>
      <w:r>
        <w:rPr>
          <w:lang w:val="es_ES" w:bidi="es_ES"/>
        </w:rPr>
        <w:t xml:space="preserve">Tértulo alabó a Félix por las reformas que hizo por la </w:t>
      </w:r>
      <w:r>
        <w:rPr>
          <w:b/>
          <w:lang w:val="es_ES" w:bidi="es_ES"/>
        </w:rPr>
        <w:t>nación</w:t>
      </w:r>
      <w:r>
        <w:rPr>
          <w:lang w:val="es_ES" w:bidi="es_ES"/>
        </w:rPr>
        <w:t xml:space="preserve">. Usen la misma palabra para nación que han usado anteriormente. Consulten el Glosario Principal para obtener más información sobre la </w:t>
      </w:r>
      <w:r>
        <w:rPr>
          <w:lang w:val="es_ES" w:bidi="es_ES"/>
        </w:rPr>
        <w:t>nación</w:t>
      </w:r>
      <w:r>
        <w:rPr>
          <w:lang w:val="es_ES" w:bidi="es_ES"/>
        </w:rPr>
        <w:t>.</w:t>
      </w:r>
    </w:p>
    <w:p>
      <w:pPr/>
      <w:r>
        <w:rPr>
          <w:lang w:val="es_ES" w:bidi="es_ES"/>
        </w:rPr>
      </w:r>
      <w:r>
        <w:rPr>
          <w:lang w:val="es_ES" w:bidi="es_ES"/>
        </w:rPr>
        <w:t xml:space="preserve">Tértulo acusó a Pablo y lo llama </w:t>
      </w:r>
      <w:r>
        <w:rPr>
          <w:b/>
          <w:lang w:val="es_ES" w:bidi="es_ES"/>
        </w:rPr>
        <w:t>peste</w:t>
      </w:r>
      <w:r>
        <w:rPr>
          <w:lang w:val="es_ES" w:bidi="es_ES"/>
        </w:rPr>
        <w:t xml:space="preserve">, como una enfermedad que se propaga rápidamente causando problemas y disturbios entre los </w:t>
      </w:r>
      <w:r>
        <w:rPr>
          <w:b/>
          <w:lang w:val="es_ES" w:bidi="es_ES"/>
        </w:rPr>
        <w:t>judíos</w:t>
      </w:r>
      <w:r>
        <w:rPr>
          <w:lang w:val="es_ES" w:bidi="es_ES"/>
        </w:rPr>
        <w:t xml:space="preserve">. Usen la misma palabra para judíos que usaron anteriormente. Consulten el Glosario Principal para obtener más información sobre los </w:t>
      </w:r>
      <w:r>
        <w:rPr>
          <w:lang w:val="es_ES" w:bidi="es_ES"/>
        </w:rPr>
        <w:t>judíos</w:t>
      </w:r>
      <w:r>
        <w:rPr>
          <w:lang w:val="es_ES" w:bidi="es_ES"/>
        </w:rPr>
        <w:t>.</w:t>
      </w:r>
    </w:p>
    <w:p>
      <w:pPr/>
      <w:r>
        <w:rPr>
          <w:lang w:val="es_ES" w:bidi="es_ES"/>
        </w:rPr>
      </w:r>
      <w:r>
        <w:rPr>
          <w:lang w:val="es_ES" w:bidi="es_ES"/>
        </w:rPr>
        <w:t xml:space="preserve">Tértulo también acusó a Pablo de ser el cabecilla de la secta </w:t>
      </w:r>
      <w:r>
        <w:rPr>
          <w:b/>
          <w:lang w:val="es_ES" w:bidi="es_ES"/>
        </w:rPr>
        <w:t>nazarena</w:t>
      </w:r>
      <w:r>
        <w:rPr>
          <w:lang w:val="es_ES" w:bidi="es_ES"/>
        </w:rPr>
        <w:t xml:space="preserve">. Una secta es un grupo de personas con creencias diferentes a las que generalmente se aceptan como creencias correctas. Jesús creció en Nazaret. Durante el tiempo de Pablo, los judíos llamaban nazarenos a los creyentes de Jesús. Consulten el Glosario Principal para obtener más información sobre </w:t>
      </w:r>
      <w:r>
        <w:rPr>
          <w:lang w:val="es_ES" w:bidi="es_ES"/>
        </w:rPr>
        <w:t>Nazaret</w:t>
      </w:r>
      <w:r>
        <w:rPr>
          <w:lang w:val="es_ES" w:bidi="es_ES"/>
        </w:rPr>
        <w:t>.</w:t>
      </w:r>
    </w:p>
    <w:p>
      <w:pPr/>
      <w:r>
        <w:rPr>
          <w:lang w:val="es_ES" w:bidi="es_ES"/>
        </w:rPr>
      </w:r>
      <w:r>
        <w:rPr>
          <w:lang w:val="es_ES" w:bidi="es_ES"/>
        </w:rPr>
        <w:t xml:space="preserve">También acusó a Pablo de hacer que el </w:t>
      </w:r>
      <w:r>
        <w:rPr>
          <w:b/>
          <w:lang w:val="es_ES" w:bidi="es_ES"/>
        </w:rPr>
        <w:t>templo</w:t>
      </w:r>
      <w:r>
        <w:rPr>
          <w:lang w:val="es_ES" w:bidi="es_ES"/>
        </w:rPr>
        <w:t xml:space="preserve"> de los judíos se volviera impuro. Usen la misma palabra que usaron anteriormente. Consulten el Glosario Principal para obtener más información sobre el templo </w:t>
      </w:r>
      <w:r>
        <w:rPr>
          <w:lang w:val="es_ES" w:bidi="es_ES"/>
        </w:rPr>
        <w:t>judío</w:t>
      </w:r>
      <w:r>
        <w:rPr>
          <w:lang w:val="es_ES" w:bidi="es_ES"/>
        </w:rPr>
        <w:t>.</w:t>
      </w:r>
    </w:p>
    <w:p>
      <w:pPr/>
      <w:r>
        <w:rPr>
          <w:lang w:val="es_ES" w:bidi="es_ES"/>
        </w:rPr>
      </w:r>
      <w:r>
        <w:rPr>
          <w:lang w:val="es_ES" w:bidi="es_ES"/>
        </w:rPr>
        <w:t xml:space="preserve">Muestren una imagen del </w:t>
      </w:r>
      <w:r>
        <w:rPr>
          <w:lang w:val="es_ES" w:bidi="es_ES"/>
        </w:rPr>
        <w:t>templo de Herodes</w:t>
      </w:r>
      <w:r>
        <w:rPr>
          <w:lang w:val="es_ES" w:bidi="es_ES"/>
        </w:rPr>
        <w:t>, si su equipo necesita una.</w:t>
      </w:r>
    </w:p>
    <w:p>
      <w:pPr/>
      <w:r>
        <w:rPr>
          <w:lang w:val="es_ES" w:bidi="es_ES"/>
        </w:rPr>
      </w:r>
      <w:r>
        <w:rPr>
          <w:lang w:val="es_ES" w:bidi="es_ES"/>
        </w:rPr>
        <w:t>Algunos manuscritos dan más información sobre cómo el comandante romano llevó a Pablo lejos de los líderes judíos. Pueden incluir esta información si otras traducciones en su área lo hacen.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24:10–23</w:t>
      </w:r>
      <w:r>
        <w:rPr>
          <w:lang w:val="es_ES" w:bidi="es_ES"/>
        </w:rPr>
      </w:r>
    </w:p>
    <w:p>
      <w:pPr>
        <w:pStyle w:val="Heading3"/>
      </w:pPr>
      <w:r>
        <w:rPr>
          <w:lang w:val="es_ES" w:bidi="es_ES"/>
        </w:rPr>
        <w:t>Escuchar con el corazón</w:t>
      </w:r>
    </w:p>
    <w:p>
      <w:pPr/>
      <w:r>
        <w:rPr>
          <w:lang w:val="es_ES" w:bidi="es_ES"/>
        </w:rPr>
      </w:r>
      <w:r>
        <w:rPr>
          <w:lang w:val="es_ES" w:bidi="es_ES"/>
        </w:rPr>
        <w:t>Escuchen Hechos 24:10–23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el sumo sacerdote Ananías, los ancianos de los judíos y el portavoz Tértulo fueron a Cesarea para presentar un caso contra Pablo ante Félix, el gobernador.</w:t>
      </w:r>
    </w:p>
    <w:p>
      <w:pPr/>
      <w:r>
        <w:rPr>
          <w:lang w:val="es_ES" w:bidi="es_ES"/>
        </w:rPr>
      </w:r>
      <w:r>
        <w:rPr>
          <w:lang w:val="es_ES" w:bidi="es_ES"/>
        </w:rPr>
        <w:t>Después de que Tértulo presentó sus acusaciones, llegó el turno de Pablo de responder a su acusador. Félix le hizo un gesto a Pablo para que hablara. Pablo le habló respetuosamente al gobernador. Pablo reconoció que Félix había gobernado como juez en su nación durante muchos años. Como gobernador, Félix también actuó como juez para casos importantes. Pablo está contento de hacer su defensa. Esto significa que Pablo está feliz o dispuesto a responder a las acusaciones.</w:t>
      </w:r>
    </w:p>
    <w:p>
      <w:pPr/>
      <w:r>
        <w:rPr>
          <w:lang w:val="es_ES" w:bidi="es_ES"/>
        </w:rPr>
      </w:r>
      <w:r>
        <w:rPr>
          <w:lang w:val="es_ES" w:bidi="es_ES"/>
        </w:rPr>
        <w:t>Pablo le dijo a Félix que había llegado a Jerusalén hacía solo 12 días. Vino a Jerusalén para adorar. Pablo dijo que ni el sumo sacerdote, los ancianos ni el abogado vieron a Pablo agitando a la multitud. Tampoco discutió con nadie ni en el templo ni en las sinagogas. Pablo quería decirle al gobernador que los judíos no tenían pruebas ni testigos para demostrar que él había comenzado disturbios, como Tértulo había dicho.</w:t>
      </w:r>
    </w:p>
    <w:p>
      <w:pPr/>
      <w:r>
        <w:rPr>
          <w:lang w:val="es_ES" w:bidi="es_ES"/>
        </w:rPr>
      </w:r>
      <w:r>
        <w:rPr>
          <w:lang w:val="es_ES" w:bidi="es_ES"/>
        </w:rPr>
        <w:t>Pablo no negó que era un seguidor del Camino. Recordarán de pasajes anteriores que los seguidores de Jesús se llamaban a sí mismos el Camino. Los líderes judíos llaman al Camino una secta o culto. Pablo aclaró que adoraba a Dios y creía en la Ley y los Profetas. La Ley era la Ley judía de Moisés y los escritos de los profetas judíos.</w:t>
      </w:r>
    </w:p>
    <w:p>
      <w:pPr/>
      <w:r>
        <w:rPr>
          <w:lang w:val="es_ES" w:bidi="es_ES"/>
        </w:rPr>
      </w:r>
      <w:r>
        <w:rPr>
          <w:lang w:val="es_ES" w:bidi="es_ES"/>
        </w:rPr>
        <w:t>Deténganse y conversen: ¿Qué hacen las personas en su comunidad cuando descubren que algunos de ustedes se han vuelto a la fe cristiana?</w:t>
      </w:r>
    </w:p>
    <w:p>
      <w:pPr/>
      <w:r>
        <w:rPr>
          <w:lang w:val="es_ES" w:bidi="es_ES"/>
        </w:rPr>
      </w:r>
      <w:r>
        <w:rPr>
          <w:lang w:val="es_ES" w:bidi="es_ES"/>
        </w:rPr>
        <w:t>Pablo también le contó a Félix sobre sus creencias en la esperanza en Dios y sobre la resurrección. La resurrección es la creencia de que Dios puede traer a la vida a los muertos. Llegará un momento en el futuro en que Dios resucitará tanto a los justos como a los malvados. Pablo añadió que incluso sus acusadores, como el sumo sacerdote, también creían en la resurrección.</w:t>
      </w:r>
    </w:p>
    <w:p>
      <w:pPr/>
      <w:r>
        <w:rPr>
          <w:lang w:val="es_ES" w:bidi="es_ES"/>
        </w:rPr>
      </w:r>
      <w:r>
        <w:rPr>
          <w:lang w:val="es_ES" w:bidi="es_ES"/>
        </w:rPr>
        <w:t>Pablo también le aseguró al gobernador que continuaba viviendo con una conciencia clara ante Dios y los hombres. No cometió un crimen. Pablo regresó a Jerusalén después de estar lejos durante varios años. Su intención de venir a Jerusalén era llevar sus regalos a los pobres y ofrendas al templo. La ofrenda puede incluir un cordero macho o hembra, un carnero, comida y otras ofrendas.</w:t>
      </w:r>
    </w:p>
    <w:p>
      <w:pPr/>
      <w:r>
        <w:rPr>
          <w:lang w:val="es_ES" w:bidi="es_ES"/>
        </w:rPr>
      </w:r>
      <w:r>
        <w:rPr>
          <w:lang w:val="es_ES" w:bidi="es_ES"/>
        </w:rPr>
        <w:t>Antes de dar sus ofrendas, Pablo realizó el ritual de purificación. Las personas tenían que estar ceremonialmente limpias antes de poder adorar en el templo y presentarse ante Dios. Pablo siguió las leyes judías cuidadosamente para poder adorar en el templo.</w:t>
      </w:r>
    </w:p>
    <w:p>
      <w:pPr/>
      <w:r>
        <w:rPr>
          <w:lang w:val="es_ES" w:bidi="es_ES"/>
        </w:rPr>
      </w:r>
      <w:r>
        <w:rPr>
          <w:lang w:val="es_ES" w:bidi="es_ES"/>
        </w:rPr>
        <w:t>Pablo no comenzó disturbios en Jerusalén. Pero había judíos de Asia en el templo. Eran los que dijeron que Pablo comenzó disturbios en Asia. Sin embargo, Pablo señala que estos judíos de Asia no están en Cesarea para presentar cargos contra él. Los judíos en Cesarea, Tértulo y el sumo sacerdote, nunca vieron a Pablo causar disturbios. Entonces Pablo da la única explicación posible para la acusación del sumo sacerdote. La única cosa que dijo que causó problemas fue cuando gritó al sumo consejo judío que creía en la resurrección de los muertos.</w:t>
      </w:r>
    </w:p>
    <w:p>
      <w:pPr/>
      <w:r>
        <w:rPr>
          <w:lang w:val="es_ES" w:bidi="es_ES"/>
        </w:rPr>
      </w:r>
      <w:r>
        <w:rPr>
          <w:lang w:val="es_ES" w:bidi="es_ES"/>
        </w:rPr>
        <w:t>Félix ya tenía un conocimiento preciso sobre el Camino. Esto significaba que Félix ya había aprendido mucho sobre el Camino. Félix los postergó, lo que significa que detuvo el juicio. Félix les dijo: "Cuando el tribuno Lisias baje, decidiré su caso". Recordaremos que Lisias era el comandante romano que envió a Pablo a Cesarea desde Jerusalén. Entonces Félix ordenó al centurión, un oficial de cien soldados, que mantuviera a Pablo bajo arresto. Como ciudadano romano, Félix le dio a Pablo cierta libertad, permitiendo que sus amigos lo visitaran y se ocuparan de sus necesidades.</w:t>
      </w:r>
    </w:p>
    <w:p>
      <w:pPr/>
      <w:r>
        <w:rPr>
          <w:lang w:val="es_ES" w:bidi="es_ES"/>
        </w:rPr>
      </w:r>
      <w:r>
        <w:rPr>
          <w:lang w:val="es_ES" w:bidi="es_ES"/>
        </w:rPr>
        <w:t>Deténganse y conversen: ¿Cómo tratan los guardias o la policía de su comunidad a sus prisioneros?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La historia tiene dos escenas.</w:t>
      </w:r>
    </w:p>
    <w:p>
      <w:pPr/>
      <w:r>
        <w:rPr>
          <w:lang w:val="es_ES" w:bidi="es_ES"/>
        </w:rPr>
      </w:r>
      <w:r>
        <w:rPr>
          <w:b/>
          <w:lang w:val="es_ES" w:bidi="es_ES"/>
        </w:rPr>
        <w:t>Primera escena:</w:t>
      </w:r>
      <w:r>
        <w:rPr>
          <w:lang w:val="es_ES" w:bidi="es_ES"/>
        </w:rPr>
        <w:t xml:space="preserve"> Pablo respondió a las acusaciones de Tértulo. En su defensa, Pablo convenció al gobernador de que no había causado un disturbio en el templo en Jerusalén.</w:t>
      </w:r>
    </w:p>
    <w:p>
      <w:pPr/>
      <w:r>
        <w:rPr>
          <w:lang w:val="es_ES" w:bidi="es_ES"/>
        </w:rPr>
      </w:r>
      <w:r>
        <w:rPr>
          <w:b/>
          <w:lang w:val="es_ES" w:bidi="es_ES"/>
        </w:rPr>
        <w:t>Segunda escena:</w:t>
      </w:r>
      <w:r>
        <w:rPr>
          <w:lang w:val="es_ES" w:bidi="es_ES"/>
        </w:rPr>
        <w:t xml:space="preserve"> El gobernador Félix ordenó detener el juicio iniciado por los acusadores contra Pablo. El gobernador ordenó al centurión que mantuviera a Pablo bajo guardia en Cesarea.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Félix, el gobernador romano</w:t>
      </w:r>
    </w:p>
    <w:p>
      <w:pPr>
        <w:pStyle w:val="ListBullet"/>
        <w:spacing w:line="240" w:lineRule="auto"/>
        <w:ind w:left="720"/>
      </w:pPr>
      <w:r>
        <w:rPr>
          <w:lang w:val="es_ES" w:bidi="es_ES"/>
        </w:rPr>
      </w:r>
      <w:r>
        <w:rPr>
          <w:lang w:val="es_ES" w:bidi="es_ES"/>
        </w:rPr>
        <w:t>Claudio Lisias, el comandante romano</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Los ancianos</w:t>
      </w:r>
    </w:p>
    <w:p>
      <w:pPr>
        <w:pStyle w:val="ListBullet"/>
        <w:spacing w:line="240" w:lineRule="auto"/>
        <w:ind w:left="720"/>
      </w:pPr>
      <w:r>
        <w:rPr>
          <w:lang w:val="es_ES" w:bidi="es_ES"/>
        </w:rPr>
      </w:r>
      <w:r>
        <w:rPr>
          <w:lang w:val="es_ES" w:bidi="es_ES"/>
        </w:rPr>
        <w:t>Tértulo, el portavoz</w:t>
      </w:r>
    </w:p>
    <w:p>
      <w:pPr>
        <w:pStyle w:val="ListBullet"/>
        <w:spacing w:line="240" w:lineRule="auto"/>
        <w:ind w:left="720"/>
      </w:pPr>
      <w:r>
        <w:rPr>
          <w:lang w:val="es_ES" w:bidi="es_ES"/>
        </w:rPr>
      </w:r>
      <w:r>
        <w:rPr>
          <w:lang w:val="es_ES" w:bidi="es_ES"/>
        </w:rPr>
        <w:t>Un centurión</w:t>
      </w:r>
    </w:p>
    <w:p>
      <w:pPr>
        <w:pStyle w:val="ListBullet"/>
        <w:spacing w:line="240" w:lineRule="auto"/>
        <w:ind w:left="720"/>
      </w:pPr>
      <w:r>
        <w:rPr>
          <w:lang w:val="es_ES" w:bidi="es_ES"/>
        </w:rPr>
      </w:r>
      <w:r>
        <w:rPr>
          <w:lang w:val="es_ES" w:bidi="es_ES"/>
        </w:rPr>
        <w:t>Los judíos de Asia</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Recuerden que los acusadores de Jerusalén liderados por el sumo sacerdote llegaron a Cesarea para presentar su caso contra Pablo. Recuerden que Tértulo ha hablado en nombre del consejo judío. Félix le hizo una señal a Pablo con la cabeza. Esto significaba que le dio a Pablo el permiso para responder a sus acusadores. Pablo le dijo a Félix que había llegado a Jerusalén para adorar en el templo. Pablo no agitó a una multitud ni discutió con nadie en el templo o en las sinagogas, un lugar donde los judíos oraban y leían las Escrituras juntos.</w:t>
      </w:r>
    </w:p>
    <w:p>
      <w:pPr/>
      <w:r>
        <w:rPr>
          <w:lang w:val="es_ES" w:bidi="es_ES"/>
        </w:rPr>
      </w:r>
      <w:r>
        <w:rPr>
          <w:lang w:val="es_ES" w:bidi="es_ES"/>
        </w:rPr>
        <w:t>Pero Pablo admitió que era parte del Camino. Tértulo insinuó que el Camino era un grupo peligroso que causaba disturbios entre los judíos. Pero Pablo dijo que adoraba a Dios y creía en la Ley y los Profetas. Pablo creía en la esperanza en Dios y en la resurrección.</w:t>
      </w:r>
    </w:p>
    <w:p>
      <w:pPr/>
      <w:r>
        <w:rPr>
          <w:lang w:val="es_ES" w:bidi="es_ES"/>
        </w:rPr>
      </w:r>
      <w:r>
        <w:rPr>
          <w:lang w:val="es_ES" w:bidi="es_ES"/>
        </w:rPr>
        <w:t>Pablo también le dijo a Félix que no había podido ir a Jerusalén durante varios años. Pablo vino a Jerusalén recientemente para dar limosnas a los pobres y presentar sus sacrificios. Pablo también le asegura a Félix que, según las leyes judías, Pablo realizó el ritual de purificación necesario para adorar en el templo.</w:t>
      </w:r>
    </w:p>
    <w:p>
      <w:pPr/>
      <w:r>
        <w:rPr>
          <w:lang w:val="es_ES" w:bidi="es_ES"/>
        </w:rPr>
      </w:r>
      <w:r>
        <w:rPr>
          <w:lang w:val="es_ES" w:bidi="es_ES"/>
        </w:rPr>
        <w:t>Pablo intentó convencer al gobernador de que los judíos de Asia no se presentaron ante Félix ni en el juicio con el consejo de los judíos en Jerusalén. El sumo sacerdote, los ancianos de los judíos y Tértulo hicieron acusaciones, pero no estaban allí en el templo cuando la multitud de los judíos atacó a Pablo.</w:t>
      </w:r>
    </w:p>
    <w:p>
      <w:pPr/>
      <w:r>
        <w:rPr>
          <w:lang w:val="es_ES" w:bidi="es_ES"/>
        </w:rPr>
      </w:r>
      <w:r>
        <w:rPr>
          <w:lang w:val="es_ES" w:bidi="es_ES"/>
        </w:rPr>
        <w:t>Pablo también le contó a Félix lo que había dicho durante la audiencia con el consejo judío. Pablo dijo que era debido a su creencia en la resurrección de los muertos que estaba siendo juzgado.</w:t>
      </w:r>
    </w:p>
    <w:p>
      <w:pPr/>
      <w:r>
        <w:rPr>
          <w:lang w:val="es_ES" w:bidi="es_ES"/>
        </w:rPr>
      </w:r>
      <w:r>
        <w:rPr>
          <w:lang w:val="es_ES" w:bidi="es_ES"/>
        </w:rPr>
        <w:t>Félix había aprendido mucho sobre el Camino. Félix detuvo la conversación. Félix les dijo que cuando viniera Lisias, el comandante romano, tomaría su decisión sobre el caso. Ordenó al centurión, un oficial de cien soldados, que mantuviera a Pablo bajo custodia, pero dándole algo de libertad. Félix permitió que los amigos de Pablo lo visitaran y cuidaran de él.</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Félix, el gobernador romano</w:t>
      </w:r>
    </w:p>
    <w:p>
      <w:pPr>
        <w:pStyle w:val="ListBullet"/>
        <w:spacing w:line="240" w:lineRule="auto"/>
        <w:ind w:left="720"/>
      </w:pPr>
      <w:r>
        <w:rPr>
          <w:lang w:val="es_ES" w:bidi="es_ES"/>
        </w:rPr>
      </w:r>
      <w:r>
        <w:rPr>
          <w:lang w:val="es_ES" w:bidi="es_ES"/>
        </w:rPr>
        <w:t>Claudio Lisias, el comandante romano</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Los ancianos</w:t>
      </w:r>
    </w:p>
    <w:p>
      <w:pPr>
        <w:pStyle w:val="ListBullet"/>
        <w:spacing w:line="240" w:lineRule="auto"/>
        <w:ind w:left="720"/>
      </w:pPr>
      <w:r>
        <w:rPr>
          <w:lang w:val="es_ES" w:bidi="es_ES"/>
        </w:rPr>
      </w:r>
      <w:r>
        <w:rPr>
          <w:lang w:val="es_ES" w:bidi="es_ES"/>
        </w:rPr>
        <w:t>Tértulo, el portavoz</w:t>
      </w:r>
    </w:p>
    <w:p>
      <w:pPr>
        <w:pStyle w:val="ListBullet"/>
        <w:spacing w:line="240" w:lineRule="auto"/>
        <w:ind w:left="720"/>
      </w:pPr>
      <w:r>
        <w:rPr>
          <w:lang w:val="es_ES" w:bidi="es_ES"/>
        </w:rPr>
      </w:r>
      <w:r>
        <w:rPr>
          <w:lang w:val="es_ES" w:bidi="es_ES"/>
        </w:rPr>
        <w:t>Un centurión</w:t>
      </w:r>
    </w:p>
    <w:p>
      <w:pPr>
        <w:pStyle w:val="ListBullet"/>
        <w:spacing w:line="240" w:lineRule="auto"/>
        <w:ind w:left="720"/>
      </w:pPr>
      <w:r>
        <w:rPr>
          <w:lang w:val="es_ES" w:bidi="es_ES"/>
        </w:rPr>
      </w:r>
      <w:r>
        <w:rPr>
          <w:lang w:val="es_ES" w:bidi="es_ES"/>
        </w:rPr>
        <w:t>Los judíos de Asia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El gobernador Félix le dio a Pablo permiso para responder a las acusaciones en su contra.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al gobernador: "¿Cómo se siente?" Es posible que escuchen cosas como: "¿Qué va a decir Pablo?" y "¿Por qué están el sumo sacerdote y los ancianos en contra de este ciudadano?"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respondió a las acusaciones. Explica a Félix que sus acusadores no lo vieron agitando a la multitud de judíos ni discutiendo con nadie en el templo o en las sinagogas.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representa a Pablo: "¿Cómo se siente?" Es posible que escuchen cosas como: "Demostraré mi inocencia ante el gobernador" y "El sumo sacerdote y los ancianos no tienen pruebas de sus acusaciones".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Recordaremos que el portavoz Tértulo dijo que Pablo era un cabecilla del Camino. Pablo admitió que era un seguidor del Camino. Pablo le dijo a Félix que seguía a Dios y creía en la Ley judía y los Profetas.</w:t>
      </w:r>
    </w:p>
    <w:p>
      <w:pPr/>
      <w:r>
        <w:rPr>
          <w:lang w:val="es_ES" w:bidi="es_ES"/>
        </w:rPr>
      </w:r>
      <w:r>
        <w:rPr>
          <w:lang w:val="es_ES" w:bidi="es_ES"/>
        </w:rPr>
        <w:t>Pablo le dijo a Félix que había venido al templo en Jerusalén para dar sus limosnas a los pobres y ofrecer sus sacrificios a Dios. También realizaba los rituales de purificación para que se pudiera permitir a los judíos ofrecer sacrificios en el templo.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representa a Pablo: "¿Cómo se siente?" Es posible que escuchen cosas como: "Tértulo está diciendo cosas malas sobre el Camino" y "Yo no violé ninguna ley judía".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le contó a Félix sobre la resurrección de los muertos. Cuando Félix escuchó esto, detuvo el juicio porque tenía un conocimiento preciso del Camino. Dijo: "Cuando venga el comandante Lisias, decidiré tu caso".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Félix: "¿Cómo te sientes?" Es posible que escuchen cosas como: "Creo que escuché lo suficiente de lo que necesito escuchar", y "Los acusadores de Pablo no tienen suficientes pruebas ni testigos".</w:t>
      </w:r>
    </w:p>
    <w:p>
      <w:pPr>
        <w:pStyle w:val="ListBullet"/>
        <w:spacing w:line="240" w:lineRule="auto"/>
        <w:ind w:left="720"/>
      </w:pPr>
      <w:r>
        <w:rPr>
          <w:lang w:val="es_ES" w:bidi="es_ES"/>
        </w:rPr>
      </w:r>
      <w:r>
        <w:rPr>
          <w:lang w:val="es_ES" w:bidi="es_ES"/>
        </w:rPr>
        <w:t>Pregúntenle al actor que representa a Pablo: "¿Cómo se siente?" Es posible que escuchen cosas como: "Hice lo que pude para convencer al gobernador de que no hice nada malo", y "Finalmente puedo descansar".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Representen la escena en la que Félix ordena a un guardia que se quede con Pablo. Los amigos de Pablo pueden visitarlo y satisfacer sus necesidades.</w:t>
      </w:r>
    </w:p>
    <w:p>
      <w:pPr/>
      <w:r>
        <w:rPr>
          <w:lang w:val="es_ES" w:bidi="es_ES"/>
        </w:rPr>
      </w:r>
      <w:r>
        <w:rPr>
          <w:lang w:val="es_ES" w:bidi="es_ES"/>
        </w:rPr>
        <w:t>Pregúntenle al actor que interpreta a Félix: "¿Cómo te sientes?" Es posible que escuchen cosas como: "Creo que Pablo es inocente", y, "Pablo está a salvo aquí conmigo".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Pablo presenta su caso ante el gobernador Félix. Dice que después de varios años ha regresado a </w:t>
      </w:r>
      <w:r>
        <w:rPr>
          <w:b/>
          <w:lang w:val="es_ES" w:bidi="es_ES"/>
        </w:rPr>
        <w:t>Jerusalén</w:t>
      </w:r>
      <w:r>
        <w:rPr>
          <w:lang w:val="es_ES" w:bidi="es_ES"/>
        </w:rPr>
        <w:t xml:space="preserve">. No discutió con nadie en el </w:t>
      </w:r>
      <w:r>
        <w:rPr>
          <w:b/>
          <w:lang w:val="es_ES" w:bidi="es_ES"/>
        </w:rPr>
        <w:t>templo</w:t>
      </w:r>
      <w:r>
        <w:rPr>
          <w:lang w:val="es_ES" w:bidi="es_ES"/>
        </w:rPr>
        <w:t xml:space="preserve"> ni en las </w:t>
      </w:r>
      <w:r>
        <w:rPr>
          <w:b/>
          <w:lang w:val="es_ES" w:bidi="es_ES"/>
        </w:rPr>
        <w:t>sinagogas</w:t>
      </w:r>
      <w:r>
        <w:rPr>
          <w:lang w:val="es_ES" w:bidi="es_ES"/>
        </w:rPr>
        <w:t xml:space="preserve">. Usen las palabras Jerusalén, templo y sinagoga como las usaron anteriormente. Consulte el Glosario principal para obtener más información sobre </w:t>
      </w:r>
      <w:r>
        <w:rPr>
          <w:lang w:val="es_ES" w:bidi="es_ES"/>
        </w:rPr>
        <w:t>Jerusalén</w:t>
      </w:r>
      <w:r>
        <w:rPr>
          <w:lang w:val="es_ES" w:bidi="es_ES"/>
        </w:rPr>
        <w:t xml:space="preserve">, el </w:t>
      </w:r>
      <w:r>
        <w:rPr>
          <w:lang w:val="es_ES" w:bidi="es_ES"/>
        </w:rPr>
        <w:t>templo</w:t>
      </w:r>
      <w:r>
        <w:rPr>
          <w:lang w:val="es_ES" w:bidi="es_ES"/>
        </w:rPr>
        <w:t xml:space="preserve"> y la </w:t>
      </w:r>
      <w:r>
        <w:rPr>
          <w:lang w:val="es_ES" w:bidi="es_ES"/>
        </w:rPr>
        <w:t>sinagoga</w:t>
      </w:r>
      <w:r>
        <w:rPr>
          <w:lang w:val="es_ES" w:bidi="es_ES"/>
        </w:rPr>
        <w:t>.</w:t>
      </w:r>
    </w:p>
    <w:p>
      <w:pPr/>
      <w:r>
        <w:rPr>
          <w:lang w:val="es_ES" w:bidi="es_ES"/>
        </w:rPr>
      </w:r>
      <w:r>
        <w:rPr>
          <w:lang w:val="es_ES" w:bidi="es_ES"/>
        </w:rPr>
        <w:t xml:space="preserve">Pablo admitió que era un "seguidor del </w:t>
      </w:r>
      <w:r>
        <w:rPr>
          <w:b/>
          <w:lang w:val="es_ES" w:bidi="es_ES"/>
        </w:rPr>
        <w:t>Camino</w:t>
      </w:r>
      <w:r>
        <w:rPr>
          <w:lang w:val="es_ES" w:bidi="es_ES"/>
        </w:rPr>
        <w:t>." Durante los primeros años, a los creyentes de Jesús se los llamaba "seguidores del Camino".</w:t>
      </w:r>
    </w:p>
    <w:p>
      <w:pPr/>
      <w:r>
        <w:rPr>
          <w:lang w:val="es_ES" w:bidi="es_ES"/>
        </w:rPr>
      </w:r>
      <w:r>
        <w:rPr>
          <w:lang w:val="es_ES" w:bidi="es_ES"/>
        </w:rPr>
        <w:t xml:space="preserve">Pablo creía en la </w:t>
      </w:r>
      <w:r>
        <w:rPr>
          <w:b/>
          <w:lang w:val="es_ES" w:bidi="es_ES"/>
        </w:rPr>
        <w:t>Ley</w:t>
      </w:r>
      <w:r>
        <w:rPr>
          <w:lang w:val="es_ES" w:bidi="es_ES"/>
        </w:rPr>
        <w:t xml:space="preserve"> y los </w:t>
      </w:r>
      <w:r>
        <w:rPr>
          <w:b/>
          <w:lang w:val="es_ES" w:bidi="es_ES"/>
        </w:rPr>
        <w:t>Profetas</w:t>
      </w:r>
      <w:r>
        <w:rPr>
          <w:lang w:val="es_ES" w:bidi="es_ES"/>
        </w:rPr>
        <w:t xml:space="preserve">. Usen las palabras Ley y Profetas como las usaron anteriormente. Consulten el Glosario Principal para obtener más información sobre </w:t>
      </w:r>
      <w:r>
        <w:rPr>
          <w:lang w:val="es_ES" w:bidi="es_ES"/>
        </w:rPr>
        <w:t>la</w:t>
      </w:r>
      <w:r>
        <w:rPr>
          <w:lang w:val="es_ES" w:bidi="es_ES"/>
        </w:rPr>
        <w:t xml:space="preserve"> Ley </w:t>
      </w:r>
      <w:r>
        <w:rPr>
          <w:lang w:val="es_ES" w:bidi="es_ES"/>
        </w:rPr>
        <w:t>y los Profetas</w:t>
      </w:r>
      <w:r>
        <w:rPr>
          <w:lang w:val="es_ES" w:bidi="es_ES"/>
        </w:rPr>
        <w:t>.</w:t>
      </w:r>
    </w:p>
    <w:p>
      <w:pPr/>
      <w:r>
        <w:rPr>
          <w:lang w:val="es_ES" w:bidi="es_ES"/>
        </w:rPr>
      </w:r>
      <w:r>
        <w:rPr>
          <w:lang w:val="es_ES" w:bidi="es_ES"/>
        </w:rPr>
        <w:t xml:space="preserve">Pablo creía en la esperanza en Dios y en la </w:t>
      </w:r>
      <w:r>
        <w:rPr>
          <w:b/>
          <w:lang w:val="es_ES" w:bidi="es_ES"/>
        </w:rPr>
        <w:t>resurrección</w:t>
      </w:r>
      <w:r>
        <w:rPr>
          <w:lang w:val="es_ES" w:bidi="es_ES"/>
        </w:rPr>
        <w:t xml:space="preserve">. Usen la palabra resurrección como la usaron anteriormente. Consulten el Glosario Principal para obtener más información sobre </w:t>
      </w:r>
      <w:r>
        <w:rPr>
          <w:lang w:val="es_ES" w:bidi="es_ES"/>
        </w:rPr>
        <w:t>la resurrección</w:t>
      </w:r>
      <w:r>
        <w:rPr>
          <w:lang w:val="es_ES" w:bidi="es_ES"/>
        </w:rPr>
        <w:t>.</w:t>
      </w:r>
    </w:p>
    <w:p>
      <w:pPr/>
      <w:r>
        <w:rPr>
          <w:lang w:val="es_ES" w:bidi="es_ES"/>
        </w:rPr>
      </w:r>
      <w:r>
        <w:rPr>
          <w:lang w:val="es_ES" w:bidi="es_ES"/>
        </w:rPr>
        <w:t xml:space="preserve">Después de varios años, Pablo fue a Jerusalén para dar sus </w:t>
      </w:r>
      <w:r>
        <w:rPr>
          <w:b/>
          <w:lang w:val="es_ES" w:bidi="es_ES"/>
        </w:rPr>
        <w:t>limosnas</w:t>
      </w:r>
      <w:r>
        <w:rPr>
          <w:lang w:val="es_ES" w:bidi="es_ES"/>
        </w:rPr>
        <w:t xml:space="preserve"> y sus </w:t>
      </w:r>
      <w:r>
        <w:rPr>
          <w:b/>
          <w:lang w:val="es_ES" w:bidi="es_ES"/>
        </w:rPr>
        <w:t>ofrendas</w:t>
      </w:r>
      <w:r>
        <w:rPr>
          <w:lang w:val="es_ES" w:bidi="es_ES"/>
        </w:rPr>
        <w:t xml:space="preserve">. Las limosnas son regalos que dan a los pobres. Usen la palabra ofrendas como la han usado anteriormente. Consulten el Glosario Principal para obtener más información sobre </w:t>
      </w:r>
      <w:r>
        <w:rPr>
          <w:lang w:val="es_ES" w:bidi="es_ES"/>
        </w:rPr>
        <w:t>las ofrendas</w:t>
      </w:r>
      <w:r>
        <w:rPr>
          <w:lang w:val="es_ES" w:bidi="es_ES"/>
        </w:rPr>
        <w:t>.</w:t>
      </w:r>
    </w:p>
    <w:p>
      <w:pPr/>
      <w:r>
        <w:rPr>
          <w:lang w:val="es_ES" w:bidi="es_ES"/>
        </w:rPr>
      </w:r>
      <w:r>
        <w:rPr>
          <w:lang w:val="es_ES" w:bidi="es_ES"/>
        </w:rPr>
        <w:t xml:space="preserve">Pablo afirmó que los judíos sabían que estaba purificado antes de ofrecer sus sacrificios. Pablo acababa de completar su </w:t>
      </w:r>
      <w:r>
        <w:rPr>
          <w:b/>
          <w:lang w:val="es_ES" w:bidi="es_ES"/>
        </w:rPr>
        <w:t>ceremonia de purificación</w:t>
      </w:r>
      <w:r>
        <w:rPr>
          <w:lang w:val="es_ES" w:bidi="es_ES"/>
        </w:rPr>
        <w:t xml:space="preserve">, o de hacerse ritualmente puro, cuando lo vieron. Usen la misma palabra para ceremonia de purificación, </w:t>
      </w:r>
      <w:r>
        <w:rPr>
          <w:b/>
          <w:lang w:val="es_ES" w:bidi="es_ES"/>
        </w:rPr>
        <w:t>ritualmente puro</w:t>
      </w:r>
      <w:r>
        <w:rPr>
          <w:lang w:val="es_ES" w:bidi="es_ES"/>
        </w:rPr>
        <w:t xml:space="preserve"> o </w:t>
      </w:r>
      <w:r>
        <w:rPr>
          <w:b/>
          <w:lang w:val="es_ES" w:bidi="es_ES"/>
        </w:rPr>
        <w:t>puro</w:t>
      </w:r>
      <w:r>
        <w:rPr>
          <w:lang w:val="es_ES" w:bidi="es_ES"/>
        </w:rPr>
        <w:t xml:space="preserve"> que hayan usado antes. Consulten el Glosario Principal para obtener más información sobre la </w:t>
      </w:r>
      <w:r>
        <w:rPr>
          <w:lang w:val="es_ES" w:bidi="es_ES"/>
        </w:rPr>
        <w:t>ofrenda o ceremonia de purificación</w:t>
      </w:r>
      <w:r>
        <w:rPr>
          <w:lang w:val="es_ES" w:bidi="es_ES"/>
        </w:rPr>
        <w:t>.</w:t>
      </w:r>
    </w:p>
    <w:p>
      <w:pPr/>
      <w:r>
        <w:rPr>
          <w:lang w:val="es_ES" w:bidi="es_ES"/>
        </w:rPr>
      </w:r>
      <w:r>
        <w:rPr>
          <w:lang w:val="es_ES" w:bidi="es_ES"/>
        </w:rPr>
        <w:t xml:space="preserve">Pablo informó a Félix que estaba ante el </w:t>
      </w:r>
      <w:r>
        <w:rPr>
          <w:b/>
          <w:lang w:val="es_ES" w:bidi="es_ES"/>
        </w:rPr>
        <w:t>consejo</w:t>
      </w:r>
      <w:r>
        <w:rPr>
          <w:lang w:val="es_ES" w:bidi="es_ES"/>
        </w:rPr>
        <w:t xml:space="preserve"> de los judíos. El consejo también se llama el </w:t>
      </w:r>
      <w:r>
        <w:rPr>
          <w:b/>
          <w:lang w:val="es_ES" w:bidi="es_ES"/>
        </w:rPr>
        <w:t>Sanedrín</w:t>
      </w:r>
      <w:r>
        <w:rPr>
          <w:lang w:val="es_ES" w:bidi="es_ES"/>
        </w:rPr>
        <w:t xml:space="preserve">. Usen la misma palabra para consejo que han usado anteriormente. Para obtener más información sobre el consejo, consulten el </w:t>
      </w:r>
      <w:r>
        <w:rPr>
          <w:lang w:val="es_ES" w:bidi="es_ES"/>
        </w:rPr>
        <w:t>Sanedrín</w:t>
      </w:r>
      <w:r>
        <w:rPr>
          <w:lang w:val="es_ES" w:bidi="es_ES"/>
        </w:rPr>
        <w:t xml:space="preserve"> en el Glosario Principal.</w:t>
      </w:r>
    </w:p>
    <w:p>
      <w:pPr/>
      <w:r>
        <w:rPr>
          <w:lang w:val="es_ES" w:bidi="es_ES"/>
        </w:rPr>
      </w:r>
      <w:r>
        <w:rPr>
          <w:lang w:val="es_ES" w:bidi="es_ES"/>
        </w:rPr>
        <w:t xml:space="preserve">Félix les dijo que tomaría una decisión cuando llegase el </w:t>
      </w:r>
      <w:r>
        <w:rPr>
          <w:b/>
          <w:lang w:val="es_ES" w:bidi="es_ES"/>
        </w:rPr>
        <w:t>comandante</w:t>
      </w:r>
      <w:r>
        <w:rPr>
          <w:lang w:val="es_ES" w:bidi="es_ES"/>
        </w:rPr>
        <w:t xml:space="preserve">. Félix también ordenó al </w:t>
      </w:r>
      <w:r>
        <w:rPr>
          <w:b/>
          <w:lang w:val="es_ES" w:bidi="es_ES"/>
        </w:rPr>
        <w:t>centurión</w:t>
      </w:r>
      <w:r>
        <w:rPr>
          <w:lang w:val="es_ES" w:bidi="es_ES"/>
        </w:rPr>
        <w:t xml:space="preserve"> que mantuviera a Pablo bajo custodia. Usen las palabras comandante y centurión como las usaron anteriormente. Consulten el Glosario Principal para obtener más información sobre el </w:t>
      </w:r>
      <w:r>
        <w:rPr>
          <w:lang w:val="es_ES" w:bidi="es_ES"/>
        </w:rPr>
        <w:t>comandante</w:t>
      </w:r>
      <w:r>
        <w:rPr>
          <w:lang w:val="es_ES" w:bidi="es_ES"/>
        </w:rPr>
        <w:t xml:space="preserve"> y el </w:t>
      </w:r>
      <w:r>
        <w:rPr>
          <w:lang w:val="es_ES" w:bidi="es_ES"/>
        </w:rPr>
        <w:t>centurión</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24:24–27</w:t>
      </w:r>
      <w:r>
        <w:rPr>
          <w:lang w:val="es_ES" w:bidi="es_ES"/>
        </w:rPr>
      </w:r>
    </w:p>
    <w:p>
      <w:pPr>
        <w:pStyle w:val="Heading3"/>
      </w:pPr>
      <w:r>
        <w:rPr>
          <w:lang w:val="es_ES" w:bidi="es_ES"/>
        </w:rPr>
        <w:t>Escuchar con el corazón</w:t>
      </w:r>
    </w:p>
    <w:p>
      <w:pPr/>
      <w:r>
        <w:rPr>
          <w:lang w:val="es_ES" w:bidi="es_ES"/>
        </w:rPr>
      </w:r>
      <w:r>
        <w:rPr>
          <w:lang w:val="es_ES" w:bidi="es_ES"/>
        </w:rPr>
        <w:t>Escuchen Hechos 24:24–27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Félix permitió que Pablo respondiera a sus acusadores, el sumo sacerdote, los ancianos de los judíos y Tértulo, el portavoz.</w:t>
      </w:r>
    </w:p>
    <w:p>
      <w:pPr/>
      <w:r>
        <w:rPr>
          <w:lang w:val="es_ES" w:bidi="es_ES"/>
        </w:rPr>
      </w:r>
      <w:r>
        <w:rPr>
          <w:lang w:val="es_ES" w:bidi="es_ES"/>
        </w:rPr>
        <w:t>Después de algunos días, Félix y su esposa Drusila mandaron traer a Pablo. Recordaremos que Félix dijo que decidirá sobre el caso de Pablo cuando llegue el comandante Lisias. Pero en este momento, se muestra que Félix todavía no ha tomado ninguna decisión sobre el caso de Pablo. Drusila era judía. Félix mandó llamar a Pablo para que la pareja pudiera escuchar lo que Pablo diría sobre su fe en Cristo Jesús.</w:t>
      </w:r>
    </w:p>
    <w:p>
      <w:pPr/>
      <w:r>
        <w:rPr>
          <w:lang w:val="es_ES" w:bidi="es_ES"/>
        </w:rPr>
      </w:r>
      <w:r>
        <w:rPr>
          <w:lang w:val="es_ES" w:bidi="es_ES"/>
        </w:rPr>
        <w:t>Pablo le explicó a Félix sobre la justicia, que significa hacer lo que es correcto y tener una relación correcta con Dios. Una persona justa tiene un buen carácter moral. Una persona justa es obediente a Dios. El autocontrol es cuando alguien elige no hacer algo que cree que no es correcto hacer. No lo hace incluso si se siente tentado a hacerlo.</w:t>
      </w:r>
    </w:p>
    <w:p>
      <w:pPr/>
      <w:r>
        <w:rPr>
          <w:lang w:val="es_ES" w:bidi="es_ES"/>
        </w:rPr>
      </w:r>
      <w:r>
        <w:rPr>
          <w:lang w:val="es_ES" w:bidi="es_ES"/>
        </w:rPr>
        <w:t>Deténganse y conversen: Describan lo que una persona justa hace en su cultura. Describan lo que una persona con autocontrol hace en su cultura.</w:t>
      </w:r>
    </w:p>
    <w:p>
      <w:pPr/>
      <w:r>
        <w:rPr>
          <w:lang w:val="es_ES" w:bidi="es_ES"/>
        </w:rPr>
      </w:r>
      <w:r>
        <w:rPr>
          <w:lang w:val="es_ES" w:bidi="es_ES"/>
        </w:rPr>
        <w:t>El "juicio que vendrá" se refiere a un tiempo futuro en que Dios juzgará a todas las personas de acuerdo con lo que han hecho en sus vidas. Recordaremos que Pablo es un prisionero y el gobernador Félix es el juez que maneja su caso.</w:t>
      </w:r>
    </w:p>
    <w:p>
      <w:pPr/>
      <w:r>
        <w:rPr>
          <w:lang w:val="es_ES" w:bidi="es_ES"/>
        </w:rPr>
      </w:r>
      <w:r>
        <w:rPr>
          <w:lang w:val="es_ES" w:bidi="es_ES"/>
        </w:rPr>
        <w:t>Cuando Félix escuchó estas cosas, se alarmó o tuvo miedo. Le dijo a Pablo que dejara de hablar por ahora. Félix envió a Pablo de regreso a su lugar como prisionero. Esta fue una orden educada para que Pablo se fuera. Parece que a Félix no le gustó o le molestó lo que escuchó de Pablo. Le dijo a Pablo que hablaría con él en otra ocasión.</w:t>
      </w:r>
    </w:p>
    <w:p>
      <w:pPr/>
      <w:r>
        <w:rPr>
          <w:lang w:val="es_ES" w:bidi="es_ES"/>
        </w:rPr>
      </w:r>
      <w:r>
        <w:rPr>
          <w:lang w:val="es_ES" w:bidi="es_ES"/>
        </w:rPr>
        <w:t>Como Pablo era su prisionero, Félix esperaba que lo sobornara para su liberación. Un soborno es el dinero que se paga a un funcionario para hacer algo ilegal. En la ley romana, no se permitía el soborno, pero algunos funcionarios romanos, como Félix, aceptaban sobornos. Félix mandaba llamar a Pablo a menudo y hablaba con él. Cada vez, Félix esperaba que Pablo le diera dinero. También es posible que Félix estuviera interesado en escuchar sobre la nueva religión acerca de Jesús.</w:t>
      </w:r>
    </w:p>
    <w:p>
      <w:pPr/>
      <w:r>
        <w:rPr>
          <w:lang w:val="es_ES" w:bidi="es_ES"/>
        </w:rPr>
      </w:r>
      <w:r>
        <w:rPr>
          <w:lang w:val="es_ES" w:bidi="es_ES"/>
        </w:rPr>
        <w:t>Deténganse y conversen: Hablen de algún momento o de situaciones en las que las personas hayan dado un soborno o pagado por algo ilegal.</w:t>
      </w:r>
    </w:p>
    <w:p>
      <w:pPr/>
      <w:r>
        <w:rPr>
          <w:lang w:val="es_ES" w:bidi="es_ES"/>
        </w:rPr>
      </w:r>
      <w:r>
        <w:rPr>
          <w:lang w:val="es_ES" w:bidi="es_ES"/>
        </w:rPr>
        <w:t>Pasaron dos años, pero Pablo todavía estaba bajo custodia en Cesarea. Parece que Pablo no le dio ese pago a Félix. Félix tenía miedo de los líderes judíos, por lo que mantuvo a Pablo en la prisión. Quería que los líderes judíos lo apreciaran, aunque no veía razón para mantener a Pablo en la prisión. Después de dos años, el emperador romano destituyó a Félix de su cargo de gobernador. Porcio Festo se convirtió en el nuevo gobernador después de Félix.</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La historia tiene tres escenas.</w:t>
      </w:r>
    </w:p>
    <w:p>
      <w:pPr/>
      <w:r>
        <w:rPr>
          <w:lang w:val="es_ES" w:bidi="es_ES"/>
        </w:rPr>
      </w:r>
      <w:r>
        <w:rPr>
          <w:b/>
          <w:lang w:val="es_ES" w:bidi="es_ES"/>
        </w:rPr>
        <w:t>Primera escena:</w:t>
      </w:r>
      <w:r>
        <w:rPr>
          <w:lang w:val="es_ES" w:bidi="es_ES"/>
        </w:rPr>
        <w:t xml:space="preserve"> El gobernador Félix y su esposa Drusila enviaron a llamar a Pablo. Pablo se presentó ante Félix y Drusila. Compartió su fe en Cristo Jesús.</w:t>
      </w:r>
    </w:p>
    <w:p>
      <w:pPr/>
      <w:r>
        <w:rPr>
          <w:lang w:val="es_ES" w:bidi="es_ES"/>
        </w:rPr>
      </w:r>
      <w:r>
        <w:rPr>
          <w:b/>
          <w:lang w:val="es_ES" w:bidi="es_ES"/>
        </w:rPr>
        <w:t>Segunda escena:</w:t>
      </w:r>
      <w:r>
        <w:rPr>
          <w:lang w:val="es_ES" w:bidi="es_ES"/>
        </w:rPr>
        <w:t xml:space="preserve"> Félix a menudo manda a llamar a Pablo para hablar con él.</w:t>
      </w:r>
    </w:p>
    <w:p>
      <w:pPr/>
      <w:r>
        <w:rPr>
          <w:lang w:val="es_ES" w:bidi="es_ES"/>
        </w:rPr>
      </w:r>
      <w:r>
        <w:rPr>
          <w:b/>
          <w:lang w:val="es_ES" w:bidi="es_ES"/>
        </w:rPr>
        <w:t>Tercera escena:</w:t>
      </w:r>
      <w:r>
        <w:rPr>
          <w:lang w:val="es_ES" w:bidi="es_ES"/>
        </w:rPr>
        <w:t xml:space="preserve"> Pasaron dos años. Félix dimitió de su cargo de gobernador. Fue reemplazado por Porcio Festo.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Félix, el gobernador romano</w:t>
      </w:r>
    </w:p>
    <w:p>
      <w:pPr>
        <w:pStyle w:val="ListBullet"/>
        <w:spacing w:line="240" w:lineRule="auto"/>
        <w:ind w:left="720"/>
      </w:pPr>
      <w:r>
        <w:rPr>
          <w:lang w:val="es_ES" w:bidi="es_ES"/>
        </w:rPr>
      </w:r>
      <w:r>
        <w:rPr>
          <w:lang w:val="es_ES" w:bidi="es_ES"/>
        </w:rPr>
        <w:t>Drusila</w:t>
      </w:r>
    </w:p>
    <w:p>
      <w:pPr>
        <w:pStyle w:val="ListBullet"/>
        <w:spacing w:line="240" w:lineRule="auto"/>
        <w:ind w:left="720"/>
      </w:pPr>
      <w:r>
        <w:rPr>
          <w:lang w:val="es_ES" w:bidi="es_ES"/>
        </w:rPr>
      </w:r>
      <w:r>
        <w:rPr>
          <w:lang w:val="es_ES" w:bidi="es_ES"/>
        </w:rPr>
        <w:t>Porcio Festo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Recordarán que Pablo dijo que lo juzgaron debido a su creencia en la resurrección. Pablo también admitió ser un seguidor de Jesús. El gobernador Félix y su esposa Drusila mandaron a llamar a Pablo. Drusila era una mujer judía.</w:t>
      </w:r>
    </w:p>
    <w:p>
      <w:pPr/>
      <w:r>
        <w:rPr>
          <w:lang w:val="es_ES" w:bidi="es_ES"/>
        </w:rPr>
      </w:r>
      <w:r>
        <w:rPr>
          <w:lang w:val="es_ES" w:bidi="es_ES"/>
        </w:rPr>
        <w:t>Esta historia comienza unos días después de la audiencia en la corte. Félix y su esposa Drusila vinieron a la habitación donde se reunía la corte. Entonces Félix envió un mensajero o siervo para buscar a Pablo y llevarlo ante ellos. Pablo les contó sobre su fe en Jesús. También conversó de temas como la justicia, el autocontrol y el juicio venidero.</w:t>
      </w:r>
    </w:p>
    <w:p>
      <w:pPr/>
      <w:r>
        <w:rPr>
          <w:lang w:val="es_ES" w:bidi="es_ES"/>
        </w:rPr>
      </w:r>
      <w:r>
        <w:rPr>
          <w:lang w:val="es_ES" w:bidi="es_ES"/>
        </w:rPr>
        <w:t>Cuando Félix escuchó a Pablo hablar sobre la justicia, el dominio propio y el juicio, Félix tuvo miedo. Le ordenó a Pablo que dejara de hablar de tales problemas. El gobernador hablará con él en otro momento. El gobernador pensaba que Pablo lo sobornaría o le daría dinero al gobernador para que lo dejara en libertad.</w:t>
      </w:r>
    </w:p>
    <w:p>
      <w:pPr/>
      <w:r>
        <w:rPr>
          <w:lang w:val="es_ES" w:bidi="es_ES"/>
        </w:rPr>
      </w:r>
      <w:r>
        <w:rPr>
          <w:lang w:val="es_ES" w:bidi="es_ES"/>
        </w:rPr>
        <w:t>Félix mandó a llamar a Pablo muchas veces y habló con él. Tal vez Félix esperó a que Pablo lo sobornara.</w:t>
      </w:r>
    </w:p>
    <w:p>
      <w:pPr/>
      <w:r>
        <w:rPr>
          <w:lang w:val="es_ES" w:bidi="es_ES"/>
        </w:rPr>
      </w:r>
      <w:r>
        <w:rPr>
          <w:lang w:val="es_ES" w:bidi="es_ES"/>
        </w:rPr>
        <w:t>Después de dos años, el emperador romano quitó a Félix y lo reemplazó con Porcio Festo. Mantuvo a Pablo en prisión para complacer a los judíos. Porcio Festo se convirtió en el nuevo gobernador en Cesarea.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Después de algunos días, Félix y su esposa Drusila mandaron traer a Pablo. Drusila era una mujer </w:t>
      </w:r>
      <w:r>
        <w:rPr>
          <w:b/>
          <w:lang w:val="es_ES" w:bidi="es_ES"/>
        </w:rPr>
        <w:t>judía</w:t>
      </w:r>
      <w:r>
        <w:rPr>
          <w:lang w:val="es_ES" w:bidi="es_ES"/>
        </w:rPr>
        <w:t xml:space="preserve">. Usen la palabra judío como la han usado anteriormente. Consulten el Glosario Principal para obtener más información sobre </w:t>
      </w:r>
      <w:r>
        <w:rPr>
          <w:lang w:val="es_ES" w:bidi="es_ES"/>
        </w:rPr>
        <w:t>judío</w:t>
      </w:r>
      <w:r>
        <w:rPr>
          <w:lang w:val="es_ES" w:bidi="es_ES"/>
        </w:rPr>
        <w:t>.</w:t>
      </w:r>
    </w:p>
    <w:p>
      <w:pPr/>
      <w:r>
        <w:rPr>
          <w:lang w:val="es_ES" w:bidi="es_ES"/>
        </w:rPr>
      </w:r>
      <w:r>
        <w:rPr>
          <w:lang w:val="es_ES" w:bidi="es_ES"/>
        </w:rPr>
        <w:t xml:space="preserve">Pablo habló sobre su </w:t>
      </w:r>
      <w:r>
        <w:rPr>
          <w:b/>
          <w:lang w:val="es_ES" w:bidi="es_ES"/>
        </w:rPr>
        <w:t>fe</w:t>
      </w:r>
      <w:r>
        <w:rPr>
          <w:lang w:val="es_ES" w:bidi="es_ES"/>
        </w:rPr>
        <w:t xml:space="preserve">, creencia en </w:t>
      </w:r>
      <w:r>
        <w:rPr>
          <w:b/>
          <w:lang w:val="es_ES" w:bidi="es_ES"/>
        </w:rPr>
        <w:t>Cristo</w:t>
      </w:r>
      <w:r>
        <w:rPr>
          <w:lang w:val="es_ES" w:bidi="es_ES"/>
        </w:rPr>
        <w:t xml:space="preserve"> Jesús. Cristo es la palabra griega para Mesías, el Salvador Prometido. Usen la misma palabra para Cristo y fe que usaron anteriormente. También habló de temas como la </w:t>
      </w:r>
      <w:r>
        <w:rPr>
          <w:b/>
          <w:lang w:val="es_ES" w:bidi="es_ES"/>
        </w:rPr>
        <w:t>justicia</w:t>
      </w:r>
      <w:r>
        <w:rPr>
          <w:lang w:val="es_ES" w:bidi="es_ES"/>
        </w:rPr>
        <w:t xml:space="preserve">, el </w:t>
      </w:r>
      <w:r>
        <w:rPr>
          <w:b/>
          <w:lang w:val="es_ES" w:bidi="es_ES"/>
        </w:rPr>
        <w:t>autocontrol</w:t>
      </w:r>
      <w:r>
        <w:rPr>
          <w:lang w:val="es_ES" w:bidi="es_ES"/>
        </w:rPr>
        <w:t xml:space="preserve"> y el </w:t>
      </w:r>
      <w:r>
        <w:rPr>
          <w:b/>
          <w:lang w:val="es_ES" w:bidi="es_ES"/>
        </w:rPr>
        <w:t>juicio</w:t>
      </w:r>
      <w:r>
        <w:rPr>
          <w:lang w:val="es_ES" w:bidi="es_ES"/>
        </w:rPr>
        <w:t xml:space="preserve"> venidero. Una persona justa tiene un buen carácter moral. Usen la palabra justicia como la han usado anteriormente. Consulten el Glosario Principal para obtener más información sobre </w:t>
      </w:r>
      <w:r>
        <w:rPr>
          <w:lang w:val="es_ES" w:bidi="es_ES"/>
        </w:rPr>
        <w:t>Cristo</w:t>
      </w:r>
      <w:r>
        <w:rPr>
          <w:lang w:val="es_ES" w:bidi="es_ES"/>
        </w:rPr>
        <w:t xml:space="preserve">, la </w:t>
      </w:r>
      <w:r>
        <w:rPr>
          <w:lang w:val="es_ES" w:bidi="es_ES"/>
        </w:rPr>
        <w:t>fe</w:t>
      </w:r>
      <w:r>
        <w:rPr>
          <w:lang w:val="es_ES" w:bidi="es_ES"/>
        </w:rPr>
        <w:t xml:space="preserve"> y la </w:t>
      </w:r>
      <w:r>
        <w:rPr>
          <w:lang w:val="es_ES" w:bidi="es_ES"/>
        </w:rPr>
        <w:t>justicia</w:t>
      </w:r>
      <w:r>
        <w:rPr>
          <w:lang w:val="es_ES" w:bidi="es_ES"/>
        </w:rPr>
        <w:t>.</w:t>
      </w:r>
    </w:p>
    <w:p>
      <w:pPr/>
      <w:r>
        <w:rPr>
          <w:lang w:val="es_ES" w:bidi="es_ES"/>
        </w:rPr>
      </w:r>
      <w:r>
        <w:rPr>
          <w:lang w:val="es_ES" w:bidi="es_ES"/>
        </w:rPr>
        <w:t xml:space="preserve">El </w:t>
      </w:r>
      <w:r>
        <w:rPr>
          <w:b/>
          <w:lang w:val="es_ES" w:bidi="es_ES"/>
        </w:rPr>
        <w:t>autocontrol</w:t>
      </w:r>
      <w:r>
        <w:rPr>
          <w:lang w:val="es_ES" w:bidi="es_ES"/>
        </w:rPr>
        <w:t xml:space="preserve"> es la actitud de elegir no hacer algo que uno se siente tentado a hacer porque cree que está mal. También podría significar controlar los propios deseos. El </w:t>
      </w:r>
      <w:r>
        <w:rPr>
          <w:b/>
          <w:lang w:val="es_ES" w:bidi="es_ES"/>
        </w:rPr>
        <w:t>juicio que ha de venir</w:t>
      </w:r>
      <w:r>
        <w:rPr>
          <w:lang w:val="es_ES" w:bidi="es_ES"/>
        </w:rPr>
        <w:t xml:space="preserve"> se refiere a un tiempo futuro en el que Dios juzgará a todas las personas de acuerdo con lo que han hecho en sus vidas.</w:t>
      </w:r>
    </w:p>
    <w:p>
      <w:pPr/>
      <w:r>
        <w:rPr>
          <w:lang w:val="es_ES" w:bidi="es_ES"/>
        </w:rPr>
      </w:r>
      <w:r>
        <w:rPr>
          <w:lang w:val="es_ES" w:bidi="es_ES"/>
        </w:rPr>
        <w:t xml:space="preserve">Félix esperaba que Pablo lo </w:t>
      </w:r>
      <w:r>
        <w:rPr>
          <w:b/>
          <w:lang w:val="es_ES" w:bidi="es_ES"/>
        </w:rPr>
        <w:t>sobornara</w:t>
      </w:r>
      <w:r>
        <w:rPr>
          <w:lang w:val="es_ES" w:bidi="es_ES"/>
        </w:rPr>
        <w:t xml:space="preserve"> para su liberación. Un soborno es un acto deshonesto para persuadir a alguien de actuar en su favor mediante un regalo o dinero.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25:1–5</w:t>
      </w:r>
      <w:r>
        <w:rPr>
          <w:lang w:val="es_ES" w:bidi="es_ES"/>
        </w:rPr>
      </w:r>
    </w:p>
    <w:p>
      <w:pPr>
        <w:pStyle w:val="Heading3"/>
      </w:pPr>
      <w:r>
        <w:rPr>
          <w:lang w:val="es_ES" w:bidi="es_ES"/>
        </w:rPr>
        <w:t>Escuchar con el corazón</w:t>
      </w:r>
    </w:p>
    <w:p>
      <w:pPr/>
      <w:r>
        <w:rPr>
          <w:lang w:val="es_ES" w:bidi="es_ES"/>
        </w:rPr>
      </w:r>
      <w:r>
        <w:rPr>
          <w:lang w:val="es_ES" w:bidi="es_ES"/>
        </w:rPr>
        <w:t>Escuchen Hechos 25:1–5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Pablo todavía estaba en prisión en Cesarea. Félix fue destituido de su cargo de gobernador de Judea. Fue reemplazado por Porcio Festo.</w:t>
      </w:r>
    </w:p>
    <w:p>
      <w:pPr/>
      <w:r>
        <w:rPr>
          <w:lang w:val="es_ES" w:bidi="es_ES"/>
        </w:rPr>
      </w:r>
      <w:r>
        <w:rPr>
          <w:lang w:val="es_ES" w:bidi="es_ES"/>
        </w:rPr>
        <w:t>Porcio Festo se convirtió en gobernador de Judea desde el año 58 al 62 d.C. Tanto las ciudades de Jerusalén como Cesarea estaban bajo su territorio. Tres días después de llegar a Judea, Festo subió a Jerusalén. La gente "subía" a una ciudad cuando esta se encontraba a una mayor elevación que el lugar donde ellos estaban. Cesarea está ubicada en la costa. Jerusalén está en las montañas, a unos 760 metros de elevación. Jerusalén está a unos 120 kilómetros de Cesarea. Era un viaje de dos o tres días.</w:t>
      </w:r>
    </w:p>
    <w:p>
      <w:pPr/>
      <w:r>
        <w:rPr>
          <w:lang w:val="es_ES" w:bidi="es_ES"/>
        </w:rPr>
      </w:r>
      <w:r>
        <w:rPr>
          <w:lang w:val="es_ES" w:bidi="es_ES"/>
        </w:rPr>
        <w:t>Festo se reunió con los sumos sacerdotes y líderes importantes entre los judíos. Los sumos sacerdotes gobernaban los asuntos políticos y religiosos de los judíos. Como Félix no condenó a Pablo, los sumos sacerdotes continuaron su caso contra Pablo.</w:t>
      </w:r>
    </w:p>
    <w:p>
      <w:pPr/>
      <w:r>
        <w:rPr>
          <w:lang w:val="es_ES" w:bidi="es_ES"/>
        </w:rPr>
      </w:r>
      <w:r>
        <w:rPr>
          <w:lang w:val="es_ES" w:bidi="es_ES"/>
        </w:rPr>
        <w:t>Deténganse y conversen: ¿Quién representa a los hombres líderes en su comunidad? ¿Cómo se determina esto?</w:t>
      </w:r>
    </w:p>
    <w:p>
      <w:pPr/>
      <w:r>
        <w:rPr>
          <w:lang w:val="es_ES" w:bidi="es_ES"/>
        </w:rPr>
      </w:r>
      <w:r>
        <w:rPr>
          <w:lang w:val="es_ES" w:bidi="es_ES"/>
        </w:rPr>
        <w:t>Los líderes le pidieron un favor a Festo. Este favor será perjudicial para Pablo. Los sumos sacerdotes le pidieron a Festo que llevara a Pablo a Jerusalén para enfrentar un juicio allí. Planeaban emboscar o atacar a Pablo mientras estaba de camino de Cesarea a Jerusalén. Recordaremos que Pablo ya enfrentó al concilio de los judíos. También recordaremos que había algunos hombres judíos que planeaban en secreto con los sumos sacerdotes tender una emboscada a Pablo mientras estaba camino al juicio. Los sumos sacerdotes querían matar a Pablo, pero no le contaron a Festo su plan.</w:t>
      </w:r>
    </w:p>
    <w:p>
      <w:pPr/>
      <w:r>
        <w:rPr>
          <w:lang w:val="es_ES" w:bidi="es_ES"/>
        </w:rPr>
      </w:r>
      <w:r>
        <w:rPr>
          <w:lang w:val="es_ES" w:bidi="es_ES"/>
        </w:rPr>
        <w:t>Festo les dijo a los sumos sacerdotes que Pablo todavía estaba preso en Cesarea. Festo les dijo a los judíos que iría a Cesarea en unos días. Festo invitó a algunos de los hombres con autoridad a Cesarea. Estos hombres de autoridad eran judíos capaces de representar a los líderes de los judíos ante Festo. Festo les dijo que debían ir a Cesarea si querían exponer su caso ante ellos. Esto puede haber sido porque le habría resultado inconveniente a Festo llevar a Pablo allí. Él tendría que quedarse más tiempo y estaba planeando regresar a Cesarea en solo unos días.</w:t>
      </w:r>
    </w:p>
    <w:p>
      <w:pPr/>
      <w:r>
        <w:rPr>
          <w:lang w:val="es_ES" w:bidi="es_ES"/>
        </w:rPr>
      </w:r>
      <w:r>
        <w:rPr>
          <w:lang w:val="es_ES" w:bidi="es_ES"/>
        </w:rPr>
        <w:t>Deténganse y conversen: En su cultura, ¿cómo se ganan la simpatía de la gente los nuevos líderes o políticos?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La historia tiene dos escenas.</w:t>
      </w:r>
    </w:p>
    <w:p>
      <w:pPr/>
      <w:r>
        <w:rPr>
          <w:lang w:val="es_ES" w:bidi="es_ES"/>
        </w:rPr>
      </w:r>
      <w:r>
        <w:rPr>
          <w:b/>
          <w:lang w:val="es_ES" w:bidi="es_ES"/>
        </w:rPr>
        <w:t>Primera escena:</w:t>
      </w:r>
      <w:r>
        <w:rPr>
          <w:lang w:val="es_ES" w:bidi="es_ES"/>
        </w:rPr>
        <w:t xml:space="preserve"> Porcio Festo se convirtió en el nuevo gobernador de Judea.</w:t>
      </w:r>
    </w:p>
    <w:p>
      <w:pPr/>
      <w:r>
        <w:rPr>
          <w:lang w:val="es_ES" w:bidi="es_ES"/>
        </w:rPr>
      </w:r>
      <w:r>
        <w:rPr>
          <w:b/>
          <w:lang w:val="es_ES" w:bidi="es_ES"/>
        </w:rPr>
        <w:t>Segunda escena:</w:t>
      </w:r>
      <w:r>
        <w:rPr>
          <w:lang w:val="es_ES" w:bidi="es_ES"/>
        </w:rPr>
        <w:t xml:space="preserve"> Festo fue a Jerusalén para hablar con los líderes de los judíos.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 el gobernador romano</w:t>
      </w:r>
    </w:p>
    <w:p>
      <w:pPr>
        <w:pStyle w:val="ListBullet"/>
        <w:spacing w:line="240" w:lineRule="auto"/>
        <w:ind w:left="720"/>
      </w:pPr>
      <w:r>
        <w:rPr>
          <w:lang w:val="es_ES" w:bidi="es_ES"/>
        </w:rPr>
      </w:r>
      <w:r>
        <w:rPr>
          <w:lang w:val="es_ES" w:bidi="es_ES"/>
        </w:rPr>
        <w:t>Los sumos sacerdotes</w:t>
      </w:r>
    </w:p>
    <w:p>
      <w:pPr>
        <w:pStyle w:val="ListBullet"/>
        <w:spacing w:line="240" w:lineRule="auto"/>
        <w:ind w:left="720"/>
      </w:pPr>
      <w:r>
        <w:rPr>
          <w:lang w:val="es_ES" w:bidi="es_ES"/>
        </w:rPr>
      </w:r>
      <w:r>
        <w:rPr>
          <w:lang w:val="es_ES" w:bidi="es_ES"/>
        </w:rPr>
        <w:t>Los líderes importantes de los judíos</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Después de Félix, Porcio Festo se convirtió en el nuevo gobernador de Judea. Porcio Festo llegó a Cesarea. Tres días después, subió a Jerusalén. Recuerden que Jerusalén estaba a dos o tres días de viaje de Cesarea.</w:t>
      </w:r>
    </w:p>
    <w:p>
      <w:pPr/>
      <w:r>
        <w:rPr>
          <w:lang w:val="es_ES" w:bidi="es_ES"/>
        </w:rPr>
      </w:r>
      <w:r>
        <w:rPr>
          <w:lang w:val="es_ES" w:bidi="es_ES"/>
        </w:rPr>
        <w:t xml:space="preserve">Muestren un mapa de la </w:t>
      </w:r>
      <w:r>
        <w:rPr>
          <w:b/>
          <w:lang w:val="es_ES" w:bidi="es_ES"/>
        </w:rPr>
        <w:t>Provincia de Judea</w:t>
      </w:r>
      <w:r>
        <w:rPr>
          <w:lang w:val="es_ES" w:bidi="es_ES"/>
        </w:rPr>
        <w:t>.</w:t>
      </w:r>
    </w:p>
    <w:p>
      <w:pPr/>
      <w:r>
        <w:rPr>
          <w:lang w:val="es_ES" w:bidi="es_ES"/>
        </w:rPr>
      </w:r>
      <w:r>
        <w:rPr>
          <w:lang w:val="es_ES" w:bidi="es_ES"/>
        </w:rPr>
        <w:t>Cuando Festo llegó a Jerusalén, se reunió con los sumos sacerdotes y líderes importantes de los judíos. Estos hombres eran líderes religiosos y políticos. Como Pablo era el prisionero de Festo, los sumos sacerdotes le preguntaron al gobernador si podía enviar a Pablo a Jerusalén para enfrentar un juicio.</w:t>
      </w:r>
    </w:p>
    <w:p>
      <w:pPr/>
      <w:r>
        <w:rPr>
          <w:lang w:val="es_ES" w:bidi="es_ES"/>
        </w:rPr>
      </w:r>
      <w:r>
        <w:rPr>
          <w:lang w:val="es_ES" w:bidi="es_ES"/>
        </w:rPr>
        <w:t>Recordaremos que, anteriormente, algunos judíos planeaban tender una emboscada a Pablo mientras estaba camino al consejo de los judíos. Hablaron con los sumos sacerdotes sobre este plan. Pero el sobrino de Pablo informó este plan al comandante romano. Sin embargo, esta vez no es solo un grupo de judíos, son los principales sacerdotes y los propios líderes los que quieren tender una emboscada a Pablo y matarlo en el camino.</w:t>
      </w:r>
    </w:p>
    <w:p>
      <w:pPr/>
      <w:r>
        <w:rPr>
          <w:lang w:val="es_ES" w:bidi="es_ES"/>
        </w:rPr>
      </w:r>
      <w:r>
        <w:rPr>
          <w:lang w:val="es_ES" w:bidi="es_ES"/>
        </w:rPr>
        <w:t>Festo permitió que los judíos fueran a Cesarea si querían exponer su caso contra Pablo.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 el gobernador romano</w:t>
      </w:r>
    </w:p>
    <w:p>
      <w:pPr>
        <w:pStyle w:val="ListBullet"/>
        <w:spacing w:line="240" w:lineRule="auto"/>
        <w:ind w:left="720"/>
      </w:pPr>
      <w:r>
        <w:rPr>
          <w:lang w:val="es_ES" w:bidi="es_ES"/>
        </w:rPr>
      </w:r>
      <w:r>
        <w:rPr>
          <w:lang w:val="es_ES" w:bidi="es_ES"/>
        </w:rPr>
        <w:t>Los sumos sacerdotes</w:t>
      </w:r>
    </w:p>
    <w:p>
      <w:pPr>
        <w:pStyle w:val="ListBullet"/>
        <w:spacing w:line="240" w:lineRule="auto"/>
        <w:ind w:left="720"/>
      </w:pPr>
      <w:r>
        <w:rPr>
          <w:lang w:val="es_ES" w:bidi="es_ES"/>
        </w:rPr>
      </w:r>
      <w:r>
        <w:rPr>
          <w:lang w:val="es_ES" w:bidi="es_ES"/>
        </w:rPr>
        <w:t>Los líderes importantes de los judíos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Porcio Festo se convirtió en el nuevo gobernador de Judea después de Félix. Él subió a Jerusalén y se reunió con los sumos sacerdotes y hombres importantes entre los judíos.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Porcio Festo: "¿Cómo se siente?" Es posible que escuchen cosas como: "Si voy a gobernar Judea, necesito familiarizarme con ellos, ya que los voy a gobernar", y "¿Qué quieren estas personas de mí?"</w:t>
      </w:r>
    </w:p>
    <w:p>
      <w:pPr>
        <w:pStyle w:val="ListBullet"/>
        <w:spacing w:line="240" w:lineRule="auto"/>
        <w:ind w:left="720"/>
      </w:pPr>
      <w:r>
        <w:rPr>
          <w:lang w:val="es_ES" w:bidi="es_ES"/>
        </w:rPr>
      </w:r>
      <w:r>
        <w:rPr>
          <w:lang w:val="es_ES" w:bidi="es_ES"/>
        </w:rPr>
        <w:t>Reinicien la acción.</w:t>
      </w:r>
    </w:p>
    <w:p>
      <w:pPr>
        <w:pStyle w:val="ListBullet"/>
        <w:spacing w:line="240" w:lineRule="auto"/>
        <w:ind w:left="720"/>
      </w:pPr>
      <w:r>
        <w:rPr>
          <w:lang w:val="es_ES" w:bidi="es_ES"/>
        </w:rPr>
      </w:r>
      <w:r>
        <w:rPr>
          <w:lang w:val="es_ES" w:bidi="es_ES"/>
        </w:rPr>
        <w:t>Pregúntenles a los actores que interpretan a los sumos sacerdotes y a los hombres importantes de los judíos: "¿Cómo se sienten?" Es posible que escuchen cosas como: "También queremos familiarizarnos con este nuevo gobernador", y "Pablo es el prisionero del gobernador".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sumos sacerdotes y los hombres importantes de los judíos le preguntaron al gobernador si podía enviar a Pablo para enfrentar un juicio en Jerusalén.</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sumos sacerdotes y a los hombres importantes de los judíos: "¿Cómo se sienten?" Puede que escuchen cosas como: "Tal vez podamos convencer al gobernador de que envíe a Pablo a Jerusalén", y "Podemos tender una emboscada a Pablo en el camino".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Festo estaba planeando regresar a Cesarea en unos días. Festo les dio a los judíos una orden poco severa: si querían presentar un caso contra Pablo, tendrían que ir a Cesarea.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Festo: "¿Cómo te sientes?" Puede que escuchen cosas como: "Quiero familiarizarme con estos líderes", y "¿Quién es Pablo y por qué es tan importante?"</w:t>
      </w:r>
    </w:p>
    <w:p>
      <w:pPr>
        <w:pStyle w:val="ListBullet"/>
        <w:spacing w:line="240" w:lineRule="auto"/>
        <w:ind w:left="720"/>
      </w:pPr>
      <w:r>
        <w:rPr>
          <w:lang w:val="es_ES" w:bidi="es_ES"/>
        </w:rPr>
      </w:r>
      <w:r>
        <w:rPr>
          <w:lang w:val="es_ES" w:bidi="es_ES"/>
        </w:rPr>
        <w:t>Reinicien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Porcio Festo se convirtió en el nuevo gobernador de </w:t>
      </w:r>
      <w:r>
        <w:rPr>
          <w:b/>
          <w:lang w:val="es_ES" w:bidi="es_ES"/>
        </w:rPr>
        <w:t>Judea</w:t>
      </w:r>
      <w:r>
        <w:rPr>
          <w:lang w:val="es_ES" w:bidi="es_ES"/>
        </w:rPr>
        <w:t xml:space="preserve">. El emperador romano nombra a un </w:t>
      </w:r>
      <w:r>
        <w:rPr>
          <w:b/>
          <w:lang w:val="es_ES" w:bidi="es_ES"/>
        </w:rPr>
        <w:t>gobernador</w:t>
      </w:r>
      <w:r>
        <w:rPr>
          <w:lang w:val="es_ES" w:bidi="es_ES"/>
        </w:rPr>
        <w:t xml:space="preserve"> que gobernará una provincia. Él gobierna sobre </w:t>
      </w:r>
      <w:r>
        <w:rPr>
          <w:b/>
          <w:lang w:val="es_ES" w:bidi="es_ES"/>
        </w:rPr>
        <w:t>Cesarea</w:t>
      </w:r>
      <w:r>
        <w:rPr>
          <w:lang w:val="es_ES" w:bidi="es_ES"/>
        </w:rPr>
        <w:t xml:space="preserve"> y </w:t>
      </w:r>
      <w:r>
        <w:rPr>
          <w:b/>
          <w:lang w:val="es_ES" w:bidi="es_ES"/>
        </w:rPr>
        <w:t>Jerusalén</w:t>
      </w:r>
      <w:r>
        <w:rPr>
          <w:lang w:val="es_ES" w:bidi="es_ES"/>
        </w:rPr>
        <w:t xml:space="preserve">. Cesarea era un puerto importante en el mar Mediterráneo. Es donde se construyó el palacio de Herodes. Usen las palabras gobernador y Jerusalén como las usaron anteriormente. Consulten el Glosario Principal para obtener más información sobre </w:t>
      </w:r>
      <w:r>
        <w:rPr>
          <w:lang w:val="es_ES" w:bidi="es_ES"/>
        </w:rPr>
        <w:t>Jerusalén</w:t>
      </w:r>
      <w:r>
        <w:rPr>
          <w:lang w:val="es_ES" w:bidi="es_ES"/>
        </w:rPr>
        <w:t>.</w:t>
      </w:r>
    </w:p>
    <w:p>
      <w:pPr/>
      <w:r>
        <w:rPr>
          <w:lang w:val="es_ES" w:bidi="es_ES"/>
        </w:rPr>
      </w:r>
      <w:r>
        <w:rPr>
          <w:lang w:val="es_ES" w:bidi="es_ES"/>
        </w:rPr>
        <w:t xml:space="preserve">Festo se reunió con los </w:t>
      </w:r>
      <w:r>
        <w:rPr>
          <w:b/>
          <w:lang w:val="es_ES" w:bidi="es_ES"/>
        </w:rPr>
        <w:t>sumos sacerdotes</w:t>
      </w:r>
      <w:r>
        <w:rPr>
          <w:lang w:val="es_ES" w:bidi="es_ES"/>
        </w:rPr>
        <w:t xml:space="preserve"> y líderes importantes de Jerusalén. La expresión "hombres principales" se refiere a las personas que eran más importantes entre los judíos, es decir, los líderes y otros hombres que tenían estatus y poder. Los sumos sacerdotes eran los líderes religiosos entre los sacerdotes en Jerusalén. Usen la palabra </w:t>
      </w:r>
      <w:r>
        <w:rPr>
          <w:b/>
          <w:lang w:val="es_ES" w:bidi="es_ES"/>
        </w:rPr>
        <w:t>sacerdote</w:t>
      </w:r>
      <w:r>
        <w:rPr>
          <w:lang w:val="es_ES" w:bidi="es_ES"/>
        </w:rPr>
        <w:t xml:space="preserve"> como la usaron anteriormente. Consulten el Glosario Principal para obtener más información sobre el </w:t>
      </w:r>
      <w:r>
        <w:rPr>
          <w:lang w:val="es_ES" w:bidi="es_ES"/>
        </w:rPr>
        <w:t>sacerdote</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25:6–12</w:t>
      </w:r>
      <w:r>
        <w:rPr>
          <w:lang w:val="es_ES" w:bidi="es_ES"/>
        </w:rPr>
      </w:r>
    </w:p>
    <w:p>
      <w:pPr>
        <w:pStyle w:val="Heading3"/>
      </w:pPr>
      <w:r>
        <w:rPr>
          <w:lang w:val="es_ES" w:bidi="es_ES"/>
        </w:rPr>
        <w:t>Escuchar con el corazón</w:t>
      </w:r>
    </w:p>
    <w:p>
      <w:pPr/>
      <w:r>
        <w:rPr>
          <w:lang w:val="es_ES" w:bidi="es_ES"/>
        </w:rPr>
      </w:r>
      <w:r>
        <w:rPr>
          <w:lang w:val="es_ES" w:bidi="es_ES"/>
        </w:rPr>
        <w:t>Escuchen Hechos 25:6–12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Porcio Festo reemplazó a Félix como gobernador. Festo fue a Jerusalén para reunirse con los sumos sacerdotes y los líderes de los judíos. Festo les dijo a algunos hombres de autoridad que fueran con él a Cesarea y presentaran un caso contra Pablo.</w:t>
      </w:r>
    </w:p>
    <w:p>
      <w:pPr/>
      <w:r>
        <w:rPr>
          <w:lang w:val="es_ES" w:bidi="es_ES"/>
        </w:rPr>
      </w:r>
      <w:r>
        <w:rPr>
          <w:lang w:val="es_ES" w:bidi="es_ES"/>
        </w:rPr>
        <w:t>Festo se quedó de ocho a diez días en Jerusalén. Festo fue a Cesarea. Un día después de que Festo llegó a Cesarea, se sentó en su asiento como juez de la corte. El gobernador romano también funcionaba como juez. Festo le ordenó a Pablo que compareciera ante él en ese juicio.</w:t>
      </w:r>
    </w:p>
    <w:p>
      <w:pPr/>
      <w:r>
        <w:rPr>
          <w:lang w:val="es_ES" w:bidi="es_ES"/>
        </w:rPr>
      </w:r>
      <w:r>
        <w:rPr>
          <w:lang w:val="es_ES" w:bidi="es_ES"/>
        </w:rPr>
        <w:t>Había judíos que fueron a Cesarea desde Jerusalén. Festo invitó a algunos hombres con autoridad a presentar su caso contra Pablo. Los judíos presentaron muchas y graves acusaciones contra Pablo. Los crímenes graves pueden referirse a violaciones que requieren un castigo severo. Sin embargo, los judíos no podían demostrar sus acusaciones ante Festo.</w:t>
      </w:r>
    </w:p>
    <w:p>
      <w:pPr/>
      <w:r>
        <w:rPr>
          <w:lang w:val="es_ES" w:bidi="es_ES"/>
        </w:rPr>
      </w:r>
      <w:r>
        <w:rPr>
          <w:lang w:val="es_ES" w:bidi="es_ES"/>
        </w:rPr>
        <w:t>Era hora de que Pablo respondiera a sus acusadores. Pablo le habló al gobernador respetuosamente.</w:t>
      </w:r>
    </w:p>
    <w:p>
      <w:pPr/>
      <w:r>
        <w:rPr>
          <w:lang w:val="es_ES" w:bidi="es_ES"/>
        </w:rPr>
      </w:r>
      <w:r>
        <w:rPr>
          <w:lang w:val="es_ES" w:bidi="es_ES"/>
        </w:rPr>
        <w:t>Pablo continuó alegando su inocencia. Pablo hizo su defensa, o se defendió mientras los judíos lo acusaban de crímenes. Pablo no quebrantó ninguna ley contra los judíos, el templo de los judíos, ni ninguna ley contra el César. César era el gobernante de todo el Imperio romano. La ley de César también se refería a las leyes romanas.</w:t>
      </w:r>
    </w:p>
    <w:p>
      <w:pPr/>
      <w:r>
        <w:rPr>
          <w:lang w:val="es_ES" w:bidi="es_ES"/>
        </w:rPr>
      </w:r>
      <w:r>
        <w:rPr>
          <w:lang w:val="es_ES" w:bidi="es_ES"/>
        </w:rPr>
        <w:t>Como el nuevo gobernador de Judea, Festo quería agradar a los judíos. Festo sabía que los judíos querían condenar a Pablo. Pero Pablo pudo responder a las acusaciones que los judíos no podían demostrar. Pablo no había hecho nada malo, o no cometió ningún pecado contra la ley judía o romana. Por lo tanto, Festo le preguntó a Pablo si estaba dispuesto a ser enviado a Jerusalén para enfrentar un juicio allí. Recordaremos que los sumos sacerdotes y los hombres importantes de los judíos preguntaron si Festo podía enviar a Pablo a Jerusalén. También recordaremos que los judíos planeaban tender una emboscada a Pablo en su camino de Cesarea a Jerusalén. Puede que Festo envíe guardias para proteger a Pablo, pero el gobernador no sabía que los judíos planeaban matar a Pablo en el camino. Festo no sabía qué hacer con Pablo, por lo que pensó que podría tener más sentido juzgarlo en el lugar donde supuestamente quebrantó la ley, Jerusalén.</w:t>
      </w:r>
    </w:p>
    <w:p>
      <w:pPr/>
      <w:r>
        <w:rPr>
          <w:lang w:val="es_ES" w:bidi="es_ES"/>
        </w:rPr>
      </w:r>
      <w:r>
        <w:rPr>
          <w:lang w:val="es_ES" w:bidi="es_ES"/>
        </w:rPr>
        <w:t>Pero Pablo sabía que no tendría un juicio justo en Jerusalén. Pablo también estaba al tanto de un intento de los judíos de tenderle una emboscada cuando todavía estaba bajo la custodia del comandante romano. Pablo le dijo a Festo: "Comparezco ante el tribunal del César, donde debo ser juzgado". El tribunal es un órgano judicial. El tribunal pertenecía a César, pero César en realidad no estaba allí. El gobernador representaba a César en la provincia. Pablo usó su derecho como ciudadano romano para ser juzgado en una corte romana. Pablo enfatizó que estaba en una corte romana para que los judíos no pudieran tener ningún control sobre él. Pablo también dijo que era adecuado que Festo juzgara su caso.</w:t>
      </w:r>
    </w:p>
    <w:p>
      <w:pPr/>
      <w:r>
        <w:rPr>
          <w:lang w:val="es_ES" w:bidi="es_ES"/>
        </w:rPr>
      </w:r>
      <w:r>
        <w:rPr>
          <w:lang w:val="es_ES" w:bidi="es_ES"/>
        </w:rPr>
        <w:t>Pablo también repitió que no cometió un crimen contra los judíos. Si Pablo cometió algún crimen que mereciera la muerte, Pablo dijo que no intentaría escapar de la muerte. Esta es otra manera de decir que si Festo encuentrara a Pablo culpable de un crimen serio que merece la muerte, Pablo no intentará huir de Festo. Pablo aceptará el castigo. Pablo añadió que, si los judíos no podían demostrar su culpabilidad, entonces no tenían derecho a que el gobernador se lo entregara.</w:t>
      </w:r>
    </w:p>
    <w:p>
      <w:pPr/>
      <w:r>
        <w:rPr>
          <w:lang w:val="es_ES" w:bidi="es_ES"/>
        </w:rPr>
      </w:r>
      <w:r>
        <w:rPr>
          <w:lang w:val="es_ES" w:bidi="es_ES"/>
        </w:rPr>
        <w:t>Pablo le dijo a Festo: "Apelo al César". Esta declaración significa: "Apelo al César en mi nombre". Pablo puede pensar que los judíos podrán convencer a Festo de que se ponga de su lado. Como Pablo pensaba que no podía ganar su caso ni en Jerusalén ni en la corte de Cesarea, Pablo usó su derecho como ciudadano romano. Pablo pidió que el juicio se hiciera en Roma ante el César. Cuando Pablo llegue a Roma, César o su representante juzgarán su caso. En un tribunal romano, la persona acusada podía apelar para ser juzgada en Roma antes de que el juez romano decidiera sobre el caso.</w:t>
      </w:r>
    </w:p>
    <w:p>
      <w:pPr/>
      <w:r>
        <w:rPr>
          <w:lang w:val="es_ES" w:bidi="es_ES"/>
        </w:rPr>
      </w:r>
      <w:r>
        <w:rPr>
          <w:lang w:val="es_ES" w:bidi="es_ES"/>
        </w:rPr>
        <w:t>Deténganse y conversen: Cuando se presentan casos en su cultura, ¿dónde buscan ayuda las personas inocentes si saben que no se les da un juicio justo? ¿Cómo apela alguien la decisión de un juez o del tribunal?</w:t>
      </w:r>
    </w:p>
    <w:p>
      <w:pPr/>
      <w:r>
        <w:rPr>
          <w:lang w:val="es_ES" w:bidi="es_ES"/>
        </w:rPr>
      </w:r>
      <w:r>
        <w:rPr>
          <w:lang w:val="es_ES" w:bidi="es_ES"/>
        </w:rPr>
        <w:t>Festo conversó sobre el caso de Pablo con su consejo. El consejo consultó a sus asesores romanos que estaban familiarizados con los asuntos legales. Festo quería asegurarse de que haría lo que fuera lícito según la ley romana. Entonces Festo le dijo a Pablo: "Al César has apelado; al César irás". La declaración de Festo enfatiza el nombre de César dos veces. Pablo había hecho una apelación al César, por lo que se le exigía a Festo que concediera la apelación. Festo reconoce la autoridad superior del emperador romano que investigará y tomará una decisión sobre el caso de Pablo.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La historia tiene tres escenas.</w:t>
      </w:r>
    </w:p>
    <w:p>
      <w:pPr/>
      <w:r>
        <w:rPr>
          <w:lang w:val="es_ES" w:bidi="es_ES"/>
        </w:rPr>
      </w:r>
      <w:r>
        <w:rPr>
          <w:b/>
          <w:lang w:val="es_ES" w:bidi="es_ES"/>
        </w:rPr>
        <w:t>Primera escena:</w:t>
      </w:r>
      <w:r>
        <w:rPr>
          <w:lang w:val="es_ES" w:bidi="es_ES"/>
        </w:rPr>
        <w:t xml:space="preserve"> Festo, el gobernador tomó su asiento en el tribunal en Cesarea. Los líderes judíos acusaron a Pablo de varios crímenes.</w:t>
      </w:r>
    </w:p>
    <w:p>
      <w:pPr/>
      <w:r>
        <w:rPr>
          <w:lang w:val="es_ES" w:bidi="es_ES"/>
        </w:rPr>
      </w:r>
      <w:r>
        <w:rPr>
          <w:b/>
          <w:lang w:val="es_ES" w:bidi="es_ES"/>
        </w:rPr>
        <w:t>Segunda escena:</w:t>
      </w:r>
      <w:r>
        <w:rPr>
          <w:lang w:val="es_ES" w:bidi="es_ES"/>
        </w:rPr>
        <w:t xml:space="preserve"> Pablo respondió a sus acusadores y dio su defensa.</w:t>
      </w:r>
    </w:p>
    <w:p>
      <w:pPr/>
      <w:r>
        <w:rPr>
          <w:lang w:val="es_ES" w:bidi="es_ES"/>
        </w:rPr>
      </w:r>
      <w:r>
        <w:rPr>
          <w:b/>
          <w:lang w:val="es_ES" w:bidi="es_ES"/>
        </w:rPr>
        <w:t>Tercera escena:</w:t>
      </w:r>
      <w:r>
        <w:rPr>
          <w:lang w:val="es_ES" w:bidi="es_ES"/>
        </w:rPr>
        <w:t xml:space="preserve"> Festo habla con el consejo sobre la apelación de Pablo al César.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 el gobernador</w:t>
      </w:r>
    </w:p>
    <w:p>
      <w:pPr>
        <w:pStyle w:val="ListBullet"/>
        <w:spacing w:line="240" w:lineRule="auto"/>
        <w:ind w:left="720"/>
      </w:pPr>
      <w:r>
        <w:rPr>
          <w:lang w:val="es_ES" w:bidi="es_ES"/>
        </w:rPr>
      </w:r>
      <w:r>
        <w:rPr>
          <w:lang w:val="es_ES" w:bidi="es_ES"/>
        </w:rPr>
        <w:t>Los líderes judíos que acusaron a Pablo</w:t>
      </w:r>
    </w:p>
    <w:p>
      <w:pPr>
        <w:pStyle w:val="ListBullet"/>
        <w:spacing w:line="240" w:lineRule="auto"/>
        <w:ind w:left="720"/>
      </w:pPr>
      <w:r>
        <w:rPr>
          <w:lang w:val="es_ES" w:bidi="es_ES"/>
        </w:rPr>
      </w:r>
      <w:r>
        <w:rPr>
          <w:lang w:val="es_ES" w:bidi="es_ES"/>
        </w:rPr>
        <w:t>El consejo en Cesarea</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Recordarán que anteriormente Pablo fue juzgado ante Félix, el ex gobernador. Aquí, Pablo está en juicio ante el nuevo gobernador, Porcio Festo. El nuevo gobernador había estado en Jerusalén para reunirse con los líderes judíos. Los líderes judíos acusaron a Pablo de violar las leyes judías y romanas.</w:t>
      </w:r>
    </w:p>
    <w:p>
      <w:pPr/>
      <w:r>
        <w:rPr>
          <w:lang w:val="es_ES" w:bidi="es_ES"/>
        </w:rPr>
      </w:r>
      <w:r>
        <w:rPr>
          <w:lang w:val="es_ES" w:bidi="es_ES"/>
        </w:rPr>
        <w:t>Esta historia comienza de 8 a 10 días después. Festo regresa a Cesarea. El día después de que él llega a Cesarea, los líderes judíos vienen a la corte. Festo se sienta en una silla especial en la que un juez se sienta cuando escucha un caso y decide qué hacer.</w:t>
      </w:r>
    </w:p>
    <w:p>
      <w:pPr/>
      <w:r>
        <w:rPr>
          <w:lang w:val="es_ES" w:bidi="es_ES"/>
        </w:rPr>
      </w:r>
      <w:r>
        <w:rPr>
          <w:lang w:val="es_ES" w:bidi="es_ES"/>
        </w:rPr>
        <w:t>Pablo le habló a Festo respetuosamente. Pablo se defendió contra las acusaciones. Cuando Festo le preguntó a Pablo si estaba dispuesto a enfrentar un juicio en Jerusalén, Pablo se negó. Como ciudadano romano, Pablo decidió que debía ser juzgado solo en una corte romana. Pablo sabía que no estaría a salvo en el consejo judío y sabía de la conspiración anterior para matarlo. Él sabía que sus posibilidades eran mejores en la corte romana. Si Festo no estaba dispuesto a decidir el caso, entonces Pablo probablemente sintió que su mejor opción era apelar a Roma.</w:t>
      </w:r>
    </w:p>
    <w:p>
      <w:pPr/>
      <w:r>
        <w:rPr>
          <w:lang w:val="es_ES" w:bidi="es_ES"/>
        </w:rPr>
      </w:r>
      <w:r>
        <w:rPr>
          <w:lang w:val="es_ES" w:bidi="es_ES"/>
        </w:rPr>
        <w:t>Al escuchar la apelación de Pablo, Festo habló con su consejo. Entonces Festo decidió aceptar la apelación de Pablo para que su caso fuera transferido de Cesarea a Roma. El título César se menciona dos veces para enfatizar que Festo enviará a Pablo a César, el propio emperador romano, para juzgar el caso.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 el gobernador</w:t>
      </w:r>
    </w:p>
    <w:p>
      <w:pPr>
        <w:pStyle w:val="ListBullet"/>
        <w:spacing w:line="240" w:lineRule="auto"/>
        <w:ind w:left="720"/>
      </w:pPr>
      <w:r>
        <w:rPr>
          <w:lang w:val="es_ES" w:bidi="es_ES"/>
        </w:rPr>
      </w:r>
      <w:r>
        <w:rPr>
          <w:lang w:val="es_ES" w:bidi="es_ES"/>
        </w:rPr>
        <w:t>Los líderes judíos que acusaron a Pablo</w:t>
      </w:r>
    </w:p>
    <w:p>
      <w:pPr>
        <w:pStyle w:val="ListBullet"/>
        <w:spacing w:line="240" w:lineRule="auto"/>
        <w:ind w:left="720"/>
      </w:pPr>
      <w:r>
        <w:rPr>
          <w:lang w:val="es_ES" w:bidi="es_ES"/>
        </w:rPr>
      </w:r>
      <w:r>
        <w:rPr>
          <w:lang w:val="es_ES" w:bidi="es_ES"/>
        </w:rPr>
        <w:t>El consejo en Cesarea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Festo fue a Cesarea y se sentó en el asiento del tribunal. Los líderes judíos presentaron su caso contra Pablo.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gobernador: "¿Cómo se siente?" Es posible que escuchen cosas como: "¿Cuáles son estas acusaciones que tienen contra Pablo?" y "les daré a los judíos la oportunidad de tener un juicio".</w:t>
      </w:r>
    </w:p>
    <w:p>
      <w:pPr>
        <w:pStyle w:val="ListBullet"/>
        <w:spacing w:line="240" w:lineRule="auto"/>
        <w:ind w:left="720"/>
      </w:pPr>
      <w:r>
        <w:rPr>
          <w:lang w:val="es_ES" w:bidi="es_ES"/>
        </w:rPr>
      </w:r>
      <w:r>
        <w:rPr>
          <w:lang w:val="es_ES" w:bidi="es_ES"/>
        </w:rPr>
        <w:t>Reinicien la acción.</w:t>
      </w:r>
    </w:p>
    <w:p>
      <w:pPr>
        <w:pStyle w:val="ListBullet"/>
        <w:spacing w:line="240" w:lineRule="auto"/>
        <w:ind w:left="720"/>
      </w:pPr>
      <w:r>
        <w:rPr>
          <w:lang w:val="es_ES" w:bidi="es_ES"/>
        </w:rPr>
      </w:r>
      <w:r>
        <w:rPr>
          <w:lang w:val="es_ES" w:bidi="es_ES"/>
        </w:rPr>
        <w:t>Pregúntenles a los actores que interpretan a líderes judíos: "¿Cómo se sienten?" Puede que escuchen cosas como: "Acusaremos a Pablo de tantos crímenes como podamos", y "Creemos que el gobernador condenará a Pablo".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respondió a las acusaciones. Pablo continuó alegando su inocencia.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se siente?" Es posible que escuchen cosas como: "He estado en este juicio antes", y "Estos acusadores no tienen suficiente evidencia".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Festo le preguntó a Pablo si estaba dispuesto a enfrentar un juicio en Jerusalén. Pablo se negó y sostuvo que debía ser juzgado solo en una corte romana.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Festo: "¿Cómo te sientes?" Es posible que escuchen cosas como: "Los líderes judíos no pueden demostrar la culpabilidad de Pablo", y "Tal vez sería mejor si Pablo enfrentara un juicio en Jerusalén".</w:t>
      </w:r>
    </w:p>
    <w:p>
      <w:pPr>
        <w:pStyle w:val="ListBullet"/>
        <w:spacing w:line="240" w:lineRule="auto"/>
        <w:ind w:left="720"/>
      </w:pPr>
      <w:r>
        <w:rPr>
          <w:lang w:val="es_ES" w:bidi="es_ES"/>
        </w:rPr>
      </w:r>
      <w:r>
        <w:rPr>
          <w:lang w:val="es_ES" w:bidi="es_ES"/>
        </w:rPr>
        <w:t>Reinicien la acción.</w:t>
      </w:r>
    </w:p>
    <w:p>
      <w:pPr>
        <w:pStyle w:val="ListBullet"/>
        <w:spacing w:line="240" w:lineRule="auto"/>
        <w:ind w:left="720"/>
      </w:pPr>
      <w:r>
        <w:rPr>
          <w:lang w:val="es_ES" w:bidi="es_ES"/>
        </w:rPr>
      </w:r>
      <w:r>
        <w:rPr>
          <w:lang w:val="es_ES" w:bidi="es_ES"/>
        </w:rPr>
        <w:t>Pregúntenle al actor que interpreta a Pablo: "¿Cómo se siente?" Puede que escuchen cosas como: "El gobernador parece estar ayudando a los judíos", y "Podría ser objeto de una emboscada en el camino a Jerusalén".</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Como Pablo no quería ser enviado a los judíos en Jerusalén, Pablo apeló al César. Festo habló con el consejo en Cesarea. Entonces Festo dijo: "Apelaste a César; a César irás".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Pablo: "¿Cómo se siente?" Puede que escuchen cosas como: "Usaré mi derecho como ciudadano romano", y "Puedo tener un juicio justo ante César".</w:t>
      </w:r>
    </w:p>
    <w:p>
      <w:pPr>
        <w:pStyle w:val="ListBullet"/>
        <w:spacing w:line="240" w:lineRule="auto"/>
        <w:ind w:left="720"/>
      </w:pPr>
      <w:r>
        <w:rPr>
          <w:lang w:val="es_ES" w:bidi="es_ES"/>
        </w:rPr>
      </w:r>
      <w:r>
        <w:rPr>
          <w:lang w:val="es_ES" w:bidi="es_ES"/>
        </w:rPr>
        <w:t>Reinicien la acción.</w:t>
      </w:r>
    </w:p>
    <w:p>
      <w:pPr>
        <w:pStyle w:val="ListBullet"/>
        <w:spacing w:line="240" w:lineRule="auto"/>
        <w:ind w:left="720"/>
      </w:pPr>
      <w:r>
        <w:rPr>
          <w:lang w:val="es_ES" w:bidi="es_ES"/>
        </w:rPr>
      </w:r>
      <w:r>
        <w:rPr>
          <w:lang w:val="es_ES" w:bidi="es_ES"/>
        </w:rPr>
        <w:t>Preguntenle al actor que interpreta a Festo: "¿Cómo te sientes?" Es posible que escuchen cosas como: "El consejo de asesores me guiará sobre qué hacer", y "Como ciudadano romano que apeló a la corte de César, tengo que enviar a Pablo a César en Roma".</w:t>
      </w:r>
    </w:p>
    <w:p>
      <w:pPr>
        <w:pStyle w:val="ListBullet"/>
        <w:spacing w:line="240" w:lineRule="auto"/>
        <w:ind w:left="720"/>
      </w:pPr>
      <w:r>
        <w:rPr>
          <w:lang w:val="es_ES" w:bidi="es_ES"/>
        </w:rPr>
      </w:r>
      <w:r>
        <w:rPr>
          <w:lang w:val="es_ES" w:bidi="es_ES"/>
        </w:rPr>
        <w:t>Reinicien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Los líderes </w:t>
      </w:r>
      <w:r>
        <w:rPr>
          <w:b/>
          <w:lang w:val="es_ES" w:bidi="es_ES"/>
        </w:rPr>
        <w:t>judíos</w:t>
      </w:r>
      <w:r>
        <w:rPr>
          <w:lang w:val="es_ES" w:bidi="es_ES"/>
        </w:rPr>
        <w:t xml:space="preserve"> vinieron de </w:t>
      </w:r>
      <w:r>
        <w:rPr>
          <w:b/>
          <w:lang w:val="es_ES" w:bidi="es_ES"/>
        </w:rPr>
        <w:t>Jerusalén</w:t>
      </w:r>
      <w:r>
        <w:rPr>
          <w:lang w:val="es_ES" w:bidi="es_ES"/>
        </w:rPr>
        <w:t xml:space="preserve"> y acusaron a Pablo de muchos crímenes. Usen las palabras judío y Jerusalén como las usaron anteriormente. Consulten el Glosario Principal para obtener más información sobre </w:t>
      </w:r>
      <w:r>
        <w:rPr>
          <w:lang w:val="es_ES" w:bidi="es_ES"/>
        </w:rPr>
        <w:t>judío</w:t>
      </w:r>
      <w:r>
        <w:rPr>
          <w:lang w:val="es_ES" w:bidi="es_ES"/>
        </w:rPr>
        <w:t xml:space="preserve"> y </w:t>
      </w:r>
      <w:r>
        <w:rPr>
          <w:lang w:val="es_ES" w:bidi="es_ES"/>
        </w:rPr>
        <w:t>Jerusalén</w:t>
      </w:r>
      <w:r>
        <w:rPr>
          <w:lang w:val="es_ES" w:bidi="es_ES"/>
        </w:rPr>
        <w:t>.</w:t>
      </w:r>
    </w:p>
    <w:p>
      <w:pPr/>
      <w:r>
        <w:rPr>
          <w:lang w:val="es_ES" w:bidi="es_ES"/>
        </w:rPr>
      </w:r>
      <w:r>
        <w:rPr>
          <w:lang w:val="es_ES" w:bidi="es_ES"/>
        </w:rPr>
        <w:t xml:space="preserve">Pablo no violó las </w:t>
      </w:r>
      <w:r>
        <w:rPr>
          <w:b/>
          <w:lang w:val="es_ES" w:bidi="es_ES"/>
        </w:rPr>
        <w:t>leyes</w:t>
      </w:r>
      <w:r>
        <w:rPr>
          <w:lang w:val="es_ES" w:bidi="es_ES"/>
        </w:rPr>
        <w:t xml:space="preserve"> contra los judíos, el </w:t>
      </w:r>
      <w:r>
        <w:rPr>
          <w:b/>
          <w:lang w:val="es_ES" w:bidi="es_ES"/>
        </w:rPr>
        <w:t>templo</w:t>
      </w:r>
      <w:r>
        <w:rPr>
          <w:lang w:val="es_ES" w:bidi="es_ES"/>
        </w:rPr>
        <w:t xml:space="preserve"> y el </w:t>
      </w:r>
      <w:r>
        <w:rPr>
          <w:b/>
          <w:lang w:val="es_ES" w:bidi="es_ES"/>
        </w:rPr>
        <w:t>César</w:t>
      </w:r>
      <w:r>
        <w:rPr>
          <w:lang w:val="es_ES" w:bidi="es_ES"/>
        </w:rPr>
        <w:t xml:space="preserve">. La ley judía se refería a la ley de Moisés. Usen las palabras ley, templo y César como las usaron anteriormente. Consulten el Glosario Principal para obtener más información sobre las palabras </w:t>
      </w:r>
      <w:r>
        <w:rPr>
          <w:lang w:val="es_ES" w:bidi="es_ES"/>
        </w:rPr>
        <w:t>ley</w:t>
      </w:r>
      <w:r>
        <w:rPr>
          <w:lang w:val="es_ES" w:bidi="es_ES"/>
        </w:rPr>
        <w:t xml:space="preserve">, </w:t>
      </w:r>
      <w:r>
        <w:rPr>
          <w:lang w:val="es_ES" w:bidi="es_ES"/>
        </w:rPr>
        <w:t>templo</w:t>
      </w:r>
      <w:r>
        <w:rPr>
          <w:lang w:val="es_ES" w:bidi="es_ES"/>
        </w:rPr>
        <w:t xml:space="preserve"> y </w:t>
      </w:r>
      <w:r>
        <w:rPr>
          <w:lang w:val="es_ES" w:bidi="es_ES"/>
        </w:rPr>
        <w:t>César</w:t>
      </w:r>
      <w:r>
        <w:rPr>
          <w:lang w:val="es_ES" w:bidi="es_ES"/>
        </w:rPr>
        <w:t>.</w:t>
      </w:r>
    </w:p>
    <w:p>
      <w:pPr/>
      <w:r>
        <w:rPr>
          <w:lang w:val="es_ES" w:bidi="es_ES"/>
        </w:rPr>
      </w:r>
      <w:r>
        <w:rPr>
          <w:lang w:val="es_ES" w:bidi="es_ES"/>
        </w:rPr>
        <w:t>Festo habló con el consejo sobre el caso de Pablo. El consejo aquí se refiere a los asesores romanos de Festo en Cesarea.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25:13–22</w:t>
      </w:r>
      <w:r>
        <w:rPr>
          <w:lang w:val="es_ES" w:bidi="es_ES"/>
        </w:rPr>
      </w:r>
    </w:p>
    <w:p>
      <w:pPr>
        <w:pStyle w:val="Heading3"/>
      </w:pPr>
      <w:r>
        <w:rPr>
          <w:lang w:val="es_ES" w:bidi="es_ES"/>
        </w:rPr>
        <w:t>Escuchar con el corazón</w:t>
      </w:r>
    </w:p>
    <w:p>
      <w:pPr/>
      <w:r>
        <w:rPr>
          <w:lang w:val="es_ES" w:bidi="es_ES"/>
        </w:rPr>
      </w:r>
      <w:r>
        <w:rPr>
          <w:lang w:val="es_ES" w:bidi="es_ES"/>
        </w:rPr>
        <w:t>Escuchen Hechos 25:13–22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un grupo de líderes judíos fue a Cesarea. Presentaron sus acusaciones contra Pablo ante Porcio Festo. Como gobernador, Festo también funcionaba como juez en Judea. Pablo apeló para comparecer ante César en la corte en Roma.</w:t>
      </w:r>
    </w:p>
    <w:p>
      <w:pPr/>
      <w:r>
        <w:rPr>
          <w:lang w:val="es_ES" w:bidi="es_ES"/>
        </w:rPr>
      </w:r>
      <w:r>
        <w:rPr>
          <w:lang w:val="es_ES" w:bidi="es_ES"/>
        </w:rPr>
        <w:t>El rey Agripa visitó a Festo. Agripa era el hijo de Herodes Agripa. Recordarán de capítulos anteriores en Hechos que Herodes el padre hizo que mataran a Jacobo y metió a Pedro en prisión. Agripa fue con su hermana menor Berenice para presentar sus respetos a Festo. Agripa y Berenice le dieron la bienvenida a Festo como el nuevo gobernador de Judea. Agripa era el gobernante de los judíos. Agripa quería entablar una relación con Festo.</w:t>
      </w:r>
    </w:p>
    <w:p>
      <w:pPr/>
      <w:r>
        <w:rPr>
          <w:lang w:val="es_ES" w:bidi="es_ES"/>
        </w:rPr>
      </w:r>
      <w:r>
        <w:rPr>
          <w:lang w:val="es_ES" w:bidi="es_ES"/>
        </w:rPr>
        <w:t>Agripa y Berenice se quedaron allí con Festo por muchos días. Mientras se quedaban allí, Festo les habló sobre Pablo. El anterior gobernador, Félix, mantuvo a Pablo en prisión. Agripa era un judío que sabía muchas cosas sobre su pueblo y la religión de los judíos. Festo le habló a Agripa sobre Pablo para que supiera cómo lidiar con el caso de Pablo correctamente.</w:t>
      </w:r>
    </w:p>
    <w:p>
      <w:pPr/>
      <w:r>
        <w:rPr>
          <w:lang w:val="es_ES" w:bidi="es_ES"/>
        </w:rPr>
      </w:r>
      <w:r>
        <w:rPr>
          <w:lang w:val="es_ES" w:bidi="es_ES"/>
        </w:rPr>
        <w:t>Deténganse y conversen: Cuenten una historia de un momento en que tuvieron una decisión muy importante que tomar y no sabían qué hacer. ¿A quién le piden consejo y por qué eligieron preguntarles?</w:t>
      </w:r>
    </w:p>
    <w:p>
      <w:pPr/>
      <w:r>
        <w:rPr>
          <w:lang w:val="es_ES" w:bidi="es_ES"/>
        </w:rPr>
      </w:r>
      <w:r>
        <w:rPr>
          <w:lang w:val="es_ES" w:bidi="es_ES"/>
        </w:rPr>
        <w:t>Festo le dijo a Agripa que, cuando él fue a Jerusalén, los sumos sacerdotes y los ancianos de los judíos fueron a Festo. Presentaron su caso contra Pablo. Los sumos sacerdotes le pidieron a Festo que condenara a Pablo. Pero Festo no podía dar una decisión porque la ley romana requiere un juicio. Los acusadores necesitan presentar su caso ante el acusado. Al acusado se le dio la oportunidad de defenderse de los cargos.</w:t>
      </w:r>
    </w:p>
    <w:p>
      <w:pPr/>
      <w:r>
        <w:rPr>
          <w:lang w:val="es_ES" w:bidi="es_ES"/>
        </w:rPr>
      </w:r>
      <w:r>
        <w:rPr>
          <w:lang w:val="es_ES" w:bidi="es_ES"/>
        </w:rPr>
        <w:t>Festo también le dijo a Agripa que, cuando llegó a Cesarea, organizó un juicio para los judíos y Pablo. Al día siguiente, Festo tomó su asiento en la corte como juez. Festo le pidió al carcelero que llevara a Pablo a la corte. Cuando los judíos acusaron a Pablo ante Festo, lo acusaron de diferentes crímenes que Festo no esperaba.</w:t>
      </w:r>
    </w:p>
    <w:p>
      <w:pPr/>
      <w:r>
        <w:rPr>
          <w:lang w:val="es_ES" w:bidi="es_ES"/>
        </w:rPr>
      </w:r>
      <w:r>
        <w:rPr>
          <w:lang w:val="es_ES" w:bidi="es_ES"/>
        </w:rPr>
        <w:t>Festo le dijo a Agripa que sus acusaciones contra Pablo eran sobre su religión de cristianos. Aunque Jesús murió, Pablo creía que Jesús resucitó de entre los muertos. Festo estaba perplejo, lo que significa que no sabía cómo juzgar la situación. Festo necesitaba documentar el caso para la corte de César antes de enviar a Pablo a Roma, pero no sabía qué decir. Festo le preguntó a Pablo si estaba dispuesto a enfrentar un juicio en Jerusalén. Recordaremos que el primer juicio de Pablo ante los judíos se celebró en Jerusalén ante el comandante romano.</w:t>
      </w:r>
    </w:p>
    <w:p>
      <w:pPr/>
      <w:r>
        <w:rPr>
          <w:lang w:val="es_ES" w:bidi="es_ES"/>
        </w:rPr>
      </w:r>
      <w:r>
        <w:rPr>
          <w:lang w:val="es_ES" w:bidi="es_ES"/>
        </w:rPr>
        <w:t>Pablo se negó a ir a Jerusalén. En cambio, Pablo apeló ante Festo para ser juzgado ante el César. Festo necesitaba organizar el viaje de Pablo a César en Roma. Agripa dijo de una manera educada que también quería escuchar la defensa de Pablo en persona. Festo dijo que Agripa podrá escuchar a Pablo hablar mañana.</w:t>
      </w:r>
    </w:p>
    <w:p>
      <w:pPr/>
      <w:r>
        <w:rPr>
          <w:lang w:val="es_ES" w:bidi="es_ES"/>
        </w:rPr>
      </w:r>
      <w:r>
        <w:rPr>
          <w:lang w:val="es_ES" w:bidi="es_ES"/>
        </w:rPr>
        <w:t xml:space="preserve">Muestren un mapa que incluya </w:t>
      </w:r>
      <w:r>
        <w:rPr>
          <w:lang w:val="es_ES" w:bidi="es_ES"/>
        </w:rPr>
        <w:t>Jerusalén, Cesarea y Roma</w:t>
      </w:r>
      <w:r>
        <w:rPr>
          <w:lang w:val="es_ES" w:bidi="es_ES"/>
        </w:rPr>
        <w:t>, si su equipo necesita ver uno.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La historia tiene dos escenas.</w:t>
      </w:r>
    </w:p>
    <w:p>
      <w:pPr/>
      <w:r>
        <w:rPr>
          <w:lang w:val="es_ES" w:bidi="es_ES"/>
        </w:rPr>
      </w:r>
      <w:r>
        <w:rPr>
          <w:b/>
          <w:lang w:val="es_ES" w:bidi="es_ES"/>
        </w:rPr>
        <w:t>Primera escena:</w:t>
      </w:r>
      <w:r>
        <w:rPr>
          <w:lang w:val="es_ES" w:bidi="es_ES"/>
        </w:rPr>
        <w:t xml:space="preserve"> El rey Agripa y Berenice fueron a ver al gobernador Festo para saludarlo.</w:t>
      </w:r>
    </w:p>
    <w:p>
      <w:pPr/>
      <w:r>
        <w:rPr>
          <w:lang w:val="es_ES" w:bidi="es_ES"/>
        </w:rPr>
      </w:r>
      <w:r>
        <w:rPr>
          <w:b/>
          <w:lang w:val="es_ES" w:bidi="es_ES"/>
        </w:rPr>
        <w:t>Segunda escena:</w:t>
      </w:r>
      <w:r>
        <w:rPr>
          <w:lang w:val="es_ES" w:bidi="es_ES"/>
        </w:rPr>
        <w:t xml:space="preserve"> Festo le contó a Agripa sobre el juicio de Pablo. Los judíos acusaron a Pablo de delitos relacionados con su religión.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 el gobernador</w:t>
      </w:r>
    </w:p>
    <w:p>
      <w:pPr>
        <w:pStyle w:val="ListBullet"/>
        <w:spacing w:line="240" w:lineRule="auto"/>
        <w:ind w:left="720"/>
      </w:pPr>
      <w:r>
        <w:rPr>
          <w:lang w:val="es_ES" w:bidi="es_ES"/>
        </w:rPr>
      </w:r>
      <w:r>
        <w:rPr>
          <w:lang w:val="es_ES" w:bidi="es_ES"/>
        </w:rPr>
        <w:t>El rey Agripa</w:t>
      </w:r>
    </w:p>
    <w:p>
      <w:pPr>
        <w:pStyle w:val="ListBullet"/>
        <w:spacing w:line="240" w:lineRule="auto"/>
        <w:ind w:left="720"/>
      </w:pPr>
      <w:r>
        <w:rPr>
          <w:lang w:val="es_ES" w:bidi="es_ES"/>
        </w:rPr>
      </w:r>
      <w:r>
        <w:rPr>
          <w:lang w:val="es_ES" w:bidi="es_ES"/>
        </w:rPr>
        <w:t>Berenice</w:t>
      </w:r>
    </w:p>
    <w:p>
      <w:pPr>
        <w:pStyle w:val="ListBullet"/>
        <w:spacing w:line="240" w:lineRule="auto"/>
        <w:ind w:left="720"/>
      </w:pPr>
      <w:r>
        <w:rPr>
          <w:lang w:val="es_ES" w:bidi="es_ES"/>
        </w:rPr>
      </w:r>
      <w:r>
        <w:rPr>
          <w:lang w:val="es_ES" w:bidi="es_ES"/>
        </w:rPr>
        <w:t>Los sumos sacerdotes</w:t>
      </w:r>
    </w:p>
    <w:p>
      <w:pPr>
        <w:pStyle w:val="ListBullet"/>
        <w:spacing w:line="240" w:lineRule="auto"/>
        <w:ind w:left="720"/>
      </w:pPr>
      <w:r>
        <w:rPr>
          <w:lang w:val="es_ES" w:bidi="es_ES"/>
        </w:rPr>
      </w:r>
      <w:r>
        <w:rPr>
          <w:lang w:val="es_ES" w:bidi="es_ES"/>
        </w:rPr>
        <w:t>Los ancianos de los judíos</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Recordarán anteriormente que Pablo compareció ante Festo, el gobernador. Los judíos que fueron a Cesarea acusaron a Pablo de muchos crímenes graves. Festo le preguntó a Pablo si estaba dispuesto a enfrentar un juicio en Jerusalén. Pablo se negó. Apeló para enfrentar un juicio en la corte de César.</w:t>
      </w:r>
    </w:p>
    <w:p>
      <w:pPr/>
      <w:r>
        <w:rPr>
          <w:lang w:val="es_ES" w:bidi="es_ES"/>
        </w:rPr>
      </w:r>
      <w:r>
        <w:rPr>
          <w:lang w:val="es_ES" w:bidi="es_ES"/>
        </w:rPr>
        <w:t>Unos días después de que los judíos presentaron sus acusaciones contra Pablo, el rey Agripa y su hermana Berenice fueron a ver a Festo. Saludaron al gobernador de Judea. Festo les dijo a Agripa y a Berenice que Pablo estaba en prisión durante los días del anterior gobernador, Félix.</w:t>
      </w:r>
    </w:p>
    <w:p>
      <w:pPr/>
      <w:r>
        <w:rPr>
          <w:lang w:val="es_ES" w:bidi="es_ES"/>
        </w:rPr>
      </w:r>
      <w:r>
        <w:rPr>
          <w:lang w:val="es_ES" w:bidi="es_ES"/>
        </w:rPr>
        <w:t>Festo le contó a Agripa sobre su reunión con los sumos sacerdotes y los ancianos de los judíos en Jerusalén. Los sumos sacerdotes y los ancianos le pedían a Festo que condenara a Pablo. Festo no podía condenar a Pablo porque existen leyes romanas que garantizan a sus ciudadanos el derecho a un juicio justo. Festo invitó a algunos de sus líderes a presentar su queja contra Pablo en Cesarea.</w:t>
      </w:r>
    </w:p>
    <w:p>
      <w:pPr/>
      <w:r>
        <w:rPr>
          <w:lang w:val="es_ES" w:bidi="es_ES"/>
        </w:rPr>
      </w:r>
      <w:r>
        <w:rPr>
          <w:lang w:val="es_ES" w:bidi="es_ES"/>
        </w:rPr>
        <w:t>Festo también le contó a Agripa sobre la audiencia de los judíos contra Pablo en Cesarea. Festo se sentó en el asiento de la corte al día siguiente. Llamó a Pablo para que compareciera ante sus acusadores. Los judíos presentaron su caso contra Pablo ante el gobernador.</w:t>
      </w:r>
    </w:p>
    <w:p>
      <w:pPr/>
      <w:r>
        <w:rPr>
          <w:lang w:val="es_ES" w:bidi="es_ES"/>
        </w:rPr>
      </w:r>
      <w:r>
        <w:rPr>
          <w:lang w:val="es_ES" w:bidi="es_ES"/>
        </w:rPr>
        <w:t>Festo descubrió que los judíos discutían sobre asuntos de la religión judía. Pablo creía que Jesús, que fue condenado a muerte, estaba vivo.</w:t>
      </w:r>
    </w:p>
    <w:p>
      <w:pPr/>
      <w:r>
        <w:rPr>
          <w:lang w:val="es_ES" w:bidi="es_ES"/>
        </w:rPr>
      </w:r>
      <w:r>
        <w:rPr>
          <w:lang w:val="es_ES" w:bidi="es_ES"/>
        </w:rPr>
        <w:t>Agripa le dijo a Festo que quería escuchar a Pablo ante la corte. Festo dijo que Agripa podría escuchar a Pablo al día siguiente.</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w:t>
      </w:r>
    </w:p>
    <w:p>
      <w:pPr>
        <w:pStyle w:val="ListBullet"/>
        <w:spacing w:line="240" w:lineRule="auto"/>
        <w:ind w:left="720"/>
      </w:pPr>
      <w:r>
        <w:rPr>
          <w:lang w:val="es_ES" w:bidi="es_ES"/>
        </w:rPr>
      </w:r>
      <w:r>
        <w:rPr>
          <w:lang w:val="es_ES" w:bidi="es_ES"/>
        </w:rPr>
        <w:t>El rey Agripa</w:t>
      </w:r>
    </w:p>
    <w:p>
      <w:pPr>
        <w:pStyle w:val="ListBullet"/>
        <w:spacing w:line="240" w:lineRule="auto"/>
        <w:ind w:left="720"/>
      </w:pPr>
      <w:r>
        <w:rPr>
          <w:lang w:val="es_ES" w:bidi="es_ES"/>
        </w:rPr>
      </w:r>
      <w:r>
        <w:rPr>
          <w:lang w:val="es_ES" w:bidi="es_ES"/>
        </w:rPr>
        <w:t>Berenice</w:t>
      </w:r>
    </w:p>
    <w:p>
      <w:pPr>
        <w:pStyle w:val="ListBullet"/>
        <w:spacing w:line="240" w:lineRule="auto"/>
        <w:ind w:left="720"/>
      </w:pPr>
      <w:r>
        <w:rPr>
          <w:lang w:val="es_ES" w:bidi="es_ES"/>
        </w:rPr>
      </w:r>
      <w:r>
        <w:rPr>
          <w:lang w:val="es_ES" w:bidi="es_ES"/>
        </w:rPr>
        <w:t>Los sumos sacerdotes</w:t>
      </w:r>
    </w:p>
    <w:p>
      <w:pPr>
        <w:pStyle w:val="ListBullet"/>
        <w:spacing w:line="240" w:lineRule="auto"/>
        <w:ind w:left="720"/>
      </w:pPr>
      <w:r>
        <w:rPr>
          <w:lang w:val="es_ES" w:bidi="es_ES"/>
        </w:rPr>
      </w:r>
      <w:r>
        <w:rPr>
          <w:lang w:val="es_ES" w:bidi="es_ES"/>
        </w:rPr>
        <w:t>Los ancianos de los judíos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Agripa y Berenice fueron a Cesarea para saludar a Festo, el nuevo gobernador. Se quedaron con el gobernador durante muchos días.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Agripa y Berenice: "¿Cómo se sienten?" Es posible que escuchen cosas como: "Queremos dar la bienvenida al nuevo gobernador a nuestra nación", y "Queremos hacernos amigos del nuevo gobernador".</w:t>
      </w:r>
    </w:p>
    <w:p>
      <w:pPr>
        <w:pStyle w:val="ListBullet"/>
        <w:spacing w:line="240" w:lineRule="auto"/>
        <w:ind w:left="720"/>
      </w:pPr>
      <w:r>
        <w:rPr>
          <w:lang w:val="es_ES" w:bidi="es_ES"/>
        </w:rPr>
      </w:r>
      <w:r>
        <w:rPr>
          <w:lang w:val="es_ES" w:bidi="es_ES"/>
        </w:rPr>
        <w:t>Pregúntenle al actor que interpreta a Festo: "¿Cómo se siente?" Es posible que escuchen cosas como: "También quiero hacerme amigo de los líderes de los judíos", y "Necesito a alguien que pueda hablarme sobre la cultura y la religión judías".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Festo le dijo a Agripa sobre Pablo, a quien Félix mantuvo en prisión en Cesarea. Cuando Festo fue a Jerusalén, los sumos sacerdotes y los ancianos de los judíos le pidieron a Festo que condenara a Pablo. Pero Festo no podía condenar a Pablo porque había leyes romanas que daban a los ciudadanos la oportunidad de defenderse en la corte.</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Preguntenle al actor que interpreta a Festo: "¿Cómo te sientes?" Es posible que escuchen cosas como: "Los sumos sacerdotes y los ancianos de los judíos quieren condenar a Pablo", y "Tal vez Agripa pueda ayudarme a entender por qué los líderes judíos quieren condenar a Pablo".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Festo también le contó a Agripa sobre la audiencia en Cesarea. Los judíos acusaron a Pablo de muchos crímenes graves. Pero Festo se dio cuenta de que las quejas de los acusadores eran sobre su religión judía. Pablo creía en Jesús que murió, pero está vivo. Festo le preguntó a Pablo si estaba dispuesto a ir a Jerusalén para enfrentar un juicio allí. Pablo se negó. Pablo apeló para enfrentar un juicio ante la corte de César.</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Preguntenle al actor que interpreta a Festo: "¿Cómo te sientes?" Es posible que escuchen cosas como: "Las acusaciones contra Pablo no violaban las leyes romanas", o "Esta es una creencia extraña de que una persona que ya murió puede vivir de nuevo", o "¿Por qué Pablo se negó a enfrentar un juicio en Jerusalén?", y "No entiendo por qué Pablo apeló a César sobre este asunto".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Agripa le preguntó a Festo si podía escuchar sobre el caso de Pablo. Festo dijo que podía escuchar sobre Pablo al día siguiente.</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Agripa: "¿Cómo se siente?" Es posible que escuchen cosas como: "Escuché sobre este Jesús que fue condenado a muerte en Jerusalén", y "Tal vez pueda escuchar más sobre la creencia de Pablo en la resurrección".</w:t>
      </w:r>
    </w:p>
    <w:p>
      <w:pPr>
        <w:pStyle w:val="ListBullet"/>
        <w:spacing w:line="240" w:lineRule="auto"/>
        <w:ind w:left="720"/>
      </w:pPr>
      <w:r>
        <w:rPr>
          <w:lang w:val="es_ES" w:bidi="es_ES"/>
        </w:rPr>
      </w:r>
      <w:r>
        <w:rPr>
          <w:lang w:val="es_ES" w:bidi="es_ES"/>
        </w:rPr>
        <w:t>Pregúntenle al actor que interpreta a Festo: "¿Cómo se siente?" Es posible que escuchen cosas como: "Tal vez Agripa pueda ayudarme a entender el caso de Pablo", y "Quiero saber si tomé la decisión correcta al permitir que Pablo apelara a César".</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Festo habló con el consejo sobre el caso de Pablo. El </w:t>
      </w:r>
      <w:r>
        <w:rPr>
          <w:b/>
          <w:lang w:val="es_ES" w:bidi="es_ES"/>
        </w:rPr>
        <w:t>consejo</w:t>
      </w:r>
      <w:r>
        <w:rPr>
          <w:lang w:val="es_ES" w:bidi="es_ES"/>
        </w:rPr>
        <w:t xml:space="preserve"> aquí se refiere a los asesores romanos de Festo en Cesarea. El gobierno romano estaba a cargo de la Provincia de Judea.</w:t>
      </w:r>
    </w:p>
    <w:p>
      <w:pPr/>
      <w:r>
        <w:rPr>
          <w:lang w:val="es_ES" w:bidi="es_ES"/>
        </w:rPr>
      </w:r>
      <w:r>
        <w:rPr>
          <w:lang w:val="es_ES" w:bidi="es_ES"/>
        </w:rPr>
        <w:t xml:space="preserve">Los </w:t>
      </w:r>
      <w:r>
        <w:rPr>
          <w:b/>
          <w:lang w:val="es_ES" w:bidi="es_ES"/>
        </w:rPr>
        <w:t>sumos sacerdotes</w:t>
      </w:r>
      <w:r>
        <w:rPr>
          <w:lang w:val="es_ES" w:bidi="es_ES"/>
        </w:rPr>
        <w:t xml:space="preserve"> y los </w:t>
      </w:r>
      <w:r>
        <w:rPr>
          <w:b/>
          <w:lang w:val="es_ES" w:bidi="es_ES"/>
        </w:rPr>
        <w:t>ancianos</w:t>
      </w:r>
      <w:r>
        <w:rPr>
          <w:lang w:val="es_ES" w:bidi="es_ES"/>
        </w:rPr>
        <w:t xml:space="preserve"> de los </w:t>
      </w:r>
      <w:r>
        <w:rPr>
          <w:b/>
          <w:lang w:val="es_ES" w:bidi="es_ES"/>
        </w:rPr>
        <w:t>judíos</w:t>
      </w:r>
      <w:r>
        <w:rPr>
          <w:lang w:val="es_ES" w:bidi="es_ES"/>
        </w:rPr>
        <w:t xml:space="preserve"> vinieron de </w:t>
      </w:r>
      <w:r>
        <w:rPr>
          <w:b/>
          <w:lang w:val="es_ES" w:bidi="es_ES"/>
        </w:rPr>
        <w:t>Jerusalén</w:t>
      </w:r>
      <w:r>
        <w:rPr>
          <w:lang w:val="es_ES" w:bidi="es_ES"/>
        </w:rPr>
        <w:t xml:space="preserve"> y acusaron a Pablo de muchos crímenes. Usen la palabra judío, sacerdote, anciano y Jerusalén como las usaron anteriormente. Consulten el Glosario Principal para obtener más información sobre </w:t>
      </w:r>
      <w:r>
        <w:rPr>
          <w:lang w:val="es_ES" w:bidi="es_ES"/>
        </w:rPr>
        <w:t>sacerdote</w:t>
      </w:r>
      <w:r>
        <w:rPr>
          <w:lang w:val="es_ES" w:bidi="es_ES"/>
        </w:rPr>
        <w:t xml:space="preserve">, </w:t>
      </w:r>
      <w:r>
        <w:rPr>
          <w:lang w:val="es_ES" w:bidi="es_ES"/>
        </w:rPr>
        <w:t>anciano</w:t>
      </w:r>
      <w:r>
        <w:rPr>
          <w:lang w:val="es_ES" w:bidi="es_ES"/>
        </w:rPr>
        <w:t xml:space="preserve">, </w:t>
      </w:r>
      <w:r>
        <w:rPr>
          <w:lang w:val="es_ES" w:bidi="es_ES"/>
        </w:rPr>
        <w:t>judío</w:t>
      </w:r>
      <w:r>
        <w:rPr>
          <w:lang w:val="es_ES" w:bidi="es_ES"/>
        </w:rPr>
        <w:t xml:space="preserve"> y </w:t>
      </w:r>
      <w:r>
        <w:rPr>
          <w:lang w:val="es_ES" w:bidi="es_ES"/>
        </w:rPr>
        <w:t>Jerusalén</w:t>
      </w:r>
      <w:r>
        <w:rPr>
          <w:lang w:val="es_ES" w:bidi="es_ES"/>
        </w:rPr>
        <w:t>.</w:t>
      </w:r>
    </w:p>
    <w:p>
      <w:pPr/>
      <w:r>
        <w:rPr>
          <w:lang w:val="es_ES" w:bidi="es_ES"/>
        </w:rPr>
      </w:r>
      <w:r>
        <w:rPr>
          <w:lang w:val="es_ES" w:bidi="es_ES"/>
        </w:rPr>
        <w:t xml:space="preserve">Pablo no violó las </w:t>
      </w:r>
      <w:r>
        <w:rPr>
          <w:b/>
          <w:lang w:val="es_ES" w:bidi="es_ES"/>
        </w:rPr>
        <w:t>leyes</w:t>
      </w:r>
      <w:r>
        <w:rPr>
          <w:lang w:val="es_ES" w:bidi="es_ES"/>
        </w:rPr>
        <w:t xml:space="preserve"> contra los judíos y el </w:t>
      </w:r>
      <w:r>
        <w:rPr>
          <w:b/>
          <w:lang w:val="es_ES" w:bidi="es_ES"/>
        </w:rPr>
        <w:t>César</w:t>
      </w:r>
      <w:r>
        <w:rPr>
          <w:lang w:val="es_ES" w:bidi="es_ES"/>
        </w:rPr>
        <w:t xml:space="preserve">. La ley judía se refería a la ley de Moisés. Usen las palabras ley y César como las usaron anteriormente. Consulten el Glosario Principal para obtener más información sobre las palabras </w:t>
      </w:r>
      <w:r>
        <w:rPr>
          <w:lang w:val="es_ES" w:bidi="es_ES"/>
        </w:rPr>
        <w:t>ley</w:t>
      </w:r>
      <w:r>
        <w:rPr>
          <w:lang w:val="es_ES" w:bidi="es_ES"/>
        </w:rPr>
        <w:t xml:space="preserve"> y </w:t>
      </w:r>
      <w:r>
        <w:rPr>
          <w:lang w:val="es_ES" w:bidi="es_ES"/>
        </w:rPr>
        <w:t>César</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25:23–27</w:t>
      </w:r>
      <w:r>
        <w:rPr>
          <w:lang w:val="es_ES" w:bidi="es_ES"/>
        </w:rPr>
      </w:r>
    </w:p>
    <w:p>
      <w:pPr>
        <w:pStyle w:val="Heading3"/>
      </w:pPr>
      <w:r>
        <w:rPr>
          <w:lang w:val="es_ES" w:bidi="es_ES"/>
        </w:rPr>
        <w:t>Escuchar con el corazón</w:t>
      </w:r>
    </w:p>
    <w:p>
      <w:pPr/>
      <w:r>
        <w:rPr>
          <w:lang w:val="es_ES" w:bidi="es_ES"/>
        </w:rPr>
      </w:r>
      <w:r>
        <w:rPr>
          <w:lang w:val="es_ES" w:bidi="es_ES"/>
        </w:rPr>
        <w:t>Escuchen Hechos 25:23–27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Festo le contó a Agripa la historia sobre Pablo. Agripa quería escuchar a Pablo hablar sobre sus creencias.</w:t>
      </w:r>
    </w:p>
    <w:p>
      <w:pPr/>
      <w:r>
        <w:rPr>
          <w:lang w:val="es_ES" w:bidi="es_ES"/>
        </w:rPr>
      </w:r>
      <w:r>
        <w:rPr>
          <w:lang w:val="es_ES" w:bidi="es_ES"/>
        </w:rPr>
        <w:t>Al día siguiente, Agripa y Berenice se presentaron ante Festo con mucho esplendor y ceremonia. Esta actividad era un medio para mostrar el honor y la importancia del rey. El rey se habría vestido con ropa fina y joyas para mostrar su importancia. Agripa y Berenice entraron en la sala de audiencias, que era una habitación grande donde muchas personas podían reunirse. Esta sala de audiencias era diferente de la sala del tribunal. Muchos de los oficiales militares de alto rango estaban allí, incluidos los hombres importantes de la ciudad. La expresión oficiales de alto rango hace referencia a los cinco comandantes de Cesarea que lideraban de quinientos a mil soldados cada uno. Festo llamó a Pablo para que entrara en la sala de audiencias. Pablo entró en la sala de audiencias.</w:t>
      </w:r>
    </w:p>
    <w:p>
      <w:pPr/>
      <w:r>
        <w:rPr>
          <w:lang w:val="es_ES" w:bidi="es_ES"/>
        </w:rPr>
      </w:r>
      <w:r>
        <w:rPr>
          <w:lang w:val="es_ES" w:bidi="es_ES"/>
        </w:rPr>
        <w:t>Deténganse y conversen: Cuenten una historia de una ocasión especial en la que había personas importantes presentes. ¿Cómo se visten las personas en tu cultura durante las ocasiones especiales para honrar a las personas importantes?</w:t>
      </w:r>
    </w:p>
    <w:p>
      <w:pPr/>
      <w:r>
        <w:rPr>
          <w:lang w:val="es_ES" w:bidi="es_ES"/>
        </w:rPr>
      </w:r>
      <w:r>
        <w:rPr>
          <w:lang w:val="es_ES" w:bidi="es_ES"/>
        </w:rPr>
        <w:t>Festo presentó a Pablo ante el rey Agripa, Berenice, los comandantes y los hombres importantes de la ciudad. Festo dijo: "Ven a este hombre", lo que significa que todos en la habitación pueden ver a Pablo de pie allí. En el pasaje anterior, los judíos le pidieron a Festo que condenara a Pablo. Ahora Festo habla de ellos como todo el pueblo judío. Todo el pueblo judío se refería tanto a los judíos de Jerusalén como a los de Cesarea. Los judíos le pidieron a Festo que condenara a Pablo con la sentencia de muerte.</w:t>
      </w:r>
    </w:p>
    <w:p>
      <w:pPr/>
      <w:r>
        <w:rPr>
          <w:lang w:val="es_ES" w:bidi="es_ES"/>
        </w:rPr>
      </w:r>
      <w:r>
        <w:rPr>
          <w:lang w:val="es_ES" w:bidi="es_ES"/>
        </w:rPr>
        <w:t>Como juez, Festo escuchó a los judíos acusar a Pablo en un juicio. Festo también escuchó la respuesta de Pablo a las acusaciones. Después de la audiencia, Festo se dio cuenta de que Pablo no cometió un crimen que mereciera o requiriera la muerte de acuerdo con la ley romana. Pablo apeló para que fuera juzgado ante el emperador, o César, en Roma. Festo decidió enviar a Pablo a Roma.</w:t>
      </w:r>
    </w:p>
    <w:p>
      <w:pPr/>
      <w:r>
        <w:rPr>
          <w:lang w:val="es_ES" w:bidi="es_ES"/>
        </w:rPr>
      </w:r>
      <w:r>
        <w:rPr>
          <w:lang w:val="es_ES" w:bidi="es_ES"/>
        </w:rPr>
        <w:t>Debido a la apelación de Pablo, Festo necesitaba enviar a Pablo a Roma. Pero Festo no tiene nada que escribirle al emperador sobre el caso de Pablo. Las acusaciones contra Pablo eran sobre la religión judía y no sobre la ley romana. Festo necesita escribir algo que ayude al emperador a decidir sobre el caso de Pablo. Festo presentó a Pablo al rey Agripa porque Agripa sabía más sobre la religión judía. Festo quería que Agripa escuchara a Pablo para que Festo tuviera algo que escribirle al emperador. No será razonable que Festo envíe a Pablo al emperador sin explicar claramente los cargos. Festo piensa que el emperador no entenderá ni pensará que es correcto que Festo le envíe a Pablo sin un caso claro en su contra.</w:t>
      </w:r>
    </w:p>
    <w:p>
      <w:pPr/>
      <w:r>
        <w:rPr>
          <w:lang w:val="es_ES" w:bidi="es_ES"/>
        </w:rPr>
      </w:r>
      <w:r>
        <w:rPr>
          <w:lang w:val="es_ES" w:bidi="es_ES"/>
        </w:rPr>
        <w:t>Pidan que el equipo converse sobre lo que hacen las personas en su cultura cuando se encuentran ante los líderes importantes en su comunidad.</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La historia tiene dos escenas.</w:t>
      </w:r>
    </w:p>
    <w:p>
      <w:pPr/>
      <w:r>
        <w:rPr>
          <w:lang w:val="es_ES" w:bidi="es_ES"/>
        </w:rPr>
      </w:r>
      <w:r>
        <w:rPr>
          <w:b/>
          <w:lang w:val="es_ES" w:bidi="es_ES"/>
        </w:rPr>
        <w:t>Primera escena:</w:t>
      </w:r>
      <w:r>
        <w:rPr>
          <w:lang w:val="es_ES" w:bidi="es_ES"/>
        </w:rPr>
        <w:t xml:space="preserve"> El rey Agripa y Berenice entraron en la sala de audiencias. Festo llamó a Pablo para que viniera. Pablo entra.</w:t>
      </w:r>
    </w:p>
    <w:p>
      <w:pPr/>
      <w:r>
        <w:rPr>
          <w:lang w:val="es_ES" w:bidi="es_ES"/>
        </w:rPr>
      </w:r>
      <w:r>
        <w:rPr>
          <w:b/>
          <w:lang w:val="es_ES" w:bidi="es_ES"/>
        </w:rPr>
        <w:t>Segunda escena:</w:t>
      </w:r>
      <w:r>
        <w:rPr>
          <w:lang w:val="es_ES" w:bidi="es_ES"/>
        </w:rPr>
        <w:t xml:space="preserve"> Festo les explica a Agripa y a los invitados la razón del evento. Pablo apeló para enfrentar un juicio ante el emperador en Roma. Festo necesita algo para escribirle al emperador sobre el caso de Pablo.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 el gobernador</w:t>
      </w:r>
    </w:p>
    <w:p>
      <w:pPr>
        <w:pStyle w:val="ListBullet"/>
        <w:spacing w:line="240" w:lineRule="auto"/>
        <w:ind w:left="720"/>
      </w:pPr>
      <w:r>
        <w:rPr>
          <w:lang w:val="es_ES" w:bidi="es_ES"/>
        </w:rPr>
      </w:r>
      <w:r>
        <w:rPr>
          <w:lang w:val="es_ES" w:bidi="es_ES"/>
        </w:rPr>
        <w:t>El rey Agripa</w:t>
      </w:r>
    </w:p>
    <w:p>
      <w:pPr>
        <w:pStyle w:val="ListBullet"/>
        <w:spacing w:line="240" w:lineRule="auto"/>
        <w:ind w:left="720"/>
      </w:pPr>
      <w:r>
        <w:rPr>
          <w:lang w:val="es_ES" w:bidi="es_ES"/>
        </w:rPr>
      </w:r>
      <w:r>
        <w:rPr>
          <w:lang w:val="es_ES" w:bidi="es_ES"/>
        </w:rPr>
        <w:t>Berenice, la hermana de Agripa</w:t>
      </w:r>
    </w:p>
    <w:p>
      <w:pPr>
        <w:pStyle w:val="ListBullet"/>
        <w:spacing w:line="240" w:lineRule="auto"/>
        <w:ind w:left="720"/>
      </w:pPr>
      <w:r>
        <w:rPr>
          <w:lang w:val="es_ES" w:bidi="es_ES"/>
        </w:rPr>
      </w:r>
      <w:r>
        <w:rPr>
          <w:lang w:val="es_ES" w:bidi="es_ES"/>
        </w:rPr>
        <w:t>Los comandantes militares</w:t>
      </w:r>
    </w:p>
    <w:p>
      <w:pPr>
        <w:pStyle w:val="ListBullet"/>
        <w:spacing w:line="240" w:lineRule="auto"/>
        <w:ind w:left="720"/>
      </w:pPr>
      <w:r>
        <w:rPr>
          <w:lang w:val="es_ES" w:bidi="es_ES"/>
        </w:rPr>
      </w:r>
      <w:r>
        <w:rPr>
          <w:lang w:val="es_ES" w:bidi="es_ES"/>
        </w:rPr>
        <w:t>Los hombres importantes de la ciudad de Cesarea</w:t>
      </w:r>
    </w:p>
    <w:p>
      <w:pPr>
        <w:pStyle w:val="ListBullet"/>
        <w:spacing w:line="240" w:lineRule="auto"/>
        <w:ind w:left="720"/>
      </w:pPr>
      <w:r>
        <w:rPr>
          <w:lang w:val="es_ES" w:bidi="es_ES"/>
        </w:rPr>
      </w:r>
      <w:r>
        <w:rPr>
          <w:lang w:val="es_ES" w:bidi="es_ES"/>
        </w:rPr>
        <w:t>Todo el pueblo judío</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Recordarán que anteriormente Agripa le preguntó a Festo si podía escuchar hablar a Pablo. Al día siguiente, Festo y Berenice entraron en la sala de audiencias. Festo y Berenice entraron con gran pompa, luciendo sus elegantes vestiduras y ropajes para mostrar su importancia ante el pueblo. Los comandantes militares y los hombres importantes de la ciudad de Cesarea también estaban allí.</w:t>
      </w:r>
    </w:p>
    <w:p>
      <w:pPr/>
      <w:r>
        <w:rPr>
          <w:lang w:val="es_ES" w:bidi="es_ES"/>
        </w:rPr>
      </w:r>
      <w:r>
        <w:rPr>
          <w:lang w:val="es_ES" w:bidi="es_ES"/>
        </w:rPr>
        <w:t>Festo llamó a Pablo para que entrara. Pablo entra. Festo presenta a Pablo ante Agripa, Berenice, los comandantes militares y los hombres importantes de la ciudad.</w:t>
      </w:r>
    </w:p>
    <w:p>
      <w:pPr/>
      <w:r>
        <w:rPr>
          <w:lang w:val="es_ES" w:bidi="es_ES"/>
        </w:rPr>
      </w:r>
      <w:r>
        <w:rPr>
          <w:lang w:val="es_ES" w:bidi="es_ES"/>
        </w:rPr>
        <w:t>Festo explica que el pueblo judío le pidió que condenara a Pablo. Pero Festo no halló que Pablo hubiera cometido ningún crimen que mereciera la muerte. Pablo apeló para ser juzgado en la corte del emperador. Festo necesita escribirle algo al emperador sobre el caso de Pablo. A través de esta audiencia de Pablo ante Agripa, Festo tendrá más información sobre el caso.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 el gobernador</w:t>
      </w:r>
    </w:p>
    <w:p>
      <w:pPr>
        <w:pStyle w:val="ListBullet"/>
        <w:spacing w:line="240" w:lineRule="auto"/>
        <w:ind w:left="720"/>
      </w:pPr>
      <w:r>
        <w:rPr>
          <w:lang w:val="es_ES" w:bidi="es_ES"/>
        </w:rPr>
      </w:r>
      <w:r>
        <w:rPr>
          <w:lang w:val="es_ES" w:bidi="es_ES"/>
        </w:rPr>
        <w:t>El rey Agripa</w:t>
      </w:r>
    </w:p>
    <w:p>
      <w:pPr>
        <w:pStyle w:val="ListBullet"/>
        <w:spacing w:line="240" w:lineRule="auto"/>
        <w:ind w:left="720"/>
      </w:pPr>
      <w:r>
        <w:rPr>
          <w:lang w:val="es_ES" w:bidi="es_ES"/>
        </w:rPr>
      </w:r>
      <w:r>
        <w:rPr>
          <w:lang w:val="es_ES" w:bidi="es_ES"/>
        </w:rPr>
        <w:t>Berenice, la hermana de Agripa</w:t>
      </w:r>
    </w:p>
    <w:p>
      <w:pPr>
        <w:pStyle w:val="ListBullet"/>
        <w:spacing w:line="240" w:lineRule="auto"/>
        <w:ind w:left="720"/>
      </w:pPr>
      <w:r>
        <w:rPr>
          <w:lang w:val="es_ES" w:bidi="es_ES"/>
        </w:rPr>
      </w:r>
      <w:r>
        <w:rPr>
          <w:lang w:val="es_ES" w:bidi="es_ES"/>
        </w:rPr>
        <w:t>Los comandantes militares</w:t>
      </w:r>
    </w:p>
    <w:p>
      <w:pPr>
        <w:pStyle w:val="ListBullet"/>
        <w:spacing w:line="240" w:lineRule="auto"/>
        <w:ind w:left="720"/>
      </w:pPr>
      <w:r>
        <w:rPr>
          <w:lang w:val="es_ES" w:bidi="es_ES"/>
        </w:rPr>
      </w:r>
      <w:r>
        <w:rPr>
          <w:lang w:val="es_ES" w:bidi="es_ES"/>
        </w:rPr>
        <w:t>Los hombres importantes de la ciudad de Cesarea</w:t>
      </w:r>
    </w:p>
    <w:p>
      <w:pPr>
        <w:pStyle w:val="ListBullet"/>
        <w:spacing w:line="240" w:lineRule="auto"/>
        <w:ind w:left="720"/>
      </w:pPr>
      <w:r>
        <w:rPr>
          <w:lang w:val="es_ES" w:bidi="es_ES"/>
        </w:rPr>
      </w:r>
      <w:r>
        <w:rPr>
          <w:lang w:val="es_ES" w:bidi="es_ES"/>
        </w:rPr>
        <w:t>Todo el pueblo judío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Festo permitió que Agripa escuchara a Pablo. Al día siguiente, Agripa y Berenice entraron en la sala de audiencias. Agripa y Berenice usaban ropa elegante y joyas para mostrar su alto estatus en la sociedad judía. Los comandantes militares y los hombres importantes de la ciudad también estaban allí.</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Agripa y Berenice: "¿Cómo se sienten?" Es posible que escuchen cosas como: "Es bueno que Festo nos haya permitido ser parte de esta audiencia", y "Las personas verán que somos muy importantes. Festo ha traído a las personas importantes para que nos vean".</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Festo llamó a Pablo para que entrara. Pablo entró en la sala de audiencias. Festo presentó a Pablo ante Agripa y los otros invitados. Los judíos de Jerusalén y Cesarea le pidieron a Festo que Pablo no debía seguir viviendo. Pablo apeló para ser juzgado ante el emperador romano. Festo necesita algo para escribirle al emperador sobre el caso de Pablo.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Preguntenle al actor que interpreta a Festo: "¿Cómo te sientes?" Es posible que escuchen cosas como: "Tal vez Pablo proporcione nueva información ante Agripa", y "Agripa me ayudará a resolver el caso de Pablo".</w:t>
      </w:r>
    </w:p>
    <w:p>
      <w:pPr>
        <w:pStyle w:val="ListBullet"/>
        <w:spacing w:line="240" w:lineRule="auto"/>
        <w:ind w:left="720"/>
      </w:pPr>
      <w:r>
        <w:rPr>
          <w:lang w:val="es_ES" w:bidi="es_ES"/>
        </w:rPr>
      </w:r>
      <w:r>
        <w:rPr>
          <w:lang w:val="es_ES" w:bidi="es_ES"/>
        </w:rPr>
        <w:t>Pregúntenle al actor que interpreta a Agripa: "¿Cómo te sientes?" Es posible que escuchen cosas como: "Quiero escuchar lo que Pablo dijo a los sumos sacerdotes y los ancianos", y "¿Qué hizo que este judío cambiara sus creencias?"</w:t>
      </w:r>
    </w:p>
    <w:p>
      <w:pPr>
        <w:pStyle w:val="ListBullet"/>
        <w:spacing w:line="240" w:lineRule="auto"/>
        <w:ind w:left="720"/>
      </w:pPr>
      <w:r>
        <w:rPr>
          <w:lang w:val="es_ES" w:bidi="es_ES"/>
        </w:rPr>
      </w:r>
      <w:r>
        <w:rPr>
          <w:lang w:val="es_ES" w:bidi="es_ES"/>
        </w:rPr>
        <w:t>Pregúntenle al actor que interpreta a Pablo, "¿Cómo te sientes?" Es posible que escuchen cosas como: "Le hablaré a Agripa de mi fe en Jesús y la resurrección", y "Demostraré mi inocencia ante estas personas".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El rey Agripa, Berenice, los </w:t>
      </w:r>
      <w:r>
        <w:rPr>
          <w:b/>
          <w:lang w:val="es_ES" w:bidi="es_ES"/>
        </w:rPr>
        <w:t>comandantes</w:t>
      </w:r>
      <w:r>
        <w:rPr>
          <w:lang w:val="es_ES" w:bidi="es_ES"/>
        </w:rPr>
        <w:t xml:space="preserve"> militares y los hombres importantes de la ciudad entraron en la sala de audiencias de Festo, el gobernador. El comandante también es conocido como un tribuno. Usen la palabra comandante como la usaron anteriormente. Consulten el Glosario Principal para obtener más información sobre </w:t>
      </w:r>
      <w:r>
        <w:rPr>
          <w:lang w:val="es_ES" w:bidi="es_ES"/>
        </w:rPr>
        <w:t>comandante</w:t>
      </w:r>
      <w:r>
        <w:rPr>
          <w:lang w:val="es_ES" w:bidi="es_ES"/>
        </w:rPr>
        <w:t>.</w:t>
      </w:r>
    </w:p>
    <w:p>
      <w:pPr/>
      <w:r>
        <w:rPr>
          <w:lang w:val="es_ES" w:bidi="es_ES"/>
        </w:rPr>
      </w:r>
      <w:r>
        <w:rPr>
          <w:lang w:val="es_ES" w:bidi="es_ES"/>
        </w:rPr>
        <w:t xml:space="preserve">Festo le dijo a Agripa que todo el pueblo </w:t>
      </w:r>
      <w:r>
        <w:rPr>
          <w:b/>
          <w:lang w:val="es_ES" w:bidi="es_ES"/>
        </w:rPr>
        <w:t>judío</w:t>
      </w:r>
      <w:r>
        <w:rPr>
          <w:lang w:val="es_ES" w:bidi="es_ES"/>
        </w:rPr>
        <w:t xml:space="preserve"> de </w:t>
      </w:r>
      <w:r>
        <w:rPr>
          <w:b/>
          <w:lang w:val="es_ES" w:bidi="es_ES"/>
        </w:rPr>
        <w:t>Jerusalén</w:t>
      </w:r>
      <w:r>
        <w:rPr>
          <w:lang w:val="es_ES" w:bidi="es_ES"/>
        </w:rPr>
        <w:t xml:space="preserve"> y esta ciudad le pidieron que Pablo no debía seguir viviendo. Usen las palabras judío y Jerusalén como las usaron anteriormente. Consulten el Glosario Principal para obtener más información sobre </w:t>
      </w:r>
      <w:r>
        <w:rPr>
          <w:lang w:val="es_ES" w:bidi="es_ES"/>
        </w:rPr>
        <w:t>judío</w:t>
      </w:r>
      <w:r>
        <w:rPr>
          <w:lang w:val="es_ES" w:bidi="es_ES"/>
        </w:rPr>
        <w:t xml:space="preserve"> y </w:t>
      </w:r>
      <w:r>
        <w:rPr>
          <w:lang w:val="es_ES" w:bidi="es_ES"/>
        </w:rPr>
        <w:t>Jerusalén</w:t>
      </w:r>
      <w:r>
        <w:rPr>
          <w:lang w:val="es_ES" w:bidi="es_ES"/>
        </w:rPr>
        <w:t>.</w:t>
      </w:r>
    </w:p>
    <w:p>
      <w:pPr/>
      <w:r>
        <w:rPr>
          <w:lang w:val="es_ES" w:bidi="es_ES"/>
        </w:rPr>
      </w:r>
      <w:r>
        <w:rPr>
          <w:lang w:val="es_ES" w:bidi="es_ES"/>
        </w:rPr>
        <w:t xml:space="preserve">Festo llama al emperador </w:t>
      </w:r>
      <w:r>
        <w:rPr>
          <w:b/>
          <w:lang w:val="es_ES" w:bidi="es_ES"/>
        </w:rPr>
        <w:t>Su Majestad</w:t>
      </w:r>
      <w:r>
        <w:rPr>
          <w:lang w:val="es_ES" w:bidi="es_ES"/>
        </w:rPr>
        <w:t xml:space="preserve"> o </w:t>
      </w:r>
      <w:r>
        <w:rPr>
          <w:b/>
          <w:lang w:val="es_ES" w:bidi="es_ES"/>
        </w:rPr>
        <w:t>Mi Señor</w:t>
      </w:r>
      <w:r>
        <w:rPr>
          <w:lang w:val="es_ES" w:bidi="es_ES"/>
        </w:rPr>
        <w:t xml:space="preserve">. Esta palabra también significa un señor o amo humano. Usen la palabra señor como la usaron anteriormente. Consulten el Glosario Principal para obtener más información sobre el </w:t>
      </w:r>
      <w:r>
        <w:rPr>
          <w:lang w:val="es_ES" w:bidi="es_ES"/>
        </w:rPr>
        <w:t>señor</w:t>
      </w:r>
      <w:r>
        <w:rPr>
          <w:lang w:val="es_ES" w:bidi="es_ES"/>
        </w:rPr>
        <w:t>.</w:t>
      </w:r>
    </w:p>
    <w:p>
      <w:pPr/>
      <w:r>
        <w:rPr>
          <w:lang w:val="es_ES" w:bidi="es_ES"/>
        </w:rPr>
      </w:r>
      <w:r>
        <w:rPr>
          <w:lang w:val="es_ES" w:bidi="es_ES"/>
        </w:rPr>
        <w:t xml:space="preserve">Pablo apeló para un juicio ante el emperador. El emperador romano también era conocido como </w:t>
      </w:r>
      <w:r>
        <w:rPr>
          <w:b/>
          <w:lang w:val="es_ES" w:bidi="es_ES"/>
        </w:rPr>
        <w:t>César</w:t>
      </w:r>
      <w:r>
        <w:rPr>
          <w:lang w:val="es_ES" w:bidi="es_ES"/>
        </w:rPr>
        <w:t xml:space="preserve">. Usen la palabra César como usaron anteriormente. Consulten el Glosario Principal para obtener más información sobre </w:t>
      </w:r>
      <w:r>
        <w:rPr>
          <w:lang w:val="es_ES" w:bidi="es_ES"/>
        </w:rPr>
        <w:t>César</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26:1–23</w:t>
      </w:r>
      <w:r>
        <w:rPr>
          <w:lang w:val="es_ES" w:bidi="es_ES"/>
        </w:rPr>
      </w:r>
    </w:p>
    <w:p>
      <w:pPr>
        <w:pStyle w:val="Heading3"/>
      </w:pPr>
      <w:r>
        <w:rPr>
          <w:lang w:val="es_ES" w:bidi="es_ES"/>
        </w:rPr>
        <w:t>Escuchar con el corazón</w:t>
      </w:r>
    </w:p>
    <w:p>
      <w:pPr/>
      <w:r>
        <w:rPr>
          <w:lang w:val="es_ES" w:bidi="es_ES"/>
        </w:rPr>
      </w:r>
      <w:r>
        <w:rPr>
          <w:lang w:val="es_ES" w:bidi="es_ES"/>
        </w:rPr>
        <w:t>Escuchen Hechos 26:1–23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Festo le preguntó a Agripa qué debía escribirle al emperador sobre Pablo. Los cargos contra Pablo no estaban claros para Festo. Festo permitió que Pablo entrara en la sala de audiencias. Festo presentó a Pablo ante Agripa y le explicó las acusaciones de los judíos.</w:t>
      </w:r>
    </w:p>
    <w:p>
      <w:pPr/>
      <w:r>
        <w:rPr>
          <w:lang w:val="es_ES" w:bidi="es_ES"/>
        </w:rPr>
      </w:r>
      <w:r>
        <w:rPr>
          <w:lang w:val="es_ES" w:bidi="es_ES"/>
        </w:rPr>
        <w:t>Agripa le dio permiso a Pablo para hablar con él y con los invitados sobre su caso. Pablo hizo un gesto con la mano. Esto significa que Pablo estaba a punto de hablar. Este gesto también podría significar que Pablo le agradeció al rey Agripa por escucharlo. De una manera educada, Pablo dijo que es algo bueno que pueda defenderse frente al rey Agripa, porque Agripa entiende la cultura y la fe judías. Pablo se defenderá de las acusaciones de los judíos para demostrar su inocencia.</w:t>
      </w:r>
    </w:p>
    <w:p>
      <w:pPr/>
      <w:r>
        <w:rPr>
          <w:lang w:val="es_ES" w:bidi="es_ES"/>
        </w:rPr>
      </w:r>
      <w:r>
        <w:rPr>
          <w:lang w:val="es_ES" w:bidi="es_ES"/>
        </w:rPr>
        <w:t>Pablo sabía que Agripa estaba familiarizado con sus costumbres y deberes religiosos. De una manera respetuosa, Pablo hizo un llamamiento a Agripa para que lo escuchara cuidadosamente. Pablo comienza su defensa relatando su forma de vida como judío. Pablo estaba diciendo que era obediente a la ley de Moisés desde su infancia. Los judíos de su área natal y de Jerusalén saben que Pablo seguía la ley de Dios.</w:t>
      </w:r>
    </w:p>
    <w:p>
      <w:pPr/>
      <w:r>
        <w:rPr>
          <w:lang w:val="es_ES" w:bidi="es_ES"/>
        </w:rPr>
      </w:r>
      <w:r>
        <w:rPr>
          <w:lang w:val="es_ES" w:bidi="es_ES"/>
        </w:rPr>
        <w:t>Pablo dijo que los judíos sabían que Pablo vivía como un fariseo. Los fariseos son la secta, o grupo, más estricta de la religión judía. Estos judíos podrían testificar, o informar de estos hechos, si estuvieran dispuestos. Pablo dudaba de que los judíos dijeran la verdad. Pablo le dice a Agripa que estaba siendo juzgado debido a la esperanza de los judíos en lo que Dios prometió a sus antepasados en el Antiguo Testamento. Dios prometió a los antepasados judíos que las personas que lo siguieran resucitarían de entre los muertos un día. Todo el pueblo de Israel, las doce tribus de los judíos, creía y esperaba que esto sucediera. De hecho, el pueblo judío adoraba noche y día mientras esperaba y mantenía la esperanza en el salvador prometido. Sin embargo, ahora Pablo está diciendo que el salvador prometido ha venido y ha demostrado que las personas pueden resucitar de entre los muertos. Parece una contradicción que el pueblo judío no crea lo que él dice, cuando lo ha estado esperando durante tanto tiempo.</w:t>
      </w:r>
    </w:p>
    <w:p>
      <w:pPr/>
      <w:r>
        <w:rPr>
          <w:lang w:val="es_ES" w:bidi="es_ES"/>
        </w:rPr>
      </w:r>
      <w:r>
        <w:rPr>
          <w:lang w:val="es_ES" w:bidi="es_ES"/>
        </w:rPr>
        <w:t>Pablo pregunta: "¿Por qué les es increíble que Dios pueda resucitar a los muertos?" Pablo está usando una pregunta para enfatizar que las personas deben creer que Dios puede resucitar a los muertos. Es importante recordar que los oyentes de Pablo estaban compuestos por dos grupos. El primer grupo era el de los judíos, que incluía a Agripa, Berenice y otros funcionarios judíos. Estos judíos en la sala de audiencias podrían ser saduceos que no creen en la resurrección. El segundo grupo estaba integrado por Festo y los funcionarios romanos, quienes tampoco creían en la resurrección.</w:t>
      </w:r>
    </w:p>
    <w:p>
      <w:pPr/>
      <w:r>
        <w:rPr>
          <w:lang w:val="es_ES" w:bidi="es_ES"/>
        </w:rPr>
      </w:r>
      <w:r>
        <w:rPr>
          <w:lang w:val="es_ES" w:bidi="es_ES"/>
        </w:rPr>
        <w:t>Deténganse y conversen: ¿Cómo reaccionan las personas en su cultura cuando alguien dice que una persona que murió fue resucitada?</w:t>
      </w:r>
    </w:p>
    <w:p>
      <w:pPr/>
      <w:r>
        <w:rPr>
          <w:lang w:val="es_ES" w:bidi="es_ES"/>
        </w:rPr>
      </w:r>
      <w:r>
        <w:rPr>
          <w:lang w:val="es_ES" w:bidi="es_ES"/>
        </w:rPr>
        <w:t>Pablo les cuenta nuevamente sobre su vida pasada. Como fariseo, Pablo creía que estaba haciendo lo correcto cuando se oponía al nombre de Jesús. Pablo quería demostrarles a los cristianos que Jesús no era el Cristo. En su vida anterior como fariseo, Pablo creía que Dios quería que él lastimara a los seguidores de Jesús. Pablo hizo esas cosas hirientes contra los seguidores de Jesús en Jerusalén. Pablo arrestó y puso en prisión a muchos de los santos, o personas que Dios apartó para sí mismo. Recordaremos de un pasaje anterior que Pablo pidió cartas de los sumos sacerdotes para que le dieran permiso para perseguir a los seguidores de Jesús. Pablo también, junto con otros judíos, votó a favor de la decisión de darles muerte.</w:t>
      </w:r>
    </w:p>
    <w:p>
      <w:pPr/>
      <w:r>
        <w:rPr>
          <w:lang w:val="es_ES" w:bidi="es_ES"/>
        </w:rPr>
      </w:r>
      <w:r>
        <w:rPr>
          <w:lang w:val="es_ES" w:bidi="es_ES"/>
        </w:rPr>
        <w:t>Pablo le vuelve a contar la historia a Agripa sobre su camino a Damasco. Mientras viajaban, una luz brillante resplandeció sobre él y lo dejó ciego. En esta versión de la historia, Pablo y todos sus compañeros cayeron debido a esa luz brillante. El Señor Jesús también le dijo a Pablo: "Te es difícil dar coces contra el aguijón."</w:t>
      </w:r>
    </w:p>
    <w:p>
      <w:pPr/>
      <w:r>
        <w:rPr>
          <w:lang w:val="es_ES" w:bidi="es_ES"/>
        </w:rPr>
      </w:r>
      <w:r>
        <w:rPr>
          <w:lang w:val="es_ES" w:bidi="es_ES"/>
        </w:rPr>
        <w:t>Pablo castigaba a los seguidores de Jesús a menudo, lo que significa que los castigaba muchas veces. Pablo fue a buscarlos de una sinagoga a otra. Pablo estaba muy furioso con ellos. Él intentó hacer que los seguidores de Jesús dijeran blasfemias, que son palabras que deshonran a Dios. Pablo entonces cuenta la historia de cómo viajó a Damasco para perseguir a los seguidores de Jesús. Recordarán que Damasco es una antigua ciudad en Siria que estaba más allá del territorio de Israel. Pablo recibió la autoridad de los sumos sacerdotes para perseguir a los seguidores de Jesús.</w:t>
      </w:r>
    </w:p>
    <w:p>
      <w:pPr/>
      <w:r>
        <w:rPr>
          <w:lang w:val="es_ES" w:bidi="es_ES"/>
        </w:rPr>
      </w:r>
      <w:r>
        <w:rPr>
          <w:lang w:val="es_ES" w:bidi="es_ES"/>
        </w:rPr>
        <w:t>Mientras Pablo estaba camino a Damasco, vio una luz brillante del cielo al mediodía. Pablo describió la luz como más brillante que el sol que brillaba sobre él y sus compañeros. Debido a la luz brillante que los alcanzó, Pablo y sus compañeros cayeron al suelo. Pablo también escuchó una voz que le hablaba en el idioma hebreo, o arameo. La voz llamó a Pablo por su nombre judío dos veces. Esto significa que la voz estaba llamando la atención de Pablo. Pregunta, «¿Por qué me persigues?» que se refiere a las acciones de Pablo de causar daño a los seguidores de Jesús. La voz también dijo: "Te es difícil dar coces contra los aguijones". Este es un proverbio bien conocido que significa que las personas no deben rebelarse contra lo que Dios quiere que hagan o de lo contrario solo se lastimarán a sí mismas.</w:t>
      </w:r>
    </w:p>
    <w:p>
      <w:pPr/>
      <w:r>
        <w:rPr>
          <w:lang w:val="es_ES" w:bidi="es_ES"/>
        </w:rPr>
      </w:r>
      <w:r>
        <w:rPr>
          <w:lang w:val="es_ES" w:bidi="es_ES"/>
        </w:rPr>
        <w:t>Deténganse y conversen: ¿Cuáles son algunos de sus proverbios favoritos de su cultura? ¿Cuál de estos proverbios tiene un significado similar al proverbio usado por Jesús en esta historia?</w:t>
      </w:r>
    </w:p>
    <w:p>
      <w:pPr/>
      <w:r>
        <w:rPr>
          <w:lang w:val="es_ES" w:bidi="es_ES"/>
        </w:rPr>
      </w:r>
      <w:r>
        <w:rPr>
          <w:lang w:val="es_ES" w:bidi="es_ES"/>
        </w:rPr>
        <w:t>Pablo preguntó quién era el que hablaba con esa voz. Jesús respondió: "Yo soy Jesús, a quien tú persigues". Las muchas cosas que Pablo hizo para perjudicar a los seguidores eran acciones que también hizo contra Jesús. Jesús le ordenó a Pablo que se pusiera de pie. Pablo obedeció a Dios y su vida cambió. Él ya no perseguirá a los seguidores de Jesús. Jesús explica que se le apareció a Pablo con un propósito. Jesús nombró a Pablo como su siervo y como testigo de las cosas que Pablo vio.</w:t>
      </w:r>
    </w:p>
    <w:p>
      <w:pPr/>
      <w:r>
        <w:rPr>
          <w:lang w:val="es_ES" w:bidi="es_ES"/>
        </w:rPr>
      </w:r>
      <w:r>
        <w:rPr>
          <w:lang w:val="es_ES" w:bidi="es_ES"/>
        </w:rPr>
        <w:t>Jesús le dijo a Pablo que tanto judíos como gentiles, no judíos, intentarán matarlo, pero Jesús rescatará a Pablo de esos ataques. Jesús está enviando a Pablo tanto a los judíos como a los gentiles. Como siervo de Jesús, Pablo ayudará a otros a abrir los ojos. Esta es una figura retórica que significa que la persona con los ojos cerrados no cree en Jesús. Los que reciben a Jesús se volverán de la oscuridad a la luz. La oscuridad está asociada con el poder de Satanás. Seguir a Dios es como estar en la luz. Al volverse a la luz, una persona recibirá el perdón de los pecados. Esa persona también tendrá un lugar, o una parte, en la herencia con las personas que han sido santificadas por la fe en Jesús. Esto significa que cuando las personas creen en Jesús, se volverán santas y seguirán a Dios más de cerca.</w:t>
      </w:r>
    </w:p>
    <w:p>
      <w:pPr/>
      <w:r>
        <w:rPr>
          <w:lang w:val="es_ES" w:bidi="es_ES"/>
        </w:rPr>
      </w:r>
      <w:r>
        <w:rPr>
          <w:lang w:val="es_ES" w:bidi="es_ES"/>
        </w:rPr>
        <w:t>Pablo se dirige al rey Agripa directamente y dice que obedeció la visión celestial. Pablo predicó sobre Jesús en Damasco, donde estaba cuando se hizo seguidor de Jesús, luego en Jerusalén y luego a los que vivían en la región de Judea, luego a los gentiles, los que no eran judíos. Pablo instó a las personas a arrepentirse, o alejarse de sus pecados y luego volverse a Dios. Cuando las personas se vuelven a Dios, permiten que Dios las guíe y hacen lo que él quiere. Los que se arrepintieron también deben demostrar que ya no están pecando al hacer las cosas buenas que Dios les pide que hagan.</w:t>
      </w:r>
    </w:p>
    <w:p>
      <w:pPr/>
      <w:r>
        <w:rPr>
          <w:lang w:val="es_ES" w:bidi="es_ES"/>
        </w:rPr>
      </w:r>
      <w:r>
        <w:rPr>
          <w:lang w:val="es_ES" w:bidi="es_ES"/>
        </w:rPr>
        <w:t>Pablo dice que esta es la razón por la que los judíos lo atacaron en el templo e intentaron matarlo. Pablo fue obediente a la visión de Dios y estaba predicando sobre Jesús. Pablo dijo que Dios lo ha ayudado desde entonces hasta el día de hoy a continuar hablándoles de Jesús tanto a pequeños como a grandes. Esto significa que Pablo compartió con todos, independientemente de su estatus. Pablo solo habló de lo que los profetas y Moisés dijeron que sucedería. Su mensaje era que el Cristo, o el Salvador Prometido, debía resucitar de entre los muertos. Dios también le ordenó a Pablo que proclamara la luz tanto a los judíos como a los gentiles, los que no eran judíos.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El rey Agripa permitió que Pablo hablara. Pablo le explicó a Agripa por qué había sido acusado por los judíos.</w:t>
      </w:r>
    </w:p>
    <w:p>
      <w:pPr/>
      <w:r>
        <w:rPr>
          <w:lang w:val="es_ES" w:bidi="es_ES"/>
        </w:rPr>
      </w:r>
      <w:r>
        <w:rPr>
          <w:b/>
          <w:lang w:val="es_ES" w:bidi="es_ES"/>
        </w:rPr>
        <w:t>Segunda escena:</w:t>
      </w:r>
      <w:r>
        <w:rPr>
          <w:lang w:val="es_ES" w:bidi="es_ES"/>
        </w:rPr>
        <w:t xml:space="preserve"> Pablo habló de su vida pasada como fariseo. Pablo puso a los seguidores de Jesús en prisión mientras él estaba en Jerusalén.</w:t>
      </w:r>
    </w:p>
    <w:p>
      <w:pPr/>
      <w:r>
        <w:rPr>
          <w:lang w:val="es_ES" w:bidi="es_ES"/>
        </w:rPr>
      </w:r>
      <w:r>
        <w:rPr>
          <w:b/>
          <w:lang w:val="es_ES" w:bidi="es_ES"/>
        </w:rPr>
        <w:t>Tercera escena:</w:t>
      </w:r>
      <w:r>
        <w:rPr>
          <w:lang w:val="es_ES" w:bidi="es_ES"/>
        </w:rPr>
        <w:t xml:space="preserve"> Pablo también les contó de su encuentro con Jesús mientras estaba camino a Damasco.</w:t>
      </w:r>
    </w:p>
    <w:p>
      <w:pPr/>
      <w:r>
        <w:rPr>
          <w:lang w:val="es_ES" w:bidi="es_ES"/>
        </w:rPr>
      </w:r>
      <w:r>
        <w:rPr>
          <w:b/>
          <w:lang w:val="es_ES" w:bidi="es_ES"/>
        </w:rPr>
        <w:t>Cuarta escena:</w:t>
      </w:r>
      <w:r>
        <w:rPr>
          <w:lang w:val="es_ES" w:bidi="es_ES"/>
        </w:rPr>
        <w:t xml:space="preserve"> Pablo les dijo que comenzó a predicar sobre Jesús en Damasco, Jerusalén, en Judea, y a los gentiles.</w:t>
      </w:r>
    </w:p>
    <w:p>
      <w:pPr/>
      <w:r>
        <w:rPr>
          <w:lang w:val="es_ES" w:bidi="es_ES"/>
        </w:rPr>
      </w:r>
      <w:r>
        <w:rPr>
          <w:b/>
          <w:lang w:val="es_ES" w:bidi="es_ES"/>
        </w:rPr>
        <w:t>Quinta escena:</w:t>
      </w:r>
      <w:r>
        <w:rPr>
          <w:lang w:val="es_ES" w:bidi="es_ES"/>
        </w:rPr>
        <w:t xml:space="preserve"> Pablo comparte el mensaje de Jesús con los que escuchan.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 el gobernador</w:t>
      </w:r>
    </w:p>
    <w:p>
      <w:pPr>
        <w:pStyle w:val="ListBullet"/>
        <w:spacing w:line="240" w:lineRule="auto"/>
        <w:ind w:left="720"/>
      </w:pPr>
      <w:r>
        <w:rPr>
          <w:lang w:val="es_ES" w:bidi="es_ES"/>
        </w:rPr>
      </w:r>
      <w:r>
        <w:rPr>
          <w:lang w:val="es_ES" w:bidi="es_ES"/>
        </w:rPr>
        <w:t>El rey Agripa</w:t>
      </w:r>
    </w:p>
    <w:p>
      <w:pPr>
        <w:pStyle w:val="ListBullet"/>
        <w:spacing w:line="240" w:lineRule="auto"/>
        <w:ind w:left="720"/>
      </w:pPr>
      <w:r>
        <w:rPr>
          <w:lang w:val="es_ES" w:bidi="es_ES"/>
        </w:rPr>
      </w:r>
      <w:r>
        <w:rPr>
          <w:lang w:val="es_ES" w:bidi="es_ES"/>
        </w:rPr>
        <w:t>Berenice</w:t>
      </w:r>
    </w:p>
    <w:p>
      <w:pPr>
        <w:pStyle w:val="ListBullet"/>
        <w:spacing w:line="240" w:lineRule="auto"/>
        <w:ind w:left="720"/>
      </w:pPr>
      <w:r>
        <w:rPr>
          <w:lang w:val="es_ES" w:bidi="es_ES"/>
        </w:rPr>
      </w:r>
      <w:r>
        <w:rPr>
          <w:lang w:val="es_ES" w:bidi="es_ES"/>
        </w:rPr>
        <w:t>Los comandantes militares</w:t>
      </w:r>
    </w:p>
    <w:p>
      <w:pPr>
        <w:pStyle w:val="ListBullet"/>
        <w:spacing w:line="240" w:lineRule="auto"/>
        <w:ind w:left="720"/>
      </w:pPr>
      <w:r>
        <w:rPr>
          <w:lang w:val="es_ES" w:bidi="es_ES"/>
        </w:rPr>
      </w:r>
      <w:r>
        <w:rPr>
          <w:lang w:val="es_ES" w:bidi="es_ES"/>
        </w:rPr>
        <w:t>Los hombres importantes de la ciudad de Cesarea</w:t>
      </w:r>
    </w:p>
    <w:p>
      <w:pPr>
        <w:pStyle w:val="ListBullet"/>
        <w:spacing w:line="240" w:lineRule="auto"/>
        <w:ind w:left="720"/>
      </w:pPr>
      <w:r>
        <w:rPr>
          <w:lang w:val="es_ES" w:bidi="es_ES"/>
        </w:rPr>
      </w:r>
      <w:r>
        <w:rPr>
          <w:lang w:val="es_ES" w:bidi="es_ES"/>
        </w:rPr>
        <w:t>Los sumos sacerdotes</w:t>
      </w:r>
    </w:p>
    <w:p>
      <w:pPr>
        <w:pStyle w:val="ListBullet"/>
        <w:spacing w:line="240" w:lineRule="auto"/>
        <w:ind w:left="720"/>
      </w:pPr>
      <w:r>
        <w:rPr>
          <w:lang w:val="es_ES" w:bidi="es_ES"/>
        </w:rPr>
      </w:r>
      <w:r>
        <w:rPr>
          <w:lang w:val="es_ES" w:bidi="es_ES"/>
        </w:rPr>
        <w:t>Los compañeros de Pablo al ir a Damasco</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seguidores de Jesús</w:t>
      </w:r>
    </w:p>
    <w:p>
      <w:pPr>
        <w:pStyle w:val="ListBullet"/>
        <w:spacing w:line="240" w:lineRule="auto"/>
        <w:ind w:left="720"/>
      </w:pPr>
      <w:r>
        <w:rPr>
          <w:lang w:val="es_ES" w:bidi="es_ES"/>
        </w:rPr>
      </w:r>
      <w:r>
        <w:rPr>
          <w:lang w:val="es_ES" w:bidi="es_ES"/>
        </w:rPr>
        <w:t>Los judíos que atacaron a Pablo en el templo</w:t>
      </w:r>
    </w:p>
    <w:p>
      <w:pPr/>
      <w:r>
        <w:rPr>
          <w:lang w:val="es_ES" w:bidi="es_ES"/>
        </w:rPr>
      </w:r>
      <w:r>
        <w:rPr>
          <w:lang w:val="es_ES" w:bidi="es_ES"/>
        </w:rPr>
        <w:t>En esta sesión, hagan que el grupo elabore un guion gráfico, dibuje o utilice algún tipo de elementos manipulables (objetos que puedan desplazar, como piedras, palos o juguetes infantiles) para visualizar la historia y la acción que se desarrolla.</w:t>
      </w:r>
    </w:p>
    <w:p>
      <w:pPr/>
      <w:r>
        <w:rPr>
          <w:lang w:val="es_ES" w:bidi="es_ES"/>
        </w:rPr>
      </w:r>
      <w:r>
        <w:rPr>
          <w:lang w:val="es_ES" w:bidi="es_ES"/>
        </w:rPr>
        <w:t>En el pasaje anterior, Festo le presentó a Pablo a Agripa. Festo le habló al rey sobre las acusaciones de los judíos contra Pablo.</w:t>
      </w:r>
    </w:p>
    <w:p>
      <w:pPr/>
      <w:r>
        <w:rPr>
          <w:lang w:val="es_ES" w:bidi="es_ES"/>
        </w:rPr>
      </w:r>
      <w:r>
        <w:rPr>
          <w:lang w:val="es_ES" w:bidi="es_ES"/>
        </w:rPr>
        <w:t>Agripa permitió que Pablo hablara en la sala de audiencias. Pablo hizo un gesto para mostrar que estaba a punto de hablar.</w:t>
      </w:r>
    </w:p>
    <w:p>
      <w:pPr/>
      <w:r>
        <w:rPr>
          <w:lang w:val="es_ES" w:bidi="es_ES"/>
        </w:rPr>
      </w:r>
      <w:r>
        <w:rPr>
          <w:lang w:val="es_ES" w:bidi="es_ES"/>
        </w:rPr>
        <w:t>Pablo comienza a hablar de su vida pasada. Él está contando una historia sobre algo que sucedió hace mucho tiempo.</w:t>
      </w:r>
    </w:p>
    <w:p>
      <w:pPr/>
      <w:r>
        <w:rPr>
          <w:lang w:val="es_ES" w:bidi="es_ES"/>
        </w:rPr>
      </w:r>
      <w:r>
        <w:rPr>
          <w:lang w:val="es_ES" w:bidi="es_ES"/>
        </w:rPr>
        <w:t>Deténganse y conversen: ¿Cómo indican los narradores en su cultura que alguien está hablando de su vida pasada?</w:t>
      </w:r>
    </w:p>
    <w:p>
      <w:pPr/>
      <w:r>
        <w:rPr>
          <w:lang w:val="es_ES" w:bidi="es_ES"/>
        </w:rPr>
      </w:r>
      <w:r>
        <w:rPr>
          <w:lang w:val="es_ES" w:bidi="es_ES"/>
        </w:rPr>
        <w:t>Pablo le contó a Agripa sobre su vida anterior, diciendo que había sido fariseo desde su juventud. Pablo se opuso al nombre de Jesucristo. Pablo puso a los seguidores de Jesús en la cárcel. Pablo incluso votó a favor de una decisión de que los seguidores de Jesús debían ser ejecutados.</w:t>
      </w:r>
    </w:p>
    <w:p>
      <w:pPr/>
      <w:r>
        <w:rPr>
          <w:lang w:val="es_ES" w:bidi="es_ES"/>
        </w:rPr>
      </w:r>
      <w:r>
        <w:rPr>
          <w:lang w:val="es_ES" w:bidi="es_ES"/>
        </w:rPr>
        <w:t>Después de que Pablo explica que era un fariseo, habla de la resurrección de los muertos. Entonces, él está realmente sorprendido de que la gente lo acuse y se enoje con él por creer en lo mismo que ellos están esperando. Pablo muestra esto diciendo: "Y por esta esperanza soy acusado por los judíos, ¡oh rey!" Pablo se dirige directamente al rey aquí para mostrar lo sorprendido que está.</w:t>
      </w:r>
    </w:p>
    <w:p>
      <w:pPr/>
      <w:r>
        <w:rPr>
          <w:lang w:val="es_ES" w:bidi="es_ES"/>
        </w:rPr>
      </w:r>
      <w:r>
        <w:rPr>
          <w:lang w:val="es_ES" w:bidi="es_ES"/>
        </w:rPr>
        <w:t>Pablo comienza esta parte de su historia pasada con "un día" en que quería perseguir a los seguidores de Jesús en Damasco. Él pidió permiso a los sumos sacerdotes para arrestar a esos seguidores. Pero mientras Pablo y sus compañeros estaban camino a Damasco, él fue alcanzado por una luz brillante. Él también escuchó la voz de Jesús que le hablaba. Jesús le preguntó a Pablo por qué lo estaba persiguiendo. Jesús también nombró a Pablo para que fuera su siervo y su testigo.</w:t>
      </w:r>
    </w:p>
    <w:p>
      <w:pPr/>
      <w:r>
        <w:rPr>
          <w:lang w:val="es_ES" w:bidi="es_ES"/>
        </w:rPr>
      </w:r>
      <w:r>
        <w:rPr>
          <w:lang w:val="es_ES" w:bidi="es_ES"/>
        </w:rPr>
        <w:t>Pablo nuevamente se dirigió directamente a Agripa. Después de recibir la visión celestial, Pablo predicó el mensaje de Jesús en Damasco, Jerusalén, y en la región de Judea. Él también predicó a los gentiles, los que no eran judíos.</w:t>
      </w:r>
    </w:p>
    <w:p>
      <w:pPr/>
      <w:r>
        <w:rPr>
          <w:lang w:val="es_ES" w:bidi="es_ES"/>
        </w:rPr>
      </w:r>
      <w:r>
        <w:rPr>
          <w:lang w:val="es_ES" w:bidi="es_ES"/>
        </w:rPr>
        <w:t>Pablo le dice a Agripa que los judíos en el templo intentaron matarlo debido a su creencia en Jesús. Pablo cuenta cómo Dios lo ayudó para que pudiera hablarles a grandes y pequeños. Pablo entonces les comunica el mensaje de Jesús.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 el gobernador</w:t>
      </w:r>
    </w:p>
    <w:p>
      <w:pPr>
        <w:pStyle w:val="ListBullet"/>
        <w:spacing w:line="240" w:lineRule="auto"/>
        <w:ind w:left="720"/>
      </w:pPr>
      <w:r>
        <w:rPr>
          <w:lang w:val="es_ES" w:bidi="es_ES"/>
        </w:rPr>
      </w:r>
      <w:r>
        <w:rPr>
          <w:lang w:val="es_ES" w:bidi="es_ES"/>
        </w:rPr>
        <w:t>El rey Agripa</w:t>
      </w:r>
    </w:p>
    <w:p>
      <w:pPr>
        <w:pStyle w:val="ListBullet"/>
        <w:spacing w:line="240" w:lineRule="auto"/>
        <w:ind w:left="720"/>
      </w:pPr>
      <w:r>
        <w:rPr>
          <w:lang w:val="es_ES" w:bidi="es_ES"/>
        </w:rPr>
      </w:r>
      <w:r>
        <w:rPr>
          <w:lang w:val="es_ES" w:bidi="es_ES"/>
        </w:rPr>
        <w:t>Berenice</w:t>
      </w:r>
    </w:p>
    <w:p>
      <w:pPr>
        <w:pStyle w:val="ListBullet"/>
        <w:spacing w:line="240" w:lineRule="auto"/>
        <w:ind w:left="720"/>
      </w:pPr>
      <w:r>
        <w:rPr>
          <w:lang w:val="es_ES" w:bidi="es_ES"/>
        </w:rPr>
      </w:r>
      <w:r>
        <w:rPr>
          <w:lang w:val="es_ES" w:bidi="es_ES"/>
        </w:rPr>
        <w:t>Los comandantes militares</w:t>
      </w:r>
    </w:p>
    <w:p>
      <w:pPr>
        <w:pStyle w:val="ListBullet"/>
        <w:spacing w:line="240" w:lineRule="auto"/>
        <w:ind w:left="720"/>
      </w:pPr>
      <w:r>
        <w:rPr>
          <w:lang w:val="es_ES" w:bidi="es_ES"/>
        </w:rPr>
      </w:r>
      <w:r>
        <w:rPr>
          <w:lang w:val="es_ES" w:bidi="es_ES"/>
        </w:rPr>
        <w:t>Los hombres importantes de la ciudad de Cesarea</w:t>
      </w:r>
    </w:p>
    <w:p>
      <w:pPr>
        <w:pStyle w:val="ListBullet"/>
        <w:spacing w:line="240" w:lineRule="auto"/>
        <w:ind w:left="720"/>
      </w:pPr>
      <w:r>
        <w:rPr>
          <w:lang w:val="es_ES" w:bidi="es_ES"/>
        </w:rPr>
      </w:r>
      <w:r>
        <w:rPr>
          <w:lang w:val="es_ES" w:bidi="es_ES"/>
        </w:rPr>
        <w:t>Los sumos sacerdotes</w:t>
      </w:r>
    </w:p>
    <w:p>
      <w:pPr>
        <w:pStyle w:val="ListBullet"/>
        <w:spacing w:line="240" w:lineRule="auto"/>
        <w:ind w:left="720"/>
      </w:pPr>
      <w:r>
        <w:rPr>
          <w:lang w:val="es_ES" w:bidi="es_ES"/>
        </w:rPr>
      </w:r>
      <w:r>
        <w:rPr>
          <w:lang w:val="es_ES" w:bidi="es_ES"/>
        </w:rPr>
        <w:t>Los compañeros de Pablo al ir a Damasco</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seguidores de Jesús</w:t>
      </w:r>
    </w:p>
    <w:p>
      <w:pPr>
        <w:pStyle w:val="ListBullet"/>
        <w:spacing w:line="240" w:lineRule="auto"/>
        <w:ind w:left="720"/>
      </w:pPr>
      <w:r>
        <w:rPr>
          <w:lang w:val="es_ES" w:bidi="es_ES"/>
        </w:rPr>
      </w:r>
      <w:r>
        <w:rPr>
          <w:lang w:val="es_ES" w:bidi="es_ES"/>
        </w:rPr>
        <w:t>Los judíos que atacaron a Pablo en el templo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Agripa permitió que Pablo hablara. Pablo se presentó como un fariseo ante el rey. Él explica que Pablo estaba siendo juzgado debido a su creencia en la promesa de Dios.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"Presentaré al rey la verdad de lo que sucedió", y: "También compartiré mi fe en Jesús con el rey".</w:t>
      </w:r>
    </w:p>
    <w:p>
      <w:pPr>
        <w:pStyle w:val="ListBullet"/>
        <w:spacing w:line="240" w:lineRule="auto"/>
        <w:ind w:left="720"/>
      </w:pPr>
      <w:r>
        <w:rPr>
          <w:lang w:val="es_ES" w:bidi="es_ES"/>
        </w:rPr>
      </w:r>
      <w:r>
        <w:rPr>
          <w:lang w:val="es_ES" w:bidi="es_ES"/>
        </w:rPr>
        <w:t>Reinicien la acción.</w:t>
      </w:r>
    </w:p>
    <w:p>
      <w:pPr>
        <w:pStyle w:val="ListBullet"/>
        <w:spacing w:line="240" w:lineRule="auto"/>
        <w:ind w:left="720"/>
      </w:pPr>
      <w:r>
        <w:rPr>
          <w:lang w:val="es_ES" w:bidi="es_ES"/>
        </w:rPr>
      </w:r>
      <w:r>
        <w:rPr>
          <w:lang w:val="es_ES" w:bidi="es_ES"/>
        </w:rPr>
        <w:t>Pregúntenle al actor que interpreta al rey Agripa: "¿Cómo te sientes? "Es posible que escuchen cosas como: "¿Cuáles son las cosas nuevas que Pablo dirá?" y, "¿Por qué apeló a un juicio ante César?"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le contó a Agripa sobre su vida pasada, que era un fariseo antes de recibir una visión de Jesús. Pablo intentó arrestar a los seguidores de Jesús para ponerlos en prisión. Pero Jesús se le apareció a Pablo en una visión y le impidió arrestar a los creyentes de Jesús. Pablo comenzó a predicar sobre Jesús en Damasco, Jerusalén, Judea y entre los no judíos. Él instó a sus oyentes a arrepentirse de sus pecados y volverse a Dios.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Puede que escuchen cosas como: "Las personas deben recibir a Jesús y alejarse de sus pecados", y "Les diré que Jesús resucitó de entre los muertos".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le dijo a Agripa y a sus oyentes que los judíos en el templo lo apresaron e intentaron matarlo debido a su fe en Jesús. Pablo también les testifica a los oyentes que su testimonio se basaba en lo que Moisés y los Profetas dijeron sobre Jesús.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"Le expliqué muy claramente a Agripa que no he cometido ningún crimen", y "Le agradezco a Jesús por protegerme siempre".</w:t>
      </w:r>
    </w:p>
    <w:p>
      <w:pPr>
        <w:pStyle w:val="ListBullet"/>
        <w:spacing w:line="240" w:lineRule="auto"/>
        <w:ind w:left="720"/>
      </w:pPr>
      <w:r>
        <w:rPr>
          <w:lang w:val="es_ES" w:bidi="es_ES"/>
        </w:rPr>
      </w:r>
      <w:r>
        <w:rPr>
          <w:lang w:val="es_ES" w:bidi="es_ES"/>
        </w:rPr>
        <w:t>Reinicien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Pablo le cuenta al rey Agripa sobre las acusaciones de los </w:t>
      </w:r>
      <w:r>
        <w:rPr>
          <w:lang w:val="es_ES" w:bidi="es_ES"/>
        </w:rPr>
        <w:t>judíos</w:t>
      </w:r>
      <w:r>
        <w:rPr>
          <w:lang w:val="es_ES" w:bidi="es_ES"/>
        </w:rPr>
        <w:t xml:space="preserve">. En su vida anterior, Pablo cuenta el tiempo que pasó en </w:t>
      </w:r>
      <w:r>
        <w:rPr>
          <w:lang w:val="es_ES" w:bidi="es_ES"/>
        </w:rPr>
        <w:t>Jerusalén</w:t>
      </w:r>
      <w:r>
        <w:rPr>
          <w:lang w:val="es_ES" w:bidi="es_ES"/>
        </w:rPr>
        <w:t xml:space="preserve">, su </w:t>
      </w:r>
      <w:r>
        <w:rPr>
          <w:lang w:val="es_ES" w:bidi="es_ES"/>
        </w:rPr>
        <w:t>nación</w:t>
      </w:r>
      <w:r>
        <w:rPr>
          <w:lang w:val="es_ES" w:bidi="es_ES"/>
        </w:rPr>
        <w:t xml:space="preserve"> y la vida como </w:t>
      </w:r>
      <w:r>
        <w:rPr>
          <w:lang w:val="es_ES" w:bidi="es_ES"/>
        </w:rPr>
        <w:t>fariseo</w:t>
      </w:r>
      <w:r>
        <w:rPr>
          <w:lang w:val="es_ES" w:bidi="es_ES"/>
        </w:rPr>
        <w:t>. Usen las palabras judío, Jerusalén, nación y fariseo como usaron anteriormente. Consulten el Glosario Principal para obtener más información sobre estas palabras.</w:t>
      </w:r>
    </w:p>
    <w:p>
      <w:pPr/>
      <w:r>
        <w:rPr>
          <w:lang w:val="es_ES" w:bidi="es_ES"/>
        </w:rPr>
      </w:r>
      <w:r>
        <w:rPr>
          <w:lang w:val="es_ES" w:bidi="es_ES"/>
        </w:rPr>
        <w:t xml:space="preserve">Pablo se opuso al nombre de Jesús de </w:t>
      </w:r>
      <w:r>
        <w:rPr>
          <w:lang w:val="es_ES" w:bidi="es_ES"/>
        </w:rPr>
        <w:t>Nazaret</w:t>
      </w:r>
      <w:r>
        <w:rPr>
          <w:lang w:val="es_ES" w:bidi="es_ES"/>
        </w:rPr>
        <w:t xml:space="preserve">. Con el permiso de los </w:t>
      </w:r>
      <w:r>
        <w:rPr>
          <w:lang w:val="es_ES" w:bidi="es_ES"/>
        </w:rPr>
        <w:t>sumos sacerdotes</w:t>
      </w:r>
      <w:r>
        <w:rPr>
          <w:lang w:val="es_ES" w:bidi="es_ES"/>
        </w:rPr>
        <w:t xml:space="preserve">, él fue tras los </w:t>
      </w:r>
      <w:r>
        <w:rPr>
          <w:lang w:val="es_ES" w:bidi="es_ES"/>
        </w:rPr>
        <w:t>santos</w:t>
      </w:r>
      <w:r>
        <w:rPr>
          <w:lang w:val="es_ES" w:bidi="es_ES"/>
        </w:rPr>
        <w:t xml:space="preserve">, o </w:t>
      </w:r>
      <w:r>
        <w:rPr>
          <w:lang w:val="es_ES" w:bidi="es_ES"/>
        </w:rPr>
        <w:t>creyentes</w:t>
      </w:r>
      <w:r>
        <w:rPr>
          <w:lang w:val="es_ES" w:bidi="es_ES"/>
        </w:rPr>
        <w:t xml:space="preserve">, y los puso en prisión. Nazaret era la ciudad natal de Jesús. La palabra </w:t>
      </w:r>
      <w:r>
        <w:rPr>
          <w:b/>
          <w:lang w:val="es_ES" w:bidi="es_ES"/>
        </w:rPr>
        <w:t>santo</w:t>
      </w:r>
      <w:r>
        <w:rPr>
          <w:lang w:val="es_ES" w:bidi="es_ES"/>
        </w:rPr>
        <w:t xml:space="preserve"> se refiere a las personas apartadas para Dios o a los que siguen a Jesús. Usen las palabras Nazaret, sacerdote, creyentes y santos como usaron anteriormente. Consulten el Glosario Principal para obtener más información sobre estas palabras.</w:t>
      </w:r>
    </w:p>
    <w:p>
      <w:pPr/>
      <w:r>
        <w:rPr>
          <w:lang w:val="es_ES" w:bidi="es_ES"/>
        </w:rPr>
      </w:r>
      <w:r>
        <w:rPr>
          <w:lang w:val="es_ES" w:bidi="es_ES"/>
        </w:rPr>
        <w:t xml:space="preserve">Pablo también fue tras los seguidores de Jesús en las </w:t>
      </w:r>
      <w:r>
        <w:rPr>
          <w:b/>
          <w:lang w:val="es_ES" w:bidi="es_ES"/>
        </w:rPr>
        <w:t>sinagogas</w:t>
      </w:r>
      <w:r>
        <w:rPr>
          <w:lang w:val="es_ES" w:bidi="es_ES"/>
        </w:rPr>
        <w:t xml:space="preserve"> y trató de obligarlos a </w:t>
      </w:r>
      <w:r>
        <w:rPr>
          <w:b/>
          <w:lang w:val="es_ES" w:bidi="es_ES"/>
        </w:rPr>
        <w:t>blasfemar</w:t>
      </w:r>
      <w:r>
        <w:rPr>
          <w:lang w:val="es_ES" w:bidi="es_ES"/>
        </w:rPr>
        <w:t xml:space="preserve"> contra Dios. Usen las palabras sinagoga y blasfemia como usaron anteriormente. Blasfemar es hablar palabras que deshonran a Dios. Consulten el Glosario Principal para obtener más información sobre la </w:t>
      </w:r>
      <w:r>
        <w:rPr>
          <w:lang w:val="es_ES" w:bidi="es_ES"/>
        </w:rPr>
        <w:t>sinagoga</w:t>
      </w:r>
      <w:r>
        <w:rPr>
          <w:lang w:val="es_ES" w:bidi="es_ES"/>
        </w:rPr>
        <w:t xml:space="preserve"> y la </w:t>
      </w:r>
      <w:r>
        <w:rPr>
          <w:lang w:val="es_ES" w:bidi="es_ES"/>
        </w:rPr>
        <w:t>blasfemia</w:t>
      </w:r>
      <w:r>
        <w:rPr>
          <w:lang w:val="es_ES" w:bidi="es_ES"/>
        </w:rPr>
        <w:t>.</w:t>
      </w:r>
    </w:p>
    <w:p>
      <w:pPr/>
      <w:r>
        <w:rPr>
          <w:lang w:val="es_ES" w:bidi="es_ES"/>
        </w:rPr>
      </w:r>
      <w:r>
        <w:rPr>
          <w:lang w:val="es_ES" w:bidi="es_ES"/>
        </w:rPr>
        <w:t xml:space="preserve">Pablo vio una luz brillante. Jesús llamó a Pablo en una visión y le habló en el idioma </w:t>
      </w:r>
      <w:r>
        <w:rPr>
          <w:b/>
          <w:lang w:val="es_ES" w:bidi="es_ES"/>
        </w:rPr>
        <w:t>hebreo</w:t>
      </w:r>
      <w:r>
        <w:rPr>
          <w:lang w:val="es_ES" w:bidi="es_ES"/>
        </w:rPr>
        <w:t xml:space="preserve">. El hebreo o el arameo era el idioma nativo de los judíos. Jesús también le dijo a Pablo: "Te es difícil dar coces contra el aguijón". El </w:t>
      </w:r>
      <w:r>
        <w:rPr>
          <w:b/>
          <w:lang w:val="es_ES" w:bidi="es_ES"/>
        </w:rPr>
        <w:t>aguijón</w:t>
      </w:r>
      <w:r>
        <w:rPr>
          <w:lang w:val="es_ES" w:bidi="es_ES"/>
        </w:rPr>
        <w:t xml:space="preserve"> es un palo que usa el dueño de un buey u otro animal para dirigir al animal. El dicho es de un proverbio griego que dice que las personas no deben rebelarse contra lo que los dioses les dicen que hagan, porque si se rebelan solo se lastiman.</w:t>
      </w:r>
    </w:p>
    <w:p>
      <w:pPr/>
      <w:r>
        <w:rPr>
          <w:lang w:val="es_ES" w:bidi="es_ES"/>
        </w:rPr>
      </w:r>
      <w:r>
        <w:rPr>
          <w:lang w:val="es_ES" w:bidi="es_ES"/>
        </w:rPr>
        <w:t xml:space="preserve">Pablo será un </w:t>
      </w:r>
      <w:r>
        <w:rPr>
          <w:lang w:val="es_ES" w:bidi="es_ES"/>
        </w:rPr>
        <w:t>siervo</w:t>
      </w:r>
      <w:r>
        <w:rPr>
          <w:lang w:val="es_ES" w:bidi="es_ES"/>
        </w:rPr>
        <w:t xml:space="preserve"> y un </w:t>
      </w:r>
      <w:r>
        <w:rPr>
          <w:b/>
          <w:lang w:val="es_ES" w:bidi="es_ES"/>
        </w:rPr>
        <w:t>testigo</w:t>
      </w:r>
      <w:r>
        <w:rPr>
          <w:lang w:val="es_ES" w:bidi="es_ES"/>
        </w:rPr>
        <w:t xml:space="preserve"> de Jesús. Pablo compartirá el mensaje con los </w:t>
      </w:r>
      <w:r>
        <w:rPr>
          <w:lang w:val="es_ES" w:bidi="es_ES"/>
        </w:rPr>
        <w:t>gentiles</w:t>
      </w:r>
      <w:r>
        <w:rPr>
          <w:lang w:val="es_ES" w:bidi="es_ES"/>
        </w:rPr>
        <w:t xml:space="preserve">, los que no eran judíos. Los que quieren seguir a Jesús deben alejarse del poder de </w:t>
      </w:r>
      <w:r>
        <w:rPr>
          <w:lang w:val="es_ES" w:bidi="es_ES"/>
        </w:rPr>
        <w:t>Satanás</w:t>
      </w:r>
      <w:r>
        <w:rPr>
          <w:lang w:val="es_ES" w:bidi="es_ES"/>
        </w:rPr>
        <w:t xml:space="preserve"> y pedir el </w:t>
      </w:r>
      <w:r>
        <w:rPr>
          <w:lang w:val="es_ES" w:bidi="es_ES"/>
        </w:rPr>
        <w:t>perdón</w:t>
      </w:r>
      <w:r>
        <w:rPr>
          <w:lang w:val="es_ES" w:bidi="es_ES"/>
        </w:rPr>
        <w:t xml:space="preserve"> de los pecados. Usen estas palabras como las usaron anteriormente. Consulten el Glosario Principal para obtener más información sobre estas palabras.</w:t>
      </w:r>
    </w:p>
    <w:p>
      <w:pPr/>
      <w:r>
        <w:rPr>
          <w:lang w:val="es_ES" w:bidi="es_ES"/>
        </w:rPr>
      </w:r>
      <w:r>
        <w:rPr>
          <w:lang w:val="es_ES" w:bidi="es_ES"/>
        </w:rPr>
        <w:t xml:space="preserve">Cuando Pablo recibió la </w:t>
      </w:r>
      <w:r>
        <w:rPr>
          <w:b/>
          <w:lang w:val="es_ES" w:bidi="es_ES"/>
        </w:rPr>
        <w:t>visión</w:t>
      </w:r>
      <w:r>
        <w:rPr>
          <w:lang w:val="es_ES" w:bidi="es_ES"/>
        </w:rPr>
        <w:t xml:space="preserve"> celestial, predicó de inmediato el mensaje de </w:t>
      </w:r>
      <w:r>
        <w:rPr>
          <w:b/>
          <w:lang w:val="es_ES" w:bidi="es_ES"/>
        </w:rPr>
        <w:t>arrepentimiento</w:t>
      </w:r>
      <w:r>
        <w:rPr>
          <w:lang w:val="es_ES" w:bidi="es_ES"/>
        </w:rPr>
        <w:t xml:space="preserve"> en Damasco, </w:t>
      </w:r>
      <w:r>
        <w:rPr>
          <w:b/>
          <w:lang w:val="es_ES" w:bidi="es_ES"/>
        </w:rPr>
        <w:t>Jerusalén</w:t>
      </w:r>
      <w:r>
        <w:rPr>
          <w:lang w:val="es_ES" w:bidi="es_ES"/>
        </w:rPr>
        <w:t xml:space="preserve">, la región de </w:t>
      </w:r>
      <w:r>
        <w:rPr>
          <w:b/>
          <w:lang w:val="es_ES" w:bidi="es_ES"/>
        </w:rPr>
        <w:t>Judea</w:t>
      </w:r>
      <w:r>
        <w:rPr>
          <w:lang w:val="es_ES" w:bidi="es_ES"/>
        </w:rPr>
        <w:t xml:space="preserve">, y a los gentiles. Usen las palabras visión, arrepentimiento, Jerusalén y Judea como las usaron anteriormente. Consulten el Glosario Principal para obtener más información sobre las palabras </w:t>
      </w:r>
      <w:r>
        <w:rPr>
          <w:lang w:val="es_ES" w:bidi="es_ES"/>
        </w:rPr>
        <w:t>visión</w:t>
      </w:r>
      <w:r>
        <w:rPr>
          <w:lang w:val="es_ES" w:bidi="es_ES"/>
        </w:rPr>
        <w:t xml:space="preserve">, </w:t>
      </w:r>
      <w:r>
        <w:rPr>
          <w:lang w:val="es_ES" w:bidi="es_ES"/>
        </w:rPr>
        <w:t>arrepentimiento</w:t>
      </w:r>
      <w:r>
        <w:rPr>
          <w:lang w:val="es_ES" w:bidi="es_ES"/>
        </w:rPr>
        <w:t xml:space="preserve">, </w:t>
      </w:r>
      <w:r>
        <w:rPr>
          <w:lang w:val="es_ES" w:bidi="es_ES"/>
        </w:rPr>
        <w:t>Jerusalén</w:t>
      </w:r>
      <w:r>
        <w:rPr>
          <w:lang w:val="es_ES" w:bidi="es_ES"/>
        </w:rPr>
        <w:t xml:space="preserve"> y </w:t>
      </w:r>
      <w:r>
        <w:rPr>
          <w:lang w:val="es_ES" w:bidi="es_ES"/>
        </w:rPr>
        <w:t>Judea</w:t>
      </w:r>
      <w:r>
        <w:rPr>
          <w:lang w:val="es_ES" w:bidi="es_ES"/>
        </w:rPr>
        <w:t>.</w:t>
      </w:r>
    </w:p>
    <w:p>
      <w:pPr/>
      <w:r>
        <w:rPr>
          <w:lang w:val="es_ES" w:bidi="es_ES"/>
        </w:rPr>
      </w:r>
      <w:r>
        <w:rPr>
          <w:lang w:val="es_ES" w:bidi="es_ES"/>
        </w:rPr>
        <w:t xml:space="preserve">Los judíos en el </w:t>
      </w:r>
      <w:r>
        <w:rPr>
          <w:lang w:val="es_ES" w:bidi="es_ES"/>
        </w:rPr>
        <w:t>templo</w:t>
      </w:r>
      <w:r>
        <w:rPr>
          <w:lang w:val="es_ES" w:bidi="es_ES"/>
        </w:rPr>
        <w:t xml:space="preserve"> se apoderaron de Pablo e intentaron matarlo. Pablo obedeció la orden de Dios de dar </w:t>
      </w:r>
      <w:r>
        <w:rPr>
          <w:b/>
          <w:lang w:val="es_ES" w:bidi="es_ES"/>
        </w:rPr>
        <w:t>testimonio</w:t>
      </w:r>
      <w:r>
        <w:rPr>
          <w:lang w:val="es_ES" w:bidi="es_ES"/>
        </w:rPr>
        <w:t xml:space="preserve">, o hablar acerca de Jesús. El mensaje de Jesús como </w:t>
      </w:r>
      <w:r>
        <w:rPr>
          <w:lang w:val="es_ES" w:bidi="es_ES"/>
        </w:rPr>
        <w:t>Mesías</w:t>
      </w:r>
      <w:r>
        <w:rPr>
          <w:lang w:val="es_ES" w:bidi="es_ES"/>
        </w:rPr>
        <w:t xml:space="preserve"> sigue lo que </w:t>
      </w:r>
      <w:r>
        <w:rPr>
          <w:b/>
          <w:lang w:val="es_ES" w:bidi="es_ES"/>
        </w:rPr>
        <w:t>Moisés</w:t>
      </w:r>
      <w:r>
        <w:rPr>
          <w:lang w:val="es_ES" w:bidi="es_ES"/>
        </w:rPr>
        <w:t xml:space="preserve"> y los </w:t>
      </w:r>
      <w:r>
        <w:rPr>
          <w:lang w:val="es_ES" w:bidi="es_ES"/>
        </w:rPr>
        <w:t>profetas</w:t>
      </w:r>
      <w:r>
        <w:rPr>
          <w:lang w:val="es_ES" w:bidi="es_ES"/>
        </w:rPr>
        <w:t xml:space="preserve"> dijeron. Usen las palabras templo, Mesías, Moisés y profetas como usaron anteriormente. Consulten el Glosario Principal para obtener más información sobre estas palabras.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26:24–32</w:t>
      </w:r>
      <w:r>
        <w:rPr>
          <w:lang w:val="es_ES" w:bidi="es_ES"/>
        </w:rPr>
      </w:r>
    </w:p>
    <w:p>
      <w:pPr>
        <w:pStyle w:val="Heading3"/>
      </w:pPr>
      <w:r>
        <w:rPr>
          <w:lang w:val="es_ES" w:bidi="es_ES"/>
        </w:rPr>
        <w:t>Escuchar con el corazón</w:t>
      </w:r>
    </w:p>
    <w:p>
      <w:pPr/>
      <w:r>
        <w:rPr>
          <w:lang w:val="es_ES" w:bidi="es_ES"/>
        </w:rPr>
      </w:r>
      <w:r>
        <w:rPr>
          <w:lang w:val="es_ES" w:bidi="es_ES"/>
        </w:rPr>
        <w:t>Escuchen Hechos 26:24–32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Pablo contó su historia ante el rey Agripa, el gobernador Festo y los otros oyentes sobre el cambio en su vida, de fariseo a seguidor de Jesús.</w:t>
      </w:r>
    </w:p>
    <w:p>
      <w:pPr/>
      <w:r>
        <w:rPr>
          <w:lang w:val="es_ES" w:bidi="es_ES"/>
        </w:rPr>
      </w:r>
      <w:r>
        <w:rPr>
          <w:lang w:val="es_ES" w:bidi="es_ES"/>
        </w:rPr>
        <w:t>Mientras Pablo hablaba, Festo interrumpió a Pablo. Festo tenía todos los derechos para hacerlo porque, como gobernador, también actuaba como juez de la corte. Festo le gritó a Pablo: "Estás loco." Esta frase también significa estar loco o que la persona no piensa como las personas normales. Festo cree que Pablo ha estudiado demasiado y esto lo ha cambiado de una persona normal a una persona loca. Festo lo interrumpe en un momento crucial, cuando Pablo está hablando de la resurrección de los muertos. ¡Ese es un tema que parece difícil de creer!</w:t>
      </w:r>
    </w:p>
    <w:p>
      <w:pPr/>
      <w:r>
        <w:rPr>
          <w:lang w:val="es_ES" w:bidi="es_ES"/>
        </w:rPr>
      </w:r>
      <w:r>
        <w:rPr>
          <w:lang w:val="es_ES" w:bidi="es_ES"/>
        </w:rPr>
        <w:t>Pablo continuó hablando con respeto al gobernador. "Excelentísimo Festo", dijo Pablo, "no estoy fuera de mí", o "no estoy loco". Pablo afirmó que sus palabras son verdad, lo que significa que lo que le dijo a Agripa en realidad sucedió. Las palabras de Pablo también eran racionales. En el idioma original, la palabra usada por Pablo significa lo opuesto a estar loco, es decir, ser sensato.</w:t>
      </w:r>
    </w:p>
    <w:p>
      <w:pPr/>
      <w:r>
        <w:rPr>
          <w:lang w:val="es_ES" w:bidi="es_ES"/>
        </w:rPr>
      </w:r>
      <w:r>
        <w:rPr>
          <w:lang w:val="es_ES" w:bidi="es_ES"/>
        </w:rPr>
        <w:t>Pablo se refirió al rey Agripa como alguien que sabía lo que Pablo testificó sobre Jesús. Agripa era el gobernante nombrado de la provincia de Judea, por lo que conocería la historia de Jesús y sus seguidores. La frase «Puedo hablarle con valentía o libertad» significa que Pablo no necesitó explicarle muchas cosas a Agripa. Agripa estaba familiarizado con la cultura y la religión judías. Pablo añadió que lo que testificó sobre Jesús no se hizo en un rincón, o no sucedió en secreto. Como gobernante político, Agripa conocía el problema entre Jesús y los judíos.</w:t>
      </w:r>
    </w:p>
    <w:p>
      <w:pPr/>
      <w:r>
        <w:rPr>
          <w:lang w:val="es_ES" w:bidi="es_ES"/>
        </w:rPr>
      </w:r>
      <w:r>
        <w:rPr>
          <w:lang w:val="es_ES" w:bidi="es_ES"/>
        </w:rPr>
        <w:t>Pablo se dirige a Agripa, de quien sabía que entendía mejor la situación que Festo. Pablo le hizo a Agripa una pregunta que no esperaba que respondiera. Como compañero judío, Pablo le preguntó a Agripa si creía en los profetas judíos, es decir, las profecías del Antiguo Testamento que hablan del Cristo, el Salvador Prometido. Pablo respondió ante Agripa, diciendo: "Sé que crees." Pablo quería que Agripa admitiera que creía en los profetas. El rey Agripa sabía lo que Pablo le estaba pidiendo que hiciera. Pablo quería que Agripa se convirtiera en cristiano. Agripa le respondió a Pablo con una pregunta que no esperaba que fuera respondida. Agripa le estaba diciendo a Pablo que no podía convencer al rey de que se convirtiera en cristiano en poco tiempo. Como rey nombrado por el emperador romano, sería poco probable que Agripa rechazara públicamente la religión de los judíos.</w:t>
      </w:r>
    </w:p>
    <w:p>
      <w:pPr/>
      <w:r>
        <w:rPr>
          <w:lang w:val="es_ES" w:bidi="es_ES"/>
        </w:rPr>
      </w:r>
      <w:r>
        <w:rPr>
          <w:lang w:val="es_ES" w:bidi="es_ES"/>
        </w:rPr>
        <w:t>Deténganse y conversen. En su cultura, ¿a quién recurre para que lo ayude a explicar las tradiciones y creencias de su cultura que los extranjeros no entienden? ¿Cómo explican estas prácticas a otros las personas de su cultura que están familiarizadas con tales tradiciones?</w:t>
      </w:r>
    </w:p>
    <w:p>
      <w:pPr/>
      <w:r>
        <w:rPr>
          <w:lang w:val="es_ES" w:bidi="es_ES"/>
        </w:rPr>
      </w:r>
      <w:r>
        <w:rPr>
          <w:lang w:val="es_ES" w:bidi="es_ES"/>
        </w:rPr>
        <w:t>En respuesta a Agripa, Pablo dijo que, ya sea que tome poco tiempo o mucho tiempo, el objetivo de Pablo de convencerlos de la fe es el mismo. Pablo dirigió este mensaje no solo a Agripa, sino también a Festo y a todos en esa sala de audiencias. Cuando Pablo dice "Oro a Dios", quiere decir que desea que Dios haga algo: Pablo quiere que se conviertan en cristianos. "Excepto por estas cadenas" significa que Pablo no deseaba que sus oyentes fueran prisioneros encadenados como él lo era en ese momento.</w:t>
      </w:r>
    </w:p>
    <w:p>
      <w:pPr/>
      <w:r>
        <w:rPr>
          <w:lang w:val="es_ES" w:bidi="es_ES"/>
        </w:rPr>
      </w:r>
      <w:r>
        <w:rPr>
          <w:lang w:val="es_ES" w:bidi="es_ES"/>
        </w:rPr>
        <w:t>El rey Agripa se puso de pie, así como Festo, el gobernador, Berenice, la hermana del rey, y todos los que estaban sentados también se pusieron de pie. Cuando el rey se pone de pie, la audiencia termina. La reunión podría haber continuado, pero el rey decidió terminar la reunión en ese momento. Dejaron la sala de audiencias. El rey Agripa, el gobernador Festo y Berenice se dijeron entre sí: "Este hombre no está haciendo nada para merecer la muerte o el encarcelamiento". Recordaremos que los sumos sacerdotes querían que Festo condenara a Pablo con una sentencia de muerte.</w:t>
      </w:r>
    </w:p>
    <w:p>
      <w:pPr/>
      <w:r>
        <w:rPr>
          <w:lang w:val="es_ES" w:bidi="es_ES"/>
        </w:rPr>
      </w:r>
      <w:r>
        <w:rPr>
          <w:lang w:val="es_ES" w:bidi="es_ES"/>
        </w:rPr>
        <w:t>Agripa, que conocía la cultura judía, la religión y los eventos que tuvieron lugar, sabía más sobre el caso de Pablo que Festo. Agripa dictaminó que Pablo podría haber sido liberado si no hubiera apelado al César. Ser liberado es salir de la cárcel y de la custodia de las autoridades. Festo podía liberar a Pablo de las acusaciones de los judíos, porque Agripa estaba de acuerdo en que Pablo no había hecho nada malo. Como ciudadano romano, Pablo usó su derecho para apelar al César. El gobernador le otorgó los derechos al emperador, quien juzgará sobre su caso.</w:t>
      </w:r>
    </w:p>
    <w:p>
      <w:pPr/>
      <w:r>
        <w:rPr>
          <w:lang w:val="es_ES" w:bidi="es_ES"/>
        </w:rPr>
      </w:r>
      <w:r>
        <w:rPr>
          <w:lang w:val="es_ES" w:bidi="es_ES"/>
        </w:rPr>
        <w:t>Deténganse y conversen. En su cultura, si supieran que una persona inocente está en la cárcel debido a falsas acusaciones, ¿cómo ayudarían a esa persona a ser liberada?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La historia tiene dos escenas.</w:t>
      </w:r>
    </w:p>
    <w:p>
      <w:pPr/>
      <w:r>
        <w:rPr>
          <w:lang w:val="es_ES" w:bidi="es_ES"/>
        </w:rPr>
      </w:r>
      <w:r>
        <w:rPr>
          <w:b/>
          <w:lang w:val="es_ES" w:bidi="es_ES"/>
        </w:rPr>
        <w:t>Primera escena:</w:t>
      </w:r>
      <w:r>
        <w:rPr>
          <w:lang w:val="es_ES" w:bidi="es_ES"/>
        </w:rPr>
        <w:t xml:space="preserve"> Pablo estaba en una audiencia ante el rey Agripa, Festo, el gobernador, Berenice y los otros funcionarios.</w:t>
      </w:r>
    </w:p>
    <w:p>
      <w:pPr/>
      <w:r>
        <w:rPr>
          <w:lang w:val="es_ES" w:bidi="es_ES"/>
        </w:rPr>
      </w:r>
      <w:r>
        <w:rPr>
          <w:b/>
          <w:lang w:val="es_ES" w:bidi="es_ES"/>
        </w:rPr>
        <w:t>Segunda escena:</w:t>
      </w:r>
      <w:r>
        <w:rPr>
          <w:lang w:val="es_ES" w:bidi="es_ES"/>
        </w:rPr>
        <w:t xml:space="preserve"> Después de la audiencia, Agripa, Festo y Berenice hablaron entre sí sobre el caso de Pablo.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 el gobernador</w:t>
      </w:r>
    </w:p>
    <w:p>
      <w:pPr>
        <w:pStyle w:val="ListBullet"/>
        <w:spacing w:line="240" w:lineRule="auto"/>
        <w:ind w:left="720"/>
      </w:pPr>
      <w:r>
        <w:rPr>
          <w:lang w:val="es_ES" w:bidi="es_ES"/>
        </w:rPr>
      </w:r>
      <w:r>
        <w:rPr>
          <w:lang w:val="es_ES" w:bidi="es_ES"/>
        </w:rPr>
        <w:t>El rey Agripa</w:t>
      </w:r>
    </w:p>
    <w:p>
      <w:pPr>
        <w:pStyle w:val="ListBullet"/>
        <w:spacing w:line="240" w:lineRule="auto"/>
        <w:ind w:left="720"/>
      </w:pPr>
      <w:r>
        <w:rPr>
          <w:lang w:val="es_ES" w:bidi="es_ES"/>
        </w:rPr>
      </w:r>
      <w:r>
        <w:rPr>
          <w:lang w:val="es_ES" w:bidi="es_ES"/>
        </w:rPr>
        <w:t>Berenice</w:t>
      </w:r>
    </w:p>
    <w:p>
      <w:pPr>
        <w:pStyle w:val="ListBullet"/>
        <w:spacing w:line="240" w:lineRule="auto"/>
        <w:ind w:left="720"/>
      </w:pPr>
      <w:r>
        <w:rPr>
          <w:lang w:val="es_ES" w:bidi="es_ES"/>
        </w:rPr>
      </w:r>
      <w:r>
        <w:rPr>
          <w:lang w:val="es_ES" w:bidi="es_ES"/>
        </w:rPr>
        <w:t>Los comandantes militares</w:t>
      </w:r>
    </w:p>
    <w:p>
      <w:pPr>
        <w:pStyle w:val="ListBullet"/>
        <w:spacing w:line="240" w:lineRule="auto"/>
        <w:ind w:left="720"/>
      </w:pPr>
      <w:r>
        <w:rPr>
          <w:lang w:val="es_ES" w:bidi="es_ES"/>
        </w:rPr>
      </w:r>
      <w:r>
        <w:rPr>
          <w:lang w:val="es_ES" w:bidi="es_ES"/>
        </w:rPr>
        <w:t>Los hombres importantes de la ciudad de Cesarea</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En el pasaje anterior, Pablo defendió su inocencia ante el rey Agripa, el gobernador Festo y todos los presentes en la sala de audiencias.</w:t>
      </w:r>
    </w:p>
    <w:p>
      <w:pPr/>
      <w:r>
        <w:rPr>
          <w:lang w:val="es_ES" w:bidi="es_ES"/>
        </w:rPr>
      </w:r>
      <w:r>
        <w:rPr>
          <w:lang w:val="es_ES" w:bidi="es_ES"/>
        </w:rPr>
        <w:t>Mientras Pablo hablaba, Festo lo interrumpió en voz alta y dijo que Pablo estaba fuera de sí, o que era un loco. Pablo dijo que estaba diciendo la verdad. Como Festo solo sabía algunas cosas sobre la cultura judía, Pablo se volvió a Agripa. Pablo le hizo a Agripa una pregunta que no esperaba que respondiera. Pablo le preguntó a Agripa si creía en lo que decían los profetas. Esta era otra manera de decir que, si Agripa creía en los profetas, también debía creer en Jesús.</w:t>
      </w:r>
    </w:p>
    <w:p>
      <w:pPr/>
      <w:r>
        <w:rPr>
          <w:lang w:val="es_ES" w:bidi="es_ES"/>
        </w:rPr>
      </w:r>
      <w:r>
        <w:rPr>
          <w:lang w:val="es_ES" w:bidi="es_ES"/>
        </w:rPr>
        <w:t>Agripa también respondió a Pablo en forma de pregunta. Agripa le preguntó a Pablo si podía convencerlo de que se convirtiera en cristiano en poco tiempo. Agripa se negó a creer en lo que Pablo dijo. Agripa se puso de pie y la audiencia terminó. El orden jerárquico es importante en su cultura. El rey se puso de pie primero, luego el gobernador, luego Berenice y finalmente los demás. Esto mostró respeto a los líderes en orden del estatus más alto al más bajo.</w:t>
      </w:r>
    </w:p>
    <w:p>
      <w:pPr/>
      <w:r>
        <w:rPr>
          <w:lang w:val="es_ES" w:bidi="es_ES"/>
        </w:rPr>
      </w:r>
      <w:r>
        <w:rPr>
          <w:lang w:val="es_ES" w:bidi="es_ES"/>
        </w:rPr>
        <w:t>Después de que dejaron la sala de audiencias, el rey Agripa, el gobernador Festo y Berenice hablaron entre sí. Estaban de acuerdo en que Pablo no merecía ser ejecutado ni encarcelado. Agripa creía que Pablo habría sido liberado si no hubiera apelado al César.</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Porcio Festo, el gobernador</w:t>
      </w:r>
    </w:p>
    <w:p>
      <w:pPr>
        <w:pStyle w:val="ListBullet"/>
        <w:spacing w:line="240" w:lineRule="auto"/>
        <w:ind w:left="720"/>
      </w:pPr>
      <w:r>
        <w:rPr>
          <w:lang w:val="es_ES" w:bidi="es_ES"/>
        </w:rPr>
      </w:r>
      <w:r>
        <w:rPr>
          <w:lang w:val="es_ES" w:bidi="es_ES"/>
        </w:rPr>
        <w:t>El rey Agripa</w:t>
      </w:r>
    </w:p>
    <w:p>
      <w:pPr>
        <w:pStyle w:val="ListBullet"/>
        <w:spacing w:line="240" w:lineRule="auto"/>
        <w:ind w:left="720"/>
      </w:pPr>
      <w:r>
        <w:rPr>
          <w:lang w:val="es_ES" w:bidi="es_ES"/>
        </w:rPr>
      </w:r>
      <w:r>
        <w:rPr>
          <w:lang w:val="es_ES" w:bidi="es_ES"/>
        </w:rPr>
        <w:t>Berenice</w:t>
      </w:r>
    </w:p>
    <w:p>
      <w:pPr>
        <w:pStyle w:val="ListBullet"/>
        <w:spacing w:line="240" w:lineRule="auto"/>
        <w:ind w:left="720"/>
      </w:pPr>
      <w:r>
        <w:rPr>
          <w:lang w:val="es_ES" w:bidi="es_ES"/>
        </w:rPr>
      </w:r>
      <w:r>
        <w:rPr>
          <w:lang w:val="es_ES" w:bidi="es_ES"/>
        </w:rPr>
        <w:t>Los comandantes militares</w:t>
      </w:r>
    </w:p>
    <w:p>
      <w:pPr>
        <w:pStyle w:val="ListBullet"/>
        <w:spacing w:line="240" w:lineRule="auto"/>
        <w:ind w:left="720"/>
      </w:pPr>
      <w:r>
        <w:rPr>
          <w:lang w:val="es_ES" w:bidi="es_ES"/>
        </w:rPr>
      </w:r>
      <w:r>
        <w:rPr>
          <w:lang w:val="es_ES" w:bidi="es_ES"/>
        </w:rPr>
        <w:t>Los hombres importantes de la ciudad de Cesarea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Mientras Pablo todavía estaba hablando, Festo interrumpió a Pablo y dijo que Pablo estaba loco. Pablo dijo que no estaba loco, pero estaba diciendo la verdad.</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Festo: "¿Cómo te sientes?" Quizás escuchen cosas como: "Las palabras de Pablo son poco creíbles", y "Ya no puedo seguir la discusión".</w:t>
      </w:r>
    </w:p>
    <w:p>
      <w:pPr>
        <w:pStyle w:val="ListBullet"/>
        <w:spacing w:line="240" w:lineRule="auto"/>
        <w:ind w:left="720"/>
      </w:pPr>
      <w:r>
        <w:rPr>
          <w:lang w:val="es_ES" w:bidi="es_ES"/>
        </w:rPr>
      </w:r>
      <w:r>
        <w:rPr>
          <w:lang w:val="es_ES" w:bidi="es_ES"/>
        </w:rPr>
        <w:t>Pregúntenle al actor que interpreta a Pablo, "¿Cómo te sientes?" Puede que escuchen cosas como: "Mis palabras son claras y simples", y: "Festo no entiende claramente porque no es un judío".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sabía que Agripa era consciente y entendía lo que estaba tratando de decir. Pablo le preguntó a Agripa si creía en los profetas. Agripa se negó a convertirse en cristiano.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Es posible que escuchen cosas como: "El rey sabe de lo que estoy hablando", y "Quiero convencer al rey de la verdad sobre Jesús".</w:t>
      </w:r>
    </w:p>
    <w:p>
      <w:pPr>
        <w:pStyle w:val="ListBullet"/>
        <w:spacing w:line="240" w:lineRule="auto"/>
        <w:ind w:left="720"/>
      </w:pPr>
      <w:r>
        <w:rPr>
          <w:lang w:val="es_ES" w:bidi="es_ES"/>
        </w:rPr>
      </w:r>
      <w:r>
        <w:rPr>
          <w:lang w:val="es_ES" w:bidi="es_ES"/>
        </w:rPr>
        <w:t>Pregúntenle al actor que interpreta a Agripa: "¿Cómo te sientes?" Puede que escuchen cosas como: "Pablo está tratando de convencerme de que me una a su religión", y "Ahora entiendo la discusión entre los sumos sacerdotes y los judíos".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hace una última declaración de apelación: "Sea por poco o por mucho, deseo que todos lleguen a ser como yo, excepto por estas cadenas". La audiencia de Pablo terminó cuando Agripa se puso de pie, seguido por el gobernador, Berenice, y el resto de los presentes. Agripa, Festo y Berenice hablaron entre sí sobre el caso de Pablo. Creen que Pablo no merece la muerte ni el encarcelamiento. Aun así, Pablo tiene que ir a un juicio en Roma porque apeló al César.</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 Pablo, "¿Cómo te sientes?" Puede que escuchen cosas como: "Quiero que todas estas personas se salven", y "Este juicio se convirtió en una oportunidad para que yo compartiera el evangelio con estas personas importantes".</w:t>
      </w:r>
    </w:p>
    <w:p>
      <w:pPr>
        <w:pStyle w:val="ListBullet"/>
        <w:spacing w:line="240" w:lineRule="auto"/>
        <w:ind w:left="720"/>
      </w:pPr>
      <w:r>
        <w:rPr>
          <w:lang w:val="es_ES" w:bidi="es_ES"/>
        </w:rPr>
      </w:r>
      <w:r>
        <w:rPr>
          <w:lang w:val="es_ES" w:bidi="es_ES"/>
        </w:rPr>
        <w:t>Pregúntenle al actor que interpreta al rey Agripa: "¿Cómo te sientes?" Puede que escuchen cosas como: "Los sumos sacerdotes quieren condenar a Pablo porque cambió su religión", y "Pablo se hizo seguidor de Jesús, pero no cometió un crimen".</w:t>
      </w:r>
    </w:p>
    <w:p>
      <w:pPr>
        <w:pStyle w:val="ListBullet"/>
        <w:spacing w:line="240" w:lineRule="auto"/>
        <w:ind w:left="720"/>
      </w:pPr>
      <w:r>
        <w:rPr>
          <w:lang w:val="es_ES" w:bidi="es_ES"/>
        </w:rPr>
      </w:r>
      <w:r>
        <w:rPr>
          <w:lang w:val="es_ES" w:bidi="es_ES"/>
        </w:rPr>
        <w:t>Pregúntenle al actor que interpreta a Festo: "¿Cómo te sientes?" Puede que escuchen cosas como: "Los sumos sacerdotes querían herir a los seguidores de Jesús porque cambiaron su religión", y "No puedo liberar a Pablo porque apeló al César".</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Pablo le dice a Festo que habla palabras que son verdaderas y </w:t>
      </w:r>
      <w:r>
        <w:rPr>
          <w:b/>
          <w:lang w:val="es_ES" w:bidi="es_ES"/>
        </w:rPr>
        <w:t>racionales</w:t>
      </w:r>
      <w:r>
        <w:rPr>
          <w:lang w:val="es_ES" w:bidi="es_ES"/>
        </w:rPr>
        <w:t>. En griego, la palabra racional es lo opuesto a loco o demente. Esto significa que Pablo usó palabras sensatas.</w:t>
      </w:r>
    </w:p>
    <w:p>
      <w:pPr/>
      <w:r>
        <w:rPr>
          <w:lang w:val="es_ES" w:bidi="es_ES"/>
        </w:rPr>
      </w:r>
      <w:r>
        <w:rPr>
          <w:lang w:val="es_ES" w:bidi="es_ES"/>
        </w:rPr>
        <w:t xml:space="preserve">Pablo le preguntó al rey Agripa si creía en los </w:t>
      </w:r>
      <w:r>
        <w:rPr>
          <w:b/>
          <w:lang w:val="es_ES" w:bidi="es_ES"/>
        </w:rPr>
        <w:t>profetas</w:t>
      </w:r>
      <w:r>
        <w:rPr>
          <w:lang w:val="es_ES" w:bidi="es_ES"/>
        </w:rPr>
        <w:t xml:space="preserve">. Los profetas son portavoces de Dios. Los escritos de los profetas se encuentran en el Antiguo Testamento. Agripa respondió a Pablo que no podía convencerlo de convertirse en </w:t>
      </w:r>
      <w:r>
        <w:rPr>
          <w:b/>
          <w:lang w:val="es_ES" w:bidi="es_ES"/>
        </w:rPr>
        <w:t>cristiano</w:t>
      </w:r>
      <w:r>
        <w:rPr>
          <w:lang w:val="es_ES" w:bidi="es_ES"/>
        </w:rPr>
        <w:t xml:space="preserve">, o seguidor de Jesús, en poco tiempo. Usen las palabras profeta y cristiano como usaron anteriormente. Consulten el Glosario Principal para obtener más información sobre </w:t>
      </w:r>
      <w:r>
        <w:rPr>
          <w:lang w:val="es_ES" w:bidi="es_ES"/>
        </w:rPr>
        <w:t>profeta</w:t>
      </w:r>
      <w:r>
        <w:rPr>
          <w:lang w:val="es_ES" w:bidi="es_ES"/>
        </w:rPr>
        <w:t xml:space="preserve"> y </w:t>
      </w:r>
      <w:r>
        <w:rPr>
          <w:lang w:val="es_ES" w:bidi="es_ES"/>
        </w:rPr>
        <w:t>cristiano</w:t>
      </w:r>
      <w:r>
        <w:rPr>
          <w:lang w:val="es_ES" w:bidi="es_ES"/>
        </w:rPr>
        <w:t>.</w:t>
      </w:r>
    </w:p>
    <w:p>
      <w:pPr/>
      <w:r>
        <w:rPr>
          <w:lang w:val="es_ES" w:bidi="es_ES"/>
        </w:rPr>
      </w:r>
      <w:r>
        <w:rPr>
          <w:lang w:val="es_ES" w:bidi="es_ES"/>
        </w:rPr>
        <w:t xml:space="preserve">Agripa le dijo a Festo que Pablo habría sido liberado si no apelaba a </w:t>
      </w:r>
      <w:r>
        <w:rPr>
          <w:b/>
          <w:lang w:val="es_ES" w:bidi="es_ES"/>
        </w:rPr>
        <w:t>César</w:t>
      </w:r>
      <w:r>
        <w:rPr>
          <w:lang w:val="es_ES" w:bidi="es_ES"/>
        </w:rPr>
        <w:t xml:space="preserve">, que es el emperador romano. Usen la palabra César como usaron anteriormente. Consulten el Glosario Principal para obtener más información sobre </w:t>
      </w:r>
      <w:r>
        <w:rPr>
          <w:lang w:val="es_ES" w:bidi="es_ES"/>
        </w:rPr>
        <w:t>César</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27:1–8</w:t>
      </w:r>
      <w:r>
        <w:rPr>
          <w:lang w:val="es_ES" w:bidi="es_ES"/>
        </w:rPr>
      </w:r>
    </w:p>
    <w:p>
      <w:pPr>
        <w:pStyle w:val="Heading3"/>
      </w:pPr>
      <w:r>
        <w:rPr>
          <w:lang w:val="es_ES" w:bidi="es_ES"/>
        </w:rPr>
        <w:t>Escuchar con el corazón</w:t>
      </w:r>
    </w:p>
    <w:p>
      <w:pPr/>
      <w:r>
        <w:rPr>
          <w:lang w:val="es_ES" w:bidi="es_ES"/>
        </w:rPr>
      </w:r>
      <w:r>
        <w:rPr>
          <w:lang w:val="es_ES" w:bidi="es_ES"/>
        </w:rPr>
        <w:t>En este paso, escuchen Hechos 27:1–8 y guárdenlo en sus corazones.</w:t>
      </w:r>
    </w:p>
    <w:p>
      <w:pPr/>
      <w:r>
        <w:rPr>
          <w:lang w:val="es_ES" w:bidi="es_ES"/>
        </w:rPr>
      </w:r>
      <w:r>
        <w:rPr>
          <w:lang w:val="es_ES" w:bidi="es_ES"/>
        </w:rPr>
        <w:t>Escuchen una versión en audio de Hechos 27:1–8 tres veces, en tres traducciones diferentes, de ser posible. Luego, en grupo, conversen sobre las siguientes preguntas:</w:t>
      </w:r>
    </w:p>
    <w:p>
      <w:pPr>
        <w:pStyle w:val="ListBullet"/>
        <w:spacing w:line="240" w:lineRule="auto"/>
        <w:ind w:left="720"/>
      </w:pPr>
      <w:r>
        <w:rPr>
          <w:lang w:val="es_ES" w:bidi="es_ES"/>
        </w:rPr>
      </w:r>
      <w:r>
        <w:rPr>
          <w:lang w:val="es_ES" w:bidi="es_ES"/>
        </w:rPr>
        <w:t>¿Qué les gusta de este pasaje?</w:t>
      </w:r>
    </w:p>
    <w:p>
      <w:pPr>
        <w:pStyle w:val="ListBullet"/>
        <w:spacing w:line="240" w:lineRule="auto"/>
        <w:ind w:left="720"/>
      </w:pPr>
      <w:r>
        <w:rPr>
          <w:lang w:val="es_ES" w:bidi="es_ES"/>
        </w:rPr>
      </w:r>
      <w:r>
        <w:rPr>
          <w:lang w:val="es_ES" w:bidi="es_ES"/>
        </w:rPr>
        <w:t>¿Qué es lo que no les gusta o no entienden de este pasaje?</w:t>
      </w:r>
    </w:p>
    <w:p>
      <w:pPr>
        <w:pStyle w:val="ListBullet"/>
        <w:spacing w:line="240" w:lineRule="auto"/>
        <w:ind w:left="720"/>
      </w:pPr>
      <w:r>
        <w:rPr>
          <w:lang w:val="es_ES" w:bidi="es_ES"/>
        </w:rPr>
      </w:r>
      <w:r>
        <w:rPr>
          <w:lang w:val="es_ES" w:bidi="es_ES"/>
        </w:rPr>
        <w:t>¿Qué nos dice este pasaje sobre Dios o Jesús?</w:t>
      </w:r>
    </w:p>
    <w:p>
      <w:pPr>
        <w:pStyle w:val="ListBullet"/>
        <w:spacing w:line="240" w:lineRule="auto"/>
        <w:ind w:left="720"/>
      </w:pPr>
      <w:r>
        <w:rPr>
          <w:lang w:val="es_ES" w:bidi="es_ES"/>
        </w:rPr>
      </w:r>
      <w:r>
        <w:rPr>
          <w:lang w:val="es_ES" w:bidi="es_ES"/>
        </w:rPr>
        <w:t>¿Qué nos dice este pasaje sobre la gente?</w:t>
      </w:r>
    </w:p>
    <w:p>
      <w:pPr>
        <w:pStyle w:val="ListBullet"/>
        <w:spacing w:line="240" w:lineRule="auto"/>
        <w:ind w:left="720"/>
      </w:pPr>
      <w:r>
        <w:rPr>
          <w:lang w:val="es_ES" w:bidi="es_ES"/>
        </w:rPr>
      </w:r>
      <w:r>
        <w:rPr>
          <w:lang w:val="es_ES" w:bidi="es_ES"/>
        </w:rPr>
        <w:t>¿Cómo afecta este pasaje a nuestra vida diaria?</w:t>
      </w:r>
    </w:p>
    <w:p>
      <w:pPr>
        <w:pStyle w:val="ListBullet"/>
        <w:spacing w:line="240" w:lineRule="auto"/>
        <w:ind w:left="720"/>
      </w:pPr>
      <w:r>
        <w:rPr>
          <w:lang w:val="es_ES" w:bidi="es_ES"/>
        </w:rPr>
      </w:r>
      <w:r>
        <w:rPr>
          <w:lang w:val="es_ES" w:bidi="es_ES"/>
        </w:rPr>
        <w:t>¿A quién conocen que necesita escuchar este texto?</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Hechos 27:1–8 en la traducción que sea más fácil de entender.</w:t>
      </w:r>
    </w:p>
    <w:p>
      <w:pPr/>
      <w:r>
        <w:rPr>
          <w:lang w:val="es_ES" w:bidi="es_ES"/>
        </w:rPr>
      </w:r>
      <w:r>
        <w:rPr>
          <w:lang w:val="es_ES" w:bidi="es_ES"/>
        </w:rPr>
        <w:t>Como recordarán, Lucas es la persona que cuenta la historia. Lo está escribiendo todo para enviarlo a Teófilo, que no está allí mientras esto está sucediendo. En el pasaje anterior, Pablo está en Cesarea, donde el rey Agripa y el gobernador Festo han decidido enviar a Pablo al César en Roma, Italia. Pablo es un prisionero de las autoridades romanas. En este momento de la historia, Lucas se vuelve a unir a Pablo, junto con Aristarco, otro amigo de Pablo.</w:t>
      </w:r>
    </w:p>
    <w:p>
      <w:pPr/>
      <w:r>
        <w:rPr>
          <w:lang w:val="es_ES" w:bidi="es_ES"/>
        </w:rPr>
      </w:r>
      <w:r>
        <w:rPr>
          <w:lang w:val="es_ES" w:bidi="es_ES"/>
        </w:rPr>
        <w:t>El viaje a Roma será largo, tomará varios meses y requerirá varias paradas en el camino. Recordarán de los pasajes anteriores que Cesarea es una ciudad portuaria a orillas del mar Mediterráneo, una gran masa de agua salada entre Europa, Asia y África. Está en Israel, pero es un centro de administración para los gobernantes romanos. Esta ciudad fue nombrada en honor a César, el gobernante de Roma y todas las tierras que Roma controlaba.</w:t>
      </w:r>
    </w:p>
    <w:p>
      <w:pPr/>
      <w:r>
        <w:rPr>
          <w:lang w:val="es_ES" w:bidi="es_ES"/>
        </w:rPr>
      </w:r>
      <w:r>
        <w:rPr>
          <w:lang w:val="es_ES" w:bidi="es_ES"/>
        </w:rPr>
        <w:t xml:space="preserve">Deténganse aquí y muestren al equipo de traducción un mapa de </w:t>
      </w:r>
      <w:r>
        <w:rPr>
          <w:lang w:val="es_ES" w:bidi="es_ES"/>
        </w:rPr>
        <w:t>esta área</w:t>
      </w:r>
      <w:r>
        <w:rPr>
          <w:lang w:val="es_ES" w:bidi="es_ES"/>
        </w:rPr>
        <w:t>. Miren el mapa y encuentren Cesarea. Encuentren Roma en el mapa. Noten qué otras áreas bordean el mar Mediterráneo.</w:t>
      </w:r>
    </w:p>
    <w:p>
      <w:pPr/>
      <w:r>
        <w:rPr>
          <w:lang w:val="es_ES" w:bidi="es_ES"/>
        </w:rPr>
      </w:r>
      <w:r>
        <w:rPr>
          <w:lang w:val="es_ES" w:bidi="es_ES"/>
        </w:rPr>
        <w:t>Cuenten una historia de un largo viaje que han hecho. ¿Cómo decidieron cuándo y dónde detenerse? Pausen este audio aquí.</w:t>
      </w:r>
    </w:p>
    <w:p>
      <w:pPr/>
      <w:r>
        <w:rPr>
          <w:lang w:val="es_ES" w:bidi="es_ES"/>
        </w:rPr>
      </w:r>
      <w:r>
        <w:rPr>
          <w:lang w:val="es_ES" w:bidi="es_ES"/>
        </w:rPr>
        <w:t>Como Pablo es un prisionero camino al juicio, los soldados romanos lo escoltan en el viaje. La persona a cargo de los prisioneros en Cesarea decidió que los prisioneros que se dirigían a Roma debían viajar en barco. Confió a Pablo y a otros prisioneros a un oficial llamado Julio. Julio es un centurión del Regimiento o Cohorte Imperial. Recordarán de los pasajes anteriores que un centurión es un oficial a cargo de 100 soldados. Era parte de la unidad militar llamada "Cohorte Imperial" o "Regimiento Imperial". Una cohorte, o regimiento, en el ejército romano es una unidad compuesta por seis grupos de cien soldados. Imperial significa que este grupo de soldados servía al emperador romano, o al César. Servían al emperador romano en Judea y Siria.</w:t>
      </w:r>
    </w:p>
    <w:p>
      <w:pPr/>
      <w:r>
        <w:rPr>
          <w:lang w:val="es_ES" w:bidi="es_ES"/>
        </w:rPr>
      </w:r>
      <w:r>
        <w:rPr>
          <w:lang w:val="es_ES" w:bidi="es_ES"/>
        </w:rPr>
        <w:t>A los compañeros de Pablo, Lucas y Aristarco, se les permite viajar con él, pero no son prisioneros. Aristarco es de la ciudad de Tesalónica en la provincia de Macedonia. Recordarán de los pasajes anteriores que Aristarco había viajado con Pablo en otras ocasiones. Probablemente se requería que Lucas y Aristarco pagaran el costo de su viaje. Probablemente hay otros pasajeros que pagaron su pasaje además de los prisioneros y los soldados romanos en el barco.</w:t>
      </w:r>
    </w:p>
    <w:p>
      <w:pPr/>
      <w:r>
        <w:rPr>
          <w:lang w:val="es_ES" w:bidi="es_ES"/>
        </w:rPr>
      </w:r>
      <w:r>
        <w:rPr>
          <w:lang w:val="es_ES" w:bidi="es_ES"/>
        </w:rPr>
        <w:t>El grupo viaja en dos barcos diferentes en esta parte de la historia. El primer barco partió de Adramitio, otra ciudad en la costa mediterránea, pero Pablo y el grupo lo abordaron en Cesarea. Este primer barco es probablemente un barco de cabotaje diseñado para viajar cerca de la orilla y hacer muchas paradas. Este barco solo hacía una parte del trayecto a Roma. El barco se detuvo en Sidón, y Julio fue amable con Pablo y le permitió bajar del barco para visitar a sus amigos. Los amigos de Pablo en Sidón atendieron sus necesidades. Esto significa que probablemente le dieron comida y otros suministros que él podría necesitar para el largo viaje que tenía por delante.</w:t>
      </w:r>
    </w:p>
    <w:p>
      <w:pPr/>
      <w:r>
        <w:rPr>
          <w:lang w:val="es_ES" w:bidi="es_ES"/>
        </w:rPr>
      </w:r>
      <w:r>
        <w:rPr>
          <w:lang w:val="es_ES" w:bidi="es_ES"/>
        </w:rPr>
        <w:t>Deténganse aquí y conversen: Hagan que los miembros del equipo de traducción cuenten una historia sobre un viaje largo que hayan hecho y en el que no tenían algunas cosas que necesitaban. ¿Cuáles son algunas maneras en que obtuvieron las cosas que necesitaban durante el viaje? Pausen este audio aquí.</w:t>
      </w:r>
    </w:p>
    <w:p>
      <w:pPr/>
      <w:r>
        <w:rPr>
          <w:lang w:val="es_ES" w:bidi="es_ES"/>
        </w:rPr>
      </w:r>
      <w:r>
        <w:rPr>
          <w:lang w:val="es_ES" w:bidi="es_ES"/>
        </w:rPr>
        <w:t>Luego, el barco deja Sidón y navega por el sotavento de la isla de Chipre. El sotavento de una isla es el lado donde el barco está más protegido del viento. En este caso, se refiere a la costa sureste y este de la isla de Chipre hasta el extremo noreste de la isla. Desde allí, el barco pasó por Cilicia y Panfilia, pero no se detuvo en esos lugares. El barco finalmente se detiene en Mira. Mira es una ciudad en la provincia de Licia. Como este barco no irá a Italia, el centurión Julio encuentra otro barco en Mira que llevará al grupo a la siguiente parte de su viaje.</w:t>
      </w:r>
    </w:p>
    <w:p>
      <w:pPr/>
      <w:r>
        <w:rPr>
          <w:lang w:val="es_ES" w:bidi="es_ES"/>
        </w:rPr>
      </w:r>
      <w:r>
        <w:rPr>
          <w:lang w:val="es_ES" w:bidi="es_ES"/>
        </w:rPr>
        <w:t xml:space="preserve">Deténganse aquí y muestren al equipo de traducción una imagen de un </w:t>
      </w:r>
      <w:r>
        <w:rPr>
          <w:lang w:val="es_ES" w:bidi="es_ES"/>
        </w:rPr>
        <w:t>buque de cabotaje</w:t>
      </w:r>
      <w:r>
        <w:rPr>
          <w:lang w:val="es_ES" w:bidi="es_ES"/>
        </w:rPr>
        <w:t xml:space="preserve">. Muestren al equipo un mapa de la </w:t>
      </w:r>
      <w:r>
        <w:rPr>
          <w:b/>
          <w:lang w:val="es_ES" w:bidi="es_ES"/>
        </w:rPr>
        <w:t>ruta que el barco tomó de Cesarea a Mira</w:t>
      </w:r>
      <w:r>
        <w:rPr>
          <w:lang w:val="es_ES" w:bidi="es_ES"/>
        </w:rPr>
        <w:t>. Pausen este audio aquí.</w:t>
      </w:r>
    </w:p>
    <w:p>
      <w:pPr/>
      <w:r>
        <w:rPr>
          <w:lang w:val="es_ES" w:bidi="es_ES"/>
        </w:rPr>
      </w:r>
      <w:r>
        <w:rPr>
          <w:lang w:val="es_ES" w:bidi="es_ES"/>
        </w:rPr>
        <w:t>En Mira, Julio, el funcionario romano a cargo, pone a Pablo y a su grupo en un barco diferente que había venido de Alejandría, Egipto. Este segundo barco probablemente tenía 60 metros de largo y 15 metros de ancho. El barco podía llevar al menos 276 personas, así como muchas toneladas de grano y otra carga. Era lo suficientemente grande como para navegar por el océano abierto y llegar hasta Roma. Había una flota, o grupo de barcos, controlada por el gobierno romano para transportar el grano a Roma. Este barco probablemente era un buque granelero de esa flota.</w:t>
      </w:r>
    </w:p>
    <w:p>
      <w:pPr/>
      <w:r>
        <w:rPr>
          <w:lang w:val="es_ES" w:bidi="es_ES"/>
        </w:rPr>
      </w:r>
      <w:r>
        <w:rPr>
          <w:lang w:val="es_ES" w:bidi="es_ES"/>
        </w:rPr>
        <w:t>Este segundo barco zarpó de Mira, pero el avance era lento porque un viento fuerte soplaba en contra del rumbo que querían seguir. Pasaron varios días hasta que el barco llegó a la costa de la ciudad de Cnido. Esta parte del viaje debería haber tomado solo dos días, pero los vientos hicieron que la travesía fuera mucho más larga. Debido a los vientos fuertes, el barco navegó frente a Salmón, el punto oriental de la isla de Creta. Esta área estaba en el lado de sotavento de la isla. La isla bloquearía el viento que sopla del oeste. Cuando el barco pasó por este lado de Creta y viró hacia el oeste, el viento todavía soplaba en su contra, por lo que continuaron esforzándose para avanzar con rapidez. Debido al viento, el viaje está tomando muchos más días de los esperados.</w:t>
      </w:r>
    </w:p>
    <w:p>
      <w:pPr/>
      <w:r>
        <w:rPr>
          <w:lang w:val="es_ES" w:bidi="es_ES"/>
        </w:rPr>
      </w:r>
      <w:r>
        <w:rPr>
          <w:lang w:val="es_ES" w:bidi="es_ES"/>
        </w:rPr>
        <w:t>Finalmente, el barco se detuvo en un lugar llamado Buenos Puertos, cerca de la ciudad de Lasea en el lado sur de Creta. Fair Havens significa "Buenos Puertos", lo que significa que era un lugar protegido de los vientos y las olas del mar.</w:t>
      </w:r>
    </w:p>
    <w:p>
      <w:pPr/>
      <w:r>
        <w:rPr>
          <w:lang w:val="es_ES" w:bidi="es_ES"/>
        </w:rPr>
      </w:r>
      <w:r>
        <w:rPr>
          <w:lang w:val="es_ES" w:bidi="es_ES"/>
        </w:rPr>
        <w:t xml:space="preserve">Deténganse aquí y muestren al equipo de traducción un mapa de la </w:t>
      </w:r>
      <w:r>
        <w:rPr>
          <w:b/>
          <w:lang w:val="es_ES" w:bidi="es_ES"/>
        </w:rPr>
        <w:t>ruta del barco</w:t>
      </w:r>
      <w:r>
        <w:rPr>
          <w:lang w:val="es_ES" w:bidi="es_ES"/>
        </w:rPr>
        <w:t>.</w:t>
      </w:r>
    </w:p>
    <w:p>
      <w:pPr/>
      <w:r>
        <w:rPr>
          <w:lang w:val="es_ES" w:bidi="es_ES"/>
        </w:rPr>
      </w:r>
      <w:r>
        <w:rPr>
          <w:lang w:val="es_ES" w:bidi="es_ES"/>
        </w:rPr>
        <w:t xml:space="preserve">Deténganse aquí y muestren al equipo de traducción una imagen de un </w:t>
      </w:r>
      <w:r>
        <w:rPr>
          <w:lang w:val="es_ES" w:bidi="es_ES"/>
        </w:rPr>
        <w:t>barco de carga mediterráneo</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Hechos 27:1–8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cuatro escenas.</w:t>
      </w:r>
    </w:p>
    <w:p>
      <w:pPr/>
      <w:r>
        <w:rPr>
          <w:lang w:val="es_ES" w:bidi="es_ES"/>
        </w:rPr>
      </w:r>
      <w:r>
        <w:rPr>
          <w:b/>
          <w:lang w:val="es_ES" w:bidi="es_ES"/>
        </w:rPr>
        <w:t>En la primera escena:</w:t>
      </w:r>
      <w:r>
        <w:rPr>
          <w:lang w:val="es_ES" w:bidi="es_ES"/>
        </w:rPr>
        <w:t xml:space="preserve"> Las autoridades deciden que es hora de que Pablo y otros prisioneros comiencen el viaje a Roma. Julio, un centurión romano, es puesto a cargo de los prisioneros. Los amigos de Pablo, Lucas y Aristarco, se unen a él en el viaje. Parten en un barco programado para hacer varias paradas a lo largo de la costa.</w:t>
      </w:r>
    </w:p>
    <w:p>
      <w:pPr/>
      <w:r>
        <w:rPr>
          <w:lang w:val="es_ES" w:bidi="es_ES"/>
        </w:rPr>
      </w:r>
      <w:r>
        <w:rPr>
          <w:b/>
          <w:lang w:val="es_ES" w:bidi="es_ES"/>
        </w:rPr>
        <w:t>En la segunda escena:</w:t>
      </w:r>
      <w:r>
        <w:rPr>
          <w:lang w:val="es_ES" w:bidi="es_ES"/>
        </w:rPr>
        <w:t xml:space="preserve"> El barco se detiene en Sidón. A Pablo se le permite dejar el barco para visitar a sus amigos que viven en Sidón. Pablo, Lucas y Aristarco regresan al barco. El barco deja Sidón y navega hacia Mira.</w:t>
      </w:r>
    </w:p>
    <w:p>
      <w:pPr/>
      <w:r>
        <w:rPr>
          <w:lang w:val="es_ES" w:bidi="es_ES"/>
        </w:rPr>
      </w:r>
      <w:r>
        <w:rPr>
          <w:b/>
          <w:lang w:val="es_ES" w:bidi="es_ES"/>
        </w:rPr>
        <w:t>En la tercera escena:</w:t>
      </w:r>
      <w:r>
        <w:rPr>
          <w:lang w:val="es_ES" w:bidi="es_ES"/>
        </w:rPr>
        <w:t xml:space="preserve"> Los vientos fuertes soplan contra el barco, lo que dificulta viajar rápidamente en la dirección en la que quieren ir. El barco atraca en Mira. Julio encuentra un barco diferente y más grande que va hacia Roma. Julio traslada al grupo a ese barco.</w:t>
      </w:r>
    </w:p>
    <w:p>
      <w:pPr/>
      <w:r>
        <w:rPr>
          <w:lang w:val="es_ES" w:bidi="es_ES"/>
        </w:rPr>
      </w:r>
      <w:r>
        <w:rPr>
          <w:b/>
          <w:lang w:val="es_ES" w:bidi="es_ES"/>
        </w:rPr>
        <w:t>En la cuarta escena:</w:t>
      </w:r>
      <w:r>
        <w:rPr>
          <w:lang w:val="es_ES" w:bidi="es_ES"/>
        </w:rPr>
        <w:t xml:space="preserve"> El segundo barco parte de Mira, pero navega lentamente debido al viento. La tripulación del barco cambia el rumbo para intentar avanzar más, pero el viento todavía los frena. Después de varios días, el barco llega a Buenos Puertos, cerca de Lasea, en la isla de Creta.</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Autoridades romanas en Cesarea</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Lucas</w:t>
      </w:r>
    </w:p>
    <w:p>
      <w:pPr>
        <w:pStyle w:val="ListBullet"/>
        <w:spacing w:line="240" w:lineRule="auto"/>
        <w:ind w:left="720"/>
      </w:pPr>
      <w:r>
        <w:rPr>
          <w:lang w:val="es_ES" w:bidi="es_ES"/>
        </w:rPr>
      </w:r>
      <w:r>
        <w:rPr>
          <w:lang w:val="es_ES" w:bidi="es_ES"/>
        </w:rPr>
        <w:t>Varios otros prisioneros</w:t>
      </w:r>
    </w:p>
    <w:p>
      <w:pPr>
        <w:pStyle w:val="ListBullet"/>
        <w:spacing w:line="240" w:lineRule="auto"/>
        <w:ind w:left="720"/>
      </w:pPr>
      <w:r>
        <w:rPr>
          <w:lang w:val="es_ES" w:bidi="es_ES"/>
        </w:rPr>
      </w:r>
      <w:r>
        <w:rPr>
          <w:lang w:val="es_ES" w:bidi="es_ES"/>
        </w:rPr>
        <w:t>Julio, un centurión del Regimiento Imperial</w:t>
      </w:r>
    </w:p>
    <w:p>
      <w:pPr>
        <w:pStyle w:val="ListBullet"/>
        <w:spacing w:line="240" w:lineRule="auto"/>
        <w:ind w:left="720"/>
      </w:pPr>
      <w:r>
        <w:rPr>
          <w:lang w:val="es_ES" w:bidi="es_ES"/>
        </w:rPr>
      </w:r>
      <w:r>
        <w:rPr>
          <w:lang w:val="es_ES" w:bidi="es_ES"/>
        </w:rPr>
        <w:t>Aristarco, un macedonio de Tesalónica y amigo de Pablo y Lucas</w:t>
      </w:r>
    </w:p>
    <w:p>
      <w:pPr>
        <w:pStyle w:val="ListBullet"/>
        <w:spacing w:line="240" w:lineRule="auto"/>
        <w:ind w:left="720"/>
      </w:pPr>
      <w:r>
        <w:rPr>
          <w:lang w:val="es_ES" w:bidi="es_ES"/>
        </w:rPr>
      </w:r>
      <w:r>
        <w:rPr>
          <w:lang w:val="es_ES" w:bidi="es_ES"/>
        </w:rPr>
        <w:t>El capitán y la tripulación del primer barco</w:t>
      </w:r>
    </w:p>
    <w:p>
      <w:pPr>
        <w:pStyle w:val="ListBullet"/>
        <w:spacing w:line="240" w:lineRule="auto"/>
        <w:ind w:left="720"/>
      </w:pPr>
      <w:r>
        <w:rPr>
          <w:lang w:val="es_ES" w:bidi="es_ES"/>
        </w:rPr>
      </w:r>
      <w:r>
        <w:rPr>
          <w:lang w:val="es_ES" w:bidi="es_ES"/>
        </w:rPr>
        <w:t>Los amigos de Pablo en Sidón</w:t>
      </w:r>
    </w:p>
    <w:p>
      <w:pPr>
        <w:pStyle w:val="ListBullet"/>
        <w:spacing w:line="240" w:lineRule="auto"/>
        <w:ind w:left="720"/>
      </w:pPr>
      <w:r>
        <w:rPr>
          <w:lang w:val="es_ES" w:bidi="es_ES"/>
        </w:rPr>
      </w:r>
      <w:r>
        <w:rPr>
          <w:lang w:val="es_ES" w:bidi="es_ES"/>
        </w:rPr>
        <w:t>El capitán y la tripulación del segundo barco</w:t>
      </w:r>
    </w:p>
    <w:p>
      <w:pPr>
        <w:pStyle w:val="ListBullet"/>
        <w:spacing w:line="240" w:lineRule="auto"/>
        <w:ind w:left="720"/>
      </w:pPr>
      <w:r>
        <w:rPr>
          <w:lang w:val="es_ES" w:bidi="es_ES"/>
        </w:rPr>
      </w:r>
      <w:r>
        <w:rPr>
          <w:lang w:val="es_ES" w:bidi="es_ES"/>
        </w:rPr>
        <w:t>Otros soldados romanos</w:t>
      </w:r>
    </w:p>
    <w:p>
      <w:pPr/>
      <w:r>
        <w:rPr>
          <w:lang w:val="es_ES" w:bidi="es_ES"/>
        </w:rPr>
      </w:r>
      <w:r>
        <w:rPr>
          <w:lang w:val="es_ES" w:bidi="es_ES"/>
        </w:rPr>
        <w:t>Después del juicio de Pablo en Cesarea, los funcionarios tendrían que encontrar un barco para enviar a Pablo a Roma. Esta historia comienza con "Cuando decidieron que zarparíamos, o subiríamos a un barco, con destino a Roma, Italia, el funcionario romano Julio se hizo cargo de Pablo y de algunos otros prisioneros". No sabemos quién tomó la decisión de que era hora de irse.</w:t>
      </w:r>
    </w:p>
    <w:p>
      <w:pPr/>
      <w:r>
        <w:rPr>
          <w:lang w:val="es_ES" w:bidi="es_ES"/>
        </w:rPr>
      </w:r>
      <w:r>
        <w:rPr>
          <w:lang w:val="es_ES" w:bidi="es_ES"/>
        </w:rPr>
        <w:t>Es importante recordar que este es el punto en la historia donde Lucas y Aristarco se unen a Pablo. Lucas es el autor, por lo que Lucas comienza a mostrarnos que estaba allí porque dice "zarpamos hacia Roma". Recordarán que Lucas había viajado anteriormente con Pablo en otros viajes. Lucas no ha estado junto con Pablo desde que llegaron a Jerusalén antes del arresto de Pablo. No sabemos dónde ha estado Lucas durante los últimos dos años.</w:t>
      </w:r>
    </w:p>
    <w:p>
      <w:pPr/>
      <w:r>
        <w:rPr>
          <w:lang w:val="es_ES" w:bidi="es_ES"/>
        </w:rPr>
      </w:r>
      <w:r>
        <w:rPr>
          <w:lang w:val="es_ES" w:bidi="es_ES"/>
        </w:rPr>
        <w:t>Es importante recordar que el grupo tomó dos barcos a Roma. La primera barca vino de Adramitio y se detuvo en Cesarea para recoger a Pablo y a su grupo. Navegaron por la costa del mar Mediterráneo durante una noche. Al día siguiente se detuvieron en Sidón. Pablo y sus amigos bajaron del barco para visitar a amigos.</w:t>
      </w:r>
    </w:p>
    <w:p>
      <w:pPr/>
      <w:r>
        <w:rPr>
          <w:lang w:val="es_ES" w:bidi="es_ES"/>
        </w:rPr>
      </w:r>
      <w:r>
        <w:rPr>
          <w:lang w:val="es_ES" w:bidi="es_ES"/>
        </w:rPr>
        <w:t>Después de que Pablo y sus amigos regresaron al barco, el barco se fue a Mira. El viaje de Sidón a Mira duró aproximadamente de 10 a 15 días.</w:t>
      </w:r>
    </w:p>
    <w:p>
      <w:pPr/>
      <w:r>
        <w:rPr>
          <w:lang w:val="es_ES" w:bidi="es_ES"/>
        </w:rPr>
      </w:r>
      <w:r>
        <w:rPr>
          <w:lang w:val="es_ES" w:bidi="es_ES"/>
        </w:rPr>
        <w:t xml:space="preserve">Deténganse aquí y muestren a su equipo de traducción un mapa de la </w:t>
      </w:r>
      <w:r>
        <w:rPr>
          <w:b/>
          <w:lang w:val="es_ES" w:bidi="es_ES"/>
        </w:rPr>
        <w:t>ruta del barco de Cesarea a Sidón a Mira</w:t>
      </w:r>
      <w:r>
        <w:rPr>
          <w:lang w:val="es_ES" w:bidi="es_ES"/>
        </w:rPr>
        <w:t>. Pausen este audio aquí.</w:t>
      </w:r>
    </w:p>
    <w:p>
      <w:pPr/>
      <w:r>
        <w:rPr>
          <w:lang w:val="es_ES" w:bidi="es_ES"/>
        </w:rPr>
      </w:r>
      <w:r>
        <w:rPr>
          <w:lang w:val="es_ES" w:bidi="es_ES"/>
        </w:rPr>
        <w:t>En Mira, Julio encontró otro barco, y todos los prisioneros dejaron el primer barco y subieron al segundo barco. Este barco comenzó a navegar hacia Roma, pero el viento empujó en su contra, y el barco navegó lentamente. Pasaron varios días hasta que el barco llegó a la costa de la ciudad de Cnido. Esta parte del viaje debería haber tomado solo dos días, pero los vientos hicieron que la travesía fuera mucho más larga. Debido a los vientos fuertes, el barco navegó frente a Salmón, el punto oriental de la isla de Creta. Esta área estaba en el lado de sotavento de la isla. La isla bloquearía el viento que sopla del oeste. Continuaron navegando cerca de la costa y finalmente desembarcaron en Buenos Puertos, cerca de la ciudad de Lasea en el lado sur de Creta. Creta es una isla en el mar Mediterráneo, con unos 260 kilómetros de largo y 64 kilómetros de ancho en su punto más ancho.</w:t>
      </w:r>
    </w:p>
    <w:p>
      <w:pPr/>
      <w:r>
        <w:rPr>
          <w:lang w:val="es_ES" w:bidi="es_ES"/>
        </w:rPr>
      </w:r>
      <w:r>
        <w:rPr>
          <w:lang w:val="es_ES" w:bidi="es_ES"/>
        </w:rPr>
        <w:t xml:space="preserve">Deténganse aquí y muestren a su equipo de traducción un mapa de la </w:t>
      </w:r>
      <w:r>
        <w:rPr>
          <w:b/>
          <w:lang w:val="es_ES" w:bidi="es_ES"/>
        </w:rPr>
        <w:t>ruta del barco desde Mira hasta Buenos Puertos</w:t>
      </w:r>
      <w:r>
        <w:rPr>
          <w:lang w:val="es_ES" w:bidi="es_ES"/>
        </w:rPr>
        <w:t>. Pausen este audio aquí.</w:t>
      </w:r>
    </w:p>
    <w:p>
      <w:pPr/>
      <w:r>
        <w:rPr>
          <w:lang w:val="es_ES" w:bidi="es_ES"/>
        </w:rPr>
      </w:r>
      <w:r>
        <w:rPr>
          <w:lang w:val="es_ES" w:bidi="es_ES"/>
        </w:rPr>
        <w:t>Es importante pensar en cómo los marineros navegaban los barcos con vientos fuertes. Los barcos en esa época se movían a vela y por la energía del viento. Algunos barcos se complementaban según era necesario con remos operados por esclavos. No sabemos si estos barcos tenían remos, ya que el pasaje no menciona remos. Los barcos de carga de grano a menudo tenían unos 55 metros de largo, 14 metros de ancho y 13 metros de alto. El barco de cabotaje era más pequeño. Estos barcos dependían principalmente del viento para moverse. Si los vientos se estuvieran moviendo en la dirección en la que querían ir, entonces podrían viajar de 7 a 11 kilómetros por hora. Si los vientos soplaban en su contra, los marineros tenían que navegar el barco en zigzag, lo cual era difícil y lento.</w:t>
      </w:r>
    </w:p>
    <w:p>
      <w:pPr/>
      <w:r>
        <w:rPr>
          <w:lang w:val="es_ES" w:bidi="es_ES"/>
        </w:rPr>
      </w:r>
      <w:r>
        <w:rPr>
          <w:lang w:val="es_ES" w:bidi="es_ES"/>
        </w:rPr>
        <w:t xml:space="preserve">Deténganse aquí y muestren al equipo de traducción una imagen de un </w:t>
      </w:r>
      <w:r>
        <w:rPr>
          <w:lang w:val="es_ES" w:bidi="es_ES"/>
        </w:rPr>
        <w:t>barco de carga mediterráneo</w:t>
      </w:r>
      <w:r>
        <w:rPr>
          <w:lang w:val="es_ES" w:bidi="es_ES"/>
        </w:rPr>
        <w:t>. Pausen este audio aquí.</w:t>
      </w:r>
    </w:p>
    <w:p>
      <w:pPr/>
      <w:r>
        <w:rPr>
          <w:lang w:val="es_ES" w:bidi="es_ES"/>
        </w:rPr>
      </w:r>
      <w:r>
        <w:rPr>
          <w:lang w:val="es_ES" w:bidi="es_ES"/>
        </w:rPr>
        <w:t>Ahora, el grupo debe crear un guion gráfico, dibujar o usar objetos para visualizar el texto y la acción en el.</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Hechos 27:1–8 en la traducción que sea más fácil de entender.</w:t>
      </w:r>
    </w:p>
    <w:p>
      <w:pPr/>
      <w:r>
        <w:rPr>
          <w:lang w:val="es_ES" w:bidi="es_ES"/>
        </w:rPr>
      </w:r>
      <w:r>
        <w:rPr>
          <w:lang w:val="es_ES" w:bidi="es_ES"/>
        </w:rPr>
        <w:t>En este paso, el equipo dramatizará el pasaje.</w:t>
      </w:r>
    </w:p>
    <w:p>
      <w:pPr/>
      <w:r>
        <w:rPr>
          <w:lang w:val="es_ES" w:bidi="es_ES"/>
        </w:rPr>
      </w:r>
      <w:r>
        <w:rPr>
          <w:lang w:val="es_ES" w:bidi="es_ES"/>
        </w:rPr>
        <w:t>Este pasaje tiene cuatro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Autoridades romanas en Cesarea</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Lucas, contando la historia</w:t>
      </w:r>
    </w:p>
    <w:p>
      <w:pPr>
        <w:pStyle w:val="ListBullet"/>
        <w:spacing w:line="240" w:lineRule="auto"/>
        <w:ind w:left="720"/>
      </w:pPr>
      <w:r>
        <w:rPr>
          <w:lang w:val="es_ES" w:bidi="es_ES"/>
        </w:rPr>
      </w:r>
      <w:r>
        <w:rPr>
          <w:lang w:val="es_ES" w:bidi="es_ES"/>
        </w:rPr>
        <w:t>Varios otros prisioneros</w:t>
      </w:r>
    </w:p>
    <w:p>
      <w:pPr>
        <w:pStyle w:val="ListBullet"/>
        <w:spacing w:line="240" w:lineRule="auto"/>
        <w:ind w:left="720"/>
      </w:pPr>
      <w:r>
        <w:rPr>
          <w:lang w:val="es_ES" w:bidi="es_ES"/>
        </w:rPr>
      </w:r>
      <w:r>
        <w:rPr>
          <w:lang w:val="es_ES" w:bidi="es_ES"/>
        </w:rPr>
        <w:t>Julio, un capitán del Regimiento Imperial</w:t>
      </w:r>
    </w:p>
    <w:p>
      <w:pPr>
        <w:pStyle w:val="ListBullet"/>
        <w:spacing w:line="240" w:lineRule="auto"/>
        <w:ind w:left="720"/>
      </w:pPr>
      <w:r>
        <w:rPr>
          <w:lang w:val="es_ES" w:bidi="es_ES"/>
        </w:rPr>
      </w:r>
      <w:r>
        <w:rPr>
          <w:lang w:val="es_ES" w:bidi="es_ES"/>
        </w:rPr>
        <w:t>Aristarco, un macedonio de Tesalónica y amigo de Pablo y Lucas</w:t>
      </w:r>
    </w:p>
    <w:p>
      <w:pPr>
        <w:pStyle w:val="ListBullet"/>
        <w:spacing w:line="240" w:lineRule="auto"/>
        <w:ind w:left="720"/>
      </w:pPr>
      <w:r>
        <w:rPr>
          <w:lang w:val="es_ES" w:bidi="es_ES"/>
        </w:rPr>
      </w:r>
      <w:r>
        <w:rPr>
          <w:lang w:val="es_ES" w:bidi="es_ES"/>
        </w:rPr>
        <w:t>El capitán y la tripulación del primer barco</w:t>
      </w:r>
    </w:p>
    <w:p>
      <w:pPr>
        <w:pStyle w:val="ListBullet"/>
        <w:spacing w:line="240" w:lineRule="auto"/>
        <w:ind w:left="720"/>
      </w:pPr>
      <w:r>
        <w:rPr>
          <w:lang w:val="es_ES" w:bidi="es_ES"/>
        </w:rPr>
      </w:r>
      <w:r>
        <w:rPr>
          <w:lang w:val="es_ES" w:bidi="es_ES"/>
        </w:rPr>
        <w:t>Los amigos de Pablo en Sidón</w:t>
      </w:r>
    </w:p>
    <w:p>
      <w:pPr>
        <w:pStyle w:val="ListBullet"/>
        <w:spacing w:line="240" w:lineRule="auto"/>
        <w:ind w:left="720"/>
      </w:pPr>
      <w:r>
        <w:rPr>
          <w:lang w:val="es_ES" w:bidi="es_ES"/>
        </w:rPr>
      </w:r>
      <w:r>
        <w:rPr>
          <w:lang w:val="es_ES" w:bidi="es_ES"/>
        </w:rPr>
        <w:t>El capitán y la tripulación del segundo barco</w:t>
      </w:r>
    </w:p>
    <w:p>
      <w:pPr>
        <w:pStyle w:val="ListBullet"/>
        <w:spacing w:line="240" w:lineRule="auto"/>
        <w:ind w:left="720"/>
      </w:pPr>
      <w:r>
        <w:rPr>
          <w:lang w:val="es_ES" w:bidi="es_ES"/>
        </w:rPr>
      </w:r>
      <w:r>
        <w:rPr>
          <w:lang w:val="es_ES" w:bidi="es_ES"/>
        </w:rPr>
        <w:t>Otros soldados romanos</w:t>
      </w:r>
    </w:p>
    <w:p>
      <w:pPr/>
      <w:r>
        <w:rPr>
          <w:lang w:val="es_ES" w:bidi="es_ES"/>
        </w:rPr>
      </w:r>
      <w:r>
        <w:rPr>
          <w:lang w:val="es_ES" w:bidi="es_ES"/>
        </w:rPr>
        <w:t>En grupo, actúen el texto dos veces. Deberán actuar el pasaje en su propio idioma.</w:t>
      </w:r>
    </w:p>
    <w:p>
      <w:pPr/>
      <w:r>
        <w:rPr>
          <w:lang w:val="es_ES" w:bidi="es_ES"/>
        </w:rPr>
      </w:r>
      <w:r>
        <w:rPr>
          <w:lang w:val="es_ES" w:bidi="es_ES"/>
        </w:rPr>
        <w:t>Primero, actúen el pasaje sin detenerse. Presten atención al diálogo, al flujo, a la trama y a la cronología del pasaje. Asegúrense de no omitir actuar las partes difíciles o importantes del pasaje. Ayúdense unos a otros a recordar cada parte del pasaje.</w:t>
      </w:r>
    </w:p>
    <w:p>
      <w:pPr/>
      <w:r>
        <w:rPr>
          <w:lang w:val="es_ES" w:bidi="es_ES"/>
        </w:rPr>
      </w:r>
      <w:r>
        <w:rPr>
          <w:lang w:val="es_ES" w:bidi="es_ES"/>
        </w:rPr>
        <w:t>Pausen este audio aquí y actúen el pasaje.</w:t>
      </w:r>
    </w:p>
    <w:p>
      <w:pPr/>
      <w:r>
        <w:rPr>
          <w:lang w:val="es_ES" w:bidi="es_ES"/>
        </w:rPr>
      </w:r>
      <w:r>
        <w:rPr>
          <w:lang w:val="es_ES" w:bidi="es_ES"/>
        </w:rPr>
        <w:t>El grupo debe actuar este pasaje por segunda vez. En algunos puntos de la obra, detengan la obra y pregunten a la gente que está interpretando el personaje, "¿Qué está sintiendo o pensando?" La gente que interpreta al personaje debe responder qué estaría sintiendo o pensando si fuera ese personaje. Luego, continúen con la actuación.</w:t>
      </w:r>
    </w:p>
    <w:p>
      <w:pPr/>
      <w:r>
        <w:rPr>
          <w:lang w:val="es_ES" w:bidi="es_ES"/>
        </w:rPr>
      </w:r>
      <w:r>
        <w:rPr>
          <w:lang w:val="es_ES" w:bidi="es_ES"/>
        </w:rPr>
        <w:t>Pausen este audio aquí y actúen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Actúen como las autoridades romanas decidiendo enviar a Pablo y a los otros prisioneros a Roma. Las autoridades hacen que Julio, el centurión, esté a cargo de los prisioneros. Lucas y Aristarco acompañan a Pablo en el viaje.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Pablo: "¿Qué estás sintiendo o pensando?" La persona podría responder cosas como: "Aliviado de finalmente ir a Roma", o "Ansioso de estar ante César y hablarle sobre Jesús", o "Frustrado de ser un prisionero, pero confiando en que esto es parte del plan de Dios".</w:t>
      </w:r>
    </w:p>
    <w:p>
      <w:pPr>
        <w:pStyle w:val="ListBullet"/>
        <w:spacing w:line="240" w:lineRule="auto"/>
        <w:ind w:left="720"/>
      </w:pPr>
      <w:r>
        <w:rPr>
          <w:lang w:val="es_ES" w:bidi="es_ES"/>
        </w:rPr>
      </w:r>
      <w:r>
        <w:rPr>
          <w:lang w:val="es_ES" w:bidi="es_ES"/>
        </w:rPr>
        <w:t>Pregúntenles a las personas que interpretan a Aristarco y Lucas: "¿Qué están sintiendo o pensando?" La persona podría responder cosas como: "Agradecido de estar viajando con Pablo nuevamente", o "Esperando poder serle útil a mi amigo", o "Ansioso por ver lo que Dios tiene reservado para nosotros".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Pablo y sus compañeros, los otros prisioneros, Julio y los otros soldados romanos abordando el barco en Cesarea. El barco sale de Cesarea. El barco se detiene en el puerto de Sidón. Julio le da permiso a Pablo para visitar a sus amigos en Sidón. Los amigos de Pablo ayudan a satisfacer las necesidades de Pablo para el viaje.</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Julio: "¿Qué está sintiendo o pensando?" La persona podría responder cosas como: "Relajado de que mi prisionero no esté causando problemas", "Respeto por Pablo. "Es increíble cómo sus amigos se preocupan por él", o "Confiado en que seré obedecido".</w:t>
      </w:r>
    </w:p>
    <w:p>
      <w:pPr>
        <w:pStyle w:val="ListBullet"/>
        <w:spacing w:line="240" w:lineRule="auto"/>
        <w:ind w:left="720"/>
      </w:pPr>
      <w:r>
        <w:rPr>
          <w:lang w:val="es_ES" w:bidi="es_ES"/>
        </w:rPr>
      </w:r>
      <w:r>
        <w:rPr>
          <w:lang w:val="es_ES" w:bidi="es_ES"/>
        </w:rPr>
        <w:t>Pregúntenle a la persona que interpreta a Pablo: "¿Qué estás sintiendo o pensando?" La persona podría responder cosas como: "Agradecido de poder visitar a mis amigos", o "Preocupado de que mis amigos no se preocupen por mí. Espero poder alentarlos a ser fuertes", o "Contento de que Dios me haya dado favor con Julio".</w:t>
      </w:r>
    </w:p>
    <w:p>
      <w:pPr>
        <w:pStyle w:val="ListBullet"/>
        <w:spacing w:line="240" w:lineRule="auto"/>
        <w:ind w:left="720"/>
      </w:pPr>
      <w:r>
        <w:rPr>
          <w:lang w:val="es_ES" w:bidi="es_ES"/>
        </w:rPr>
      </w:r>
      <w:r>
        <w:rPr>
          <w:lang w:val="es_ES" w:bidi="es_ES"/>
        </w:rPr>
        <w:t>Pregúntenles a las personas que interpretan a los amigos de Pablo en Sidón: "¿Qué están sintiendo o pensando?" La persona podría responder cosas como: "Feliz de ver a Pablo", "Preocupado por Pablo", "Feliz de poder ayudar a Pablo con algunas provisiones", y "Enojado con las autoridades romanas".</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Actúen como Pablo y sus compañeros regresando al barco. El barco deja el puerto en Sidón y continúa hacia Mira. Representen a los marineros que tienen dificultad para navegar el barco debido al viento. El barco llega a Myra. Julio encuentra un gran barco de carga de grano que se dirige a Roma. Julio y los soldados romanos trasladan a Pablo y a los otros prisioneros a ese barco. Lucas y Aristarco acompañan a Pablo.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al capitán del primer barco: "¿Qué está sintiendo o pensando?" La persona podría responder cosas como: "Frustrado de que este viaje haya durado tanto tiempo", o "Preocupado de que estemos retrasados", o "Feliz de estar a salvo en el puerto".</w:t>
      </w:r>
    </w:p>
    <w:p>
      <w:pPr>
        <w:pStyle w:val="ListBullet"/>
        <w:spacing w:line="240" w:lineRule="auto"/>
        <w:ind w:left="720"/>
      </w:pPr>
      <w:r>
        <w:rPr>
          <w:lang w:val="es_ES" w:bidi="es_ES"/>
        </w:rPr>
      </w:r>
      <w:r>
        <w:rPr>
          <w:lang w:val="es_ES" w:bidi="es_ES"/>
        </w:rPr>
        <w:t>Pregúntenle a la persona que interpreta a Julio: "¿Qué está sintiendo o pensando?" La persona podría responder cosas como: "Frustrado por el retraso", o "Preocupado. Espero poder encontrar un barco que vaya hasta Roma", o "Ansioso. Espero que el resto de este viaje no sea tan lento y difícil".</w:t>
      </w:r>
    </w:p>
    <w:p>
      <w:pPr>
        <w:pStyle w:val="ListBullet"/>
        <w:spacing w:line="240" w:lineRule="auto"/>
        <w:ind w:left="720"/>
      </w:pPr>
      <w:r>
        <w:rPr>
          <w:lang w:val="es_ES" w:bidi="es_ES"/>
        </w:rPr>
      </w:r>
      <w:r>
        <w:rPr>
          <w:lang w:val="es_ES" w:bidi="es_ES"/>
        </w:rPr>
        <w:t>Continúen con la actuación.</w:t>
      </w:r>
    </w:p>
    <w:p>
      <w:pPr/>
      <w:r>
        <w:rPr>
          <w:lang w:val="es_ES" w:bidi="es_ES"/>
        </w:rPr>
      </w:r>
      <w:r>
        <w:rPr>
          <w:lang w:val="es_ES" w:bidi="es_ES"/>
        </w:rPr>
        <w:t>El barco de carga de grano de Alejandría deja el puerto de Myra, pero navega lentamente debido al viento. La tripulación del barco cambia el rumbo para intentar avanzar más, pero el viento todavía los frena. Después de varios días, el barco llega a Buenos Puertos, cerca de Lasea, en la isla de Creta.</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la tripulación del barco de carga: "¿Qué están sintiendo o pensando?" La persona podría responder cosas como: "Agotado. Los vientos estaban en nuestra contra y tuvimos que esforzarnos tanto," o "Felices de finalmente estar en un lugar tranquilo donde podemos descansar un rato."</w:t>
      </w:r>
    </w:p>
    <w:p>
      <w:pPr>
        <w:pStyle w:val="ListBullet"/>
        <w:spacing w:line="240" w:lineRule="auto"/>
        <w:ind w:left="720"/>
      </w:pPr>
      <w:r>
        <w:rPr>
          <w:lang w:val="es_ES" w:bidi="es_ES"/>
        </w:rPr>
      </w:r>
      <w:r>
        <w:rPr>
          <w:lang w:val="es_ES" w:bidi="es_ES"/>
        </w:rPr>
        <w:t>Pregúntenle a la persona que interpreta al capitán del barco: "¿Qué está sintiendo o pensando?" La persona podría responder cosas como: "Estamos muy retrasados respecto al cronograma. Los dueños estarán enojados", o "Es bueno tener un descanso del viento, pero necesitamos movernos nuevamente".</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Hechos 27:1–8 en la traducción que sea más fácil de entender.</w:t>
      </w:r>
    </w:p>
    <w:p>
      <w:pPr/>
      <w:r>
        <w:rPr>
          <w:lang w:val="es_ES" w:bidi="es_ES"/>
        </w:rPr>
      </w:r>
      <w:r>
        <w:rPr>
          <w:lang w:val="es_ES" w:bidi="es_ES"/>
        </w:rPr>
        <w:t>En este paso, el grupo conversará sobre los términos y palabras clave de este pasaje.</w:t>
      </w:r>
    </w:p>
    <w:p>
      <w:pPr/>
      <w:r>
        <w:rPr>
          <w:lang w:val="es_ES" w:bidi="es_ES"/>
        </w:rPr>
      </w:r>
      <w:r>
        <w:rPr>
          <w:lang w:val="es_ES" w:bidi="es_ES"/>
        </w:rPr>
        <w:t xml:space="preserve">Los funcionarios del gobierno decidieron que Pablo y otros prisioneros subirían a un barco para navegar a Roma. Entregaron a Pablo y a los prisioneros a Julio. Julio era un centurión del Regimiento o Cohorte Imperial. Un </w:t>
      </w:r>
      <w:r>
        <w:rPr>
          <w:b/>
          <w:lang w:val="es_ES" w:bidi="es_ES"/>
        </w:rPr>
        <w:t>centurión</w:t>
      </w:r>
      <w:r>
        <w:rPr>
          <w:lang w:val="es_ES" w:bidi="es_ES"/>
        </w:rPr>
        <w:t xml:space="preserve"> era un soldado romano que estaba a cargo de 100 soldados. Una "cohorte", o "regimiento", en el ejército romano es una unidad compuesta por seis grupos de cien soldados. Imperial significa que este grupo de soldados servía al emperador romano, o al César. Servían al Imperio romano y al emperador romano o César. Usen la misma palabra para centurión y regimiento que han usado en los pasajes anteriores. Para obtener más información sobre </w:t>
      </w:r>
      <w:r>
        <w:rPr>
          <w:lang w:val="es_ES" w:bidi="es_ES"/>
        </w:rPr>
        <w:t>centurion</w:t>
      </w:r>
      <w:r>
        <w:rPr>
          <w:lang w:val="es_ES" w:bidi="es_ES"/>
        </w:rPr>
        <w:t>, consulte el Glosario principal.</w:t>
      </w:r>
    </w:p>
    <w:p>
      <w:pPr/>
      <w:r>
        <w:rPr>
          <w:lang w:val="es_ES" w:bidi="es_ES"/>
        </w:rPr>
      </w:r>
      <w:r>
        <w:rPr>
          <w:lang w:val="es_ES" w:bidi="es_ES"/>
        </w:rPr>
        <w:t xml:space="preserve">Subieron a un </w:t>
      </w:r>
      <w:r>
        <w:rPr>
          <w:b/>
          <w:lang w:val="es_ES" w:bidi="es_ES"/>
        </w:rPr>
        <w:t>barco</w:t>
      </w:r>
      <w:r>
        <w:rPr>
          <w:lang w:val="es_ES" w:bidi="es_ES"/>
        </w:rPr>
        <w:t xml:space="preserve"> en Cesarea. Luego cambiaron a un barco más grande en Mira. El primer barco era un </w:t>
      </w:r>
      <w:r>
        <w:rPr>
          <w:lang w:val="es_ES" w:bidi="es_ES"/>
        </w:rPr>
        <w:t>barco más pequeño diseñado para viajar cerca de la orilla</w:t>
      </w:r>
      <w:r>
        <w:rPr>
          <w:lang w:val="es_ES" w:bidi="es_ES"/>
        </w:rPr>
        <w:t xml:space="preserve"> y hacer muchas paradas. El segundo barco era un </w:t>
      </w:r>
      <w:r>
        <w:rPr>
          <w:lang w:val="es_ES" w:bidi="es_ES"/>
        </w:rPr>
        <w:t>barco de carga de grano</w:t>
      </w:r>
      <w:r>
        <w:rPr>
          <w:lang w:val="es_ES" w:bidi="es_ES"/>
        </w:rPr>
        <w:t xml:space="preserve"> de Alejandría, Egipto. Este segundo barco probablemente tenía 60 metros de largo y 15 metros de ancho. El barco podía llevar al menos 276 personas, así como muchas toneladas de grano y otra carga. Era lo suficientemente grande como para navegar por el océano abierto y llegar hasta Roma. Este barco probablemente era parte de una flota de barcos controlados por el gobierno romano para transportar grano a Roma.</w:t>
      </w:r>
    </w:p>
    <w:p>
      <w:pPr/>
      <w:r>
        <w:rPr>
          <w:lang w:val="es_ES" w:bidi="es_ES"/>
        </w:rPr>
      </w:r>
      <w:r>
        <w:rPr>
          <w:lang w:val="es_ES" w:bidi="es_ES"/>
        </w:rPr>
        <w:t xml:space="preserve">Deténganse aquí y vuelvan a mostrar al equipo de traducción las fotos de los </w:t>
      </w:r>
      <w:r>
        <w:rPr>
          <w:lang w:val="es_ES" w:bidi="es_ES"/>
        </w:rPr>
        <w:t>tipos de barcos que navegan por el mar Mediterráneo</w:t>
      </w:r>
      <w:r>
        <w:rPr>
          <w:lang w:val="es_ES" w:bidi="es_ES"/>
        </w:rPr>
        <w:t>. Pausen este audio aquí.</w:t>
      </w:r>
    </w:p>
    <w:p>
      <w:pPr/>
      <w:r>
        <w:rPr>
          <w:lang w:val="es_ES" w:bidi="es_ES"/>
        </w:rPr>
      </w:r>
      <w:r>
        <w:rPr>
          <w:lang w:val="es_ES" w:bidi="es_ES"/>
        </w:rPr>
        <w:t xml:space="preserve">Los barcos pasaban por </w:t>
      </w:r>
      <w:r>
        <w:rPr>
          <w:b/>
          <w:lang w:val="es_ES" w:bidi="es_ES"/>
        </w:rPr>
        <w:t>puertos</w:t>
      </w:r>
      <w:r>
        <w:rPr>
          <w:lang w:val="es_ES" w:bidi="es_ES"/>
        </w:rPr>
        <w:t xml:space="preserve">, lugares donde los barcos podían cargar o descargar pasajeros y carga. Los puertos se encuentran en áreas de la costa o de la tierra al lado del mar. Muchos puertos están situados en un </w:t>
      </w:r>
      <w:r>
        <w:rPr>
          <w:b/>
          <w:lang w:val="es_ES" w:bidi="es_ES"/>
        </w:rPr>
        <w:t>puerto natural</w:t>
      </w:r>
      <w:r>
        <w:rPr>
          <w:lang w:val="es_ES" w:bidi="es_ES"/>
        </w:rPr>
        <w:t>, una parte de una masa de agua a lo largo de la orilla lo suficientemente profunda como para anclar un barco. Un puerto a menudo tiene características costeras, naturales o artificiales, que protegen a los barcos de los vientos, las olas y las fuertes corrientes oceánicas.</w:t>
      </w:r>
    </w:p>
    <w:p>
      <w:pPr/>
      <w:r>
        <w:rPr>
          <w:lang w:val="es_ES" w:bidi="es_ES"/>
        </w:rPr>
      </w:r>
      <w:r>
        <w:rPr>
          <w:lang w:val="es_ES" w:bidi="es_ES"/>
        </w:rPr>
        <w:t xml:space="preserve">El primer barco pasó por el </w:t>
      </w:r>
      <w:r>
        <w:rPr>
          <w:b/>
          <w:lang w:val="es_ES" w:bidi="es_ES"/>
        </w:rPr>
        <w:t>sotavento de la isla de Chipre</w:t>
      </w:r>
      <w:r>
        <w:rPr>
          <w:lang w:val="es_ES" w:bidi="es_ES"/>
        </w:rPr>
        <w:t xml:space="preserve"> y el segundo barco pasó por el </w:t>
      </w:r>
      <w:r>
        <w:rPr>
          <w:b/>
          <w:lang w:val="es_ES" w:bidi="es_ES"/>
        </w:rPr>
        <w:t>sotavento de la isla de Creta</w:t>
      </w:r>
      <w:r>
        <w:rPr>
          <w:lang w:val="es_ES" w:bidi="es_ES"/>
        </w:rPr>
        <w:t>, lo que significa que los barcos pasaron por el lado de la isla más protegido del viento.</w:t>
      </w:r>
    </w:p>
    <w:p>
      <w:pPr/>
      <w:r>
        <w:rPr>
          <w:lang w:val="es_ES" w:bidi="es_ES"/>
        </w:rPr>
      </w:r>
      <w:r>
        <w:rPr>
          <w:lang w:val="es_ES" w:bidi="es_ES"/>
        </w:rPr>
        <w:t xml:space="preserve">Deténganse aquí y muestren al equipo de traducción los dos mapas de la </w:t>
      </w:r>
      <w:r>
        <w:rPr>
          <w:b/>
          <w:lang w:val="es_ES" w:bidi="es_ES"/>
        </w:rPr>
        <w:t>ruta tomada en este pasaje</w:t>
      </w:r>
      <w:r>
        <w:rPr>
          <w:lang w:val="es_ES" w:bidi="es_ES"/>
        </w:rPr>
        <w:t>, nuevamente: uno que pasa por el sotavento de la isla de Chipre y el otro que pasa por el sotavento de la isla de Creta. Conversen en equipo sobre cómo describirán y traducirán el "sotavento de la isla".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27:9–26</w:t>
      </w:r>
      <w:r>
        <w:rPr>
          <w:lang w:val="es_ES" w:bidi="es_ES"/>
        </w:rPr>
      </w:r>
    </w:p>
    <w:p>
      <w:pPr>
        <w:pStyle w:val="Heading3"/>
      </w:pPr>
      <w:r>
        <w:rPr>
          <w:lang w:val="es_ES" w:bidi="es_ES"/>
        </w:rPr>
        <w:t>Escuchar con el corazón</w:t>
      </w:r>
    </w:p>
    <w:p>
      <w:pPr/>
      <w:r>
        <w:rPr>
          <w:lang w:val="es_ES" w:bidi="es_ES"/>
        </w:rPr>
      </w:r>
      <w:r>
        <w:rPr>
          <w:lang w:val="es_ES" w:bidi="es_ES"/>
        </w:rPr>
        <w:t>Escuchen Hechos 27:9–26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el barco que llevaba a Pablo como prisionero salió del puerto navegando hacia Roma.</w:t>
      </w:r>
    </w:p>
    <w:p>
      <w:pPr/>
      <w:r>
        <w:rPr>
          <w:lang w:val="es_ES" w:bidi="es_ES"/>
        </w:rPr>
      </w:r>
      <w:r>
        <w:rPr>
          <w:lang w:val="es_ES" w:bidi="es_ES"/>
        </w:rPr>
        <w:t>Ha pasado mucho tiempo desde que el barco que llevaba a Pablo zarpó del puerto. Estaba tomando más tiempo de lo esperado. La distancia que habían viajado en uno o dos meses debería haber tomado solo una o dos semanas. Los vientos no estaban ayudando al barco a avanzar rápidamente en su trayecto. El Ayuno, o Día de la Expiación, ya había terminado. El Día de la Expiación es el día judío más importante de adoración, oración y ayuno. Ocurre cerca de fines de septiembre. Navegar después de este tiempo era peligroso porque las tormentas o los vientos fuertes podían destruir los barcos.</w:t>
      </w:r>
    </w:p>
    <w:p>
      <w:pPr/>
      <w:r>
        <w:rPr>
          <w:lang w:val="es_ES" w:bidi="es_ES"/>
        </w:rPr>
      </w:r>
      <w:r>
        <w:rPr>
          <w:lang w:val="es_ES" w:bidi="es_ES"/>
        </w:rPr>
        <w:t>Pablo les aconsejó respetuosamente a las personas en el barco que el barco podía estar en peligro. Él dijo que el barco puede ser destruido, su carga se perderá y muchas personas pueden morir. El centurión no escuchó a Pablo. El centurión siguió el consejo tanto del capitán como del dueño del barco.</w:t>
      </w:r>
    </w:p>
    <w:p>
      <w:pPr/>
      <w:r>
        <w:rPr>
          <w:lang w:val="es_ES" w:bidi="es_ES"/>
        </w:rPr>
      </w:r>
      <w:r>
        <w:rPr>
          <w:lang w:val="es_ES" w:bidi="es_ES"/>
        </w:rPr>
        <w:t>El puerto al que entró el barco no era seguro porque estaba expuesto. Durante el invierno, los barcos enfrentaban tormentas y vientos fuertes sin protección. Esto era peligroso para el barco y la tripulación. La mayoría decidió que el barco debía continuar viajando a la ciudad de Fenice, un puerto en la isla de Creta donde el barco tendría protección durante los meses de invierno. Esta mayoría puede referirse a todos los marineros o a casi todos los que estaban en el barco.</w:t>
      </w:r>
    </w:p>
    <w:p>
      <w:pPr/>
      <w:r>
        <w:rPr>
          <w:lang w:val="es_ES" w:bidi="es_ES"/>
        </w:rPr>
      </w:r>
      <w:r>
        <w:rPr>
          <w:lang w:val="es_ES" w:bidi="es_ES"/>
        </w:rPr>
        <w:t>Deténganse aquí y conversen con el equipo de traducción: Si en su cultura navegan en barcos, ¿cómo saben cuándo es seguro navegar o no? ¿Quién toma esas decisiones? Si en su cultura no navegan en barcos, ¿cómo saben cuándo es seguro comenzar un viaje? ¿Quién toma esas decisiones?</w:t>
      </w:r>
    </w:p>
    <w:p>
      <w:pPr/>
      <w:r>
        <w:rPr>
          <w:lang w:val="es_ES" w:bidi="es_ES"/>
        </w:rPr>
      </w:r>
      <w:r>
        <w:rPr>
          <w:lang w:val="es_ES" w:bidi="es_ES"/>
        </w:rPr>
        <w:t>Cuando la tripulación del barco observó que el viento del sur, o un viento que soplaba del sur, estaba soplando con suavidad, continuaron navegando hacia Fénix. La tripulación pensó que tenía el tipo de viento que necesitaba para continuar el viaje, por lo que levó el ancla del barco para poder navegar nuevamente. Un ancla es un objeto pesado atado a una cuerda o cadena, a menudo con una barra transversal que puede clavarse en el fondo del mar para evitar que el barco se mueva. El barco no navegó demasiado lejos de tierra. El barco se quedó a una distancia segura de la tierra para no golpear las rocas que estaban debajo.</w:t>
      </w:r>
    </w:p>
    <w:p>
      <w:pPr/>
      <w:r>
        <w:rPr>
          <w:lang w:val="es_ES" w:bidi="es_ES"/>
        </w:rPr>
      </w:r>
      <w:r>
        <w:rPr>
          <w:lang w:val="es_ES" w:bidi="es_ES"/>
        </w:rPr>
        <w:t>No mucho tiempo después de que el barco zarpara, el viento cambió de dirección. El barco se encontró con una tormenta en el mar. La tormenta tenía vientos fuertes y provocaba grandes olas. Un viento huracanado llamado nororiente sopló rápidamente desde el noreste y obligó al barco a ir en una dirección diferente.</w:t>
      </w:r>
    </w:p>
    <w:p>
      <w:pPr/>
      <w:r>
        <w:rPr>
          <w:lang w:val="es_ES" w:bidi="es_ES"/>
        </w:rPr>
      </w:r>
      <w:r>
        <w:rPr>
          <w:lang w:val="es_ES" w:bidi="es_ES"/>
        </w:rPr>
        <w:t>El viento era tan fuerte que el barco no podía dirigirse contra él. Los marineros no tenían más opción que dejar que el viento moviera el barco por sí solo. El barco navegó con dificultad hacia una pequeña isla llamada Cauda para ponerse a salvo. Navegaron por el lado de sotavento de la isla, el lado más protegido de los vientos. Los marineros tenían dificultad para asegurar el bote salvavidas del barco. Un bote salvavidas era un pequeño barco que podía llevar de 10 a 30 personas, dependiendo de su tamaño. Los marineros usaban este pequeño bote salvavidas para trasladar personas o carga hacia y desde el barco grande cuando este no podía acercarse al muelle o a la orilla. El bote salvavidas a menudo estaba atado con una cuerda a la parte posterior del barco y este lo arrastraba mientras navegaban para hacer más espacio a bordo.</w:t>
      </w:r>
    </w:p>
    <w:p>
      <w:pPr/>
      <w:r>
        <w:rPr>
          <w:lang w:val="es_ES" w:bidi="es_ES"/>
        </w:rPr>
      </w:r>
      <w:r>
        <w:rPr>
          <w:lang w:val="es_ES" w:bidi="es_ES"/>
        </w:rPr>
        <w:t xml:space="preserve">Deténgase y muestre un mapa que indique </w:t>
      </w:r>
      <w:r>
        <w:rPr>
          <w:lang w:val="es_ES" w:bidi="es_ES"/>
        </w:rPr>
        <w:t>Buenos Puertos, Fenice y la isla de Cauda</w:t>
      </w:r>
      <w:r>
        <w:rPr>
          <w:lang w:val="es_ES" w:bidi="es_ES"/>
        </w:rPr>
        <w:t>.</w:t>
      </w:r>
    </w:p>
    <w:p>
      <w:pPr/>
      <w:r>
        <w:rPr>
          <w:lang w:val="es_ES" w:bidi="es_ES"/>
        </w:rPr>
      </w:r>
      <w:r>
        <w:rPr>
          <w:lang w:val="es_ES" w:bidi="es_ES"/>
        </w:rPr>
        <w:t>Los marineros finalmente lograron levantar el bote salvavidas desde el agua hasta el barco. Los marineros también pasaban cuerdas para fortalecer el casco o el cuerpo del barco. Los marineros probablemente dejaban caer un lazo de cuerda en la parte delantera del barco y dejaban que el agua lo empujara de regreso al centro del barco. Ellos apuntalaron el barco para evitar que se rompiera por el viento. También temían que el barco pudiera encallar en aguas poco profundas o ser arrastrado hacia los bancos de arena de Sirte. Un banco de arena es una gran cantidad de arena justo debajo del agua. Si un barco golpeara un banco de arena, se detendría de repente y posiblemente causaría daños al barco. Los bancos de arena de Sirte eran un lugar cerca de la costa de Libia. Bajaron el ancla para ralentizar el movimiento del barco.</w:t>
      </w:r>
    </w:p>
    <w:p>
      <w:pPr/>
      <w:r>
        <w:rPr>
          <w:lang w:val="es_ES" w:bidi="es_ES"/>
        </w:rPr>
      </w:r>
      <w:r>
        <w:rPr>
          <w:lang w:val="es_ES" w:bidi="es_ES"/>
        </w:rPr>
        <w:t>La tormenta violenta golpeó el barco. Las personas comenzaron a arrojar la carga, o mercancías en cajas o contenedores, para aligerar el barco. El barco llevaba carga, como las posesiones de los pasajeros y mercancías que el propietario planeaba vender en otros lugares. Arrojar la carga significa que el barco sería más ligero. Necesitaban hacer esto para que ellos sobrevivieran a la tormenta.</w:t>
      </w:r>
    </w:p>
    <w:p>
      <w:pPr/>
      <w:r>
        <w:rPr>
          <w:lang w:val="es_ES" w:bidi="es_ES"/>
        </w:rPr>
      </w:r>
      <w:r>
        <w:rPr>
          <w:lang w:val="es_ES" w:bidi="es_ES"/>
        </w:rPr>
        <w:t>Un día después de arrojar la carga, el barco seguía pesado. Quitaron los aparejos del barco y los arrojaron al mar para aligerar el barco. El aparejo se refiere al equipo que se usa para subir y bajar la carga del barco. Necesitan arrojar las partes menos importantes del barco para que el barco sea más ligero y se mantenga a flote.</w:t>
      </w:r>
    </w:p>
    <w:p>
      <w:pPr/>
      <w:r>
        <w:rPr>
          <w:lang w:val="es_ES" w:bidi="es_ES"/>
        </w:rPr>
      </w:r>
      <w:r>
        <w:rPr>
          <w:lang w:val="es_ES" w:bidi="es_ES"/>
        </w:rPr>
        <w:t>Las gruesas nubes de la tormenta impedían que las personas en el barco vieran la luz del sol o de las estrellas. La tormenta se mantuvo fuerte contra el barco durante muchos días. Las personas a bordo del barco temían no sobrevivir a la tormenta y que el barco pronto se hundiera en el mar.</w:t>
      </w:r>
    </w:p>
    <w:p>
      <w:pPr/>
      <w:r>
        <w:rPr>
          <w:lang w:val="es_ES" w:bidi="es_ES"/>
        </w:rPr>
      </w:r>
      <w:r>
        <w:rPr>
          <w:lang w:val="es_ES" w:bidi="es_ES"/>
        </w:rPr>
        <w:t>La tormenta fue intensa durante muchos días. Las personas en el barco no habían comido mucho, ya sea porque la comida se había estropeado, se había arrojado por la borda o estaban demasiado ocupadas y tenían miedo para comer. Pablo se puso de pie y habló con todos en el barco. Les dijo que la tripulación debería haberlo escuchado cuando Pablo les advirtió sobre el peligro que podrían enfrentar si navegaban desde Creta. Pablo dijo que si lo hubieran escuchado, habrían evitado el peligro y ahora no estarían en peligro, y el barco estaría a salvo.</w:t>
      </w:r>
    </w:p>
    <w:p>
      <w:pPr/>
      <w:r>
        <w:rPr>
          <w:lang w:val="es_ES" w:bidi="es_ES"/>
        </w:rPr>
      </w:r>
      <w:r>
        <w:rPr>
          <w:lang w:val="es_ES" w:bidi="es_ES"/>
        </w:rPr>
        <w:t>Deténganse y conversen: ¿Qué sucede en su cultura cuando alguien da un consejo, nadie lo escucha, pero más tarde se demuestra que tiene razón? ¿Cómo reaccionan? ¿Cómo reaccionan las personas ante ellos?</w:t>
      </w:r>
    </w:p>
    <w:p>
      <w:pPr/>
      <w:r>
        <w:rPr>
          <w:lang w:val="es_ES" w:bidi="es_ES"/>
        </w:rPr>
      </w:r>
      <w:r>
        <w:rPr>
          <w:lang w:val="es_ES" w:bidi="es_ES"/>
        </w:rPr>
        <w:t>Pablo dijo que un ángel o un mensajero de Dios se presentó ante él la noche anterior. El Dios de Pablo, a quien él pertenece y a quien adora, envió un ángel para hablar con Pablo. El ángel le da este mensaje a Pablo: "No tengas miedo. Debes comparecer ante el César". César era el rey del Imperio romano. El ángel le asegura a Pablo que podrá presentar su caso en un juicio ante César en Roma. El ángel también añadió que Dios concedió o prometió que la vida de todas las personas sería perdonada.</w:t>
      </w:r>
    </w:p>
    <w:p>
      <w:pPr/>
      <w:r>
        <w:rPr>
          <w:lang w:val="es_ES" w:bidi="es_ES"/>
        </w:rPr>
      </w:r>
      <w:r>
        <w:rPr>
          <w:lang w:val="es_ES" w:bidi="es_ES"/>
        </w:rPr>
        <w:t>Deténgase y conversen: ¿Cómo reaccionan las personas en su cultura cuando reciben una visita de un ángel que les da un mensaje de Dios?</w:t>
      </w:r>
    </w:p>
    <w:p>
      <w:pPr/>
      <w:r>
        <w:rPr>
          <w:lang w:val="es_ES" w:bidi="es_ES"/>
        </w:rPr>
      </w:r>
      <w:r>
        <w:rPr>
          <w:lang w:val="es_ES" w:bidi="es_ES"/>
        </w:rPr>
        <w:t>Pablo les dijo a las personas en el barco que tuvieran valor o se animaran. Pablo dijo que tiene fe en Dios, lo que significa que cree que lo que el ángel dijo seguramente sucederá. Pablo dijo que, sin embargo, la tormenta haría que el barco naufragara en una isla. Pablo probablemente había aprendido del ángel.</w:t>
      </w:r>
    </w:p>
    <w:p>
      <w:pPr/>
      <w:r>
        <w:rPr>
          <w:lang w:val="es_ES" w:bidi="es_ES"/>
        </w:rPr>
      </w:r>
      <w:r>
        <w:rPr>
          <w:lang w:val="es_ES" w:bidi="es_ES"/>
        </w:rPr>
        <w:t>Deténganse y conversen: ¿Cómo responden las personas en su cultura cuando muchas personas están en peligro? ¿Cómo calmas a las personas que tienen miedo?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El barco que llevaba a Pablo viajaba hacia Roma. Había pasado mucho tiempo mientras estaban en el mar y ya había pasado el Ayuno, el Día de la Expiación.</w:t>
      </w:r>
    </w:p>
    <w:p>
      <w:pPr/>
      <w:r>
        <w:rPr>
          <w:lang w:val="es_ES" w:bidi="es_ES"/>
        </w:rPr>
      </w:r>
      <w:r>
        <w:rPr>
          <w:b/>
          <w:lang w:val="es_ES" w:bidi="es_ES"/>
        </w:rPr>
        <w:t>Segunda escena:</w:t>
      </w:r>
      <w:r>
        <w:rPr>
          <w:lang w:val="es_ES" w:bidi="es_ES"/>
        </w:rPr>
        <w:t xml:space="preserve"> El barco se fue hacia el puerto de Creta. Intentaron llegar al puerto de Fenice, en Creta, para pasar el invierno allí.</w:t>
      </w:r>
    </w:p>
    <w:p>
      <w:pPr/>
      <w:r>
        <w:rPr>
          <w:lang w:val="es_ES" w:bidi="es_ES"/>
        </w:rPr>
      </w:r>
      <w:r>
        <w:rPr>
          <w:b/>
          <w:lang w:val="es_ES" w:bidi="es_ES"/>
        </w:rPr>
        <w:t>Tercera escena:</w:t>
      </w:r>
      <w:r>
        <w:rPr>
          <w:lang w:val="es_ES" w:bidi="es_ES"/>
        </w:rPr>
        <w:t xml:space="preserve"> Un viento del sur sopló y el barco salió del puerto para poder continuar navegando. Una fuerte tormenta se desató mientras viajaban por el mar. Viajaron junto al costado de una pequeña isla llamada Cauda. Mientras continuaban, bajaron el ancla para disminuir la velocidad del barco.</w:t>
      </w:r>
    </w:p>
    <w:p>
      <w:pPr/>
      <w:r>
        <w:rPr>
          <w:lang w:val="es_ES" w:bidi="es_ES"/>
        </w:rPr>
      </w:r>
      <w:r>
        <w:rPr>
          <w:b/>
          <w:lang w:val="es_ES" w:bidi="es_ES"/>
        </w:rPr>
        <w:t>Cuarta escena:</w:t>
      </w:r>
      <w:r>
        <w:rPr>
          <w:lang w:val="es_ES" w:bidi="es_ES"/>
        </w:rPr>
        <w:t xml:space="preserve"> El barco todavía estaba en medio de la tormenta. Arrojaron la carga para aligerar el barco. También arrojaron los aparejos para mantener el barco a flote.</w:t>
      </w:r>
    </w:p>
    <w:p>
      <w:pPr/>
      <w:r>
        <w:rPr>
          <w:lang w:val="es_ES" w:bidi="es_ES"/>
        </w:rPr>
      </w:r>
      <w:r>
        <w:rPr>
          <w:b/>
          <w:lang w:val="es_ES" w:bidi="es_ES"/>
        </w:rPr>
        <w:t>Quinta escena:</w:t>
      </w:r>
      <w:r>
        <w:rPr>
          <w:lang w:val="es_ES" w:bidi="es_ES"/>
        </w:rPr>
        <w:t xml:space="preserve"> La tripulación no tuvo comida durante días. Pablo se puso de pie y les habló a todos. Les dijo que un ángel de Dios le habló. El ángel dijo que todos vivirán. Solo el barco será destruido.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como Lucas y Aristarco</w:t>
      </w:r>
    </w:p>
    <w:p>
      <w:pPr>
        <w:pStyle w:val="ListBullet"/>
        <w:spacing w:line="240" w:lineRule="auto"/>
        <w:ind w:left="720"/>
      </w:pPr>
      <w:r>
        <w:rPr>
          <w:lang w:val="es_ES" w:bidi="es_ES"/>
        </w:rPr>
      </w:r>
      <w:r>
        <w:rPr>
          <w:lang w:val="es_ES" w:bidi="es_ES"/>
        </w:rPr>
        <w:t>Los marineros</w:t>
      </w:r>
    </w:p>
    <w:p>
      <w:pPr>
        <w:pStyle w:val="ListBullet"/>
        <w:spacing w:line="240" w:lineRule="auto"/>
        <w:ind w:left="720"/>
      </w:pPr>
      <w:r>
        <w:rPr>
          <w:lang w:val="es_ES" w:bidi="es_ES"/>
        </w:rPr>
      </w:r>
      <w:r>
        <w:rPr>
          <w:lang w:val="es_ES" w:bidi="es_ES"/>
        </w:rPr>
        <w:t>Julio, el centurión</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Los prisioneros</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Es importante recordar que el barco llevaba a Pablo a Roma como prisionero.</w:t>
      </w:r>
    </w:p>
    <w:p>
      <w:pPr/>
      <w:r>
        <w:rPr>
          <w:lang w:val="es_ES" w:bidi="es_ES"/>
        </w:rPr>
      </w:r>
      <w:r>
        <w:rPr>
          <w:lang w:val="es_ES" w:bidi="es_ES"/>
        </w:rPr>
        <w:t>Ha pasado mucho tiempo desde que el barco se fue. Al comienzo de este pasaje, el barco de Pablo se había detenido en Buenos Puertos, cerca de Lasea. Pablo le aconsejó a la tripulación del barco que podrían estar en peligro debido a los fuertes vientos y las tormentas de invierno que generalmente comienzan a fines de septiembre. Pero el centurión ignoró a Pablo y escuchó al capitán y al dueño del barco.</w:t>
      </w:r>
    </w:p>
    <w:p>
      <w:pPr/>
      <w:r>
        <w:rPr>
          <w:lang w:val="es_ES" w:bidi="es_ES"/>
        </w:rPr>
      </w:r>
      <w:r>
        <w:rPr>
          <w:lang w:val="es_ES" w:bidi="es_ES"/>
        </w:rPr>
        <w:t>Tomaron la decisión de continuar viajando hacia Fenice, un puerto en Creta. Esperaban pasar el invierno allí. Un viento del sur comenzó a soplar, por lo que el barco dejó el puerto. Pensaron que era seguro navegar hacia Fenice. Pero poco tiempo después de partir, un viento fuerte, llamado nororiente, empujó el barco en una dirección diferente.</w:t>
      </w:r>
    </w:p>
    <w:p>
      <w:pPr/>
      <w:r>
        <w:rPr>
          <w:lang w:val="es_ES" w:bidi="es_ES"/>
        </w:rPr>
      </w:r>
      <w:r>
        <w:rPr>
          <w:lang w:val="es_ES" w:bidi="es_ES"/>
        </w:rPr>
        <w:t>Mientras navegaban, una fuerte tormenta puso al barco en dificultades. Viajaron por el lado de sotavento de la isla de Cauda, el lado más protegido del viento. También sacaron el bote salvavidas del agua y lo subieron al barco.</w:t>
      </w:r>
    </w:p>
    <w:p>
      <w:pPr/>
      <w:r>
        <w:rPr>
          <w:lang w:val="es_ES" w:bidi="es_ES"/>
        </w:rPr>
      </w:r>
      <w:r>
        <w:rPr>
          <w:lang w:val="es_ES" w:bidi="es_ES"/>
        </w:rPr>
        <w:t>Continuaron navegando en medio de la tormenta. Arrojaron la carga por la borda para aligerar el barco. Pronto también arrojaron el aparejo para mantener el barco a flote.</w:t>
      </w:r>
    </w:p>
    <w:p>
      <w:pPr/>
      <w:r>
        <w:rPr>
          <w:lang w:val="es_ES" w:bidi="es_ES"/>
        </w:rPr>
      </w:r>
      <w:r>
        <w:rPr>
          <w:lang w:val="es_ES" w:bidi="es_ES"/>
        </w:rPr>
        <w:t>La tripulación no tuvo nada que comer durante muchos días. Las personas no podían ver el sol ni las estrellas porque llovía tan fuerte. Las personas en el barco perdieron la esperanza de sobrevivir. Pablo se puso de pie y también dijo que deberían haber escuchado su advertencia. Dijo que un ángel de Dios le habló la noche anterior. El ángel le dijo a Pablo que no debía temer. Todos en el barco sobrevivirán. Solo el barco será destruido. Pablo también los alentó. Dijo que confía en Dios para que los salve. Entonces Pablo dice que lo más probable es que encallen en una isla. Es posible que el ángel le haya contado a Pablo esta información, o que Pablo simplemente haya asumido que esto sucedería.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5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como Lucas y Aristarco</w:t>
      </w:r>
    </w:p>
    <w:p>
      <w:pPr>
        <w:pStyle w:val="ListBullet"/>
        <w:spacing w:line="240" w:lineRule="auto"/>
        <w:ind w:left="720"/>
      </w:pPr>
      <w:r>
        <w:rPr>
          <w:lang w:val="es_ES" w:bidi="es_ES"/>
        </w:rPr>
      </w:r>
      <w:r>
        <w:rPr>
          <w:lang w:val="es_ES" w:bidi="es_ES"/>
        </w:rPr>
        <w:t>Los marineros</w:t>
      </w:r>
    </w:p>
    <w:p>
      <w:pPr>
        <w:pStyle w:val="ListBullet"/>
        <w:spacing w:line="240" w:lineRule="auto"/>
        <w:ind w:left="720"/>
      </w:pPr>
      <w:r>
        <w:rPr>
          <w:lang w:val="es_ES" w:bidi="es_ES"/>
        </w:rPr>
      </w:r>
      <w:r>
        <w:rPr>
          <w:lang w:val="es_ES" w:bidi="es_ES"/>
        </w:rPr>
        <w:t>Julio, el centurión</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Los prisioneros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El barco pasó muchos días en el mar. El Ayuno, o el festival judío del Día de la Expiación, había pasado, lo que significaba que estaba cerca de la época del año en que era difícil viajar por mar. Pablo les dijo a las personas que más adelante podría haber peligro. Pero el capitán y el dueño del barco no escucharon a Pablo.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representa a Pablo: "¿Cómo se siente?" Es posible que escuchen cosas como: "Hemos estado viajando por tanto tiempo y el clima puede estar empeorando", y "Espero que estas personas me escuchen".</w:t>
      </w:r>
    </w:p>
    <w:p>
      <w:pPr>
        <w:pStyle w:val="ListBullet"/>
        <w:spacing w:line="240" w:lineRule="auto"/>
        <w:ind w:left="720"/>
      </w:pPr>
      <w:r>
        <w:rPr>
          <w:lang w:val="es_ES" w:bidi="es_ES"/>
        </w:rPr>
      </w:r>
      <w:r>
        <w:rPr>
          <w:lang w:val="es_ES" w:bidi="es_ES"/>
        </w:rPr>
        <w:t>Pregúntenles a los actores que interpretan al capitán y al dueño del barco: "¿Cómo se sienten?" Es posible que escuchen cosas como: "¿Por qué este prisionero nos está diciendo lo que debemos hacer?" y "No necesitamos la ayuda de Pablo".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viento del sur sopló, por lo que los marineros continuaron navegando. Pero el clima seguía cambiando mientras estaban en el mar. El viento llamado nororiente cambió la dirección del barco. Entonces vino una fuerte tormenta mientras navegaban. La tripulación subió el bote salvavidas. También ataron cuerdas para fortalecer el barco. La tripulación temía que el barco encallara. Arrojaron la carga para aligerar el barco. También arrojaron el aparejo, una parte del barco, para mantenerse a flote.</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también a los actores que interpretan a la tripulación del barco: "¿Cómo se sienten?" Es posible que escuchen cosas como: "¿Por qué los vientos y el mar están contra nosotros?" y "Necesitamos desprendernos de las cosas que son pesadas".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Pasaron muchos días y las personas en el barco no tenían nada que comer. La tripulación perdió la esperanza de sobrevivir a la tormenta. Pablo se puso de pie y le dijo a la tripulación que deberían haber escuchado su advertencia. Pablo dijo que un ángel le habló y alentó al pueblo. Pablo dijo que todos se salvarían, pero solo el barco sería destruido.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representa a Pablo: "¿Cómo se siente?" Es posible que escuchen cosas como: "Me siento frustrado porque estas personas no escucharon mi advertencia", y "Agradezco que Dios me haya enviado un ángel para decirme lo que sucederá". Pregúntenles a los actores que interpretan a las personas en el barco: "¿De dónde obtiene Pablo todo este conocimiento?" y, "Esperamos que lo que Pablo nos está diciendo sea verdad".</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Han pasado muchos días desde que navegaron por el mar. El </w:t>
      </w:r>
      <w:r>
        <w:rPr>
          <w:b/>
          <w:lang w:val="es_ES" w:bidi="es_ES"/>
        </w:rPr>
        <w:t>Ayuno</w:t>
      </w:r>
      <w:r>
        <w:rPr>
          <w:lang w:val="es_ES" w:bidi="es_ES"/>
        </w:rPr>
        <w:t xml:space="preserve">, o el día en que los judíos celebraban la Fiesta judía del Día de la Expiación, había terminado. El </w:t>
      </w:r>
      <w:r>
        <w:rPr>
          <w:b/>
          <w:lang w:val="es_ES" w:bidi="es_ES"/>
        </w:rPr>
        <w:t>Día de la Expiación</w:t>
      </w:r>
      <w:r>
        <w:rPr>
          <w:lang w:val="es_ES" w:bidi="es_ES"/>
        </w:rPr>
        <w:t xml:space="preserve"> es el día judío más importante de adoración, oración y ayuno. Ocurre cerca de fines de septiembre. Cuando los judíos ayunaban, mostraban humildad ante Dios y pedían su ayuda. Usen la palabra ayuno como la usaron anteriormente. Consulten el Glosario Principal para obtener más información sobre las palabras </w:t>
      </w:r>
      <w:r>
        <w:rPr>
          <w:lang w:val="es_ES" w:bidi="es_ES"/>
        </w:rPr>
        <w:t>ayuno</w:t>
      </w:r>
      <w:r>
        <w:rPr>
          <w:lang w:val="es_ES" w:bidi="es_ES"/>
        </w:rPr>
        <w:t xml:space="preserve"> y </w:t>
      </w:r>
      <w:r>
        <w:rPr>
          <w:b/>
          <w:lang w:val="es_ES" w:bidi="es_ES"/>
        </w:rPr>
        <w:t>Día de la Expiación</w:t>
      </w:r>
      <w:r>
        <w:rPr>
          <w:lang w:val="es_ES" w:bidi="es_ES"/>
        </w:rPr>
        <w:t>.</w:t>
      </w:r>
    </w:p>
    <w:p>
      <w:pPr/>
      <w:r>
        <w:rPr>
          <w:lang w:val="es_ES" w:bidi="es_ES"/>
        </w:rPr>
      </w:r>
      <w:r>
        <w:rPr>
          <w:lang w:val="es_ES" w:bidi="es_ES"/>
        </w:rPr>
        <w:t xml:space="preserve">Pablo advirtió a las personas que podían estar en peligro. Pero el </w:t>
      </w:r>
      <w:r>
        <w:rPr>
          <w:b/>
          <w:lang w:val="es_ES" w:bidi="es_ES"/>
        </w:rPr>
        <w:t>centurión</w:t>
      </w:r>
      <w:r>
        <w:rPr>
          <w:lang w:val="es_ES" w:bidi="es_ES"/>
        </w:rPr>
        <w:t xml:space="preserve"> ignoró a Pablo y, en cambio, escuchó al capitán y al dueño del barco. Un centurión comanda a 100 soldados. Usen la palabra centurión como la usaron anteriormente. Consulte el Glosario Principal para obtener más información sobre </w:t>
      </w:r>
      <w:r>
        <w:rPr>
          <w:lang w:val="es_ES" w:bidi="es_ES"/>
        </w:rPr>
        <w:t>centurión</w:t>
      </w:r>
      <w:r>
        <w:rPr>
          <w:lang w:val="es_ES" w:bidi="es_ES"/>
        </w:rPr>
        <w:t>.</w:t>
      </w:r>
    </w:p>
    <w:p>
      <w:pPr/>
      <w:r>
        <w:rPr>
          <w:lang w:val="es_ES" w:bidi="es_ES"/>
        </w:rPr>
      </w:r>
      <w:r>
        <w:rPr>
          <w:lang w:val="es_ES" w:bidi="es_ES"/>
        </w:rPr>
        <w:t xml:space="preserve">Mientras navegaban, un viento fuerte llamado </w:t>
      </w:r>
      <w:r>
        <w:rPr>
          <w:b/>
          <w:lang w:val="es_ES" w:bidi="es_ES"/>
        </w:rPr>
        <w:t>Euroclidón</w:t>
      </w:r>
      <w:r>
        <w:rPr>
          <w:lang w:val="es_ES" w:bidi="es_ES"/>
        </w:rPr>
        <w:t xml:space="preserve"> cambió la dirección del barco. El Euroclidón era un viento fuerte que venía del noreste. Este viento era peligroso porque podía destruir el barco.</w:t>
      </w:r>
    </w:p>
    <w:p>
      <w:pPr/>
      <w:r>
        <w:rPr>
          <w:lang w:val="es_ES" w:bidi="es_ES"/>
        </w:rPr>
      </w:r>
      <w:r>
        <w:rPr>
          <w:lang w:val="es_ES" w:bidi="es_ES"/>
        </w:rPr>
        <w:t xml:space="preserve">Cuando estaban en medio de la tormenta, tuvieron que arrojar la carga para aligerar el barco. También arrojaron el </w:t>
      </w:r>
      <w:r>
        <w:rPr>
          <w:b/>
          <w:lang w:val="es_ES" w:bidi="es_ES"/>
        </w:rPr>
        <w:t>aparejo</w:t>
      </w:r>
      <w:r>
        <w:rPr>
          <w:lang w:val="es_ES" w:bidi="es_ES"/>
        </w:rPr>
        <w:t xml:space="preserve"> del barco con sus manos. El aparejo era una parte del barco que se usaba para meter y sacar cosas del barco.</w:t>
      </w:r>
    </w:p>
    <w:p>
      <w:pPr/>
      <w:r>
        <w:rPr>
          <w:lang w:val="es_ES" w:bidi="es_ES"/>
        </w:rPr>
      </w:r>
      <w:r>
        <w:rPr>
          <w:lang w:val="es_ES" w:bidi="es_ES"/>
        </w:rPr>
        <w:t xml:space="preserve">Pablo se puso de pie. Dijo que un </w:t>
      </w:r>
      <w:r>
        <w:rPr>
          <w:b/>
          <w:lang w:val="es_ES" w:bidi="es_ES"/>
        </w:rPr>
        <w:t>ángel</w:t>
      </w:r>
      <w:r>
        <w:rPr>
          <w:lang w:val="es_ES" w:bidi="es_ES"/>
        </w:rPr>
        <w:t xml:space="preserve"> de Dios le habló. Un ángel es un mensajero sobrenatural de Dios. Usen la palabra ángel como la usaron anteriormente. </w:t>
      </w:r>
      <w:r>
        <w:rPr>
          <w:b/>
          <w:lang w:val="es_ES" w:bidi="es_ES"/>
        </w:rPr>
        <w:t>Dios</w:t>
      </w:r>
      <w:r>
        <w:rPr>
          <w:lang w:val="es_ES" w:bidi="es_ES"/>
        </w:rPr>
        <w:t xml:space="preserve"> es el Dios creador que envió al ángel a Pablo. El ángel le dijo a Pablo que debía presentarse ante </w:t>
      </w:r>
      <w:r>
        <w:rPr>
          <w:b/>
          <w:lang w:val="es_ES" w:bidi="es_ES"/>
        </w:rPr>
        <w:t>César</w:t>
      </w:r>
      <w:r>
        <w:rPr>
          <w:lang w:val="es_ES" w:bidi="es_ES"/>
        </w:rPr>
        <w:t xml:space="preserve">. César era el emperador del Imperio romano. Consulten el Glosario Principal para obtener más información sobre las palabras </w:t>
      </w:r>
      <w:r>
        <w:rPr>
          <w:lang w:val="es_ES" w:bidi="es_ES"/>
        </w:rPr>
        <w:t>ángel</w:t>
      </w:r>
      <w:r>
        <w:rPr>
          <w:lang w:val="es_ES" w:bidi="es_ES"/>
        </w:rPr>
        <w:t xml:space="preserve">, </w:t>
      </w:r>
      <w:r>
        <w:rPr>
          <w:lang w:val="es_ES" w:bidi="es_ES"/>
        </w:rPr>
        <w:t>Dios</w:t>
      </w:r>
      <w:r>
        <w:rPr>
          <w:lang w:val="es_ES" w:bidi="es_ES"/>
        </w:rPr>
        <w:t xml:space="preserve"> y </w:t>
      </w:r>
      <w:r>
        <w:rPr>
          <w:lang w:val="es_ES" w:bidi="es_ES"/>
        </w:rPr>
        <w:t>César</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27:27–38</w:t>
      </w:r>
      <w:r>
        <w:rPr>
          <w:lang w:val="es_ES" w:bidi="es_ES"/>
        </w:rPr>
      </w:r>
    </w:p>
    <w:p>
      <w:pPr>
        <w:pStyle w:val="Heading3"/>
      </w:pPr>
      <w:r>
        <w:rPr>
          <w:lang w:val="es_ES" w:bidi="es_ES"/>
        </w:rPr>
        <w:t>Escuchar con el corazón</w:t>
      </w:r>
    </w:p>
    <w:p>
      <w:pPr/>
      <w:r>
        <w:rPr>
          <w:lang w:val="es_ES" w:bidi="es_ES"/>
        </w:rPr>
      </w:r>
      <w:r>
        <w:rPr>
          <w:lang w:val="es_ES" w:bidi="es_ES"/>
        </w:rPr>
        <w:t>Escuchen Hechos 27:27–38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el barco que llevaba a Pablo y al centurión romano se encontró con una tormenta en medio del mar.</w:t>
      </w:r>
    </w:p>
    <w:p>
      <w:pPr/>
      <w:r>
        <w:rPr>
          <w:lang w:val="es_ES" w:bidi="es_ES"/>
        </w:rPr>
      </w:r>
      <w:r>
        <w:rPr>
          <w:lang w:val="es_ES" w:bidi="es_ES"/>
        </w:rPr>
        <w:t>Lucas nos dice que la tormenta arrastró el barco durante catorce días. La tormenta estaba arrastrando o empujando el barco a través del mar Adriático. El mar Adriático durante estos tiempos estaba al este de Italia y continuaba al sur hasta África. Hoy esto es conocido como el mar Mediterráneo.</w:t>
      </w:r>
    </w:p>
    <w:p>
      <w:pPr/>
      <w:r>
        <w:rPr>
          <w:lang w:val="es_ES" w:bidi="es_ES"/>
        </w:rPr>
      </w:r>
      <w:r>
        <w:rPr>
          <w:lang w:val="es_ES" w:bidi="es_ES"/>
        </w:rPr>
        <w:t>Alrededor de la medianoche del decimocuarto día, la tripulación del barco sintió que se estaban acercando a tierra. Los marineros tenían habilidades y experiencia que los ayudaban a saber que el barco se estaba acercando a tierra. Los marineros usaban un método llamado "hacer sondeos", que los ayudaba a conocer la profundidad del agua. Usaron un peso atado a una cuerda y lo bajaron al mar hasta que golpeó el fondo del mar. Hicieron un sondeo, y este midió veinte brazas, o unos 35 metros. Navegaron un poco más lejos, y la medida siguiente fue de quince brazas, o unos 26 metros.</w:t>
      </w:r>
    </w:p>
    <w:p>
      <w:pPr/>
      <w:r>
        <w:rPr>
          <w:lang w:val="es_ES" w:bidi="es_ES"/>
        </w:rPr>
      </w:r>
      <w:r>
        <w:rPr>
          <w:lang w:val="es_ES" w:bidi="es_ES"/>
        </w:rPr>
        <w:t>Los dos sondeos que hicieron los marineros mostraron que el mar debajo del barco se estaba volviendo menos profundo. Estos sondeos muestran que se estaban acercando a la orilla. Los marineros temían que el barco golpeara las rocas debajo de las partes poco profundas del mar y pusiera en peligro sus vidas. Los marineros intentaron detener el barco dejando caer cuatro anclas desde la popa, la parte trasera del barco. Dejaban caer el ancla para que se clavara en el fondo del mar y mantuviera el barco en su lugar. Los marineros también oraron a sus dioses para que llegara el día. Durante el día, los marineros pueden ver mejor su ubicación para poder navegar el barco de manera segura hasta la orilla.</w:t>
      </w:r>
    </w:p>
    <w:p>
      <w:pPr/>
      <w:r>
        <w:rPr>
          <w:lang w:val="es_ES" w:bidi="es_ES"/>
        </w:rPr>
      </w:r>
      <w:r>
        <w:rPr>
          <w:lang w:val="es_ES" w:bidi="es_ES"/>
        </w:rPr>
        <w:t>Los marineros querían escapar del barco, por lo que bajaron el bote salvavidas por el lado del barco al mar. Los marineros fingieron que estaban bajando más anclas de la proa o parte delantera del barco. Estaban planeando escapar usando el bote salvavidas. Probablemente pensaban que tenían una mejor oportunidad de llegar a la orilla en el barco más pequeño. Pero Pablo advirtió al centurión y a los soldados que si los marineros intentaban escapar del barco, nadie se salvaría. Si los marineros dejaran el barco, pondrían en peligro las vidas de todos. Se necesitaban las habilidades de los marineros para operar el barco en esta situación difícil. Es importante recordar que Pablo advirtió a las personas en el barco y al dueño sobre el peligroso viaje por mar, pero no lo escucharon. Pablo le dijo al centurión que los marineros estaban abandonando el barco y a sus pasajeros. El centurión ordenó a sus soldados que cortaran la cuerda que sostenía el barco para que los marineros no pudieran escapar.</w:t>
      </w:r>
    </w:p>
    <w:p>
      <w:pPr/>
      <w:r>
        <w:rPr>
          <w:lang w:val="es_ES" w:bidi="es_ES"/>
        </w:rPr>
      </w:r>
      <w:r>
        <w:rPr>
          <w:lang w:val="es_ES" w:bidi="es_ES"/>
        </w:rPr>
        <w:t>Cuando casi estaba saliendo el sol, Pablo persuadió a las personas en el barco para que comieran. Fue el decimocuarto día en que los marineros lucharon por mantener el barco a flote en medio del mar. Pablo dijo que estaban en constante incertidumbre, lo que significa que esperaban para ver si morirían o no. Mientras estaban en la tormenta, las personas estaban preocupadas por su supervivencia o estaban enfermas por el movimiento del barco, por lo que les resultaba difícil comer. Por lo tanto, Pablo los instó a comer para poder recuperar sus fuerzas. Pablo también les dijo que ni un cabello de sus cabezas debía perecer, una expresión que significaba que nada dañaría a nadie. Todos llegarían de manera segura a la orilla.</w:t>
      </w:r>
    </w:p>
    <w:p>
      <w:pPr/>
      <w:r>
        <w:rPr>
          <w:lang w:val="es_ES" w:bidi="es_ES"/>
        </w:rPr>
      </w:r>
      <w:r>
        <w:rPr>
          <w:lang w:val="es_ES" w:bidi="es_ES"/>
        </w:rPr>
        <w:t>Deténganse y conversen: Cuenten sobre un momento en que estuvieron tan preocupados que no querían comer. ¿Qué fue lo que los convenció finalmente para comer algo?</w:t>
      </w:r>
    </w:p>
    <w:p>
      <w:pPr/>
      <w:r>
        <w:rPr>
          <w:lang w:val="es_ES" w:bidi="es_ES"/>
        </w:rPr>
      </w:r>
      <w:r>
        <w:rPr>
          <w:lang w:val="es_ES" w:bidi="es_ES"/>
        </w:rPr>
        <w:t>Después de que Pablo dijo estas cosas, tomó pan, luego dio gracias a Dios y lo partió frente a las personas en el barco. El pan era el alimento diario de las personas. Todos en el barco se animaron por las palabras de Pablo. También comieron hasta que estuvieron satisfechos. Lucas registra que había 276 personas en ese barco.</w:t>
      </w:r>
    </w:p>
    <w:p>
      <w:pPr/>
      <w:r>
        <w:rPr>
          <w:lang w:val="es_ES" w:bidi="es_ES"/>
        </w:rPr>
      </w:r>
      <w:r>
        <w:rPr>
          <w:lang w:val="es_ES" w:bidi="es_ES"/>
        </w:rPr>
        <w:t>Después de que las personas terminaron de comer, arrojaron el trigo al mar para aligerar el barco. Recordarán del pasaje anterior que ya habían arrojado artículos innecesarios o sin importancia. La carga principal de este barco probablemente era grano que el dueño del barco tenía la intención de vender. Al hacer que el barco sea más liviano, este pesa menos y puede flotar más alto. Los marineros pueden navegar el barco más cerca de la orilla antes de que toque el fondo del mar.</w:t>
      </w:r>
    </w:p>
    <w:p>
      <w:pPr/>
      <w:r>
        <w:rPr>
          <w:lang w:val="es_ES" w:bidi="es_ES"/>
        </w:rPr>
      </w:r>
      <w:r>
        <w:rPr>
          <w:lang w:val="es_ES" w:bidi="es_ES"/>
        </w:rPr>
        <w:t>Deténganse y conversen: ¿Cómo se anima la gente entre sí en tu cultura después de que les suceden cosas malas? ¿Qué haces para animar a tu gente?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La historia tiene tres escenas.</w:t>
      </w:r>
    </w:p>
    <w:p>
      <w:pPr/>
      <w:r>
        <w:rPr>
          <w:lang w:val="es_ES" w:bidi="es_ES"/>
        </w:rPr>
      </w:r>
      <w:r>
        <w:rPr>
          <w:b/>
          <w:lang w:val="es_ES" w:bidi="es_ES"/>
        </w:rPr>
        <w:t>Primera escena:</w:t>
      </w:r>
      <w:r>
        <w:rPr>
          <w:lang w:val="es_ES" w:bidi="es_ES"/>
        </w:rPr>
        <w:t xml:space="preserve"> Había llegado el decimocuarto día desde que se apoderó de ellos la tormenta. Los marineros sintieron que se estaban acercando a tierra. Entonces, hicieron algunos sondeos, es decir, métodos para saber qué tan profunda era el agua.</w:t>
      </w:r>
    </w:p>
    <w:p>
      <w:pPr/>
      <w:r>
        <w:rPr>
          <w:lang w:val="es_ES" w:bidi="es_ES"/>
        </w:rPr>
      </w:r>
      <w:r>
        <w:rPr>
          <w:b/>
          <w:lang w:val="es_ES" w:bidi="es_ES"/>
        </w:rPr>
        <w:t>Segunda escena:</w:t>
      </w:r>
      <w:r>
        <w:rPr>
          <w:lang w:val="es_ES" w:bidi="es_ES"/>
        </w:rPr>
        <w:t xml:space="preserve"> Cuando los marineros supieron que se estaban acercando a tierra, bajaron el bote salvavidas e intentaron escapar.</w:t>
      </w:r>
    </w:p>
    <w:p>
      <w:pPr/>
      <w:r>
        <w:rPr>
          <w:lang w:val="es_ES" w:bidi="es_ES"/>
        </w:rPr>
      </w:r>
      <w:r>
        <w:rPr>
          <w:b/>
          <w:lang w:val="es_ES" w:bidi="es_ES"/>
        </w:rPr>
        <w:t>Tercera escena:</w:t>
      </w:r>
      <w:r>
        <w:rPr>
          <w:lang w:val="es_ES" w:bidi="es_ES"/>
        </w:rPr>
        <w:t xml:space="preserve"> Pablo animó a la tripulación del barco a comer. Partió el pan frente a ellos y todos comieron juntos la comida.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como Lucas y Aristarco</w:t>
      </w:r>
    </w:p>
    <w:p>
      <w:pPr>
        <w:pStyle w:val="ListBullet"/>
        <w:spacing w:line="240" w:lineRule="auto"/>
        <w:ind w:left="720"/>
      </w:pPr>
      <w:r>
        <w:rPr>
          <w:lang w:val="es_ES" w:bidi="es_ES"/>
        </w:rPr>
      </w:r>
      <w:r>
        <w:rPr>
          <w:lang w:val="es_ES" w:bidi="es_ES"/>
        </w:rPr>
        <w:t>Los marineros</w:t>
      </w:r>
    </w:p>
    <w:p>
      <w:pPr>
        <w:pStyle w:val="ListBullet"/>
        <w:spacing w:line="240" w:lineRule="auto"/>
        <w:ind w:left="720"/>
      </w:pPr>
      <w:r>
        <w:rPr>
          <w:lang w:val="es_ES" w:bidi="es_ES"/>
        </w:rPr>
      </w:r>
      <w:r>
        <w:rPr>
          <w:lang w:val="es_ES" w:bidi="es_ES"/>
        </w:rPr>
        <w:t>Julio, el centurión</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Los prisioneros</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Es importante recordar que el barco todavía estaba en medio de una tormenta.</w:t>
      </w:r>
    </w:p>
    <w:p>
      <w:pPr/>
      <w:r>
        <w:rPr>
          <w:lang w:val="es_ES" w:bidi="es_ES"/>
        </w:rPr>
      </w:r>
      <w:r>
        <w:rPr>
          <w:lang w:val="es_ES" w:bidi="es_ES"/>
        </w:rPr>
        <w:t>La decimocuarta noche que estuvieron en medio de la tormenta, los marineros notaron que se estaban acercando a tierra. Realizaron sondeos, es decir, métodos para verificar la profundidad del agua. Hicieron un sondeo, y midió 35 metros. Entonces hicieron otro sondeo, que midió 26 metros de profundidad.</w:t>
      </w:r>
    </w:p>
    <w:p>
      <w:pPr/>
      <w:r>
        <w:rPr>
          <w:lang w:val="es_ES" w:bidi="es_ES"/>
        </w:rPr>
      </w:r>
      <w:r>
        <w:rPr>
          <w:lang w:val="es_ES" w:bidi="es_ES"/>
        </w:rPr>
        <w:t>Los marineros dejaron caer cuatro anclas en la popa, que está en la parte trasera del barco, para evitar que el barco se mueva. Los marineros querían escapar, por lo que bajaron el bote salvavidas. Pablo advirtió al centurión y a los soldados que si los marineros intentaban escapar del barco, nadie se salvaría. El centurión ordenó a sus soldados que cortaran la cuerda que sujetaba el bote para que los marineros no pudieran escapar.</w:t>
      </w:r>
    </w:p>
    <w:p>
      <w:pPr/>
      <w:r>
        <w:rPr>
          <w:lang w:val="es_ES" w:bidi="es_ES"/>
        </w:rPr>
      </w:r>
      <w:r>
        <w:rPr>
          <w:lang w:val="es_ES" w:bidi="es_ES"/>
        </w:rPr>
        <w:t>Cuando casi estaba saliendo el sol, Pablo persuadió a la tripulación para que comiera. No habían comido porque habían estado trabajando duro para mantenerse con vida. Ahora necesitaban fuerza para sobrevivir. Pablo también dijo que ni un cabello de tu cabeza perecerá. Esta es una expresión que significa que todos sobrevivirán a la tormenta. Pablo partió el pan, lo que significa que lo dividió en dos pedazos y dio gracias a Dios. Las personas se animaron por las palabras de Pablo y también comieron con él. Después, arrojaron el trigo al mar para que el barco fuera más ligero.</w:t>
      </w:r>
    </w:p>
    <w:p>
      <w:pPr/>
      <w:r>
        <w:rPr>
          <w:lang w:val="es_ES" w:bidi="es_ES"/>
        </w:rPr>
      </w:r>
      <w:r>
        <w:rPr>
          <w:lang w:val="es_ES" w:bidi="es_ES"/>
        </w:rPr>
        <w:t>Deténganse y hagan esta actividad: Pidan que cada miembro del equipo diga una frase o expresión metafórica en su idioma que tenga un significado diferente al de las palabras literales habladas. Hagan que los otros miembros del equipo vean si ellos conocen el significado real detrás de las palabras.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como Lucas y Aristarco</w:t>
      </w:r>
    </w:p>
    <w:p>
      <w:pPr>
        <w:pStyle w:val="ListBullet"/>
        <w:spacing w:line="240" w:lineRule="auto"/>
        <w:ind w:left="720"/>
      </w:pPr>
      <w:r>
        <w:rPr>
          <w:lang w:val="es_ES" w:bidi="es_ES"/>
        </w:rPr>
      </w:r>
      <w:r>
        <w:rPr>
          <w:lang w:val="es_ES" w:bidi="es_ES"/>
        </w:rPr>
        <w:t>Los marineros</w:t>
      </w:r>
    </w:p>
    <w:p>
      <w:pPr>
        <w:pStyle w:val="ListBullet"/>
        <w:spacing w:line="240" w:lineRule="auto"/>
        <w:ind w:left="720"/>
      </w:pPr>
      <w:r>
        <w:rPr>
          <w:lang w:val="es_ES" w:bidi="es_ES"/>
        </w:rPr>
      </w:r>
      <w:r>
        <w:rPr>
          <w:lang w:val="es_ES" w:bidi="es_ES"/>
        </w:rPr>
        <w:t>Julio, el centurión</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Los prisioneros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La decimocuarta noche de la tormenta, los marineros sintieron que se estaban acercando a tierra. Realizaron sondeos, un método para saber qué tan profundo era el mar. El primer sondeo midió 35 metros y el siguiente sondeo midió 26 metros.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marineros: "¿Cómo se sienten?" Es posible que escuchen cosas como: "Nos estamos acercando a tierra" y "Tal vez todavía podamos sobrevivir a esta tormenta".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marineros bajaron cuatro anclas para evitar que el barco se moviera o para frenarlo. Los marineros bajaron el bote salvavidas e intentaron escapar. Pero Pablo advirtió al centurión que si los marineros intentaban escapar del barco, nadie se salvaría. El centurión ordenó a los soldados que cortaran la cuerda para que los marineros no escaparan.</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marineros: "¿Cómo se sienten?" Es posible que escuchen cosas como: "Dejaremos que los demás piensen que solo estamos bajando las anclas" y "Nos arriesgaremos en el bote salvavidas".</w:t>
      </w:r>
    </w:p>
    <w:p>
      <w:pPr>
        <w:pStyle w:val="ListBullet"/>
        <w:spacing w:line="240" w:lineRule="auto"/>
        <w:ind w:left="720"/>
      </w:pPr>
      <w:r>
        <w:rPr>
          <w:lang w:val="es_ES" w:bidi="es_ES"/>
        </w:rPr>
      </w:r>
      <w:r>
        <w:rPr>
          <w:lang w:val="es_ES" w:bidi="es_ES"/>
        </w:rPr>
        <w:t>Pregúntenle al actor que representa a Pablo: "¿Cómo se siente?" Es posible que escuchen cosas como: "Preocupado". "Estos marineros que saben navegar el barco están tratando de escapar" y "Decididos". "Tenemos que quedarnos juntos en el barco".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animó a las personas en el barco a comer. Pablo les dice que ni un cabello de sus cabezas se verá dañado. Tomó pan y dio gracias a Dios, lo partió y comió. Las personas también se animaron, y también comenzaron a comer.</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representa a Pablo: "¿Cómo se siente?" Es posible que escuchen cosas como: "La tripulación podría haber estado muy cansada y hambrienta", y "Tengo que darles esperanza y animarlos".</w:t>
      </w:r>
    </w:p>
    <w:p>
      <w:pPr>
        <w:pStyle w:val="ListBullet"/>
        <w:spacing w:line="240" w:lineRule="auto"/>
        <w:ind w:left="720"/>
      </w:pPr>
      <w:r>
        <w:rPr>
          <w:lang w:val="es_ES" w:bidi="es_ES"/>
        </w:rPr>
      </w:r>
      <w:r>
        <w:rPr>
          <w:lang w:val="es_ES" w:bidi="es_ES"/>
        </w:rPr>
        <w:t>Pregúntenles a los actores que interpretan a las personas en el barco: "¿Cómo se sienten?" Es posible que escuchen cosas como: "La tormenta hizo que nos fuera muy difícil comer" y "Gracias, Pablo, por tu aliento".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Después de comer, arrojaron el grano que quedaba al mar para aligerar el barco.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Los marineros sintieron que el barco se estaba acercando a tierra. Hicieron un </w:t>
      </w:r>
      <w:r>
        <w:rPr>
          <w:b/>
          <w:lang w:val="es_ES" w:bidi="es_ES"/>
        </w:rPr>
        <w:t>sondeo</w:t>
      </w:r>
      <w:r>
        <w:rPr>
          <w:lang w:val="es_ES" w:bidi="es_ES"/>
        </w:rPr>
        <w:t>, o un método para conocer la profundidad a la que se encontraba el barco. Dejaron caer una cuerda con un peso que bajaron para tocar el fondo del mar.</w:t>
      </w:r>
    </w:p>
    <w:p>
      <w:pPr/>
      <w:r>
        <w:rPr>
          <w:lang w:val="es_ES" w:bidi="es_ES"/>
        </w:rPr>
      </w:r>
      <w:r>
        <w:rPr>
          <w:lang w:val="es_ES" w:bidi="es_ES"/>
        </w:rPr>
        <w:t xml:space="preserve">Los marineros bajaron las anclas porque temían que el barco pudiera golpear las rocas de abajo. Un </w:t>
      </w:r>
      <w:r>
        <w:rPr>
          <w:b/>
          <w:lang w:val="es_ES" w:bidi="es_ES"/>
        </w:rPr>
        <w:t>ancla</w:t>
      </w:r>
      <w:r>
        <w:rPr>
          <w:lang w:val="es_ES" w:bidi="es_ES"/>
        </w:rPr>
        <w:t xml:space="preserve"> es un objeto pesado atado a una cuerda o cadena, a menudo con una barra transversal que puede clavarse en el fondo del mar para impedir que el barco se mueva. Los marineros </w:t>
      </w:r>
      <w:r>
        <w:rPr>
          <w:b/>
          <w:lang w:val="es_ES" w:bidi="es_ES"/>
        </w:rPr>
        <w:t>oraron</w:t>
      </w:r>
      <w:r>
        <w:rPr>
          <w:lang w:val="es_ES" w:bidi="es_ES"/>
        </w:rPr>
        <w:t xml:space="preserve"> para que llegara el día. Estos marineros no eran creyentes en Jesús ni personas temerosas de Dios, por lo que estarían orando a sus propios dioses.</w:t>
      </w:r>
    </w:p>
    <w:p>
      <w:pPr/>
      <w:r>
        <w:rPr>
          <w:lang w:val="es_ES" w:bidi="es_ES"/>
        </w:rPr>
      </w:r>
      <w:r>
        <w:rPr>
          <w:lang w:val="es_ES" w:bidi="es_ES"/>
        </w:rPr>
        <w:t xml:space="preserve">Los marineros intentaron escapar bajando el bote salvavidas. El </w:t>
      </w:r>
      <w:r>
        <w:rPr>
          <w:b/>
          <w:lang w:val="es_ES" w:bidi="es_ES"/>
        </w:rPr>
        <w:t>centurión</w:t>
      </w:r>
      <w:r>
        <w:rPr>
          <w:lang w:val="es_ES" w:bidi="es_ES"/>
        </w:rPr>
        <w:t xml:space="preserve"> les dijo a sus soldados que cortaran las cuerdas que sostenían el bote salvavidas, para que los marineros no pudieran escapar. Un centurión comandaba a 100 soldados. Usen las mismas palabras para centurión y orar que usaron en los pasajes anteriores. Consulten el Glosario Principal para obtener más información sobre las palabras </w:t>
      </w:r>
      <w:r>
        <w:rPr>
          <w:lang w:val="es_ES" w:bidi="es_ES"/>
        </w:rPr>
        <w:t>orar</w:t>
      </w:r>
      <w:r>
        <w:rPr>
          <w:lang w:val="es_ES" w:bidi="es_ES"/>
        </w:rPr>
        <w:t xml:space="preserve"> y </w:t>
      </w:r>
      <w:r>
        <w:rPr>
          <w:lang w:val="es_ES" w:bidi="es_ES"/>
        </w:rPr>
        <w:t>centurión</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27:39–44</w:t>
      </w:r>
      <w:r>
        <w:rPr>
          <w:lang w:val="es_ES" w:bidi="es_ES"/>
        </w:rPr>
      </w:r>
    </w:p>
    <w:p>
      <w:pPr>
        <w:pStyle w:val="Heading3"/>
      </w:pPr>
      <w:r>
        <w:rPr>
          <w:lang w:val="es_ES" w:bidi="es_ES"/>
        </w:rPr>
        <w:t>Escuchar con el corazón</w:t>
      </w:r>
    </w:p>
    <w:p>
      <w:pPr/>
      <w:r>
        <w:rPr>
          <w:lang w:val="es_ES" w:bidi="es_ES"/>
        </w:rPr>
      </w:r>
      <w:r>
        <w:rPr>
          <w:lang w:val="es_ES" w:bidi="es_ES"/>
        </w:rPr>
        <w:t>Escuchen Hechos 27:39–44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Pablo y los marineros se dirigen a Roma, pero su barco se encontró con una tormenta en el mar. Tenían miedo de que el barco fuera destruido y se ahogaran. Dios prometió a Pablo que todos sobrevivirían.</w:t>
      </w:r>
    </w:p>
    <w:p>
      <w:pPr/>
      <w:r>
        <w:rPr>
          <w:lang w:val="es_ES" w:bidi="es_ES"/>
        </w:rPr>
      </w:r>
      <w:r>
        <w:rPr>
          <w:lang w:val="es_ES" w:bidi="es_ES"/>
        </w:rPr>
        <w:t>Cuando llegó el día, los marineros vieron tierra, pero no podían reconocer qué lugar era. Vieron una bahía con una playa de arena. Esta bahía tiene tierra a ambos lados, lo que la protege de las olas. Los marineros vieron la playa de arena y decidieron mover el barco lo más cerca de tierra posible. Esperaban hacer que el barco tocara fondo en las aguas poco profundas.</w:t>
      </w:r>
    </w:p>
    <w:p>
      <w:pPr/>
      <w:r>
        <w:rPr>
          <w:lang w:val="es_ES" w:bidi="es_ES"/>
        </w:rPr>
      </w:r>
      <w:r>
        <w:rPr>
          <w:lang w:val="es_ES" w:bidi="es_ES"/>
        </w:rPr>
        <w:t xml:space="preserve">Muestren una foto de una </w:t>
      </w:r>
      <w:r>
        <w:rPr>
          <w:lang w:val="es_ES" w:bidi="es_ES"/>
        </w:rPr>
        <w:t>bahía</w:t>
      </w:r>
      <w:r>
        <w:rPr>
          <w:lang w:val="es_ES" w:bidi="es_ES"/>
        </w:rPr>
        <w:t>.</w:t>
      </w:r>
    </w:p>
    <w:p>
      <w:pPr/>
      <w:r>
        <w:rPr>
          <w:lang w:val="es_ES" w:bidi="es_ES"/>
        </w:rPr>
      </w:r>
      <w:r>
        <w:rPr>
          <w:lang w:val="es_ES" w:bidi="es_ES"/>
        </w:rPr>
        <w:t>Los marineros cortaron las cuerdas que sujetaban las anclas y las dejaron en el mar. También aflojaron las cuerdas que estaban atadas a los timones. Los timones se usan para controlar la dirección de un barco. Los timones que se usaban en los barcos antiguos tenían forma de remos. Anteriormente, los marineros habían levantado los timones del agua y los habían atado. Entonces las enormes olas no podían romper los timones. Ahora necesitaban de los timones nuevamente para dirigir el barco hacia tierra, por lo que los desataron y los bajaron. Los timones que se usaban en los barcos antiguos tenían forma de remos.</w:t>
      </w:r>
    </w:p>
    <w:p>
      <w:pPr/>
      <w:r>
        <w:rPr>
          <w:lang w:val="es_ES" w:bidi="es_ES"/>
        </w:rPr>
      </w:r>
      <w:r>
        <w:rPr>
          <w:lang w:val="es_ES" w:bidi="es_ES"/>
        </w:rPr>
        <w:t>Los marineros también levantaron la vela delantera hacia el viento para que este pudiera mover el barco a tierra. Mientras el barco se movía hacia la playa, la parte inferior del barco golpeó la arena justo debajo de la superficie del agua o de algún lugar poco profundo del mar. La proa, o parte delantera del barco, encalló en ese lugar poco profundo de modo que el barco no podía moverse. El golpeo de las olas rompió la popa, o la parte trasera del barco.</w:t>
      </w:r>
    </w:p>
    <w:p>
      <w:pPr/>
      <w:r>
        <w:rPr>
          <w:lang w:val="es_ES" w:bidi="es_ES"/>
        </w:rPr>
      </w:r>
      <w:r>
        <w:rPr>
          <w:lang w:val="es_ES" w:bidi="es_ES"/>
        </w:rPr>
        <w:t xml:space="preserve">Muestren una imagen de un </w:t>
      </w:r>
      <w:r>
        <w:rPr>
          <w:lang w:val="es_ES" w:bidi="es_ES"/>
        </w:rPr>
        <w:t>barco antiguo de la época de Pablo</w:t>
      </w:r>
      <w:r>
        <w:rPr>
          <w:lang w:val="es_ES" w:bidi="es_ES"/>
        </w:rPr>
        <w:t xml:space="preserve">. Identifiquen las </w:t>
      </w:r>
      <w:r>
        <w:rPr>
          <w:lang w:val="es_ES" w:bidi="es_ES"/>
        </w:rPr>
        <w:t>partes del barco, como el ancla, la proa, la popa, la vela y el timón</w:t>
      </w:r>
      <w:r>
        <w:rPr>
          <w:lang w:val="es_ES" w:bidi="es_ES"/>
        </w:rPr>
        <w:t>.</w:t>
      </w:r>
    </w:p>
    <w:p>
      <w:pPr/>
      <w:r>
        <w:rPr>
          <w:lang w:val="es_ES" w:bidi="es_ES"/>
        </w:rPr>
      </w:r>
      <w:r>
        <w:rPr>
          <w:lang w:val="es_ES" w:bidi="es_ES"/>
        </w:rPr>
        <w:t>Los soldados planearon matar a los prisioneros para evitar que escaparan. Cuando las personas en el barco saltaran del barco para nadar o flotar hasta tierra, sería fácil para los prisioneros escapar. Las autoridades romanas castigaban a los soldados que permitían que sus prisioneros escaparan. Esta es la razón por la que los soldados pensaron en matar a los prisioneros para evitar el castigo.</w:t>
      </w:r>
    </w:p>
    <w:p>
      <w:pPr/>
      <w:r>
        <w:rPr>
          <w:lang w:val="es_ES" w:bidi="es_ES"/>
        </w:rPr>
      </w:r>
      <w:r>
        <w:rPr>
          <w:lang w:val="es_ES" w:bidi="es_ES"/>
        </w:rPr>
        <w:t>Julio el centurión, un oficial romano, sabía que si los soldados mataban a los prisioneros, los soldados también podían matar a Pablo. Como el centurión quería salvar a Pablo, impidió que los soldados mataran a los prisioneros. El centurión ordenó a los que podían nadar que nadaran hacia la orilla. Los que no podían nadar se agarraron a las tablas de madera u otros materiales flotantes. Las olas empujarán a los sobrevivientes para ayudarlos a llegar a la orilla. Todos llegaron a la orilla de manera segura y nadie se lastimó. Esto muestra que Dios cumplió su promesa a Pablo de que el barco se perdería, pero todas las vidas en el barco se salvarían.</w:t>
      </w:r>
    </w:p>
    <w:p>
      <w:pPr/>
      <w:r>
        <w:rPr>
          <w:lang w:val="es_ES" w:bidi="es_ES"/>
        </w:rPr>
      </w:r>
      <w:r>
        <w:rPr>
          <w:lang w:val="es_ES" w:bidi="es_ES"/>
        </w:rPr>
        <w:t>Deténganse y conversen: Describan un momento en que estuvieron en una situación peligrosa o una emergencia. ¿De qué manera reaccionaron las personas de modo que esto podría haber empeorado la situación? ¿Qué hicieron las personas para ayudar a asegurarse de que todos estuvieran a salvo?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La historia tiene tres escenas.</w:t>
      </w:r>
    </w:p>
    <w:p>
      <w:pPr/>
      <w:r>
        <w:rPr>
          <w:lang w:val="es_ES" w:bidi="es_ES"/>
        </w:rPr>
      </w:r>
      <w:r>
        <w:rPr>
          <w:b/>
          <w:lang w:val="es_ES" w:bidi="es_ES"/>
        </w:rPr>
        <w:t>Primera escena:</w:t>
      </w:r>
      <w:r>
        <w:rPr>
          <w:lang w:val="es_ES" w:bidi="es_ES"/>
        </w:rPr>
        <w:t xml:space="preserve"> Al llegar el día, Pablo y los marineros vieron la orilla frente a ellos. Los marineros soltaron las anclas y navegaron hacia la bahía.</w:t>
      </w:r>
    </w:p>
    <w:p>
      <w:pPr/>
      <w:r>
        <w:rPr>
          <w:lang w:val="es_ES" w:bidi="es_ES"/>
        </w:rPr>
      </w:r>
      <w:r>
        <w:rPr>
          <w:b/>
          <w:lang w:val="es_ES" w:bidi="es_ES"/>
        </w:rPr>
        <w:t>Segunda escena:</w:t>
      </w:r>
      <w:r>
        <w:rPr>
          <w:lang w:val="es_ES" w:bidi="es_ES"/>
        </w:rPr>
        <w:t xml:space="preserve"> Mientras el barco se dirigía a la bahía, la proa del barco encalló en una parte poco profunda del mar, por lo que no podía moverse. Los soldados planearon matar a los prisioneros para evitar que escaparan, pero el centurión ordenó a los que eran capaces de nadar que nadaran hasta la orilla. Los demás se agarraron a tablas de madera o materiales ligeros para llegar a la orilla.</w:t>
      </w:r>
    </w:p>
    <w:p>
      <w:pPr/>
      <w:r>
        <w:rPr>
          <w:lang w:val="es_ES" w:bidi="es_ES"/>
        </w:rPr>
      </w:r>
      <w:r>
        <w:rPr>
          <w:b/>
          <w:lang w:val="es_ES" w:bidi="es_ES"/>
        </w:rPr>
        <w:t>Tercera escena:</w:t>
      </w:r>
      <w:r>
        <w:rPr>
          <w:lang w:val="es_ES" w:bidi="es_ES"/>
        </w:rPr>
        <w:t xml:space="preserve"> Todos llegaron a la orilla de manera segura.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como Lucas y Aristarco</w:t>
      </w:r>
    </w:p>
    <w:p>
      <w:pPr>
        <w:pStyle w:val="ListBullet"/>
        <w:spacing w:line="240" w:lineRule="auto"/>
        <w:ind w:left="720"/>
      </w:pPr>
      <w:r>
        <w:rPr>
          <w:lang w:val="es_ES" w:bidi="es_ES"/>
        </w:rPr>
      </w:r>
      <w:r>
        <w:rPr>
          <w:lang w:val="es_ES" w:bidi="es_ES"/>
        </w:rPr>
        <w:t>Los marineros</w:t>
      </w:r>
    </w:p>
    <w:p>
      <w:pPr>
        <w:pStyle w:val="ListBullet"/>
        <w:spacing w:line="240" w:lineRule="auto"/>
        <w:ind w:left="720"/>
      </w:pPr>
      <w:r>
        <w:rPr>
          <w:lang w:val="es_ES" w:bidi="es_ES"/>
        </w:rPr>
      </w:r>
      <w:r>
        <w:rPr>
          <w:lang w:val="es_ES" w:bidi="es_ES"/>
        </w:rPr>
        <w:t>Julio, el centurión</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Los prisioneros</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Es importante recordar que el barco estaba llevando a Pablo a Roma. Pero hubo una tormenta que puso sus vidas en peligro. En el pasaje anterior, las personas en el barco habían comido algo justo antes de que apareciera la luz del sol por la mañana. Ahora han terminado de comer.</w:t>
      </w:r>
    </w:p>
    <w:p>
      <w:pPr/>
      <w:r>
        <w:rPr>
          <w:lang w:val="es_ES" w:bidi="es_ES"/>
        </w:rPr>
      </w:r>
      <w:r>
        <w:rPr>
          <w:lang w:val="es_ES" w:bidi="es_ES"/>
        </w:rPr>
        <w:t>Justo después del amanecer, los marineros vieron tierra, pero no sabían qué tierra era. La tormenta los llevó en esa dirección. Los marineros decidieron llevar el barco a tierra. Cortaron las anclas para liberar el barco de su lugar. Los marineros también aflojaron las cuerdas atadas a los timones para poder usarlos para dirigir el barco. También levantaron la vela para que el viento pudiera mover el barco hacia la tierra.</w:t>
      </w:r>
    </w:p>
    <w:p>
      <w:pPr/>
      <w:r>
        <w:rPr>
          <w:lang w:val="es_ES" w:bidi="es_ES"/>
        </w:rPr>
      </w:r>
      <w:r>
        <w:rPr>
          <w:lang w:val="es_ES" w:bidi="es_ES"/>
        </w:rPr>
        <w:t xml:space="preserve">Muestren una imagen de un </w:t>
      </w:r>
      <w:r>
        <w:rPr>
          <w:lang w:val="es_ES" w:bidi="es_ES"/>
        </w:rPr>
        <w:t>barco antiguo</w:t>
      </w:r>
      <w:r>
        <w:rPr>
          <w:lang w:val="es_ES" w:bidi="es_ES"/>
        </w:rPr>
        <w:t>.</w:t>
      </w:r>
    </w:p>
    <w:p>
      <w:pPr/>
      <w:r>
        <w:rPr>
          <w:lang w:val="es_ES" w:bidi="es_ES"/>
        </w:rPr>
      </w:r>
      <w:r>
        <w:rPr>
          <w:lang w:val="es_ES" w:bidi="es_ES"/>
        </w:rPr>
        <w:t>Mientras el barco avanzaba, la parte inferior del barco golpeó un lugar poco profundo en el mar. Esta fue una sorpresa para los marineros. La palabra "golpear" o "chocar" implica un evento sorprendente. El barco estaba completamente atascado y no podía moverse en absoluto. Las olas golpeaban la popa, o la parte trasera del barco. El costado del barco estaba comenzando a romperse. Para evitar que los prisioneros escaparan, los soldados planearon matarlos. Pero el centurión, un soldado romano que deseaba salvar a Pablo. Impidió que los soldados hicieran su plan. En cambio, el centurión ordenó a todos que nadaran hacia la orilla. El centurión también dijo que las personas que no pudieran nadar usaran tablas de madera o materiales ligeros que pudieran utilizar para mantenerse a flote hasta llegar a la orilla.</w:t>
      </w:r>
    </w:p>
    <w:p>
      <w:pPr/>
      <w:r>
        <w:rPr>
          <w:lang w:val="es_ES" w:bidi="es_ES"/>
        </w:rPr>
      </w:r>
      <w:r>
        <w:rPr>
          <w:lang w:val="es_ES" w:bidi="es_ES"/>
        </w:rPr>
        <w:t>Todos a bordo de ese barco pudieron llegar a la orilla de manera segura.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como Lucas y Aristarco</w:t>
      </w:r>
    </w:p>
    <w:p>
      <w:pPr>
        <w:pStyle w:val="ListBullet"/>
        <w:spacing w:line="240" w:lineRule="auto"/>
        <w:ind w:left="720"/>
      </w:pPr>
      <w:r>
        <w:rPr>
          <w:lang w:val="es_ES" w:bidi="es_ES"/>
        </w:rPr>
      </w:r>
      <w:r>
        <w:rPr>
          <w:lang w:val="es_ES" w:bidi="es_ES"/>
        </w:rPr>
        <w:t>Los marineros</w:t>
      </w:r>
    </w:p>
    <w:p>
      <w:pPr>
        <w:pStyle w:val="ListBullet"/>
        <w:spacing w:line="240" w:lineRule="auto"/>
        <w:ind w:left="720"/>
      </w:pPr>
      <w:r>
        <w:rPr>
          <w:lang w:val="es_ES" w:bidi="es_ES"/>
        </w:rPr>
      </w:r>
      <w:r>
        <w:rPr>
          <w:lang w:val="es_ES" w:bidi="es_ES"/>
        </w:rPr>
        <w:t>Julio, el centurión</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Los prisioneros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Después de muchos días en el mar, Pablo y los marineros vieron tierra y una bahía a la que podían ir.</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marineros: "¿Cómo se sienten?" Es posible que escuchen cosas como: "Estamos salvados" y "El Dios de Pablo nos protegió".</w:t>
      </w:r>
    </w:p>
    <w:p>
      <w:pPr>
        <w:pStyle w:val="ListBullet"/>
        <w:spacing w:line="240" w:lineRule="auto"/>
        <w:ind w:left="720"/>
      </w:pPr>
      <w:r>
        <w:rPr>
          <w:lang w:val="es_ES" w:bidi="es_ES"/>
        </w:rPr>
      </w:r>
      <w:r>
        <w:rPr>
          <w:lang w:val="es_ES" w:bidi="es_ES"/>
        </w:rPr>
        <w:t>También pregúntenle al actor que interpreta a Pablo: "¿Cómo te sientes?" Es posible que escuchen cosas como: "Dios respondió a nuestras oraciones" y "Dios todavía tiene un plan para nosotros y para estas personas".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marineros cortaron las cuerdas que sujetaban las anclas y zarparon hacia la playa. Pero la proa del barco chocó contra una parte poco profunda del mar, por lo que el barco no podía moverse. Los soldados planearon matar a los prisioneros para que no escaparan.</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soldados: "¿Cómo se sienten?" Es posible que escuchen cosas como: "Otro problema acaba de suceder" y "Debemos matar a los prisioneros antes de que escapen".</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centurión que deseaba salvar a Pablo ordenó a los soldados que no mataran a los prisioneros. El centurión ordenó a los que podían nadar que nadaran hacia la tierra. También ordenó a los que no podían nadar que se agarraran a tablas de madera o materiales ligeros que los ayudaran a flotar hacia tierra.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interpreta al centurión: "¿Cómo te sientes?" Es posible que escuchen cosas como: "Pablo puede estar en peligro si los soldados atacan a los prisioneros" y "Quiero que todas estas personas lleguen a salvo a tierra".</w:t>
      </w:r>
    </w:p>
    <w:p>
      <w:pPr>
        <w:pStyle w:val="ListBullet"/>
        <w:spacing w:line="240" w:lineRule="auto"/>
        <w:ind w:left="720"/>
      </w:pPr>
      <w:r>
        <w:rPr>
          <w:lang w:val="es_ES" w:bidi="es_ES"/>
        </w:rPr>
      </w:r>
      <w:r>
        <w:rPr>
          <w:lang w:val="es_ES" w:bidi="es_ES"/>
        </w:rPr>
        <w:t>Pregúntenles a los actores que interpretan a los prisioneros: "¿Cómo se sienten?" Es posible que escuchen cosas como: "Pensé que estaban a punto de matarnos" y "Necesitamos nadar de manera segura para sobrevivir".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Todos llegaron a salvo a la tierra.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Pablo y los marineros vieron que había una </w:t>
      </w:r>
      <w:r>
        <w:rPr>
          <w:b/>
          <w:lang w:val="es_ES" w:bidi="es_ES"/>
        </w:rPr>
        <w:t>bahía</w:t>
      </w:r>
      <w:r>
        <w:rPr>
          <w:lang w:val="es_ES" w:bidi="es_ES"/>
        </w:rPr>
        <w:t xml:space="preserve"> frente a ellos. Una </w:t>
      </w:r>
      <w:r>
        <w:rPr>
          <w:lang w:val="es_ES" w:bidi="es_ES"/>
        </w:rPr>
        <w:t>bahía</w:t>
      </w:r>
      <w:r>
        <w:rPr>
          <w:lang w:val="es_ES" w:bidi="es_ES"/>
        </w:rPr>
        <w:t xml:space="preserve"> es un lugar donde la costa se interna desde el mar. Por lo tanto, la tierra a ambos lados de la bahía puede protegerla de las olas.</w:t>
      </w:r>
    </w:p>
    <w:p>
      <w:pPr/>
      <w:r>
        <w:rPr>
          <w:lang w:val="es_ES" w:bidi="es_ES"/>
        </w:rPr>
      </w:r>
      <w:r>
        <w:rPr>
          <w:lang w:val="es_ES" w:bidi="es_ES"/>
        </w:rPr>
        <w:t xml:space="preserve">Los marineros sueltan las </w:t>
      </w:r>
      <w:r>
        <w:rPr>
          <w:b/>
          <w:lang w:val="es_ES" w:bidi="es_ES"/>
        </w:rPr>
        <w:t>anclas</w:t>
      </w:r>
      <w:r>
        <w:rPr>
          <w:lang w:val="es_ES" w:bidi="es_ES"/>
        </w:rPr>
        <w:t xml:space="preserve">. El ancla es una pieza grande de metal que se arroja por la borda para que el barco se quede en un lugar mientras está en medio del mar. Desataron los </w:t>
      </w:r>
      <w:r>
        <w:rPr>
          <w:b/>
          <w:lang w:val="es_ES" w:bidi="es_ES"/>
        </w:rPr>
        <w:t>timones</w:t>
      </w:r>
      <w:r>
        <w:rPr>
          <w:lang w:val="es_ES" w:bidi="es_ES"/>
        </w:rPr>
        <w:t xml:space="preserve"> para mover el barco. Un timón es un dispositivo que se usa para controlar la dirección del barco. Levantaron la </w:t>
      </w:r>
      <w:r>
        <w:rPr>
          <w:b/>
          <w:lang w:val="es_ES" w:bidi="es_ES"/>
        </w:rPr>
        <w:t>vela</w:t>
      </w:r>
      <w:r>
        <w:rPr>
          <w:lang w:val="es_ES" w:bidi="es_ES"/>
        </w:rPr>
        <w:t xml:space="preserve"> para que el viento moviera el barco hacia la playa. Una vela es una pieza de material que se extiende sobre un mástil, o poste, para captar el viento y mover el barco. Pero la </w:t>
      </w:r>
      <w:r>
        <w:rPr>
          <w:b/>
          <w:lang w:val="es_ES" w:bidi="es_ES"/>
        </w:rPr>
        <w:t>proa</w:t>
      </w:r>
      <w:r>
        <w:rPr>
          <w:lang w:val="es_ES" w:bidi="es_ES"/>
        </w:rPr>
        <w:t xml:space="preserve"> del barco golpeó una parte poco profunda del mar. La proa es la parte delantera del barco. La </w:t>
      </w:r>
      <w:r>
        <w:rPr>
          <w:b/>
          <w:lang w:val="es_ES" w:bidi="es_ES"/>
        </w:rPr>
        <w:t>popa</w:t>
      </w:r>
      <w:r>
        <w:rPr>
          <w:lang w:val="es_ES" w:bidi="es_ES"/>
        </w:rPr>
        <w:t xml:space="preserve"> se estaba rompiendo por las olas. La popa es la parte trasera del barco.</w:t>
      </w:r>
    </w:p>
    <w:p>
      <w:pPr/>
      <w:r>
        <w:rPr>
          <w:lang w:val="es_ES" w:bidi="es_ES"/>
        </w:rPr>
      </w:r>
      <w:r>
        <w:rPr>
          <w:lang w:val="es_ES" w:bidi="es_ES"/>
        </w:rPr>
        <w:t xml:space="preserve">Muestren una imagen de un </w:t>
      </w:r>
      <w:r>
        <w:rPr>
          <w:lang w:val="es_ES" w:bidi="es_ES"/>
        </w:rPr>
        <w:t>barco antiguo</w:t>
      </w:r>
      <w:r>
        <w:rPr>
          <w:lang w:val="es_ES" w:bidi="es_ES"/>
        </w:rPr>
        <w:t>.</w:t>
      </w:r>
    </w:p>
    <w:p>
      <w:pPr/>
      <w:r>
        <w:rPr>
          <w:lang w:val="es_ES" w:bidi="es_ES"/>
        </w:rPr>
      </w:r>
      <w:r>
        <w:rPr>
          <w:lang w:val="es_ES" w:bidi="es_ES"/>
        </w:rPr>
        <w:t xml:space="preserve">El </w:t>
      </w:r>
      <w:r>
        <w:rPr>
          <w:b/>
          <w:lang w:val="es_ES" w:bidi="es_ES"/>
        </w:rPr>
        <w:t>centurión</w:t>
      </w:r>
      <w:r>
        <w:rPr>
          <w:lang w:val="es_ES" w:bidi="es_ES"/>
        </w:rPr>
        <w:t xml:space="preserve"> ordenó a las personas que nadaran hacia la tierra. Un centurión comanda a 100 soldados. Usen la palabra centurión como la usaron anteriormente. Consulte el Glosario Principal para obtener más información sobre </w:t>
      </w:r>
      <w:r>
        <w:rPr>
          <w:lang w:val="es_ES" w:bidi="es_ES"/>
        </w:rPr>
        <w:t>centurión</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28:1–10</w:t>
      </w:r>
      <w:r>
        <w:rPr>
          <w:lang w:val="es_ES" w:bidi="es_ES"/>
        </w:rPr>
      </w:r>
    </w:p>
    <w:p>
      <w:pPr>
        <w:pStyle w:val="Heading3"/>
      </w:pPr>
      <w:r>
        <w:rPr>
          <w:lang w:val="es_ES" w:bidi="es_ES"/>
        </w:rPr>
        <w:t>Escuchar con el corazón</w:t>
      </w:r>
    </w:p>
    <w:p>
      <w:pPr/>
      <w:r>
        <w:rPr>
          <w:lang w:val="es_ES" w:bidi="es_ES"/>
        </w:rPr>
      </w:r>
      <w:r>
        <w:rPr>
          <w:lang w:val="es_ES" w:bidi="es_ES"/>
        </w:rPr>
        <w:t>Escuchen Hechos 28:1–10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el barco que llevaba a Pablo a Roma se atascó en algún arrecife o lugar poco profundo en el mar. Las personas a bordo nadaron hacia la playa.</w:t>
      </w:r>
    </w:p>
    <w:p>
      <w:pPr/>
      <w:r>
        <w:rPr>
          <w:lang w:val="es_ES" w:bidi="es_ES"/>
        </w:rPr>
      </w:r>
      <w:r>
        <w:rPr>
          <w:lang w:val="es_ES" w:bidi="es_ES"/>
        </w:rPr>
        <w:t>Todas las personas a bordo del barco llegaron de manera segura a la playa. Es importante recordar que Dios protegió a Pablo, a los marineros, los soldados y los prisioneros de la tormenta y del naufragio. Aprendieron que la isla se llamaba Malta. Malta es una isla al sur de Italia en el mar Mediterráneo occidental.</w:t>
      </w:r>
    </w:p>
    <w:p>
      <w:pPr/>
      <w:r>
        <w:rPr>
          <w:lang w:val="es_ES" w:bidi="es_ES"/>
        </w:rPr>
      </w:r>
      <w:r>
        <w:rPr>
          <w:lang w:val="es_ES" w:bidi="es_ES"/>
        </w:rPr>
        <w:t xml:space="preserve">Muestren un mapa del </w:t>
      </w:r>
      <w:r>
        <w:rPr>
          <w:b/>
          <w:lang w:val="es_ES" w:bidi="es_ES"/>
        </w:rPr>
        <w:t>viaje de Pablo a Roma</w:t>
      </w:r>
      <w:r>
        <w:rPr>
          <w:lang w:val="es_ES" w:bidi="es_ES"/>
        </w:rPr>
        <w:t>.</w:t>
      </w:r>
    </w:p>
    <w:p>
      <w:pPr/>
      <w:r>
        <w:rPr>
          <w:lang w:val="es_ES" w:bidi="es_ES"/>
        </w:rPr>
      </w:r>
      <w:r>
        <w:rPr>
          <w:lang w:val="es_ES" w:bidi="es_ES"/>
        </w:rPr>
        <w:t>Los habitantes locales de Malta eran hospitalarios con ellos. Las personas en Malta no hablaban griego como su idioma materno. Pertenecían a una cultura diferente y hablaban un idioma diferente llamado púnico. Eran muy amables con Pablo y sus compañeros. Comenzó a llover y los sobrevivientes sintieron frío porque estaban mojados de tanto nadar. Probablemente hacía unos 10 grados Celsius. Los lugareños les hicieron una fogata.</w:t>
      </w:r>
    </w:p>
    <w:p>
      <w:pPr/>
      <w:r>
        <w:rPr>
          <w:lang w:val="es_ES" w:bidi="es_ES"/>
        </w:rPr>
      </w:r>
      <w:r>
        <w:rPr>
          <w:lang w:val="es_ES" w:bidi="es_ES"/>
        </w:rPr>
        <w:t>Pablo ayudó y recolectó una brazada de palos de madera. Mientras Pablo estaba poniendo algunos palos en el fuego, una víbora salió y mordió la mano de Pablo. Las víboras son serpientes venenosas de uno o dos metros de largo. La boca de la víbora se sujetó a la mano de Pablo y no la soltó.</w:t>
      </w:r>
    </w:p>
    <w:p>
      <w:pPr/>
      <w:r>
        <w:rPr>
          <w:lang w:val="es_ES" w:bidi="es_ES"/>
        </w:rPr>
      </w:r>
      <w:r>
        <w:rPr>
          <w:lang w:val="es_ES" w:bidi="es_ES"/>
        </w:rPr>
        <w:t xml:space="preserve">Muestren una imagen de una </w:t>
      </w:r>
      <w:r>
        <w:rPr>
          <w:b/>
          <w:lang w:val="es_ES" w:bidi="es_ES"/>
        </w:rPr>
        <w:t>víbora</w:t>
      </w:r>
      <w:r>
        <w:rPr>
          <w:lang w:val="es_ES" w:bidi="es_ES"/>
        </w:rPr>
        <w:t>.</w:t>
      </w:r>
    </w:p>
    <w:p>
      <w:pPr/>
      <w:r>
        <w:rPr>
          <w:lang w:val="es_ES" w:bidi="es_ES"/>
        </w:rPr>
      </w:r>
      <w:r>
        <w:rPr>
          <w:lang w:val="es_ES" w:bidi="es_ES"/>
        </w:rPr>
        <w:t>Cuando las personas locales vieron la víbora que todavía mordía la mano de Pablo, se dijeron entre sí que Pablo debía ser un asesino. Un asesino es alguien que mató intencionalmente a otra persona. Pensaron que Pablo era un asesino porque la serpiente mortal lo mordió a pesar de haber sobrevivido al naufragio. Pensaron que no podía escapar de la diosa llamada Justicia. La serpiente venenosa mordió a Pablo. Las personas locales creían que la diosa Justicia castigaba a los malhechores.</w:t>
      </w:r>
    </w:p>
    <w:p>
      <w:pPr/>
      <w:r>
        <w:rPr>
          <w:lang w:val="es_ES" w:bidi="es_ES"/>
        </w:rPr>
      </w:r>
      <w:r>
        <w:rPr>
          <w:lang w:val="es_ES" w:bidi="es_ES"/>
        </w:rPr>
        <w:t>Deténganse y conversen como equipo de traducción: Cuenten una historia sobre una vez que alguien en su comunidad hizo algo malo, y más tarde le sucedieron cosas malas. ¿Cómo conectan las malas situaciones en la vida con hacer cosas incorrectas?</w:t>
      </w:r>
    </w:p>
    <w:p>
      <w:pPr/>
      <w:r>
        <w:rPr>
          <w:lang w:val="es_ES" w:bidi="es_ES"/>
        </w:rPr>
      </w:r>
      <w:r>
        <w:rPr>
          <w:lang w:val="es_ES" w:bidi="es_ES"/>
        </w:rPr>
        <w:t>Pero Pablo sacudió la serpiente en el fuego y la víbora se desprendió de su mano. Dios protegió a Pablo de la muerte y de ser lastimado.</w:t>
      </w:r>
    </w:p>
    <w:p>
      <w:pPr/>
      <w:r>
        <w:rPr>
          <w:lang w:val="es_ES" w:bidi="es_ES"/>
        </w:rPr>
      </w:r>
      <w:r>
        <w:rPr>
          <w:lang w:val="es_ES" w:bidi="es_ES"/>
        </w:rPr>
        <w:t>Las personas locales sabían que la víbora era venenosa. Esperaron a que Pablo muriera o que se le hinchara el brazo. Después de esperar mucho tiempo, los nativos se dieron cuenta de que nada malo le sucedió a Pablo. Cambiaron de opinión y pensaron que Pablo no era un asesino, sino un dios. Como Pablo no se hinchó ni murió, pensaron que Pablo era un dios que tenía poder sobre la naturaleza.</w:t>
      </w:r>
    </w:p>
    <w:p>
      <w:pPr/>
      <w:r>
        <w:rPr>
          <w:lang w:val="es_ES" w:bidi="es_ES"/>
        </w:rPr>
      </w:r>
      <w:r>
        <w:rPr>
          <w:lang w:val="es_ES" w:bidi="es_ES"/>
        </w:rPr>
        <w:t>Pablo y los sobrevivientes fueron a las tierras que pertenecían a Publio. Publio era el jefe o el funcionario más alto de la isla de Malta. Publio dio la bienvenida a Pablo y a sus compañeros a su hogar durante tres días.</w:t>
      </w:r>
    </w:p>
    <w:p>
      <w:pPr/>
      <w:r>
        <w:rPr>
          <w:lang w:val="es_ES" w:bidi="es_ES"/>
        </w:rPr>
      </w:r>
      <w:r>
        <w:rPr>
          <w:lang w:val="es_ES" w:bidi="es_ES"/>
        </w:rPr>
        <w:t>Pablo se enteró de que el padre de Publio estaba enfermo, sufriendo de fiebre y disentería. La palabra sufrimiento significa que el padre de Publio estaba muy enfermo. La disentería es una infección de los intestinos que causa diarrea, dolor y fiebre. Pablo visitó al padre de Publio y oró por él. Pablo puso las manos sobre el padre de Publio y lo sanó. Pablo no sanó al padre de Publio como un médico sana a sus pacientes con medicina. El poder de Dios en Pablo sanó al padre de Publio.</w:t>
      </w:r>
    </w:p>
    <w:p>
      <w:pPr/>
      <w:r>
        <w:rPr>
          <w:lang w:val="es_ES" w:bidi="es_ES"/>
        </w:rPr>
      </w:r>
      <w:r>
        <w:rPr>
          <w:lang w:val="es_ES" w:bidi="es_ES"/>
        </w:rPr>
        <w:t>Las personas en la isla escucharon cómo Pablo sanó al padre de Publio. Por lo tanto, las personas de la isla que estaban enfermas también vinieron a Pablo y fueron sanadas. Vinieron a Pablo durante un período de días o unas pocas semanas. Es importante recordar que en el Evangelio de Lucas, muchas personas que estaban enfermas vinieron a Jesús y Jesús las sanó. El mismo poder sanador de Dios que estaba en Jesús también estaba en Pablo.</w:t>
      </w:r>
    </w:p>
    <w:p>
      <w:pPr/>
      <w:r>
        <w:rPr>
          <w:lang w:val="es_ES" w:bidi="es_ES"/>
        </w:rPr>
      </w:r>
      <w:r>
        <w:rPr>
          <w:lang w:val="es_ES" w:bidi="es_ES"/>
        </w:rPr>
        <w:t>Las personas de la isla honraron a Pablo y a los que estaban viajando con Pablo. Honrar puede incluir alabarlos y darles regalos. Cuando estaban listos para navegar nuevamente, las personas de la isla les dieron los suministros necesarios para el viaje.</w:t>
      </w:r>
    </w:p>
    <w:p>
      <w:pPr/>
      <w:r>
        <w:rPr>
          <w:lang w:val="es_ES" w:bidi="es_ES"/>
        </w:rPr>
      </w:r>
      <w:r>
        <w:rPr>
          <w:lang w:val="es_ES" w:bidi="es_ES"/>
        </w:rPr>
        <w:t>Deténganse y conversen: ¿Cómo ayudan las personas en su cultura a los sobrevivientes de calamidades como terremotos, tormentas e incendios, o a los refugiados de la guerra?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Pablo y todas las personas a bordo de ese barco llegaron de manera segura a las orillas de Malta. Los nativos de Malta fueron amables con ellos.</w:t>
      </w:r>
    </w:p>
    <w:p>
      <w:pPr/>
      <w:r>
        <w:rPr>
          <w:lang w:val="es_ES" w:bidi="es_ES"/>
        </w:rPr>
      </w:r>
      <w:r>
        <w:rPr>
          <w:b/>
          <w:lang w:val="es_ES" w:bidi="es_ES"/>
        </w:rPr>
        <w:t>Segunda escena:</w:t>
      </w:r>
      <w:r>
        <w:rPr>
          <w:lang w:val="es_ES" w:bidi="es_ES"/>
        </w:rPr>
        <w:t xml:space="preserve"> Mientras Pablo estaba recolectando palos de madera, una víbora salió y le mordió la mano. Su cuerpo no se hinchó ni estaba lastimado.</w:t>
      </w:r>
    </w:p>
    <w:p>
      <w:pPr/>
      <w:r>
        <w:rPr>
          <w:lang w:val="es_ES" w:bidi="es_ES"/>
        </w:rPr>
      </w:r>
      <w:r>
        <w:rPr>
          <w:b/>
          <w:lang w:val="es_ES" w:bidi="es_ES"/>
        </w:rPr>
        <w:t>Tercera escena:</w:t>
      </w:r>
      <w:r>
        <w:rPr>
          <w:lang w:val="es_ES" w:bidi="es_ES"/>
        </w:rPr>
        <w:t xml:space="preserve"> Publio, el jefe de Malta, les dio la bienvenida a su hogar.</w:t>
      </w:r>
    </w:p>
    <w:p>
      <w:pPr/>
      <w:r>
        <w:rPr>
          <w:lang w:val="es_ES" w:bidi="es_ES"/>
        </w:rPr>
      </w:r>
      <w:r>
        <w:rPr>
          <w:b/>
          <w:lang w:val="es_ES" w:bidi="es_ES"/>
        </w:rPr>
        <w:t>Cuarta escena:</w:t>
      </w:r>
      <w:r>
        <w:rPr>
          <w:lang w:val="es_ES" w:bidi="es_ES"/>
        </w:rPr>
        <w:t xml:space="preserve"> Pablo sanó al padre de Publio. Entonces las personas enfermas en la isla también vinieron y Pablo las sanó.</w:t>
      </w:r>
    </w:p>
    <w:p>
      <w:pPr/>
      <w:r>
        <w:rPr>
          <w:lang w:val="es_ES" w:bidi="es_ES"/>
        </w:rPr>
      </w:r>
      <w:r>
        <w:rPr>
          <w:b/>
          <w:lang w:val="es_ES" w:bidi="es_ES"/>
        </w:rPr>
        <w:t>Quinta escena:</w:t>
      </w:r>
      <w:r>
        <w:rPr>
          <w:lang w:val="es_ES" w:bidi="es_ES"/>
        </w:rPr>
        <w:t xml:space="preserve"> Las personas de la isla honraron grandemente a Pablo y a sus compañeros. La gente le dio a Pablo los suministros necesarios para su viaje por mar.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como Lucas y Aristarco</w:t>
      </w:r>
    </w:p>
    <w:p>
      <w:pPr>
        <w:pStyle w:val="ListBullet"/>
        <w:spacing w:line="240" w:lineRule="auto"/>
        <w:ind w:left="720"/>
      </w:pPr>
      <w:r>
        <w:rPr>
          <w:lang w:val="es_ES" w:bidi="es_ES"/>
        </w:rPr>
      </w:r>
      <w:r>
        <w:rPr>
          <w:lang w:val="es_ES" w:bidi="es_ES"/>
        </w:rPr>
        <w:t>Los marineros</w:t>
      </w:r>
    </w:p>
    <w:p>
      <w:pPr>
        <w:pStyle w:val="ListBullet"/>
        <w:spacing w:line="240" w:lineRule="auto"/>
        <w:ind w:left="720"/>
      </w:pPr>
      <w:r>
        <w:rPr>
          <w:lang w:val="es_ES" w:bidi="es_ES"/>
        </w:rPr>
      </w:r>
      <w:r>
        <w:rPr>
          <w:lang w:val="es_ES" w:bidi="es_ES"/>
        </w:rPr>
        <w:t>Julio, el centurión</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Los prisioneros</w:t>
      </w:r>
    </w:p>
    <w:p>
      <w:pPr>
        <w:pStyle w:val="ListBullet"/>
        <w:spacing w:line="240" w:lineRule="auto"/>
        <w:ind w:left="720"/>
      </w:pPr>
      <w:r>
        <w:rPr>
          <w:lang w:val="es_ES" w:bidi="es_ES"/>
        </w:rPr>
      </w:r>
      <w:r>
        <w:rPr>
          <w:lang w:val="es_ES" w:bidi="es_ES"/>
        </w:rPr>
        <w:t>La gente local de Malta</w:t>
      </w:r>
    </w:p>
    <w:p>
      <w:pPr>
        <w:pStyle w:val="ListBullet"/>
        <w:spacing w:line="240" w:lineRule="auto"/>
        <w:ind w:left="720"/>
      </w:pPr>
      <w:r>
        <w:rPr>
          <w:lang w:val="es_ES" w:bidi="es_ES"/>
        </w:rPr>
      </w:r>
      <w:r>
        <w:rPr>
          <w:lang w:val="es_ES" w:bidi="es_ES"/>
        </w:rPr>
        <w:t>Publio, el jefe</w:t>
      </w:r>
    </w:p>
    <w:p>
      <w:pPr>
        <w:pStyle w:val="ListBullet"/>
        <w:spacing w:line="240" w:lineRule="auto"/>
        <w:ind w:left="720"/>
      </w:pPr>
      <w:r>
        <w:rPr>
          <w:lang w:val="es_ES" w:bidi="es_ES"/>
        </w:rPr>
      </w:r>
      <w:r>
        <w:rPr>
          <w:lang w:val="es_ES" w:bidi="es_ES"/>
        </w:rPr>
        <w:t>El padre de Publio</w:t>
      </w:r>
    </w:p>
    <w:p>
      <w:pPr>
        <w:pStyle w:val="ListBullet"/>
        <w:spacing w:line="240" w:lineRule="auto"/>
        <w:ind w:left="720"/>
      </w:pPr>
      <w:r>
        <w:rPr>
          <w:lang w:val="es_ES" w:bidi="es_ES"/>
        </w:rPr>
      </w:r>
      <w:r>
        <w:rPr>
          <w:lang w:val="es_ES" w:bidi="es_ES"/>
        </w:rPr>
        <w:t>Las personas que estaban enfermas en Malta</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Esta historia comienza inmediatamente después de los eventos de la última historia. Todos los del barco llegan a la orilla. Los habitantes de Malta ayudaron a preparar un fuego para mantenerlos calientes porque estaba lloviendo y hacía frío.</w:t>
      </w:r>
    </w:p>
    <w:p>
      <w:pPr/>
      <w:r>
        <w:rPr>
          <w:lang w:val="es_ES" w:bidi="es_ES"/>
        </w:rPr>
      </w:r>
      <w:r>
        <w:rPr>
          <w:lang w:val="es_ES" w:bidi="es_ES"/>
        </w:rPr>
        <w:t>Mientras Pablo estaba recolectando palos de madera para el fuego, una víbora venenosa salió y mordió la mano de Pablo. La gente de Malta vio lo que sucedió y esperaba que el brazo de Pablo se hinchara y que él muriera. Pero Dios protegió a Pablo y no resultó herido.</w:t>
      </w:r>
    </w:p>
    <w:p>
      <w:pPr/>
      <w:r>
        <w:rPr>
          <w:lang w:val="es_ES" w:bidi="es_ES"/>
        </w:rPr>
      </w:r>
      <w:r>
        <w:rPr>
          <w:lang w:val="es_ES" w:bidi="es_ES"/>
        </w:rPr>
        <w:t>Ahora la historia cambia a la casa de Publio. Publio, el jefe de la isla, invitó a Pablo y a sus compañeros. Se quedaron allí durante tres días.</w:t>
      </w:r>
    </w:p>
    <w:p>
      <w:pPr/>
      <w:r>
        <w:rPr>
          <w:lang w:val="es_ES" w:bidi="es_ES"/>
        </w:rPr>
      </w:r>
      <w:r>
        <w:rPr>
          <w:lang w:val="es_ES" w:bidi="es_ES"/>
        </w:rPr>
        <w:t>El padre de Publio estaba enfermo de fiebre y disentería. Pablo visitó al padre de Publio y lo sanó. La gente de la isla se enteró de la sanación del padre de Publio. Traían a las personas enfermas a Pablo y Pablo las sanaba a todas. Pablo y sus compañeros se quedaron en la isla durante tres meses. Las personas locales les dieron a Pablo y a sus compañeros los suministros que necesitaban para su viaje por mar.</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como Lucas y Aristarco</w:t>
      </w:r>
    </w:p>
    <w:p>
      <w:pPr>
        <w:pStyle w:val="ListBullet"/>
        <w:spacing w:line="240" w:lineRule="auto"/>
        <w:ind w:left="720"/>
      </w:pPr>
      <w:r>
        <w:rPr>
          <w:lang w:val="es_ES" w:bidi="es_ES"/>
        </w:rPr>
      </w:r>
      <w:r>
        <w:rPr>
          <w:lang w:val="es_ES" w:bidi="es_ES"/>
        </w:rPr>
        <w:t>Los marineros</w:t>
      </w:r>
    </w:p>
    <w:p>
      <w:pPr>
        <w:pStyle w:val="ListBullet"/>
        <w:spacing w:line="240" w:lineRule="auto"/>
        <w:ind w:left="720"/>
      </w:pPr>
      <w:r>
        <w:rPr>
          <w:lang w:val="es_ES" w:bidi="es_ES"/>
        </w:rPr>
      </w:r>
      <w:r>
        <w:rPr>
          <w:lang w:val="es_ES" w:bidi="es_ES"/>
        </w:rPr>
        <w:t>Julio, el centurión</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Los prisioneros</w:t>
      </w:r>
    </w:p>
    <w:p>
      <w:pPr>
        <w:pStyle w:val="ListBullet"/>
        <w:spacing w:line="240" w:lineRule="auto"/>
        <w:ind w:left="720"/>
      </w:pPr>
      <w:r>
        <w:rPr>
          <w:lang w:val="es_ES" w:bidi="es_ES"/>
        </w:rPr>
      </w:r>
      <w:r>
        <w:rPr>
          <w:lang w:val="es_ES" w:bidi="es_ES"/>
        </w:rPr>
        <w:t>La gente local de Malta</w:t>
      </w:r>
    </w:p>
    <w:p>
      <w:pPr>
        <w:pStyle w:val="ListBullet"/>
        <w:spacing w:line="240" w:lineRule="auto"/>
        <w:ind w:left="720"/>
      </w:pPr>
      <w:r>
        <w:rPr>
          <w:lang w:val="es_ES" w:bidi="es_ES"/>
        </w:rPr>
      </w:r>
      <w:r>
        <w:rPr>
          <w:lang w:val="es_ES" w:bidi="es_ES"/>
        </w:rPr>
        <w:t>Publio, el jefe</w:t>
      </w:r>
    </w:p>
    <w:p>
      <w:pPr>
        <w:pStyle w:val="ListBullet"/>
        <w:spacing w:line="240" w:lineRule="auto"/>
        <w:ind w:left="720"/>
      </w:pPr>
      <w:r>
        <w:rPr>
          <w:lang w:val="es_ES" w:bidi="es_ES"/>
        </w:rPr>
      </w:r>
      <w:r>
        <w:rPr>
          <w:lang w:val="es_ES" w:bidi="es_ES"/>
        </w:rPr>
        <w:t>El padre de Publio</w:t>
      </w:r>
    </w:p>
    <w:p>
      <w:pPr>
        <w:pStyle w:val="ListBullet"/>
        <w:spacing w:line="240" w:lineRule="auto"/>
        <w:ind w:left="720"/>
      </w:pPr>
      <w:r>
        <w:rPr>
          <w:lang w:val="es_ES" w:bidi="es_ES"/>
        </w:rPr>
      </w:r>
      <w:r>
        <w:rPr>
          <w:lang w:val="es_ES" w:bidi="es_ES"/>
        </w:rPr>
        <w:t>Las personas que estaban enfermas en Malta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Pablo y sus compañeros llegaron de manera segura a las orillas de Malta. Los lugareños de la isla hicieron una fogata para mantenerlos calientes.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Pablo y a los que vinieron del barco: "¿Cómo se sienten?" Es posible que escuchen cosas como: "Dios nos mantuvo a salvo" y "Las personas en la isla son amables con nosotros".</w:t>
      </w:r>
    </w:p>
    <w:p>
      <w:pPr>
        <w:pStyle w:val="ListBullet"/>
        <w:spacing w:line="240" w:lineRule="auto"/>
        <w:ind w:left="720"/>
      </w:pPr>
      <w:r>
        <w:rPr>
          <w:lang w:val="es_ES" w:bidi="es_ES"/>
        </w:rPr>
      </w:r>
      <w:r>
        <w:rPr>
          <w:lang w:val="es_ES" w:bidi="es_ES"/>
        </w:rPr>
        <w:t>Pregúntenles a los actores que interpretan a las personas locales: "¿Cómo se sienten?" Es posible que escuchen cosas como: "Estas personas del naufragio necesitan nuestra ayuda", y "El clima está frío y necesitamos mantenerlas calientes".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Mientras Pablo estaba recogiendo leña, una víbora lo mordió y se le prendió de la mano. Pablo sacudió la víbora hacia el fuego. Los lugareños de la isla vieron lo que le sucedió a Pablo.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representa a Pablo: "¿Cómo se siente?" Es posible que escuchen cosas como: "Esta víbora es molesta" y "Es bueno que Dios me haya protegido".</w:t>
      </w:r>
    </w:p>
    <w:p>
      <w:pPr>
        <w:pStyle w:val="ListBullet"/>
        <w:spacing w:line="240" w:lineRule="auto"/>
        <w:ind w:left="720"/>
      </w:pPr>
      <w:r>
        <w:rPr>
          <w:lang w:val="es_ES" w:bidi="es_ES"/>
        </w:rPr>
      </w:r>
      <w:r>
        <w:rPr>
          <w:lang w:val="es_ES" w:bidi="es_ES"/>
        </w:rPr>
        <w:t>Pregúntenles a los actores que interpretan a las personas locales: "¿Cómo se sienten?" Es posible que escuchen cosas como: "Seguramente, este hombre es un asesino porque la diosa Justicia usó la víbora para castigarlo", y "Esperemos a que este hombre se hinche y muera".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Cuando las personas vieron que nada le sucedió a Pablo, las personas locales cambiaron de opinión y pensaron que Pablo era un dios.</w:t>
      </w:r>
    </w:p>
    <w:p>
      <w:pPr/>
      <w:r>
        <w:rPr>
          <w:lang w:val="es_ES" w:bidi="es_ES"/>
        </w:rPr>
      </w:r>
      <w:r>
        <w:rPr>
          <w:lang w:val="es_ES" w:bidi="es_ES"/>
        </w:rPr>
        <w:t>Publio, el jefe de la isla, invitó a Pablo y a sus compañeros a su hogar. Se quedaron con Publio tres días.</w:t>
      </w:r>
    </w:p>
    <w:p>
      <w:pPr/>
      <w:r>
        <w:rPr>
          <w:lang w:val="es_ES" w:bidi="es_ES"/>
        </w:rPr>
      </w:r>
      <w:r>
        <w:rPr>
          <w:lang w:val="es_ES" w:bidi="es_ES"/>
        </w:rPr>
        <w:t>El padre de Publio estaba enfermo de fiebre y disentería, una enfermedad estomacal. Pablo visitó al padre de Publio y lo sanó.</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Publio: "¿Cómo se siente?" Es posible que escuchen cosas como: "Estos ciudadanos y soldados romanos necesitan mi ayuda", y "El Dios de Pablo sanó a mi padre".</w:t>
      </w:r>
    </w:p>
    <w:p>
      <w:pPr>
        <w:pStyle w:val="ListBullet"/>
        <w:spacing w:line="240" w:lineRule="auto"/>
        <w:ind w:left="720"/>
      </w:pPr>
      <w:r>
        <w:rPr>
          <w:lang w:val="es_ES" w:bidi="es_ES"/>
        </w:rPr>
      </w:r>
      <w:r>
        <w:rPr>
          <w:lang w:val="es_ES" w:bidi="es_ES"/>
        </w:rPr>
        <w:t>Pregúntenle al actor que representa a Pablo: "¿Cómo se siente?" Es posible que escuchen cosas como: "El jefe de la tierra es amable", y "Dios devolvió la bondad de Publio sanando a su padre".</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Las personas que estaban enfermas vinieron a Pablo. Pablo los sanó.</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las personas enfermas que fueron sanadas: "¿Cómo se sienten?" Es posible que escuchen cosas como: "Dios envió a su siervo para ayudarnos" y "El Dios de Pablo es poderoso".</w:t>
      </w:r>
    </w:p>
    <w:p>
      <w:pPr>
        <w:pStyle w:val="ListBullet"/>
        <w:spacing w:line="240" w:lineRule="auto"/>
        <w:ind w:left="720"/>
      </w:pPr>
      <w:r>
        <w:rPr>
          <w:lang w:val="es_ES" w:bidi="es_ES"/>
        </w:rPr>
      </w:r>
      <w:r>
        <w:rPr>
          <w:lang w:val="es_ES" w:bidi="es_ES"/>
        </w:rPr>
        <w:t>Pregúntenle al actor que representa a Pablo: "¿Cómo se siente?" Es posible que escuchen cosas como: "Estas personas necesitan ayuda" y "Usaré todas las oportunidades para ser una bendición para estas personas".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Las personas de Malta honraron grandemente a Pablo y a sus compañeros. Las personas les dieron suministros para su siguiente viaje.</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personas de Malta: "¿Cómo se sienten?" Es posible que escuchen cosas como: "Honramos a Pablo y a sus compañeros porque nos son útiles" y "Queremos asegurarnos de que Pablo y sus compañeros tengan suficientes suministros".</w:t>
      </w:r>
    </w:p>
    <w:p>
      <w:pPr>
        <w:pStyle w:val="ListBullet"/>
        <w:spacing w:line="240" w:lineRule="auto"/>
        <w:ind w:left="720"/>
      </w:pPr>
      <w:r>
        <w:rPr>
          <w:lang w:val="es_ES" w:bidi="es_ES"/>
        </w:rPr>
      </w:r>
      <w:r>
        <w:rPr>
          <w:lang w:val="es_ES" w:bidi="es_ES"/>
        </w:rPr>
        <w:t>Pregúntenle al actor que representa a Pablo: "¿Cómo se siente?" Es posible que escuchen cosas como: "Les agradezco por su bondad continua hacia nosotros" y "Tenemos todo lo que necesitamos para nuestro próximo viaje".</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Mientras Pablo estaba recogiendo palos, una </w:t>
      </w:r>
      <w:r>
        <w:rPr>
          <w:b/>
          <w:lang w:val="es_ES" w:bidi="es_ES"/>
        </w:rPr>
        <w:t>víbora</w:t>
      </w:r>
      <w:r>
        <w:rPr>
          <w:lang w:val="es_ES" w:bidi="es_ES"/>
        </w:rPr>
        <w:t xml:space="preserve"> salió y le mordió la mano. Una víbora es una serpiente venenosa.</w:t>
      </w:r>
    </w:p>
    <w:p>
      <w:pPr/>
      <w:r>
        <w:rPr>
          <w:lang w:val="es_ES" w:bidi="es_ES"/>
        </w:rPr>
      </w:r>
      <w:r>
        <w:rPr>
          <w:lang w:val="es_ES" w:bidi="es_ES"/>
        </w:rPr>
        <w:t xml:space="preserve">Muestren una imagen de una </w:t>
      </w:r>
      <w:r>
        <w:rPr>
          <w:b/>
          <w:lang w:val="es_ES" w:bidi="es_ES"/>
        </w:rPr>
        <w:t>víbora</w:t>
      </w:r>
      <w:r>
        <w:rPr>
          <w:lang w:val="es_ES" w:bidi="es_ES"/>
        </w:rPr>
        <w:t>.</w:t>
      </w:r>
    </w:p>
    <w:p>
      <w:pPr/>
      <w:r>
        <w:rPr>
          <w:lang w:val="es_ES" w:bidi="es_ES"/>
        </w:rPr>
      </w:r>
      <w:r>
        <w:rPr>
          <w:lang w:val="es_ES" w:bidi="es_ES"/>
        </w:rPr>
        <w:t xml:space="preserve">Las personas piensan que Pablo es un </w:t>
      </w:r>
      <w:r>
        <w:rPr>
          <w:b/>
          <w:lang w:val="es_ES" w:bidi="es_ES"/>
        </w:rPr>
        <w:t>dios</w:t>
      </w:r>
      <w:r>
        <w:rPr>
          <w:lang w:val="es_ES" w:bidi="es_ES"/>
        </w:rPr>
        <w:t xml:space="preserve">. Esta es la palabra para referirse a un dios pagano o falso. Consulten el Glosario Principal para obtener más información sobre lo pagano o el </w:t>
      </w:r>
      <w:r>
        <w:rPr>
          <w:b/>
          <w:lang w:val="es_ES" w:bidi="es_ES"/>
        </w:rPr>
        <w:t>dios falso</w:t>
      </w:r>
      <w:r>
        <w:rPr>
          <w:lang w:val="es_ES" w:bidi="es_ES"/>
        </w:rPr>
        <w:t>.</w:t>
      </w:r>
    </w:p>
    <w:p>
      <w:pPr/>
      <w:r>
        <w:rPr>
          <w:lang w:val="es_ES" w:bidi="es_ES"/>
        </w:rPr>
      </w:r>
      <w:r>
        <w:rPr>
          <w:lang w:val="es_ES" w:bidi="es_ES"/>
        </w:rPr>
        <w:t xml:space="preserve">Publio era un funcionario principal. La máxima autoridad es quien gobierna la isla. Publio invitó a Pablo y a sus compañeros a su hogar. El padre de Publio estaba enfermo de fiebre y </w:t>
      </w:r>
      <w:r>
        <w:rPr>
          <w:b/>
          <w:lang w:val="es_ES" w:bidi="es_ES"/>
        </w:rPr>
        <w:t>disentería</w:t>
      </w:r>
      <w:r>
        <w:rPr>
          <w:lang w:val="es_ES" w:bidi="es_ES"/>
        </w:rPr>
        <w:t xml:space="preserve">. La disentería es una enfermedad de los intestinos que causa fiebre, diarrea y dolores de estómago. Pablo puso las manos sobre su padre y lo </w:t>
      </w:r>
      <w:r>
        <w:rPr>
          <w:b/>
          <w:lang w:val="es_ES" w:bidi="es_ES"/>
        </w:rPr>
        <w:t>sanó</w:t>
      </w:r>
      <w:r>
        <w:rPr>
          <w:lang w:val="es_ES" w:bidi="es_ES"/>
        </w:rPr>
        <w:t xml:space="preserve">. Pablo también sanó a las personas enfermas en la isla. Usen la palabra sanar como la usaron anteriormente. Consulten el Glosario Principal para obtener más información sobre la palabra </w:t>
      </w:r>
      <w:r>
        <w:rPr>
          <w:b/>
          <w:lang w:val="es_ES" w:bidi="es_ES"/>
        </w:rPr>
        <w:t>sanar</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28:11–16</w:t>
      </w:r>
      <w:r>
        <w:rPr>
          <w:lang w:val="es_ES" w:bidi="es_ES"/>
        </w:rPr>
      </w:r>
    </w:p>
    <w:p>
      <w:pPr>
        <w:pStyle w:val="Heading3"/>
      </w:pPr>
      <w:r>
        <w:rPr>
          <w:lang w:val="es_ES" w:bidi="es_ES"/>
        </w:rPr>
        <w:t>Escuchar con el corazón</w:t>
      </w:r>
    </w:p>
    <w:p>
      <w:pPr/>
      <w:r>
        <w:rPr>
          <w:lang w:val="es_ES" w:bidi="es_ES"/>
        </w:rPr>
      </w:r>
      <w:r>
        <w:rPr>
          <w:lang w:val="es_ES" w:bidi="es_ES"/>
        </w:rPr>
        <w:t>Escuchen Hechos 28:11–16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Pablo y sus compañeros fueron recibidos por Publio, el jefe de la isla de Malta. Por la gracia de Dios, Pablo sanó al padre de Publio. Las personas que estaban enfermas también vinieron a Pablo y fueron sanadas.</w:t>
      </w:r>
    </w:p>
    <w:p>
      <w:pPr/>
      <w:r>
        <w:rPr>
          <w:lang w:val="es_ES" w:bidi="es_ES"/>
        </w:rPr>
      </w:r>
      <w:r>
        <w:rPr>
          <w:lang w:val="es_ES" w:bidi="es_ES"/>
        </w:rPr>
        <w:t>Tres meses después del naufragio, Pablo y sus compañeros, Lucas y Aristarco, abordaron un barco de Malta a Roma. El barco era de Alejandría en Egipto. El barco tenía a los dioses gemelos Cástor y Pólux tallados en su parte delantera. Este tipo de talla se llama mascarón de proa del barco. Algunas personas creían que estos dioses protegían a los marineros durante sus viajes por mar. El barco se había quedado en Malta durante la temporada de invierno. La temporada de invierno es fría y tiene muchas tormentas. El barco permaneció en Malta hasta que fue seguro viajar.</w:t>
      </w:r>
    </w:p>
    <w:p>
      <w:pPr/>
      <w:r>
        <w:rPr>
          <w:lang w:val="es_ES" w:bidi="es_ES"/>
        </w:rPr>
      </w:r>
      <w:r>
        <w:rPr>
          <w:lang w:val="es_ES" w:bidi="es_ES"/>
        </w:rPr>
        <w:t xml:space="preserve">Deténganse y muestren una imagen de un </w:t>
      </w:r>
      <w:r>
        <w:rPr>
          <w:b/>
          <w:lang w:val="es_ES" w:bidi="es_ES"/>
        </w:rPr>
        <w:t>mascarón de proa</w:t>
      </w:r>
      <w:r>
        <w:rPr>
          <w:lang w:val="es_ES" w:bidi="es_ES"/>
        </w:rPr>
        <w:t>.</w:t>
      </w:r>
    </w:p>
    <w:p>
      <w:pPr/>
      <w:r>
        <w:rPr>
          <w:lang w:val="es_ES" w:bidi="es_ES"/>
        </w:rPr>
      </w:r>
      <w:r>
        <w:rPr>
          <w:lang w:val="es_ES" w:bidi="es_ES"/>
        </w:rPr>
        <w:t>Desde Malta, navegaron al norte en el barco a Siracusa en la isla de Sicilia. Este viaje duró de diez a doce horas. El barco se quedó allí durante tres días.</w:t>
      </w:r>
    </w:p>
    <w:p>
      <w:pPr/>
      <w:r>
        <w:rPr>
          <w:lang w:val="es_ES" w:bidi="es_ES"/>
        </w:rPr>
      </w:r>
      <w:r>
        <w:rPr>
          <w:lang w:val="es_ES" w:bidi="es_ES"/>
        </w:rPr>
        <w:t>Entonces el barco navegó a Regio. Regio es una ciudad portuaria en el sur de Italia. Después de un día, sopló un viento del sur, lo que ayudó al barco a viajar más rápido. Al día siguiente, llegaron a Puteoli. Peuteoli es una ciudad portuaria en Italia. Está a unos 210 kilómetros, 130 millas, al sureste de Roma. Pablo se encontró con algunos de los hermanos, o seguidores de Jesús, en Puteoli. No eran hermanos en el sentido literal, como en una familia. Los seguidores de Jesús en Puteoli invitaron a Pablo y a sus compañeros a quedarse con ellos durante siete días. Probablemente estuvieron en Puteoli durante ese tiempo porque el centurión romano tenía algunos asuntos que atender allí antes de continuar hacia Roma.</w:t>
      </w:r>
    </w:p>
    <w:p>
      <w:pPr/>
      <w:r>
        <w:rPr>
          <w:lang w:val="es_ES" w:bidi="es_ES"/>
        </w:rPr>
      </w:r>
      <w:r>
        <w:rPr>
          <w:lang w:val="es_ES" w:bidi="es_ES"/>
        </w:rPr>
        <w:t>Después, el centurión llevó a Pablo a Roma. Después de siete días, Pablo, Julio el centurión y los compañeros de Pablo partieron de Puteoli hacia Roma, a unos 120 kilómetros de distancia. Las personas que viajaban a Roma viajaban por carretera, ya sea caminando o montando en carretas. Tras recorrer una corta distancia, habrían llegado al camino llamado Vía Apia, una ruta principal que llevaba a Roma. Los hermanos, o creyentes, que vivían en Roma escucharon que Pablo estaba allí. Tal vez los hermanos de Puteoli les hablaron a los demás sobre Pablo. Mientras Pablo se acercaba a Roma, algunos creyentes de Roma se encontraron con él en el Foro de Apio y las Tres Tabernas y acompañaron a Pablo el resto del camino a la ciudad. El Foro de Apio, un mercado, estaba ubicado a 64 kilómetros al sur de Roma, mientras que las Tres Tabernas, una pequeña ciudad al lado del camino, estaba a unos 49 kilómetros al sur de Roma. Es importante recordar que Pablo había escrito una carta a los creyentes en Roma unos 3 años antes. Pablo agradeció a Dios y cobró ánimo gracias a estas visitas.</w:t>
      </w:r>
    </w:p>
    <w:p>
      <w:pPr/>
      <w:r>
        <w:rPr>
          <w:lang w:val="es_ES" w:bidi="es_ES"/>
        </w:rPr>
      </w:r>
      <w:r>
        <w:rPr>
          <w:lang w:val="es_ES" w:bidi="es_ES"/>
        </w:rPr>
        <w:t>Entonces Pablo y sus compañeros llegaron a la ciudad de Roma. Un funcionario romano permitió que Pablo viviera por su cuenta. El gobierno romano asignó a un soldado para proteger a Pablo.</w:t>
      </w:r>
    </w:p>
    <w:p>
      <w:pPr/>
      <w:r>
        <w:rPr>
          <w:lang w:val="es_ES" w:bidi="es_ES"/>
        </w:rPr>
      </w:r>
      <w:r>
        <w:rPr>
          <w:lang w:val="es_ES" w:bidi="es_ES"/>
        </w:rPr>
        <w:t xml:space="preserve">Muestren un mapa de </w:t>
      </w:r>
      <w:r>
        <w:rPr>
          <w:lang w:val="es_ES" w:bidi="es_ES"/>
        </w:rPr>
        <w:t>Malta, Sicilia y las ciudades de Regio, Puteoli y Roma en Italia</w:t>
      </w:r>
      <w:r>
        <w:rPr>
          <w:lang w:val="es_ES" w:bidi="es_ES"/>
        </w:rPr>
        <w:t>.</w:t>
      </w:r>
    </w:p>
    <w:p>
      <w:pPr/>
      <w:r>
        <w:rPr>
          <w:lang w:val="es_ES" w:bidi="es_ES"/>
        </w:rPr>
      </w:r>
      <w:r>
        <w:rPr>
          <w:lang w:val="es_ES" w:bidi="es_ES"/>
        </w:rPr>
        <w:t>Deténganse y conversen. ¿Cómo reciben las personas en su cultura a otros creyentes de otras naciones?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La historia tiene seis escenas.</w:t>
      </w:r>
    </w:p>
    <w:p>
      <w:pPr/>
      <w:r>
        <w:rPr>
          <w:lang w:val="es_ES" w:bidi="es_ES"/>
        </w:rPr>
      </w:r>
      <w:r>
        <w:rPr>
          <w:b/>
          <w:lang w:val="es_ES" w:bidi="es_ES"/>
        </w:rPr>
        <w:t>Primera escena:</w:t>
      </w:r>
      <w:r>
        <w:rPr>
          <w:lang w:val="es_ES" w:bidi="es_ES"/>
        </w:rPr>
        <w:t xml:space="preserve"> Después de tres meses en Malta, Pablo y sus compañeros partieron a bordo del barco.</w:t>
      </w:r>
    </w:p>
    <w:p>
      <w:pPr/>
      <w:r>
        <w:rPr>
          <w:lang w:val="es_ES" w:bidi="es_ES"/>
        </w:rPr>
      </w:r>
      <w:r>
        <w:rPr>
          <w:b/>
          <w:lang w:val="es_ES" w:bidi="es_ES"/>
        </w:rPr>
        <w:t>Segunda escena:</w:t>
      </w:r>
      <w:r>
        <w:rPr>
          <w:lang w:val="es_ES" w:bidi="es_ES"/>
        </w:rPr>
        <w:t xml:space="preserve"> El barco llegó a Siracusa en Sicilia. Se quedaron allí durante tres días.</w:t>
      </w:r>
    </w:p>
    <w:p>
      <w:pPr/>
      <w:r>
        <w:rPr>
          <w:lang w:val="es_ES" w:bidi="es_ES"/>
        </w:rPr>
      </w:r>
      <w:r>
        <w:rPr>
          <w:b/>
          <w:lang w:val="es_ES" w:bidi="es_ES"/>
        </w:rPr>
        <w:t>Tercera escena:</w:t>
      </w:r>
      <w:r>
        <w:rPr>
          <w:lang w:val="es_ES" w:bidi="es_ES"/>
        </w:rPr>
        <w:t xml:space="preserve"> El barco navegó de Siracusa a Regio y luego a Puteoli.</w:t>
      </w:r>
    </w:p>
    <w:p>
      <w:pPr/>
      <w:r>
        <w:rPr>
          <w:lang w:val="es_ES" w:bidi="es_ES"/>
        </w:rPr>
      </w:r>
      <w:r>
        <w:rPr>
          <w:b/>
          <w:lang w:val="es_ES" w:bidi="es_ES"/>
        </w:rPr>
        <w:t>Cuarta escena:</w:t>
      </w:r>
      <w:r>
        <w:rPr>
          <w:lang w:val="es_ES" w:bidi="es_ES"/>
        </w:rPr>
        <w:t xml:space="preserve"> El barco llegó a Puteoli. Los creyentes en Puteoli los invitaron a quedarse siete días.</w:t>
      </w:r>
    </w:p>
    <w:p>
      <w:pPr/>
      <w:r>
        <w:rPr>
          <w:lang w:val="es_ES" w:bidi="es_ES"/>
        </w:rPr>
      </w:r>
      <w:r>
        <w:rPr>
          <w:b/>
          <w:lang w:val="es_ES" w:bidi="es_ES"/>
        </w:rPr>
        <w:t>Quinta escena:</w:t>
      </w:r>
      <w:r>
        <w:rPr>
          <w:lang w:val="es_ES" w:bidi="es_ES"/>
        </w:rPr>
        <w:t xml:space="preserve"> Pablo y sus compañeros viajan por carretera de Puteoli a Roma. Mientras Pablo se acercaba a Roma, los creyentes de Jesús de Roma se encontraron con él en el Foro de Apio y en las Tres Tabernas.</w:t>
      </w:r>
    </w:p>
    <w:p>
      <w:pPr/>
      <w:r>
        <w:rPr>
          <w:lang w:val="es_ES" w:bidi="es_ES"/>
        </w:rPr>
      </w:r>
      <w:r>
        <w:rPr>
          <w:b/>
          <w:lang w:val="es_ES" w:bidi="es_ES"/>
        </w:rPr>
        <w:t>Sexta escena:</w:t>
      </w:r>
      <w:r>
        <w:rPr>
          <w:lang w:val="es_ES" w:bidi="es_ES"/>
        </w:rPr>
        <w:t xml:space="preserve"> Pablo llegó a la ciudad de Roma. El gobierno romano permitió que Pablo se quedara solo con un soldado romano que lo custodiaba.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como Lucas y Aristarco</w:t>
      </w:r>
    </w:p>
    <w:p>
      <w:pPr>
        <w:pStyle w:val="ListBullet"/>
        <w:spacing w:line="240" w:lineRule="auto"/>
        <w:ind w:left="720"/>
      </w:pPr>
      <w:r>
        <w:rPr>
          <w:lang w:val="es_ES" w:bidi="es_ES"/>
        </w:rPr>
      </w:r>
      <w:r>
        <w:rPr>
          <w:lang w:val="es_ES" w:bidi="es_ES"/>
        </w:rPr>
        <w:t>Los marineros</w:t>
      </w:r>
    </w:p>
    <w:p>
      <w:pPr>
        <w:pStyle w:val="ListBullet"/>
        <w:spacing w:line="240" w:lineRule="auto"/>
        <w:ind w:left="720"/>
      </w:pPr>
      <w:r>
        <w:rPr>
          <w:lang w:val="es_ES" w:bidi="es_ES"/>
        </w:rPr>
      </w:r>
      <w:r>
        <w:rPr>
          <w:lang w:val="es_ES" w:bidi="es_ES"/>
        </w:rPr>
        <w:t>Julio, el centurión</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Los prisioneros</w:t>
      </w:r>
    </w:p>
    <w:p>
      <w:pPr>
        <w:pStyle w:val="ListBullet"/>
        <w:spacing w:line="240" w:lineRule="auto"/>
        <w:ind w:left="720"/>
      </w:pPr>
      <w:r>
        <w:rPr>
          <w:lang w:val="es_ES" w:bidi="es_ES"/>
        </w:rPr>
      </w:r>
      <w:r>
        <w:rPr>
          <w:lang w:val="es_ES" w:bidi="es_ES"/>
        </w:rPr>
        <w:t>Los creyentes en Puteoli</w:t>
      </w:r>
    </w:p>
    <w:p>
      <w:pPr>
        <w:pStyle w:val="ListBullet"/>
        <w:spacing w:line="240" w:lineRule="auto"/>
        <w:ind w:left="720"/>
      </w:pPr>
      <w:r>
        <w:rPr>
          <w:lang w:val="es_ES" w:bidi="es_ES"/>
        </w:rPr>
      </w:r>
      <w:r>
        <w:rPr>
          <w:lang w:val="es_ES" w:bidi="es_ES"/>
        </w:rPr>
        <w:t>Los creyentes de Roma</w:t>
      </w:r>
    </w:p>
    <w:p>
      <w:pPr>
        <w:pStyle w:val="ListBullet"/>
        <w:spacing w:line="240" w:lineRule="auto"/>
        <w:ind w:left="720"/>
      </w:pPr>
      <w:r>
        <w:rPr>
          <w:lang w:val="es_ES" w:bidi="es_ES"/>
        </w:rPr>
      </w:r>
      <w:r>
        <w:rPr>
          <w:lang w:val="es_ES" w:bidi="es_ES"/>
        </w:rPr>
        <w:t>El soldado que protege a Pablo</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Pablo y sus compañeros abordaron un barco que se había quedado en Malta durante la temporada de invierno. Después de tres meses, Pablo dejó Malta a bordo del barco.</w:t>
      </w:r>
    </w:p>
    <w:p>
      <w:pPr/>
      <w:r>
        <w:rPr>
          <w:lang w:val="es_ES" w:bidi="es_ES"/>
        </w:rPr>
      </w:r>
      <w:r>
        <w:rPr>
          <w:lang w:val="es_ES" w:bidi="es_ES"/>
        </w:rPr>
        <w:t>El barco llegó al puerto de Siracusa en la isla de Sicilia. Se quedaron allí 3 días. El barco continuó a Regio y luego a Puteoli.</w:t>
      </w:r>
    </w:p>
    <w:p>
      <w:pPr/>
      <w:r>
        <w:rPr>
          <w:lang w:val="es_ES" w:bidi="es_ES"/>
        </w:rPr>
      </w:r>
      <w:r>
        <w:rPr>
          <w:lang w:val="es_ES" w:bidi="es_ES"/>
        </w:rPr>
        <w:t>El barco llegó a Puteoli en el sur de Italia. Los hermanos, creyentes de Jesús en Puteoli, los invitaron a quedarse siete días. Puteoli estaba a unos 210 kilómetros de Roma. Tomaría unos 5 días viajar de Puteoli a Roma. Viajaron por carretera desde allí hasta Roma.</w:t>
      </w:r>
    </w:p>
    <w:p>
      <w:pPr/>
      <w:r>
        <w:rPr>
          <w:lang w:val="es_ES" w:bidi="es_ES"/>
        </w:rPr>
      </w:r>
      <w:r>
        <w:rPr>
          <w:lang w:val="es_ES" w:bidi="es_ES"/>
        </w:rPr>
        <w:t>Entonces Pablo y sus compañeros llegaron al distrito de Roma. Los creyentes de Jesús se encontraron con Pablo en el Foro de Apio y en las Tres Tabernas y los acompañaron en el resto del viaje.</w:t>
      </w:r>
    </w:p>
    <w:p>
      <w:pPr/>
      <w:r>
        <w:rPr>
          <w:lang w:val="es_ES" w:bidi="es_ES"/>
        </w:rPr>
      </w:r>
      <w:r>
        <w:rPr>
          <w:lang w:val="es_ES" w:bidi="es_ES"/>
        </w:rPr>
        <w:t>Pablo llegó a la ciudad de Roma. Las autoridades romanas permitieron que Pablo se quedara solo. Un soldado romano custodiaba a Pablo. Esta historia es la última parte de la historia en Hechos, donde Lucas usa la palabra "nosotros" para mostrar que estaba con Pablo.</w:t>
      </w:r>
    </w:p>
    <w:p>
      <w:pPr/>
      <w:r>
        <w:rPr>
          <w:lang w:val="es_ES" w:bidi="es_ES"/>
        </w:rPr>
      </w:r>
      <w:r>
        <w:rPr>
          <w:lang w:val="es_ES" w:bidi="es_ES"/>
        </w:rPr>
        <w:t>Hagan que el grupo dibuje el mapa en el suelo, y luego viajen de un lugar a otro mientras lo interpretan. Esto los ayudará a recordar el viaje y cada parada a lo largo del camino.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seis escenas.</w:t>
      </w:r>
    </w:p>
    <w:p>
      <w:pPr/>
      <w:r>
        <w:rPr>
          <w:lang w:val="es_ES" w:bidi="es_ES"/>
        </w:rPr>
      </w:r>
      <w:r>
        <w:rPr>
          <w:lang w:val="es_ES" w:bidi="es_ES"/>
        </w:rPr>
        <w:t>Los personajes en la historia incluyen</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compañeros de Pablo, como Lucas y Aristarco</w:t>
      </w:r>
    </w:p>
    <w:p>
      <w:pPr>
        <w:pStyle w:val="ListBullet"/>
        <w:spacing w:line="240" w:lineRule="auto"/>
        <w:ind w:left="720"/>
      </w:pPr>
      <w:r>
        <w:rPr>
          <w:lang w:val="es_ES" w:bidi="es_ES"/>
        </w:rPr>
      </w:r>
      <w:r>
        <w:rPr>
          <w:lang w:val="es_ES" w:bidi="es_ES"/>
        </w:rPr>
        <w:t>Los marineros</w:t>
      </w:r>
    </w:p>
    <w:p>
      <w:pPr>
        <w:pStyle w:val="ListBullet"/>
        <w:spacing w:line="240" w:lineRule="auto"/>
        <w:ind w:left="720"/>
      </w:pPr>
      <w:r>
        <w:rPr>
          <w:lang w:val="es_ES" w:bidi="es_ES"/>
        </w:rPr>
      </w:r>
      <w:r>
        <w:rPr>
          <w:lang w:val="es_ES" w:bidi="es_ES"/>
        </w:rPr>
        <w:t>Julio, el centurión</w:t>
      </w:r>
    </w:p>
    <w:p>
      <w:pPr>
        <w:pStyle w:val="ListBullet"/>
        <w:spacing w:line="240" w:lineRule="auto"/>
        <w:ind w:left="720"/>
      </w:pPr>
      <w:r>
        <w:rPr>
          <w:lang w:val="es_ES" w:bidi="es_ES"/>
        </w:rPr>
      </w:r>
      <w:r>
        <w:rPr>
          <w:lang w:val="es_ES" w:bidi="es_ES"/>
        </w:rPr>
        <w:t>Los soldados</w:t>
      </w:r>
    </w:p>
    <w:p>
      <w:pPr>
        <w:pStyle w:val="ListBullet"/>
        <w:spacing w:line="240" w:lineRule="auto"/>
        <w:ind w:left="720"/>
      </w:pPr>
      <w:r>
        <w:rPr>
          <w:lang w:val="es_ES" w:bidi="es_ES"/>
        </w:rPr>
      </w:r>
      <w:r>
        <w:rPr>
          <w:lang w:val="es_ES" w:bidi="es_ES"/>
        </w:rPr>
        <w:t>Los prisioneros</w:t>
      </w:r>
    </w:p>
    <w:p>
      <w:pPr>
        <w:pStyle w:val="ListBullet"/>
        <w:spacing w:line="240" w:lineRule="auto"/>
        <w:ind w:left="720"/>
      </w:pPr>
      <w:r>
        <w:rPr>
          <w:lang w:val="es_ES" w:bidi="es_ES"/>
        </w:rPr>
      </w:r>
      <w:r>
        <w:rPr>
          <w:lang w:val="es_ES" w:bidi="es_ES"/>
        </w:rPr>
        <w:t>Los creyentes en Puteoli</w:t>
      </w:r>
    </w:p>
    <w:p>
      <w:pPr>
        <w:pStyle w:val="ListBullet"/>
        <w:spacing w:line="240" w:lineRule="auto"/>
        <w:ind w:left="720"/>
      </w:pPr>
      <w:r>
        <w:rPr>
          <w:lang w:val="es_ES" w:bidi="es_ES"/>
        </w:rPr>
      </w:r>
      <w:r>
        <w:rPr>
          <w:lang w:val="es_ES" w:bidi="es_ES"/>
        </w:rPr>
        <w:t>Los creyentes de Roma</w:t>
      </w:r>
    </w:p>
    <w:p>
      <w:pPr>
        <w:pStyle w:val="ListBullet"/>
        <w:spacing w:line="240" w:lineRule="auto"/>
        <w:ind w:left="720"/>
      </w:pPr>
      <w:r>
        <w:rPr>
          <w:lang w:val="es_ES" w:bidi="es_ES"/>
        </w:rPr>
      </w:r>
      <w:r>
        <w:rPr>
          <w:lang w:val="es_ES" w:bidi="es_ES"/>
        </w:rPr>
        <w:t>El soldado que protege a Pablo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Después de tres meses en Malta, Pablo y sus compañeros navegaron hacia Roma en un barco desde Alejandría.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 al actor que representa a Pablo: "¿Cómo se siente?" Es posible que escuchen cosas como: "¡Tengo muchas ganas de conocer a los otros creyentes en Roma!" y "Finalmente! Me toca ir a Roma."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barco navegó a Siracusa, a Regio, luego a Puteoli. Cuando el barco se detuvo en Puteoli, los hermanos (seguidores de Jesús) se encontraron con Pablo. Pablo y sus compañeros se quedaron en Puteoli durante siete días.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seguidores de Jesús en Puteoli: "¿Cómo se sienten?" Es posible que escuchen cosas como: "Es una bendición conocer a Pablo, un siervo de Jesús" y "Pablo nos enseña más sobre Jesús".</w:t>
      </w:r>
    </w:p>
    <w:p>
      <w:pPr>
        <w:pStyle w:val="ListBullet"/>
        <w:spacing w:line="240" w:lineRule="auto"/>
        <w:ind w:left="720"/>
      </w:pPr>
      <w:r>
        <w:rPr>
          <w:lang w:val="es_ES" w:bidi="es_ES"/>
        </w:rPr>
      </w:r>
      <w:r>
        <w:rPr>
          <w:lang w:val="es_ES" w:bidi="es_ES"/>
        </w:rPr>
        <w:t>Pregúntenle al actor que representa a Pablo: "¿Cómo se siente?" Es posible que escuchen cosas como: "También hay seguidores de Jesús en esta región" y "Es un gran aliento encontrarse con otros creyentes en Jesús".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centurión llevó a Pablo y a sus compañeros de viaje a Roma. Viajaron por carretera desde Puteoli a Roma. Los creyentes de Roma vinieron a encontrarse con Pablo y lo acompañaron en el resto del viaje. Mientras Pablo se dirigía a Roma, los creyentes se encontraron con él en el Foro de Apio y en las Tres Tabernas. Pablo agradeció a Dios por ellos y tomó ánimo.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seguidores de Jesús en Roma: "¿Cómo se sienten?" Es posible que escuchen cosas como: "Queremos escuchar lo que Pablo dice sobre Jesús" y "Pablo fue arrestado debido a su fe".</w:t>
      </w:r>
    </w:p>
    <w:p>
      <w:pPr>
        <w:pStyle w:val="ListBullet"/>
        <w:spacing w:line="240" w:lineRule="auto"/>
        <w:ind w:left="720"/>
      </w:pPr>
      <w:r>
        <w:rPr>
          <w:lang w:val="es_ES" w:bidi="es_ES"/>
        </w:rPr>
      </w:r>
      <w:r>
        <w:rPr>
          <w:lang w:val="es_ES" w:bidi="es_ES"/>
        </w:rPr>
        <w:t>Pregúntenle al actor que representa a Pablo: "¿Cómo se siente?" Es posible que escuchen cosas como: "Estoy tan feliz de encontrarme con más seguidores de Jesús en Roma. "Espero con ansias lo que Dios tiene para mí en Roma" y "Doy gracias a Dios por estas personas amables".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Finalmente llegaron a la ciudad. A Pablo se le permitió vivir solo en una casa, pero tenía un guardia romano.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El centurión, Pablo y sus compañeros abordaron un barco alejandrino que los llevará a Roma. El barco tiene una figura de los </w:t>
      </w:r>
      <w:r>
        <w:rPr>
          <w:b/>
          <w:lang w:val="es_ES" w:bidi="es_ES"/>
        </w:rPr>
        <w:t>dioses</w:t>
      </w:r>
      <w:r>
        <w:rPr>
          <w:lang w:val="es_ES" w:bidi="es_ES"/>
        </w:rPr>
        <w:t xml:space="preserve"> Cástor y Pólux. Una figura es una decoración de madera tallada en la proa del barco. Usen la palabra dioses como la usaron anteriormente. Consulten el Glosario Principal para obtener más información sobre los </w:t>
      </w:r>
      <w:r>
        <w:rPr>
          <w:lang w:val="es_ES" w:bidi="es_ES"/>
        </w:rPr>
        <w:t>dioses</w:t>
      </w:r>
      <w:r>
        <w:rPr>
          <w:lang w:val="es_ES" w:bidi="es_ES"/>
        </w:rPr>
        <w:t>.</w:t>
      </w:r>
    </w:p>
    <w:p>
      <w:pPr/>
      <w:r>
        <w:rPr>
          <w:lang w:val="es_ES" w:bidi="es_ES"/>
        </w:rPr>
      </w:r>
      <w:r>
        <w:rPr>
          <w:lang w:val="es_ES" w:bidi="es_ES"/>
        </w:rPr>
        <w:t xml:space="preserve">Deténganse y muestren una imagen de una </w:t>
      </w:r>
      <w:r>
        <w:rPr>
          <w:b/>
          <w:lang w:val="es_ES" w:bidi="es_ES"/>
        </w:rPr>
        <w:t>figura de un barco</w:t>
      </w:r>
      <w:r>
        <w:rPr>
          <w:lang w:val="es_ES" w:bidi="es_ES"/>
        </w:rPr>
        <w:t>.</w:t>
      </w:r>
    </w:p>
    <w:p>
      <w:pPr/>
      <w:r>
        <w:rPr>
          <w:lang w:val="es_ES" w:bidi="es_ES"/>
        </w:rPr>
      </w:r>
      <w:r>
        <w:rPr>
          <w:lang w:val="es_ES" w:bidi="es_ES"/>
        </w:rPr>
        <w:t xml:space="preserve">Cuando Pablo y sus compañeros llegaron a Puteoli, los </w:t>
      </w:r>
      <w:r>
        <w:rPr>
          <w:b/>
          <w:lang w:val="es_ES" w:bidi="es_ES"/>
        </w:rPr>
        <w:t>hermanos</w:t>
      </w:r>
      <w:r>
        <w:rPr>
          <w:lang w:val="es_ES" w:bidi="es_ES"/>
        </w:rPr>
        <w:t>, es decir, los creyentes en Jesús, los invitaron. Se quedaron allí durante siete días. Usen la palabra hermanos como la usaron anteriormente.</w:t>
      </w:r>
    </w:p>
    <w:p>
      <w:pPr/>
      <w:r>
        <w:rPr>
          <w:lang w:val="es_ES" w:bidi="es_ES"/>
        </w:rPr>
      </w:r>
      <w:r>
        <w:rPr>
          <w:lang w:val="es_ES" w:bidi="es_ES"/>
        </w:rPr>
        <w:t>La ciudad de Roma es la capital del imperio romano.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Hechos 28:17–31</w:t>
      </w:r>
      <w:r>
        <w:rPr>
          <w:lang w:val="es_ES" w:bidi="es_ES"/>
        </w:rPr>
      </w:r>
    </w:p>
    <w:p>
      <w:pPr>
        <w:pStyle w:val="Heading3"/>
      </w:pPr>
      <w:r>
        <w:rPr>
          <w:lang w:val="es_ES" w:bidi="es_ES"/>
        </w:rPr>
        <w:t>Escuchar con el corazón</w:t>
      </w:r>
    </w:p>
    <w:p>
      <w:pPr/>
      <w:r>
        <w:rPr>
          <w:lang w:val="es_ES" w:bidi="es_ES"/>
        </w:rPr>
      </w:r>
      <w:r>
        <w:rPr>
          <w:lang w:val="es_ES" w:bidi="es_ES"/>
        </w:rPr>
        <w:t>Escuchen Hechos 28:17–31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Pablo y sus compañeros finalmente llegaron a Roma. A Pablo se le permitió quedarse solo en un lugar con un soldado que lo custodiaba.</w:t>
      </w:r>
    </w:p>
    <w:p>
      <w:pPr/>
      <w:r>
        <w:rPr>
          <w:lang w:val="es_ES" w:bidi="es_ES"/>
        </w:rPr>
      </w:r>
      <w:r>
        <w:rPr>
          <w:lang w:val="es_ES" w:bidi="es_ES"/>
        </w:rPr>
        <w:t>Tres días después de que Pablo vino a Roma, invitó a los líderes judíos locales a reunirse con él. Los líderes llegaron al lugar donde Pablo se estaba quedando. Pablo los llamó hermanos, lo que significa que eran compañeros judíos. No estaba insinuando que eran seguidores de Jesús. Pablo explicó que no había hecho nada malo contra sus compañeros judíos ni había hablado en contra de las tradiciones de sus antepasados. Cuando Pablo se convirtió en cristiano, no se opuso a las formas de vida judías. Sin embargo, los judíos arrestaron a Pablo y lo entregaron a los romanos como su prisionero.</w:t>
      </w:r>
    </w:p>
    <w:p>
      <w:pPr/>
      <w:r>
        <w:rPr>
          <w:lang w:val="es_ES" w:bidi="es_ES"/>
        </w:rPr>
      </w:r>
      <w:r>
        <w:rPr>
          <w:lang w:val="es_ES" w:bidi="es_ES"/>
        </w:rPr>
        <w:t>Deténganse y conversen: ¿Cuáles son las primeras cosas que hacen cuando llegan a un nuevo lugar?</w:t>
      </w:r>
    </w:p>
    <w:p>
      <w:pPr/>
      <w:r>
        <w:rPr>
          <w:lang w:val="es_ES" w:bidi="es_ES"/>
        </w:rPr>
      </w:r>
      <w:r>
        <w:rPr>
          <w:lang w:val="es_ES" w:bidi="es_ES"/>
        </w:rPr>
        <w:t>Durante los juicios, los romanos no pudieron demostrar que Pablo cometió un crimen que merecía la muerte. Pablo entonces les da a los líderes judíos un relato de los juicios que tuvo con el gobernador romano. Pablo les dice a los líderes judíos que los romanos no podían demostrar que Pablo cometió un crimen que merecía la muerte.</w:t>
      </w:r>
    </w:p>
    <w:p>
      <w:pPr/>
      <w:r>
        <w:rPr>
          <w:lang w:val="es_ES" w:bidi="es_ES"/>
        </w:rPr>
      </w:r>
      <w:r>
        <w:rPr>
          <w:lang w:val="es_ES" w:bidi="es_ES"/>
        </w:rPr>
        <w:t>Los funcionarios romanos deseaban liberar a Pablo, pero los judíos se opusieron. Los líderes judíos insistieron en que Pablo cometió crímenes contra el pueblo judío y contra Dios. Como los líderes judíos no querían liberar a Pablo, Pablo apeló a César porque no tenía una mejor opción. Pablo hizo uso de su derecho como ciudadano romano por el cual podía apelar a un tribunal superior para defender su inocencia. Pablo aclara que no tenía ningún cargo contra su propio pueblo. Pablo no planeaba acusar a los judíos de malas acciones ante los romanos.</w:t>
      </w:r>
    </w:p>
    <w:p>
      <w:pPr/>
      <w:r>
        <w:rPr>
          <w:lang w:val="es_ES" w:bidi="es_ES"/>
        </w:rPr>
      </w:r>
      <w:r>
        <w:rPr>
          <w:lang w:val="es_ES" w:bidi="es_ES"/>
        </w:rPr>
        <w:t>Pablo explica a los líderes locales de los judíos en Roma por qué quería reunirse con ellos. Pablo les dijo que estaba encadenado porque creía en la esperanza de Israel. La esperanza de Israel se refiere a la persona que Dios prometió para salvar al pueblo de Israel, el Mesías.</w:t>
      </w:r>
    </w:p>
    <w:p>
      <w:pPr/>
      <w:r>
        <w:rPr>
          <w:lang w:val="es_ES" w:bidi="es_ES"/>
        </w:rPr>
      </w:r>
      <w:r>
        <w:rPr>
          <w:lang w:val="es_ES" w:bidi="es_ES"/>
        </w:rPr>
        <w:t>Los líderes locales de los judíos le dijeron a Pablo que no recibieron ninguna carta de Judea sobre él. Estos líderes no sabían de los problemas entre Pablo y los líderes de los judíos en Jerusalén. Dijeron que ninguno de sus compañeros judíos dijo nada malo contra Pablo. A los líderes locales de los judíos les gusta escuchar lo que Pablo piensa sobre "la secta", un grupo de personas con creencias religiosas algo diferentes. Le dijeron a Pablo que había personas que hablaban en contra de esta secta. Los líderes judíos locales pueden haber escuchado estas historias de judíos que rechazaron el mensaje del evangelio. Los líderes judíos locales acordaron una fecha para reunirse con Pablo nuevamente.</w:t>
      </w:r>
    </w:p>
    <w:p>
      <w:pPr/>
      <w:r>
        <w:rPr>
          <w:lang w:val="es_ES" w:bidi="es_ES"/>
        </w:rPr>
      </w:r>
      <w:r>
        <w:rPr>
          <w:lang w:val="es_ES" w:bidi="es_ES"/>
        </w:rPr>
        <w:t>Cuando llegó la fecha de su reunión, los líderes judíos locales vinieron al lugar donde se quedó Pablo. Había más personas que en la reunión anterior. Desde la mañana hasta la noche, les explicó sobre el reino de Dios. El reino de Dios significa el gobierno de Dios como rey en los corazones de su pueblo.</w:t>
      </w:r>
    </w:p>
    <w:p>
      <w:pPr/>
      <w:r>
        <w:rPr>
          <w:lang w:val="es_ES" w:bidi="es_ES"/>
        </w:rPr>
      </w:r>
      <w:r>
        <w:rPr>
          <w:lang w:val="es_ES" w:bidi="es_ES"/>
        </w:rPr>
        <w:t>Pablo intentó convencerlos de que Jesús es el salvador que Dios prometió. Convenció a los judíos usando las palabras de la Ley de Moisés y los Profetas. Pablo pudo convencer a algunos de los judíos sobre su creencia en Jesús. Otros judíos no creyeron a Pablo. No estaban de acuerdo entre sí. Los judíos que creían en Jesús discutieron con los que no creían.</w:t>
      </w:r>
    </w:p>
    <w:p>
      <w:pPr/>
      <w:r>
        <w:rPr>
          <w:lang w:val="es_ES" w:bidi="es_ES"/>
        </w:rPr>
      </w:r>
      <w:r>
        <w:rPr>
          <w:lang w:val="es_ES" w:bidi="es_ES"/>
        </w:rPr>
        <w:t>Pablo dijo una última cosa y luego los judíos se fueron. Pablo dijo que el Espíritu Santo tenía razón cuando dio un mensaje a través del profeta Isaías a sus antepasados. El profeta Isaías dijo que, aunque las personas escuchan las palabras de Dios, no entenderán. Verán, pero no percibirán, ni reconocerán. Entonces el profeta dijo que los corazones de las personas estaban encallecidos, o endurecidos. El corazón es el centro de la mente humana, los sentimientos y la voluntad. Esta es una comparación que significa que las personas no están dispuestas a creer lo que Dios les está diciendo. El profeta continúa la comparación diciendo que sus oídos tienen dificultad para escuchar y que sus ojos están cerrados. Este mensaje no se trata de ser sordos y ciegos, sino de negarse a creer lo que escucharon y no aceptar la verdad. El profeta Isaías estaba diciendo que habrá personas que pueden escuchar el mensaje de Dios, pero estas personas simplemente ignorarán el mensaje. También puede haber personas que verán lo que Dios hace de una manera sobrenatural, pero estas personas también ignorarán que Dios es el que está obrando allí.</w:t>
      </w:r>
    </w:p>
    <w:p>
      <w:pPr/>
      <w:r>
        <w:rPr>
          <w:lang w:val="es_ES" w:bidi="es_ES"/>
        </w:rPr>
      </w:r>
      <w:r>
        <w:rPr>
          <w:lang w:val="es_ES" w:bidi="es_ES"/>
        </w:rPr>
        <w:t>Deténganse y conversen: ¿Qué comparaciones o figuras retóricas usan en su idioma y cultura para hablar de alguien que se niega a escuchar o creer lo que ve y oye?</w:t>
      </w:r>
    </w:p>
    <w:p>
      <w:pPr/>
      <w:r>
        <w:rPr>
          <w:lang w:val="es_ES" w:bidi="es_ES"/>
        </w:rPr>
      </w:r>
      <w:r>
        <w:rPr>
          <w:lang w:val="es_ES" w:bidi="es_ES"/>
        </w:rPr>
        <w:t>De lo contrario, las personas pueden entender con el corazón, ver con los ojos y escuchar con los oídos. Las personas se darían cuenta de la verdad y creerían que Jesús es su Salvador. Las personas entenderían con sus corazones y se volverían, lo que significa que se arrepentirían, o se alejarían de sus pecados. Recibirán sanidad de Dios. Dios perdonará sus pecados y las personas vivirán en rectitud ante Dios.</w:t>
      </w:r>
    </w:p>
    <w:p>
      <w:pPr/>
      <w:r>
        <w:rPr>
          <w:lang w:val="es_ES" w:bidi="es_ES"/>
        </w:rPr>
      </w:r>
      <w:r>
        <w:rPr>
          <w:lang w:val="es_ES" w:bidi="es_ES"/>
        </w:rPr>
        <w:t>Cuando Pablo dijo "Quiero que sepan", les estaba diciendo a los líderes judíos algo muy importante. Pablo les dijo a los líderes que Dios ha enviado a sus mensajeros a los gentiles con el mensaje de salvación. Dios también quiere salvarlos. Pablo dijo que los gentiles escucharían. Algunas versiones de este pasaje añaden que los judíos dejaron a Pablo y continuaron discutiendo entre sí.</w:t>
      </w:r>
    </w:p>
    <w:p>
      <w:pPr/>
      <w:r>
        <w:rPr>
          <w:lang w:val="es_ES" w:bidi="es_ES"/>
        </w:rPr>
      </w:r>
      <w:r>
        <w:rPr>
          <w:lang w:val="es_ES" w:bidi="es_ES"/>
        </w:rPr>
        <w:t>Pablo se quedó en Roma durante dos años más. Pagó sus propios gastos. Pablo también dio la bienvenida a cualquiera que viniera a verlo, incluidos los judíos, los romanos y los griegos. En esos dos años, Pablo continuó predicando sobre el reino de Dios y enseñando acerca del Señor Jesucristo. Mientras Pablo estaba bajo arresto domiciliario, continuó hablando abiertamente sobre el reino de Dios, y nadie intentó detenerlo.</w:t>
      </w:r>
    </w:p>
    <w:p>
      <w:pPr/>
      <w:r>
        <w:rPr>
          <w:lang w:val="es_ES" w:bidi="es_ES"/>
        </w:rPr>
      </w:r>
      <w:r>
        <w:rPr>
          <w:lang w:val="es_ES" w:bidi="es_ES"/>
        </w:rPr>
        <w:t>Deténganse y conversen: ¿Cómo se comportan las personas en su cultura cuando no están de acuerdo entre sí?</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La historia tiene tres escenas.</w:t>
      </w:r>
    </w:p>
    <w:p>
      <w:pPr/>
      <w:r>
        <w:rPr>
          <w:lang w:val="es_ES" w:bidi="es_ES"/>
        </w:rPr>
      </w:r>
      <w:r>
        <w:rPr>
          <w:b/>
          <w:lang w:val="es_ES" w:bidi="es_ES"/>
        </w:rPr>
        <w:t>Primera escena:</w:t>
      </w:r>
      <w:r>
        <w:rPr>
          <w:lang w:val="es_ES" w:bidi="es_ES"/>
        </w:rPr>
        <w:t xml:space="preserve"> Tres días después de que Pablo llegó a Roma, invitó a judíos influyentes a reunirse en la ciudad. Pablo y los judíos decidieron reunirse nuevamente otro día.</w:t>
      </w:r>
    </w:p>
    <w:p>
      <w:pPr/>
      <w:r>
        <w:rPr>
          <w:lang w:val="es_ES" w:bidi="es_ES"/>
        </w:rPr>
      </w:r>
      <w:r>
        <w:rPr>
          <w:b/>
          <w:lang w:val="es_ES" w:bidi="es_ES"/>
        </w:rPr>
        <w:t>Segunda escena:</w:t>
      </w:r>
      <w:r>
        <w:rPr>
          <w:lang w:val="es_ES" w:bidi="es_ES"/>
        </w:rPr>
        <w:t xml:space="preserve"> Llegó el día de su reunión designada. Vinieron más judíos que querían escuchar el mensaje de Pablo.</w:t>
      </w:r>
    </w:p>
    <w:p>
      <w:pPr/>
      <w:r>
        <w:rPr>
          <w:lang w:val="es_ES" w:bidi="es_ES"/>
        </w:rPr>
      </w:r>
      <w:r>
        <w:rPr>
          <w:b/>
          <w:lang w:val="es_ES" w:bidi="es_ES"/>
        </w:rPr>
        <w:t>Tercera escena:</w:t>
      </w:r>
      <w:r>
        <w:rPr>
          <w:lang w:val="es_ES" w:bidi="es_ES"/>
        </w:rPr>
        <w:t xml:space="preserve"> Pablo se quedó en Roma durante dos años predicando el evangelio del reino de Dios a otros.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líderes judíos locales</w:t>
      </w:r>
    </w:p>
    <w:p>
      <w:pPr>
        <w:pStyle w:val="ListBullet"/>
        <w:spacing w:line="240" w:lineRule="auto"/>
        <w:ind w:left="720"/>
      </w:pPr>
      <w:r>
        <w:rPr>
          <w:lang w:val="es_ES" w:bidi="es_ES"/>
        </w:rPr>
      </w:r>
      <w:r>
        <w:rPr>
          <w:lang w:val="es_ES" w:bidi="es_ES"/>
        </w:rPr>
        <w:t>Los otros judíos que vinieron más tarde</w:t>
      </w:r>
    </w:p>
    <w:p>
      <w:pPr>
        <w:pStyle w:val="ListBullet"/>
        <w:spacing w:line="240" w:lineRule="auto"/>
        <w:ind w:left="720"/>
      </w:pPr>
      <w:r>
        <w:rPr>
          <w:lang w:val="es_ES" w:bidi="es_ES"/>
        </w:rPr>
      </w:r>
      <w:r>
        <w:rPr>
          <w:lang w:val="es_ES" w:bidi="es_ES"/>
        </w:rPr>
        <w:t>El soldado que protege a Pablo</w:t>
      </w:r>
    </w:p>
    <w:p>
      <w:pPr>
        <w:pStyle w:val="ListBullet"/>
        <w:spacing w:line="240" w:lineRule="auto"/>
        <w:ind w:left="720"/>
      </w:pPr>
      <w:r>
        <w:rPr>
          <w:lang w:val="es_ES" w:bidi="es_ES"/>
        </w:rPr>
      </w:r>
      <w:r>
        <w:rPr>
          <w:lang w:val="es_ES" w:bidi="es_ES"/>
        </w:rPr>
        <w:t>Otras personas que escucharon a Pablo</w:t>
      </w:r>
    </w:p>
    <w:p>
      <w:pPr/>
      <w:r>
        <w:rPr>
          <w:lang w:val="es_ES" w:bidi="es_ES"/>
        </w:rPr>
      </w:r>
      <w:r>
        <w:rPr>
          <w:lang w:val="es_ES" w:bidi="es_ES"/>
        </w:rPr>
        <w:t>En esta sesión, pídele al grupo elabore un guion gráfico, dibuje o utilice algún tipo de elementos manipulables (objetos que puedan mover, como piedras, palos o juguetes infantiles) para visualizar la historia y la acción en ella.</w:t>
      </w:r>
    </w:p>
    <w:p>
      <w:pPr/>
      <w:r>
        <w:rPr>
          <w:lang w:val="es_ES" w:bidi="es_ES"/>
        </w:rPr>
      </w:r>
      <w:r>
        <w:rPr>
          <w:lang w:val="es_ES" w:bidi="es_ES"/>
        </w:rPr>
        <w:t>Es importante recordar que Pablo vivía en un lugar alquilado, pero estaba bajo custodia. Después de que Pablo llegó a Roma, invitó a los líderes judíos locales para una reunión. Pablo volvió a contar los eventos de su juicio en Cesarea. Resumió lo que había sucedido ante el liderazgo judío en Roma. Los líderes locales no sabían del desacuerdo entre Pablo y los líderes de los judíos en Jerusalén. Aceptaron reunirse nuevamente otro día.</w:t>
      </w:r>
    </w:p>
    <w:p>
      <w:pPr/>
      <w:r>
        <w:rPr>
          <w:lang w:val="es_ES" w:bidi="es_ES"/>
        </w:rPr>
      </w:r>
      <w:r>
        <w:rPr>
          <w:lang w:val="es_ES" w:bidi="es_ES"/>
        </w:rPr>
        <w:t>Cuando llegó el día designado, los líderes judíos locales trajeron a otros judíos para escuchar lo que Pablo tenía que decir. Pablo enseñó sobre el reino de Dios desde la mañana hasta la noche. Pablo les habló de Jesús usando la Ley de Moisés y los Profetas. Algunos de los judíos creían en el mensaje del evangelio, mientras que los otros no.</w:t>
      </w:r>
    </w:p>
    <w:p>
      <w:pPr/>
      <w:r>
        <w:rPr>
          <w:lang w:val="es_ES" w:bidi="es_ES"/>
        </w:rPr>
      </w:r>
      <w:r>
        <w:rPr>
          <w:lang w:val="es_ES" w:bidi="es_ES"/>
        </w:rPr>
        <w:t>Antes de dejarlos, Pablo hizo una declaración final. Pablo citó un mensaje del profeta Isaías. Isaías dijo que sus oídos están teniendo dificultad para escuchar y que sus ojos estaban cerrados. Un oído sordo y un ojo ciego se usan como comparaciones. Las personas escuchan la verdad y ven la obra de Dios, pero se niegan a creer lo que escucharon e ignoran lo que han presenciado. "Entender con el corazón y volverse" también significa arrepentirse de sus pecados. La "sanidad de Dios" se refiere al perdón de los pecados y a que las personas vivirán en una posición correcta con Dios.</w:t>
      </w:r>
    </w:p>
    <w:p>
      <w:pPr/>
      <w:r>
        <w:rPr>
          <w:lang w:val="es_ES" w:bidi="es_ES"/>
        </w:rPr>
      </w:r>
      <w:r>
        <w:rPr>
          <w:lang w:val="es_ES" w:bidi="es_ES"/>
        </w:rPr>
        <w:t>Entonces Pablo dijo con mucha firmeza: "Quiero que sepan", o "Debo decirles". Era importante que los judíos supieran que Dios ofrecería la salvación a los gentiles, y que ellos también entrarían en el Reino de Dios. Esta es una parte importante del mensaje. Los judíos no entienden ni escuchan el mensaje, pero los gentiles sí.</w:t>
      </w:r>
    </w:p>
    <w:p>
      <w:pPr/>
      <w:r>
        <w:rPr>
          <w:lang w:val="es_ES" w:bidi="es_ES"/>
        </w:rPr>
      </w:r>
      <w:r>
        <w:rPr>
          <w:lang w:val="es_ES" w:bidi="es_ES"/>
        </w:rPr>
        <w:t>Pablo se quedó en Roma durante dos años desde que llegó. Durante esos años, Pablo continuó predicando y enseñando sobre el reino de Dios y el Señor Jesucristo.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Pablo</w:t>
      </w:r>
    </w:p>
    <w:p>
      <w:pPr>
        <w:pStyle w:val="ListBullet"/>
        <w:spacing w:line="240" w:lineRule="auto"/>
        <w:ind w:left="720"/>
      </w:pPr>
      <w:r>
        <w:rPr>
          <w:lang w:val="es_ES" w:bidi="es_ES"/>
        </w:rPr>
      </w:r>
      <w:r>
        <w:rPr>
          <w:lang w:val="es_ES" w:bidi="es_ES"/>
        </w:rPr>
        <w:t>Los líderes judíos locales</w:t>
      </w:r>
    </w:p>
    <w:p>
      <w:pPr>
        <w:pStyle w:val="ListBullet"/>
        <w:spacing w:line="240" w:lineRule="auto"/>
        <w:ind w:left="720"/>
      </w:pPr>
      <w:r>
        <w:rPr>
          <w:lang w:val="es_ES" w:bidi="es_ES"/>
        </w:rPr>
      </w:r>
      <w:r>
        <w:rPr>
          <w:lang w:val="es_ES" w:bidi="es_ES"/>
        </w:rPr>
        <w:t>Los otros judíos que vinieron más tarde</w:t>
      </w:r>
    </w:p>
    <w:p>
      <w:pPr>
        <w:pStyle w:val="ListBullet"/>
        <w:spacing w:line="240" w:lineRule="auto"/>
        <w:ind w:left="720"/>
      </w:pPr>
      <w:r>
        <w:rPr>
          <w:lang w:val="es_ES" w:bidi="es_ES"/>
        </w:rPr>
      </w:r>
      <w:r>
        <w:rPr>
          <w:lang w:val="es_ES" w:bidi="es_ES"/>
        </w:rPr>
        <w:t>El soldado que protege a Pablo</w:t>
      </w:r>
    </w:p>
    <w:p>
      <w:pPr>
        <w:pStyle w:val="ListBullet"/>
        <w:spacing w:line="240" w:lineRule="auto"/>
        <w:ind w:left="720"/>
      </w:pPr>
      <w:r>
        <w:rPr>
          <w:lang w:val="es_ES" w:bidi="es_ES"/>
        </w:rPr>
      </w:r>
      <w:r>
        <w:rPr>
          <w:lang w:val="es_ES" w:bidi="es_ES"/>
        </w:rPr>
        <w:t>Otras personas que escucharon a Pablo</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flujo, a la trama y a la cronología de la historia. Asegúrense de que las partes importantes o difíciles de la historia o del pasaje se actúen y no se omitan. Ayuda al equipo a recordar partes de la historia.</w:t>
      </w:r>
    </w:p>
    <w:p>
      <w:pPr/>
      <w:r>
        <w:rPr>
          <w:lang w:val="es_ES" w:bidi="es_ES"/>
        </w:rPr>
      </w:r>
      <w:r>
        <w:rPr>
          <w:lang w:val="es_ES" w:bidi="es_ES"/>
        </w:rPr>
        <w:t>Tres días después de que Pablo llegó a Roma, invitó a los líderes judíos locales a reunirse con él. Pablo les explicó a los judíos por qué se convirtió en un prisionero y por qué apeló a César.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representa a Pablo: "¿Cómo se siente?" Es posible que escuchen cosas como: "Quiero conocer a los líderes judíos en Roma" y "Tengo que decirles que no soy un criminal".</w:t>
      </w:r>
    </w:p>
    <w:p>
      <w:pPr>
        <w:pStyle w:val="ListBullet"/>
        <w:spacing w:line="240" w:lineRule="auto"/>
        <w:ind w:left="720"/>
      </w:pPr>
      <w:r>
        <w:rPr>
          <w:lang w:val="es_ES" w:bidi="es_ES"/>
        </w:rPr>
      </w:r>
      <w:r>
        <w:rPr>
          <w:lang w:val="es_ES" w:bidi="es_ES"/>
        </w:rPr>
        <w:t>Pregúntenles a los actores que interpretan a los líderes judíos locales: "¿Cómo se sienten?" Es posible que escuchen cosas como: "No recibimos informes de otros judíos sobre este hombre" y "Queremos escuchar lo que este hombre dice sobre los cristianos".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líderes querían escuchar más, por lo que acordaron otro día para reunirse. Pablo se reunió con los líderes judíos locales nuevamente en una fecha designada. Más judíos vinieron a escuchar el mensaje de Pablo. Pablo habló del reino de Dios y de Jesús. Pablo convenció a algunos de los judíos, pero los otros no le creyeron.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representa a Pablo: "¿Cómo se siente?" Es posible que escuchen cosas como: "Dios me dio la oportunidad de compartir el mensaje con mis hermanos judíos en Roma" y "Tengo la esperanza de que tal vez pueda convencer a algunos de ellos".</w:t>
      </w:r>
    </w:p>
    <w:p>
      <w:pPr>
        <w:pStyle w:val="ListBullet"/>
        <w:spacing w:line="240" w:lineRule="auto"/>
        <w:ind w:left="720"/>
      </w:pPr>
      <w:r>
        <w:rPr>
          <w:lang w:val="es_ES" w:bidi="es_ES"/>
        </w:rPr>
      </w:r>
      <w:r>
        <w:rPr>
          <w:lang w:val="es_ES" w:bidi="es_ES"/>
        </w:rPr>
        <w:t>Pregúntenles a los actores que interpretan a los judíos que escucharon el mensaje de Pablo: "¿Cómo se sienten?" Es posible que escuchen cosas como: "Pablo no parece ser un criminal" y "Pablo tiene un amplio conocimiento sobre Jesús y las Escrituras".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Pablo les dice una última cosa antes de que se vayan: Pablo les dice que el profeta Isaías dijo que Dios traería la salvación a los gentiles.</w:t>
      </w:r>
    </w:p>
    <w:p>
      <w:pPr>
        <w:pStyle w:val="ListBullet"/>
        <w:spacing w:line="240" w:lineRule="auto"/>
        <w:ind w:left="720"/>
      </w:pPr>
      <w:r>
        <w:rPr>
          <w:lang w:val="es_ES" w:bidi="es_ES"/>
        </w:rPr>
      </w:r>
      <w:r>
        <w:rPr>
          <w:lang w:val="es_ES" w:bidi="es_ES"/>
        </w:rPr>
        <w:t>Pregúntenles a los actores que interpretan a los judíos que escucharon a Pablo hablar: "¿Cómo se sienten? Es posible que escuchen cosas como: "Dios es el Señor tanto para los judíos como para los gentiles" y "Los gentiles pueden venir al Señor a través de Jesús".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Durante dos años, Pablo dio la bienvenida a todos los que querían reunirse con él. Pablo proclamó continuamente sobre el reino de Dios y sobre el Señor Jesucristo.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representa a Pablo: "¿Cómo se siente?" Es posible que escuchen cosas como: "Continuaré predicando sobre Jesús mientras pueda" y "Jesús me envió a Roma para que más personas se salven".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Pablo llamó a los líderes locales de los </w:t>
      </w:r>
      <w:r>
        <w:rPr>
          <w:b/>
          <w:lang w:val="es_ES" w:bidi="es_ES"/>
        </w:rPr>
        <w:t>judíos</w:t>
      </w:r>
      <w:r>
        <w:rPr>
          <w:lang w:val="es_ES" w:bidi="es_ES"/>
        </w:rPr>
        <w:t xml:space="preserve"> en </w:t>
      </w:r>
      <w:r>
        <w:rPr>
          <w:b/>
          <w:lang w:val="es_ES" w:bidi="es_ES"/>
        </w:rPr>
        <w:t>Roma</w:t>
      </w:r>
      <w:r>
        <w:rPr>
          <w:lang w:val="es_ES" w:bidi="es_ES"/>
        </w:rPr>
        <w:t xml:space="preserve">. Pablo les dijo que era un prisionero de </w:t>
      </w:r>
      <w:r>
        <w:rPr>
          <w:b/>
          <w:lang w:val="es_ES" w:bidi="es_ES"/>
        </w:rPr>
        <w:t>Jerusalén</w:t>
      </w:r>
      <w:r>
        <w:rPr>
          <w:lang w:val="es_ES" w:bidi="es_ES"/>
        </w:rPr>
        <w:t xml:space="preserve">. Los llamó hermanos, lo que significa que eran compañeros judíos. Pablo les dijo a los líderes locales de los judíos que vino a Roma porque apeló al </w:t>
      </w:r>
      <w:r>
        <w:rPr>
          <w:b/>
          <w:lang w:val="es_ES" w:bidi="es_ES"/>
        </w:rPr>
        <w:t>César</w:t>
      </w:r>
      <w:r>
        <w:rPr>
          <w:lang w:val="es_ES" w:bidi="es_ES"/>
        </w:rPr>
        <w:t xml:space="preserve">. Roma es la ciudad capital del Imperio romano. Usen las palabras judíos, Jerusalén y César como las usaron anteriormente. Consulten el Glosario Principal para obtener más información sobre las palabras </w:t>
      </w:r>
      <w:r>
        <w:rPr>
          <w:lang w:val="es_ES" w:bidi="es_ES"/>
        </w:rPr>
        <w:t>judío</w:t>
      </w:r>
      <w:r>
        <w:rPr>
          <w:lang w:val="es_ES" w:bidi="es_ES"/>
        </w:rPr>
        <w:t xml:space="preserve">, </w:t>
      </w:r>
      <w:r>
        <w:rPr>
          <w:lang w:val="es_ES" w:bidi="es_ES"/>
        </w:rPr>
        <w:t>Jerusalén</w:t>
      </w:r>
      <w:r>
        <w:rPr>
          <w:lang w:val="es_ES" w:bidi="es_ES"/>
        </w:rPr>
        <w:t xml:space="preserve"> y </w:t>
      </w:r>
      <w:r>
        <w:rPr>
          <w:lang w:val="es_ES" w:bidi="es_ES"/>
        </w:rPr>
        <w:t>César</w:t>
      </w:r>
      <w:r>
        <w:rPr>
          <w:lang w:val="es_ES" w:bidi="es_ES"/>
        </w:rPr>
        <w:t>.</w:t>
      </w:r>
    </w:p>
    <w:p>
      <w:pPr/>
      <w:r>
        <w:rPr>
          <w:lang w:val="es_ES" w:bidi="es_ES"/>
        </w:rPr>
      </w:r>
      <w:r>
        <w:rPr>
          <w:lang w:val="es_ES" w:bidi="es_ES"/>
        </w:rPr>
        <w:t xml:space="preserve">Pablo les dijo a los judíos que no tenía nada contra su </w:t>
      </w:r>
      <w:r>
        <w:rPr>
          <w:b/>
          <w:lang w:val="es_ES" w:bidi="es_ES"/>
        </w:rPr>
        <w:t>nación</w:t>
      </w:r>
      <w:r>
        <w:rPr>
          <w:lang w:val="es_ES" w:bidi="es_ES"/>
        </w:rPr>
        <w:t xml:space="preserve">. Pablo explica su encarcelamiento porque cree en la esperanza de </w:t>
      </w:r>
      <w:r>
        <w:rPr>
          <w:b/>
          <w:lang w:val="es_ES" w:bidi="es_ES"/>
        </w:rPr>
        <w:t>Israel</w:t>
      </w:r>
      <w:r>
        <w:rPr>
          <w:lang w:val="es_ES" w:bidi="es_ES"/>
        </w:rPr>
        <w:t xml:space="preserve">. La "esperanza de Israel" se refiere a la promesa de Dios de que enviará al Mesías, que salvará a su pueblo de sus pecados. Los judíos en Roma dijeron que no recibieron cartas sobre Pablo de </w:t>
      </w:r>
      <w:r>
        <w:rPr>
          <w:b/>
          <w:lang w:val="es_ES" w:bidi="es_ES"/>
        </w:rPr>
        <w:t>Judea</w:t>
      </w:r>
      <w:r>
        <w:rPr>
          <w:lang w:val="es_ES" w:bidi="es_ES"/>
        </w:rPr>
        <w:t xml:space="preserve">. Usen las palabras nación, Israel y Judea como las usaron anteriormente. Consulten el Glosario Principal para obtener más información sobre las palabras </w:t>
      </w:r>
      <w:r>
        <w:rPr>
          <w:lang w:val="es_ES" w:bidi="es_ES"/>
        </w:rPr>
        <w:t>nación</w:t>
      </w:r>
      <w:r>
        <w:rPr>
          <w:lang w:val="es_ES" w:bidi="es_ES"/>
        </w:rPr>
        <w:t xml:space="preserve">, </w:t>
      </w:r>
      <w:r>
        <w:rPr>
          <w:lang w:val="es_ES" w:bidi="es_ES"/>
        </w:rPr>
        <w:t>Israel</w:t>
      </w:r>
      <w:r>
        <w:rPr>
          <w:lang w:val="es_ES" w:bidi="es_ES"/>
        </w:rPr>
        <w:t xml:space="preserve"> y </w:t>
      </w:r>
      <w:r>
        <w:rPr>
          <w:lang w:val="es_ES" w:bidi="es_ES"/>
        </w:rPr>
        <w:t>Judea</w:t>
      </w:r>
      <w:r>
        <w:rPr>
          <w:lang w:val="es_ES" w:bidi="es_ES"/>
        </w:rPr>
        <w:t>.</w:t>
      </w:r>
    </w:p>
    <w:p>
      <w:pPr/>
      <w:r>
        <w:rPr>
          <w:lang w:val="es_ES" w:bidi="es_ES"/>
        </w:rPr>
      </w:r>
      <w:r>
        <w:rPr>
          <w:lang w:val="es_ES" w:bidi="es_ES"/>
        </w:rPr>
        <w:t xml:space="preserve">Muchos judíos vinieron a escuchar a Pablo en la fecha designada. Pablo testificó sobre el </w:t>
      </w:r>
      <w:r>
        <w:rPr>
          <w:b/>
          <w:lang w:val="es_ES" w:bidi="es_ES"/>
        </w:rPr>
        <w:t>reino de Dios</w:t>
      </w:r>
      <w:r>
        <w:rPr>
          <w:lang w:val="es_ES" w:bidi="es_ES"/>
        </w:rPr>
        <w:t xml:space="preserve"> y convenció a los judíos sobre Jesús a partir de la </w:t>
      </w:r>
      <w:r>
        <w:rPr>
          <w:b/>
          <w:lang w:val="es_ES" w:bidi="es_ES"/>
        </w:rPr>
        <w:t>Ley</w:t>
      </w:r>
      <w:r>
        <w:rPr>
          <w:lang w:val="es_ES" w:bidi="es_ES"/>
        </w:rPr>
        <w:t xml:space="preserve"> y los </w:t>
      </w:r>
      <w:r>
        <w:rPr>
          <w:b/>
          <w:lang w:val="es_ES" w:bidi="es_ES"/>
        </w:rPr>
        <w:t>Profetas</w:t>
      </w:r>
      <w:r>
        <w:rPr>
          <w:lang w:val="es_ES" w:bidi="es_ES"/>
        </w:rPr>
        <w:t xml:space="preserve">. Usen las palabras reino de Dios, Ley y Profetas como las usaron anteriormente. Consulten el Glosario Principal para obtener más información sobre las palabras </w:t>
      </w:r>
      <w:r>
        <w:rPr>
          <w:lang w:val="es_ES" w:bidi="es_ES"/>
        </w:rPr>
        <w:t>reino de Dios</w:t>
      </w:r>
      <w:r>
        <w:rPr>
          <w:lang w:val="es_ES" w:bidi="es_ES"/>
        </w:rPr>
        <w:t xml:space="preserve">, </w:t>
      </w:r>
      <w:r>
        <w:rPr>
          <w:lang w:val="es_ES" w:bidi="es_ES"/>
        </w:rPr>
        <w:t>Ley</w:t>
      </w:r>
      <w:r>
        <w:rPr>
          <w:lang w:val="es_ES" w:bidi="es_ES"/>
        </w:rPr>
        <w:t xml:space="preserve"> y </w:t>
      </w:r>
      <w:r>
        <w:rPr>
          <w:lang w:val="es_ES" w:bidi="es_ES"/>
        </w:rPr>
        <w:t>Profetas</w:t>
      </w:r>
      <w:r>
        <w:rPr>
          <w:lang w:val="es_ES" w:bidi="es_ES"/>
        </w:rPr>
        <w:t>.</w:t>
      </w:r>
    </w:p>
    <w:p>
      <w:pPr/>
      <w:r>
        <w:rPr>
          <w:lang w:val="es_ES" w:bidi="es_ES"/>
        </w:rPr>
      </w:r>
      <w:r>
        <w:rPr>
          <w:lang w:val="es_ES" w:bidi="es_ES"/>
        </w:rPr>
        <w:t xml:space="preserve">Antes de que los judíos se fueran, Pablo les habló del </w:t>
      </w:r>
      <w:r>
        <w:rPr>
          <w:b/>
          <w:lang w:val="es_ES" w:bidi="es_ES"/>
        </w:rPr>
        <w:t>Espíritu Santo</w:t>
      </w:r>
      <w:r>
        <w:rPr>
          <w:lang w:val="es_ES" w:bidi="es_ES"/>
        </w:rPr>
        <w:t xml:space="preserve"> que habló al profeta Isaías. También les dijo que la </w:t>
      </w:r>
      <w:r>
        <w:rPr>
          <w:b/>
          <w:lang w:val="es_ES" w:bidi="es_ES"/>
        </w:rPr>
        <w:t>salvación</w:t>
      </w:r>
      <w:r>
        <w:rPr>
          <w:lang w:val="es_ES" w:bidi="es_ES"/>
        </w:rPr>
        <w:t xml:space="preserve"> de Dios ha venido a los </w:t>
      </w:r>
      <w:r>
        <w:rPr>
          <w:b/>
          <w:lang w:val="es_ES" w:bidi="es_ES"/>
        </w:rPr>
        <w:t>gentiles</w:t>
      </w:r>
      <w:r>
        <w:rPr>
          <w:lang w:val="es_ES" w:bidi="es_ES"/>
        </w:rPr>
        <w:t xml:space="preserve">. Mientras Pablo se quedó en Roma, continuó proclamando a las personas sobre el </w:t>
      </w:r>
      <w:r>
        <w:rPr>
          <w:b/>
          <w:lang w:val="es_ES" w:bidi="es_ES"/>
        </w:rPr>
        <w:t>Señor</w:t>
      </w:r>
      <w:r>
        <w:rPr>
          <w:lang w:val="es_ES" w:bidi="es_ES"/>
        </w:rPr>
        <w:t xml:space="preserve"> Jesús </w:t>
      </w:r>
      <w:r>
        <w:rPr>
          <w:b/>
          <w:lang w:val="es_ES" w:bidi="es_ES"/>
        </w:rPr>
        <w:t>Cristo</w:t>
      </w:r>
      <w:r>
        <w:rPr>
          <w:lang w:val="es_ES" w:bidi="es_ES"/>
        </w:rPr>
        <w:t xml:space="preserve">. La palabra Señor significa amo o una persona que tiene autoridad sobre los demás. Usen las palabras </w:t>
      </w:r>
      <w:r>
        <w:rPr>
          <w:lang w:val="es_ES" w:bidi="es_ES"/>
        </w:rPr>
        <w:t>Espíritu Santo</w:t>
      </w:r>
      <w:r>
        <w:rPr>
          <w:lang w:val="es_ES" w:bidi="es_ES"/>
        </w:rPr>
        <w:t xml:space="preserve">, </w:t>
      </w:r>
      <w:r>
        <w:rPr>
          <w:lang w:val="es_ES" w:bidi="es_ES"/>
        </w:rPr>
        <w:t>salvación</w:t>
      </w:r>
      <w:r>
        <w:rPr>
          <w:lang w:val="es_ES" w:bidi="es_ES"/>
        </w:rPr>
        <w:t xml:space="preserve">, </w:t>
      </w:r>
      <w:r>
        <w:rPr>
          <w:lang w:val="es_ES" w:bidi="es_ES"/>
        </w:rPr>
        <w:t>gentil</w:t>
      </w:r>
      <w:r>
        <w:rPr>
          <w:lang w:val="es_ES" w:bidi="es_ES"/>
        </w:rPr>
        <w:t xml:space="preserve">, </w:t>
      </w:r>
      <w:r>
        <w:rPr>
          <w:lang w:val="es_ES" w:bidi="es_ES"/>
        </w:rPr>
        <w:t>Señor</w:t>
      </w:r>
      <w:r>
        <w:rPr>
          <w:lang w:val="es_ES" w:bidi="es_ES"/>
        </w:rPr>
        <w:t xml:space="preserve"> y </w:t>
      </w:r>
      <w:r>
        <w:rPr>
          <w:lang w:val="es_ES" w:bidi="es_ES"/>
        </w:rPr>
        <w:t>Cristo</w:t>
      </w:r>
      <w:r>
        <w:rPr>
          <w:lang w:val="es_ES" w:bidi="es_ES"/>
        </w:rPr>
        <w:t xml:space="preserve"> como las usaron anteriormente. Consulten el Glosario Principal para obtener más información sobre estas palabras.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